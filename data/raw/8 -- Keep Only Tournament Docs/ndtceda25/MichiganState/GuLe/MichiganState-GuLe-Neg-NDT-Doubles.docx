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EE8DE2" w14:textId="77777777" w:rsidR="006C37C0" w:rsidRDefault="006C37C0" w:rsidP="006C37C0">
      <w:pPr>
        <w:pStyle w:val="Heading1"/>
      </w:pPr>
      <w:r>
        <w:rPr/>
        <w:t>1NC---NDT---Doubles</w:t>
      </w:r>
    </w:p>
    <w:p w14:paraId="31C5E21B" w14:textId="77777777" w:rsidR="006C37C0" w:rsidRDefault="006C37C0" w:rsidP="006C37C0">
      <w:pPr>
        <w:pStyle w:val="Heading2"/>
      </w:pPr>
      <w:r>
        <w:rPr/>
        <w:t>OFF</w:t>
      </w:r>
    </w:p>
    <w:p w14:paraId="0F7FF8D5" w14:textId="77777777" w:rsidR="006C37C0" w:rsidRPr="003E54F6" w:rsidRDefault="006C37C0" w:rsidP="006C37C0">
      <w:pPr>
        <w:pStyle w:val="Heading3"/>
      </w:pPr>
      <w:r w:rsidRPr="003E54F6">
        <w:rPr/>
        <w:t>1NC---CP</w:t>
      </w:r>
    </w:p>
    <w:p w14:paraId="3B79C0BF" w14:textId="77777777" w:rsidR="006C37C0" w:rsidRPr="001B5152" w:rsidRDefault="006C37C0" w:rsidP="006C37C0">
      <w:r w:rsidRPr="001B5152">
        <w:rPr/>
        <w:t>The American Federation of Labor and Congress of Industrial Organizations ought to condition an escalating series of strikes and disruptions of logistical activities on the United States federal government strengthening collective bargaining rights for physicians, including mandatory bargaining over electronic health records.</w:t>
      </w:r>
    </w:p>
    <w:p w14:paraId="48E43029" w14:textId="77777777" w:rsidR="006C37C0" w:rsidRDefault="006C37C0" w:rsidP="006C37C0"/>
    <w:p w14:paraId="75186763" w14:textId="77777777" w:rsidR="006C37C0" w:rsidRPr="00C9276E" w:rsidRDefault="006C37C0" w:rsidP="006C37C0">
      <w:pPr>
        <w:pStyle w:val="Heading4"/>
        <w:rPr>
          <w:rStyle w:val="StyleUnderline"/>
          <w:highlight w:val="green"/>
        </w:rPr>
      </w:pPr>
      <w:r w:rsidRPr="003E54F6">
        <w:rPr/>
        <w:t xml:space="preserve">Militant union activity is </w:t>
      </w:r>
      <w:r w:rsidRPr="003E54F6">
        <w:rPr>
          <w:u w:val="single"/>
        </w:rPr>
        <w:t>effective</w:t>
      </w:r>
      <w:r w:rsidRPr="003E54F6">
        <w:rPr/>
        <w:t xml:space="preserve"> at pressuring </w:t>
      </w:r>
      <w:r w:rsidRPr="003E54F6">
        <w:rPr>
          <w:u w:val="single"/>
        </w:rPr>
        <w:t>federal adoption</w:t>
      </w:r>
      <w:r w:rsidRPr="003E54F6">
        <w:rPr/>
        <w:t>---</w:t>
      </w:r>
      <w:r w:rsidRPr="003E54F6">
        <w:rPr>
          <w:u w:val="single"/>
        </w:rPr>
        <w:t>solves</w:t>
      </w:r>
      <w:r w:rsidRPr="003E54F6">
        <w:rPr/>
        <w:t xml:space="preserve"> the case and </w:t>
      </w:r>
      <w:r w:rsidRPr="003E54F6">
        <w:rPr>
          <w:u w:val="single"/>
        </w:rPr>
        <w:t>revitalizes</w:t>
      </w:r>
      <w:r w:rsidRPr="003E54F6">
        <w:rPr/>
        <w:t xml:space="preserve"> militant labor activity</w:t>
      </w:r>
    </w:p>
    <w:p w14:paraId="444340A5" w14:textId="77777777" w:rsidR="006C37C0" w:rsidRPr="00C9276E" w:rsidRDefault="006C37C0" w:rsidP="006C37C0">
      <w:pPr>
        <w:rPr>
          <w:rStyle w:val="StyleUnderline"/>
          <w:highlight w:val="green"/>
        </w:rPr>
      </w:pPr>
      <w:r w:rsidRPr="003E54F6">
        <w:rPr>
          <w:rStyle w:val="Style13ptBold"/>
        </w:rPr>
        <w:t>Kagan 25</w:t>
      </w:r>
      <w:r w:rsidRPr="003E54F6">
        <w:rPr/>
        <w:t xml:space="preserve"> [Marc Kagan, author of the book manuscript The Fall and Rise and Fall of NYC’s TWU Local 100, 1975–2009, currently being prepared for publication, “Unions Need to Mount a Militant Response to Trump’s Assault,” Jacobin, 4-6-2025, https://jacobin.com/2025/04/unions-trump-federal-workers-militancy]</w:t>
      </w:r>
    </w:p>
    <w:p w14:paraId="6313C132" w14:textId="77777777" w:rsidR="006C37C0" w:rsidRPr="00C9276E" w:rsidRDefault="006C37C0" w:rsidP="006C37C0">
      <w:pPr>
        <w:rPr>
          <w:rStyle w:val="StyleUnderline"/>
          <w:highlight w:val="green"/>
        </w:rPr>
      </w:pPr>
      <w:r w:rsidRPr="003E54F6">
        <w:rPr>
          <w:rStyle w:val="StyleUnderline"/>
        </w:rPr>
        <w:t xml:space="preserve">Too many unions have responded to Donald Trump’s historic attacks on federal workers with little more than words. To </w:t>
      </w:r>
      <w:r w:rsidRPr="003E54F6">
        <w:rPr>
          <w:rStyle w:val="Emphasis"/>
        </w:rPr>
        <w:t>beat back</w:t>
      </w:r>
      <w:r w:rsidRPr="003E54F6">
        <w:rPr>
          <w:rStyle w:val="StyleUnderline"/>
        </w:rPr>
        <w:t xml:space="preserve"> his </w:t>
      </w:r>
      <w:r w:rsidRPr="003E54F6">
        <w:rPr>
          <w:rStyle w:val="Emphasis"/>
        </w:rPr>
        <w:t>anti-union assault</w:t>
      </w:r>
      <w:r w:rsidRPr="003E54F6">
        <w:rPr>
          <w:rStyle w:val="StyleUnderline"/>
        </w:rPr>
        <w:t xml:space="preserve">, organized labor </w:t>
      </w:r>
      <w:r w:rsidRPr="003E54F6">
        <w:rPr>
          <w:rStyle w:val="Emphasis"/>
        </w:rPr>
        <w:t>needs to break with decades of timidity</w:t>
      </w:r>
      <w:r w:rsidRPr="003E54F6">
        <w:rPr>
          <w:sz w:val="16"/>
        </w:rPr>
        <w:t>.</w:t>
      </w:r>
    </w:p>
    <w:p w14:paraId="07E79168" w14:textId="77777777" w:rsidR="006C37C0" w:rsidRPr="00C9276E" w:rsidRDefault="006C37C0" w:rsidP="006C37C0">
      <w:pPr>
        <w:rPr>
          <w:rStyle w:val="StyleUnderline"/>
          <w:highlight w:val="green"/>
        </w:rPr>
      </w:pPr>
      <w:r w:rsidRPr="003E54F6">
        <w:rPr>
          <w:sz w:val="16"/>
        </w:rPr>
        <w:t>In its statement responding to Donald Trump’s deunionization of most federal workers — voiding existing collective bargaining agreements, canceling their right to negotiate new ones, and eliminating automatic deduction of dues from workers’ paychecks — the International Union of Painters and Allied Trades at first seems to pull no punches. “This may be the biggest attack on the Labor Movement in American history,” it declares. Looking back, it faults the labor movement’s inadequate response in 1981 to Ronald Reagan’s firing of striking air traffic controllers. Then it lamely urges workers to “fight back.”</w:t>
      </w:r>
    </w:p>
    <w:p w14:paraId="59C1E805" w14:textId="77777777" w:rsidR="006C37C0" w:rsidRPr="00C9276E" w:rsidRDefault="006C37C0" w:rsidP="006C37C0">
      <w:pPr>
        <w:rPr>
          <w:rStyle w:val="StyleUnderline"/>
          <w:highlight w:val="green"/>
        </w:rPr>
      </w:pPr>
      <w:r w:rsidRPr="003E54F6">
        <w:rPr>
          <w:sz w:val="16"/>
        </w:rPr>
        <w:t>Regrettably, that inadequate reply to Trump’s authoritarian assault is far from uncommon. While objecting to federal deunionization, the statement of the National Nurses Union, which represents members at Department of Veterans Affairs (VA) hospitals, doesn’t even mention Trump. Nor does the United Food and Commercial Workers (UFCW) or the Plumbers and Pipefitters. You would search in vain for a statement from my old union, the Transport Workers Union (TWU). Meanwhile, TWU warned its large New York local not to use Trump’s name in any statement concerning federal policy, such as on cuts in transit funding.</w:t>
      </w:r>
    </w:p>
    <w:p w14:paraId="7EEEEC38" w14:textId="77777777" w:rsidR="006C37C0" w:rsidRPr="00C9276E" w:rsidRDefault="006C37C0" w:rsidP="006C37C0">
      <w:pPr>
        <w:rPr>
          <w:rStyle w:val="StyleUnderline"/>
          <w:highlight w:val="green"/>
        </w:rPr>
      </w:pPr>
      <w:r w:rsidRPr="003E54F6">
        <w:rPr>
          <w:sz w:val="16"/>
        </w:rPr>
        <w:t>With this cowardice, these unions are apparently leaving themselves room to kiss the ring later on. After all, there were unions in Benito Mussolini’s Italy — they just had to toe the line when the Fascist representative in the workplace or the government ministry snapped their fingers. Or perhaps unions are concerned about upsetting Trump supporters in their ranks. Certainly, unions need to be educating their pro-Trump members, but they can’t do that if they are too afraid to even mention the president’s name.</w:t>
      </w:r>
    </w:p>
    <w:p w14:paraId="2EE90978" w14:textId="77777777" w:rsidR="006C37C0" w:rsidRPr="00C9276E" w:rsidRDefault="006C37C0" w:rsidP="006C37C0">
      <w:pPr>
        <w:rPr>
          <w:rStyle w:val="StyleUnderline"/>
          <w:highlight w:val="green"/>
        </w:rPr>
      </w:pPr>
      <w:r w:rsidRPr="003E54F6">
        <w:rPr>
          <w:rStyle w:val="StyleUnderline"/>
        </w:rPr>
        <w:t xml:space="preserve">Other unions’ responses have been only marginally better. </w:t>
      </w:r>
      <w:r w:rsidRPr="007A2F41">
        <w:rPr>
          <w:rStyle w:val="StyleUnderline"/>
        </w:rPr>
        <w:t xml:space="preserve">The </w:t>
      </w:r>
      <w:r w:rsidRPr="007A2F41">
        <w:rPr>
          <w:rStyle w:val="Emphasis"/>
        </w:rPr>
        <w:t>AFL-CIO</w:t>
      </w:r>
      <w:r w:rsidRPr="007A2F41">
        <w:rPr>
          <w:rStyle w:val="StyleUnderline"/>
        </w:rPr>
        <w:t xml:space="preserve">’s home page blames Trump for attacking federal workers’ bargaining rights but then </w:t>
      </w:r>
      <w:r w:rsidRPr="007A2F41">
        <w:rPr>
          <w:rStyle w:val="Emphasis"/>
        </w:rPr>
        <w:t>only proposes that people call Congress to complain</w:t>
      </w:r>
      <w:r w:rsidRPr="007A2F41">
        <w:rPr>
          <w:sz w:val="16"/>
        </w:rPr>
        <w:t xml:space="preserve">. Elsewhere, it writes, “now is the time to be even louder” — </w:t>
      </w:r>
      <w:r w:rsidRPr="007A2F41">
        <w:rPr>
          <w:rStyle w:val="StyleUnderline"/>
        </w:rPr>
        <w:t xml:space="preserve">but </w:t>
      </w:r>
      <w:r w:rsidRPr="007A2F41">
        <w:rPr>
          <w:rStyle w:val="Emphasis"/>
        </w:rPr>
        <w:t>suggests no other action</w:t>
      </w:r>
      <w:r w:rsidRPr="007A2F41">
        <w:rPr>
          <w:sz w:val="16"/>
        </w:rPr>
        <w:t>. In a similar vein, AFSCME president Lee Saunders declares that his members “are prepared to fight.” RWDSU will “stand with federal workers . . . and we will not remain silent.” LIUNA members “will rise up together to defend our rights.” The IAM “will fight this attack on our nation’s heroes and continue to uplift our dedicated public servants”; it also boasts of filing two lawsuits. OPEIU “call[s] on Congress to take the action necessary to stymie this unilateral undermining of workers’ rights.” The Steelworkers don’t even offer rhetorical solidarity but merely point out that “this</w:t>
      </w:r>
      <w:r w:rsidRPr="003E54F6">
        <w:rPr>
          <w:sz w:val="16"/>
        </w:rPr>
        <w:t xml:space="preserve"> executive order undermines our federal institutions and invites true waste.”</w:t>
      </w:r>
    </w:p>
    <w:p w14:paraId="3D1D1470" w14:textId="77777777" w:rsidR="006C37C0" w:rsidRPr="00C9276E" w:rsidRDefault="006C37C0" w:rsidP="006C37C0">
      <w:pPr>
        <w:rPr>
          <w:rStyle w:val="StyleUnderline"/>
          <w:highlight w:val="green"/>
        </w:rPr>
      </w:pPr>
      <w:r w:rsidRPr="003E54F6">
        <w:rPr>
          <w:sz w:val="16"/>
        </w:rPr>
        <w:t xml:space="preserve">So </w:t>
      </w:r>
      <w:r w:rsidRPr="003E54F6">
        <w:rPr>
          <w:rStyle w:val="StyleUnderline"/>
        </w:rPr>
        <w:t>where is this “fight,” beyond lawsuits?</w:t>
      </w:r>
      <w:r w:rsidRPr="003E54F6">
        <w:rPr>
          <w:sz w:val="16"/>
        </w:rPr>
        <w:t xml:space="preserve"> After listening to my complaints about unions’ general lack of mobilization for a mid-March anti-cuts, anti-layoffs demonstration in New York City, </w:t>
      </w:r>
      <w:r w:rsidRPr="003E54F6">
        <w:rPr>
          <w:rStyle w:val="StyleUnderline"/>
        </w:rPr>
        <w:t xml:space="preserve">one leader of a midsize international union told me </w:t>
      </w:r>
      <w:r w:rsidRPr="003E54F6">
        <w:rPr>
          <w:rStyle w:val="Emphasis"/>
        </w:rPr>
        <w:t xml:space="preserve">most </w:t>
      </w:r>
      <w:r w:rsidRPr="003E54F6">
        <w:rPr>
          <w:rStyle w:val="Emphasis"/>
          <w:highlight w:val="green"/>
        </w:rPr>
        <w:t>unions</w:t>
      </w:r>
      <w:r w:rsidRPr="00A60575">
        <w:rPr>
          <w:rStyle w:val="Emphasis"/>
        </w:rPr>
        <w:t xml:space="preserve"> will </w:t>
      </w:r>
      <w:r w:rsidRPr="003E54F6">
        <w:rPr>
          <w:rStyle w:val="Emphasis"/>
          <w:highlight w:val="green"/>
        </w:rPr>
        <w:t>remain</w:t>
      </w:r>
      <w:r w:rsidRPr="003E54F6">
        <w:rPr>
          <w:rStyle w:val="Emphasis"/>
        </w:rPr>
        <w:t xml:space="preserve"> firmly </w:t>
      </w:r>
      <w:r w:rsidRPr="003E54F6">
        <w:rPr>
          <w:rStyle w:val="Emphasis"/>
          <w:highlight w:val="green"/>
        </w:rPr>
        <w:t>on</w:t>
      </w:r>
      <w:r w:rsidRPr="003E54F6">
        <w:rPr>
          <w:rStyle w:val="Emphasis"/>
        </w:rPr>
        <w:t xml:space="preserve"> the </w:t>
      </w:r>
      <w:r w:rsidRPr="003E54F6">
        <w:rPr>
          <w:rStyle w:val="Emphasis"/>
          <w:highlight w:val="green"/>
        </w:rPr>
        <w:t>sidelines until</w:t>
      </w:r>
      <w:r w:rsidRPr="003E54F6">
        <w:rPr>
          <w:rStyle w:val="Emphasis"/>
        </w:rPr>
        <w:t xml:space="preserve"> the </w:t>
      </w:r>
      <w:r w:rsidRPr="003E54F6">
        <w:rPr>
          <w:rStyle w:val="Emphasis"/>
          <w:highlight w:val="green"/>
        </w:rPr>
        <w:t>AFL</w:t>
      </w:r>
      <w:r w:rsidRPr="003E54F6">
        <w:rPr>
          <w:rStyle w:val="Emphasis"/>
        </w:rPr>
        <w:t xml:space="preserve"> itself </w:t>
      </w:r>
      <w:r w:rsidRPr="003E54F6">
        <w:rPr>
          <w:rStyle w:val="Emphasis"/>
          <w:highlight w:val="green"/>
        </w:rPr>
        <w:t>issues</w:t>
      </w:r>
      <w:r w:rsidRPr="003E54F6">
        <w:rPr>
          <w:rStyle w:val="Emphasis"/>
        </w:rPr>
        <w:t xml:space="preserve"> a </w:t>
      </w:r>
      <w:r w:rsidRPr="003E54F6">
        <w:rPr>
          <w:rStyle w:val="Emphasis"/>
          <w:highlight w:val="green"/>
        </w:rPr>
        <w:t>call</w:t>
      </w:r>
      <w:r w:rsidRPr="003E54F6">
        <w:rPr>
          <w:rStyle w:val="Emphasis"/>
        </w:rPr>
        <w:t xml:space="preserve"> to participate</w:t>
      </w:r>
      <w:r w:rsidRPr="003E54F6">
        <w:rPr>
          <w:sz w:val="16"/>
        </w:rPr>
        <w:t>.</w:t>
      </w:r>
    </w:p>
    <w:p w14:paraId="1FA5F058" w14:textId="77777777" w:rsidR="006C37C0" w:rsidRPr="00C9276E" w:rsidRDefault="006C37C0" w:rsidP="006C37C0">
      <w:pPr>
        <w:rPr>
          <w:rStyle w:val="StyleUnderline"/>
          <w:highlight w:val="green"/>
        </w:rPr>
      </w:pPr>
      <w:r w:rsidRPr="003E54F6">
        <w:rPr>
          <w:sz w:val="16"/>
        </w:rPr>
        <w:t>Fight . . . or Capitulate?</w:t>
      </w:r>
    </w:p>
    <w:p w14:paraId="3C0229C6" w14:textId="77777777" w:rsidR="006C37C0" w:rsidRPr="00C9276E" w:rsidRDefault="006C37C0" w:rsidP="006C37C0">
      <w:pPr>
        <w:rPr>
          <w:rStyle w:val="StyleUnderline"/>
          <w:highlight w:val="green"/>
        </w:rPr>
      </w:pPr>
      <w:r w:rsidRPr="003E54F6">
        <w:rPr>
          <w:rStyle w:val="StyleUnderline"/>
        </w:rPr>
        <w:t xml:space="preserve">As other institutions of liberal democracy continue to shy from a real </w:t>
      </w:r>
      <w:r w:rsidRPr="007A2F41">
        <w:rPr>
          <w:rStyle w:val="StyleUnderline"/>
        </w:rPr>
        <w:t xml:space="preserve">fight, unions — still the </w:t>
      </w:r>
      <w:r w:rsidRPr="007A2F41">
        <w:rPr>
          <w:rStyle w:val="Emphasis"/>
        </w:rPr>
        <w:t>largest organized component</w:t>
      </w:r>
      <w:r w:rsidRPr="007A2F41">
        <w:rPr>
          <w:rStyle w:val="StyleUnderline"/>
        </w:rPr>
        <w:t xml:space="preserve"> of the </w:t>
      </w:r>
      <w:r w:rsidRPr="007A2F41">
        <w:rPr>
          <w:rStyle w:val="Emphasis"/>
        </w:rPr>
        <w:t>US working class</w:t>
      </w:r>
      <w:r w:rsidRPr="007A2F41">
        <w:rPr>
          <w:rStyle w:val="StyleUnderline"/>
        </w:rPr>
        <w:t xml:space="preserve"> — are </w:t>
      </w:r>
      <w:r w:rsidRPr="007A2F41">
        <w:rPr>
          <w:rStyle w:val="Emphasis"/>
        </w:rPr>
        <w:t>desperately needed</w:t>
      </w:r>
      <w:r w:rsidRPr="007A2F41">
        <w:rPr>
          <w:rStyle w:val="StyleUnderline"/>
        </w:rPr>
        <w:t>. Yet</w:t>
      </w:r>
      <w:r w:rsidRPr="003E54F6">
        <w:rPr>
          <w:rStyle w:val="StyleUnderline"/>
        </w:rPr>
        <w:t xml:space="preserve"> in truth, </w:t>
      </w:r>
      <w:r w:rsidRPr="003E54F6">
        <w:rPr>
          <w:rStyle w:val="Emphasis"/>
        </w:rPr>
        <w:t>rallying their members in the streets won’t be enough</w:t>
      </w:r>
      <w:r w:rsidRPr="003E54F6">
        <w:rPr>
          <w:rStyle w:val="StyleUnderline"/>
        </w:rPr>
        <w:t xml:space="preserve">; </w:t>
      </w:r>
      <w:r w:rsidRPr="003E54F6">
        <w:rPr>
          <w:rStyle w:val="StyleUnderline"/>
          <w:highlight w:val="green"/>
        </w:rPr>
        <w:t>for</w:t>
      </w:r>
      <w:r w:rsidRPr="003E54F6">
        <w:rPr>
          <w:rStyle w:val="StyleUnderline"/>
        </w:rPr>
        <w:t xml:space="preserve"> the </w:t>
      </w:r>
      <w:r w:rsidRPr="003E54F6">
        <w:rPr>
          <w:rStyle w:val="StyleUnderline"/>
          <w:highlight w:val="green"/>
        </w:rPr>
        <w:t>labor “movement” to</w:t>
      </w:r>
      <w:r w:rsidRPr="003E54F6">
        <w:rPr>
          <w:rStyle w:val="StyleUnderline"/>
        </w:rPr>
        <w:t xml:space="preserve"> actually help </w:t>
      </w:r>
      <w:r w:rsidRPr="003E54F6">
        <w:rPr>
          <w:rStyle w:val="StyleUnderline"/>
          <w:highlight w:val="green"/>
        </w:rPr>
        <w:t xml:space="preserve">stop Trumpism, it </w:t>
      </w:r>
      <w:r w:rsidRPr="003E54F6">
        <w:rPr>
          <w:rStyle w:val="Emphasis"/>
          <w:highlight w:val="green"/>
        </w:rPr>
        <w:t>needs</w:t>
      </w:r>
      <w:r w:rsidRPr="003E54F6">
        <w:rPr>
          <w:rStyle w:val="Emphasis"/>
        </w:rPr>
        <w:t xml:space="preserve"> to be preparing now for </w:t>
      </w:r>
      <w:r w:rsidRPr="003E54F6">
        <w:rPr>
          <w:rStyle w:val="Emphasis"/>
          <w:highlight w:val="green"/>
        </w:rPr>
        <w:t>political strikes</w:t>
      </w:r>
      <w:r w:rsidRPr="003E54F6">
        <w:rPr>
          <w:rStyle w:val="StyleUnderline"/>
          <w:highlight w:val="green"/>
        </w:rPr>
        <w:t xml:space="preserve"> in support of</w:t>
      </w:r>
      <w:r w:rsidRPr="003E54F6">
        <w:rPr>
          <w:rStyle w:val="StyleUnderline"/>
        </w:rPr>
        <w:t xml:space="preserve"> democratic as well as </w:t>
      </w:r>
      <w:r w:rsidRPr="003E54F6">
        <w:rPr>
          <w:rStyle w:val="Emphasis"/>
          <w:highlight w:val="green"/>
        </w:rPr>
        <w:t>union rights, laws</w:t>
      </w:r>
      <w:r w:rsidRPr="003E54F6">
        <w:rPr>
          <w:rStyle w:val="StyleUnderline"/>
        </w:rPr>
        <w:t>, and norms</w:t>
      </w:r>
      <w:r w:rsidRPr="003E54F6">
        <w:rPr>
          <w:sz w:val="16"/>
        </w:rPr>
        <w:t xml:space="preserve">. Because </w:t>
      </w:r>
      <w:r w:rsidRPr="003E54F6">
        <w:rPr>
          <w:rStyle w:val="StyleUnderline"/>
        </w:rPr>
        <w:t>Trump, Elon Musk, and their corporate</w:t>
      </w:r>
      <w:r w:rsidRPr="003E54F6">
        <w:rPr>
          <w:sz w:val="16"/>
        </w:rPr>
        <w:t xml:space="preserve"> and Christian nationalist </w:t>
      </w:r>
      <w:r w:rsidRPr="003E54F6">
        <w:rPr>
          <w:rStyle w:val="StyleUnderline"/>
        </w:rPr>
        <w:t xml:space="preserve">supporters likely </w:t>
      </w:r>
      <w:r w:rsidRPr="003E54F6">
        <w:rPr>
          <w:rStyle w:val="Emphasis"/>
        </w:rPr>
        <w:t>won’t be thwarted by lawsuits</w:t>
      </w:r>
      <w:r w:rsidRPr="003E54F6">
        <w:rPr>
          <w:sz w:val="16"/>
        </w:rPr>
        <w:t>. And their first response to hundreds of thousands or even millions in the streets may very well be an even quicker tempo and more repression, not less.</w:t>
      </w:r>
    </w:p>
    <w:p w14:paraId="3A09678C" w14:textId="77777777" w:rsidR="006C37C0" w:rsidRPr="00C9276E" w:rsidRDefault="006C37C0" w:rsidP="006C37C0">
      <w:pPr>
        <w:rPr>
          <w:rStyle w:val="StyleUnderline"/>
          <w:highlight w:val="green"/>
        </w:rPr>
      </w:pPr>
      <w:r w:rsidRPr="003E54F6">
        <w:rPr>
          <w:rStyle w:val="StyleUnderline"/>
        </w:rPr>
        <w:t>What’s necessary, though, is unfortunately anathema to most American unions. For decades — at least since PATCO, if not before — they have practiced and refined policies of risk aversion</w:t>
      </w:r>
      <w:r w:rsidRPr="003E54F6">
        <w:rPr>
          <w:sz w:val="16"/>
        </w:rPr>
        <w:t>. My New York City home is sometimes called a “union town,” but this spring marks the fiftieth anniversary of its municipal unions’ decision to capitulate, rather than fight, the advent of American neoliberalism alongside what David Harvey called “the construction of consent.”</w:t>
      </w:r>
    </w:p>
    <w:p w14:paraId="15D63ECD" w14:textId="77777777" w:rsidR="006C37C0" w:rsidRPr="00C9276E" w:rsidRDefault="006C37C0" w:rsidP="006C37C0">
      <w:pPr>
        <w:rPr>
          <w:rStyle w:val="StyleUnderline"/>
          <w:highlight w:val="green"/>
        </w:rPr>
      </w:pPr>
      <w:r w:rsidRPr="003E54F6">
        <w:rPr>
          <w:sz w:val="16"/>
        </w:rPr>
        <w:t>In 1975, Gerald Ford, William Simon, and Alan Greenspan saw the city’s plea for federal loan guarantees as an opportunity to call down the curtain on the New Deal/Great Society era. Faced with austerity, wage freezes, and the layoffs of 20 percent of their members, union leaders meekly complied, setting the stage for similar concessions in auto and steel just a few years later. Then they ran to the state capitol begging for help from their own angry members canceling their union memberships. As one observer put it, forcing disgusted workers to pay dues “will help unions be more objective in dealing with employers and better able to pursue a more responsible course of action. . . . [It] will result in more statesmanship on the part of union leaders who are free from the fear of economic blackmail by their members.”</w:t>
      </w:r>
    </w:p>
    <w:p w14:paraId="57340940" w14:textId="77777777" w:rsidR="006C37C0" w:rsidRPr="00C9276E" w:rsidRDefault="006C37C0" w:rsidP="006C37C0">
      <w:pPr>
        <w:rPr>
          <w:rStyle w:val="StyleUnderline"/>
          <w:highlight w:val="green"/>
        </w:rPr>
      </w:pPr>
      <w:r w:rsidRPr="003E54F6">
        <w:rPr>
          <w:sz w:val="16"/>
        </w:rPr>
        <w:t>Undoubtedly those leaders rationalized their risk aversion: the fiscal crisis or the threat of Chrysler bankruptcy was surely just a temporary blip from which their unions would soon recover. Or the danger of a head-on challenge to the state and finance capital was too great. Those arguments prevailed over more militant ones urging a fight when unions were still relatively strong.</w:t>
      </w:r>
    </w:p>
    <w:p w14:paraId="0253C0BC" w14:textId="77777777" w:rsidR="006C37C0" w:rsidRPr="00C9276E" w:rsidRDefault="006C37C0" w:rsidP="006C37C0">
      <w:pPr>
        <w:rPr>
          <w:rStyle w:val="StyleUnderline"/>
          <w:highlight w:val="green"/>
        </w:rPr>
      </w:pPr>
      <w:r w:rsidRPr="003E54F6">
        <w:rPr>
          <w:sz w:val="16"/>
        </w:rPr>
        <w:t>Today we know unions made a tragic miscalculation. Then, having chosen this path, they continued to acquiesce to neoliberalism year after year. A conciliatory mode of unionism became habitual, reinforced by structural incentives meant to temper their tone and actions and the power of the law. Unions embraced a culture of safety, passivity, and defensiveness. Even worse, leaders promoted successors with similar views; such was the process of Darwinian natural selection at union halls — in New York and across the country. That has allowed the steady drip, drip, drip of declining union numbers and power. Only a relative handful of unions and union locals have resisted this trend.</w:t>
      </w:r>
    </w:p>
    <w:p w14:paraId="62158FA9" w14:textId="77777777" w:rsidR="006C37C0" w:rsidRPr="007A2F41" w:rsidRDefault="006C37C0" w:rsidP="006C37C0">
      <w:pPr>
        <w:rPr>
          <w:rStyle w:val="StyleUnderline"/>
        </w:rPr>
      </w:pPr>
      <w:r w:rsidRPr="007A2F41">
        <w:rPr>
          <w:rStyle w:val="StyleUnderline"/>
        </w:rPr>
        <w:t xml:space="preserve">Today, with potentially far greater consequences, unions are practicing the policies they know all too well. The rationalizations are easy to make: It’s too bad what is happening to federal workers, but we are too weak to fight Trump. Better to keep our heads down, mitigate risk, minimize our losses, and hope to staunch the pain by </w:t>
      </w:r>
      <w:r w:rsidRPr="007A2F41">
        <w:rPr>
          <w:rStyle w:val="Emphasis"/>
        </w:rPr>
        <w:t>electing Dem</w:t>
      </w:r>
      <w:r w:rsidRPr="007A2F41">
        <w:rPr>
          <w:rStyle w:val="StyleUnderline"/>
        </w:rPr>
        <w:t>ocrat</w:t>
      </w:r>
      <w:r w:rsidRPr="007A2F41">
        <w:rPr>
          <w:rStyle w:val="Emphasis"/>
        </w:rPr>
        <w:t>s</w:t>
      </w:r>
      <w:r w:rsidRPr="007A2F41">
        <w:rPr>
          <w:rStyle w:val="StyleUnderline"/>
        </w:rPr>
        <w:t xml:space="preserve"> in 2026 and 2028.</w:t>
      </w:r>
    </w:p>
    <w:p w14:paraId="70353C68" w14:textId="77777777" w:rsidR="006C37C0" w:rsidRPr="00C9276E" w:rsidRDefault="006C37C0" w:rsidP="006C37C0">
      <w:pPr>
        <w:rPr>
          <w:rStyle w:val="StyleUnderline"/>
          <w:highlight w:val="green"/>
        </w:rPr>
      </w:pPr>
      <w:r w:rsidRPr="003E54F6">
        <w:rPr>
          <w:rStyle w:val="StyleUnderline"/>
        </w:rPr>
        <w:t>Or, as some have already, by filing lawsuits. There’s nothing wrong with demanding that Trump obey the law, but this dam is already leaking, and we should expect that soon it will be breached in many places as the Justice Department maneuvers to find friendlier courts. Then what?</w:t>
      </w:r>
    </w:p>
    <w:p w14:paraId="455B55D8" w14:textId="77777777" w:rsidR="006C37C0" w:rsidRPr="00C9276E" w:rsidRDefault="006C37C0" w:rsidP="006C37C0">
      <w:pPr>
        <w:rPr>
          <w:rStyle w:val="StyleUnderline"/>
          <w:highlight w:val="green"/>
        </w:rPr>
      </w:pPr>
      <w:r w:rsidRPr="003E54F6">
        <w:rPr>
          <w:sz w:val="16"/>
        </w:rPr>
        <w:t>A Program for Labor</w:t>
      </w:r>
    </w:p>
    <w:p w14:paraId="5BF9273E" w14:textId="77777777" w:rsidR="006C37C0" w:rsidRPr="007A2F41" w:rsidRDefault="006C37C0" w:rsidP="006C37C0">
      <w:pPr>
        <w:rPr>
          <w:rStyle w:val="StyleUnderline"/>
        </w:rPr>
      </w:pPr>
      <w:r w:rsidRPr="007A2F41">
        <w:rPr>
          <w:rStyle w:val="StyleUnderline"/>
        </w:rPr>
        <w:t xml:space="preserve">Given the urgency of the moment, vital </w:t>
      </w:r>
      <w:r w:rsidRPr="007A2F41">
        <w:rPr>
          <w:rStyle w:val="Emphasis"/>
        </w:rPr>
        <w:t>organizational tasks need to be pressed forward at the same time as escalating actions</w:t>
      </w:r>
      <w:r w:rsidRPr="007A2F41">
        <w:rPr>
          <w:rStyle w:val="StyleUnderline"/>
        </w:rPr>
        <w:t xml:space="preserve">. Even </w:t>
      </w:r>
      <w:r w:rsidRPr="007A2F41">
        <w:rPr>
          <w:rStyle w:val="Emphasis"/>
        </w:rPr>
        <w:t>well-intentioned top-down edicts will not muster the forces we need</w:t>
      </w:r>
      <w:r w:rsidRPr="007A2F41">
        <w:rPr>
          <w:rStyle w:val="StyleUnderline"/>
        </w:rPr>
        <w:t xml:space="preserve"> to oppose state power. Basic union-building work must proceed at triple time, such as </w:t>
      </w:r>
      <w:r w:rsidRPr="007A2F41">
        <w:rPr>
          <w:rStyle w:val="Emphasis"/>
        </w:rPr>
        <w:t>intensive outreach to, education of, and support for, stewards or equivalent shop-floor union reps</w:t>
      </w:r>
      <w:r w:rsidRPr="007A2F41">
        <w:rPr>
          <w:rStyle w:val="StyleUnderline"/>
        </w:rPr>
        <w:t xml:space="preserve">. That’s critical to spur the kind of </w:t>
      </w:r>
      <w:r w:rsidRPr="007A2F41">
        <w:rPr>
          <w:rStyle w:val="Emphasis"/>
        </w:rPr>
        <w:t>discussions</w:t>
      </w:r>
      <w:r w:rsidRPr="007A2F41">
        <w:rPr>
          <w:rStyle w:val="StyleUnderline"/>
        </w:rPr>
        <w:t xml:space="preserve"> in the workplaces that can engage and activate members while </w:t>
      </w:r>
      <w:r w:rsidRPr="007A2F41">
        <w:rPr>
          <w:rStyle w:val="Emphasis"/>
        </w:rPr>
        <w:t>neutralizing and then winning over 2024 Trump voters</w:t>
      </w:r>
      <w:r w:rsidRPr="007A2F41">
        <w:rPr>
          <w:rStyle w:val="StyleUnderline"/>
        </w:rPr>
        <w:t xml:space="preserve"> in the unions’ ranks</w:t>
      </w:r>
      <w:r w:rsidRPr="007A2F41">
        <w:rPr>
          <w:sz w:val="16"/>
        </w:rPr>
        <w:t>.</w:t>
      </w:r>
    </w:p>
    <w:p w14:paraId="00636552" w14:textId="77777777" w:rsidR="006C37C0" w:rsidRPr="00C9276E" w:rsidRDefault="006C37C0" w:rsidP="006C37C0">
      <w:pPr>
        <w:rPr>
          <w:rStyle w:val="StyleUnderline"/>
          <w:highlight w:val="green"/>
        </w:rPr>
      </w:pPr>
      <w:r w:rsidRPr="003E54F6">
        <w:rPr>
          <w:sz w:val="16"/>
        </w:rPr>
        <w:t xml:space="preserve">This is just Organizing 101. </w:t>
      </w:r>
      <w:r w:rsidRPr="003E54F6">
        <w:rPr>
          <w:rStyle w:val="StyleUnderline"/>
        </w:rPr>
        <w:t xml:space="preserve">Some unions already know how to do this, while others will hopefully learn, and learn quickly. </w:t>
      </w:r>
      <w:r w:rsidRPr="003E54F6">
        <w:rPr>
          <w:rStyle w:val="Emphasis"/>
        </w:rPr>
        <w:t xml:space="preserve">The real </w:t>
      </w:r>
      <w:r w:rsidRPr="003E54F6">
        <w:rPr>
          <w:rStyle w:val="Emphasis"/>
          <w:highlight w:val="green"/>
        </w:rPr>
        <w:t>question is</w:t>
      </w:r>
      <w:r w:rsidRPr="003E54F6">
        <w:rPr>
          <w:rStyle w:val="Emphasis"/>
        </w:rPr>
        <w:t xml:space="preserve"> volition: </w:t>
      </w:r>
      <w:r w:rsidRPr="003E54F6">
        <w:rPr>
          <w:rStyle w:val="Emphasis"/>
          <w:highlight w:val="green"/>
        </w:rPr>
        <w:t>whether unions</w:t>
      </w:r>
      <w:r w:rsidRPr="003E54F6">
        <w:rPr>
          <w:rStyle w:val="Emphasis"/>
        </w:rPr>
        <w:t xml:space="preserve"> have the will to </w:t>
      </w:r>
      <w:r w:rsidRPr="003E54F6">
        <w:rPr>
          <w:rStyle w:val="Emphasis"/>
          <w:highlight w:val="green"/>
        </w:rPr>
        <w:t>take</w:t>
      </w:r>
      <w:r w:rsidRPr="003E54F6">
        <w:rPr>
          <w:rStyle w:val="Emphasis"/>
        </w:rPr>
        <w:t xml:space="preserve"> the </w:t>
      </w:r>
      <w:r w:rsidRPr="003E54F6">
        <w:rPr>
          <w:rStyle w:val="Emphasis"/>
          <w:highlight w:val="green"/>
        </w:rPr>
        <w:t>step</w:t>
      </w:r>
      <w:r w:rsidRPr="003E54F6">
        <w:rPr>
          <w:rStyle w:val="StyleUnderline"/>
        </w:rPr>
        <w:t xml:space="preserve"> from bread-and-butter economic issues to anti-Trump political ones, and </w:t>
      </w:r>
      <w:r w:rsidRPr="003E54F6">
        <w:rPr>
          <w:rStyle w:val="Emphasis"/>
        </w:rPr>
        <w:t xml:space="preserve">from indecisiveness </w:t>
      </w:r>
      <w:r w:rsidRPr="003E54F6">
        <w:rPr>
          <w:rStyle w:val="Emphasis"/>
          <w:highlight w:val="green"/>
        </w:rPr>
        <w:t>to militancy</w:t>
      </w:r>
      <w:r w:rsidRPr="003E54F6">
        <w:rPr>
          <w:sz w:val="16"/>
        </w:rPr>
        <w:t>.</w:t>
      </w:r>
    </w:p>
    <w:p w14:paraId="0032AE92" w14:textId="77777777" w:rsidR="006C37C0" w:rsidRPr="00C9276E" w:rsidRDefault="006C37C0" w:rsidP="006C37C0">
      <w:pPr>
        <w:rPr>
          <w:rStyle w:val="StyleUnderline"/>
          <w:highlight w:val="green"/>
        </w:rPr>
      </w:pPr>
      <w:r w:rsidRPr="003E54F6">
        <w:rPr>
          <w:sz w:val="16"/>
        </w:rPr>
        <w:t xml:space="preserve">Unions need to provide multiple points of entry to political action, which include a way for every worker to step up: some very broad, others more militant, enabling the activist core to </w:t>
      </w:r>
      <w:r w:rsidRPr="003E54F6">
        <w:rPr>
          <w:rStyle w:val="StyleUnderline"/>
          <w:highlight w:val="green"/>
        </w:rPr>
        <w:t>provide</w:t>
      </w:r>
      <w:r w:rsidRPr="003E54F6">
        <w:rPr>
          <w:rStyle w:val="StyleUnderline"/>
        </w:rPr>
        <w:t xml:space="preserve"> a </w:t>
      </w:r>
      <w:r w:rsidRPr="003E54F6">
        <w:rPr>
          <w:rStyle w:val="StyleUnderline"/>
          <w:highlight w:val="green"/>
        </w:rPr>
        <w:t>spark that</w:t>
      </w:r>
      <w:r w:rsidRPr="003E54F6">
        <w:rPr>
          <w:rStyle w:val="StyleUnderline"/>
        </w:rPr>
        <w:t xml:space="preserve"> can </w:t>
      </w:r>
      <w:r w:rsidRPr="003E54F6">
        <w:rPr>
          <w:rStyle w:val="StyleUnderline"/>
          <w:highlight w:val="green"/>
        </w:rPr>
        <w:t>draw others</w:t>
      </w:r>
      <w:r w:rsidRPr="003E54F6">
        <w:rPr>
          <w:rStyle w:val="StyleUnderline"/>
        </w:rPr>
        <w:t xml:space="preserve"> forward</w:t>
      </w:r>
      <w:r w:rsidRPr="003E54F6">
        <w:rPr>
          <w:sz w:val="16"/>
        </w:rPr>
        <w:t xml:space="preserve">. Similarly, </w:t>
      </w:r>
      <w:r w:rsidRPr="003E54F6">
        <w:rPr>
          <w:rStyle w:val="StyleUnderline"/>
        </w:rPr>
        <w:t xml:space="preserve">more </w:t>
      </w:r>
      <w:r w:rsidRPr="003E54F6">
        <w:rPr>
          <w:rStyle w:val="Emphasis"/>
          <w:highlight w:val="green"/>
        </w:rPr>
        <w:t>militant</w:t>
      </w:r>
      <w:r w:rsidRPr="003E54F6">
        <w:rPr>
          <w:rStyle w:val="Emphasis"/>
        </w:rPr>
        <w:t xml:space="preserve"> or organized </w:t>
      </w:r>
      <w:r w:rsidRPr="003E54F6">
        <w:rPr>
          <w:rStyle w:val="Emphasis"/>
          <w:highlight w:val="green"/>
        </w:rPr>
        <w:t>unions</w:t>
      </w:r>
      <w:r w:rsidRPr="003E54F6">
        <w:rPr>
          <w:rStyle w:val="Emphasis"/>
        </w:rPr>
        <w:t xml:space="preserve"> need to </w:t>
      </w:r>
      <w:r w:rsidRPr="003E54F6">
        <w:rPr>
          <w:rStyle w:val="Emphasis"/>
          <w:highlight w:val="green"/>
        </w:rPr>
        <w:t>forge ahead, modeling</w:t>
      </w:r>
      <w:r w:rsidRPr="003E54F6">
        <w:rPr>
          <w:rStyle w:val="Emphasis"/>
        </w:rPr>
        <w:t xml:space="preserve"> the strategies and </w:t>
      </w:r>
      <w:r w:rsidRPr="003E54F6">
        <w:rPr>
          <w:rStyle w:val="Emphasis"/>
          <w:highlight w:val="green"/>
        </w:rPr>
        <w:t>tactics that</w:t>
      </w:r>
      <w:r w:rsidRPr="003E54F6">
        <w:rPr>
          <w:rStyle w:val="Emphasis"/>
        </w:rPr>
        <w:t xml:space="preserve"> their less organized </w:t>
      </w:r>
      <w:r w:rsidRPr="003E54F6">
        <w:rPr>
          <w:rStyle w:val="Emphasis"/>
          <w:highlight w:val="green"/>
        </w:rPr>
        <w:t>counterparts</w:t>
      </w:r>
      <w:r w:rsidRPr="003E54F6">
        <w:rPr>
          <w:rStyle w:val="Emphasis"/>
        </w:rPr>
        <w:t xml:space="preserve"> will also need to </w:t>
      </w:r>
      <w:r w:rsidRPr="003E54F6">
        <w:rPr>
          <w:rStyle w:val="Emphasis"/>
          <w:highlight w:val="green"/>
        </w:rPr>
        <w:t>embrace</w:t>
      </w:r>
      <w:r w:rsidRPr="003E54F6">
        <w:rPr>
          <w:rStyle w:val="StyleUnderline"/>
        </w:rPr>
        <w:t xml:space="preserve">. And more militant branches, locals, and workplaces will need to </w:t>
      </w:r>
      <w:r w:rsidRPr="003E54F6">
        <w:rPr>
          <w:rStyle w:val="StyleUnderline"/>
          <w:highlight w:val="green"/>
        </w:rPr>
        <w:t>move faster than</w:t>
      </w:r>
      <w:r w:rsidRPr="003E54F6">
        <w:rPr>
          <w:rStyle w:val="StyleUnderline"/>
        </w:rPr>
        <w:t xml:space="preserve"> moribund national </w:t>
      </w:r>
      <w:r w:rsidRPr="003E54F6">
        <w:rPr>
          <w:rStyle w:val="StyleUnderline"/>
          <w:highlight w:val="green"/>
        </w:rPr>
        <w:t>leaders</w:t>
      </w:r>
      <w:r w:rsidRPr="003E54F6">
        <w:rPr>
          <w:rStyle w:val="StyleUnderline"/>
        </w:rPr>
        <w:t xml:space="preserve"> may like, pulling them along and </w:t>
      </w:r>
      <w:r w:rsidRPr="003E54F6">
        <w:rPr>
          <w:rStyle w:val="StyleUnderline"/>
          <w:highlight w:val="green"/>
        </w:rPr>
        <w:t>pressuring</w:t>
      </w:r>
      <w:r w:rsidRPr="003E54F6">
        <w:rPr>
          <w:rStyle w:val="StyleUnderline"/>
        </w:rPr>
        <w:t xml:space="preserve"> them to move from lip service to </w:t>
      </w:r>
      <w:r w:rsidRPr="003E54F6">
        <w:rPr>
          <w:rStyle w:val="StyleUnderline"/>
          <w:highlight w:val="green"/>
        </w:rPr>
        <w:t>action</w:t>
      </w:r>
      <w:r w:rsidRPr="003E54F6">
        <w:rPr>
          <w:sz w:val="16"/>
        </w:rPr>
        <w:t>.</w:t>
      </w:r>
    </w:p>
    <w:p w14:paraId="335FB7DC" w14:textId="77777777" w:rsidR="006C37C0" w:rsidRPr="00C9276E" w:rsidRDefault="006C37C0" w:rsidP="006C37C0">
      <w:pPr>
        <w:rPr>
          <w:rStyle w:val="StyleUnderline"/>
          <w:highlight w:val="green"/>
        </w:rPr>
      </w:pPr>
      <w:r w:rsidRPr="003E54F6">
        <w:rPr>
          <w:rStyle w:val="StyleUnderline"/>
        </w:rPr>
        <w:t xml:space="preserve">In the present climate, mobilizing members, getting them in the streets in great numbers, and especially </w:t>
      </w:r>
      <w:r w:rsidRPr="003E54F6">
        <w:rPr>
          <w:rStyle w:val="Emphasis"/>
        </w:rPr>
        <w:t xml:space="preserve">preparing for </w:t>
      </w:r>
      <w:r w:rsidRPr="003E54F6">
        <w:rPr>
          <w:rStyle w:val="Emphasis"/>
          <w:highlight w:val="green"/>
        </w:rPr>
        <w:t>politically oriented</w:t>
      </w:r>
      <w:r w:rsidRPr="003E54F6">
        <w:rPr>
          <w:rStyle w:val="Emphasis"/>
        </w:rPr>
        <w:t xml:space="preserve"> walkouts and </w:t>
      </w:r>
      <w:r w:rsidRPr="003E54F6">
        <w:rPr>
          <w:rStyle w:val="Emphasis"/>
          <w:highlight w:val="green"/>
        </w:rPr>
        <w:t>strikes that</w:t>
      </w:r>
      <w:r w:rsidRPr="003E54F6">
        <w:rPr>
          <w:rStyle w:val="Emphasis"/>
        </w:rPr>
        <w:t xml:space="preserve"> the </w:t>
      </w:r>
      <w:r w:rsidRPr="003E54F6">
        <w:rPr>
          <w:rStyle w:val="Emphasis"/>
          <w:highlight w:val="green"/>
        </w:rPr>
        <w:t>gov</w:t>
      </w:r>
      <w:r w:rsidRPr="003E54F6">
        <w:rPr>
          <w:rStyle w:val="Emphasis"/>
        </w:rPr>
        <w:t xml:space="preserve">ernment will </w:t>
      </w:r>
      <w:r w:rsidRPr="003E54F6">
        <w:rPr>
          <w:rStyle w:val="Emphasis"/>
          <w:highlight w:val="green"/>
        </w:rPr>
        <w:t>deem illegal</w:t>
      </w:r>
      <w:r w:rsidRPr="003E54F6">
        <w:rPr>
          <w:rStyle w:val="StyleUnderline"/>
          <w:highlight w:val="green"/>
        </w:rPr>
        <w:t xml:space="preserve"> is</w:t>
      </w:r>
      <w:r w:rsidRPr="003E54F6">
        <w:rPr>
          <w:rStyle w:val="StyleUnderline"/>
        </w:rPr>
        <w:t xml:space="preserve"> very </w:t>
      </w:r>
      <w:r w:rsidRPr="003E54F6">
        <w:rPr>
          <w:rStyle w:val="StyleUnderline"/>
          <w:highlight w:val="green"/>
        </w:rPr>
        <w:t>risky</w:t>
      </w:r>
      <w:r w:rsidRPr="003E54F6">
        <w:rPr>
          <w:rStyle w:val="StyleUnderline"/>
        </w:rPr>
        <w:t xml:space="preserve">. As our activity intensifies, so will state repression. </w:t>
      </w:r>
      <w:r w:rsidRPr="003E54F6">
        <w:rPr>
          <w:rStyle w:val="StyleUnderline"/>
          <w:highlight w:val="green"/>
        </w:rPr>
        <w:t xml:space="preserve">Union </w:t>
      </w:r>
      <w:r w:rsidRPr="003E54F6">
        <w:rPr>
          <w:rStyle w:val="Emphasis"/>
          <w:highlight w:val="green"/>
        </w:rPr>
        <w:t>assets may be seized, and</w:t>
      </w:r>
      <w:r w:rsidRPr="003E54F6">
        <w:rPr>
          <w:rStyle w:val="Emphasis"/>
        </w:rPr>
        <w:t xml:space="preserve"> union leaders may be </w:t>
      </w:r>
      <w:r w:rsidRPr="003E54F6">
        <w:rPr>
          <w:rStyle w:val="Emphasis"/>
          <w:highlight w:val="green"/>
        </w:rPr>
        <w:t>arrested</w:t>
      </w:r>
      <w:r w:rsidRPr="003E54F6">
        <w:rPr>
          <w:rStyle w:val="StyleUnderline"/>
        </w:rPr>
        <w:t>.</w:t>
      </w:r>
    </w:p>
    <w:p w14:paraId="7A1D4A33" w14:textId="77777777" w:rsidR="006C37C0" w:rsidRDefault="006C37C0" w:rsidP="006C37C0">
      <w:pPr>
        <w:rPr>
          <w:sz w:val="16"/>
        </w:rPr>
      </w:pPr>
      <w:r w:rsidRPr="003E54F6">
        <w:rPr>
          <w:rStyle w:val="Emphasis"/>
          <w:highlight w:val="green"/>
        </w:rPr>
        <w:t>Yet</w:t>
      </w:r>
      <w:r w:rsidRPr="003E54F6">
        <w:rPr>
          <w:rStyle w:val="StyleUnderline"/>
          <w:highlight w:val="green"/>
        </w:rPr>
        <w:t xml:space="preserve"> opposition</w:t>
      </w:r>
      <w:r w:rsidRPr="003E54F6">
        <w:rPr>
          <w:rStyle w:val="StyleUnderline"/>
        </w:rPr>
        <w:t xml:space="preserve"> today — </w:t>
      </w:r>
      <w:r w:rsidRPr="003E54F6">
        <w:rPr>
          <w:rStyle w:val="Emphasis"/>
        </w:rPr>
        <w:t xml:space="preserve">immediately, </w:t>
      </w:r>
      <w:r w:rsidRPr="003E54F6">
        <w:rPr>
          <w:rStyle w:val="Emphasis"/>
          <w:highlight w:val="green"/>
        </w:rPr>
        <w:t>with</w:t>
      </w:r>
      <w:r w:rsidRPr="003E54F6">
        <w:rPr>
          <w:rStyle w:val="Emphasis"/>
        </w:rPr>
        <w:t xml:space="preserve"> the </w:t>
      </w:r>
      <w:r w:rsidRPr="003E54F6">
        <w:rPr>
          <w:rStyle w:val="Emphasis"/>
          <w:highlight w:val="green"/>
        </w:rPr>
        <w:t>resources we can muster</w:t>
      </w:r>
      <w:r w:rsidRPr="003E54F6">
        <w:rPr>
          <w:rStyle w:val="StyleUnderline"/>
        </w:rPr>
        <w:t xml:space="preserve">, even while seeking to rally our forces to greater efforts — </w:t>
      </w:r>
      <w:r w:rsidRPr="003E54F6">
        <w:rPr>
          <w:rStyle w:val="StyleUnderline"/>
          <w:highlight w:val="green"/>
        </w:rPr>
        <w:t>is</w:t>
      </w:r>
      <w:r w:rsidRPr="003E54F6">
        <w:rPr>
          <w:rStyle w:val="StyleUnderline"/>
        </w:rPr>
        <w:t xml:space="preserve"> the </w:t>
      </w:r>
      <w:r w:rsidRPr="003E54F6">
        <w:rPr>
          <w:rStyle w:val="Emphasis"/>
          <w:highlight w:val="green"/>
        </w:rPr>
        <w:t>least risky course</w:t>
      </w:r>
      <w:r w:rsidRPr="003E54F6">
        <w:rPr>
          <w:rStyle w:val="StyleUnderline"/>
        </w:rPr>
        <w:t xml:space="preserve"> if we </w:t>
      </w:r>
      <w:r w:rsidRPr="00D6719E">
        <w:rPr>
          <w:rStyle w:val="StyleUnderline"/>
        </w:rPr>
        <w:t>hope to preserve real unions and</w:t>
      </w:r>
      <w:r w:rsidRPr="003E54F6">
        <w:rPr>
          <w:rStyle w:val="StyleUnderline"/>
        </w:rPr>
        <w:t xml:space="preserve"> what’s left of American democracy</w:t>
      </w:r>
      <w:r w:rsidRPr="003E54F6">
        <w:rPr>
          <w:sz w:val="16"/>
        </w:rPr>
        <w:t xml:space="preserve">. It’s already clear that to wait for leadership from other major institutional forces is wishful thinking. </w:t>
      </w:r>
      <w:r w:rsidRPr="003E54F6">
        <w:rPr>
          <w:rStyle w:val="StyleUnderline"/>
        </w:rPr>
        <w:t xml:space="preserve">Unions must provide that leadership; and the </w:t>
      </w:r>
      <w:r w:rsidRPr="003E54F6">
        <w:rPr>
          <w:rStyle w:val="StyleUnderline"/>
          <w:highlight w:val="green"/>
        </w:rPr>
        <w:t>more militant</w:t>
      </w:r>
      <w:r w:rsidRPr="003E54F6">
        <w:rPr>
          <w:rStyle w:val="StyleUnderline"/>
        </w:rPr>
        <w:t xml:space="preserve"> and progressive </w:t>
      </w:r>
      <w:r w:rsidRPr="003E54F6">
        <w:rPr>
          <w:rStyle w:val="StyleUnderline"/>
          <w:highlight w:val="green"/>
        </w:rPr>
        <w:t>unions</w:t>
      </w:r>
      <w:r w:rsidRPr="003E54F6">
        <w:rPr>
          <w:rStyle w:val="StyleUnderline"/>
        </w:rPr>
        <w:t xml:space="preserve"> must </w:t>
      </w:r>
      <w:r w:rsidRPr="003E54F6">
        <w:rPr>
          <w:rStyle w:val="StyleUnderline"/>
          <w:highlight w:val="green"/>
        </w:rPr>
        <w:t>provide leadership to</w:t>
      </w:r>
      <w:r w:rsidRPr="003E54F6">
        <w:rPr>
          <w:rStyle w:val="StyleUnderline"/>
        </w:rPr>
        <w:t xml:space="preserve"> the </w:t>
      </w:r>
      <w:r w:rsidRPr="003E54F6">
        <w:rPr>
          <w:rStyle w:val="StyleUnderline"/>
          <w:highlight w:val="green"/>
        </w:rPr>
        <w:t>rest of</w:t>
      </w:r>
      <w:r w:rsidRPr="003E54F6">
        <w:rPr>
          <w:rStyle w:val="StyleUnderline"/>
        </w:rPr>
        <w:t xml:space="preserve"> the labor </w:t>
      </w:r>
      <w:r w:rsidRPr="003E54F6">
        <w:rPr>
          <w:rStyle w:val="StyleUnderline"/>
          <w:highlight w:val="green"/>
        </w:rPr>
        <w:t>“movement”</w:t>
      </w:r>
      <w:r w:rsidRPr="003E54F6">
        <w:rPr>
          <w:rStyle w:val="StyleUnderline"/>
        </w:rPr>
        <w:t xml:space="preserve"> — not through press releases, but through </w:t>
      </w:r>
      <w:r w:rsidRPr="003E54F6">
        <w:rPr>
          <w:rStyle w:val="Emphasis"/>
        </w:rPr>
        <w:t>deeds</w:t>
      </w:r>
      <w:r w:rsidRPr="003E54F6">
        <w:rPr>
          <w:rStyle w:val="StyleUnderline"/>
        </w:rPr>
        <w:t xml:space="preserve"> that </w:t>
      </w:r>
      <w:r w:rsidRPr="003E54F6">
        <w:rPr>
          <w:rStyle w:val="Emphasis"/>
          <w:highlight w:val="green"/>
        </w:rPr>
        <w:t>provide</w:t>
      </w:r>
      <w:r w:rsidRPr="003E54F6">
        <w:rPr>
          <w:rStyle w:val="Emphasis"/>
        </w:rPr>
        <w:t xml:space="preserve"> an </w:t>
      </w:r>
      <w:r w:rsidRPr="003E54F6">
        <w:rPr>
          <w:rStyle w:val="Emphasis"/>
          <w:highlight w:val="green"/>
        </w:rPr>
        <w:t>example</w:t>
      </w:r>
      <w:r w:rsidRPr="003E54F6">
        <w:rPr>
          <w:rStyle w:val="StyleUnderline"/>
          <w:highlight w:val="green"/>
        </w:rPr>
        <w:t xml:space="preserve"> that </w:t>
      </w:r>
      <w:r w:rsidRPr="003E54F6">
        <w:rPr>
          <w:rStyle w:val="Emphasis"/>
          <w:highlight w:val="green"/>
        </w:rPr>
        <w:t>others</w:t>
      </w:r>
      <w:r w:rsidRPr="003E54F6">
        <w:rPr>
          <w:rStyle w:val="Emphasis"/>
        </w:rPr>
        <w:t xml:space="preserve"> can </w:t>
      </w:r>
      <w:r w:rsidRPr="003E54F6">
        <w:rPr>
          <w:rStyle w:val="Emphasis"/>
          <w:highlight w:val="green"/>
        </w:rPr>
        <w:t>follow</w:t>
      </w:r>
      <w:r w:rsidRPr="003E54F6">
        <w:rPr>
          <w:sz w:val="16"/>
        </w:rPr>
        <w:t>.</w:t>
      </w:r>
    </w:p>
    <w:p w14:paraId="50B47229" w14:textId="77777777" w:rsidR="006C37C0" w:rsidRDefault="006C37C0" w:rsidP="006C37C0"/>
    <w:p w14:paraId="358C7938" w14:textId="77777777" w:rsidR="006C37C0" w:rsidRPr="00EF1653" w:rsidRDefault="006C37C0" w:rsidP="006C37C0">
      <w:pPr>
        <w:rPr>
          <w:highlight w:val="green"/>
        </w:rPr>
      </w:pPr>
    </w:p>
    <w:p w14:paraId="69132984" w14:textId="77777777" w:rsidR="006C37C0" w:rsidRPr="00E70EE6" w:rsidRDefault="006C37C0" w:rsidP="006C37C0">
      <w:pPr>
        <w:pStyle w:val="Heading4"/>
        <w:rPr>
          <w:u w:val="single"/>
        </w:rPr>
      </w:pPr>
      <w:r>
        <w:rPr/>
        <w:t xml:space="preserve">The counterplan’s ILO complaint </w:t>
      </w:r>
      <w:r>
        <w:rPr>
          <w:u w:val="single"/>
        </w:rPr>
        <w:t>creates additional leverage</w:t>
      </w:r>
      <w:r>
        <w:rPr/>
        <w:t xml:space="preserve"> that forces compliance</w:t>
      </w:r>
    </w:p>
    <w:p w14:paraId="1F2C946E" w14:textId="77777777" w:rsidR="006C37C0" w:rsidRDefault="006C37C0" w:rsidP="006C37C0">
      <w:r w:rsidRPr="00F86E9F">
        <w:rPr>
          <w:rStyle w:val="Style13ptBold"/>
        </w:rPr>
        <w:t>Dictor 25</w:t>
      </w:r>
      <w:r>
        <w:rPr/>
        <w:t xml:space="preserve"> [Benjamin Dictor, labor attorney, partner at Eisner Dictor &amp; Lamadrid, P.C., JD Benjamin N. Cardozo School of Law, “The NLRB Faces a Constitutional Crisis,” Jacobin, 10-12-2025, https://jacobin.com/2025/10/nlrb-ilo-fifth-circuit-constitutional-crisis-trump-labor-law]</w:t>
      </w:r>
    </w:p>
    <w:p w14:paraId="0C4713E2" w14:textId="77777777" w:rsidR="006C37C0" w:rsidRPr="00643E5F" w:rsidRDefault="006C37C0" w:rsidP="006C37C0">
      <w:pPr>
        <w:rPr>
          <w:sz w:val="16"/>
        </w:rPr>
      </w:pPr>
      <w:r w:rsidRPr="00643E5F">
        <w:rPr>
          <w:sz w:val="16"/>
        </w:rPr>
        <w:t>The United States: Global Labor Scofflaw</w:t>
      </w:r>
    </w:p>
    <w:p w14:paraId="1DD2895D" w14:textId="77777777" w:rsidR="006C37C0" w:rsidRPr="00643E5F" w:rsidRDefault="006C37C0" w:rsidP="006C37C0">
      <w:pPr>
        <w:rPr>
          <w:sz w:val="16"/>
        </w:rPr>
      </w:pPr>
      <w:r w:rsidRPr="00643E5F">
        <w:rPr>
          <w:sz w:val="16"/>
        </w:rPr>
        <w:t xml:space="preserve">This breakdown in enforcement also </w:t>
      </w:r>
      <w:r w:rsidRPr="00A03BFA">
        <w:rPr>
          <w:sz w:val="16"/>
        </w:rPr>
        <w:t xml:space="preserve">places </w:t>
      </w:r>
      <w:r w:rsidRPr="00A03BFA">
        <w:rPr>
          <w:rStyle w:val="StyleUnderline"/>
        </w:rPr>
        <w:t>the U</w:t>
      </w:r>
      <w:r w:rsidRPr="00A03BFA">
        <w:rPr>
          <w:sz w:val="16"/>
        </w:rPr>
        <w:t xml:space="preserve">nited </w:t>
      </w:r>
      <w:r w:rsidRPr="00A03BFA">
        <w:rPr>
          <w:rStyle w:val="StyleUnderline"/>
        </w:rPr>
        <w:t>S</w:t>
      </w:r>
      <w:r w:rsidRPr="00A03BFA">
        <w:rPr>
          <w:sz w:val="16"/>
        </w:rPr>
        <w:t xml:space="preserve">tates </w:t>
      </w:r>
      <w:r w:rsidRPr="00A03BFA">
        <w:rPr>
          <w:rStyle w:val="Emphasis"/>
        </w:rPr>
        <w:t>in violation</w:t>
      </w:r>
      <w:r w:rsidRPr="00A03BFA">
        <w:rPr>
          <w:rStyle w:val="StyleUnderline"/>
        </w:rPr>
        <w:t xml:space="preserve"> of its obligations as a member of the International Labour Organization (</w:t>
      </w:r>
      <w:r w:rsidRPr="00A03BFA">
        <w:rPr>
          <w:rStyle w:val="Emphasis"/>
        </w:rPr>
        <w:t>ILO</w:t>
      </w:r>
      <w:r w:rsidRPr="00A03BFA">
        <w:rPr>
          <w:rStyle w:val="StyleUnderline"/>
        </w:rPr>
        <w:t>)</w:t>
      </w:r>
      <w:r w:rsidRPr="00A03BFA">
        <w:rPr>
          <w:sz w:val="16"/>
        </w:rPr>
        <w:t xml:space="preserve">. Under the ILO’s 1998 Declaration on Fundamental Principles and Rights at Work, </w:t>
      </w:r>
      <w:r w:rsidRPr="00A03BFA">
        <w:rPr>
          <w:rStyle w:val="StyleUnderline"/>
        </w:rPr>
        <w:t>all member states — even those, like the U</w:t>
      </w:r>
      <w:r w:rsidRPr="00A03BFA">
        <w:rPr>
          <w:sz w:val="16"/>
        </w:rPr>
        <w:t xml:space="preserve">nited </w:t>
      </w:r>
      <w:r w:rsidRPr="00A03BFA">
        <w:rPr>
          <w:rStyle w:val="StyleUnderline"/>
        </w:rPr>
        <w:t>S</w:t>
      </w:r>
      <w:r w:rsidRPr="00A03BFA">
        <w:rPr>
          <w:sz w:val="16"/>
        </w:rPr>
        <w:t xml:space="preserve">tates, </w:t>
      </w:r>
      <w:r w:rsidRPr="00A03BFA">
        <w:rPr>
          <w:rStyle w:val="StyleUnderline"/>
        </w:rPr>
        <w:t xml:space="preserve">that have </w:t>
      </w:r>
      <w:r w:rsidRPr="00A03BFA">
        <w:rPr>
          <w:rStyle w:val="Emphasis"/>
        </w:rPr>
        <w:t>not ratified</w:t>
      </w:r>
      <w:r w:rsidRPr="00A03BFA">
        <w:rPr>
          <w:rStyle w:val="StyleUnderline"/>
        </w:rPr>
        <w:t xml:space="preserve"> the specific conventions on freedom of association and collective bargaining — </w:t>
      </w:r>
      <w:r w:rsidRPr="00A03BFA">
        <w:rPr>
          <w:rStyle w:val="Emphasis"/>
        </w:rPr>
        <w:t>are bound</w:t>
      </w:r>
      <w:r w:rsidRPr="00A03BFA">
        <w:rPr>
          <w:rStyle w:val="StyleUnderline"/>
        </w:rPr>
        <w:t xml:space="preserve"> to respect</w:t>
      </w:r>
      <w:r w:rsidRPr="00F86E9F">
        <w:rPr>
          <w:rStyle w:val="StyleUnderline"/>
        </w:rPr>
        <w:t>, promote, and realize those principles</w:t>
      </w:r>
      <w:r w:rsidRPr="00643E5F">
        <w:rPr>
          <w:sz w:val="16"/>
        </w:rPr>
        <w:t>.</w:t>
      </w:r>
    </w:p>
    <w:p w14:paraId="30EC7A78" w14:textId="77777777" w:rsidR="006C37C0" w:rsidRPr="00643E5F" w:rsidRDefault="006C37C0" w:rsidP="006C37C0">
      <w:pPr>
        <w:rPr>
          <w:sz w:val="16"/>
        </w:rPr>
      </w:pPr>
      <w:r w:rsidRPr="00643E5F">
        <w:rPr>
          <w:sz w:val="16"/>
        </w:rPr>
        <w:t>The ILO’s Committee on Freedom of Association (CFA) has consistently ruled that governments must provide effective machinery to protect workers’ rights.</w:t>
      </w:r>
    </w:p>
    <w:p w14:paraId="7B232495" w14:textId="77777777" w:rsidR="006C37C0" w:rsidRPr="00643E5F" w:rsidRDefault="006C37C0" w:rsidP="006C37C0">
      <w:pPr>
        <w:rPr>
          <w:sz w:val="16"/>
        </w:rPr>
      </w:pPr>
      <w:r w:rsidRPr="004E7CCF">
        <w:rPr>
          <w:rStyle w:val="StyleUnderline"/>
          <w:highlight w:val="green"/>
        </w:rPr>
        <w:t xml:space="preserve">A </w:t>
      </w:r>
      <w:r w:rsidRPr="00A03BFA">
        <w:rPr>
          <w:rStyle w:val="Emphasis"/>
        </w:rPr>
        <w:t xml:space="preserve">CFA </w:t>
      </w:r>
      <w:r w:rsidRPr="004E7CCF">
        <w:rPr>
          <w:rStyle w:val="Emphasis"/>
          <w:highlight w:val="green"/>
        </w:rPr>
        <w:t>complaint</w:t>
      </w:r>
      <w:r w:rsidRPr="00F86E9F">
        <w:rPr>
          <w:rStyle w:val="StyleUnderline"/>
        </w:rPr>
        <w:t xml:space="preserve"> today would make clear that the </w:t>
      </w:r>
      <w:r w:rsidRPr="00F86E9F">
        <w:rPr>
          <w:rStyle w:val="Emphasis"/>
        </w:rPr>
        <w:t>U</w:t>
      </w:r>
      <w:r w:rsidRPr="00643E5F">
        <w:rPr>
          <w:sz w:val="16"/>
        </w:rPr>
        <w:t xml:space="preserve">nited </w:t>
      </w:r>
      <w:r w:rsidRPr="00F86E9F">
        <w:rPr>
          <w:rStyle w:val="Emphasis"/>
        </w:rPr>
        <w:t>S</w:t>
      </w:r>
      <w:r w:rsidRPr="00643E5F">
        <w:rPr>
          <w:sz w:val="16"/>
        </w:rPr>
        <w:t xml:space="preserve">tates, while lecturing others on democracy and human rights, </w:t>
      </w:r>
      <w:r w:rsidRPr="00F86E9F">
        <w:rPr>
          <w:rStyle w:val="StyleUnderline"/>
        </w:rPr>
        <w:t>has allowed its domestic system for enforcing basic worker protections to collapse</w:t>
      </w:r>
      <w:r w:rsidRPr="00643E5F">
        <w:rPr>
          <w:sz w:val="16"/>
        </w:rPr>
        <w:t xml:space="preserve">. </w:t>
      </w:r>
      <w:r w:rsidRPr="00F86E9F">
        <w:rPr>
          <w:rStyle w:val="StyleUnderline"/>
        </w:rPr>
        <w:t xml:space="preserve">The findings would </w:t>
      </w:r>
      <w:r w:rsidRPr="004E7CCF">
        <w:rPr>
          <w:rStyle w:val="Emphasis"/>
          <w:highlight w:val="green"/>
        </w:rPr>
        <w:t>not</w:t>
      </w:r>
      <w:r w:rsidRPr="00F86E9F">
        <w:rPr>
          <w:rStyle w:val="StyleUnderline"/>
        </w:rPr>
        <w:t xml:space="preserve"> be </w:t>
      </w:r>
      <w:r w:rsidRPr="00B76EAC">
        <w:rPr>
          <w:rStyle w:val="Emphasis"/>
        </w:rPr>
        <w:t xml:space="preserve">legally </w:t>
      </w:r>
      <w:r w:rsidRPr="004E7CCF">
        <w:rPr>
          <w:rStyle w:val="Emphasis"/>
          <w:highlight w:val="green"/>
        </w:rPr>
        <w:t>binding</w:t>
      </w:r>
      <w:r w:rsidRPr="00F86E9F">
        <w:rPr>
          <w:rStyle w:val="StyleUnderline"/>
        </w:rPr>
        <w:t xml:space="preserve">, </w:t>
      </w:r>
      <w:r w:rsidRPr="004E7CCF">
        <w:rPr>
          <w:rStyle w:val="Emphasis"/>
          <w:highlight w:val="green"/>
        </w:rPr>
        <w:t>but</w:t>
      </w:r>
      <w:r w:rsidRPr="00F86E9F">
        <w:rPr>
          <w:rStyle w:val="StyleUnderline"/>
        </w:rPr>
        <w:t xml:space="preserve"> they would </w:t>
      </w:r>
      <w:r w:rsidRPr="004E7CCF">
        <w:rPr>
          <w:rStyle w:val="StyleUnderline"/>
          <w:highlight w:val="green"/>
        </w:rPr>
        <w:t xml:space="preserve">provide unions </w:t>
      </w:r>
      <w:r w:rsidRPr="00AE5E52">
        <w:rPr>
          <w:rStyle w:val="StyleUnderline"/>
        </w:rPr>
        <w:t xml:space="preserve">with </w:t>
      </w:r>
      <w:r w:rsidRPr="00B76EAC">
        <w:rPr>
          <w:rStyle w:val="StyleUnderline"/>
        </w:rPr>
        <w:t>an</w:t>
      </w:r>
      <w:r w:rsidRPr="00F86E9F">
        <w:rPr>
          <w:rStyle w:val="StyleUnderline"/>
        </w:rPr>
        <w:t xml:space="preserve"> additional </w:t>
      </w:r>
      <w:r w:rsidRPr="004E7CCF">
        <w:rPr>
          <w:rStyle w:val="Emphasis"/>
          <w:highlight w:val="green"/>
        </w:rPr>
        <w:t>organizing</w:t>
      </w:r>
      <w:r w:rsidRPr="004E7CCF">
        <w:rPr>
          <w:rStyle w:val="StyleUnderline"/>
          <w:highlight w:val="green"/>
        </w:rPr>
        <w:t xml:space="preserve"> and </w:t>
      </w:r>
      <w:r w:rsidRPr="004E7CCF">
        <w:rPr>
          <w:rStyle w:val="Emphasis"/>
          <w:highlight w:val="green"/>
        </w:rPr>
        <w:t>advocacy</w:t>
      </w:r>
      <w:r w:rsidRPr="004E7CCF">
        <w:rPr>
          <w:rStyle w:val="StyleUnderline"/>
          <w:highlight w:val="green"/>
        </w:rPr>
        <w:t xml:space="preserve"> tool</w:t>
      </w:r>
      <w:r w:rsidRPr="00F86E9F">
        <w:rPr>
          <w:rStyle w:val="StyleUnderline"/>
        </w:rPr>
        <w:t xml:space="preserve">, both </w:t>
      </w:r>
      <w:r w:rsidRPr="004E7CCF">
        <w:rPr>
          <w:rStyle w:val="Emphasis"/>
          <w:highlight w:val="green"/>
        </w:rPr>
        <w:t>domestically</w:t>
      </w:r>
      <w:r w:rsidRPr="004E7CCF">
        <w:rPr>
          <w:rStyle w:val="StyleUnderline"/>
          <w:highlight w:val="green"/>
        </w:rPr>
        <w:t xml:space="preserve"> and </w:t>
      </w:r>
      <w:r w:rsidRPr="004E7CCF">
        <w:rPr>
          <w:rStyle w:val="Emphasis"/>
          <w:highlight w:val="green"/>
        </w:rPr>
        <w:t>internationally</w:t>
      </w:r>
      <w:r w:rsidRPr="00F86E9F">
        <w:rPr>
          <w:rStyle w:val="StyleUnderline"/>
        </w:rPr>
        <w:t xml:space="preserve">. </w:t>
      </w:r>
      <w:r w:rsidRPr="00643E5F">
        <w:rPr>
          <w:rStyle w:val="StyleUnderline"/>
        </w:rPr>
        <w:t xml:space="preserve">They would also </w:t>
      </w:r>
      <w:r w:rsidRPr="00643E5F">
        <w:rPr>
          <w:rStyle w:val="Emphasis"/>
        </w:rPr>
        <w:t>force the US government to answer</w:t>
      </w:r>
      <w:r w:rsidRPr="00643E5F">
        <w:rPr>
          <w:rStyle w:val="StyleUnderline"/>
        </w:rPr>
        <w:t xml:space="preserve">, in writing, for its failures </w:t>
      </w:r>
      <w:r w:rsidRPr="00643E5F">
        <w:rPr>
          <w:rStyle w:val="Emphasis"/>
        </w:rPr>
        <w:t>before the ILO</w:t>
      </w:r>
      <w:r w:rsidRPr="00643E5F">
        <w:rPr>
          <w:sz w:val="16"/>
        </w:rPr>
        <w:t>.</w:t>
      </w:r>
    </w:p>
    <w:p w14:paraId="0E3F63EA" w14:textId="77777777" w:rsidR="006C37C0" w:rsidRPr="00643E5F" w:rsidRDefault="006C37C0" w:rsidP="006C37C0">
      <w:pPr>
        <w:rPr>
          <w:sz w:val="16"/>
        </w:rPr>
      </w:pPr>
      <w:r w:rsidRPr="004E7CCF">
        <w:rPr>
          <w:rStyle w:val="StyleUnderline"/>
          <w:highlight w:val="green"/>
        </w:rPr>
        <w:t>Findings</w:t>
      </w:r>
      <w:r w:rsidRPr="00F86E9F">
        <w:rPr>
          <w:rStyle w:val="StyleUnderline"/>
        </w:rPr>
        <w:t xml:space="preserve"> from the </w:t>
      </w:r>
      <w:r w:rsidRPr="00F86E9F">
        <w:rPr>
          <w:rStyle w:val="Emphasis"/>
        </w:rPr>
        <w:t>ILO CFA</w:t>
      </w:r>
      <w:r w:rsidRPr="00F86E9F">
        <w:rPr>
          <w:rStyle w:val="StyleUnderline"/>
        </w:rPr>
        <w:t xml:space="preserve"> could </w:t>
      </w:r>
      <w:r w:rsidRPr="004E7CCF">
        <w:rPr>
          <w:rStyle w:val="StyleUnderline"/>
          <w:highlight w:val="green"/>
        </w:rPr>
        <w:t xml:space="preserve">bolster claims under </w:t>
      </w:r>
      <w:r w:rsidRPr="004E7CCF">
        <w:rPr>
          <w:rStyle w:val="Emphasis"/>
          <w:highlight w:val="green"/>
        </w:rPr>
        <w:t xml:space="preserve">Europe’s </w:t>
      </w:r>
      <w:r w:rsidRPr="00AE5E52">
        <w:rPr>
          <w:rStyle w:val="Emphasis"/>
        </w:rPr>
        <w:t xml:space="preserve">new </w:t>
      </w:r>
      <w:r w:rsidRPr="004E7CCF">
        <w:rPr>
          <w:rStyle w:val="Emphasis"/>
          <w:highlight w:val="green"/>
        </w:rPr>
        <w:t>laws</w:t>
      </w:r>
      <w:r w:rsidRPr="004E7CCF">
        <w:rPr>
          <w:rStyle w:val="StyleUnderline"/>
          <w:highlight w:val="green"/>
        </w:rPr>
        <w:t xml:space="preserve"> requiring</w:t>
      </w:r>
      <w:r w:rsidRPr="00F86E9F">
        <w:rPr>
          <w:rStyle w:val="StyleUnderline"/>
        </w:rPr>
        <w:t xml:space="preserve"> </w:t>
      </w:r>
      <w:r w:rsidRPr="00F86E9F">
        <w:rPr>
          <w:rStyle w:val="Emphasis"/>
        </w:rPr>
        <w:t>due diligence</w:t>
      </w:r>
      <w:r w:rsidRPr="00F86E9F">
        <w:rPr>
          <w:rStyle w:val="StyleUnderline"/>
        </w:rPr>
        <w:t xml:space="preserve"> in corporate supply chains. The EU’s Corporate Sustainability Due Diligence Directive, along with various national laws in EU member states, requires </w:t>
      </w:r>
      <w:r w:rsidRPr="004E7CCF">
        <w:rPr>
          <w:rStyle w:val="Emphasis"/>
          <w:highlight w:val="green"/>
        </w:rPr>
        <w:t xml:space="preserve">multinationals </w:t>
      </w:r>
      <w:r w:rsidRPr="00643E5F">
        <w:rPr>
          <w:rStyle w:val="Emphasis"/>
        </w:rPr>
        <w:t>operating in Europe</w:t>
      </w:r>
      <w:r w:rsidRPr="00643E5F">
        <w:rPr>
          <w:rStyle w:val="StyleUnderline"/>
        </w:rPr>
        <w:t xml:space="preserve"> to</w:t>
      </w:r>
      <w:r w:rsidRPr="00F86E9F">
        <w:rPr>
          <w:rStyle w:val="StyleUnderline"/>
        </w:rPr>
        <w:t xml:space="preserve"> identify and </w:t>
      </w:r>
      <w:r w:rsidRPr="004E7CCF">
        <w:rPr>
          <w:rStyle w:val="Emphasis"/>
          <w:highlight w:val="green"/>
        </w:rPr>
        <w:t xml:space="preserve">address </w:t>
      </w:r>
      <w:r w:rsidRPr="00643E5F">
        <w:rPr>
          <w:rStyle w:val="Emphasis"/>
        </w:rPr>
        <w:t xml:space="preserve">labor rights </w:t>
      </w:r>
      <w:r w:rsidRPr="004E7CCF">
        <w:rPr>
          <w:rStyle w:val="Emphasis"/>
          <w:highlight w:val="green"/>
        </w:rPr>
        <w:t>violations</w:t>
      </w:r>
      <w:r w:rsidRPr="004E7CCF">
        <w:rPr>
          <w:rStyle w:val="StyleUnderline"/>
          <w:highlight w:val="green"/>
        </w:rPr>
        <w:t xml:space="preserve"> </w:t>
      </w:r>
      <w:r w:rsidRPr="00643E5F">
        <w:rPr>
          <w:rStyle w:val="StyleUnderline"/>
        </w:rPr>
        <w:t>throughout their supply chains</w:t>
      </w:r>
      <w:r w:rsidRPr="00643E5F">
        <w:rPr>
          <w:sz w:val="16"/>
        </w:rPr>
        <w:t>.</w:t>
      </w:r>
    </w:p>
    <w:p w14:paraId="30E8BE2F" w14:textId="77777777" w:rsidR="006C37C0" w:rsidRPr="00643E5F" w:rsidRDefault="006C37C0" w:rsidP="006C37C0">
      <w:pPr>
        <w:rPr>
          <w:sz w:val="16"/>
        </w:rPr>
      </w:pPr>
      <w:r w:rsidRPr="00643E5F">
        <w:rPr>
          <w:rStyle w:val="StyleUnderline"/>
        </w:rPr>
        <w:t xml:space="preserve">If the CFA finds that US workers have no effective legal remedy for labor rights violations, </w:t>
      </w:r>
      <w:r w:rsidRPr="00643E5F">
        <w:rPr>
          <w:rStyle w:val="Emphasis"/>
        </w:rPr>
        <w:t>unions</w:t>
      </w:r>
      <w:r w:rsidRPr="00643E5F">
        <w:rPr>
          <w:rStyle w:val="StyleUnderline"/>
        </w:rPr>
        <w:t xml:space="preserve"> and </w:t>
      </w:r>
      <w:r w:rsidRPr="00643E5F">
        <w:rPr>
          <w:rStyle w:val="Emphasis"/>
        </w:rPr>
        <w:t>allies in Europe</w:t>
      </w:r>
      <w:r w:rsidRPr="00643E5F">
        <w:rPr>
          <w:rStyle w:val="StyleUnderline"/>
        </w:rPr>
        <w:t xml:space="preserve"> could use those findings to </w:t>
      </w:r>
      <w:r w:rsidRPr="00AE5E52">
        <w:rPr>
          <w:rStyle w:val="Emphasis"/>
        </w:rPr>
        <w:t xml:space="preserve">file </w:t>
      </w:r>
      <w:r w:rsidRPr="004E7CCF">
        <w:rPr>
          <w:rStyle w:val="Emphasis"/>
          <w:highlight w:val="green"/>
        </w:rPr>
        <w:t>complaints</w:t>
      </w:r>
      <w:r w:rsidRPr="00F86E9F">
        <w:rPr>
          <w:rStyle w:val="StyleUnderline"/>
        </w:rPr>
        <w:t xml:space="preserve"> in European courts and regulatory bodies </w:t>
      </w:r>
      <w:r w:rsidRPr="004D1AA4">
        <w:rPr>
          <w:rStyle w:val="StyleUnderline"/>
        </w:rPr>
        <w:t>against m</w:t>
      </w:r>
      <w:r w:rsidRPr="00F86E9F">
        <w:rPr>
          <w:rStyle w:val="StyleUnderline"/>
        </w:rPr>
        <w:t xml:space="preserve">ultinational corporations that do business in America and Europe. That would </w:t>
      </w:r>
      <w:r w:rsidRPr="004E7CCF">
        <w:rPr>
          <w:rStyle w:val="Emphasis"/>
          <w:highlight w:val="green"/>
        </w:rPr>
        <w:t xml:space="preserve">expose </w:t>
      </w:r>
      <w:r w:rsidRPr="00B76EAC">
        <w:rPr>
          <w:rStyle w:val="Emphasis"/>
        </w:rPr>
        <w:t xml:space="preserve">US </w:t>
      </w:r>
      <w:r w:rsidRPr="004E7CCF">
        <w:rPr>
          <w:rStyle w:val="Emphasis"/>
          <w:highlight w:val="green"/>
        </w:rPr>
        <w:t>employers</w:t>
      </w:r>
      <w:r w:rsidRPr="004E7CCF">
        <w:rPr>
          <w:rStyle w:val="StyleUnderline"/>
          <w:highlight w:val="green"/>
        </w:rPr>
        <w:t xml:space="preserve"> to </w:t>
      </w:r>
      <w:r w:rsidRPr="004E7CCF">
        <w:rPr>
          <w:rStyle w:val="Emphasis"/>
          <w:highlight w:val="green"/>
        </w:rPr>
        <w:t>liability</w:t>
      </w:r>
      <w:r w:rsidRPr="004E7CCF">
        <w:rPr>
          <w:rStyle w:val="StyleUnderline"/>
          <w:highlight w:val="green"/>
        </w:rPr>
        <w:t xml:space="preserve"> and </w:t>
      </w:r>
      <w:r w:rsidRPr="004E7CCF">
        <w:rPr>
          <w:rStyle w:val="Emphasis"/>
          <w:highlight w:val="green"/>
        </w:rPr>
        <w:t>reputational risk</w:t>
      </w:r>
      <w:r w:rsidRPr="00F86E9F">
        <w:rPr>
          <w:rStyle w:val="StyleUnderline"/>
        </w:rPr>
        <w:t xml:space="preserve"> abroad, </w:t>
      </w:r>
      <w:r w:rsidRPr="004E7CCF">
        <w:rPr>
          <w:rStyle w:val="Emphasis"/>
          <w:highlight w:val="green"/>
        </w:rPr>
        <w:t>creating</w:t>
      </w:r>
      <w:r w:rsidRPr="00643E5F">
        <w:rPr>
          <w:rStyle w:val="Emphasis"/>
        </w:rPr>
        <w:t xml:space="preserve"> new points of </w:t>
      </w:r>
      <w:r w:rsidRPr="004E7CCF">
        <w:rPr>
          <w:rStyle w:val="Emphasis"/>
          <w:highlight w:val="green"/>
        </w:rPr>
        <w:t xml:space="preserve">leverage </w:t>
      </w:r>
      <w:r w:rsidRPr="00643E5F">
        <w:rPr>
          <w:rStyle w:val="Emphasis"/>
        </w:rPr>
        <w:t>even when US law fails</w:t>
      </w:r>
      <w:r w:rsidRPr="00F86E9F">
        <w:rPr>
          <w:rStyle w:val="StyleUnderline"/>
        </w:rPr>
        <w:t xml:space="preserve"> at home</w:t>
      </w:r>
      <w:r w:rsidRPr="00643E5F">
        <w:rPr>
          <w:sz w:val="16"/>
        </w:rPr>
        <w:t>.</w:t>
      </w:r>
    </w:p>
    <w:p w14:paraId="6BD4D110" w14:textId="77777777" w:rsidR="006C37C0" w:rsidRPr="00643E5F" w:rsidRDefault="006C37C0" w:rsidP="006C37C0">
      <w:pPr>
        <w:rPr>
          <w:sz w:val="16"/>
        </w:rPr>
      </w:pPr>
      <w:r w:rsidRPr="00643E5F">
        <w:rPr>
          <w:sz w:val="16"/>
        </w:rPr>
        <w:t>Disruption: The Order of the Day</w:t>
      </w:r>
    </w:p>
    <w:p w14:paraId="5E65314C" w14:textId="77777777" w:rsidR="006C37C0" w:rsidRPr="00643E5F" w:rsidRDefault="006C37C0" w:rsidP="006C37C0">
      <w:pPr>
        <w:rPr>
          <w:sz w:val="16"/>
        </w:rPr>
      </w:pPr>
      <w:r w:rsidRPr="00643E5F">
        <w:rPr>
          <w:sz w:val="16"/>
        </w:rPr>
        <w:t>The crisis now facing the NLRB is a challenge to the foundation of American labor law. In parts of the South, workers are already living without effective legal protection for their rights. If the Supreme Court extends the Fifth Circuit’s reasoning, that situation could spread nationwide, depending on what actions are subsequently taken by the executive branch. If the president gains unilateral power to remove ALJs and Board members without replacing them, the NLRB’s enforcement capacity could vanish altogether.</w:t>
      </w:r>
    </w:p>
    <w:p w14:paraId="6B210C65" w14:textId="77777777" w:rsidR="006C37C0" w:rsidRPr="00643E5F" w:rsidRDefault="006C37C0" w:rsidP="006C37C0">
      <w:pPr>
        <w:rPr>
          <w:sz w:val="16"/>
        </w:rPr>
      </w:pPr>
      <w:r w:rsidRPr="00643E5F">
        <w:rPr>
          <w:sz w:val="16"/>
        </w:rPr>
        <w:t xml:space="preserve">In such a moment, </w:t>
      </w:r>
      <w:r w:rsidRPr="00643E5F">
        <w:rPr>
          <w:rStyle w:val="StyleUnderline"/>
        </w:rPr>
        <w:t>turning to</w:t>
      </w:r>
      <w:r w:rsidRPr="004D1AA4">
        <w:rPr>
          <w:rStyle w:val="StyleUnderline"/>
        </w:rPr>
        <w:t xml:space="preserve"> international bodies like </w:t>
      </w:r>
      <w:r w:rsidRPr="00643E5F">
        <w:rPr>
          <w:rStyle w:val="StyleUnderline"/>
        </w:rPr>
        <w:t xml:space="preserve">the </w:t>
      </w:r>
      <w:r w:rsidRPr="00643E5F">
        <w:rPr>
          <w:rStyle w:val="Emphasis"/>
        </w:rPr>
        <w:t>ILO is a necessity</w:t>
      </w:r>
      <w:r w:rsidRPr="00643E5F">
        <w:rPr>
          <w:rStyle w:val="StyleUnderline"/>
        </w:rPr>
        <w:t>. The collapse of labor law enforcement in the U</w:t>
      </w:r>
      <w:r w:rsidRPr="00643E5F">
        <w:rPr>
          <w:sz w:val="16"/>
        </w:rPr>
        <w:t xml:space="preserve">nited </w:t>
      </w:r>
      <w:r w:rsidRPr="00643E5F">
        <w:rPr>
          <w:rStyle w:val="StyleUnderline"/>
        </w:rPr>
        <w:t>S</w:t>
      </w:r>
      <w:r w:rsidRPr="00643E5F">
        <w:rPr>
          <w:sz w:val="16"/>
        </w:rPr>
        <w:t xml:space="preserve">tates </w:t>
      </w:r>
      <w:r w:rsidRPr="00643E5F">
        <w:rPr>
          <w:rStyle w:val="StyleUnderline"/>
        </w:rPr>
        <w:t xml:space="preserve">should not be met with silence. </w:t>
      </w:r>
      <w:r w:rsidRPr="00643E5F">
        <w:rPr>
          <w:rStyle w:val="Emphasis"/>
        </w:rPr>
        <w:t>By filing a complaint</w:t>
      </w:r>
      <w:r w:rsidRPr="004D1AA4">
        <w:rPr>
          <w:rStyle w:val="Emphasis"/>
        </w:rPr>
        <w:t xml:space="preserve"> with the CFA</w:t>
      </w:r>
      <w:r w:rsidRPr="004D1AA4">
        <w:rPr>
          <w:rStyle w:val="StyleUnderline"/>
        </w:rPr>
        <w:t xml:space="preserve">, </w:t>
      </w:r>
      <w:r w:rsidRPr="00643E5F">
        <w:rPr>
          <w:rStyle w:val="StyleUnderline"/>
        </w:rPr>
        <w:t xml:space="preserve">unions </w:t>
      </w:r>
      <w:r w:rsidRPr="00AE5E52">
        <w:rPr>
          <w:rStyle w:val="StyleUnderline"/>
        </w:rPr>
        <w:t xml:space="preserve">can </w:t>
      </w:r>
      <w:r w:rsidRPr="00B76EAC">
        <w:rPr>
          <w:rStyle w:val="Emphasis"/>
        </w:rPr>
        <w:t>force the issue</w:t>
      </w:r>
      <w:r w:rsidRPr="00B76EAC">
        <w:rPr>
          <w:rStyle w:val="StyleUnderline"/>
        </w:rPr>
        <w:t xml:space="preserve"> onto the international stage, </w:t>
      </w:r>
      <w:r w:rsidRPr="00B76EAC">
        <w:rPr>
          <w:rStyle w:val="Emphasis"/>
        </w:rPr>
        <w:t>sending a message</w:t>
      </w:r>
      <w:r w:rsidRPr="00B76EAC">
        <w:rPr>
          <w:rStyle w:val="StyleUnderline"/>
        </w:rPr>
        <w:t xml:space="preserve"> </w:t>
      </w:r>
      <w:r w:rsidRPr="00643E5F">
        <w:rPr>
          <w:rStyle w:val="StyleUnderline"/>
        </w:rPr>
        <w:t xml:space="preserve">that American workers </w:t>
      </w:r>
      <w:r w:rsidRPr="00643E5F">
        <w:rPr>
          <w:rStyle w:val="Emphasis"/>
        </w:rPr>
        <w:t>will not accept</w:t>
      </w:r>
      <w:r w:rsidRPr="00643E5F">
        <w:rPr>
          <w:rStyle w:val="StyleUnderline"/>
        </w:rPr>
        <w:t xml:space="preserve"> being stripped of their rights</w:t>
      </w:r>
      <w:r w:rsidRPr="004D1AA4">
        <w:rPr>
          <w:rStyle w:val="StyleUnderline"/>
        </w:rPr>
        <w:t xml:space="preserve"> and the machinery to enforce them</w:t>
      </w:r>
      <w:r w:rsidRPr="00643E5F">
        <w:rPr>
          <w:sz w:val="16"/>
        </w:rPr>
        <w:t>.</w:t>
      </w:r>
    </w:p>
    <w:p w14:paraId="6DE56C16" w14:textId="77777777" w:rsidR="006C37C0" w:rsidRPr="00643E5F" w:rsidRDefault="006C37C0" w:rsidP="006C37C0">
      <w:pPr>
        <w:rPr>
          <w:sz w:val="16"/>
        </w:rPr>
      </w:pPr>
      <w:r w:rsidRPr="004D1AA4">
        <w:rPr>
          <w:rStyle w:val="StyleUnderline"/>
        </w:rPr>
        <w:t xml:space="preserve">CFA </w:t>
      </w:r>
      <w:r w:rsidRPr="0062372F">
        <w:rPr>
          <w:rStyle w:val="StyleUnderline"/>
        </w:rPr>
        <w:t xml:space="preserve">findings would also be </w:t>
      </w:r>
      <w:r w:rsidRPr="0062372F">
        <w:rPr>
          <w:rStyle w:val="Emphasis"/>
        </w:rPr>
        <w:t>a political weapon</w:t>
      </w:r>
      <w:r w:rsidRPr="004D1AA4">
        <w:rPr>
          <w:rStyle w:val="StyleUnderline"/>
        </w:rPr>
        <w:t xml:space="preserve"> at home. </w:t>
      </w:r>
      <w:r w:rsidRPr="00643E5F">
        <w:rPr>
          <w:sz w:val="16"/>
        </w:rPr>
        <w:t>The collapse of labor rights in the United States is not only the handiwork of Republicans; Democrats share responsibility for decades of neglect and cowardice. If Democrats regain unified control of Congress,</w:t>
      </w:r>
      <w:r w:rsidRPr="00AE5E52">
        <w:rPr>
          <w:rStyle w:val="StyleUnderline"/>
        </w:rPr>
        <w:t xml:space="preserve"> </w:t>
      </w:r>
      <w:r w:rsidRPr="004E7CCF">
        <w:rPr>
          <w:rStyle w:val="StyleUnderline"/>
          <w:highlight w:val="green"/>
        </w:rPr>
        <w:t xml:space="preserve">unions </w:t>
      </w:r>
      <w:r w:rsidRPr="00B76EAC">
        <w:rPr>
          <w:rStyle w:val="StyleUnderline"/>
        </w:rPr>
        <w:t xml:space="preserve">could </w:t>
      </w:r>
      <w:r w:rsidRPr="004E7CCF">
        <w:rPr>
          <w:rStyle w:val="StyleUnderline"/>
          <w:highlight w:val="green"/>
        </w:rPr>
        <w:t>use</w:t>
      </w:r>
      <w:r w:rsidRPr="004D1AA4">
        <w:rPr>
          <w:rStyle w:val="StyleUnderline"/>
        </w:rPr>
        <w:t xml:space="preserve"> the ILO’s </w:t>
      </w:r>
      <w:r w:rsidRPr="0062372F">
        <w:rPr>
          <w:rStyle w:val="StyleUnderline"/>
          <w:highlight w:val="green"/>
        </w:rPr>
        <w:t xml:space="preserve">conclusions to </w:t>
      </w:r>
      <w:r w:rsidRPr="004E7CCF">
        <w:rPr>
          <w:rStyle w:val="Emphasis"/>
          <w:highlight w:val="green"/>
        </w:rPr>
        <w:t>force</w:t>
      </w:r>
      <w:r w:rsidRPr="004D1AA4">
        <w:rPr>
          <w:rStyle w:val="Emphasis"/>
        </w:rPr>
        <w:t xml:space="preserve"> labor law </w:t>
      </w:r>
      <w:r w:rsidRPr="004E7CCF">
        <w:rPr>
          <w:rStyle w:val="Emphasis"/>
          <w:highlight w:val="green"/>
        </w:rPr>
        <w:t>reform on</w:t>
      </w:r>
      <w:r w:rsidRPr="00B76EAC">
        <w:rPr>
          <w:rStyle w:val="Emphasis"/>
        </w:rPr>
        <w:t xml:space="preserve">to </w:t>
      </w:r>
      <w:r w:rsidRPr="004E7CCF">
        <w:rPr>
          <w:rStyle w:val="Emphasis"/>
          <w:highlight w:val="green"/>
        </w:rPr>
        <w:t>the legislative agenda</w:t>
      </w:r>
      <w:r w:rsidRPr="004D1AA4">
        <w:rPr>
          <w:rStyle w:val="StyleUnderline"/>
        </w:rPr>
        <w:t>, instead of allowing them to again let it languish</w:t>
      </w:r>
      <w:r w:rsidRPr="00643E5F">
        <w:rPr>
          <w:sz w:val="16"/>
        </w:rPr>
        <w:t>.</w:t>
      </w:r>
    </w:p>
    <w:p w14:paraId="15706954" w14:textId="77777777" w:rsidR="006C37C0" w:rsidRPr="00643E5F" w:rsidRDefault="006C37C0" w:rsidP="006C37C0">
      <w:pPr>
        <w:rPr>
          <w:sz w:val="16"/>
        </w:rPr>
      </w:pPr>
      <w:r w:rsidRPr="00643E5F">
        <w:rPr>
          <w:sz w:val="16"/>
        </w:rPr>
        <w:t xml:space="preserve">But we should be clear-eyed about the limits of this strategy. </w:t>
      </w:r>
      <w:r w:rsidRPr="004D1AA4">
        <w:rPr>
          <w:rStyle w:val="StyleUnderline"/>
        </w:rPr>
        <w:t xml:space="preserve">The </w:t>
      </w:r>
      <w:r w:rsidRPr="004D1AA4">
        <w:rPr>
          <w:rStyle w:val="Emphasis"/>
        </w:rPr>
        <w:t>U</w:t>
      </w:r>
      <w:r w:rsidRPr="00643E5F">
        <w:rPr>
          <w:sz w:val="16"/>
        </w:rPr>
        <w:t xml:space="preserve">nited </w:t>
      </w:r>
      <w:r w:rsidRPr="004D1AA4">
        <w:rPr>
          <w:rStyle w:val="Emphasis"/>
        </w:rPr>
        <w:t>S</w:t>
      </w:r>
      <w:r w:rsidRPr="00643E5F">
        <w:rPr>
          <w:sz w:val="16"/>
        </w:rPr>
        <w:t xml:space="preserve">tates </w:t>
      </w:r>
      <w:r w:rsidRPr="004D1AA4">
        <w:rPr>
          <w:rStyle w:val="Emphasis"/>
        </w:rPr>
        <w:t>often disregards its international obligations with impunity</w:t>
      </w:r>
      <w:r w:rsidRPr="00643E5F">
        <w:rPr>
          <w:sz w:val="16"/>
        </w:rPr>
        <w:t>. Today the United States continues to provide military support to Israel in its military assault on Gaza, despite widespread accusations from UN experts and major human rights organizations that Israel is committing genocide.</w:t>
      </w:r>
    </w:p>
    <w:p w14:paraId="14856D32" w14:textId="77777777" w:rsidR="006C37C0" w:rsidRPr="00643E5F" w:rsidRDefault="006C37C0" w:rsidP="006C37C0">
      <w:pPr>
        <w:rPr>
          <w:sz w:val="16"/>
        </w:rPr>
      </w:pPr>
      <w:r w:rsidRPr="00643E5F">
        <w:rPr>
          <w:sz w:val="16"/>
        </w:rPr>
        <w:t xml:space="preserve">So </w:t>
      </w:r>
      <w:r w:rsidRPr="004E7CCF">
        <w:rPr>
          <w:rStyle w:val="StyleUnderline"/>
          <w:highlight w:val="green"/>
        </w:rPr>
        <w:t xml:space="preserve">an </w:t>
      </w:r>
      <w:r w:rsidRPr="004E7CCF">
        <w:rPr>
          <w:rStyle w:val="Emphasis"/>
          <w:highlight w:val="green"/>
        </w:rPr>
        <w:t>ILO complaint</w:t>
      </w:r>
      <w:r w:rsidRPr="00F86E9F">
        <w:rPr>
          <w:rStyle w:val="StyleUnderline"/>
        </w:rPr>
        <w:t xml:space="preserve"> is no silver bullet — it </w:t>
      </w:r>
      <w:r w:rsidRPr="0062372F">
        <w:rPr>
          <w:rStyle w:val="StyleUnderline"/>
        </w:rPr>
        <w:t>cannot, on its own, compel the government to act. What it</w:t>
      </w:r>
      <w:r w:rsidRPr="00F86E9F">
        <w:rPr>
          <w:rStyle w:val="StyleUnderline"/>
        </w:rPr>
        <w:t xml:space="preserve"> offers is a way to </w:t>
      </w:r>
      <w:r w:rsidRPr="004E7CCF">
        <w:rPr>
          <w:rStyle w:val="Emphasis"/>
          <w:highlight w:val="green"/>
        </w:rPr>
        <w:t>raise the costs of inaction</w:t>
      </w:r>
      <w:r w:rsidRPr="004E7CCF">
        <w:rPr>
          <w:rStyle w:val="StyleUnderline"/>
          <w:highlight w:val="green"/>
        </w:rPr>
        <w:t xml:space="preserve">, </w:t>
      </w:r>
      <w:r w:rsidRPr="004E7CCF">
        <w:rPr>
          <w:rStyle w:val="Emphasis"/>
          <w:highlight w:val="green"/>
        </w:rPr>
        <w:t xml:space="preserve">expose </w:t>
      </w:r>
      <w:r w:rsidRPr="00643E5F">
        <w:rPr>
          <w:rStyle w:val="Emphasis"/>
        </w:rPr>
        <w:t xml:space="preserve">US </w:t>
      </w:r>
      <w:r w:rsidRPr="004E7CCF">
        <w:rPr>
          <w:rStyle w:val="Emphasis"/>
          <w:highlight w:val="green"/>
        </w:rPr>
        <w:t>hypocrisy</w:t>
      </w:r>
      <w:r w:rsidRPr="004E7CCF">
        <w:rPr>
          <w:rStyle w:val="StyleUnderline"/>
          <w:highlight w:val="green"/>
        </w:rPr>
        <w:t xml:space="preserve">, and </w:t>
      </w:r>
      <w:r w:rsidRPr="004E7CCF">
        <w:rPr>
          <w:rStyle w:val="Emphasis"/>
          <w:highlight w:val="green"/>
        </w:rPr>
        <w:t>strengthen workers</w:t>
      </w:r>
      <w:r w:rsidRPr="00F86E9F">
        <w:rPr>
          <w:rStyle w:val="StyleUnderline"/>
        </w:rPr>
        <w:t xml:space="preserve">’ hands </w:t>
      </w:r>
      <w:r w:rsidRPr="004E7CCF">
        <w:rPr>
          <w:rStyle w:val="StyleUnderline"/>
          <w:highlight w:val="green"/>
        </w:rPr>
        <w:t>in</w:t>
      </w:r>
      <w:r w:rsidRPr="00F86E9F">
        <w:rPr>
          <w:rStyle w:val="StyleUnderline"/>
        </w:rPr>
        <w:t xml:space="preserve"> the broader </w:t>
      </w:r>
      <w:r w:rsidRPr="004E7CCF">
        <w:rPr>
          <w:rStyle w:val="Emphasis"/>
          <w:highlight w:val="green"/>
        </w:rPr>
        <w:t>political</w:t>
      </w:r>
      <w:r w:rsidRPr="004E7CCF">
        <w:rPr>
          <w:rStyle w:val="StyleUnderline"/>
          <w:highlight w:val="green"/>
        </w:rPr>
        <w:t xml:space="preserve"> and </w:t>
      </w:r>
      <w:r w:rsidRPr="004E7CCF">
        <w:rPr>
          <w:rStyle w:val="Emphasis"/>
          <w:highlight w:val="green"/>
        </w:rPr>
        <w:t>organizing</w:t>
      </w:r>
      <w:r w:rsidRPr="004E7CCF">
        <w:rPr>
          <w:rStyle w:val="StyleUnderline"/>
          <w:highlight w:val="green"/>
        </w:rPr>
        <w:t xml:space="preserve"> struggle</w:t>
      </w:r>
      <w:r w:rsidRPr="00643E5F">
        <w:rPr>
          <w:sz w:val="16"/>
        </w:rPr>
        <w:t>.</w:t>
      </w:r>
    </w:p>
    <w:p w14:paraId="5DBADB0C" w14:textId="77777777" w:rsidR="006C37C0" w:rsidRPr="00643E5F" w:rsidRDefault="006C37C0" w:rsidP="006C37C0">
      <w:pPr>
        <w:rPr>
          <w:sz w:val="16"/>
        </w:rPr>
      </w:pPr>
      <w:r w:rsidRPr="00643E5F">
        <w:rPr>
          <w:sz w:val="16"/>
        </w:rPr>
        <w:t>Unions must remember that the NLRA was a compromise from the start. The law came into existence after waves of strikes and factory takeovers throughout the country that threatened the foundations of production in the United States. While we often think of it as a law meant to empower workers and their unions, the purpose stated in the law was “to diminish the causes of labor disputes burdening or obstructing interstate and foreign commerce.”</w:t>
      </w:r>
    </w:p>
    <w:p w14:paraId="64724AED" w14:textId="77777777" w:rsidR="006C37C0" w:rsidRPr="00643E5F" w:rsidRDefault="006C37C0" w:rsidP="006C37C0">
      <w:pPr>
        <w:rPr>
          <w:sz w:val="16"/>
        </w:rPr>
      </w:pPr>
      <w:r w:rsidRPr="00A03BFA">
        <w:rPr>
          <w:sz w:val="16"/>
        </w:rPr>
        <w:t xml:space="preserve">If the courts succeed in rendering meaningless what remains of that historic compromise, and </w:t>
      </w:r>
      <w:r w:rsidRPr="00A03BFA">
        <w:rPr>
          <w:rStyle w:val="StyleUnderline"/>
        </w:rPr>
        <w:t xml:space="preserve">if our own government is </w:t>
      </w:r>
      <w:r w:rsidRPr="00A03BFA">
        <w:rPr>
          <w:rStyle w:val="Emphasis"/>
        </w:rPr>
        <w:t>predictably unpersuaded</w:t>
      </w:r>
      <w:r w:rsidRPr="00A03BFA">
        <w:rPr>
          <w:rStyle w:val="StyleUnderline"/>
        </w:rPr>
        <w:t xml:space="preserve"> by appeals to a decaying international order, </w:t>
      </w:r>
      <w:r w:rsidRPr="00A03BFA">
        <w:rPr>
          <w:rStyle w:val="Emphasis"/>
        </w:rPr>
        <w:t>workers</w:t>
      </w:r>
      <w:r w:rsidRPr="00A03BFA">
        <w:rPr>
          <w:rStyle w:val="StyleUnderline"/>
        </w:rPr>
        <w:t xml:space="preserve"> and </w:t>
      </w:r>
      <w:r w:rsidRPr="00A03BFA">
        <w:rPr>
          <w:rStyle w:val="Emphasis"/>
        </w:rPr>
        <w:t>unions</w:t>
      </w:r>
      <w:r w:rsidRPr="00A03BFA">
        <w:rPr>
          <w:rStyle w:val="StyleUnderline"/>
        </w:rPr>
        <w:t xml:space="preserve"> must be prepared to </w:t>
      </w:r>
      <w:r w:rsidRPr="00A03BFA">
        <w:rPr>
          <w:rStyle w:val="Emphasis"/>
        </w:rPr>
        <w:t>turn again to disruption</w:t>
      </w:r>
      <w:r w:rsidRPr="00A03BFA">
        <w:rPr>
          <w:rStyle w:val="StyleUnderline"/>
        </w:rPr>
        <w:t xml:space="preserve"> as the order of the day</w:t>
      </w:r>
      <w:r w:rsidRPr="00A03BFA">
        <w:rPr>
          <w:sz w:val="16"/>
        </w:rPr>
        <w:t>.</w:t>
      </w:r>
    </w:p>
    <w:p w14:paraId="0FB151B3" w14:textId="77777777" w:rsidR="006C37C0" w:rsidRPr="00C9276E" w:rsidRDefault="006C37C0" w:rsidP="006C37C0">
      <w:pPr>
        <w:rPr>
          <w:rStyle w:val="StyleUnderline"/>
          <w:highlight w:val="green"/>
        </w:rPr>
      </w:pPr>
    </w:p>
    <w:p w14:paraId="2097ED36" w14:textId="77777777" w:rsidR="006C37C0" w:rsidRPr="00C9276E" w:rsidRDefault="006C37C0" w:rsidP="006C37C0">
      <w:pPr>
        <w:pStyle w:val="Heading4"/>
        <w:rPr>
          <w:rStyle w:val="StyleUnderline"/>
          <w:highlight w:val="green"/>
        </w:rPr>
      </w:pPr>
      <w:r w:rsidRPr="003E54F6">
        <w:rPr/>
        <w:t xml:space="preserve">Union militancy </w:t>
      </w:r>
      <w:r w:rsidRPr="003E54F6">
        <w:rPr>
          <w:u w:val="single"/>
        </w:rPr>
        <w:t>rebuilds labor power</w:t>
      </w:r>
      <w:r w:rsidRPr="003E54F6">
        <w:rPr/>
        <w:t xml:space="preserve"> to tackle </w:t>
      </w:r>
      <w:r w:rsidRPr="003E54F6">
        <w:rPr>
          <w:u w:val="single"/>
        </w:rPr>
        <w:t>corporate threats</w:t>
      </w:r>
      <w:r w:rsidRPr="003E54F6">
        <w:rPr/>
        <w:t xml:space="preserve"> including </w:t>
      </w:r>
      <w:r w:rsidRPr="003E54F6">
        <w:rPr>
          <w:u w:val="single"/>
        </w:rPr>
        <w:t>climate change</w:t>
      </w:r>
      <w:r w:rsidRPr="003E54F6">
        <w:rPr/>
        <w:t xml:space="preserve"> and </w:t>
      </w:r>
      <w:r w:rsidRPr="003E54F6">
        <w:rPr>
          <w:u w:val="single"/>
        </w:rPr>
        <w:t>mass surveillance</w:t>
      </w:r>
    </w:p>
    <w:p w14:paraId="7F73F865" w14:textId="77777777" w:rsidR="006C37C0" w:rsidRPr="00C9276E" w:rsidRDefault="006C37C0" w:rsidP="006C37C0">
      <w:pPr>
        <w:rPr>
          <w:rStyle w:val="StyleUnderline"/>
          <w:highlight w:val="green"/>
        </w:rPr>
      </w:pPr>
      <w:bookmarkStart w:id="0" w:name="_Hlk209132727"/>
      <w:r w:rsidRPr="003E54F6">
        <w:rPr>
          <w:rStyle w:val="Style13ptBold"/>
        </w:rPr>
        <w:t xml:space="preserve">Vgontzas </w:t>
      </w:r>
      <w:bookmarkEnd w:id="0"/>
      <w:r w:rsidRPr="003E54F6">
        <w:rPr>
          <w:rStyle w:val="Style13ptBold"/>
        </w:rPr>
        <w:t>23</w:t>
      </w:r>
      <w:r w:rsidRPr="003E54F6">
        <w:rPr/>
        <w:t xml:space="preserve"> [Nantina Vgontzas, PhD in sociology from New York University, City University of New York, “Toward Realignment: Big Tech, Organized Labor, and the Politics of the Future of Work,” Labor Studies Journal, Vol. 48, Issue 3, 08/25/2023, Sage Journals, p. 265–275]</w:t>
      </w:r>
    </w:p>
    <w:p w14:paraId="1F0D3B58" w14:textId="77777777" w:rsidR="006C37C0" w:rsidRPr="00C9276E" w:rsidRDefault="006C37C0" w:rsidP="006C37C0">
      <w:pPr>
        <w:rPr>
          <w:rStyle w:val="StyleUnderline"/>
          <w:highlight w:val="green"/>
        </w:rPr>
      </w:pPr>
      <w:r w:rsidRPr="003E54F6">
        <w:rPr>
          <w:sz w:val="16"/>
        </w:rPr>
        <w:t xml:space="preserve">A </w:t>
      </w:r>
      <w:r w:rsidRPr="003E54F6">
        <w:rPr>
          <w:rStyle w:val="StyleUnderline"/>
          <w:highlight w:val="green"/>
        </w:rPr>
        <w:t>future</w:t>
      </w:r>
      <w:r w:rsidRPr="003E54F6">
        <w:rPr>
          <w:rStyle w:val="StyleUnderline"/>
        </w:rPr>
        <w:t xml:space="preserve"> that </w:t>
      </w:r>
      <w:r w:rsidRPr="003E54F6">
        <w:rPr>
          <w:rStyle w:val="Emphasis"/>
        </w:rPr>
        <w:t>revalues workers</w:t>
      </w:r>
      <w:r w:rsidRPr="003E54F6">
        <w:rPr>
          <w:sz w:val="16"/>
        </w:rPr>
        <w:t xml:space="preserve"> </w:t>
      </w:r>
      <w:r w:rsidRPr="003E54F6">
        <w:rPr>
          <w:rStyle w:val="StyleUnderline"/>
        </w:rPr>
        <w:t xml:space="preserve">will </w:t>
      </w:r>
      <w:r w:rsidRPr="003E54F6">
        <w:rPr>
          <w:rStyle w:val="StyleUnderline"/>
          <w:highlight w:val="green"/>
        </w:rPr>
        <w:t>require</w:t>
      </w:r>
      <w:r w:rsidRPr="003E54F6">
        <w:rPr>
          <w:sz w:val="16"/>
        </w:rPr>
        <w:t xml:space="preserve"> not only </w:t>
      </w:r>
      <w:r w:rsidRPr="003E54F6">
        <w:rPr>
          <w:rStyle w:val="Emphasis"/>
          <w:highlight w:val="green"/>
        </w:rPr>
        <w:t>revitalizing</w:t>
      </w:r>
      <w:r w:rsidRPr="003E54F6">
        <w:rPr>
          <w:rStyle w:val="StyleUnderline"/>
        </w:rPr>
        <w:t xml:space="preserve"> the </w:t>
      </w:r>
      <w:r w:rsidRPr="003E54F6">
        <w:rPr>
          <w:rStyle w:val="Emphasis"/>
        </w:rPr>
        <w:t xml:space="preserve">U.S. </w:t>
      </w:r>
      <w:r w:rsidRPr="003E54F6">
        <w:rPr>
          <w:rStyle w:val="Emphasis"/>
          <w:highlight w:val="green"/>
        </w:rPr>
        <w:t>labor movement</w:t>
      </w:r>
      <w:r w:rsidRPr="003E54F6">
        <w:rPr>
          <w:sz w:val="16"/>
        </w:rPr>
        <w:t xml:space="preserve"> but realigning its political alliances and, specifically, </w:t>
      </w:r>
      <w:r w:rsidRPr="003E54F6">
        <w:rPr>
          <w:rStyle w:val="StyleUnderline"/>
        </w:rPr>
        <w:t>eschewing compromises that</w:t>
      </w:r>
      <w:r w:rsidRPr="003E54F6">
        <w:rPr>
          <w:sz w:val="16"/>
        </w:rPr>
        <w:t xml:space="preserve"> further </w:t>
      </w:r>
      <w:r w:rsidRPr="003E54F6">
        <w:rPr>
          <w:rStyle w:val="StyleUnderline"/>
        </w:rPr>
        <w:t xml:space="preserve">entrench </w:t>
      </w:r>
      <w:r w:rsidRPr="003E54F6">
        <w:rPr>
          <w:rStyle w:val="Emphasis"/>
        </w:rPr>
        <w:t>big tech</w:t>
      </w:r>
      <w:r w:rsidRPr="003E54F6">
        <w:rPr>
          <w:rStyle w:val="StyleUnderline"/>
        </w:rPr>
        <w:t xml:space="preserve"> as</w:t>
      </w:r>
      <w:r w:rsidRPr="003E54F6">
        <w:rPr>
          <w:sz w:val="16"/>
        </w:rPr>
        <w:t xml:space="preserve"> a </w:t>
      </w:r>
      <w:r w:rsidRPr="003E54F6">
        <w:rPr>
          <w:rStyle w:val="StyleUnderline"/>
        </w:rPr>
        <w:t>center of neoliberal power</w:t>
      </w:r>
      <w:r w:rsidRPr="003E54F6">
        <w:rPr>
          <w:sz w:val="16"/>
        </w:rPr>
        <w:t xml:space="preserve">. During the twentieth century, the Democratic Party incorporated organized labor by linking the micropolitics of capitalist shopfloor control to a macropolitics of industrial growth and full employment. This </w:t>
      </w:r>
      <w:r w:rsidRPr="003E54F6">
        <w:rPr>
          <w:rStyle w:val="Emphasis"/>
        </w:rPr>
        <w:t>framework</w:t>
      </w:r>
      <w:r w:rsidRPr="003E54F6">
        <w:rPr>
          <w:rStyle w:val="StyleUnderline"/>
        </w:rPr>
        <w:t xml:space="preserve"> of political incorporation </w:t>
      </w:r>
      <w:r w:rsidRPr="003E54F6">
        <w:rPr>
          <w:rStyle w:val="Emphasis"/>
        </w:rPr>
        <w:t>foreclosed</w:t>
      </w:r>
      <w:r w:rsidRPr="003E54F6">
        <w:rPr>
          <w:sz w:val="16"/>
        </w:rPr>
        <w:t xml:space="preserve"> the </w:t>
      </w:r>
      <w:r w:rsidRPr="003E54F6">
        <w:rPr>
          <w:rStyle w:val="Emphasis"/>
        </w:rPr>
        <w:t>wider class solidarity</w:t>
      </w:r>
      <w:r w:rsidRPr="003E54F6">
        <w:rPr>
          <w:rStyle w:val="StyleUnderline"/>
        </w:rPr>
        <w:t xml:space="preserve"> needed for expanding</w:t>
      </w:r>
      <w:r w:rsidRPr="003E54F6">
        <w:rPr>
          <w:sz w:val="16"/>
        </w:rPr>
        <w:t xml:space="preserve"> the </w:t>
      </w:r>
      <w:r w:rsidRPr="003E54F6">
        <w:rPr>
          <w:rStyle w:val="StyleUnderline"/>
        </w:rPr>
        <w:t>reach of the labor movement and</w:t>
      </w:r>
      <w:r w:rsidRPr="003E54F6">
        <w:rPr>
          <w:sz w:val="16"/>
        </w:rPr>
        <w:t xml:space="preserve">, eventually, for </w:t>
      </w:r>
      <w:r w:rsidRPr="003E54F6">
        <w:rPr>
          <w:rStyle w:val="Emphasis"/>
        </w:rPr>
        <w:t>maintaining</w:t>
      </w:r>
      <w:r w:rsidRPr="003E54F6">
        <w:rPr>
          <w:rStyle w:val="StyleUnderline"/>
        </w:rPr>
        <w:t xml:space="preserve"> its </w:t>
      </w:r>
      <w:r w:rsidRPr="003E54F6">
        <w:rPr>
          <w:rStyle w:val="Emphasis"/>
        </w:rPr>
        <w:t>relevance</w:t>
      </w:r>
      <w:r w:rsidRPr="003E54F6">
        <w:rPr>
          <w:rStyle w:val="StyleUnderline"/>
        </w:rPr>
        <w:t xml:space="preserve"> altogether</w:t>
      </w:r>
      <w:r w:rsidRPr="003E54F6">
        <w:rPr>
          <w:sz w:val="16"/>
        </w:rPr>
        <w:t xml:space="preserve">. As the Democratic Party turned to cultivating a new base in finance, tech, and their elite workforces, the unions of the new economy, based largely in the service sector, made limited gains amid an ongoing bipartisan retrenchment of the industrial welfare state. </w:t>
      </w:r>
      <w:r w:rsidRPr="003E54F6">
        <w:rPr>
          <w:rStyle w:val="StyleUnderline"/>
        </w:rPr>
        <w:t xml:space="preserve">In recent years, neoliberal hegemony has begun to be challenged, and nascent organizing among </w:t>
      </w:r>
      <w:r w:rsidRPr="003E54F6">
        <w:rPr>
          <w:rStyle w:val="Emphasis"/>
        </w:rPr>
        <w:t>Amazon</w:t>
      </w:r>
      <w:r w:rsidRPr="003E54F6">
        <w:rPr>
          <w:sz w:val="16"/>
        </w:rPr>
        <w:t xml:space="preserve"> warehouse workers, </w:t>
      </w:r>
      <w:r w:rsidRPr="003E54F6">
        <w:rPr>
          <w:rStyle w:val="Emphasis"/>
        </w:rPr>
        <w:t>Uber</w:t>
      </w:r>
      <w:r w:rsidRPr="003E54F6">
        <w:rPr>
          <w:rStyle w:val="StyleUnderline"/>
        </w:rPr>
        <w:t xml:space="preserve"> and </w:t>
      </w:r>
      <w:r w:rsidRPr="003E54F6">
        <w:rPr>
          <w:rStyle w:val="Emphasis"/>
        </w:rPr>
        <w:t>Lyft</w:t>
      </w:r>
      <w:r w:rsidRPr="003E54F6">
        <w:rPr>
          <w:rStyle w:val="StyleUnderline"/>
        </w:rPr>
        <w:t xml:space="preserve"> drivers, and other</w:t>
      </w:r>
      <w:r w:rsidRPr="003E54F6">
        <w:rPr>
          <w:sz w:val="16"/>
        </w:rPr>
        <w:t xml:space="preserve"> </w:t>
      </w:r>
      <w:r w:rsidRPr="003E54F6">
        <w:rPr>
          <w:rStyle w:val="Emphasis"/>
        </w:rPr>
        <w:t>frontline tech workers</w:t>
      </w:r>
      <w:r w:rsidRPr="003E54F6">
        <w:rPr>
          <w:rStyle w:val="StyleUnderline"/>
        </w:rPr>
        <w:t xml:space="preserve"> holds</w:t>
      </w:r>
      <w:r w:rsidRPr="003E54F6">
        <w:rPr>
          <w:sz w:val="16"/>
        </w:rPr>
        <w:t xml:space="preserve"> the </w:t>
      </w:r>
      <w:r w:rsidRPr="003E54F6">
        <w:rPr>
          <w:rStyle w:val="Emphasis"/>
        </w:rPr>
        <w:t>potential</w:t>
      </w:r>
      <w:r w:rsidRPr="003E54F6">
        <w:rPr>
          <w:rStyle w:val="StyleUnderline"/>
        </w:rPr>
        <w:t xml:space="preserve"> for </w:t>
      </w:r>
      <w:r w:rsidRPr="003E54F6">
        <w:rPr>
          <w:rStyle w:val="Emphasis"/>
        </w:rPr>
        <w:t>restoring</w:t>
      </w:r>
      <w:r w:rsidRPr="003E54F6">
        <w:rPr>
          <w:rStyle w:val="StyleUnderline"/>
        </w:rPr>
        <w:t xml:space="preserve"> the </w:t>
      </w:r>
      <w:r w:rsidRPr="003E54F6">
        <w:rPr>
          <w:rStyle w:val="Emphasis"/>
        </w:rPr>
        <w:t>fortunes of labor</w:t>
      </w:r>
      <w:r w:rsidRPr="003E54F6">
        <w:rPr>
          <w:rStyle w:val="StyleUnderline"/>
        </w:rPr>
        <w:t>. For</w:t>
      </w:r>
      <w:r w:rsidRPr="003E54F6">
        <w:rPr>
          <w:sz w:val="16"/>
        </w:rPr>
        <w:t xml:space="preserve"> parts of the </w:t>
      </w:r>
      <w:r w:rsidRPr="003E54F6">
        <w:rPr>
          <w:rStyle w:val="Emphasis"/>
        </w:rPr>
        <w:t>labor officialdom</w:t>
      </w:r>
      <w:r w:rsidRPr="003E54F6">
        <w:rPr>
          <w:sz w:val="16"/>
        </w:rPr>
        <w:t xml:space="preserve">, this </w:t>
      </w:r>
      <w:r w:rsidRPr="003E54F6">
        <w:rPr>
          <w:rStyle w:val="StyleUnderline"/>
        </w:rPr>
        <w:t xml:space="preserve">moment is an </w:t>
      </w:r>
      <w:r w:rsidRPr="003E54F6">
        <w:rPr>
          <w:rStyle w:val="Emphasis"/>
        </w:rPr>
        <w:t>opportunity</w:t>
      </w:r>
      <w:r w:rsidRPr="003E54F6">
        <w:rPr>
          <w:rStyle w:val="StyleUnderline"/>
        </w:rPr>
        <w:t xml:space="preserve"> to </w:t>
      </w:r>
      <w:r w:rsidRPr="003E54F6">
        <w:rPr>
          <w:rStyle w:val="Emphasis"/>
        </w:rPr>
        <w:t>revive</w:t>
      </w:r>
      <w:r w:rsidRPr="003E54F6">
        <w:rPr>
          <w:sz w:val="16"/>
        </w:rPr>
        <w:t xml:space="preserve"> the </w:t>
      </w:r>
      <w:r w:rsidRPr="003E54F6">
        <w:rPr>
          <w:rStyle w:val="Emphasis"/>
        </w:rPr>
        <w:t>old incorporation model</w:t>
      </w:r>
      <w:r w:rsidRPr="003E54F6">
        <w:rPr>
          <w:rStyle w:val="StyleUnderline"/>
        </w:rPr>
        <w:t xml:space="preserve"> – in exchange for </w:t>
      </w:r>
      <w:r w:rsidRPr="003E54F6">
        <w:rPr>
          <w:rStyle w:val="Emphasis"/>
        </w:rPr>
        <w:t>ceding</w:t>
      </w:r>
      <w:r w:rsidRPr="003E54F6">
        <w:rPr>
          <w:sz w:val="16"/>
        </w:rPr>
        <w:t xml:space="preserve"> the </w:t>
      </w:r>
      <w:r w:rsidRPr="003E54F6">
        <w:rPr>
          <w:rStyle w:val="Emphasis"/>
        </w:rPr>
        <w:t>right</w:t>
      </w:r>
      <w:r w:rsidRPr="003E54F6">
        <w:rPr>
          <w:rStyle w:val="StyleUnderline"/>
        </w:rPr>
        <w:t xml:space="preserve"> to </w:t>
      </w:r>
      <w:r w:rsidRPr="003E54F6">
        <w:rPr>
          <w:rStyle w:val="Emphasis"/>
        </w:rPr>
        <w:t>contest algorithmic control</w:t>
      </w:r>
      <w:r w:rsidRPr="003E54F6">
        <w:rPr>
          <w:rStyle w:val="StyleUnderline"/>
        </w:rPr>
        <w:t xml:space="preserve"> and </w:t>
      </w:r>
      <w:r w:rsidRPr="003E54F6">
        <w:rPr>
          <w:rStyle w:val="Emphasis"/>
        </w:rPr>
        <w:t>employment status</w:t>
      </w:r>
      <w:r w:rsidRPr="003E54F6">
        <w:rPr>
          <w:rStyle w:val="StyleUnderline"/>
        </w:rPr>
        <w:t xml:space="preserve">. I see this </w:t>
      </w:r>
      <w:r w:rsidRPr="003E54F6">
        <w:rPr>
          <w:rStyle w:val="Emphasis"/>
        </w:rPr>
        <w:t>strategy</w:t>
      </w:r>
      <w:r w:rsidRPr="003E54F6">
        <w:rPr>
          <w:rStyle w:val="StyleUnderline"/>
        </w:rPr>
        <w:t xml:space="preserve"> as</w:t>
      </w:r>
      <w:r w:rsidRPr="003E54F6">
        <w:rPr>
          <w:sz w:val="16"/>
        </w:rPr>
        <w:t xml:space="preserve"> not only </w:t>
      </w:r>
      <w:r w:rsidRPr="003E54F6">
        <w:rPr>
          <w:rStyle w:val="Emphasis"/>
        </w:rPr>
        <w:t>reinforcing insecure work</w:t>
      </w:r>
      <w:r w:rsidRPr="003E54F6">
        <w:rPr>
          <w:rStyle w:val="StyleUnderline"/>
        </w:rPr>
        <w:t xml:space="preserve"> but </w:t>
      </w:r>
      <w:r w:rsidRPr="003E54F6">
        <w:rPr>
          <w:rStyle w:val="Emphasis"/>
        </w:rPr>
        <w:t>preempting</w:t>
      </w:r>
      <w:r w:rsidRPr="003E54F6">
        <w:rPr>
          <w:sz w:val="16"/>
        </w:rPr>
        <w:t xml:space="preserve"> the </w:t>
      </w:r>
      <w:r w:rsidRPr="003E54F6">
        <w:rPr>
          <w:rStyle w:val="Emphasis"/>
        </w:rPr>
        <w:t>formation</w:t>
      </w:r>
      <w:r w:rsidRPr="003E54F6">
        <w:rPr>
          <w:rStyle w:val="StyleUnderline"/>
        </w:rPr>
        <w:t xml:space="preserve"> of </w:t>
      </w:r>
      <w:r w:rsidRPr="003E54F6">
        <w:rPr>
          <w:rStyle w:val="Emphasis"/>
          <w:highlight w:val="green"/>
        </w:rPr>
        <w:t>coalitions</w:t>
      </w:r>
      <w:r w:rsidRPr="003E54F6">
        <w:rPr>
          <w:rStyle w:val="StyleUnderline"/>
        </w:rPr>
        <w:t xml:space="preserve"> that can </w:t>
      </w:r>
      <w:r w:rsidRPr="003E54F6">
        <w:rPr>
          <w:rStyle w:val="Emphasis"/>
          <w:highlight w:val="green"/>
        </w:rPr>
        <w:t>tackle</w:t>
      </w:r>
      <w:r w:rsidRPr="003E54F6">
        <w:rPr>
          <w:rStyle w:val="StyleUnderline"/>
        </w:rPr>
        <w:t xml:space="preserve"> the </w:t>
      </w:r>
      <w:r w:rsidRPr="003E54F6">
        <w:rPr>
          <w:rStyle w:val="Emphasis"/>
        </w:rPr>
        <w:t xml:space="preserve">vast </w:t>
      </w:r>
      <w:r w:rsidRPr="003E54F6">
        <w:rPr>
          <w:rStyle w:val="Emphasis"/>
          <w:highlight w:val="green"/>
        </w:rPr>
        <w:t>societal issues</w:t>
      </w:r>
      <w:r w:rsidRPr="003E54F6">
        <w:rPr>
          <w:rStyle w:val="StyleUnderline"/>
        </w:rPr>
        <w:t xml:space="preserve"> exacerbated by algorithmic control, </w:t>
      </w:r>
      <w:r w:rsidRPr="007567F0">
        <w:rPr>
          <w:rStyle w:val="StyleUnderline"/>
        </w:rPr>
        <w:t>from</w:t>
      </w:r>
      <w:r w:rsidRPr="003E54F6">
        <w:rPr>
          <w:rStyle w:val="StyleUnderline"/>
        </w:rPr>
        <w:t xml:space="preserve"> </w:t>
      </w:r>
      <w:r w:rsidRPr="003E54F6">
        <w:rPr>
          <w:rStyle w:val="Emphasis"/>
        </w:rPr>
        <w:t xml:space="preserve">police </w:t>
      </w:r>
      <w:r w:rsidRPr="003E54F6">
        <w:rPr>
          <w:rStyle w:val="Emphasis"/>
          <w:highlight w:val="green"/>
        </w:rPr>
        <w:t>surveillance</w:t>
      </w:r>
      <w:r w:rsidRPr="007567F0">
        <w:rPr>
          <w:rStyle w:val="StyleUnderline"/>
        </w:rPr>
        <w:t xml:space="preserve"> and </w:t>
      </w:r>
      <w:r w:rsidRPr="007567F0">
        <w:rPr>
          <w:rStyle w:val="Emphasis"/>
        </w:rPr>
        <w:t>military expansion</w:t>
      </w:r>
      <w:r w:rsidRPr="007567F0">
        <w:rPr>
          <w:rStyle w:val="StyleUnderline"/>
        </w:rPr>
        <w:t xml:space="preserve"> to </w:t>
      </w:r>
      <w:r w:rsidRPr="007567F0">
        <w:rPr>
          <w:rStyle w:val="Emphasis"/>
        </w:rPr>
        <w:t>housing in</w:t>
      </w:r>
      <w:r w:rsidRPr="003E54F6">
        <w:rPr>
          <w:rStyle w:val="Emphasis"/>
        </w:rPr>
        <w:t>security</w:t>
      </w:r>
      <w:r w:rsidRPr="003E54F6">
        <w:rPr>
          <w:rStyle w:val="StyleUnderline"/>
        </w:rPr>
        <w:t xml:space="preserve"> </w:t>
      </w:r>
      <w:r w:rsidRPr="003E54F6">
        <w:rPr>
          <w:rStyle w:val="StyleUnderline"/>
          <w:highlight w:val="green"/>
        </w:rPr>
        <w:t xml:space="preserve">and </w:t>
      </w:r>
      <w:r w:rsidRPr="003E54F6">
        <w:rPr>
          <w:rStyle w:val="Emphasis"/>
          <w:highlight w:val="green"/>
        </w:rPr>
        <w:t>climate change</w:t>
      </w:r>
      <w:r w:rsidRPr="003E54F6">
        <w:rPr>
          <w:sz w:val="16"/>
        </w:rPr>
        <w:t xml:space="preserve">. In this piece, I call for a </w:t>
      </w:r>
      <w:r w:rsidRPr="007567F0">
        <w:rPr>
          <w:sz w:val="16"/>
        </w:rPr>
        <w:t xml:space="preserve">political </w:t>
      </w:r>
      <w:r w:rsidRPr="007567F0">
        <w:rPr>
          <w:rStyle w:val="StyleUnderline"/>
        </w:rPr>
        <w:t>realignment that centers</w:t>
      </w:r>
      <w:r w:rsidRPr="007567F0">
        <w:rPr>
          <w:sz w:val="16"/>
        </w:rPr>
        <w:t xml:space="preserve"> the </w:t>
      </w:r>
      <w:r w:rsidRPr="007567F0">
        <w:rPr>
          <w:rStyle w:val="Emphasis"/>
        </w:rPr>
        <w:t>agency</w:t>
      </w:r>
      <w:r w:rsidRPr="007567F0">
        <w:rPr>
          <w:rStyle w:val="StyleUnderline"/>
        </w:rPr>
        <w:t xml:space="preserve"> of the working class in contesting the influence of big tech on and off the shopfloor</w:t>
      </w:r>
      <w:r w:rsidRPr="007567F0">
        <w:rPr>
          <w:sz w:val="16"/>
        </w:rPr>
        <w:t xml:space="preserve">, rather than serving as its junior partner. My case has four parts. I begin by sketching the limits of contemporary labor experimentation in the United States. Second, I review how Revaluing Work(ers) clarifies normative questions in debates about the future of work, while third, I discuss the political stakes of these questions through a critique of contemporary labor incorporation. Last, I lay out how </w:t>
      </w:r>
      <w:r w:rsidRPr="007567F0">
        <w:rPr>
          <w:rStyle w:val="StyleUnderline"/>
        </w:rPr>
        <w:t>breaking with big tech</w:t>
      </w:r>
      <w:r w:rsidRPr="003E54F6">
        <w:rPr>
          <w:rStyle w:val="StyleUnderline"/>
        </w:rPr>
        <w:t xml:space="preserve"> would </w:t>
      </w:r>
      <w:r w:rsidRPr="007567F0">
        <w:rPr>
          <w:rStyle w:val="StyleUnderline"/>
        </w:rPr>
        <w:t xml:space="preserve">provide </w:t>
      </w:r>
      <w:r w:rsidRPr="007567F0">
        <w:rPr>
          <w:rStyle w:val="Emphasis"/>
        </w:rPr>
        <w:t>opportunities</w:t>
      </w:r>
      <w:r w:rsidRPr="007567F0">
        <w:rPr>
          <w:rStyle w:val="StyleUnderline"/>
        </w:rPr>
        <w:t xml:space="preserve"> to </w:t>
      </w:r>
      <w:r w:rsidRPr="007567F0">
        <w:rPr>
          <w:rStyle w:val="Emphasis"/>
        </w:rPr>
        <w:t>transcend</w:t>
      </w:r>
      <w:r w:rsidRPr="003E54F6">
        <w:rPr>
          <w:sz w:val="16"/>
        </w:rPr>
        <w:t xml:space="preserve"> the </w:t>
      </w:r>
      <w:r w:rsidRPr="003E54F6">
        <w:rPr>
          <w:rStyle w:val="StyleUnderline"/>
        </w:rPr>
        <w:t xml:space="preserve">deteriorating </w:t>
      </w:r>
      <w:r w:rsidRPr="003E54F6">
        <w:rPr>
          <w:rStyle w:val="Emphasis"/>
        </w:rPr>
        <w:t>s</w:t>
      </w:r>
      <w:r w:rsidRPr="003E54F6">
        <w:rPr>
          <w:rStyle w:val="StyleUnderline"/>
        </w:rPr>
        <w:t xml:space="preserve">tatus </w:t>
      </w:r>
      <w:r w:rsidRPr="003E54F6">
        <w:rPr>
          <w:rStyle w:val="Emphasis"/>
        </w:rPr>
        <w:t>quo</w:t>
      </w:r>
      <w:r w:rsidRPr="003E54F6">
        <w:rPr>
          <w:rStyle w:val="StyleUnderline"/>
        </w:rPr>
        <w:t xml:space="preserve"> and reconnect issues of shopfloor control to a </w:t>
      </w:r>
      <w:r w:rsidRPr="003E54F6">
        <w:rPr>
          <w:rStyle w:val="Emphasis"/>
          <w:highlight w:val="green"/>
        </w:rPr>
        <w:t>transform</w:t>
      </w:r>
      <w:r w:rsidRPr="003E54F6">
        <w:rPr>
          <w:rStyle w:val="StyleUnderline"/>
        </w:rPr>
        <w:t xml:space="preserve">ative vision of political </w:t>
      </w:r>
      <w:r w:rsidRPr="003E54F6">
        <w:rPr>
          <w:rStyle w:val="StyleUnderline"/>
          <w:highlight w:val="green"/>
        </w:rPr>
        <w:t>governance</w:t>
      </w:r>
      <w:r w:rsidRPr="003E54F6">
        <w:rPr>
          <w:sz w:val="16"/>
        </w:rPr>
        <w:t>.</w:t>
      </w:r>
    </w:p>
    <w:p w14:paraId="59AA7429" w14:textId="77777777" w:rsidR="006C37C0" w:rsidRPr="00C9276E" w:rsidRDefault="006C37C0" w:rsidP="006C37C0">
      <w:pPr>
        <w:rPr>
          <w:rStyle w:val="StyleUnderline"/>
          <w:highlight w:val="green"/>
        </w:rPr>
      </w:pPr>
      <w:r w:rsidRPr="003E54F6">
        <w:rPr>
          <w:sz w:val="16"/>
        </w:rPr>
        <w:t>The Limits of Contemporary Labor Experimentation</w:t>
      </w:r>
    </w:p>
    <w:p w14:paraId="7B3736E3" w14:textId="77777777" w:rsidR="006C37C0" w:rsidRPr="00C9276E" w:rsidRDefault="006C37C0" w:rsidP="006C37C0">
      <w:pPr>
        <w:rPr>
          <w:rStyle w:val="StyleUnderline"/>
          <w:highlight w:val="green"/>
        </w:rPr>
      </w:pPr>
      <w:r w:rsidRPr="003E54F6">
        <w:rPr>
          <w:sz w:val="16"/>
        </w:rPr>
        <w:t xml:space="preserve">When today's elites discuss the future of work, they typically mean the end of work as such. From their perspective, technology is a means for intensifying labor on the path to automating it (Frey and Osborne 2017; Acemoglu and Restrepo 2017; Ford 2016). Yet the </w:t>
      </w:r>
      <w:r w:rsidRPr="003E54F6">
        <w:rPr>
          <w:rStyle w:val="StyleUnderline"/>
        </w:rPr>
        <w:t xml:space="preserve">past reveals a more nuanced reality, one in which workers have leveraged their position within capitalist production to contest their exploitation and displacement. Through trade unions and mass parties, </w:t>
      </w:r>
      <w:r w:rsidRPr="003E54F6">
        <w:rPr>
          <w:rStyle w:val="Emphasis"/>
          <w:highlight w:val="green"/>
        </w:rPr>
        <w:t>workers</w:t>
      </w:r>
      <w:r w:rsidRPr="003E54F6">
        <w:rPr>
          <w:sz w:val="16"/>
        </w:rPr>
        <w:t xml:space="preserve"> in the twentieth century </w:t>
      </w:r>
      <w:r w:rsidRPr="003E54F6">
        <w:rPr>
          <w:rStyle w:val="Emphasis"/>
          <w:highlight w:val="green"/>
        </w:rPr>
        <w:t>changed</w:t>
      </w:r>
      <w:r w:rsidRPr="003E54F6">
        <w:rPr>
          <w:rStyle w:val="StyleUnderline"/>
        </w:rPr>
        <w:t xml:space="preserve"> the </w:t>
      </w:r>
      <w:r w:rsidRPr="003E54F6">
        <w:rPr>
          <w:rStyle w:val="Emphasis"/>
        </w:rPr>
        <w:t>terms</w:t>
      </w:r>
      <w:r w:rsidRPr="003E54F6">
        <w:rPr>
          <w:rStyle w:val="StyleUnderline"/>
        </w:rPr>
        <w:t xml:space="preserve"> of technical </w:t>
      </w:r>
      <w:r w:rsidRPr="003E54F6">
        <w:rPr>
          <w:rStyle w:val="Emphasis"/>
          <w:highlight w:val="green"/>
        </w:rPr>
        <w:t>innovation</w:t>
      </w:r>
      <w:r w:rsidRPr="003E54F6">
        <w:rPr>
          <w:rStyle w:val="StyleUnderline"/>
          <w:highlight w:val="green"/>
        </w:rPr>
        <w:t xml:space="preserve"> from</w:t>
      </w:r>
      <w:r w:rsidRPr="003E54F6">
        <w:rPr>
          <w:rStyle w:val="StyleUnderline"/>
        </w:rPr>
        <w:t xml:space="preserve"> being singularly </w:t>
      </w:r>
      <w:r w:rsidRPr="003E54F6">
        <w:rPr>
          <w:rStyle w:val="Emphasis"/>
        </w:rPr>
        <w:t>dictated</w:t>
      </w:r>
      <w:r w:rsidRPr="003E54F6">
        <w:rPr>
          <w:rStyle w:val="StyleUnderline"/>
        </w:rPr>
        <w:t xml:space="preserve"> by the </w:t>
      </w:r>
      <w:r w:rsidRPr="003E54F6">
        <w:rPr>
          <w:rStyle w:val="Emphasis"/>
          <w:highlight w:val="green"/>
        </w:rPr>
        <w:t>profit</w:t>
      </w:r>
      <w:r w:rsidRPr="003E54F6">
        <w:rPr>
          <w:rStyle w:val="StyleUnderline"/>
        </w:rPr>
        <w:t xml:space="preserve"> motive </w:t>
      </w:r>
      <w:r w:rsidRPr="003E54F6">
        <w:rPr>
          <w:rStyle w:val="StyleUnderline"/>
          <w:highlight w:val="green"/>
        </w:rPr>
        <w:t>to</w:t>
      </w:r>
      <w:r w:rsidRPr="003E54F6">
        <w:rPr>
          <w:rStyle w:val="StyleUnderline"/>
        </w:rPr>
        <w:t xml:space="preserve"> </w:t>
      </w:r>
      <w:r w:rsidRPr="003E54F6">
        <w:rPr>
          <w:rStyle w:val="Emphasis"/>
        </w:rPr>
        <w:t xml:space="preserve">accommodating </w:t>
      </w:r>
      <w:r w:rsidRPr="003E54F6">
        <w:rPr>
          <w:rStyle w:val="Emphasis"/>
          <w:highlight w:val="green"/>
        </w:rPr>
        <w:t>concerns</w:t>
      </w:r>
      <w:r w:rsidRPr="003E54F6">
        <w:rPr>
          <w:rStyle w:val="StyleUnderline"/>
          <w:highlight w:val="green"/>
        </w:rPr>
        <w:t xml:space="preserve"> over</w:t>
      </w:r>
      <w:r w:rsidRPr="003E54F6">
        <w:rPr>
          <w:rStyle w:val="StyleUnderline"/>
        </w:rPr>
        <w:t xml:space="preserve"> their </w:t>
      </w:r>
      <w:r w:rsidRPr="003E54F6">
        <w:rPr>
          <w:rStyle w:val="Emphasis"/>
        </w:rPr>
        <w:t>welfare</w:t>
      </w:r>
      <w:r w:rsidRPr="003E54F6">
        <w:rPr>
          <w:rStyle w:val="StyleUnderline"/>
        </w:rPr>
        <w:t xml:space="preserve"> and the </w:t>
      </w:r>
      <w:r w:rsidRPr="003E54F6">
        <w:rPr>
          <w:rStyle w:val="Emphasis"/>
          <w:highlight w:val="green"/>
        </w:rPr>
        <w:t>common good</w:t>
      </w:r>
      <w:r w:rsidRPr="003E54F6">
        <w:rPr>
          <w:sz w:val="16"/>
        </w:rPr>
        <w:t>. At its best, workers incorporated technology within a vision of transforming the very power relations under which work is organized, challenging the terms of property ownership itself. Under their control, technology could be used to abolish not work, but alienated work. As I will elaborate below, it is this radical vision of wrangling technology away from capitalist control that labor needs to embrace again.</w:t>
      </w:r>
    </w:p>
    <w:p w14:paraId="1041952F" w14:textId="77777777" w:rsidR="006C37C0" w:rsidRPr="00C9276E" w:rsidRDefault="006C37C0" w:rsidP="006C37C0">
      <w:pPr>
        <w:rPr>
          <w:rStyle w:val="StyleUnderline"/>
          <w:highlight w:val="green"/>
        </w:rPr>
      </w:pPr>
      <w:r w:rsidRPr="003E54F6">
        <w:rPr>
          <w:sz w:val="16"/>
        </w:rPr>
        <w:t xml:space="preserve">Of course, the idea of workers exerting control over an industrial society receded with the global neoliberal turn. In 1973, the effort that got closest to using computerization to distribute decision power in factory management, Project Cybersyn in Chile, was abandoned with the overthrow of the socialist Allende administration (Medina 2011). With the assault on worker institutions and welfare states that spread during a global economic downturn, elites eroded popular forms of sovereignty that they deemed interfered with market efficiency. The repression of labor and concomitant restructuring of production formed the backdrop against which mainstream economists, consulting firms, and ideologues of capital muted the role of collective agency in nascent discussions of the future of work, focusing instead on the technological innovations that facilitated an ongoing dispersal of supply chains (Singh et al. 2021). </w:t>
      </w:r>
      <w:r w:rsidRPr="003E54F6">
        <w:rPr>
          <w:rStyle w:val="StyleUnderline"/>
        </w:rPr>
        <w:t>Despite producing some of the earliest writings on the future of work (</w:t>
      </w:r>
      <w:r w:rsidRPr="003E54F6">
        <w:rPr>
          <w:rStyle w:val="Emphasis"/>
        </w:rPr>
        <w:t>AFL-CIO</w:t>
      </w:r>
      <w:r w:rsidRPr="003E54F6">
        <w:rPr>
          <w:sz w:val="16"/>
        </w:rPr>
        <w:t xml:space="preserve"> 1983, 1985), </w:t>
      </w:r>
      <w:r w:rsidRPr="003E54F6">
        <w:rPr>
          <w:rStyle w:val="StyleUnderline"/>
        </w:rPr>
        <w:t>organized labor was steadily excised as</w:t>
      </w:r>
      <w:r w:rsidRPr="003E54F6">
        <w:rPr>
          <w:sz w:val="16"/>
        </w:rPr>
        <w:t xml:space="preserve"> a </w:t>
      </w:r>
      <w:r w:rsidRPr="003E54F6">
        <w:rPr>
          <w:rStyle w:val="StyleUnderline"/>
        </w:rPr>
        <w:t>stakeholder in corporate governance</w:t>
      </w:r>
      <w:r w:rsidRPr="003E54F6">
        <w:rPr>
          <w:sz w:val="16"/>
        </w:rPr>
        <w:t xml:space="preserve">, a maneuver that was made explicit in the 1997 annual statement of the Business Roundtable (Kochan 2020). Ensuing </w:t>
      </w:r>
      <w:r w:rsidRPr="003E54F6">
        <w:rPr>
          <w:rStyle w:val="Emphasis"/>
        </w:rPr>
        <w:t>discourse</w:t>
      </w:r>
      <w:r w:rsidRPr="003E54F6">
        <w:rPr>
          <w:rStyle w:val="StyleUnderline"/>
        </w:rPr>
        <w:t xml:space="preserve"> insidiously </w:t>
      </w:r>
      <w:r w:rsidRPr="003E54F6">
        <w:rPr>
          <w:rStyle w:val="Emphasis"/>
        </w:rPr>
        <w:t>enshrined market fundamentalism</w:t>
      </w:r>
      <w:r w:rsidRPr="003E54F6">
        <w:rPr>
          <w:sz w:val="16"/>
        </w:rPr>
        <w:t xml:space="preserve">, at once abstracting modern computing from its social context of capitalist control while deputizing it as the main agent of social change (Schulze-Cleven 2021). </w:t>
      </w:r>
      <w:r w:rsidRPr="003E54F6">
        <w:rPr>
          <w:rStyle w:val="StyleUnderline"/>
        </w:rPr>
        <w:t>This shift naturalized technological disruptions of work while putting</w:t>
      </w:r>
      <w:r w:rsidRPr="003E54F6">
        <w:rPr>
          <w:sz w:val="16"/>
        </w:rPr>
        <w:t xml:space="preserve"> the </w:t>
      </w:r>
      <w:r w:rsidRPr="003E54F6">
        <w:rPr>
          <w:rStyle w:val="StyleUnderline"/>
        </w:rPr>
        <w:t>burden of adjustment on workers through individualistic solutions like workforce development</w:t>
      </w:r>
      <w:r w:rsidRPr="003E54F6">
        <w:rPr>
          <w:sz w:val="16"/>
        </w:rPr>
        <w:t>. Minimal purchase was put on the prospect of state regulation, let alone worker contestation.</w:t>
      </w:r>
    </w:p>
    <w:p w14:paraId="3F04E326" w14:textId="77777777" w:rsidR="006C37C0" w:rsidRPr="00C9276E" w:rsidRDefault="006C37C0" w:rsidP="006C37C0">
      <w:pPr>
        <w:rPr>
          <w:rStyle w:val="StyleUnderline"/>
          <w:highlight w:val="green"/>
        </w:rPr>
      </w:pPr>
      <w:r w:rsidRPr="003E54F6">
        <w:rPr>
          <w:rStyle w:val="StyleUnderline"/>
        </w:rPr>
        <w:t>Since</w:t>
      </w:r>
      <w:r w:rsidRPr="003E54F6">
        <w:rPr>
          <w:sz w:val="16"/>
        </w:rPr>
        <w:t xml:space="preserve"> the </w:t>
      </w:r>
      <w:r w:rsidRPr="003E54F6">
        <w:rPr>
          <w:rStyle w:val="Emphasis"/>
        </w:rPr>
        <w:t>2008</w:t>
      </w:r>
      <w:r w:rsidRPr="003E54F6">
        <w:rPr>
          <w:sz w:val="16"/>
        </w:rPr>
        <w:t xml:space="preserve"> financial crisis, neoliberal orthodoxy has come under question as </w:t>
      </w:r>
      <w:r w:rsidRPr="003E54F6">
        <w:rPr>
          <w:rStyle w:val="Emphasis"/>
        </w:rPr>
        <w:t>waves</w:t>
      </w:r>
      <w:r w:rsidRPr="003E54F6">
        <w:rPr>
          <w:rStyle w:val="StyleUnderline"/>
        </w:rPr>
        <w:t xml:space="preserve"> of </w:t>
      </w:r>
      <w:r w:rsidRPr="003E54F6">
        <w:rPr>
          <w:rStyle w:val="Emphasis"/>
        </w:rPr>
        <w:t>mass mobilization</w:t>
      </w:r>
      <w:r w:rsidRPr="003E54F6">
        <w:rPr>
          <w:rStyle w:val="StyleUnderline"/>
        </w:rPr>
        <w:t xml:space="preserve"> have </w:t>
      </w:r>
      <w:r w:rsidRPr="003E54F6">
        <w:rPr>
          <w:rStyle w:val="Emphasis"/>
        </w:rPr>
        <w:t>challenged</w:t>
      </w:r>
      <w:r w:rsidRPr="003E54F6">
        <w:rPr>
          <w:rStyle w:val="StyleUnderline"/>
        </w:rPr>
        <w:t xml:space="preserve"> </w:t>
      </w:r>
      <w:r w:rsidRPr="003E54F6">
        <w:rPr>
          <w:rStyle w:val="Emphasis"/>
        </w:rPr>
        <w:t>economic</w:t>
      </w:r>
      <w:r w:rsidRPr="003E54F6">
        <w:rPr>
          <w:rStyle w:val="StyleUnderline"/>
        </w:rPr>
        <w:t xml:space="preserve">, </w:t>
      </w:r>
      <w:r w:rsidRPr="003E54F6">
        <w:rPr>
          <w:rStyle w:val="Emphasis"/>
        </w:rPr>
        <w:t>political</w:t>
      </w:r>
      <w:r w:rsidRPr="003E54F6">
        <w:rPr>
          <w:rStyle w:val="StyleUnderline"/>
        </w:rPr>
        <w:t xml:space="preserve">, and </w:t>
      </w:r>
      <w:r w:rsidRPr="003E54F6">
        <w:rPr>
          <w:rStyle w:val="Emphasis"/>
        </w:rPr>
        <w:t>social</w:t>
      </w:r>
      <w:r w:rsidRPr="003E54F6">
        <w:rPr>
          <w:rStyle w:val="StyleUnderline"/>
        </w:rPr>
        <w:t xml:space="preserve"> </w:t>
      </w:r>
      <w:r w:rsidRPr="003E54F6">
        <w:rPr>
          <w:rStyle w:val="Emphasis"/>
        </w:rPr>
        <w:t>inequality</w:t>
      </w:r>
      <w:r w:rsidRPr="003E54F6">
        <w:rPr>
          <w:sz w:val="16"/>
        </w:rPr>
        <w:t xml:space="preserve">. </w:t>
      </w:r>
      <w:r w:rsidRPr="003E54F6">
        <w:rPr>
          <w:rStyle w:val="StyleUnderline"/>
        </w:rPr>
        <w:t>Amid this revival in movement activity, labor organizations with</w:t>
      </w:r>
      <w:r w:rsidRPr="003E54F6">
        <w:rPr>
          <w:sz w:val="16"/>
        </w:rPr>
        <w:t xml:space="preserve"> the </w:t>
      </w:r>
      <w:r w:rsidRPr="003E54F6">
        <w:rPr>
          <w:rStyle w:val="StyleUnderline"/>
        </w:rPr>
        <w:t xml:space="preserve">support of philanthropic partners have sought a </w:t>
      </w:r>
      <w:r w:rsidRPr="003E54F6">
        <w:rPr>
          <w:rStyle w:val="Emphasis"/>
        </w:rPr>
        <w:t>seat back at the table</w:t>
      </w:r>
      <w:r w:rsidRPr="003E54F6">
        <w:rPr>
          <w:rStyle w:val="StyleUnderline"/>
        </w:rPr>
        <w:t xml:space="preserve"> with </w:t>
      </w:r>
      <w:r w:rsidRPr="003E54F6">
        <w:rPr>
          <w:rStyle w:val="Emphasis"/>
        </w:rPr>
        <w:t>capital</w:t>
      </w:r>
      <w:r w:rsidRPr="003E54F6">
        <w:rPr>
          <w:sz w:val="16"/>
        </w:rPr>
        <w:t xml:space="preserve">. In 2015, executives from Lyft, Instacart, Etsy, Handy, and other corporations signed a joint letter with leaders from the Service Employees International Union (SEIU), the National Domestic Workers Alliance (NDWA), New America, and other civil society organizations that called for the creation of a digital portable benefits platform, which would enable workers misclassified as independent contractors and thus disqualified from national labor protections to transfer benefits like paid time off from one employer to the next (Portable Benefits 2015). In 2017, Google named the NDWA among its Future of Work grant recipients, seeding a digital portable benefits platform named Alia, while the AFL-CIO revived its earlier work by establishing the Commission on the Future of Work and Unions. The next year, a Future of Work(ers) agenda was proposed by then Jobs With Justice director Sarita Gupta, Justice for Janitors campaign architect Stephen Lerner, and Kalmanovitz Initiative for Labor and the Working Poor director Joseph McCartin. The Ford Foundation went on to establish a program under the same name, while similar efforts have been introduced by the Russell Sage Foundation, Aspen Institute, and labor studies and employment relations programs at universities. Most recently, these efforts have materialized as legislation: In spring 2022, the Portable Benefits for Independent Workers Pilot Program Act was introduced to the U.S. Senate with significant bipartisan support. Yet these steps fail to recast the terms on which the U.S. labor movement is politically incorporated by the state. </w:t>
      </w:r>
      <w:r w:rsidRPr="003E54F6">
        <w:rPr>
          <w:rStyle w:val="StyleUnderline"/>
        </w:rPr>
        <w:t>A future in which</w:t>
      </w:r>
      <w:r w:rsidRPr="003E54F6">
        <w:rPr>
          <w:sz w:val="16"/>
        </w:rPr>
        <w:t xml:space="preserve"> the </w:t>
      </w:r>
      <w:r w:rsidRPr="003E54F6">
        <w:rPr>
          <w:rStyle w:val="StyleUnderline"/>
        </w:rPr>
        <w:t xml:space="preserve">working class controls its labor and destiny will require a </w:t>
      </w:r>
      <w:r w:rsidRPr="003E54F6">
        <w:rPr>
          <w:rStyle w:val="Emphasis"/>
        </w:rPr>
        <w:t>realignment</w:t>
      </w:r>
      <w:r w:rsidRPr="003E54F6">
        <w:rPr>
          <w:rStyle w:val="StyleUnderline"/>
        </w:rPr>
        <w:t xml:space="preserve"> of </w:t>
      </w:r>
      <w:r w:rsidRPr="003E54F6">
        <w:rPr>
          <w:rStyle w:val="Emphasis"/>
        </w:rPr>
        <w:t>political alliances</w:t>
      </w:r>
      <w:r w:rsidRPr="003E54F6">
        <w:rPr>
          <w:rStyle w:val="StyleUnderline"/>
        </w:rPr>
        <w:t xml:space="preserve"> such that it can</w:t>
      </w:r>
      <w:r w:rsidRPr="003E54F6">
        <w:rPr>
          <w:sz w:val="16"/>
        </w:rPr>
        <w:t xml:space="preserve"> transcend a decaying framework of incorporation and </w:t>
      </w:r>
      <w:r w:rsidRPr="003E54F6">
        <w:rPr>
          <w:rStyle w:val="StyleUnderline"/>
        </w:rPr>
        <w:t xml:space="preserve">reclaim its </w:t>
      </w:r>
      <w:r w:rsidRPr="003E54F6">
        <w:rPr>
          <w:rStyle w:val="Emphasis"/>
        </w:rPr>
        <w:t>protagonist role</w:t>
      </w:r>
      <w:r w:rsidRPr="003E54F6">
        <w:rPr>
          <w:rStyle w:val="StyleUnderline"/>
        </w:rPr>
        <w:t xml:space="preserve"> as an </w:t>
      </w:r>
      <w:r w:rsidRPr="003E54F6">
        <w:rPr>
          <w:rStyle w:val="Emphasis"/>
        </w:rPr>
        <w:t>agent</w:t>
      </w:r>
      <w:r w:rsidRPr="003E54F6">
        <w:rPr>
          <w:rStyle w:val="StyleUnderline"/>
        </w:rPr>
        <w:t xml:space="preserve"> of </w:t>
      </w:r>
      <w:r w:rsidRPr="003E54F6">
        <w:rPr>
          <w:rStyle w:val="Emphasis"/>
        </w:rPr>
        <w:t>social transformation</w:t>
      </w:r>
      <w:r w:rsidRPr="003E54F6">
        <w:rPr>
          <w:sz w:val="16"/>
        </w:rPr>
        <w:t>.</w:t>
      </w:r>
    </w:p>
    <w:p w14:paraId="398AEFB0" w14:textId="77777777" w:rsidR="006C37C0" w:rsidRPr="00C9276E" w:rsidRDefault="006C37C0" w:rsidP="006C37C0">
      <w:pPr>
        <w:rPr>
          <w:rStyle w:val="StyleUnderline"/>
          <w:highlight w:val="green"/>
        </w:rPr>
      </w:pPr>
      <w:r w:rsidRPr="003E54F6">
        <w:rPr>
          <w:sz w:val="16"/>
        </w:rPr>
        <w:t>Transcending Technological Determinism Through Normative Commitments</w:t>
      </w:r>
    </w:p>
    <w:p w14:paraId="221A0656" w14:textId="77777777" w:rsidR="006C37C0" w:rsidRPr="00C9276E" w:rsidRDefault="006C37C0" w:rsidP="006C37C0">
      <w:pPr>
        <w:rPr>
          <w:rStyle w:val="StyleUnderline"/>
          <w:highlight w:val="green"/>
        </w:rPr>
      </w:pPr>
      <w:r w:rsidRPr="003E54F6">
        <w:rPr>
          <w:sz w:val="16"/>
        </w:rPr>
        <w:t xml:space="preserve">Revaluing Work(ers) provides a strong foundation for this endeavor. The volume's analysis of the future of work through a historical and interdisciplinary lens transcends technological determinism by making explicit the normative stakes of the future of work debates. By drawing out the implicit values of mainstream future of work discourses, the book demonstrates the uncritical assumption of a forward march of technology as highly ideological in its valorization of capitalist control. As Michael Merrill and Dorothy Sue Cobble (2021) argue in the book, the </w:t>
      </w:r>
      <w:r w:rsidRPr="003E54F6">
        <w:rPr>
          <w:rStyle w:val="StyleUnderline"/>
        </w:rPr>
        <w:t xml:space="preserve">notion that </w:t>
      </w:r>
      <w:r w:rsidRPr="003E54F6">
        <w:rPr>
          <w:rStyle w:val="Emphasis"/>
        </w:rPr>
        <w:t>a</w:t>
      </w:r>
      <w:r w:rsidRPr="003E54F6">
        <w:rPr>
          <w:rStyle w:val="StyleUnderline"/>
        </w:rPr>
        <w:t xml:space="preserve">rtificial </w:t>
      </w:r>
      <w:r w:rsidRPr="003E54F6">
        <w:rPr>
          <w:rStyle w:val="Emphasis"/>
        </w:rPr>
        <w:t>i</w:t>
      </w:r>
      <w:r w:rsidRPr="003E54F6">
        <w:rPr>
          <w:rStyle w:val="StyleUnderline"/>
        </w:rPr>
        <w:t>ntelligence</w:t>
      </w:r>
      <w:r w:rsidRPr="003E54F6">
        <w:rPr>
          <w:sz w:val="16"/>
        </w:rPr>
        <w:t xml:space="preserve"> and machine learning </w:t>
      </w:r>
      <w:r w:rsidRPr="003E54F6">
        <w:rPr>
          <w:rStyle w:val="StyleUnderline"/>
        </w:rPr>
        <w:t>are qualitative advances in technology is not only temporally myopic; it overlooks</w:t>
      </w:r>
      <w:r w:rsidRPr="003E54F6">
        <w:rPr>
          <w:sz w:val="16"/>
        </w:rPr>
        <w:t xml:space="preserve"> the </w:t>
      </w:r>
      <w:r w:rsidRPr="003E54F6">
        <w:rPr>
          <w:rStyle w:val="StyleUnderline"/>
        </w:rPr>
        <w:t>social context in which property owners</w:t>
      </w:r>
      <w:r w:rsidRPr="003E54F6">
        <w:rPr>
          <w:sz w:val="16"/>
        </w:rPr>
        <w:t xml:space="preserve"> have long </w:t>
      </w:r>
      <w:r w:rsidRPr="003E54F6">
        <w:rPr>
          <w:rStyle w:val="StyleUnderline"/>
        </w:rPr>
        <w:t xml:space="preserve">used </w:t>
      </w:r>
      <w:r w:rsidRPr="003E54F6">
        <w:rPr>
          <w:rStyle w:val="Emphasis"/>
        </w:rPr>
        <w:t>tech</w:t>
      </w:r>
      <w:r w:rsidRPr="003E54F6">
        <w:rPr>
          <w:rStyle w:val="StyleUnderline"/>
        </w:rPr>
        <w:t xml:space="preserve">nology to dominate and </w:t>
      </w:r>
      <w:r w:rsidRPr="003E54F6">
        <w:rPr>
          <w:rStyle w:val="Emphasis"/>
        </w:rPr>
        <w:t>immiserate workers</w:t>
      </w:r>
      <w:r w:rsidRPr="003E54F6">
        <w:rPr>
          <w:sz w:val="16"/>
        </w:rPr>
        <w:t>. This context can be traced to the coterminous development of plantation slavery and capitalist industrialization, which saw the transfer and extension of data gathering practices across these systems of labor commodification (Rosenthal 2018). Entangled market and racial logics of computation persist to this day and indeed have been exacerbated within the deregulatory context of neoliberalism, as can be starkly observed in Amazon warehouses, UPS trucks, Ubers, and other algorithmically surveilled workplaces. In recentering workers, the volume demonstrates that technological innovation is not some neutral force but a means for subordinating them.</w:t>
      </w:r>
    </w:p>
    <w:p w14:paraId="5B71CB16" w14:textId="77777777" w:rsidR="006C37C0" w:rsidRPr="00C9276E" w:rsidRDefault="006C37C0" w:rsidP="006C37C0">
      <w:pPr>
        <w:rPr>
          <w:rStyle w:val="StyleUnderline"/>
          <w:highlight w:val="green"/>
        </w:rPr>
      </w:pPr>
      <w:r w:rsidRPr="003E54F6">
        <w:rPr>
          <w:sz w:val="16"/>
        </w:rPr>
        <w:t xml:space="preserve">The volume also envisions alternative futures of work beyond domination and displacement. </w:t>
      </w:r>
      <w:r w:rsidRPr="003E54F6">
        <w:rPr>
          <w:rStyle w:val="StyleUnderline"/>
        </w:rPr>
        <w:t xml:space="preserve">Drawing on examples from </w:t>
      </w:r>
      <w:r w:rsidRPr="003E54F6">
        <w:rPr>
          <w:rStyle w:val="Emphasis"/>
          <w:highlight w:val="green"/>
        </w:rPr>
        <w:t>energy workers</w:t>
      </w:r>
      <w:r w:rsidRPr="003E54F6">
        <w:rPr>
          <w:rStyle w:val="StyleUnderline"/>
        </w:rPr>
        <w:t xml:space="preserve">, </w:t>
      </w:r>
      <w:r w:rsidRPr="003E54F6">
        <w:rPr>
          <w:rStyle w:val="Emphasis"/>
        </w:rPr>
        <w:t>domestic workers</w:t>
      </w:r>
      <w:r w:rsidRPr="003E54F6">
        <w:rPr>
          <w:rStyle w:val="StyleUnderline"/>
        </w:rPr>
        <w:t>, and education workers</w:t>
      </w:r>
      <w:r w:rsidRPr="003E54F6">
        <w:rPr>
          <w:sz w:val="16"/>
        </w:rPr>
        <w:t xml:space="preserve">, the authors show how workers </w:t>
      </w:r>
      <w:r w:rsidRPr="003E54F6">
        <w:rPr>
          <w:rStyle w:val="StyleUnderline"/>
        </w:rPr>
        <w:t xml:space="preserve">are </w:t>
      </w:r>
      <w:r w:rsidRPr="003E54F6">
        <w:rPr>
          <w:rStyle w:val="StyleUnderline"/>
          <w:highlight w:val="green"/>
        </w:rPr>
        <w:t>fighting</w:t>
      </w:r>
      <w:r w:rsidRPr="003E54F6">
        <w:rPr>
          <w:rStyle w:val="StyleUnderline"/>
        </w:rPr>
        <w:t xml:space="preserve"> for a </w:t>
      </w:r>
      <w:r w:rsidRPr="003E54F6">
        <w:rPr>
          <w:rStyle w:val="StyleUnderline"/>
          <w:highlight w:val="green"/>
        </w:rPr>
        <w:t>future where</w:t>
      </w:r>
      <w:r w:rsidRPr="003E54F6">
        <w:rPr>
          <w:sz w:val="16"/>
        </w:rPr>
        <w:t xml:space="preserve"> regenerative </w:t>
      </w:r>
      <w:r w:rsidRPr="003E54F6">
        <w:rPr>
          <w:rStyle w:val="StyleUnderline"/>
        </w:rPr>
        <w:t xml:space="preserve">care work and its workers are valued. It </w:t>
      </w:r>
      <w:r w:rsidRPr="003E54F6">
        <w:rPr>
          <w:rStyle w:val="Emphasis"/>
        </w:rPr>
        <w:t>does not call</w:t>
      </w:r>
      <w:r w:rsidRPr="003E54F6">
        <w:rPr>
          <w:rStyle w:val="StyleUnderline"/>
        </w:rPr>
        <w:t xml:space="preserve"> for a simple </w:t>
      </w:r>
      <w:r w:rsidRPr="003E54F6">
        <w:rPr>
          <w:rStyle w:val="Emphasis"/>
        </w:rPr>
        <w:t>return to the past</w:t>
      </w:r>
      <w:r w:rsidRPr="003E54F6">
        <w:rPr>
          <w:sz w:val="16"/>
        </w:rPr>
        <w:t xml:space="preserve">; the </w:t>
      </w:r>
      <w:r w:rsidRPr="003E54F6">
        <w:rPr>
          <w:rStyle w:val="StyleUnderline"/>
          <w:highlight w:val="green"/>
        </w:rPr>
        <w:t>compromises</w:t>
      </w:r>
      <w:r w:rsidRPr="003E54F6">
        <w:rPr>
          <w:rStyle w:val="StyleUnderline"/>
        </w:rPr>
        <w:t xml:space="preserve"> that </w:t>
      </w:r>
      <w:r w:rsidRPr="003E54F6">
        <w:rPr>
          <w:rStyle w:val="Emphasis"/>
        </w:rPr>
        <w:t>labor made</w:t>
      </w:r>
      <w:r w:rsidRPr="003E54F6">
        <w:rPr>
          <w:rStyle w:val="StyleUnderline"/>
        </w:rPr>
        <w:t xml:space="preserve"> with </w:t>
      </w:r>
      <w:r w:rsidRPr="003E54F6">
        <w:rPr>
          <w:rStyle w:val="Emphasis"/>
        </w:rPr>
        <w:t>capital</w:t>
      </w:r>
      <w:r w:rsidRPr="003E54F6">
        <w:rPr>
          <w:sz w:val="16"/>
        </w:rPr>
        <w:t xml:space="preserve"> in the twentieth century </w:t>
      </w:r>
      <w:r w:rsidRPr="003E54F6">
        <w:rPr>
          <w:rStyle w:val="StyleUnderline"/>
          <w:highlight w:val="green"/>
        </w:rPr>
        <w:t xml:space="preserve">were </w:t>
      </w:r>
      <w:r w:rsidRPr="003E54F6">
        <w:rPr>
          <w:rStyle w:val="Emphasis"/>
          <w:highlight w:val="green"/>
        </w:rPr>
        <w:t>ecologically unsustainable</w:t>
      </w:r>
      <w:r w:rsidRPr="003E54F6">
        <w:rPr>
          <w:rStyle w:val="StyleUnderline"/>
        </w:rPr>
        <w:t xml:space="preserve"> and insufficiently democratic</w:t>
      </w:r>
      <w:r w:rsidRPr="003E54F6">
        <w:rPr>
          <w:sz w:val="16"/>
        </w:rPr>
        <w:t>. Earlier periods of unionism and policymaking in the United States entailed accommodating to white capitalist minority rule. To avoid these pitfalls, the volume suggests concrete tactics in the form of unions combining sectoral bargaining with bargaining for the common good, state policies promoting universal health care and green stimulus, and technological innovations in care work that would strengthen benefits for workers historically excluded from the welfare state.</w:t>
      </w:r>
    </w:p>
    <w:p w14:paraId="3788ED86" w14:textId="77777777" w:rsidR="006C37C0" w:rsidRPr="00065789" w:rsidRDefault="006C37C0" w:rsidP="006C37C0">
      <w:pPr>
        <w:rPr>
          <w:rStyle w:val="StyleUnderline"/>
        </w:rPr>
      </w:pPr>
      <w:r w:rsidRPr="003E54F6">
        <w:rPr>
          <w:sz w:val="16"/>
        </w:rPr>
        <w:t xml:space="preserve">How can these various efforts to revalue work be cohered through the vision of unalienating it? The social question begs the political: Whereas the </w:t>
      </w:r>
      <w:r w:rsidRPr="003E54F6">
        <w:rPr>
          <w:rStyle w:val="StyleUnderline"/>
        </w:rPr>
        <w:t xml:space="preserve">social </w:t>
      </w:r>
      <w:r w:rsidRPr="003E54F6">
        <w:rPr>
          <w:rStyle w:val="Emphasis"/>
        </w:rPr>
        <w:t>position</w:t>
      </w:r>
      <w:r w:rsidRPr="003E54F6">
        <w:rPr>
          <w:rStyle w:val="StyleUnderline"/>
        </w:rPr>
        <w:t xml:space="preserve"> of</w:t>
      </w:r>
      <w:r w:rsidRPr="003E54F6">
        <w:rPr>
          <w:sz w:val="16"/>
        </w:rPr>
        <w:t xml:space="preserve"> the </w:t>
      </w:r>
      <w:r w:rsidRPr="003E54F6">
        <w:rPr>
          <w:rStyle w:val="StyleUnderline"/>
          <w:highlight w:val="green"/>
        </w:rPr>
        <w:t>working class</w:t>
      </w:r>
      <w:r w:rsidRPr="003E54F6">
        <w:rPr>
          <w:rStyle w:val="StyleUnderline"/>
        </w:rPr>
        <w:t xml:space="preserve"> gives it</w:t>
      </w:r>
      <w:r w:rsidRPr="003E54F6">
        <w:rPr>
          <w:sz w:val="16"/>
        </w:rPr>
        <w:t xml:space="preserve"> the </w:t>
      </w:r>
      <w:r w:rsidRPr="003E54F6">
        <w:rPr>
          <w:rStyle w:val="Emphasis"/>
        </w:rPr>
        <w:t>potential</w:t>
      </w:r>
      <w:r w:rsidRPr="003E54F6">
        <w:rPr>
          <w:rStyle w:val="StyleUnderline"/>
        </w:rPr>
        <w:t xml:space="preserve"> to </w:t>
      </w:r>
      <w:r w:rsidRPr="003E54F6">
        <w:rPr>
          <w:rStyle w:val="Emphasis"/>
          <w:highlight w:val="green"/>
        </w:rPr>
        <w:t>reshape</w:t>
      </w:r>
      <w:r w:rsidRPr="003E54F6">
        <w:rPr>
          <w:sz w:val="16"/>
        </w:rPr>
        <w:t xml:space="preserve"> the </w:t>
      </w:r>
      <w:r w:rsidRPr="003E54F6">
        <w:rPr>
          <w:rStyle w:val="StyleUnderline"/>
        </w:rPr>
        <w:t xml:space="preserve">contemporary </w:t>
      </w:r>
      <w:r w:rsidRPr="003E54F6">
        <w:rPr>
          <w:rStyle w:val="Emphasis"/>
        </w:rPr>
        <w:t xml:space="preserve">political </w:t>
      </w:r>
      <w:r w:rsidRPr="003E54F6">
        <w:rPr>
          <w:rStyle w:val="Emphasis"/>
          <w:highlight w:val="green"/>
        </w:rPr>
        <w:t>economy</w:t>
      </w:r>
      <w:r w:rsidRPr="003E54F6">
        <w:rPr>
          <w:rStyle w:val="StyleUnderline"/>
          <w:highlight w:val="green"/>
        </w:rPr>
        <w:t xml:space="preserve"> around</w:t>
      </w:r>
      <w:r w:rsidRPr="003E54F6">
        <w:rPr>
          <w:rStyle w:val="StyleUnderline"/>
        </w:rPr>
        <w:t xml:space="preserve"> </w:t>
      </w:r>
      <w:r w:rsidRPr="003E54F6">
        <w:rPr>
          <w:rStyle w:val="Emphasis"/>
        </w:rPr>
        <w:t>principles</w:t>
      </w:r>
      <w:r w:rsidRPr="003E54F6">
        <w:rPr>
          <w:rStyle w:val="StyleUnderline"/>
        </w:rPr>
        <w:t xml:space="preserve"> of care and </w:t>
      </w:r>
      <w:r w:rsidRPr="003E54F6">
        <w:rPr>
          <w:rStyle w:val="Emphasis"/>
          <w:highlight w:val="green"/>
        </w:rPr>
        <w:t>sustainability</w:t>
      </w:r>
      <w:r w:rsidRPr="003E54F6">
        <w:rPr>
          <w:sz w:val="16"/>
        </w:rPr>
        <w:t xml:space="preserve">, that </w:t>
      </w:r>
      <w:r w:rsidRPr="003E54F6">
        <w:rPr>
          <w:rStyle w:val="StyleUnderline"/>
        </w:rPr>
        <w:t xml:space="preserve">potential must be </w:t>
      </w:r>
      <w:r w:rsidRPr="007567F0">
        <w:rPr>
          <w:rStyle w:val="Emphasis"/>
        </w:rPr>
        <w:t>activated</w:t>
      </w:r>
      <w:r w:rsidRPr="007567F0">
        <w:rPr>
          <w:rStyle w:val="StyleUnderline"/>
        </w:rPr>
        <w:t xml:space="preserve"> by “</w:t>
      </w:r>
      <w:r w:rsidRPr="007567F0">
        <w:rPr>
          <w:rStyle w:val="Emphasis"/>
        </w:rPr>
        <w:t>articulating different</w:t>
      </w:r>
      <w:r w:rsidRPr="007567F0">
        <w:rPr>
          <w:rStyle w:val="StyleUnderline"/>
        </w:rPr>
        <w:t xml:space="preserve"> sectors and </w:t>
      </w:r>
      <w:r w:rsidRPr="007567F0">
        <w:rPr>
          <w:rStyle w:val="Emphasis"/>
        </w:rPr>
        <w:t>demands</w:t>
      </w:r>
      <w:r w:rsidRPr="007567F0">
        <w:rPr>
          <w:rStyle w:val="StyleUnderline"/>
        </w:rPr>
        <w:t xml:space="preserve"> into </w:t>
      </w:r>
      <w:r w:rsidRPr="007567F0">
        <w:rPr>
          <w:rStyle w:val="Emphasis"/>
        </w:rPr>
        <w:t>blocs</w:t>
      </w:r>
      <w:r w:rsidRPr="007567F0">
        <w:rPr>
          <w:rStyle w:val="StyleUnderline"/>
        </w:rPr>
        <w:t xml:space="preserve">, which, in turn, provide the mass </w:t>
      </w:r>
      <w:r w:rsidRPr="007567F0">
        <w:rPr>
          <w:rStyle w:val="Emphasis"/>
        </w:rPr>
        <w:t>impetus</w:t>
      </w:r>
      <w:r w:rsidRPr="007567F0">
        <w:rPr>
          <w:rStyle w:val="StyleUnderline"/>
        </w:rPr>
        <w:t xml:space="preserve"> for the </w:t>
      </w:r>
      <w:r w:rsidRPr="007567F0">
        <w:rPr>
          <w:rStyle w:val="Emphasis"/>
        </w:rPr>
        <w:t>reformation</w:t>
      </w:r>
      <w:r w:rsidRPr="007567F0">
        <w:rPr>
          <w:rStyle w:val="StyleUnderline"/>
        </w:rPr>
        <w:t xml:space="preserve"> of states and other </w:t>
      </w:r>
      <w:r w:rsidRPr="007567F0">
        <w:rPr>
          <w:rStyle w:val="Emphasis"/>
        </w:rPr>
        <w:t>institutions</w:t>
      </w:r>
      <w:r w:rsidRPr="007567F0">
        <w:rPr>
          <w:sz w:val="16"/>
        </w:rPr>
        <w:t xml:space="preserve">” (de Leon, Desai and Tuğal 2015, 27). </w:t>
      </w:r>
      <w:r w:rsidRPr="007567F0">
        <w:rPr>
          <w:rStyle w:val="Emphasis"/>
        </w:rPr>
        <w:t>History</w:t>
      </w:r>
      <w:r w:rsidRPr="007567F0">
        <w:rPr>
          <w:rStyle w:val="StyleUnderline"/>
        </w:rPr>
        <w:t xml:space="preserve"> is </w:t>
      </w:r>
      <w:r w:rsidRPr="007567F0">
        <w:rPr>
          <w:rStyle w:val="Emphasis"/>
        </w:rPr>
        <w:t>instructive</w:t>
      </w:r>
      <w:r w:rsidRPr="007567F0">
        <w:rPr>
          <w:rStyle w:val="StyleUnderline"/>
        </w:rPr>
        <w:t xml:space="preserve"> here</w:t>
      </w:r>
      <w:r w:rsidRPr="007567F0">
        <w:rPr>
          <w:sz w:val="16"/>
        </w:rPr>
        <w:t>. In</w:t>
      </w:r>
      <w:r w:rsidRPr="003E54F6">
        <w:rPr>
          <w:sz w:val="16"/>
        </w:rPr>
        <w:t xml:space="preserve"> the last century, except during revolutionary periods when the working class sought to smash the capitalist state, </w:t>
      </w:r>
      <w:r w:rsidRPr="003E54F6">
        <w:rPr>
          <w:rStyle w:val="StyleUnderline"/>
          <w:highlight w:val="green"/>
        </w:rPr>
        <w:t>labor</w:t>
      </w:r>
      <w:r w:rsidRPr="003E54F6">
        <w:rPr>
          <w:rStyle w:val="StyleUnderline"/>
        </w:rPr>
        <w:t xml:space="preserve"> generally </w:t>
      </w:r>
      <w:r w:rsidRPr="003E54F6">
        <w:rPr>
          <w:rStyle w:val="StyleUnderline"/>
          <w:highlight w:val="green"/>
        </w:rPr>
        <w:t xml:space="preserve">was </w:t>
      </w:r>
      <w:r w:rsidRPr="003E54F6">
        <w:rPr>
          <w:rStyle w:val="Emphasis"/>
          <w:highlight w:val="green"/>
        </w:rPr>
        <w:t>incorporated</w:t>
      </w:r>
      <w:r w:rsidRPr="003E54F6">
        <w:rPr>
          <w:rStyle w:val="StyleUnderline"/>
        </w:rPr>
        <w:t xml:space="preserve"> by the state </w:t>
      </w:r>
      <w:r w:rsidRPr="003E54F6">
        <w:rPr>
          <w:rStyle w:val="StyleUnderline"/>
          <w:highlight w:val="green"/>
        </w:rPr>
        <w:t>through</w:t>
      </w:r>
      <w:r w:rsidRPr="003E54F6">
        <w:rPr>
          <w:sz w:val="16"/>
        </w:rPr>
        <w:t xml:space="preserve"> a redistribution of the social surplus and </w:t>
      </w:r>
      <w:r w:rsidRPr="003E54F6">
        <w:rPr>
          <w:rStyle w:val="Emphasis"/>
        </w:rPr>
        <w:t>legal recognition</w:t>
      </w:r>
      <w:r w:rsidRPr="003E54F6">
        <w:rPr>
          <w:rStyle w:val="StyleUnderline"/>
        </w:rPr>
        <w:t xml:space="preserve"> of </w:t>
      </w:r>
      <w:r w:rsidRPr="003E54F6">
        <w:rPr>
          <w:rStyle w:val="Emphasis"/>
          <w:highlight w:val="green"/>
        </w:rPr>
        <w:t>c</w:t>
      </w:r>
      <w:r w:rsidRPr="003E54F6">
        <w:rPr>
          <w:rStyle w:val="StyleUnderline"/>
        </w:rPr>
        <w:t xml:space="preserve">ollective </w:t>
      </w:r>
      <w:r w:rsidRPr="003E54F6">
        <w:rPr>
          <w:rStyle w:val="Emphasis"/>
          <w:highlight w:val="green"/>
        </w:rPr>
        <w:t>b</w:t>
      </w:r>
      <w:r w:rsidRPr="003E54F6">
        <w:rPr>
          <w:rStyle w:val="StyleUnderline"/>
        </w:rPr>
        <w:t xml:space="preserve">argaining </w:t>
      </w:r>
      <w:r w:rsidRPr="003E54F6">
        <w:rPr>
          <w:rStyle w:val="Emphasis"/>
          <w:highlight w:val="green"/>
        </w:rPr>
        <w:t>r</w:t>
      </w:r>
      <w:r w:rsidRPr="003E54F6">
        <w:rPr>
          <w:rStyle w:val="StyleUnderline"/>
        </w:rPr>
        <w:t>ight</w:t>
      </w:r>
      <w:r w:rsidRPr="003E54F6">
        <w:rPr>
          <w:rStyle w:val="Emphasis"/>
          <w:highlight w:val="green"/>
        </w:rPr>
        <w:t>s</w:t>
      </w:r>
      <w:r w:rsidRPr="003E54F6">
        <w:rPr>
          <w:sz w:val="16"/>
        </w:rPr>
        <w:t xml:space="preserve"> (Collier and Collier 1991). Across countries, labor morphed from “being a problem for the state to police, to being a constituency for the state to address and administer” (Eidlin 2016, 496). But it did so in quite different ways. In the social democratic and developmental states of Europe and the postcolonial world, this incorporation was mediated by labor parties that passed social reforms upon coming into power (Eley 2002). </w:t>
      </w:r>
      <w:r w:rsidRPr="003E54F6">
        <w:rPr>
          <w:rStyle w:val="StyleUnderline"/>
        </w:rPr>
        <w:t>The United States</w:t>
      </w:r>
      <w:r w:rsidRPr="003E54F6">
        <w:rPr>
          <w:sz w:val="16"/>
        </w:rPr>
        <w:t xml:space="preserve">, meanwhile, </w:t>
      </w:r>
      <w:r w:rsidRPr="003E54F6">
        <w:rPr>
          <w:rStyle w:val="StyleUnderline"/>
        </w:rPr>
        <w:t>was unique in lacking a labor party</w:t>
      </w:r>
      <w:r w:rsidRPr="003E54F6">
        <w:rPr>
          <w:sz w:val="16"/>
        </w:rPr>
        <w:t xml:space="preserve">; at best, </w:t>
      </w:r>
      <w:r w:rsidRPr="003E54F6">
        <w:rPr>
          <w:rStyle w:val="StyleUnderline"/>
        </w:rPr>
        <w:t>organized labor served as a junior partner in political coalitions</w:t>
      </w:r>
      <w:r w:rsidRPr="003E54F6">
        <w:rPr>
          <w:sz w:val="16"/>
        </w:rPr>
        <w:t xml:space="preserve"> dominated by capital (Davis 1980). This legacy imposes heavy burdens on a nascent U.S. socialist movement today, including the political marginalization of the working class (Moody 2022), the depoliticization and bureaucratization of its organizations (Zeitlin and Stepan-Norris 2002), and a limited welfare state that since its inception has narrowed the scope of mass solidarity through racialized and gendered exclusions (Dubal Forthcoming). </w:t>
      </w:r>
      <w:r w:rsidRPr="003E54F6">
        <w:rPr>
          <w:rStyle w:val="Emphasis"/>
        </w:rPr>
        <w:t>My analysis</w:t>
      </w:r>
      <w:r w:rsidRPr="003E54F6">
        <w:rPr>
          <w:rStyle w:val="StyleUnderline"/>
        </w:rPr>
        <w:t xml:space="preserve"> </w:t>
      </w:r>
      <w:r w:rsidRPr="00065789">
        <w:rPr>
          <w:rStyle w:val="StyleUnderline"/>
        </w:rPr>
        <w:t>makes</w:t>
      </w:r>
      <w:r w:rsidRPr="00065789">
        <w:rPr>
          <w:sz w:val="16"/>
        </w:rPr>
        <w:t xml:space="preserve"> the </w:t>
      </w:r>
      <w:r w:rsidRPr="00065789">
        <w:rPr>
          <w:rStyle w:val="Emphasis"/>
        </w:rPr>
        <w:t>case</w:t>
      </w:r>
      <w:r w:rsidRPr="00065789">
        <w:rPr>
          <w:rStyle w:val="StyleUnderline"/>
        </w:rPr>
        <w:t xml:space="preserve"> for a </w:t>
      </w:r>
      <w:r w:rsidRPr="00065789">
        <w:rPr>
          <w:rStyle w:val="Emphasis"/>
        </w:rPr>
        <w:t>radical break</w:t>
      </w:r>
      <w:r w:rsidRPr="00065789">
        <w:rPr>
          <w:rStyle w:val="StyleUnderline"/>
        </w:rPr>
        <w:t xml:space="preserve"> with </w:t>
      </w:r>
      <w:r w:rsidRPr="00065789">
        <w:rPr>
          <w:rStyle w:val="Emphasis"/>
        </w:rPr>
        <w:t>existing patterns</w:t>
      </w:r>
      <w:r w:rsidRPr="00065789">
        <w:rPr>
          <w:rStyle w:val="StyleUnderline"/>
        </w:rPr>
        <w:t xml:space="preserve"> of labor's </w:t>
      </w:r>
      <w:r w:rsidRPr="00065789">
        <w:rPr>
          <w:rStyle w:val="Emphasis"/>
        </w:rPr>
        <w:t>political incorporation</w:t>
      </w:r>
      <w:r w:rsidRPr="00065789">
        <w:rPr>
          <w:rStyle w:val="StyleUnderline"/>
        </w:rPr>
        <w:t xml:space="preserve"> in the </w:t>
      </w:r>
      <w:r w:rsidRPr="00065789">
        <w:rPr>
          <w:rStyle w:val="Emphasis"/>
        </w:rPr>
        <w:t>U</w:t>
      </w:r>
      <w:r w:rsidRPr="00065789">
        <w:rPr>
          <w:rStyle w:val="StyleUnderline"/>
        </w:rPr>
        <w:t xml:space="preserve">nited </w:t>
      </w:r>
      <w:r w:rsidRPr="00065789">
        <w:rPr>
          <w:rStyle w:val="Emphasis"/>
        </w:rPr>
        <w:t>S</w:t>
      </w:r>
      <w:r w:rsidRPr="00065789">
        <w:rPr>
          <w:rStyle w:val="StyleUnderline"/>
        </w:rPr>
        <w:t>tates</w:t>
      </w:r>
      <w:r w:rsidRPr="00065789">
        <w:rPr>
          <w:sz w:val="16"/>
        </w:rPr>
        <w:t>.</w:t>
      </w:r>
    </w:p>
    <w:p w14:paraId="1B0D020D" w14:textId="77777777" w:rsidR="006C37C0" w:rsidRPr="00065789" w:rsidRDefault="006C37C0" w:rsidP="006C37C0">
      <w:pPr>
        <w:rPr>
          <w:rStyle w:val="StyleUnderline"/>
        </w:rPr>
      </w:pPr>
      <w:r w:rsidRPr="00065789">
        <w:rPr>
          <w:sz w:val="16"/>
        </w:rPr>
        <w:t>The Future of Work as a Political Project</w:t>
      </w:r>
    </w:p>
    <w:p w14:paraId="5D14746D" w14:textId="77777777" w:rsidR="006C37C0" w:rsidRPr="00065789" w:rsidRDefault="006C37C0" w:rsidP="006C37C0">
      <w:pPr>
        <w:rPr>
          <w:rStyle w:val="StyleUnderline"/>
        </w:rPr>
      </w:pPr>
      <w:r w:rsidRPr="00065789">
        <w:rPr>
          <w:sz w:val="16"/>
        </w:rPr>
        <w:t xml:space="preserve">All three pillars of labor's political incorporation during the twentieth century deserve reevaluation. The first pillar is the disconnect between how the working class is organized economically and how it becomes organized politically (Wood 1981; Luxemburg 2008 [1900]). </w:t>
      </w:r>
      <w:r w:rsidRPr="00065789">
        <w:rPr>
          <w:rStyle w:val="StyleUnderline"/>
        </w:rPr>
        <w:t>Economically, the working class is organized as a mass whose location in</w:t>
      </w:r>
      <w:r w:rsidRPr="00065789">
        <w:rPr>
          <w:sz w:val="16"/>
        </w:rPr>
        <w:t xml:space="preserve"> the capitalist </w:t>
      </w:r>
      <w:r w:rsidRPr="00065789">
        <w:rPr>
          <w:rStyle w:val="StyleUnderline"/>
        </w:rPr>
        <w:t>production</w:t>
      </w:r>
      <w:r w:rsidRPr="00065789">
        <w:rPr>
          <w:sz w:val="16"/>
        </w:rPr>
        <w:t xml:space="preserve"> process </w:t>
      </w:r>
      <w:r w:rsidRPr="00065789">
        <w:rPr>
          <w:rStyle w:val="StyleUnderline"/>
        </w:rPr>
        <w:t xml:space="preserve">gives it the </w:t>
      </w:r>
      <w:r w:rsidRPr="00065789">
        <w:rPr>
          <w:rStyle w:val="Emphasis"/>
        </w:rPr>
        <w:t>potential</w:t>
      </w:r>
      <w:r w:rsidRPr="00065789">
        <w:rPr>
          <w:rStyle w:val="StyleUnderline"/>
        </w:rPr>
        <w:t xml:space="preserve"> to </w:t>
      </w:r>
      <w:r w:rsidRPr="00065789">
        <w:rPr>
          <w:rStyle w:val="Emphasis"/>
        </w:rPr>
        <w:t>disrupt</w:t>
      </w:r>
      <w:r w:rsidRPr="00065789">
        <w:rPr>
          <w:rStyle w:val="StyleUnderline"/>
        </w:rPr>
        <w:t xml:space="preserve"> the </w:t>
      </w:r>
      <w:r w:rsidRPr="00065789">
        <w:rPr>
          <w:rStyle w:val="Emphasis"/>
        </w:rPr>
        <w:t>source</w:t>
      </w:r>
      <w:r w:rsidRPr="00065789">
        <w:rPr>
          <w:rStyle w:val="StyleUnderline"/>
        </w:rPr>
        <w:t xml:space="preserve"> of </w:t>
      </w:r>
      <w:r w:rsidRPr="00065789">
        <w:rPr>
          <w:rStyle w:val="Emphasis"/>
        </w:rPr>
        <w:t>capitalist power</w:t>
      </w:r>
      <w:r w:rsidRPr="00065789">
        <w:rPr>
          <w:rStyle w:val="StyleUnderline"/>
        </w:rPr>
        <w:t>. Politically, the masses are disorganized as individuals who then become activated through parties, unions, cooperatives</w:t>
      </w:r>
      <w:r w:rsidRPr="00065789">
        <w:rPr>
          <w:sz w:val="16"/>
        </w:rPr>
        <w:t xml:space="preserve">, neighborhood associations, </w:t>
      </w:r>
      <w:r w:rsidRPr="00065789">
        <w:rPr>
          <w:rStyle w:val="StyleUnderline"/>
        </w:rPr>
        <w:t>and other organizations</w:t>
      </w:r>
      <w:r w:rsidRPr="00065789">
        <w:rPr>
          <w:sz w:val="16"/>
        </w:rPr>
        <w:t xml:space="preserve"> (Poulantzas 1969; Przeworski 1980). This </w:t>
      </w:r>
      <w:r w:rsidRPr="00065789">
        <w:rPr>
          <w:rStyle w:val="StyleUnderline"/>
        </w:rPr>
        <w:t>individualization</w:t>
      </w:r>
      <w:r w:rsidRPr="00065789">
        <w:rPr>
          <w:sz w:val="16"/>
        </w:rPr>
        <w:t xml:space="preserve"> has </w:t>
      </w:r>
      <w:r w:rsidRPr="00065789">
        <w:rPr>
          <w:rStyle w:val="Emphasis"/>
        </w:rPr>
        <w:t>constrained</w:t>
      </w:r>
      <w:r w:rsidRPr="00065789">
        <w:rPr>
          <w:sz w:val="16"/>
        </w:rPr>
        <w:t xml:space="preserve"> the </w:t>
      </w:r>
      <w:r w:rsidRPr="00065789">
        <w:rPr>
          <w:rStyle w:val="StyleUnderline"/>
        </w:rPr>
        <w:t>coordination</w:t>
      </w:r>
      <w:r w:rsidRPr="00065789">
        <w:rPr>
          <w:sz w:val="16"/>
        </w:rPr>
        <w:t xml:space="preserve"> of the masses across workplaces and neighborhoods, </w:t>
      </w:r>
      <w:r w:rsidRPr="00065789">
        <w:rPr>
          <w:rStyle w:val="StyleUnderline"/>
        </w:rPr>
        <w:t>and</w:t>
      </w:r>
      <w:r w:rsidRPr="00065789">
        <w:rPr>
          <w:sz w:val="16"/>
        </w:rPr>
        <w:t xml:space="preserve"> therefore the </w:t>
      </w:r>
      <w:r w:rsidRPr="00065789">
        <w:rPr>
          <w:rStyle w:val="Emphasis"/>
        </w:rPr>
        <w:t>development</w:t>
      </w:r>
      <w:r w:rsidRPr="00065789">
        <w:rPr>
          <w:rStyle w:val="StyleUnderline"/>
        </w:rPr>
        <w:t xml:space="preserve"> of</w:t>
      </w:r>
      <w:r w:rsidRPr="00065789">
        <w:rPr>
          <w:sz w:val="16"/>
        </w:rPr>
        <w:t xml:space="preserve"> organizational, educational, and </w:t>
      </w:r>
      <w:r w:rsidRPr="00065789">
        <w:rPr>
          <w:rStyle w:val="Emphasis"/>
        </w:rPr>
        <w:t>militant capacities</w:t>
      </w:r>
      <w:r w:rsidRPr="00065789">
        <w:rPr>
          <w:rStyle w:val="StyleUnderline"/>
        </w:rPr>
        <w:t xml:space="preserve"> needed to overthrow </w:t>
      </w:r>
      <w:r w:rsidRPr="00065789">
        <w:rPr>
          <w:rStyle w:val="Emphasis"/>
        </w:rPr>
        <w:t>capitalist rule</w:t>
      </w:r>
      <w:r w:rsidRPr="00065789">
        <w:rPr>
          <w:sz w:val="16"/>
        </w:rPr>
        <w:t>.</w:t>
      </w:r>
    </w:p>
    <w:p w14:paraId="74C37347" w14:textId="77777777" w:rsidR="006C37C0" w:rsidRPr="00065789" w:rsidRDefault="006C37C0" w:rsidP="006C37C0">
      <w:pPr>
        <w:rPr>
          <w:rStyle w:val="StyleUnderline"/>
        </w:rPr>
      </w:pPr>
      <w:r w:rsidRPr="00065789">
        <w:rPr>
          <w:sz w:val="16"/>
        </w:rPr>
        <w:t xml:space="preserve">The second pillar consists of the constraints put on the two major forms of representative democratic participation available to the working class, political parties, and trade unions. Not only have parties that are programmatically committed to worker interests had to appeal to the middle class to secure a majority electoral base, but upon taking power, the imperative to maintain stability as managers of a capitalist state has attenuated their commitment to backing labor strikes and other activities disrupting capitalist hegemony, particularly once capital escalates conflicts with its own strikes (de Leon, Desai and Tuğal 2015; Block 1987). Meanwhile, unions have also served as contradictory vehicles of change (Vgontzas 2020). The first century of the labor movement saw the section of the workforce with the greatest structural power in the production process, skilled workers, frame the struggle for control over production and technical innovation as a defense of their craft, divorced from broader questions of social and political power. Even when radical shop stewards participated in revolutionary processes, they did not connect their struggle for worker control to a political strategy of abolishing capitalism (Hoffrogge 2015). Following the revolutionary defeats of the interwar and postwar periods, a tendency toward “economism” was institutionalized through regulated industrial relations. </w:t>
      </w:r>
      <w:r w:rsidRPr="00065789">
        <w:rPr>
          <w:rStyle w:val="StyleUnderline"/>
        </w:rPr>
        <w:t>In many countries</w:t>
      </w:r>
      <w:r w:rsidRPr="00065789">
        <w:rPr>
          <w:sz w:val="16"/>
        </w:rPr>
        <w:t xml:space="preserve">, political strikes were outlawed, and </w:t>
      </w:r>
      <w:r w:rsidRPr="00065789">
        <w:rPr>
          <w:rStyle w:val="StyleUnderline"/>
        </w:rPr>
        <w:t xml:space="preserve">unions </w:t>
      </w:r>
      <w:r w:rsidRPr="00065789">
        <w:rPr>
          <w:rStyle w:val="Emphasis"/>
        </w:rPr>
        <w:t>accepted capitalist control</w:t>
      </w:r>
      <w:r w:rsidRPr="00065789">
        <w:rPr>
          <w:sz w:val="16"/>
        </w:rPr>
        <w:t xml:space="preserve"> over the production process </w:t>
      </w:r>
      <w:r w:rsidRPr="00065789">
        <w:rPr>
          <w:rStyle w:val="StyleUnderline"/>
        </w:rPr>
        <w:t xml:space="preserve">in </w:t>
      </w:r>
      <w:r w:rsidRPr="00065789">
        <w:rPr>
          <w:rStyle w:val="Emphasis"/>
        </w:rPr>
        <w:t>exchange</w:t>
      </w:r>
      <w:r w:rsidRPr="00065789">
        <w:rPr>
          <w:rStyle w:val="StyleUnderline"/>
        </w:rPr>
        <w:t xml:space="preserve"> for</w:t>
      </w:r>
      <w:r w:rsidRPr="00065789">
        <w:rPr>
          <w:sz w:val="16"/>
        </w:rPr>
        <w:t xml:space="preserve"> the </w:t>
      </w:r>
      <w:r w:rsidRPr="00065789">
        <w:rPr>
          <w:rStyle w:val="Emphasis"/>
        </w:rPr>
        <w:t>legal right</w:t>
      </w:r>
      <w:r w:rsidRPr="00065789">
        <w:rPr>
          <w:rStyle w:val="StyleUnderline"/>
        </w:rPr>
        <w:t xml:space="preserve"> to </w:t>
      </w:r>
      <w:r w:rsidRPr="00065789">
        <w:rPr>
          <w:rStyle w:val="Emphasis"/>
        </w:rPr>
        <w:t>bargain</w:t>
      </w:r>
      <w:r w:rsidRPr="00065789">
        <w:rPr>
          <w:sz w:val="16"/>
        </w:rPr>
        <w:t xml:space="preserve"> over wages and benefits, otherwise known as the “effort bargain” (Hammond 1957; Murray and Schwartz 2019). </w:t>
      </w:r>
      <w:r w:rsidRPr="00065789">
        <w:rPr>
          <w:rStyle w:val="Emphasis"/>
        </w:rPr>
        <w:t>Political demands</w:t>
      </w:r>
      <w:r w:rsidRPr="00065789">
        <w:rPr>
          <w:rStyle w:val="StyleUnderline"/>
        </w:rPr>
        <w:t xml:space="preserve"> were effectively </w:t>
      </w:r>
      <w:r w:rsidRPr="00065789">
        <w:rPr>
          <w:rStyle w:val="Emphasis"/>
        </w:rPr>
        <w:t>relegated</w:t>
      </w:r>
      <w:r w:rsidRPr="00065789">
        <w:rPr>
          <w:rStyle w:val="StyleUnderline"/>
        </w:rPr>
        <w:t xml:space="preserve"> to the </w:t>
      </w:r>
      <w:r w:rsidRPr="00065789">
        <w:rPr>
          <w:rStyle w:val="Emphasis"/>
        </w:rPr>
        <w:t>parliamentary arena</w:t>
      </w:r>
      <w:r w:rsidRPr="00065789">
        <w:rPr>
          <w:sz w:val="16"/>
        </w:rPr>
        <w:t>.</w:t>
      </w:r>
    </w:p>
    <w:p w14:paraId="092A6A66" w14:textId="77777777" w:rsidR="006C37C0" w:rsidRPr="00C9276E" w:rsidRDefault="006C37C0" w:rsidP="006C37C0">
      <w:pPr>
        <w:rPr>
          <w:rStyle w:val="StyleUnderline"/>
          <w:highlight w:val="green"/>
        </w:rPr>
      </w:pPr>
      <w:r w:rsidRPr="00065789">
        <w:rPr>
          <w:sz w:val="16"/>
        </w:rPr>
        <w:t>As a third pillar, economism was legitimated by a hegemonic framework that linked the shopfloor effort bargain to macroeconomic goals of national growth, full employment, and welfare benefits (Brenner 2006; Burawoy 1979). The “social partnership” template was first forged in Western Europe, where the state used welfare as a mechanism of political consent and control (Tuğal 2009; Panitch 1981). In the United States, a postwar structure of enterprise bargaining circumscribed support for universal welfare, which union bureaucracies perceived as a threat to the competitive advantage they offered as agents bargaining benefits at the company level (Lichtenstein 1995). Moreover, in a settler colonial state that in its constitution entrenched white elite rule, this muted impulse to fight on behalf of the general interests of the working class was compounded by the racialized exclusion of agricultural and domestic workers from labor protections (Roediger 1991). Social partnership, narrow in both form and scope, limited</w:t>
      </w:r>
      <w:r w:rsidRPr="003E54F6">
        <w:rPr>
          <w:sz w:val="16"/>
        </w:rPr>
        <w:t xml:space="preserve"> the potential for class solidarity. In the postwar period, this limitation was expressed through the liberal alliance of white workers and farmers with a ruling faction of multinational manufacturers, banks, insurance, and the military complex (Patel and Goodman 2020).</w:t>
      </w:r>
    </w:p>
    <w:p w14:paraId="3B408B6B" w14:textId="77777777" w:rsidR="006C37C0" w:rsidRPr="00C9276E" w:rsidRDefault="006C37C0" w:rsidP="006C37C0">
      <w:pPr>
        <w:rPr>
          <w:rStyle w:val="StyleUnderline"/>
          <w:highlight w:val="green"/>
        </w:rPr>
      </w:pPr>
      <w:r w:rsidRPr="003E54F6">
        <w:rPr>
          <w:sz w:val="16"/>
        </w:rPr>
        <w:t xml:space="preserve">This alliance did not endure. As a profitability crisis in the global manufacturing sector spread throughout the wider economy in the 1970s, state managers accelerated the ongoing process of financialization in the U.S., and in turn, the Democratic Party deprioritized industry and in its place nurtured the growth of finance and tech as a foundation for recomposing its elite base (Van Deventer 2020; Ferguson and Rogers 1986; Vgontzas and Whittaker 2021). As capital intensified its assault on industrial unions, forcing them into concessionary bargaining in their strongholds while outsourcing production to nonunion sites in the U.S. and Global South, the U.S. labor movement saw itself renewed largely through organizing efforts in the “new economy” (Fantasia and Voss 2004). Through campaigns like Justice for Janitors, SEIU and other unions grew by mobilizing immigrant workers in the service sector while lobbying for immigrant rights amid an increasingly harsher deportation regime (Lopez 2004; Milkman 2006). But for the most part, this renewal effort continued to rely on the social partnership framework, in which union leaders and staffers liaised with politicians and nonprofit officials while restricting worker engagement to tightly controlled pressure campaigns. The goal was to inflict enough brand damage that pressures employers to negotiate with union officials, who then agreed to give management unilateral rights over the conditions and terms of employment in exchange for minimal wage increases (Voss and Sherman 2000; McAlevey 2016; Fine 2005). </w:t>
      </w:r>
      <w:r w:rsidRPr="003E54F6">
        <w:rPr>
          <w:rStyle w:val="Emphasis"/>
          <w:highlight w:val="green"/>
        </w:rPr>
        <w:t>Absent</w:t>
      </w:r>
      <w:r w:rsidRPr="003E54F6">
        <w:rPr>
          <w:rStyle w:val="StyleUnderline"/>
          <w:highlight w:val="green"/>
        </w:rPr>
        <w:t xml:space="preserve"> </w:t>
      </w:r>
      <w:r w:rsidRPr="003E54F6">
        <w:rPr>
          <w:rStyle w:val="StyleUnderline"/>
        </w:rPr>
        <w:t>from</w:t>
      </w:r>
      <w:r w:rsidRPr="003E54F6">
        <w:rPr>
          <w:sz w:val="16"/>
        </w:rPr>
        <w:t xml:space="preserve"> this </w:t>
      </w:r>
      <w:r w:rsidRPr="003E54F6">
        <w:rPr>
          <w:rStyle w:val="Emphasis"/>
        </w:rPr>
        <w:t>approach</w:t>
      </w:r>
      <w:r w:rsidRPr="003E54F6">
        <w:rPr>
          <w:rStyle w:val="StyleUnderline"/>
        </w:rPr>
        <w:t xml:space="preserve"> </w:t>
      </w:r>
      <w:r w:rsidRPr="003E54F6">
        <w:rPr>
          <w:rStyle w:val="StyleUnderline"/>
          <w:highlight w:val="green"/>
        </w:rPr>
        <w:t>was</w:t>
      </w:r>
      <w:r w:rsidRPr="003E54F6">
        <w:rPr>
          <w:sz w:val="16"/>
        </w:rPr>
        <w:t xml:space="preserve"> the </w:t>
      </w:r>
      <w:r w:rsidRPr="003E54F6">
        <w:rPr>
          <w:rStyle w:val="Emphasis"/>
        </w:rPr>
        <w:t>activation</w:t>
      </w:r>
      <w:r w:rsidRPr="003E54F6">
        <w:rPr>
          <w:rStyle w:val="StyleUnderline"/>
        </w:rPr>
        <w:t xml:space="preserve"> of </w:t>
      </w:r>
      <w:r w:rsidRPr="003E54F6">
        <w:rPr>
          <w:rStyle w:val="Emphasis"/>
          <w:highlight w:val="green"/>
        </w:rPr>
        <w:t>militant</w:t>
      </w:r>
      <w:r w:rsidRPr="003E54F6">
        <w:rPr>
          <w:rStyle w:val="Emphasis"/>
        </w:rPr>
        <w:t xml:space="preserve"> workplace </w:t>
      </w:r>
      <w:r w:rsidRPr="003E54F6">
        <w:rPr>
          <w:rStyle w:val="Emphasis"/>
          <w:highlight w:val="green"/>
        </w:rPr>
        <w:t>leadership</w:t>
      </w:r>
      <w:r w:rsidRPr="003E54F6">
        <w:rPr>
          <w:rStyle w:val="StyleUnderline"/>
          <w:highlight w:val="green"/>
        </w:rPr>
        <w:t xml:space="preserve"> that</w:t>
      </w:r>
      <w:r w:rsidRPr="003E54F6">
        <w:rPr>
          <w:rStyle w:val="StyleUnderline"/>
        </w:rPr>
        <w:t xml:space="preserve"> could </w:t>
      </w:r>
      <w:r w:rsidRPr="003E54F6">
        <w:rPr>
          <w:rStyle w:val="Emphasis"/>
          <w:highlight w:val="green"/>
        </w:rPr>
        <w:t>obstruct op</w:t>
      </w:r>
      <w:r w:rsidRPr="003E54F6">
        <w:rPr>
          <w:rStyle w:val="StyleUnderline"/>
        </w:rPr>
        <w:t>eration</w:t>
      </w:r>
      <w:r w:rsidRPr="003E54F6">
        <w:rPr>
          <w:rStyle w:val="Emphasis"/>
          <w:highlight w:val="green"/>
        </w:rPr>
        <w:t>s</w:t>
      </w:r>
      <w:r w:rsidRPr="003E54F6">
        <w:rPr>
          <w:rStyle w:val="StyleUnderline"/>
          <w:highlight w:val="green"/>
        </w:rPr>
        <w:t xml:space="preserve"> and </w:t>
      </w:r>
      <w:r w:rsidRPr="003E54F6">
        <w:rPr>
          <w:rStyle w:val="Emphasis"/>
          <w:highlight w:val="green"/>
        </w:rPr>
        <w:t>reshape power</w:t>
      </w:r>
      <w:r w:rsidRPr="003E54F6">
        <w:rPr>
          <w:rStyle w:val="Emphasis"/>
        </w:rPr>
        <w:t xml:space="preserve"> relations</w:t>
      </w:r>
      <w:r w:rsidRPr="003E54F6">
        <w:rPr>
          <w:rStyle w:val="StyleUnderline"/>
        </w:rPr>
        <w:t xml:space="preserve"> on the </w:t>
      </w:r>
      <w:r w:rsidRPr="003E54F6">
        <w:rPr>
          <w:rStyle w:val="Emphasis"/>
        </w:rPr>
        <w:t>shopfloor</w:t>
      </w:r>
      <w:r w:rsidRPr="003E54F6">
        <w:rPr>
          <w:sz w:val="16"/>
        </w:rPr>
        <w:t>.</w:t>
      </w:r>
    </w:p>
    <w:p w14:paraId="363162D6" w14:textId="77777777" w:rsidR="006C37C0" w:rsidRPr="00C9276E" w:rsidRDefault="006C37C0" w:rsidP="006C37C0">
      <w:pPr>
        <w:rPr>
          <w:rStyle w:val="StyleUnderline"/>
          <w:highlight w:val="green"/>
        </w:rPr>
      </w:pPr>
      <w:r w:rsidRPr="003E54F6">
        <w:rPr>
          <w:sz w:val="16"/>
        </w:rPr>
        <w:t xml:space="preserve">At the policy level, neoliberalized social partnership has translated into technocratic coalitions where leading private sector unions and allied nonprofits pursue reforms that are compatible with the main priorities of the Chamber of Commerce, such as minimum wage ordinances rather than more ambitious demands like corporate taxes. This Democratic partnership machine operates alongside the more longstanding and conservative partnership machine of building trades unions, construction employer associations, and related interests in private equity and fossil fuels. Meanwhile, </w:t>
      </w:r>
      <w:r w:rsidRPr="003E54F6">
        <w:rPr>
          <w:rStyle w:val="StyleUnderline"/>
        </w:rPr>
        <w:t xml:space="preserve">in the public sector, </w:t>
      </w:r>
      <w:r w:rsidRPr="003E54F6">
        <w:rPr>
          <w:rStyle w:val="Emphasis"/>
        </w:rPr>
        <w:t>union reform efforts</w:t>
      </w:r>
      <w:r w:rsidRPr="003E54F6">
        <w:rPr>
          <w:rStyle w:val="StyleUnderline"/>
        </w:rPr>
        <w:t xml:space="preserve"> and </w:t>
      </w:r>
      <w:r w:rsidRPr="003E54F6">
        <w:rPr>
          <w:rStyle w:val="Emphasis"/>
          <w:highlight w:val="green"/>
        </w:rPr>
        <w:t>strike waves</w:t>
      </w:r>
      <w:r w:rsidRPr="003E54F6">
        <w:rPr>
          <w:rStyle w:val="StyleUnderline"/>
        </w:rPr>
        <w:t xml:space="preserve"> have </w:t>
      </w:r>
      <w:r w:rsidRPr="003E54F6">
        <w:rPr>
          <w:rStyle w:val="StyleUnderline"/>
          <w:highlight w:val="green"/>
        </w:rPr>
        <w:t>led to</w:t>
      </w:r>
      <w:r w:rsidRPr="003E54F6">
        <w:rPr>
          <w:rStyle w:val="StyleUnderline"/>
        </w:rPr>
        <w:t xml:space="preserve"> </w:t>
      </w:r>
      <w:r w:rsidRPr="003E54F6">
        <w:rPr>
          <w:rStyle w:val="Emphasis"/>
        </w:rPr>
        <w:t xml:space="preserve">more </w:t>
      </w:r>
      <w:r w:rsidRPr="003E54F6">
        <w:rPr>
          <w:rStyle w:val="Emphasis"/>
          <w:highlight w:val="green"/>
        </w:rPr>
        <w:t>militant bargaining</w:t>
      </w:r>
      <w:r w:rsidRPr="003E54F6">
        <w:rPr>
          <w:rStyle w:val="StyleUnderline"/>
          <w:highlight w:val="green"/>
        </w:rPr>
        <w:t xml:space="preserve"> that </w:t>
      </w:r>
      <w:r w:rsidRPr="003E54F6">
        <w:rPr>
          <w:rStyle w:val="Emphasis"/>
          <w:highlight w:val="green"/>
        </w:rPr>
        <w:t>challenges</w:t>
      </w:r>
      <w:r w:rsidRPr="003E54F6">
        <w:rPr>
          <w:rStyle w:val="StyleUnderline"/>
        </w:rPr>
        <w:t xml:space="preserve"> the </w:t>
      </w:r>
      <w:r w:rsidRPr="003E54F6">
        <w:rPr>
          <w:rStyle w:val="Emphasis"/>
          <w:highlight w:val="green"/>
        </w:rPr>
        <w:t>austerity</w:t>
      </w:r>
      <w:r w:rsidRPr="003E54F6">
        <w:rPr>
          <w:rStyle w:val="StyleUnderline"/>
        </w:rPr>
        <w:t xml:space="preserve"> policies of local governments, but these have </w:t>
      </w:r>
      <w:r w:rsidRPr="003E54F6">
        <w:rPr>
          <w:rStyle w:val="Emphasis"/>
        </w:rPr>
        <w:t>not yet coalesced</w:t>
      </w:r>
      <w:r w:rsidRPr="003E54F6">
        <w:rPr>
          <w:rStyle w:val="StyleUnderline"/>
        </w:rPr>
        <w:t xml:space="preserve"> into any kind of </w:t>
      </w:r>
      <w:r w:rsidRPr="003E54F6">
        <w:rPr>
          <w:rStyle w:val="Emphasis"/>
        </w:rPr>
        <w:t>political realignment</w:t>
      </w:r>
      <w:r w:rsidRPr="003E54F6">
        <w:rPr>
          <w:sz w:val="16"/>
        </w:rPr>
        <w:t>. In its current configuration, the labor movement remains unable to challenge the structural power of finance, tech, real estate, insurance, oil, and other core sectors of the new economy. It is incorporated within an accumulation regime that is hollowing out its own social and political relevance.</w:t>
      </w:r>
    </w:p>
    <w:p w14:paraId="1FA972DA" w14:textId="77777777" w:rsidR="006C37C0" w:rsidRPr="00C9276E" w:rsidRDefault="006C37C0" w:rsidP="006C37C0">
      <w:pPr>
        <w:rPr>
          <w:rStyle w:val="StyleUnderline"/>
          <w:highlight w:val="green"/>
        </w:rPr>
      </w:pPr>
      <w:r w:rsidRPr="003E54F6">
        <w:rPr>
          <w:sz w:val="16"/>
        </w:rPr>
        <w:t>Contesting Tech and Transcending Incorporation</w:t>
      </w:r>
    </w:p>
    <w:p w14:paraId="42A7D722" w14:textId="77777777" w:rsidR="006C37C0" w:rsidRPr="00C9276E" w:rsidRDefault="006C37C0" w:rsidP="006C37C0">
      <w:pPr>
        <w:rPr>
          <w:rStyle w:val="StyleUnderline"/>
          <w:highlight w:val="green"/>
        </w:rPr>
      </w:pPr>
      <w:r w:rsidRPr="003E54F6">
        <w:rPr>
          <w:sz w:val="16"/>
        </w:rPr>
        <w:t>The future of the U.S. labor movement depends on transcending its current patterns of political incorporation. Some terms are more fixed than others. The first two pillars of incorporation discussed above are constitutive of capitalism. The disconnect between how the working class is economically and politically organized, and the pressures that its organizations face as a consequence ultimately of capitalist control over investment, are structural constraints on how workers build power. It is the third pillar – a mode of labor incorporation that involves economism and partnership between capital, labor, and the state – that is historically conjunctural, and that has already become undone to a large extent. Labor has considerable latitude to rearticulate its relationship to capital and the state through a decisive break with ingrained dynamics.</w:t>
      </w:r>
    </w:p>
    <w:p w14:paraId="3BF50732" w14:textId="77777777" w:rsidR="006C37C0" w:rsidRPr="00C9276E" w:rsidRDefault="006C37C0" w:rsidP="006C37C0">
      <w:pPr>
        <w:rPr>
          <w:rStyle w:val="StyleUnderline"/>
          <w:highlight w:val="green"/>
        </w:rPr>
      </w:pPr>
      <w:r w:rsidRPr="003E54F6">
        <w:rPr>
          <w:sz w:val="16"/>
        </w:rPr>
        <w:t xml:space="preserve">For now, the technocratic wing of the U.S. labor movement is attempting to shore up the partnership framework with industrialists in big tech. The momentum around portable benefits has coincided with various state legislatures considering sectoral bargaining reforms that would make it easier for unions to represent gig workers – in exchange for conceding their right to bargain over digital piece payment and algorithmic management. These initiatives, scaffolded by the Clean Slate for Worker Power project at Harvard Law School, have been promoted by Uber and Lyft in alliance with various union locals in California, New York, Connecticut, Illinois, and Washington, which in April 2022 became the first state to pass the proposal into law. This has not come without critique. As Veena Dubal (2021, 13) has argued, </w:t>
      </w:r>
      <w:r w:rsidRPr="003E54F6">
        <w:rPr>
          <w:rStyle w:val="StyleUnderline"/>
        </w:rPr>
        <w:t xml:space="preserve">historically, </w:t>
      </w:r>
      <w:r w:rsidRPr="003E54F6">
        <w:rPr>
          <w:rStyle w:val="Emphasis"/>
        </w:rPr>
        <w:t>sectoral bargaining</w:t>
      </w:r>
      <w:r w:rsidRPr="003E54F6">
        <w:rPr>
          <w:rStyle w:val="StyleUnderline"/>
        </w:rPr>
        <w:t xml:space="preserve"> emerged where organized labor had institutional protections that it could leverage to raise the employment floor, whereas “current schemes – presented as a compromise</w:t>
      </w:r>
      <w:r w:rsidRPr="003E54F6">
        <w:rPr>
          <w:sz w:val="16"/>
        </w:rPr>
        <w:t xml:space="preserve"> between a few hyper-valued companies with significant capital and a large vulnerable workforce – </w:t>
      </w:r>
      <w:r w:rsidRPr="003E54F6">
        <w:rPr>
          <w:rStyle w:val="StyleUnderline"/>
        </w:rPr>
        <w:t xml:space="preserve">were </w:t>
      </w:r>
      <w:r w:rsidRPr="003E54F6">
        <w:rPr>
          <w:rStyle w:val="Emphasis"/>
        </w:rPr>
        <w:t>drafted</w:t>
      </w:r>
      <w:r w:rsidRPr="003E54F6">
        <w:rPr>
          <w:rStyle w:val="StyleUnderline"/>
        </w:rPr>
        <w:t xml:space="preserve"> as a mechanism to </w:t>
      </w:r>
      <w:r w:rsidRPr="003E54F6">
        <w:rPr>
          <w:rStyle w:val="Emphasis"/>
        </w:rPr>
        <w:t>limit rights</w:t>
      </w:r>
      <w:r w:rsidRPr="003E54F6">
        <w:rPr>
          <w:rStyle w:val="StyleUnderline"/>
        </w:rPr>
        <w:t xml:space="preserve"> and near universal standards</w:t>
      </w:r>
      <w:r w:rsidRPr="003E54F6">
        <w:rPr>
          <w:sz w:val="16"/>
        </w:rPr>
        <w:t>.” Indeed, conservatives ranging from former Mitt Romney advisor Oren Cass and American Enterprise Institute fellow J.D. Vance to former U.S. Attorney General Jeff Sessions and U.S. Senator Marco Rubio have gone so far as to support this version of sectoral bargaining as a means for substituting labor protections (American Compass 2020). In this sense, portable benefits should be cause for concern. In a context where a weak labor movement would be premising its renewal not on concerted activity but mere representation, privatized benefits could contribute a material basis toward further foreclosing the horizon of universal protections.</w:t>
      </w:r>
    </w:p>
    <w:p w14:paraId="4221ECD2" w14:textId="77777777" w:rsidR="006C37C0" w:rsidRDefault="006C37C0" w:rsidP="006C37C0">
      <w:pPr>
        <w:rPr>
          <w:sz w:val="16"/>
        </w:rPr>
      </w:pPr>
      <w:r w:rsidRPr="003E54F6">
        <w:rPr>
          <w:rStyle w:val="StyleUnderline"/>
        </w:rPr>
        <w:t xml:space="preserve">Rather than </w:t>
      </w:r>
      <w:r w:rsidRPr="003E54F6">
        <w:rPr>
          <w:rStyle w:val="Emphasis"/>
        </w:rPr>
        <w:t>brokering</w:t>
      </w:r>
      <w:r w:rsidRPr="003E54F6">
        <w:rPr>
          <w:sz w:val="16"/>
        </w:rPr>
        <w:t xml:space="preserve"> a </w:t>
      </w:r>
      <w:r w:rsidRPr="003E54F6">
        <w:rPr>
          <w:rStyle w:val="Emphasis"/>
        </w:rPr>
        <w:t>neoliberal bargain</w:t>
      </w:r>
      <w:r w:rsidRPr="003E54F6">
        <w:rPr>
          <w:sz w:val="16"/>
        </w:rPr>
        <w:t xml:space="preserve"> that would enshrine the precarious work on which barely profitable platform companies depend, the </w:t>
      </w:r>
      <w:r w:rsidRPr="003E54F6">
        <w:rPr>
          <w:rStyle w:val="StyleUnderline"/>
        </w:rPr>
        <w:t xml:space="preserve">U.S. labor </w:t>
      </w:r>
      <w:r w:rsidRPr="003E54F6">
        <w:rPr>
          <w:rStyle w:val="StyleUnderline"/>
          <w:highlight w:val="green"/>
        </w:rPr>
        <w:t>movement has</w:t>
      </w:r>
      <w:r w:rsidRPr="003E54F6">
        <w:rPr>
          <w:rStyle w:val="StyleUnderline"/>
        </w:rPr>
        <w:t xml:space="preserve"> an </w:t>
      </w:r>
      <w:r w:rsidRPr="003E54F6">
        <w:rPr>
          <w:rStyle w:val="Emphasis"/>
          <w:highlight w:val="green"/>
        </w:rPr>
        <w:t>opportunity</w:t>
      </w:r>
      <w:r w:rsidRPr="003E54F6">
        <w:rPr>
          <w:rStyle w:val="StyleUnderline"/>
        </w:rPr>
        <w:t xml:space="preserve"> to </w:t>
      </w:r>
      <w:r w:rsidRPr="003E54F6">
        <w:rPr>
          <w:rStyle w:val="Emphasis"/>
        </w:rPr>
        <w:t>nurture</w:t>
      </w:r>
      <w:r w:rsidRPr="003E54F6">
        <w:rPr>
          <w:rStyle w:val="StyleUnderline"/>
        </w:rPr>
        <w:t xml:space="preserve"> growing </w:t>
      </w:r>
      <w:r w:rsidRPr="003E54F6">
        <w:rPr>
          <w:rStyle w:val="Emphasis"/>
        </w:rPr>
        <w:t>concerted activity</w:t>
      </w:r>
      <w:r w:rsidRPr="003E54F6">
        <w:rPr>
          <w:rStyle w:val="StyleUnderline"/>
        </w:rPr>
        <w:t xml:space="preserve"> in the </w:t>
      </w:r>
      <w:r w:rsidRPr="003E54F6">
        <w:rPr>
          <w:rStyle w:val="Emphasis"/>
        </w:rPr>
        <w:t>tech sector</w:t>
      </w:r>
      <w:r w:rsidRPr="003E54F6">
        <w:rPr>
          <w:rStyle w:val="StyleUnderline"/>
        </w:rPr>
        <w:t xml:space="preserve"> as a </w:t>
      </w:r>
      <w:r w:rsidRPr="003E54F6">
        <w:rPr>
          <w:rStyle w:val="Emphasis"/>
        </w:rPr>
        <w:t>basis</w:t>
      </w:r>
      <w:r w:rsidRPr="003E54F6">
        <w:rPr>
          <w:rStyle w:val="StyleUnderline"/>
        </w:rPr>
        <w:t xml:space="preserve"> </w:t>
      </w:r>
      <w:r w:rsidRPr="003E54F6">
        <w:rPr>
          <w:rStyle w:val="StyleUnderline"/>
          <w:highlight w:val="green"/>
        </w:rPr>
        <w:t xml:space="preserve">for </w:t>
      </w:r>
      <w:r w:rsidRPr="003E54F6">
        <w:rPr>
          <w:rStyle w:val="Emphasis"/>
          <w:highlight w:val="green"/>
        </w:rPr>
        <w:t>establishing</w:t>
      </w:r>
      <w:r w:rsidRPr="003E54F6">
        <w:rPr>
          <w:rStyle w:val="StyleUnderline"/>
        </w:rPr>
        <w:t xml:space="preserve"> a </w:t>
      </w:r>
      <w:r w:rsidRPr="003E54F6">
        <w:rPr>
          <w:rStyle w:val="Emphasis"/>
          <w:highlight w:val="green"/>
        </w:rPr>
        <w:t>mass politics</w:t>
      </w:r>
      <w:r w:rsidRPr="003E54F6">
        <w:rPr>
          <w:rStyle w:val="StyleUnderline"/>
        </w:rPr>
        <w:t xml:space="preserve"> whereby the working class is not incorporated by the capitalist state but rather, over time, </w:t>
      </w:r>
      <w:r w:rsidRPr="003E54F6">
        <w:rPr>
          <w:rStyle w:val="Emphasis"/>
        </w:rPr>
        <w:t>challenging capitalist rule</w:t>
      </w:r>
      <w:r w:rsidRPr="003E54F6">
        <w:rPr>
          <w:sz w:val="16"/>
        </w:rPr>
        <w:t xml:space="preserve">. In San Diego, taxi workers are collaborating with tech workers and researchers to become integrated as the first and last leg of public transit in place of privatized options that have contributed to increased congestion and pollution, while throughout California and other states, the independent union Rideshare Drivers United has created a hybrid organizing framework in which workers are recruited through social media and app-based technologies and over time integrated into organizing committees (Irani et al. 2021; Dolber 2020). Meanwhile, at Amazon, groups like Amazonians United, Awood Center, Amazon Labor Union, and Amazon Workers United have organized walkouts and other direct actions to challenge a racialized and gendered regime of surveillance that harms the health of workers and their communities (Vgontzas 2022a). This </w:t>
      </w:r>
      <w:r w:rsidRPr="003E54F6">
        <w:rPr>
          <w:rStyle w:val="StyleUnderline"/>
        </w:rPr>
        <w:t>focus on</w:t>
      </w:r>
      <w:r w:rsidRPr="003E54F6">
        <w:rPr>
          <w:sz w:val="16"/>
        </w:rPr>
        <w:t xml:space="preserve"> the </w:t>
      </w:r>
      <w:r w:rsidRPr="003E54F6">
        <w:rPr>
          <w:rStyle w:val="StyleUnderline"/>
        </w:rPr>
        <w:t xml:space="preserve">algorithmic shopfloor has </w:t>
      </w:r>
      <w:r w:rsidRPr="003E54F6">
        <w:rPr>
          <w:rStyle w:val="Emphasis"/>
          <w:highlight w:val="green"/>
        </w:rPr>
        <w:t>spur</w:t>
      </w:r>
      <w:r w:rsidRPr="003E54F6">
        <w:rPr>
          <w:rStyle w:val="Emphasis"/>
        </w:rPr>
        <w:t xml:space="preserve">red </w:t>
      </w:r>
      <w:r w:rsidRPr="003E54F6">
        <w:rPr>
          <w:rStyle w:val="Emphasis"/>
          <w:highlight w:val="green"/>
        </w:rPr>
        <w:t>workers</w:t>
      </w:r>
      <w:r w:rsidRPr="003E54F6">
        <w:rPr>
          <w:rStyle w:val="StyleUnderline"/>
          <w:highlight w:val="green"/>
        </w:rPr>
        <w:t xml:space="preserve"> to </w:t>
      </w:r>
      <w:r w:rsidRPr="003E54F6">
        <w:rPr>
          <w:rStyle w:val="Emphasis"/>
          <w:highlight w:val="green"/>
        </w:rPr>
        <w:t>connect</w:t>
      </w:r>
      <w:r w:rsidRPr="003E54F6">
        <w:rPr>
          <w:rStyle w:val="Emphasis"/>
        </w:rPr>
        <w:t xml:space="preserve"> with others</w:t>
      </w:r>
      <w:r w:rsidRPr="003E54F6">
        <w:rPr>
          <w:rStyle w:val="StyleUnderline"/>
        </w:rPr>
        <w:t xml:space="preserve"> </w:t>
      </w:r>
      <w:r w:rsidRPr="003E54F6">
        <w:rPr>
          <w:rStyle w:val="StyleUnderline"/>
          <w:highlight w:val="green"/>
        </w:rPr>
        <w:t>across</w:t>
      </w:r>
      <w:r w:rsidRPr="003E54F6">
        <w:rPr>
          <w:rStyle w:val="StyleUnderline"/>
        </w:rPr>
        <w:t xml:space="preserve"> the </w:t>
      </w:r>
      <w:r w:rsidRPr="003E54F6">
        <w:rPr>
          <w:rStyle w:val="Emphasis"/>
          <w:highlight w:val="green"/>
        </w:rPr>
        <w:t>supply chain</w:t>
      </w:r>
      <w:r w:rsidRPr="003E54F6">
        <w:rPr>
          <w:sz w:val="16"/>
        </w:rPr>
        <w:t xml:space="preserve">. For instance, </w:t>
      </w:r>
      <w:r w:rsidRPr="003E54F6">
        <w:rPr>
          <w:rStyle w:val="StyleUnderline"/>
        </w:rPr>
        <w:t xml:space="preserve">at the </w:t>
      </w:r>
      <w:r w:rsidRPr="003E54F6">
        <w:rPr>
          <w:rStyle w:val="Emphasis"/>
        </w:rPr>
        <w:t>height</w:t>
      </w:r>
      <w:r w:rsidRPr="003E54F6">
        <w:rPr>
          <w:rStyle w:val="StyleUnderline"/>
        </w:rPr>
        <w:t xml:space="preserve"> of </w:t>
      </w:r>
      <w:r w:rsidRPr="003E54F6">
        <w:rPr>
          <w:rStyle w:val="Emphasis"/>
        </w:rPr>
        <w:t>militant action</w:t>
      </w:r>
      <w:r w:rsidRPr="003E54F6">
        <w:rPr>
          <w:rStyle w:val="StyleUnderline"/>
        </w:rPr>
        <w:t xml:space="preserve"> during the pandemic, warehouse </w:t>
      </w:r>
      <w:r w:rsidRPr="003E54F6">
        <w:rPr>
          <w:rStyle w:val="Emphasis"/>
        </w:rPr>
        <w:t>workers coordinated</w:t>
      </w:r>
      <w:r w:rsidRPr="003E54F6">
        <w:rPr>
          <w:rStyle w:val="StyleUnderline"/>
        </w:rPr>
        <w:t xml:space="preserve"> with office tech workers organized through Amazon </w:t>
      </w:r>
      <w:r w:rsidRPr="003E54F6">
        <w:rPr>
          <w:rStyle w:val="Emphasis"/>
        </w:rPr>
        <w:t>Employees for Climate Justice</w:t>
      </w:r>
      <w:r w:rsidRPr="003E54F6">
        <w:rPr>
          <w:rStyle w:val="StyleUnderline"/>
        </w:rPr>
        <w:t xml:space="preserve"> to challenge unsafe protocols, situating</w:t>
      </w:r>
      <w:r w:rsidRPr="003E54F6">
        <w:rPr>
          <w:sz w:val="16"/>
        </w:rPr>
        <w:t xml:space="preserve"> the </w:t>
      </w:r>
      <w:r w:rsidRPr="003E54F6">
        <w:rPr>
          <w:rStyle w:val="StyleUnderline"/>
        </w:rPr>
        <w:t>struggle to gain control over their work within the struggle to reimagine care infrastructures</w:t>
      </w:r>
      <w:r w:rsidRPr="003E54F6">
        <w:rPr>
          <w:sz w:val="16"/>
        </w:rPr>
        <w:t xml:space="preserve"> (Vgontzas 2022b). Such </w:t>
      </w:r>
      <w:r w:rsidRPr="003E54F6">
        <w:rPr>
          <w:rStyle w:val="StyleUnderline"/>
        </w:rPr>
        <w:t>efforts</w:t>
      </w:r>
      <w:r w:rsidRPr="003E54F6">
        <w:rPr>
          <w:sz w:val="16"/>
        </w:rPr>
        <w:t xml:space="preserve">, which do not predicate their power on the profitability of firms and in some cases are open to dismantling their technologies, </w:t>
      </w:r>
      <w:r w:rsidRPr="003E54F6">
        <w:rPr>
          <w:rStyle w:val="StyleUnderline"/>
        </w:rPr>
        <w:t>constitute a refusal of a partnership model</w:t>
      </w:r>
      <w:r w:rsidRPr="003E54F6">
        <w:rPr>
          <w:sz w:val="16"/>
        </w:rPr>
        <w:t xml:space="preserve"> that in the past traded wider community concerns for narrow economistic interests. </w:t>
      </w:r>
      <w:r w:rsidRPr="003E54F6">
        <w:rPr>
          <w:rStyle w:val="StyleUnderline"/>
          <w:highlight w:val="green"/>
        </w:rPr>
        <w:t>As</w:t>
      </w:r>
      <w:r w:rsidRPr="003E54F6">
        <w:rPr>
          <w:rStyle w:val="StyleUnderline"/>
        </w:rPr>
        <w:t xml:space="preserve"> care and </w:t>
      </w:r>
      <w:r w:rsidRPr="003E54F6">
        <w:rPr>
          <w:rStyle w:val="Emphasis"/>
          <w:highlight w:val="green"/>
        </w:rPr>
        <w:t>climate crises intensify</w:t>
      </w:r>
      <w:r w:rsidRPr="003E54F6">
        <w:rPr>
          <w:sz w:val="16"/>
        </w:rPr>
        <w:t xml:space="preserve">, the </w:t>
      </w:r>
      <w:r w:rsidRPr="003E54F6">
        <w:rPr>
          <w:rStyle w:val="Emphasis"/>
        </w:rPr>
        <w:t xml:space="preserve">labor </w:t>
      </w:r>
      <w:r w:rsidRPr="003E54F6">
        <w:rPr>
          <w:rStyle w:val="Emphasis"/>
          <w:highlight w:val="green"/>
        </w:rPr>
        <w:t>movement</w:t>
      </w:r>
      <w:r w:rsidRPr="003E54F6">
        <w:rPr>
          <w:rStyle w:val="StyleUnderline"/>
        </w:rPr>
        <w:t xml:space="preserve"> can work to </w:t>
      </w:r>
      <w:r w:rsidRPr="003E54F6">
        <w:rPr>
          <w:rStyle w:val="Emphasis"/>
          <w:highlight w:val="green"/>
        </w:rPr>
        <w:t>facilitate</w:t>
      </w:r>
      <w:r w:rsidRPr="003E54F6">
        <w:rPr>
          <w:rStyle w:val="Emphasis"/>
        </w:rPr>
        <w:t xml:space="preserve"> regional </w:t>
      </w:r>
      <w:r w:rsidRPr="003E54F6">
        <w:rPr>
          <w:rStyle w:val="Emphasis"/>
          <w:highlight w:val="green"/>
        </w:rPr>
        <w:t>alliances</w:t>
      </w:r>
      <w:r w:rsidRPr="003E54F6">
        <w:rPr>
          <w:rStyle w:val="StyleUnderline"/>
        </w:rPr>
        <w:t xml:space="preserve"> of</w:t>
      </w:r>
      <w:r w:rsidRPr="003E54F6">
        <w:rPr>
          <w:sz w:val="16"/>
        </w:rPr>
        <w:t xml:space="preserve"> warehouse </w:t>
      </w:r>
      <w:r w:rsidRPr="003E54F6">
        <w:rPr>
          <w:rStyle w:val="Emphasis"/>
        </w:rPr>
        <w:t>workers</w:t>
      </w:r>
      <w:r w:rsidRPr="003E54F6">
        <w:rPr>
          <w:rStyle w:val="StyleUnderline"/>
        </w:rPr>
        <w:t xml:space="preserve"> and </w:t>
      </w:r>
      <w:r w:rsidRPr="003E54F6">
        <w:rPr>
          <w:rStyle w:val="Emphasis"/>
        </w:rPr>
        <w:t>drivers</w:t>
      </w:r>
      <w:r w:rsidRPr="003E54F6">
        <w:rPr>
          <w:rStyle w:val="StyleUnderline"/>
        </w:rPr>
        <w:t xml:space="preserve"> capable of </w:t>
      </w:r>
      <w:r w:rsidRPr="003E54F6">
        <w:rPr>
          <w:rStyle w:val="Emphasis"/>
          <w:highlight w:val="green"/>
        </w:rPr>
        <w:t>disrupting</w:t>
      </w:r>
      <w:r w:rsidRPr="003E54F6">
        <w:rPr>
          <w:rStyle w:val="StyleUnderline"/>
        </w:rPr>
        <w:t xml:space="preserve"> the </w:t>
      </w:r>
      <w:r w:rsidRPr="003E54F6">
        <w:rPr>
          <w:rStyle w:val="Emphasis"/>
          <w:highlight w:val="green"/>
        </w:rPr>
        <w:t>chokepoints</w:t>
      </w:r>
      <w:r w:rsidRPr="003E54F6">
        <w:rPr>
          <w:rStyle w:val="StyleUnderline"/>
        </w:rPr>
        <w:t xml:space="preserve"> of regional markets, community </w:t>
      </w:r>
      <w:r w:rsidRPr="003E54F6">
        <w:rPr>
          <w:rStyle w:val="Emphasis"/>
        </w:rPr>
        <w:t>alliances</w:t>
      </w:r>
      <w:r w:rsidRPr="003E54F6">
        <w:rPr>
          <w:rStyle w:val="StyleUnderline"/>
        </w:rPr>
        <w:t xml:space="preserve"> </w:t>
      </w:r>
      <w:r w:rsidRPr="003E54F6">
        <w:rPr>
          <w:rStyle w:val="StyleUnderline"/>
          <w:highlight w:val="green"/>
        </w:rPr>
        <w:t xml:space="preserve">with </w:t>
      </w:r>
      <w:r w:rsidRPr="003E54F6">
        <w:rPr>
          <w:rStyle w:val="Emphasis"/>
          <w:highlight w:val="green"/>
        </w:rPr>
        <w:t>enviro</w:t>
      </w:r>
      <w:r w:rsidRPr="003E54F6">
        <w:rPr>
          <w:rStyle w:val="Emphasis"/>
        </w:rPr>
        <w:t xml:space="preserve">nmental justice </w:t>
      </w:r>
      <w:r w:rsidRPr="003E54F6">
        <w:rPr>
          <w:rStyle w:val="Emphasis"/>
          <w:highlight w:val="green"/>
        </w:rPr>
        <w:t>groups</w:t>
      </w:r>
      <w:r w:rsidRPr="003E54F6">
        <w:rPr>
          <w:sz w:val="16"/>
        </w:rPr>
        <w:t xml:space="preserve"> </w:t>
      </w:r>
      <w:r w:rsidRPr="003E54F6">
        <w:rPr>
          <w:rStyle w:val="StyleUnderline"/>
        </w:rPr>
        <w:t xml:space="preserve">fighting </w:t>
      </w:r>
      <w:r w:rsidRPr="003E54F6">
        <w:rPr>
          <w:rStyle w:val="StyleUnderline"/>
          <w:highlight w:val="green"/>
        </w:rPr>
        <w:t xml:space="preserve">to </w:t>
      </w:r>
      <w:r w:rsidRPr="003E54F6">
        <w:rPr>
          <w:rStyle w:val="Emphasis"/>
          <w:highlight w:val="green"/>
        </w:rPr>
        <w:t>restrict</w:t>
      </w:r>
      <w:r w:rsidRPr="003E54F6">
        <w:rPr>
          <w:rStyle w:val="StyleUnderline"/>
        </w:rPr>
        <w:t xml:space="preserve"> warehouse </w:t>
      </w:r>
      <w:r w:rsidRPr="003E54F6">
        <w:rPr>
          <w:rStyle w:val="Emphasis"/>
          <w:highlight w:val="green"/>
        </w:rPr>
        <w:t>emissions</w:t>
      </w:r>
      <w:r w:rsidRPr="003E54F6">
        <w:rPr>
          <w:rStyle w:val="StyleUnderline"/>
        </w:rPr>
        <w:t xml:space="preserve"> and racial justice groups</w:t>
      </w:r>
      <w:r w:rsidRPr="003E54F6">
        <w:rPr>
          <w:sz w:val="16"/>
        </w:rPr>
        <w:t xml:space="preserve"> fighting to </w:t>
      </w:r>
      <w:r w:rsidRPr="003E54F6">
        <w:rPr>
          <w:rStyle w:val="Emphasis"/>
          <w:highlight w:val="green"/>
        </w:rPr>
        <w:t>curtail</w:t>
      </w:r>
      <w:r w:rsidRPr="003E54F6">
        <w:rPr>
          <w:rStyle w:val="StyleUnderline"/>
        </w:rPr>
        <w:t xml:space="preserve"> tech </w:t>
      </w:r>
      <w:r w:rsidRPr="003E54F6">
        <w:rPr>
          <w:rStyle w:val="StyleUnderline"/>
          <w:highlight w:val="green"/>
        </w:rPr>
        <w:t>surveillance</w:t>
      </w:r>
      <w:r w:rsidRPr="003E54F6">
        <w:rPr>
          <w:rStyle w:val="StyleUnderline"/>
        </w:rPr>
        <w:t xml:space="preserve">, as well as </w:t>
      </w:r>
      <w:r w:rsidRPr="003E54F6">
        <w:rPr>
          <w:rStyle w:val="Emphasis"/>
        </w:rPr>
        <w:t>multiscalar alliances</w:t>
      </w:r>
      <w:r w:rsidRPr="003E54F6">
        <w:rPr>
          <w:rStyle w:val="StyleUnderline"/>
        </w:rPr>
        <w:t xml:space="preserve"> between </w:t>
      </w:r>
      <w:r w:rsidRPr="003E54F6">
        <w:rPr>
          <w:rStyle w:val="Emphasis"/>
        </w:rPr>
        <w:t>logistics</w:t>
      </w:r>
      <w:r w:rsidRPr="003E54F6">
        <w:rPr>
          <w:rStyle w:val="StyleUnderline"/>
        </w:rPr>
        <w:t xml:space="preserve"> and </w:t>
      </w:r>
      <w:r w:rsidRPr="003E54F6">
        <w:rPr>
          <w:rStyle w:val="Emphasis"/>
        </w:rPr>
        <w:t>tech workers</w:t>
      </w:r>
      <w:r w:rsidRPr="003E54F6">
        <w:rPr>
          <w:rStyle w:val="StyleUnderline"/>
        </w:rPr>
        <w:t xml:space="preserve"> who can </w:t>
      </w:r>
      <w:r w:rsidRPr="003E54F6">
        <w:rPr>
          <w:rStyle w:val="Emphasis"/>
          <w:highlight w:val="green"/>
        </w:rPr>
        <w:t>build</w:t>
      </w:r>
      <w:r w:rsidRPr="003E54F6">
        <w:rPr>
          <w:rStyle w:val="Emphasis"/>
        </w:rPr>
        <w:t xml:space="preserve"> collective capacities</w:t>
      </w:r>
      <w:r w:rsidRPr="003E54F6">
        <w:rPr>
          <w:rStyle w:val="StyleUnderline"/>
        </w:rPr>
        <w:t xml:space="preserve"> and visions around </w:t>
      </w:r>
      <w:r w:rsidRPr="003E54F6">
        <w:rPr>
          <w:rStyle w:val="Emphasis"/>
        </w:rPr>
        <w:t xml:space="preserve">reconfiguring </w:t>
      </w:r>
      <w:r w:rsidRPr="003E54F6">
        <w:rPr>
          <w:rStyle w:val="Emphasis"/>
          <w:highlight w:val="green"/>
        </w:rPr>
        <w:t>infrastructures</w:t>
      </w:r>
      <w:r w:rsidRPr="003E54F6">
        <w:rPr>
          <w:rStyle w:val="StyleUnderline"/>
        </w:rPr>
        <w:t xml:space="preserve"> in </w:t>
      </w:r>
      <w:r w:rsidRPr="003E54F6">
        <w:rPr>
          <w:rStyle w:val="Emphasis"/>
        </w:rPr>
        <w:t>service</w:t>
      </w:r>
      <w:r w:rsidRPr="003E54F6">
        <w:rPr>
          <w:rStyle w:val="StyleUnderline"/>
        </w:rPr>
        <w:t xml:space="preserve"> </w:t>
      </w:r>
      <w:r w:rsidRPr="003E54F6">
        <w:rPr>
          <w:rStyle w:val="StyleUnderline"/>
          <w:highlight w:val="green"/>
        </w:rPr>
        <w:t>of</w:t>
      </w:r>
      <w:r w:rsidRPr="003E54F6">
        <w:rPr>
          <w:rStyle w:val="StyleUnderline"/>
        </w:rPr>
        <w:t xml:space="preserve"> the </w:t>
      </w:r>
      <w:r w:rsidRPr="003E54F6">
        <w:rPr>
          <w:rStyle w:val="Emphasis"/>
          <w:highlight w:val="green"/>
        </w:rPr>
        <w:t>green internationalist good</w:t>
      </w:r>
      <w:r w:rsidRPr="003E54F6">
        <w:rPr>
          <w:sz w:val="16"/>
        </w:rPr>
        <w:t>. It is along these multiple axes that labor may overcome the division between the economic and the political to reach a future of social transformation.</w:t>
      </w:r>
    </w:p>
    <w:p w14:paraId="2A86FE18" w14:textId="77777777" w:rsidR="006C37C0" w:rsidRPr="00C9276E" w:rsidRDefault="006C37C0" w:rsidP="006C37C0">
      <w:pPr>
        <w:rPr>
          <w:rStyle w:val="StyleUnderline"/>
          <w:highlight w:val="green"/>
        </w:rPr>
      </w:pPr>
    </w:p>
    <w:p w14:paraId="17CEB557" w14:textId="77777777" w:rsidR="006C37C0" w:rsidRPr="00C9276E" w:rsidRDefault="006C37C0" w:rsidP="006C37C0">
      <w:pPr>
        <w:pStyle w:val="Heading4"/>
        <w:rPr>
          <w:rStyle w:val="StyleUnderline"/>
          <w:highlight w:val="green"/>
        </w:rPr>
      </w:pPr>
      <w:r w:rsidRPr="003E54F6">
        <w:rPr/>
        <w:t xml:space="preserve">Global warming ensures </w:t>
      </w:r>
      <w:r w:rsidRPr="003E54F6">
        <w:rPr>
          <w:u w:val="single"/>
        </w:rPr>
        <w:t>multiple pathways</w:t>
      </w:r>
      <w:r w:rsidRPr="003E54F6">
        <w:rPr/>
        <w:t xml:space="preserve"> to </w:t>
      </w:r>
      <w:r w:rsidRPr="003E54F6">
        <w:rPr>
          <w:u w:val="single"/>
        </w:rPr>
        <w:t>extinction</w:t>
      </w:r>
      <w:r w:rsidRPr="003E54F6">
        <w:rPr/>
        <w:t xml:space="preserve"> through </w:t>
      </w:r>
      <w:r w:rsidRPr="003E54F6">
        <w:rPr>
          <w:u w:val="single"/>
        </w:rPr>
        <w:t>non-linear feedback loops</w:t>
      </w:r>
      <w:r w:rsidRPr="003E54F6">
        <w:rPr/>
        <w:t xml:space="preserve"> </w:t>
      </w:r>
    </w:p>
    <w:p w14:paraId="700F7D2E" w14:textId="77777777" w:rsidR="006C37C0" w:rsidRPr="00C9276E" w:rsidRDefault="006C37C0" w:rsidP="006C37C0">
      <w:pPr>
        <w:tabs>
          <w:tab w:val="left" w:pos="2687"/>
        </w:tabs>
        <w:rPr>
          <w:rStyle w:val="StyleUnderline"/>
          <w:highlight w:val="green"/>
        </w:rPr>
      </w:pPr>
      <w:r w:rsidRPr="003E54F6">
        <w:rPr>
          <w:rStyle w:val="Style13ptBold"/>
        </w:rPr>
        <w:t>Spangenberg 25</w:t>
      </w:r>
      <w:r w:rsidRPr="003E54F6">
        <w:rPr/>
        <w:t xml:space="preserve"> [Joachim H. Spangenberg Professor at University of Versailles St. Quentin, Research Coordinator at the Sustainable Europe Research Institute, member of the Executive Committee of the International Network of Engineers and Scientists for Global Responsibility, PhD in Economics. Citing, among others: Chi Xu, Professor of Ecology at Nanjing University; Timothy A. Kohler, Professor of Anthropology at Washington State University, Fellow at the Research Institute for Humanity and Nature; Tim Lenton, Professor of Earth Science at University of Exeter, PhD, University of East Anglia; Jens-Christian Svenning, Professor in the Department of Bioscience at Aarhus University; Marten Scheffer, Professor at Wageningen University; Nicole D. Miranda, Professor of Engineering Science at the University of Oxford; Jesus Lizana, Associate Professor in Engineering Science at the University of Oxford; Sarah Sparrow, Associate Professor in Environmental Impact, University of Oxford; Miriam Zachau-Walker, PhD Candidate in Engineering Science; Peter A.G. Watson, PhD, Senior Lecturer at School of Geographical Sciences at Bristol University; David C.H. Wallom, Professor in Informatics at Oxford; Radhika Khosla, PhD, Associate Professor at the School of Geography and the Environment at Oxford; Malcolm McCulloch, PhD, Professor of Engineering at Oxford, “The roadmap to collapse: whatever the last summers have been like for you, one thing is clear: you are currently experiencing the coolest period of your lives,” Consumption and Society Journal, Vol. 4, No. 1, pp. 141-55, 2025]</w:t>
      </w:r>
    </w:p>
    <w:p w14:paraId="1D423EDB" w14:textId="77777777" w:rsidR="006C37C0" w:rsidRPr="00C9276E" w:rsidRDefault="006C37C0" w:rsidP="006C37C0">
      <w:pPr>
        <w:rPr>
          <w:rStyle w:val="StyleUnderline"/>
          <w:highlight w:val="green"/>
        </w:rPr>
      </w:pPr>
      <w:r w:rsidRPr="003E54F6">
        <w:rPr>
          <w:sz w:val="16"/>
          <w:szCs w:val="16"/>
        </w:rPr>
        <w:t>Science</w:t>
      </w:r>
    </w:p>
    <w:p w14:paraId="117215D4" w14:textId="77777777" w:rsidR="006C37C0" w:rsidRPr="00C9276E" w:rsidRDefault="006C37C0" w:rsidP="006C37C0">
      <w:pPr>
        <w:rPr>
          <w:rStyle w:val="StyleUnderline"/>
          <w:highlight w:val="green"/>
        </w:rPr>
      </w:pPr>
      <w:r w:rsidRPr="003E54F6">
        <w:rPr>
          <w:rStyle w:val="StyleUnderline"/>
        </w:rPr>
        <w:t xml:space="preserve">The </w:t>
      </w:r>
      <w:r w:rsidRPr="003E54F6">
        <w:rPr>
          <w:rStyle w:val="Emphasis"/>
          <w:highlight w:val="green"/>
        </w:rPr>
        <w:t>effects</w:t>
      </w:r>
      <w:r w:rsidRPr="003E54F6">
        <w:rPr>
          <w:rStyle w:val="StyleUnderline"/>
          <w:highlight w:val="green"/>
        </w:rPr>
        <w:t xml:space="preserve"> of</w:t>
      </w:r>
      <w:r w:rsidRPr="003E54F6">
        <w:rPr>
          <w:sz w:val="16"/>
        </w:rPr>
        <w:t xml:space="preserve"> such a </w:t>
      </w:r>
      <w:r w:rsidRPr="003E54F6">
        <w:rPr>
          <w:rStyle w:val="StyleUnderline"/>
        </w:rPr>
        <w:t xml:space="preserve">strong </w:t>
      </w:r>
      <w:r w:rsidRPr="003E54F6">
        <w:rPr>
          <w:rStyle w:val="StyleUnderline"/>
          <w:highlight w:val="green"/>
        </w:rPr>
        <w:t>warming are</w:t>
      </w:r>
      <w:r w:rsidRPr="003E54F6">
        <w:rPr>
          <w:rStyle w:val="StyleUnderline"/>
        </w:rPr>
        <w:t xml:space="preserve"> </w:t>
      </w:r>
      <w:r w:rsidRPr="003E54F6">
        <w:rPr>
          <w:rStyle w:val="Emphasis"/>
        </w:rPr>
        <w:t>still</w:t>
      </w:r>
      <w:r w:rsidRPr="003E54F6">
        <w:rPr>
          <w:rStyle w:val="StyleUnderline"/>
        </w:rPr>
        <w:t xml:space="preserve"> insufficiently researched</w:t>
      </w:r>
      <w:r w:rsidRPr="003E54F6">
        <w:rPr>
          <w:sz w:val="16"/>
        </w:rPr>
        <w:t xml:space="preserve"> – some scientists speak of the ‘climate endgame’ (Kemp et al, 2022). Climate </w:t>
      </w:r>
      <w:r w:rsidRPr="003E54F6">
        <w:rPr>
          <w:rStyle w:val="StyleUnderline"/>
        </w:rPr>
        <w:t xml:space="preserve">researchers have constantly </w:t>
      </w:r>
      <w:r w:rsidRPr="003E54F6">
        <w:rPr>
          <w:rStyle w:val="Emphasis"/>
          <w:highlight w:val="green"/>
        </w:rPr>
        <w:t>underestimated</w:t>
      </w:r>
      <w:r w:rsidRPr="003E54F6">
        <w:rPr>
          <w:sz w:val="16"/>
        </w:rPr>
        <w:t xml:space="preserve"> both the </w:t>
      </w:r>
      <w:r w:rsidRPr="003E54F6">
        <w:rPr>
          <w:rStyle w:val="Emphasis"/>
        </w:rPr>
        <w:t>extent</w:t>
      </w:r>
      <w:r w:rsidRPr="003E54F6">
        <w:rPr>
          <w:rStyle w:val="StyleUnderline"/>
        </w:rPr>
        <w:t xml:space="preserve"> and</w:t>
      </w:r>
      <w:r w:rsidRPr="003E54F6">
        <w:rPr>
          <w:sz w:val="16"/>
        </w:rPr>
        <w:t xml:space="preserve"> the </w:t>
      </w:r>
      <w:r w:rsidRPr="003E54F6">
        <w:rPr>
          <w:rStyle w:val="Emphasis"/>
        </w:rPr>
        <w:t>speed</w:t>
      </w:r>
      <w:r w:rsidRPr="003E54F6">
        <w:rPr>
          <w:rStyle w:val="StyleUnderline"/>
        </w:rPr>
        <w:t xml:space="preserve"> of change, and</w:t>
      </w:r>
      <w:r w:rsidRPr="003E54F6">
        <w:rPr>
          <w:sz w:val="16"/>
        </w:rPr>
        <w:t xml:space="preserve"> economists, who have </w:t>
      </w:r>
      <w:r w:rsidRPr="003E54F6">
        <w:rPr>
          <w:rStyle w:val="StyleUnderline"/>
        </w:rPr>
        <w:t xml:space="preserve">long </w:t>
      </w:r>
      <w:r w:rsidRPr="003E54F6">
        <w:rPr>
          <w:rStyle w:val="Emphasis"/>
        </w:rPr>
        <w:t>played down</w:t>
      </w:r>
      <w:r w:rsidRPr="003E54F6">
        <w:rPr>
          <w:rStyle w:val="StyleUnderline"/>
        </w:rPr>
        <w:t xml:space="preserve"> climate change</w:t>
      </w:r>
      <w:r w:rsidRPr="003E54F6">
        <w:rPr>
          <w:sz w:val="16"/>
        </w:rPr>
        <w:t>, still massively misperceive science (economics is a scholastic system, not a science: Diesendorf et al, 2024), underestimate the social costs of the climate crisis, and thus misadvise policy (Rennert et al, 2022).</w:t>
      </w:r>
    </w:p>
    <w:p w14:paraId="60BC1751" w14:textId="77777777" w:rsidR="006C37C0" w:rsidRPr="00C9276E" w:rsidRDefault="006C37C0" w:rsidP="006C37C0">
      <w:pPr>
        <w:rPr>
          <w:rStyle w:val="StyleUnderline"/>
          <w:highlight w:val="green"/>
        </w:rPr>
      </w:pPr>
      <w:r w:rsidRPr="003E54F6">
        <w:rPr>
          <w:sz w:val="12"/>
          <w:szCs w:val="12"/>
        </w:rPr>
        <w:t>2030</w:t>
      </w:r>
    </w:p>
    <w:p w14:paraId="2AD76C33" w14:textId="77777777" w:rsidR="006C37C0" w:rsidRPr="00C9276E" w:rsidRDefault="006C37C0" w:rsidP="006C37C0">
      <w:pPr>
        <w:rPr>
          <w:rStyle w:val="StyleUnderline"/>
          <w:highlight w:val="green"/>
        </w:rPr>
      </w:pPr>
      <w:r w:rsidRPr="003E54F6">
        <w:rPr>
          <w:sz w:val="12"/>
          <w:szCs w:val="12"/>
        </w:rPr>
        <w:t>Economy and Politics</w:t>
      </w:r>
    </w:p>
    <w:p w14:paraId="255E97FA" w14:textId="77777777" w:rsidR="006C37C0" w:rsidRPr="00C9276E" w:rsidRDefault="006C37C0" w:rsidP="006C37C0">
      <w:pPr>
        <w:rPr>
          <w:rStyle w:val="StyleUnderline"/>
          <w:highlight w:val="green"/>
        </w:rPr>
      </w:pPr>
      <w:r w:rsidRPr="003E54F6">
        <w:rPr>
          <w:sz w:val="12"/>
          <w:szCs w:val="12"/>
        </w:rPr>
        <w:t>The war in Ukraine has ended with a compromise, Russia keeping Crimea, but the Near East conflict is close to a nuclear confrontation. The United States has withdrawn support from Ukraine, leaving the multi-billion job to rebuild the country to Europe; no comparable efforts are undertaken in Palestine. The significant weaponry production facilities built up during the war in Ukraine continue producing, flooding the world with exports from Europe, Russia and the United States, and fuelling military conflicts around the world. The international order, international regulations and norms are eroding. Throughout the world economy, resource constraints are felt – this is a major challenge to the EU refining economy model (importing cheap resources at low cost, exporting sophisticated products at high ones). With these effects on top of the decades-old trend of secular stagnation, economic growth has come to a standstill. To secure resource access and trade, the major powers (United States, China, Russia and their satellites) increasingly use military means.</w:t>
      </w:r>
    </w:p>
    <w:p w14:paraId="38F9152E" w14:textId="77777777" w:rsidR="006C37C0" w:rsidRPr="00C9276E" w:rsidRDefault="006C37C0" w:rsidP="006C37C0">
      <w:pPr>
        <w:rPr>
          <w:rStyle w:val="StyleUnderline"/>
          <w:highlight w:val="green"/>
        </w:rPr>
      </w:pPr>
      <w:r w:rsidRPr="003E54F6">
        <w:rPr>
          <w:sz w:val="12"/>
          <w:szCs w:val="12"/>
        </w:rPr>
        <w:t>The electrification of all spheres of life continues, following US standards for the West, and Chinese ones for the rest of the world. Artificial intelligence and Large Language Models made the share of global greenhouse gas emissions double from about 4 per cent of the global total – an unbroken trend driven by demand and supply. Governments invest heavily in subsidising technical solutions to still not declining CO2 emissions like carbon capture and storage (CCS – capturing CO2 from production processes, purifying and compressing it, transporting it to on-shore and off-shore underground dumping sites and storing it there). However, the volumes stored remain marginal, and the process is expensive and increases overall energy consumption. The new ‘hydrogen ready’ natural gas fired power stations built in the first half of the decade continue running on fossil fuels as the limited amount of ‘green hydrogen’ available is used for production processes. Hence, even if some of them are converted to hydrogen, the hydrogen they use is generated from natural gas. So while gasoline use is decreasing, natural gas consumption increases steeply.</w:t>
      </w:r>
    </w:p>
    <w:p w14:paraId="46AE6ADD" w14:textId="77777777" w:rsidR="006C37C0" w:rsidRPr="00C9276E" w:rsidRDefault="006C37C0" w:rsidP="006C37C0">
      <w:pPr>
        <w:rPr>
          <w:rStyle w:val="StyleUnderline"/>
          <w:highlight w:val="green"/>
        </w:rPr>
      </w:pPr>
      <w:r w:rsidRPr="003E54F6">
        <w:rPr>
          <w:sz w:val="12"/>
          <w:szCs w:val="12"/>
        </w:rPr>
        <w:t>Consumers are still unwilling to change habits – solar energy production in households has been growing significantly as it saves costs, but overall energy consumption is still increasing. Reduction of heat demand falls short of what is needed to limit the climate crisis, sustainable mobility including less car use, and even the market share of electric vehicles, is only growing slowly – bans on fossil fuel cars have been abandoned under the pressure of public opinion and conservative parties. Sufficiency is still anathema, even more so as expectations of rising incomes are being disappointed. After a short phase of war Keynesianism (growth through military investment), economic growth is further slowing down due to higher resource and energy costs, insecure supply chains, re-shoring (relocating industries back into the national economy – a kind of insurance against supply risks, associated with less division of tasks and higher cost).</w:t>
      </w:r>
    </w:p>
    <w:p w14:paraId="2C46825E" w14:textId="77777777" w:rsidR="006C37C0" w:rsidRPr="00C9276E" w:rsidRDefault="006C37C0" w:rsidP="006C37C0">
      <w:pPr>
        <w:rPr>
          <w:rStyle w:val="StyleUnderline"/>
          <w:highlight w:val="green"/>
        </w:rPr>
      </w:pPr>
      <w:r w:rsidRPr="003E54F6">
        <w:rPr>
          <w:sz w:val="12"/>
          <w:szCs w:val="12"/>
        </w:rPr>
        <w:t>Society</w:t>
      </w:r>
    </w:p>
    <w:p w14:paraId="28042113" w14:textId="77777777" w:rsidR="006C37C0" w:rsidRPr="00C9276E" w:rsidRDefault="006C37C0" w:rsidP="006C37C0">
      <w:pPr>
        <w:rPr>
          <w:rStyle w:val="StyleUnderline"/>
          <w:highlight w:val="green"/>
        </w:rPr>
      </w:pPr>
      <w:r w:rsidRPr="003E54F6">
        <w:rPr>
          <w:sz w:val="12"/>
          <w:szCs w:val="12"/>
        </w:rPr>
        <w:t>Social inequality is increasing, as the richer strata of society are better able to protect themselves from climate impacts than the poorer, but this is accepted after decades of neoliberal education – social consideration is dwindling, self-fulfilment at the expense of others is on the rise (Benz, 2022), the brutalisation of elites has taken hold of the middle classes (Heitmeyer, 2012). The crisis of care, remunerated and voluntary, is accelerating (Spangenberg and Lorek, 2022). As in the past after floods, droughts, cyclones and heat waves, violence against women and members of gender minorities is on the rise – mental stress, drug abuse, economic problems, food insecurity and poor social infrastructure after climate disasters are the immediate triggers (Rodrigues, 2022).</w:t>
      </w:r>
    </w:p>
    <w:p w14:paraId="41758FF9" w14:textId="77777777" w:rsidR="006C37C0" w:rsidRPr="00C9276E" w:rsidRDefault="006C37C0" w:rsidP="006C37C0">
      <w:pPr>
        <w:rPr>
          <w:rStyle w:val="StyleUnderline"/>
          <w:highlight w:val="green"/>
        </w:rPr>
      </w:pPr>
      <w:r w:rsidRPr="003E54F6">
        <w:rPr>
          <w:sz w:val="12"/>
          <w:szCs w:val="12"/>
        </w:rPr>
        <w:t>The readiness to employ violence in all kinds of conflicts, or just for the fun of it, continues to increase – police, fire brigades and ambulances are attacked, as are local politicians. As frightened people withdraw from such engagement, public security and democracy are suffering, and extremism is on the rise. Together with the increasing income polarisation, this leads to emerging unrest, intensifying social tensions exploited by the far right/neo-fascists; and populist parties win majorities.</w:t>
      </w:r>
    </w:p>
    <w:p w14:paraId="56211487" w14:textId="77777777" w:rsidR="006C37C0" w:rsidRPr="00C9276E" w:rsidRDefault="006C37C0" w:rsidP="006C37C0">
      <w:pPr>
        <w:rPr>
          <w:rStyle w:val="StyleUnderline"/>
          <w:highlight w:val="green"/>
        </w:rPr>
      </w:pPr>
      <w:r w:rsidRPr="003E54F6">
        <w:rPr>
          <w:sz w:val="16"/>
          <w:szCs w:val="16"/>
        </w:rPr>
        <w:t>Climate</w:t>
      </w:r>
    </w:p>
    <w:p w14:paraId="4E1D6D69" w14:textId="77777777" w:rsidR="006C37C0" w:rsidRPr="00C9276E" w:rsidRDefault="006C37C0" w:rsidP="006C37C0">
      <w:pPr>
        <w:rPr>
          <w:rStyle w:val="StyleUnderline"/>
          <w:highlight w:val="green"/>
        </w:rPr>
      </w:pPr>
      <w:r w:rsidRPr="003E54F6">
        <w:rPr>
          <w:rStyle w:val="StyleUnderline"/>
        </w:rPr>
        <w:t xml:space="preserve">The global </w:t>
      </w:r>
      <w:r w:rsidRPr="003E54F6">
        <w:rPr>
          <w:rStyle w:val="Emphasis"/>
        </w:rPr>
        <w:t>temp</w:t>
      </w:r>
      <w:r w:rsidRPr="003E54F6">
        <w:rPr>
          <w:sz w:val="16"/>
        </w:rPr>
        <w:t xml:space="preserve">erature rise has surpassed 1.5°C and </w:t>
      </w:r>
      <w:r w:rsidRPr="003E54F6">
        <w:rPr>
          <w:rStyle w:val="StyleUnderline"/>
        </w:rPr>
        <w:t>is on its way to</w:t>
      </w:r>
      <w:r w:rsidRPr="003E54F6">
        <w:rPr>
          <w:sz w:val="16"/>
        </w:rPr>
        <w:t xml:space="preserve"> 2° to </w:t>
      </w:r>
      <w:r w:rsidRPr="003E54F6">
        <w:rPr>
          <w:rStyle w:val="Emphasis"/>
        </w:rPr>
        <w:t>3°</w:t>
      </w:r>
      <w:r w:rsidRPr="003E54F6">
        <w:rPr>
          <w:sz w:val="16"/>
        </w:rPr>
        <w:t xml:space="preserve">C (Carrington, 2022). </w:t>
      </w:r>
      <w:r w:rsidRPr="003E54F6">
        <w:rPr>
          <w:rStyle w:val="StyleUnderline"/>
        </w:rPr>
        <w:t>The causes are</w:t>
      </w:r>
      <w:r w:rsidRPr="003E54F6">
        <w:rPr>
          <w:sz w:val="16"/>
        </w:rPr>
        <w:t xml:space="preserve"> manifold – besides the </w:t>
      </w:r>
      <w:r w:rsidRPr="003E54F6">
        <w:rPr>
          <w:rStyle w:val="StyleUnderline"/>
        </w:rPr>
        <w:t xml:space="preserve">lack of </w:t>
      </w:r>
      <w:r w:rsidRPr="003E54F6">
        <w:rPr>
          <w:rStyle w:val="Emphasis"/>
        </w:rPr>
        <w:t>political will</w:t>
      </w:r>
      <w:r w:rsidRPr="003E54F6">
        <w:rPr>
          <w:rStyle w:val="StyleUnderline"/>
        </w:rPr>
        <w:t xml:space="preserve"> and</w:t>
      </w:r>
      <w:r w:rsidRPr="003E54F6">
        <w:rPr>
          <w:sz w:val="16"/>
        </w:rPr>
        <w:t xml:space="preserve"> sufficient </w:t>
      </w:r>
      <w:r w:rsidRPr="003E54F6">
        <w:rPr>
          <w:rStyle w:val="Emphasis"/>
        </w:rPr>
        <w:t>funding</w:t>
      </w:r>
      <w:r w:rsidRPr="003E54F6">
        <w:rPr>
          <w:rStyle w:val="StyleUnderline"/>
        </w:rPr>
        <w:t>, and institutional</w:t>
      </w:r>
      <w:r w:rsidRPr="003E54F6">
        <w:rPr>
          <w:sz w:val="16"/>
        </w:rPr>
        <w:t xml:space="preserve"> feasibility </w:t>
      </w:r>
      <w:r w:rsidRPr="003E54F6">
        <w:rPr>
          <w:rStyle w:val="StyleUnderline"/>
        </w:rPr>
        <w:t>constraints</w:t>
      </w:r>
      <w:r w:rsidRPr="003E54F6">
        <w:rPr>
          <w:sz w:val="16"/>
        </w:rPr>
        <w:t xml:space="preserve">, the conversion of many economic sectors is failing due to a lack of skilled workers, especially in handicraft professions. Second, physical resources are lacking, not only because of unreliable supply chains, but also because minerals and metals are not available in sufficient quantities – past expansion plans have systematically ignored the finite nature of resources. Given the lack of resources, competition of decarbonisation strategies with digital applications and armament is leading to a price explosion that is slowing down the expansion of renewable energies. </w:t>
      </w:r>
      <w:r w:rsidRPr="003E54F6">
        <w:rPr>
          <w:rStyle w:val="Emphasis"/>
        </w:rPr>
        <w:t>NATO</w:t>
      </w:r>
      <w:r w:rsidRPr="003E54F6">
        <w:rPr>
          <w:rStyle w:val="StyleUnderline"/>
        </w:rPr>
        <w:t xml:space="preserve"> members</w:t>
      </w:r>
      <w:r w:rsidRPr="003E54F6">
        <w:rPr>
          <w:sz w:val="16"/>
        </w:rPr>
        <w:t xml:space="preserve"> have </w:t>
      </w:r>
      <w:r w:rsidRPr="003E54F6">
        <w:rPr>
          <w:rStyle w:val="StyleUnderline"/>
        </w:rPr>
        <w:t>increased</w:t>
      </w:r>
      <w:r w:rsidRPr="003E54F6">
        <w:rPr>
          <w:sz w:val="16"/>
        </w:rPr>
        <w:t xml:space="preserve"> their </w:t>
      </w:r>
      <w:r w:rsidRPr="003E54F6">
        <w:rPr>
          <w:rStyle w:val="Emphasis"/>
        </w:rPr>
        <w:t>military</w:t>
      </w:r>
      <w:r w:rsidRPr="003E54F6">
        <w:rPr>
          <w:rStyle w:val="StyleUnderline"/>
        </w:rPr>
        <w:t xml:space="preserve"> spending</w:t>
      </w:r>
      <w:r w:rsidRPr="003E54F6">
        <w:rPr>
          <w:sz w:val="16"/>
        </w:rPr>
        <w:t xml:space="preserve"> to 2 per cent of their GDP, </w:t>
      </w:r>
      <w:r w:rsidRPr="003E54F6">
        <w:rPr>
          <w:rStyle w:val="StyleUnderline"/>
        </w:rPr>
        <w:t>causing</w:t>
      </w:r>
      <w:r w:rsidRPr="003E54F6">
        <w:rPr>
          <w:sz w:val="16"/>
        </w:rPr>
        <w:t xml:space="preserve"> annual additional </w:t>
      </w:r>
      <w:r w:rsidRPr="003E54F6">
        <w:rPr>
          <w:rStyle w:val="Emphasis"/>
        </w:rPr>
        <w:t>emissions</w:t>
      </w:r>
      <w:r w:rsidRPr="003E54F6">
        <w:rPr>
          <w:rStyle w:val="StyleUnderline"/>
        </w:rPr>
        <w:t xml:space="preserve"> larger than those of </w:t>
      </w:r>
      <w:r w:rsidRPr="003E54F6">
        <w:rPr>
          <w:rStyle w:val="Emphasis"/>
        </w:rPr>
        <w:t>Russia</w:t>
      </w:r>
      <w:r w:rsidRPr="003E54F6">
        <w:rPr>
          <w:sz w:val="16"/>
        </w:rPr>
        <w:t>, the world’s largest natural gas producer. Accelerated clean energy production reduces the energy cost, but contributes little to reducing the overall emissions.</w:t>
      </w:r>
    </w:p>
    <w:p w14:paraId="59FB4456" w14:textId="77777777" w:rsidR="006C37C0" w:rsidRPr="00C9276E" w:rsidRDefault="006C37C0" w:rsidP="006C37C0">
      <w:pPr>
        <w:rPr>
          <w:rStyle w:val="StyleUnderline"/>
          <w:highlight w:val="green"/>
        </w:rPr>
      </w:pPr>
      <w:r w:rsidRPr="003E54F6">
        <w:rPr>
          <w:sz w:val="16"/>
        </w:rPr>
        <w:t xml:space="preserve">Due to insufficient decarbonisation, lack of conservation of materials and energy, and the influence of the fossil fuel industry, greenhouse gas </w:t>
      </w:r>
      <w:r w:rsidRPr="003E54F6">
        <w:rPr>
          <w:rStyle w:val="StyleUnderline"/>
        </w:rPr>
        <w:t xml:space="preserve">emissions remain </w:t>
      </w:r>
      <w:r w:rsidRPr="003E54F6">
        <w:rPr>
          <w:rStyle w:val="Emphasis"/>
        </w:rPr>
        <w:t>too high</w:t>
      </w:r>
      <w:r w:rsidRPr="003E54F6">
        <w:rPr>
          <w:sz w:val="16"/>
        </w:rPr>
        <w:t xml:space="preserve">. For example, since 2022, the 12 largest oil and gas companies alone have spent €103 million per day on the development and exploitation of new oil and gas fields (Carrington, 2021). Correspondingly, </w:t>
      </w:r>
      <w:r w:rsidRPr="003E54F6">
        <w:rPr>
          <w:rStyle w:val="StyleUnderline"/>
        </w:rPr>
        <w:t>emissions</w:t>
      </w:r>
      <w:r w:rsidRPr="003E54F6">
        <w:rPr>
          <w:sz w:val="16"/>
        </w:rPr>
        <w:t xml:space="preserve"> have </w:t>
      </w:r>
      <w:r w:rsidRPr="003E54F6">
        <w:rPr>
          <w:rStyle w:val="StyleUnderline"/>
        </w:rPr>
        <w:t>increased</w:t>
      </w:r>
      <w:r w:rsidRPr="003E54F6">
        <w:rPr>
          <w:sz w:val="16"/>
        </w:rPr>
        <w:t xml:space="preserve"> by </w:t>
      </w:r>
      <w:r w:rsidRPr="003E54F6">
        <w:rPr>
          <w:rStyle w:val="Emphasis"/>
        </w:rPr>
        <w:t>14 per cent</w:t>
      </w:r>
      <w:r w:rsidRPr="003E54F6">
        <w:rPr>
          <w:rStyle w:val="StyleUnderline"/>
        </w:rPr>
        <w:t xml:space="preserve"> since </w:t>
      </w:r>
      <w:r w:rsidRPr="003E54F6">
        <w:rPr>
          <w:rStyle w:val="Emphasis"/>
        </w:rPr>
        <w:t>2020</w:t>
      </w:r>
      <w:r w:rsidRPr="003E54F6">
        <w:rPr>
          <w:rStyle w:val="StyleUnderline"/>
        </w:rPr>
        <w:t xml:space="preserve"> instead of </w:t>
      </w:r>
      <w:r w:rsidRPr="003E54F6">
        <w:rPr>
          <w:rStyle w:val="Emphasis"/>
        </w:rPr>
        <w:t>falling</w:t>
      </w:r>
      <w:r w:rsidRPr="003E54F6">
        <w:rPr>
          <w:rStyle w:val="StyleUnderline"/>
        </w:rPr>
        <w:t xml:space="preserve"> by 50 per cent</w:t>
      </w:r>
      <w:r w:rsidRPr="003E54F6">
        <w:rPr>
          <w:sz w:val="16"/>
        </w:rPr>
        <w:t xml:space="preserve"> as required (McKie, 2022). Governments did nothing to prevent oil and gas multinationals from embarking on these projects, which clearly made compliance with the 1.5° limit impossible (Carrington and Taylor, 2022).</w:t>
      </w:r>
    </w:p>
    <w:p w14:paraId="1779865D" w14:textId="77777777" w:rsidR="006C37C0" w:rsidRPr="00C9276E" w:rsidRDefault="006C37C0" w:rsidP="006C37C0">
      <w:pPr>
        <w:rPr>
          <w:rStyle w:val="StyleUnderline"/>
          <w:highlight w:val="green"/>
        </w:rPr>
      </w:pPr>
      <w:r w:rsidRPr="003E54F6">
        <w:rPr>
          <w:sz w:val="16"/>
        </w:rPr>
        <w:t xml:space="preserve">As a result of higher evaporation, </w:t>
      </w:r>
      <w:r w:rsidRPr="003E54F6">
        <w:rPr>
          <w:rStyle w:val="StyleUnderline"/>
        </w:rPr>
        <w:t xml:space="preserve">summer </w:t>
      </w:r>
      <w:r w:rsidRPr="003E54F6">
        <w:rPr>
          <w:rStyle w:val="Emphasis"/>
        </w:rPr>
        <w:t>drought</w:t>
      </w:r>
      <w:r w:rsidRPr="003E54F6">
        <w:rPr>
          <w:rStyle w:val="StyleUnderline"/>
        </w:rPr>
        <w:t xml:space="preserve"> is the new </w:t>
      </w:r>
      <w:r w:rsidRPr="003E54F6">
        <w:rPr>
          <w:rStyle w:val="Emphasis"/>
        </w:rPr>
        <w:t>normal</w:t>
      </w:r>
      <w:r w:rsidRPr="003E54F6">
        <w:rPr>
          <w:sz w:val="16"/>
        </w:rPr>
        <w:t xml:space="preserve"> in Europe, including heat waves and large-scale forest fires (up 40 per cent in the Mediterranean). </w:t>
      </w:r>
      <w:r w:rsidRPr="003E54F6">
        <w:rPr>
          <w:rStyle w:val="StyleUnderline"/>
        </w:rPr>
        <w:t xml:space="preserve">The number of </w:t>
      </w:r>
      <w:r w:rsidRPr="003E54F6">
        <w:rPr>
          <w:rStyle w:val="Emphasis"/>
        </w:rPr>
        <w:t>heat days</w:t>
      </w:r>
      <w:r w:rsidRPr="003E54F6">
        <w:rPr>
          <w:rStyle w:val="StyleUnderline"/>
        </w:rPr>
        <w:t xml:space="preserve"> has </w:t>
      </w:r>
      <w:r w:rsidRPr="003E54F6">
        <w:rPr>
          <w:rStyle w:val="Emphasis"/>
        </w:rPr>
        <w:t>doubled</w:t>
      </w:r>
      <w:r w:rsidRPr="003E54F6">
        <w:rPr>
          <w:sz w:val="16"/>
        </w:rPr>
        <w:t xml:space="preserve"> compared to 1971–81 and the number of frost days has dropped significantly. At the same time, there are </w:t>
      </w:r>
      <w:r w:rsidRPr="003E54F6">
        <w:rPr>
          <w:rStyle w:val="StyleUnderline"/>
        </w:rPr>
        <w:t xml:space="preserve">extreme </w:t>
      </w:r>
      <w:r w:rsidRPr="003E54F6">
        <w:rPr>
          <w:rStyle w:val="Emphasis"/>
        </w:rPr>
        <w:t>cold spells</w:t>
      </w:r>
      <w:r w:rsidRPr="003E54F6">
        <w:rPr>
          <w:sz w:val="16"/>
        </w:rPr>
        <w:t xml:space="preserve"> (persistent low temperatures of up to minus 20°C in Central Europe and massive snowfalls in the Mediterranean) due to polar air intrusions, </w:t>
      </w:r>
      <w:r w:rsidRPr="003E54F6">
        <w:rPr>
          <w:rStyle w:val="StyleUnderline"/>
        </w:rPr>
        <w:t>caused by</w:t>
      </w:r>
      <w:r w:rsidRPr="003E54F6">
        <w:rPr>
          <w:sz w:val="16"/>
        </w:rPr>
        <w:t xml:space="preserve"> the </w:t>
      </w:r>
      <w:r w:rsidRPr="003E54F6">
        <w:rPr>
          <w:rStyle w:val="Emphasis"/>
        </w:rPr>
        <w:t>weakening</w:t>
      </w:r>
      <w:r w:rsidRPr="003E54F6">
        <w:rPr>
          <w:rStyle w:val="StyleUnderline"/>
        </w:rPr>
        <w:t xml:space="preserve"> of the</w:t>
      </w:r>
      <w:r w:rsidRPr="003E54F6">
        <w:rPr>
          <w:sz w:val="16"/>
        </w:rPr>
        <w:t xml:space="preserve"> circumpolar </w:t>
      </w:r>
      <w:r w:rsidRPr="003E54F6">
        <w:rPr>
          <w:rStyle w:val="Emphasis"/>
        </w:rPr>
        <w:t>jet stream</w:t>
      </w:r>
      <w:r w:rsidRPr="003E54F6">
        <w:rPr>
          <w:sz w:val="16"/>
        </w:rPr>
        <w:t xml:space="preserve">. The ongoing </w:t>
      </w:r>
      <w:r w:rsidRPr="003E54F6">
        <w:rPr>
          <w:rStyle w:val="StyleUnderline"/>
        </w:rPr>
        <w:t xml:space="preserve">Amazon </w:t>
      </w:r>
      <w:r w:rsidRPr="003E54F6">
        <w:rPr>
          <w:rStyle w:val="Emphasis"/>
        </w:rPr>
        <w:t>dieback</w:t>
      </w:r>
      <w:r w:rsidRPr="003E54F6">
        <w:rPr>
          <w:sz w:val="16"/>
        </w:rPr>
        <w:t xml:space="preserve"> has </w:t>
      </w:r>
      <w:r w:rsidRPr="003E54F6">
        <w:rPr>
          <w:rStyle w:val="StyleUnderline"/>
        </w:rPr>
        <w:t>turned</w:t>
      </w:r>
      <w:r w:rsidRPr="003E54F6">
        <w:rPr>
          <w:sz w:val="16"/>
        </w:rPr>
        <w:t xml:space="preserve"> wider parts of </w:t>
      </w:r>
      <w:r w:rsidRPr="003E54F6">
        <w:rPr>
          <w:rStyle w:val="StyleUnderline"/>
        </w:rPr>
        <w:t xml:space="preserve">the basin from carbon </w:t>
      </w:r>
      <w:r w:rsidRPr="003E54F6">
        <w:rPr>
          <w:rStyle w:val="Emphasis"/>
        </w:rPr>
        <w:t>sinks</w:t>
      </w:r>
      <w:r w:rsidRPr="003E54F6">
        <w:rPr>
          <w:rStyle w:val="StyleUnderline"/>
        </w:rPr>
        <w:t xml:space="preserve"> into carbon</w:t>
      </w:r>
      <w:r w:rsidRPr="003E54F6">
        <w:rPr>
          <w:sz w:val="16"/>
        </w:rPr>
        <w:t xml:space="preserve"> emission </w:t>
      </w:r>
      <w:r w:rsidRPr="003E54F6">
        <w:rPr>
          <w:rStyle w:val="Emphasis"/>
        </w:rPr>
        <w:t>sources</w:t>
      </w:r>
      <w:r w:rsidRPr="003E54F6">
        <w:rPr>
          <w:sz w:val="16"/>
        </w:rPr>
        <w:t xml:space="preserve">, further </w:t>
      </w:r>
      <w:r w:rsidRPr="003E54F6">
        <w:rPr>
          <w:rStyle w:val="StyleUnderline"/>
        </w:rPr>
        <w:t xml:space="preserve">accelerating </w:t>
      </w:r>
      <w:r w:rsidRPr="003E54F6">
        <w:rPr>
          <w:rStyle w:val="Emphasis"/>
        </w:rPr>
        <w:t>climate</w:t>
      </w:r>
      <w:r w:rsidRPr="003E54F6">
        <w:rPr>
          <w:rStyle w:val="StyleUnderline"/>
        </w:rPr>
        <w:t xml:space="preserve"> change.</w:t>
      </w:r>
    </w:p>
    <w:p w14:paraId="2C245F93" w14:textId="77777777" w:rsidR="006C37C0" w:rsidRPr="00C9276E" w:rsidRDefault="006C37C0" w:rsidP="006C37C0">
      <w:pPr>
        <w:rPr>
          <w:rStyle w:val="StyleUnderline"/>
          <w:highlight w:val="green"/>
        </w:rPr>
      </w:pPr>
      <w:r w:rsidRPr="003E54F6">
        <w:rPr>
          <w:sz w:val="16"/>
        </w:rPr>
        <w:t xml:space="preserve">Although heavy rainfall on land has increased by 16 per cent in Europe, and massive investments in flood protection are required, more than 270 million people suffer from water shortages, and in some regions water has to be rationed regularly. Water-intensive agricultural crops are being cut back, ploughing is becoming problematic. </w:t>
      </w:r>
      <w:r w:rsidRPr="003E54F6">
        <w:rPr>
          <w:rStyle w:val="StyleUnderline"/>
          <w:highlight w:val="green"/>
        </w:rPr>
        <w:t xml:space="preserve">Harvests are </w:t>
      </w:r>
      <w:r w:rsidRPr="003E54F6">
        <w:rPr>
          <w:rStyle w:val="Emphasis"/>
          <w:highlight w:val="green"/>
        </w:rPr>
        <w:t>at risk</w:t>
      </w:r>
      <w:r w:rsidRPr="003E54F6">
        <w:rPr>
          <w:rStyle w:val="StyleUnderline"/>
        </w:rPr>
        <w:t xml:space="preserve"> due to</w:t>
      </w:r>
      <w:r w:rsidRPr="003E54F6">
        <w:rPr>
          <w:sz w:val="16"/>
        </w:rPr>
        <w:t xml:space="preserve"> the mix of </w:t>
      </w:r>
      <w:r w:rsidRPr="003E54F6">
        <w:rPr>
          <w:rStyle w:val="Emphasis"/>
        </w:rPr>
        <w:t>heat</w:t>
      </w:r>
      <w:r w:rsidRPr="003E54F6">
        <w:rPr>
          <w:rStyle w:val="StyleUnderline"/>
        </w:rPr>
        <w:t xml:space="preserve">, drought, heavy </w:t>
      </w:r>
      <w:r w:rsidRPr="003E54F6">
        <w:rPr>
          <w:rStyle w:val="Emphasis"/>
        </w:rPr>
        <w:t>rain</w:t>
      </w:r>
      <w:r w:rsidRPr="003E54F6">
        <w:rPr>
          <w:rStyle w:val="StyleUnderline"/>
        </w:rPr>
        <w:t xml:space="preserve"> and </w:t>
      </w:r>
      <w:r w:rsidRPr="003E54F6">
        <w:rPr>
          <w:rStyle w:val="Emphasis"/>
        </w:rPr>
        <w:t>frost</w:t>
      </w:r>
      <w:r w:rsidRPr="003E54F6">
        <w:rPr>
          <w:sz w:val="16"/>
        </w:rPr>
        <w:t xml:space="preserve"> periods, while varieties genetically optimised for one environmental condition fail under the other conditions. </w:t>
      </w:r>
      <w:r w:rsidRPr="003E54F6">
        <w:rPr>
          <w:rStyle w:val="StyleUnderline"/>
        </w:rPr>
        <w:t>In particular</w:t>
      </w:r>
      <w:r w:rsidRPr="003E54F6">
        <w:rPr>
          <w:sz w:val="16"/>
        </w:rPr>
        <w:t xml:space="preserve">, winter </w:t>
      </w:r>
      <w:r w:rsidRPr="003E54F6">
        <w:rPr>
          <w:rStyle w:val="StyleUnderline"/>
        </w:rPr>
        <w:t>cereals</w:t>
      </w:r>
      <w:r w:rsidRPr="003E54F6">
        <w:rPr>
          <w:sz w:val="16"/>
        </w:rPr>
        <w:t xml:space="preserve">, depending on a prolonged period of low temperatures before they can shoot and flower (vernalisation), </w:t>
      </w:r>
      <w:r w:rsidRPr="003E54F6">
        <w:rPr>
          <w:rStyle w:val="StyleUnderline"/>
        </w:rPr>
        <w:t xml:space="preserve">produce significantly </w:t>
      </w:r>
      <w:r w:rsidRPr="003E54F6">
        <w:rPr>
          <w:rStyle w:val="Emphasis"/>
        </w:rPr>
        <w:t>reduced yields</w:t>
      </w:r>
      <w:r w:rsidRPr="003E54F6">
        <w:rPr>
          <w:rStyle w:val="StyleUnderline"/>
        </w:rPr>
        <w:t>.</w:t>
      </w:r>
    </w:p>
    <w:p w14:paraId="0A735050" w14:textId="77777777" w:rsidR="006C37C0" w:rsidRPr="00C9276E" w:rsidRDefault="006C37C0" w:rsidP="006C37C0">
      <w:pPr>
        <w:rPr>
          <w:rStyle w:val="StyleUnderline"/>
          <w:highlight w:val="green"/>
        </w:rPr>
      </w:pPr>
      <w:r w:rsidRPr="003E54F6">
        <w:rPr>
          <w:sz w:val="16"/>
        </w:rPr>
        <w:t xml:space="preserve">The </w:t>
      </w:r>
      <w:r w:rsidRPr="003E54F6">
        <w:rPr>
          <w:rStyle w:val="StyleUnderline"/>
        </w:rPr>
        <w:t xml:space="preserve">collapse of the </w:t>
      </w:r>
      <w:r w:rsidRPr="003E54F6">
        <w:rPr>
          <w:rStyle w:val="Emphasis"/>
        </w:rPr>
        <w:t>Greenland</w:t>
      </w:r>
      <w:r w:rsidRPr="003E54F6">
        <w:rPr>
          <w:rStyle w:val="StyleUnderline"/>
        </w:rPr>
        <w:t xml:space="preserve"> ice sheet is accelerating</w:t>
      </w:r>
      <w:r w:rsidRPr="003E54F6">
        <w:rPr>
          <w:sz w:val="16"/>
        </w:rPr>
        <w:t xml:space="preserve">, but it is not yet clear by when it will have melted completely, raising global sea levels by seven metres. Decision-makers are hoping for the long term and postponing protective measures for coastal regions that go beyond incremental dike increases. </w:t>
      </w:r>
      <w:r w:rsidRPr="003E54F6">
        <w:rPr>
          <w:rStyle w:val="StyleUnderline"/>
        </w:rPr>
        <w:t xml:space="preserve">The </w:t>
      </w:r>
      <w:r w:rsidRPr="003E54F6">
        <w:rPr>
          <w:rStyle w:val="Emphasis"/>
          <w:highlight w:val="green"/>
        </w:rPr>
        <w:t>tipping points</w:t>
      </w:r>
      <w:r w:rsidRPr="003E54F6">
        <w:rPr>
          <w:rStyle w:val="StyleUnderline"/>
        </w:rPr>
        <w:t xml:space="preserve"> of the climate</w:t>
      </w:r>
      <w:r w:rsidRPr="003E54F6">
        <w:rPr>
          <w:sz w:val="16"/>
        </w:rPr>
        <w:t xml:space="preserve">, first exceeded in the early 2020s, </w:t>
      </w:r>
      <w:r w:rsidRPr="003E54F6">
        <w:rPr>
          <w:rStyle w:val="StyleUnderline"/>
          <w:highlight w:val="green"/>
        </w:rPr>
        <w:t>are</w:t>
      </w:r>
      <w:r w:rsidRPr="003E54F6">
        <w:rPr>
          <w:rStyle w:val="StyleUnderline"/>
        </w:rPr>
        <w:t xml:space="preserve"> becoming </w:t>
      </w:r>
      <w:r w:rsidRPr="003E54F6">
        <w:rPr>
          <w:rStyle w:val="Emphasis"/>
          <w:highlight w:val="green"/>
        </w:rPr>
        <w:t>a cascade</w:t>
      </w:r>
      <w:r w:rsidRPr="003E54F6">
        <w:rPr>
          <w:sz w:val="16"/>
        </w:rPr>
        <w:t xml:space="preserve"> (Armstrong McKay et al, 2022). </w:t>
      </w:r>
      <w:r w:rsidRPr="003E54F6">
        <w:rPr>
          <w:rStyle w:val="StyleUnderline"/>
        </w:rPr>
        <w:t>Migration</w:t>
      </w:r>
      <w:r w:rsidRPr="003E54F6">
        <w:rPr>
          <w:sz w:val="16"/>
        </w:rPr>
        <w:t xml:space="preserve"> and immigration </w:t>
      </w:r>
      <w:r w:rsidRPr="003E54F6">
        <w:rPr>
          <w:rStyle w:val="StyleUnderline"/>
        </w:rPr>
        <w:t>of species</w:t>
      </w:r>
      <w:r w:rsidRPr="003E54F6">
        <w:rPr>
          <w:sz w:val="16"/>
        </w:rPr>
        <w:t xml:space="preserve"> result in communities that have never existed in the past 10,000 years, </w:t>
      </w:r>
      <w:r w:rsidRPr="003E54F6">
        <w:rPr>
          <w:rStyle w:val="StyleUnderline"/>
        </w:rPr>
        <w:t>altering</w:t>
      </w:r>
      <w:r w:rsidRPr="003E54F6">
        <w:rPr>
          <w:sz w:val="16"/>
        </w:rPr>
        <w:t xml:space="preserve"> the spectrum of </w:t>
      </w:r>
      <w:r w:rsidRPr="003E54F6">
        <w:rPr>
          <w:rStyle w:val="StyleUnderline"/>
        </w:rPr>
        <w:t>ecosystem services</w:t>
      </w:r>
      <w:r w:rsidRPr="003E54F6">
        <w:rPr>
          <w:sz w:val="16"/>
        </w:rPr>
        <w:t xml:space="preserve"> provided. The </w:t>
      </w:r>
      <w:r w:rsidRPr="003E54F6">
        <w:rPr>
          <w:rStyle w:val="Emphasis"/>
          <w:highlight w:val="green"/>
        </w:rPr>
        <w:t>restoration</w:t>
      </w:r>
      <w:r w:rsidRPr="003E54F6">
        <w:rPr>
          <w:rStyle w:val="StyleUnderline"/>
          <w:highlight w:val="green"/>
        </w:rPr>
        <w:t xml:space="preserve"> of ecosystems</w:t>
      </w:r>
      <w:r w:rsidRPr="003E54F6">
        <w:rPr>
          <w:sz w:val="16"/>
        </w:rPr>
        <w:t xml:space="preserve"> and their services </w:t>
      </w:r>
      <w:r w:rsidRPr="003E54F6">
        <w:rPr>
          <w:rStyle w:val="StyleUnderline"/>
          <w:highlight w:val="green"/>
        </w:rPr>
        <w:t>proves</w:t>
      </w:r>
      <w:r w:rsidRPr="003E54F6">
        <w:rPr>
          <w:rStyle w:val="StyleUnderline"/>
        </w:rPr>
        <w:t xml:space="preserve"> to be </w:t>
      </w:r>
      <w:r w:rsidRPr="003E54F6">
        <w:rPr>
          <w:rStyle w:val="Emphasis"/>
          <w:highlight w:val="green"/>
        </w:rPr>
        <w:t>impossible</w:t>
      </w:r>
      <w:r w:rsidRPr="003E54F6">
        <w:rPr>
          <w:sz w:val="16"/>
        </w:rPr>
        <w:t>.</w:t>
      </w:r>
    </w:p>
    <w:p w14:paraId="04DCD29A" w14:textId="77777777" w:rsidR="006C37C0" w:rsidRPr="00C9276E" w:rsidRDefault="006C37C0" w:rsidP="006C37C0">
      <w:pPr>
        <w:rPr>
          <w:rStyle w:val="StyleUnderline"/>
          <w:highlight w:val="green"/>
        </w:rPr>
      </w:pPr>
      <w:r w:rsidRPr="003E54F6">
        <w:rPr>
          <w:sz w:val="16"/>
          <w:szCs w:val="16"/>
        </w:rPr>
        <w:t>Health</w:t>
      </w:r>
    </w:p>
    <w:p w14:paraId="268800A4" w14:textId="77777777" w:rsidR="006C37C0" w:rsidRPr="00C9276E" w:rsidRDefault="006C37C0" w:rsidP="006C37C0">
      <w:pPr>
        <w:rPr>
          <w:rStyle w:val="StyleUnderline"/>
          <w:highlight w:val="green"/>
        </w:rPr>
      </w:pPr>
      <w:r w:rsidRPr="003E54F6">
        <w:rPr>
          <w:sz w:val="16"/>
          <w:szCs w:val="16"/>
        </w:rPr>
        <w:t>In particular in ageing societies, health costs are spiralling out of control (in European public health systems less than in the United States). The problem is aggravated by the additional challenges caused by environmental degradation, like more frequent pandemics, new infectious diseases and the curbs on medical research introduced to minimise the risk of terrorists using bio-medical know-how to produce and disseminate bioweapons (Brent et al, 2024).</w:t>
      </w:r>
    </w:p>
    <w:p w14:paraId="4A8D4AE0" w14:textId="77777777" w:rsidR="006C37C0" w:rsidRPr="00C9276E" w:rsidRDefault="006C37C0" w:rsidP="006C37C0">
      <w:pPr>
        <w:rPr>
          <w:rStyle w:val="StyleUnderline"/>
          <w:highlight w:val="green"/>
        </w:rPr>
      </w:pPr>
      <w:r w:rsidRPr="003E54F6">
        <w:rPr>
          <w:sz w:val="16"/>
          <w:szCs w:val="16"/>
        </w:rPr>
        <w:t>The areas suitable for malaria transmission have grown by 10 per cent and more where re-wetting of wetlands was implemented. Disease vectors such as the tiger mosquito are forming stable local populations in formerly temperate climate zones, ticks continue to spread, and known tropical pathogens are spreading at an increasing rate (Mora et al, 2022). It is not possible to prevent the new waves of infection through precautionary measures due to the multitude of mechanisms of action.</w:t>
      </w:r>
    </w:p>
    <w:p w14:paraId="297E4F2A" w14:textId="77777777" w:rsidR="006C37C0" w:rsidRPr="00C9276E" w:rsidRDefault="006C37C0" w:rsidP="006C37C0">
      <w:pPr>
        <w:rPr>
          <w:rStyle w:val="StyleUnderline"/>
          <w:highlight w:val="green"/>
        </w:rPr>
      </w:pPr>
      <w:r w:rsidRPr="003E54F6">
        <w:rPr>
          <w:sz w:val="16"/>
          <w:szCs w:val="16"/>
        </w:rPr>
        <w:t>2040</w:t>
      </w:r>
    </w:p>
    <w:p w14:paraId="6DAFC54A" w14:textId="77777777" w:rsidR="006C37C0" w:rsidRPr="00C9276E" w:rsidRDefault="006C37C0" w:rsidP="006C37C0">
      <w:pPr>
        <w:rPr>
          <w:rStyle w:val="StyleUnderline"/>
          <w:highlight w:val="green"/>
        </w:rPr>
      </w:pPr>
      <w:r w:rsidRPr="003E54F6">
        <w:rPr>
          <w:sz w:val="16"/>
          <w:szCs w:val="16"/>
        </w:rPr>
        <w:t>Economy</w:t>
      </w:r>
    </w:p>
    <w:p w14:paraId="0B308938" w14:textId="77777777" w:rsidR="006C37C0" w:rsidRPr="00C9276E" w:rsidRDefault="006C37C0" w:rsidP="006C37C0">
      <w:pPr>
        <w:rPr>
          <w:rStyle w:val="StyleUnderline"/>
          <w:highlight w:val="green"/>
        </w:rPr>
      </w:pPr>
      <w:r w:rsidRPr="003E54F6">
        <w:rPr>
          <w:sz w:val="16"/>
          <w:szCs w:val="16"/>
        </w:rPr>
        <w:t>The obstacles to growth already manifest in 2030 have been growing, and new ones have emerged, for individual countries (mostly the heavily export-dependent ones like China and Germany), and for the world economy as a whole. Already 15 years ago, economic research estimated that an increase in global temperature of 1°C would lead to a 12 per cent decline in global GDP (Bilal and Känzig, 2024), and the ‘locked in’ global economic damage caused by global warming up to the year 2050 was estimated to be almost US$60,000 billion, corresponding to 30 per cent of the global economy (Kotz et al, 2024) – now the bill has to be paid. Add to this the expenditure on coastal protection, relocation of dykes and partial abandonment of cities and settlements due to the faster than expected rise in sea levels now and in the next decades (Taberna, 2022), what we have been facing since 2030 is just the beginning of a long-term, climate change-induced recession of the entire global economy (Kotz et al, 2024).</w:t>
      </w:r>
    </w:p>
    <w:p w14:paraId="600CDB05" w14:textId="77777777" w:rsidR="006C37C0" w:rsidRPr="00C9276E" w:rsidRDefault="006C37C0" w:rsidP="006C37C0">
      <w:pPr>
        <w:rPr>
          <w:rStyle w:val="StyleUnderline"/>
          <w:highlight w:val="green"/>
        </w:rPr>
      </w:pPr>
      <w:r w:rsidRPr="003E54F6">
        <w:rPr>
          <w:sz w:val="16"/>
        </w:rPr>
        <w:t xml:space="preserve">Hence, after years of stagnation, </w:t>
      </w:r>
      <w:r w:rsidRPr="003E54F6">
        <w:rPr>
          <w:rStyle w:val="StyleUnderline"/>
        </w:rPr>
        <w:t xml:space="preserve">economic growth has </w:t>
      </w:r>
      <w:r w:rsidRPr="003E54F6">
        <w:rPr>
          <w:rStyle w:val="Emphasis"/>
        </w:rPr>
        <w:t>turned negative</w:t>
      </w:r>
      <w:r w:rsidRPr="003E54F6">
        <w:rPr>
          <w:sz w:val="16"/>
        </w:rPr>
        <w:t xml:space="preserve">. The economic reason is that to generate growth, the annual investment must be higher than what is needed to compensate for loss to wear and tear, and the requirements of technological development – otherwise the production potential does not increase. Investments are financed from the surplus of the previous year, plus by credit. The latter is limited in the private sector by the risk of over-indebtedness, and in the public sector by the necessity to keep redemption below a level impinging on key policy priorities, and to limit the regressive effects of taxpayers financing the interest for rich lenders. </w:t>
      </w:r>
      <w:r w:rsidRPr="003E54F6">
        <w:rPr>
          <w:rStyle w:val="StyleUnderline"/>
        </w:rPr>
        <w:t>Hence the necessary</w:t>
      </w:r>
      <w:r w:rsidRPr="003E54F6">
        <w:rPr>
          <w:sz w:val="16"/>
        </w:rPr>
        <w:t xml:space="preserve"> massive defensive </w:t>
      </w:r>
      <w:r w:rsidRPr="003E54F6">
        <w:rPr>
          <w:rStyle w:val="StyleUnderline"/>
        </w:rPr>
        <w:t xml:space="preserve">investments in climate </w:t>
      </w:r>
      <w:r w:rsidRPr="003E54F6">
        <w:rPr>
          <w:rStyle w:val="Emphasis"/>
          <w:highlight w:val="green"/>
        </w:rPr>
        <w:t>adaptation</w:t>
      </w:r>
      <w:r w:rsidRPr="003E54F6">
        <w:rPr>
          <w:sz w:val="16"/>
        </w:rPr>
        <w:t xml:space="preserve">, the </w:t>
      </w:r>
      <w:r w:rsidRPr="003E54F6">
        <w:rPr>
          <w:rStyle w:val="StyleUnderline"/>
        </w:rPr>
        <w:t>repair of</w:t>
      </w:r>
      <w:r w:rsidRPr="003E54F6">
        <w:rPr>
          <w:sz w:val="16"/>
        </w:rPr>
        <w:t xml:space="preserve"> environmental </w:t>
      </w:r>
      <w:r w:rsidRPr="003E54F6">
        <w:rPr>
          <w:rStyle w:val="Emphasis"/>
        </w:rPr>
        <w:t>damages</w:t>
      </w:r>
      <w:r w:rsidRPr="003E54F6">
        <w:rPr>
          <w:rStyle w:val="StyleUnderline"/>
        </w:rPr>
        <w:t>, protection of</w:t>
      </w:r>
      <w:r w:rsidRPr="003E54F6">
        <w:rPr>
          <w:sz w:val="16"/>
        </w:rPr>
        <w:t xml:space="preserve"> biodiversity (not least </w:t>
      </w:r>
      <w:r w:rsidRPr="003E54F6">
        <w:rPr>
          <w:rStyle w:val="StyleUnderline"/>
        </w:rPr>
        <w:t xml:space="preserve">for </w:t>
      </w:r>
      <w:r w:rsidRPr="003E54F6">
        <w:rPr>
          <w:rStyle w:val="Emphasis"/>
        </w:rPr>
        <w:t>food</w:t>
      </w:r>
      <w:r w:rsidRPr="003E54F6">
        <w:rPr>
          <w:sz w:val="16"/>
        </w:rPr>
        <w:t xml:space="preserve"> security) </w:t>
      </w:r>
      <w:r w:rsidRPr="003E54F6">
        <w:rPr>
          <w:rStyle w:val="StyleUnderline"/>
        </w:rPr>
        <w:t>and cleaning</w:t>
      </w:r>
      <w:r w:rsidRPr="003E54F6">
        <w:rPr>
          <w:sz w:val="16"/>
        </w:rPr>
        <w:t xml:space="preserve"> the environment from health-threatening </w:t>
      </w:r>
      <w:r w:rsidRPr="003E54F6">
        <w:rPr>
          <w:rStyle w:val="StyleUnderline"/>
        </w:rPr>
        <w:t>pollution</w:t>
      </w:r>
      <w:r w:rsidRPr="003E54F6">
        <w:rPr>
          <w:sz w:val="16"/>
        </w:rPr>
        <w:t xml:space="preserve"> with particulate matter, </w:t>
      </w:r>
      <w:r w:rsidRPr="003E54F6">
        <w:rPr>
          <w:rStyle w:val="StyleUnderline"/>
        </w:rPr>
        <w:t>microplastics</w:t>
      </w:r>
      <w:r w:rsidRPr="003E54F6">
        <w:rPr>
          <w:sz w:val="16"/>
        </w:rPr>
        <w:t xml:space="preserve"> and the like – economically </w:t>
      </w:r>
      <w:r w:rsidRPr="003E54F6">
        <w:rPr>
          <w:rStyle w:val="StyleUnderline"/>
        </w:rPr>
        <w:t xml:space="preserve">necessary to avoid future losses – begin </w:t>
      </w:r>
      <w:r w:rsidRPr="003E54F6">
        <w:rPr>
          <w:rStyle w:val="Emphasis"/>
        </w:rPr>
        <w:t>crowding out</w:t>
      </w:r>
      <w:r w:rsidRPr="003E54F6">
        <w:rPr>
          <w:rStyle w:val="StyleUnderline"/>
        </w:rPr>
        <w:t xml:space="preserve"> investments in</w:t>
      </w:r>
      <w:r w:rsidRPr="003E54F6">
        <w:rPr>
          <w:sz w:val="16"/>
        </w:rPr>
        <w:t xml:space="preserve"> expanding the </w:t>
      </w:r>
      <w:r w:rsidRPr="003E54F6">
        <w:rPr>
          <w:rStyle w:val="Emphasis"/>
        </w:rPr>
        <w:t>production</w:t>
      </w:r>
      <w:r w:rsidRPr="003E54F6">
        <w:rPr>
          <w:sz w:val="16"/>
        </w:rPr>
        <w:t xml:space="preserve"> potential. The increased </w:t>
      </w:r>
      <w:r w:rsidRPr="003E54F6">
        <w:rPr>
          <w:rStyle w:val="StyleUnderline"/>
        </w:rPr>
        <w:t>spending on CCS and hydrogen</w:t>
      </w:r>
      <w:r w:rsidRPr="003E54F6">
        <w:rPr>
          <w:sz w:val="16"/>
        </w:rPr>
        <w:t xml:space="preserve"> processes and </w:t>
      </w:r>
      <w:r w:rsidRPr="003E54F6">
        <w:rPr>
          <w:rStyle w:val="Emphasis"/>
        </w:rPr>
        <w:t>infra</w:t>
      </w:r>
      <w:r w:rsidRPr="003E54F6">
        <w:rPr>
          <w:sz w:val="16"/>
        </w:rPr>
        <w:t xml:space="preserve">structures, </w:t>
      </w:r>
      <w:r w:rsidRPr="003E54F6">
        <w:rPr>
          <w:rStyle w:val="Emphasis"/>
        </w:rPr>
        <w:t>arm</w:t>
      </w:r>
      <w:r w:rsidRPr="003E54F6">
        <w:rPr>
          <w:sz w:val="16"/>
        </w:rPr>
        <w:t>ament</w:t>
      </w:r>
      <w:r w:rsidRPr="003E54F6">
        <w:rPr>
          <w:rStyle w:val="Emphasis"/>
        </w:rPr>
        <w:t>s</w:t>
      </w:r>
      <w:r w:rsidRPr="003E54F6">
        <w:rPr>
          <w:rStyle w:val="StyleUnderline"/>
        </w:rPr>
        <w:t>, and business subsidies</w:t>
      </w:r>
      <w:r w:rsidRPr="003E54F6">
        <w:rPr>
          <w:sz w:val="16"/>
        </w:rPr>
        <w:t xml:space="preserve"> for climate neutral production (state subsidies cover a significant share of the European chemical industry’s 2021–50 decarbonisation funding gap of US$550 billion [Scott, 2024]), and so on, </w:t>
      </w:r>
      <w:r w:rsidRPr="003E54F6">
        <w:rPr>
          <w:rStyle w:val="Emphasis"/>
        </w:rPr>
        <w:t>exacerbates</w:t>
      </w:r>
      <w:r w:rsidRPr="003E54F6">
        <w:rPr>
          <w:rStyle w:val="StyleUnderline"/>
        </w:rPr>
        <w:t xml:space="preserve"> the situation</w:t>
      </w:r>
      <w:r w:rsidRPr="003E54F6">
        <w:rPr>
          <w:sz w:val="16"/>
        </w:rPr>
        <w:t xml:space="preserve">. Furthermore, the </w:t>
      </w:r>
      <w:r w:rsidRPr="003E54F6">
        <w:rPr>
          <w:rStyle w:val="StyleUnderline"/>
        </w:rPr>
        <w:t xml:space="preserve">health systems are at the brink of </w:t>
      </w:r>
      <w:r w:rsidRPr="003E54F6">
        <w:rPr>
          <w:rStyle w:val="Emphasis"/>
        </w:rPr>
        <w:t>collapse</w:t>
      </w:r>
      <w:r w:rsidRPr="003E54F6">
        <w:rPr>
          <w:rStyle w:val="StyleUnderline"/>
        </w:rPr>
        <w:t xml:space="preserve"> due to heat-induced</w:t>
      </w:r>
      <w:r w:rsidRPr="003E54F6">
        <w:rPr>
          <w:sz w:val="16"/>
        </w:rPr>
        <w:t xml:space="preserve"> treatment </w:t>
      </w:r>
      <w:r w:rsidRPr="003E54F6">
        <w:rPr>
          <w:rStyle w:val="StyleUnderline"/>
        </w:rPr>
        <w:t xml:space="preserve">needs, and with them the </w:t>
      </w:r>
      <w:r w:rsidRPr="003E54F6">
        <w:rPr>
          <w:rStyle w:val="Emphasis"/>
        </w:rPr>
        <w:t>stability</w:t>
      </w:r>
      <w:r w:rsidRPr="003E54F6">
        <w:rPr>
          <w:rStyle w:val="StyleUnderline"/>
        </w:rPr>
        <w:t xml:space="preserve"> of an </w:t>
      </w:r>
      <w:r w:rsidRPr="003E54F6">
        <w:rPr>
          <w:rStyle w:val="Emphasis"/>
        </w:rPr>
        <w:t>ageing</w:t>
      </w:r>
      <w:r w:rsidRPr="003E54F6">
        <w:rPr>
          <w:rStyle w:val="StyleUnderline"/>
        </w:rPr>
        <w:t xml:space="preserve"> society</w:t>
      </w:r>
      <w:r w:rsidRPr="003E54F6">
        <w:rPr>
          <w:sz w:val="16"/>
        </w:rPr>
        <w:t xml:space="preserve"> (Romanello et al, 2021). Such investments are classified as ‘defensive’, as they prevent damages accumulating, but are not (or only to a certain part) enhancing the production potential. Subsidies are claimed as for the business sector, defensive investment needs are mostly the result of mandatory legal obligations. Innovation, dematerialization and digitalization suffer, in particular as decarbonization, digitalization and weapons production are competing for the same or similar physical resources. As defensive investments are crowding out business production capacity enhancing investments, the production potential is shrinking, and GDP declines. For some time, public authorities have tried to compensate such investment capital scarcity with </w:t>
      </w:r>
      <w:r w:rsidRPr="003E54F6">
        <w:rPr>
          <w:rStyle w:val="StyleUnderline"/>
        </w:rPr>
        <w:t xml:space="preserve">public </w:t>
      </w:r>
      <w:r w:rsidRPr="003E54F6">
        <w:rPr>
          <w:rStyle w:val="Emphasis"/>
          <w:highlight w:val="green"/>
        </w:rPr>
        <w:t>funding</w:t>
      </w:r>
      <w:r w:rsidRPr="003E54F6">
        <w:rPr>
          <w:sz w:val="16"/>
        </w:rPr>
        <w:t xml:space="preserve">, but the </w:t>
      </w:r>
      <w:r w:rsidRPr="003E54F6">
        <w:rPr>
          <w:rStyle w:val="StyleUnderline"/>
        </w:rPr>
        <w:t>required</w:t>
      </w:r>
      <w:r w:rsidRPr="003E54F6">
        <w:rPr>
          <w:sz w:val="16"/>
        </w:rPr>
        <w:t xml:space="preserve"> level </w:t>
      </w:r>
      <w:r w:rsidRPr="003E54F6">
        <w:rPr>
          <w:rStyle w:val="StyleUnderline"/>
          <w:highlight w:val="green"/>
        </w:rPr>
        <w:t xml:space="preserve">is </w:t>
      </w:r>
      <w:r w:rsidRPr="003E54F6">
        <w:rPr>
          <w:rStyle w:val="Emphasis"/>
          <w:highlight w:val="green"/>
        </w:rPr>
        <w:t>surpassing</w:t>
      </w:r>
      <w:r w:rsidRPr="003E54F6">
        <w:rPr>
          <w:rStyle w:val="StyleUnderline"/>
        </w:rPr>
        <w:t xml:space="preserve"> all estimates of</w:t>
      </w:r>
      <w:r w:rsidRPr="003E54F6">
        <w:rPr>
          <w:sz w:val="16"/>
        </w:rPr>
        <w:t xml:space="preserve"> public </w:t>
      </w:r>
      <w:r w:rsidRPr="003E54F6">
        <w:rPr>
          <w:rStyle w:val="StyleUnderline"/>
        </w:rPr>
        <w:t xml:space="preserve">fund </w:t>
      </w:r>
      <w:r w:rsidRPr="003E54F6">
        <w:rPr>
          <w:rStyle w:val="Emphasis"/>
          <w:highlight w:val="green"/>
        </w:rPr>
        <w:t>availability</w:t>
      </w:r>
      <w:r w:rsidRPr="003E54F6">
        <w:rPr>
          <w:sz w:val="16"/>
        </w:rPr>
        <w:t>. The necessary level of government spending begins to lead to a higher tax burden on corporate profits and to declining real incomes, public disapproval and social unrest.</w:t>
      </w:r>
    </w:p>
    <w:p w14:paraId="683B3910" w14:textId="77777777" w:rsidR="006C37C0" w:rsidRPr="00C9276E" w:rsidRDefault="006C37C0" w:rsidP="006C37C0">
      <w:pPr>
        <w:rPr>
          <w:rStyle w:val="StyleUnderline"/>
          <w:highlight w:val="green"/>
        </w:rPr>
      </w:pPr>
      <w:r w:rsidRPr="003E54F6">
        <w:rPr>
          <w:sz w:val="16"/>
          <w:szCs w:val="16"/>
        </w:rPr>
        <w:t>Consumption</w:t>
      </w:r>
    </w:p>
    <w:p w14:paraId="43090A62" w14:textId="77777777" w:rsidR="006C37C0" w:rsidRPr="00C9276E" w:rsidRDefault="006C37C0" w:rsidP="006C37C0">
      <w:pPr>
        <w:rPr>
          <w:rStyle w:val="StyleUnderline"/>
          <w:highlight w:val="green"/>
        </w:rPr>
      </w:pPr>
      <w:r w:rsidRPr="003E54F6">
        <w:rPr>
          <w:sz w:val="16"/>
        </w:rPr>
        <w:t xml:space="preserve">Consumption, which has been the main driver of ecological burdens since the turn of the millennium, is declining – the consumer </w:t>
      </w:r>
      <w:r w:rsidRPr="003E54F6">
        <w:rPr>
          <w:rStyle w:val="StyleUnderline"/>
        </w:rPr>
        <w:t xml:space="preserve">society is </w:t>
      </w:r>
      <w:r w:rsidRPr="003E54F6">
        <w:rPr>
          <w:rStyle w:val="Emphasis"/>
        </w:rPr>
        <w:t>running out</w:t>
      </w:r>
      <w:r w:rsidRPr="003E54F6">
        <w:rPr>
          <w:rStyle w:val="StyleUnderline"/>
        </w:rPr>
        <w:t xml:space="preserve"> of consumers</w:t>
      </w:r>
      <w:r w:rsidRPr="003E54F6">
        <w:rPr>
          <w:sz w:val="16"/>
        </w:rPr>
        <w:t xml:space="preserve"> (Spangenberg and Kurz, 2023). However, this externally enforced reduction in consumption leads an ever fiercer defence of privileges, less willingness to voluntarily reduce consumption, or to share the remaining wealth with others, in particular with the Global South. Hence, public pressure results in an end to development cooperation and (the always insufficient) financial support for climate adaptation to poor countries. The result is more climate refugees, clashing with a decreasing willingness to welcome any kind of migrants as they are – wrongly – perceived as competitors for the diminishing consumption space. Consumer dissatisfaction spills over into increasing scepticism regarding the liberal democratic system – an institutional crisis is emerging (Kalke et al, 2024).</w:t>
      </w:r>
    </w:p>
    <w:p w14:paraId="4CE016D6" w14:textId="77777777" w:rsidR="006C37C0" w:rsidRPr="00C9276E" w:rsidRDefault="006C37C0" w:rsidP="006C37C0">
      <w:pPr>
        <w:rPr>
          <w:rStyle w:val="StyleUnderline"/>
          <w:highlight w:val="green"/>
        </w:rPr>
      </w:pPr>
      <w:r w:rsidRPr="003E54F6">
        <w:rPr>
          <w:sz w:val="16"/>
          <w:szCs w:val="16"/>
        </w:rPr>
        <w:t>Politics</w:t>
      </w:r>
    </w:p>
    <w:p w14:paraId="4BD8E349" w14:textId="77777777" w:rsidR="006C37C0" w:rsidRPr="00C9276E" w:rsidRDefault="006C37C0" w:rsidP="006C37C0">
      <w:pPr>
        <w:rPr>
          <w:rStyle w:val="StyleUnderline"/>
          <w:highlight w:val="green"/>
        </w:rPr>
      </w:pPr>
      <w:r w:rsidRPr="003E54F6">
        <w:rPr>
          <w:sz w:val="16"/>
        </w:rPr>
        <w:t xml:space="preserve">The global political situation has become volatile, with a group of major powers struggling for dominance, while the majority of countries tries to navigate the stormy waters in changing collaborations and confrontations. </w:t>
      </w:r>
      <w:r w:rsidRPr="003E54F6">
        <w:rPr>
          <w:rStyle w:val="Emphasis"/>
          <w:highlight w:val="green"/>
        </w:rPr>
        <w:t>Trade wars</w:t>
      </w:r>
      <w:r w:rsidRPr="003E54F6">
        <w:rPr>
          <w:sz w:val="16"/>
        </w:rPr>
        <w:t xml:space="preserve"> and patent conflicts </w:t>
      </w:r>
      <w:r w:rsidRPr="003E54F6">
        <w:rPr>
          <w:rStyle w:val="StyleUnderline"/>
          <w:highlight w:val="green"/>
        </w:rPr>
        <w:t>prevail</w:t>
      </w:r>
      <w:r w:rsidRPr="003E54F6">
        <w:rPr>
          <w:sz w:val="16"/>
        </w:rPr>
        <w:t xml:space="preserve">; international </w:t>
      </w:r>
      <w:r w:rsidRPr="003E54F6">
        <w:rPr>
          <w:rStyle w:val="StyleUnderline"/>
        </w:rPr>
        <w:t>regimes</w:t>
      </w:r>
      <w:r w:rsidRPr="003E54F6">
        <w:rPr>
          <w:sz w:val="16"/>
        </w:rPr>
        <w:t xml:space="preserve"> of intellectual property </w:t>
      </w:r>
      <w:r w:rsidRPr="003E54F6">
        <w:rPr>
          <w:rStyle w:val="StyleUnderline"/>
        </w:rPr>
        <w:t>rights</w:t>
      </w:r>
      <w:r w:rsidRPr="003E54F6">
        <w:rPr>
          <w:sz w:val="16"/>
        </w:rPr>
        <w:t xml:space="preserve"> have </w:t>
      </w:r>
      <w:r w:rsidRPr="003E54F6">
        <w:rPr>
          <w:rStyle w:val="StyleUnderline"/>
        </w:rPr>
        <w:t xml:space="preserve">collapsed and </w:t>
      </w:r>
      <w:r w:rsidRPr="003E54F6">
        <w:rPr>
          <w:rStyle w:val="Emphasis"/>
        </w:rPr>
        <w:t>free trade</w:t>
      </w:r>
      <w:r w:rsidRPr="003E54F6">
        <w:rPr>
          <w:sz w:val="16"/>
        </w:rPr>
        <w:t xml:space="preserve"> in resources </w:t>
      </w:r>
      <w:r w:rsidRPr="003E54F6">
        <w:rPr>
          <w:rStyle w:val="StyleUnderline"/>
        </w:rPr>
        <w:t xml:space="preserve">has come to a virtual </w:t>
      </w:r>
      <w:r w:rsidRPr="003E54F6">
        <w:rPr>
          <w:rStyle w:val="Emphasis"/>
        </w:rPr>
        <w:t>standstill</w:t>
      </w:r>
      <w:r w:rsidRPr="003E54F6">
        <w:rPr>
          <w:sz w:val="16"/>
        </w:rPr>
        <w:t xml:space="preserve">. Armed conflicts are fueled by geopolitics and upscaled by weapons export since 2025, </w:t>
      </w:r>
      <w:r w:rsidRPr="003E54F6">
        <w:rPr>
          <w:rStyle w:val="StyleUnderline"/>
          <w:highlight w:val="green"/>
        </w:rPr>
        <w:t>resource wars increase</w:t>
      </w:r>
      <w:r w:rsidRPr="003E54F6">
        <w:rPr>
          <w:sz w:val="16"/>
        </w:rPr>
        <w:t xml:space="preserve">, but in order to avoid nuclear escalation, the major powers impose an allocation system for raw materials, with quotas for all countries (which many consider a neocolonial means to deny access to non-affiliate countries). </w:t>
      </w:r>
      <w:r w:rsidRPr="003E54F6">
        <w:rPr>
          <w:rStyle w:val="StyleUnderline"/>
        </w:rPr>
        <w:t>There are</w:t>
      </w:r>
      <w:r w:rsidRPr="003E54F6">
        <w:rPr>
          <w:sz w:val="16"/>
        </w:rPr>
        <w:t xml:space="preserve"> political and </w:t>
      </w:r>
      <w:r w:rsidRPr="003E54F6">
        <w:rPr>
          <w:rStyle w:val="Emphasis"/>
          <w:highlight w:val="green"/>
        </w:rPr>
        <w:t>armed conflicts</w:t>
      </w:r>
      <w:r w:rsidRPr="003E54F6">
        <w:rPr>
          <w:rStyle w:val="StyleUnderline"/>
          <w:highlight w:val="green"/>
        </w:rPr>
        <w:t xml:space="preserve"> about</w:t>
      </w:r>
      <w:r w:rsidRPr="003E54F6">
        <w:rPr>
          <w:rStyle w:val="StyleUnderline"/>
        </w:rPr>
        <w:t xml:space="preserve"> access to increasingly short fresh</w:t>
      </w:r>
      <w:r w:rsidRPr="003E54F6">
        <w:rPr>
          <w:rStyle w:val="Emphasis"/>
          <w:highlight w:val="green"/>
        </w:rPr>
        <w:t>water</w:t>
      </w:r>
      <w:r w:rsidRPr="003E54F6">
        <w:rPr>
          <w:rStyle w:val="StyleUnderline"/>
          <w:highlight w:val="green"/>
        </w:rPr>
        <w:t xml:space="preserve"> supplies</w:t>
      </w:r>
      <w:r w:rsidRPr="003E54F6">
        <w:rPr>
          <w:sz w:val="16"/>
        </w:rPr>
        <w:t xml:space="preserve">. The global </w:t>
      </w:r>
      <w:r w:rsidRPr="003E54F6">
        <w:rPr>
          <w:rStyle w:val="StyleUnderline"/>
        </w:rPr>
        <w:t xml:space="preserve">water </w:t>
      </w:r>
      <w:r w:rsidRPr="003E54F6">
        <w:rPr>
          <w:rStyle w:val="Emphasis"/>
        </w:rPr>
        <w:t>crisis</w:t>
      </w:r>
      <w:r w:rsidRPr="003E54F6">
        <w:rPr>
          <w:rStyle w:val="StyleUnderline"/>
        </w:rPr>
        <w:t xml:space="preserve"> takes its toll, </w:t>
      </w:r>
      <w:r w:rsidRPr="003E54F6">
        <w:rPr>
          <w:rStyle w:val="Emphasis"/>
        </w:rPr>
        <w:t>hunger</w:t>
      </w:r>
      <w:r w:rsidRPr="003E54F6">
        <w:rPr>
          <w:rStyle w:val="StyleUnderline"/>
        </w:rPr>
        <w:t xml:space="preserve"> is</w:t>
      </w:r>
      <w:r w:rsidRPr="003E54F6">
        <w:rPr>
          <w:sz w:val="16"/>
        </w:rPr>
        <w:t xml:space="preserve"> getting </w:t>
      </w:r>
      <w:r w:rsidRPr="003E54F6">
        <w:rPr>
          <w:rStyle w:val="Emphasis"/>
        </w:rPr>
        <w:t>normalized</w:t>
      </w:r>
      <w:r w:rsidRPr="003E54F6">
        <w:rPr>
          <w:sz w:val="16"/>
        </w:rPr>
        <w:t xml:space="preserve"> in many parts of the world, </w:t>
      </w:r>
      <w:r w:rsidRPr="003E54F6">
        <w:rPr>
          <w:rStyle w:val="StyleUnderline"/>
        </w:rPr>
        <w:t xml:space="preserve">due to declining </w:t>
      </w:r>
      <w:r w:rsidRPr="003E54F6">
        <w:rPr>
          <w:rStyle w:val="Emphasis"/>
        </w:rPr>
        <w:t>harvests</w:t>
      </w:r>
      <w:r w:rsidRPr="003E54F6">
        <w:rPr>
          <w:sz w:val="16"/>
        </w:rPr>
        <w:t xml:space="preserve"> due to heat stress and lack of irrigation water.</w:t>
      </w:r>
    </w:p>
    <w:p w14:paraId="5A9455AA" w14:textId="77777777" w:rsidR="006C37C0" w:rsidRPr="00C9276E" w:rsidRDefault="006C37C0" w:rsidP="006C37C0">
      <w:pPr>
        <w:rPr>
          <w:rStyle w:val="StyleUnderline"/>
          <w:highlight w:val="green"/>
        </w:rPr>
      </w:pPr>
      <w:r w:rsidRPr="003E54F6">
        <w:rPr>
          <w:sz w:val="16"/>
          <w:szCs w:val="16"/>
        </w:rPr>
        <w:t>Public pressure demands a ‘Fortress’ policy, denying climate refugees access to the still relatively affluent countries – a demand the strong extreme right is more than happy to fulfil (nativism, economic fears, and so on). Permanent involvement in resource wars and repulsion fights against refugees at all borders leads to a militarizing of societies, but also to a more favorable view on elements of a war economy. This, together with the shortage of physical resources, has drastic political consequences.</w:t>
      </w:r>
    </w:p>
    <w:p w14:paraId="07A7350D" w14:textId="77777777" w:rsidR="006C37C0" w:rsidRPr="00C9276E" w:rsidRDefault="006C37C0" w:rsidP="006C37C0">
      <w:pPr>
        <w:rPr>
          <w:rStyle w:val="StyleUnderline"/>
          <w:highlight w:val="green"/>
        </w:rPr>
      </w:pPr>
      <w:r w:rsidRPr="003E54F6">
        <w:rPr>
          <w:sz w:val="16"/>
          <w:szCs w:val="16"/>
        </w:rPr>
        <w:t>Domestically, in most European countries and beyond, politicians have pulled the emergency brake and declared both a ‘climate war’ (mostly neglecting other environmental problems) and ‘identity defense’ (rejection not only of refugees, but all ‘foreign’ inhabitants – at the expense of lacking skills and workers in the labor force). As the permanent resource constraints and the high cost of enforcing access make it impossible to any longer ignore the problem of overconsumption, decisionmakers try to find ways to accommodate the internationally set resource quota. The limited materials are auctioned off nationally, with special purchase rights for non-commercial users. This mechanism, borrowed from war economics, leads to a massive restructuring of industry, as high resource efficiency becomes a prerequisite for a secured further existence. In order to limit overconsumption, those consumer goods that have become scarce are given away on non-tradable ration coupons. This ensures that scarce goods are available to all and are not consumed or hoarded by a privileged few at the expense of the general public.</w:t>
      </w:r>
    </w:p>
    <w:p w14:paraId="34AAE27B" w14:textId="77777777" w:rsidR="006C37C0" w:rsidRPr="00C9276E" w:rsidRDefault="006C37C0" w:rsidP="006C37C0">
      <w:pPr>
        <w:rPr>
          <w:rStyle w:val="StyleUnderline"/>
          <w:highlight w:val="green"/>
        </w:rPr>
      </w:pPr>
      <w:r w:rsidRPr="003E54F6">
        <w:rPr>
          <w:sz w:val="16"/>
          <w:szCs w:val="16"/>
        </w:rPr>
        <w:t>2050</w:t>
      </w:r>
    </w:p>
    <w:p w14:paraId="1ABF4959" w14:textId="77777777" w:rsidR="006C37C0" w:rsidRPr="00C9276E" w:rsidRDefault="006C37C0" w:rsidP="006C37C0">
      <w:pPr>
        <w:rPr>
          <w:rStyle w:val="StyleUnderline"/>
          <w:highlight w:val="green"/>
        </w:rPr>
      </w:pPr>
      <w:r w:rsidRPr="003E54F6">
        <w:rPr>
          <w:sz w:val="16"/>
          <w:szCs w:val="16"/>
        </w:rPr>
        <w:t>Rising temperature, rising sea levels, rising migration</w:t>
      </w:r>
    </w:p>
    <w:p w14:paraId="376DABCE" w14:textId="77777777" w:rsidR="006C37C0" w:rsidRPr="00C9276E" w:rsidRDefault="006C37C0" w:rsidP="006C37C0">
      <w:pPr>
        <w:rPr>
          <w:rStyle w:val="StyleUnderline"/>
          <w:highlight w:val="green"/>
        </w:rPr>
      </w:pPr>
      <w:r w:rsidRPr="003E54F6">
        <w:rPr>
          <w:sz w:val="16"/>
        </w:rPr>
        <w:t xml:space="preserve">The emergency measures introduced in 2040 have managed to prevent or at least postpone the collapse otherwise due. Nevertheless, global </w:t>
      </w:r>
      <w:r w:rsidRPr="003E54F6">
        <w:rPr>
          <w:rStyle w:val="StyleUnderline"/>
        </w:rPr>
        <w:t xml:space="preserve">warming </w:t>
      </w:r>
      <w:r w:rsidRPr="003E54F6">
        <w:rPr>
          <w:rStyle w:val="Emphasis"/>
        </w:rPr>
        <w:t>surpasses</w:t>
      </w:r>
      <w:r w:rsidRPr="003E54F6">
        <w:rPr>
          <w:sz w:val="16"/>
        </w:rPr>
        <w:t xml:space="preserve"> 2.5°C (that is, </w:t>
      </w:r>
      <w:r w:rsidRPr="003E54F6">
        <w:rPr>
          <w:rStyle w:val="Emphasis"/>
        </w:rPr>
        <w:t>5°</w:t>
      </w:r>
      <w:r w:rsidRPr="003E54F6">
        <w:rPr>
          <w:rStyle w:val="StyleUnderline"/>
        </w:rPr>
        <w:t>C over land</w:t>
      </w:r>
      <w:r w:rsidRPr="003E54F6">
        <w:rPr>
          <w:sz w:val="16"/>
        </w:rPr>
        <w:t xml:space="preserve">), triggered </w:t>
      </w:r>
      <w:r w:rsidRPr="003E54F6">
        <w:rPr>
          <w:rStyle w:val="StyleUnderline"/>
        </w:rPr>
        <w:t xml:space="preserve">by </w:t>
      </w:r>
      <w:r w:rsidRPr="003E54F6">
        <w:rPr>
          <w:rStyle w:val="Emphasis"/>
        </w:rPr>
        <w:t>tipping cascades</w:t>
      </w:r>
      <w:r w:rsidRPr="003E54F6">
        <w:rPr>
          <w:rStyle w:val="StyleUnderline"/>
        </w:rPr>
        <w:t xml:space="preserve"> such as the melting of </w:t>
      </w:r>
      <w:r w:rsidRPr="003E54F6">
        <w:rPr>
          <w:rStyle w:val="Emphasis"/>
        </w:rPr>
        <w:t>permafrost</w:t>
      </w:r>
      <w:r w:rsidRPr="003E54F6">
        <w:rPr>
          <w:sz w:val="16"/>
        </w:rPr>
        <w:t xml:space="preserve"> regions since 2040, when the conditions for their permanent existence were no longer given, </w:t>
      </w:r>
      <w:r w:rsidRPr="003E54F6">
        <w:rPr>
          <w:rStyle w:val="StyleUnderline"/>
        </w:rPr>
        <w:t xml:space="preserve">transforming large parts of </w:t>
      </w:r>
      <w:r w:rsidRPr="003E54F6">
        <w:rPr>
          <w:rStyle w:val="Emphasis"/>
        </w:rPr>
        <w:t>Siberia</w:t>
      </w:r>
      <w:r w:rsidRPr="003E54F6">
        <w:rPr>
          <w:rStyle w:val="StyleUnderline"/>
        </w:rPr>
        <w:t>, Alaska and</w:t>
      </w:r>
      <w:r w:rsidRPr="003E54F6">
        <w:rPr>
          <w:sz w:val="16"/>
        </w:rPr>
        <w:t xml:space="preserve"> northern </w:t>
      </w:r>
      <w:r w:rsidRPr="003E54F6">
        <w:rPr>
          <w:rStyle w:val="Emphasis"/>
        </w:rPr>
        <w:t>Canada</w:t>
      </w:r>
      <w:r w:rsidRPr="003E54F6">
        <w:rPr>
          <w:rStyle w:val="StyleUnderline"/>
        </w:rPr>
        <w:t xml:space="preserve"> into barely usable, greenhouse gas </w:t>
      </w:r>
      <w:r w:rsidRPr="003E54F6">
        <w:rPr>
          <w:rStyle w:val="Emphasis"/>
        </w:rPr>
        <w:t>emitting swamps</w:t>
      </w:r>
      <w:r w:rsidRPr="003E54F6">
        <w:rPr>
          <w:sz w:val="16"/>
        </w:rPr>
        <w:t xml:space="preserve"> (IPCC, 2021; Fewster et al, 2022) </w:t>
      </w:r>
      <w:r w:rsidRPr="003E54F6">
        <w:rPr>
          <w:rStyle w:val="StyleUnderline"/>
        </w:rPr>
        <w:t>plagued by wildfires. Wetlands</w:t>
      </w:r>
      <w:r w:rsidRPr="003E54F6">
        <w:rPr>
          <w:sz w:val="16"/>
        </w:rPr>
        <w:t xml:space="preserve"> and moors </w:t>
      </w:r>
      <w:r w:rsidRPr="003E54F6">
        <w:rPr>
          <w:rStyle w:val="StyleUnderline"/>
        </w:rPr>
        <w:t xml:space="preserve">are </w:t>
      </w:r>
      <w:r w:rsidRPr="003E54F6">
        <w:rPr>
          <w:rStyle w:val="Emphasis"/>
        </w:rPr>
        <w:t>drying out</w:t>
      </w:r>
      <w:r w:rsidRPr="003E54F6">
        <w:rPr>
          <w:sz w:val="16"/>
        </w:rPr>
        <w:t xml:space="preserve"> – and thus </w:t>
      </w:r>
      <w:r w:rsidRPr="003E54F6">
        <w:rPr>
          <w:rStyle w:val="StyleUnderline"/>
        </w:rPr>
        <w:t>releasing</w:t>
      </w:r>
      <w:r w:rsidRPr="003E54F6">
        <w:rPr>
          <w:sz w:val="16"/>
        </w:rPr>
        <w:t xml:space="preserve"> additional </w:t>
      </w:r>
      <w:r w:rsidRPr="003E54F6">
        <w:rPr>
          <w:rStyle w:val="Emphasis"/>
        </w:rPr>
        <w:t>CO2</w:t>
      </w:r>
      <w:r w:rsidRPr="003E54F6">
        <w:rPr>
          <w:sz w:val="16"/>
        </w:rPr>
        <w:t xml:space="preserve">. Deadly </w:t>
      </w:r>
      <w:r w:rsidRPr="003E54F6">
        <w:rPr>
          <w:rStyle w:val="StyleUnderline"/>
        </w:rPr>
        <w:t xml:space="preserve">heat waves and </w:t>
      </w:r>
      <w:r w:rsidRPr="003E54F6">
        <w:rPr>
          <w:rStyle w:val="Emphasis"/>
        </w:rPr>
        <w:t>temp</w:t>
      </w:r>
      <w:r w:rsidRPr="003E54F6">
        <w:rPr>
          <w:sz w:val="16"/>
        </w:rPr>
        <w:t>erature</w:t>
      </w:r>
      <w:r w:rsidRPr="003E54F6">
        <w:rPr>
          <w:rStyle w:val="Emphasis"/>
        </w:rPr>
        <w:t>s</w:t>
      </w:r>
      <w:r w:rsidRPr="003E54F6">
        <w:rPr>
          <w:rStyle w:val="StyleUnderline"/>
        </w:rPr>
        <w:t xml:space="preserve"> of over </w:t>
      </w:r>
      <w:r w:rsidRPr="003E54F6">
        <w:rPr>
          <w:rStyle w:val="Emphasis"/>
        </w:rPr>
        <w:t>50°</w:t>
      </w:r>
      <w:r w:rsidRPr="003E54F6">
        <w:rPr>
          <w:rStyle w:val="StyleUnderline"/>
        </w:rPr>
        <w:t>C are</w:t>
      </w:r>
      <w:r w:rsidRPr="003E54F6">
        <w:rPr>
          <w:sz w:val="16"/>
        </w:rPr>
        <w:t xml:space="preserve"> no longer un</w:t>
      </w:r>
      <w:r w:rsidRPr="003E54F6">
        <w:rPr>
          <w:rStyle w:val="Emphasis"/>
        </w:rPr>
        <w:t>common</w:t>
      </w:r>
      <w:r w:rsidRPr="003E54F6">
        <w:rPr>
          <w:sz w:val="16"/>
        </w:rPr>
        <w:t xml:space="preserve"> in the tropics, and temperate latitudes exceed 40°C in summer, causing tens of thousands of heat deaths annually in Europe. In many regions in the South, but also in European regions such as the Spanish highlands, </w:t>
      </w:r>
      <w:r w:rsidRPr="003E54F6">
        <w:rPr>
          <w:rStyle w:val="StyleUnderline"/>
          <w:highlight w:val="green"/>
        </w:rPr>
        <w:t xml:space="preserve">human life is </w:t>
      </w:r>
      <w:r w:rsidRPr="003E54F6">
        <w:rPr>
          <w:rStyle w:val="Emphasis"/>
          <w:highlight w:val="green"/>
        </w:rPr>
        <w:t>no longer</w:t>
      </w:r>
      <w:r w:rsidRPr="003E54F6">
        <w:rPr>
          <w:rStyle w:val="StyleUnderline"/>
          <w:highlight w:val="green"/>
        </w:rPr>
        <w:t xml:space="preserve"> possible</w:t>
      </w:r>
      <w:r w:rsidRPr="003E54F6">
        <w:rPr>
          <w:rStyle w:val="StyleUnderline"/>
        </w:rPr>
        <w:t>.</w:t>
      </w:r>
    </w:p>
    <w:p w14:paraId="0564DAD3" w14:textId="77777777" w:rsidR="006C37C0" w:rsidRPr="00C9276E" w:rsidRDefault="006C37C0" w:rsidP="006C37C0">
      <w:pPr>
        <w:rPr>
          <w:rStyle w:val="StyleUnderline"/>
          <w:highlight w:val="green"/>
        </w:rPr>
      </w:pPr>
      <w:r w:rsidRPr="003E54F6">
        <w:rPr>
          <w:sz w:val="16"/>
        </w:rPr>
        <w:t xml:space="preserve">Anthropogenic </w:t>
      </w:r>
      <w:r w:rsidRPr="003E54F6">
        <w:rPr>
          <w:rStyle w:val="StyleUnderline"/>
        </w:rPr>
        <w:t xml:space="preserve">warming is casting </w:t>
      </w:r>
      <w:r w:rsidRPr="003E54F6">
        <w:rPr>
          <w:rStyle w:val="Emphasis"/>
        </w:rPr>
        <w:t>billions</w:t>
      </w:r>
      <w:r w:rsidRPr="003E54F6">
        <w:rPr>
          <w:sz w:val="16"/>
        </w:rPr>
        <w:t xml:space="preserve"> of people </w:t>
      </w:r>
      <w:r w:rsidRPr="003E54F6">
        <w:rPr>
          <w:rStyle w:val="StyleUnderline"/>
        </w:rPr>
        <w:t xml:space="preserve">outside of the </w:t>
      </w:r>
      <w:r w:rsidRPr="003E54F6">
        <w:rPr>
          <w:rStyle w:val="Emphasis"/>
        </w:rPr>
        <w:t>boundaries</w:t>
      </w:r>
      <w:r w:rsidRPr="003E54F6">
        <w:rPr>
          <w:rStyle w:val="StyleUnderline"/>
        </w:rPr>
        <w:t xml:space="preserve"> of</w:t>
      </w:r>
      <w:r w:rsidRPr="003E54F6">
        <w:rPr>
          <w:sz w:val="16"/>
        </w:rPr>
        <w:t xml:space="preserve"> normal </w:t>
      </w:r>
      <w:r w:rsidRPr="003E54F6">
        <w:rPr>
          <w:rStyle w:val="StyleUnderline"/>
        </w:rPr>
        <w:t xml:space="preserve">human </w:t>
      </w:r>
      <w:r w:rsidRPr="003E54F6">
        <w:rPr>
          <w:rStyle w:val="Emphasis"/>
        </w:rPr>
        <w:t>habitation</w:t>
      </w:r>
      <w:r w:rsidRPr="003E54F6">
        <w:rPr>
          <w:sz w:val="16"/>
        </w:rPr>
        <w:t xml:space="preserve">, with abundant negative consequences for human wellbeing, mortality and levels of international migration (Scheffer et al, 2024). </w:t>
      </w:r>
      <w:r w:rsidRPr="003E54F6">
        <w:rPr>
          <w:rStyle w:val="StyleUnderline"/>
        </w:rPr>
        <w:t xml:space="preserve">A </w:t>
      </w:r>
      <w:r w:rsidRPr="003E54F6">
        <w:rPr>
          <w:rStyle w:val="Emphasis"/>
        </w:rPr>
        <w:t>billion people</w:t>
      </w:r>
      <w:r w:rsidRPr="003E54F6">
        <w:rPr>
          <w:rStyle w:val="StyleUnderline"/>
        </w:rPr>
        <w:t xml:space="preserve"> are facing</w:t>
      </w:r>
      <w:r w:rsidRPr="003E54F6">
        <w:rPr>
          <w:sz w:val="16"/>
        </w:rPr>
        <w:t xml:space="preserve"> coastal </w:t>
      </w:r>
      <w:r w:rsidRPr="003E54F6">
        <w:rPr>
          <w:rStyle w:val="Emphasis"/>
        </w:rPr>
        <w:t>flooding risk</w:t>
      </w:r>
      <w:r w:rsidRPr="003E54F6">
        <w:rPr>
          <w:rStyle w:val="StyleUnderline"/>
        </w:rPr>
        <w:t xml:space="preserve"> from rising seas, and</w:t>
      </w:r>
      <w:r w:rsidRPr="003E54F6">
        <w:rPr>
          <w:sz w:val="16"/>
        </w:rPr>
        <w:t xml:space="preserve"> more </w:t>
      </w:r>
      <w:r w:rsidRPr="003E54F6">
        <w:rPr>
          <w:rStyle w:val="StyleUnderline"/>
        </w:rPr>
        <w:t>people are forced out of their homes</w:t>
      </w:r>
      <w:r w:rsidRPr="003E54F6">
        <w:rPr>
          <w:sz w:val="16"/>
        </w:rPr>
        <w:t xml:space="preserve"> by weather disasters, in particular flooding, sea level rise and tropical cyclones (Selby et al, 2024). </w:t>
      </w:r>
      <w:r w:rsidRPr="003E54F6">
        <w:rPr>
          <w:rStyle w:val="StyleUnderline"/>
        </w:rPr>
        <w:t xml:space="preserve">Once </w:t>
      </w:r>
      <w:r w:rsidRPr="003E54F6">
        <w:rPr>
          <w:rStyle w:val="Emphasis"/>
        </w:rPr>
        <w:t>warming</w:t>
      </w:r>
      <w:r w:rsidRPr="003E54F6">
        <w:rPr>
          <w:rStyle w:val="StyleUnderline"/>
        </w:rPr>
        <w:t xml:space="preserve"> exceeds a </w:t>
      </w:r>
      <w:r w:rsidRPr="003E54F6">
        <w:rPr>
          <w:rStyle w:val="Emphasis"/>
        </w:rPr>
        <w:t>few more tenths</w:t>
      </w:r>
      <w:r w:rsidRPr="003E54F6">
        <w:rPr>
          <w:rStyle w:val="StyleUnderline"/>
        </w:rPr>
        <w:t xml:space="preserve"> of a degree, it will lead to </w:t>
      </w:r>
      <w:r w:rsidRPr="003E54F6">
        <w:rPr>
          <w:rStyle w:val="Emphasis"/>
        </w:rPr>
        <w:t>large areas</w:t>
      </w:r>
      <w:r w:rsidRPr="003E54F6">
        <w:rPr>
          <w:rStyle w:val="StyleUnderline"/>
        </w:rPr>
        <w:t xml:space="preserve"> becoming </w:t>
      </w:r>
      <w:r w:rsidRPr="003E54F6">
        <w:rPr>
          <w:rStyle w:val="Emphasis"/>
        </w:rPr>
        <w:t>uninhabitable</w:t>
      </w:r>
      <w:r w:rsidRPr="003E54F6">
        <w:rPr>
          <w:sz w:val="16"/>
        </w:rPr>
        <w:t xml:space="preserve"> (IPCC, 2022).</w:t>
      </w:r>
    </w:p>
    <w:p w14:paraId="092B9417" w14:textId="77777777" w:rsidR="006C37C0" w:rsidRPr="00C9276E" w:rsidRDefault="006C37C0" w:rsidP="006C37C0">
      <w:pPr>
        <w:rPr>
          <w:rStyle w:val="StyleUnderline"/>
          <w:highlight w:val="green"/>
        </w:rPr>
      </w:pPr>
      <w:r w:rsidRPr="003E54F6">
        <w:rPr>
          <w:sz w:val="16"/>
        </w:rPr>
        <w:t xml:space="preserve">While most refugees stay in neighbouring countries until their capacities are exhausted, many move to the North, only temporarily stopped at the crumbling military border defence of the EU (less so, and later, the United States). </w:t>
      </w:r>
      <w:r w:rsidRPr="003E54F6">
        <w:rPr>
          <w:rStyle w:val="StyleUnderline"/>
        </w:rPr>
        <w:t xml:space="preserve">Migration is </w:t>
      </w:r>
      <w:r w:rsidRPr="003E54F6">
        <w:rPr>
          <w:rStyle w:val="Emphasis"/>
        </w:rPr>
        <w:t>enhanced</w:t>
      </w:r>
      <w:r w:rsidRPr="003E54F6">
        <w:rPr>
          <w:rStyle w:val="StyleUnderline"/>
        </w:rPr>
        <w:t xml:space="preserve"> by</w:t>
      </w:r>
      <w:r w:rsidRPr="003E54F6">
        <w:rPr>
          <w:sz w:val="16"/>
        </w:rPr>
        <w:t xml:space="preserve"> the neocolonial economic policy of the dominant powers, with </w:t>
      </w:r>
      <w:r w:rsidRPr="003E54F6">
        <w:rPr>
          <w:rStyle w:val="StyleUnderline"/>
        </w:rPr>
        <w:t xml:space="preserve">militarily supported </w:t>
      </w:r>
      <w:r w:rsidRPr="003E54F6">
        <w:rPr>
          <w:rStyle w:val="Emphasis"/>
        </w:rPr>
        <w:t>land-grabbing</w:t>
      </w:r>
      <w:r w:rsidRPr="003E54F6">
        <w:rPr>
          <w:rStyle w:val="StyleUnderline"/>
        </w:rPr>
        <w:t xml:space="preserve"> where </w:t>
      </w:r>
      <w:r w:rsidRPr="003E54F6">
        <w:rPr>
          <w:rStyle w:val="Emphasis"/>
        </w:rPr>
        <w:t>fertile ground</w:t>
      </w:r>
      <w:r w:rsidRPr="003E54F6">
        <w:rPr>
          <w:rStyle w:val="StyleUnderline"/>
        </w:rPr>
        <w:t xml:space="preserve"> and </w:t>
      </w:r>
      <w:r w:rsidRPr="003E54F6">
        <w:rPr>
          <w:rStyle w:val="Emphasis"/>
        </w:rPr>
        <w:t>water</w:t>
      </w:r>
      <w:r w:rsidRPr="003E54F6">
        <w:rPr>
          <w:rStyle w:val="StyleUnderline"/>
        </w:rPr>
        <w:t xml:space="preserve"> are available</w:t>
      </w:r>
      <w:r w:rsidRPr="003E54F6">
        <w:rPr>
          <w:sz w:val="16"/>
        </w:rPr>
        <w:t xml:space="preserve"> (for example, Ukraine) to overcome domestic food supply volatility problems.</w:t>
      </w:r>
    </w:p>
    <w:p w14:paraId="67DCFC1D" w14:textId="77777777" w:rsidR="006C37C0" w:rsidRPr="00C9276E" w:rsidRDefault="006C37C0" w:rsidP="006C37C0">
      <w:pPr>
        <w:rPr>
          <w:rStyle w:val="StyleUnderline"/>
          <w:highlight w:val="green"/>
        </w:rPr>
      </w:pPr>
      <w:r w:rsidRPr="003E54F6">
        <w:rPr>
          <w:sz w:val="16"/>
          <w:szCs w:val="16"/>
        </w:rPr>
        <w:t>Freshwater scarcity</w:t>
      </w:r>
    </w:p>
    <w:p w14:paraId="23C0C27F" w14:textId="77777777" w:rsidR="006C37C0" w:rsidRPr="00C9276E" w:rsidRDefault="006C37C0" w:rsidP="006C37C0">
      <w:pPr>
        <w:rPr>
          <w:rStyle w:val="StyleUnderline"/>
          <w:highlight w:val="green"/>
        </w:rPr>
      </w:pPr>
      <w:r w:rsidRPr="003E54F6">
        <w:rPr>
          <w:sz w:val="16"/>
        </w:rPr>
        <w:t xml:space="preserve">Heavy rainfall on land has increased by more than a third; summer precipitation comes in the form of flash floods, which only partly seep into the ground and replenish the groundwater available for dry periods. Freshwater has become scarce and is part of the rationing system. Private swimming pools, watering lawns or washing private cars have been banned. Not least because of the melting of the last glaciers in the Alps and the Andes/Rocky Mountains, river levels fluctuate extremely, affecting both shipping and summer water supplies. More than 390 million people are suffering from water scarcity, and their number is bound to rise. </w:t>
      </w:r>
      <w:r w:rsidRPr="003E54F6">
        <w:rPr>
          <w:rStyle w:val="StyleUnderline"/>
        </w:rPr>
        <w:t xml:space="preserve">The </w:t>
      </w:r>
      <w:r w:rsidRPr="003E54F6">
        <w:rPr>
          <w:rStyle w:val="Emphasis"/>
        </w:rPr>
        <w:t>thawing</w:t>
      </w:r>
      <w:r w:rsidRPr="003E54F6">
        <w:rPr>
          <w:rStyle w:val="StyleUnderline"/>
        </w:rPr>
        <w:t xml:space="preserve"> of the </w:t>
      </w:r>
      <w:r w:rsidRPr="003E54F6">
        <w:rPr>
          <w:rStyle w:val="Emphasis"/>
        </w:rPr>
        <w:t>Himalayan</w:t>
      </w:r>
      <w:r w:rsidRPr="003E54F6">
        <w:rPr>
          <w:rStyle w:val="StyleUnderline"/>
        </w:rPr>
        <w:t xml:space="preserve"> glaciers accelerates</w:t>
      </w:r>
      <w:r w:rsidRPr="003E54F6">
        <w:rPr>
          <w:sz w:val="16"/>
        </w:rPr>
        <w:t xml:space="preserve"> (they had lost 40 per cent of their area by 2020 [Lee et al, 2021]), </w:t>
      </w:r>
      <w:r w:rsidRPr="003E54F6">
        <w:rPr>
          <w:rStyle w:val="StyleUnderline"/>
        </w:rPr>
        <w:t>putting the</w:t>
      </w:r>
      <w:r w:rsidRPr="003E54F6">
        <w:rPr>
          <w:sz w:val="16"/>
        </w:rPr>
        <w:t xml:space="preserve"> regular </w:t>
      </w:r>
      <w:r w:rsidRPr="003E54F6">
        <w:rPr>
          <w:rStyle w:val="Emphasis"/>
        </w:rPr>
        <w:t>water</w:t>
      </w:r>
      <w:r w:rsidRPr="003E54F6">
        <w:rPr>
          <w:rStyle w:val="StyleUnderline"/>
        </w:rPr>
        <w:t xml:space="preserve"> supply of </w:t>
      </w:r>
      <w:r w:rsidRPr="003E54F6">
        <w:rPr>
          <w:rStyle w:val="Emphasis"/>
        </w:rPr>
        <w:t>two billion</w:t>
      </w:r>
      <w:r w:rsidRPr="003E54F6">
        <w:rPr>
          <w:rStyle w:val="StyleUnderline"/>
        </w:rPr>
        <w:t xml:space="preserve"> people at risk</w:t>
      </w:r>
      <w:r w:rsidRPr="003E54F6">
        <w:rPr>
          <w:sz w:val="16"/>
        </w:rPr>
        <w:t>, who depend on the waters of Indus, Ganges, Brahmaputra, Irrawaddy, Mekong and Yangtzekiang (Wester et al, 2019).</w:t>
      </w:r>
    </w:p>
    <w:p w14:paraId="34F2536F" w14:textId="77777777" w:rsidR="006C37C0" w:rsidRPr="00C9276E" w:rsidRDefault="006C37C0" w:rsidP="006C37C0">
      <w:pPr>
        <w:rPr>
          <w:rStyle w:val="StyleUnderline"/>
          <w:highlight w:val="green"/>
        </w:rPr>
      </w:pPr>
      <w:r w:rsidRPr="003E54F6">
        <w:rPr>
          <w:rStyle w:val="StyleUnderline"/>
        </w:rPr>
        <w:t xml:space="preserve">Sea levels are </w:t>
      </w:r>
      <w:r w:rsidRPr="003E54F6">
        <w:rPr>
          <w:rStyle w:val="Emphasis"/>
        </w:rPr>
        <w:t>rising faster</w:t>
      </w:r>
      <w:r w:rsidRPr="003E54F6">
        <w:rPr>
          <w:rStyle w:val="StyleUnderline"/>
        </w:rPr>
        <w:t xml:space="preserve"> than expected</w:t>
      </w:r>
      <w:r w:rsidRPr="003E54F6">
        <w:rPr>
          <w:sz w:val="16"/>
        </w:rPr>
        <w:t xml:space="preserve"> and are approaching one metre. </w:t>
      </w:r>
      <w:r w:rsidRPr="003E54F6">
        <w:rPr>
          <w:rStyle w:val="Emphasis"/>
        </w:rPr>
        <w:t>Salt</w:t>
      </w:r>
      <w:r w:rsidRPr="003E54F6">
        <w:rPr>
          <w:rStyle w:val="StyleUnderline"/>
        </w:rPr>
        <w:t xml:space="preserve"> water </w:t>
      </w:r>
      <w:r w:rsidRPr="003E54F6">
        <w:rPr>
          <w:rStyle w:val="Emphasis"/>
        </w:rPr>
        <w:t>penetrates</w:t>
      </w:r>
      <w:r w:rsidRPr="003E54F6">
        <w:rPr>
          <w:rStyle w:val="StyleUnderline"/>
        </w:rPr>
        <w:t xml:space="preserve"> the groundwater reservoirs in</w:t>
      </w:r>
      <w:r w:rsidRPr="003E54F6">
        <w:rPr>
          <w:sz w:val="16"/>
        </w:rPr>
        <w:t xml:space="preserve"> coastal regions and </w:t>
      </w:r>
      <w:r w:rsidRPr="003E54F6">
        <w:rPr>
          <w:rStyle w:val="StyleUnderline"/>
        </w:rPr>
        <w:t xml:space="preserve">all major </w:t>
      </w:r>
      <w:r w:rsidRPr="003E54F6">
        <w:rPr>
          <w:rStyle w:val="Emphasis"/>
        </w:rPr>
        <w:t>river</w:t>
      </w:r>
      <w:r w:rsidRPr="003E54F6">
        <w:rPr>
          <w:sz w:val="16"/>
        </w:rPr>
        <w:t xml:space="preserve"> delta</w:t>
      </w:r>
      <w:r w:rsidRPr="003E54F6">
        <w:rPr>
          <w:rStyle w:val="Emphasis"/>
        </w:rPr>
        <w:t>s</w:t>
      </w:r>
      <w:r w:rsidRPr="003E54F6">
        <w:rPr>
          <w:rStyle w:val="StyleUnderline"/>
        </w:rPr>
        <w:t>, putting</w:t>
      </w:r>
      <w:r w:rsidRPr="003E54F6">
        <w:rPr>
          <w:sz w:val="16"/>
        </w:rPr>
        <w:t xml:space="preserve"> some of </w:t>
      </w:r>
      <w:r w:rsidRPr="003E54F6">
        <w:rPr>
          <w:rStyle w:val="StyleUnderline"/>
        </w:rPr>
        <w:t xml:space="preserve">the </w:t>
      </w:r>
      <w:r w:rsidRPr="003E54F6">
        <w:rPr>
          <w:rStyle w:val="Emphasis"/>
        </w:rPr>
        <w:t>‘bread baskets’</w:t>
      </w:r>
      <w:r w:rsidRPr="003E54F6">
        <w:rPr>
          <w:rStyle w:val="StyleUnderline"/>
        </w:rPr>
        <w:t xml:space="preserve"> of the world at risk</w:t>
      </w:r>
      <w:r w:rsidRPr="003E54F6">
        <w:rPr>
          <w:sz w:val="16"/>
        </w:rPr>
        <w:t xml:space="preserve"> (for example, in Egypt, Vietnam, India, Bangladesh, Argentina, the United States). The </w:t>
      </w:r>
      <w:r w:rsidRPr="003E54F6">
        <w:rPr>
          <w:rStyle w:val="Emphasis"/>
        </w:rPr>
        <w:t>tidal flats</w:t>
      </w:r>
      <w:r w:rsidRPr="003E54F6">
        <w:rPr>
          <w:rStyle w:val="StyleUnderline"/>
        </w:rPr>
        <w:t xml:space="preserve"> and salt marshes</w:t>
      </w:r>
      <w:r w:rsidRPr="003E54F6">
        <w:rPr>
          <w:sz w:val="16"/>
        </w:rPr>
        <w:t xml:space="preserve"> along the North Sea and similar coastal regions are under pressure – where dikes are not moved back, sacrificing land to the sea and allowing salt marshes to move inland, they </w:t>
      </w:r>
      <w:r w:rsidRPr="003E54F6">
        <w:rPr>
          <w:rStyle w:val="StyleUnderline"/>
        </w:rPr>
        <w:t xml:space="preserve">are </w:t>
      </w:r>
      <w:r w:rsidRPr="003E54F6">
        <w:rPr>
          <w:rStyle w:val="Emphasis"/>
        </w:rPr>
        <w:t>flooded</w:t>
      </w:r>
      <w:r w:rsidRPr="003E54F6">
        <w:rPr>
          <w:rStyle w:val="StyleUnderline"/>
        </w:rPr>
        <w:t xml:space="preserve"> and</w:t>
      </w:r>
      <w:r w:rsidRPr="003E54F6">
        <w:rPr>
          <w:sz w:val="16"/>
        </w:rPr>
        <w:t xml:space="preserve"> some of the most biologically </w:t>
      </w:r>
      <w:r w:rsidRPr="003E54F6">
        <w:rPr>
          <w:rStyle w:val="StyleUnderline"/>
        </w:rPr>
        <w:t>diverse habitats</w:t>
      </w:r>
      <w:r w:rsidRPr="003E54F6">
        <w:rPr>
          <w:sz w:val="16"/>
        </w:rPr>
        <w:t xml:space="preserve"> on earth </w:t>
      </w:r>
      <w:r w:rsidRPr="003E54F6">
        <w:rPr>
          <w:rStyle w:val="StyleUnderline"/>
        </w:rPr>
        <w:t>are</w:t>
      </w:r>
      <w:r w:rsidRPr="003E54F6">
        <w:rPr>
          <w:sz w:val="16"/>
        </w:rPr>
        <w:t xml:space="preserve"> thus </w:t>
      </w:r>
      <w:r w:rsidRPr="003E54F6">
        <w:rPr>
          <w:rStyle w:val="Emphasis"/>
        </w:rPr>
        <w:t>lost</w:t>
      </w:r>
      <w:r w:rsidRPr="003E54F6">
        <w:rPr>
          <w:sz w:val="16"/>
        </w:rPr>
        <w:t xml:space="preserve"> (Saintilan et al, 2022). The </w:t>
      </w:r>
      <w:r w:rsidRPr="003E54F6">
        <w:rPr>
          <w:rStyle w:val="StyleUnderline"/>
          <w:highlight w:val="green"/>
        </w:rPr>
        <w:t>oceans are</w:t>
      </w:r>
      <w:r w:rsidRPr="003E54F6">
        <w:rPr>
          <w:sz w:val="16"/>
        </w:rPr>
        <w:t xml:space="preserve"> not only </w:t>
      </w:r>
      <w:r w:rsidRPr="003E54F6">
        <w:rPr>
          <w:rStyle w:val="StyleUnderline"/>
        </w:rPr>
        <w:t>becoming</w:t>
      </w:r>
      <w:r w:rsidRPr="003E54F6">
        <w:rPr>
          <w:sz w:val="16"/>
        </w:rPr>
        <w:t xml:space="preserve"> warmer and hence low-oxygen, but also </w:t>
      </w:r>
      <w:r w:rsidRPr="003E54F6">
        <w:rPr>
          <w:rStyle w:val="Emphasis"/>
        </w:rPr>
        <w:t xml:space="preserve">more </w:t>
      </w:r>
      <w:r w:rsidRPr="003E54F6">
        <w:rPr>
          <w:rStyle w:val="Emphasis"/>
          <w:highlight w:val="green"/>
        </w:rPr>
        <w:t>acidic</w:t>
      </w:r>
      <w:r w:rsidRPr="003E54F6">
        <w:rPr>
          <w:rStyle w:val="StyleUnderline"/>
          <w:highlight w:val="green"/>
        </w:rPr>
        <w:t>, affecting</w:t>
      </w:r>
      <w:r w:rsidRPr="003E54F6">
        <w:rPr>
          <w:sz w:val="16"/>
        </w:rPr>
        <w:t xml:space="preserve"> countless </w:t>
      </w:r>
      <w:r w:rsidRPr="003E54F6">
        <w:rPr>
          <w:rStyle w:val="StyleUnderline"/>
        </w:rPr>
        <w:t xml:space="preserve">species along the </w:t>
      </w:r>
      <w:r w:rsidRPr="003E54F6">
        <w:rPr>
          <w:rStyle w:val="StyleUnderline"/>
          <w:highlight w:val="green"/>
        </w:rPr>
        <w:t xml:space="preserve">entire </w:t>
      </w:r>
      <w:r w:rsidRPr="003E54F6">
        <w:rPr>
          <w:rStyle w:val="Emphasis"/>
          <w:highlight w:val="green"/>
        </w:rPr>
        <w:t>food</w:t>
      </w:r>
      <w:r w:rsidRPr="003E54F6">
        <w:rPr>
          <w:rStyle w:val="Emphasis"/>
        </w:rPr>
        <w:t xml:space="preserve"> chain</w:t>
      </w:r>
      <w:r w:rsidRPr="003E54F6">
        <w:rPr>
          <w:rStyle w:val="StyleUnderline"/>
        </w:rPr>
        <w:t xml:space="preserve">. </w:t>
      </w:r>
      <w:r w:rsidRPr="003E54F6">
        <w:rPr>
          <w:rStyle w:val="StyleUnderline"/>
          <w:highlight w:val="green"/>
        </w:rPr>
        <w:t>Shell</w:t>
      </w:r>
      <w:r w:rsidRPr="003E54F6">
        <w:rPr>
          <w:rStyle w:val="StyleUnderline"/>
        </w:rPr>
        <w:t xml:space="preserve">-forming animal </w:t>
      </w:r>
      <w:r w:rsidRPr="003E54F6">
        <w:rPr>
          <w:rStyle w:val="StyleUnderline"/>
          <w:highlight w:val="green"/>
        </w:rPr>
        <w:t>species</w:t>
      </w:r>
      <w:r w:rsidRPr="003E54F6">
        <w:rPr>
          <w:rStyle w:val="StyleUnderline"/>
        </w:rPr>
        <w:t xml:space="preserve"> are </w:t>
      </w:r>
      <w:r w:rsidRPr="003E54F6">
        <w:rPr>
          <w:rStyle w:val="Emphasis"/>
        </w:rPr>
        <w:t>dying out</w:t>
      </w:r>
      <w:r w:rsidRPr="003E54F6">
        <w:rPr>
          <w:rStyle w:val="StyleUnderline"/>
        </w:rPr>
        <w:t>, fish stocks</w:t>
      </w:r>
      <w:r w:rsidRPr="003E54F6">
        <w:rPr>
          <w:sz w:val="16"/>
        </w:rPr>
        <w:t xml:space="preserve"> – until 2040 </w:t>
      </w:r>
      <w:r w:rsidRPr="003E54F6">
        <w:rPr>
          <w:rStyle w:val="StyleUnderline"/>
        </w:rPr>
        <w:t xml:space="preserve">a major protein source of humankind – have more or less </w:t>
      </w:r>
      <w:r w:rsidRPr="003E54F6">
        <w:rPr>
          <w:rStyle w:val="Emphasis"/>
          <w:highlight w:val="green"/>
        </w:rPr>
        <w:t>collapsed</w:t>
      </w:r>
      <w:r w:rsidRPr="003E54F6">
        <w:rPr>
          <w:rStyle w:val="StyleUnderline"/>
        </w:rPr>
        <w:t xml:space="preserve"> due to</w:t>
      </w:r>
      <w:r w:rsidRPr="003E54F6">
        <w:rPr>
          <w:sz w:val="16"/>
        </w:rPr>
        <w:t xml:space="preserve"> past overfishing, persistent ocean pollution, </w:t>
      </w:r>
      <w:r w:rsidRPr="003E54F6">
        <w:rPr>
          <w:rStyle w:val="Emphasis"/>
        </w:rPr>
        <w:t>acidification</w:t>
      </w:r>
      <w:r w:rsidRPr="003E54F6">
        <w:rPr>
          <w:sz w:val="16"/>
        </w:rPr>
        <w:t xml:space="preserve"> and the loss of breeding grounds (temperate salt marshes decline, coral reefs are gone). Habitat for nearly 20 per cent of all insect species has at least halved.</w:t>
      </w:r>
    </w:p>
    <w:p w14:paraId="4F77A63C" w14:textId="77777777" w:rsidR="006C37C0" w:rsidRPr="00C9276E" w:rsidRDefault="006C37C0" w:rsidP="006C37C0">
      <w:pPr>
        <w:rPr>
          <w:rStyle w:val="StyleUnderline"/>
          <w:highlight w:val="green"/>
        </w:rPr>
      </w:pPr>
      <w:r w:rsidRPr="003E54F6">
        <w:rPr>
          <w:sz w:val="16"/>
          <w:szCs w:val="16"/>
        </w:rPr>
        <w:t>Food (in)security</w:t>
      </w:r>
    </w:p>
    <w:p w14:paraId="3C312EA1" w14:textId="77777777" w:rsidR="006C37C0" w:rsidRPr="00C9276E" w:rsidRDefault="006C37C0" w:rsidP="006C37C0">
      <w:pPr>
        <w:rPr>
          <w:rStyle w:val="StyleUnderline"/>
          <w:highlight w:val="green"/>
        </w:rPr>
      </w:pPr>
      <w:r w:rsidRPr="003E54F6">
        <w:rPr>
          <w:rStyle w:val="StyleUnderline"/>
        </w:rPr>
        <w:t xml:space="preserve">The </w:t>
      </w:r>
      <w:r w:rsidRPr="003E54F6">
        <w:rPr>
          <w:rStyle w:val="Emphasis"/>
        </w:rPr>
        <w:t>cultivation</w:t>
      </w:r>
      <w:r w:rsidRPr="003E54F6">
        <w:rPr>
          <w:rStyle w:val="StyleUnderline"/>
        </w:rPr>
        <w:t xml:space="preserve"> of wheat</w:t>
      </w:r>
      <w:r w:rsidRPr="003E54F6">
        <w:rPr>
          <w:sz w:val="16"/>
        </w:rPr>
        <w:t xml:space="preserve">, barley, rye, oats and maize </w:t>
      </w:r>
      <w:r w:rsidRPr="003E54F6">
        <w:rPr>
          <w:rStyle w:val="StyleUnderline"/>
        </w:rPr>
        <w:t xml:space="preserve">is </w:t>
      </w:r>
      <w:r w:rsidRPr="003E54F6">
        <w:rPr>
          <w:rStyle w:val="Emphasis"/>
        </w:rPr>
        <w:t>hardly possible</w:t>
      </w:r>
      <w:r w:rsidRPr="003E54F6">
        <w:rPr>
          <w:rStyle w:val="StyleUnderline"/>
        </w:rPr>
        <w:t xml:space="preserve"> anymore</w:t>
      </w:r>
      <w:r w:rsidRPr="003E54F6">
        <w:rPr>
          <w:sz w:val="16"/>
        </w:rPr>
        <w:t xml:space="preserve"> (wheat becomes sterile at 30°C, maize pollen at 35°C); agriculture has switched to millet/sorghum and chickpeas instead of wheat, yams instead of potatoes, as well as cassava/ manioc and sweet potatoes. Small </w:t>
      </w:r>
      <w:r w:rsidRPr="003E54F6">
        <w:rPr>
          <w:rStyle w:val="StyleUnderline"/>
        </w:rPr>
        <w:t xml:space="preserve">farmers have </w:t>
      </w:r>
      <w:r w:rsidRPr="003E54F6">
        <w:rPr>
          <w:rStyle w:val="Emphasis"/>
        </w:rPr>
        <w:t>not survived</w:t>
      </w:r>
      <w:r w:rsidRPr="003E54F6">
        <w:rPr>
          <w:rStyle w:val="StyleUnderline"/>
        </w:rPr>
        <w:t xml:space="preserve"> the crisis economically</w:t>
      </w:r>
      <w:r w:rsidRPr="003E54F6">
        <w:rPr>
          <w:sz w:val="16"/>
        </w:rPr>
        <w:t xml:space="preserve">. In addition, </w:t>
      </w:r>
      <w:r w:rsidRPr="003E54F6">
        <w:rPr>
          <w:rStyle w:val="StyleUnderline"/>
        </w:rPr>
        <w:t xml:space="preserve">higher </w:t>
      </w:r>
      <w:r w:rsidRPr="003E54F6">
        <w:rPr>
          <w:rStyle w:val="Emphasis"/>
        </w:rPr>
        <w:t>CO2</w:t>
      </w:r>
      <w:r w:rsidRPr="003E54F6">
        <w:rPr>
          <w:sz w:val="16"/>
        </w:rPr>
        <w:t xml:space="preserve"> concentrations </w:t>
      </w:r>
      <w:r w:rsidRPr="003E54F6">
        <w:rPr>
          <w:rStyle w:val="Emphasis"/>
        </w:rPr>
        <w:t>reduce</w:t>
      </w:r>
      <w:r w:rsidRPr="003E54F6">
        <w:rPr>
          <w:rStyle w:val="StyleUnderline"/>
        </w:rPr>
        <w:t xml:space="preserve"> the quality of </w:t>
      </w:r>
      <w:r w:rsidRPr="003E54F6">
        <w:rPr>
          <w:rStyle w:val="Emphasis"/>
        </w:rPr>
        <w:t>proteins</w:t>
      </w:r>
      <w:r w:rsidRPr="003E54F6">
        <w:rPr>
          <w:sz w:val="16"/>
        </w:rPr>
        <w:t xml:space="preserve"> in cereals and fruits, and cows have to digest more grass for the same milk yield.</w:t>
      </w:r>
    </w:p>
    <w:p w14:paraId="45D6A05E" w14:textId="77777777" w:rsidR="006C37C0" w:rsidRPr="00C9276E" w:rsidRDefault="006C37C0" w:rsidP="006C37C0">
      <w:pPr>
        <w:rPr>
          <w:rStyle w:val="StyleUnderline"/>
          <w:highlight w:val="green"/>
        </w:rPr>
      </w:pPr>
      <w:r w:rsidRPr="003E54F6">
        <w:rPr>
          <w:sz w:val="16"/>
          <w:szCs w:val="16"/>
        </w:rPr>
        <w:t>The number of frost days has decreased sharply, in many years they no longer occur – a problem for food production from fruit trees, vegetables and wheat. To these plants, prolonged cold exposure is required to provide competency to flower (vernalisation). In other years, non-moving polar air masses lead to weeks of deep low temperatures, which do not suit many of the new, drought-resistant agricultural plants. These are hot–cold times. Vegetation also feels the effects: native tree species are not adapted to heat and drought, but Mediterranean species are not adapted to the cold spells. As a result, more than half of Europe’s tree species are threatened with extinction. Forest fires accelerate that – burning areas in the Mediterranean region have grown by more than 60 per cent.</w:t>
      </w:r>
    </w:p>
    <w:p w14:paraId="55D313BC" w14:textId="77777777" w:rsidR="006C37C0" w:rsidRPr="00C9276E" w:rsidRDefault="006C37C0" w:rsidP="006C37C0">
      <w:pPr>
        <w:rPr>
          <w:rStyle w:val="StyleUnderline"/>
          <w:highlight w:val="green"/>
        </w:rPr>
      </w:pPr>
      <w:r w:rsidRPr="003E54F6">
        <w:rPr>
          <w:sz w:val="16"/>
          <w:szCs w:val="16"/>
        </w:rPr>
        <w:t>Health</w:t>
      </w:r>
    </w:p>
    <w:p w14:paraId="1DA8E81E" w14:textId="77777777" w:rsidR="006C37C0" w:rsidRPr="00C9276E" w:rsidRDefault="006C37C0" w:rsidP="006C37C0">
      <w:pPr>
        <w:rPr>
          <w:rStyle w:val="StyleUnderline"/>
          <w:highlight w:val="green"/>
        </w:rPr>
      </w:pPr>
      <w:r w:rsidRPr="003E54F6">
        <w:rPr>
          <w:sz w:val="16"/>
        </w:rPr>
        <w:t xml:space="preserve">Areas suitable for malaria transmission have grown by 15 per cent. Tropical disease vectors are well established, but tropical and emerging pathogens are spreading mainly through transmission by indigenous species; dengue, chika and West Nile fever are regular occurrences. </w:t>
      </w:r>
      <w:r w:rsidRPr="003E54F6">
        <w:rPr>
          <w:rStyle w:val="StyleUnderline"/>
          <w:highlight w:val="green"/>
        </w:rPr>
        <w:t xml:space="preserve">New </w:t>
      </w:r>
      <w:r w:rsidRPr="003E54F6">
        <w:rPr>
          <w:rStyle w:val="Emphasis"/>
          <w:highlight w:val="green"/>
        </w:rPr>
        <w:t>pathogens</w:t>
      </w:r>
      <w:r w:rsidRPr="003E54F6">
        <w:rPr>
          <w:rStyle w:val="StyleUnderline"/>
        </w:rPr>
        <w:t xml:space="preserve"> have </w:t>
      </w:r>
      <w:r w:rsidRPr="003E54F6">
        <w:rPr>
          <w:rStyle w:val="StyleUnderline"/>
          <w:highlight w:val="green"/>
        </w:rPr>
        <w:t>emerged</w:t>
      </w:r>
      <w:r w:rsidRPr="003E54F6">
        <w:rPr>
          <w:rStyle w:val="StyleUnderline"/>
        </w:rPr>
        <w:t xml:space="preserve"> from </w:t>
      </w:r>
      <w:r w:rsidRPr="003E54F6">
        <w:rPr>
          <w:rStyle w:val="Emphasis"/>
        </w:rPr>
        <w:t>zoonoses</w:t>
      </w:r>
      <w:r w:rsidRPr="003E54F6">
        <w:rPr>
          <w:rStyle w:val="StyleUnderline"/>
        </w:rPr>
        <w:t>, pandemics with previously unknown pathogens</w:t>
      </w:r>
      <w:r w:rsidRPr="003E54F6">
        <w:rPr>
          <w:sz w:val="16"/>
        </w:rPr>
        <w:t xml:space="preserve"> regularly claim numerous victims worldwide – </w:t>
      </w:r>
      <w:r w:rsidRPr="003E54F6">
        <w:rPr>
          <w:rStyle w:val="StyleUnderline"/>
        </w:rPr>
        <w:t>the ‘age of pandemics’</w:t>
      </w:r>
      <w:r w:rsidRPr="003E54F6">
        <w:rPr>
          <w:sz w:val="16"/>
        </w:rPr>
        <w:t xml:space="preserve">, of which IPBES had warned urgently, </w:t>
      </w:r>
      <w:r w:rsidRPr="003E54F6">
        <w:rPr>
          <w:rStyle w:val="StyleUnderline"/>
        </w:rPr>
        <w:t xml:space="preserve">has </w:t>
      </w:r>
      <w:r w:rsidRPr="003E54F6">
        <w:rPr>
          <w:rStyle w:val="Emphasis"/>
        </w:rPr>
        <w:t>dawned</w:t>
      </w:r>
      <w:r w:rsidRPr="003E54F6">
        <w:rPr>
          <w:sz w:val="16"/>
        </w:rPr>
        <w:t xml:space="preserve"> (IPBES, 2020).</w:t>
      </w:r>
    </w:p>
    <w:p w14:paraId="73DD920C" w14:textId="77777777" w:rsidR="006C37C0" w:rsidRPr="00C9276E" w:rsidRDefault="006C37C0" w:rsidP="006C37C0">
      <w:pPr>
        <w:rPr>
          <w:rStyle w:val="StyleUnderline"/>
          <w:highlight w:val="green"/>
        </w:rPr>
      </w:pPr>
      <w:r w:rsidRPr="003E54F6">
        <w:rPr>
          <w:sz w:val="16"/>
          <w:szCs w:val="16"/>
        </w:rPr>
        <w:t>Alternative scenario for Europe (other regions unaffected)</w:t>
      </w:r>
    </w:p>
    <w:p w14:paraId="1638DDAF" w14:textId="77777777" w:rsidR="006C37C0" w:rsidRPr="00C9276E" w:rsidRDefault="006C37C0" w:rsidP="006C37C0">
      <w:pPr>
        <w:rPr>
          <w:rStyle w:val="StyleUnderline"/>
          <w:highlight w:val="green"/>
        </w:rPr>
      </w:pPr>
      <w:r w:rsidRPr="003E54F6">
        <w:rPr>
          <w:sz w:val="16"/>
          <w:szCs w:val="16"/>
        </w:rPr>
        <w:t>Following the calculations of Ditlevsen and Ditlevsen (2023), the AMOC/Gulf Stream warm water circulation would collapse between 2025 and 2095 with a central estimate of 2050 (assuming emissions are not reduced, in line with our earlier assumptions). Such a collapse would result in Western Europe suffering far more extreme winters, rapidly rising sea levels on the east coast of the United States and a lack of vital tropical rainfall. During the last ice age, some major changes in AMOC flow caused winter temperatures to change by 5–10°C in just one to three years. The chilling effect would be moderated by the heating that has already occurred in the northern hemisphere (Spangenberg et al, 2012).</w:t>
      </w:r>
    </w:p>
    <w:p w14:paraId="1E9D37DA" w14:textId="77777777" w:rsidR="006C37C0" w:rsidRPr="00C9276E" w:rsidRDefault="006C37C0" w:rsidP="006C37C0">
      <w:pPr>
        <w:rPr>
          <w:rStyle w:val="StyleUnderline"/>
          <w:highlight w:val="green"/>
        </w:rPr>
      </w:pPr>
      <w:r w:rsidRPr="003E54F6">
        <w:rPr>
          <w:sz w:val="16"/>
          <w:szCs w:val="16"/>
        </w:rPr>
        <w:t>2070</w:t>
      </w:r>
    </w:p>
    <w:p w14:paraId="10745F4B" w14:textId="77777777" w:rsidR="006C37C0" w:rsidRPr="00C9276E" w:rsidRDefault="006C37C0" w:rsidP="006C37C0">
      <w:pPr>
        <w:rPr>
          <w:rStyle w:val="StyleUnderline"/>
          <w:highlight w:val="green"/>
        </w:rPr>
      </w:pPr>
      <w:r w:rsidRPr="003E54F6">
        <w:rPr>
          <w:rStyle w:val="StyleUnderline"/>
        </w:rPr>
        <w:t xml:space="preserve">A </w:t>
      </w:r>
      <w:r w:rsidRPr="003E54F6">
        <w:rPr>
          <w:rStyle w:val="Emphasis"/>
        </w:rPr>
        <w:t>dystopian</w:t>
      </w:r>
      <w:r w:rsidRPr="003E54F6">
        <w:rPr>
          <w:rStyle w:val="StyleUnderline"/>
        </w:rPr>
        <w:t xml:space="preserve"> situation has emerged: planetary boundaries continue to be crossed, </w:t>
      </w:r>
      <w:r w:rsidRPr="003E54F6">
        <w:rPr>
          <w:rStyle w:val="Emphasis"/>
        </w:rPr>
        <w:t>tipping cascades</w:t>
      </w:r>
      <w:r w:rsidRPr="003E54F6">
        <w:rPr>
          <w:rStyle w:val="StyleUnderline"/>
        </w:rPr>
        <w:t xml:space="preserve"> cause irreversible </w:t>
      </w:r>
      <w:r w:rsidRPr="003E54F6">
        <w:rPr>
          <w:rStyle w:val="Emphasis"/>
        </w:rPr>
        <w:t>damage</w:t>
      </w:r>
      <w:r w:rsidRPr="003E54F6">
        <w:rPr>
          <w:rStyle w:val="StyleUnderline"/>
        </w:rPr>
        <w:t xml:space="preserve"> and have escaped human control, ecosystem cycles </w:t>
      </w:r>
      <w:r w:rsidRPr="003E54F6">
        <w:rPr>
          <w:rStyle w:val="Emphasis"/>
        </w:rPr>
        <w:t>are collapsing</w:t>
      </w:r>
      <w:r w:rsidRPr="003E54F6">
        <w:rPr>
          <w:rStyle w:val="StyleUnderline"/>
        </w:rPr>
        <w:t xml:space="preserve">. The </w:t>
      </w:r>
      <w:r w:rsidRPr="003E54F6">
        <w:rPr>
          <w:rStyle w:val="StyleUnderline"/>
          <w:highlight w:val="green"/>
        </w:rPr>
        <w:t xml:space="preserve">loss of </w:t>
      </w:r>
      <w:r w:rsidRPr="003E54F6">
        <w:rPr>
          <w:rStyle w:val="Emphasis"/>
          <w:highlight w:val="green"/>
        </w:rPr>
        <w:t>pollinators</w:t>
      </w:r>
      <w:r w:rsidRPr="003E54F6">
        <w:rPr>
          <w:rStyle w:val="StyleUnderline"/>
          <w:highlight w:val="green"/>
        </w:rPr>
        <w:t xml:space="preserve"> reduces </w:t>
      </w:r>
      <w:r w:rsidRPr="003E54F6">
        <w:rPr>
          <w:rStyle w:val="Emphasis"/>
          <w:highlight w:val="green"/>
        </w:rPr>
        <w:t>food</w:t>
      </w:r>
      <w:r w:rsidRPr="003E54F6">
        <w:rPr>
          <w:rStyle w:val="StyleUnderline"/>
        </w:rPr>
        <w:t xml:space="preserve"> availability</w:t>
      </w:r>
      <w:r w:rsidRPr="003E54F6">
        <w:rPr>
          <w:sz w:val="16"/>
        </w:rPr>
        <w:t xml:space="preserve">; fermented substitutes are consumed instead. Desperate </w:t>
      </w:r>
      <w:r w:rsidRPr="003E54F6">
        <w:rPr>
          <w:rStyle w:val="StyleUnderline"/>
        </w:rPr>
        <w:t xml:space="preserve">attempts at </w:t>
      </w:r>
      <w:r w:rsidRPr="003E54F6">
        <w:rPr>
          <w:rStyle w:val="Emphasis"/>
          <w:highlight w:val="green"/>
        </w:rPr>
        <w:t>geoengineering</w:t>
      </w:r>
      <w:r w:rsidRPr="003E54F6">
        <w:rPr>
          <w:rStyle w:val="StyleUnderline"/>
        </w:rPr>
        <w:t xml:space="preserve"> have not solved any problem, but </w:t>
      </w:r>
      <w:r w:rsidRPr="003E54F6">
        <w:rPr>
          <w:rStyle w:val="Emphasis"/>
          <w:highlight w:val="green"/>
        </w:rPr>
        <w:t>created</w:t>
      </w:r>
      <w:r w:rsidRPr="003E54F6">
        <w:rPr>
          <w:rStyle w:val="StyleUnderline"/>
        </w:rPr>
        <w:t xml:space="preserve"> new</w:t>
      </w:r>
      <w:r w:rsidRPr="003E54F6">
        <w:rPr>
          <w:sz w:val="16"/>
        </w:rPr>
        <w:t xml:space="preserve"> damages and </w:t>
      </w:r>
      <w:r w:rsidRPr="003E54F6">
        <w:rPr>
          <w:rStyle w:val="Emphasis"/>
          <w:highlight w:val="green"/>
        </w:rPr>
        <w:t>conflicts</w:t>
      </w:r>
      <w:r w:rsidRPr="003E54F6">
        <w:rPr>
          <w:sz w:val="16"/>
        </w:rPr>
        <w:t xml:space="preserve">. The global heating has surpassed +2.5°C and is heading for 3°C – which implies 5–6°C heating over land (IPCC, 2021). </w:t>
      </w:r>
      <w:r w:rsidRPr="003E54F6">
        <w:rPr>
          <w:rStyle w:val="StyleUnderline"/>
        </w:rPr>
        <w:t xml:space="preserve">All </w:t>
      </w:r>
      <w:r w:rsidRPr="003E54F6">
        <w:rPr>
          <w:rStyle w:val="Emphasis"/>
        </w:rPr>
        <w:t>coral reefs</w:t>
      </w:r>
      <w:r w:rsidRPr="003E54F6">
        <w:rPr>
          <w:rStyle w:val="StyleUnderline"/>
        </w:rPr>
        <w:t xml:space="preserve"> and</w:t>
      </w:r>
      <w:r w:rsidRPr="003E54F6">
        <w:rPr>
          <w:sz w:val="16"/>
        </w:rPr>
        <w:t xml:space="preserve"> almost all large </w:t>
      </w:r>
      <w:r w:rsidRPr="003E54F6">
        <w:rPr>
          <w:rStyle w:val="StyleUnderline"/>
        </w:rPr>
        <w:t xml:space="preserve">tropical </w:t>
      </w:r>
      <w:r w:rsidRPr="003E54F6">
        <w:rPr>
          <w:rStyle w:val="Emphasis"/>
        </w:rPr>
        <w:t>forests</w:t>
      </w:r>
      <w:r w:rsidRPr="003E54F6">
        <w:rPr>
          <w:rStyle w:val="StyleUnderline"/>
        </w:rPr>
        <w:t xml:space="preserve"> have disappeared</w:t>
      </w:r>
      <w:r w:rsidRPr="003E54F6">
        <w:rPr>
          <w:sz w:val="16"/>
        </w:rPr>
        <w:t xml:space="preserve">. The melting of the Greenland ice sheet, the increasing loss of South Polar ice and of almost all glaciers is driving up sea levels. </w:t>
      </w:r>
      <w:r w:rsidRPr="003E54F6">
        <w:rPr>
          <w:rStyle w:val="StyleUnderline"/>
        </w:rPr>
        <w:t xml:space="preserve">Coastal </w:t>
      </w:r>
      <w:r w:rsidRPr="003E54F6">
        <w:rPr>
          <w:rStyle w:val="Emphasis"/>
        </w:rPr>
        <w:t>cities</w:t>
      </w:r>
      <w:r w:rsidRPr="003E54F6">
        <w:rPr>
          <w:rStyle w:val="StyleUnderline"/>
        </w:rPr>
        <w:t xml:space="preserve"> around the world are</w:t>
      </w:r>
      <w:r w:rsidRPr="003E54F6">
        <w:rPr>
          <w:sz w:val="16"/>
        </w:rPr>
        <w:t xml:space="preserve"> being </w:t>
      </w:r>
      <w:r w:rsidRPr="003E54F6">
        <w:rPr>
          <w:rStyle w:val="Emphasis"/>
        </w:rPr>
        <w:t>abandoned</w:t>
      </w:r>
      <w:r w:rsidRPr="003E54F6">
        <w:rPr>
          <w:sz w:val="16"/>
        </w:rPr>
        <w:t xml:space="preserve">, partly because of direct flooding and ever stronger typhoons, partly </w:t>
      </w:r>
      <w:r w:rsidRPr="003E54F6">
        <w:rPr>
          <w:rStyle w:val="StyleUnderline"/>
        </w:rPr>
        <w:t xml:space="preserve">because infrastructures </w:t>
      </w:r>
      <w:r w:rsidRPr="003E54F6">
        <w:rPr>
          <w:rStyle w:val="Emphasis"/>
        </w:rPr>
        <w:t>cannot</w:t>
      </w:r>
      <w:r w:rsidRPr="003E54F6">
        <w:rPr>
          <w:rStyle w:val="StyleUnderline"/>
        </w:rPr>
        <w:t xml:space="preserve"> withstand rising </w:t>
      </w:r>
      <w:r w:rsidRPr="003E54F6">
        <w:rPr>
          <w:rStyle w:val="Emphasis"/>
        </w:rPr>
        <w:t>sea levels</w:t>
      </w:r>
      <w:r w:rsidRPr="003E54F6">
        <w:rPr>
          <w:rStyle w:val="StyleUnderline"/>
        </w:rPr>
        <w:t xml:space="preserve"> despite high dikes</w:t>
      </w:r>
      <w:r w:rsidRPr="003E54F6">
        <w:rPr>
          <w:sz w:val="16"/>
        </w:rPr>
        <w:t>. Life expectancy is decreasing, and water and food supply has become unreliable, even in the richest parts of the world.</w:t>
      </w:r>
    </w:p>
    <w:p w14:paraId="5B788375" w14:textId="77777777" w:rsidR="006C37C0" w:rsidRPr="00C9276E" w:rsidRDefault="006C37C0" w:rsidP="006C37C0">
      <w:pPr>
        <w:rPr>
          <w:rStyle w:val="StyleUnderline"/>
          <w:highlight w:val="green"/>
        </w:rPr>
      </w:pPr>
      <w:r w:rsidRPr="003E54F6">
        <w:rPr>
          <w:sz w:val="16"/>
        </w:rPr>
        <w:t xml:space="preserve">For two billion people, </w:t>
      </w:r>
      <w:r w:rsidRPr="003E54F6">
        <w:rPr>
          <w:rStyle w:val="StyleUnderline"/>
        </w:rPr>
        <w:t>survival</w:t>
      </w:r>
      <w:r w:rsidRPr="003E54F6">
        <w:rPr>
          <w:sz w:val="16"/>
        </w:rPr>
        <w:t xml:space="preserve"> in their homeland </w:t>
      </w:r>
      <w:r w:rsidRPr="003E54F6">
        <w:rPr>
          <w:rStyle w:val="StyleUnderline"/>
        </w:rPr>
        <w:t xml:space="preserve">is </w:t>
      </w:r>
      <w:r w:rsidRPr="003E54F6">
        <w:rPr>
          <w:rStyle w:val="Emphasis"/>
        </w:rPr>
        <w:t>no longer possible</w:t>
      </w:r>
      <w:r w:rsidRPr="003E54F6">
        <w:rPr>
          <w:sz w:val="16"/>
        </w:rPr>
        <w:t xml:space="preserve"> – flight or death is the alternative as a result of heat, drought, lost soil fertility or as a result of flooding and salinisation. As neighbouring countries and regions can no longer absorb the refugees – they are already overburdened and suffer just as much from climate and environmental destruction – </w:t>
      </w:r>
      <w:r w:rsidRPr="003E54F6">
        <w:rPr>
          <w:rStyle w:val="StyleUnderline"/>
        </w:rPr>
        <w:t xml:space="preserve">a global </w:t>
      </w:r>
      <w:r w:rsidRPr="003E54F6">
        <w:rPr>
          <w:rStyle w:val="Emphasis"/>
        </w:rPr>
        <w:t>migration</w:t>
      </w:r>
      <w:r w:rsidRPr="003E54F6">
        <w:rPr>
          <w:rStyle w:val="StyleUnderline"/>
        </w:rPr>
        <w:t xml:space="preserve"> of more than </w:t>
      </w:r>
      <w:r w:rsidRPr="003E54F6">
        <w:rPr>
          <w:rStyle w:val="Emphasis"/>
        </w:rPr>
        <w:t>one billion</w:t>
      </w:r>
      <w:r w:rsidRPr="003E54F6">
        <w:rPr>
          <w:rStyle w:val="StyleUnderline"/>
        </w:rPr>
        <w:t xml:space="preserve"> of people has </w:t>
      </w:r>
      <w:r w:rsidRPr="003E54F6">
        <w:rPr>
          <w:rStyle w:val="Emphasis"/>
        </w:rPr>
        <w:t>set in</w:t>
      </w:r>
      <w:r w:rsidRPr="003E54F6">
        <w:rPr>
          <w:sz w:val="16"/>
        </w:rPr>
        <w:t xml:space="preserve">, upsetting all previous geopolitical power constellations. </w:t>
      </w:r>
      <w:r w:rsidRPr="003E54F6">
        <w:rPr>
          <w:rStyle w:val="StyleUnderline"/>
        </w:rPr>
        <w:t xml:space="preserve">Countries are at </w:t>
      </w:r>
      <w:r w:rsidRPr="003E54F6">
        <w:rPr>
          <w:rStyle w:val="Emphasis"/>
        </w:rPr>
        <w:t>permanent war</w:t>
      </w:r>
      <w:r w:rsidRPr="003E54F6">
        <w:rPr>
          <w:rStyle w:val="StyleUnderline"/>
        </w:rPr>
        <w:t xml:space="preserve"> to uphold the</w:t>
      </w:r>
      <w:r w:rsidRPr="003E54F6">
        <w:rPr>
          <w:sz w:val="16"/>
        </w:rPr>
        <w:t xml:space="preserve"> neocolonial </w:t>
      </w:r>
      <w:r w:rsidRPr="003E54F6">
        <w:rPr>
          <w:rStyle w:val="StyleUnderline"/>
        </w:rPr>
        <w:t xml:space="preserve">status quo, but the </w:t>
      </w:r>
      <w:r w:rsidRPr="003E54F6">
        <w:rPr>
          <w:rStyle w:val="StyleUnderline"/>
          <w:highlight w:val="green"/>
        </w:rPr>
        <w:t xml:space="preserve">threat of </w:t>
      </w:r>
      <w:r w:rsidRPr="003E54F6">
        <w:rPr>
          <w:rStyle w:val="Emphasis"/>
          <w:highlight w:val="green"/>
        </w:rPr>
        <w:t>nuclear escalation</w:t>
      </w:r>
      <w:r w:rsidRPr="003E54F6">
        <w:rPr>
          <w:rStyle w:val="StyleUnderline"/>
          <w:highlight w:val="green"/>
        </w:rPr>
        <w:t xml:space="preserve"> is growing</w:t>
      </w:r>
      <w:r w:rsidRPr="003E54F6">
        <w:rPr>
          <w:sz w:val="16"/>
        </w:rPr>
        <w:t xml:space="preserve"> by the day. The mood of migrants is not only desperate, but also aggressive: those affected are well aware that they are innocent victims of the North’s overconsumption. Already in 2020, the richest 10 per cent of humanity (that is, all those with an annual income of over US$90,000) emitted almost half of all CO2 emissions, while the poorer half of the world’s population was only responsible for 12 per cent (Herrmann, 2022). Such facts have been sinking into the collective consciousness and attitudes. The Global North has been stealing the future as well as the present, not only from its own children but, above all, from those who live in the most affected parts of the world. The EU and the United States are losing their defensive wars against migrants, and their militarised societies fail to adapt to the inflow of refugees. The result of the conflict is unpredictable, but will certainly be paid for with high human sacrifices.</w:t>
      </w:r>
    </w:p>
    <w:p w14:paraId="3957F6B9" w14:textId="77777777" w:rsidR="006C37C0" w:rsidRPr="00C9276E" w:rsidRDefault="006C37C0" w:rsidP="006C37C0">
      <w:pPr>
        <w:rPr>
          <w:rStyle w:val="StyleUnderline"/>
          <w:highlight w:val="green"/>
        </w:rPr>
      </w:pPr>
      <w:r w:rsidRPr="003E54F6">
        <w:rPr>
          <w:sz w:val="16"/>
        </w:rPr>
        <w:t xml:space="preserve">In temperate latitudes, landscapes are dotted with wind turbines and solar panels; there are also a few trees, but only a few species that have adapted to climate change and water scarcity. Lush greenery, buzzing insects, singing birds – absent. </w:t>
      </w:r>
      <w:r w:rsidRPr="003E54F6">
        <w:rPr>
          <w:rStyle w:val="StyleUnderline"/>
        </w:rPr>
        <w:t xml:space="preserve">The </w:t>
      </w:r>
      <w:r w:rsidRPr="003E54F6">
        <w:rPr>
          <w:rStyle w:val="Emphasis"/>
        </w:rPr>
        <w:t>planet</w:t>
      </w:r>
      <w:r w:rsidRPr="003E54F6">
        <w:rPr>
          <w:rStyle w:val="StyleUnderline"/>
        </w:rPr>
        <w:t xml:space="preserve"> has become </w:t>
      </w:r>
      <w:r w:rsidRPr="003E54F6">
        <w:rPr>
          <w:rStyle w:val="Emphasis"/>
        </w:rPr>
        <w:t>silent</w:t>
      </w:r>
      <w:r w:rsidRPr="003E54F6">
        <w:rPr>
          <w:sz w:val="16"/>
        </w:rPr>
        <w:t xml:space="preserve"> – 90 years after Rachel Carson’s Silent Spring.</w:t>
      </w:r>
    </w:p>
    <w:p w14:paraId="7EA0DB2A" w14:textId="77777777" w:rsidR="006C37C0" w:rsidRPr="003E54F6" w:rsidRDefault="006C37C0" w:rsidP="006C37C0"/>
    <w:p w14:paraId="7C04D0CB" w14:textId="77777777" w:rsidR="006C37C0" w:rsidRDefault="006C37C0" w:rsidP="006C37C0">
      <w:pPr>
        <w:pStyle w:val="Heading3"/>
      </w:pPr>
      <w:r>
        <w:rPr/>
        <w:t>1NC---P</w:t>
      </w:r>
    </w:p>
    <w:p w14:paraId="5FCAE35F" w14:textId="77777777" w:rsidR="006C37C0" w:rsidRPr="00E10576" w:rsidRDefault="006C37C0" w:rsidP="006C37C0">
      <w:pPr>
        <w:pStyle w:val="Heading4"/>
      </w:pPr>
      <w:r>
        <w:rPr/>
        <w:t>Not specifying your agent is a voting issue---key to competition, links to core mechanism-based DAs, and education.</w:t>
      </w:r>
    </w:p>
    <w:p w14:paraId="05819572" w14:textId="77777777" w:rsidR="006C37C0" w:rsidRDefault="006C37C0" w:rsidP="006C37C0"/>
    <w:p w14:paraId="574EF966" w14:textId="77777777" w:rsidR="006C37C0" w:rsidRPr="0010029B" w:rsidRDefault="006C37C0" w:rsidP="006C37C0">
      <w:pPr>
        <w:pStyle w:val="Heading3"/>
      </w:pPr>
      <w:r w:rsidRPr="0010029B">
        <w:rPr/>
        <w:t>1NC---</w:t>
      </w:r>
      <w:r>
        <w:rPr/>
        <w:t>DA</w:t>
      </w:r>
    </w:p>
    <w:p w14:paraId="0BC2A6BC" w14:textId="77777777" w:rsidR="006C37C0" w:rsidRPr="0010029B" w:rsidRDefault="006C37C0" w:rsidP="006C37C0">
      <w:pPr>
        <w:pStyle w:val="Heading4"/>
      </w:pPr>
      <w:r w:rsidRPr="0010029B">
        <w:rPr/>
        <w:t xml:space="preserve">Iran supplemental </w:t>
      </w:r>
      <w:r w:rsidRPr="0010029B">
        <w:rPr>
          <w:u w:val="single"/>
        </w:rPr>
        <w:t>will pass</w:t>
      </w:r>
      <w:r w:rsidRPr="0010029B">
        <w:rPr/>
        <w:t xml:space="preserve"> and includes </w:t>
      </w:r>
      <w:r w:rsidRPr="0010029B">
        <w:rPr>
          <w:u w:val="single"/>
        </w:rPr>
        <w:t>modernization</w:t>
      </w:r>
      <w:r w:rsidRPr="0010029B">
        <w:rPr/>
        <w:t xml:space="preserve"> </w:t>
      </w:r>
      <w:r w:rsidRPr="0010029B">
        <w:rPr>
          <w:u w:val="single"/>
        </w:rPr>
        <w:t>unrelated to Iran</w:t>
      </w:r>
      <w:r w:rsidRPr="0010029B">
        <w:rPr/>
        <w:t xml:space="preserve">. House GOP Unity key – HFC Fiscal Hawks are </w:t>
      </w:r>
      <w:r w:rsidRPr="0010029B">
        <w:rPr>
          <w:u w:val="single"/>
        </w:rPr>
        <w:t>tentatively on board</w:t>
      </w:r>
      <w:r w:rsidRPr="0010029B">
        <w:rPr/>
        <w:t>.</w:t>
      </w:r>
    </w:p>
    <w:p w14:paraId="45832442" w14:textId="77777777" w:rsidR="006C37C0" w:rsidRPr="0010029B" w:rsidRDefault="006C37C0" w:rsidP="006C37C0">
      <w:r w:rsidRPr="0010029B">
        <w:rPr>
          <w:rStyle w:val="Style13ptBold"/>
        </w:rPr>
        <w:t>Elkind 3-13</w:t>
      </w:r>
      <w:r w:rsidRPr="0010029B">
        <w:rPr/>
        <w:t xml:space="preserve"> [Elizabeth Elkind is a politics reporter for Fox News Digital leading coverage of the House of Representatives. Internally quoting House Budget Committee Chairman Jodey Arrington (R-TX) AND Republican Study Committee Chair August Pfluger - (R-TX). Previous digital bylines seen at Daily Mail and CBS News – “Iran conflict could be push GOP needs for 2nd 'big, beautiful bill' – Fox News” – Published March 13, 2026 8:00am EDT – modified for language that may offend - https://www.foxnews.com/politics/iran-conflict-could-push-gop-needs-2nd-big-beautiful-bill]</w:t>
      </w:r>
    </w:p>
    <w:p w14:paraId="5312C706" w14:textId="77777777" w:rsidR="006C37C0" w:rsidRPr="0010029B" w:rsidRDefault="006C37C0" w:rsidP="006C37C0">
      <w:pPr>
        <w:rPr>
          <w:sz w:val="18"/>
          <w:szCs w:val="18"/>
        </w:rPr>
      </w:pPr>
      <w:r w:rsidRPr="0010029B">
        <w:rPr>
          <w:rStyle w:val="StyleUnderline"/>
          <w:highlight w:val="green"/>
        </w:rPr>
        <w:t>Iran</w:t>
      </w:r>
      <w:r w:rsidRPr="0010029B">
        <w:rPr>
          <w:rStyle w:val="StyleUnderline"/>
        </w:rPr>
        <w:t xml:space="preserve"> </w:t>
      </w:r>
      <w:r w:rsidRPr="0010029B">
        <w:rPr>
          <w:szCs w:val="18"/>
        </w:rPr>
        <w:t xml:space="preserve">conflict </w:t>
      </w:r>
      <w:r w:rsidRPr="00CF6A04">
        <w:rPr>
          <w:rStyle w:val="StyleUnderline"/>
        </w:rPr>
        <w:t xml:space="preserve">could be </w:t>
      </w:r>
      <w:r w:rsidRPr="0010029B">
        <w:rPr>
          <w:rStyle w:val="StyleUnderline"/>
          <w:highlight w:val="green"/>
        </w:rPr>
        <w:t xml:space="preserve">push GOP </w:t>
      </w:r>
      <w:r w:rsidRPr="00CF6A04">
        <w:rPr>
          <w:rStyle w:val="StyleUnderline"/>
        </w:rPr>
        <w:t>needs for</w:t>
      </w:r>
      <w:r w:rsidRPr="0010029B">
        <w:rPr>
          <w:szCs w:val="18"/>
        </w:rPr>
        <w:t xml:space="preserve"> </w:t>
      </w:r>
      <w:r w:rsidRPr="0010029B">
        <w:rPr>
          <w:rStyle w:val="StyleUnderline"/>
          <w:highlight w:val="green"/>
        </w:rPr>
        <w:t>2nd</w:t>
      </w:r>
      <w:r w:rsidRPr="0010029B">
        <w:rPr>
          <w:szCs w:val="18"/>
        </w:rPr>
        <w:t xml:space="preserve"> '</w:t>
      </w:r>
      <w:r w:rsidRPr="0010029B">
        <w:rPr>
          <w:rStyle w:val="Emphasis"/>
          <w:highlight w:val="green"/>
        </w:rPr>
        <w:t>b</w:t>
      </w:r>
      <w:r w:rsidRPr="0010029B">
        <w:rPr>
          <w:szCs w:val="18"/>
        </w:rPr>
        <w:t xml:space="preserve">ig, </w:t>
      </w:r>
      <w:r w:rsidRPr="0010029B">
        <w:rPr>
          <w:rStyle w:val="Emphasis"/>
          <w:highlight w:val="green"/>
        </w:rPr>
        <w:t>b</w:t>
      </w:r>
      <w:r w:rsidRPr="0010029B">
        <w:rPr>
          <w:szCs w:val="18"/>
        </w:rPr>
        <w:t xml:space="preserve">eautiful </w:t>
      </w:r>
      <w:r w:rsidRPr="0010029B">
        <w:rPr>
          <w:rStyle w:val="Emphasis"/>
          <w:highlight w:val="green"/>
        </w:rPr>
        <w:t>b</w:t>
      </w:r>
      <w:r w:rsidRPr="0010029B">
        <w:rPr>
          <w:szCs w:val="18"/>
        </w:rPr>
        <w:t>ill'</w:t>
      </w:r>
    </w:p>
    <w:p w14:paraId="126A2339" w14:textId="77777777" w:rsidR="006C37C0" w:rsidRPr="0010029B" w:rsidRDefault="006C37C0" w:rsidP="006C37C0">
      <w:pPr>
        <w:rPr>
          <w:sz w:val="18"/>
          <w:szCs w:val="18"/>
        </w:rPr>
      </w:pPr>
      <w:r w:rsidRPr="0010029B">
        <w:rPr>
          <w:szCs w:val="18"/>
        </w:rPr>
        <w:t>House Budget Committee Chairman Jodey Arrington warned a 2nd bill would have to happen soon</w:t>
      </w:r>
    </w:p>
    <w:p w14:paraId="0CD606B8" w14:textId="77777777" w:rsidR="006C37C0" w:rsidRPr="0010029B" w:rsidRDefault="006C37C0" w:rsidP="006C37C0">
      <w:pPr>
        <w:rPr>
          <w:rStyle w:val="Emphasis"/>
        </w:rPr>
      </w:pPr>
      <w:r w:rsidRPr="0010029B">
        <w:rPr>
          <w:rStyle w:val="StyleUnderline"/>
          <w:highlight w:val="green"/>
        </w:rPr>
        <w:t xml:space="preserve">Top </w:t>
      </w:r>
      <w:r w:rsidRPr="0010029B">
        <w:rPr>
          <w:rStyle w:val="Emphasis"/>
          <w:highlight w:val="green"/>
        </w:rPr>
        <w:t>House Rep</w:t>
      </w:r>
      <w:r w:rsidRPr="0010029B">
        <w:rPr>
          <w:rStyle w:val="Emphasis"/>
        </w:rPr>
        <w:t>ublican</w:t>
      </w:r>
      <w:r w:rsidRPr="0010029B">
        <w:rPr>
          <w:rStyle w:val="Emphasis"/>
          <w:highlight w:val="green"/>
        </w:rPr>
        <w:t>s</w:t>
      </w:r>
      <w:r w:rsidRPr="0010029B">
        <w:rPr>
          <w:szCs w:val="18"/>
        </w:rPr>
        <w:t xml:space="preserve"> </w:t>
      </w:r>
      <w:r w:rsidRPr="0010029B">
        <w:rPr>
          <w:rStyle w:val="StyleUnderline"/>
        </w:rPr>
        <w:t xml:space="preserve">are </w:t>
      </w:r>
      <w:r w:rsidRPr="0010029B">
        <w:rPr>
          <w:rStyle w:val="StyleUnderline"/>
          <w:highlight w:val="green"/>
        </w:rPr>
        <w:t xml:space="preserve">eyeing </w:t>
      </w:r>
      <w:r w:rsidRPr="00CF6A04">
        <w:rPr>
          <w:rStyle w:val="StyleUnderline"/>
        </w:rPr>
        <w:t xml:space="preserve">a </w:t>
      </w:r>
      <w:r w:rsidRPr="0010029B">
        <w:rPr>
          <w:rStyle w:val="StyleUnderline"/>
          <w:highlight w:val="green"/>
        </w:rPr>
        <w:t xml:space="preserve">surge in </w:t>
      </w:r>
      <w:r w:rsidRPr="0010029B">
        <w:rPr>
          <w:rStyle w:val="Emphasis"/>
          <w:highlight w:val="green"/>
        </w:rPr>
        <w:t>military funding</w:t>
      </w:r>
      <w:r w:rsidRPr="0010029B">
        <w:rPr>
          <w:szCs w:val="18"/>
        </w:rPr>
        <w:t xml:space="preserve"> </w:t>
      </w:r>
      <w:r w:rsidRPr="0010029B">
        <w:rPr>
          <w:rStyle w:val="StyleUnderline"/>
        </w:rPr>
        <w:t>as the U.S. continues its joint operation with Israel against Iran,</w:t>
      </w:r>
      <w:r w:rsidRPr="0010029B">
        <w:rPr>
          <w:szCs w:val="18"/>
        </w:rPr>
        <w:t xml:space="preserve"> </w:t>
      </w:r>
      <w:r w:rsidRPr="0010029B">
        <w:rPr>
          <w:rStyle w:val="StyleUnderline"/>
        </w:rPr>
        <w:t>and</w:t>
      </w:r>
      <w:r w:rsidRPr="0010029B">
        <w:rPr>
          <w:szCs w:val="18"/>
        </w:rPr>
        <w:t xml:space="preserve"> some </w:t>
      </w:r>
      <w:r w:rsidRPr="0010029B">
        <w:rPr>
          <w:rStyle w:val="StyleUnderline"/>
        </w:rPr>
        <w:t>are arguing</w:t>
      </w:r>
      <w:r w:rsidRPr="0010029B">
        <w:rPr>
          <w:szCs w:val="18"/>
        </w:rPr>
        <w:t xml:space="preserve"> that </w:t>
      </w:r>
      <w:r w:rsidRPr="0010029B">
        <w:rPr>
          <w:rStyle w:val="StyleUnderline"/>
        </w:rPr>
        <w:t>a second</w:t>
      </w:r>
      <w:r w:rsidRPr="0010029B">
        <w:rPr>
          <w:szCs w:val="18"/>
        </w:rPr>
        <w:t xml:space="preserve"> "</w:t>
      </w:r>
      <w:r w:rsidRPr="0010029B">
        <w:rPr>
          <w:rStyle w:val="Emphasis"/>
        </w:rPr>
        <w:t>b</w:t>
      </w:r>
      <w:r w:rsidRPr="0010029B">
        <w:rPr>
          <w:szCs w:val="18"/>
        </w:rPr>
        <w:t xml:space="preserve">ig, </w:t>
      </w:r>
      <w:r w:rsidRPr="0010029B">
        <w:rPr>
          <w:rStyle w:val="Emphasis"/>
        </w:rPr>
        <w:t>b</w:t>
      </w:r>
      <w:r w:rsidRPr="0010029B">
        <w:rPr>
          <w:szCs w:val="18"/>
        </w:rPr>
        <w:t xml:space="preserve">eautiful </w:t>
      </w:r>
      <w:r w:rsidRPr="0010029B">
        <w:rPr>
          <w:rStyle w:val="Emphasis"/>
        </w:rPr>
        <w:t>b</w:t>
      </w:r>
      <w:r w:rsidRPr="0010029B">
        <w:rPr>
          <w:szCs w:val="18"/>
        </w:rPr>
        <w:t xml:space="preserve">ill" </w:t>
      </w:r>
      <w:r w:rsidRPr="0010029B">
        <w:rPr>
          <w:rStyle w:val="Emphasis"/>
        </w:rPr>
        <w:t>is the vehicle to get it done.</w:t>
      </w:r>
    </w:p>
    <w:p w14:paraId="09CC7F7D" w14:textId="77777777" w:rsidR="006C37C0" w:rsidRPr="0010029B" w:rsidRDefault="006C37C0" w:rsidP="006C37C0">
      <w:pPr>
        <w:rPr>
          <w:rStyle w:val="StyleUnderline"/>
        </w:rPr>
      </w:pPr>
      <w:r w:rsidRPr="0010029B">
        <w:rPr>
          <w:rStyle w:val="StyleUnderline"/>
        </w:rPr>
        <w:t>Republicans are discussing the possibility</w:t>
      </w:r>
      <w:r w:rsidRPr="0010029B">
        <w:rPr>
          <w:szCs w:val="18"/>
        </w:rPr>
        <w:t xml:space="preserve"> </w:t>
      </w:r>
      <w:r w:rsidRPr="0010029B">
        <w:rPr>
          <w:rStyle w:val="StyleUnderline"/>
        </w:rPr>
        <w:t xml:space="preserve">of </w:t>
      </w:r>
      <w:r w:rsidRPr="0010029B">
        <w:rPr>
          <w:rStyle w:val="Emphasis"/>
        </w:rPr>
        <w:t>supplemental funding</w:t>
      </w:r>
      <w:r w:rsidRPr="0010029B">
        <w:rPr>
          <w:szCs w:val="18"/>
        </w:rPr>
        <w:t xml:space="preserve"> to aid the U.S. effort </w:t>
      </w:r>
      <w:r w:rsidRPr="0010029B">
        <w:rPr>
          <w:rStyle w:val="StyleUnderline"/>
        </w:rPr>
        <w:t xml:space="preserve">as Iran continues to </w:t>
      </w:r>
      <w:r w:rsidRPr="0010029B">
        <w:rPr>
          <w:rStyle w:val="Emphasis"/>
        </w:rPr>
        <w:t>retaliate against allies in the region</w:t>
      </w:r>
      <w:r w:rsidRPr="0010029B">
        <w:rPr>
          <w:rStyle w:val="StyleUnderline"/>
        </w:rPr>
        <w:t xml:space="preserve">. </w:t>
      </w:r>
    </w:p>
    <w:p w14:paraId="05438C32" w14:textId="77777777" w:rsidR="006C37C0" w:rsidRPr="0010029B" w:rsidRDefault="006C37C0" w:rsidP="006C37C0">
      <w:pPr>
        <w:rPr>
          <w:rStyle w:val="StyleUnderline"/>
        </w:rPr>
      </w:pPr>
      <w:r w:rsidRPr="0010029B">
        <w:rPr>
          <w:rStyle w:val="StyleUnderline"/>
        </w:rPr>
        <w:t xml:space="preserve">Senior </w:t>
      </w:r>
      <w:r w:rsidRPr="0010029B">
        <w:rPr>
          <w:rStyle w:val="Emphasis"/>
        </w:rPr>
        <w:t>House GOP lawmakers</w:t>
      </w:r>
      <w:r w:rsidRPr="0010029B">
        <w:rPr>
          <w:szCs w:val="18"/>
        </w:rPr>
        <w:t xml:space="preserve"> </w:t>
      </w:r>
      <w:r w:rsidRPr="0010029B">
        <w:rPr>
          <w:rStyle w:val="StyleUnderline"/>
        </w:rPr>
        <w:t>told Fox</w:t>
      </w:r>
      <w:r w:rsidRPr="0010029B">
        <w:rPr>
          <w:szCs w:val="18"/>
        </w:rPr>
        <w:t xml:space="preserve"> News Digital that </w:t>
      </w:r>
      <w:r w:rsidRPr="0010029B">
        <w:rPr>
          <w:rStyle w:val="StyleUnderline"/>
        </w:rPr>
        <w:t>th</w:t>
      </w:r>
      <w:r w:rsidRPr="0010029B">
        <w:rPr>
          <w:szCs w:val="18"/>
        </w:rPr>
        <w:t xml:space="preserve">e resulting </w:t>
      </w:r>
      <w:r w:rsidRPr="0010029B">
        <w:rPr>
          <w:rStyle w:val="StyleUnderline"/>
        </w:rPr>
        <w:t>heightened national security environment means that Congress has a responsibility to ensure the armed forces are prepared</w:t>
      </w:r>
      <w:r w:rsidRPr="0010029B">
        <w:rPr>
          <w:szCs w:val="18"/>
        </w:rPr>
        <w:t xml:space="preserve"> for </w:t>
      </w:r>
      <w:r w:rsidRPr="0010029B">
        <w:rPr>
          <w:rStyle w:val="StyleUnderline"/>
        </w:rPr>
        <w:t>whatever threats may arise.</w:t>
      </w:r>
      <w:r w:rsidRPr="0010029B">
        <w:rPr>
          <w:szCs w:val="18"/>
        </w:rPr>
        <w:t xml:space="preserve"> </w:t>
      </w:r>
      <w:r w:rsidRPr="0010029B">
        <w:rPr>
          <w:rStyle w:val="StyleUnderline"/>
        </w:rPr>
        <w:t>At the same time,</w:t>
      </w:r>
      <w:r w:rsidRPr="0010029B">
        <w:rPr>
          <w:szCs w:val="18"/>
        </w:rPr>
        <w:t xml:space="preserve"> </w:t>
      </w:r>
      <w:r w:rsidRPr="0010029B">
        <w:rPr>
          <w:rStyle w:val="StyleUnderline"/>
        </w:rPr>
        <w:t>they're skeptica</w:t>
      </w:r>
      <w:r w:rsidRPr="0010029B">
        <w:rPr>
          <w:szCs w:val="18"/>
        </w:rPr>
        <w:t xml:space="preserve">l that </w:t>
      </w:r>
      <w:r w:rsidRPr="0010029B">
        <w:rPr>
          <w:rStyle w:val="StyleUnderline"/>
        </w:rPr>
        <w:t>Dem</w:t>
      </w:r>
      <w:r w:rsidRPr="0010029B">
        <w:rPr>
          <w:szCs w:val="18"/>
        </w:rPr>
        <w:t>ocrat</w:t>
      </w:r>
      <w:r w:rsidRPr="0010029B">
        <w:rPr>
          <w:rStyle w:val="StyleUnderline"/>
        </w:rPr>
        <w:t>s</w:t>
      </w:r>
      <w:r w:rsidRPr="0010029B">
        <w:rPr>
          <w:szCs w:val="18"/>
        </w:rPr>
        <w:t xml:space="preserve"> </w:t>
      </w:r>
      <w:r w:rsidRPr="0010029B">
        <w:rPr>
          <w:rStyle w:val="StyleUnderline"/>
        </w:rPr>
        <w:t xml:space="preserve">will provide the votes necessary to pass such a funding bill </w:t>
      </w:r>
      <w:r w:rsidRPr="0010029B">
        <w:rPr>
          <w:rStyle w:val="Emphasis"/>
        </w:rPr>
        <w:t>through traditional means.</w:t>
      </w:r>
    </w:p>
    <w:p w14:paraId="0B660CF8" w14:textId="77777777" w:rsidR="006C37C0" w:rsidRPr="0010029B" w:rsidRDefault="006C37C0" w:rsidP="006C37C0">
      <w:pPr>
        <w:rPr>
          <w:sz w:val="18"/>
          <w:szCs w:val="18"/>
        </w:rPr>
      </w:pPr>
      <w:r w:rsidRPr="0010029B">
        <w:rPr>
          <w:szCs w:val="18"/>
        </w:rPr>
        <w:t>"They are certainly not going to spend an additional dime on the military, on security, on any of the things that we care about," Republican Study Committee Chairman August Pfluger, R-Texas, told Fox News Digital of the opposing party. "The threats around the world have never been higher. They've never been greater. And we have to recapitalize after four just disastrous years of President Biden completely decimating our military."</w:t>
      </w:r>
    </w:p>
    <w:p w14:paraId="650C3F69" w14:textId="77777777" w:rsidR="006C37C0" w:rsidRPr="0010029B" w:rsidRDefault="006C37C0" w:rsidP="006C37C0">
      <w:pPr>
        <w:rPr>
          <w:sz w:val="18"/>
          <w:szCs w:val="18"/>
        </w:rPr>
      </w:pPr>
      <w:r w:rsidRPr="0010029B">
        <w:rPr>
          <w:szCs w:val="18"/>
        </w:rPr>
        <w:t xml:space="preserve">"So this conflict right now, and the future of our country and our Western values, have to be secured by additional </w:t>
      </w:r>
      <w:r w:rsidRPr="0010029B">
        <w:rPr>
          <w:rStyle w:val="StyleUnderline"/>
          <w:highlight w:val="green"/>
        </w:rPr>
        <w:t>defense spending</w:t>
      </w:r>
      <w:r w:rsidRPr="0010029B">
        <w:rPr>
          <w:szCs w:val="18"/>
        </w:rPr>
        <w:t xml:space="preserve">, which </w:t>
      </w:r>
      <w:r w:rsidRPr="00CF6A04">
        <w:rPr>
          <w:rStyle w:val="StyleUnderline"/>
        </w:rPr>
        <w:t xml:space="preserve">can </w:t>
      </w:r>
      <w:r w:rsidRPr="0010029B">
        <w:rPr>
          <w:rStyle w:val="StyleUnderline"/>
          <w:highlight w:val="green"/>
        </w:rPr>
        <w:t>only happen in</w:t>
      </w:r>
      <w:r w:rsidRPr="0010029B">
        <w:rPr>
          <w:rStyle w:val="StyleUnderline"/>
        </w:rPr>
        <w:t xml:space="preserve"> a </w:t>
      </w:r>
      <w:r w:rsidRPr="0010029B">
        <w:rPr>
          <w:rStyle w:val="StyleUnderline"/>
          <w:highlight w:val="green"/>
        </w:rPr>
        <w:t>reconciliation</w:t>
      </w:r>
      <w:r w:rsidRPr="0010029B">
        <w:rPr>
          <w:rStyle w:val="StyleUnderline"/>
        </w:rPr>
        <w:t xml:space="preserve"> bill."</w:t>
      </w:r>
    </w:p>
    <w:p w14:paraId="21E99DA0" w14:textId="77777777" w:rsidR="006C37C0" w:rsidRPr="0010029B" w:rsidRDefault="006C37C0" w:rsidP="006C37C0">
      <w:pPr>
        <w:rPr>
          <w:sz w:val="18"/>
          <w:szCs w:val="18"/>
        </w:rPr>
      </w:pPr>
      <w:r w:rsidRPr="0010029B">
        <w:rPr>
          <w:szCs w:val="18"/>
        </w:rPr>
        <w:t xml:space="preserve">Republicans passed a sweeping tax and policy bill last summer dubbed President Donald Trump's landmark One Big, Beautiful Bill Act. It was done via </w:t>
      </w:r>
      <w:r w:rsidRPr="0010029B">
        <w:rPr>
          <w:rStyle w:val="StyleUnderline"/>
        </w:rPr>
        <w:t>the budget reconciliation process</w:t>
      </w:r>
      <w:r w:rsidRPr="0010029B">
        <w:rPr>
          <w:szCs w:val="18"/>
        </w:rPr>
        <w:t xml:space="preserve">, which </w:t>
      </w:r>
      <w:r w:rsidRPr="0010029B">
        <w:rPr>
          <w:rStyle w:val="StyleUnderline"/>
        </w:rPr>
        <w:t xml:space="preserve">allows the party in power to change broad swaths of fiscal law while </w:t>
      </w:r>
      <w:r w:rsidRPr="0010029B">
        <w:rPr>
          <w:rStyle w:val="Emphasis"/>
        </w:rPr>
        <w:t>sidelining</w:t>
      </w:r>
      <w:r w:rsidRPr="0010029B">
        <w:rPr>
          <w:rStyle w:val="StyleUnderline"/>
        </w:rPr>
        <w:t xml:space="preserve"> the</w:t>
      </w:r>
      <w:r w:rsidRPr="0010029B">
        <w:rPr>
          <w:szCs w:val="18"/>
        </w:rPr>
        <w:t xml:space="preserve"> minority party — in this case, </w:t>
      </w:r>
      <w:r w:rsidRPr="0010029B">
        <w:rPr>
          <w:rStyle w:val="StyleUnderline"/>
        </w:rPr>
        <w:t>Dem</w:t>
      </w:r>
      <w:r w:rsidRPr="0010029B">
        <w:rPr>
          <w:szCs w:val="18"/>
        </w:rPr>
        <w:t>ocrat</w:t>
      </w:r>
      <w:r w:rsidRPr="0010029B">
        <w:rPr>
          <w:rStyle w:val="StyleUnderline"/>
        </w:rPr>
        <w:t>s</w:t>
      </w:r>
      <w:r w:rsidRPr="0010029B">
        <w:rPr>
          <w:szCs w:val="18"/>
        </w:rPr>
        <w:t>.</w:t>
      </w:r>
    </w:p>
    <w:p w14:paraId="1A50CDFB" w14:textId="77777777" w:rsidR="006C37C0" w:rsidRPr="0010029B" w:rsidRDefault="006C37C0" w:rsidP="006C37C0">
      <w:pPr>
        <w:rPr>
          <w:rStyle w:val="StyleUnderline"/>
        </w:rPr>
      </w:pPr>
      <w:r w:rsidRPr="0010029B">
        <w:rPr>
          <w:rStyle w:val="StyleUnderline"/>
        </w:rPr>
        <w:t xml:space="preserve">It makes that </w:t>
      </w:r>
      <w:r w:rsidRPr="0010029B">
        <w:rPr>
          <w:rStyle w:val="StyleUnderline"/>
          <w:highlight w:val="green"/>
        </w:rPr>
        <w:t>possible</w:t>
      </w:r>
      <w:r w:rsidRPr="0010029B">
        <w:rPr>
          <w:rStyle w:val="StyleUnderline"/>
          <w:szCs w:val="18"/>
          <w:highlight w:val="green"/>
        </w:rPr>
        <w:t xml:space="preserve"> </w:t>
      </w:r>
      <w:r w:rsidRPr="0010029B">
        <w:rPr>
          <w:rStyle w:val="StyleUnderline"/>
          <w:highlight w:val="green"/>
        </w:rPr>
        <w:t>by lowering</w:t>
      </w:r>
      <w:r w:rsidRPr="0010029B">
        <w:rPr>
          <w:rStyle w:val="StyleUnderline"/>
        </w:rPr>
        <w:t xml:space="preserve"> the </w:t>
      </w:r>
      <w:r w:rsidRPr="0010029B">
        <w:rPr>
          <w:rStyle w:val="StyleUnderline"/>
          <w:highlight w:val="green"/>
        </w:rPr>
        <w:t>threshold for</w:t>
      </w:r>
      <w:r w:rsidRPr="0010029B">
        <w:rPr>
          <w:szCs w:val="18"/>
        </w:rPr>
        <w:t xml:space="preserve"> advancing legislation </w:t>
      </w:r>
      <w:r w:rsidRPr="0010029B">
        <w:rPr>
          <w:rStyle w:val="Emphasis"/>
        </w:rPr>
        <w:t xml:space="preserve">in the </w:t>
      </w:r>
      <w:r w:rsidRPr="0010029B">
        <w:rPr>
          <w:rStyle w:val="Emphasis"/>
          <w:highlight w:val="green"/>
        </w:rPr>
        <w:t>Senate</w:t>
      </w:r>
      <w:r w:rsidRPr="0010029B">
        <w:rPr>
          <w:szCs w:val="18"/>
        </w:rPr>
        <w:t xml:space="preserve"> </w:t>
      </w:r>
      <w:r w:rsidRPr="0010029B">
        <w:rPr>
          <w:rStyle w:val="Emphasis"/>
        </w:rPr>
        <w:t>from 60 votes</w:t>
      </w:r>
      <w:r w:rsidRPr="0010029B">
        <w:rPr>
          <w:szCs w:val="18"/>
        </w:rPr>
        <w:t xml:space="preserve"> </w:t>
      </w:r>
      <w:r w:rsidRPr="0010029B">
        <w:rPr>
          <w:rStyle w:val="StyleUnderline"/>
        </w:rPr>
        <w:t>to a simple majority</w:t>
      </w:r>
      <w:r w:rsidRPr="0010029B">
        <w:rPr>
          <w:szCs w:val="18"/>
        </w:rPr>
        <w:t xml:space="preserve">, </w:t>
      </w:r>
      <w:r w:rsidRPr="0010029B">
        <w:rPr>
          <w:rStyle w:val="StyleUnderline"/>
          <w:highlight w:val="green"/>
        </w:rPr>
        <w:t>lining</w:t>
      </w:r>
      <w:r w:rsidRPr="0010029B">
        <w:rPr>
          <w:rStyle w:val="StyleUnderline"/>
        </w:rPr>
        <w:t xml:space="preserve"> it </w:t>
      </w:r>
      <w:r w:rsidRPr="0010029B">
        <w:rPr>
          <w:rStyle w:val="StyleUnderline"/>
          <w:highlight w:val="green"/>
        </w:rPr>
        <w:t xml:space="preserve">up </w:t>
      </w:r>
      <w:r w:rsidRPr="0010029B">
        <w:rPr>
          <w:rStyle w:val="Emphasis"/>
          <w:highlight w:val="green"/>
        </w:rPr>
        <w:t xml:space="preserve">with </w:t>
      </w:r>
      <w:r w:rsidRPr="00CF6A04">
        <w:rPr>
          <w:rStyle w:val="Emphasis"/>
        </w:rPr>
        <w:t xml:space="preserve">the </w:t>
      </w:r>
      <w:r w:rsidRPr="0010029B">
        <w:rPr>
          <w:rStyle w:val="Emphasis"/>
          <w:highlight w:val="green"/>
        </w:rPr>
        <w:t>House</w:t>
      </w:r>
      <w:r w:rsidRPr="0010029B">
        <w:rPr>
          <w:rStyle w:val="Emphasis"/>
        </w:rPr>
        <w:t>.</w:t>
      </w:r>
    </w:p>
    <w:p w14:paraId="28FADB45" w14:textId="77777777" w:rsidR="006C37C0" w:rsidRPr="0010029B" w:rsidRDefault="006C37C0" w:rsidP="006C37C0">
      <w:pPr>
        <w:rPr>
          <w:sz w:val="18"/>
          <w:szCs w:val="18"/>
        </w:rPr>
      </w:pPr>
      <w:r w:rsidRPr="0010029B">
        <w:rPr>
          <w:rStyle w:val="StyleUnderline"/>
        </w:rPr>
        <w:t>House Budget Committee Chair</w:t>
      </w:r>
      <w:r w:rsidRPr="0010029B">
        <w:rPr>
          <w:szCs w:val="18"/>
        </w:rPr>
        <w:t xml:space="preserve">man Jodey </w:t>
      </w:r>
      <w:r w:rsidRPr="0010029B">
        <w:rPr>
          <w:rStyle w:val="StyleUnderline"/>
        </w:rPr>
        <w:t>Arrington</w:t>
      </w:r>
      <w:r w:rsidRPr="0010029B">
        <w:rPr>
          <w:szCs w:val="18"/>
        </w:rPr>
        <w:t xml:space="preserve">, </w:t>
      </w:r>
      <w:r w:rsidRPr="0010029B">
        <w:rPr>
          <w:rStyle w:val="Emphasis"/>
        </w:rPr>
        <w:t>R-Texas</w:t>
      </w:r>
      <w:r w:rsidRPr="0010029B">
        <w:rPr>
          <w:szCs w:val="18"/>
        </w:rPr>
        <w:t xml:space="preserve">, </w:t>
      </w:r>
      <w:r w:rsidRPr="0010029B">
        <w:rPr>
          <w:rStyle w:val="StyleUnderline"/>
        </w:rPr>
        <w:t xml:space="preserve">said he believed an </w:t>
      </w:r>
      <w:r w:rsidRPr="0010029B">
        <w:rPr>
          <w:rStyle w:val="StyleUnderline"/>
          <w:highlight w:val="green"/>
        </w:rPr>
        <w:t>additional funding</w:t>
      </w:r>
      <w:r w:rsidRPr="0010029B">
        <w:rPr>
          <w:rStyle w:val="StyleUnderline"/>
        </w:rPr>
        <w:t xml:space="preserve"> package </w:t>
      </w:r>
      <w:r w:rsidRPr="00CF6A04">
        <w:rPr>
          <w:rStyle w:val="StyleUnderline"/>
        </w:rPr>
        <w:t xml:space="preserve">for Iran was </w:t>
      </w:r>
      <w:r w:rsidRPr="0010029B">
        <w:rPr>
          <w:rStyle w:val="StyleUnderline"/>
          <w:highlight w:val="green"/>
        </w:rPr>
        <w:t>inev</w:t>
      </w:r>
      <w:r w:rsidRPr="0010029B">
        <w:rPr>
          <w:rStyle w:val="StyleUnderline"/>
        </w:rPr>
        <w:t xml:space="preserve">itable </w:t>
      </w:r>
      <w:r w:rsidRPr="0010029B">
        <w:rPr>
          <w:rStyle w:val="Emphasis"/>
          <w:highlight w:val="green"/>
        </w:rPr>
        <w:t>but</w:t>
      </w:r>
      <w:r w:rsidRPr="0010029B">
        <w:rPr>
          <w:szCs w:val="18"/>
        </w:rPr>
        <w:t xml:space="preserve"> added, "</w:t>
      </w:r>
      <w:r w:rsidRPr="0010029B">
        <w:rPr>
          <w:rStyle w:val="StyleUnderline"/>
        </w:rPr>
        <w:t xml:space="preserve">The </w:t>
      </w:r>
      <w:r w:rsidRPr="00CF6A04">
        <w:rPr>
          <w:rStyle w:val="StyleUnderline"/>
        </w:rPr>
        <w:t>politics are</w:t>
      </w:r>
      <w:r w:rsidRPr="0010029B">
        <w:rPr>
          <w:rStyle w:val="StyleUnderline"/>
        </w:rPr>
        <w:t xml:space="preserve"> such that there's </w:t>
      </w:r>
      <w:r w:rsidRPr="0010029B">
        <w:rPr>
          <w:rStyle w:val="StyleUnderline"/>
          <w:highlight w:val="green"/>
        </w:rPr>
        <w:t>no guarantee</w:t>
      </w:r>
      <w:r w:rsidRPr="0010029B">
        <w:rPr>
          <w:rStyle w:val="StyleUnderline"/>
        </w:rPr>
        <w:t xml:space="preserve"> that</w:t>
      </w:r>
      <w:r w:rsidRPr="0010029B">
        <w:rPr>
          <w:szCs w:val="18"/>
        </w:rPr>
        <w:t xml:space="preserve"> </w:t>
      </w:r>
      <w:r w:rsidRPr="00CF6A04">
        <w:rPr>
          <w:rStyle w:val="Emphasis"/>
        </w:rPr>
        <w:t xml:space="preserve">the </w:t>
      </w:r>
      <w:r w:rsidRPr="0010029B">
        <w:rPr>
          <w:rStyle w:val="Emphasis"/>
          <w:highlight w:val="green"/>
        </w:rPr>
        <w:t>supp</w:t>
      </w:r>
      <w:r w:rsidRPr="00CF6A04">
        <w:rPr>
          <w:rStyle w:val="Emphasis"/>
        </w:rPr>
        <w:t>lemental</w:t>
      </w:r>
      <w:r w:rsidRPr="0010029B">
        <w:rPr>
          <w:rStyle w:val="StyleUnderline"/>
          <w:highlight w:val="green"/>
        </w:rPr>
        <w:t xml:space="preserve"> will pass."</w:t>
      </w:r>
    </w:p>
    <w:p w14:paraId="3ABAABAD" w14:textId="77777777" w:rsidR="006C37C0" w:rsidRPr="0010029B" w:rsidRDefault="006C37C0" w:rsidP="006C37C0">
      <w:pPr>
        <w:rPr>
          <w:sz w:val="18"/>
          <w:szCs w:val="18"/>
        </w:rPr>
      </w:pPr>
      <w:r w:rsidRPr="0010029B">
        <w:rPr>
          <w:szCs w:val="18"/>
        </w:rPr>
        <w:t>"</w:t>
      </w:r>
      <w:r w:rsidRPr="00CF6A04">
        <w:rPr>
          <w:rStyle w:val="Emphasis"/>
        </w:rPr>
        <w:t>On top</w:t>
      </w:r>
      <w:r w:rsidRPr="0010029B">
        <w:rPr>
          <w:rStyle w:val="Emphasis"/>
        </w:rPr>
        <w:t xml:space="preserve"> of that</w:t>
      </w:r>
      <w:r w:rsidRPr="0010029B">
        <w:rPr>
          <w:szCs w:val="18"/>
        </w:rPr>
        <w:t xml:space="preserve">, </w:t>
      </w:r>
      <w:r w:rsidRPr="0010029B">
        <w:rPr>
          <w:rStyle w:val="StyleUnderline"/>
        </w:rPr>
        <w:t xml:space="preserve">the </w:t>
      </w:r>
      <w:r w:rsidRPr="0010029B">
        <w:rPr>
          <w:rStyle w:val="StyleUnderline"/>
          <w:highlight w:val="green"/>
        </w:rPr>
        <w:t>president</w:t>
      </w:r>
      <w:r w:rsidRPr="0010029B">
        <w:rPr>
          <w:rStyle w:val="StyleUnderline"/>
        </w:rPr>
        <w:t xml:space="preserve"> has been </w:t>
      </w:r>
      <w:r w:rsidRPr="0010029B">
        <w:rPr>
          <w:rStyle w:val="StyleUnderline"/>
          <w:highlight w:val="green"/>
        </w:rPr>
        <w:t>talking about</w:t>
      </w:r>
      <w:r w:rsidRPr="0010029B">
        <w:rPr>
          <w:szCs w:val="18"/>
        </w:rPr>
        <w:t xml:space="preserve"> </w:t>
      </w:r>
      <w:r w:rsidRPr="0010029B">
        <w:rPr>
          <w:rStyle w:val="StyleUnderline"/>
        </w:rPr>
        <w:t xml:space="preserve">a </w:t>
      </w:r>
      <w:r w:rsidRPr="00CF6A04">
        <w:rPr>
          <w:rStyle w:val="Emphasis"/>
        </w:rPr>
        <w:t>big</w:t>
      </w:r>
      <w:r w:rsidRPr="0010029B">
        <w:rPr>
          <w:szCs w:val="18"/>
        </w:rPr>
        <w:t xml:space="preserve"> capital </w:t>
      </w:r>
      <w:r w:rsidRPr="0010029B">
        <w:rPr>
          <w:rStyle w:val="StyleUnderline"/>
          <w:highlight w:val="green"/>
        </w:rPr>
        <w:t xml:space="preserve">investment to </w:t>
      </w:r>
      <w:r w:rsidRPr="0010029B">
        <w:rPr>
          <w:rStyle w:val="Emphasis"/>
          <w:sz w:val="28"/>
          <w:highlight w:val="green"/>
        </w:rPr>
        <w:t>modernize the military</w:t>
      </w:r>
      <w:r w:rsidRPr="0010029B">
        <w:rPr>
          <w:rStyle w:val="StyleUnderline"/>
        </w:rPr>
        <w:t>,"</w:t>
      </w:r>
      <w:r w:rsidRPr="0010029B">
        <w:rPr/>
        <w:t xml:space="preserve"> </w:t>
      </w:r>
      <w:r w:rsidRPr="0010029B">
        <w:rPr>
          <w:szCs w:val="18"/>
        </w:rPr>
        <w:t xml:space="preserve">Arrington told Fox News Digital. </w:t>
      </w:r>
    </w:p>
    <w:p w14:paraId="2658DBDF" w14:textId="77777777" w:rsidR="006C37C0" w:rsidRPr="0010029B" w:rsidRDefault="006C37C0" w:rsidP="006C37C0">
      <w:pPr>
        <w:rPr>
          <w:sz w:val="18"/>
          <w:szCs w:val="18"/>
        </w:rPr>
      </w:pPr>
      <w:r w:rsidRPr="0010029B">
        <w:rPr>
          <w:szCs w:val="18"/>
        </w:rPr>
        <w:t xml:space="preserve">"If we can't get Democrats to support either of those endeavors — I think </w:t>
      </w:r>
      <w:r w:rsidRPr="0010029B">
        <w:rPr>
          <w:rStyle w:val="StyleUnderline"/>
        </w:rPr>
        <w:t xml:space="preserve">we've </w:t>
      </w:r>
      <w:r w:rsidRPr="00CF6A04">
        <w:rPr>
          <w:rStyle w:val="StyleUnderline"/>
        </w:rPr>
        <w:t xml:space="preserve">got a </w:t>
      </w:r>
      <w:r w:rsidRPr="0010029B">
        <w:rPr>
          <w:rStyle w:val="Emphasis"/>
          <w:highlight w:val="green"/>
        </w:rPr>
        <w:t>better</w:t>
      </w:r>
      <w:r w:rsidRPr="0010029B">
        <w:rPr>
          <w:rStyle w:val="Emphasis"/>
        </w:rPr>
        <w:t xml:space="preserve"> chance</w:t>
      </w:r>
      <w:r w:rsidRPr="0010029B">
        <w:rPr>
          <w:rStyle w:val="StyleUnderline"/>
        </w:rPr>
        <w:t xml:space="preserve"> of getting support </w:t>
      </w:r>
      <w:r w:rsidRPr="0010029B">
        <w:rPr>
          <w:rStyle w:val="StyleUnderline"/>
          <w:highlight w:val="green"/>
        </w:rPr>
        <w:t>on</w:t>
      </w:r>
      <w:r w:rsidRPr="0010029B">
        <w:rPr>
          <w:rStyle w:val="StyleUnderline"/>
        </w:rPr>
        <w:t xml:space="preserve"> a</w:t>
      </w:r>
      <w:r w:rsidRPr="0010029B">
        <w:rPr>
          <w:szCs w:val="18"/>
        </w:rPr>
        <w:t xml:space="preserve">n emergency </w:t>
      </w:r>
      <w:r w:rsidRPr="0010029B">
        <w:rPr>
          <w:rStyle w:val="StyleUnderline"/>
          <w:highlight w:val="green"/>
        </w:rPr>
        <w:t>supplemental</w:t>
      </w:r>
      <w:r w:rsidRPr="0010029B">
        <w:rPr>
          <w:szCs w:val="18"/>
        </w:rPr>
        <w:t xml:space="preserve"> </w:t>
      </w:r>
      <w:r w:rsidRPr="0010029B">
        <w:rPr>
          <w:rStyle w:val="StyleUnderline"/>
        </w:rPr>
        <w:t xml:space="preserve">than </w:t>
      </w:r>
      <w:r w:rsidRPr="0010029B">
        <w:rPr>
          <w:szCs w:val="18"/>
        </w:rPr>
        <w:t xml:space="preserve">we do on </w:t>
      </w:r>
      <w:r w:rsidRPr="0010029B">
        <w:rPr>
          <w:rStyle w:val="StyleUnderline"/>
        </w:rPr>
        <w:t>a one-time</w:t>
      </w:r>
      <w:r w:rsidRPr="0010029B">
        <w:rPr>
          <w:szCs w:val="18"/>
        </w:rPr>
        <w:t xml:space="preserve"> capital </w:t>
      </w:r>
      <w:r w:rsidRPr="0010029B">
        <w:rPr>
          <w:rStyle w:val="StyleUnderline"/>
        </w:rPr>
        <w:t>investment</w:t>
      </w:r>
      <w:r w:rsidRPr="0010029B">
        <w:rPr>
          <w:szCs w:val="18"/>
        </w:rPr>
        <w:t xml:space="preserve"> — </w:t>
      </w:r>
      <w:r w:rsidRPr="0010029B">
        <w:rPr>
          <w:rStyle w:val="StyleUnderline"/>
        </w:rPr>
        <w:t>but</w:t>
      </w:r>
      <w:r w:rsidRPr="0010029B">
        <w:rPr>
          <w:szCs w:val="18"/>
        </w:rPr>
        <w:t xml:space="preserve"> I think that </w:t>
      </w:r>
      <w:r w:rsidRPr="0010029B">
        <w:rPr>
          <w:rStyle w:val="StyleUnderline"/>
        </w:rPr>
        <w:t>reconciliation may be the only train leaving the station that could address those important things</w:t>
      </w:r>
      <w:r w:rsidRPr="0010029B">
        <w:rPr>
          <w:szCs w:val="18"/>
        </w:rPr>
        <w:t>."</w:t>
      </w:r>
    </w:p>
    <w:p w14:paraId="39F7D38D" w14:textId="77777777" w:rsidR="006C37C0" w:rsidRPr="0010029B" w:rsidRDefault="006C37C0" w:rsidP="006C37C0">
      <w:pPr>
        <w:rPr>
          <w:sz w:val="18"/>
          <w:szCs w:val="18"/>
        </w:rPr>
      </w:pPr>
      <w:r w:rsidRPr="0010029B">
        <w:rPr>
          <w:szCs w:val="18"/>
        </w:rPr>
        <w:t>Pfluger also signaled a broader path: "Is it specific to Iran or is it more general and more broad to just increasing defense spending and making sure that our military has what they need to deter Iran and others? I think that's probably the more likely path."</w:t>
      </w:r>
    </w:p>
    <w:p w14:paraId="737BA462" w14:textId="77777777" w:rsidR="006C37C0" w:rsidRPr="0010029B" w:rsidRDefault="006C37C0" w:rsidP="006C37C0">
      <w:pPr>
        <w:rPr>
          <w:sz w:val="18"/>
          <w:szCs w:val="18"/>
        </w:rPr>
      </w:pPr>
      <w:r w:rsidRPr="0010029B">
        <w:rPr>
          <w:szCs w:val="18"/>
        </w:rPr>
        <w:t xml:space="preserve">However, he noted that </w:t>
      </w:r>
      <w:r w:rsidRPr="00CF6A04">
        <w:rPr>
          <w:rStyle w:val="StyleUnderline"/>
        </w:rPr>
        <w:t>reconciliation meant</w:t>
      </w:r>
      <w:r w:rsidRPr="0010029B">
        <w:rPr>
          <w:szCs w:val="18"/>
        </w:rPr>
        <w:t xml:space="preserve"> that </w:t>
      </w:r>
      <w:r w:rsidRPr="0010029B">
        <w:rPr>
          <w:rStyle w:val="StyleUnderline"/>
          <w:highlight w:val="green"/>
        </w:rPr>
        <w:t>spending</w:t>
      </w:r>
      <w:r w:rsidRPr="0010029B">
        <w:rPr>
          <w:szCs w:val="18"/>
        </w:rPr>
        <w:t xml:space="preserve"> would likely </w:t>
      </w:r>
      <w:r w:rsidRPr="00CF6A04">
        <w:rPr>
          <w:rStyle w:val="StyleUnderline"/>
        </w:rPr>
        <w:t xml:space="preserve">have to be </w:t>
      </w:r>
      <w:r w:rsidRPr="0010029B">
        <w:rPr>
          <w:rStyle w:val="StyleUnderline"/>
          <w:highlight w:val="green"/>
        </w:rPr>
        <w:t>offset</w:t>
      </w:r>
      <w:r w:rsidRPr="0010029B">
        <w:rPr>
          <w:rStyle w:val="StyleUnderline"/>
        </w:rPr>
        <w:t xml:space="preserve"> by cut</w:t>
      </w:r>
      <w:r w:rsidRPr="00CF6A04">
        <w:rPr>
          <w:rStyle w:val="StyleUnderline"/>
          <w:highlight w:val="green"/>
        </w:rPr>
        <w:t>s</w:t>
      </w:r>
      <w:r w:rsidRPr="0010029B">
        <w:rPr>
          <w:rStyle w:val="StyleUnderline"/>
        </w:rPr>
        <w:t xml:space="preserve"> elsewhere</w:t>
      </w:r>
      <w:r w:rsidRPr="0010029B">
        <w:rPr>
          <w:szCs w:val="18"/>
        </w:rPr>
        <w:t xml:space="preserve">, </w:t>
      </w:r>
      <w:r w:rsidRPr="0010029B">
        <w:rPr>
          <w:rStyle w:val="StyleUnderline"/>
        </w:rPr>
        <w:t xml:space="preserve">something that </w:t>
      </w:r>
      <w:r w:rsidRPr="00CF6A04">
        <w:rPr>
          <w:rStyle w:val="StyleUnderline"/>
        </w:rPr>
        <w:t xml:space="preserve">could </w:t>
      </w:r>
      <w:r w:rsidRPr="0010029B">
        <w:rPr>
          <w:rStyle w:val="Emphasis"/>
          <w:highlight w:val="green"/>
        </w:rPr>
        <w:t>appease fiscal hawks</w:t>
      </w:r>
      <w:r w:rsidRPr="0010029B">
        <w:rPr>
          <w:szCs w:val="18"/>
        </w:rPr>
        <w:t xml:space="preserve"> wary of bloated spending levels.</w:t>
      </w:r>
    </w:p>
    <w:p w14:paraId="695E2D79" w14:textId="77777777" w:rsidR="006C37C0" w:rsidRPr="0010029B" w:rsidRDefault="006C37C0" w:rsidP="006C37C0">
      <w:pPr>
        <w:rPr>
          <w:sz w:val="18"/>
          <w:szCs w:val="18"/>
        </w:rPr>
      </w:pPr>
      <w:r w:rsidRPr="0010029B">
        <w:rPr>
          <w:szCs w:val="18"/>
        </w:rPr>
        <w:t>"So where do we find the savings? I've got some ideas on that. I think it's related to fraud. I think there's a lot of money to be saved when we look at fraud, like what happened in Minnesota with the daycares and the billions of dollars that went out the window there," Pfluger said.</w:t>
      </w:r>
    </w:p>
    <w:p w14:paraId="5D036E1F" w14:textId="77777777" w:rsidR="006C37C0" w:rsidRPr="0010029B" w:rsidRDefault="006C37C0" w:rsidP="006C37C0">
      <w:pPr>
        <w:rPr>
          <w:sz w:val="18"/>
          <w:szCs w:val="18"/>
        </w:rPr>
      </w:pPr>
      <w:r w:rsidRPr="0010029B">
        <w:rPr>
          <w:szCs w:val="18"/>
        </w:rPr>
        <w:t xml:space="preserve">The idea of </w:t>
      </w:r>
      <w:r w:rsidRPr="00CF6A04">
        <w:rPr>
          <w:rStyle w:val="StyleUnderline"/>
        </w:rPr>
        <w:t xml:space="preserve">a </w:t>
      </w:r>
      <w:r w:rsidRPr="0010029B">
        <w:rPr>
          <w:rStyle w:val="StyleUnderline"/>
          <w:highlight w:val="green"/>
        </w:rPr>
        <w:t>second reconciliation</w:t>
      </w:r>
      <w:r w:rsidRPr="0010029B">
        <w:rPr>
          <w:szCs w:val="18"/>
        </w:rPr>
        <w:t xml:space="preserve"> bill </w:t>
      </w:r>
      <w:r w:rsidRPr="0010029B">
        <w:rPr>
          <w:rStyle w:val="StyleUnderline"/>
        </w:rPr>
        <w:t>has</w:t>
      </w:r>
      <w:r w:rsidRPr="0010029B">
        <w:rPr>
          <w:szCs w:val="18"/>
        </w:rPr>
        <w:t xml:space="preserve"> already </w:t>
      </w:r>
      <w:r w:rsidRPr="0010029B">
        <w:rPr>
          <w:rStyle w:val="StyleUnderline"/>
        </w:rPr>
        <w:t xml:space="preserve">been </w:t>
      </w:r>
      <w:r w:rsidRPr="0010029B">
        <w:rPr>
          <w:rStyle w:val="StyleUnderline"/>
          <w:highlight w:val="green"/>
        </w:rPr>
        <w:t>met with skep</w:t>
      </w:r>
      <w:r w:rsidRPr="00CF6A04">
        <w:rPr>
          <w:rStyle w:val="StyleUnderline"/>
        </w:rPr>
        <w:t>ticism</w:t>
      </w:r>
      <w:r w:rsidRPr="0010029B">
        <w:rPr>
          <w:szCs w:val="18"/>
        </w:rPr>
        <w:t xml:space="preserve"> </w:t>
      </w:r>
      <w:r w:rsidRPr="0010029B">
        <w:rPr>
          <w:rStyle w:val="StyleUnderline"/>
        </w:rPr>
        <w:t>by</w:t>
      </w:r>
      <w:r w:rsidRPr="0010029B">
        <w:rPr>
          <w:szCs w:val="18"/>
        </w:rPr>
        <w:t xml:space="preserve"> a significant number of </w:t>
      </w:r>
      <w:r w:rsidRPr="0010029B">
        <w:rPr>
          <w:rStyle w:val="StyleUnderline"/>
        </w:rPr>
        <w:t>Republicans,</w:t>
      </w:r>
      <w:r w:rsidRPr="0010029B">
        <w:rPr>
          <w:szCs w:val="18"/>
        </w:rPr>
        <w:t xml:space="preserve"> </w:t>
      </w:r>
      <w:r w:rsidRPr="0010029B">
        <w:rPr>
          <w:rStyle w:val="StyleUnderline"/>
        </w:rPr>
        <w:t xml:space="preserve">many of whom have </w:t>
      </w:r>
      <w:r w:rsidRPr="0010029B">
        <w:rPr>
          <w:rStyle w:val="StyleUnderline"/>
          <w:highlight w:val="green"/>
        </w:rPr>
        <w:t>cited</w:t>
      </w:r>
      <w:r w:rsidRPr="0010029B">
        <w:rPr>
          <w:rStyle w:val="StyleUnderline"/>
        </w:rPr>
        <w:t xml:space="preserve"> the </w:t>
      </w:r>
      <w:r w:rsidRPr="00CF6A04">
        <w:rPr>
          <w:rStyle w:val="StyleUnderline"/>
          <w:highlight w:val="green"/>
        </w:rPr>
        <w:t>GOP's</w:t>
      </w:r>
      <w:r w:rsidRPr="0010029B">
        <w:rPr>
          <w:rStyle w:val="StyleUnderline"/>
        </w:rPr>
        <w:t xml:space="preserve"> razor-</w:t>
      </w:r>
      <w:r w:rsidRPr="00CF6A04">
        <w:rPr>
          <w:rStyle w:val="StyleUnderline"/>
          <w:highlight w:val="green"/>
        </w:rPr>
        <w:t xml:space="preserve">thin </w:t>
      </w:r>
      <w:r w:rsidRPr="0010029B">
        <w:rPr>
          <w:rStyle w:val="StyleUnderline"/>
          <w:highlight w:val="green"/>
        </w:rPr>
        <w:t xml:space="preserve">majorities </w:t>
      </w:r>
      <w:r w:rsidRPr="00CF6A04">
        <w:rPr>
          <w:rStyle w:val="Emphasis"/>
        </w:rPr>
        <w:t>in the House</w:t>
      </w:r>
      <w:r w:rsidRPr="0010029B">
        <w:rPr>
          <w:szCs w:val="18"/>
        </w:rPr>
        <w:t xml:space="preserve"> and Senate.</w:t>
      </w:r>
    </w:p>
    <w:p w14:paraId="67A47C11" w14:textId="77777777" w:rsidR="006C37C0" w:rsidRPr="0010029B" w:rsidRDefault="006C37C0" w:rsidP="006C37C0">
      <w:pPr>
        <w:rPr>
          <w:rStyle w:val="StyleUnderline"/>
        </w:rPr>
      </w:pPr>
      <w:r w:rsidRPr="0010029B">
        <w:rPr>
          <w:rStyle w:val="Emphasis"/>
          <w:highlight w:val="green"/>
        </w:rPr>
        <w:t>But</w:t>
      </w:r>
      <w:r w:rsidRPr="0010029B">
        <w:rPr>
          <w:szCs w:val="18"/>
        </w:rPr>
        <w:t xml:space="preserve"> </w:t>
      </w:r>
      <w:r w:rsidRPr="0010029B">
        <w:rPr>
          <w:rStyle w:val="Emphasis"/>
        </w:rPr>
        <w:t>a senior House Republican</w:t>
      </w:r>
      <w:r w:rsidRPr="0010029B">
        <w:rPr>
          <w:szCs w:val="18"/>
        </w:rPr>
        <w:t xml:space="preserve"> who also spoke with Fox News Digital </w:t>
      </w:r>
      <w:r w:rsidRPr="0010029B">
        <w:rPr>
          <w:rStyle w:val="StyleUnderline"/>
        </w:rPr>
        <w:t>argued</w:t>
      </w:r>
      <w:r w:rsidRPr="0010029B">
        <w:rPr>
          <w:szCs w:val="18"/>
        </w:rPr>
        <w:t xml:space="preserve"> </w:t>
      </w:r>
      <w:r w:rsidRPr="0010029B">
        <w:rPr>
          <w:rStyle w:val="StyleUnderline"/>
        </w:rPr>
        <w:t xml:space="preserve">that the situation in </w:t>
      </w:r>
      <w:r w:rsidRPr="0010029B">
        <w:rPr>
          <w:rStyle w:val="StyleUnderline"/>
          <w:highlight w:val="green"/>
        </w:rPr>
        <w:t>Iran</w:t>
      </w:r>
      <w:r w:rsidRPr="0010029B">
        <w:rPr>
          <w:rStyle w:val="StyleUnderline"/>
        </w:rPr>
        <w:t xml:space="preserve"> could </w:t>
      </w:r>
      <w:r w:rsidRPr="0010029B">
        <w:rPr>
          <w:rStyle w:val="Emphasis"/>
          <w:highlight w:val="green"/>
        </w:rPr>
        <w:t>bring</w:t>
      </w:r>
      <w:r w:rsidRPr="0010029B">
        <w:rPr>
          <w:rStyle w:val="Emphasis"/>
        </w:rPr>
        <w:t xml:space="preserve"> the </w:t>
      </w:r>
      <w:r w:rsidRPr="0010029B">
        <w:rPr>
          <w:rStyle w:val="Emphasis"/>
          <w:highlight w:val="green"/>
        </w:rPr>
        <w:t>unity Rep</w:t>
      </w:r>
      <w:r w:rsidRPr="0010029B">
        <w:rPr>
          <w:rStyle w:val="Emphasis"/>
        </w:rPr>
        <w:t>ublican</w:t>
      </w:r>
      <w:r w:rsidRPr="0010029B">
        <w:rPr>
          <w:rStyle w:val="Emphasis"/>
          <w:highlight w:val="green"/>
        </w:rPr>
        <w:t>s</w:t>
      </w:r>
      <w:r w:rsidRPr="0010029B">
        <w:rPr>
          <w:rStyle w:val="Emphasis"/>
        </w:rPr>
        <w:t xml:space="preserve"> </w:t>
      </w:r>
      <w:r w:rsidRPr="0010029B">
        <w:rPr>
          <w:rStyle w:val="Emphasis"/>
          <w:highlight w:val="green"/>
        </w:rPr>
        <w:t>need</w:t>
      </w:r>
      <w:r w:rsidRPr="0010029B">
        <w:rPr/>
        <w:t>.</w:t>
      </w:r>
    </w:p>
    <w:p w14:paraId="2C388C17" w14:textId="77777777" w:rsidR="006C37C0" w:rsidRPr="0010029B" w:rsidRDefault="006C37C0" w:rsidP="006C37C0">
      <w:pPr>
        <w:rPr>
          <w:sz w:val="18"/>
          <w:szCs w:val="18"/>
        </w:rPr>
      </w:pPr>
      <w:r w:rsidRPr="0010029B">
        <w:rPr>
          <w:szCs w:val="18"/>
        </w:rPr>
        <w:t>"That would be the biggest motivating factor in another reconciliation bill," the lawmaker said.</w:t>
      </w:r>
    </w:p>
    <w:p w14:paraId="1063281F" w14:textId="77777777" w:rsidR="006C37C0" w:rsidRPr="0010029B" w:rsidRDefault="006C37C0" w:rsidP="006C37C0">
      <w:pPr>
        <w:rPr>
          <w:sz w:val="18"/>
          <w:szCs w:val="18"/>
        </w:rPr>
      </w:pPr>
      <w:r w:rsidRPr="0010029B">
        <w:rPr>
          <w:rStyle w:val="StyleUnderline"/>
        </w:rPr>
        <w:t>And Pfluger pointed out that there was precedent</w:t>
      </w:r>
      <w:r w:rsidRPr="0010029B">
        <w:rPr>
          <w:szCs w:val="18"/>
        </w:rPr>
        <w:t xml:space="preserve"> — </w:t>
      </w:r>
      <w:r w:rsidRPr="0010029B">
        <w:rPr>
          <w:rStyle w:val="StyleUnderline"/>
        </w:rPr>
        <w:t>Dem</w:t>
      </w:r>
      <w:r w:rsidRPr="0010029B">
        <w:rPr>
          <w:szCs w:val="18"/>
        </w:rPr>
        <w:t>ocrat</w:t>
      </w:r>
      <w:r w:rsidRPr="0010029B">
        <w:rPr>
          <w:rStyle w:val="StyleUnderline"/>
        </w:rPr>
        <w:t>s passed two reconciliation bills themselves when they last controlled Congress at the beginning of</w:t>
      </w:r>
      <w:r w:rsidRPr="0010029B">
        <w:rPr>
          <w:szCs w:val="18"/>
        </w:rPr>
        <w:t xml:space="preserve"> former President Joe </w:t>
      </w:r>
      <w:r w:rsidRPr="0010029B">
        <w:rPr>
          <w:rStyle w:val="StyleUnderline"/>
        </w:rPr>
        <w:t>Biden's term.</w:t>
      </w:r>
    </w:p>
    <w:p w14:paraId="4706F7F7" w14:textId="77777777" w:rsidR="006C37C0" w:rsidRPr="0010029B" w:rsidRDefault="006C37C0" w:rsidP="006C37C0">
      <w:pPr>
        <w:rPr>
          <w:sz w:val="18"/>
          <w:szCs w:val="18"/>
        </w:rPr>
      </w:pPr>
      <w:r w:rsidRPr="0010029B">
        <w:rPr>
          <w:szCs w:val="18"/>
        </w:rPr>
        <w:t xml:space="preserve">"We should remind ourselves that </w:t>
      </w:r>
      <w:r w:rsidRPr="00CF6A04">
        <w:rPr>
          <w:rStyle w:val="Emphasis"/>
        </w:rPr>
        <w:t>they stuck together</w:t>
      </w:r>
      <w:r w:rsidRPr="0010029B">
        <w:rPr>
          <w:szCs w:val="18"/>
        </w:rPr>
        <w:t xml:space="preserve">, </w:t>
      </w:r>
      <w:r w:rsidRPr="00CF6A04">
        <w:rPr>
          <w:rStyle w:val="StyleUnderline"/>
        </w:rPr>
        <w:t>and they were able to do that</w:t>
      </w:r>
      <w:r w:rsidRPr="00CF6A04">
        <w:rPr>
          <w:szCs w:val="18"/>
        </w:rPr>
        <w:t>.</w:t>
      </w:r>
      <w:r w:rsidRPr="0010029B">
        <w:rPr>
          <w:szCs w:val="18"/>
        </w:rPr>
        <w:t xml:space="preserve"> </w:t>
      </w:r>
      <w:r w:rsidRPr="0010029B">
        <w:rPr>
          <w:rStyle w:val="Emphasis"/>
        </w:rPr>
        <w:t>So should we</w:t>
      </w:r>
      <w:r w:rsidRPr="0010029B">
        <w:rPr>
          <w:szCs w:val="18"/>
        </w:rPr>
        <w:t>," he said.</w:t>
      </w:r>
    </w:p>
    <w:p w14:paraId="71639C3D" w14:textId="77777777" w:rsidR="006C37C0" w:rsidRPr="0010029B" w:rsidRDefault="006C37C0" w:rsidP="006C37C0">
      <w:pPr>
        <w:rPr>
          <w:sz w:val="18"/>
          <w:szCs w:val="18"/>
        </w:rPr>
      </w:pPr>
      <w:r w:rsidRPr="0010029B">
        <w:rPr>
          <w:szCs w:val="18"/>
        </w:rPr>
        <w:t xml:space="preserve">But Arrington warned that </w:t>
      </w:r>
      <w:r w:rsidRPr="0010029B">
        <w:rPr>
          <w:rStyle w:val="StyleUnderline"/>
          <w:highlight w:val="green"/>
        </w:rPr>
        <w:t>lawmakers</w:t>
      </w:r>
      <w:r w:rsidRPr="0010029B">
        <w:rPr>
          <w:rStyle w:val="StyleUnderline"/>
        </w:rPr>
        <w:t xml:space="preserve"> would </w:t>
      </w:r>
      <w:r w:rsidRPr="0010029B">
        <w:rPr>
          <w:rStyle w:val="StyleUnderline"/>
          <w:highlight w:val="green"/>
        </w:rPr>
        <w:t xml:space="preserve">have to </w:t>
      </w:r>
      <w:r w:rsidRPr="0010029B">
        <w:rPr>
          <w:rStyle w:val="Emphasis"/>
          <w:highlight w:val="green"/>
        </w:rPr>
        <w:t>move fast</w:t>
      </w:r>
      <w:r w:rsidRPr="0010029B">
        <w:rPr>
          <w:szCs w:val="18"/>
        </w:rPr>
        <w:t xml:space="preserve"> </w:t>
      </w:r>
      <w:r w:rsidRPr="0010029B">
        <w:rPr>
          <w:rStyle w:val="StyleUnderline"/>
        </w:rPr>
        <w:t xml:space="preserve">for something </w:t>
      </w:r>
      <w:r w:rsidRPr="0010029B">
        <w:rPr>
          <w:rStyle w:val="StyleUnderline"/>
          <w:highlight w:val="green"/>
        </w:rPr>
        <w:t xml:space="preserve">to </w:t>
      </w:r>
      <w:r w:rsidRPr="0010029B">
        <w:rPr>
          <w:rStyle w:val="Emphasis"/>
          <w:highlight w:val="green"/>
        </w:rPr>
        <w:t>be attainable</w:t>
      </w:r>
      <w:r w:rsidRPr="0010029B">
        <w:rPr/>
        <w:t>.</w:t>
      </w:r>
    </w:p>
    <w:p w14:paraId="156DC460" w14:textId="77777777" w:rsidR="006C37C0" w:rsidRPr="0010029B" w:rsidRDefault="006C37C0" w:rsidP="006C37C0">
      <w:pPr>
        <w:rPr>
          <w:sz w:val="18"/>
          <w:szCs w:val="18"/>
        </w:rPr>
      </w:pPr>
      <w:r w:rsidRPr="0010029B">
        <w:rPr>
          <w:rStyle w:val="Emphasis"/>
        </w:rPr>
        <w:t xml:space="preserve">"The </w:t>
      </w:r>
      <w:r w:rsidRPr="00CF6A04">
        <w:rPr>
          <w:rStyle w:val="Emphasis"/>
          <w:highlight w:val="green"/>
        </w:rPr>
        <w:t>window is closing</w:t>
      </w:r>
      <w:r w:rsidRPr="0010029B">
        <w:rPr>
          <w:rStyle w:val="Emphasis"/>
        </w:rPr>
        <w:t>,</w:t>
      </w:r>
      <w:r w:rsidRPr="0010029B">
        <w:rPr>
          <w:szCs w:val="18"/>
        </w:rPr>
        <w:t xml:space="preserve"> </w:t>
      </w:r>
      <w:r w:rsidRPr="0010029B">
        <w:rPr>
          <w:rStyle w:val="StyleUnderline"/>
        </w:rPr>
        <w:t xml:space="preserve">and I </w:t>
      </w:r>
      <w:r w:rsidRPr="00CF6A04">
        <w:rPr>
          <w:rStyle w:val="StyleUnderline"/>
        </w:rPr>
        <w:t>don't</w:t>
      </w:r>
      <w:r w:rsidRPr="0010029B">
        <w:rPr>
          <w:szCs w:val="18"/>
        </w:rPr>
        <w:t xml:space="preserve"> see (</w:t>
      </w:r>
      <w:r w:rsidRPr="00CF6A04">
        <w:rPr>
          <w:rStyle w:val="StyleUnderline"/>
        </w:rPr>
        <w:t>sense</w:t>
      </w:r>
      <w:r w:rsidRPr="0010029B">
        <w:rPr>
          <w:szCs w:val="18"/>
        </w:rPr>
        <w:t xml:space="preserve">) </w:t>
      </w:r>
      <w:r w:rsidRPr="0010029B">
        <w:rPr>
          <w:rStyle w:val="StyleUnderline"/>
        </w:rPr>
        <w:t xml:space="preserve">us being </w:t>
      </w:r>
      <w:r w:rsidRPr="00CF6A04">
        <w:rPr>
          <w:rStyle w:val="StyleUnderline"/>
        </w:rPr>
        <w:t>able to do</w:t>
      </w:r>
      <w:r w:rsidRPr="0010029B">
        <w:rPr>
          <w:rStyle w:val="StyleUnderline"/>
        </w:rPr>
        <w:t xml:space="preserve"> a </w:t>
      </w:r>
      <w:r w:rsidRPr="00CF6A04">
        <w:rPr>
          <w:rStyle w:val="StyleUnderline"/>
        </w:rPr>
        <w:t>reconciliation</w:t>
      </w:r>
      <w:r w:rsidRPr="0010029B">
        <w:rPr>
          <w:rStyle w:val="StyleUnderline"/>
        </w:rPr>
        <w:t xml:space="preserve"> bill</w:t>
      </w:r>
      <w:r w:rsidRPr="0010029B">
        <w:rPr>
          <w:szCs w:val="18"/>
        </w:rPr>
        <w:t xml:space="preserve"> </w:t>
      </w:r>
      <w:r w:rsidRPr="0010029B">
        <w:rPr>
          <w:rStyle w:val="Emphasis"/>
        </w:rPr>
        <w:t xml:space="preserve">if we get </w:t>
      </w:r>
      <w:r w:rsidRPr="00CF6A04">
        <w:rPr>
          <w:rStyle w:val="Emphasis"/>
        </w:rPr>
        <w:t>past the spring</w:t>
      </w:r>
      <w:r w:rsidRPr="0010029B">
        <w:rPr>
          <w:szCs w:val="18"/>
        </w:rPr>
        <w:t xml:space="preserve">, </w:t>
      </w:r>
      <w:r w:rsidRPr="0010029B">
        <w:rPr>
          <w:rStyle w:val="StyleUnderline"/>
        </w:rPr>
        <w:t>because we'll be too close to the election,"</w:t>
      </w:r>
      <w:r w:rsidRPr="0010029B">
        <w:rPr>
          <w:szCs w:val="18"/>
        </w:rPr>
        <w:t xml:space="preserve"> Arrington said.</w:t>
      </w:r>
    </w:p>
    <w:p w14:paraId="2F13663A" w14:textId="77777777" w:rsidR="006C37C0" w:rsidRDefault="006C37C0" w:rsidP="006C37C0">
      <w:pPr>
        <w:rPr>
          <w:sz w:val="18"/>
          <w:szCs w:val="18"/>
        </w:rPr>
      </w:pPr>
    </w:p>
    <w:p w14:paraId="16458043" w14:textId="77777777" w:rsidR="006C37C0" w:rsidRPr="0010029B" w:rsidRDefault="006C37C0" w:rsidP="006C37C0">
      <w:pPr>
        <w:pStyle w:val="Heading4"/>
      </w:pPr>
      <w:r w:rsidRPr="0010029B">
        <w:rPr/>
        <w:t xml:space="preserve">Plan </w:t>
      </w:r>
      <w:r w:rsidRPr="0010029B">
        <w:rPr>
          <w:u w:val="single"/>
        </w:rPr>
        <w:t>angers</w:t>
      </w:r>
      <w:r w:rsidRPr="0010029B">
        <w:rPr/>
        <w:t xml:space="preserve"> the House Freedom Caucus </w:t>
      </w:r>
      <w:r w:rsidRPr="0010029B">
        <w:rPr>
          <w:b w:val="0"/>
          <w:bCs/>
        </w:rPr>
        <w:t>(HFC)</w:t>
      </w:r>
      <w:r w:rsidRPr="0010029B">
        <w:rPr/>
        <w:t xml:space="preserve">. March budget drama becomes a sequel.  </w:t>
      </w:r>
      <w:r w:rsidRPr="0010029B">
        <w:rPr>
          <w:b w:val="0"/>
          <w:bCs/>
          <w:i/>
          <w:iCs w:val="0"/>
          <w:u w:val="single"/>
        </w:rPr>
        <w:t>Freedom Caucus</w:t>
      </w:r>
      <w:r w:rsidRPr="0010029B">
        <w:rPr>
          <w:b w:val="0"/>
          <w:bCs/>
        </w:rPr>
        <w:t xml:space="preserve"> revolts v. </w:t>
      </w:r>
      <w:r w:rsidRPr="0010029B">
        <w:rPr>
          <w:b w:val="0"/>
          <w:bCs/>
          <w:i/>
          <w:iCs w:val="0"/>
          <w:u w:val="single"/>
        </w:rPr>
        <w:t>Econ Populists</w:t>
      </w:r>
      <w:r w:rsidRPr="0010029B">
        <w:rPr>
          <w:b w:val="0"/>
          <w:bCs/>
        </w:rPr>
        <w:t>. The March budget drama becomes a sequel.</w:t>
      </w:r>
    </w:p>
    <w:p w14:paraId="03563EDE" w14:textId="77777777" w:rsidR="006C37C0" w:rsidRPr="0010029B" w:rsidRDefault="006C37C0" w:rsidP="006C37C0">
      <w:r w:rsidRPr="0010029B">
        <w:rPr>
          <w:rStyle w:val="Style13ptBold"/>
        </w:rPr>
        <w:t>Hill 25</w:t>
      </w:r>
      <w:r w:rsidRPr="0010029B">
        <w:rPr/>
        <w:t xml:space="preserve"> – Steven – Political Writer; Chief editor &amp; contributor at DemocracySOS and Author of seven books including the international bestseller "Raw Deal: How the 'Uber Economy' and Runaway Capitalism Are Screwing American Workers”. Hill was also political reform director at New America - “The coming political realignment of the Democrats and Republicans” -Democracy SOS - May 23, 2025 – modified for language that may offend - https://democracysos.substack.com/p/the-coming-political-realignment</w:t>
      </w:r>
    </w:p>
    <w:p w14:paraId="1EB68ACA" w14:textId="77777777" w:rsidR="006C37C0" w:rsidRPr="0010029B" w:rsidRDefault="006C37C0" w:rsidP="006C37C0">
      <w:pPr>
        <w:rPr>
          <w:sz w:val="16"/>
        </w:rPr>
      </w:pPr>
      <w:r w:rsidRPr="0010029B">
        <w:rPr>
          <w:rStyle w:val="StyleUnderline"/>
        </w:rPr>
        <w:t>Many</w:t>
      </w:r>
      <w:r w:rsidRPr="0010029B">
        <w:rPr>
          <w:sz w:val="16"/>
        </w:rPr>
        <w:t xml:space="preserve"> people view (</w:t>
      </w:r>
      <w:r w:rsidRPr="0010029B">
        <w:rPr>
          <w:rStyle w:val="StyleUnderline"/>
        </w:rPr>
        <w:t xml:space="preserve">regard) the </w:t>
      </w:r>
      <w:r w:rsidRPr="0010029B">
        <w:rPr>
          <w:rStyle w:val="Emphasis"/>
        </w:rPr>
        <w:t>Republican</w:t>
      </w:r>
      <w:r w:rsidRPr="0010029B">
        <w:rPr>
          <w:sz w:val="16"/>
        </w:rPr>
        <w:t xml:space="preserve"> and Democratic partie</w:t>
      </w:r>
      <w:r w:rsidRPr="0010029B">
        <w:rPr>
          <w:rStyle w:val="Emphasis"/>
        </w:rPr>
        <w:t>s</w:t>
      </w:r>
      <w:r w:rsidRPr="0010029B">
        <w:rPr>
          <w:sz w:val="16"/>
        </w:rPr>
        <w:t xml:space="preserve"> </w:t>
      </w:r>
      <w:r w:rsidRPr="0010029B">
        <w:rPr>
          <w:rStyle w:val="StyleUnderline"/>
        </w:rPr>
        <w:t>as ideological monoliths</w:t>
      </w:r>
      <w:r w:rsidRPr="0010029B">
        <w:rPr>
          <w:sz w:val="16"/>
        </w:rPr>
        <w:t xml:space="preserve">, run by hardcore partisans and implacably positioned against each other. </w:t>
      </w:r>
      <w:r w:rsidRPr="0010029B">
        <w:rPr>
          <w:rStyle w:val="StyleUnderline"/>
        </w:rPr>
        <w:t>But</w:t>
      </w:r>
      <w:r w:rsidRPr="0010029B">
        <w:rPr>
          <w:sz w:val="16"/>
        </w:rPr>
        <w:t xml:space="preserve"> in fact, </w:t>
      </w:r>
      <w:r w:rsidRPr="0010029B">
        <w:rPr>
          <w:rStyle w:val="StyleUnderline"/>
        </w:rPr>
        <w:t xml:space="preserve">both </w:t>
      </w:r>
      <w:r w:rsidRPr="0010029B">
        <w:rPr>
          <w:rStyle w:val="Emphasis"/>
        </w:rPr>
        <w:t>parties have</w:t>
      </w:r>
      <w:r w:rsidRPr="0010029B">
        <w:rPr>
          <w:sz w:val="16"/>
        </w:rPr>
        <w:t xml:space="preserve"> their </w:t>
      </w:r>
      <w:r w:rsidRPr="0010029B">
        <w:rPr>
          <w:rStyle w:val="Emphasis"/>
        </w:rPr>
        <w:t>internal divisions</w:t>
      </w:r>
      <w:r w:rsidRPr="0010029B">
        <w:rPr>
          <w:sz w:val="16"/>
        </w:rPr>
        <w:t xml:space="preserve">, influenced by various outside organizations. </w:t>
      </w:r>
      <w:r w:rsidRPr="0010029B">
        <w:rPr>
          <w:rStyle w:val="Emphasis"/>
        </w:rPr>
        <w:t xml:space="preserve">In the </w:t>
      </w:r>
      <w:r w:rsidRPr="0010029B">
        <w:rPr>
          <w:rStyle w:val="Emphasis"/>
          <w:highlight w:val="green"/>
        </w:rPr>
        <w:t>GOP</w:t>
      </w:r>
      <w:r w:rsidRPr="0010029B">
        <w:rPr>
          <w:sz w:val="16"/>
        </w:rPr>
        <w:t xml:space="preserve">, </w:t>
      </w:r>
      <w:r w:rsidRPr="0010029B">
        <w:rPr>
          <w:rStyle w:val="Emphasis"/>
        </w:rPr>
        <w:t xml:space="preserve">an intra-party </w:t>
      </w:r>
      <w:r w:rsidRPr="0010029B">
        <w:rPr>
          <w:rStyle w:val="Emphasis"/>
          <w:highlight w:val="green"/>
        </w:rPr>
        <w:t>battle</w:t>
      </w:r>
      <w:r w:rsidRPr="0010029B">
        <w:rPr>
          <w:rStyle w:val="StyleUnderline"/>
        </w:rPr>
        <w:t xml:space="preserve"> is </w:t>
      </w:r>
      <w:r w:rsidRPr="0010029B">
        <w:rPr>
          <w:rStyle w:val="StyleUnderline"/>
          <w:highlight w:val="green"/>
        </w:rPr>
        <w:t>brewing between</w:t>
      </w:r>
      <w:r w:rsidRPr="0010029B">
        <w:rPr>
          <w:rStyle w:val="StyleUnderline"/>
        </w:rPr>
        <w:t xml:space="preserve"> a</w:t>
      </w:r>
      <w:r w:rsidRPr="0010029B">
        <w:rPr>
          <w:sz w:val="16"/>
        </w:rPr>
        <w:t xml:space="preserve">n economic </w:t>
      </w:r>
      <w:r w:rsidRPr="0010029B">
        <w:rPr>
          <w:rStyle w:val="Emphasis"/>
        </w:rPr>
        <w:t>populist wing</w:t>
      </w:r>
      <w:r w:rsidRPr="0010029B">
        <w:rPr>
          <w:rStyle w:val="StyleUnderline"/>
        </w:rPr>
        <w:t xml:space="preserve"> and its more </w:t>
      </w:r>
      <w:r w:rsidRPr="0010029B">
        <w:rPr>
          <w:rStyle w:val="Emphasis"/>
          <w:highlight w:val="green"/>
        </w:rPr>
        <w:t>pro-labor</w:t>
      </w:r>
      <w:r w:rsidRPr="0010029B">
        <w:rPr>
          <w:rStyle w:val="Emphasis"/>
        </w:rPr>
        <w:t xml:space="preserve"> positions</w:t>
      </w:r>
      <w:r w:rsidRPr="0010029B">
        <w:rPr>
          <w:sz w:val="16"/>
        </w:rPr>
        <w:t xml:space="preserve">, </w:t>
      </w:r>
      <w:r w:rsidRPr="0010029B">
        <w:rPr>
          <w:rStyle w:val="StyleUnderline"/>
          <w:highlight w:val="green"/>
        </w:rPr>
        <w:t>and</w:t>
      </w:r>
      <w:r w:rsidRPr="0010029B">
        <w:rPr>
          <w:rStyle w:val="StyleUnderline"/>
        </w:rPr>
        <w:t xml:space="preserve"> a traditional</w:t>
      </w:r>
      <w:r w:rsidRPr="0010029B">
        <w:rPr>
          <w:rStyle w:val="Emphasis"/>
        </w:rPr>
        <w:t xml:space="preserve"> libertarian wing</w:t>
      </w:r>
      <w:r w:rsidRPr="0010029B">
        <w:rPr>
          <w:rStyle w:val="StyleUnderline"/>
        </w:rPr>
        <w:t xml:space="preserve"> with</w:t>
      </w:r>
      <w:r w:rsidRPr="0010029B">
        <w:rPr>
          <w:sz w:val="16"/>
        </w:rPr>
        <w:t xml:space="preserve"> its </w:t>
      </w:r>
      <w:r w:rsidRPr="0010029B">
        <w:rPr>
          <w:rStyle w:val="StyleUnderline"/>
          <w:highlight w:val="green"/>
        </w:rPr>
        <w:t>pro</w:t>
      </w:r>
      <w:r w:rsidRPr="0010029B">
        <w:rPr>
          <w:sz w:val="16"/>
        </w:rPr>
        <w:t xml:space="preserve">-free </w:t>
      </w:r>
      <w:r w:rsidRPr="0010029B">
        <w:rPr>
          <w:rStyle w:val="StyleUnderline"/>
          <w:highlight w:val="green"/>
        </w:rPr>
        <w:t>market</w:t>
      </w:r>
      <w:r w:rsidRPr="0010029B">
        <w:rPr>
          <w:sz w:val="16"/>
        </w:rPr>
        <w:t xml:space="preserve">, fiscally </w:t>
      </w:r>
      <w:r w:rsidRPr="0010029B">
        <w:rPr>
          <w:rStyle w:val="StyleUnderline"/>
        </w:rPr>
        <w:t>conservative</w:t>
      </w:r>
      <w:r w:rsidRPr="0010029B">
        <w:rPr>
          <w:sz w:val="16"/>
        </w:rPr>
        <w:t xml:space="preserve"> stances (</w:t>
      </w:r>
      <w:r w:rsidRPr="0010029B">
        <w:rPr>
          <w:rStyle w:val="StyleUnderline"/>
        </w:rPr>
        <w:t>perspectives</w:t>
      </w:r>
      <w:r w:rsidRPr="0010029B">
        <w:rPr>
          <w:sz w:val="16"/>
        </w:rPr>
        <w:t>).</w:t>
      </w:r>
    </w:p>
    <w:p w14:paraId="5BF72D70" w14:textId="77777777" w:rsidR="006C37C0" w:rsidRPr="0010029B" w:rsidRDefault="006C37C0" w:rsidP="006C37C0">
      <w:pPr>
        <w:rPr>
          <w:sz w:val="16"/>
        </w:rPr>
      </w:pPr>
      <w:r w:rsidRPr="0010029B">
        <w:rPr>
          <w:sz w:val="16"/>
        </w:rPr>
        <w:t>Recently Senator Hawley made headlines by calling on the Labor Department to investigate Tyson Foods, the largest meat company in America and a big GOP donor, following allegations by a whistleblower that it illegally employs child labor. Child labor decreased in the US from 2000 through 2015, but from 2015 to 2022, under both the Trump and Biden administrations, the number of minors employed in violation of child labor laws surged by 283%.</w:t>
      </w:r>
    </w:p>
    <w:p w14:paraId="34971B86" w14:textId="77777777" w:rsidR="006C37C0" w:rsidRPr="0010029B" w:rsidRDefault="006C37C0" w:rsidP="006C37C0">
      <w:pPr>
        <w:rPr>
          <w:sz w:val="16"/>
        </w:rPr>
      </w:pPr>
      <w:r w:rsidRPr="0010029B">
        <w:rPr>
          <w:sz w:val="16"/>
        </w:rPr>
        <w:t xml:space="preserve">When have Republicans ever cared about child labor? In fact, </w:t>
      </w:r>
      <w:r w:rsidRPr="0010029B">
        <w:rPr>
          <w:rStyle w:val="StyleUnderline"/>
        </w:rPr>
        <w:t>the GOP’s Project 2025 right-wing manifesto promotes child labor.</w:t>
      </w:r>
      <w:r w:rsidRPr="0010029B">
        <w:rPr>
          <w:sz w:val="16"/>
        </w:rPr>
        <w:t xml:space="preserve"> Bizarrely, Project 2025 seeks to amend what is known as “hazard-order regulations” to permit teenagers to work in dangerous jobs. “Some young adults,” claims P2025, “show an interest in inherently dangerous jobs” but “current rules forbid many young people.” </w:t>
      </w:r>
      <w:r w:rsidRPr="0010029B">
        <w:rPr>
          <w:rStyle w:val="StyleUnderline"/>
        </w:rPr>
        <w:t xml:space="preserve">Sounding almost medieval, the Project 2025 visionaries would loosen </w:t>
      </w:r>
      <w:r w:rsidRPr="0010029B">
        <w:rPr>
          <w:sz w:val="16"/>
        </w:rPr>
        <w:t xml:space="preserve">these </w:t>
      </w:r>
      <w:r w:rsidRPr="0010029B">
        <w:rPr>
          <w:rStyle w:val="StyleUnderline"/>
        </w:rPr>
        <w:t>regulations to allow teenagers to “work in more dangerous occupations.”</w:t>
      </w:r>
    </w:p>
    <w:p w14:paraId="2407A47F" w14:textId="77777777" w:rsidR="006C37C0" w:rsidRPr="0010029B" w:rsidRDefault="006C37C0" w:rsidP="006C37C0">
      <w:pPr>
        <w:rPr>
          <w:sz w:val="16"/>
        </w:rPr>
      </w:pPr>
      <w:r w:rsidRPr="0010029B">
        <w:rPr>
          <w:rStyle w:val="Emphasis"/>
        </w:rPr>
        <w:t xml:space="preserve">Yet </w:t>
      </w:r>
      <w:r w:rsidRPr="0010029B">
        <w:rPr>
          <w:rStyle w:val="StyleUnderline"/>
        </w:rPr>
        <w:t>there’s</w:t>
      </w:r>
      <w:r w:rsidRPr="0010029B">
        <w:rPr>
          <w:sz w:val="16"/>
        </w:rPr>
        <w:t xml:space="preserve"> Senator </w:t>
      </w:r>
      <w:r w:rsidRPr="0010029B">
        <w:rPr>
          <w:rStyle w:val="StyleUnderline"/>
        </w:rPr>
        <w:t>Hawley</w:t>
      </w:r>
      <w:r w:rsidRPr="0010029B">
        <w:rPr>
          <w:sz w:val="16"/>
        </w:rPr>
        <w:t xml:space="preserve">, </w:t>
      </w:r>
      <w:r w:rsidRPr="0010029B">
        <w:rPr>
          <w:rStyle w:val="StyleUnderline"/>
        </w:rPr>
        <w:t>pushing back against</w:t>
      </w:r>
      <w:r w:rsidRPr="0010029B">
        <w:rPr>
          <w:sz w:val="16"/>
        </w:rPr>
        <w:t xml:space="preserve"> his </w:t>
      </w:r>
      <w:r w:rsidRPr="0010029B">
        <w:rPr>
          <w:rStyle w:val="StyleUnderline"/>
        </w:rPr>
        <w:t>GOP colleagues</w:t>
      </w:r>
      <w:r w:rsidRPr="0010029B">
        <w:rPr>
          <w:sz w:val="16"/>
        </w:rPr>
        <w:t xml:space="preserve">. </w:t>
      </w:r>
      <w:r w:rsidRPr="0010029B">
        <w:rPr>
          <w:rStyle w:val="StyleUnderline"/>
        </w:rPr>
        <w:t>Hawley</w:t>
      </w:r>
      <w:r w:rsidRPr="0010029B">
        <w:rPr>
          <w:sz w:val="16"/>
        </w:rPr>
        <w:t xml:space="preserve"> also cast a vote recently to protect consumers from bank overdraft fees, introduced a bill to cap out-of-pocket insulin costs at $25 per month, </w:t>
      </w:r>
      <w:r w:rsidRPr="0010029B">
        <w:rPr>
          <w:rStyle w:val="Emphasis"/>
        </w:rPr>
        <w:t>has walked union picket lines</w:t>
      </w:r>
      <w:r w:rsidRPr="0010029B">
        <w:rPr>
          <w:sz w:val="16"/>
        </w:rPr>
        <w:t>, and has publicly opposed cuts to Medicaid, all positions that one might normally assign to a Democrat than a Republican. He even has expressed skepticism about extending the huge corporate tax cuts from Trump’s first term, saying they amount to “taxing the poor to give to the rich.”</w:t>
      </w:r>
    </w:p>
    <w:p w14:paraId="543E542F" w14:textId="77777777" w:rsidR="006C37C0" w:rsidRPr="0010029B" w:rsidRDefault="006C37C0" w:rsidP="006C37C0">
      <w:pPr>
        <w:rPr>
          <w:sz w:val="16"/>
        </w:rPr>
      </w:pPr>
      <w:r w:rsidRPr="0010029B">
        <w:rPr>
          <w:sz w:val="16"/>
        </w:rPr>
        <w:t>What’s going on here? Is Senator Hawley the same archconservative from Missouri who was elected in 2019 at the age of 39 as the Senate’s youngest member, and until recently was best known for calling out “wokeness,” being “100% pro-life,” and for raising his fist in solidarity with the insurrectionists of January 6?</w:t>
      </w:r>
    </w:p>
    <w:p w14:paraId="763063D1" w14:textId="77777777" w:rsidR="006C37C0" w:rsidRPr="0010029B" w:rsidRDefault="006C37C0" w:rsidP="006C37C0">
      <w:pPr>
        <w:rPr>
          <w:sz w:val="16"/>
        </w:rPr>
      </w:pPr>
      <w:r w:rsidRPr="0010029B">
        <w:rPr>
          <w:sz w:val="16"/>
        </w:rPr>
        <w:t xml:space="preserve">Increasingly </w:t>
      </w:r>
      <w:r w:rsidRPr="0010029B">
        <w:rPr>
          <w:rStyle w:val="Emphasis"/>
        </w:rPr>
        <w:t>within the GOP</w:t>
      </w:r>
      <w:r w:rsidRPr="0010029B">
        <w:rPr>
          <w:sz w:val="16"/>
        </w:rPr>
        <w:t xml:space="preserve">, </w:t>
      </w:r>
      <w:r w:rsidRPr="0010029B">
        <w:rPr>
          <w:rStyle w:val="Emphasis"/>
        </w:rPr>
        <w:t>Hawley is not alone in championing</w:t>
      </w:r>
      <w:r w:rsidRPr="0010029B">
        <w:rPr>
          <w:sz w:val="16"/>
        </w:rPr>
        <w:t xml:space="preserve"> “the little guy and gal” on </w:t>
      </w:r>
      <w:r w:rsidRPr="0010029B">
        <w:rPr>
          <w:rStyle w:val="StyleUnderline"/>
        </w:rPr>
        <w:t>working class issues.</w:t>
      </w:r>
      <w:r w:rsidRPr="0010029B">
        <w:rPr>
          <w:sz w:val="16"/>
        </w:rPr>
        <w:t xml:space="preserve"> Vice President JD Vance, in his bombastic style, has highlighted the plight of the white working class that he detailed in his bestselling book Hillbilly Elegy. Senator Tom Cotton of Arkansas has proposed increasing the minimum wage, long the bane of mainstream libertarian Republicans. Senator Roger Marshall of Kansas has worked with Democrats like progressive Senator Elizabeth Warren to reduce credit card fees. Says Marshall, sounding like Democratic Senator Bernie Sanders or Rep. Alexandria Ocasio-Cortez, “I prioritize Main Street over Wall Street.”</w:t>
      </w:r>
    </w:p>
    <w:p w14:paraId="39723379" w14:textId="77777777" w:rsidR="006C37C0" w:rsidRPr="0010029B" w:rsidRDefault="006C37C0" w:rsidP="006C37C0">
      <w:pPr>
        <w:rPr>
          <w:sz w:val="16"/>
        </w:rPr>
      </w:pPr>
      <w:r w:rsidRPr="0010029B">
        <w:rPr>
          <w:rStyle w:val="StyleUnderline"/>
        </w:rPr>
        <w:t>These Republicans</w:t>
      </w:r>
      <w:r w:rsidRPr="0010029B">
        <w:rPr>
          <w:sz w:val="16"/>
        </w:rPr>
        <w:t xml:space="preserve"> </w:t>
      </w:r>
      <w:r w:rsidRPr="0010029B">
        <w:rPr>
          <w:rStyle w:val="StyleUnderline"/>
        </w:rPr>
        <w:t>are more</w:t>
      </w:r>
      <w:r w:rsidRPr="0010029B">
        <w:rPr>
          <w:sz w:val="16"/>
        </w:rPr>
        <w:t xml:space="preserve"> economic </w:t>
      </w:r>
      <w:r w:rsidRPr="0010029B">
        <w:rPr>
          <w:rStyle w:val="StyleUnderline"/>
          <w:highlight w:val="green"/>
        </w:rPr>
        <w:t>populists</w:t>
      </w:r>
      <w:r w:rsidRPr="0010029B">
        <w:rPr>
          <w:rStyle w:val="StyleUnderline"/>
        </w:rPr>
        <w:t xml:space="preserve"> </w:t>
      </w:r>
      <w:r w:rsidRPr="0010029B">
        <w:rPr>
          <w:rStyle w:val="Emphasis"/>
        </w:rPr>
        <w:t>than deficit hawks</w:t>
      </w:r>
      <w:r w:rsidRPr="0010029B">
        <w:rPr>
          <w:sz w:val="16"/>
        </w:rPr>
        <w:t xml:space="preserve">, </w:t>
      </w:r>
      <w:r w:rsidRPr="0010029B">
        <w:rPr>
          <w:rStyle w:val="StyleUnderline"/>
        </w:rPr>
        <w:t>and</w:t>
      </w:r>
      <w:r w:rsidRPr="0010029B">
        <w:rPr>
          <w:sz w:val="16"/>
        </w:rPr>
        <w:t xml:space="preserve"> many have </w:t>
      </w:r>
      <w:r w:rsidRPr="0010029B">
        <w:rPr>
          <w:rStyle w:val="StyleUnderline"/>
          <w:highlight w:val="green"/>
        </w:rPr>
        <w:t>embrace</w:t>
      </w:r>
      <w:r w:rsidRPr="0010029B">
        <w:rPr>
          <w:sz w:val="16"/>
        </w:rPr>
        <w:t xml:space="preserve">d </w:t>
      </w:r>
      <w:r w:rsidRPr="0010029B">
        <w:rPr>
          <w:rStyle w:val="StyleUnderline"/>
        </w:rPr>
        <w:t>a role for</w:t>
      </w:r>
      <w:r w:rsidRPr="0010029B">
        <w:rPr>
          <w:sz w:val="16"/>
        </w:rPr>
        <w:t xml:space="preserve"> private sector </w:t>
      </w:r>
      <w:r w:rsidRPr="0010029B">
        <w:rPr>
          <w:rStyle w:val="StyleUnderline"/>
          <w:highlight w:val="green"/>
        </w:rPr>
        <w:t xml:space="preserve">unions, </w:t>
      </w:r>
      <w:r w:rsidRPr="0010029B">
        <w:rPr>
          <w:rStyle w:val="Emphasis"/>
          <w:highlight w:val="green"/>
        </w:rPr>
        <w:t>even as</w:t>
      </w:r>
      <w:r w:rsidRPr="0010029B">
        <w:rPr>
          <w:sz w:val="16"/>
        </w:rPr>
        <w:t xml:space="preserve"> Republicans invited Teamsters president Sean O’Brien to speak at their RNC presidential convention in 2024.</w:t>
      </w:r>
    </w:p>
    <w:p w14:paraId="6D2D8E2F" w14:textId="77777777" w:rsidR="006C37C0" w:rsidRPr="0010029B" w:rsidRDefault="006C37C0" w:rsidP="006C37C0">
      <w:pPr>
        <w:rPr>
          <w:rStyle w:val="Emphasis"/>
        </w:rPr>
      </w:pPr>
      <w:r w:rsidRPr="0010029B">
        <w:rPr>
          <w:sz w:val="16"/>
        </w:rPr>
        <w:t xml:space="preserve">Traditional </w:t>
      </w:r>
      <w:r w:rsidRPr="0010029B">
        <w:rPr>
          <w:rStyle w:val="Emphasis"/>
          <w:highlight w:val="green"/>
        </w:rPr>
        <w:t>libertarian Rep</w:t>
      </w:r>
      <w:r w:rsidRPr="0010029B">
        <w:rPr>
          <w:rStyle w:val="Emphasis"/>
        </w:rPr>
        <w:t>ublican</w:t>
      </w:r>
      <w:r w:rsidRPr="0010029B">
        <w:rPr>
          <w:rStyle w:val="Emphasis"/>
          <w:highlight w:val="green"/>
        </w:rPr>
        <w:t>s strike back</w:t>
      </w:r>
    </w:p>
    <w:p w14:paraId="07B48A21" w14:textId="77777777" w:rsidR="006C37C0" w:rsidRPr="0010029B" w:rsidRDefault="006C37C0" w:rsidP="006C37C0">
      <w:pPr>
        <w:rPr>
          <w:sz w:val="16"/>
        </w:rPr>
      </w:pPr>
      <w:r w:rsidRPr="0010029B">
        <w:rPr>
          <w:sz w:val="16"/>
        </w:rPr>
        <w:t>But other</w:t>
      </w:r>
      <w:r w:rsidRPr="0010029B">
        <w:rPr>
          <w:rStyle w:val="StyleUnderline"/>
        </w:rPr>
        <w:t xml:space="preserve"> Republicans</w:t>
      </w:r>
      <w:r w:rsidRPr="0010029B">
        <w:rPr>
          <w:sz w:val="16"/>
        </w:rPr>
        <w:t xml:space="preserve"> </w:t>
      </w:r>
      <w:r w:rsidRPr="0010029B">
        <w:rPr>
          <w:rStyle w:val="StyleUnderline"/>
        </w:rPr>
        <w:t>of a more traditional</w:t>
      </w:r>
      <w:r w:rsidRPr="0010029B">
        <w:rPr>
          <w:sz w:val="16"/>
        </w:rPr>
        <w:t xml:space="preserve"> “cut taxes and government spending” </w:t>
      </w:r>
      <w:r w:rsidRPr="0010029B">
        <w:rPr>
          <w:rStyle w:val="StyleUnderline"/>
        </w:rPr>
        <w:t>brand</w:t>
      </w:r>
      <w:r w:rsidRPr="0010029B">
        <w:rPr>
          <w:sz w:val="16"/>
        </w:rPr>
        <w:t xml:space="preserve"> are </w:t>
      </w:r>
      <w:r w:rsidRPr="0010029B">
        <w:rPr>
          <w:rStyle w:val="Emphasis"/>
        </w:rPr>
        <w:t>push</w:t>
      </w:r>
      <w:r w:rsidRPr="0010029B">
        <w:rPr>
          <w:sz w:val="16"/>
        </w:rPr>
        <w:t xml:space="preserve">ing </w:t>
      </w:r>
      <w:r w:rsidRPr="0010029B">
        <w:rPr>
          <w:rStyle w:val="Emphasis"/>
        </w:rPr>
        <w:t>back.</w:t>
      </w:r>
      <w:r w:rsidRPr="0010029B">
        <w:rPr>
          <w:sz w:val="16"/>
        </w:rPr>
        <w:t xml:space="preserve"> </w:t>
      </w:r>
      <w:r w:rsidRPr="0010029B">
        <w:rPr>
          <w:rStyle w:val="StyleUnderline"/>
          <w:highlight w:val="green"/>
        </w:rPr>
        <w:t>In</w:t>
      </w:r>
      <w:r w:rsidRPr="0010029B">
        <w:rPr>
          <w:rStyle w:val="StyleUnderline"/>
        </w:rPr>
        <w:t xml:space="preserve"> </w:t>
      </w:r>
      <w:r w:rsidRPr="0010029B">
        <w:rPr>
          <w:sz w:val="16"/>
        </w:rPr>
        <w:t xml:space="preserve">the month-long </w:t>
      </w:r>
      <w:r w:rsidRPr="0010029B">
        <w:rPr>
          <w:rStyle w:val="StyleUnderline"/>
          <w:highlight w:val="green"/>
        </w:rPr>
        <w:t>budget battles</w:t>
      </w:r>
      <w:r w:rsidRPr="0010029B">
        <w:rPr>
          <w:rStyle w:val="StyleUnderline"/>
        </w:rPr>
        <w:t xml:space="preserve"> in the House, old guard leaders like</w:t>
      </w:r>
      <w:r w:rsidRPr="0010029B">
        <w:rPr>
          <w:sz w:val="16"/>
        </w:rPr>
        <w:t xml:space="preserve"> Rep. Chip </w:t>
      </w:r>
      <w:r w:rsidRPr="0010029B">
        <w:rPr>
          <w:rStyle w:val="StyleUnderline"/>
        </w:rPr>
        <w:t xml:space="preserve">Roy </w:t>
      </w:r>
      <w:r w:rsidRPr="0010029B">
        <w:rPr>
          <w:sz w:val="16"/>
        </w:rPr>
        <w:t xml:space="preserve">from Texas and </w:t>
      </w:r>
      <w:r w:rsidRPr="0010029B">
        <w:rPr>
          <w:rStyle w:val="Emphasis"/>
        </w:rPr>
        <w:t xml:space="preserve">the </w:t>
      </w:r>
      <w:r w:rsidRPr="0010029B">
        <w:rPr>
          <w:rStyle w:val="Emphasis"/>
          <w:highlight w:val="green"/>
        </w:rPr>
        <w:t>H</w:t>
      </w:r>
      <w:r w:rsidRPr="0010029B">
        <w:rPr>
          <w:rStyle w:val="Emphasis"/>
        </w:rPr>
        <w:t>ouse</w:t>
      </w:r>
      <w:r w:rsidRPr="0010029B">
        <w:rPr>
          <w:rStyle w:val="Emphasis"/>
          <w:highlight w:val="green"/>
        </w:rPr>
        <w:t xml:space="preserve"> F</w:t>
      </w:r>
      <w:r w:rsidRPr="0010029B">
        <w:rPr>
          <w:rStyle w:val="Emphasis"/>
        </w:rPr>
        <w:t>reedom</w:t>
      </w:r>
      <w:r w:rsidRPr="0010029B">
        <w:rPr>
          <w:rStyle w:val="Emphasis"/>
          <w:highlight w:val="green"/>
        </w:rPr>
        <w:t xml:space="preserve"> C</w:t>
      </w:r>
      <w:r w:rsidRPr="0010029B">
        <w:rPr>
          <w:rStyle w:val="Emphasis"/>
        </w:rPr>
        <w:t>aucus</w:t>
      </w:r>
      <w:r w:rsidRPr="0010029B">
        <w:rPr>
          <w:sz w:val="16"/>
        </w:rPr>
        <w:t xml:space="preserve"> </w:t>
      </w:r>
      <w:r w:rsidRPr="0010029B">
        <w:rPr>
          <w:rStyle w:val="StyleUnderline"/>
          <w:highlight w:val="green"/>
        </w:rPr>
        <w:t>prioritize</w:t>
      </w:r>
      <w:r w:rsidRPr="0010029B">
        <w:rPr>
          <w:sz w:val="16"/>
        </w:rPr>
        <w:t xml:space="preserve">d reducing government debt and cutting taxes on the wealthy. And they are fine with cutting Medicaid and Social Security to pay for it. Some of the most vociferous deficit hawks, inspired by </w:t>
      </w:r>
      <w:r w:rsidRPr="0010029B">
        <w:rPr>
          <w:rStyle w:val="Emphasis"/>
          <w:highlight w:val="green"/>
        </w:rPr>
        <w:t>Reagan-onomics,</w:t>
      </w:r>
      <w:r w:rsidRPr="0010029B">
        <w:rPr>
          <w:sz w:val="16"/>
        </w:rPr>
        <w:t xml:space="preserve"> want to see budget cuts go even further.</w:t>
      </w:r>
    </w:p>
    <w:p w14:paraId="3423BA94" w14:textId="77777777" w:rsidR="006C37C0" w:rsidRPr="0010029B" w:rsidRDefault="006C37C0" w:rsidP="006C37C0">
      <w:pPr>
        <w:rPr>
          <w:sz w:val="16"/>
        </w:rPr>
      </w:pPr>
      <w:r w:rsidRPr="0010029B">
        <w:rPr>
          <w:rStyle w:val="StyleUnderline"/>
        </w:rPr>
        <w:t xml:space="preserve">The </w:t>
      </w:r>
      <w:r w:rsidRPr="0010029B">
        <w:rPr>
          <w:rStyle w:val="StyleUnderline"/>
          <w:highlight w:val="green"/>
        </w:rPr>
        <w:t>battle</w:t>
      </w:r>
      <w:r w:rsidRPr="0010029B">
        <w:rPr>
          <w:rStyle w:val="StyleUnderline"/>
        </w:rPr>
        <w:t xml:space="preserve"> </w:t>
      </w:r>
      <w:r w:rsidRPr="0010029B">
        <w:rPr>
          <w:rStyle w:val="Emphasis"/>
        </w:rPr>
        <w:t>within the GOP</w:t>
      </w:r>
      <w:r w:rsidRPr="0010029B">
        <w:rPr>
          <w:rStyle w:val="StyleUnderline"/>
        </w:rPr>
        <w:t xml:space="preserve"> has </w:t>
      </w:r>
      <w:r w:rsidRPr="0010029B">
        <w:rPr>
          <w:rStyle w:val="StyleUnderline"/>
          <w:highlight w:val="green"/>
        </w:rPr>
        <w:t xml:space="preserve">played out </w:t>
      </w:r>
      <w:r w:rsidRPr="0010029B">
        <w:rPr>
          <w:rStyle w:val="Emphasis"/>
          <w:highlight w:val="green"/>
        </w:rPr>
        <w:t xml:space="preserve">over the </w:t>
      </w:r>
      <w:r w:rsidRPr="0010029B">
        <w:rPr>
          <w:rStyle w:val="Emphasis"/>
        </w:rPr>
        <w:t xml:space="preserve">current Congressional </w:t>
      </w:r>
      <w:r w:rsidRPr="0010029B">
        <w:rPr>
          <w:rStyle w:val="Emphasis"/>
          <w:highlight w:val="green"/>
        </w:rPr>
        <w:t>budget</w:t>
      </w:r>
      <w:r w:rsidRPr="0010029B">
        <w:rPr>
          <w:rStyle w:val="Emphasis"/>
        </w:rPr>
        <w:t xml:space="preserve"> bill,</w:t>
      </w:r>
      <w:r w:rsidRPr="0010029B">
        <w:rPr>
          <w:sz w:val="16"/>
        </w:rPr>
        <w:t xml:space="preserve"> </w:t>
      </w:r>
      <w:r w:rsidRPr="0010029B">
        <w:rPr>
          <w:rStyle w:val="StyleUnderline"/>
        </w:rPr>
        <w:t>which</w:t>
      </w:r>
      <w:r w:rsidRPr="0010029B">
        <w:rPr>
          <w:sz w:val="16"/>
        </w:rPr>
        <w:t xml:space="preserve"> just yesterday passed the House (it </w:t>
      </w:r>
      <w:r w:rsidRPr="0010029B">
        <w:rPr>
          <w:rStyle w:val="StyleUnderline"/>
        </w:rPr>
        <w:t>still needs to pass the Senate</w:t>
      </w:r>
      <w:r w:rsidRPr="0010029B">
        <w:rPr>
          <w:sz w:val="16"/>
        </w:rPr>
        <w:t xml:space="preserve">, where it faces an uncertain future). </w:t>
      </w:r>
      <w:r w:rsidRPr="0010029B">
        <w:rPr>
          <w:rStyle w:val="StyleUnderline"/>
        </w:rPr>
        <w:t>House Republicans have combined</w:t>
      </w:r>
      <w:r w:rsidRPr="0010029B">
        <w:rPr>
          <w:sz w:val="16"/>
        </w:rPr>
        <w:t xml:space="preserve"> a massive $3.8 trillion tax cut with </w:t>
      </w:r>
      <w:r w:rsidRPr="0010029B">
        <w:rPr>
          <w:rStyle w:val="StyleUnderline"/>
        </w:rPr>
        <w:t>massive budget cuts</w:t>
      </w:r>
      <w:r w:rsidRPr="0010029B">
        <w:rPr>
          <w:sz w:val="16"/>
        </w:rPr>
        <w:t xml:space="preserve"> (that still aren’t enough) to pay for it. According to the Center on Budget and Policy Priorities, people making over $1 million per year will benefit from about $90,000 in tax cuts while poor to middle income Americans will receive only $90 to $1290 in tax cuts, even as they will net lose due to cuts in government services. In fact, the total $105 billion tax cut going to the handful of households making over $1 million exceeds the total cut going to the 127 million households making under $100,000.</w:t>
      </w:r>
    </w:p>
    <w:p w14:paraId="59B98825" w14:textId="77777777" w:rsidR="006C37C0" w:rsidRPr="0010029B" w:rsidRDefault="006C37C0" w:rsidP="006C37C0">
      <w:pPr>
        <w:rPr>
          <w:sz w:val="16"/>
        </w:rPr>
      </w:pPr>
      <w:r w:rsidRPr="0010029B">
        <w:rPr>
          <w:sz w:val="16"/>
        </w:rPr>
        <w:t>To pay for it, fiscally radical Republicans voted to slash Medicaid, food stamps/SNAP, student loan spending and clean energy programs. Piling on, they are imposing strict work requirements for Medicaid recipients that the Congressional Budget Office estimates will cause about 10 million Americans to lose their healthcare by the end of this decade, once the work requirements fully kick in. And because you can’t rob Peter to pay Paul, and the budget cuts are too small to pay for the tax cuts, the House budget will add as much as $4 trillion to the current national debt of $36 trillion, so not an insignificant amount.</w:t>
      </w:r>
    </w:p>
    <w:p w14:paraId="3DA8DF1D" w14:textId="77777777" w:rsidR="006C37C0" w:rsidRPr="0010029B" w:rsidRDefault="006C37C0" w:rsidP="006C37C0">
      <w:pPr>
        <w:rPr>
          <w:sz w:val="16"/>
        </w:rPr>
      </w:pPr>
      <w:r w:rsidRPr="0010029B">
        <w:rPr>
          <w:sz w:val="16"/>
        </w:rPr>
        <w:t>Will the GOP populists in the Senate advocating for the little guy stop all this from happening? Or will their rhetoric turn out to be little more than “populist washing” to win votes from American workers?</w:t>
      </w:r>
    </w:p>
    <w:p w14:paraId="1284360D" w14:textId="77777777" w:rsidR="006C37C0" w:rsidRPr="0010029B" w:rsidRDefault="006C37C0" w:rsidP="006C37C0">
      <w:pPr>
        <w:rPr>
          <w:sz w:val="16"/>
        </w:rPr>
      </w:pPr>
      <w:r w:rsidRPr="0010029B">
        <w:rPr>
          <w:sz w:val="16"/>
        </w:rPr>
        <w:t>A younger generation of Republicans take the lead</w:t>
      </w:r>
    </w:p>
    <w:p w14:paraId="751A5461" w14:textId="77777777" w:rsidR="006C37C0" w:rsidRPr="0010029B" w:rsidRDefault="006C37C0" w:rsidP="006C37C0">
      <w:pPr>
        <w:rPr>
          <w:sz w:val="16"/>
        </w:rPr>
      </w:pPr>
      <w:r w:rsidRPr="0010029B">
        <w:rPr>
          <w:rStyle w:val="StyleUnderline"/>
        </w:rPr>
        <w:t xml:space="preserve">A </w:t>
      </w:r>
      <w:r w:rsidRPr="0010029B">
        <w:rPr>
          <w:rStyle w:val="Emphasis"/>
        </w:rPr>
        <w:t>common characteristic</w:t>
      </w:r>
      <w:r w:rsidRPr="0010029B">
        <w:rPr>
          <w:sz w:val="16"/>
        </w:rPr>
        <w:t xml:space="preserve"> </w:t>
      </w:r>
      <w:r w:rsidRPr="0010029B">
        <w:rPr>
          <w:rStyle w:val="StyleUnderline"/>
        </w:rPr>
        <w:t>of</w:t>
      </w:r>
      <w:r w:rsidRPr="0010029B">
        <w:rPr>
          <w:sz w:val="16"/>
        </w:rPr>
        <w:t xml:space="preserve"> the </w:t>
      </w:r>
      <w:r w:rsidRPr="0010029B">
        <w:rPr>
          <w:rStyle w:val="StyleUnderline"/>
          <w:highlight w:val="green"/>
        </w:rPr>
        <w:t>GOP</w:t>
      </w:r>
      <w:r w:rsidRPr="0010029B">
        <w:rPr>
          <w:sz w:val="16"/>
        </w:rPr>
        <w:t xml:space="preserve">’s economic </w:t>
      </w:r>
      <w:r w:rsidRPr="0010029B">
        <w:rPr>
          <w:rStyle w:val="StyleUnderline"/>
          <w:highlight w:val="green"/>
        </w:rPr>
        <w:t xml:space="preserve">populist </w:t>
      </w:r>
      <w:r w:rsidRPr="0010029B">
        <w:rPr>
          <w:rStyle w:val="StyleUnderline"/>
        </w:rPr>
        <w:t>leader</w:t>
      </w:r>
      <w:r w:rsidRPr="0010029B">
        <w:rPr>
          <w:rStyle w:val="StyleUnderline"/>
          <w:highlight w:val="green"/>
        </w:rPr>
        <w:t>s</w:t>
      </w:r>
      <w:r w:rsidRPr="0010029B">
        <w:rPr>
          <w:rStyle w:val="StyleUnderline"/>
        </w:rPr>
        <w:t xml:space="preserve"> is that most</w:t>
      </w:r>
      <w:r w:rsidRPr="0010029B">
        <w:rPr>
          <w:sz w:val="16"/>
        </w:rPr>
        <w:t xml:space="preserve"> of them </w:t>
      </w:r>
      <w:r w:rsidRPr="0010029B">
        <w:rPr>
          <w:rStyle w:val="StyleUnderline"/>
        </w:rPr>
        <w:t xml:space="preserve">are </w:t>
      </w:r>
      <w:r w:rsidRPr="0010029B">
        <w:rPr>
          <w:sz w:val="16"/>
        </w:rPr>
        <w:t>from a younger generation. And this intellectual shift can partly be traced to the emerging impact of a 40-something economist, Oren Cass, and his influential “new conservative” organization American Compass. Cass is not so wedded to the libertarian free market brand of traditional Republicans. He also has</w:t>
      </w:r>
      <w:r w:rsidRPr="0010029B">
        <w:rPr>
          <w:rStyle w:val="Emphasis"/>
        </w:rPr>
        <w:t xml:space="preserve"> a </w:t>
      </w:r>
      <w:r w:rsidRPr="0010029B">
        <w:rPr>
          <w:rStyle w:val="Emphasis"/>
          <w:highlight w:val="green"/>
        </w:rPr>
        <w:t>more benign view of</w:t>
      </w:r>
      <w:r w:rsidRPr="0010029B">
        <w:rPr>
          <w:rStyle w:val="Emphasis"/>
        </w:rPr>
        <w:t xml:space="preserve"> labor </w:t>
      </w:r>
      <w:r w:rsidRPr="0010029B">
        <w:rPr>
          <w:rStyle w:val="Emphasis"/>
          <w:highlight w:val="green"/>
        </w:rPr>
        <w:t>unions</w:t>
      </w:r>
      <w:r w:rsidRPr="0010029B">
        <w:rPr>
          <w:rStyle w:val="StyleUnderline"/>
        </w:rPr>
        <w:t xml:space="preserve"> and </w:t>
      </w:r>
      <w:r w:rsidRPr="0010029B">
        <w:rPr>
          <w:rStyle w:val="Emphasis"/>
        </w:rPr>
        <w:t>government</w:t>
      </w:r>
      <w:r w:rsidRPr="0010029B">
        <w:rPr>
          <w:sz w:val="16"/>
        </w:rPr>
        <w:t xml:space="preserve"> </w:t>
      </w:r>
      <w:r w:rsidRPr="0010029B">
        <w:rPr>
          <w:rStyle w:val="StyleUnderline"/>
        </w:rPr>
        <w:t>regulation to harness markets.</w:t>
      </w:r>
      <w:r w:rsidRPr="0010029B">
        <w:rPr>
          <w:sz w:val="16"/>
        </w:rPr>
        <w:t xml:space="preserve"> William Galston from the center-left Brookings Institute calls Cass’s book The Once and Future Worker a “welcome common ground for policy debates across partisan and ideological lines.”</w:t>
      </w:r>
    </w:p>
    <w:p w14:paraId="0E240E45" w14:textId="77777777" w:rsidR="006C37C0" w:rsidRPr="0010029B" w:rsidRDefault="006C37C0" w:rsidP="006C37C0">
      <w:pPr>
        <w:rPr>
          <w:sz w:val="16"/>
        </w:rPr>
      </w:pPr>
      <w:r w:rsidRPr="0010029B">
        <w:rPr>
          <w:sz w:val="16"/>
        </w:rPr>
        <w:t>Among other non-traditionally conservative ideas, Cass promotes a US version of German-style codetermination, in which worker representation on corporate boards of directors allows workers to flex more economic power beyond what labor unions provide. Union leaders in the US have found co-determination to be threatening to their stewardship, but labor unions in Germany are more powerful than their US counterparts, illustrating that such a structure can be a win-win toward labor-management cooperation on critical issues like working conditions, wages, benefits, productivity and employer-employee communication and agenda-setting. Despite this potential, the Democrats won’t even go there.</w:t>
      </w:r>
    </w:p>
    <w:p w14:paraId="18441874" w14:textId="77777777" w:rsidR="006C37C0" w:rsidRPr="0010029B" w:rsidRDefault="006C37C0" w:rsidP="006C37C0">
      <w:pPr>
        <w:rPr>
          <w:sz w:val="16"/>
        </w:rPr>
      </w:pPr>
      <w:r w:rsidRPr="0010029B">
        <w:rPr>
          <w:sz w:val="16"/>
        </w:rPr>
        <w:t>Economic populist Republicans also have proposed a broadening of workers’ access to Employee Stock Ownership Plans (ESOPs), which allow employees to become worker-owners in their business of employment and receive compensation beyond wages and benefits. First proposed by corporate attorney Louis O. Kelso in the 1970s, today 14 million U.S. worker-owners are covered by over 6000 ESOPs, almost as many workers as are members of labor unions, putting $127 billion annually into these employees’ bank accounts. It’s been a quietly small but decades-long bipartisan success story, dubbed “universal capitalism,” yet few have heard of it. It puzzles me that neither Democrats nor Republicans have done more in recent years to scale up this policy.</w:t>
      </w:r>
    </w:p>
    <w:p w14:paraId="076AD424" w14:textId="77777777" w:rsidR="006C37C0" w:rsidRPr="0010029B" w:rsidRDefault="006C37C0" w:rsidP="006C37C0">
      <w:pPr>
        <w:rPr>
          <w:sz w:val="16"/>
        </w:rPr>
      </w:pPr>
      <w:r w:rsidRPr="0010029B">
        <w:rPr>
          <w:rStyle w:val="StyleUnderline"/>
          <w:highlight w:val="green"/>
        </w:rPr>
        <w:t>Setting apart</w:t>
      </w:r>
      <w:r w:rsidRPr="0010029B">
        <w:rPr>
          <w:sz w:val="16"/>
        </w:rPr>
        <w:t xml:space="preserve"> Cass, </w:t>
      </w:r>
      <w:r w:rsidRPr="0010029B">
        <w:rPr>
          <w:rStyle w:val="StyleUnderline"/>
        </w:rPr>
        <w:t xml:space="preserve">Hawley and other emerging GOP leaders from </w:t>
      </w:r>
      <w:r w:rsidRPr="0010029B">
        <w:rPr>
          <w:rStyle w:val="Emphasis"/>
        </w:rPr>
        <w:t>their older counterparts</w:t>
      </w:r>
      <w:r w:rsidRPr="0010029B">
        <w:rPr>
          <w:sz w:val="16"/>
        </w:rPr>
        <w:t xml:space="preserve"> </w:t>
      </w:r>
      <w:r w:rsidRPr="0010029B">
        <w:rPr>
          <w:rStyle w:val="StyleUnderline"/>
        </w:rPr>
        <w:t xml:space="preserve">is that they </w:t>
      </w:r>
      <w:r w:rsidRPr="0010029B">
        <w:rPr>
          <w:rStyle w:val="StyleUnderline"/>
          <w:highlight w:val="green"/>
        </w:rPr>
        <w:t>came of age not during</w:t>
      </w:r>
      <w:r w:rsidRPr="0010029B">
        <w:rPr>
          <w:sz w:val="16"/>
        </w:rPr>
        <w:t xml:space="preserve"> the </w:t>
      </w:r>
      <w:r w:rsidRPr="0010029B">
        <w:rPr>
          <w:rStyle w:val="Emphasis"/>
          <w:highlight w:val="green"/>
        </w:rPr>
        <w:t>laissez-faire</w:t>
      </w:r>
      <w:r w:rsidRPr="0010029B">
        <w:rPr>
          <w:sz w:val="16"/>
        </w:rPr>
        <w:t xml:space="preserve"> economic </w:t>
      </w:r>
      <w:r w:rsidRPr="0010029B">
        <w:rPr>
          <w:rStyle w:val="Emphasis"/>
        </w:rPr>
        <w:t xml:space="preserve">policies of </w:t>
      </w:r>
      <w:r w:rsidRPr="0010029B">
        <w:rPr>
          <w:sz w:val="16"/>
        </w:rPr>
        <w:t xml:space="preserve">the </w:t>
      </w:r>
      <w:r w:rsidRPr="0010029B">
        <w:rPr>
          <w:rStyle w:val="Emphasis"/>
          <w:highlight w:val="green"/>
        </w:rPr>
        <w:t>Reagan</w:t>
      </w:r>
      <w:r w:rsidRPr="0010029B">
        <w:rPr>
          <w:sz w:val="16"/>
        </w:rPr>
        <w:t xml:space="preserve"> era </w:t>
      </w:r>
      <w:r w:rsidRPr="0010029B">
        <w:rPr>
          <w:rStyle w:val="StyleUnderline"/>
        </w:rPr>
        <w:t>but during the financial crisis</w:t>
      </w:r>
      <w:r w:rsidRPr="0010029B">
        <w:rPr>
          <w:sz w:val="16"/>
        </w:rPr>
        <w:t xml:space="preserve"> of 2008. “</w:t>
      </w:r>
      <w:r w:rsidRPr="0010029B">
        <w:rPr>
          <w:rStyle w:val="Emphasis"/>
        </w:rPr>
        <w:t>A key driver for us,”</w:t>
      </w:r>
      <w:r w:rsidRPr="0010029B">
        <w:rPr>
          <w:sz w:val="16"/>
        </w:rPr>
        <w:t xml:space="preserve"> Cass says, “</w:t>
      </w:r>
      <w:r w:rsidRPr="0010029B">
        <w:rPr>
          <w:rStyle w:val="Emphasis"/>
        </w:rPr>
        <w:t xml:space="preserve">is the fundamental insight that free markets aren’t delivering </w:t>
      </w:r>
      <w:r w:rsidRPr="0010029B">
        <w:rPr>
          <w:sz w:val="16"/>
        </w:rPr>
        <w:t xml:space="preserve">on the things we care about the most.” Says Hawley, “Donald Trump’s election showed this: If the Republican Party is going to be a true majority party, </w:t>
      </w:r>
      <w:r w:rsidRPr="0010029B">
        <w:rPr>
          <w:rStyle w:val="Emphasis"/>
        </w:rPr>
        <w:t>we have to be pro-worker.”</w:t>
      </w:r>
    </w:p>
    <w:p w14:paraId="28590CD2" w14:textId="77777777" w:rsidR="006C37C0" w:rsidRPr="0010029B" w:rsidRDefault="006C37C0" w:rsidP="006C37C0">
      <w:pPr>
        <w:rPr>
          <w:sz w:val="16"/>
        </w:rPr>
      </w:pPr>
      <w:r w:rsidRPr="0010029B">
        <w:rPr>
          <w:sz w:val="16"/>
        </w:rPr>
        <w:t>Republicans sounding like Democrats</w:t>
      </w:r>
    </w:p>
    <w:p w14:paraId="7B4DA06A" w14:textId="77777777" w:rsidR="006C37C0" w:rsidRPr="0010029B" w:rsidRDefault="006C37C0" w:rsidP="006C37C0">
      <w:pPr>
        <w:rPr>
          <w:sz w:val="16"/>
        </w:rPr>
      </w:pPr>
      <w:r w:rsidRPr="0010029B">
        <w:rPr>
          <w:sz w:val="16"/>
        </w:rPr>
        <w:t>This is the type of rhetoric and policies that used to distinguish Democrats from Republicans. While Democrats have always believed themselves to be heralds for the working class, in fact many working Americans have been frustrated that Democrats have not delivered more substance with their promises. In a “winner take all” two-party system, if you get disgusted with one political party and want to go shopping with your vote, there’s only one party left to pick (unless you don’t mind tossing away your vote on a third-party candidate with no chance of winning).</w:t>
      </w:r>
    </w:p>
    <w:p w14:paraId="6C0FF153" w14:textId="77777777" w:rsidR="006C37C0" w:rsidRPr="0010029B" w:rsidRDefault="006C37C0" w:rsidP="006C37C0">
      <w:pPr>
        <w:rPr>
          <w:sz w:val="16"/>
        </w:rPr>
      </w:pPr>
      <w:r w:rsidRPr="0010029B">
        <w:rPr>
          <w:sz w:val="16"/>
        </w:rPr>
        <w:t>No question, the 2024 election showed there is a restlessness in the electorate, particularly among previously reliable Democratic constituencies like men of color and young people. Oren Cass has become a bit of a go-to media sage, here interviewed by Ezra Klein and writing opeds for the New York Times, there appearing on CNN, CNBC’s Squawk Box, PBS, even the Jon Stewart show, with his impish brand of inquiring fun. Cass maintains that a blending of political identities is occurring that will play out over the next decade or so. This shift may herald a dramatic realignment in American politics in which large numbers of middle-and working-class workers and young people – previously part of the Democratic coalition – will move to the right, as the new Republican Party’s populism triangulates into the Democrats’ electoral base.</w:t>
      </w:r>
    </w:p>
    <w:p w14:paraId="3AA9EFDE" w14:textId="77777777" w:rsidR="006C37C0" w:rsidRPr="0010029B" w:rsidRDefault="006C37C0" w:rsidP="006C37C0">
      <w:pPr>
        <w:rPr>
          <w:sz w:val="16"/>
        </w:rPr>
      </w:pPr>
      <w:r w:rsidRPr="0010029B">
        <w:rPr>
          <w:sz w:val="16"/>
        </w:rPr>
        <w:t>Where is President Trump in all this? On the one hand, Trump also shows streaks of being an economic populist, at least rhetorically. In the past he has promised to champion “the little guy” struggling to make ends meet, and never to cut Medicaid and Social Security (even as House Republicans attempt to do just that). But in his policies, Trump has pivoted from such campaign rhetoric to more traditional GOP stances such as massive tax cuts that will mostly benefit the wealthy, paid for by budget and benefits cuts that will come out of the pockets of the non-wealthy.</w:t>
      </w:r>
    </w:p>
    <w:p w14:paraId="2463F516" w14:textId="77777777" w:rsidR="006C37C0" w:rsidRPr="0010029B" w:rsidRDefault="006C37C0" w:rsidP="006C37C0">
      <w:pPr>
        <w:rPr>
          <w:sz w:val="16"/>
        </w:rPr>
      </w:pPr>
      <w:r w:rsidRPr="0010029B">
        <w:rPr>
          <w:sz w:val="16"/>
        </w:rPr>
        <w:t>Rudderless Democrats</w:t>
      </w:r>
    </w:p>
    <w:p w14:paraId="29BE13E0" w14:textId="77777777" w:rsidR="006C37C0" w:rsidRPr="0010029B" w:rsidRDefault="006C37C0" w:rsidP="006C37C0">
      <w:pPr>
        <w:rPr>
          <w:sz w:val="16"/>
        </w:rPr>
      </w:pPr>
      <w:r w:rsidRPr="0010029B">
        <w:rPr>
          <w:sz w:val="16"/>
        </w:rPr>
        <w:t xml:space="preserve">Going forward, which political party will speak most effectively on behalf of middle- and working-class Americans? The answer to that question is no longer so clear. </w:t>
      </w:r>
      <w:r w:rsidRPr="0010029B">
        <w:rPr>
          <w:rStyle w:val="StyleUnderline"/>
        </w:rPr>
        <w:t xml:space="preserve">It </w:t>
      </w:r>
      <w:r w:rsidRPr="0010029B">
        <w:rPr>
          <w:rStyle w:val="StyleUnderline"/>
          <w:highlight w:val="green"/>
        </w:rPr>
        <w:t>remains to be</w:t>
      </w:r>
      <w:r w:rsidRPr="0010029B">
        <w:rPr>
          <w:sz w:val="16"/>
        </w:rPr>
        <w:t xml:space="preserve"> seen (</w:t>
      </w:r>
      <w:r w:rsidRPr="0010029B">
        <w:rPr>
          <w:rStyle w:val="StyleUnderline"/>
          <w:highlight w:val="green"/>
        </w:rPr>
        <w:t>determined</w:t>
      </w:r>
      <w:r w:rsidRPr="0010029B">
        <w:rPr>
          <w:sz w:val="16"/>
        </w:rPr>
        <w:t xml:space="preserve">) </w:t>
      </w:r>
      <w:r w:rsidRPr="0010029B">
        <w:rPr>
          <w:rStyle w:val="StyleUnderline"/>
          <w:highlight w:val="green"/>
        </w:rPr>
        <w:t>whether</w:t>
      </w:r>
      <w:r w:rsidRPr="0010029B">
        <w:rPr>
          <w:sz w:val="16"/>
        </w:rPr>
        <w:t xml:space="preserve"> the </w:t>
      </w:r>
      <w:r w:rsidRPr="0010029B">
        <w:rPr>
          <w:rStyle w:val="StyleUnderline"/>
          <w:highlight w:val="green"/>
        </w:rPr>
        <w:t xml:space="preserve">new GOP leadership has </w:t>
      </w:r>
      <w:r w:rsidRPr="0010029B">
        <w:rPr>
          <w:rStyle w:val="StyleUnderline"/>
        </w:rPr>
        <w:t xml:space="preserve">enough </w:t>
      </w:r>
      <w:r w:rsidRPr="0010029B">
        <w:rPr>
          <w:rStyle w:val="StyleUnderline"/>
          <w:highlight w:val="green"/>
        </w:rPr>
        <w:t xml:space="preserve">influence to pivot </w:t>
      </w:r>
      <w:r w:rsidRPr="0010029B">
        <w:rPr>
          <w:rStyle w:val="Emphasis"/>
        </w:rPr>
        <w:t>the Republican</w:t>
      </w:r>
      <w:r w:rsidRPr="0010029B">
        <w:rPr>
          <w:rStyle w:val="StyleUnderline"/>
        </w:rPr>
        <w:t xml:space="preserve"> </w:t>
      </w:r>
      <w:r w:rsidRPr="0010029B">
        <w:rPr>
          <w:rStyle w:val="StyleUnderline"/>
          <w:highlight w:val="green"/>
        </w:rPr>
        <w:t>ship</w:t>
      </w:r>
      <w:r w:rsidRPr="0010029B">
        <w:rPr>
          <w:sz w:val="16"/>
        </w:rPr>
        <w:t xml:space="preserve"> in a different policy direction, </w:t>
      </w:r>
      <w:r w:rsidRPr="0010029B">
        <w:rPr>
          <w:rStyle w:val="StyleUnderline"/>
          <w:highlight w:val="green"/>
        </w:rPr>
        <w:t>or</w:t>
      </w:r>
      <w:r w:rsidRPr="0010029B">
        <w:rPr>
          <w:rStyle w:val="StyleUnderline"/>
        </w:rPr>
        <w:t xml:space="preserve"> whether the</w:t>
      </w:r>
      <w:r w:rsidRPr="0010029B">
        <w:rPr>
          <w:rStyle w:val="StyleUnderline"/>
          <w:highlight w:val="green"/>
        </w:rPr>
        <w:t xml:space="preserve"> populist washing is</w:t>
      </w:r>
      <w:r w:rsidRPr="0010029B">
        <w:rPr>
          <w:rStyle w:val="StyleUnderline"/>
        </w:rPr>
        <w:t xml:space="preserve"> little more than</w:t>
      </w:r>
      <w:r w:rsidRPr="0010029B">
        <w:rPr>
          <w:sz w:val="16"/>
        </w:rPr>
        <w:t xml:space="preserve"> a bit of </w:t>
      </w:r>
      <w:r w:rsidRPr="0010029B">
        <w:rPr>
          <w:rStyle w:val="StyleUnderline"/>
          <w:highlight w:val="green"/>
        </w:rPr>
        <w:t>honey to attract</w:t>
      </w:r>
      <w:r w:rsidRPr="0010029B">
        <w:rPr>
          <w:sz w:val="16"/>
        </w:rPr>
        <w:t xml:space="preserve"> the </w:t>
      </w:r>
      <w:r w:rsidRPr="0010029B">
        <w:rPr>
          <w:rStyle w:val="Emphasis"/>
          <w:highlight w:val="green"/>
        </w:rPr>
        <w:t>worker</w:t>
      </w:r>
      <w:r w:rsidRPr="0010029B">
        <w:rPr>
          <w:rStyle w:val="StyleUnderline"/>
          <w:highlight w:val="green"/>
        </w:rPr>
        <w:t xml:space="preserve"> bees.</w:t>
      </w:r>
    </w:p>
    <w:p w14:paraId="7C0D4BC4" w14:textId="77777777" w:rsidR="006C37C0" w:rsidRDefault="006C37C0" w:rsidP="006C37C0"/>
    <w:p w14:paraId="2520A4C7" w14:textId="77777777" w:rsidR="006C37C0" w:rsidRPr="0010029B" w:rsidRDefault="006C37C0" w:rsidP="006C37C0">
      <w:pPr>
        <w:pStyle w:val="Heading4"/>
      </w:pPr>
      <w:r w:rsidRPr="0010029B">
        <w:rPr/>
        <w:t xml:space="preserve">Keeping the HFC </w:t>
      </w:r>
      <w:r w:rsidRPr="0010029B">
        <w:rPr>
          <w:i/>
          <w:iCs w:val="0"/>
          <w:u w:val="single"/>
        </w:rPr>
        <w:t>fiscal conservatives</w:t>
      </w:r>
      <w:r w:rsidRPr="0010029B">
        <w:rPr/>
        <w:t xml:space="preserve"> at bay is key to defense spending</w:t>
      </w:r>
    </w:p>
    <w:p w14:paraId="705E2275" w14:textId="77777777" w:rsidR="006C37C0" w:rsidRPr="0010029B" w:rsidRDefault="006C37C0" w:rsidP="006C37C0">
      <w:r w:rsidRPr="0010029B">
        <w:rPr>
          <w:rStyle w:val="Style13ptBold"/>
        </w:rPr>
        <w:t>Anderson 24</w:t>
      </w:r>
      <w:r w:rsidRPr="0010029B">
        <w:rPr/>
        <w:t xml:space="preserve"> - et al – all authors are with Brownstein Hyatt Farber Schreck. Brandt G. Anderson - Senior Policy Advisor with Brownstein Hyatt Farber Schreck. Brandt has previously worked with Sen. Ted Cruz (R-TX) as a military legislative assistant, assisting with matters in front of the Senate Armed Services Committee. He also served in the House, working on military and national security issues under Rep. Jim Banks (R-IN) and the late Rep. Jackie Walorski (R-IN). “Defense Prepares for Changes Under Trump Administration” – JD Supra - Brownstein Hyatt Farber Schreck - December 12, 2024 - https://www.jdsupra.com/legalnews/defense-prepares-for-changes-under-7713311/</w:t>
      </w:r>
    </w:p>
    <w:p w14:paraId="665CDD3C" w14:textId="77777777" w:rsidR="006C37C0" w:rsidRPr="0010029B" w:rsidRDefault="006C37C0" w:rsidP="006C37C0">
      <w:pPr>
        <w:rPr>
          <w:sz w:val="14"/>
        </w:rPr>
      </w:pPr>
      <w:r w:rsidRPr="0010029B">
        <w:rPr>
          <w:sz w:val="14"/>
        </w:rPr>
        <w:t xml:space="preserve">While the president-elect ran on a platform that embraced an “America First” foreign and defense policy, </w:t>
      </w:r>
      <w:r w:rsidRPr="0010029B">
        <w:rPr>
          <w:rStyle w:val="StyleUnderline"/>
        </w:rPr>
        <w:t xml:space="preserve">congressional </w:t>
      </w:r>
      <w:r w:rsidRPr="0010029B">
        <w:rPr>
          <w:rStyle w:val="StyleUnderline"/>
          <w:highlight w:val="green"/>
        </w:rPr>
        <w:t>Rep</w:t>
      </w:r>
      <w:r w:rsidRPr="0010029B">
        <w:rPr>
          <w:rStyle w:val="StyleUnderline"/>
        </w:rPr>
        <w:t>ublican</w:t>
      </w:r>
      <w:r w:rsidRPr="0010029B">
        <w:rPr>
          <w:rStyle w:val="StyleUnderline"/>
          <w:highlight w:val="green"/>
        </w:rPr>
        <w:t>s</w:t>
      </w:r>
      <w:r w:rsidRPr="0010029B">
        <w:rPr>
          <w:rStyle w:val="StyleUnderline"/>
        </w:rPr>
        <w:t xml:space="preserve"> will </w:t>
      </w:r>
      <w:r w:rsidRPr="0010029B">
        <w:rPr>
          <w:rStyle w:val="StyleUnderline"/>
          <w:highlight w:val="green"/>
        </w:rPr>
        <w:t xml:space="preserve">need to navigate </w:t>
      </w:r>
      <w:r w:rsidRPr="0010029B">
        <w:rPr>
          <w:rStyle w:val="Emphasis"/>
          <w:highlight w:val="green"/>
        </w:rPr>
        <w:t>differing opinions</w:t>
      </w:r>
      <w:r w:rsidRPr="0010029B">
        <w:rPr>
          <w:rStyle w:val="StyleUnderline"/>
          <w:highlight w:val="green"/>
        </w:rPr>
        <w:t xml:space="preserve"> as </w:t>
      </w:r>
      <w:r w:rsidRPr="0010029B">
        <w:rPr>
          <w:rStyle w:val="Emphasis"/>
          <w:highlight w:val="green"/>
        </w:rPr>
        <w:t>some</w:t>
      </w:r>
      <w:r w:rsidRPr="0010029B">
        <w:rPr>
          <w:sz w:val="14"/>
        </w:rPr>
        <w:t xml:space="preserve"> </w:t>
      </w:r>
      <w:r w:rsidRPr="0010029B">
        <w:rPr>
          <w:rStyle w:val="StyleUnderline"/>
        </w:rPr>
        <w:t xml:space="preserve">members still favor a U.S. defense strategy that prioritizes support for international partners </w:t>
      </w:r>
      <w:r w:rsidRPr="0010029B">
        <w:rPr>
          <w:rStyle w:val="Emphasis"/>
        </w:rPr>
        <w:t>and</w:t>
      </w:r>
      <w:r w:rsidRPr="0010029B">
        <w:rPr>
          <w:sz w:val="14"/>
        </w:rPr>
        <w:t xml:space="preserve"> a coalition approach to deterrence. </w:t>
      </w:r>
      <w:r w:rsidRPr="0010029B">
        <w:rPr>
          <w:rStyle w:val="StyleUnderline"/>
        </w:rPr>
        <w:t xml:space="preserve">Some </w:t>
      </w:r>
      <w:r w:rsidRPr="0010029B">
        <w:rPr>
          <w:sz w:val="14"/>
        </w:rPr>
        <w:t xml:space="preserve">members have also consistently </w:t>
      </w:r>
      <w:r w:rsidRPr="0010029B">
        <w:rPr>
          <w:rStyle w:val="StyleUnderline"/>
          <w:highlight w:val="green"/>
        </w:rPr>
        <w:t>oppose</w:t>
      </w:r>
      <w:r w:rsidRPr="0010029B">
        <w:rPr>
          <w:sz w:val="14"/>
        </w:rPr>
        <w:t xml:space="preserve">d any </w:t>
      </w:r>
      <w:r w:rsidRPr="0010029B">
        <w:rPr>
          <w:rStyle w:val="StyleUnderline"/>
        </w:rPr>
        <w:t xml:space="preserve">increases to government </w:t>
      </w:r>
      <w:r w:rsidRPr="0010029B">
        <w:rPr>
          <w:rStyle w:val="StyleUnderline"/>
          <w:highlight w:val="green"/>
        </w:rPr>
        <w:t>spending</w:t>
      </w:r>
      <w:r w:rsidRPr="0010029B">
        <w:rPr>
          <w:sz w:val="14"/>
        </w:rPr>
        <w:t xml:space="preserve"> or the implementation of cuts, </w:t>
      </w:r>
      <w:r w:rsidRPr="0010029B">
        <w:rPr>
          <w:rStyle w:val="StyleUnderline"/>
        </w:rPr>
        <w:t>which may influence the Trump</w:t>
      </w:r>
      <w:r w:rsidRPr="0010029B">
        <w:rPr>
          <w:sz w:val="14"/>
        </w:rPr>
        <w:t xml:space="preserve"> administration</w:t>
      </w:r>
      <w:r w:rsidRPr="0010029B">
        <w:rPr>
          <w:rStyle w:val="StyleUnderline"/>
        </w:rPr>
        <w:t>’s</w:t>
      </w:r>
      <w:r w:rsidRPr="0010029B">
        <w:rPr>
          <w:sz w:val="14"/>
        </w:rPr>
        <w:t xml:space="preserve"> </w:t>
      </w:r>
      <w:r w:rsidRPr="0010029B">
        <w:rPr>
          <w:rStyle w:val="StyleUnderline"/>
        </w:rPr>
        <w:t>defense spending</w:t>
      </w:r>
      <w:r w:rsidRPr="0010029B">
        <w:rPr>
          <w:sz w:val="14"/>
        </w:rPr>
        <w:t xml:space="preserve"> strategy. </w:t>
      </w:r>
      <w:r w:rsidRPr="00CF6A04">
        <w:rPr>
          <w:rStyle w:val="StyleUnderline"/>
        </w:rPr>
        <w:t xml:space="preserve">These </w:t>
      </w:r>
      <w:r w:rsidRPr="0010029B">
        <w:rPr>
          <w:rStyle w:val="StyleUnderline"/>
        </w:rPr>
        <w:t xml:space="preserve">dynamics will </w:t>
      </w:r>
      <w:r w:rsidRPr="0010029B">
        <w:rPr>
          <w:rStyle w:val="StyleUnderline"/>
          <w:highlight w:val="green"/>
        </w:rPr>
        <w:t xml:space="preserve">play </w:t>
      </w:r>
      <w:r w:rsidRPr="00CF6A04">
        <w:rPr>
          <w:rStyle w:val="StyleUnderline"/>
        </w:rPr>
        <w:t xml:space="preserve">an </w:t>
      </w:r>
      <w:r w:rsidRPr="0010029B">
        <w:rPr>
          <w:rStyle w:val="Emphasis"/>
          <w:sz w:val="28"/>
          <w:highlight w:val="green"/>
        </w:rPr>
        <w:t>outsized role</w:t>
      </w:r>
      <w:r w:rsidRPr="0010029B">
        <w:rPr>
          <w:rStyle w:val="StyleUnderline"/>
          <w:szCs w:val="24"/>
          <w:highlight w:val="green"/>
        </w:rPr>
        <w:t xml:space="preserve"> within </w:t>
      </w:r>
      <w:r w:rsidRPr="0010029B">
        <w:rPr>
          <w:rStyle w:val="Emphasis"/>
          <w:sz w:val="28"/>
          <w:highlight w:val="green"/>
        </w:rPr>
        <w:t xml:space="preserve">House </w:t>
      </w:r>
      <w:r w:rsidRPr="00CF6A04">
        <w:rPr>
          <w:rStyle w:val="Emphasis"/>
          <w:sz w:val="28"/>
        </w:rPr>
        <w:t>dynamics</w:t>
      </w:r>
      <w:r w:rsidRPr="00CF6A04">
        <w:rPr>
          <w:rStyle w:val="StyleUnderline"/>
          <w:szCs w:val="24"/>
        </w:rPr>
        <w:t xml:space="preserve"> </w:t>
      </w:r>
      <w:r w:rsidRPr="00CF6A04">
        <w:rPr>
          <w:rStyle w:val="StyleUnderline"/>
        </w:rPr>
        <w:t>as</w:t>
      </w:r>
      <w:r w:rsidRPr="0010029B">
        <w:rPr>
          <w:rStyle w:val="StyleUnderline"/>
        </w:rPr>
        <w:t xml:space="preserve"> the</w:t>
      </w:r>
      <w:r w:rsidRPr="0010029B">
        <w:rPr>
          <w:sz w:val="14"/>
        </w:rPr>
        <w:t xml:space="preserve"> historically </w:t>
      </w:r>
      <w:r w:rsidRPr="0010029B">
        <w:rPr>
          <w:rStyle w:val="StyleUnderline"/>
          <w:highlight w:val="green"/>
        </w:rPr>
        <w:t>slim</w:t>
      </w:r>
      <w:r w:rsidRPr="0010029B">
        <w:rPr>
          <w:rStyle w:val="StyleUnderline"/>
        </w:rPr>
        <w:t xml:space="preserve"> Republican </w:t>
      </w:r>
      <w:r w:rsidRPr="0010029B">
        <w:rPr>
          <w:rStyle w:val="StyleUnderline"/>
          <w:highlight w:val="green"/>
        </w:rPr>
        <w:t>majority</w:t>
      </w:r>
      <w:r w:rsidRPr="0010029B">
        <w:rPr>
          <w:rStyle w:val="StyleUnderline"/>
        </w:rPr>
        <w:t xml:space="preserve"> will </w:t>
      </w:r>
      <w:r w:rsidRPr="0010029B">
        <w:rPr>
          <w:rStyle w:val="StyleUnderline"/>
          <w:highlight w:val="green"/>
        </w:rPr>
        <w:t xml:space="preserve">require </w:t>
      </w:r>
      <w:r w:rsidRPr="0010029B">
        <w:rPr>
          <w:rStyle w:val="Emphasis"/>
          <w:highlight w:val="green"/>
        </w:rPr>
        <w:t>more negotiations</w:t>
      </w:r>
      <w:r w:rsidRPr="0010029B">
        <w:rPr>
          <w:rStyle w:val="StyleUnderline"/>
          <w:highlight w:val="green"/>
        </w:rPr>
        <w:t xml:space="preserve"> to enact spending</w:t>
      </w:r>
      <w:r w:rsidRPr="0010029B">
        <w:rPr>
          <w:rStyle w:val="StyleUnderline"/>
        </w:rPr>
        <w:t xml:space="preserve"> and policy objectives</w:t>
      </w:r>
      <w:r w:rsidRPr="0010029B">
        <w:rPr>
          <w:sz w:val="14"/>
        </w:rPr>
        <w:t>.</w:t>
      </w:r>
    </w:p>
    <w:p w14:paraId="13A03505" w14:textId="77777777" w:rsidR="006C37C0" w:rsidRPr="0010029B" w:rsidRDefault="006C37C0" w:rsidP="006C37C0">
      <w:pPr>
        <w:rPr>
          <w:sz w:val="16"/>
          <w:szCs w:val="16"/>
        </w:rPr>
      </w:pPr>
      <w:r w:rsidRPr="0010029B">
        <w:rPr>
          <w:sz w:val="16"/>
          <w:szCs w:val="16"/>
        </w:rPr>
        <w:t>Trump Defense Priorities</w:t>
      </w:r>
    </w:p>
    <w:p w14:paraId="041EBBB7" w14:textId="77777777" w:rsidR="006C37C0" w:rsidRPr="0010029B" w:rsidRDefault="006C37C0" w:rsidP="006C37C0">
      <w:pPr>
        <w:rPr>
          <w:sz w:val="16"/>
        </w:rPr>
      </w:pPr>
      <w:r w:rsidRPr="0010029B">
        <w:rPr>
          <w:sz w:val="16"/>
        </w:rPr>
        <w:t xml:space="preserve">During his first term and recent campaign, </w:t>
      </w:r>
      <w:r w:rsidRPr="0010029B">
        <w:rPr>
          <w:rStyle w:val="StyleUnderline"/>
        </w:rPr>
        <w:t>the president-elect</w:t>
      </w:r>
      <w:r w:rsidRPr="0010029B">
        <w:rPr>
          <w:sz w:val="16"/>
        </w:rPr>
        <w:t xml:space="preserve"> </w:t>
      </w:r>
      <w:r w:rsidRPr="0010029B">
        <w:rPr>
          <w:rStyle w:val="StyleUnderline"/>
        </w:rPr>
        <w:t xml:space="preserve">advocated for increased defense spending </w:t>
      </w:r>
      <w:r w:rsidRPr="0010029B">
        <w:rPr>
          <w:sz w:val="16"/>
        </w:rPr>
        <w:t xml:space="preserve">and government budget cuts to meet national security objectives. </w:t>
      </w:r>
      <w:r w:rsidRPr="0010029B">
        <w:rPr>
          <w:rStyle w:val="StyleUnderline"/>
        </w:rPr>
        <w:t>Now with a Republican</w:t>
      </w:r>
      <w:r w:rsidRPr="0010029B">
        <w:rPr>
          <w:sz w:val="16"/>
        </w:rPr>
        <w:t xml:space="preserve">-controlled </w:t>
      </w:r>
      <w:r w:rsidRPr="0010029B">
        <w:rPr>
          <w:rStyle w:val="StyleUnderline"/>
        </w:rPr>
        <w:t>Congress, the president-elect and Republican allies will be better able to advance their national security objectives</w:t>
      </w:r>
      <w:r w:rsidRPr="0010029B">
        <w:rPr>
          <w:sz w:val="16"/>
        </w:rPr>
        <w:t xml:space="preserve">. </w:t>
      </w:r>
      <w:r w:rsidRPr="0010029B">
        <w:rPr>
          <w:rStyle w:val="StyleUnderline"/>
        </w:rPr>
        <w:t xml:space="preserve">The most notable </w:t>
      </w:r>
      <w:r w:rsidRPr="0010029B">
        <w:rPr>
          <w:rStyle w:val="StyleUnderline"/>
          <w:highlight w:val="green"/>
        </w:rPr>
        <w:t>areas</w:t>
      </w:r>
      <w:r w:rsidRPr="0010029B">
        <w:rPr>
          <w:rStyle w:val="StyleUnderline"/>
        </w:rPr>
        <w:t xml:space="preserve"> of defense</w:t>
      </w:r>
      <w:r w:rsidRPr="0010029B">
        <w:rPr>
          <w:sz w:val="16"/>
        </w:rPr>
        <w:t xml:space="preserve"> </w:t>
      </w:r>
      <w:r w:rsidRPr="0010029B">
        <w:rPr>
          <w:rStyle w:val="StyleUnderline"/>
        </w:rPr>
        <w:t xml:space="preserve">that are </w:t>
      </w:r>
      <w:r w:rsidRPr="0010029B">
        <w:rPr>
          <w:rStyle w:val="StyleUnderline"/>
          <w:highlight w:val="green"/>
        </w:rPr>
        <w:t>likely to</w:t>
      </w:r>
      <w:r w:rsidRPr="0010029B">
        <w:rPr>
          <w:sz w:val="16"/>
        </w:rPr>
        <w:t xml:space="preserve"> see (</w:t>
      </w:r>
      <w:r w:rsidRPr="0010029B">
        <w:rPr>
          <w:rStyle w:val="StyleUnderline"/>
          <w:highlight w:val="green"/>
        </w:rPr>
        <w:t>witness</w:t>
      </w:r>
      <w:r w:rsidRPr="0010029B">
        <w:rPr>
          <w:sz w:val="16"/>
        </w:rPr>
        <w:t xml:space="preserve">) </w:t>
      </w:r>
      <w:r w:rsidRPr="0010029B">
        <w:rPr>
          <w:rStyle w:val="StyleUnderline"/>
          <w:highlight w:val="green"/>
        </w:rPr>
        <w:t>support</w:t>
      </w:r>
      <w:r w:rsidRPr="0010029B">
        <w:rPr>
          <w:rStyle w:val="StyleUnderline"/>
        </w:rPr>
        <w:t xml:space="preserve"> from the incoming administration and Congress </w:t>
      </w:r>
      <w:r w:rsidRPr="0010029B">
        <w:rPr>
          <w:rStyle w:val="StyleUnderline"/>
          <w:highlight w:val="green"/>
        </w:rPr>
        <w:t>include</w:t>
      </w:r>
      <w:r w:rsidRPr="0010029B">
        <w:rPr>
          <w:sz w:val="16"/>
        </w:rPr>
        <w:t>:</w:t>
      </w:r>
    </w:p>
    <w:p w14:paraId="2A14061E" w14:textId="77777777" w:rsidR="006C37C0" w:rsidRPr="0010029B" w:rsidRDefault="006C37C0" w:rsidP="006C37C0">
      <w:pPr>
        <w:rPr>
          <w:sz w:val="16"/>
        </w:rPr>
      </w:pPr>
      <w:r w:rsidRPr="0010029B">
        <w:rPr>
          <w:sz w:val="16"/>
        </w:rPr>
        <w:t>Military and Nuclear</w:t>
      </w:r>
      <w:r w:rsidRPr="0010029B">
        <w:rPr/>
        <w:t xml:space="preserve"> </w:t>
      </w:r>
      <w:r w:rsidRPr="0010029B">
        <w:rPr>
          <w:rStyle w:val="Emphasis"/>
          <w:highlight w:val="green"/>
        </w:rPr>
        <w:t>Modernization</w:t>
      </w:r>
    </w:p>
    <w:p w14:paraId="5D3B6DEF" w14:textId="77777777" w:rsidR="006C37C0" w:rsidRPr="0010029B" w:rsidRDefault="006C37C0" w:rsidP="006C37C0">
      <w:pPr>
        <w:rPr>
          <w:sz w:val="16"/>
        </w:rPr>
      </w:pPr>
      <w:r w:rsidRPr="0010029B">
        <w:rPr>
          <w:sz w:val="16"/>
        </w:rPr>
        <w:t xml:space="preserve">During the first </w:t>
      </w:r>
      <w:r w:rsidRPr="0010029B">
        <w:rPr>
          <w:rStyle w:val="StyleUnderline"/>
        </w:rPr>
        <w:t>Trump</w:t>
      </w:r>
      <w:r w:rsidRPr="0010029B">
        <w:rPr>
          <w:sz w:val="16"/>
        </w:rPr>
        <w:t xml:space="preserve"> administration, they </w:t>
      </w:r>
      <w:r w:rsidRPr="0010029B">
        <w:rPr>
          <w:rStyle w:val="StyleUnderline"/>
        </w:rPr>
        <w:t>advocated for significant spending increases to modernize the U.S. military and nuclear arsenal</w:t>
      </w:r>
      <w:r w:rsidRPr="0010029B">
        <w:rPr>
          <w:sz w:val="16"/>
        </w:rPr>
        <w:t xml:space="preserve">. These goals were set to better prepare the United States for great power competition with China and to maintain a robust nuclear deterrence. </w:t>
      </w:r>
      <w:r w:rsidRPr="0010029B">
        <w:rPr>
          <w:rStyle w:val="StyleUnderline"/>
        </w:rPr>
        <w:t>With Republican congressional support</w:t>
      </w:r>
      <w:r w:rsidRPr="0010029B">
        <w:rPr>
          <w:sz w:val="16"/>
        </w:rPr>
        <w:t xml:space="preserve">, the incoming </w:t>
      </w:r>
      <w:r w:rsidRPr="0010029B">
        <w:rPr>
          <w:rStyle w:val="StyleUnderline"/>
        </w:rPr>
        <w:t>Trump</w:t>
      </w:r>
      <w:r w:rsidRPr="0010029B">
        <w:rPr>
          <w:sz w:val="16"/>
        </w:rPr>
        <w:t xml:space="preserve"> administration </w:t>
      </w:r>
      <w:r w:rsidRPr="0010029B">
        <w:rPr>
          <w:rStyle w:val="StyleUnderline"/>
        </w:rPr>
        <w:t>will likely seek increased funding for ongoing nuclear weapons systems modernization</w:t>
      </w:r>
      <w:r w:rsidRPr="0010029B">
        <w:rPr>
          <w:sz w:val="16"/>
        </w:rPr>
        <w:t>, the continued development of hypersonic capabilities and the modernization of existing nuclear delivery systems. These investments are expected to be coupled with increased funding for military readiness, upgrades to legacy platforms and exploration of new technologies that will enhance combat effectiveness.</w:t>
      </w:r>
    </w:p>
    <w:p w14:paraId="4BF55D23" w14:textId="77777777" w:rsidR="006C37C0" w:rsidRPr="0010029B" w:rsidRDefault="006C37C0" w:rsidP="006C37C0">
      <w:pPr>
        <w:rPr>
          <w:sz w:val="14"/>
          <w:szCs w:val="14"/>
        </w:rPr>
      </w:pPr>
      <w:r w:rsidRPr="0010029B">
        <w:rPr>
          <w:sz w:val="14"/>
          <w:szCs w:val="14"/>
        </w:rPr>
        <w:t>Missile Defense Systems</w:t>
      </w:r>
    </w:p>
    <w:p w14:paraId="1F02F676" w14:textId="77777777" w:rsidR="006C37C0" w:rsidRPr="0010029B" w:rsidRDefault="006C37C0" w:rsidP="006C37C0">
      <w:pPr>
        <w:rPr>
          <w:sz w:val="14"/>
          <w:szCs w:val="14"/>
        </w:rPr>
      </w:pPr>
      <w:r w:rsidRPr="0010029B">
        <w:rPr>
          <w:sz w:val="14"/>
          <w:szCs w:val="14"/>
        </w:rPr>
        <w:t>During his campaign, the president-elect emphasized a need for greater U.S. missile defense capabilities to respond to threats from North Korea, Iran and China. This effort is supported by Republican members who have expressed interest in funding such programs as ground-based missile defense systems, the Aegis Ballistic Missile Defense system and broader space-based missile detection and defense systems, all of which are likely to be acted on by the Armed Services and Defense Appropriations committees. While specifically mentioned by the president-elect during the campaign, support for increasing spending to improve the North American continental missile defense system remains uncertain.</w:t>
      </w:r>
    </w:p>
    <w:p w14:paraId="4FB5D22D" w14:textId="77777777" w:rsidR="006C37C0" w:rsidRPr="0010029B" w:rsidRDefault="006C37C0" w:rsidP="006C37C0">
      <w:pPr>
        <w:rPr>
          <w:sz w:val="14"/>
          <w:szCs w:val="14"/>
        </w:rPr>
      </w:pPr>
      <w:r w:rsidRPr="0010029B">
        <w:rPr>
          <w:sz w:val="14"/>
          <w:szCs w:val="14"/>
        </w:rPr>
        <w:t>Cyber and Emerging Technologies</w:t>
      </w:r>
    </w:p>
    <w:p w14:paraId="0D4CE2DD" w14:textId="77777777" w:rsidR="006C37C0" w:rsidRPr="0010029B" w:rsidRDefault="006C37C0" w:rsidP="006C37C0">
      <w:pPr>
        <w:rPr>
          <w:sz w:val="14"/>
          <w:szCs w:val="14"/>
        </w:rPr>
      </w:pPr>
      <w:r w:rsidRPr="0010029B">
        <w:rPr>
          <w:sz w:val="14"/>
          <w:szCs w:val="14"/>
        </w:rPr>
        <w:t>In the first Trump administration, the President and Republican members of Congress were focused on enhancing the U.S. military’s adoption of emerging technologies to counter modern threats. These included the exploration of emerging technologies such as AI to improve military modernization. The president-elect and Republican members of Congress have expressed an interest in pursuing the development of AI augmented weapons systems and enhanced cyber capabilities during the next administration to maintain U.S. military dominance in these fields.</w:t>
      </w:r>
    </w:p>
    <w:p w14:paraId="59A7FBF2" w14:textId="77777777" w:rsidR="006C37C0" w:rsidRPr="0010029B" w:rsidRDefault="006C37C0" w:rsidP="006C37C0">
      <w:pPr>
        <w:rPr>
          <w:sz w:val="14"/>
          <w:szCs w:val="14"/>
        </w:rPr>
      </w:pPr>
      <w:r w:rsidRPr="0010029B">
        <w:rPr>
          <w:sz w:val="14"/>
          <w:szCs w:val="14"/>
        </w:rPr>
        <w:t>Defense Industrial Base</w:t>
      </w:r>
    </w:p>
    <w:p w14:paraId="1C794D94" w14:textId="77777777" w:rsidR="006C37C0" w:rsidRPr="0010029B" w:rsidRDefault="006C37C0" w:rsidP="006C37C0">
      <w:pPr>
        <w:rPr>
          <w:sz w:val="14"/>
          <w:szCs w:val="14"/>
        </w:rPr>
      </w:pPr>
      <w:r w:rsidRPr="0010029B">
        <w:rPr>
          <w:sz w:val="14"/>
          <w:szCs w:val="14"/>
        </w:rPr>
        <w:t>During the first Trump administration, the president-elect maintained close relationships between his administration and defense contractors and manufacturers while exploring a strategy for improving and expanding the U.S. defense industrial base. His administration is expected to continue building partnerships with private industry and encouraging competition as defense spending and contracts will likely increase during his second term. Globally, these efforts will likely be supported by increased arms sales while building more defense autonomy among allies and partners. Domestically, President-elect Trump and a Republican Congress are also expected to further efforts to strategically build the defense industrial base. These are likely to emulate the Trump administration’s previous National Defense Strategy that identified the need to leverage private-public partnerships and international cooperation on supply chains to meet military objectives necessities.</w:t>
      </w:r>
    </w:p>
    <w:p w14:paraId="74A1F85C" w14:textId="77777777" w:rsidR="006C37C0" w:rsidRPr="0010029B" w:rsidRDefault="006C37C0" w:rsidP="006C37C0">
      <w:pPr>
        <w:rPr>
          <w:rStyle w:val="Emphasis"/>
        </w:rPr>
      </w:pPr>
      <w:r w:rsidRPr="0010029B">
        <w:rPr>
          <w:rStyle w:val="Emphasis"/>
        </w:rPr>
        <w:t>Congressional Dynamics</w:t>
      </w:r>
    </w:p>
    <w:p w14:paraId="04C1DA36" w14:textId="77777777" w:rsidR="006C37C0" w:rsidRPr="0010029B" w:rsidRDefault="006C37C0" w:rsidP="006C37C0">
      <w:pPr>
        <w:rPr>
          <w:rStyle w:val="StyleUnderline"/>
        </w:rPr>
      </w:pPr>
      <w:r w:rsidRPr="0010029B">
        <w:rPr>
          <w:sz w:val="14"/>
        </w:rPr>
        <w:t xml:space="preserve">Under the current Congress, </w:t>
      </w:r>
      <w:r w:rsidRPr="0010029B">
        <w:rPr>
          <w:rStyle w:val="StyleUnderline"/>
        </w:rPr>
        <w:t>the</w:t>
      </w:r>
      <w:r w:rsidRPr="0010029B">
        <w:rPr>
          <w:sz w:val="14"/>
        </w:rPr>
        <w:t xml:space="preserve"> Republican-led </w:t>
      </w:r>
      <w:r w:rsidRPr="0010029B">
        <w:rPr>
          <w:rStyle w:val="StyleUnderline"/>
        </w:rPr>
        <w:t>House and</w:t>
      </w:r>
      <w:r w:rsidRPr="0010029B">
        <w:rPr>
          <w:sz w:val="14"/>
        </w:rPr>
        <w:t xml:space="preserve"> Democratic-led </w:t>
      </w:r>
      <w:r w:rsidRPr="0010029B">
        <w:rPr>
          <w:rStyle w:val="StyleUnderline"/>
        </w:rPr>
        <w:t>Senate had significant differences in their topline defense spending</w:t>
      </w:r>
      <w:r w:rsidRPr="0010029B">
        <w:rPr>
          <w:sz w:val="14"/>
        </w:rPr>
        <w:t xml:space="preserve"> </w:t>
      </w:r>
      <w:r w:rsidRPr="0010029B">
        <w:rPr>
          <w:rStyle w:val="StyleUnderline"/>
        </w:rPr>
        <w:t>in their competing versions of</w:t>
      </w:r>
      <w:r w:rsidRPr="0010029B">
        <w:rPr>
          <w:sz w:val="14"/>
        </w:rPr>
        <w:t xml:space="preserve"> the FY25 National Defense Authorization Act (</w:t>
      </w:r>
      <w:r w:rsidRPr="0010029B">
        <w:rPr>
          <w:rStyle w:val="Emphasis"/>
        </w:rPr>
        <w:t>NDAA</w:t>
      </w:r>
      <w:r w:rsidRPr="0010029B">
        <w:rPr>
          <w:sz w:val="14"/>
        </w:rPr>
        <w:t xml:space="preserve">) </w:t>
      </w:r>
      <w:r w:rsidRPr="0010029B">
        <w:rPr>
          <w:rStyle w:val="StyleUnderline"/>
        </w:rPr>
        <w:t>and Defense Appropriations bills</w:t>
      </w:r>
      <w:r w:rsidRPr="0010029B">
        <w:rPr>
          <w:sz w:val="14"/>
        </w:rPr>
        <w:t xml:space="preserve">. Prior to conference, the toplines of the </w:t>
      </w:r>
      <w:r w:rsidRPr="0010029B">
        <w:rPr>
          <w:rStyle w:val="StyleUnderline"/>
        </w:rPr>
        <w:t>House versions of the NDAA and Defense Appropriations bills were $895.2 billion and $833 billion and the Senate versions were $923.3 billion and $852.2, respectively</w:t>
      </w:r>
      <w:r w:rsidRPr="0010029B">
        <w:rPr>
          <w:sz w:val="14"/>
        </w:rPr>
        <w:t xml:space="preserve">. </w:t>
      </w:r>
      <w:r w:rsidRPr="0010029B">
        <w:rPr>
          <w:rStyle w:val="StyleUnderline"/>
        </w:rPr>
        <w:t xml:space="preserve">These discrepancies resulted from the House bills being consistent with the spending caps set by the 2023 Fiscal Responsibility Act (FRA) </w:t>
      </w:r>
      <w:r w:rsidRPr="0010029B">
        <w:rPr>
          <w:sz w:val="14"/>
        </w:rPr>
        <w:t xml:space="preserve">while the Senate Armed Services (SASC) and Defense Appropriations (SAC-D) committees adopted a bipartisan amendment to add $25 billion to the budget. With the release of the conferenced version of the NDAA, </w:t>
      </w:r>
      <w:r w:rsidRPr="0010029B">
        <w:rPr>
          <w:rStyle w:val="StyleUnderline"/>
        </w:rPr>
        <w:t>the House position prevailed and authorized defense spending for FY25</w:t>
      </w:r>
      <w:r w:rsidRPr="0010029B">
        <w:rPr>
          <w:sz w:val="14"/>
        </w:rPr>
        <w:t xml:space="preserve"> will remain </w:t>
      </w:r>
      <w:r w:rsidRPr="0010029B">
        <w:rPr>
          <w:rStyle w:val="StyleUnderline"/>
        </w:rPr>
        <w:t>consistent with FRA spending levels</w:t>
      </w:r>
      <w:r w:rsidRPr="0010029B">
        <w:rPr>
          <w:sz w:val="14"/>
        </w:rPr>
        <w:t xml:space="preserve">. </w:t>
      </w:r>
      <w:r w:rsidRPr="0010029B">
        <w:rPr>
          <w:rStyle w:val="Emphasis"/>
        </w:rPr>
        <w:t>However, defense appropriations</w:t>
      </w:r>
      <w:r w:rsidRPr="0010029B">
        <w:rPr>
          <w:sz w:val="14"/>
        </w:rPr>
        <w:t xml:space="preserve"> </w:t>
      </w:r>
      <w:r w:rsidRPr="0010029B">
        <w:rPr>
          <w:rStyle w:val="Emphasis"/>
        </w:rPr>
        <w:t>will not be decided until the new Congress takes over</w:t>
      </w:r>
      <w:r w:rsidRPr="0010029B">
        <w:rPr>
          <w:sz w:val="14"/>
        </w:rPr>
        <w:t xml:space="preserve">, </w:t>
      </w:r>
      <w:r w:rsidRPr="0010029B">
        <w:rPr>
          <w:rStyle w:val="StyleUnderline"/>
        </w:rPr>
        <w:t>so this debate will continue in the new year.</w:t>
      </w:r>
    </w:p>
    <w:p w14:paraId="1BDCF59A" w14:textId="77777777" w:rsidR="006C37C0" w:rsidRPr="0010029B" w:rsidRDefault="006C37C0" w:rsidP="006C37C0">
      <w:pPr>
        <w:rPr>
          <w:sz w:val="16"/>
          <w:szCs w:val="16"/>
        </w:rPr>
      </w:pPr>
      <w:r w:rsidRPr="0010029B">
        <w:rPr>
          <w:sz w:val="16"/>
          <w:szCs w:val="16"/>
        </w:rPr>
        <w:t>Having won House and Senate majorities, Republicans will be able to appoint leadership positions in the House and Senate Armed Services (HASC, SASC) and Defense Appropriations committees (HAC-D, SAC-D) to better facilitate the incoming Trump administration’s national security objectives. In flipping control of the Senate, former Senate Minority Leader Mitch McConnell (R-KY) has been selected to lead SAC-D and current SASC Ranking Member Roger Wicker (R-MS) will become the SASC chairman. Sen. McConnell has specifically sought to increase defense spending to meet increasing threats from Russia and China and argued against cuts to the defense budget that could hinder a response to these challenges. Ranking Member Wicker has also supported these positions and been a champion of increased defense spending focused on modernization efforts within the military. Trump’s election and Republican majorities in Congress will likely allow the GOP to pursue the spending goals necessary to achieve these objectives, while also seeking greater efficiencies within the department and providing a more streamlined process for Senate confirmations of political appointees.</w:t>
      </w:r>
    </w:p>
    <w:p w14:paraId="06C6E054" w14:textId="77777777" w:rsidR="006C37C0" w:rsidRPr="0010029B" w:rsidRDefault="006C37C0" w:rsidP="006C37C0">
      <w:pPr>
        <w:rPr>
          <w:sz w:val="12"/>
        </w:rPr>
      </w:pPr>
      <w:r w:rsidRPr="0010029B">
        <w:rPr>
          <w:rStyle w:val="StyleUnderline"/>
        </w:rPr>
        <w:t xml:space="preserve">Because </w:t>
      </w:r>
      <w:r w:rsidRPr="0010029B">
        <w:rPr>
          <w:rStyle w:val="StyleUnderline"/>
          <w:highlight w:val="green"/>
        </w:rPr>
        <w:t>Rep</w:t>
      </w:r>
      <w:r w:rsidRPr="0010029B">
        <w:rPr>
          <w:rStyle w:val="StyleUnderline"/>
        </w:rPr>
        <w:t>ublican</w:t>
      </w:r>
      <w:r w:rsidRPr="0010029B">
        <w:rPr>
          <w:rStyle w:val="StyleUnderline"/>
          <w:highlight w:val="green"/>
        </w:rPr>
        <w:t>s</w:t>
      </w:r>
      <w:r w:rsidRPr="0010029B">
        <w:rPr>
          <w:rStyle w:val="StyleUnderline"/>
        </w:rPr>
        <w:t xml:space="preserve"> will hold a slim majority in the House, they will </w:t>
      </w:r>
      <w:r w:rsidRPr="0010029B">
        <w:rPr>
          <w:rStyle w:val="StyleUnderline"/>
          <w:highlight w:val="green"/>
        </w:rPr>
        <w:t xml:space="preserve">need to overcome </w:t>
      </w:r>
      <w:r w:rsidRPr="0010029B">
        <w:rPr>
          <w:rStyle w:val="Emphasis"/>
          <w:highlight w:val="green"/>
        </w:rPr>
        <w:t>internal differences</w:t>
      </w:r>
      <w:r w:rsidRPr="0010029B">
        <w:rPr>
          <w:rStyle w:val="StyleUnderline"/>
        </w:rPr>
        <w:t xml:space="preserve"> </w:t>
      </w:r>
      <w:r w:rsidRPr="0010029B">
        <w:rPr>
          <w:sz w:val="12"/>
        </w:rPr>
        <w:t xml:space="preserve">regarding spending and budget cuts </w:t>
      </w:r>
      <w:r w:rsidRPr="0010029B">
        <w:rPr>
          <w:rStyle w:val="StyleUnderline"/>
        </w:rPr>
        <w:t>to</w:t>
      </w:r>
      <w:r w:rsidRPr="0010029B">
        <w:rPr>
          <w:sz w:val="12"/>
        </w:rPr>
        <w:t xml:space="preserve"> fully </w:t>
      </w:r>
      <w:r w:rsidRPr="0010029B">
        <w:rPr>
          <w:rStyle w:val="StyleUnderline"/>
        </w:rPr>
        <w:t xml:space="preserve">enable </w:t>
      </w:r>
      <w:r w:rsidRPr="0010029B">
        <w:rPr>
          <w:sz w:val="16"/>
          <w:szCs w:val="16"/>
        </w:rPr>
        <w:t>the president-elect’s</w:t>
      </w:r>
      <w:r w:rsidRPr="0010029B">
        <w:rPr>
          <w:rStyle w:val="StyleUnderline"/>
        </w:rPr>
        <w:t xml:space="preserve"> agenda</w:t>
      </w:r>
      <w:r w:rsidRPr="0010029B">
        <w:rPr>
          <w:sz w:val="12"/>
        </w:rPr>
        <w:t xml:space="preserve">. </w:t>
      </w:r>
      <w:r w:rsidRPr="0010029B">
        <w:rPr>
          <w:rStyle w:val="StyleUnderline"/>
        </w:rPr>
        <w:t>The</w:t>
      </w:r>
      <w:r w:rsidRPr="0010029B">
        <w:rPr>
          <w:sz w:val="12"/>
        </w:rPr>
        <w:t xml:space="preserve"> current </w:t>
      </w:r>
      <w:r w:rsidRPr="0010029B">
        <w:rPr>
          <w:rStyle w:val="StyleUnderline"/>
        </w:rPr>
        <w:t>House majority experienced difficulties</w:t>
      </w:r>
      <w:r w:rsidRPr="0010029B">
        <w:rPr>
          <w:sz w:val="12"/>
        </w:rPr>
        <w:t xml:space="preserve"> increasing spending </w:t>
      </w:r>
      <w:r w:rsidRPr="0010029B">
        <w:rPr>
          <w:rStyle w:val="StyleUnderline"/>
        </w:rPr>
        <w:t>due to disagreements</w:t>
      </w:r>
      <w:r w:rsidRPr="0010029B">
        <w:rPr>
          <w:sz w:val="12"/>
        </w:rPr>
        <w:t xml:space="preserve"> </w:t>
      </w:r>
      <w:r w:rsidRPr="0010029B">
        <w:rPr>
          <w:rStyle w:val="StyleUnderline"/>
        </w:rPr>
        <w:t>over legislative compromises with Democrats</w:t>
      </w:r>
      <w:r w:rsidRPr="0010029B">
        <w:rPr>
          <w:sz w:val="12"/>
        </w:rPr>
        <w:t xml:space="preserve"> in the Senate and the White House. </w:t>
      </w:r>
      <w:r w:rsidRPr="0010029B">
        <w:rPr>
          <w:rStyle w:val="StyleUnderline"/>
        </w:rPr>
        <w:t xml:space="preserve">A Republican </w:t>
      </w:r>
      <w:r w:rsidRPr="0010029B">
        <w:rPr>
          <w:rStyle w:val="StyleUnderline"/>
          <w:highlight w:val="green"/>
        </w:rPr>
        <w:t>trifecta</w:t>
      </w:r>
      <w:r w:rsidRPr="0010029B">
        <w:rPr>
          <w:rStyle w:val="StyleUnderline"/>
        </w:rPr>
        <w:t xml:space="preserve"> may </w:t>
      </w:r>
      <w:r w:rsidRPr="0010029B">
        <w:rPr>
          <w:rStyle w:val="StyleUnderline"/>
          <w:highlight w:val="green"/>
        </w:rPr>
        <w:t>lead to</w:t>
      </w:r>
      <w:r w:rsidRPr="0010029B">
        <w:rPr>
          <w:rStyle w:val="StyleUnderline"/>
        </w:rPr>
        <w:t xml:space="preserve"> a more </w:t>
      </w:r>
      <w:r w:rsidRPr="0010029B">
        <w:rPr>
          <w:rStyle w:val="StyleUnderline"/>
          <w:highlight w:val="green"/>
        </w:rPr>
        <w:t>unified</w:t>
      </w:r>
      <w:r w:rsidRPr="0010029B">
        <w:rPr>
          <w:rStyle w:val="StyleUnderline"/>
        </w:rPr>
        <w:t xml:space="preserve"> legislative </w:t>
      </w:r>
      <w:r w:rsidRPr="0010029B">
        <w:rPr>
          <w:rStyle w:val="StyleUnderline"/>
          <w:highlight w:val="green"/>
        </w:rPr>
        <w:t>approach if</w:t>
      </w:r>
      <w:r w:rsidRPr="0010029B">
        <w:rPr>
          <w:rStyle w:val="StyleUnderline"/>
        </w:rPr>
        <w:t xml:space="preserve"> Republican </w:t>
      </w:r>
      <w:r w:rsidRPr="0010029B">
        <w:rPr>
          <w:rStyle w:val="StyleUnderline"/>
          <w:highlight w:val="green"/>
        </w:rPr>
        <w:t>leadership can navigate</w:t>
      </w:r>
      <w:r w:rsidRPr="0010029B">
        <w:rPr>
          <w:rStyle w:val="StyleUnderline"/>
        </w:rPr>
        <w:t xml:space="preserve"> internal differences</w:t>
      </w:r>
      <w:r w:rsidRPr="0010029B">
        <w:rPr>
          <w:sz w:val="12"/>
        </w:rPr>
        <w:t xml:space="preserve"> regarding spending. </w:t>
      </w:r>
      <w:r w:rsidRPr="0010029B">
        <w:rPr>
          <w:rStyle w:val="Emphasis"/>
          <w:highlight w:val="green"/>
        </w:rPr>
        <w:t>Fiscal</w:t>
      </w:r>
      <w:r w:rsidRPr="0010029B">
        <w:rPr>
          <w:sz w:val="12"/>
          <w:szCs w:val="12"/>
        </w:rPr>
        <w:t>ly</w:t>
      </w:r>
      <w:r w:rsidRPr="0010029B">
        <w:rPr>
          <w:rStyle w:val="Emphasis"/>
          <w:highlight w:val="green"/>
        </w:rPr>
        <w:t xml:space="preserve"> conservative</w:t>
      </w:r>
      <w:r w:rsidRPr="0010029B">
        <w:rPr>
          <w:rStyle w:val="StyleUnderline"/>
        </w:rPr>
        <w:t xml:space="preserve"> member</w:t>
      </w:r>
      <w:r w:rsidRPr="0010029B">
        <w:rPr>
          <w:rStyle w:val="StyleUnderline"/>
          <w:highlight w:val="green"/>
        </w:rPr>
        <w:t>s</w:t>
      </w:r>
      <w:r w:rsidRPr="0010029B">
        <w:rPr>
          <w:sz w:val="12"/>
        </w:rPr>
        <w:t xml:space="preserve"> </w:t>
      </w:r>
      <w:r w:rsidRPr="0010029B">
        <w:rPr>
          <w:rStyle w:val="StyleUnderline"/>
        </w:rPr>
        <w:t>such as</w:t>
      </w:r>
      <w:r w:rsidRPr="0010029B">
        <w:rPr>
          <w:sz w:val="12"/>
        </w:rPr>
        <w:t xml:space="preserve"> Sen. Rand Paul (R-KY) and Rep. </w:t>
      </w:r>
      <w:r w:rsidRPr="0010029B">
        <w:rPr>
          <w:rStyle w:val="Emphasis"/>
        </w:rPr>
        <w:t>Chip Roy</w:t>
      </w:r>
      <w:r w:rsidRPr="0010029B">
        <w:rPr>
          <w:sz w:val="12"/>
        </w:rPr>
        <w:t xml:space="preserve"> (R-TX) </w:t>
      </w:r>
      <w:r w:rsidRPr="0010029B">
        <w:rPr>
          <w:rStyle w:val="StyleUnderline"/>
          <w:highlight w:val="green"/>
        </w:rPr>
        <w:t xml:space="preserve">may remain </w:t>
      </w:r>
      <w:r w:rsidRPr="0010029B">
        <w:rPr>
          <w:rStyle w:val="Emphasis"/>
          <w:highlight w:val="green"/>
        </w:rPr>
        <w:t>unwilling</w:t>
      </w:r>
      <w:r w:rsidRPr="0010029B">
        <w:rPr>
          <w:rStyle w:val="StyleUnderline"/>
          <w:highlight w:val="green"/>
        </w:rPr>
        <w:t xml:space="preserve"> to support </w:t>
      </w:r>
      <w:r w:rsidRPr="0010029B">
        <w:rPr>
          <w:rStyle w:val="Emphasis"/>
          <w:highlight w:val="green"/>
        </w:rPr>
        <w:t>increases to defense</w:t>
      </w:r>
      <w:r w:rsidRPr="0010029B">
        <w:rPr>
          <w:rStyle w:val="Emphasis"/>
        </w:rPr>
        <w:t xml:space="preserve"> spending</w:t>
      </w:r>
      <w:r w:rsidRPr="0010029B">
        <w:rPr>
          <w:sz w:val="12"/>
        </w:rPr>
        <w:t xml:space="preserve"> while others may be hesitant to support non-defense budget cuts that would negatively impact their districts in favor of raising defense spending toplines. To further complicate the GOP legislative agenda, some support from Senate Democrats will still be required to meet the 60-vote threshold to avoid a filibuster, as Republicans only control 53 seats in the Senate.</w:t>
      </w:r>
    </w:p>
    <w:p w14:paraId="16989FA7" w14:textId="77777777" w:rsidR="006C37C0" w:rsidRPr="0010029B" w:rsidRDefault="006C37C0" w:rsidP="006C37C0">
      <w:pPr>
        <w:pStyle w:val="Heading4"/>
        <w:rPr>
          <w:rFonts w:cs="Arial"/>
          <w:iCs w:val="0"/>
        </w:rPr>
      </w:pPr>
      <w:r w:rsidRPr="0010029B">
        <w:rPr>
          <w:iCs w:val="0"/>
          <w:u w:val="single"/>
        </w:rPr>
        <w:t>That modernization is key</w:t>
      </w:r>
      <w:r w:rsidRPr="0010029B">
        <w:rPr>
          <w:iCs w:val="0"/>
        </w:rPr>
        <w:t xml:space="preserve"> to check </w:t>
      </w:r>
      <w:r w:rsidRPr="0010029B">
        <w:rPr>
          <w:iCs w:val="0"/>
          <w:u w:val="single"/>
        </w:rPr>
        <w:t>extinction</w:t>
      </w:r>
    </w:p>
    <w:p w14:paraId="783198CA" w14:textId="77777777" w:rsidR="006C37C0" w:rsidRPr="0010029B" w:rsidRDefault="006C37C0" w:rsidP="006C37C0">
      <w:pPr>
        <w:rPr>
          <w:sz w:val="18"/>
          <w:szCs w:val="18"/>
        </w:rPr>
      </w:pPr>
      <w:r w:rsidRPr="0010029B">
        <w:rPr>
          <w:rStyle w:val="Style13ptBold"/>
        </w:rPr>
        <w:t xml:space="preserve">Creedon ‘23 - </w:t>
      </w:r>
      <w:r w:rsidRPr="0010029B">
        <w:rPr>
          <w:szCs w:val="18"/>
        </w:rPr>
        <w:t>et al; Technically this is a Report by The Congressional Commission on the Strategic Posture of the United States – which is Chaired by Creedon. The Report itself was requisitioned as an outgrowth of The NDAA. The Commission is a twelve member group of experts. Madelyn Creedon is a Non-Resident Senior Fellow at The Brookings Institution and a Research Professor at the George Washington University Elliott School of International Affairs. Creedon has had a long career in federal service; she served most recently as Principal Deputy Administrator of the National Nuclear Security Administration (NNSA) within the Department of Energy, a position she held from 2014 to 2017. She also served in the Pentagon as Assistant Secretary of Defense for Global Strategic Affairs from 2011 to 2014, overseeing policy development in the areas of missile defense, nuclear security, combatting WMD, cybersecurity, and space. The panel’s Vice Chair is Jon Kyl – who served in the US Senate for 18 years. After retiring from the Senate, Kyl served as a member of the Board of Directors of Sandia Laboratory for three years. In 2018, he was a member of the National Defense Strategy Commission - “AMERICA’S STRATEGIC POSTURE: The Final Report of the Congressional Commission on the Strategic Posture of the United States” - No article text omitted – although (minor Note) Madelyn Creeden and Jon Kyl sign their names as “Chair” and “Vice Chair” at the end of the 4th paragraph of this card (immediately prior to the “Executive Summary” begins). The omission of their signature does not alter context and is not something we are seeking to hide, as evidenced by the Note in this citation. IDA – Institute for Defense Analysis - October 2023 - https://www.ida.org/-/media/feature/publications/A/Am/Americas%20Strategic%20Posture/Strategic-Posture-Commission-Report.pdf</w:t>
      </w:r>
    </w:p>
    <w:p w14:paraId="21BF7665" w14:textId="77777777" w:rsidR="006C37C0" w:rsidRPr="0010029B" w:rsidRDefault="006C37C0" w:rsidP="006C37C0">
      <w:pPr>
        <w:rPr>
          <w:sz w:val="12"/>
        </w:rPr>
      </w:pPr>
      <w:r w:rsidRPr="0010029B">
        <w:rPr>
          <w:sz w:val="12"/>
        </w:rPr>
        <w:t xml:space="preserve">We also found that </w:t>
      </w:r>
      <w:r w:rsidRPr="0010029B">
        <w:rPr>
          <w:rStyle w:val="StyleUnderline"/>
          <w:highlight w:val="green"/>
        </w:rPr>
        <w:t xml:space="preserve">adopting </w:t>
      </w:r>
      <w:r w:rsidRPr="0010029B">
        <w:rPr>
          <w:rStyle w:val="Emphasis"/>
          <w:highlight w:val="green"/>
        </w:rPr>
        <w:t>new tech</w:t>
      </w:r>
      <w:r w:rsidRPr="0010029B">
        <w:rPr>
          <w:rStyle w:val="StyleUnderline"/>
        </w:rPr>
        <w:t xml:space="preserve">nologies </w:t>
      </w:r>
      <w:r w:rsidRPr="0010029B">
        <w:rPr>
          <w:rStyle w:val="Emphasis"/>
          <w:highlight w:val="green"/>
        </w:rPr>
        <w:t>faster</w:t>
      </w:r>
      <w:r w:rsidRPr="0010029B">
        <w:rPr>
          <w:rStyle w:val="StyleUnderline"/>
        </w:rPr>
        <w:t xml:space="preserve">, </w:t>
      </w:r>
      <w:r w:rsidRPr="0010029B">
        <w:rPr>
          <w:sz w:val="12"/>
        </w:rPr>
        <w:t xml:space="preserve">and working with smaller innovative companies </w:t>
      </w:r>
      <w:r w:rsidRPr="0010029B">
        <w:rPr>
          <w:rStyle w:val="StyleUnderline"/>
        </w:rPr>
        <w:t xml:space="preserve">will be </w:t>
      </w:r>
      <w:r w:rsidRPr="0010029B">
        <w:rPr>
          <w:rStyle w:val="Emphasis"/>
          <w:highlight w:val="green"/>
        </w:rPr>
        <w:t>necessary</w:t>
      </w:r>
      <w:r w:rsidRPr="0010029B">
        <w:rPr>
          <w:rStyle w:val="StyleUnderline"/>
          <w:highlight w:val="green"/>
        </w:rPr>
        <w:t xml:space="preserve"> to </w:t>
      </w:r>
      <w:r w:rsidRPr="0010029B">
        <w:rPr>
          <w:rStyle w:val="Emphasis"/>
          <w:highlight w:val="green"/>
        </w:rPr>
        <w:t>support</w:t>
      </w:r>
      <w:r w:rsidRPr="0010029B">
        <w:rPr>
          <w:sz w:val="12"/>
        </w:rPr>
        <w:t xml:space="preserve"> </w:t>
      </w:r>
      <w:r w:rsidRPr="0010029B">
        <w:rPr>
          <w:rStyle w:val="StyleUnderline"/>
        </w:rPr>
        <w:t>a modern</w:t>
      </w:r>
      <w:r w:rsidRPr="0010029B">
        <w:rPr>
          <w:sz w:val="12"/>
        </w:rPr>
        <w:t xml:space="preserve">, </w:t>
      </w:r>
      <w:r w:rsidRPr="0010029B">
        <w:rPr>
          <w:rStyle w:val="Emphasis"/>
          <w:highlight w:val="green"/>
        </w:rPr>
        <w:t>flexible, force</w:t>
      </w:r>
      <w:r w:rsidRPr="0010029B">
        <w:rPr>
          <w:rStyle w:val="StyleUnderline"/>
        </w:rPr>
        <w:t xml:space="preserve"> structure</w:t>
      </w:r>
      <w:r w:rsidRPr="0010029B">
        <w:rPr>
          <w:sz w:val="12"/>
        </w:rPr>
        <w:t xml:space="preserve"> and infrastructure </w:t>
      </w:r>
      <w:r w:rsidRPr="0010029B">
        <w:rPr>
          <w:rStyle w:val="StyleUnderline"/>
        </w:rPr>
        <w:t>in the future.</w:t>
      </w:r>
    </w:p>
    <w:p w14:paraId="492DC1A7" w14:textId="77777777" w:rsidR="006C37C0" w:rsidRPr="0010029B" w:rsidRDefault="006C37C0" w:rsidP="006C37C0">
      <w:pPr>
        <w:rPr>
          <w:sz w:val="14"/>
        </w:rPr>
      </w:pPr>
      <w:r w:rsidRPr="0010029B">
        <w:rPr>
          <w:sz w:val="14"/>
        </w:rPr>
        <w:t xml:space="preserve">While we did not conduct a cost analysis of our recommendations, it is obvious they will cost money. We do recognize budget realities, but we also believe </w:t>
      </w:r>
      <w:r w:rsidRPr="0010029B">
        <w:rPr>
          <w:rStyle w:val="Emphasis"/>
          <w:highlight w:val="green"/>
        </w:rPr>
        <w:t>the nation</w:t>
      </w:r>
      <w:r w:rsidRPr="0010029B">
        <w:rPr>
          <w:rStyle w:val="StyleUnderline"/>
          <w:highlight w:val="green"/>
        </w:rPr>
        <w:t xml:space="preserve"> must</w:t>
      </w:r>
      <w:r w:rsidRPr="0010029B">
        <w:rPr>
          <w:sz w:val="14"/>
        </w:rPr>
        <w:t xml:space="preserve"> make these new </w:t>
      </w:r>
      <w:r w:rsidRPr="0010029B">
        <w:rPr>
          <w:rStyle w:val="Emphasis"/>
          <w:highlight w:val="green"/>
        </w:rPr>
        <w:t>invest</w:t>
      </w:r>
      <w:r w:rsidRPr="0010029B">
        <w:rPr>
          <w:rStyle w:val="StyleUnderline"/>
        </w:rPr>
        <w:t>ments</w:t>
      </w:r>
      <w:r w:rsidRPr="0010029B">
        <w:rPr>
          <w:sz w:val="14"/>
        </w:rPr>
        <w:t xml:space="preserve"> and U.S. leaders must communicate to U.S. citizens both the need </w:t>
      </w:r>
      <w:r w:rsidRPr="0010029B">
        <w:rPr>
          <w:rStyle w:val="StyleUnderline"/>
          <w:highlight w:val="green"/>
        </w:rPr>
        <w:t>and</w:t>
      </w:r>
      <w:r w:rsidRPr="0010029B">
        <w:rPr>
          <w:sz w:val="14"/>
        </w:rPr>
        <w:t xml:space="preserve"> urgency to rebuild the nuclear infrastructure and </w:t>
      </w:r>
      <w:r w:rsidRPr="0010029B">
        <w:rPr>
          <w:rStyle w:val="Emphasis"/>
          <w:highlight w:val="green"/>
        </w:rPr>
        <w:t>modernize</w:t>
      </w:r>
      <w:r w:rsidRPr="0010029B">
        <w:rPr/>
        <w:t xml:space="preserve"> </w:t>
      </w:r>
      <w:r w:rsidRPr="0010029B">
        <w:rPr>
          <w:sz w:val="14"/>
        </w:rPr>
        <w:t>the nuclear</w:t>
      </w:r>
      <w:r w:rsidRPr="0010029B">
        <w:rPr/>
        <w:t xml:space="preserve"> </w:t>
      </w:r>
      <w:r w:rsidRPr="0010029B">
        <w:rPr>
          <w:rStyle w:val="Emphasis"/>
        </w:rPr>
        <w:t>forces.</w:t>
      </w:r>
      <w:r w:rsidRPr="0010029B">
        <w:rPr/>
        <w:t xml:space="preserve"> </w:t>
      </w:r>
      <w:r w:rsidRPr="0010029B">
        <w:rPr>
          <w:sz w:val="14"/>
        </w:rPr>
        <w:t xml:space="preserve">These investments in the nuclear enterprise are a relatively small portion of the overall defense budget but provide the backbone and foundation of deterrence and are the nation’s highest defense priority. The </w:t>
      </w:r>
      <w:r w:rsidRPr="0010029B">
        <w:rPr>
          <w:rStyle w:val="StyleUnderline"/>
        </w:rPr>
        <w:t>investments</w:t>
      </w:r>
      <w:r w:rsidRPr="0010029B">
        <w:rPr>
          <w:sz w:val="14"/>
        </w:rPr>
        <w:t xml:space="preserve"> the Commission recommends </w:t>
      </w:r>
      <w:r w:rsidRPr="0010029B">
        <w:rPr>
          <w:rStyle w:val="Emphasis"/>
          <w:highlight w:val="green"/>
        </w:rPr>
        <w:t>in</w:t>
      </w:r>
      <w:r w:rsidRPr="0010029B">
        <w:rPr>
          <w:rStyle w:val="Emphasis"/>
        </w:rPr>
        <w:t xml:space="preserve"> both </w:t>
      </w:r>
      <w:r w:rsidRPr="0010029B">
        <w:rPr>
          <w:rStyle w:val="Emphasis"/>
          <w:highlight w:val="green"/>
        </w:rPr>
        <w:t>nuclear and conventional</w:t>
      </w:r>
      <w:r w:rsidRPr="0010029B">
        <w:rPr>
          <w:sz w:val="14"/>
        </w:rPr>
        <w:t xml:space="preserve"> </w:t>
      </w:r>
      <w:r w:rsidRPr="0010029B">
        <w:rPr>
          <w:rStyle w:val="StyleUnderline"/>
        </w:rPr>
        <w:t>capabilities</w:t>
      </w:r>
      <w:r w:rsidRPr="0010029B">
        <w:rPr>
          <w:sz w:val="14"/>
        </w:rPr>
        <w:t xml:space="preserve"> </w:t>
      </w:r>
      <w:r w:rsidRPr="0010029B">
        <w:rPr>
          <w:rStyle w:val="StyleUnderline"/>
        </w:rPr>
        <w:t xml:space="preserve">will </w:t>
      </w:r>
      <w:r w:rsidRPr="0010029B">
        <w:rPr>
          <w:rStyle w:val="Emphasis"/>
        </w:rPr>
        <w:t>provide</w:t>
      </w:r>
      <w:r w:rsidRPr="0010029B">
        <w:rPr>
          <w:rStyle w:val="StyleUnderline"/>
        </w:rPr>
        <w:t xml:space="preserve"> a safe, secure, </w:t>
      </w:r>
      <w:r w:rsidRPr="0010029B">
        <w:rPr>
          <w:rStyle w:val="Emphasis"/>
        </w:rPr>
        <w:t>reliable,</w:t>
      </w:r>
      <w:r w:rsidRPr="0010029B">
        <w:rPr>
          <w:rStyle w:val="StyleUnderline"/>
        </w:rPr>
        <w:t xml:space="preserve"> effective, and </w:t>
      </w:r>
      <w:r w:rsidRPr="0010029B">
        <w:rPr>
          <w:rStyle w:val="Emphasis"/>
        </w:rPr>
        <w:t>credible deterrent</w:t>
      </w:r>
      <w:r w:rsidRPr="0010029B">
        <w:rPr>
          <w:rStyle w:val="StyleUnderline"/>
        </w:rPr>
        <w:t xml:space="preserve">, which is </w:t>
      </w:r>
      <w:r w:rsidRPr="0010029B">
        <w:rPr>
          <w:rStyle w:val="Emphasis"/>
          <w:highlight w:val="green"/>
        </w:rPr>
        <w:t>essential</w:t>
      </w:r>
      <w:r w:rsidRPr="0010029B">
        <w:rPr>
          <w:rStyle w:val="StyleUnderline"/>
        </w:rPr>
        <w:t xml:space="preserve"> </w:t>
      </w:r>
      <w:r w:rsidRPr="0010029B">
        <w:rPr>
          <w:rStyle w:val="StyleUnderline"/>
          <w:highlight w:val="green"/>
        </w:rPr>
        <w:t>to reduce</w:t>
      </w:r>
      <w:r w:rsidRPr="0010029B">
        <w:rPr>
          <w:rStyle w:val="StyleUnderline"/>
        </w:rPr>
        <w:t xml:space="preserve"> the </w:t>
      </w:r>
      <w:r w:rsidRPr="0010029B">
        <w:rPr>
          <w:rStyle w:val="Emphasis"/>
          <w:highlight w:val="green"/>
        </w:rPr>
        <w:t>risk of</w:t>
      </w:r>
      <w:r w:rsidRPr="0010029B">
        <w:rPr>
          <w:rStyle w:val="StyleUnderline"/>
        </w:rPr>
        <w:t xml:space="preserve"> conflict</w:t>
      </w:r>
      <w:r w:rsidRPr="0010029B">
        <w:rPr>
          <w:sz w:val="14"/>
        </w:rPr>
        <w:t xml:space="preserve">, most importantly </w:t>
      </w:r>
      <w:r w:rsidRPr="0010029B">
        <w:rPr>
          <w:rStyle w:val="Emphasis"/>
          <w:highlight w:val="green"/>
        </w:rPr>
        <w:t>nuclear conflict</w:t>
      </w:r>
      <w:r w:rsidRPr="0010029B">
        <w:rPr/>
        <w:t>.</w:t>
      </w:r>
    </w:p>
    <w:p w14:paraId="7B6B1003" w14:textId="77777777" w:rsidR="006C37C0" w:rsidRPr="0010029B" w:rsidRDefault="006C37C0" w:rsidP="006C37C0">
      <w:pPr>
        <w:rPr>
          <w:sz w:val="14"/>
        </w:rPr>
      </w:pPr>
      <w:r w:rsidRPr="0010029B">
        <w:rPr>
          <w:sz w:val="14"/>
        </w:rPr>
        <w:t xml:space="preserve">From the outset </w:t>
      </w:r>
      <w:r w:rsidRPr="0010029B">
        <w:rPr>
          <w:rStyle w:val="StyleUnderline"/>
        </w:rPr>
        <w:t xml:space="preserve">the Commissioners understood that our most valuable contribution to U.S. national security would be </w:t>
      </w:r>
      <w:r w:rsidRPr="0010029B">
        <w:rPr>
          <w:rStyle w:val="Emphasis"/>
        </w:rPr>
        <w:t>a consensus report</w:t>
      </w:r>
      <w:r w:rsidRPr="0010029B">
        <w:rPr>
          <w:rStyle w:val="StyleUnderline"/>
        </w:rPr>
        <w:t>.</w:t>
      </w:r>
      <w:r w:rsidRPr="0010029B">
        <w:rPr>
          <w:sz w:val="14"/>
        </w:rPr>
        <w:t xml:space="preserve"> There were certainly differences of opinion and a multitude of views expressed amongst our members during our many robust debates and discussions. </w:t>
      </w:r>
      <w:r w:rsidRPr="0010029B">
        <w:rPr>
          <w:rStyle w:val="StyleUnderline"/>
        </w:rPr>
        <w:t>No doubt some commissioners might have stated some things differently.</w:t>
      </w:r>
      <w:r w:rsidRPr="0010029B">
        <w:rPr>
          <w:sz w:val="14"/>
        </w:rPr>
        <w:t xml:space="preserve"> For example, a number of commissioners believe it is inevitable that the size of the U.S. nuclear stockpile and the number of delivery systems should increase. </w:t>
      </w:r>
      <w:r w:rsidRPr="0010029B">
        <w:rPr>
          <w:rStyle w:val="StyleUnderline"/>
        </w:rPr>
        <w:t>We all agreed</w:t>
      </w:r>
      <w:r w:rsidRPr="0010029B">
        <w:rPr>
          <w:sz w:val="14"/>
        </w:rPr>
        <w:t xml:space="preserve">, however, </w:t>
      </w:r>
      <w:r w:rsidRPr="0010029B">
        <w:rPr>
          <w:rStyle w:val="StyleUnderline"/>
        </w:rPr>
        <w:t xml:space="preserve">on the findings and recommendations in this report and the need for </w:t>
      </w:r>
      <w:r w:rsidRPr="0010029B">
        <w:rPr>
          <w:rStyle w:val="StyleUnderline"/>
          <w:highlight w:val="green"/>
        </w:rPr>
        <w:t xml:space="preserve">actions </w:t>
      </w:r>
      <w:r w:rsidRPr="0010029B">
        <w:rPr>
          <w:rStyle w:val="Emphasis"/>
          <w:highlight w:val="green"/>
        </w:rPr>
        <w:t>now</w:t>
      </w:r>
      <w:r w:rsidRPr="0010029B">
        <w:rPr>
          <w:sz w:val="12"/>
          <w:szCs w:val="12"/>
        </w:rPr>
        <w:t xml:space="preserve"> to</w:t>
      </w:r>
      <w:r w:rsidRPr="0010029B">
        <w:rPr/>
        <w:t xml:space="preserve"> </w:t>
      </w:r>
      <w:r w:rsidRPr="0010029B">
        <w:rPr>
          <w:rStyle w:val="StyleUnderline"/>
        </w:rPr>
        <w:t xml:space="preserve">better position the </w:t>
      </w:r>
      <w:r w:rsidRPr="0010029B">
        <w:rPr>
          <w:rStyle w:val="Emphasis"/>
        </w:rPr>
        <w:t>U</w:t>
      </w:r>
      <w:r w:rsidRPr="0010029B">
        <w:rPr>
          <w:sz w:val="14"/>
        </w:rPr>
        <w:t>nited</w:t>
      </w:r>
      <w:r w:rsidRPr="0010029B">
        <w:rPr>
          <w:rStyle w:val="StyleUnderline"/>
        </w:rPr>
        <w:t xml:space="preserve"> </w:t>
      </w:r>
      <w:r w:rsidRPr="0010029B">
        <w:rPr>
          <w:rStyle w:val="Emphasis"/>
        </w:rPr>
        <w:t>S</w:t>
      </w:r>
      <w:r w:rsidRPr="0010029B">
        <w:rPr>
          <w:sz w:val="14"/>
        </w:rPr>
        <w:t>tate</w:t>
      </w:r>
      <w:r w:rsidRPr="0010029B">
        <w:rPr>
          <w:rStyle w:val="StyleUnderline"/>
        </w:rPr>
        <w:t xml:space="preserve">s for the future and </w:t>
      </w:r>
      <w:r w:rsidRPr="0010029B">
        <w:rPr>
          <w:rStyle w:val="Emphasis"/>
          <w:highlight w:val="green"/>
        </w:rPr>
        <w:t>ensure</w:t>
      </w:r>
      <w:r w:rsidRPr="0010029B">
        <w:rPr>
          <w:rStyle w:val="StyleUnderline"/>
        </w:rPr>
        <w:t xml:space="preserve"> a safe, secure, reliable, and </w:t>
      </w:r>
      <w:r w:rsidRPr="0010029B">
        <w:rPr>
          <w:rStyle w:val="Emphasis"/>
          <w:highlight w:val="green"/>
        </w:rPr>
        <w:t>credible deterrent</w:t>
      </w:r>
      <w:r w:rsidRPr="0010029B">
        <w:rPr>
          <w:sz w:val="14"/>
        </w:rPr>
        <w:t>.</w:t>
      </w:r>
    </w:p>
    <w:p w14:paraId="555235F4" w14:textId="77777777" w:rsidR="006C37C0" w:rsidRPr="0010029B" w:rsidRDefault="006C37C0" w:rsidP="006C37C0">
      <w:pPr>
        <w:rPr>
          <w:sz w:val="14"/>
        </w:rPr>
      </w:pPr>
      <w:r w:rsidRPr="0010029B">
        <w:rPr>
          <w:rStyle w:val="StyleUnderline"/>
        </w:rPr>
        <w:t>We believe that</w:t>
      </w:r>
      <w:r w:rsidRPr="0010029B">
        <w:rPr>
          <w:sz w:val="14"/>
        </w:rPr>
        <w:t xml:space="preserve"> sustained </w:t>
      </w:r>
      <w:r w:rsidRPr="0010029B">
        <w:rPr>
          <w:rStyle w:val="StyleUnderline"/>
        </w:rPr>
        <w:t>bipartisan consensus is possible</w:t>
      </w:r>
      <w:r w:rsidRPr="0010029B">
        <w:rPr>
          <w:sz w:val="14"/>
        </w:rPr>
        <w:t xml:space="preserve"> </w:t>
      </w:r>
      <w:r w:rsidRPr="0010029B">
        <w:rPr>
          <w:rStyle w:val="StyleUnderline"/>
        </w:rPr>
        <w:t xml:space="preserve">and </w:t>
      </w:r>
      <w:r w:rsidRPr="0010029B">
        <w:rPr>
          <w:rStyle w:val="Emphasis"/>
        </w:rPr>
        <w:t>necessary</w:t>
      </w:r>
      <w:r w:rsidRPr="0010029B">
        <w:rPr>
          <w:sz w:val="14"/>
        </w:rPr>
        <w:t xml:space="preserve"> to secure a strong future and credible deterrent for the United States. Moreover, we hope </w:t>
      </w:r>
      <w:r w:rsidRPr="0010029B">
        <w:rPr>
          <w:rStyle w:val="StyleUnderline"/>
        </w:rPr>
        <w:t>this report illustrates to policy- and decision-makers that even with different opinions, people of good faith can work together for the common good</w:t>
      </w:r>
      <w:r w:rsidRPr="0010029B">
        <w:rPr>
          <w:sz w:val="14"/>
        </w:rPr>
        <w:t xml:space="preserve"> on fundamentally important matters. This report would not have been possible without the excellent work of the Institute for Defense Analyses (IDA) leadership and staff. We extend a sincere thank you to our Executive Director, Maj. Gen. William Chambers (USAF retired) and the IDA staff. </w:t>
      </w:r>
    </w:p>
    <w:p w14:paraId="4DECBD03" w14:textId="77777777" w:rsidR="006C37C0" w:rsidRPr="0010029B" w:rsidRDefault="006C37C0" w:rsidP="006C37C0">
      <w:pPr>
        <w:rPr>
          <w:rStyle w:val="Emphasis"/>
          <w:iCs w:val="0"/>
        </w:rPr>
      </w:pPr>
      <w:r w:rsidRPr="0010029B">
        <w:rPr>
          <w:rStyle w:val="Emphasis"/>
        </w:rPr>
        <w:t>EXECUTIVE SUMMARY</w:t>
      </w:r>
    </w:p>
    <w:p w14:paraId="0E1C0119" w14:textId="77777777" w:rsidR="006C37C0" w:rsidRPr="0010029B" w:rsidRDefault="006C37C0" w:rsidP="006C37C0">
      <w:pPr>
        <w:rPr>
          <w:sz w:val="14"/>
        </w:rPr>
      </w:pPr>
      <w:r w:rsidRPr="0010029B">
        <w:rPr>
          <w:rStyle w:val="StyleUnderline"/>
        </w:rPr>
        <w:t xml:space="preserve">The </w:t>
      </w:r>
      <w:r w:rsidRPr="0010029B">
        <w:rPr>
          <w:rStyle w:val="Emphasis"/>
          <w:highlight w:val="green"/>
        </w:rPr>
        <w:t>U</w:t>
      </w:r>
      <w:r w:rsidRPr="0010029B">
        <w:rPr>
          <w:sz w:val="14"/>
        </w:rPr>
        <w:t xml:space="preserve">nited </w:t>
      </w:r>
      <w:r w:rsidRPr="0010029B">
        <w:rPr>
          <w:rStyle w:val="Emphasis"/>
          <w:highlight w:val="green"/>
        </w:rPr>
        <w:t>S</w:t>
      </w:r>
      <w:r w:rsidRPr="0010029B">
        <w:rPr>
          <w:sz w:val="14"/>
        </w:rPr>
        <w:t xml:space="preserve">tates faces a strategic challenge requiring urgent action. Given current threat trajectories, our nation </w:t>
      </w:r>
      <w:r w:rsidRPr="0010029B">
        <w:rPr>
          <w:rStyle w:val="StyleUnderline"/>
        </w:rPr>
        <w:t xml:space="preserve">will </w:t>
      </w:r>
      <w:r w:rsidRPr="0010029B">
        <w:rPr>
          <w:rStyle w:val="Emphasis"/>
          <w:highlight w:val="green"/>
        </w:rPr>
        <w:t>soon</w:t>
      </w:r>
      <w:r w:rsidRPr="0010029B">
        <w:rPr>
          <w:sz w:val="14"/>
        </w:rPr>
        <w:t xml:space="preserve"> encounter a fundamentally different global setting than it has ever experienced: we will </w:t>
      </w:r>
      <w:r w:rsidRPr="0010029B">
        <w:rPr>
          <w:rStyle w:val="Emphasis"/>
          <w:highlight w:val="green"/>
        </w:rPr>
        <w:t>face</w:t>
      </w:r>
      <w:r w:rsidRPr="0010029B">
        <w:rPr>
          <w:sz w:val="14"/>
        </w:rPr>
        <w:t xml:space="preserve"> </w:t>
      </w:r>
      <w:r w:rsidRPr="0010029B">
        <w:rPr>
          <w:rStyle w:val="StyleUnderline"/>
        </w:rPr>
        <w:t xml:space="preserve">a world where </w:t>
      </w:r>
      <w:r w:rsidRPr="0010029B">
        <w:rPr>
          <w:rStyle w:val="Emphasis"/>
          <w:highlight w:val="green"/>
        </w:rPr>
        <w:t>two</w:t>
      </w:r>
      <w:r w:rsidRPr="0010029B">
        <w:rPr>
          <w:rStyle w:val="StyleUnderline"/>
        </w:rPr>
        <w:t xml:space="preserve"> nations possess nuclear </w:t>
      </w:r>
      <w:r w:rsidRPr="0010029B">
        <w:rPr>
          <w:rStyle w:val="Emphasis"/>
          <w:highlight w:val="green"/>
        </w:rPr>
        <w:t>arsenals</w:t>
      </w:r>
      <w:r w:rsidRPr="0010029B">
        <w:rPr>
          <w:rStyle w:val="StyleUnderline"/>
        </w:rPr>
        <w:t xml:space="preserve"> </w:t>
      </w:r>
      <w:r w:rsidRPr="0010029B">
        <w:rPr>
          <w:rStyle w:val="StyleUnderline"/>
          <w:highlight w:val="green"/>
        </w:rPr>
        <w:t>on par</w:t>
      </w:r>
      <w:r w:rsidRPr="0010029B">
        <w:rPr>
          <w:rStyle w:val="StyleUnderline"/>
        </w:rPr>
        <w:t xml:space="preserve"> with our own</w:t>
      </w:r>
      <w:r w:rsidRPr="0010029B">
        <w:rPr>
          <w:sz w:val="14"/>
        </w:rPr>
        <w:t xml:space="preserve">. In addition, </w:t>
      </w:r>
      <w:r w:rsidRPr="0010029B">
        <w:rPr>
          <w:rStyle w:val="StyleUnderline"/>
        </w:rPr>
        <w:t xml:space="preserve">the </w:t>
      </w:r>
      <w:r w:rsidRPr="0010029B">
        <w:rPr>
          <w:rStyle w:val="StyleUnderline"/>
          <w:highlight w:val="green"/>
        </w:rPr>
        <w:t>risk of conflict</w:t>
      </w:r>
      <w:r w:rsidRPr="0010029B">
        <w:rPr>
          <w:sz w:val="14"/>
        </w:rPr>
        <w:t xml:space="preserve"> </w:t>
      </w:r>
      <w:r w:rsidRPr="0010029B">
        <w:rPr>
          <w:rStyle w:val="Emphasis"/>
        </w:rPr>
        <w:t>with these two</w:t>
      </w:r>
      <w:r w:rsidRPr="0010029B">
        <w:rPr>
          <w:sz w:val="14"/>
        </w:rPr>
        <w:t xml:space="preserve"> nuclear peers </w:t>
      </w:r>
      <w:r w:rsidRPr="0010029B">
        <w:rPr>
          <w:rStyle w:val="StyleUnderline"/>
        </w:rPr>
        <w:t xml:space="preserve">is </w:t>
      </w:r>
      <w:r w:rsidRPr="0010029B">
        <w:rPr>
          <w:rStyle w:val="StyleUnderline"/>
          <w:highlight w:val="green"/>
        </w:rPr>
        <w:t>increasing.</w:t>
      </w:r>
      <w:r w:rsidRPr="0010029B">
        <w:rPr>
          <w:sz w:val="14"/>
        </w:rPr>
        <w:t xml:space="preserve"> </w:t>
      </w:r>
      <w:r w:rsidRPr="0010029B">
        <w:rPr>
          <w:rStyle w:val="Emphasis"/>
          <w:highlight w:val="green"/>
        </w:rPr>
        <w:t>It is</w:t>
      </w:r>
      <w:r w:rsidRPr="0010029B">
        <w:rPr>
          <w:rStyle w:val="Emphasis"/>
        </w:rPr>
        <w:t xml:space="preserve"> an </w:t>
      </w:r>
      <w:r w:rsidRPr="0010029B">
        <w:rPr>
          <w:rStyle w:val="Emphasis"/>
          <w:highlight w:val="green"/>
        </w:rPr>
        <w:t>existential</w:t>
      </w:r>
      <w:r w:rsidRPr="0010029B">
        <w:rPr>
          <w:rStyle w:val="Emphasis"/>
        </w:rPr>
        <w:t xml:space="preserve"> challenge</w:t>
      </w:r>
      <w:r w:rsidRPr="0010029B">
        <w:rPr>
          <w:sz w:val="14"/>
        </w:rPr>
        <w:t xml:space="preserve"> </w:t>
      </w:r>
      <w:r w:rsidRPr="0010029B">
        <w:rPr>
          <w:rStyle w:val="StyleUnderline"/>
        </w:rPr>
        <w:t xml:space="preserve">for which </w:t>
      </w:r>
      <w:r w:rsidRPr="0010029B">
        <w:rPr>
          <w:rStyle w:val="StyleUnderline"/>
          <w:highlight w:val="green"/>
        </w:rPr>
        <w:t>the U</w:t>
      </w:r>
      <w:r w:rsidRPr="0010029B">
        <w:rPr>
          <w:sz w:val="14"/>
        </w:rPr>
        <w:t xml:space="preserve">nited </w:t>
      </w:r>
      <w:r w:rsidRPr="0010029B">
        <w:rPr>
          <w:rStyle w:val="StyleUnderline"/>
          <w:highlight w:val="green"/>
        </w:rPr>
        <w:t>S</w:t>
      </w:r>
      <w:r w:rsidRPr="0010029B">
        <w:rPr>
          <w:sz w:val="14"/>
        </w:rPr>
        <w:t xml:space="preserve">tates </w:t>
      </w:r>
      <w:r w:rsidRPr="0010029B">
        <w:rPr>
          <w:rStyle w:val="StyleUnderline"/>
          <w:highlight w:val="green"/>
        </w:rPr>
        <w:t xml:space="preserve">is </w:t>
      </w:r>
      <w:r w:rsidRPr="0010029B">
        <w:rPr>
          <w:rStyle w:val="Emphasis"/>
          <w:highlight w:val="green"/>
        </w:rPr>
        <w:t>ill-prepared</w:t>
      </w:r>
      <w:r w:rsidRPr="0010029B">
        <w:rPr>
          <w:sz w:val="14"/>
        </w:rPr>
        <w:t xml:space="preserve">, </w:t>
      </w:r>
      <w:r w:rsidRPr="0010029B">
        <w:rPr>
          <w:rStyle w:val="StyleUnderline"/>
        </w:rPr>
        <w:t xml:space="preserve">unless </w:t>
      </w:r>
      <w:r w:rsidRPr="0010029B">
        <w:rPr>
          <w:sz w:val="14"/>
        </w:rPr>
        <w:t xml:space="preserve">its </w:t>
      </w:r>
      <w:r w:rsidRPr="0010029B">
        <w:rPr>
          <w:rStyle w:val="StyleUnderline"/>
        </w:rPr>
        <w:t xml:space="preserve">leaders make decisions </w:t>
      </w:r>
      <w:r w:rsidRPr="0010029B">
        <w:rPr>
          <w:rStyle w:val="Emphasis"/>
        </w:rPr>
        <w:t>now</w:t>
      </w:r>
      <w:r w:rsidRPr="0010029B">
        <w:rPr>
          <w:sz w:val="14"/>
        </w:rPr>
        <w:t xml:space="preserve"> to adjust the U.S. strategic posture. </w:t>
      </w:r>
    </w:p>
    <w:p w14:paraId="6362C9DD" w14:textId="77777777" w:rsidR="006C37C0" w:rsidRPr="0010029B" w:rsidRDefault="006C37C0" w:rsidP="006C37C0">
      <w:pPr>
        <w:rPr>
          <w:sz w:val="14"/>
        </w:rPr>
      </w:pPr>
      <w:r w:rsidRPr="0010029B">
        <w:rPr>
          <w:rStyle w:val="StyleUnderline"/>
        </w:rPr>
        <w:t>The Congressional Commission on the Strategic Posture of the United States</w:t>
      </w:r>
      <w:r w:rsidRPr="0010029B">
        <w:rPr>
          <w:sz w:val="14"/>
        </w:rPr>
        <w:t xml:space="preserve"> was established by the Fiscal Year (FY) 2022 National Defense Authorization Act (NDAA), and </w:t>
      </w:r>
      <w:r w:rsidRPr="0010029B">
        <w:rPr>
          <w:rStyle w:val="StyleUnderline"/>
        </w:rPr>
        <w:t xml:space="preserve">concludes that America’s </w:t>
      </w:r>
      <w:r w:rsidRPr="0010029B">
        <w:rPr>
          <w:sz w:val="14"/>
        </w:rPr>
        <w:t xml:space="preserve">defense </w:t>
      </w:r>
      <w:r w:rsidRPr="0010029B">
        <w:rPr>
          <w:rStyle w:val="StyleUnderline"/>
        </w:rPr>
        <w:t>strategy and strategic</w:t>
      </w:r>
      <w:r w:rsidRPr="0010029B">
        <w:rPr>
          <w:sz w:val="14"/>
        </w:rPr>
        <w:t xml:space="preserve"> </w:t>
      </w:r>
      <w:r w:rsidRPr="0010029B">
        <w:rPr>
          <w:rStyle w:val="Emphasis"/>
          <w:highlight w:val="green"/>
        </w:rPr>
        <w:t>posture</w:t>
      </w:r>
      <w:r w:rsidRPr="0010029B">
        <w:rPr>
          <w:rStyle w:val="StyleUnderline"/>
          <w:highlight w:val="green"/>
        </w:rPr>
        <w:t xml:space="preserve"> must </w:t>
      </w:r>
      <w:r w:rsidRPr="0010029B">
        <w:rPr>
          <w:rStyle w:val="Emphasis"/>
          <w:highlight w:val="green"/>
        </w:rPr>
        <w:t>change</w:t>
      </w:r>
      <w:r w:rsidRPr="0010029B">
        <w:rPr>
          <w:sz w:val="14"/>
        </w:rPr>
        <w:t xml:space="preserve"> in order </w:t>
      </w:r>
      <w:r w:rsidRPr="0010029B">
        <w:rPr>
          <w:rStyle w:val="StyleUnderline"/>
          <w:highlight w:val="green"/>
        </w:rPr>
        <w:t>to</w:t>
      </w:r>
      <w:r w:rsidRPr="0010029B">
        <w:rPr>
          <w:rStyle w:val="StyleUnderline"/>
        </w:rPr>
        <w:t xml:space="preserve"> properly defend its vital interests</w:t>
      </w:r>
      <w:r w:rsidRPr="0010029B">
        <w:rPr>
          <w:sz w:val="14"/>
        </w:rPr>
        <w:t xml:space="preserve"> </w:t>
      </w:r>
      <w:r w:rsidRPr="0010029B">
        <w:rPr>
          <w:rStyle w:val="StyleUnderline"/>
        </w:rPr>
        <w:t xml:space="preserve">and </w:t>
      </w:r>
      <w:r w:rsidRPr="0010029B">
        <w:rPr>
          <w:rStyle w:val="Emphasis"/>
          <w:highlight w:val="green"/>
        </w:rPr>
        <w:t>improve</w:t>
      </w:r>
      <w:r w:rsidRPr="0010029B">
        <w:rPr>
          <w:rStyle w:val="StyleUnderline"/>
        </w:rPr>
        <w:t xml:space="preserve"> strategic </w:t>
      </w:r>
      <w:r w:rsidRPr="0010029B">
        <w:rPr>
          <w:rStyle w:val="Emphasis"/>
          <w:highlight w:val="green"/>
        </w:rPr>
        <w:t>stability</w:t>
      </w:r>
      <w:r w:rsidRPr="0010029B">
        <w:rPr>
          <w:rStyle w:val="StyleUnderline"/>
          <w:highlight w:val="green"/>
        </w:rPr>
        <w:t xml:space="preserve"> with </w:t>
      </w:r>
      <w:r w:rsidRPr="0010029B">
        <w:rPr>
          <w:rStyle w:val="Emphasis"/>
          <w:highlight w:val="green"/>
        </w:rPr>
        <w:t>China</w:t>
      </w:r>
      <w:r w:rsidRPr="0010029B">
        <w:rPr>
          <w:rStyle w:val="StyleUnderline"/>
          <w:highlight w:val="green"/>
        </w:rPr>
        <w:t xml:space="preserve"> and </w:t>
      </w:r>
      <w:r w:rsidRPr="0010029B">
        <w:rPr>
          <w:rStyle w:val="Emphasis"/>
          <w:highlight w:val="green"/>
        </w:rPr>
        <w:t>Russia</w:t>
      </w:r>
      <w:r w:rsidRPr="0010029B">
        <w:rPr>
          <w:rStyle w:val="StyleUnderline"/>
          <w:highlight w:val="green"/>
        </w:rPr>
        <w:t>.</w:t>
      </w:r>
      <w:r w:rsidRPr="0010029B">
        <w:rPr>
          <w:sz w:val="14"/>
        </w:rPr>
        <w:t xml:space="preserve"> </w:t>
      </w:r>
      <w:r w:rsidRPr="0010029B">
        <w:rPr>
          <w:rStyle w:val="StyleUnderline"/>
        </w:rPr>
        <w:t xml:space="preserve">Decisions need to be made </w:t>
      </w:r>
      <w:r w:rsidRPr="0010029B">
        <w:rPr>
          <w:rStyle w:val="Emphasis"/>
        </w:rPr>
        <w:t>now</w:t>
      </w:r>
      <w:r w:rsidRPr="0010029B">
        <w:rPr>
          <w:sz w:val="14"/>
        </w:rPr>
        <w:t xml:space="preserve"> in order for the nation to be prepared to address the threats from these two nuclear armed adversaries arising during the 2027-2035 timeframe. Moreover, </w:t>
      </w:r>
      <w:r w:rsidRPr="0010029B">
        <w:rPr>
          <w:rStyle w:val="StyleUnderline"/>
        </w:rPr>
        <w:t>these threats are such that the U</w:t>
      </w:r>
      <w:r w:rsidRPr="0010029B">
        <w:rPr>
          <w:sz w:val="14"/>
        </w:rPr>
        <w:t xml:space="preserve">nited </w:t>
      </w:r>
      <w:r w:rsidRPr="0010029B">
        <w:rPr>
          <w:rStyle w:val="StyleUnderline"/>
        </w:rPr>
        <w:t>S</w:t>
      </w:r>
      <w:r w:rsidRPr="0010029B">
        <w:rPr>
          <w:sz w:val="14"/>
        </w:rPr>
        <w:t xml:space="preserve">tates and its Allies and partners </w:t>
      </w:r>
      <w:r w:rsidRPr="0010029B">
        <w:rPr>
          <w:rStyle w:val="StyleUnderline"/>
        </w:rPr>
        <w:t xml:space="preserve">must be ready </w:t>
      </w:r>
      <w:r w:rsidRPr="0010029B">
        <w:rPr>
          <w:rStyle w:val="Emphasis"/>
        </w:rPr>
        <w:t>to deter</w:t>
      </w:r>
      <w:r w:rsidRPr="0010029B">
        <w:rPr>
          <w:sz w:val="14"/>
        </w:rPr>
        <w:t xml:space="preserve"> and defeat both adversaries simultaneously.</w:t>
      </w:r>
    </w:p>
    <w:p w14:paraId="5FE6FC73" w14:textId="77777777" w:rsidR="006C37C0" w:rsidRPr="0010029B" w:rsidRDefault="006C37C0" w:rsidP="006C37C0">
      <w:pPr>
        <w:rPr>
          <w:sz w:val="14"/>
        </w:rPr>
      </w:pPr>
      <w:r w:rsidRPr="0010029B">
        <w:rPr>
          <w:sz w:val="14"/>
        </w:rPr>
        <w:t xml:space="preserve">We arrive at these conclusions following a comprehensive year-long review of the threats America faces and its strategy and planned capabilities to address those threats. The evidence demonstrates that the U.S.-led international order and the values it upholds are at risk from the Chinese and Russian authoritarian regimes. The </w:t>
      </w:r>
      <w:r w:rsidRPr="0010029B">
        <w:rPr>
          <w:rStyle w:val="StyleUnderline"/>
        </w:rPr>
        <w:t xml:space="preserve">risk of military </w:t>
      </w:r>
      <w:r w:rsidRPr="0010029B">
        <w:rPr>
          <w:rStyle w:val="StyleUnderline"/>
          <w:highlight w:val="green"/>
        </w:rPr>
        <w:t xml:space="preserve">conflict with </w:t>
      </w:r>
      <w:r w:rsidRPr="0010029B">
        <w:rPr>
          <w:rStyle w:val="Emphasis"/>
          <w:highlight w:val="green"/>
        </w:rPr>
        <w:t>those</w:t>
      </w:r>
      <w:r w:rsidRPr="0010029B">
        <w:rPr>
          <w:sz w:val="14"/>
        </w:rPr>
        <w:t xml:space="preserve"> </w:t>
      </w:r>
      <w:r w:rsidRPr="0010029B">
        <w:rPr>
          <w:rStyle w:val="StyleUnderline"/>
        </w:rPr>
        <w:t>major powers</w:t>
      </w:r>
      <w:r w:rsidRPr="0010029B">
        <w:rPr>
          <w:sz w:val="14"/>
        </w:rPr>
        <w:t xml:space="preserve"> has grown and </w:t>
      </w:r>
      <w:r w:rsidRPr="0010029B">
        <w:rPr>
          <w:rStyle w:val="StyleUnderline"/>
          <w:highlight w:val="green"/>
        </w:rPr>
        <w:t>carries</w:t>
      </w:r>
      <w:r w:rsidRPr="0010029B">
        <w:rPr>
          <w:sz w:val="14"/>
        </w:rPr>
        <w:t xml:space="preserve"> the </w:t>
      </w:r>
      <w:r w:rsidRPr="0010029B">
        <w:rPr>
          <w:rStyle w:val="StyleUnderline"/>
          <w:highlight w:val="green"/>
        </w:rPr>
        <w:t xml:space="preserve">potential for </w:t>
      </w:r>
      <w:r w:rsidRPr="0010029B">
        <w:rPr>
          <w:rStyle w:val="Emphasis"/>
          <w:highlight w:val="green"/>
        </w:rPr>
        <w:t>nuclear war</w:t>
      </w:r>
      <w:r w:rsidRPr="0010029B">
        <w:rPr/>
        <w:t xml:space="preserve">. </w:t>
      </w:r>
      <w:r w:rsidRPr="0010029B">
        <w:rPr>
          <w:sz w:val="14"/>
        </w:rPr>
        <w:t xml:space="preserve">Therefore, the Commission reached the unanimous, non-partisan conclusion that today’s strategic outlook requires an urgent national focus and a series of concerted actions not currently planned. In sum, we find that the United States lacks a comprehensive strategy to address the looming two-nuclear-peer threat environment and lacks the force structure such a strategy will require. </w:t>
      </w:r>
    </w:p>
    <w:p w14:paraId="3B6FA776" w14:textId="77777777" w:rsidR="006C37C0" w:rsidRPr="0010029B" w:rsidRDefault="006C37C0" w:rsidP="006C37C0">
      <w:pPr>
        <w:rPr>
          <w:sz w:val="18"/>
          <w:szCs w:val="18"/>
        </w:rPr>
      </w:pPr>
    </w:p>
    <w:p w14:paraId="457831FC" w14:textId="77777777" w:rsidR="006C37C0" w:rsidRPr="0010029B" w:rsidRDefault="006C37C0" w:rsidP="006C37C0"/>
    <w:p w14:paraId="2F225B67" w14:textId="77777777" w:rsidR="006C37C0" w:rsidRDefault="006C37C0" w:rsidP="006C37C0">
      <w:pPr>
        <w:pStyle w:val="Heading3"/>
      </w:pPr>
      <w:r>
        <w:rPr/>
        <w:t>1NC---T</w:t>
      </w:r>
    </w:p>
    <w:p w14:paraId="54194380" w14:textId="77777777" w:rsidR="006C37C0" w:rsidRDefault="006C37C0" w:rsidP="006C37C0">
      <w:r>
        <w:rPr/>
        <w:t>T – Collective Bargaining</w:t>
      </w:r>
    </w:p>
    <w:p w14:paraId="683F7178" w14:textId="77777777" w:rsidR="006C37C0" w:rsidRPr="00FC3D05" w:rsidRDefault="006C37C0" w:rsidP="006C37C0"/>
    <w:p w14:paraId="64F0FEFB" w14:textId="77777777" w:rsidR="006C37C0" w:rsidRPr="00F02732" w:rsidRDefault="006C37C0" w:rsidP="006C37C0">
      <w:pPr>
        <w:pStyle w:val="Heading4"/>
      </w:pPr>
      <w:r w:rsidRPr="00F02732">
        <w:rPr/>
        <w:t xml:space="preserve">Interpretation and violation: “Collective bargaining” refers to </w:t>
      </w:r>
      <w:r w:rsidRPr="00936670">
        <w:rPr>
          <w:u w:val="single"/>
        </w:rPr>
        <w:t>negotiations</w:t>
      </w:r>
      <w:r w:rsidRPr="00F02732">
        <w:rPr/>
        <w:t xml:space="preserve"> over </w:t>
      </w:r>
      <w:r w:rsidRPr="00F02732">
        <w:rPr>
          <w:u w:val="single"/>
        </w:rPr>
        <w:t>all terms and conditions</w:t>
      </w:r>
      <w:r w:rsidRPr="00F02732">
        <w:rPr/>
        <w:t xml:space="preserve"> of employment---the Aff </w:t>
      </w:r>
      <w:r>
        <w:rPr/>
        <w:t>is only EGR.</w:t>
      </w:r>
    </w:p>
    <w:p w14:paraId="0C72BCBA" w14:textId="77777777" w:rsidR="006C37C0" w:rsidRDefault="006C37C0" w:rsidP="006C37C0">
      <w:r w:rsidRPr="008913F4">
        <w:rPr>
          <w:rStyle w:val="Style13ptBold"/>
        </w:rPr>
        <w:t>Doherty 13</w:t>
      </w:r>
      <w:r>
        <w:rPr/>
        <w:t xml:space="preserve"> [Michael Doherty, Professor of Law, Department of Law, National University of Ireland Maynooth, “Collective Bargaining, the ILO and Irish Law,” European Labour Law Journal, Vol. 4, No. 3, 2013, https://journals.sagepub.com/doi/pdf/10.1177/201395251300400303?casa_token=4TYtKw7fgBgAAAAA:0Is7jzV3QLArg_tjrXj8Hf-ozdLj_QsIpEbZarzvpyiAVdTgJS_l0P6GALk0xgyXAxGQdOMNXww]</w:t>
      </w:r>
    </w:p>
    <w:p w14:paraId="28BEE15F" w14:textId="77777777" w:rsidR="006C37C0" w:rsidRPr="008F697D" w:rsidRDefault="006C37C0" w:rsidP="006C37C0">
      <w:pPr>
        <w:rPr>
          <w:sz w:val="16"/>
        </w:rPr>
      </w:pPr>
      <w:r w:rsidRPr="00091F78">
        <w:rPr>
          <w:rStyle w:val="StyleUnderline"/>
          <w:highlight w:val="green"/>
        </w:rPr>
        <w:t>Ryanair contended</w:t>
      </w:r>
      <w:r w:rsidRPr="00B403DB">
        <w:rPr>
          <w:sz w:val="16"/>
        </w:rPr>
        <w:t xml:space="preserve"> that </w:t>
      </w:r>
      <w:r w:rsidRPr="008F697D">
        <w:rPr>
          <w:rStyle w:val="StyleUnderline"/>
        </w:rPr>
        <w:t xml:space="preserve">it </w:t>
      </w:r>
      <w:r w:rsidRPr="008913F4">
        <w:rPr>
          <w:rStyle w:val="StyleUnderline"/>
          <w:highlight w:val="green"/>
        </w:rPr>
        <w:t xml:space="preserve">did engage in </w:t>
      </w:r>
      <w:r w:rsidRPr="008913F4">
        <w:rPr>
          <w:rStyle w:val="Emphasis"/>
          <w:highlight w:val="green"/>
        </w:rPr>
        <w:t>‘collective bargaining’</w:t>
      </w:r>
      <w:r w:rsidRPr="008913F4">
        <w:rPr>
          <w:rStyle w:val="StyleUnderline"/>
          <w:highlight w:val="green"/>
        </w:rPr>
        <w:t xml:space="preserve"> as employees</w:t>
      </w:r>
      <w:r w:rsidRPr="00B403DB">
        <w:rPr>
          <w:sz w:val="16"/>
        </w:rPr>
        <w:t xml:space="preserve">, including pilots, elected employee representatives to Employee Representative Committees (ERCs), which </w:t>
      </w:r>
      <w:r w:rsidRPr="008913F4">
        <w:rPr>
          <w:rStyle w:val="StyleUnderline"/>
          <w:highlight w:val="green"/>
        </w:rPr>
        <w:t>negotiated</w:t>
      </w:r>
      <w:r w:rsidRPr="008F697D">
        <w:rPr>
          <w:rStyle w:val="StyleUnderline"/>
        </w:rPr>
        <w:t xml:space="preserve"> directly with</w:t>
      </w:r>
      <w:r w:rsidRPr="008F697D">
        <w:rPr>
          <w:sz w:val="16"/>
        </w:rPr>
        <w:t xml:space="preserve"> the </w:t>
      </w:r>
      <w:r w:rsidRPr="008F697D">
        <w:rPr>
          <w:rStyle w:val="StyleUnderline"/>
        </w:rPr>
        <w:t>company on an on-going</w:t>
      </w:r>
      <w:r w:rsidRPr="00B403DB">
        <w:rPr>
          <w:rStyle w:val="StyleUnderline"/>
        </w:rPr>
        <w:t xml:space="preserve"> basis </w:t>
      </w:r>
      <w:r w:rsidRPr="00B403DB">
        <w:rPr>
          <w:rStyle w:val="StyleUnderline"/>
          <w:highlight w:val="green"/>
        </w:rPr>
        <w:t>in relation</w:t>
      </w:r>
      <w:r w:rsidRPr="008913F4">
        <w:rPr>
          <w:rStyle w:val="StyleUnderline"/>
          <w:highlight w:val="green"/>
        </w:rPr>
        <w:t xml:space="preserve"> to </w:t>
      </w:r>
      <w:r w:rsidRPr="00F02732">
        <w:rPr>
          <w:rStyle w:val="Emphasis"/>
          <w:sz w:val="28"/>
          <w:szCs w:val="26"/>
          <w:highlight w:val="green"/>
        </w:rPr>
        <w:t xml:space="preserve">all </w:t>
      </w:r>
      <w:r w:rsidRPr="008913F4">
        <w:rPr>
          <w:rStyle w:val="Emphasis"/>
          <w:highlight w:val="green"/>
        </w:rPr>
        <w:t>terms and conditions of employment</w:t>
      </w:r>
      <w:r w:rsidRPr="00B403DB">
        <w:rPr>
          <w:sz w:val="16"/>
        </w:rPr>
        <w:t xml:space="preserve">. The Labour Court’s view was that if a group of employees unilaterally withdraws from the internal negotiating procedures (as had occurred in the instant case) it could not thereafter be said that the employer had a ‘practice’ of engaging in collective bargaining with them.52 The </w:t>
      </w:r>
      <w:r w:rsidRPr="00091F78">
        <w:rPr>
          <w:rStyle w:val="StyleUnderline"/>
          <w:highlight w:val="green"/>
        </w:rPr>
        <w:t>Supreme Court</w:t>
      </w:r>
      <w:r w:rsidRPr="00B403DB">
        <w:rPr>
          <w:sz w:val="16"/>
        </w:rPr>
        <w:t xml:space="preserve">, however, </w:t>
      </w:r>
      <w:r w:rsidRPr="00091F78">
        <w:rPr>
          <w:rStyle w:val="StyleUnderline"/>
          <w:highlight w:val="green"/>
        </w:rPr>
        <w:t>interpreted</w:t>
      </w:r>
      <w:r w:rsidRPr="00B403DB">
        <w:rPr>
          <w:sz w:val="16"/>
        </w:rPr>
        <w:t xml:space="preserve"> the </w:t>
      </w:r>
      <w:r w:rsidRPr="008F697D">
        <w:rPr>
          <w:rStyle w:val="StyleUnderline"/>
        </w:rPr>
        <w:t xml:space="preserve">provision </w:t>
      </w:r>
      <w:r w:rsidRPr="00091F78">
        <w:rPr>
          <w:rStyle w:val="StyleUnderline"/>
          <w:highlight w:val="green"/>
        </w:rPr>
        <w:t>as requiring</w:t>
      </w:r>
      <w:r w:rsidRPr="00B403DB">
        <w:rPr>
          <w:sz w:val="16"/>
        </w:rPr>
        <w:t xml:space="preserve"> a decision on whether or not there was in place any permanent machinery, which would have obliged the </w:t>
      </w:r>
      <w:r w:rsidRPr="008F697D">
        <w:rPr>
          <w:rStyle w:val="StyleUnderline"/>
        </w:rPr>
        <w:t>management</w:t>
      </w:r>
      <w:r w:rsidRPr="00B403DB">
        <w:rPr>
          <w:sz w:val="16"/>
        </w:rPr>
        <w:t xml:space="preserve"> of Ryanair to </w:t>
      </w:r>
      <w:r w:rsidRPr="00FC3D05">
        <w:rPr>
          <w:rStyle w:val="StyleUnderline"/>
        </w:rPr>
        <w:t>sit around the table with representatives</w:t>
      </w:r>
      <w:r w:rsidRPr="00B403DB">
        <w:rPr>
          <w:sz w:val="16"/>
        </w:rPr>
        <w:t xml:space="preserve"> of the Dublin pilots </w:t>
      </w:r>
      <w:r w:rsidRPr="00FC3D05">
        <w:rPr>
          <w:rStyle w:val="StyleUnderline"/>
        </w:rPr>
        <w:t>and</w:t>
      </w:r>
      <w:r w:rsidRPr="00B403DB">
        <w:rPr>
          <w:sz w:val="16"/>
        </w:rPr>
        <w:t xml:space="preserve"> </w:t>
      </w:r>
      <w:r w:rsidRPr="00091F78">
        <w:rPr>
          <w:rStyle w:val="Emphasis"/>
          <w:highlight w:val="green"/>
        </w:rPr>
        <w:t>discuss</w:t>
      </w:r>
      <w:r w:rsidRPr="00091F78">
        <w:rPr>
          <w:rStyle w:val="StyleUnderline"/>
        </w:rPr>
        <w:t xml:space="preserve"> matters of </w:t>
      </w:r>
      <w:r w:rsidRPr="00091F78">
        <w:rPr>
          <w:rStyle w:val="Emphasis"/>
          <w:highlight w:val="green"/>
        </w:rPr>
        <w:t>pay</w:t>
      </w:r>
      <w:r w:rsidRPr="00091F78">
        <w:rPr>
          <w:rStyle w:val="StyleUnderline"/>
          <w:highlight w:val="green"/>
        </w:rPr>
        <w:t xml:space="preserve"> and </w:t>
      </w:r>
      <w:r w:rsidRPr="00091F78">
        <w:rPr>
          <w:rStyle w:val="Emphasis"/>
          <w:highlight w:val="green"/>
        </w:rPr>
        <w:t>conditions</w:t>
      </w:r>
      <w:r w:rsidRPr="00B403DB">
        <w:rPr>
          <w:sz w:val="16"/>
        </w:rPr>
        <w:t xml:space="preserve">. Such machinery would need to have been established, in place and not ad hoc: however, the ‘practice’ did not cease to exist simply because the employees unilaterally abandoned it.53 </w:t>
      </w:r>
      <w:r w:rsidRPr="008F697D">
        <w:rPr>
          <w:sz w:val="16"/>
        </w:rPr>
        <w:t xml:space="preserve">The </w:t>
      </w:r>
      <w:r w:rsidRPr="008F697D">
        <w:rPr>
          <w:rStyle w:val="Emphasis"/>
        </w:rPr>
        <w:t xml:space="preserve">Supreme </w:t>
      </w:r>
      <w:r w:rsidRPr="005759FE">
        <w:rPr>
          <w:rStyle w:val="Emphasis"/>
          <w:highlight w:val="green"/>
        </w:rPr>
        <w:t>Court</w:t>
      </w:r>
      <w:r w:rsidRPr="008F697D">
        <w:rPr>
          <w:rStyle w:val="StyleUnderline"/>
        </w:rPr>
        <w:t xml:space="preserve"> also </w:t>
      </w:r>
      <w:r w:rsidRPr="005759FE">
        <w:rPr>
          <w:rStyle w:val="Emphasis"/>
          <w:highlight w:val="green"/>
        </w:rPr>
        <w:t>held</w:t>
      </w:r>
      <w:r w:rsidRPr="008F697D">
        <w:rPr>
          <w:sz w:val="16"/>
        </w:rPr>
        <w:t xml:space="preserve"> that </w:t>
      </w:r>
      <w:r w:rsidRPr="008F697D">
        <w:rPr>
          <w:rStyle w:val="StyleUnderline"/>
        </w:rPr>
        <w:t xml:space="preserve">an </w:t>
      </w:r>
      <w:r w:rsidRPr="005759FE">
        <w:rPr>
          <w:rStyle w:val="Emphasis"/>
          <w:highlight w:val="green"/>
        </w:rPr>
        <w:t>‘ordinary dictionary’ meaning</w:t>
      </w:r>
      <w:r w:rsidRPr="008F697D">
        <w:rPr>
          <w:sz w:val="16"/>
        </w:rPr>
        <w:t xml:space="preserve"> </w:t>
      </w:r>
      <w:r w:rsidRPr="008F697D">
        <w:rPr>
          <w:rStyle w:val="StyleUnderline"/>
        </w:rPr>
        <w:t>(not any distinctive meaning as</w:t>
      </w:r>
      <w:r w:rsidRPr="008F697D">
        <w:rPr>
          <w:sz w:val="16"/>
        </w:rPr>
        <w:t xml:space="preserve"> understood in </w:t>
      </w:r>
      <w:r w:rsidRPr="008F697D">
        <w:rPr>
          <w:rStyle w:val="StyleUnderline"/>
        </w:rPr>
        <w:t xml:space="preserve">trade union negotiations) of </w:t>
      </w:r>
      <w:r w:rsidRPr="008F697D">
        <w:rPr>
          <w:rStyle w:val="Emphasis"/>
        </w:rPr>
        <w:t>collective bargaining</w:t>
      </w:r>
      <w:r w:rsidRPr="008F697D">
        <w:rPr>
          <w:rStyle w:val="StyleUnderline"/>
        </w:rPr>
        <w:t xml:space="preserve"> </w:t>
      </w:r>
      <w:r w:rsidRPr="005759FE">
        <w:rPr>
          <w:rStyle w:val="StyleUnderline"/>
          <w:highlight w:val="green"/>
        </w:rPr>
        <w:t xml:space="preserve">was to be </w:t>
      </w:r>
      <w:r w:rsidRPr="005759FE">
        <w:rPr>
          <w:rStyle w:val="Emphasis"/>
          <w:highlight w:val="green"/>
        </w:rPr>
        <w:t>read</w:t>
      </w:r>
      <w:r w:rsidRPr="008F697D">
        <w:rPr>
          <w:rStyle w:val="StyleUnderline"/>
        </w:rPr>
        <w:t xml:space="preserve"> into the </w:t>
      </w:r>
      <w:r w:rsidRPr="008F697D">
        <w:rPr>
          <w:rStyle w:val="Emphasis"/>
        </w:rPr>
        <w:t>legislation</w:t>
      </w:r>
      <w:r w:rsidRPr="008F697D">
        <w:rPr>
          <w:sz w:val="16"/>
        </w:rPr>
        <w:t xml:space="preserve">.54 </w:t>
      </w:r>
    </w:p>
    <w:p w14:paraId="3DD8BD06" w14:textId="77777777" w:rsidR="006C37C0" w:rsidRPr="00B403DB" w:rsidRDefault="006C37C0" w:rsidP="006C37C0">
      <w:pPr>
        <w:rPr>
          <w:sz w:val="16"/>
        </w:rPr>
      </w:pPr>
    </w:p>
    <w:p w14:paraId="3ED85BE8" w14:textId="77777777" w:rsidR="006C37C0" w:rsidRDefault="006C37C0" w:rsidP="006C37C0">
      <w:pPr>
        <w:pStyle w:val="Heading4"/>
      </w:pPr>
      <w:r>
        <w:rPr/>
        <w:t>Vote Neg.</w:t>
      </w:r>
    </w:p>
    <w:p w14:paraId="0D4AAD20" w14:textId="77777777" w:rsidR="006C37C0" w:rsidRDefault="006C37C0" w:rsidP="006C37C0">
      <w:pPr>
        <w:pStyle w:val="Heading4"/>
      </w:pPr>
      <w:r>
        <w:rPr/>
        <w:t xml:space="preserve">1. </w:t>
      </w:r>
      <w:r w:rsidRPr="00681727">
        <w:rPr>
          <w:u w:val="single"/>
        </w:rPr>
        <w:t>Predictability</w:t>
      </w:r>
      <w:r>
        <w:rPr/>
        <w:t>---</w:t>
      </w:r>
      <w:r w:rsidRPr="00681727">
        <w:rPr>
          <w:u w:val="single"/>
        </w:rPr>
        <w:t>plain meaning</w:t>
      </w:r>
      <w:r>
        <w:rPr/>
        <w:t xml:space="preserve"> and </w:t>
      </w:r>
      <w:r w:rsidRPr="00681727">
        <w:rPr>
          <w:u w:val="single"/>
        </w:rPr>
        <w:t>court decisions</w:t>
      </w:r>
      <w:r>
        <w:rPr/>
        <w:t xml:space="preserve"> are </w:t>
      </w:r>
      <w:r w:rsidRPr="00681727">
        <w:rPr>
          <w:u w:val="single"/>
        </w:rPr>
        <w:t>most predictable</w:t>
      </w:r>
      <w:r>
        <w:rPr/>
        <w:t xml:space="preserve"> for </w:t>
      </w:r>
      <w:r w:rsidRPr="00681727">
        <w:rPr>
          <w:u w:val="single"/>
        </w:rPr>
        <w:t>guiding preparation</w:t>
      </w:r>
      <w:r>
        <w:rPr/>
        <w:t xml:space="preserve">---key to </w:t>
      </w:r>
      <w:r>
        <w:rPr>
          <w:u w:val="single"/>
        </w:rPr>
        <w:t>stable</w:t>
      </w:r>
      <w:r w:rsidRPr="00681727">
        <w:rPr>
          <w:u w:val="single"/>
        </w:rPr>
        <w:t xml:space="preserve"> limits</w:t>
      </w:r>
      <w:r>
        <w:rPr/>
        <w:t xml:space="preserve"> and </w:t>
      </w:r>
      <w:r w:rsidRPr="00681727">
        <w:rPr>
          <w:u w:val="single"/>
        </w:rPr>
        <w:t>ground</w:t>
      </w:r>
      <w:r>
        <w:rPr/>
        <w:t>.</w:t>
      </w:r>
    </w:p>
    <w:p w14:paraId="04E04FF0" w14:textId="77777777" w:rsidR="006C37C0" w:rsidRDefault="006C37C0" w:rsidP="006C37C0">
      <w:pPr>
        <w:pStyle w:val="Heading4"/>
      </w:pPr>
      <w:r>
        <w:rPr/>
        <w:t xml:space="preserve">2. </w:t>
      </w:r>
      <w:r w:rsidRPr="00B70882">
        <w:rPr>
          <w:u w:val="single"/>
        </w:rPr>
        <w:t>Limits</w:t>
      </w:r>
      <w:r>
        <w:rPr/>
        <w:t xml:space="preserve">---it </w:t>
      </w:r>
      <w:r w:rsidRPr="00681727">
        <w:rPr>
          <w:u w:val="single"/>
        </w:rPr>
        <w:t>opens the floodgates</w:t>
      </w:r>
      <w:r>
        <w:rPr/>
        <w:t xml:space="preserve"> to </w:t>
      </w:r>
      <w:r w:rsidRPr="00B70882">
        <w:rPr>
          <w:u w:val="single"/>
        </w:rPr>
        <w:t>any individual term</w:t>
      </w:r>
      <w:r>
        <w:rPr/>
        <w:t xml:space="preserve"> or </w:t>
      </w:r>
      <w:r w:rsidRPr="00B70882">
        <w:rPr>
          <w:u w:val="single"/>
        </w:rPr>
        <w:t>condition</w:t>
      </w:r>
      <w:r>
        <w:rPr/>
        <w:t xml:space="preserve"> of employment, </w:t>
      </w:r>
      <w:r w:rsidRPr="00B70882">
        <w:rPr>
          <w:u w:val="single"/>
        </w:rPr>
        <w:t>multiplied</w:t>
      </w:r>
      <w:r>
        <w:rPr/>
        <w:t xml:space="preserve"> by </w:t>
      </w:r>
      <w:r w:rsidRPr="00B70882">
        <w:rPr>
          <w:u w:val="single"/>
        </w:rPr>
        <w:t>sector subsets</w:t>
      </w:r>
      <w:r>
        <w:rPr/>
        <w:t>.</w:t>
      </w:r>
    </w:p>
    <w:p w14:paraId="2C675D37" w14:textId="77777777" w:rsidR="006C37C0" w:rsidRDefault="006C37C0" w:rsidP="006C37C0">
      <w:pPr>
        <w:pStyle w:val="Heading4"/>
      </w:pPr>
      <w:r>
        <w:rPr/>
        <w:t xml:space="preserve">3. </w:t>
      </w:r>
      <w:r w:rsidRPr="00B70882">
        <w:rPr>
          <w:u w:val="single"/>
        </w:rPr>
        <w:t>Ground</w:t>
      </w:r>
      <w:r>
        <w:rPr/>
        <w:t xml:space="preserve">---subsets of rights </w:t>
      </w:r>
      <w:r w:rsidRPr="00B70882">
        <w:rPr>
          <w:u w:val="single"/>
        </w:rPr>
        <w:t>dodge</w:t>
      </w:r>
      <w:r>
        <w:rPr/>
        <w:t xml:space="preserve"> or </w:t>
      </w:r>
      <w:r w:rsidRPr="00B70882">
        <w:rPr>
          <w:u w:val="single"/>
        </w:rPr>
        <w:t>link turn</w:t>
      </w:r>
      <w:r>
        <w:rPr/>
        <w:t xml:space="preserve"> core topic DAs.</w:t>
      </w:r>
    </w:p>
    <w:p w14:paraId="146FD535" w14:textId="77777777" w:rsidR="006C37C0" w:rsidRPr="00FC3D05" w:rsidRDefault="006C37C0" w:rsidP="006C37C0"/>
    <w:p w14:paraId="21531E02" w14:textId="77777777" w:rsidR="006C37C0" w:rsidRDefault="006C37C0" w:rsidP="006C37C0"/>
    <w:p w14:paraId="0CB2FEB5" w14:textId="77777777" w:rsidR="006C37C0" w:rsidRPr="00081244" w:rsidRDefault="006C37C0" w:rsidP="006C37C0"/>
    <w:p w14:paraId="49E22046" w14:textId="77777777" w:rsidR="006C37C0" w:rsidRDefault="006C37C0" w:rsidP="006C37C0">
      <w:pPr>
        <w:pStyle w:val="Heading3"/>
      </w:pPr>
      <w:r>
        <w:rPr/>
        <w:t>1NC---CP</w:t>
      </w:r>
    </w:p>
    <w:p w14:paraId="02FCF1F4" w14:textId="77777777" w:rsidR="006C37C0" w:rsidRDefault="006C37C0" w:rsidP="006C37C0">
      <w:r>
        <w:rPr/>
        <w:t>The 50 state governments and other relevant subnational governments should:</w:t>
      </w:r>
    </w:p>
    <w:p w14:paraId="3CDACCEC" w14:textId="77777777" w:rsidR="006C37C0" w:rsidRDefault="006C37C0" w:rsidP="006C37C0">
      <w:r>
        <w:rPr/>
        <w:t>--facilitate mass-membership organizations by granting them the right to organize, providing resources, and requiring democratic structures</w:t>
      </w:r>
    </w:p>
    <w:p w14:paraId="30F444D1" w14:textId="77777777" w:rsidR="006C37C0" w:rsidRDefault="006C37C0" w:rsidP="006C37C0">
      <w:r>
        <w:rPr/>
        <w:t>--expressly authorize establishment of representative worker boards with divided appointing authority to trengthen collective bargaining rights for physicians, including mandatory bargaining over electronic health records with specific missions, administrative and enforcement capacity, public participation, and active state supervision</w:t>
      </w:r>
    </w:p>
    <w:p w14:paraId="2600D08E" w14:textId="77777777" w:rsidR="006C37C0" w:rsidRDefault="006C37C0" w:rsidP="006C37C0">
      <w:r>
        <w:rPr/>
        <w:t>--choose to adopt the worker boards’ regulatory recommendations</w:t>
      </w:r>
    </w:p>
    <w:p w14:paraId="084DAE22" w14:textId="77777777" w:rsidR="006C37C0" w:rsidRDefault="006C37C0" w:rsidP="006C37C0">
      <w:r>
        <w:rPr/>
        <w:t>--coordinate enforcement including sharing data to bring multi-state cases and pool research and communications strategies</w:t>
      </w:r>
    </w:p>
    <w:p w14:paraId="271DF9F6" w14:textId="77777777" w:rsidR="006C37C0" w:rsidRDefault="006C37C0" w:rsidP="006C37C0"/>
    <w:p w14:paraId="440B2144" w14:textId="77777777" w:rsidR="006C37C0" w:rsidRPr="001D67B0" w:rsidRDefault="006C37C0" w:rsidP="006C37C0">
      <w:pPr>
        <w:pStyle w:val="Heading4"/>
        <w:rPr>
          <w:u w:val="single"/>
        </w:rPr>
      </w:pPr>
      <w:r>
        <w:rPr/>
        <w:t xml:space="preserve">States enable sectoral bargaining through </w:t>
      </w:r>
      <w:r w:rsidRPr="001D67B0">
        <w:rPr>
          <w:u w:val="single"/>
        </w:rPr>
        <w:t>worker boards</w:t>
      </w:r>
      <w:r>
        <w:rPr/>
        <w:t xml:space="preserve"> that </w:t>
      </w:r>
      <w:r>
        <w:rPr>
          <w:u w:val="single"/>
        </w:rPr>
        <w:t>solve the aff</w:t>
      </w:r>
      <w:r>
        <w:rPr/>
        <w:t xml:space="preserve"> and cause </w:t>
      </w:r>
      <w:r>
        <w:rPr>
          <w:u w:val="single"/>
        </w:rPr>
        <w:t>follow-on</w:t>
      </w:r>
    </w:p>
    <w:p w14:paraId="7A0811CE" w14:textId="77777777" w:rsidR="006C37C0" w:rsidRPr="00E71314" w:rsidRDefault="006C37C0" w:rsidP="006C37C0">
      <w:r w:rsidRPr="00EC74DB">
        <w:rPr>
          <w:rStyle w:val="Style13ptBold"/>
        </w:rPr>
        <w:t>Salas-Betsch and Walter 23</w:t>
      </w:r>
      <w:r>
        <w:rPr/>
        <w:t xml:space="preserve"> [Isabela Salas-Betsch, Former Research Associate, Women’s Initiative, Karla Walter Senior Fellow, Inclusive Economy, master’s degree in urban planning and policy from the University of Illinois at Chicago, 11-1-2023 https://www.americanprogress.org/article/workers-want-unions-how-states-have-strengthened-worker-power-in-2023/]</w:t>
      </w:r>
    </w:p>
    <w:p w14:paraId="229FFF74" w14:textId="77777777" w:rsidR="006C37C0" w:rsidRPr="00C31F6A" w:rsidRDefault="006C37C0" w:rsidP="006C37C0">
      <w:pPr>
        <w:rPr>
          <w:rStyle w:val="StyleUnderline"/>
        </w:rPr>
      </w:pPr>
      <w:r w:rsidRPr="001D67B0">
        <w:rPr>
          <w:sz w:val="14"/>
        </w:rPr>
        <w:t xml:space="preserve">Unions and collective bargaining increase workers’ democratic voice; raise wages and build wealth; and improve conditions for all workers. It should be no surprise that nearly 70 percent of Americans support unions, and support is especially high among younger generations. Despite the fact that workers want and need unions, </w:t>
      </w:r>
      <w:r w:rsidRPr="00C31F6A">
        <w:rPr>
          <w:rStyle w:val="StyleUnderline"/>
        </w:rPr>
        <w:t xml:space="preserve">decades of </w:t>
      </w:r>
      <w:r w:rsidRPr="00F8658D">
        <w:rPr>
          <w:rStyle w:val="StyleUnderline"/>
          <w:highlight w:val="green"/>
        </w:rPr>
        <w:t>weakened labor law</w:t>
      </w:r>
      <w:r w:rsidRPr="00C31F6A">
        <w:rPr>
          <w:rStyle w:val="StyleUnderline"/>
        </w:rPr>
        <w:t xml:space="preserve"> has </w:t>
      </w:r>
      <w:r w:rsidRPr="00F8658D">
        <w:rPr>
          <w:rStyle w:val="StyleUnderline"/>
          <w:highlight w:val="green"/>
        </w:rPr>
        <w:t>eroded</w:t>
      </w:r>
      <w:r w:rsidRPr="00C31F6A">
        <w:rPr>
          <w:rStyle w:val="StyleUnderline"/>
        </w:rPr>
        <w:t xml:space="preserve"> workers’</w:t>
      </w:r>
      <w:r w:rsidRPr="001D67B0">
        <w:rPr>
          <w:sz w:val="14"/>
        </w:rPr>
        <w:t xml:space="preserve"> </w:t>
      </w:r>
      <w:r w:rsidRPr="00C31F6A">
        <w:rPr>
          <w:rStyle w:val="StyleUnderline"/>
        </w:rPr>
        <w:t xml:space="preserve">ability to form </w:t>
      </w:r>
      <w:r w:rsidRPr="00F8658D">
        <w:rPr>
          <w:rStyle w:val="Emphasis"/>
          <w:highlight w:val="green"/>
        </w:rPr>
        <w:t>unions</w:t>
      </w:r>
      <w:r w:rsidRPr="00F8658D">
        <w:rPr>
          <w:rStyle w:val="StyleUnderline"/>
          <w:highlight w:val="green"/>
        </w:rPr>
        <w:t xml:space="preserve"> and</w:t>
      </w:r>
      <w:r w:rsidRPr="00C31F6A">
        <w:rPr>
          <w:rStyle w:val="StyleUnderline"/>
        </w:rPr>
        <w:t xml:space="preserve"> engage in </w:t>
      </w:r>
      <w:r w:rsidRPr="00F8658D">
        <w:rPr>
          <w:rStyle w:val="Emphasis"/>
          <w:highlight w:val="green"/>
        </w:rPr>
        <w:t>c</w:t>
      </w:r>
      <w:r w:rsidRPr="00F8658D">
        <w:rPr>
          <w:rStyle w:val="Emphasis"/>
        </w:rPr>
        <w:t xml:space="preserve">ollective </w:t>
      </w:r>
      <w:r w:rsidRPr="00F8658D">
        <w:rPr>
          <w:rStyle w:val="Emphasis"/>
          <w:highlight w:val="green"/>
        </w:rPr>
        <w:t>b</w:t>
      </w:r>
      <w:r w:rsidRPr="00F8658D">
        <w:rPr>
          <w:rStyle w:val="Emphasis"/>
        </w:rPr>
        <w:t>argaining</w:t>
      </w:r>
      <w:r w:rsidRPr="001D67B0">
        <w:rPr>
          <w:sz w:val="14"/>
        </w:rPr>
        <w:t xml:space="preserve">. </w:t>
      </w:r>
      <w:r w:rsidRPr="00F8658D">
        <w:rPr>
          <w:rStyle w:val="StyleUnderline"/>
          <w:highlight w:val="green"/>
        </w:rPr>
        <w:t>Yet</w:t>
      </w:r>
      <w:r w:rsidRPr="001D67B0">
        <w:rPr>
          <w:rStyle w:val="StyleUnderline"/>
          <w:highlight w:val="green"/>
        </w:rPr>
        <w:t xml:space="preserve">, </w:t>
      </w:r>
      <w:r w:rsidRPr="00F8658D">
        <w:rPr>
          <w:rStyle w:val="Emphasis"/>
          <w:highlight w:val="green"/>
        </w:rPr>
        <w:t>states have significant authority</w:t>
      </w:r>
      <w:r w:rsidRPr="001D67B0">
        <w:rPr>
          <w:rStyle w:val="StyleUnderline"/>
          <w:highlight w:val="green"/>
        </w:rPr>
        <w:t xml:space="preserve"> </w:t>
      </w:r>
      <w:r w:rsidRPr="00F8658D">
        <w:rPr>
          <w:rStyle w:val="StyleUnderline"/>
          <w:highlight w:val="green"/>
        </w:rPr>
        <w:t>to build power</w:t>
      </w:r>
      <w:r w:rsidRPr="00C31F6A">
        <w:rPr>
          <w:rStyle w:val="StyleUnderline"/>
        </w:rPr>
        <w:t xml:space="preserve"> for working people.</w:t>
      </w:r>
    </w:p>
    <w:p w14:paraId="6F17C31B" w14:textId="77777777" w:rsidR="006C37C0" w:rsidRPr="001D67B0" w:rsidRDefault="006C37C0" w:rsidP="006C37C0">
      <w:pPr>
        <w:rPr>
          <w:sz w:val="14"/>
        </w:rPr>
      </w:pPr>
      <w:r w:rsidRPr="00C31F6A">
        <w:rPr>
          <w:rStyle w:val="StyleUnderline"/>
        </w:rPr>
        <w:t>This</w:t>
      </w:r>
      <w:r w:rsidRPr="001D67B0">
        <w:rPr>
          <w:sz w:val="14"/>
        </w:rPr>
        <w:t xml:space="preserve"> column </w:t>
      </w:r>
      <w:r w:rsidRPr="00C31F6A">
        <w:rPr>
          <w:rStyle w:val="StyleUnderline"/>
        </w:rPr>
        <w:t xml:space="preserve">provides an overview of </w:t>
      </w:r>
      <w:r w:rsidRPr="00C31F6A">
        <w:rPr>
          <w:rStyle w:val="Emphasis"/>
        </w:rPr>
        <w:t>successful state action</w:t>
      </w:r>
      <w:r w:rsidRPr="001D67B0">
        <w:rPr>
          <w:sz w:val="14"/>
        </w:rPr>
        <w:t xml:space="preserve"> during the 2023 legislative session </w:t>
      </w:r>
      <w:r w:rsidRPr="00C31F6A">
        <w:rPr>
          <w:rStyle w:val="StyleUnderline"/>
        </w:rPr>
        <w:t>to strengthen workers’ ability</w:t>
      </w:r>
      <w:r w:rsidRPr="001D67B0">
        <w:rPr>
          <w:sz w:val="14"/>
        </w:rPr>
        <w:t xml:space="preserve"> </w:t>
      </w:r>
      <w:r w:rsidRPr="00C31F6A">
        <w:rPr>
          <w:rStyle w:val="StyleUnderline"/>
        </w:rPr>
        <w:t>to join unions and collectively bargain</w:t>
      </w:r>
      <w:r w:rsidRPr="001D67B0">
        <w:rPr>
          <w:sz w:val="14"/>
        </w:rPr>
        <w:t xml:space="preserve">, such as repealing right-to-work laws, improving collective bargaining protections, strengthening protections for striking workers and allowing tax deduction for union dues. States also helped raise standards by banning captive audience meetings; establishing prevailing wage standards; enacting boards that bring together workers and employers to recommend industry specific working standards; and more. </w:t>
      </w:r>
      <w:r w:rsidRPr="00F8658D">
        <w:rPr>
          <w:rStyle w:val="StyleUnderline"/>
          <w:highlight w:val="green"/>
        </w:rPr>
        <w:t>These</w:t>
      </w:r>
      <w:r w:rsidRPr="006A56EC">
        <w:rPr>
          <w:rStyle w:val="StyleUnderline"/>
        </w:rPr>
        <w:t xml:space="preserve"> measures will help grow the</w:t>
      </w:r>
      <w:r w:rsidRPr="001D67B0">
        <w:rPr>
          <w:sz w:val="14"/>
        </w:rPr>
        <w:t xml:space="preserve"> </w:t>
      </w:r>
      <w:r w:rsidRPr="006A56EC">
        <w:rPr>
          <w:rStyle w:val="Emphasis"/>
        </w:rPr>
        <w:t>middle class</w:t>
      </w:r>
      <w:r w:rsidRPr="001D67B0">
        <w:rPr>
          <w:sz w:val="14"/>
        </w:rPr>
        <w:t xml:space="preserve"> and </w:t>
      </w:r>
      <w:r w:rsidRPr="006A56EC">
        <w:rPr>
          <w:rStyle w:val="StyleUnderline"/>
        </w:rPr>
        <w:t>improve the lives of workers</w:t>
      </w:r>
      <w:r w:rsidRPr="001D67B0">
        <w:rPr>
          <w:sz w:val="14"/>
        </w:rPr>
        <w:t xml:space="preserve"> in these states </w:t>
      </w:r>
      <w:r w:rsidRPr="006A56EC">
        <w:rPr>
          <w:rStyle w:val="StyleUnderline"/>
        </w:rPr>
        <w:t>and</w:t>
      </w:r>
      <w:r w:rsidRPr="001D67B0">
        <w:rPr>
          <w:sz w:val="14"/>
        </w:rPr>
        <w:t xml:space="preserve"> should </w:t>
      </w:r>
      <w:r w:rsidRPr="00F8658D">
        <w:rPr>
          <w:rStyle w:val="StyleUnderline"/>
          <w:highlight w:val="green"/>
        </w:rPr>
        <w:t xml:space="preserve">serve as </w:t>
      </w:r>
      <w:r w:rsidRPr="00F8658D">
        <w:rPr>
          <w:rStyle w:val="Emphasis"/>
          <w:highlight w:val="green"/>
        </w:rPr>
        <w:t>models</w:t>
      </w:r>
      <w:r w:rsidRPr="001D67B0">
        <w:rPr>
          <w:rStyle w:val="StyleUnderline"/>
          <w:highlight w:val="green"/>
        </w:rPr>
        <w:t xml:space="preserve"> </w:t>
      </w:r>
      <w:r w:rsidRPr="00F8658D">
        <w:rPr>
          <w:rStyle w:val="StyleUnderline"/>
          <w:highlight w:val="green"/>
        </w:rPr>
        <w:t>for</w:t>
      </w:r>
      <w:r w:rsidRPr="001D67B0">
        <w:rPr>
          <w:sz w:val="14"/>
        </w:rPr>
        <w:t xml:space="preserve"> other states and </w:t>
      </w:r>
      <w:r w:rsidRPr="00F8658D">
        <w:rPr>
          <w:rStyle w:val="StyleUnderline"/>
          <w:highlight w:val="green"/>
        </w:rPr>
        <w:t xml:space="preserve">the </w:t>
      </w:r>
      <w:r w:rsidRPr="00F8658D">
        <w:rPr>
          <w:rStyle w:val="Emphasis"/>
          <w:highlight w:val="green"/>
        </w:rPr>
        <w:t>fed</w:t>
      </w:r>
      <w:r w:rsidRPr="006A56EC">
        <w:rPr>
          <w:rStyle w:val="Emphasis"/>
        </w:rPr>
        <w:t xml:space="preserve">eral </w:t>
      </w:r>
      <w:r w:rsidRPr="00F8658D">
        <w:rPr>
          <w:rStyle w:val="Emphasis"/>
          <w:highlight w:val="green"/>
        </w:rPr>
        <w:t>government</w:t>
      </w:r>
      <w:r w:rsidRPr="001D67B0">
        <w:rPr>
          <w:sz w:val="14"/>
        </w:rPr>
        <w:t>.</w:t>
      </w:r>
    </w:p>
    <w:p w14:paraId="7DA4C4F6" w14:textId="77777777" w:rsidR="006C37C0" w:rsidRPr="001D67B0" w:rsidRDefault="006C37C0" w:rsidP="006C37C0">
      <w:pPr>
        <w:rPr>
          <w:sz w:val="14"/>
        </w:rPr>
      </w:pPr>
      <w:r w:rsidRPr="001D67B0">
        <w:rPr>
          <w:sz w:val="14"/>
        </w:rPr>
        <w:t>Improving and expanding bargaining protections for public employees</w:t>
      </w:r>
    </w:p>
    <w:p w14:paraId="35250FC6" w14:textId="77777777" w:rsidR="006C37C0" w:rsidRPr="001D67B0" w:rsidRDefault="006C37C0" w:rsidP="006C37C0">
      <w:pPr>
        <w:rPr>
          <w:sz w:val="14"/>
        </w:rPr>
      </w:pPr>
      <w:r w:rsidRPr="001D67B0">
        <w:rPr>
          <w:sz w:val="14"/>
        </w:rPr>
        <w:t>States have the authority to enact public sector bargaining laws that uphold the right of state and local government workers to bargain over wages, benefits, and working conditions. However, the U.S. Supreme Court’s 2018 decision in Janus v. AFSCME weakened the freedom of public sector workers to come together in strong unions and undermined state laws that prevented freeriding by nonmembers of unions. Several states are aiming to rebuild power for public sector workers by modernizing and strengthening collective bargaining procedures and expanding bargaining rights to additional employees.</w:t>
      </w:r>
    </w:p>
    <w:p w14:paraId="69DAE2E3" w14:textId="77777777" w:rsidR="006C37C0" w:rsidRPr="001D67B0" w:rsidRDefault="006C37C0" w:rsidP="006C37C0">
      <w:pPr>
        <w:rPr>
          <w:sz w:val="14"/>
        </w:rPr>
      </w:pPr>
      <w:r w:rsidRPr="001D67B0">
        <w:rPr>
          <w:sz w:val="14"/>
        </w:rPr>
        <w:t>In May, Minnesota Gov. Tim Walz (D) signed a comprehensive labor reform package into law that included several updates to the state’s Public Employment Labor Relations Act. The law ensures that new public employees learn about the benefits of union membership and allow unions to communicate with workers through modern and convenient means, including by directing public employers to provide routinely updated contact information for all employees in a bargaining unit to their representative; permitting representatives to meet with all new hires within their first 30 days of employment; and allowing communication via work email systems. Washington state similarly passed a law that requires public employers to provide employee contact information, as well as other employment information—such as the employee’s salary—to the bargaining unit representative.</w:t>
      </w:r>
    </w:p>
    <w:p w14:paraId="0D3F1501" w14:textId="77777777" w:rsidR="006C37C0" w:rsidRPr="001D67B0" w:rsidRDefault="006C37C0" w:rsidP="006C37C0">
      <w:pPr>
        <w:rPr>
          <w:sz w:val="14"/>
        </w:rPr>
      </w:pPr>
      <w:r w:rsidRPr="001D67B0">
        <w:rPr>
          <w:sz w:val="14"/>
        </w:rPr>
        <w:t>Minnesota’s law also allows an employee organization to be verified as the employee-representative if they can show the government that half of the employees in the proposed bargaining unit are in favor of representation. Employees’ authorization signatures can be submitted electronically.</w:t>
      </w:r>
    </w:p>
    <w:p w14:paraId="4815887A" w14:textId="77777777" w:rsidR="006C37C0" w:rsidRPr="001D67B0" w:rsidRDefault="006C37C0" w:rsidP="006C37C0">
      <w:pPr>
        <w:rPr>
          <w:sz w:val="14"/>
        </w:rPr>
      </w:pPr>
      <w:r w:rsidRPr="001D67B0">
        <w:rPr>
          <w:sz w:val="14"/>
        </w:rPr>
        <w:t>A new law in Maryland includes a similar measure to make it easier for unions to obtain recognition. Maryland’s law will also strengthen enforcement of public sector collective bargaining agreements and remedies of unfair labor practices and will also standardize public employees’ collective bargaining procedures by merging Maryland’s three separate labor boards for executive branch employees, higher education employees, and local school board employees into one Public Employee Relations Board.</w:t>
      </w:r>
    </w:p>
    <w:p w14:paraId="7D21843D" w14:textId="77777777" w:rsidR="006C37C0" w:rsidRPr="001D67B0" w:rsidRDefault="006C37C0" w:rsidP="006C37C0">
      <w:pPr>
        <w:rPr>
          <w:sz w:val="14"/>
        </w:rPr>
      </w:pPr>
      <w:r w:rsidRPr="001D67B0">
        <w:rPr>
          <w:sz w:val="14"/>
        </w:rPr>
        <w:t>In Nevada, a new law streamlines public employees’ collective bargaining timeline to align with the legislative and budget calendar by opening negotiations earlier, providing preselection of mediators and arbitrators, and shortening mediation periods. Oregon will now require the Employment Relations Board to develop guidelines to allow workers to designate their bargaining representatives electronically. In Michigan, Gov. Gretchen Whitmer (D) repealed a law that required wages and benefits levels for public employees to be frozen during contract negotiations; restored the right of public school employees to bargain over certain school staffing issues; and allowed public school employers to deduct union dues and fees from an employees paycheck.</w:t>
      </w:r>
    </w:p>
    <w:p w14:paraId="09DB02C9" w14:textId="77777777" w:rsidR="006C37C0" w:rsidRPr="001D67B0" w:rsidRDefault="006C37C0" w:rsidP="006C37C0">
      <w:pPr>
        <w:rPr>
          <w:sz w:val="14"/>
        </w:rPr>
      </w:pPr>
      <w:r w:rsidRPr="001D67B0">
        <w:rPr>
          <w:sz w:val="14"/>
        </w:rPr>
        <w:t>States also granted more types of workers the right to collectively bargain. Washington established collective bargaining rights for academic student employees at regional four-year universities and for management service employees. California enacted a law that allows state legislative employees to form and join a union. Although these workers are state employees, they were not covered under the state’s existing civil service bargaining protections and were unable to collectively address harmful employment practices. A similar bill to California’s was introduced in Illinois.</w:t>
      </w:r>
    </w:p>
    <w:p w14:paraId="32069EC7" w14:textId="77777777" w:rsidR="006C37C0" w:rsidRPr="001D67B0" w:rsidRDefault="006C37C0" w:rsidP="006C37C0">
      <w:pPr>
        <w:rPr>
          <w:sz w:val="14"/>
        </w:rPr>
      </w:pPr>
      <w:r w:rsidRPr="001D67B0">
        <w:rPr>
          <w:sz w:val="14"/>
        </w:rPr>
        <w:t>These states’ legislation will ease public workers’ ability to collectively bargain and form unions, so they can negotiate for better wages, benefits, and working conditions that secure a middle-class status.</w:t>
      </w:r>
    </w:p>
    <w:p w14:paraId="43061641" w14:textId="77777777" w:rsidR="006C37C0" w:rsidRPr="001D67B0" w:rsidRDefault="006C37C0" w:rsidP="006C37C0">
      <w:pPr>
        <w:rPr>
          <w:sz w:val="14"/>
        </w:rPr>
      </w:pPr>
      <w:r w:rsidRPr="001D67B0">
        <w:rPr>
          <w:sz w:val="14"/>
        </w:rPr>
        <w:t>Finally, Colorado passed a law that grants public employees at most levels of government the right to discuss employee representation or workplace issues; organize and join an employee organization; and other workplace-related rights. It prohibits unfair labor practices by public employers, such as intimidating or retaliating against a public employee for engaging in the rights granted.</w:t>
      </w:r>
    </w:p>
    <w:p w14:paraId="5B908CE9" w14:textId="77777777" w:rsidR="006C37C0" w:rsidRPr="001D67B0" w:rsidRDefault="006C37C0" w:rsidP="006C37C0">
      <w:pPr>
        <w:rPr>
          <w:sz w:val="14"/>
        </w:rPr>
      </w:pPr>
      <w:r w:rsidRPr="001D67B0">
        <w:rPr>
          <w:sz w:val="14"/>
        </w:rPr>
        <w:t>Repealing “right-to-work” for private sector employees in Michigan</w:t>
      </w:r>
    </w:p>
    <w:p w14:paraId="537AA38E" w14:textId="77777777" w:rsidR="006C37C0" w:rsidRPr="001D67B0" w:rsidRDefault="006C37C0" w:rsidP="006C37C0">
      <w:pPr>
        <w:rPr>
          <w:sz w:val="14"/>
        </w:rPr>
      </w:pPr>
      <w:r w:rsidRPr="001D67B0">
        <w:rPr>
          <w:sz w:val="14"/>
        </w:rPr>
        <w:t>In March, Michigan repealed the state’s “right-to-work” law. The new law allows a private employer and a labor organization to enter into a collective bargaining agreement that requires all employees represented by a union to pay their fair share of collective bargaining costs. Federal law guarantees that no one can be forced to be a member of a union or pay any amount of dues or fees to a political or social cause they don’t support. But, now, Michigan’s law will ensure that workers covered by a union contract that refuse union membership pay a fee covering the costs of workplace bargaining—calculated as a percentage of the full cost of dues.</w:t>
      </w:r>
    </w:p>
    <w:p w14:paraId="22E1616B" w14:textId="77777777" w:rsidR="006C37C0" w:rsidRPr="001D67B0" w:rsidRDefault="006C37C0" w:rsidP="006C37C0">
      <w:pPr>
        <w:rPr>
          <w:sz w:val="14"/>
        </w:rPr>
      </w:pPr>
      <w:r w:rsidRPr="001D67B0">
        <w:rPr>
          <w:sz w:val="14"/>
        </w:rPr>
        <w:t>The new provision will allow workers to negotiate on more even footing with employers and help support a strong middle class. Research shows that states with right-to-work laws have lower wages and union density, and such laws do not create more jobs. Michigan also put in place a similar law applying to public sector workers, which would take effect if the Supreme Court’s decision in Janus limiting public sector workers’ power were to be overturned.</w:t>
      </w:r>
    </w:p>
    <w:p w14:paraId="3B630FC0" w14:textId="77777777" w:rsidR="006C37C0" w:rsidRPr="001D67B0" w:rsidRDefault="006C37C0" w:rsidP="006C37C0">
      <w:pPr>
        <w:rPr>
          <w:sz w:val="14"/>
        </w:rPr>
      </w:pPr>
      <w:r w:rsidRPr="001D67B0">
        <w:rPr>
          <w:sz w:val="14"/>
        </w:rPr>
        <w:t>Protections for workers on strike in Illinois, California, and New Jersey</w:t>
      </w:r>
    </w:p>
    <w:p w14:paraId="62601655" w14:textId="77777777" w:rsidR="006C37C0" w:rsidRPr="001D67B0" w:rsidRDefault="006C37C0" w:rsidP="006C37C0">
      <w:pPr>
        <w:rPr>
          <w:sz w:val="14"/>
        </w:rPr>
      </w:pPr>
      <w:r w:rsidRPr="001D67B0">
        <w:rPr>
          <w:sz w:val="14"/>
        </w:rPr>
        <w:t>In June, Illinois passed two measures that amend the state’s Labor Dispute Act to protect workers during strikes. The laws—enacted less than a year after residents voted to amend the state constitution to include protections to ensure that workers can exercise their “fundamental right to organize or bargain collectively”—will help protect workers who are striking for better wages and working conditions from any unfair legal liability, interference, or intimidation. The first establishes that any person with the intent to obstruct or interfere with a picket line, demonstration, or protest commits a Class A misdemeanor and receives a minimum fine of $500. The second protects striking workers from being held liable for unintentional property damage during a strike by limiting award of monetary damages to cases where damage to the employer’s property caused by illegal conduct.</w:t>
      </w:r>
    </w:p>
    <w:p w14:paraId="1B45B610" w14:textId="77777777" w:rsidR="006C37C0" w:rsidRPr="001D67B0" w:rsidRDefault="006C37C0" w:rsidP="006C37C0">
      <w:pPr>
        <w:rPr>
          <w:sz w:val="14"/>
        </w:rPr>
      </w:pPr>
      <w:r w:rsidRPr="001D67B0">
        <w:rPr>
          <w:sz w:val="14"/>
        </w:rPr>
        <w:t>This past April, New Jersey expanded its eligibility for workers on strike to collect unemployment insurance benefits and decreased the waiting time for eligibility from 30 days to two weeks. Both Connecticut and California advanced, but did not enact, similar legislation, and legislators in Massachusetts proposed a bill to administer benefits after 30 days. This legislation will maintain workers’ economic security while they engage in a strike.</w:t>
      </w:r>
    </w:p>
    <w:p w14:paraId="5C664EF7" w14:textId="77777777" w:rsidR="006C37C0" w:rsidRPr="001D67B0" w:rsidRDefault="006C37C0" w:rsidP="006C37C0">
      <w:pPr>
        <w:rPr>
          <w:sz w:val="14"/>
        </w:rPr>
      </w:pPr>
      <w:r w:rsidRPr="001D67B0">
        <w:rPr>
          <w:sz w:val="14"/>
        </w:rPr>
        <w:t>Legislation to protect workers’ ability to strike is crucial, especially as workers across the country have gone on strike for better wages and working conditions in recent years. To negotiate a fair contract, both workers and employers must have power at the bargaining table as well as incentives to compromise. By strengthening workers’ rights on the picket line and providing a safety net while they exercise their rights, pro-worker policymakers can help to equalize power between workers and employers, allowing for more productive bargaining. For example, research shows that public sector workers with strong strike protections enjoy a small but significant pay increase over those with weak protections.</w:t>
      </w:r>
    </w:p>
    <w:p w14:paraId="5BF03AB0" w14:textId="77777777" w:rsidR="006C37C0" w:rsidRPr="001D67B0" w:rsidRDefault="006C37C0" w:rsidP="006C37C0">
      <w:pPr>
        <w:rPr>
          <w:sz w:val="14"/>
        </w:rPr>
      </w:pPr>
      <w:r w:rsidRPr="001D67B0">
        <w:rPr>
          <w:sz w:val="14"/>
        </w:rPr>
        <w:t>Allowing union members to deduct union dues from taxes in Maryland, Delaware, Michigan, and Illinois</w:t>
      </w:r>
    </w:p>
    <w:p w14:paraId="2A084D6D" w14:textId="77777777" w:rsidR="006C37C0" w:rsidRPr="001D67B0" w:rsidRDefault="006C37C0" w:rsidP="006C37C0">
      <w:pPr>
        <w:rPr>
          <w:sz w:val="14"/>
        </w:rPr>
      </w:pPr>
      <w:r w:rsidRPr="001D67B0">
        <w:rPr>
          <w:sz w:val="14"/>
        </w:rPr>
        <w:t>Several states have either introduced or passed bills allowing union members to deduct union dues from their state income taxes. The Trump-era Tax Cuts and Jobs Act (TCJA) eliminated itemized tax deduction for unreimbursed employee expenses, meaning employees can no longer deduct union dues on their federal income taxes. This law often triggers state-level prohibitions as well. By contrast, employers can deduct business expenses, including money spent on anti-union campaigns. The Center for American Progress Action Fund has previously called on policymakers to fix this unfair system by passing an above-the-line deduction for union dues, allowing union members to deduct these costs even if they don’t itemize.</w:t>
      </w:r>
    </w:p>
    <w:p w14:paraId="1B8F201F" w14:textId="77777777" w:rsidR="006C37C0" w:rsidRPr="001D67B0" w:rsidRDefault="006C37C0" w:rsidP="006C37C0">
      <w:pPr>
        <w:rPr>
          <w:sz w:val="14"/>
        </w:rPr>
      </w:pPr>
      <w:r w:rsidRPr="001D67B0">
        <w:rPr>
          <w:sz w:val="14"/>
        </w:rPr>
        <w:t>In May, Maryland passed legislation to restore a tax deduction for union dues. Maryland’s previous tax law prohibited filers from itemizing an expense for state income purposes if the expense could not be claimed as a federal itemized deduction. A similar bill has passed in Delaware, and legislators in Michigan and Illinois have also introduced bills that would allow union dues tax deductions. Such legislation will create a fairer system in which workers are granted the same treatment as a corporation at a minimal revenue reduction compared to existing tax expenditures for business.</w:t>
      </w:r>
    </w:p>
    <w:p w14:paraId="5CD010B7" w14:textId="77777777" w:rsidR="006C37C0" w:rsidRPr="001D67B0" w:rsidRDefault="006C37C0" w:rsidP="006C37C0">
      <w:pPr>
        <w:rPr>
          <w:sz w:val="14"/>
        </w:rPr>
      </w:pPr>
      <w:r w:rsidRPr="001D67B0">
        <w:rPr>
          <w:sz w:val="14"/>
        </w:rPr>
        <w:t>Additional wins to protect rights and raise standards for workers</w:t>
      </w:r>
    </w:p>
    <w:p w14:paraId="351E12F3" w14:textId="77777777" w:rsidR="006C37C0" w:rsidRPr="001D67B0" w:rsidRDefault="006C37C0" w:rsidP="006C37C0">
      <w:pPr>
        <w:rPr>
          <w:sz w:val="14"/>
        </w:rPr>
      </w:pPr>
      <w:r w:rsidRPr="001D67B0">
        <w:rPr>
          <w:sz w:val="14"/>
        </w:rPr>
        <w:t>In addition to reforms to strengthen workers’ collective bargaining rights, state policymakers are also moving to improve worker protections and raise job standards by:</w:t>
      </w:r>
    </w:p>
    <w:p w14:paraId="5DC9BF47" w14:textId="77777777" w:rsidR="006C37C0" w:rsidRPr="001D67B0" w:rsidRDefault="006C37C0" w:rsidP="006C37C0">
      <w:pPr>
        <w:rPr>
          <w:sz w:val="14"/>
        </w:rPr>
      </w:pPr>
      <w:r w:rsidRPr="001D67B0">
        <w:rPr>
          <w:sz w:val="14"/>
        </w:rPr>
        <w:t>Banning captive audience meetings in Minnesota, New York, and Maine</w:t>
      </w:r>
    </w:p>
    <w:p w14:paraId="1FBC002E" w14:textId="77777777" w:rsidR="006C37C0" w:rsidRPr="001D67B0" w:rsidRDefault="006C37C0" w:rsidP="006C37C0">
      <w:pPr>
        <w:rPr>
          <w:sz w:val="14"/>
        </w:rPr>
      </w:pPr>
      <w:r w:rsidRPr="001D67B0">
        <w:rPr>
          <w:sz w:val="14"/>
        </w:rPr>
        <w:t>Minnesota adopted a ban on captive audience meetings, a technique in which companies intimidate or coerce workers to attend meetings on the corporation’s religious or political views, including opposition to unions. While the state still protects the employer’s ability to speak freely about these issues, the law prohibits companies from forcing workers to attend meetings on topics unrelated to job tasks or performance, such as voicing support for or opposition to political candidates, legislation, and campaigns; promoting religious practices or affiliations; or discussing membership in a civic, community, or labor organization. The legislation includes additional penalties for companies that punish or threaten workers that choose not to participate in such meetings. New York and Maine also passed bans on captive audience meetings—joining Connecticut and Oregon—and similar bills are pending in California and Vermont.</w:t>
      </w:r>
    </w:p>
    <w:p w14:paraId="0A5FA215" w14:textId="77777777" w:rsidR="006C37C0" w:rsidRPr="001D67B0" w:rsidRDefault="006C37C0" w:rsidP="006C37C0">
      <w:pPr>
        <w:rPr>
          <w:sz w:val="14"/>
        </w:rPr>
      </w:pPr>
      <w:r w:rsidRPr="001D67B0">
        <w:rPr>
          <w:sz w:val="14"/>
        </w:rPr>
        <w:t>A report by the Economic Policy Institute found that 90 percent of employers use captive audience meetings during union elections. The National Labor Relation Board’s (NLRB) head lawyer has asked the board to rule on the legality of captive audience meetings, arguing that they infringe on workers’ rights to listen or not listen to employer speech concerning workplace collective action.</w:t>
      </w:r>
    </w:p>
    <w:p w14:paraId="11D9AA0B" w14:textId="77777777" w:rsidR="006C37C0" w:rsidRPr="001D67B0" w:rsidRDefault="006C37C0" w:rsidP="006C37C0">
      <w:pPr>
        <w:rPr>
          <w:sz w:val="14"/>
        </w:rPr>
      </w:pPr>
      <w:r w:rsidRPr="001D67B0">
        <w:rPr>
          <w:sz w:val="14"/>
        </w:rPr>
        <w:t>Restoring a prevailing wage law in Michigan</w:t>
      </w:r>
    </w:p>
    <w:p w14:paraId="665D1420" w14:textId="77777777" w:rsidR="006C37C0" w:rsidRPr="001D67B0" w:rsidRDefault="006C37C0" w:rsidP="006C37C0">
      <w:pPr>
        <w:rPr>
          <w:sz w:val="14"/>
        </w:rPr>
      </w:pPr>
      <w:r w:rsidRPr="001D67B0">
        <w:rPr>
          <w:sz w:val="14"/>
        </w:rPr>
        <w:t>Michigan reinstated prevailing wage protections for publicly funded state construction projects. Policymakers can use prevailing wage levels to set minimum standards on pay and benefits for workers, which helps maintain local wage standards and prevents publicly funded contractors from undercutting union wages. Michigan’s law will mean that construction contractors and subcontractors that receive government support must pay wages and benefits that are at least the same as what other similarly employed construction workers in a locality are typically paid. This will ensure that Michigan workers on government-funded construction projects are paid fairly while also creating a highly skilled workforce to construct safe and reliable infrastructure.</w:t>
      </w:r>
    </w:p>
    <w:p w14:paraId="1BDA0F4E" w14:textId="77777777" w:rsidR="006C37C0" w:rsidRPr="001D67B0" w:rsidRDefault="006C37C0" w:rsidP="006C37C0">
      <w:pPr>
        <w:rPr>
          <w:sz w:val="14"/>
        </w:rPr>
      </w:pPr>
      <w:r w:rsidRPr="00511C24">
        <w:rPr>
          <w:rStyle w:val="StyleUnderline"/>
          <w:highlight w:val="green"/>
        </w:rPr>
        <w:t>Increas</w:t>
      </w:r>
      <w:r w:rsidRPr="005425A9">
        <w:rPr>
          <w:rStyle w:val="StyleUnderline"/>
        </w:rPr>
        <w:t xml:space="preserve">ing </w:t>
      </w:r>
      <w:r w:rsidRPr="00511C24">
        <w:rPr>
          <w:rStyle w:val="StyleUnderline"/>
          <w:highlight w:val="green"/>
        </w:rPr>
        <w:t>wages and protections in</w:t>
      </w:r>
      <w:r w:rsidRPr="005425A9">
        <w:rPr>
          <w:rStyle w:val="StyleUnderline"/>
        </w:rPr>
        <w:t xml:space="preserve"> the fast-food </w:t>
      </w:r>
      <w:r w:rsidRPr="00511C24">
        <w:rPr>
          <w:rStyle w:val="StyleUnderline"/>
          <w:highlight w:val="green"/>
        </w:rPr>
        <w:t xml:space="preserve">industry through a </w:t>
      </w:r>
      <w:r w:rsidRPr="00511C24">
        <w:rPr>
          <w:rStyle w:val="Emphasis"/>
          <w:highlight w:val="green"/>
        </w:rPr>
        <w:t>workers’ council</w:t>
      </w:r>
      <w:r w:rsidRPr="001D67B0">
        <w:rPr>
          <w:sz w:val="14"/>
        </w:rPr>
        <w:t xml:space="preserve"> in California</w:t>
      </w:r>
    </w:p>
    <w:p w14:paraId="1789EA98" w14:textId="77777777" w:rsidR="006C37C0" w:rsidRPr="001D67B0" w:rsidRDefault="006C37C0" w:rsidP="006C37C0">
      <w:pPr>
        <w:rPr>
          <w:sz w:val="14"/>
        </w:rPr>
      </w:pPr>
      <w:r w:rsidRPr="00511C24">
        <w:rPr>
          <w:rStyle w:val="StyleUnderline"/>
          <w:highlight w:val="green"/>
        </w:rPr>
        <w:t>California</w:t>
      </w:r>
      <w:r w:rsidRPr="005425A9">
        <w:rPr>
          <w:rStyle w:val="StyleUnderline"/>
        </w:rPr>
        <w:t xml:space="preserve"> passed a law that will bring together workers and employers to set wages and other working standards in the </w:t>
      </w:r>
      <w:r w:rsidRPr="00511C24">
        <w:rPr>
          <w:rStyle w:val="StyleUnderline"/>
          <w:highlight w:val="green"/>
        </w:rPr>
        <w:t>fast</w:t>
      </w:r>
      <w:r w:rsidRPr="001D67B0">
        <w:rPr>
          <w:rStyle w:val="StyleUnderline"/>
          <w:highlight w:val="green"/>
        </w:rPr>
        <w:t>-</w:t>
      </w:r>
      <w:r w:rsidRPr="00511C24">
        <w:rPr>
          <w:rStyle w:val="StyleUnderline"/>
          <w:highlight w:val="green"/>
        </w:rPr>
        <w:t xml:space="preserve">food </w:t>
      </w:r>
      <w:r w:rsidRPr="00511C24">
        <w:rPr>
          <w:rStyle w:val="Emphasis"/>
          <w:highlight w:val="green"/>
        </w:rPr>
        <w:t>industry</w:t>
      </w:r>
      <w:r w:rsidRPr="001D67B0">
        <w:rPr>
          <w:sz w:val="14"/>
        </w:rPr>
        <w:t xml:space="preserve">. </w:t>
      </w:r>
      <w:r w:rsidRPr="005425A9">
        <w:rPr>
          <w:rStyle w:val="StyleUnderline"/>
        </w:rPr>
        <w:t xml:space="preserve">The legislation </w:t>
      </w:r>
      <w:r w:rsidRPr="00511C24">
        <w:rPr>
          <w:rStyle w:val="StyleUnderline"/>
          <w:highlight w:val="green"/>
        </w:rPr>
        <w:t>establishes</w:t>
      </w:r>
      <w:r w:rsidRPr="005425A9">
        <w:rPr>
          <w:rStyle w:val="StyleUnderline"/>
        </w:rPr>
        <w:t xml:space="preserve"> a </w:t>
      </w:r>
      <w:r w:rsidRPr="00511C24">
        <w:rPr>
          <w:rStyle w:val="Emphasis"/>
          <w:highlight w:val="green"/>
        </w:rPr>
        <w:t>min</w:t>
      </w:r>
      <w:r w:rsidRPr="005425A9">
        <w:rPr>
          <w:rStyle w:val="Emphasis"/>
        </w:rPr>
        <w:t xml:space="preserve">imum </w:t>
      </w:r>
      <w:r w:rsidRPr="00511C24">
        <w:rPr>
          <w:rStyle w:val="Emphasis"/>
          <w:highlight w:val="green"/>
        </w:rPr>
        <w:t>wage</w:t>
      </w:r>
      <w:r w:rsidRPr="001D67B0">
        <w:rPr>
          <w:sz w:val="14"/>
        </w:rPr>
        <w:t xml:space="preserve"> for fast-food workers of $20 per hour beginning in April 2024, raising wages for the state’s more than half a million fast food workers who made an average hourly wage of $16.21 in 2022. </w:t>
      </w:r>
      <w:r w:rsidRPr="005425A9">
        <w:rPr>
          <w:rStyle w:val="StyleUnderline"/>
        </w:rPr>
        <w:t xml:space="preserve">It also authorizes the Fast Food </w:t>
      </w:r>
      <w:r w:rsidRPr="00511C24">
        <w:rPr>
          <w:rStyle w:val="StyleUnderline"/>
          <w:highlight w:val="green"/>
        </w:rPr>
        <w:t>Council</w:t>
      </w:r>
      <w:r w:rsidRPr="005425A9">
        <w:rPr>
          <w:rStyle w:val="StyleUnderline"/>
        </w:rPr>
        <w:t>—</w:t>
      </w:r>
      <w:r w:rsidRPr="00511C24">
        <w:rPr>
          <w:rStyle w:val="StyleUnderline"/>
          <w:highlight w:val="green"/>
        </w:rPr>
        <w:t>includ</w:t>
      </w:r>
      <w:r w:rsidRPr="005425A9">
        <w:rPr>
          <w:rStyle w:val="StyleUnderline"/>
        </w:rPr>
        <w:t xml:space="preserve">ing </w:t>
      </w:r>
      <w:r w:rsidRPr="00511C24">
        <w:rPr>
          <w:rStyle w:val="StyleUnderline"/>
          <w:highlight w:val="green"/>
        </w:rPr>
        <w:t>rep</w:t>
      </w:r>
      <w:r w:rsidRPr="005425A9">
        <w:rPr>
          <w:rStyle w:val="StyleUnderline"/>
        </w:rPr>
        <w:t>resentative</w:t>
      </w:r>
      <w:r w:rsidRPr="00511C24">
        <w:rPr>
          <w:rStyle w:val="StyleUnderline"/>
          <w:highlight w:val="green"/>
        </w:rPr>
        <w:t>s</w:t>
      </w:r>
      <w:r w:rsidRPr="005425A9">
        <w:rPr>
          <w:rStyle w:val="StyleUnderline"/>
        </w:rPr>
        <w:t xml:space="preserve"> </w:t>
      </w:r>
      <w:r w:rsidRPr="00511C24">
        <w:rPr>
          <w:rStyle w:val="StyleUnderline"/>
          <w:highlight w:val="green"/>
        </w:rPr>
        <w:t>of workers and employers</w:t>
      </w:r>
      <w:r w:rsidRPr="005425A9">
        <w:rPr>
          <w:rStyle w:val="StyleUnderline"/>
        </w:rPr>
        <w:t>—</w:t>
      </w:r>
      <w:r w:rsidRPr="0036047D">
        <w:rPr>
          <w:rStyle w:val="StyleUnderline"/>
          <w:highlight w:val="green"/>
        </w:rPr>
        <w:t>to increase</w:t>
      </w:r>
      <w:r w:rsidRPr="005425A9">
        <w:rPr>
          <w:rStyle w:val="StyleUnderline"/>
        </w:rPr>
        <w:t xml:space="preserve"> the minimum wage annually </w:t>
      </w:r>
      <w:r w:rsidRPr="0036047D">
        <w:rPr>
          <w:rStyle w:val="StyleUnderline"/>
          <w:highlight w:val="green"/>
        </w:rPr>
        <w:t>and develop</w:t>
      </w:r>
      <w:r w:rsidRPr="005425A9">
        <w:rPr>
          <w:rStyle w:val="StyleUnderline"/>
        </w:rPr>
        <w:t xml:space="preserve"> and propose health and safety </w:t>
      </w:r>
      <w:r w:rsidRPr="0036047D">
        <w:rPr>
          <w:rStyle w:val="StyleUnderline"/>
          <w:highlight w:val="green"/>
        </w:rPr>
        <w:t>standards</w:t>
      </w:r>
      <w:r w:rsidRPr="005425A9">
        <w:rPr>
          <w:rStyle w:val="StyleUnderline"/>
        </w:rPr>
        <w:t xml:space="preserve"> and training</w:t>
      </w:r>
      <w:r w:rsidRPr="001D67B0">
        <w:rPr>
          <w:sz w:val="14"/>
        </w:rPr>
        <w:t>.</w:t>
      </w:r>
    </w:p>
    <w:p w14:paraId="20F99918" w14:textId="77777777" w:rsidR="006C37C0" w:rsidRPr="005425A9" w:rsidRDefault="006C37C0" w:rsidP="006C37C0">
      <w:pPr>
        <w:rPr>
          <w:rStyle w:val="StyleUnderline"/>
        </w:rPr>
      </w:pPr>
      <w:r w:rsidRPr="005425A9">
        <w:rPr>
          <w:rStyle w:val="StyleUnderline"/>
        </w:rPr>
        <w:t xml:space="preserve">These sorts of </w:t>
      </w:r>
      <w:r w:rsidRPr="0036047D">
        <w:rPr>
          <w:rStyle w:val="StyleUnderline"/>
          <w:highlight w:val="green"/>
        </w:rPr>
        <w:t>boards</w:t>
      </w:r>
      <w:r w:rsidRPr="005425A9">
        <w:rPr>
          <w:rStyle w:val="StyleUnderline"/>
        </w:rPr>
        <w:t xml:space="preserve"> are becoming an </w:t>
      </w:r>
      <w:r w:rsidRPr="0050110D">
        <w:rPr>
          <w:rStyle w:val="Emphasis"/>
        </w:rPr>
        <w:t>increasingly popular</w:t>
      </w:r>
      <w:r w:rsidRPr="001D67B0">
        <w:rPr>
          <w:sz w:val="14"/>
        </w:rPr>
        <w:t xml:space="preserve"> </w:t>
      </w:r>
      <w:r w:rsidRPr="005425A9">
        <w:rPr>
          <w:rStyle w:val="StyleUnderline"/>
        </w:rPr>
        <w:t xml:space="preserve">means of </w:t>
      </w:r>
      <w:r w:rsidRPr="0036047D">
        <w:rPr>
          <w:rStyle w:val="Emphasis"/>
          <w:highlight w:val="green"/>
        </w:rPr>
        <w:t>improv</w:t>
      </w:r>
      <w:r w:rsidRPr="0050110D">
        <w:rPr>
          <w:rStyle w:val="Emphasis"/>
        </w:rPr>
        <w:t xml:space="preserve">ing </w:t>
      </w:r>
      <w:r w:rsidRPr="0036047D">
        <w:rPr>
          <w:rStyle w:val="Emphasis"/>
          <w:highlight w:val="green"/>
        </w:rPr>
        <w:t>standards</w:t>
      </w:r>
      <w:r w:rsidRPr="0036047D">
        <w:rPr>
          <w:rStyle w:val="StyleUnderline"/>
          <w:highlight w:val="green"/>
        </w:rPr>
        <w:t xml:space="preserve"> and </w:t>
      </w:r>
      <w:r w:rsidRPr="0036047D">
        <w:rPr>
          <w:rStyle w:val="Emphasis"/>
          <w:highlight w:val="green"/>
        </w:rPr>
        <w:t>empower</w:t>
      </w:r>
      <w:r w:rsidRPr="0050110D">
        <w:rPr>
          <w:rStyle w:val="Emphasis"/>
        </w:rPr>
        <w:t xml:space="preserve">ing </w:t>
      </w:r>
      <w:r w:rsidRPr="0036047D">
        <w:rPr>
          <w:rStyle w:val="Emphasis"/>
          <w:highlight w:val="green"/>
        </w:rPr>
        <w:t>workers</w:t>
      </w:r>
      <w:r w:rsidRPr="005425A9">
        <w:rPr>
          <w:rStyle w:val="StyleUnderline"/>
        </w:rPr>
        <w:t xml:space="preserve"> who are</w:t>
      </w:r>
      <w:r w:rsidRPr="001D67B0">
        <w:rPr>
          <w:sz w:val="14"/>
        </w:rPr>
        <w:t xml:space="preserve"> </w:t>
      </w:r>
      <w:r w:rsidRPr="005425A9">
        <w:rPr>
          <w:rStyle w:val="StyleUnderline"/>
        </w:rPr>
        <w:t>prevented from unionizing or who work in industries with significant barriers to collective bargaining</w:t>
      </w:r>
      <w:r w:rsidRPr="001D67B0">
        <w:rPr>
          <w:sz w:val="14"/>
        </w:rPr>
        <w:t xml:space="preserve">. Since 2018, </w:t>
      </w:r>
      <w:r w:rsidRPr="005425A9">
        <w:rPr>
          <w:rStyle w:val="StyleUnderline"/>
        </w:rPr>
        <w:t xml:space="preserve">six </w:t>
      </w:r>
      <w:r w:rsidRPr="0036047D">
        <w:rPr>
          <w:rStyle w:val="StyleUnderline"/>
          <w:highlight w:val="green"/>
        </w:rPr>
        <w:t>states</w:t>
      </w:r>
      <w:r w:rsidRPr="001D67B0">
        <w:rPr>
          <w:sz w:val="14"/>
        </w:rPr>
        <w:t xml:space="preserve"> and three local governments </w:t>
      </w:r>
      <w:r w:rsidRPr="005425A9">
        <w:rPr>
          <w:rStyle w:val="StyleUnderline"/>
        </w:rPr>
        <w:t xml:space="preserve">have enacted </w:t>
      </w:r>
      <w:r w:rsidRPr="0036047D">
        <w:rPr>
          <w:rStyle w:val="StyleUnderline"/>
          <w:highlight w:val="green"/>
        </w:rPr>
        <w:t xml:space="preserve">laws on </w:t>
      </w:r>
      <w:r w:rsidRPr="0036047D">
        <w:rPr>
          <w:rStyle w:val="Emphasis"/>
          <w:highlight w:val="green"/>
        </w:rPr>
        <w:t>worker standards boards</w:t>
      </w:r>
      <w:r w:rsidRPr="005425A9">
        <w:rPr>
          <w:rStyle w:val="StyleUnderline"/>
        </w:rPr>
        <w:t xml:space="preserve"> to help set and </w:t>
      </w:r>
      <w:r w:rsidRPr="0036047D">
        <w:rPr>
          <w:rStyle w:val="StyleUnderline"/>
          <w:highlight w:val="green"/>
        </w:rPr>
        <w:t xml:space="preserve">enforce </w:t>
      </w:r>
      <w:r w:rsidRPr="0036047D">
        <w:rPr>
          <w:rStyle w:val="Emphasis"/>
          <w:highlight w:val="green"/>
        </w:rPr>
        <w:t>workplace</w:t>
      </w:r>
      <w:r w:rsidRPr="005425A9">
        <w:rPr>
          <w:rStyle w:val="Emphasis"/>
        </w:rPr>
        <w:t xml:space="preserve"> </w:t>
      </w:r>
      <w:r w:rsidRPr="0036047D">
        <w:rPr>
          <w:rStyle w:val="Emphasis"/>
          <w:highlight w:val="green"/>
        </w:rPr>
        <w:t>standards</w:t>
      </w:r>
      <w:r w:rsidRPr="0036047D">
        <w:rPr>
          <w:rStyle w:val="StyleUnderline"/>
          <w:highlight w:val="green"/>
        </w:rPr>
        <w:t xml:space="preserve"> that cover</w:t>
      </w:r>
      <w:r w:rsidRPr="005425A9">
        <w:rPr>
          <w:rStyle w:val="StyleUnderline"/>
        </w:rPr>
        <w:t xml:space="preserve"> various </w:t>
      </w:r>
      <w:r w:rsidRPr="0036047D">
        <w:rPr>
          <w:rStyle w:val="Emphasis"/>
          <w:highlight w:val="green"/>
        </w:rPr>
        <w:t>sectors</w:t>
      </w:r>
      <w:r w:rsidRPr="005425A9">
        <w:rPr>
          <w:rStyle w:val="StyleUnderline"/>
        </w:rPr>
        <w:t xml:space="preserve"> of the economy.</w:t>
      </w:r>
    </w:p>
    <w:p w14:paraId="2272F953" w14:textId="77777777" w:rsidR="006C37C0" w:rsidRPr="001D67B0" w:rsidRDefault="006C37C0" w:rsidP="006C37C0">
      <w:pPr>
        <w:rPr>
          <w:sz w:val="14"/>
        </w:rPr>
      </w:pPr>
      <w:r w:rsidRPr="001D67B0">
        <w:rPr>
          <w:sz w:val="14"/>
        </w:rPr>
        <w:t>Attempting to repeal preemption in Michigan</w:t>
      </w:r>
    </w:p>
    <w:p w14:paraId="2FD3A332" w14:textId="77777777" w:rsidR="006C37C0" w:rsidRPr="001D67B0" w:rsidRDefault="006C37C0" w:rsidP="006C37C0">
      <w:pPr>
        <w:rPr>
          <w:sz w:val="14"/>
        </w:rPr>
      </w:pPr>
      <w:r w:rsidRPr="001D67B0">
        <w:rPr>
          <w:sz w:val="14"/>
        </w:rPr>
        <w:t>Two bills have been introduced in Michigan that aim to repeal harmful state preemption laws that disempower local governments. For example, current state law prohibits local governments from entering into project labor agreements (PLAs), prehire collective bargaining agreements negotiated by project owners and workers that govern wages, benefits, and other work conditions publicly funded projects. These sorts of agreements have been shown to support labor stability and workforce readiness and thereby ensure public projects are delivered on time and on budget. Michigan’s preemption law has also prevented city governments from passing critical reforms such as minimum wage increases. Repealing these laws would grant localities greater ability to raise worker standards and reduce economic inequality.</w:t>
      </w:r>
    </w:p>
    <w:p w14:paraId="652877EC" w14:textId="77777777" w:rsidR="006C37C0" w:rsidRPr="001D67B0" w:rsidRDefault="006C37C0" w:rsidP="006C37C0">
      <w:pPr>
        <w:rPr>
          <w:sz w:val="14"/>
        </w:rPr>
      </w:pPr>
      <w:r w:rsidRPr="001D67B0">
        <w:rPr>
          <w:sz w:val="14"/>
        </w:rPr>
        <w:t>Extending unemployment insurance and paid holidays to hourly school workers in Minnesota and Illinois</w:t>
      </w:r>
    </w:p>
    <w:p w14:paraId="5C8D92DE" w14:textId="77777777" w:rsidR="006C37C0" w:rsidRPr="001D67B0" w:rsidRDefault="006C37C0" w:rsidP="006C37C0">
      <w:pPr>
        <w:rPr>
          <w:sz w:val="14"/>
        </w:rPr>
      </w:pPr>
      <w:r w:rsidRPr="001D67B0">
        <w:rPr>
          <w:sz w:val="14"/>
        </w:rPr>
        <w:t>Minnesota passed a law that allows school workers, such as bus drivers and support staff, to access unemployment insurance benefits. These workers lose employment for the summer months when the school year is over but have been excluded from access to these benefits. The law applies to hourly wage workers, excluding teaching staff at K-12 schools and public universities, who lose a significant amount of working hours. In Illinois, a law passed that ensures school support staff receive school holidays off without a deduction in pay.. Allowing these workers to access partial wage replacement through the summer and paid holidays boosts job standards.</w:t>
      </w:r>
    </w:p>
    <w:p w14:paraId="3E482B56" w14:textId="77777777" w:rsidR="006C37C0" w:rsidRPr="001D67B0" w:rsidRDefault="006C37C0" w:rsidP="006C37C0">
      <w:pPr>
        <w:rPr>
          <w:sz w:val="14"/>
        </w:rPr>
      </w:pPr>
      <w:r w:rsidRPr="001D67B0">
        <w:rPr>
          <w:sz w:val="14"/>
        </w:rPr>
        <w:t>Protecting displaced workers in New Jersey</w:t>
      </w:r>
    </w:p>
    <w:p w14:paraId="71B3502A" w14:textId="77777777" w:rsidR="006C37C0" w:rsidRPr="001D67B0" w:rsidRDefault="006C37C0" w:rsidP="006C37C0">
      <w:pPr>
        <w:rPr>
          <w:sz w:val="14"/>
        </w:rPr>
      </w:pPr>
      <w:r w:rsidRPr="001D67B0">
        <w:rPr>
          <w:sz w:val="14"/>
        </w:rPr>
        <w:t>New Jersey Gov. Phil Murphy (D) signed a bill that implements protections for displaced workers. The law establishes that employees terminated due to a mass layoff are entitled to severance pay equivalent to one week’s salary for each full year they worked, which applies to both full-time and part-time workers. It also changes the length of advance notice for a mass layoff to impacted employees from 60 days to 90 days, and these notices must be posted on the state government website. This law is a huge improvement from existing New Jersey law, which mandates severance only when the employer does not meet the advance notice requirements.</w:t>
      </w:r>
    </w:p>
    <w:p w14:paraId="071757DE" w14:textId="77777777" w:rsidR="006C37C0" w:rsidRPr="001D67B0" w:rsidRDefault="006C37C0" w:rsidP="006C37C0">
      <w:pPr>
        <w:rPr>
          <w:sz w:val="14"/>
        </w:rPr>
      </w:pPr>
      <w:r w:rsidRPr="001D67B0">
        <w:rPr>
          <w:sz w:val="14"/>
        </w:rPr>
        <w:t>Conclusion</w:t>
      </w:r>
    </w:p>
    <w:p w14:paraId="259295D3" w14:textId="77777777" w:rsidR="006C37C0" w:rsidRPr="00B51E97" w:rsidRDefault="006C37C0" w:rsidP="006C37C0">
      <w:pPr>
        <w:rPr>
          <w:u w:val="single"/>
        </w:rPr>
      </w:pPr>
      <w:r w:rsidRPr="000816DE">
        <w:rPr>
          <w:rStyle w:val="StyleUnderline"/>
          <w:highlight w:val="green"/>
        </w:rPr>
        <w:t>State</w:t>
      </w:r>
      <w:r w:rsidRPr="00B82E7D">
        <w:rPr>
          <w:rStyle w:val="StyleUnderline"/>
        </w:rPr>
        <w:t xml:space="preserve"> governments are increasingly adopting </w:t>
      </w:r>
      <w:r w:rsidRPr="000816DE">
        <w:rPr>
          <w:rStyle w:val="StyleUnderline"/>
          <w:highlight w:val="green"/>
        </w:rPr>
        <w:t>laws</w:t>
      </w:r>
      <w:r w:rsidRPr="00B82E7D">
        <w:rPr>
          <w:rStyle w:val="StyleUnderline"/>
        </w:rPr>
        <w:t xml:space="preserve"> to </w:t>
      </w:r>
      <w:r w:rsidRPr="000816DE">
        <w:rPr>
          <w:rStyle w:val="Emphasis"/>
          <w:highlight w:val="green"/>
        </w:rPr>
        <w:t>strengthen</w:t>
      </w:r>
      <w:r w:rsidRPr="00B82E7D">
        <w:rPr>
          <w:rStyle w:val="Emphasis"/>
        </w:rPr>
        <w:t xml:space="preserve"> the </w:t>
      </w:r>
      <w:r w:rsidRPr="000816DE">
        <w:rPr>
          <w:rStyle w:val="Emphasis"/>
          <w:highlight w:val="green"/>
        </w:rPr>
        <w:t>power</w:t>
      </w:r>
      <w:r w:rsidRPr="001D67B0">
        <w:rPr>
          <w:sz w:val="14"/>
        </w:rPr>
        <w:t xml:space="preserve"> </w:t>
      </w:r>
      <w:r w:rsidRPr="00B82E7D">
        <w:rPr>
          <w:rStyle w:val="StyleUnderline"/>
        </w:rPr>
        <w:t xml:space="preserve">of working people to unionize and collectively bargain as well as enacting other reforms to </w:t>
      </w:r>
      <w:r w:rsidRPr="0050110D">
        <w:rPr>
          <w:rStyle w:val="Emphasis"/>
          <w:highlight w:val="green"/>
        </w:rPr>
        <w:t>raise standards</w:t>
      </w:r>
      <w:r w:rsidRPr="007951E0">
        <w:rPr>
          <w:rStyle w:val="StyleUnderline"/>
        </w:rPr>
        <w:t xml:space="preserve"> for working people</w:t>
      </w:r>
      <w:r w:rsidRPr="001D67B0">
        <w:rPr>
          <w:sz w:val="14"/>
        </w:rPr>
        <w:t xml:space="preserve">. </w:t>
      </w:r>
      <w:r w:rsidRPr="007951E0">
        <w:rPr>
          <w:rStyle w:val="StyleUnderline"/>
        </w:rPr>
        <w:t>These actions</w:t>
      </w:r>
      <w:r w:rsidRPr="001D67B0">
        <w:rPr>
          <w:sz w:val="14"/>
        </w:rPr>
        <w:t xml:space="preserve">, which should </w:t>
      </w:r>
      <w:r w:rsidRPr="000816DE">
        <w:rPr>
          <w:rStyle w:val="StyleUnderline"/>
          <w:highlight w:val="green"/>
        </w:rPr>
        <w:t>serve as a</w:t>
      </w:r>
      <w:r w:rsidRPr="00B82E7D">
        <w:rPr>
          <w:rStyle w:val="StyleUnderline"/>
        </w:rPr>
        <w:t xml:space="preserve"> </w:t>
      </w:r>
      <w:r w:rsidRPr="000816DE">
        <w:rPr>
          <w:rStyle w:val="Emphasis"/>
          <w:highlight w:val="green"/>
        </w:rPr>
        <w:t>model</w:t>
      </w:r>
      <w:r w:rsidRPr="001D67B0">
        <w:rPr>
          <w:rStyle w:val="StyleUnderline"/>
          <w:highlight w:val="green"/>
        </w:rPr>
        <w:t xml:space="preserve"> </w:t>
      </w:r>
      <w:r w:rsidRPr="000816DE">
        <w:rPr>
          <w:rStyle w:val="StyleUnderline"/>
          <w:highlight w:val="green"/>
        </w:rPr>
        <w:t>for</w:t>
      </w:r>
      <w:r w:rsidRPr="001D67B0">
        <w:rPr>
          <w:sz w:val="14"/>
        </w:rPr>
        <w:t xml:space="preserve"> other states and </w:t>
      </w:r>
      <w:r w:rsidRPr="000816DE">
        <w:rPr>
          <w:rStyle w:val="StyleUnderline"/>
          <w:highlight w:val="green"/>
        </w:rPr>
        <w:t>the fed</w:t>
      </w:r>
      <w:r w:rsidRPr="00B82E7D">
        <w:rPr>
          <w:rStyle w:val="StyleUnderline"/>
        </w:rPr>
        <w:t xml:space="preserve">eral </w:t>
      </w:r>
      <w:r w:rsidRPr="000816DE">
        <w:rPr>
          <w:rStyle w:val="StyleUnderline"/>
          <w:highlight w:val="green"/>
        </w:rPr>
        <w:t>government</w:t>
      </w:r>
      <w:r w:rsidRPr="001D67B0">
        <w:rPr>
          <w:sz w:val="14"/>
        </w:rPr>
        <w:t xml:space="preserve">, will </w:t>
      </w:r>
      <w:r w:rsidRPr="000816DE">
        <w:rPr>
          <w:rStyle w:val="StyleUnderline"/>
          <w:highlight w:val="green"/>
        </w:rPr>
        <w:t>improve</w:t>
      </w:r>
      <w:r w:rsidRPr="00B82E7D">
        <w:rPr>
          <w:rStyle w:val="StyleUnderline"/>
        </w:rPr>
        <w:t xml:space="preserve"> workers’ ability to </w:t>
      </w:r>
      <w:r w:rsidRPr="000816DE">
        <w:rPr>
          <w:rStyle w:val="StyleUnderline"/>
          <w:highlight w:val="green"/>
        </w:rPr>
        <w:t xml:space="preserve">secure fair </w:t>
      </w:r>
      <w:r w:rsidRPr="000816DE">
        <w:rPr>
          <w:rStyle w:val="Emphasis"/>
          <w:highlight w:val="green"/>
        </w:rPr>
        <w:t>wages</w:t>
      </w:r>
      <w:r w:rsidRPr="000816DE">
        <w:rPr>
          <w:rStyle w:val="StyleUnderline"/>
          <w:highlight w:val="green"/>
        </w:rPr>
        <w:t xml:space="preserve">, </w:t>
      </w:r>
      <w:r w:rsidRPr="000816DE">
        <w:rPr>
          <w:rStyle w:val="Emphasis"/>
          <w:highlight w:val="green"/>
        </w:rPr>
        <w:t>benefits</w:t>
      </w:r>
      <w:r w:rsidRPr="00B82E7D">
        <w:rPr>
          <w:rStyle w:val="StyleUnderline"/>
        </w:rPr>
        <w:t xml:space="preserve">, </w:t>
      </w:r>
      <w:r w:rsidRPr="00B82E7D">
        <w:rPr>
          <w:rStyle w:val="Emphasis"/>
        </w:rPr>
        <w:t xml:space="preserve">and working </w:t>
      </w:r>
      <w:r w:rsidRPr="000816DE">
        <w:rPr>
          <w:rStyle w:val="Emphasis"/>
          <w:highlight w:val="green"/>
        </w:rPr>
        <w:t>conditions</w:t>
      </w:r>
      <w:r w:rsidRPr="001D67B0">
        <w:rPr>
          <w:sz w:val="14"/>
        </w:rPr>
        <w:t xml:space="preserve">. </w:t>
      </w:r>
      <w:r w:rsidRPr="000816DE">
        <w:rPr>
          <w:rStyle w:val="StyleUnderline"/>
          <w:highlight w:val="green"/>
        </w:rPr>
        <w:t>Thereby</w:t>
      </w:r>
      <w:r w:rsidRPr="001D67B0">
        <w:rPr>
          <w:sz w:val="14"/>
        </w:rPr>
        <w:t xml:space="preserve">, </w:t>
      </w:r>
      <w:r w:rsidRPr="00B82E7D">
        <w:rPr>
          <w:rStyle w:val="StyleUnderline"/>
        </w:rPr>
        <w:t>they</w:t>
      </w:r>
      <w:r w:rsidRPr="001D67B0">
        <w:rPr>
          <w:sz w:val="14"/>
        </w:rPr>
        <w:t xml:space="preserve"> will </w:t>
      </w:r>
      <w:r w:rsidRPr="000816DE">
        <w:rPr>
          <w:rStyle w:val="Emphasis"/>
          <w:highlight w:val="green"/>
        </w:rPr>
        <w:t>reduce</w:t>
      </w:r>
      <w:r w:rsidRPr="00B82E7D">
        <w:rPr>
          <w:rStyle w:val="Emphasis"/>
        </w:rPr>
        <w:t xml:space="preserve"> economic </w:t>
      </w:r>
      <w:r w:rsidRPr="000816DE">
        <w:rPr>
          <w:rStyle w:val="Emphasis"/>
          <w:highlight w:val="green"/>
        </w:rPr>
        <w:t>inequality</w:t>
      </w:r>
      <w:r w:rsidRPr="00B82E7D">
        <w:rPr>
          <w:rStyle w:val="StyleUnderline"/>
        </w:rPr>
        <w:t xml:space="preserve">, </w:t>
      </w:r>
      <w:r w:rsidRPr="000816DE">
        <w:rPr>
          <w:rStyle w:val="Emphasis"/>
          <w:highlight w:val="green"/>
        </w:rPr>
        <w:t>grow</w:t>
      </w:r>
      <w:r w:rsidRPr="00B82E7D">
        <w:rPr>
          <w:rStyle w:val="Emphasis"/>
        </w:rPr>
        <w:t xml:space="preserve"> the </w:t>
      </w:r>
      <w:r w:rsidRPr="000816DE">
        <w:rPr>
          <w:rStyle w:val="Emphasis"/>
          <w:highlight w:val="green"/>
        </w:rPr>
        <w:t>middle class</w:t>
      </w:r>
      <w:r w:rsidRPr="000816DE">
        <w:rPr>
          <w:rStyle w:val="StyleUnderline"/>
          <w:highlight w:val="green"/>
        </w:rPr>
        <w:t xml:space="preserve">, and </w:t>
      </w:r>
      <w:r w:rsidRPr="000816DE">
        <w:rPr>
          <w:rStyle w:val="Emphasis"/>
          <w:highlight w:val="green"/>
        </w:rPr>
        <w:t>uplift</w:t>
      </w:r>
      <w:r w:rsidRPr="00B82E7D">
        <w:rPr>
          <w:rStyle w:val="Emphasis"/>
        </w:rPr>
        <w:t xml:space="preserve"> the </w:t>
      </w:r>
      <w:r w:rsidRPr="000816DE">
        <w:rPr>
          <w:rStyle w:val="Emphasis"/>
          <w:highlight w:val="green"/>
        </w:rPr>
        <w:t>economic security</w:t>
      </w:r>
      <w:r w:rsidRPr="00B82E7D">
        <w:rPr>
          <w:rStyle w:val="Emphasis"/>
        </w:rPr>
        <w:t xml:space="preserve"> of workers</w:t>
      </w:r>
      <w:r w:rsidRPr="00B82E7D">
        <w:rPr>
          <w:rStyle w:val="StyleUnderline"/>
        </w:rPr>
        <w:t xml:space="preserve"> and their families across the country.</w:t>
      </w:r>
    </w:p>
    <w:p w14:paraId="038A7FA5" w14:textId="77777777" w:rsidR="006C37C0" w:rsidRPr="0010029B" w:rsidRDefault="006C37C0" w:rsidP="006C37C0"/>
    <w:p w14:paraId="734F950F" w14:textId="77777777" w:rsidR="006C37C0" w:rsidRDefault="006C37C0" w:rsidP="006C37C0">
      <w:pPr>
        <w:pStyle w:val="Heading3"/>
      </w:pPr>
      <w:r>
        <w:rPr/>
        <w:t>1NC---DA</w:t>
      </w:r>
    </w:p>
    <w:p w14:paraId="4F166286" w14:textId="77777777" w:rsidR="006C37C0" w:rsidRPr="00815573" w:rsidRDefault="006C37C0" w:rsidP="006C37C0"/>
    <w:p w14:paraId="28CE951C" w14:textId="77777777" w:rsidR="006C37C0" w:rsidRPr="00E25454" w:rsidRDefault="006C37C0" w:rsidP="006C37C0">
      <w:pPr>
        <w:pStyle w:val="Heading4"/>
        <w:rPr>
          <w:u w:val="single"/>
        </w:rPr>
      </w:pPr>
      <w:r>
        <w:rPr/>
        <w:t xml:space="preserve">The plan’s CBRs provokes </w:t>
      </w:r>
      <w:r>
        <w:rPr>
          <w:u w:val="single"/>
        </w:rPr>
        <w:t>corporate and state backlash</w:t>
      </w:r>
      <w:r>
        <w:rPr/>
        <w:t xml:space="preserve"> that result in </w:t>
      </w:r>
      <w:r>
        <w:rPr>
          <w:u w:val="single"/>
        </w:rPr>
        <w:t>aggressive preemptions</w:t>
      </w:r>
      <w:r>
        <w:rPr/>
        <w:t xml:space="preserve"> that </w:t>
      </w:r>
      <w:r w:rsidRPr="00EF300D">
        <w:rPr>
          <w:b w:val="0"/>
          <w:bCs/>
        </w:rPr>
        <w:t>[stifle localism/limit paid leave/cause RTW]</w:t>
      </w:r>
      <w:r>
        <w:rPr/>
        <w:t xml:space="preserve"> and </w:t>
      </w:r>
      <w:r>
        <w:rPr>
          <w:u w:val="single"/>
        </w:rPr>
        <w:t>turn the case</w:t>
      </w:r>
    </w:p>
    <w:p w14:paraId="183B1244" w14:textId="77777777" w:rsidR="006C37C0" w:rsidRPr="006B5087" w:rsidRDefault="006C37C0" w:rsidP="006C37C0">
      <w:r w:rsidRPr="006B5087">
        <w:rPr>
          <w:rStyle w:val="Style13ptBold"/>
        </w:rPr>
        <w:t>Kim 20</w:t>
      </w:r>
      <w:r>
        <w:rPr/>
        <w:t xml:space="preserve"> [Yunji Kim, Graduate School of Public Administration, Seoul National University,  Austin M Aldag, Post-doctoral Scholar, Department of Political Science &amp; Public Administration, and Mildred E Warner, Professor in the Department of City and Regional Planning at Cornell University, 5-27-2020 https://journals.sagepub.com/doi/full/10.1177/0042098020910337]</w:t>
      </w:r>
    </w:p>
    <w:p w14:paraId="2D386BEF" w14:textId="77777777" w:rsidR="006C37C0" w:rsidRPr="00C51897" w:rsidRDefault="006C37C0" w:rsidP="006C37C0">
      <w:pPr>
        <w:rPr>
          <w:sz w:val="12"/>
        </w:rPr>
      </w:pPr>
      <w:r w:rsidRPr="00AD7146">
        <w:rPr>
          <w:rStyle w:val="StyleUnderline"/>
        </w:rPr>
        <w:t>Journalists and scholars have found that</w:t>
      </w:r>
      <w:r w:rsidRPr="00C51897">
        <w:rPr>
          <w:sz w:val="12"/>
        </w:rPr>
        <w:t xml:space="preserve"> </w:t>
      </w:r>
      <w:r w:rsidRPr="00C51897">
        <w:rPr>
          <w:rStyle w:val="Emphasis"/>
          <w:highlight w:val="green"/>
        </w:rPr>
        <w:t>corporate interests</w:t>
      </w:r>
      <w:r w:rsidRPr="00C51897">
        <w:rPr>
          <w:sz w:val="12"/>
        </w:rPr>
        <w:t xml:space="preserve"> </w:t>
      </w:r>
      <w:r w:rsidRPr="00AD7146">
        <w:rPr>
          <w:rStyle w:val="StyleUnderline"/>
        </w:rPr>
        <w:t>are</w:t>
      </w:r>
      <w:r w:rsidRPr="00C51897">
        <w:rPr>
          <w:sz w:val="12"/>
        </w:rPr>
        <w:t xml:space="preserve"> </w:t>
      </w:r>
      <w:r w:rsidRPr="00AD7146">
        <w:rPr>
          <w:rStyle w:val="Emphasis"/>
        </w:rPr>
        <w:t xml:space="preserve">big </w:t>
      </w:r>
      <w:r w:rsidRPr="00C51897">
        <w:rPr>
          <w:rStyle w:val="Emphasis"/>
          <w:highlight w:val="green"/>
        </w:rPr>
        <w:t>drive</w:t>
      </w:r>
      <w:r w:rsidRPr="00AD7146">
        <w:rPr>
          <w:rStyle w:val="Emphasis"/>
        </w:rPr>
        <w:t>rs</w:t>
      </w:r>
      <w:r w:rsidRPr="00C51897">
        <w:rPr>
          <w:sz w:val="12"/>
        </w:rPr>
        <w:t xml:space="preserve"> </w:t>
      </w:r>
      <w:r w:rsidRPr="00AD7146">
        <w:rPr>
          <w:rStyle w:val="StyleUnderline"/>
        </w:rPr>
        <w:t>of</w:t>
      </w:r>
      <w:r w:rsidRPr="00C51897">
        <w:rPr>
          <w:sz w:val="12"/>
        </w:rPr>
        <w:t xml:space="preserve"> these </w:t>
      </w:r>
      <w:r w:rsidRPr="00C51897">
        <w:rPr>
          <w:rStyle w:val="Emphasis"/>
          <w:highlight w:val="green"/>
        </w:rPr>
        <w:t>state pre-emptions</w:t>
      </w:r>
      <w:r w:rsidRPr="00C51897">
        <w:rPr>
          <w:sz w:val="12"/>
        </w:rPr>
        <w:t xml:space="preserve">. </w:t>
      </w:r>
      <w:r w:rsidRPr="00AD7146">
        <w:rPr>
          <w:rStyle w:val="StyleUnderline"/>
        </w:rPr>
        <w:t>Specifically, the American Legislative Exchange Council (ALEC),</w:t>
      </w:r>
      <w:r w:rsidRPr="00C51897">
        <w:rPr>
          <w:sz w:val="12"/>
        </w:rPr>
        <w:t xml:space="preserve"> </w:t>
      </w:r>
      <w:r w:rsidRPr="00AD7146">
        <w:rPr>
          <w:rStyle w:val="StyleUnderline"/>
        </w:rPr>
        <w:t>a network of policymakers – mostly state legislators and corporate lobbyists</w:t>
      </w:r>
      <w:r w:rsidRPr="00C51897">
        <w:rPr>
          <w:sz w:val="12"/>
        </w:rPr>
        <w:t xml:space="preserve"> – </w:t>
      </w:r>
      <w:r w:rsidRPr="00AD7146">
        <w:rPr>
          <w:rStyle w:val="StyleUnderline"/>
        </w:rPr>
        <w:t>that promotes conservative policies,</w:t>
      </w:r>
      <w:r w:rsidRPr="00C51897">
        <w:rPr>
          <w:sz w:val="12"/>
        </w:rPr>
        <w:t xml:space="preserve"> </w:t>
      </w:r>
      <w:r w:rsidRPr="00AD7146">
        <w:rPr>
          <w:rStyle w:val="StyleUnderline"/>
        </w:rPr>
        <w:t>is an important source of the pre-emption laws</w:t>
      </w:r>
      <w:r w:rsidRPr="00C51897">
        <w:rPr>
          <w:sz w:val="12"/>
        </w:rPr>
        <w:t xml:space="preserve"> (Hertel-Fernandez, 2019). </w:t>
      </w:r>
      <w:r w:rsidRPr="00C51897">
        <w:rPr>
          <w:rStyle w:val="StyleUnderline"/>
          <w:highlight w:val="green"/>
        </w:rPr>
        <w:t>ALEC</w:t>
      </w:r>
      <w:r w:rsidRPr="00AD7146">
        <w:rPr>
          <w:rStyle w:val="StyleUnderline"/>
        </w:rPr>
        <w:t xml:space="preserve"> drafts and circulates </w:t>
      </w:r>
      <w:r w:rsidRPr="00C51897">
        <w:rPr>
          <w:rStyle w:val="Emphasis"/>
          <w:highlight w:val="green"/>
        </w:rPr>
        <w:t>model bills</w:t>
      </w:r>
      <w:r w:rsidRPr="00C51897">
        <w:rPr>
          <w:rStyle w:val="StyleUnderline"/>
          <w:highlight w:val="green"/>
        </w:rPr>
        <w:t xml:space="preserve"> to state</w:t>
      </w:r>
      <w:r w:rsidRPr="00AD7146">
        <w:rPr>
          <w:rStyle w:val="StyleUnderline"/>
        </w:rPr>
        <w:t xml:space="preserve"> legislator</w:t>
      </w:r>
      <w:r w:rsidRPr="00C51897">
        <w:rPr>
          <w:rStyle w:val="StyleUnderline"/>
          <w:highlight w:val="green"/>
        </w:rPr>
        <w:t>s</w:t>
      </w:r>
      <w:r w:rsidRPr="00C51897">
        <w:rPr>
          <w:sz w:val="12"/>
        </w:rPr>
        <w:t xml:space="preserve"> (who introduce them in their respective state capitols) and, as its motto –‘limited government, free markets, federalism’– suggests, limiting government regulations on the economy is an important goal. The organisation has recently increased its </w:t>
      </w:r>
      <w:r w:rsidRPr="00AD7146">
        <w:rPr>
          <w:rStyle w:val="StyleUnderline"/>
        </w:rPr>
        <w:t xml:space="preserve">focus on </w:t>
      </w:r>
      <w:r w:rsidRPr="00C51897">
        <w:rPr>
          <w:rStyle w:val="Emphasis"/>
          <w:highlight w:val="green"/>
        </w:rPr>
        <w:t>erod</w:t>
      </w:r>
      <w:r w:rsidRPr="00AD7146">
        <w:rPr>
          <w:rStyle w:val="Emphasis"/>
        </w:rPr>
        <w:t xml:space="preserve">ing labour </w:t>
      </w:r>
      <w:r w:rsidRPr="00C51897">
        <w:rPr>
          <w:rStyle w:val="Emphasis"/>
          <w:highlight w:val="green"/>
        </w:rPr>
        <w:t>protections</w:t>
      </w:r>
      <w:r w:rsidRPr="00C51897">
        <w:rPr>
          <w:rStyle w:val="StyleUnderline"/>
          <w:highlight w:val="green"/>
        </w:rPr>
        <w:t xml:space="preserve"> in</w:t>
      </w:r>
      <w:r w:rsidRPr="00AD7146">
        <w:rPr>
          <w:rStyle w:val="StyleUnderline"/>
        </w:rPr>
        <w:t xml:space="preserve"> the </w:t>
      </w:r>
      <w:r w:rsidRPr="00C51897">
        <w:rPr>
          <w:rStyle w:val="Emphasis"/>
          <w:highlight w:val="green"/>
        </w:rPr>
        <w:t>private</w:t>
      </w:r>
      <w:r w:rsidRPr="00C51897">
        <w:rPr>
          <w:rStyle w:val="StyleUnderline"/>
          <w:highlight w:val="green"/>
        </w:rPr>
        <w:t xml:space="preserve"> and </w:t>
      </w:r>
      <w:r w:rsidRPr="00C51897">
        <w:rPr>
          <w:rStyle w:val="Emphasis"/>
          <w:highlight w:val="green"/>
        </w:rPr>
        <w:t>public</w:t>
      </w:r>
      <w:r w:rsidRPr="00C51897">
        <w:rPr>
          <w:rStyle w:val="StyleUnderline"/>
          <w:highlight w:val="green"/>
        </w:rPr>
        <w:t xml:space="preserve"> sectors</w:t>
      </w:r>
      <w:r w:rsidRPr="00C51897">
        <w:rPr>
          <w:sz w:val="12"/>
        </w:rPr>
        <w:t xml:space="preserve">. </w:t>
      </w:r>
      <w:r w:rsidRPr="00AD7146">
        <w:rPr>
          <w:rStyle w:val="StyleUnderline"/>
        </w:rPr>
        <w:t>ALEC’s model bill</w:t>
      </w:r>
      <w:r w:rsidRPr="00C51897">
        <w:rPr>
          <w:sz w:val="12"/>
        </w:rPr>
        <w:t xml:space="preserve"> ‘The Living Wage Mandate Pre-emption Act’ is very similar to Alabama’s HB 174, which </w:t>
      </w:r>
      <w:r w:rsidRPr="00AD7146">
        <w:rPr>
          <w:rStyle w:val="StyleUnderline"/>
        </w:rPr>
        <w:t>pre-empts</w:t>
      </w:r>
      <w:r w:rsidRPr="00C51897">
        <w:rPr>
          <w:sz w:val="12"/>
        </w:rPr>
        <w:t xml:space="preserve"> any local laws on collective bargaining, wages or </w:t>
      </w:r>
      <w:r w:rsidRPr="00AD7146">
        <w:rPr>
          <w:rStyle w:val="Emphasis"/>
        </w:rPr>
        <w:t>leave policy</w:t>
      </w:r>
      <w:r w:rsidRPr="00C51897">
        <w:rPr>
          <w:sz w:val="12"/>
        </w:rPr>
        <w:t xml:space="preserve">, </w:t>
      </w:r>
      <w:r w:rsidRPr="00AD7146">
        <w:rPr>
          <w:rStyle w:val="StyleUnderline"/>
        </w:rPr>
        <w:t>and</w:t>
      </w:r>
      <w:r w:rsidRPr="00C51897">
        <w:rPr>
          <w:sz w:val="12"/>
        </w:rPr>
        <w:t xml:space="preserve"> ALEC’s ‘Public Employee Freedom Act’ and ‘Public Employer Payroll Deduction Policy Act’ are similar to Wisconsin’s Act 10. At the 2018 ALEC Conference, Mark Janus, the plaintiff in the May 2018 Janus v. AFSCME case (wherein the US Supreme Court ruled that </w:t>
      </w:r>
      <w:r w:rsidRPr="00AD7146">
        <w:rPr>
          <w:rStyle w:val="StyleUnderline"/>
        </w:rPr>
        <w:t>non-union employees</w:t>
      </w:r>
      <w:r w:rsidRPr="00C51897">
        <w:rPr>
          <w:sz w:val="12"/>
        </w:rPr>
        <w:t xml:space="preserve"> are </w:t>
      </w:r>
      <w:r w:rsidRPr="00AD7146">
        <w:rPr>
          <w:rStyle w:val="StyleUnderline"/>
        </w:rPr>
        <w:t xml:space="preserve">not required to pay </w:t>
      </w:r>
      <w:r w:rsidRPr="00AD7146">
        <w:rPr>
          <w:rStyle w:val="Emphasis"/>
        </w:rPr>
        <w:t>union fees</w:t>
      </w:r>
      <w:r w:rsidRPr="00AD7146">
        <w:rPr>
          <w:rStyle w:val="StyleUnderline"/>
        </w:rPr>
        <w:t xml:space="preserve"> even if they are represented by a union</w:t>
      </w:r>
      <w:r w:rsidRPr="00C51897">
        <w:rPr>
          <w:sz w:val="12"/>
        </w:rPr>
        <w:t>) was the keynote speaker – a sign that eroding union power is an important part of ALEC’s agenda (Vyse, 2018).</w:t>
      </w:r>
    </w:p>
    <w:p w14:paraId="68917043" w14:textId="77777777" w:rsidR="006C37C0" w:rsidRPr="00C51897" w:rsidRDefault="006C37C0" w:rsidP="006C37C0">
      <w:pPr>
        <w:rPr>
          <w:sz w:val="12"/>
        </w:rPr>
      </w:pPr>
      <w:r w:rsidRPr="00C51897">
        <w:rPr>
          <w:sz w:val="12"/>
        </w:rPr>
        <w:t xml:space="preserve">We note that these </w:t>
      </w:r>
      <w:r w:rsidRPr="00AD7146">
        <w:rPr>
          <w:rStyle w:val="StyleUnderline"/>
        </w:rPr>
        <w:t>pre-emptions target both private- and public-sector workers</w:t>
      </w:r>
      <w:r w:rsidRPr="00C51897">
        <w:rPr>
          <w:sz w:val="12"/>
        </w:rPr>
        <w:t xml:space="preserve">. </w:t>
      </w:r>
      <w:r w:rsidRPr="00C51897">
        <w:rPr>
          <w:rStyle w:val="Emphasis"/>
          <w:highlight w:val="green"/>
        </w:rPr>
        <w:t>Undermining</w:t>
      </w:r>
      <w:r w:rsidRPr="00AD7146">
        <w:rPr>
          <w:rStyle w:val="Emphasis"/>
        </w:rPr>
        <w:t xml:space="preserve"> protections</w:t>
      </w:r>
      <w:r w:rsidRPr="00C51897">
        <w:rPr>
          <w:sz w:val="12"/>
        </w:rPr>
        <w:t xml:space="preserve"> </w:t>
      </w:r>
      <w:r w:rsidRPr="00AD7146">
        <w:rPr>
          <w:rStyle w:val="StyleUnderline"/>
        </w:rPr>
        <w:t xml:space="preserve">of </w:t>
      </w:r>
      <w:r w:rsidRPr="00C51897">
        <w:rPr>
          <w:rStyle w:val="Emphasis"/>
          <w:highlight w:val="green"/>
        </w:rPr>
        <w:t>minimum wage</w:t>
      </w:r>
      <w:r w:rsidRPr="00C51897">
        <w:rPr>
          <w:rStyle w:val="StyleUnderline"/>
          <w:highlight w:val="green"/>
        </w:rPr>
        <w:t xml:space="preserve">, </w:t>
      </w:r>
      <w:r w:rsidRPr="00C51897">
        <w:rPr>
          <w:rStyle w:val="Emphasis"/>
          <w:highlight w:val="green"/>
        </w:rPr>
        <w:t>paid leave</w:t>
      </w:r>
      <w:r w:rsidRPr="00C51897">
        <w:rPr>
          <w:rStyle w:val="StyleUnderline"/>
          <w:highlight w:val="green"/>
        </w:rPr>
        <w:t xml:space="preserve"> and</w:t>
      </w:r>
      <w:r w:rsidRPr="00C51897">
        <w:rPr>
          <w:sz w:val="12"/>
        </w:rPr>
        <w:t xml:space="preserve"> fair scheduling are meant to lower the floor for workers at the bottom of the labour market, and </w:t>
      </w:r>
      <w:r w:rsidRPr="00C51897">
        <w:rPr>
          <w:rStyle w:val="Emphasis"/>
          <w:highlight w:val="green"/>
        </w:rPr>
        <w:t>right to work</w:t>
      </w:r>
      <w:r w:rsidRPr="00C51897">
        <w:rPr>
          <w:sz w:val="12"/>
        </w:rPr>
        <w:t xml:space="preserve"> and prevailing wage are meant </w:t>
      </w:r>
      <w:r w:rsidRPr="00C51897">
        <w:rPr>
          <w:rStyle w:val="StyleUnderline"/>
          <w:highlight w:val="green"/>
        </w:rPr>
        <w:t>to challenge</w:t>
      </w:r>
      <w:r w:rsidRPr="00C51897">
        <w:rPr>
          <w:sz w:val="12"/>
        </w:rPr>
        <w:t xml:space="preserve"> the </w:t>
      </w:r>
      <w:r w:rsidRPr="00C51897">
        <w:rPr>
          <w:rStyle w:val="StyleUnderline"/>
          <w:highlight w:val="green"/>
        </w:rPr>
        <w:t>power of</w:t>
      </w:r>
      <w:r w:rsidRPr="00C51897">
        <w:rPr>
          <w:sz w:val="12"/>
        </w:rPr>
        <w:t xml:space="preserve"> public and private </w:t>
      </w:r>
      <w:r w:rsidRPr="00C51897">
        <w:rPr>
          <w:rStyle w:val="StyleUnderline"/>
          <w:highlight w:val="green"/>
        </w:rPr>
        <w:t>unions</w:t>
      </w:r>
      <w:r w:rsidRPr="00C51897">
        <w:rPr>
          <w:sz w:val="12"/>
        </w:rPr>
        <w:t xml:space="preserve">. Lafer (2017) argues that these </w:t>
      </w:r>
      <w:r w:rsidRPr="00AD7146">
        <w:rPr>
          <w:rStyle w:val="StyleUnderline"/>
        </w:rPr>
        <w:t>pre-emptions</w:t>
      </w:r>
      <w:r w:rsidRPr="00C51897">
        <w:rPr>
          <w:sz w:val="12"/>
        </w:rPr>
        <w:t xml:space="preserve"> are </w:t>
      </w:r>
      <w:r w:rsidRPr="00AD7146">
        <w:rPr>
          <w:rStyle w:val="StyleUnderline"/>
        </w:rPr>
        <w:t xml:space="preserve">designed to </w:t>
      </w:r>
      <w:r w:rsidRPr="00C51897">
        <w:rPr>
          <w:rStyle w:val="StyleUnderline"/>
          <w:highlight w:val="green"/>
        </w:rPr>
        <w:t>reduce</w:t>
      </w:r>
      <w:r w:rsidRPr="00C51897">
        <w:rPr>
          <w:sz w:val="12"/>
        </w:rPr>
        <w:t xml:space="preserve"> the citizen’s </w:t>
      </w:r>
      <w:r w:rsidRPr="00AD7146">
        <w:rPr>
          <w:rStyle w:val="StyleUnderline"/>
        </w:rPr>
        <w:t xml:space="preserve">expectation of </w:t>
      </w:r>
      <w:r w:rsidRPr="00C51897">
        <w:rPr>
          <w:rStyle w:val="Emphasis"/>
          <w:highlight w:val="green"/>
        </w:rPr>
        <w:t>rights that can be protected</w:t>
      </w:r>
      <w:r w:rsidRPr="00AD7146">
        <w:rPr>
          <w:rStyle w:val="StyleUnderline"/>
        </w:rPr>
        <w:t xml:space="preserve"> by the government</w:t>
      </w:r>
      <w:r w:rsidRPr="00C51897">
        <w:rPr>
          <w:sz w:val="12"/>
        </w:rPr>
        <w:t xml:space="preserve">. Schragger (2016) sees pre-emptions as an attack on cities in a governance structure that privileges subnational state power. </w:t>
      </w:r>
      <w:r w:rsidRPr="00AD7146">
        <w:rPr>
          <w:rStyle w:val="StyleUnderline"/>
        </w:rPr>
        <w:t>ALEC seeks a</w:t>
      </w:r>
      <w:r w:rsidRPr="00C51897">
        <w:rPr>
          <w:sz w:val="12"/>
        </w:rPr>
        <w:t xml:space="preserve"> more </w:t>
      </w:r>
      <w:r w:rsidRPr="00AD7146">
        <w:rPr>
          <w:rStyle w:val="StyleUnderline"/>
        </w:rPr>
        <w:t>favourable environment for</w:t>
      </w:r>
      <w:r w:rsidRPr="00C51897">
        <w:rPr>
          <w:sz w:val="12"/>
        </w:rPr>
        <w:t xml:space="preserve"> </w:t>
      </w:r>
      <w:r w:rsidRPr="00AD7146">
        <w:rPr>
          <w:rStyle w:val="Emphasis"/>
        </w:rPr>
        <w:t>corporate control</w:t>
      </w:r>
      <w:r w:rsidRPr="00C51897">
        <w:rPr>
          <w:sz w:val="12"/>
        </w:rPr>
        <w:t xml:space="preserve"> </w:t>
      </w:r>
      <w:r w:rsidRPr="00AD7146">
        <w:rPr>
          <w:rStyle w:val="StyleUnderline"/>
        </w:rPr>
        <w:t xml:space="preserve">and sees the state level as the </w:t>
      </w:r>
      <w:r w:rsidRPr="00AD7146">
        <w:rPr>
          <w:rStyle w:val="Emphasis"/>
        </w:rPr>
        <w:t xml:space="preserve">easiest place </w:t>
      </w:r>
      <w:r w:rsidRPr="00AD7146">
        <w:rPr>
          <w:rStyle w:val="StyleUnderline"/>
        </w:rPr>
        <w:t>to advance its agenda</w:t>
      </w:r>
      <w:r w:rsidRPr="00C51897">
        <w:rPr>
          <w:sz w:val="12"/>
        </w:rPr>
        <w:t xml:space="preserve"> because state legislatures are often part-time (Hertel-Fernandez, 2019), lack policy think-tanks and increasingly are under Republican control (Riverstone-Newell, 2017).</w:t>
      </w:r>
    </w:p>
    <w:p w14:paraId="2E8C9C46" w14:textId="77777777" w:rsidR="006C37C0" w:rsidRPr="00C51897" w:rsidRDefault="006C37C0" w:rsidP="006C37C0">
      <w:pPr>
        <w:rPr>
          <w:sz w:val="12"/>
        </w:rPr>
      </w:pPr>
      <w:r w:rsidRPr="00C51897">
        <w:rPr>
          <w:sz w:val="12"/>
        </w:rPr>
        <w:t>What differentiates subnational state pre-emption of labour rights?</w:t>
      </w:r>
    </w:p>
    <w:p w14:paraId="6353EC6A" w14:textId="77777777" w:rsidR="006C37C0" w:rsidRPr="00C51897" w:rsidRDefault="006C37C0" w:rsidP="006C37C0">
      <w:pPr>
        <w:rPr>
          <w:sz w:val="12"/>
        </w:rPr>
      </w:pPr>
      <w:r w:rsidRPr="00C51897">
        <w:rPr>
          <w:sz w:val="12"/>
        </w:rPr>
        <w:t>We begin with a national analysis of what differentiates subnational state pre-emption of labour rights. We compiled pre-emption data from the National League of Cities (NLC), Economic Policy Institute (EPI) and the National Conference of State Legislatures (NCSL) on five elements of labour rights: local minimum wage laws (NLC, 2018), local paid leave requirements (NLC, 2018), local fair scheduling requirements (EPI, 2017), right to work laws (NCSL, 2017) and local prevailing wage requirements (EPI, 2017). As more cities are starting to recognise the benefits of higher minimum wages, paid leave requirements and fair scheduling (guaranteeing predictable and stable work schedules), they have tried to adopt local laws that require these of employers. Right to work laws ban unions from requiring employees to join a union or pay any fees, while allowing the employee to be represented by the union in collective bargaining. In effect, this law allows non-union employees to freeride on union members. Local prevailing wage requirements require contractors for public projects to pay at least the local median wage.</w:t>
      </w:r>
    </w:p>
    <w:p w14:paraId="25A1872F" w14:textId="77777777" w:rsidR="006C37C0" w:rsidRPr="00C51897" w:rsidRDefault="006C37C0" w:rsidP="006C37C0">
      <w:pPr>
        <w:rPr>
          <w:sz w:val="12"/>
        </w:rPr>
      </w:pPr>
      <w:r w:rsidRPr="00C51897">
        <w:rPr>
          <w:sz w:val="12"/>
        </w:rPr>
        <w:t>We created a ‘labour pre-emption index’ by assigning a point for each pre-emption and then aggregating how many of the five elements of labour rights each state had pre-empted as of 2017 (range 0–5, with higher scores indicating more pre-emption of labour rights; see Appendix 1 for pre-emptions by state). For example, Wisconsin, which has pre-empted local minimum wage laws, local paid leave requirements, local prevailing wage requirements and is a right-to-work state, has a labour pre-emption index of ‘4’. On average, states have a labour pre-emption index of 1.9 (standard deviation = 1.7; see Table 1). The five elements of the index have a high level of internal consistency (Cronbach alpha = 0.789) that justifies modelling them as a single index.</w:t>
      </w:r>
    </w:p>
    <w:p w14:paraId="40CBE666" w14:textId="77777777" w:rsidR="006C37C0" w:rsidRDefault="006C37C0" w:rsidP="006C37C0">
      <w:pPr>
        <w:rPr>
          <w:sz w:val="12"/>
        </w:rPr>
      </w:pPr>
      <w:r w:rsidRPr="00C51897">
        <w:rPr>
          <w:sz w:val="12"/>
        </w:rPr>
        <w:t xml:space="preserve">We explore both drivers of pre-emption from previous research and potential sources of pushback. First, </w:t>
      </w:r>
      <w:r w:rsidRPr="00AD7146">
        <w:rPr>
          <w:rStyle w:val="StyleUnderline"/>
        </w:rPr>
        <w:t>some suggest</w:t>
      </w:r>
      <w:r w:rsidRPr="00C51897">
        <w:rPr>
          <w:sz w:val="12"/>
        </w:rPr>
        <w:t xml:space="preserve"> these </w:t>
      </w:r>
      <w:r w:rsidRPr="00AD7146">
        <w:rPr>
          <w:rStyle w:val="StyleUnderline"/>
        </w:rPr>
        <w:t>labour pre-emptions are the result of</w:t>
      </w:r>
      <w:r w:rsidRPr="00C51897">
        <w:rPr>
          <w:sz w:val="12"/>
        </w:rPr>
        <w:t xml:space="preserve"> increased </w:t>
      </w:r>
      <w:r w:rsidRPr="00AD7146">
        <w:rPr>
          <w:rStyle w:val="StyleUnderline"/>
        </w:rPr>
        <w:t>Republican control</w:t>
      </w:r>
      <w:r w:rsidRPr="00C51897">
        <w:rPr>
          <w:sz w:val="12"/>
        </w:rPr>
        <w:t xml:space="preserve"> (with conservative ideology) of state governments (NLC, 2018; Riverstone-Newell, 2017; Swanson and Barrilleaux, 2018). </w:t>
      </w:r>
      <w:r w:rsidRPr="00AD7146">
        <w:rPr>
          <w:rStyle w:val="Emphasis"/>
        </w:rPr>
        <w:t>Yet</w:t>
      </w:r>
      <w:r w:rsidRPr="00C51897">
        <w:rPr>
          <w:sz w:val="12"/>
        </w:rPr>
        <w:t xml:space="preserve">, some research shows that </w:t>
      </w:r>
      <w:r w:rsidRPr="00C51897">
        <w:rPr>
          <w:rStyle w:val="StyleUnderline"/>
          <w:highlight w:val="green"/>
        </w:rPr>
        <w:t>both Republicans and Dem</w:t>
      </w:r>
      <w:r w:rsidRPr="00AD7146">
        <w:rPr>
          <w:rStyle w:val="StyleUnderline"/>
        </w:rPr>
        <w:t>ocrat</w:t>
      </w:r>
      <w:r w:rsidRPr="00C51897">
        <w:rPr>
          <w:rStyle w:val="StyleUnderline"/>
          <w:highlight w:val="green"/>
        </w:rPr>
        <w:t>s</w:t>
      </w:r>
      <w:r w:rsidRPr="00C51897">
        <w:rPr>
          <w:sz w:val="12"/>
        </w:rPr>
        <w:t xml:space="preserve">, especially representatives from districts with few public-sector employees, </w:t>
      </w:r>
      <w:r w:rsidRPr="00C51897">
        <w:rPr>
          <w:rStyle w:val="StyleUnderline"/>
          <w:highlight w:val="green"/>
        </w:rPr>
        <w:t>may support</w:t>
      </w:r>
      <w:r w:rsidRPr="00AD7146">
        <w:rPr>
          <w:rStyle w:val="StyleUnderline"/>
        </w:rPr>
        <w:t xml:space="preserve"> ALEC </w:t>
      </w:r>
      <w:r w:rsidRPr="00C51897">
        <w:rPr>
          <w:rStyle w:val="StyleUnderline"/>
          <w:highlight w:val="green"/>
        </w:rPr>
        <w:t>bills that weaken</w:t>
      </w:r>
      <w:r w:rsidRPr="00AD7146">
        <w:rPr>
          <w:rStyle w:val="StyleUnderline"/>
        </w:rPr>
        <w:t xml:space="preserve"> labour </w:t>
      </w:r>
      <w:r w:rsidRPr="00C51897">
        <w:rPr>
          <w:rStyle w:val="StyleUnderline"/>
          <w:highlight w:val="green"/>
        </w:rPr>
        <w:t>rights</w:t>
      </w:r>
      <w:r w:rsidRPr="00C51897">
        <w:rPr>
          <w:sz w:val="12"/>
        </w:rPr>
        <w:t xml:space="preserve"> (Hertel-Fernandez, 2019). To test this, we include a dummy variable in our model to account for ‘Republican control’ of state government prior to the 2018 election (NCSL, 2018). The variable is coded 1 if the Republican Party controlled both houses of the legislature and the governorship, otherwise 0.1 A total of 26 states in our data set had a Republican-controlled government prior to the 2018 election. According to data from NCSL (2019b), the number of states with Republican control have outnumbered Democratic states and divided states since 2011.</w:t>
      </w:r>
    </w:p>
    <w:p w14:paraId="6952A61A" w14:textId="77777777" w:rsidR="006C37C0" w:rsidRPr="00C51897" w:rsidRDefault="006C37C0" w:rsidP="006C37C0">
      <w:pPr>
        <w:rPr>
          <w:sz w:val="12"/>
        </w:rPr>
      </w:pPr>
      <w:r>
        <w:rPr>
          <w:sz w:val="12"/>
        </w:rPr>
        <w:t>[Paragraphs condensed. No text removed.]</w:t>
      </w:r>
    </w:p>
    <w:p w14:paraId="22BB257D" w14:textId="77777777" w:rsidR="006C37C0" w:rsidRPr="00C51897" w:rsidRDefault="006C37C0" w:rsidP="006C37C0">
      <w:pPr>
        <w:rPr>
          <w:sz w:val="2"/>
          <w:szCs w:val="2"/>
        </w:rPr>
      </w:pPr>
      <w:r w:rsidRPr="00C51897">
        <w:rPr>
          <w:sz w:val="2"/>
          <w:szCs w:val="2"/>
        </w:rPr>
        <w:t>Before moving to a full quantitative model, we map our labour pre-emption index and see that most states with a labour pre-emption index of three and above (except for Utah) are located in either the Midwest or South region (see Figure 1). While Southern states have been known for having weak labour protections, what is interesting is the high number of pre-emptions in Midwestern states such as Wisconsin and Michigan – states that have a long history of high rates of unionisation. We explore this further in our model and with the case study of Wisconsin. Whereas Alabama, a Southern state with weak labour protections, pre-empted cities from increasing the minimum wage after the City of Birmingham attempted to do so (Huizar and Lathrop, 2019), Wisconsin constrained labour organising more generally by removing unionisation rights for all public-sector workers statewide (except police and firefighters). Previous works on state pre-emption have pointed out that corporate lobbies, such as ALEC, are more successful in pushing their agenda in state legislatures where professionalism is low (Hertel-Fernandez, 2019). We include a measure of state legislative professionalism developed by Squire (2017). This measure assigns a numeric score to state legislatures depending on pay, legislative session length and staff resources. The measure ranges from 0.048 (least professional; New Hampshire) to 0.629 (most professional; California) with a mean value of 0.225 (see Table 1). We expect states with more legislative professionalism to have lower labour pre-emption scores. Labour protections in the USA vary by state. We use state minimum wages as a proxy for how closely the state is aligned with corporate interests. Although large corporations, such as Walmart and Amazon, have recently increased their wages, keeping minimum wages low is a key ALEC agenda item. Some states have state minimum wage laws that are higher than the federal level. We include a ‘low state minimum wage’ variable that is coded as 1 if the state does not have a minimum wage or has one equal to the federal level. A total of 21 states (out of 50) have either no state minimum wage or a state minimum wage equal to the federal level. We explore two potential sources of pushback: local governments and organised labour. In the USA, local government autonomy varies across the 50 states as they are ‘creatures of the state’. Swanson and Barrilleaux (2018) show that local government autonomy may act as a final defence for local governments in states where the ideological distance between state and local government is great. Conversely, greater local autonomy may trigger state legislatures to enact pre-emptions to correct or ‘tame rogue cities’ (Bravo et al., 2020). Local government autonomy is operationalised using a factor score index developed by Wolman et al. (2010) that measures local government importance, discretion and capacity. Scores range from −1.231 (lowest autonomy; Hawaii) to 0.861 (highest autonomy; Kansas). Organised labour can be a source of pushback or a trigger for conservative lawmakers to target labour power that they consider ‘too strong’. We include a unionisation variable that measures the percentage of wage and salary workers who are represented by a labour union or whose job is covered by a union contract (BLS, 2017). On average, 11% of US workers are unionised. Unionisation is lowest in the Southern states (e.g. South Carolina, North Carolina, Louisiana, Georgia, Arkansas, Texas) and highest in the Northeast, Northwest and Midwest states (e.g. New York, Connecticut, New Jersey, Rhode Island, Washington, Oregon, Michigan, Illinois, Minnesota). With the 2016 US Presidential Election, many noted a surprising swing in US politics towards conservative ideas, even in states with a strong progressive tradition (e.g. Wisconsin). To test for the possibility of Party politics making a difference in how unionisation affects labour pre-emptions, we include an interaction term (Republican control × unionisation) in our model. Unions may be a strong counterforce to Republican-controlled legislatures attempting to erode labour rights or they may motivate Republican legislatures to target labour protections and provide the political rationale to convince the public that these actions are necessary.</w:t>
      </w:r>
    </w:p>
    <w:p w14:paraId="0099F16C" w14:textId="77777777" w:rsidR="006C37C0" w:rsidRPr="00C51897" w:rsidRDefault="006C37C0" w:rsidP="006C37C0">
      <w:pPr>
        <w:rPr>
          <w:sz w:val="12"/>
        </w:rPr>
      </w:pPr>
      <w:r>
        <w:rPr>
          <w:sz w:val="12"/>
        </w:rPr>
        <w:t>[Paragraph Breaks Resume]</w:t>
      </w:r>
    </w:p>
    <w:p w14:paraId="2CCF7AE0" w14:textId="77777777" w:rsidR="006C37C0" w:rsidRPr="00C51897" w:rsidRDefault="006C37C0" w:rsidP="006C37C0">
      <w:pPr>
        <w:rPr>
          <w:sz w:val="12"/>
        </w:rPr>
      </w:pPr>
      <w:r w:rsidRPr="00C51897">
        <w:rPr>
          <w:sz w:val="12"/>
        </w:rPr>
        <w:t xml:space="preserve">We use an OLS regression to see how political partisanship, legislative professionalisation, state minimum wage levels, local government autonomy and unionisation differentiate labour pre-emptions across the 50 states. </w:t>
      </w:r>
      <w:r w:rsidRPr="00AD7146">
        <w:rPr>
          <w:rStyle w:val="StyleUnderline"/>
        </w:rPr>
        <w:t>Our results show</w:t>
      </w:r>
      <w:r w:rsidRPr="00C51897">
        <w:rPr>
          <w:sz w:val="12"/>
        </w:rPr>
        <w:t xml:space="preserve"> that the two popular </w:t>
      </w:r>
      <w:r w:rsidRPr="00AD7146">
        <w:rPr>
          <w:rStyle w:val="StyleUnderline"/>
        </w:rPr>
        <w:t>hypothesised drivers of</w:t>
      </w:r>
      <w:r w:rsidRPr="00C51897">
        <w:rPr>
          <w:sz w:val="12"/>
        </w:rPr>
        <w:t xml:space="preserve"> </w:t>
      </w:r>
      <w:r w:rsidRPr="00AD7146">
        <w:rPr>
          <w:rStyle w:val="StyleUnderline"/>
        </w:rPr>
        <w:t>pre-emptions – Republican control</w:t>
      </w:r>
      <w:r w:rsidRPr="00C51897">
        <w:rPr>
          <w:sz w:val="12"/>
        </w:rPr>
        <w:t xml:space="preserve"> and legislative professionalism – </w:t>
      </w:r>
      <w:r w:rsidRPr="00AD7146">
        <w:rPr>
          <w:rStyle w:val="StyleUnderline"/>
        </w:rPr>
        <w:t>are</w:t>
      </w:r>
      <w:r w:rsidRPr="00C51897">
        <w:rPr>
          <w:sz w:val="12"/>
        </w:rPr>
        <w:t xml:space="preserve"> </w:t>
      </w:r>
      <w:r w:rsidRPr="00AD7146">
        <w:rPr>
          <w:rStyle w:val="Emphasis"/>
        </w:rPr>
        <w:t>not statistically significant</w:t>
      </w:r>
      <w:r w:rsidRPr="00C51897">
        <w:rPr>
          <w:sz w:val="12"/>
        </w:rPr>
        <w:t xml:space="preserve"> (see Table 2). </w:t>
      </w:r>
      <w:r w:rsidRPr="00AD7146">
        <w:rPr>
          <w:rStyle w:val="StyleUnderline"/>
        </w:rPr>
        <w:t>This raises doubts on claims</w:t>
      </w:r>
      <w:r w:rsidRPr="00C51897">
        <w:rPr>
          <w:sz w:val="12"/>
        </w:rPr>
        <w:t xml:space="preserve"> that subnational </w:t>
      </w:r>
      <w:r w:rsidRPr="00AD7146">
        <w:rPr>
          <w:rStyle w:val="StyleUnderline"/>
        </w:rPr>
        <w:t>state efforts to pre-empt labour rights can be countered with a ‘blue wave’ of increasing Democratic control of state legislatures</w:t>
      </w:r>
      <w:r w:rsidRPr="00C51897">
        <w:rPr>
          <w:sz w:val="12"/>
        </w:rPr>
        <w:t xml:space="preserve"> or more capacity and resources at the state capitol. We included a measure of ‘low state minimum wage’ as a proxy for how closely the state’s political landscape is in line with corporate interests. We find that states with low minimum wages have higher labour pre-emption scores. This shows legislatures in states that never had strong labour protections are using pre-emptions to further solidify conservative policies and block any local efforts to extend labour protection above and beyond the current level.</w:t>
      </w:r>
    </w:p>
    <w:p w14:paraId="2EA9B786" w14:textId="77777777" w:rsidR="006C37C0" w:rsidRPr="00C51897" w:rsidRDefault="006C37C0" w:rsidP="006C37C0">
      <w:pPr>
        <w:rPr>
          <w:sz w:val="12"/>
        </w:rPr>
      </w:pPr>
      <w:r w:rsidRPr="00C51897">
        <w:rPr>
          <w:sz w:val="12"/>
        </w:rPr>
        <w:t>We were interested in local government autonomy and unionisation as potential sources of pushback or ‘triggers’ for more pre-emption. Our results show that local government autonomy does not affect labour pre-emptions. This could be because local government is conflicted as regards labour power. While some progressive cities promote greater labour protections, local governments are also employers who must negotiate with their workers. Public-sector workers have the highest unionisation rates in the US economy and some local governments might welcome weaker labour power to ease their own fiscal stress.</w:t>
      </w:r>
    </w:p>
    <w:p w14:paraId="3FF24DFC" w14:textId="77777777" w:rsidR="006C37C0" w:rsidRPr="00C51897" w:rsidRDefault="006C37C0" w:rsidP="006C37C0">
      <w:pPr>
        <w:rPr>
          <w:sz w:val="12"/>
        </w:rPr>
      </w:pPr>
      <w:r w:rsidRPr="00C51897">
        <w:rPr>
          <w:sz w:val="12"/>
        </w:rPr>
        <w:t xml:space="preserve">Our second variable of potential pushback – unionisation – is more promising. Greater unionisation is associated with fewer labour pre-emptions. While local governments alone cannot lead successful pushbacks, organised labour seems to push back with ‘scaling up’ strategies (Doussard, 2015). However, </w:t>
      </w:r>
      <w:r w:rsidRPr="00C51897">
        <w:rPr>
          <w:rStyle w:val="StyleUnderline"/>
          <w:highlight w:val="green"/>
        </w:rPr>
        <w:t>in Republican</w:t>
      </w:r>
      <w:r w:rsidRPr="00AD7146">
        <w:rPr>
          <w:rStyle w:val="StyleUnderline"/>
        </w:rPr>
        <w:t xml:space="preserve">-controlled </w:t>
      </w:r>
      <w:r w:rsidRPr="00C51897">
        <w:rPr>
          <w:rStyle w:val="StyleUnderline"/>
          <w:highlight w:val="green"/>
        </w:rPr>
        <w:t>states</w:t>
      </w:r>
      <w:r w:rsidRPr="00C51897">
        <w:rPr>
          <w:sz w:val="12"/>
        </w:rPr>
        <w:t xml:space="preserve">, </w:t>
      </w:r>
      <w:r w:rsidRPr="00AD7146">
        <w:rPr>
          <w:rStyle w:val="StyleUnderline"/>
        </w:rPr>
        <w:t>unionisation matters in a surprising way</w:t>
      </w:r>
      <w:r w:rsidRPr="00C51897">
        <w:rPr>
          <w:sz w:val="12"/>
        </w:rPr>
        <w:t xml:space="preserve">; </w:t>
      </w:r>
      <w:r w:rsidRPr="00C51897">
        <w:rPr>
          <w:rStyle w:val="StyleUnderline"/>
          <w:highlight w:val="green"/>
        </w:rPr>
        <w:t>higher</w:t>
      </w:r>
      <w:r w:rsidRPr="00AD7146">
        <w:rPr>
          <w:rStyle w:val="StyleUnderline"/>
        </w:rPr>
        <w:t xml:space="preserve"> levels of </w:t>
      </w:r>
      <w:r w:rsidRPr="00C51897">
        <w:rPr>
          <w:rStyle w:val="StyleUnderline"/>
          <w:highlight w:val="green"/>
        </w:rPr>
        <w:t>unionisation</w:t>
      </w:r>
      <w:r w:rsidRPr="00AD7146">
        <w:rPr>
          <w:rStyle w:val="StyleUnderline"/>
        </w:rPr>
        <w:t xml:space="preserve"> are </w:t>
      </w:r>
      <w:r w:rsidRPr="00C51897">
        <w:rPr>
          <w:rStyle w:val="StyleUnderline"/>
          <w:highlight w:val="green"/>
        </w:rPr>
        <w:t xml:space="preserve">linked to </w:t>
      </w:r>
      <w:r w:rsidRPr="00C51897">
        <w:rPr>
          <w:rStyle w:val="Emphasis"/>
          <w:highlight w:val="green"/>
        </w:rPr>
        <w:t>more</w:t>
      </w:r>
      <w:r w:rsidRPr="00AD7146">
        <w:rPr>
          <w:rStyle w:val="Emphasis"/>
        </w:rPr>
        <w:t xml:space="preserve"> labour </w:t>
      </w:r>
      <w:r w:rsidRPr="00C51897">
        <w:rPr>
          <w:rStyle w:val="Emphasis"/>
          <w:highlight w:val="green"/>
        </w:rPr>
        <w:t>pre-emptions</w:t>
      </w:r>
      <w:r w:rsidRPr="00C51897">
        <w:rPr>
          <w:sz w:val="12"/>
        </w:rPr>
        <w:t xml:space="preserve">. While our regression model does not allow us to make causal claims, we posit that </w:t>
      </w:r>
      <w:r w:rsidRPr="00AD7146">
        <w:rPr>
          <w:rStyle w:val="StyleUnderline"/>
        </w:rPr>
        <w:t>Republican-controlled states</w:t>
      </w:r>
      <w:r w:rsidRPr="00C51897">
        <w:rPr>
          <w:sz w:val="12"/>
        </w:rPr>
        <w:t xml:space="preserve"> may be </w:t>
      </w:r>
      <w:r w:rsidRPr="00C51897">
        <w:rPr>
          <w:rStyle w:val="StyleUnderline"/>
          <w:highlight w:val="green"/>
        </w:rPr>
        <w:t xml:space="preserve">tackling what they </w:t>
      </w:r>
      <w:r w:rsidRPr="00C51897">
        <w:rPr>
          <w:rStyle w:val="Emphasis"/>
          <w:highlight w:val="green"/>
        </w:rPr>
        <w:t>perceive</w:t>
      </w:r>
      <w:r w:rsidRPr="00C51897">
        <w:rPr>
          <w:rStyle w:val="StyleUnderline"/>
          <w:highlight w:val="green"/>
        </w:rPr>
        <w:t xml:space="preserve"> as ‘too strong’</w:t>
      </w:r>
      <w:r w:rsidRPr="00AD7146">
        <w:rPr>
          <w:rStyle w:val="StyleUnderline"/>
        </w:rPr>
        <w:t xml:space="preserve"> </w:t>
      </w:r>
      <w:r w:rsidRPr="00C51897">
        <w:rPr>
          <w:rStyle w:val="StyleUnderline"/>
          <w:highlight w:val="green"/>
        </w:rPr>
        <w:t>labour rights</w:t>
      </w:r>
      <w:r w:rsidRPr="00C51897">
        <w:rPr>
          <w:sz w:val="12"/>
        </w:rPr>
        <w:t xml:space="preserve"> due to high levels of unionisation </w:t>
      </w:r>
      <w:r w:rsidRPr="00C51897">
        <w:rPr>
          <w:rStyle w:val="StyleUnderline"/>
          <w:highlight w:val="green"/>
        </w:rPr>
        <w:t>and</w:t>
      </w:r>
      <w:r w:rsidRPr="00C51897">
        <w:rPr>
          <w:sz w:val="12"/>
        </w:rPr>
        <w:t xml:space="preserve"> it may be that historically stronger </w:t>
      </w:r>
      <w:r w:rsidRPr="00AD7146">
        <w:rPr>
          <w:rStyle w:val="StyleUnderline"/>
        </w:rPr>
        <w:t xml:space="preserve">labour </w:t>
      </w:r>
      <w:r w:rsidRPr="00C51897">
        <w:rPr>
          <w:rStyle w:val="StyleUnderline"/>
          <w:highlight w:val="green"/>
        </w:rPr>
        <w:t>protections</w:t>
      </w:r>
      <w:r w:rsidRPr="00C51897">
        <w:rPr>
          <w:sz w:val="12"/>
        </w:rPr>
        <w:t xml:space="preserve"> in these states </w:t>
      </w:r>
      <w:r w:rsidRPr="00C51897">
        <w:rPr>
          <w:rStyle w:val="StyleUnderline"/>
          <w:highlight w:val="green"/>
        </w:rPr>
        <w:t xml:space="preserve">make it easier for legislatures to </w:t>
      </w:r>
      <w:r w:rsidRPr="00C51897">
        <w:rPr>
          <w:rStyle w:val="Emphasis"/>
          <w:highlight w:val="green"/>
        </w:rPr>
        <w:t>build political support</w:t>
      </w:r>
      <w:r w:rsidRPr="00C51897">
        <w:rPr>
          <w:rStyle w:val="StyleUnderline"/>
          <w:highlight w:val="green"/>
        </w:rPr>
        <w:t xml:space="preserve"> for</w:t>
      </w:r>
      <w:r w:rsidRPr="00AD7146">
        <w:rPr>
          <w:rStyle w:val="StyleUnderline"/>
        </w:rPr>
        <w:t xml:space="preserve"> </w:t>
      </w:r>
      <w:r w:rsidRPr="00C51897">
        <w:rPr>
          <w:rStyle w:val="StyleUnderline"/>
          <w:highlight w:val="green"/>
        </w:rPr>
        <w:t>pre-emptions</w:t>
      </w:r>
      <w:r w:rsidRPr="00C51897">
        <w:rPr>
          <w:sz w:val="12"/>
        </w:rPr>
        <w:t>. We now turn to the story of Wisconsin – the leader of 20th century progressive reforms that has become the poster child for undermining labour rights in the 21st century – as an example.</w:t>
      </w:r>
    </w:p>
    <w:p w14:paraId="4DA68484" w14:textId="77777777" w:rsidR="006C37C0" w:rsidRDefault="006C37C0" w:rsidP="006C37C0">
      <w:pPr>
        <w:rPr>
          <w:sz w:val="12"/>
        </w:rPr>
      </w:pPr>
      <w:r>
        <w:rPr>
          <w:sz w:val="12"/>
        </w:rPr>
        <w:t>[Paragraphs condensed. No text removed.]</w:t>
      </w:r>
    </w:p>
    <w:p w14:paraId="08369486" w14:textId="77777777" w:rsidR="006C37C0" w:rsidRPr="00C51897" w:rsidRDefault="006C37C0" w:rsidP="006C37C0">
      <w:pPr>
        <w:rPr>
          <w:sz w:val="2"/>
          <w:szCs w:val="2"/>
        </w:rPr>
      </w:pPr>
      <w:r w:rsidRPr="00C51897">
        <w:rPr>
          <w:sz w:val="2"/>
          <w:szCs w:val="2"/>
        </w:rPr>
        <w:t>Wisconsin: From the cradle to grave of progressivism? The Wisconsin story is an example of a state government undermining labour rights despite the long history of strong labour rights and pushback from the public (Buhle and Buhle, 2011; Peck, 2016). In particular, the story gives insights to help explain the unexpected finding from our quantitative model that Republican-controlled states with high unionisation rates pre-empt more labour protections. In 2011, Madison, Wisconsin (WI or ‘the state’) came into the international spotlight as large protests erupted against a bill shrinking benefits and union power of public employees. The strong pushback against the bill was seen as grassroots democracy at its best (Buhle and Buhle, 2011), while the eventual adoption of the bill was seen as evidence of the overwhelming power of conservative corporate actors (Kaufman, 2019). WI Governor Scott Walker (2011–2019; ‘Walker’) presented the ‘2011 Budget Repair Bill’ (Act 10 or ‘the bill’) just three months after being elected. Act 10 was presented as a solution to the public budget crisis. The bill affected broadly two areas relating to state and local employees: (1) benefits and wages of public workers and (2) the role and operation of public unions. In terms of benefits and wages, Act 10 capped wage increases of public employees to the rate of inflation and increased employee contributions for pensions and health insurance. In terms of the role and operation of public unions, Act 10 limited the scope of collective bargaining to wages (i.e. workplace safety, grievances, healthcare and benefits were no longer subject to collective bargaining), required public-sector unions to hold recertification elections every year, prohibited deduction of union dues from employee paycheques and allowed employees to remain members of a collective bargaining unit without paying a fee (known as ‘fair share’ fee). All provisions of Act 10 applied to state and local government employees, except state patrol and local police and firefighters. In short, Act 10 drained public unions of their resources (from union dues) and limited the benefits they can deliver to their members through collective bargaining. The strong pushback against Act 10 is what sparked the media interest, but the bill itself was also known as a bold move because it targeted union power in a state with a history of strong labour rights. The nation’s first worker’s compensation law (requiring employers to provide medical attention and compensation for a worker’s injury or death), unemployment insurance programme and collective bargaining for public employees all began in WI. In fact, the American Federation of State, County and Municipal Employees (AFSCME), the nation’s largest public service employees’ union, was founded in Madison, WI, in 1932. The state also has a history of progressivism and democracy. Much of the legis-lation that makes up the US social safety net, including social security and Medicare, was drafted by Wisconsinites. Even the state’s minimum wage legislation was unique in that the 1913 legislation uses the term ‘living wage’. Under Governor Robert La Follette (1901–1906; known as ‘Fighting Bob’ for his unwavering support of progressive reforms), the state adopted direct primaries and banned corporate donations to political candidates. The state is also known for its history of connecting academic research to create better public policies – dubbed the ‘Wisconsin Idea’. Thus, the introduction of Act 10 by Walker on 11 February 2011, came as a surprise to the public. The bill passed in record time – 24 days – but with much controversy. Republicans controlled both houses of the legislature (19–14 majority in Senate; 61–38 majority in Assembly) and supported the bill, but because it was a fiscal bill they needed a 20-member quorum in the Senate. Recognising this point of leverage, 14 Democratic senators disappeared in the middle of the night to delay the Senate’s vote on the bill. Large protests (largest crowd estimated at over 100,000 by The Wisconsin State Journal; Madison population approx. 250,000) against the bill continued for over a month with broad support from organised labour (including teachers, police officers, electricians, engineers, farmers, firefighters and teamsters) and the general public (Buhle and Buhle, 2011; Stein and Marley, 2013). Yet, none of these tactics were able to stop the bill. Cities in WI, however, were conflicted regarding pre-emption. According to the Ethics Commission, none of the three state-wide local government associations in Wisconsin (Wisconsin Counties Association, Wisconsin Towns Association, League of Wisconsin Municipalities) were major actors in the legislative process of Act 10. Because the pre-emptive focus was primarily on public-sector union power, this could strengthen local governments’ bargaining power vis-à-vis labour. In a time of austerity and reductions in both state aid and local government revenue-raising authority, WI municipalities might benefit from these reductions in labour power. While Madison, the most progressive city in the state and the site of most of the demonstrations, pushed a minimum wage increase in 2008 (Huizar and Lathrop, 2019), outside of Madison most cities in Wisconsin (a largely rural state) are conservative. The rhetoric supporting Act 10 was one of a public budget emergency and the bill certainly targeted public unions only. Walker’s battles with public-sector unions during his tenure as Milwaukee County Executive (2002–2010) seems to have foreshadowed this hostility to public unions. In fact, Walker’s campaign slogan was for smaller government –‘slash my pay; force department heads to reapply; try to make the County Board of Supervisors part time’– against the backdrop of incumbent Tom Ament (Milwaukee County Executive 1992–2002), under whose tenure county employee wages increased by 12% over four years, retirees cashed in unused sick days for as much as US$185,000, and retirement pay-outs were as high as US$1 million (Umhoefer, 2016). Walker’s message calling for a smaller government tapped into voters’ anger when ‘county beaches were polluted and largely left untended … the public safety net … fraying despite big property tax hikes and new sales tax’ (Umhoefer, 2016: 8). During his tenure as county executive, Walker negotiated a new deal with public unions to limit pension pay-outs for newly hired workers and he specifically points out, in his book, that public-sector unions are a problem because there is no market force to check public employees’ greed (Walker and Thiessen, 2014). But Walker’s intentions may have been more than just checking greedy bureaucrats. Critics and supporters of Act 10 agree that the elimination of automatic dues collection in the bill was the critical point of disagreement. Critics argue this was an attempt to starve the institutions (i.e. unions) that fuel resources (both financial and political) into the Democratic party (Kaufman, 2019). This would explain why Walker and Republican leaders were unwilling to compromise when unions agreed to accept increased pension and insurance costs in exchange for keeping their collective bargaining rights. However, a recording of Walker’s conversation with a big corporate donor shows Walker’s intentions were broader than just undermining public-sector unions. When the donor asked if there was any chance the state would become a right-to-work state, Walker answered, ‘The first step is, we’re going to deal with collective bargaining for all public employee unions’ (Marley, 2012). In the aftermath of Act 10, more bills that erode public and private labour rights have been passed in WI, but with less public attention and pushback than Act 10. In 2015, the state became the 25th right-to-work state (2015 WI Act 1) and repealed the prevailing wage for local (2015 WI Act 55) and state projects (2017 WI Act 59). In 2014, a group of low-wage workers and organisations advocating higher wages sued Walker based on the state’s long-standing living wage law. Their argument was that the current WI minimum wage (US$7.25) was below a living wage and thus a violation of state law. However, this lawsuit was dismissed after the legislature erased the ‘living wage’ language from the statute in the 2015 budget bill. In 2018, the state adopted a bill (2018 WI Act 327) that bars local governments from regulating wages and benefits, including paid leave. What is driving these conservative policies in a state with a long history of labour protections? Some point to the strong presence of ALEC in the state as a key driver. According to a 2012 report by the Center for Media and Democracy (CMD, 2012), 32 bills or budget provisions introduced in the 2011–2012 WI legislative session had similarities to ALEC model bills and 21 of these passed. The report also found that WI legislators had received over US$276,000 in campaign contributions from ALEC corporations since 2008, Walker alone received over US$406,000 in campaign contributions, and at least 49 legislators (of a total 132) are ALEC members. In fact, the report notes that WI’s Act 10 is very similar to two ALEC model bills: the Public Employee Freedom Act (which weakens collective bargaining) and Public Employer Payroll Deduction Policy Act (which bans automatic union dues collection). Walker was also a keynote speaker at the 2015 ALEC Conference. The billionaire Koch Brothers are the main funders of ALEC and some critics noted that the earlier version of Act 10 included a provision that made the sale of state-owned power plants easier (Section 44.16.896) and that the three largest power companies in WI (Flint Hills Resources, Koch Pipeline Company, The C. Reiss Coal Company) are all subsidiaries of Koch Industries (Ungar, 2011). The final version of Act 10 did not include this section, but it is unclear why, when and how this revision was made. Statistics already reflect Act 10’s damaging impact on unions in WI. According to data from the US Bureau of Labour Statistics, union membership in WI has seen the fastest decline since 2011 across the 50 states. In 2010, 355,000 WI workers were union members (14.2% of the workforce). In 2017, these figures were down to 230,000 workers (8.3% of the workforce). The three AFSCME councils in the state lost two of every three dues-paying members and finally merged into one council in 2015. Tax records show that revenues for one of the councils dropped from over US$5 million in 2010 to US$1.5 million in 2013 and lobbying dollars also dropped from over US$1 million in the 2011–2012 legislative session to US$166,495 in the 2015–2016 session (Beck, 2016). Data from the WI Department of Public Instruction show teacher turnover increased from 6.4% of teachers leaving the profession before Act 10 to 10.5%, and the percentage of teachers with less than five years of experience increased from 19.6% to 24.1%. While supporters of Act 10 point out that there have not been any dramatic changes to the quality of public services after Act 10, the WI electorate chose Democratic governor Tom Evers over Walker in the 2018 election. The transformation of WI from the cradle of progressivism to the poster child of union busting certainly happened under a Republican-controlled legislature and ALEC has significant influence in WI, as noted above. However, the already high levels of unionisation and labour protections also gave Republicans the rhetoric to present Act 10 as a necessity to the public. Cramer (2016) found that in a state with increasing inequality, people were resentful of public employees with stable jobs and benefits, and Walker was able to use that resentment to support his agenda. Push back, once more? Austerity policies and erosion of labour rights, especially in the public sector, became widespread after the GFC. In the USA, the undermining of labour rights is mostly carried out by subnational states pre-empting cities and weakening unions that champion progressive policies. In a system of federalism that privileges subnational state powers (Schragger, 2016), the future of progressive cities is limited. Even a state such as Wisconsin, with a strong progressive history and strong union power, has pre-empted four out of five local labour protections we measure in this study. As former Governor Walker claimed, ‘if it can happen in Wisconsin, it can happen anywhere’ (Walker and Thiessen, 2014: 260).</w:t>
      </w:r>
    </w:p>
    <w:p w14:paraId="30EC809E" w14:textId="77777777" w:rsidR="006C37C0" w:rsidRPr="00C51897" w:rsidRDefault="006C37C0" w:rsidP="006C37C0">
      <w:pPr>
        <w:rPr>
          <w:sz w:val="12"/>
        </w:rPr>
      </w:pPr>
      <w:r>
        <w:rPr>
          <w:sz w:val="12"/>
        </w:rPr>
        <w:t>[Paragraph Breaks Resume]</w:t>
      </w:r>
    </w:p>
    <w:p w14:paraId="7C0F001E" w14:textId="77777777" w:rsidR="006C37C0" w:rsidRPr="00C51897" w:rsidRDefault="006C37C0" w:rsidP="006C37C0">
      <w:pPr>
        <w:rPr>
          <w:sz w:val="12"/>
        </w:rPr>
      </w:pPr>
      <w:r w:rsidRPr="00AD7146">
        <w:rPr>
          <w:rStyle w:val="StyleUnderline"/>
        </w:rPr>
        <w:t>What is the potential for pushback?</w:t>
      </w:r>
      <w:r w:rsidRPr="00C51897">
        <w:rPr>
          <w:sz w:val="12"/>
        </w:rPr>
        <w:t xml:space="preserve"> </w:t>
      </w:r>
      <w:r w:rsidRPr="00AD7146">
        <w:rPr>
          <w:rStyle w:val="StyleUnderline"/>
        </w:rPr>
        <w:t xml:space="preserve">The goal of labour </w:t>
      </w:r>
      <w:r w:rsidRPr="00C51897">
        <w:rPr>
          <w:rStyle w:val="StyleUnderline"/>
          <w:highlight w:val="green"/>
        </w:rPr>
        <w:t>pre-emptions</w:t>
      </w:r>
      <w:r w:rsidRPr="00AD7146">
        <w:rPr>
          <w:rStyle w:val="StyleUnderline"/>
        </w:rPr>
        <w:t xml:space="preserve"> is to </w:t>
      </w:r>
      <w:r w:rsidRPr="00C51897">
        <w:rPr>
          <w:rStyle w:val="Emphasis"/>
          <w:highlight w:val="green"/>
        </w:rPr>
        <w:t>take away</w:t>
      </w:r>
      <w:r w:rsidRPr="00C51897">
        <w:rPr>
          <w:sz w:val="12"/>
        </w:rPr>
        <w:t xml:space="preserve"> </w:t>
      </w:r>
      <w:r w:rsidRPr="00AD7146">
        <w:rPr>
          <w:rStyle w:val="StyleUnderline"/>
        </w:rPr>
        <w:t xml:space="preserve">the </w:t>
      </w:r>
      <w:r w:rsidRPr="00C51897">
        <w:rPr>
          <w:rStyle w:val="StyleUnderline"/>
          <w:highlight w:val="green"/>
        </w:rPr>
        <w:t>rights, protections and</w:t>
      </w:r>
      <w:r w:rsidRPr="00AD7146">
        <w:rPr>
          <w:rStyle w:val="StyleUnderline"/>
        </w:rPr>
        <w:t xml:space="preserve"> </w:t>
      </w:r>
      <w:r w:rsidRPr="00C51897">
        <w:rPr>
          <w:sz w:val="12"/>
        </w:rPr>
        <w:t xml:space="preserve">the </w:t>
      </w:r>
      <w:r w:rsidRPr="00C51897">
        <w:rPr>
          <w:rStyle w:val="StyleUnderline"/>
          <w:highlight w:val="green"/>
        </w:rPr>
        <w:t>funds that enable</w:t>
      </w:r>
      <w:r w:rsidRPr="00AD7146">
        <w:rPr>
          <w:rStyle w:val="StyleUnderline"/>
        </w:rPr>
        <w:t xml:space="preserve"> progressive </w:t>
      </w:r>
      <w:r w:rsidRPr="00C51897">
        <w:rPr>
          <w:rStyle w:val="StyleUnderline"/>
          <w:highlight w:val="green"/>
        </w:rPr>
        <w:t>labour action</w:t>
      </w:r>
      <w:r w:rsidRPr="00C51897">
        <w:rPr>
          <w:sz w:val="12"/>
        </w:rPr>
        <w:t xml:space="preserve">. </w:t>
      </w:r>
      <w:r w:rsidRPr="00AD7146">
        <w:rPr>
          <w:rStyle w:val="StyleUnderline"/>
        </w:rPr>
        <w:t>By passing legislation at the level of the subnational state</w:t>
      </w:r>
      <w:r w:rsidRPr="00C51897">
        <w:rPr>
          <w:sz w:val="12"/>
        </w:rPr>
        <w:t xml:space="preserve">, </w:t>
      </w:r>
      <w:r w:rsidRPr="00AD7146">
        <w:rPr>
          <w:rStyle w:val="StyleUnderline"/>
        </w:rPr>
        <w:t>corporate coalitions have found the</w:t>
      </w:r>
      <w:r w:rsidRPr="00C51897">
        <w:rPr>
          <w:sz w:val="12"/>
        </w:rPr>
        <w:t xml:space="preserve"> </w:t>
      </w:r>
      <w:r w:rsidRPr="00AD7146">
        <w:rPr>
          <w:rStyle w:val="Emphasis"/>
        </w:rPr>
        <w:t>weak underbelly</w:t>
      </w:r>
      <w:r w:rsidRPr="00C51897">
        <w:rPr>
          <w:sz w:val="12"/>
        </w:rPr>
        <w:t xml:space="preserve"> </w:t>
      </w:r>
      <w:r w:rsidRPr="00AD7146">
        <w:rPr>
          <w:rStyle w:val="StyleUnderline"/>
        </w:rPr>
        <w:t>in the US federalist system</w:t>
      </w:r>
      <w:r w:rsidRPr="00C51897">
        <w:rPr>
          <w:sz w:val="12"/>
        </w:rPr>
        <w:t xml:space="preserve"> (Kim and Warner, 2018). Cities are leading the effort to improve labour rights across the nation (Doussard, 2015) but ALEC is using the subnational state to push pre-emptions on labour power. And it is working.</w:t>
      </w:r>
    </w:p>
    <w:p w14:paraId="66846D1E" w14:textId="77777777" w:rsidR="006C37C0" w:rsidRPr="00C51897" w:rsidRDefault="006C37C0" w:rsidP="006C37C0">
      <w:pPr>
        <w:rPr>
          <w:sz w:val="12"/>
        </w:rPr>
      </w:pPr>
      <w:r w:rsidRPr="00C51897">
        <w:rPr>
          <w:sz w:val="12"/>
        </w:rPr>
        <w:t xml:space="preserve">But where one door closes, another opens. In 2018 and 2019 we have seen major teacher strikes in large cities such as Los Angeles and Chicago but also in states known for being more conservative – Colorado, Oklahoma, West Virginia and Louisiana. These are victories of progressive pushback. But teachers are more visible to the public – through the children they teach – than most local government or low-wage employees. Agency is relational and context matters (Coe and Jordhus-Lier, 2010). Progressive coalitions are building a social movement for change but they have an uphill battle as </w:t>
      </w:r>
      <w:r w:rsidRPr="00C51897">
        <w:rPr>
          <w:rStyle w:val="StyleUnderline"/>
          <w:highlight w:val="green"/>
        </w:rPr>
        <w:t xml:space="preserve">state pre-emption </w:t>
      </w:r>
      <w:r w:rsidRPr="00C51897">
        <w:rPr>
          <w:rStyle w:val="Emphasis"/>
          <w:highlight w:val="green"/>
        </w:rPr>
        <w:t>limits city authority and labour rights</w:t>
      </w:r>
      <w:r w:rsidRPr="00C51897">
        <w:rPr>
          <w:sz w:val="12"/>
        </w:rPr>
        <w:t xml:space="preserve">. Lafer (2017) argued that </w:t>
      </w:r>
      <w:r w:rsidRPr="00AD7146">
        <w:rPr>
          <w:rStyle w:val="StyleUnderline"/>
        </w:rPr>
        <w:t>state pre-emptions are about</w:t>
      </w:r>
      <w:r w:rsidRPr="00C51897">
        <w:rPr>
          <w:sz w:val="12"/>
        </w:rPr>
        <w:t xml:space="preserve"> </w:t>
      </w:r>
      <w:r w:rsidRPr="00AD7146">
        <w:rPr>
          <w:rStyle w:val="Emphasis"/>
        </w:rPr>
        <w:t>shrinking</w:t>
      </w:r>
      <w:r w:rsidRPr="00C51897">
        <w:rPr>
          <w:sz w:val="12"/>
        </w:rPr>
        <w:t xml:space="preserve"> citizen </w:t>
      </w:r>
      <w:r w:rsidRPr="00AD7146">
        <w:rPr>
          <w:rStyle w:val="Emphasis"/>
        </w:rPr>
        <w:t>expectations</w:t>
      </w:r>
      <w:r w:rsidRPr="00C51897">
        <w:rPr>
          <w:sz w:val="12"/>
        </w:rPr>
        <w:t xml:space="preserve"> </w:t>
      </w:r>
      <w:r w:rsidRPr="00AD7146">
        <w:rPr>
          <w:rStyle w:val="StyleUnderline"/>
        </w:rPr>
        <w:t>of the state</w:t>
      </w:r>
      <w:r w:rsidRPr="00C51897">
        <w:rPr>
          <w:sz w:val="12"/>
        </w:rPr>
        <w:t xml:space="preserve">. It seems </w:t>
      </w:r>
      <w:r w:rsidRPr="00C51897">
        <w:rPr>
          <w:rStyle w:val="StyleUnderline"/>
          <w:highlight w:val="green"/>
        </w:rPr>
        <w:t xml:space="preserve">the tool is </w:t>
      </w:r>
      <w:r w:rsidRPr="00C51897">
        <w:rPr>
          <w:rStyle w:val="Emphasis"/>
          <w:highlight w:val="green"/>
        </w:rPr>
        <w:t>powerful</w:t>
      </w:r>
      <w:r w:rsidRPr="00AD7146">
        <w:rPr>
          <w:rStyle w:val="StyleUnderline"/>
        </w:rPr>
        <w:t xml:space="preserve"> enough </w:t>
      </w:r>
      <w:r w:rsidRPr="00C51897">
        <w:rPr>
          <w:rStyle w:val="StyleUnderline"/>
          <w:highlight w:val="green"/>
        </w:rPr>
        <w:t>that</w:t>
      </w:r>
      <w:r w:rsidRPr="00C51897">
        <w:rPr>
          <w:sz w:val="12"/>
        </w:rPr>
        <w:t xml:space="preserve"> even when the expectations are high (as in Wisconsin) and even in contexts of high decentralisation and city autonomy, as in the USA, </w:t>
      </w:r>
      <w:r w:rsidRPr="00AD7146">
        <w:rPr>
          <w:rStyle w:val="StyleUnderline"/>
        </w:rPr>
        <w:t xml:space="preserve">pre-emption can be a tool to </w:t>
      </w:r>
      <w:r w:rsidRPr="00C51897">
        <w:rPr>
          <w:rStyle w:val="StyleUnderline"/>
          <w:highlight w:val="green"/>
        </w:rPr>
        <w:t xml:space="preserve">stifle </w:t>
      </w:r>
      <w:r w:rsidRPr="00C51897">
        <w:rPr>
          <w:rStyle w:val="Emphasis"/>
          <w:highlight w:val="green"/>
        </w:rPr>
        <w:t>both labour and city action</w:t>
      </w:r>
      <w:r w:rsidRPr="00C51897">
        <w:rPr>
          <w:sz w:val="12"/>
        </w:rPr>
        <w:t>.</w:t>
      </w:r>
    </w:p>
    <w:p w14:paraId="015AF93C" w14:textId="77777777" w:rsidR="006C37C0" w:rsidRDefault="006C37C0" w:rsidP="006C37C0"/>
    <w:p w14:paraId="1A182467" w14:textId="77777777" w:rsidR="006C37C0" w:rsidRPr="0037310E" w:rsidRDefault="006C37C0" w:rsidP="006C37C0">
      <w:pPr>
        <w:pStyle w:val="Heading4"/>
      </w:pPr>
      <w:r>
        <w:rPr/>
        <w:t xml:space="preserve">Only </w:t>
      </w:r>
      <w:r>
        <w:rPr>
          <w:u w:val="single"/>
        </w:rPr>
        <w:t>active localism</w:t>
      </w:r>
      <w:r w:rsidRPr="009A4420">
        <w:rPr/>
        <w:t xml:space="preserve"> </w:t>
      </w:r>
      <w:r>
        <w:rPr/>
        <w:t xml:space="preserve">is able to resolve </w:t>
      </w:r>
      <w:r>
        <w:rPr>
          <w:u w:val="single"/>
        </w:rPr>
        <w:t>existential</w:t>
      </w:r>
      <w:r>
        <w:rPr/>
        <w:t xml:space="preserve"> risks---</w:t>
      </w:r>
      <w:r w:rsidRPr="009A4420">
        <w:rPr>
          <w:b w:val="0"/>
          <w:bCs/>
        </w:rPr>
        <w:t xml:space="preserve">it informs both </w:t>
      </w:r>
      <w:r w:rsidRPr="009A4420">
        <w:rPr>
          <w:b w:val="0"/>
          <w:bCs/>
          <w:u w:val="single"/>
        </w:rPr>
        <w:t>federal</w:t>
      </w:r>
      <w:r w:rsidRPr="009A4420">
        <w:rPr>
          <w:b w:val="0"/>
          <w:bCs/>
        </w:rPr>
        <w:t xml:space="preserve"> and </w:t>
      </w:r>
      <w:r w:rsidRPr="009A4420">
        <w:rPr>
          <w:b w:val="0"/>
          <w:bCs/>
          <w:u w:val="single"/>
        </w:rPr>
        <w:t>global</w:t>
      </w:r>
      <w:r w:rsidRPr="009A4420">
        <w:rPr>
          <w:b w:val="0"/>
          <w:bCs/>
        </w:rPr>
        <w:t xml:space="preserve"> policy</w:t>
      </w:r>
    </w:p>
    <w:p w14:paraId="2B394056" w14:textId="77777777" w:rsidR="006C37C0" w:rsidRDefault="006C37C0" w:rsidP="006C37C0">
      <w:r w:rsidRPr="009635BF">
        <w:rPr>
          <w:rStyle w:val="Style13ptBold"/>
        </w:rPr>
        <w:t>Murray 19</w:t>
      </w:r>
      <w:r>
        <w:rPr/>
        <w:t xml:space="preserve"> [Ashley Murray, D.C. Bureau Chief at the Pittsburgh Post-Gazette, MA Media Communication, specialization in Environmental Journalism, Point Park University; </w:t>
      </w:r>
      <w:r w:rsidRPr="001A3415">
        <w:rPr>
          <w:rStyle w:val="Style13ptBold"/>
        </w:rPr>
        <w:t>internally quoting</w:t>
      </w:r>
      <w:r>
        <w:rPr/>
        <w:t xml:space="preserve"> Joseph Sabino </w:t>
      </w:r>
      <w:r w:rsidRPr="002D3D8B">
        <w:rPr>
          <w:rStyle w:val="Style13ptBold"/>
        </w:rPr>
        <w:t>Mistick</w:t>
      </w:r>
      <w:r>
        <w:rPr/>
        <w:t xml:space="preserve">, Duquesne University law professor, and George </w:t>
      </w:r>
      <w:r w:rsidRPr="002D3D8B">
        <w:rPr>
          <w:rStyle w:val="Style13ptBold"/>
        </w:rPr>
        <w:t>Dougherty</w:t>
      </w:r>
      <w:r>
        <w:rPr/>
        <w:t>, University of Pittsburgh public administration professor; “Sticking their tongue out and sticking their nose in -- cities try to tackle social issues,” Pittsburgh Post-Gazette, 6-2-2019, https://www.post-gazette.com/local/city/2019/06/02/Is-action-at-the-city-level-a-trend-Experts-and-mayors-say-yes-and-no/stories/201906020044]</w:t>
      </w:r>
    </w:p>
    <w:p w14:paraId="4E65FC12" w14:textId="77777777" w:rsidR="006C37C0" w:rsidRPr="009A4420" w:rsidRDefault="006C37C0" w:rsidP="006C37C0">
      <w:pPr>
        <w:rPr>
          <w:sz w:val="12"/>
        </w:rPr>
      </w:pPr>
      <w:r w:rsidRPr="009A4420">
        <w:rPr>
          <w:sz w:val="12"/>
        </w:rPr>
        <w:t xml:space="preserve">Mayor Bill Peduto sat alongside business, nonprofit and education leaders at Carnegie Mellon University in April to talk about </w:t>
      </w:r>
      <w:r w:rsidRPr="00230D07">
        <w:rPr>
          <w:rStyle w:val="StyleUnderline"/>
        </w:rPr>
        <w:t>the role</w:t>
      </w:r>
      <w:r w:rsidRPr="009A4420">
        <w:rPr>
          <w:sz w:val="12"/>
        </w:rPr>
        <w:t xml:space="preserve"> that </w:t>
      </w:r>
      <w:r w:rsidRPr="0068726C">
        <w:rPr>
          <w:rStyle w:val="Emphasis"/>
          <w:highlight w:val="green"/>
        </w:rPr>
        <w:t>cities</w:t>
      </w:r>
      <w:r w:rsidRPr="0068726C">
        <w:rPr>
          <w:rStyle w:val="StyleUnderline"/>
          <w:highlight w:val="green"/>
        </w:rPr>
        <w:t xml:space="preserve"> can</w:t>
      </w:r>
      <w:r w:rsidRPr="00230D07">
        <w:rPr>
          <w:rStyle w:val="StyleUnderline"/>
        </w:rPr>
        <w:t xml:space="preserve"> play</w:t>
      </w:r>
      <w:r w:rsidRPr="009A4420">
        <w:rPr>
          <w:sz w:val="12"/>
        </w:rPr>
        <w:t xml:space="preserve"> — </w:t>
      </w:r>
      <w:r w:rsidRPr="00230D07">
        <w:rPr>
          <w:rStyle w:val="StyleUnderline"/>
        </w:rPr>
        <w:t>in</w:t>
      </w:r>
      <w:r w:rsidRPr="009A4420">
        <w:rPr>
          <w:sz w:val="12"/>
        </w:rPr>
        <w:t xml:space="preserve"> basically, </w:t>
      </w:r>
      <w:r w:rsidRPr="0068726C">
        <w:rPr>
          <w:rStyle w:val="Emphasis"/>
          <w:highlight w:val="green"/>
        </w:rPr>
        <w:t>sav</w:t>
      </w:r>
      <w:r w:rsidRPr="00230D07">
        <w:rPr>
          <w:rStyle w:val="Emphasis"/>
        </w:rPr>
        <w:t xml:space="preserve">ing </w:t>
      </w:r>
      <w:r w:rsidRPr="0068726C">
        <w:rPr>
          <w:rStyle w:val="Emphasis"/>
          <w:highlight w:val="green"/>
        </w:rPr>
        <w:t>the planet</w:t>
      </w:r>
      <w:r w:rsidRPr="009A4420">
        <w:rPr>
          <w:sz w:val="12"/>
        </w:rPr>
        <w:t>.</w:t>
      </w:r>
    </w:p>
    <w:p w14:paraId="3984120C" w14:textId="77777777" w:rsidR="006C37C0" w:rsidRPr="009A4420" w:rsidRDefault="006C37C0" w:rsidP="006C37C0">
      <w:pPr>
        <w:rPr>
          <w:sz w:val="12"/>
        </w:rPr>
      </w:pPr>
      <w:r w:rsidRPr="009A4420">
        <w:rPr>
          <w:sz w:val="12"/>
        </w:rPr>
        <w:t xml:space="preserve">The panel discussion focused on the United Nations Sustainable Development Goals, 17 areas to be accomplished by 2030, </w:t>
      </w:r>
      <w:r w:rsidRPr="0068726C">
        <w:rPr>
          <w:rStyle w:val="StyleUnderline"/>
          <w:highlight w:val="green"/>
        </w:rPr>
        <w:t>including</w:t>
      </w:r>
      <w:r w:rsidRPr="00043139">
        <w:rPr>
          <w:rStyle w:val="StyleUnderline"/>
        </w:rPr>
        <w:t xml:space="preserve"> no </w:t>
      </w:r>
      <w:r w:rsidRPr="0068726C">
        <w:rPr>
          <w:rStyle w:val="Emphasis"/>
          <w:highlight w:val="green"/>
        </w:rPr>
        <w:t>poverty</w:t>
      </w:r>
      <w:r w:rsidRPr="00043139">
        <w:rPr>
          <w:rStyle w:val="StyleUnderline"/>
        </w:rPr>
        <w:t xml:space="preserve">; zero </w:t>
      </w:r>
      <w:r w:rsidRPr="0068726C">
        <w:rPr>
          <w:rStyle w:val="Emphasis"/>
          <w:highlight w:val="green"/>
        </w:rPr>
        <w:t>hunger</w:t>
      </w:r>
      <w:r w:rsidRPr="00043139">
        <w:rPr>
          <w:rStyle w:val="StyleUnderline"/>
        </w:rPr>
        <w:t xml:space="preserve">; gender </w:t>
      </w:r>
      <w:r w:rsidRPr="0068726C">
        <w:rPr>
          <w:rStyle w:val="Emphasis"/>
          <w:highlight w:val="green"/>
        </w:rPr>
        <w:t>equality</w:t>
      </w:r>
      <w:r w:rsidRPr="00043139">
        <w:rPr>
          <w:rStyle w:val="StyleUnderline"/>
        </w:rPr>
        <w:t xml:space="preserve">; decent work and economic growth; </w:t>
      </w:r>
      <w:r w:rsidRPr="006A335C">
        <w:rPr>
          <w:rStyle w:val="StyleUnderline"/>
        </w:rPr>
        <w:t xml:space="preserve">and </w:t>
      </w:r>
      <w:r w:rsidRPr="0068726C">
        <w:rPr>
          <w:rStyle w:val="Emphasis"/>
          <w:highlight w:val="green"/>
        </w:rPr>
        <w:t>sustainable cities</w:t>
      </w:r>
      <w:r w:rsidRPr="009A4420">
        <w:rPr>
          <w:sz w:val="12"/>
        </w:rPr>
        <w:t>.</w:t>
      </w:r>
    </w:p>
    <w:p w14:paraId="1AB52DE1" w14:textId="77777777" w:rsidR="006C37C0" w:rsidRPr="009A4420" w:rsidRDefault="006C37C0" w:rsidP="006C37C0">
      <w:pPr>
        <w:rPr>
          <w:sz w:val="12"/>
        </w:rPr>
      </w:pPr>
      <w:r w:rsidRPr="009A4420">
        <w:rPr>
          <w:sz w:val="12"/>
        </w:rPr>
        <w:t>“</w:t>
      </w:r>
      <w:r w:rsidRPr="009635BF">
        <w:rPr>
          <w:rStyle w:val="StyleUnderline"/>
        </w:rPr>
        <w:t xml:space="preserve">There’s been an amazing shift over the past 10 years in the role of cities in addressing major issues, whether </w:t>
      </w:r>
      <w:r w:rsidRPr="0068726C">
        <w:rPr>
          <w:rStyle w:val="Emphasis"/>
          <w:highlight w:val="green"/>
        </w:rPr>
        <w:t>climate change</w:t>
      </w:r>
      <w:r w:rsidRPr="0068726C">
        <w:rPr>
          <w:rStyle w:val="StyleUnderline"/>
          <w:highlight w:val="green"/>
        </w:rPr>
        <w:t xml:space="preserve"> or</w:t>
      </w:r>
      <w:r w:rsidRPr="009A4420">
        <w:rPr>
          <w:sz w:val="12"/>
        </w:rPr>
        <w:t xml:space="preserve"> [the] </w:t>
      </w:r>
      <w:r w:rsidRPr="0068726C">
        <w:rPr>
          <w:rStyle w:val="Emphasis"/>
          <w:highlight w:val="green"/>
        </w:rPr>
        <w:t>refugee</w:t>
      </w:r>
      <w:r w:rsidRPr="004C1760">
        <w:rPr>
          <w:rStyle w:val="Emphasis"/>
        </w:rPr>
        <w:t xml:space="preserve"> crisi</w:t>
      </w:r>
      <w:r w:rsidRPr="0068726C">
        <w:rPr>
          <w:rStyle w:val="Emphasis"/>
          <w:highlight w:val="green"/>
        </w:rPr>
        <w:t>s</w:t>
      </w:r>
      <w:r w:rsidRPr="009A4420">
        <w:rPr>
          <w:sz w:val="12"/>
        </w:rPr>
        <w:t>,” Mr. Peduto said. “</w:t>
      </w:r>
      <w:r w:rsidRPr="009635BF">
        <w:rPr>
          <w:rStyle w:val="StyleUnderline"/>
        </w:rPr>
        <w:t xml:space="preserve">Organizations, maybe not federal governments, understand that </w:t>
      </w:r>
      <w:r w:rsidRPr="0068726C">
        <w:rPr>
          <w:rStyle w:val="Emphasis"/>
          <w:highlight w:val="green"/>
        </w:rPr>
        <w:t>solutions lie at the local level</w:t>
      </w:r>
      <w:r w:rsidRPr="009A4420">
        <w:rPr>
          <w:sz w:val="12"/>
        </w:rPr>
        <w:t>.”</w:t>
      </w:r>
    </w:p>
    <w:p w14:paraId="33ADCA36" w14:textId="77777777" w:rsidR="006C37C0" w:rsidRPr="009A4420" w:rsidRDefault="006C37C0" w:rsidP="006C37C0">
      <w:pPr>
        <w:rPr>
          <w:sz w:val="12"/>
          <w:szCs w:val="16"/>
        </w:rPr>
      </w:pPr>
      <w:r w:rsidRPr="009A4420">
        <w:rPr>
          <w:sz w:val="12"/>
          <w:szCs w:val="16"/>
        </w:rPr>
        <w:t>Cities have been flexing their muscles.</w:t>
      </w:r>
    </w:p>
    <w:p w14:paraId="2D33394F" w14:textId="77777777" w:rsidR="006C37C0" w:rsidRPr="009A4420" w:rsidRDefault="006C37C0" w:rsidP="006C37C0">
      <w:pPr>
        <w:rPr>
          <w:sz w:val="12"/>
          <w:szCs w:val="16"/>
        </w:rPr>
      </w:pPr>
      <w:r w:rsidRPr="009A4420">
        <w:rPr>
          <w:sz w:val="12"/>
          <w:szCs w:val="16"/>
        </w:rPr>
        <w:t>Albuquerque, N.M., raised the minimum wage to $8.20. Georgetown, Texas, only buys renewable energy. Minneapolis mandates paid sick leave for businesses with six or more employees. Cuyahoga County, Ohio, voted last week to ban plastic bags. And dozens of cities are refusing to aid federal law enforcement on matters of immigration, becoming so-called “sanctuary cities.”</w:t>
      </w:r>
    </w:p>
    <w:p w14:paraId="212A4E50" w14:textId="77777777" w:rsidR="006C37C0" w:rsidRPr="009A4420" w:rsidRDefault="006C37C0" w:rsidP="006C37C0">
      <w:pPr>
        <w:rPr>
          <w:sz w:val="12"/>
        </w:rPr>
      </w:pPr>
      <w:r w:rsidRPr="005D22AB">
        <w:rPr>
          <w:rStyle w:val="StyleUnderline"/>
        </w:rPr>
        <w:t>Law and municipal government experts say that cities “sticking their tongue out” at state and federal government is nothing new</w:t>
      </w:r>
      <w:r w:rsidRPr="009A4420">
        <w:rPr>
          <w:sz w:val="12"/>
        </w:rPr>
        <w:t>.</w:t>
      </w:r>
    </w:p>
    <w:p w14:paraId="6F0B18E5" w14:textId="77777777" w:rsidR="006C37C0" w:rsidRPr="009A4420" w:rsidRDefault="006C37C0" w:rsidP="006C37C0">
      <w:pPr>
        <w:rPr>
          <w:sz w:val="12"/>
        </w:rPr>
      </w:pPr>
      <w:r w:rsidRPr="009A4420">
        <w:rPr>
          <w:sz w:val="12"/>
        </w:rPr>
        <w:t xml:space="preserve">Others see a trend that is wasting taxpayer money </w:t>
      </w:r>
      <w:r w:rsidRPr="004956FF">
        <w:rPr>
          <w:rStyle w:val="StyleUnderline"/>
        </w:rPr>
        <w:t>as cities like Pittsburgh take bold political stances that end up in drawn-out legal battles</w:t>
      </w:r>
      <w:r w:rsidRPr="009A4420">
        <w:rPr>
          <w:sz w:val="12"/>
        </w:rPr>
        <w:t xml:space="preserve">. While jockeying between levels of government is characteristic of a federalist system, critics argue that </w:t>
      </w:r>
      <w:r w:rsidRPr="005D22AB">
        <w:rPr>
          <w:rStyle w:val="StyleUnderline"/>
        </w:rPr>
        <w:t>state power over cities is settled law</w:t>
      </w:r>
      <w:r w:rsidRPr="009A4420">
        <w:rPr>
          <w:sz w:val="12"/>
        </w:rPr>
        <w:t>.</w:t>
      </w:r>
    </w:p>
    <w:p w14:paraId="17C6EE1F" w14:textId="77777777" w:rsidR="006C37C0" w:rsidRPr="009A4420" w:rsidRDefault="006C37C0" w:rsidP="006C37C0">
      <w:pPr>
        <w:rPr>
          <w:sz w:val="12"/>
          <w:szCs w:val="8"/>
        </w:rPr>
      </w:pPr>
      <w:r w:rsidRPr="009A4420">
        <w:rPr>
          <w:sz w:val="12"/>
          <w:szCs w:val="8"/>
        </w:rPr>
        <w:t>Pittsburgh's progressive agenda</w:t>
      </w:r>
    </w:p>
    <w:p w14:paraId="45A9E883" w14:textId="77777777" w:rsidR="006C37C0" w:rsidRPr="009A4420" w:rsidRDefault="006C37C0" w:rsidP="006C37C0">
      <w:pPr>
        <w:rPr>
          <w:sz w:val="12"/>
          <w:szCs w:val="8"/>
        </w:rPr>
      </w:pPr>
      <w:r w:rsidRPr="009A4420">
        <w:rPr>
          <w:sz w:val="12"/>
          <w:szCs w:val="8"/>
        </w:rPr>
        <w:t>Since taking the reins in 2014, the Peduto administration has prioritized networking with other cities, joining up with the Rockefeller Foundation's 100 Resilient Cities.</w:t>
      </w:r>
    </w:p>
    <w:p w14:paraId="2249CDD9" w14:textId="77777777" w:rsidR="006C37C0" w:rsidRPr="009A4420" w:rsidRDefault="006C37C0" w:rsidP="006C37C0">
      <w:pPr>
        <w:rPr>
          <w:sz w:val="12"/>
          <w:szCs w:val="8"/>
        </w:rPr>
      </w:pPr>
      <w:r w:rsidRPr="009A4420">
        <w:rPr>
          <w:sz w:val="12"/>
          <w:szCs w:val="8"/>
        </w:rPr>
        <w:t>Mr. Peduto attended the U.N. climate conference in Poland in December; in April, he spoke on gun reform at the U.S. Conference of Mayors in Ohio.</w:t>
      </w:r>
    </w:p>
    <w:p w14:paraId="046AB2A9" w14:textId="77777777" w:rsidR="006C37C0" w:rsidRPr="009A4420" w:rsidRDefault="006C37C0" w:rsidP="006C37C0">
      <w:pPr>
        <w:rPr>
          <w:sz w:val="12"/>
          <w:szCs w:val="8"/>
        </w:rPr>
      </w:pPr>
      <w:r w:rsidRPr="009A4420">
        <w:rPr>
          <w:sz w:val="12"/>
          <w:szCs w:val="8"/>
        </w:rPr>
        <w:t>But  several items on his progressive agenda have been challenged.</w:t>
      </w:r>
    </w:p>
    <w:p w14:paraId="0C54B30C" w14:textId="77777777" w:rsidR="006C37C0" w:rsidRPr="009A4420" w:rsidRDefault="006C37C0" w:rsidP="006C37C0">
      <w:pPr>
        <w:rPr>
          <w:sz w:val="12"/>
          <w:szCs w:val="8"/>
        </w:rPr>
      </w:pPr>
      <w:r w:rsidRPr="009A4420">
        <w:rPr>
          <w:sz w:val="12"/>
          <w:szCs w:val="8"/>
        </w:rPr>
        <w:t>Pittsburgh currently is mired in lawsuits over restrictions on firearms and requiring businesses to offer paid sick leave and landlords to accept federal low-income housing vouchers.</w:t>
      </w:r>
    </w:p>
    <w:p w14:paraId="286588EF" w14:textId="77777777" w:rsidR="006C37C0" w:rsidRPr="009A4420" w:rsidRDefault="006C37C0" w:rsidP="006C37C0">
      <w:pPr>
        <w:rPr>
          <w:sz w:val="12"/>
          <w:szCs w:val="8"/>
        </w:rPr>
      </w:pPr>
      <w:r w:rsidRPr="009A4420">
        <w:rPr>
          <w:sz w:val="12"/>
          <w:szCs w:val="8"/>
        </w:rPr>
        <w:t>“I stood up and said wait a minute, City of Pittsburgh, you don’t have the authority,” said the Apartment Association of Metropolitan Pittsburgh’s Jim Eichenlaub.</w:t>
      </w:r>
    </w:p>
    <w:p w14:paraId="5A430DCB" w14:textId="77777777" w:rsidR="006C37C0" w:rsidRPr="009A4420" w:rsidRDefault="006C37C0" w:rsidP="006C37C0">
      <w:pPr>
        <w:rPr>
          <w:sz w:val="12"/>
          <w:szCs w:val="8"/>
        </w:rPr>
      </w:pPr>
      <w:r w:rsidRPr="009A4420">
        <w:rPr>
          <w:sz w:val="12"/>
          <w:szCs w:val="8"/>
        </w:rPr>
        <w:t>His organization won two lower court rulings against the city’s ordinance that told landlords they had to accept federal Section 8 vouchers. The city has appealed the ruling to the Pennsylvania Supreme Court.</w:t>
      </w:r>
    </w:p>
    <w:p w14:paraId="5974FDD6" w14:textId="77777777" w:rsidR="006C37C0" w:rsidRPr="009A4420" w:rsidRDefault="006C37C0" w:rsidP="006C37C0">
      <w:pPr>
        <w:rPr>
          <w:sz w:val="12"/>
          <w:szCs w:val="8"/>
        </w:rPr>
      </w:pPr>
      <w:r w:rsidRPr="009A4420">
        <w:rPr>
          <w:sz w:val="12"/>
          <w:szCs w:val="8"/>
        </w:rPr>
        <w:t>Meanwhile, the state’s highest court has yet to rule on the city’s paid sick leave ordinance; it heard arguments in the fall of 2018.</w:t>
      </w:r>
    </w:p>
    <w:p w14:paraId="783AD374" w14:textId="77777777" w:rsidR="006C37C0" w:rsidRPr="009A4420" w:rsidRDefault="006C37C0" w:rsidP="006C37C0">
      <w:pPr>
        <w:rPr>
          <w:sz w:val="12"/>
          <w:szCs w:val="8"/>
        </w:rPr>
      </w:pPr>
      <w:r w:rsidRPr="009A4420">
        <w:rPr>
          <w:sz w:val="12"/>
          <w:szCs w:val="8"/>
        </w:rPr>
        <w:t>The city invited several more legal challenges in April when it passed three gun-control ordinances. Council members Corey O’Connor and Erika Strassburger wrote the laws in conjunction with the mayor’s office, just seven weeks after a gunman killed 11 people at the Tree of Life synagogue.</w:t>
      </w:r>
    </w:p>
    <w:p w14:paraId="03CF0BBF" w14:textId="77777777" w:rsidR="006C37C0" w:rsidRPr="009A4420" w:rsidRDefault="006C37C0" w:rsidP="006C37C0">
      <w:pPr>
        <w:rPr>
          <w:sz w:val="12"/>
          <w:szCs w:val="8"/>
        </w:rPr>
      </w:pPr>
      <w:r w:rsidRPr="009A4420">
        <w:rPr>
          <w:sz w:val="12"/>
          <w:szCs w:val="8"/>
        </w:rPr>
        <w:t>Local, state and national gun-rights groups, including the National Rifle Association, filed multiple lawsuits, pointing to Pennsylvania law that prohibits local governments from regulating firearms.</w:t>
      </w:r>
    </w:p>
    <w:p w14:paraId="39024294" w14:textId="77777777" w:rsidR="006C37C0" w:rsidRPr="009A4420" w:rsidRDefault="006C37C0" w:rsidP="006C37C0">
      <w:pPr>
        <w:rPr>
          <w:sz w:val="12"/>
          <w:szCs w:val="8"/>
        </w:rPr>
      </w:pPr>
      <w:r w:rsidRPr="009A4420">
        <w:rPr>
          <w:sz w:val="12"/>
          <w:szCs w:val="8"/>
        </w:rPr>
        <w:t>Mr. Peduto vows that the city will take the fight all the way to the U.S. Supreme Court.</w:t>
      </w:r>
    </w:p>
    <w:p w14:paraId="26C0F757" w14:textId="77777777" w:rsidR="006C37C0" w:rsidRPr="009A4420" w:rsidRDefault="006C37C0" w:rsidP="006C37C0">
      <w:pPr>
        <w:rPr>
          <w:sz w:val="12"/>
        </w:rPr>
      </w:pPr>
      <w:r w:rsidRPr="009A4420">
        <w:rPr>
          <w:sz w:val="12"/>
        </w:rPr>
        <w:t xml:space="preserve">“We go through these periods in which cities choose to make political statements by adopting laws that they should know full well they do not have the authority to adopt,” </w:t>
      </w:r>
      <w:r w:rsidRPr="00651715">
        <w:rPr>
          <w:rStyle w:val="StyleUnderline"/>
        </w:rPr>
        <w:t>said Joseph Sabino Mistick, Duquesne University law professor and former Allegheny County and City of Pittsburgh employee</w:t>
      </w:r>
      <w:r w:rsidRPr="009A4420">
        <w:rPr>
          <w:sz w:val="12"/>
        </w:rPr>
        <w:t>.</w:t>
      </w:r>
    </w:p>
    <w:p w14:paraId="53DD9AB2" w14:textId="77777777" w:rsidR="006C37C0" w:rsidRPr="009A4420" w:rsidRDefault="006C37C0" w:rsidP="006C37C0">
      <w:pPr>
        <w:rPr>
          <w:sz w:val="12"/>
          <w:szCs w:val="16"/>
        </w:rPr>
      </w:pPr>
      <w:r w:rsidRPr="009A4420">
        <w:rPr>
          <w:sz w:val="12"/>
          <w:szCs w:val="16"/>
        </w:rPr>
        <w:t>“We’re seeing that quite a bit in Pittsburgh. They are political statements, ideology statements. From a common sense point of view, some of them are quite appealing, but they, in many cases, are just not legal,” he said. “… When they do that, it’s not without consequences and cost to the taxpayers.”</w:t>
      </w:r>
    </w:p>
    <w:p w14:paraId="7784938D" w14:textId="77777777" w:rsidR="006C37C0" w:rsidRPr="009A4420" w:rsidRDefault="006C37C0" w:rsidP="006C37C0">
      <w:pPr>
        <w:rPr>
          <w:sz w:val="12"/>
          <w:szCs w:val="16"/>
        </w:rPr>
      </w:pPr>
      <w:r w:rsidRPr="009A4420">
        <w:rPr>
          <w:sz w:val="12"/>
          <w:szCs w:val="16"/>
        </w:rPr>
        <w:t>(The city maintains it’s receiving pro bono legal representation from the national gun-control advocacy group Everytown for Gun Safety.)</w:t>
      </w:r>
    </w:p>
    <w:p w14:paraId="341D6FD9" w14:textId="77777777" w:rsidR="006C37C0" w:rsidRPr="009A4420" w:rsidRDefault="006C37C0" w:rsidP="006C37C0">
      <w:pPr>
        <w:rPr>
          <w:sz w:val="12"/>
        </w:rPr>
      </w:pPr>
      <w:r w:rsidRPr="009A4420">
        <w:rPr>
          <w:sz w:val="12"/>
        </w:rPr>
        <w:t>But state power over cities — established in a late 19th century “practical and longstanding” ruling, commonly referred to as Dillon’s Rule — isn’t going away any time soon, Mr. Mistick said.</w:t>
      </w:r>
    </w:p>
    <w:p w14:paraId="6858B9C3" w14:textId="77777777" w:rsidR="006C37C0" w:rsidRPr="009A4420" w:rsidRDefault="006C37C0" w:rsidP="006C37C0">
      <w:pPr>
        <w:rPr>
          <w:sz w:val="12"/>
          <w:szCs w:val="16"/>
        </w:rPr>
      </w:pPr>
      <w:r w:rsidRPr="009A4420">
        <w:rPr>
          <w:sz w:val="12"/>
          <w:szCs w:val="16"/>
        </w:rPr>
        <w:t>A 1907 case called Hunter v. City of Pittsburgh, which decided a debate over the joining of Pittsburgh with what was then Allegheny City, is still cited as a landmark case upholding the legal framework.</w:t>
      </w:r>
    </w:p>
    <w:p w14:paraId="2EDB5731" w14:textId="77777777" w:rsidR="006C37C0" w:rsidRPr="009A4420" w:rsidRDefault="006C37C0" w:rsidP="006C37C0">
      <w:pPr>
        <w:rPr>
          <w:sz w:val="12"/>
          <w:szCs w:val="16"/>
        </w:rPr>
      </w:pPr>
      <w:r w:rsidRPr="009A4420">
        <w:rPr>
          <w:sz w:val="12"/>
          <w:szCs w:val="16"/>
        </w:rPr>
        <w:t>If Mr. Peduto or city council want change on firearms, family leave or a whole other host of issues, they should be “knocking on doors” in Harrisburg, Mr. Mistick said.</w:t>
      </w:r>
    </w:p>
    <w:p w14:paraId="2FACB51D" w14:textId="77777777" w:rsidR="006C37C0" w:rsidRPr="009A4420" w:rsidRDefault="006C37C0" w:rsidP="006C37C0">
      <w:pPr>
        <w:rPr>
          <w:sz w:val="12"/>
          <w:szCs w:val="16"/>
        </w:rPr>
      </w:pPr>
      <w:r w:rsidRPr="009A4420">
        <w:rPr>
          <w:sz w:val="12"/>
          <w:szCs w:val="16"/>
        </w:rPr>
        <w:t>A trend?</w:t>
      </w:r>
    </w:p>
    <w:p w14:paraId="0FACE9DD" w14:textId="77777777" w:rsidR="006C37C0" w:rsidRPr="009A4420" w:rsidRDefault="006C37C0" w:rsidP="006C37C0">
      <w:pPr>
        <w:rPr>
          <w:sz w:val="12"/>
          <w:szCs w:val="16"/>
        </w:rPr>
      </w:pPr>
      <w:r w:rsidRPr="009A4420">
        <w:rPr>
          <w:sz w:val="12"/>
          <w:szCs w:val="16"/>
        </w:rPr>
        <w:t>So is city action on hot-button issues a trend?</w:t>
      </w:r>
    </w:p>
    <w:p w14:paraId="77946BF8" w14:textId="77777777" w:rsidR="006C37C0" w:rsidRPr="009A4420" w:rsidRDefault="006C37C0" w:rsidP="006C37C0">
      <w:pPr>
        <w:rPr>
          <w:sz w:val="12"/>
          <w:szCs w:val="16"/>
        </w:rPr>
      </w:pPr>
      <w:r w:rsidRPr="009A4420">
        <w:rPr>
          <w:sz w:val="12"/>
          <w:szCs w:val="16"/>
        </w:rPr>
        <w:t>Yes and no, experts say.</w:t>
      </w:r>
    </w:p>
    <w:p w14:paraId="13FEFB23" w14:textId="77777777" w:rsidR="006C37C0" w:rsidRPr="009A4420" w:rsidRDefault="006C37C0" w:rsidP="006C37C0">
      <w:pPr>
        <w:rPr>
          <w:sz w:val="12"/>
        </w:rPr>
      </w:pPr>
      <w:r w:rsidRPr="009A4420">
        <w:rPr>
          <w:sz w:val="12"/>
        </w:rPr>
        <w:t xml:space="preserve">“In a lot of ways </w:t>
      </w:r>
      <w:r w:rsidRPr="00D0025C">
        <w:rPr>
          <w:rStyle w:val="StyleUnderline"/>
        </w:rPr>
        <w:t>in the history of U.S., this actually has been going on from the very beginning,” said George Dougherty, a University of Pittsburgh public administration professor</w:t>
      </w:r>
      <w:r w:rsidRPr="009A4420">
        <w:rPr>
          <w:sz w:val="12"/>
        </w:rPr>
        <w:t>.</w:t>
      </w:r>
    </w:p>
    <w:p w14:paraId="37F532E0" w14:textId="77777777" w:rsidR="006C37C0" w:rsidRPr="009A4420" w:rsidRDefault="006C37C0" w:rsidP="006C37C0">
      <w:pPr>
        <w:rPr>
          <w:sz w:val="12"/>
          <w:szCs w:val="16"/>
        </w:rPr>
      </w:pPr>
      <w:r w:rsidRPr="009A4420">
        <w:rPr>
          <w:sz w:val="12"/>
          <w:szCs w:val="16"/>
        </w:rPr>
        <w:t>Before World War II, the federal government was limited in scope, and “it was the New Yorks and Chicagos and New Orleans of the world that brought about substantial changes ... that made cities a lot cleaner. Public health became a focus, and the leaders in that really were cities,” he said.</w:t>
      </w:r>
    </w:p>
    <w:p w14:paraId="54AD87F3" w14:textId="77777777" w:rsidR="006C37C0" w:rsidRPr="009A4420" w:rsidRDefault="006C37C0" w:rsidP="006C37C0">
      <w:pPr>
        <w:rPr>
          <w:sz w:val="12"/>
          <w:szCs w:val="16"/>
        </w:rPr>
      </w:pPr>
      <w:r w:rsidRPr="009A4420">
        <w:rPr>
          <w:sz w:val="12"/>
          <w:szCs w:val="16"/>
        </w:rPr>
        <w:t>It’s not odd for them to take the lead, he said. Think: LGBTQ protections.</w:t>
      </w:r>
    </w:p>
    <w:p w14:paraId="2045678C" w14:textId="77777777" w:rsidR="006C37C0" w:rsidRPr="009A4420" w:rsidRDefault="006C37C0" w:rsidP="006C37C0">
      <w:pPr>
        <w:rPr>
          <w:sz w:val="12"/>
        </w:rPr>
      </w:pPr>
      <w:r w:rsidRPr="009A4420">
        <w:rPr>
          <w:sz w:val="12"/>
        </w:rPr>
        <w:t>“</w:t>
      </w:r>
      <w:r w:rsidRPr="00D0025C">
        <w:rPr>
          <w:rStyle w:val="StyleUnderline"/>
        </w:rPr>
        <w:t xml:space="preserve">What is odd and interesting is that now </w:t>
      </w:r>
      <w:r w:rsidRPr="00F20FBF">
        <w:rPr>
          <w:rStyle w:val="StyleUnderline"/>
          <w:highlight w:val="green"/>
        </w:rPr>
        <w:t>cities are beginning to</w:t>
      </w:r>
      <w:r w:rsidRPr="00256290">
        <w:rPr>
          <w:rStyle w:val="StyleUnderline"/>
        </w:rPr>
        <w:t xml:space="preserve"> </w:t>
      </w:r>
      <w:r w:rsidRPr="00F20FBF">
        <w:rPr>
          <w:rStyle w:val="Emphasis"/>
          <w:highlight w:val="green"/>
        </w:rPr>
        <w:t>flex</w:t>
      </w:r>
      <w:r w:rsidRPr="00256290">
        <w:rPr>
          <w:rStyle w:val="StyleUnderline"/>
        </w:rPr>
        <w:t xml:space="preserve"> more </w:t>
      </w:r>
      <w:r w:rsidRPr="00F20FBF">
        <w:rPr>
          <w:rStyle w:val="Emphasis"/>
          <w:highlight w:val="green"/>
        </w:rPr>
        <w:t>muscle</w:t>
      </w:r>
      <w:r w:rsidRPr="00256290">
        <w:rPr>
          <w:rStyle w:val="StyleUnderline"/>
        </w:rPr>
        <w:t xml:space="preserve"> in</w:t>
      </w:r>
      <w:r w:rsidRPr="00D0025C">
        <w:rPr>
          <w:rStyle w:val="StyleUnderline"/>
        </w:rPr>
        <w:t xml:space="preserve"> taking on issues that have been defined as federal in the past 30 or 40 years</w:t>
      </w:r>
      <w:r w:rsidRPr="009A4420">
        <w:rPr>
          <w:sz w:val="12"/>
        </w:rPr>
        <w:t>,” he said.</w:t>
      </w:r>
    </w:p>
    <w:p w14:paraId="21A2196A" w14:textId="77777777" w:rsidR="006C37C0" w:rsidRPr="009A4420" w:rsidRDefault="006C37C0" w:rsidP="006C37C0">
      <w:pPr>
        <w:rPr>
          <w:sz w:val="12"/>
          <w:szCs w:val="8"/>
        </w:rPr>
      </w:pPr>
      <w:r w:rsidRPr="009A4420">
        <w:rPr>
          <w:sz w:val="12"/>
          <w:szCs w:val="8"/>
        </w:rPr>
        <w:t>A popular argument from proponents for local action is that gridlock in Washington is pushing cities to act.</w:t>
      </w:r>
    </w:p>
    <w:p w14:paraId="62B5A9C8" w14:textId="77777777" w:rsidR="006C37C0" w:rsidRPr="009A4420" w:rsidRDefault="006C37C0" w:rsidP="006C37C0">
      <w:pPr>
        <w:rPr>
          <w:sz w:val="12"/>
          <w:szCs w:val="8"/>
        </w:rPr>
      </w:pPr>
      <w:r w:rsidRPr="009A4420">
        <w:rPr>
          <w:sz w:val="12"/>
          <w:szCs w:val="8"/>
        </w:rPr>
        <w:t>Another argument is that the trend is not so much in cities taking action, but in the “rapid adoption” of preemptive legislation, as Lauren E. Phillips details in a 2017 Columbia Law Review article.</w:t>
      </w:r>
    </w:p>
    <w:p w14:paraId="6E3F5949" w14:textId="77777777" w:rsidR="006C37C0" w:rsidRPr="009A4420" w:rsidRDefault="006C37C0" w:rsidP="006C37C0">
      <w:pPr>
        <w:rPr>
          <w:sz w:val="12"/>
          <w:szCs w:val="8"/>
        </w:rPr>
      </w:pPr>
      <w:r w:rsidRPr="009A4420">
        <w:rPr>
          <w:sz w:val="12"/>
          <w:szCs w:val="8"/>
        </w:rPr>
        <w:t>“Largely supported by organizations like the National Rifle Association” in the 1980s, Ms. Phillips writes, “almost all states now preempt local gun regulation.”</w:t>
      </w:r>
    </w:p>
    <w:p w14:paraId="0F513A7C" w14:textId="77777777" w:rsidR="006C37C0" w:rsidRPr="009A4420" w:rsidRDefault="006C37C0" w:rsidP="006C37C0">
      <w:pPr>
        <w:rPr>
          <w:sz w:val="12"/>
          <w:szCs w:val="8"/>
        </w:rPr>
      </w:pPr>
      <w:r w:rsidRPr="009A4420">
        <w:rPr>
          <w:sz w:val="12"/>
          <w:szCs w:val="8"/>
        </w:rPr>
        <w:t>In the first quarter of 2017, roughly 20 states introduced preemption bills prohibiting local employment regulations in a reaction to cities raising the minimum wage and mandating paid sick leave. Specifically, she cites an Ohio preemption law banning local governments from moving the needle on minimum wage just six months before Cleveland was to hold a public vote on the issue.</w:t>
      </w:r>
    </w:p>
    <w:p w14:paraId="3A3D6F5A" w14:textId="77777777" w:rsidR="006C37C0" w:rsidRPr="009A4420" w:rsidRDefault="006C37C0" w:rsidP="006C37C0">
      <w:pPr>
        <w:rPr>
          <w:sz w:val="12"/>
          <w:szCs w:val="8"/>
        </w:rPr>
      </w:pPr>
      <w:r w:rsidRPr="009A4420">
        <w:rPr>
          <w:sz w:val="12"/>
          <w:szCs w:val="8"/>
        </w:rPr>
        <w:t>According to local reports Thursday, the Ohio state Legislature has already introduced a bill that would preempt any local bans on plastic bags.</w:t>
      </w:r>
    </w:p>
    <w:p w14:paraId="61E5B466" w14:textId="77777777" w:rsidR="006C37C0" w:rsidRPr="009A4420" w:rsidRDefault="006C37C0" w:rsidP="006C37C0">
      <w:pPr>
        <w:rPr>
          <w:sz w:val="12"/>
          <w:szCs w:val="8"/>
        </w:rPr>
      </w:pPr>
      <w:r w:rsidRPr="009A4420">
        <w:rPr>
          <w:sz w:val="12"/>
          <w:szCs w:val="8"/>
        </w:rPr>
        <w:t>Arguments for city influence</w:t>
      </w:r>
    </w:p>
    <w:p w14:paraId="44468BB0" w14:textId="77777777" w:rsidR="006C37C0" w:rsidRPr="009A4420" w:rsidRDefault="006C37C0" w:rsidP="006C37C0">
      <w:pPr>
        <w:rPr>
          <w:sz w:val="12"/>
          <w:szCs w:val="8"/>
        </w:rPr>
      </w:pPr>
      <w:r w:rsidRPr="009A4420">
        <w:rPr>
          <w:sz w:val="12"/>
          <w:szCs w:val="8"/>
        </w:rPr>
        <w:t>Activists and elected officials point to growing urban centers as justification for a larger role in American, and global, decision-making.</w:t>
      </w:r>
    </w:p>
    <w:p w14:paraId="6169C896" w14:textId="77777777" w:rsidR="006C37C0" w:rsidRPr="009A4420" w:rsidRDefault="006C37C0" w:rsidP="006C37C0">
      <w:pPr>
        <w:rPr>
          <w:sz w:val="12"/>
          <w:szCs w:val="8"/>
        </w:rPr>
      </w:pPr>
      <w:r w:rsidRPr="009A4420">
        <w:rPr>
          <w:sz w:val="12"/>
          <w:szCs w:val="8"/>
        </w:rPr>
        <w:t>The U.N. predicts 68% of the world population will live in urban areas by 2050.</w:t>
      </w:r>
    </w:p>
    <w:p w14:paraId="324100AE" w14:textId="77777777" w:rsidR="006C37C0" w:rsidRPr="009A4420" w:rsidRDefault="006C37C0" w:rsidP="006C37C0">
      <w:pPr>
        <w:rPr>
          <w:sz w:val="12"/>
        </w:rPr>
      </w:pPr>
      <w:r w:rsidRPr="0068726C">
        <w:rPr>
          <w:rStyle w:val="Emphasis"/>
          <w:highlight w:val="green"/>
        </w:rPr>
        <w:t>Immigration</w:t>
      </w:r>
      <w:r w:rsidRPr="0068726C">
        <w:rPr>
          <w:rStyle w:val="StyleUnderline"/>
          <w:highlight w:val="green"/>
        </w:rPr>
        <w:t xml:space="preserve"> and </w:t>
      </w:r>
      <w:r w:rsidRPr="0068726C">
        <w:rPr>
          <w:rStyle w:val="Emphasis"/>
          <w:highlight w:val="green"/>
        </w:rPr>
        <w:t>environment</w:t>
      </w:r>
      <w:r w:rsidRPr="0068726C">
        <w:rPr>
          <w:rStyle w:val="StyleUnderline"/>
          <w:highlight w:val="green"/>
        </w:rPr>
        <w:t xml:space="preserve"> are </w:t>
      </w:r>
      <w:r w:rsidRPr="0068726C">
        <w:rPr>
          <w:rStyle w:val="Emphasis"/>
          <w:highlight w:val="green"/>
        </w:rPr>
        <w:t>existential</w:t>
      </w:r>
      <w:r w:rsidRPr="00B577A1">
        <w:rPr>
          <w:rStyle w:val="Emphasis"/>
        </w:rPr>
        <w:t xml:space="preserve"> issues</w:t>
      </w:r>
      <w:r w:rsidRPr="009A4420">
        <w:rPr>
          <w:sz w:val="12"/>
        </w:rPr>
        <w:t>, city advocates say.</w:t>
      </w:r>
    </w:p>
    <w:p w14:paraId="02C3D30E" w14:textId="77777777" w:rsidR="006C37C0" w:rsidRPr="009A4420" w:rsidRDefault="006C37C0" w:rsidP="006C37C0">
      <w:pPr>
        <w:rPr>
          <w:sz w:val="12"/>
        </w:rPr>
      </w:pPr>
      <w:r w:rsidRPr="009A4420">
        <w:rPr>
          <w:sz w:val="12"/>
        </w:rPr>
        <w:t xml:space="preserve">“Defending our borders, issues of citizenship and so forth are clearly federal responsibilities,” Mr. Dougherty said. </w:t>
      </w:r>
      <w:r w:rsidRPr="002D3D8B">
        <w:rPr>
          <w:rStyle w:val="StyleUnderline"/>
        </w:rPr>
        <w:t>“</w:t>
      </w:r>
      <w:r w:rsidRPr="000706E6">
        <w:rPr>
          <w:rStyle w:val="Emphasis"/>
        </w:rPr>
        <w:t>However</w:t>
      </w:r>
      <w:r w:rsidRPr="000706E6">
        <w:rPr>
          <w:rStyle w:val="StyleUnderline"/>
        </w:rPr>
        <w:t xml:space="preserve">, </w:t>
      </w:r>
      <w:r w:rsidRPr="0068726C">
        <w:rPr>
          <w:rStyle w:val="StyleUnderline"/>
          <w:highlight w:val="green"/>
        </w:rPr>
        <w:t xml:space="preserve">the </w:t>
      </w:r>
      <w:r w:rsidRPr="0068726C">
        <w:rPr>
          <w:rStyle w:val="Emphasis"/>
          <w:highlight w:val="green"/>
        </w:rPr>
        <w:t>way</w:t>
      </w:r>
      <w:r w:rsidRPr="0068726C">
        <w:rPr>
          <w:rStyle w:val="StyleUnderline"/>
          <w:highlight w:val="green"/>
        </w:rPr>
        <w:t xml:space="preserve"> the </w:t>
      </w:r>
      <w:r w:rsidRPr="0068726C">
        <w:rPr>
          <w:rStyle w:val="Emphasis"/>
          <w:highlight w:val="green"/>
        </w:rPr>
        <w:t>fed</w:t>
      </w:r>
      <w:r w:rsidRPr="00276656">
        <w:rPr>
          <w:rStyle w:val="Emphasis"/>
        </w:rPr>
        <w:t>eral government</w:t>
      </w:r>
      <w:r w:rsidRPr="002D3D8B">
        <w:rPr>
          <w:rStyle w:val="StyleUnderline"/>
        </w:rPr>
        <w:t xml:space="preserve"> has </w:t>
      </w:r>
      <w:r w:rsidRPr="0068726C">
        <w:rPr>
          <w:rStyle w:val="StyleUnderline"/>
          <w:highlight w:val="green"/>
        </w:rPr>
        <w:t>deal</w:t>
      </w:r>
      <w:r w:rsidRPr="002D3D8B">
        <w:rPr>
          <w:rStyle w:val="StyleUnderline"/>
        </w:rPr>
        <w:t xml:space="preserve">t </w:t>
      </w:r>
      <w:r w:rsidRPr="0068726C">
        <w:rPr>
          <w:rStyle w:val="StyleUnderline"/>
          <w:highlight w:val="green"/>
        </w:rPr>
        <w:t xml:space="preserve">with it </w:t>
      </w:r>
      <w:r w:rsidRPr="0068726C">
        <w:rPr>
          <w:rStyle w:val="Emphasis"/>
          <w:highlight w:val="green"/>
        </w:rPr>
        <w:t>creates</w:t>
      </w:r>
      <w:r w:rsidRPr="00945174">
        <w:rPr>
          <w:rStyle w:val="Emphasis"/>
        </w:rPr>
        <w:t xml:space="preserve"> a lot of </w:t>
      </w:r>
      <w:r w:rsidRPr="0068726C">
        <w:rPr>
          <w:rStyle w:val="Emphasis"/>
          <w:highlight w:val="green"/>
        </w:rPr>
        <w:t>local problems</w:t>
      </w:r>
      <w:r w:rsidRPr="002D3D8B">
        <w:rPr>
          <w:rStyle w:val="StyleUnderline"/>
        </w:rPr>
        <w:t>.”</w:t>
      </w:r>
    </w:p>
    <w:p w14:paraId="2D846A46" w14:textId="77777777" w:rsidR="006C37C0" w:rsidRPr="009A4420" w:rsidRDefault="006C37C0" w:rsidP="006C37C0">
      <w:pPr>
        <w:rPr>
          <w:sz w:val="12"/>
          <w:szCs w:val="16"/>
        </w:rPr>
      </w:pPr>
      <w:r w:rsidRPr="009A4420">
        <w:rPr>
          <w:sz w:val="12"/>
          <w:szCs w:val="16"/>
        </w:rPr>
        <w:t>Cities for Action, a coalition of 175 cities — to which Mr. Peduto’s name is signed — advocates for pro-immigrant federal policies and ways to manage immigration at the local level, including civics education and municipal ID programs.</w:t>
      </w:r>
    </w:p>
    <w:p w14:paraId="4BEDBD06" w14:textId="77777777" w:rsidR="006C37C0" w:rsidRPr="009A4420" w:rsidRDefault="006C37C0" w:rsidP="006C37C0">
      <w:pPr>
        <w:rPr>
          <w:sz w:val="12"/>
        </w:rPr>
      </w:pPr>
      <w:r w:rsidRPr="009A4420">
        <w:rPr>
          <w:sz w:val="12"/>
        </w:rPr>
        <w:t xml:space="preserve">While they’re some of the biggest economic engines, </w:t>
      </w:r>
      <w:r w:rsidRPr="0068726C">
        <w:rPr>
          <w:rStyle w:val="Emphasis"/>
          <w:highlight w:val="green"/>
        </w:rPr>
        <w:t>cities</w:t>
      </w:r>
      <w:r w:rsidRPr="007252D9">
        <w:rPr>
          <w:rStyle w:val="StyleUnderline"/>
        </w:rPr>
        <w:t xml:space="preserve"> also </w:t>
      </w:r>
      <w:r w:rsidRPr="0068726C">
        <w:rPr>
          <w:rStyle w:val="StyleUnderline"/>
          <w:highlight w:val="green"/>
        </w:rPr>
        <w:t xml:space="preserve">have the </w:t>
      </w:r>
      <w:r w:rsidRPr="0068726C">
        <w:rPr>
          <w:rStyle w:val="Emphasis"/>
          <w:highlight w:val="green"/>
        </w:rPr>
        <w:t>biggest carbon footprints</w:t>
      </w:r>
      <w:r w:rsidRPr="009A4420">
        <w:rPr>
          <w:sz w:val="12"/>
        </w:rPr>
        <w:t>.</w:t>
      </w:r>
    </w:p>
    <w:p w14:paraId="7A79657E" w14:textId="77777777" w:rsidR="006C37C0" w:rsidRPr="009A4420" w:rsidRDefault="006C37C0" w:rsidP="006C37C0">
      <w:pPr>
        <w:rPr>
          <w:sz w:val="12"/>
        </w:rPr>
      </w:pPr>
      <w:r w:rsidRPr="009A4420">
        <w:rPr>
          <w:sz w:val="12"/>
        </w:rPr>
        <w:t xml:space="preserve">“Our </w:t>
      </w:r>
      <w:r w:rsidRPr="0068726C">
        <w:rPr>
          <w:rStyle w:val="Emphasis"/>
          <w:highlight w:val="green"/>
        </w:rPr>
        <w:t>studies</w:t>
      </w:r>
      <w:r w:rsidRPr="0068726C">
        <w:rPr>
          <w:rStyle w:val="StyleUnderline"/>
          <w:highlight w:val="green"/>
        </w:rPr>
        <w:t xml:space="preserve"> show</w:t>
      </w:r>
      <w:r w:rsidRPr="007D3FF4">
        <w:rPr>
          <w:rStyle w:val="StyleUnderline"/>
        </w:rPr>
        <w:t xml:space="preserve"> that about </w:t>
      </w:r>
      <w:r w:rsidRPr="0068726C">
        <w:rPr>
          <w:rStyle w:val="Emphasis"/>
          <w:highlight w:val="green"/>
        </w:rPr>
        <w:t>70%</w:t>
      </w:r>
      <w:r w:rsidRPr="007D3FF4">
        <w:rPr>
          <w:rStyle w:val="StyleUnderline"/>
        </w:rPr>
        <w:t xml:space="preserve"> of greenhouse gas emissions can be attributed to cities</w:t>
      </w:r>
      <w:r w:rsidRPr="009A4420">
        <w:rPr>
          <w:sz w:val="12"/>
        </w:rPr>
        <w:t>,” said David Miller, former Toronto mayor and North American director for C40, a network of cities committed to reducing emissions. “</w:t>
      </w:r>
      <w:r w:rsidRPr="0068726C">
        <w:rPr>
          <w:rStyle w:val="Emphasis"/>
          <w:highlight w:val="green"/>
        </w:rPr>
        <w:t>If cities control</w:t>
      </w:r>
      <w:r w:rsidRPr="00A74C5D">
        <w:rPr>
          <w:rStyle w:val="Emphasis"/>
        </w:rPr>
        <w:t xml:space="preserve"> those </w:t>
      </w:r>
      <w:r w:rsidRPr="0068726C">
        <w:rPr>
          <w:rStyle w:val="Emphasis"/>
          <w:highlight w:val="green"/>
        </w:rPr>
        <w:t>levers</w:t>
      </w:r>
      <w:r w:rsidRPr="00ED3BCD">
        <w:rPr>
          <w:rStyle w:val="StyleUnderline"/>
        </w:rPr>
        <w:t xml:space="preserve">, their action </w:t>
      </w:r>
      <w:r w:rsidRPr="00A74C5D">
        <w:rPr>
          <w:rStyle w:val="StyleUnderline"/>
        </w:rPr>
        <w:t xml:space="preserve">can </w:t>
      </w:r>
      <w:r w:rsidRPr="0068726C">
        <w:rPr>
          <w:rStyle w:val="StyleUnderline"/>
          <w:highlight w:val="green"/>
        </w:rPr>
        <w:t xml:space="preserve">make a </w:t>
      </w:r>
      <w:r w:rsidRPr="0068726C">
        <w:rPr>
          <w:rStyle w:val="Emphasis"/>
          <w:highlight w:val="green"/>
        </w:rPr>
        <w:t>direct impact</w:t>
      </w:r>
      <w:r w:rsidRPr="009A4420">
        <w:rPr>
          <w:sz w:val="12"/>
        </w:rPr>
        <w:t>.”</w:t>
      </w:r>
    </w:p>
    <w:p w14:paraId="1E379C92" w14:textId="77777777" w:rsidR="006C37C0" w:rsidRPr="009A4420" w:rsidRDefault="006C37C0" w:rsidP="006C37C0">
      <w:pPr>
        <w:rPr>
          <w:sz w:val="12"/>
          <w:szCs w:val="16"/>
        </w:rPr>
      </w:pPr>
      <w:r w:rsidRPr="009A4420">
        <w:rPr>
          <w:sz w:val="12"/>
          <w:szCs w:val="16"/>
        </w:rPr>
        <w:t xml:space="preserve">Municipal governments often have direct control over buildings, transportation </w:t>
      </w:r>
      <w:r w:rsidRPr="0068726C">
        <w:rPr>
          <w:rStyle w:val="StyleUnderline"/>
          <w:highlight w:val="green"/>
        </w:rPr>
        <w:t>and</w:t>
      </w:r>
      <w:r w:rsidRPr="009A4420">
        <w:rPr>
          <w:sz w:val="12"/>
          <w:szCs w:val="16"/>
        </w:rPr>
        <w:t xml:space="preserve"> solid waste, he said.</w:t>
      </w:r>
    </w:p>
    <w:p w14:paraId="567E4203" w14:textId="77777777" w:rsidR="006C37C0" w:rsidRPr="009A4420" w:rsidRDefault="006C37C0" w:rsidP="006C37C0">
      <w:pPr>
        <w:rPr>
          <w:sz w:val="12"/>
        </w:rPr>
      </w:pPr>
      <w:r w:rsidRPr="009A4420">
        <w:rPr>
          <w:sz w:val="12"/>
        </w:rPr>
        <w:t xml:space="preserve">“I just came from Tokyo where a group of </w:t>
      </w:r>
      <w:r w:rsidRPr="007D671B">
        <w:rPr>
          <w:rStyle w:val="Emphasis"/>
        </w:rPr>
        <w:t>cities</w:t>
      </w:r>
      <w:r w:rsidRPr="007D671B">
        <w:rPr>
          <w:rStyle w:val="StyleUnderline"/>
        </w:rPr>
        <w:t xml:space="preserve"> were meeting to present </w:t>
      </w:r>
      <w:r w:rsidRPr="0068726C">
        <w:rPr>
          <w:rStyle w:val="StyleUnderline"/>
          <w:highlight w:val="green"/>
        </w:rPr>
        <w:t xml:space="preserve">on the positions the </w:t>
      </w:r>
      <w:r w:rsidRPr="0068726C">
        <w:rPr>
          <w:rStyle w:val="Emphasis"/>
          <w:highlight w:val="green"/>
        </w:rPr>
        <w:t>G20</w:t>
      </w:r>
      <w:r w:rsidRPr="007D671B">
        <w:rPr>
          <w:rStyle w:val="StyleUnderline"/>
        </w:rPr>
        <w:t xml:space="preserve"> should be </w:t>
      </w:r>
      <w:r w:rsidRPr="0068726C">
        <w:rPr>
          <w:rStyle w:val="StyleUnderline"/>
          <w:highlight w:val="green"/>
        </w:rPr>
        <w:t>tak</w:t>
      </w:r>
      <w:r w:rsidRPr="007D671B">
        <w:rPr>
          <w:rStyle w:val="StyleUnderline"/>
        </w:rPr>
        <w:t xml:space="preserve">ing </w:t>
      </w:r>
      <w:r w:rsidRPr="0068726C">
        <w:rPr>
          <w:rStyle w:val="StyleUnderline"/>
          <w:highlight w:val="green"/>
        </w:rPr>
        <w:t>to</w:t>
      </w:r>
      <w:r w:rsidRPr="007D671B">
        <w:rPr>
          <w:rStyle w:val="StyleUnderline"/>
        </w:rPr>
        <w:t xml:space="preserve"> help </w:t>
      </w:r>
      <w:r w:rsidRPr="0068726C">
        <w:rPr>
          <w:rStyle w:val="Emphasis"/>
          <w:highlight w:val="green"/>
        </w:rPr>
        <w:t>solve</w:t>
      </w:r>
      <w:r w:rsidRPr="007D671B">
        <w:rPr>
          <w:rStyle w:val="StyleUnderline"/>
        </w:rPr>
        <w:t xml:space="preserve"> issues of </w:t>
      </w:r>
      <w:r w:rsidRPr="0068726C">
        <w:rPr>
          <w:rStyle w:val="Emphasis"/>
          <w:highlight w:val="green"/>
        </w:rPr>
        <w:t>climate</w:t>
      </w:r>
      <w:r w:rsidRPr="0068726C">
        <w:rPr>
          <w:rStyle w:val="StyleUnderline"/>
          <w:highlight w:val="green"/>
        </w:rPr>
        <w:t xml:space="preserve"> and </w:t>
      </w:r>
      <w:r w:rsidRPr="0068726C">
        <w:rPr>
          <w:rStyle w:val="Emphasis"/>
          <w:highlight w:val="green"/>
        </w:rPr>
        <w:t>equality</w:t>
      </w:r>
      <w:r w:rsidRPr="009A4420">
        <w:rPr>
          <w:sz w:val="12"/>
        </w:rPr>
        <w:t>,” Mr. Miller said. “That wouldn’t have been possible 20 years ago.”</w:t>
      </w:r>
    </w:p>
    <w:p w14:paraId="44B7570A" w14:textId="77777777" w:rsidR="006C37C0" w:rsidRPr="009A4420" w:rsidRDefault="006C37C0" w:rsidP="006C37C0">
      <w:pPr>
        <w:rPr>
          <w:sz w:val="12"/>
        </w:rPr>
      </w:pPr>
      <w:r w:rsidRPr="009A4420">
        <w:rPr>
          <w:sz w:val="12"/>
        </w:rPr>
        <w:t xml:space="preserve">Those possibilities are why Pittsburgh City Councilwoman Strassburger said she’s </w:t>
      </w:r>
      <w:r w:rsidRPr="007D671B">
        <w:rPr>
          <w:rStyle w:val="StyleUnderline"/>
        </w:rPr>
        <w:t xml:space="preserve">in the camp of cities “being </w:t>
      </w:r>
      <w:r w:rsidRPr="0068726C">
        <w:rPr>
          <w:rStyle w:val="StyleUnderline"/>
          <w:highlight w:val="green"/>
        </w:rPr>
        <w:t xml:space="preserve">a </w:t>
      </w:r>
      <w:r w:rsidRPr="0068726C">
        <w:rPr>
          <w:rStyle w:val="Emphasis"/>
          <w:highlight w:val="green"/>
        </w:rPr>
        <w:t>hotbed of innovation</w:t>
      </w:r>
      <w:r w:rsidRPr="009A4420">
        <w:rPr>
          <w:sz w:val="12"/>
        </w:rPr>
        <w:t xml:space="preserve">.” </w:t>
      </w:r>
    </w:p>
    <w:p w14:paraId="4892EE54" w14:textId="77777777" w:rsidR="006C37C0" w:rsidRPr="009A4420" w:rsidRDefault="006C37C0" w:rsidP="006C37C0">
      <w:pPr>
        <w:rPr>
          <w:sz w:val="12"/>
        </w:rPr>
      </w:pPr>
      <w:r w:rsidRPr="009A4420">
        <w:rPr>
          <w:sz w:val="12"/>
        </w:rPr>
        <w:t>“</w:t>
      </w:r>
      <w:r w:rsidRPr="007D671B">
        <w:rPr>
          <w:rStyle w:val="StyleUnderline"/>
        </w:rPr>
        <w:t xml:space="preserve">There’s </w:t>
      </w:r>
      <w:r w:rsidRPr="007D671B">
        <w:rPr>
          <w:rStyle w:val="Emphasis"/>
        </w:rPr>
        <w:t xml:space="preserve">a lot </w:t>
      </w:r>
      <w:r w:rsidRPr="0068726C">
        <w:rPr>
          <w:rStyle w:val="Emphasis"/>
          <w:highlight w:val="green"/>
        </w:rPr>
        <w:t>to be learned</w:t>
      </w:r>
      <w:r w:rsidRPr="0068726C">
        <w:rPr>
          <w:rStyle w:val="StyleUnderline"/>
          <w:highlight w:val="green"/>
        </w:rPr>
        <w:t xml:space="preserve"> by </w:t>
      </w:r>
      <w:r w:rsidRPr="0068726C">
        <w:rPr>
          <w:rStyle w:val="Emphasis"/>
          <w:highlight w:val="green"/>
        </w:rPr>
        <w:t>pushing boundaries</w:t>
      </w:r>
      <w:r w:rsidRPr="0068726C">
        <w:rPr>
          <w:rStyle w:val="StyleUnderline"/>
          <w:highlight w:val="green"/>
        </w:rPr>
        <w:t xml:space="preserve"> at the </w:t>
      </w:r>
      <w:r w:rsidRPr="0068726C">
        <w:rPr>
          <w:rStyle w:val="Emphasis"/>
          <w:highlight w:val="green"/>
        </w:rPr>
        <w:t>local level</w:t>
      </w:r>
      <w:r w:rsidRPr="009A4420">
        <w:rPr>
          <w:sz w:val="12"/>
        </w:rPr>
        <w:t xml:space="preserve">,” she said. </w:t>
      </w:r>
    </w:p>
    <w:p w14:paraId="47CDE23C" w14:textId="77777777" w:rsidR="006C37C0" w:rsidRDefault="006C37C0" w:rsidP="006C37C0"/>
    <w:p w14:paraId="406CE9D8" w14:textId="77777777" w:rsidR="006C37C0" w:rsidRDefault="006C37C0" w:rsidP="006C37C0">
      <w:pPr>
        <w:pStyle w:val="Heading2"/>
      </w:pPr>
      <w:r>
        <w:rPr/>
        <w:t>Solvency</w:t>
      </w:r>
    </w:p>
    <w:p w14:paraId="2D53D957" w14:textId="77777777" w:rsidR="006C37C0" w:rsidRPr="00852C23" w:rsidRDefault="006C37C0" w:rsidP="006C37C0">
      <w:pPr>
        <w:pStyle w:val="Heading3"/>
      </w:pPr>
      <w:r>
        <w:rPr/>
        <w:t xml:space="preserve">1NC---No Solvency </w:t>
      </w:r>
    </w:p>
    <w:p w14:paraId="04C5983B" w14:textId="77777777" w:rsidR="006C37C0" w:rsidRDefault="006C37C0" w:rsidP="006C37C0">
      <w:pPr>
        <w:pStyle w:val="Heading4"/>
      </w:pPr>
      <w:r>
        <w:rPr/>
        <w:t xml:space="preserve">No solvency. Insurers </w:t>
      </w:r>
      <w:r w:rsidRPr="00A27A85">
        <w:rPr>
          <w:u w:val="single"/>
        </w:rPr>
        <w:t>won’t negotiate</w:t>
      </w:r>
      <w:r>
        <w:rPr/>
        <w:t xml:space="preserve">, </w:t>
      </w:r>
      <w:r w:rsidRPr="00A27A85">
        <w:rPr>
          <w:u w:val="single"/>
        </w:rPr>
        <w:t>strikes fail</w:t>
      </w:r>
      <w:r>
        <w:rPr/>
        <w:t xml:space="preserve">, and </w:t>
      </w:r>
      <w:r w:rsidRPr="00A27A85">
        <w:rPr>
          <w:u w:val="single"/>
        </w:rPr>
        <w:t>third-party interests</w:t>
      </w:r>
      <w:r>
        <w:rPr/>
        <w:t xml:space="preserve"> are not </w:t>
      </w:r>
      <w:r w:rsidRPr="00A27A85">
        <w:rPr>
          <w:u w:val="single"/>
        </w:rPr>
        <w:t>enforceable</w:t>
      </w:r>
      <w:r>
        <w:rPr/>
        <w:t xml:space="preserve"> in </w:t>
      </w:r>
      <w:r w:rsidRPr="00A27A85">
        <w:rPr>
          <w:u w:val="single"/>
        </w:rPr>
        <w:t>negotiations</w:t>
      </w:r>
      <w:r>
        <w:rPr>
          <w:u w:val="single"/>
        </w:rPr>
        <w:t>.</w:t>
      </w:r>
      <w:r>
        <w:rPr/>
        <w:t xml:space="preserve"> </w:t>
      </w:r>
    </w:p>
    <w:p w14:paraId="2B6DB6B3" w14:textId="77777777" w:rsidR="006C37C0" w:rsidRDefault="006C37C0" w:rsidP="006C37C0">
      <w:r w:rsidRPr="003849A8">
        <w:rPr>
          <w:rStyle w:val="Style13ptBold"/>
        </w:rPr>
        <w:t>Deis 99</w:t>
      </w:r>
      <w:r>
        <w:rPr/>
        <w:t xml:space="preserve"> [John J. Deis, JD, University of Houston Law Center, COMMENT:THE UNIONIZATION OF INDEPENDENT CONTRACTING PHYSICIANS: A COMEDY OF ERRORS , 36 Hous. L. Rev. 951, 952, Fall, 1999, Lexis]</w:t>
      </w:r>
    </w:p>
    <w:p w14:paraId="2B06AB66" w14:textId="77777777" w:rsidR="006C37C0" w:rsidRPr="003849A8" w:rsidRDefault="006C37C0" w:rsidP="006C37C0">
      <w:pPr>
        <w:rPr>
          <w:sz w:val="14"/>
        </w:rPr>
      </w:pPr>
      <w:r w:rsidRPr="003849A8">
        <w:rPr>
          <w:sz w:val="14"/>
        </w:rPr>
        <w:t>III. Analysis: The Adequacy of Labor Law as a Means of Protecting Consumer Interests</w:t>
      </w:r>
    </w:p>
    <w:p w14:paraId="39EA2EA3" w14:textId="77777777" w:rsidR="006C37C0" w:rsidRPr="003849A8" w:rsidRDefault="006C37C0" w:rsidP="006C37C0">
      <w:pPr>
        <w:rPr>
          <w:sz w:val="14"/>
        </w:rPr>
      </w:pPr>
      <w:r w:rsidRPr="003849A8">
        <w:rPr>
          <w:sz w:val="14"/>
        </w:rPr>
        <w:t>A. The National Labor Relations Act: Purpose and Structure</w:t>
      </w:r>
    </w:p>
    <w:p w14:paraId="680C0119" w14:textId="77777777" w:rsidR="006C37C0" w:rsidRPr="003849A8" w:rsidRDefault="006C37C0" w:rsidP="006C37C0">
      <w:pPr>
        <w:rPr>
          <w:sz w:val="14"/>
        </w:rPr>
      </w:pPr>
      <w:r w:rsidRPr="00FF4F1D">
        <w:rPr>
          <w:rStyle w:val="StyleUnderline"/>
        </w:rPr>
        <w:t>To determine whether physician unionization will be able to secure benefits for consumers, it is important to understand the policies behind current labor relations laws</w:t>
      </w:r>
      <w:r w:rsidRPr="003849A8">
        <w:rPr>
          <w:sz w:val="14"/>
        </w:rPr>
        <w:t xml:space="preserve"> and the nature of the regulatory framework that governs modern labor relations.</w:t>
      </w:r>
    </w:p>
    <w:p w14:paraId="2F930CC7" w14:textId="77777777" w:rsidR="006C37C0" w:rsidRPr="003849A8" w:rsidRDefault="006C37C0" w:rsidP="006C37C0">
      <w:pPr>
        <w:rPr>
          <w:sz w:val="14"/>
        </w:rPr>
      </w:pPr>
      <w:r w:rsidRPr="003849A8">
        <w:rPr>
          <w:sz w:val="14"/>
        </w:rPr>
        <w:t>The National Labor Relations Act (NLRA) is the primary statute regulating labor relations and collective bargaining. 73 The NLRA's purpose is to foster collective bargaining and to equalize bargaining power between employees and employers. 74 To accomplish this purpose, the NLRA regulates a two-party relationship - that of the employees (individually and collectively) and the employers. 75 The NLRA considers the interests of third parties (parties other than employees or employers) only with respect to preventing the kinds of industrial strife caused by unregulated, economic warfare between parties embroiled in labor disputes that occurred prior to the passage of the Act. 76 The NLRA does not address the regulation of the effect that collective bargaining agreement terms have on third persons. 77</w:t>
      </w:r>
    </w:p>
    <w:p w14:paraId="375DE8F6" w14:textId="77777777" w:rsidR="006C37C0" w:rsidRPr="003849A8" w:rsidRDefault="006C37C0" w:rsidP="006C37C0">
      <w:pPr>
        <w:rPr>
          <w:u w:val="single"/>
        </w:rPr>
      </w:pPr>
      <w:r w:rsidRPr="00FF4F1D">
        <w:rPr>
          <w:rStyle w:val="StyleUnderline"/>
        </w:rPr>
        <w:t xml:space="preserve">The </w:t>
      </w:r>
      <w:r w:rsidRPr="00FD241E">
        <w:rPr>
          <w:rStyle w:val="StyleUnderline"/>
          <w:highlight w:val="green"/>
        </w:rPr>
        <w:t>bargaining scheme</w:t>
      </w:r>
      <w:r w:rsidRPr="003849A8">
        <w:rPr>
          <w:rStyle w:val="StyleUnderline"/>
        </w:rPr>
        <w:t xml:space="preserve"> created by the NLRA </w:t>
      </w:r>
      <w:r w:rsidRPr="00FF4F1D">
        <w:rPr>
          <w:rStyle w:val="StyleUnderline"/>
          <w:highlight w:val="green"/>
        </w:rPr>
        <w:t>reflects</w:t>
      </w:r>
      <w:r w:rsidRPr="003849A8">
        <w:rPr>
          <w:sz w:val="14"/>
        </w:rPr>
        <w:t xml:space="preserve"> its </w:t>
      </w:r>
      <w:r w:rsidRPr="00FD241E">
        <w:rPr>
          <w:rStyle w:val="StyleUnderline"/>
          <w:highlight w:val="green"/>
        </w:rPr>
        <w:t xml:space="preserve">lack of focus on </w:t>
      </w:r>
      <w:r w:rsidRPr="00FD241E">
        <w:rPr>
          <w:rStyle w:val="Emphasis"/>
          <w:highlight w:val="green"/>
        </w:rPr>
        <w:t>third parties</w:t>
      </w:r>
      <w:r w:rsidRPr="003849A8">
        <w:rPr>
          <w:rStyle w:val="StyleUnderline"/>
        </w:rPr>
        <w:t xml:space="preserve">. Certain </w:t>
      </w:r>
      <w:r w:rsidRPr="00FF4F1D">
        <w:rPr>
          <w:rStyle w:val="StyleUnderline"/>
        </w:rPr>
        <w:t xml:space="preserve">characteristics of the NLRA render the bargaining scheme </w:t>
      </w:r>
      <w:r w:rsidRPr="00FD241E">
        <w:rPr>
          <w:rStyle w:val="StyleUnderline"/>
          <w:highlight w:val="green"/>
        </w:rPr>
        <w:t>ineffective in protecting</w:t>
      </w:r>
      <w:r w:rsidRPr="00A04624">
        <w:rPr>
          <w:rStyle w:val="StyleUnderline"/>
        </w:rPr>
        <w:t xml:space="preserve"> </w:t>
      </w:r>
      <w:r w:rsidRPr="00FF4F1D">
        <w:rPr>
          <w:rStyle w:val="StyleUnderline"/>
        </w:rPr>
        <w:t xml:space="preserve">third parties' </w:t>
      </w:r>
      <w:r w:rsidRPr="00FD241E">
        <w:rPr>
          <w:rStyle w:val="StyleUnderline"/>
          <w:highlight w:val="green"/>
        </w:rPr>
        <w:t>interests</w:t>
      </w:r>
      <w:r w:rsidRPr="003849A8">
        <w:rPr>
          <w:sz w:val="14"/>
        </w:rPr>
        <w:t xml:space="preserve">. The first characteristic involves the scheme's procedural focus. 78 The next involves the scheme's limited substantive bargaining requirements. 79 Finally, the current system provides ineffective remedies for violations of the bargaining requirement and any resulting collective bargaining [*963] agreement. 80 </w:t>
      </w:r>
      <w:r w:rsidRPr="003849A8">
        <w:rPr>
          <w:rStyle w:val="StyleUnderline"/>
        </w:rPr>
        <w:t>Each of these characteristics significantly impacts the obtainable results of collective bargaining. By analyzing these characteristics and their respective effects, it becomes apparent that these characteristics make unionization a poor choice for protecting consumer interests.</w:t>
      </w:r>
    </w:p>
    <w:p w14:paraId="28BF07D3" w14:textId="77777777" w:rsidR="006C37C0" w:rsidRPr="003849A8" w:rsidRDefault="006C37C0" w:rsidP="006C37C0">
      <w:pPr>
        <w:rPr>
          <w:sz w:val="14"/>
        </w:rPr>
      </w:pPr>
      <w:r w:rsidRPr="003849A8">
        <w:rPr>
          <w:sz w:val="14"/>
        </w:rPr>
        <w:t>B. Procedural Requirements of Good-Faith Bargaining</w:t>
      </w:r>
    </w:p>
    <w:p w14:paraId="439BF70E" w14:textId="77777777" w:rsidR="006C37C0" w:rsidRPr="00386DF9" w:rsidRDefault="006C37C0" w:rsidP="006C37C0">
      <w:pPr>
        <w:rPr>
          <w:sz w:val="14"/>
        </w:rPr>
      </w:pPr>
      <w:r w:rsidRPr="00386DF9">
        <w:rPr>
          <w:rStyle w:val="StyleUnderline"/>
        </w:rPr>
        <w:t xml:space="preserve">The NLRA creates a </w:t>
      </w:r>
      <w:r w:rsidRPr="00386DF9">
        <w:rPr>
          <w:rStyle w:val="Emphasis"/>
        </w:rPr>
        <w:t>mutual obligation</w:t>
      </w:r>
      <w:r w:rsidRPr="00386DF9">
        <w:rPr>
          <w:rStyle w:val="StyleUnderline"/>
        </w:rPr>
        <w:t xml:space="preserve"> on each party to </w:t>
      </w:r>
      <w:r w:rsidRPr="00386DF9">
        <w:rPr>
          <w:rStyle w:val="Emphasis"/>
        </w:rPr>
        <w:t>collectively bargain</w:t>
      </w:r>
      <w:r w:rsidRPr="00386DF9">
        <w:rPr>
          <w:sz w:val="14"/>
        </w:rPr>
        <w:t>. 81 Collective bargaining is defined as:</w:t>
      </w:r>
    </w:p>
    <w:p w14:paraId="51619FEA" w14:textId="77777777" w:rsidR="006C37C0" w:rsidRPr="00386DF9" w:rsidRDefault="006C37C0" w:rsidP="006C37C0">
      <w:pPr>
        <w:rPr>
          <w:sz w:val="14"/>
        </w:rPr>
      </w:pPr>
      <w:r w:rsidRPr="00386DF9">
        <w:rPr>
          <w:sz w:val="14"/>
        </w:rPr>
        <w:t>The performance of the mutual obligation of the employer and the representative of the employees to meet at reasonable times and confer in good faith with respect to wages, hours, and other terms and conditions of employment, or the negotiation of an agreement, or any question arising thereunder, and the execution of a written contract incorporating any agreement reached if requested by either party. 82</w:t>
      </w:r>
    </w:p>
    <w:p w14:paraId="2940A6F5" w14:textId="77777777" w:rsidR="006C37C0" w:rsidRPr="003849A8" w:rsidRDefault="006C37C0" w:rsidP="006C37C0">
      <w:pPr>
        <w:rPr>
          <w:sz w:val="14"/>
        </w:rPr>
      </w:pPr>
      <w:r w:rsidRPr="00386DF9">
        <w:rPr>
          <w:rStyle w:val="StyleUnderline"/>
        </w:rPr>
        <w:t xml:space="preserve">The obligation to collectively bargain </w:t>
      </w:r>
      <w:r w:rsidRPr="00386DF9">
        <w:rPr>
          <w:rStyle w:val="Emphasis"/>
        </w:rPr>
        <w:t>does not compel</w:t>
      </w:r>
      <w:r w:rsidRPr="00386DF9">
        <w:rPr>
          <w:rStyle w:val="StyleUnderline"/>
        </w:rPr>
        <w:t xml:space="preserve"> either party to </w:t>
      </w:r>
      <w:r w:rsidRPr="00386DF9">
        <w:rPr>
          <w:rStyle w:val="Emphasis"/>
        </w:rPr>
        <w:t>agree</w:t>
      </w:r>
      <w:r w:rsidRPr="003849A8">
        <w:rPr>
          <w:rStyle w:val="StyleUnderline"/>
        </w:rPr>
        <w:t xml:space="preserve"> to the other's proposal</w:t>
      </w:r>
      <w:r w:rsidRPr="003849A8">
        <w:rPr>
          <w:sz w:val="14"/>
        </w:rPr>
        <w:t xml:space="preserve">, nor does it require either party to make any concessions. 83 </w:t>
      </w:r>
      <w:r w:rsidRPr="003849A8">
        <w:rPr>
          <w:rStyle w:val="StyleUnderline"/>
        </w:rPr>
        <w:t>The NLRA requires only that an employer come to the table and bargain in good faith</w:t>
      </w:r>
      <w:r w:rsidRPr="003849A8">
        <w:rPr>
          <w:sz w:val="14"/>
        </w:rPr>
        <w:t xml:space="preserve"> - the employer is not required to submit to a union demand. 84</w:t>
      </w:r>
    </w:p>
    <w:p w14:paraId="3051BB67" w14:textId="77777777" w:rsidR="006C37C0" w:rsidRPr="003849A8" w:rsidRDefault="006C37C0" w:rsidP="006C37C0">
      <w:pPr>
        <w:rPr>
          <w:sz w:val="14"/>
        </w:rPr>
      </w:pPr>
      <w:r w:rsidRPr="003849A8">
        <w:rPr>
          <w:rStyle w:val="StyleUnderline"/>
        </w:rPr>
        <w:t>An employer's obligation to bargain does not include the obligation to agree, but solely to engage in a full and frank discussion with the collective-bargaining representative</w:t>
      </w:r>
      <w:r w:rsidRPr="003849A8">
        <w:rPr>
          <w:sz w:val="14"/>
        </w:rPr>
        <w:t xml:space="preserve"> in which a bona fide effort will be made to explore possible alternatives, if any, that may achieve a mutually satisfactory accommodation of the interests of both the employer and the employees. 85</w:t>
      </w:r>
    </w:p>
    <w:p w14:paraId="4A8F3350" w14:textId="77777777" w:rsidR="006C37C0" w:rsidRPr="00FF4F1D" w:rsidRDefault="006C37C0" w:rsidP="006C37C0">
      <w:pPr>
        <w:rPr>
          <w:sz w:val="4"/>
          <w:szCs w:val="4"/>
        </w:rPr>
      </w:pPr>
      <w:r w:rsidRPr="00FF4F1D">
        <w:rPr>
          <w:sz w:val="4"/>
          <w:szCs w:val="4"/>
        </w:rPr>
        <w:t>Moreover, a labor union's ability to secure an agreement containing specific terms rests upon its economic power, not merely upon a requirement to bargain. 86 Therefore, under this [*964] framework, an MCO would be required to bargain with an independent physicians' union. However, this NLRA-imposed duty appears to provide no guarantee that MCOs would concede to any requests by a physician union or that any agreement would be reached.</w:t>
      </w:r>
    </w:p>
    <w:p w14:paraId="72B0562E" w14:textId="77777777" w:rsidR="006C37C0" w:rsidRPr="00FF4F1D" w:rsidRDefault="006C37C0" w:rsidP="006C37C0">
      <w:pPr>
        <w:rPr>
          <w:sz w:val="4"/>
          <w:szCs w:val="4"/>
        </w:rPr>
      </w:pPr>
      <w:r w:rsidRPr="00FF4F1D">
        <w:rPr>
          <w:sz w:val="4"/>
          <w:szCs w:val="4"/>
        </w:rPr>
        <w:t>The procedural requirement to bargain in good faith, as unessential as it may seem, may provide some relief from the "take-it or leave-it" nature of many MCO contracts. "Take-it or leave-it" bargaining has been the subject of extensive judicial scrutiny. 87 The NLRA allows "hard bargaining" as long as the totality of the circumstances indicates that the parties are not undermining the process or exhibiting a lack of "good faith." 88 This is a factually-intensive determination and can have paradoxical results. 89</w:t>
      </w:r>
    </w:p>
    <w:p w14:paraId="71E725E8" w14:textId="77777777" w:rsidR="006C37C0" w:rsidRPr="003849A8" w:rsidRDefault="006C37C0" w:rsidP="006C37C0">
      <w:pPr>
        <w:rPr>
          <w:sz w:val="14"/>
        </w:rPr>
      </w:pPr>
      <w:r w:rsidRPr="003849A8">
        <w:rPr>
          <w:sz w:val="14"/>
        </w:rPr>
        <w:t xml:space="preserve">The employer must generally "participate actively in the deliberations so as to indicate a present intention to find a basis for agreement." 90 Thus, it appears unionization would prevent an MCO's outright refusal to negotiate with independent physicians. </w:t>
      </w:r>
      <w:r w:rsidRPr="00FD241E">
        <w:rPr>
          <w:rStyle w:val="StyleUnderline"/>
          <w:highlight w:val="green"/>
        </w:rPr>
        <w:t xml:space="preserve">Whether </w:t>
      </w:r>
      <w:r w:rsidRPr="00FF4F1D">
        <w:rPr>
          <w:rStyle w:val="Emphasis"/>
          <w:highlight w:val="green"/>
        </w:rPr>
        <w:t>MCOs</w:t>
      </w:r>
      <w:r w:rsidRPr="00FD241E">
        <w:rPr>
          <w:rStyle w:val="StyleUnderline"/>
          <w:highlight w:val="green"/>
        </w:rPr>
        <w:t xml:space="preserve"> and </w:t>
      </w:r>
      <w:r w:rsidRPr="00FF4F1D">
        <w:rPr>
          <w:rStyle w:val="Emphasis"/>
          <w:highlight w:val="green"/>
        </w:rPr>
        <w:t>physicians</w:t>
      </w:r>
      <w:r w:rsidRPr="00FD241E">
        <w:rPr>
          <w:rStyle w:val="StyleUnderline"/>
          <w:highlight w:val="green"/>
        </w:rPr>
        <w:t xml:space="preserve"> </w:t>
      </w:r>
      <w:r w:rsidRPr="00FF4F1D">
        <w:rPr>
          <w:rStyle w:val="StyleUnderline"/>
        </w:rPr>
        <w:t xml:space="preserve">would ever come to an </w:t>
      </w:r>
      <w:r w:rsidRPr="00FD241E">
        <w:rPr>
          <w:rStyle w:val="StyleUnderline"/>
          <w:highlight w:val="green"/>
        </w:rPr>
        <w:t>agree</w:t>
      </w:r>
      <w:r w:rsidRPr="00FF4F1D">
        <w:rPr>
          <w:rStyle w:val="StyleUnderline"/>
        </w:rPr>
        <w:t>ment</w:t>
      </w:r>
      <w:r w:rsidRPr="003849A8">
        <w:rPr>
          <w:rStyle w:val="StyleUnderline"/>
        </w:rPr>
        <w:t xml:space="preserve"> over terms beneficial to consumers </w:t>
      </w:r>
      <w:r w:rsidRPr="00FD241E">
        <w:rPr>
          <w:rStyle w:val="StyleUnderline"/>
          <w:highlight w:val="green"/>
        </w:rPr>
        <w:t>is</w:t>
      </w:r>
      <w:r w:rsidRPr="003849A8">
        <w:rPr>
          <w:rStyle w:val="StyleUnderline"/>
        </w:rPr>
        <w:t xml:space="preserve">, </w:t>
      </w:r>
      <w:r w:rsidRPr="003849A8">
        <w:rPr>
          <w:sz w:val="14"/>
        </w:rPr>
        <w:t xml:space="preserve">however, </w:t>
      </w:r>
      <w:r w:rsidRPr="00FF4F1D">
        <w:rPr>
          <w:rStyle w:val="Emphasis"/>
          <w:highlight w:val="green"/>
        </w:rPr>
        <w:t>another matter</w:t>
      </w:r>
      <w:r w:rsidRPr="00FD241E">
        <w:rPr>
          <w:rStyle w:val="StyleUnderline"/>
          <w:highlight w:val="green"/>
        </w:rPr>
        <w:t>.</w:t>
      </w:r>
      <w:r w:rsidRPr="003849A8">
        <w:rPr>
          <w:rStyle w:val="StyleUnderline"/>
        </w:rPr>
        <w:t xml:space="preserve"> </w:t>
      </w:r>
      <w:r w:rsidRPr="00FF4F1D">
        <w:rPr>
          <w:rStyle w:val="StyleUnderline"/>
        </w:rPr>
        <w:t xml:space="preserve">The </w:t>
      </w:r>
      <w:r w:rsidRPr="00FD241E">
        <w:rPr>
          <w:rStyle w:val="StyleUnderline"/>
          <w:highlight w:val="green"/>
        </w:rPr>
        <w:t xml:space="preserve">NLRB </w:t>
      </w:r>
      <w:r w:rsidRPr="00FF4F1D">
        <w:rPr>
          <w:rStyle w:val="StyleUnderline"/>
        </w:rPr>
        <w:t xml:space="preserve">would </w:t>
      </w:r>
      <w:r w:rsidRPr="00FD241E">
        <w:rPr>
          <w:rStyle w:val="StyleUnderline"/>
          <w:highlight w:val="green"/>
        </w:rPr>
        <w:t xml:space="preserve">not require </w:t>
      </w:r>
      <w:r w:rsidRPr="00FF4F1D">
        <w:rPr>
          <w:rStyle w:val="Emphasis"/>
          <w:highlight w:val="green"/>
        </w:rPr>
        <w:t>concessions</w:t>
      </w:r>
      <w:r w:rsidRPr="00FD241E">
        <w:rPr>
          <w:rStyle w:val="StyleUnderline"/>
          <w:highlight w:val="green"/>
        </w:rPr>
        <w:t xml:space="preserve"> on the part of an </w:t>
      </w:r>
      <w:r w:rsidRPr="00FF4F1D">
        <w:rPr>
          <w:rStyle w:val="Emphasis"/>
          <w:highlight w:val="green"/>
        </w:rPr>
        <w:t>MCO</w:t>
      </w:r>
      <w:r w:rsidRPr="003849A8">
        <w:rPr>
          <w:rStyle w:val="StyleUnderline"/>
        </w:rPr>
        <w:t>, and</w:t>
      </w:r>
      <w:r w:rsidRPr="003849A8">
        <w:rPr>
          <w:sz w:val="14"/>
        </w:rPr>
        <w:t xml:space="preserve">, as discussed below, </w:t>
      </w:r>
      <w:r w:rsidRPr="003849A8">
        <w:rPr>
          <w:rStyle w:val="StyleUnderline"/>
        </w:rPr>
        <w:t>the NLRB would probably show only a limited interest in the resulting agreement</w:t>
      </w:r>
      <w:r w:rsidRPr="003849A8">
        <w:rPr>
          <w:sz w:val="14"/>
        </w:rPr>
        <w:t>. 91</w:t>
      </w:r>
    </w:p>
    <w:p w14:paraId="4BA63795" w14:textId="77777777" w:rsidR="006C37C0" w:rsidRPr="003849A8" w:rsidRDefault="006C37C0" w:rsidP="006C37C0">
      <w:pPr>
        <w:rPr>
          <w:sz w:val="14"/>
        </w:rPr>
      </w:pPr>
      <w:r w:rsidRPr="003849A8">
        <w:rPr>
          <w:sz w:val="14"/>
        </w:rPr>
        <w:t xml:space="preserve">Congress mandated the creation of the NLRB to enforce the NLRA and empowered the NLRB to prevent unfair labor practices. 92 However, </w:t>
      </w:r>
      <w:r w:rsidRPr="00FF4F1D">
        <w:rPr>
          <w:rStyle w:val="StyleUnderline"/>
        </w:rPr>
        <w:t xml:space="preserve">the </w:t>
      </w:r>
      <w:r w:rsidRPr="00FD241E">
        <w:rPr>
          <w:rStyle w:val="StyleUnderline"/>
          <w:highlight w:val="green"/>
        </w:rPr>
        <w:t xml:space="preserve">NLRB's ability to </w:t>
      </w:r>
      <w:r w:rsidRPr="00FF4F1D">
        <w:rPr>
          <w:rStyle w:val="Emphasis"/>
          <w:highlight w:val="green"/>
        </w:rPr>
        <w:t>influence</w:t>
      </w:r>
      <w:r w:rsidRPr="00FD241E">
        <w:rPr>
          <w:rStyle w:val="StyleUnderline"/>
          <w:highlight w:val="green"/>
        </w:rPr>
        <w:t xml:space="preserve"> </w:t>
      </w:r>
      <w:r w:rsidRPr="00FF4F1D">
        <w:rPr>
          <w:rStyle w:val="StyleUnderline"/>
        </w:rPr>
        <w:t xml:space="preserve">the </w:t>
      </w:r>
      <w:r w:rsidRPr="00FF4F1D">
        <w:rPr>
          <w:rStyle w:val="Emphasis"/>
          <w:highlight w:val="green"/>
        </w:rPr>
        <w:t>substance</w:t>
      </w:r>
      <w:r w:rsidRPr="00FD241E">
        <w:rPr>
          <w:rStyle w:val="StyleUnderline"/>
          <w:highlight w:val="green"/>
        </w:rPr>
        <w:t xml:space="preserve"> of </w:t>
      </w:r>
      <w:r w:rsidRPr="00FF4F1D">
        <w:rPr>
          <w:rStyle w:val="Emphasis"/>
          <w:highlight w:val="green"/>
        </w:rPr>
        <w:t>mandated bargaining</w:t>
      </w:r>
      <w:r w:rsidRPr="00FD241E">
        <w:rPr>
          <w:rStyle w:val="StyleUnderline"/>
          <w:highlight w:val="green"/>
        </w:rPr>
        <w:t xml:space="preserve"> is </w:t>
      </w:r>
      <w:r w:rsidRPr="00FF4F1D">
        <w:rPr>
          <w:rStyle w:val="Emphasis"/>
          <w:highlight w:val="green"/>
        </w:rPr>
        <w:t>severely limited</w:t>
      </w:r>
      <w:r w:rsidRPr="003849A8">
        <w:rPr>
          <w:rStyle w:val="StyleUnderline"/>
        </w:rPr>
        <w:t>, thus reflecting the procedural nature of the Act.</w:t>
      </w:r>
      <w:r w:rsidRPr="003849A8">
        <w:rPr>
          <w:sz w:val="14"/>
        </w:rPr>
        <w:t xml:space="preserve"> In NLRB v. American National Insurance Co., 93 the Supreme Court held that </w:t>
      </w:r>
      <w:r w:rsidRPr="00FF4F1D">
        <w:rPr>
          <w:rStyle w:val="StyleUnderline"/>
        </w:rPr>
        <w:t>the NLRB "may not, either directly or indirectly, compel concessions or</w:t>
      </w:r>
      <w:r w:rsidRPr="00FF4F1D">
        <w:rPr>
          <w:sz w:val="14"/>
        </w:rPr>
        <w:t xml:space="preserve"> [*965] </w:t>
      </w:r>
      <w:r w:rsidRPr="00FF4F1D">
        <w:rPr>
          <w:rStyle w:val="StyleUnderline"/>
        </w:rPr>
        <w:t>otherwise sit in</w:t>
      </w:r>
      <w:r w:rsidRPr="003849A8">
        <w:rPr>
          <w:rStyle w:val="StyleUnderline"/>
        </w:rPr>
        <w:t xml:space="preserve"> judgment upon the substantive terms of collective bargaining agreements</w:t>
      </w:r>
      <w:r w:rsidRPr="003849A8">
        <w:rPr>
          <w:sz w:val="14"/>
        </w:rPr>
        <w:t xml:space="preserve">." 94 In NLRB v. Insurance Agents International Union, 95 the Supreme Court quoted congressional testimony in describing the most basic purpose of the NLRA, which is ""to escort them to the door of their employer and say, "Here they are, the legal representatives of your employees.' What happens behind those doors [substantively] is not inquired into.'" 96 </w:t>
      </w:r>
      <w:r w:rsidRPr="00FF4F1D">
        <w:rPr>
          <w:rStyle w:val="StyleUnderline"/>
        </w:rPr>
        <w:t xml:space="preserve">The </w:t>
      </w:r>
      <w:r w:rsidRPr="00FD241E">
        <w:rPr>
          <w:rStyle w:val="StyleUnderline"/>
          <w:highlight w:val="green"/>
        </w:rPr>
        <w:t xml:space="preserve">result is a </w:t>
      </w:r>
      <w:r w:rsidRPr="00FF4F1D">
        <w:rPr>
          <w:rStyle w:val="Emphasis"/>
          <w:highlight w:val="green"/>
        </w:rPr>
        <w:t>regulatory board</w:t>
      </w:r>
      <w:r w:rsidRPr="00FD241E">
        <w:rPr>
          <w:rStyle w:val="StyleUnderline"/>
          <w:highlight w:val="green"/>
        </w:rPr>
        <w:t xml:space="preserve"> that </w:t>
      </w:r>
      <w:r w:rsidRPr="00970AF8">
        <w:rPr>
          <w:rStyle w:val="StyleUnderline"/>
        </w:rPr>
        <w:t>requires</w:t>
      </w:r>
      <w:r w:rsidRPr="003849A8">
        <w:rPr>
          <w:rStyle w:val="StyleUnderline"/>
        </w:rPr>
        <w:t xml:space="preserve"> no specific outcome from the bargaining process, has no real power to compel agreement, and, as described below, </w:t>
      </w:r>
      <w:r w:rsidRPr="00FD241E">
        <w:rPr>
          <w:rStyle w:val="StyleUnderline"/>
          <w:highlight w:val="green"/>
        </w:rPr>
        <w:t xml:space="preserve">shows </w:t>
      </w:r>
      <w:r w:rsidRPr="00FF4F1D">
        <w:rPr>
          <w:rStyle w:val="Emphasis"/>
          <w:highlight w:val="green"/>
        </w:rPr>
        <w:t>little concern</w:t>
      </w:r>
      <w:r w:rsidRPr="00FD241E">
        <w:rPr>
          <w:rStyle w:val="StyleUnderline"/>
          <w:highlight w:val="green"/>
        </w:rPr>
        <w:t xml:space="preserve"> for </w:t>
      </w:r>
      <w:r w:rsidRPr="00FF4F1D">
        <w:rPr>
          <w:rStyle w:val="StyleUnderline"/>
        </w:rPr>
        <w:t xml:space="preserve">the </w:t>
      </w:r>
      <w:r w:rsidRPr="00FF4F1D">
        <w:rPr>
          <w:rStyle w:val="Emphasis"/>
          <w:highlight w:val="green"/>
        </w:rPr>
        <w:t>substantive results</w:t>
      </w:r>
      <w:r w:rsidRPr="00FD241E">
        <w:rPr>
          <w:rStyle w:val="StyleUnderline"/>
          <w:highlight w:val="green"/>
        </w:rPr>
        <w:t xml:space="preserve"> </w:t>
      </w:r>
      <w:r w:rsidRPr="00FF4F1D">
        <w:rPr>
          <w:rStyle w:val="StyleUnderline"/>
        </w:rPr>
        <w:t xml:space="preserve">of the </w:t>
      </w:r>
      <w:r w:rsidRPr="00FF4F1D">
        <w:rPr>
          <w:rStyle w:val="Emphasis"/>
        </w:rPr>
        <w:t>process</w:t>
      </w:r>
      <w:r w:rsidRPr="00FF4F1D">
        <w:rPr>
          <w:sz w:val="14"/>
        </w:rPr>
        <w:t>.</w:t>
      </w:r>
    </w:p>
    <w:p w14:paraId="42AF242C" w14:textId="77777777" w:rsidR="006C37C0" w:rsidRPr="003849A8" w:rsidRDefault="006C37C0" w:rsidP="006C37C0">
      <w:pPr>
        <w:rPr>
          <w:sz w:val="14"/>
        </w:rPr>
      </w:pPr>
      <w:r w:rsidRPr="003849A8">
        <w:rPr>
          <w:sz w:val="14"/>
        </w:rPr>
        <w:t>C. The Substantive Requirements of Good Faith Bargaining</w:t>
      </w:r>
    </w:p>
    <w:p w14:paraId="540B8C0B" w14:textId="77777777" w:rsidR="006C37C0" w:rsidRPr="003849A8" w:rsidRDefault="006C37C0" w:rsidP="006C37C0">
      <w:pPr>
        <w:rPr>
          <w:sz w:val="14"/>
        </w:rPr>
      </w:pPr>
      <w:r w:rsidRPr="003849A8">
        <w:rPr>
          <w:sz w:val="14"/>
        </w:rPr>
        <w:t>As recognized by the Supreme Court in Insurance Agents, the NLRB does "look behind the door" of labor negotiations to a limited degree. 97 This substantive inquiry purportedly ensures that the parties meet their procedural bargaining duties. 98 The NLRA affirmatively mandates that the parties bargain over some subjects, allows them to bargain over other subjects, and precludes them from agreeing to still other subjects. 99</w:t>
      </w:r>
    </w:p>
    <w:p w14:paraId="5A085697" w14:textId="77777777" w:rsidR="006C37C0" w:rsidRDefault="006C37C0" w:rsidP="006C37C0">
      <w:pPr>
        <w:rPr>
          <w:sz w:val="14"/>
        </w:rPr>
      </w:pPr>
      <w:r w:rsidRPr="003849A8">
        <w:rPr>
          <w:rStyle w:val="StyleUnderline"/>
        </w:rPr>
        <w:t>The effect of these requirements on the MCO-independent physician relationship warrants an examination</w:t>
      </w:r>
      <w:r w:rsidRPr="003849A8">
        <w:rPr>
          <w:sz w:val="14"/>
        </w:rPr>
        <w:t>. Financial inducements, utilization review, gag clauses, and deselection are the most contentious terms of MCO-physician contracts, and whether the parties are required to bargain over their existence in the contract greatly affects the benefits of collective bargaining to consumers.</w:t>
      </w:r>
    </w:p>
    <w:p w14:paraId="0CEEBB78" w14:textId="77777777" w:rsidR="006C37C0" w:rsidRPr="003849A8" w:rsidRDefault="006C37C0" w:rsidP="006C37C0">
      <w:pPr>
        <w:rPr>
          <w:sz w:val="14"/>
        </w:rPr>
      </w:pPr>
      <w:r>
        <w:rPr>
          <w:sz w:val="14"/>
        </w:rPr>
        <w:t>&lt;&lt;&lt;TEXT CONDENSED FOR READABILITY – NONE OMITTED&gt;&gt;&gt;</w:t>
      </w:r>
    </w:p>
    <w:p w14:paraId="3D9AB18D" w14:textId="77777777" w:rsidR="006C37C0" w:rsidRPr="00386DF9" w:rsidRDefault="006C37C0" w:rsidP="006C37C0">
      <w:pPr>
        <w:rPr>
          <w:sz w:val="4"/>
          <w:szCs w:val="4"/>
        </w:rPr>
      </w:pPr>
      <w:r w:rsidRPr="00FF4F1D">
        <w:rPr>
          <w:sz w:val="4"/>
          <w:szCs w:val="4"/>
        </w:rPr>
        <w:t>The contractual terms between physicians and MCOs may be compared to similar arrangements in the traditional employment relationship. As demonstrated by these comparisons, only those items of pecuniary interest to physicians would become mandatory subjects of bargaining, whereas those with a more direct impact on consumers, such as quality of care issues, may merely become permissive bargaining subjects. 100 As [*966] a result, these consumer interests may be sacrificed to the pecuniary interests of physicians.</w:t>
      </w:r>
      <w:r>
        <w:rPr>
          <w:sz w:val="4"/>
          <w:szCs w:val="4"/>
        </w:rPr>
        <w:t xml:space="preserve"> </w:t>
      </w:r>
      <w:r w:rsidRPr="00FF4F1D">
        <w:rPr>
          <w:sz w:val="4"/>
          <w:szCs w:val="4"/>
        </w:rPr>
        <w:t>1. The Borg-Warner Rule. In NLRB v. Wooster Division of Borg-Warner Corp., 101 the Supreme Court stated that terms of a contract may fall within three categories: illegal subjects of bargaining, mandatory subjects of bargaining, and voluntary (or permissive) subjects of bargaining. 102 Mandatory subjects of bargaining are those contractual terms that require bargaining under Section 8(a)(5) of the NLRA and include "wages, hours, and other terms and conditions of employment." 103 Bargaining is not limited to mandatory subjects. To the contrary, those topics considered neither mandatory nor illegal are voluntary and open to consideration by the parties. 104 Courts and commentators have heavily scrutinized the delicate distinction between mandatory and voluntary subjects. 105</w:t>
      </w:r>
      <w:r>
        <w:rPr>
          <w:sz w:val="4"/>
          <w:szCs w:val="4"/>
        </w:rPr>
        <w:t xml:space="preserve"> </w:t>
      </w:r>
      <w:r w:rsidRPr="00FF4F1D">
        <w:rPr>
          <w:sz w:val="4"/>
          <w:szCs w:val="4"/>
        </w:rPr>
        <w:t>In First National Maintenance Corp. v. NLRB, 106 the Supreme Court stressed that, "in establishing what issues must be submitted to the process of bargaining, Congress had no expectation that the elected union representative would become an equal partner in the running of the business enterprise in which the union's members are employed." 107 Only management decisions that "settle an aspect of the relationship between the employer and employees" lie within the scope of mandatory subjects. 108 Although certain decisions may have some impact on [*967] the relationship, if they have "an indirect and attenuated impact on the employment relationship," 109 the decisions are voluntary, and the employer may unilaterally change the term without negotiating. 110 Finally, there are those employer actions that have a direct impact on employment, but are based upon concerns of economic profitability wholly apart from the employment relationship. 111 Those require a balancing approach. 112 Courts require bargaining over such decisions only if the benefit for labor-management relations and the collective-bargaining process outweighs the burden placed on the conduct of the business. 113</w:t>
      </w:r>
      <w:r>
        <w:rPr>
          <w:sz w:val="4"/>
          <w:szCs w:val="4"/>
        </w:rPr>
        <w:t xml:space="preserve"> </w:t>
      </w:r>
      <w:r w:rsidRPr="00FF4F1D">
        <w:rPr>
          <w:sz w:val="4"/>
          <w:szCs w:val="4"/>
        </w:rPr>
        <w:t>The distinction between mandatory and permissive subjects is crucial to any bargaining duty analysis. This distinction not only defines the content of labor negotiations, it governs what methods the parties may employ to include or exclude a specific contractual term. 114 Furthermore, the distinction determines whether an employer may take unilateral action with respect to a potential subject of bargaining or whether the employer must bargain with the union prior to taking that action. 115</w:t>
      </w:r>
      <w:r>
        <w:rPr>
          <w:sz w:val="4"/>
          <w:szCs w:val="4"/>
        </w:rPr>
        <w:t xml:space="preserve"> </w:t>
      </w:r>
      <w:r w:rsidRPr="00FF4F1D">
        <w:rPr>
          <w:sz w:val="4"/>
          <w:szCs w:val="4"/>
        </w:rPr>
        <w:t>Refusal to bargain over mandatory subjects constitutes a per se violation of Section 8(a)(5) of the NLRA, but parties are generally free to refuse to bargain over voluntary subjects. 116 Conversely, a party may not insist upon the inclusion of a non-mandatory subject in a collective bargaining agreement. 117 An employer may unilaterally take action on a voluntary subject and is required to bargain only over its effects. 118 Typically, when an employer makes changes that alter work schedules, cause a loss [*968] of work, or result in discharge, there exists a duty to bargain over the effects on employees. 119 Moreover, the duty to bargain over the effects of an employer's action typically accompanies drastic business decisions, such as those involving the cessation of part of operations, total plant closings, liquidations, relocations, sale or merger of a business, and modernization efforts. 120</w:t>
      </w:r>
      <w:r>
        <w:rPr>
          <w:sz w:val="4"/>
          <w:szCs w:val="4"/>
        </w:rPr>
        <w:t xml:space="preserve"> </w:t>
      </w:r>
      <w:r w:rsidRPr="00FF4F1D">
        <w:rPr>
          <w:sz w:val="4"/>
          <w:szCs w:val="4"/>
        </w:rPr>
        <w:t>2. Physician and MCO Contracts: To Bargain or Not to Bargain: That Is the Question. Financial inducements, utilization review, gag clauses, and deselection are the most contentious elements of physician-MCO relationships. As described below, each element may be either a mandatory, permissive, or illegal subject of bargaining. These elements, which are commonly imposed by MCOs, may be analogized to labor practices previously examined by the NLRB and courts. As demonstrated by this comparison, those issues with the greatest effect on the pecuniary interests of physicians are mandatory subjects of bargaining, whereas those issues that have a significant impact on consumers impose no obligation to bargain.</w:t>
      </w:r>
      <w:r>
        <w:rPr>
          <w:sz w:val="4"/>
          <w:szCs w:val="4"/>
        </w:rPr>
        <w:t xml:space="preserve"> </w:t>
      </w:r>
      <w:r w:rsidRPr="00FF4F1D">
        <w:rPr>
          <w:sz w:val="4"/>
          <w:szCs w:val="4"/>
        </w:rPr>
        <w:t>a. Financial Inducements and the Quality of Care. Forms of physician compensation differ according to the unit of payment and the type of MCO with which the physician contracts. 121 There are three basic types of physician compensation under managed care: salary, fee-for-service, and capitation. 122 It is important to analyze the differences among these compensation types with respect to the level of financial risk shared between the organization and physician, the unit of payment, and the effects on other terms and conditions of employment.</w:t>
      </w:r>
      <w:r>
        <w:rPr>
          <w:sz w:val="4"/>
          <w:szCs w:val="4"/>
        </w:rPr>
        <w:t xml:space="preserve"> </w:t>
      </w:r>
      <w:r w:rsidRPr="00FF4F1D">
        <w:rPr>
          <w:sz w:val="4"/>
          <w:szCs w:val="4"/>
        </w:rPr>
        <w:t>(1) Salary. The use of salaried physicians by MCOs does not require any comparison to a traditional labor practice because compensation by salary is universally recognized as a mandatory subject of bargaining. 123 MCOs that compensate physicians [*969] through payment of salaries would be required to bargain with the physicians' union over the salary amounts and structure. 124</w:t>
      </w:r>
      <w:r>
        <w:rPr>
          <w:sz w:val="4"/>
          <w:szCs w:val="4"/>
        </w:rPr>
        <w:t xml:space="preserve"> </w:t>
      </w:r>
      <w:r w:rsidRPr="00FF4F1D">
        <w:rPr>
          <w:sz w:val="4"/>
          <w:szCs w:val="4"/>
        </w:rPr>
        <w:t>(2) Fee-for-Service. Compensation based upon a fee-for-service framework, either in a traditional fee-for-service arrangement or through a discounted fee-for-service plan (as in a Preferred Provider Organization), involves physician compensation by a third-party payor based upon actual services rendered. 125 Traditionally, the third-party payor bore the risk of health care costs exceeding the premiums received from its customers. 126 In such a fee-for-service arrangement, a physician's rate per service was self-determined, typically following the Usual, Customary, and Reasonable System, which provided the physician a certain degree of latitude. 127 Today, however, a payor-determined fee schedule, such as the resource-based relative-value scale used by Medicare, is much more common. 128 In either situation, as demonstrated in traditional labor law, negotiation over the rates that the MCO pays the physician would be a mandatory subject of bargaining.</w:t>
      </w:r>
      <w:r>
        <w:rPr>
          <w:sz w:val="4"/>
          <w:szCs w:val="4"/>
        </w:rPr>
        <w:t xml:space="preserve"> </w:t>
      </w:r>
      <w:r w:rsidRPr="00FF4F1D">
        <w:rPr>
          <w:sz w:val="4"/>
          <w:szCs w:val="4"/>
        </w:rPr>
        <w:t>The physician's fee-for-service rate is similar to a traditional per-unit production rate because the unit of compensation for a fee-for-service physician and the unit of compensation for a traditional employee paid per production "piece" are effectively the same. 129 Each receives payment based upon completing a set of tasks in lieu of receiving an hourly wage. 130 The measure of payment in a fee-for-service system is the completed task, including an office visit, an x-ray, or any other service given to the patient. 131</w:t>
      </w:r>
      <w:r>
        <w:rPr>
          <w:sz w:val="4"/>
          <w:szCs w:val="4"/>
        </w:rPr>
        <w:t xml:space="preserve"> </w:t>
      </w:r>
      <w:r w:rsidRPr="00FF4F1D">
        <w:rPr>
          <w:sz w:val="4"/>
          <w:szCs w:val="4"/>
        </w:rPr>
        <w:t>Alteration of a "piecework" payment system based upon how many units are produced and the incentive plans accompanying these rates clearly lies within the phrase "wages, hours, and [*970] other terms and conditions of employment," 132 which courts have held to be mandatory subjects of bargaining. 133 Accordingly, the rate at which a physician is compensated under a fee-for-service system would be a mandatory subject of bargaining. An MCO would be required to bargain with independent member physicians over the rate paid for each particular service.</w:t>
      </w:r>
      <w:r>
        <w:rPr>
          <w:sz w:val="4"/>
          <w:szCs w:val="4"/>
        </w:rPr>
        <w:t xml:space="preserve"> </w:t>
      </w:r>
      <w:r w:rsidRPr="00FF4F1D">
        <w:rPr>
          <w:sz w:val="4"/>
          <w:szCs w:val="4"/>
        </w:rPr>
        <w:t>(3) Capitation. The third managed care compensation method is capitation. Capitation is a prevalent method of payment for primary care physicians. 134 Capitation agreements vary widely, yet all are based upon the same concept: the MCO pays the physician a "per head" flat fee for each patient enrolled in a plan. 135 This payment is made without regard to the actual services provided. 136 The capitation system shifts financial risk from the insurance company to the provider. 137 If a physician or group of physicians maintains costs below the total capitation payment, the physician or group realizes a profit. 138 If the costs of providing care to patients exceed the capitation payments, the provider loses money. 139 Because the financial risk is fully shifted, the physician is primarily responsible for the financial repercussions of his medical decision making. 140</w:t>
      </w:r>
      <w:r>
        <w:rPr>
          <w:sz w:val="4"/>
          <w:szCs w:val="4"/>
        </w:rPr>
        <w:t xml:space="preserve"> </w:t>
      </w:r>
      <w:r w:rsidRPr="00FF4F1D">
        <w:rPr>
          <w:sz w:val="4"/>
          <w:szCs w:val="4"/>
        </w:rPr>
        <w:t>Such a pure capitation system seems comparable to a "wage incentive" program, whereby employee compensation is based upon an imposed set of inducements to encourage efficiency. 141 These types of wage incentive plans are considered mandatory subjects of bargaining. 142 An MCO would [*971] therefore be required to bargain with an independent physician's union over capitation rates. 143</w:t>
      </w:r>
      <w:r>
        <w:rPr>
          <w:sz w:val="4"/>
          <w:szCs w:val="4"/>
        </w:rPr>
        <w:t xml:space="preserve"> </w:t>
      </w:r>
      <w:r w:rsidRPr="00FF4F1D">
        <w:rPr>
          <w:sz w:val="4"/>
          <w:szCs w:val="4"/>
        </w:rPr>
        <w:t>Physician compensation plans may also contain bonus programs. 144 Often, pools of money are set aside in addition to capitation payments to cover the costs of specialists, hospital admissions, and more expensive procedures. 145 In this arrangement, income is directly tied to utilization. 146 If physicians minimize the utilization of these resources, the pools become bonuses. 147 Bonuses given for services rendered are considered mandatory subjects of bargaining, 148 and, therefore, an MCO would be required to bargain over their implementation or alteration.</w:t>
      </w:r>
      <w:r>
        <w:rPr>
          <w:sz w:val="4"/>
          <w:szCs w:val="4"/>
        </w:rPr>
        <w:t xml:space="preserve"> </w:t>
      </w:r>
      <w:r w:rsidRPr="00FF4F1D">
        <w:rPr>
          <w:sz w:val="4"/>
          <w:szCs w:val="4"/>
        </w:rPr>
        <w:t>In practice, these "two-tier" capitation agreements do not involve complete risk shifting. 149 Federal and state laws regulate how much risk may be shifted to a physician. 150 There are a variety of methods that HMOs use to reduce risks, including sharing the responsibility for costly treatments. 151 Under cost-sharing arrangements, the degree of risk associated with a particular capitation payment directly corresponds to a physician's potential income. 152 Moreover, if an expensive treatment procedure is paid for by the MCO based upon cost sharing, the physician does not have to absorb the cost. 153 The [*972] standards used to determine whether the MCO will absorb a particular cost or whether the physician will absorb the cost directly affects compensation. 154 As a result, the standards for determining cost sharing would most likely be considered mandatory subjects of bargaining.</w:t>
      </w:r>
      <w:r>
        <w:rPr>
          <w:sz w:val="4"/>
          <w:szCs w:val="4"/>
        </w:rPr>
        <w:t xml:space="preserve"> </w:t>
      </w:r>
      <w:r w:rsidRPr="00FF4F1D">
        <w:rPr>
          <w:sz w:val="4"/>
          <w:szCs w:val="4"/>
        </w:rPr>
        <w:t>b. Quality of Care and Utilization Review. The utilization review process may also have an effect on physicians' wages, hours, and terms and conditions of employment. The utilization review process may exist under any of the three compensation methods. 155 Utilization review is not a compensation method, but rather a cost-containment measure. 156 In utilization review, the third-party payor exerts direct control over a wide range of items, from the provision of care to the minimization of costs. 157 The utilization review process reduces costs through several different methods.</w:t>
      </w:r>
      <w:r>
        <w:rPr>
          <w:sz w:val="4"/>
          <w:szCs w:val="4"/>
        </w:rPr>
        <w:t xml:space="preserve"> </w:t>
      </w:r>
      <w:r w:rsidRPr="00FF4F1D">
        <w:rPr>
          <w:sz w:val="4"/>
          <w:szCs w:val="4"/>
        </w:rPr>
        <w:t>Through the utilization review process, the MCO makes the decision of whether a medical treatment falls within the contractual agreement between the patient and the MCO. 158 If the particular treatment falls within a patient's purchased coverage, the MCO pays for the medical service. 159 This may be accomplished prospectively, in which case the coverage decision is made prior to the provision of care. 160 However, if the medical treatment exceeds the patient's health care plan coverage, the MCO will not pay for the treatment, and the patient bears the burden of deciding whether to proceed at his or her own expense. 161 The process may also be conducted retrospectively, in which case the patient is not reimbursed for [*973] the cost of all or part of the treatment and must bear the burden of payment. 162</w:t>
      </w:r>
      <w:r>
        <w:rPr>
          <w:sz w:val="4"/>
          <w:szCs w:val="4"/>
        </w:rPr>
        <w:t xml:space="preserve"> </w:t>
      </w:r>
      <w:r w:rsidRPr="00FF4F1D">
        <w:rPr>
          <w:sz w:val="4"/>
          <w:szCs w:val="4"/>
        </w:rPr>
        <w:t>The scope of these plan coverage decisions may be quite broad. 163 Plan coverage decisions may include what lab tests physicians may utilize, whether a patient may be referred to a specialist, how long a patient may stay in a hospital, and numerous other issues that directly impact the quality of the care a patient receives. 164</w:t>
      </w:r>
      <w:r>
        <w:rPr>
          <w:sz w:val="4"/>
          <w:szCs w:val="4"/>
        </w:rPr>
        <w:t xml:space="preserve"> </w:t>
      </w:r>
      <w:r w:rsidRPr="00FF4F1D">
        <w:rPr>
          <w:sz w:val="4"/>
          <w:szCs w:val="4"/>
        </w:rPr>
        <w:t>An MCO's coverage decision can be compared to the decision made by a traditional employer over whether a contract with its customer requires production of a product or delivery of a service. Both arguably involve the interpretation of an agreement between the employer and a third-party consumer. The medical services, as determined by the plan's limitations, comprise the benefit of a bargain between the patient and the MCO. 165 In this respect, the services appear comparable to an employer's product or service.</w:t>
      </w:r>
      <w:r>
        <w:rPr>
          <w:sz w:val="4"/>
          <w:szCs w:val="4"/>
        </w:rPr>
        <w:t xml:space="preserve"> </w:t>
      </w:r>
      <w:r w:rsidRPr="00FF4F1D">
        <w:rPr>
          <w:sz w:val="4"/>
          <w:szCs w:val="4"/>
        </w:rPr>
        <w:t>With respect to labor relations, employers are free to determine the "scope and direction of their enterprise." 166 "Product type and design … have only an indirect and attenuated impact on the employment relationship," 167 and thus, are not mandatory subjects of bargaining. 168 Courts have held that an employer is generally free to decide whether to produce a particular product or deliver a particular service, even though the decision may have some impact on an employee's wages, hours, and terms and conditions of employment. 169 From this viewpoint, an MCO's prospective coverage decision would not be a mandatory subject of bargaining.</w:t>
      </w:r>
      <w:r>
        <w:rPr>
          <w:sz w:val="4"/>
          <w:szCs w:val="4"/>
        </w:rPr>
        <w:t xml:space="preserve"> </w:t>
      </w:r>
      <w:r w:rsidRPr="00FF4F1D">
        <w:rPr>
          <w:sz w:val="4"/>
          <w:szCs w:val="4"/>
        </w:rPr>
        <w:t>[*974] The utilization review process may involve more than making plan coverage decisions. 170 MCOs review physicians' compliance with cost containment standards that do not necessarily involve coverage decisions. 171 These cost containment standards are often administrative in nature, such as the rate at which a physician refers patients to specialists, the physician's average time spent with patients, or other statistical measures of resource utilization. 172 Whether these standards are considered "terms and conditions of employment" will be determined by their effect on the employment relationship. 173</w:t>
      </w:r>
      <w:r>
        <w:rPr>
          <w:sz w:val="4"/>
          <w:szCs w:val="4"/>
        </w:rPr>
        <w:t xml:space="preserve"> </w:t>
      </w:r>
      <w:r w:rsidRPr="00FF4F1D">
        <w:rPr>
          <w:sz w:val="4"/>
          <w:szCs w:val="4"/>
        </w:rPr>
        <w:t>These standards are arguably similar to traditional employer-imposed production standards. They govern the rate at which employees are expected to render their services, the manner in which the services are to be delivered, and the means by which their performance is measured against that of other employees. 174 Whether an employer has a duty to bargain over a specific production standard depends upon a number of factors.</w:t>
      </w:r>
      <w:r>
        <w:rPr>
          <w:sz w:val="4"/>
          <w:szCs w:val="4"/>
        </w:rPr>
        <w:t xml:space="preserve"> </w:t>
      </w:r>
      <w:r w:rsidRPr="00FF4F1D">
        <w:rPr>
          <w:sz w:val="4"/>
          <w:szCs w:val="4"/>
        </w:rPr>
        <w:t>The NLRB and courts do not allow an employer to establish production "quotas" without first negotiating with the employee's union. 175 However, if production standards are used to project costs and scheduling, they are not mandatory subjects of bargaining. 176 The distinction between production standards that are mandatory and those that are voluntary rests upon how the company utilizes the standards. 177 If the standard is used to determine the employees' compensation, it will be held to be a mandatory subject of bargaining. 178 If the standard is implemented to promote production efficiency, the standard will [*975] not be a mandatory subject of bargaining. 179 The NLRB recognized this distinction in Trading Port, Inc. 180</w:t>
      </w:r>
      <w:r>
        <w:rPr>
          <w:sz w:val="4"/>
          <w:szCs w:val="4"/>
        </w:rPr>
        <w:t xml:space="preserve"> </w:t>
      </w:r>
      <w:r w:rsidRPr="00FF4F1D">
        <w:rPr>
          <w:sz w:val="4"/>
          <w:szCs w:val="4"/>
        </w:rPr>
        <w:t>In Trading Port, the NLRB reviewed the actions of a company that fired two employees for failing to follow production efficiency requirements imposed by the employer. 181 The NLRB acknowledged that the enforcement of production efficiency requirements detrimentally altered the employees' working conditions. 182 The Board recognized previous holdings that granted a substantial degree of flexibility to an employer to "independently … fashion innovations promoting a more efficient work force." 183 Significant to the Board's analysis was that the standards existed prior to union organization (despite the adoption of a more stringent approach after the union's election). 184 The NLRB recognized,</w:t>
      </w:r>
      <w:r>
        <w:rPr>
          <w:sz w:val="4"/>
          <w:szCs w:val="4"/>
        </w:rPr>
        <w:t xml:space="preserve"> </w:t>
      </w:r>
      <w:r w:rsidRPr="00FF4F1D">
        <w:rPr>
          <w:sz w:val="4"/>
          <w:szCs w:val="4"/>
        </w:rPr>
        <w:t>An employer has every right to expect that an employee will perform his work efficiently and when, on the basis of entirely discretionary considerations, it is determined that an employee's output has fallen below tolerable levels, the employer is free, without intervention of the Act, to terminate that employee even though the various considerations supporting that decision were not subject to prior notification and bargaining with the exclusive statutory representative. 185</w:t>
      </w:r>
      <w:r>
        <w:rPr>
          <w:sz w:val="4"/>
          <w:szCs w:val="4"/>
        </w:rPr>
        <w:t xml:space="preserve"> </w:t>
      </w:r>
      <w:r w:rsidRPr="00FF4F1D">
        <w:rPr>
          <w:sz w:val="4"/>
          <w:szCs w:val="4"/>
        </w:rPr>
        <w:t>The Board determined that the standards were not "quotas" because the standards were merely one factor in the employer's decision to terminate the employees. 186 Only those employees who intolerably fell below the standards were terminated. 187 The Board also noted that the employer did not create a new form of punishment by discharging sub-par performers. 188</w:t>
      </w:r>
      <w:r>
        <w:rPr>
          <w:sz w:val="4"/>
          <w:szCs w:val="4"/>
        </w:rPr>
        <w:t xml:space="preserve"> </w:t>
      </w:r>
      <w:r w:rsidRPr="00FF4F1D">
        <w:rPr>
          <w:sz w:val="4"/>
          <w:szCs w:val="4"/>
        </w:rPr>
        <w:t>The decision in Trading Port indicates that an MCO would be able to enforce "efficiency standards" despite the unionization [*976] of independent physicians. 189 As long as the standards continued to be consistent with pre-unionization standards and the sanctions remained the same, the MCO would not be required to bargain. 190 In sum, it appears that unionization would not necessarily result in a change in MCO-determined utilization standards. The benefit of requiring MCOs to bargain under the NLRA would appear minor from the perspective of the consumer because the primary benefit of potentially higher rates of pay would vest in the physicians. 191 Any benefit to the consumer, such as improved access to resources, would not necessarily be the subject of mandatory bargaining.</w:t>
      </w:r>
      <w:r>
        <w:rPr>
          <w:sz w:val="4"/>
          <w:szCs w:val="4"/>
        </w:rPr>
        <w:t xml:space="preserve"> </w:t>
      </w:r>
      <w:r w:rsidRPr="00FF4F1D">
        <w:rPr>
          <w:sz w:val="4"/>
          <w:szCs w:val="4"/>
        </w:rPr>
        <w:t>c. Gag Clauses. One of the most controversial aspects of physician-MCO contracts involves "gag clauses" - restrictive covenants that regulate physicians' communication with patients and other third parties. 192 An employer's regulation of speech is not a new subject to labor law or the courts. 193 Most of the case law in this area has focused on the question of whether an employer's restriction of speech in the workplace is motivated by anti-union animus or involves coercion of an employee exercising his right to organize under the NLRA. 194 The focus changes in the collective bargaining context, 195 shifting the interests implicated and also the effects of a practice on the employment relationship. 196</w:t>
      </w:r>
      <w:r>
        <w:rPr>
          <w:sz w:val="4"/>
          <w:szCs w:val="4"/>
        </w:rPr>
        <w:t xml:space="preserve"> </w:t>
      </w:r>
      <w:r w:rsidRPr="00FF4F1D">
        <w:rPr>
          <w:sz w:val="4"/>
          <w:szCs w:val="4"/>
        </w:rPr>
        <w:t>[*977] Gag clauses come in several forms. 197 The type of clause that has received the most attention involves the restriction of physician communications regarding treatment options available to patients. 198 These medical information clauses may prevent a physician from notifying a patient of treatment options that fall outside a health plan's coverage. 199 By preventing a physician from discussing a patient's full set of medical options, the MCO may, in effect, prevent a patient from learning of a potentially beneficial treatment. 200 Consequently, the best interests of the patient may be sacrificed. 201 By regulating a physician's communication with his or her patient, these clauses do not determine an aspect of the employment relationship between the employer and employee, but rather an aspect of the relationship between the employee and a third party.</w:t>
      </w:r>
      <w:r>
        <w:rPr>
          <w:sz w:val="4"/>
          <w:szCs w:val="4"/>
        </w:rPr>
        <w:t xml:space="preserve"> </w:t>
      </w:r>
      <w:r w:rsidRPr="00FF4F1D">
        <w:rPr>
          <w:sz w:val="4"/>
          <w:szCs w:val="4"/>
        </w:rPr>
        <w:t>In Mental Health Services, Northwest, Inc., 202 the NLRB reviewed an employer's proposed policy that restricted its employees' communications with third parties. 203 The contract proposal prohibited employees and the union from ""attempting to restrain, coerce, or otherwise influence any actual or potential funding source for… the… (Employer)… or any actual or potential client.'" 204 The NLRB applied the standard set forth in Allied Chemical &amp; Alkali Workers of America v. Pittsburgh Plate Glass Co. 205 by analyzing whether the proposal ""settled an aspect of the relationship between the employer and employees.'" 206 The NLRB determined that the proposal sought to regulate conduct that was outside the employment relationship, and, therefore, the proposal was not a mandatory subject of bargaining. 207 If a potential subject of bargaining implicates third parties' interests, however, courts and the NLRB will continue the analysis and question whether a proposal "vitally affects" a [*978] term or condition of employment. 208 In Mental Health Services, the Board refused to conduct this analysis because the prohibited activity was "not germane to the working environment." 209 However, a medical information clause presents a different situation.</w:t>
      </w:r>
      <w:r>
        <w:rPr>
          <w:sz w:val="4"/>
          <w:szCs w:val="4"/>
        </w:rPr>
        <w:t xml:space="preserve"> </w:t>
      </w:r>
      <w:r w:rsidRPr="00FF4F1D">
        <w:rPr>
          <w:sz w:val="4"/>
          <w:szCs w:val="4"/>
        </w:rPr>
        <w:t>It has been argued that medical information gag clauses require a physician to sacrifice his employment status. 210 Gag clauses potentially place a physician in the position of having to choose between two conflicting interests: fulfilling his or her ethical and legal obligations to fully communicate with his or her patients and fulfilling contractual obligations to the MCO. 211 In this situation, the communication takes place in the workplace and potentially exposes the physician to adverse consequences, such as malpractice liability. 212 These factors arguably make the gag clause "germane to the workplace" and trigger inquiry into the clause's effect on the terms and conditions of employment.</w:t>
      </w:r>
      <w:r>
        <w:rPr>
          <w:sz w:val="4"/>
          <w:szCs w:val="4"/>
        </w:rPr>
        <w:t xml:space="preserve"> </w:t>
      </w:r>
      <w:r w:rsidRPr="00FF4F1D">
        <w:rPr>
          <w:sz w:val="4"/>
          <w:szCs w:val="4"/>
        </w:rPr>
        <w:t>In this secondary inquiry, the significance of the effect on the terms and conditions of employment determines whether the subject is mandatory. 213 If the gag clauses do not "vitally affect" the terms and conditions of employment, they are not mandatory subjects of bargaining. 214 When analyzing a gag clause's effect, compliance with the policy controls the determination, not the consequences of violating the policy. 215 Thus, it appears that the analysis turns on the effect on the employment relationship of having to comply with the employer's proposal.</w:t>
      </w:r>
      <w:r>
        <w:rPr>
          <w:sz w:val="4"/>
          <w:szCs w:val="4"/>
        </w:rPr>
        <w:t xml:space="preserve"> </w:t>
      </w:r>
      <w:r w:rsidRPr="00FF4F1D">
        <w:rPr>
          <w:sz w:val="4"/>
          <w:szCs w:val="4"/>
        </w:rPr>
        <w:t>The Government Accounting Office conducted a study of gag clauses to gauge their effects on the health care industry and [*979] independent physicians' practices. 216 The study revealed that few explicit gag clauses existed that restricted physicians from discussing all treatment options with their patients. 217 Where they did exist, they were rarely enforced and had a minimal impact on physicians' practices. 218</w:t>
      </w:r>
      <w:r>
        <w:rPr>
          <w:sz w:val="4"/>
          <w:szCs w:val="4"/>
        </w:rPr>
        <w:t xml:space="preserve"> </w:t>
      </w:r>
      <w:r w:rsidRPr="00FF4F1D">
        <w:rPr>
          <w:sz w:val="4"/>
          <w:szCs w:val="4"/>
        </w:rPr>
        <w:t>The results of this study indicate that the terms and conditions of employment would not be vitally affected by gag clauses. Therefore, because the terms do not "settle an aspect of the relationship between the employer and employees" and would not "vitally affect" a term or condition of employment, these clauses may not be mandatory subjects of bargaining. 219 In a growing number of states, however, restricting medical information through these types of clauses has been declared illegal. 220 Thus, the parties may otherwise be prevented from including these types of clauses in their contracts independent of the duty to bargain. 221</w:t>
      </w:r>
      <w:r>
        <w:rPr>
          <w:sz w:val="4"/>
          <w:szCs w:val="4"/>
        </w:rPr>
        <w:t xml:space="preserve"> </w:t>
      </w:r>
      <w:r w:rsidRPr="00FF4F1D">
        <w:rPr>
          <w:sz w:val="4"/>
          <w:szCs w:val="4"/>
        </w:rPr>
        <w:t>The remaining types of gag clauses cover nonsolicitation, confidentiality of incentive plans, and nondisparagement. 222 MCOs assert that these clauses protect proprietary information and that gag clauses protect trade secrets from being disclosed to competing MCOs. 223 Moreover, by preventing physicians from disclosing the benefits of alternative health plans, these clauses are similar to noncompetition and nonsolicitation rules within the workplace. 224</w:t>
      </w:r>
      <w:r>
        <w:rPr>
          <w:sz w:val="4"/>
          <w:szCs w:val="4"/>
        </w:rPr>
        <w:t xml:space="preserve"> </w:t>
      </w:r>
      <w:r w:rsidRPr="00FF4F1D">
        <w:rPr>
          <w:sz w:val="4"/>
          <w:szCs w:val="4"/>
        </w:rPr>
        <w:t>[*980] These clauses, like the medical information clauses previously discussed, involve regulation of the relationship between the physician and parties external to the employment relationship. Medical information clauses regulate communication during the scope of the physician's employment, to wit, the delivery of medical services. 225 Nonsolicitation, nondisparagement, and confidentiality clauses are possibly even more remote to the employment relationship. As the analysis below indicates, these clauses have only an "indirect" impact on the employment relationship because, absent contractual expression, they involve employer interests traditionally protected by the courts.</w:t>
      </w:r>
      <w:r>
        <w:rPr>
          <w:sz w:val="4"/>
          <w:szCs w:val="4"/>
        </w:rPr>
        <w:t xml:space="preserve"> </w:t>
      </w:r>
      <w:r w:rsidRPr="00FF4F1D">
        <w:rPr>
          <w:sz w:val="4"/>
          <w:szCs w:val="4"/>
        </w:rPr>
        <w:t>Gag clauses often explicitly prevent physicians from soliciting patients of an MCO on behalf of themselves or another competing MCO. 226 This type of restriction has often been addressed in traditional employment relationships. 227 An employee owes a basic duty of noncompetition to an employer even without contractual specification. 228 Thus, noncompetition requirements between physicians and MCOs would be permitted independent of the labor agreement. 229</w:t>
      </w:r>
      <w:r>
        <w:rPr>
          <w:sz w:val="4"/>
          <w:szCs w:val="4"/>
        </w:rPr>
        <w:t xml:space="preserve"> </w:t>
      </w:r>
      <w:r w:rsidRPr="00FF4F1D">
        <w:rPr>
          <w:sz w:val="4"/>
          <w:szCs w:val="4"/>
        </w:rPr>
        <w:t>In addition to noncompetition, courts have recognized other inherent employer rights. Employers have an inherent right to protect proprietary or confidential information disclosed to employees through the course of employment. 230 The information entitled to protection is broadly defined. Generally, protected information includes "any information that can be used in the [*981] operation of a business or other enterprise and that is sufficiently valuable and secret to afford an actual or potential economic advantage over others." 231 The breadth of this right suggests that an employer's protection of trade secrets through contractual means does not alter the employer and employee relationship because the right of protection is inherent in the employment relationship absent explicit contractual expression. Thus, restrictions relating to proprietary information would be considered non-mandatory.</w:t>
      </w:r>
      <w:r>
        <w:rPr>
          <w:sz w:val="4"/>
          <w:szCs w:val="4"/>
        </w:rPr>
        <w:t xml:space="preserve"> </w:t>
      </w:r>
      <w:r w:rsidRPr="00FF4F1D">
        <w:rPr>
          <w:sz w:val="4"/>
          <w:szCs w:val="4"/>
        </w:rPr>
        <w:t>Nondisparagement clauses present a separate problem. In NLRB v. Local 1229, International Brotherhood of Electrical Workers, 232 the Supreme Court extended the duty of loyalty to prevent disparagement of a company's product. 233 Subsequent labor cases uphold, though less stringently, the idea that disloyal activity on the part of an employee constitutes "unprotected" activity. 234 In the case of medical personnel, however, the NLRB allows for a degree of latitude with respect to criticism of employer practices. Courts hold that medical personnel complaints about patient quality of care issues are protected if intertwined with working condition issues, such as staff shortages and sanitation. 235 This line of cases suggests that an MCO would not be able to enforce these clauses if physicians merely couple criticisms with some aspect of their working conditions. 236 In this manner, allowing independent physicians to unionize might protect their right to criticize a health plan or an MCO.</w:t>
      </w:r>
      <w:r>
        <w:rPr>
          <w:sz w:val="4"/>
          <w:szCs w:val="4"/>
        </w:rPr>
        <w:t xml:space="preserve"> </w:t>
      </w:r>
      <w:r w:rsidRPr="00FF4F1D">
        <w:rPr>
          <w:sz w:val="4"/>
          <w:szCs w:val="4"/>
        </w:rPr>
        <w:t>The above analysis admittedly gives little weight to the unique relationship between the physician and patient. Society recognizes the significance and importance of protecting this relationship. 237 Gag clauses pose a potential threat to this relationship. 238 One view is that the restrictions imposed by gag [*982] clauses directly threaten the welfare of patients. 239 However, as demonstrated through treatment of comparable labor practices, attempting to regulate this relationship within a labor relations framework would result in potentially undesirable consequences. The regulatory framework of modern labor relations focuses on a strict interpretation of the employer-employee relationship and, thus, turns a cold shoulder toward the interests of third parties. 240</w:t>
      </w:r>
      <w:r>
        <w:rPr>
          <w:sz w:val="4"/>
          <w:szCs w:val="4"/>
        </w:rPr>
        <w:t xml:space="preserve"> </w:t>
      </w:r>
      <w:r w:rsidRPr="00FF4F1D">
        <w:rPr>
          <w:sz w:val="4"/>
          <w:szCs w:val="4"/>
        </w:rPr>
        <w:t>d.</w:t>
      </w:r>
      <w:r>
        <w:rPr>
          <w:sz w:val="4"/>
          <w:szCs w:val="4"/>
        </w:rPr>
        <w:t xml:space="preserve"> </w:t>
      </w:r>
      <w:r w:rsidRPr="00FF4F1D">
        <w:rPr>
          <w:sz w:val="4"/>
          <w:szCs w:val="4"/>
        </w:rPr>
        <w:t>"Deselection": A Firing by Any Other Name. The illegality of unilaterally imposing arbitrary discharge procedures requires little analysis. Under the current system, discharge is universally recognized as a mandatory subject of bargaining. 241 This obligation extends to any system of discipline that may result in termination or may otherwise impact a term or condition of employment. 242 MCOs would undoubtedly be required to bargain with physicians over any clause or policy that may regulate or govern the discharge of a physician employee. Unionization would thus provide a degree of employment stability currently not realized by independently practicing physicians. 243 Some commentators assert that by maintaining stability, lasting relationships with patients will develop and, in turn, improve the quality of care currently enjoyed by patients. 244</w:t>
      </w:r>
      <w:r>
        <w:rPr>
          <w:sz w:val="4"/>
          <w:szCs w:val="4"/>
        </w:rPr>
        <w:t xml:space="preserve"> </w:t>
      </w:r>
      <w:r w:rsidRPr="00FF4F1D">
        <w:rPr>
          <w:sz w:val="4"/>
          <w:szCs w:val="4"/>
        </w:rPr>
        <w:t>e. Summary. Even if one of the above control measures is deemed to be a mandatory subject of bargaining, there appears to be no guarantee that bargaining over the term would result in a change of the status quo. The NLRA-imposed bargaining requirement does not require overly protracted negotiations, [*983] even over mandatory subjects. 245 Once an employer has bargained in good faith to the point of impasse, the employer is generally free to unilaterally change a mandatory subject of bargaining. 246 As long as the changes were ""reasonably comprehended within [the employer's] pre-impasse proposals,'" the obligation to bargain is satisfied. 247</w:t>
      </w:r>
      <w:r>
        <w:rPr>
          <w:sz w:val="4"/>
          <w:szCs w:val="4"/>
        </w:rPr>
        <w:t xml:space="preserve"> </w:t>
      </w:r>
      <w:r w:rsidRPr="00FF4F1D">
        <w:rPr>
          <w:sz w:val="4"/>
          <w:szCs w:val="4"/>
        </w:rPr>
        <w:t>It appears that the recourse of physicians desiring to alter a non-mandatory subject of bargaining would be to place their compensation at risk as a bargaining tool to leverage negotiation over these issues. Physicians would have to force employers to accept their terms by holding out a mandatory subject, such as compensation, as a sticking point. The physicians might then suggest that their position could be influenced if the employer would consider negotiation over a non-mandatory subject, such as utilization review standards. This type of negotiation arguably violates the duty to bargain in good faith. 248 It appears that if the goal of physician unionization is to protect consumer interests, the means for protection should not require potentially illegal conduct on the part of physicians.</w:t>
      </w:r>
      <w:r>
        <w:rPr>
          <w:sz w:val="4"/>
          <w:szCs w:val="4"/>
        </w:rPr>
        <w:t xml:space="preserve"> </w:t>
      </w:r>
      <w:r w:rsidRPr="00FF4F1D">
        <w:rPr>
          <w:sz w:val="4"/>
          <w:szCs w:val="4"/>
        </w:rPr>
        <w:t>D. Bargaining Remedies and Contract Enforcement</w:t>
      </w:r>
    </w:p>
    <w:p w14:paraId="729A4895" w14:textId="77777777" w:rsidR="006C37C0" w:rsidRDefault="006C37C0" w:rsidP="006C37C0">
      <w:pPr>
        <w:rPr>
          <w:rStyle w:val="StyleUnderline"/>
        </w:rPr>
      </w:pPr>
      <w:r w:rsidRPr="00970AF8">
        <w:rPr>
          <w:sz w:val="14"/>
        </w:rPr>
        <w:t xml:space="preserve">Although the obligation of an employer to bargain in good faith may be limited, it appears meaningless without a means for enforcement. Likewise, </w:t>
      </w:r>
      <w:r w:rsidRPr="00970AF8">
        <w:rPr>
          <w:rStyle w:val="StyleUnderline"/>
        </w:rPr>
        <w:t>if patients derivatively benefit from a collective bargaining agreement, the benefit is worth only as much as their ability to enforce the agreement.</w:t>
      </w:r>
    </w:p>
    <w:p w14:paraId="23DF7E95" w14:textId="77777777" w:rsidR="006C37C0" w:rsidRPr="003849A8" w:rsidRDefault="006C37C0" w:rsidP="006C37C0">
      <w:pPr>
        <w:rPr>
          <w:sz w:val="14"/>
        </w:rPr>
      </w:pPr>
      <w:r w:rsidRPr="003849A8">
        <w:rPr>
          <w:sz w:val="14"/>
        </w:rPr>
        <w:t xml:space="preserve">1. Enforcement of the Duty to Bargain in Good Faith. </w:t>
      </w:r>
      <w:r w:rsidRPr="003849A8">
        <w:rPr>
          <w:rStyle w:val="StyleUnderline"/>
        </w:rPr>
        <w:t>Enforcement of the duty to bargain in good faith is effectuated through "bargaining remedies" imposed by the NLRB and disincentives arising out of the interaction between the obligation to bargain in good faith and the rights of striking employees.</w:t>
      </w:r>
      <w:r w:rsidRPr="003849A8">
        <w:rPr>
          <w:sz w:val="14"/>
        </w:rPr>
        <w:t xml:space="preserve"> 249</w:t>
      </w:r>
    </w:p>
    <w:p w14:paraId="5007D6BF" w14:textId="77777777" w:rsidR="006C37C0" w:rsidRPr="003849A8" w:rsidRDefault="006C37C0" w:rsidP="006C37C0">
      <w:pPr>
        <w:rPr>
          <w:sz w:val="14"/>
        </w:rPr>
      </w:pPr>
      <w:r w:rsidRPr="00FF4F1D">
        <w:rPr>
          <w:rStyle w:val="StyleUnderline"/>
        </w:rPr>
        <w:t>The NLRB-imposed "remedies" for violating the duty to bargain in good faith are surprisingly light</w:t>
      </w:r>
      <w:r w:rsidRPr="003849A8">
        <w:rPr>
          <w:rStyle w:val="StyleUnderline"/>
        </w:rPr>
        <w:t>. The remedies differ according to the nature of the violation. Cases involving a refusal</w:t>
      </w:r>
      <w:r w:rsidRPr="003849A8">
        <w:rPr>
          <w:sz w:val="14"/>
        </w:rPr>
        <w:t xml:space="preserve"> [*984] </w:t>
      </w:r>
      <w:r w:rsidRPr="003849A8">
        <w:rPr>
          <w:rStyle w:val="StyleUnderline"/>
        </w:rPr>
        <w:t>to bargain, an unlawful insistence upon a non-mandatory subject of bargaining, or a violation of the procedural bargaining requirements have certain remedies. The remedies consist of a cease and desist order, an order to collectively bargain, and an order to post a notice advising employees of the violation and NLRB order.</w:t>
      </w:r>
      <w:r w:rsidRPr="003849A8">
        <w:rPr>
          <w:sz w:val="14"/>
        </w:rPr>
        <w:t xml:space="preserve"> 250 The cease and desist order and order to collectively bargain involve exactly what their titles imply - the NLRB issues a written order to an employer to cease its illegal practice, return to the bargaining table, and bargain in good faith. 251 In addition, the employer would be required to post a notice in the workplace informing its employees of the violation and the NLRB order. 252</w:t>
      </w:r>
    </w:p>
    <w:p w14:paraId="57C63534" w14:textId="77777777" w:rsidR="006C37C0" w:rsidRPr="00FF4F1D" w:rsidRDefault="006C37C0" w:rsidP="006C37C0">
      <w:pPr>
        <w:rPr>
          <w:rStyle w:val="Emphasis"/>
        </w:rPr>
      </w:pPr>
      <w:r w:rsidRPr="003849A8">
        <w:rPr>
          <w:sz w:val="14"/>
        </w:rPr>
        <w:t xml:space="preserve">In these types of cases, </w:t>
      </w:r>
      <w:r w:rsidRPr="003849A8">
        <w:rPr>
          <w:rStyle w:val="StyleUnderline"/>
        </w:rPr>
        <w:t>the NLRB will not impose "make-whole" remedies.</w:t>
      </w:r>
      <w:r w:rsidRPr="003849A8">
        <w:rPr>
          <w:sz w:val="14"/>
        </w:rPr>
        <w:t xml:space="preserve"> 253 </w:t>
      </w:r>
      <w:r w:rsidRPr="003849A8">
        <w:rPr>
          <w:rStyle w:val="StyleUnderline"/>
        </w:rPr>
        <w:t>To do so would unlawfully impose terms on the parties that they had not agreed upon</w:t>
      </w:r>
      <w:r w:rsidRPr="003849A8">
        <w:rPr>
          <w:sz w:val="14"/>
        </w:rPr>
        <w:t xml:space="preserve">. 254 </w:t>
      </w:r>
      <w:r w:rsidRPr="003849A8">
        <w:rPr>
          <w:rStyle w:val="StyleUnderline"/>
        </w:rPr>
        <w:t xml:space="preserve">Therefore, </w:t>
      </w:r>
      <w:r w:rsidRPr="00FD241E">
        <w:rPr>
          <w:rStyle w:val="StyleUnderline"/>
          <w:highlight w:val="green"/>
        </w:rPr>
        <w:t xml:space="preserve">MCOs involved </w:t>
      </w:r>
      <w:r w:rsidRPr="00FF4F1D">
        <w:rPr>
          <w:rStyle w:val="StyleUnderline"/>
        </w:rPr>
        <w:t>in the</w:t>
      </w:r>
      <w:r w:rsidRPr="00FD241E">
        <w:rPr>
          <w:rStyle w:val="StyleUnderline"/>
          <w:highlight w:val="green"/>
        </w:rPr>
        <w:t xml:space="preserve"> </w:t>
      </w:r>
      <w:r w:rsidRPr="00FF4F1D">
        <w:rPr>
          <w:rStyle w:val="Emphasis"/>
          <w:highlight w:val="green"/>
        </w:rPr>
        <w:t>c</w:t>
      </w:r>
      <w:r w:rsidRPr="00FF4F1D">
        <w:rPr>
          <w:rStyle w:val="Emphasis"/>
        </w:rPr>
        <w:t>ollective</w:t>
      </w:r>
      <w:r w:rsidRPr="00FF4F1D">
        <w:rPr>
          <w:rStyle w:val="Emphasis"/>
          <w:highlight w:val="green"/>
        </w:rPr>
        <w:t xml:space="preserve"> b</w:t>
      </w:r>
      <w:r w:rsidRPr="00FF4F1D">
        <w:rPr>
          <w:rStyle w:val="Emphasis"/>
        </w:rPr>
        <w:t>argaining</w:t>
      </w:r>
      <w:r w:rsidRPr="00FD241E">
        <w:rPr>
          <w:rStyle w:val="StyleUnderline"/>
          <w:highlight w:val="green"/>
        </w:rPr>
        <w:t xml:space="preserve"> process with </w:t>
      </w:r>
      <w:r w:rsidRPr="00FF4F1D">
        <w:rPr>
          <w:rStyle w:val="Emphasis"/>
          <w:highlight w:val="green"/>
        </w:rPr>
        <w:t>physicians</w:t>
      </w:r>
      <w:r w:rsidRPr="00FD241E">
        <w:rPr>
          <w:rStyle w:val="StyleUnderline"/>
          <w:highlight w:val="green"/>
        </w:rPr>
        <w:t xml:space="preserve"> could </w:t>
      </w:r>
      <w:r w:rsidRPr="00FF4F1D">
        <w:rPr>
          <w:rStyle w:val="StyleUnderline"/>
        </w:rPr>
        <w:t xml:space="preserve">arguably </w:t>
      </w:r>
      <w:r w:rsidRPr="00FF4F1D">
        <w:rPr>
          <w:rStyle w:val="Emphasis"/>
          <w:highlight w:val="green"/>
        </w:rPr>
        <w:t>violate</w:t>
      </w:r>
      <w:r w:rsidRPr="00FD241E">
        <w:rPr>
          <w:rStyle w:val="StyleUnderline"/>
          <w:highlight w:val="green"/>
        </w:rPr>
        <w:t xml:space="preserve"> </w:t>
      </w:r>
      <w:r w:rsidRPr="00FF4F1D">
        <w:rPr>
          <w:rStyle w:val="StyleUnderline"/>
        </w:rPr>
        <w:t xml:space="preserve">the </w:t>
      </w:r>
      <w:r w:rsidRPr="00FF4F1D">
        <w:rPr>
          <w:rStyle w:val="Emphasis"/>
          <w:highlight w:val="green"/>
        </w:rPr>
        <w:t>requirements</w:t>
      </w:r>
      <w:r w:rsidRPr="00FD241E">
        <w:rPr>
          <w:rStyle w:val="StyleUnderline"/>
          <w:highlight w:val="green"/>
        </w:rPr>
        <w:t xml:space="preserve"> </w:t>
      </w:r>
      <w:r w:rsidRPr="00FF4F1D">
        <w:rPr>
          <w:rStyle w:val="StyleUnderline"/>
        </w:rPr>
        <w:t xml:space="preserve">of bargaining </w:t>
      </w:r>
      <w:r w:rsidRPr="00FD241E">
        <w:rPr>
          <w:rStyle w:val="StyleUnderline"/>
          <w:highlight w:val="green"/>
        </w:rPr>
        <w:t xml:space="preserve">with </w:t>
      </w:r>
      <w:r w:rsidRPr="00FF4F1D">
        <w:rPr>
          <w:rStyle w:val="Emphasis"/>
          <w:highlight w:val="green"/>
        </w:rPr>
        <w:t>impunity</w:t>
      </w:r>
      <w:r w:rsidRPr="00FD241E">
        <w:rPr>
          <w:rStyle w:val="StyleUnderline"/>
          <w:highlight w:val="green"/>
        </w:rPr>
        <w:t xml:space="preserve"> </w:t>
      </w:r>
      <w:r w:rsidRPr="00FF4F1D">
        <w:rPr>
          <w:rStyle w:val="StyleUnderline"/>
        </w:rPr>
        <w:t xml:space="preserve">and </w:t>
      </w:r>
      <w:r w:rsidRPr="00FD241E">
        <w:rPr>
          <w:rStyle w:val="StyleUnderline"/>
          <w:highlight w:val="green"/>
        </w:rPr>
        <w:t xml:space="preserve">receive only </w:t>
      </w:r>
      <w:r w:rsidRPr="00FF4F1D">
        <w:rPr>
          <w:rStyle w:val="StyleUnderline"/>
        </w:rPr>
        <w:t xml:space="preserve">a </w:t>
      </w:r>
      <w:r w:rsidRPr="00FF4F1D">
        <w:rPr>
          <w:rStyle w:val="Emphasis"/>
        </w:rPr>
        <w:t xml:space="preserve">proverbial </w:t>
      </w:r>
      <w:r w:rsidRPr="00FF4F1D">
        <w:rPr>
          <w:rStyle w:val="Emphasis"/>
          <w:highlight w:val="green"/>
        </w:rPr>
        <w:t>"slap on the hand."</w:t>
      </w:r>
    </w:p>
    <w:p w14:paraId="69F3E13B" w14:textId="77777777" w:rsidR="006C37C0" w:rsidRPr="003849A8" w:rsidRDefault="006C37C0" w:rsidP="006C37C0">
      <w:pPr>
        <w:rPr>
          <w:sz w:val="14"/>
        </w:rPr>
      </w:pPr>
      <w:r w:rsidRPr="003849A8">
        <w:rPr>
          <w:sz w:val="14"/>
        </w:rPr>
        <w:t>Employers who unilaterally impose terms that are later deemed to be mandatory subjects of bargaining face slightly more consequential remedies. 255 Under these conditions, the NLRB may impose make-whole damages, ordering the employer to discontinue the illegal practice and compensate employees for any economic harm, such as loss of wages and benefits. 256 However, under no circumstances may the NLRB impose fines or any other punitive sanctions. 257</w:t>
      </w:r>
    </w:p>
    <w:p w14:paraId="4C14905D" w14:textId="77777777" w:rsidR="006C37C0" w:rsidRPr="003849A8" w:rsidRDefault="006C37C0" w:rsidP="006C37C0">
      <w:pPr>
        <w:rPr>
          <w:sz w:val="14"/>
        </w:rPr>
      </w:pPr>
      <w:r w:rsidRPr="003849A8">
        <w:rPr>
          <w:sz w:val="14"/>
        </w:rPr>
        <w:t>The consequences of violating the obligation to bargain in good faith extend beyond the NLRB-ordered remedies. If a labor union attempts to exert its power and strike because the [*985] employer has violated its bargaining requirement, the ensuing strike is identified as an unfair labor practice (ULP) strike. 258 ULP strikers are entitled to reinstatement and possible backpay, in contrast to workers striking for economic reasons, who may be replaced by the employer. 259 Thus, the ULP strike designation acts as a deterrent for employers to brazenly refuse to bargain. 260 The mandatory and permissive distinction may, therefore, provide teeth to a union threat of strike and influence an employer's actions to bargain over mandatory subjects. 261</w:t>
      </w:r>
    </w:p>
    <w:p w14:paraId="4BF32A42" w14:textId="77777777" w:rsidR="006C37C0" w:rsidRDefault="006C37C0" w:rsidP="006C37C0">
      <w:pPr>
        <w:rPr>
          <w:rStyle w:val="Emphasis"/>
        </w:rPr>
      </w:pPr>
      <w:r w:rsidRPr="003849A8">
        <w:rPr>
          <w:sz w:val="14"/>
        </w:rPr>
        <w:t xml:space="preserve">A physician's status poses numerous problems with respect to his or her ability to strike. First, </w:t>
      </w:r>
      <w:r w:rsidRPr="00FD241E">
        <w:rPr>
          <w:rStyle w:val="StyleUnderline"/>
          <w:highlight w:val="green"/>
        </w:rPr>
        <w:t xml:space="preserve">physicians </w:t>
      </w:r>
      <w:r w:rsidRPr="00FF4F1D">
        <w:rPr>
          <w:rStyle w:val="StyleUnderline"/>
        </w:rPr>
        <w:t>may be</w:t>
      </w:r>
      <w:r w:rsidRPr="00FD241E">
        <w:rPr>
          <w:rStyle w:val="StyleUnderline"/>
          <w:highlight w:val="green"/>
        </w:rPr>
        <w:t xml:space="preserve"> under </w:t>
      </w:r>
      <w:r w:rsidRPr="00FF4F1D">
        <w:rPr>
          <w:rStyle w:val="StyleUnderline"/>
        </w:rPr>
        <w:t xml:space="preserve">an </w:t>
      </w:r>
      <w:r w:rsidRPr="00FF4F1D">
        <w:rPr>
          <w:rStyle w:val="Emphasis"/>
          <w:highlight w:val="green"/>
        </w:rPr>
        <w:t>ethical obligation</w:t>
      </w:r>
      <w:r w:rsidRPr="00FD241E">
        <w:rPr>
          <w:rStyle w:val="StyleUnderline"/>
          <w:highlight w:val="green"/>
        </w:rPr>
        <w:t xml:space="preserve"> not to </w:t>
      </w:r>
      <w:r w:rsidRPr="00FF4F1D">
        <w:rPr>
          <w:rStyle w:val="Emphasis"/>
          <w:highlight w:val="green"/>
        </w:rPr>
        <w:t>strike</w:t>
      </w:r>
      <w:r w:rsidRPr="003849A8">
        <w:rPr>
          <w:rStyle w:val="StyleUnderline"/>
        </w:rPr>
        <w:t>.</w:t>
      </w:r>
      <w:r w:rsidRPr="003849A8">
        <w:rPr>
          <w:sz w:val="14"/>
        </w:rPr>
        <w:t xml:space="preserve"> 262 </w:t>
      </w:r>
      <w:r w:rsidRPr="00FF4F1D">
        <w:rPr>
          <w:rStyle w:val="StyleUnderline"/>
        </w:rPr>
        <w:t xml:space="preserve">The </w:t>
      </w:r>
      <w:r w:rsidRPr="00FF4F1D">
        <w:rPr>
          <w:rStyle w:val="Emphasis"/>
          <w:highlight w:val="green"/>
        </w:rPr>
        <w:t>fiduciary duties</w:t>
      </w:r>
      <w:r w:rsidRPr="00FD241E">
        <w:rPr>
          <w:rStyle w:val="StyleUnderline"/>
          <w:highlight w:val="green"/>
        </w:rPr>
        <w:t xml:space="preserve"> </w:t>
      </w:r>
      <w:r w:rsidRPr="00FF4F1D">
        <w:rPr>
          <w:rStyle w:val="StyleUnderline"/>
        </w:rPr>
        <w:t xml:space="preserve">owed </w:t>
      </w:r>
      <w:r w:rsidRPr="00FD241E">
        <w:rPr>
          <w:rStyle w:val="StyleUnderline"/>
          <w:highlight w:val="green"/>
        </w:rPr>
        <w:t xml:space="preserve">to </w:t>
      </w:r>
      <w:r w:rsidRPr="00FF4F1D">
        <w:rPr>
          <w:rStyle w:val="Emphasis"/>
          <w:highlight w:val="green"/>
        </w:rPr>
        <w:t>patients</w:t>
      </w:r>
      <w:r w:rsidRPr="00FD241E">
        <w:rPr>
          <w:rStyle w:val="StyleUnderline"/>
          <w:highlight w:val="green"/>
        </w:rPr>
        <w:t xml:space="preserve"> </w:t>
      </w:r>
      <w:r w:rsidRPr="00FF4F1D">
        <w:rPr>
          <w:rStyle w:val="StyleUnderline"/>
        </w:rPr>
        <w:t xml:space="preserve">would </w:t>
      </w:r>
      <w:r w:rsidRPr="00FD241E">
        <w:rPr>
          <w:rStyle w:val="StyleUnderline"/>
          <w:highlight w:val="green"/>
        </w:rPr>
        <w:t xml:space="preserve">prevent </w:t>
      </w:r>
      <w:r w:rsidRPr="00FF4F1D">
        <w:rPr>
          <w:rStyle w:val="StyleUnderline"/>
        </w:rPr>
        <w:t>such action</w:t>
      </w:r>
      <w:r w:rsidRPr="003849A8">
        <w:rPr>
          <w:rStyle w:val="StyleUnderline"/>
        </w:rPr>
        <w:t>. The AMA has repeatedly announced the impropriety of a physician strike.</w:t>
      </w:r>
      <w:r w:rsidRPr="003849A8">
        <w:rPr>
          <w:sz w:val="14"/>
        </w:rPr>
        <w:t xml:space="preserve"> 263 </w:t>
      </w:r>
      <w:r w:rsidRPr="003849A8">
        <w:rPr>
          <w:rStyle w:val="StyleUnderline"/>
        </w:rPr>
        <w:t xml:space="preserve">Secondly, </w:t>
      </w:r>
      <w:r w:rsidRPr="00FF4F1D">
        <w:rPr>
          <w:rStyle w:val="StyleUnderline"/>
        </w:rPr>
        <w:t xml:space="preserve">the </w:t>
      </w:r>
      <w:r w:rsidRPr="00FD241E">
        <w:rPr>
          <w:rStyle w:val="StyleUnderline"/>
          <w:highlight w:val="green"/>
        </w:rPr>
        <w:t xml:space="preserve">NLRA </w:t>
      </w:r>
      <w:r w:rsidRPr="00FF4F1D">
        <w:rPr>
          <w:rStyle w:val="StyleUnderline"/>
        </w:rPr>
        <w:t xml:space="preserve">and National Labor Management Relations Act </w:t>
      </w:r>
      <w:r w:rsidRPr="00FD241E">
        <w:rPr>
          <w:rStyle w:val="StyleUnderline"/>
          <w:highlight w:val="green"/>
        </w:rPr>
        <w:t xml:space="preserve">impose </w:t>
      </w:r>
      <w:r w:rsidRPr="00FF4F1D">
        <w:rPr>
          <w:rStyle w:val="Emphasis"/>
          <w:highlight w:val="green"/>
        </w:rPr>
        <w:t>significant restrictions</w:t>
      </w:r>
      <w:r w:rsidRPr="00FD241E">
        <w:rPr>
          <w:rStyle w:val="StyleUnderline"/>
          <w:highlight w:val="green"/>
        </w:rPr>
        <w:t xml:space="preserve"> upon a </w:t>
      </w:r>
      <w:r w:rsidRPr="00FF4F1D">
        <w:rPr>
          <w:rStyle w:val="Emphasis"/>
          <w:highlight w:val="green"/>
        </w:rPr>
        <w:t>physician's ability</w:t>
      </w:r>
      <w:r w:rsidRPr="00FD241E">
        <w:rPr>
          <w:rStyle w:val="StyleUnderline"/>
          <w:highlight w:val="green"/>
        </w:rPr>
        <w:t xml:space="preserve"> to exercise the </w:t>
      </w:r>
      <w:r w:rsidRPr="00FF4F1D">
        <w:rPr>
          <w:rStyle w:val="Emphasis"/>
          <w:highlight w:val="green"/>
        </w:rPr>
        <w:t>right to strike</w:t>
      </w:r>
      <w:r w:rsidRPr="003849A8">
        <w:rPr>
          <w:sz w:val="14"/>
        </w:rPr>
        <w:t xml:space="preserve">. 264 </w:t>
      </w:r>
      <w:r w:rsidRPr="003849A8">
        <w:rPr>
          <w:rStyle w:val="StyleUnderline"/>
        </w:rPr>
        <w:t xml:space="preserve">The acts would require physicians' unions to notify employers and the Federal Mediation Service prior to a strike 265 and order mandatory "cooling-off" periods. 266 Thus, </w:t>
      </w:r>
      <w:r w:rsidRPr="00FF4F1D">
        <w:rPr>
          <w:rStyle w:val="StyleUnderline"/>
        </w:rPr>
        <w:t xml:space="preserve">for physicians, the </w:t>
      </w:r>
      <w:r w:rsidRPr="00FD241E">
        <w:rPr>
          <w:rStyle w:val="StyleUnderline"/>
          <w:highlight w:val="green"/>
        </w:rPr>
        <w:t xml:space="preserve">strike appears </w:t>
      </w:r>
      <w:r w:rsidRPr="00FF4F1D">
        <w:rPr>
          <w:rStyle w:val="StyleUnderline"/>
        </w:rPr>
        <w:t xml:space="preserve">to be an </w:t>
      </w:r>
      <w:r w:rsidRPr="00FD241E">
        <w:rPr>
          <w:rStyle w:val="Emphasis"/>
          <w:highlight w:val="green"/>
        </w:rPr>
        <w:t>impotent weapon.</w:t>
      </w:r>
    </w:p>
    <w:p w14:paraId="4AA90416" w14:textId="77777777" w:rsidR="006C37C0" w:rsidRPr="00970AF8" w:rsidRDefault="006C37C0" w:rsidP="006C37C0">
      <w:pPr>
        <w:rPr>
          <w:rStyle w:val="StyleUnderline"/>
        </w:rPr>
      </w:pPr>
      <w:r w:rsidRPr="003849A8">
        <w:rPr>
          <w:sz w:val="14"/>
        </w:rPr>
        <w:t xml:space="preserve">Given the ineffectiveness of ULP strike status and the weak nature of NLRB-imposed remedies, </w:t>
      </w:r>
      <w:r w:rsidRPr="00FF4F1D">
        <w:rPr>
          <w:rStyle w:val="StyleUnderline"/>
        </w:rPr>
        <w:t>the current system lacks the strength to enforce the benefits of the collective bargaining duty.</w:t>
      </w:r>
    </w:p>
    <w:p w14:paraId="510E9F3A" w14:textId="77777777" w:rsidR="006C37C0" w:rsidRPr="00386DF9" w:rsidRDefault="006C37C0" w:rsidP="006C37C0">
      <w:pPr>
        <w:rPr>
          <w:sz w:val="4"/>
          <w:szCs w:val="4"/>
        </w:rPr>
      </w:pPr>
      <w:r w:rsidRPr="00386DF9">
        <w:rPr>
          <w:sz w:val="4"/>
          <w:szCs w:val="4"/>
        </w:rPr>
        <w:t>2. Enforcement of Bargaining Agreements by Third-Party Beneficiaries: A Question of Standing. The next issue of concern is whether current labor laws could provide consumers a means to enforce any benefits that physicians and MCOs include in their collective bargaining agreements. Section 301 of the Labor Management Relations Act of 1959 prescribes the jurisdiction of [*986] district courts over suits for violation of contracts between an employer and a labor organization. 267 The Supreme Court has interpreted Section 301 as pre-empting all state law claims that depend upon analysis of the terms of a labor contract. 268 This pre-emption causes all enforcement suits to be decided under Section 301 federal common law. 269 The right of a third-party beneficiary to bring suit under Section 301 has been recognized by the Supreme Court, 270 but various constraints exist depending upon the party being sued. An employer's failure to comply with the terms of a collective bargaining agreement may form the basis of a suit by a third-party beneficiary. 271 The third party must be suing for a right vested in the contract. 272 Those rights involving benefits that the MCO is obligated to provide to the patient would not depend upon the language of the collective bargaining agreement, but rather upon the terms of the plan. 273 Such a suit must be brought pursuant to the Employee Retirement Income Security Act of 1974. 274 Any benefit not within the patient's health plan that the patient seeks to enforce must be an actual right, not merely a limited concession to a labor union of something over which the employer has exclusive authority. 275 Arguably, patient care issues would fall into this category. Suits brought under Section 301 against a labor union are restricted even more than suits brought against an employer because labor unions owe a duty of representation only to members of the bargaining unit that they represent. 276 Although [*987] a union may undertake a duty toward those who are not parties to the bargaining agreement, 277 those parties must be able to cite specific language in the contract that indicates an intent to create enforceable obligations. 278 The third party would then have, at most, only those rights that the promisee (in this case, the employer) would have against the promisor (in this case, the labor union). 279 Based upon this framework, it appears that, in the context of the physician-MCO relationship, the physicians' union would have to include explicit terms, which promise MCOs that the union would undertake specific duties toward patients, in order for the rights to those duties to be enforceable by the patients. Physicians already owe a legally significant duty of care, through medical malpractice law, to patients with respect to the provision of medical services. 280 Any rights of action against the physicians that are above and beyond these pre-existing rights would have to be self imposed and enforceable by MCOs. It does not appear likely that physicians would or should be willing take such a drastic and adversarial position on behalf of patients. 281 Therefore, it seems unlikely that patients would receive enforcement rights under the NLRA beyond those that they already enjoy or gain the ability to enforce any additional secondary benefits that they may potentially receive from physician-MCO bargaining agreements. IV. Conclusion</w:t>
      </w:r>
    </w:p>
    <w:p w14:paraId="38FF48BD" w14:textId="77777777" w:rsidR="006C37C0" w:rsidRPr="003849A8" w:rsidRDefault="006C37C0" w:rsidP="006C37C0">
      <w:pPr>
        <w:rPr>
          <w:rStyle w:val="StyleUnderline"/>
        </w:rPr>
      </w:pPr>
      <w:r w:rsidRPr="00FD241E">
        <w:rPr>
          <w:rStyle w:val="StyleUnderline"/>
          <w:highlight w:val="green"/>
        </w:rPr>
        <w:t xml:space="preserve">Allowing </w:t>
      </w:r>
      <w:r w:rsidRPr="00FF4F1D">
        <w:rPr>
          <w:rStyle w:val="StyleUnderline"/>
        </w:rPr>
        <w:t xml:space="preserve">independently contracting </w:t>
      </w:r>
      <w:r w:rsidRPr="00FD241E">
        <w:rPr>
          <w:rStyle w:val="StyleUnderline"/>
          <w:highlight w:val="green"/>
        </w:rPr>
        <w:t xml:space="preserve">physicians to </w:t>
      </w:r>
      <w:r w:rsidRPr="00FF4F1D">
        <w:rPr>
          <w:rStyle w:val="Emphasis"/>
          <w:highlight w:val="green"/>
        </w:rPr>
        <w:t>collectively bargain</w:t>
      </w:r>
      <w:r w:rsidRPr="00FD241E">
        <w:rPr>
          <w:rStyle w:val="StyleUnderline"/>
          <w:highlight w:val="green"/>
        </w:rPr>
        <w:t xml:space="preserve"> </w:t>
      </w:r>
      <w:r w:rsidRPr="00FF4F1D">
        <w:rPr>
          <w:rStyle w:val="StyleUnderline"/>
        </w:rPr>
        <w:t xml:space="preserve">would be a </w:t>
      </w:r>
      <w:r w:rsidRPr="00FF4F1D">
        <w:rPr>
          <w:rStyle w:val="Emphasis"/>
        </w:rPr>
        <w:t>drastic departure</w:t>
      </w:r>
      <w:r w:rsidRPr="00FF4F1D">
        <w:rPr>
          <w:rStyle w:val="StyleUnderline"/>
        </w:rPr>
        <w:t xml:space="preserve"> from current labor law</w:t>
      </w:r>
      <w:r w:rsidRPr="003849A8">
        <w:rPr>
          <w:sz w:val="14"/>
        </w:rPr>
        <w:t xml:space="preserve">. 282 The justification provided by physicians rests upon a desire to [*988] champion patient rights against the evils of managed care. </w:t>
      </w:r>
      <w:r w:rsidRPr="00FF4F1D">
        <w:rPr>
          <w:rStyle w:val="Emphasis"/>
        </w:rPr>
        <w:t xml:space="preserve">Labor law is simply </w:t>
      </w:r>
      <w:r w:rsidRPr="00386DF9">
        <w:rPr>
          <w:rStyle w:val="Emphasis"/>
        </w:rPr>
        <w:t>not amenable to the protection of consumers' interests</w:t>
      </w:r>
      <w:r w:rsidRPr="00386DF9">
        <w:rPr>
          <w:sz w:val="14"/>
        </w:rPr>
        <w:t xml:space="preserve">. </w:t>
      </w:r>
      <w:r w:rsidRPr="00386DF9">
        <w:rPr>
          <w:rStyle w:val="StyleUnderline"/>
        </w:rPr>
        <w:t>The procedural requirements</w:t>
      </w:r>
      <w:r w:rsidRPr="003849A8">
        <w:rPr>
          <w:rStyle w:val="StyleUnderline"/>
        </w:rPr>
        <w:t xml:space="preserve"> of collective bargaining </w:t>
      </w:r>
      <w:r w:rsidRPr="00FD241E">
        <w:rPr>
          <w:rStyle w:val="StyleUnderline"/>
          <w:highlight w:val="green"/>
        </w:rPr>
        <w:t xml:space="preserve">do not require </w:t>
      </w:r>
      <w:r w:rsidRPr="00FF4F1D">
        <w:rPr>
          <w:rStyle w:val="Emphasis"/>
          <w:highlight w:val="green"/>
        </w:rPr>
        <w:t>MCOs</w:t>
      </w:r>
      <w:r w:rsidRPr="00FD241E">
        <w:rPr>
          <w:rStyle w:val="StyleUnderline"/>
          <w:highlight w:val="green"/>
        </w:rPr>
        <w:t xml:space="preserve"> and </w:t>
      </w:r>
      <w:r w:rsidRPr="00FF4F1D">
        <w:rPr>
          <w:rStyle w:val="Emphasis"/>
          <w:highlight w:val="green"/>
        </w:rPr>
        <w:t>physicians</w:t>
      </w:r>
      <w:r w:rsidRPr="00FD241E">
        <w:rPr>
          <w:rStyle w:val="StyleUnderline"/>
          <w:highlight w:val="green"/>
        </w:rPr>
        <w:t xml:space="preserve"> to </w:t>
      </w:r>
      <w:r w:rsidRPr="00FF4F1D">
        <w:rPr>
          <w:rStyle w:val="Emphasis"/>
          <w:highlight w:val="green"/>
        </w:rPr>
        <w:t>concede</w:t>
      </w:r>
      <w:r w:rsidRPr="00FD241E">
        <w:rPr>
          <w:rStyle w:val="StyleUnderline"/>
          <w:highlight w:val="green"/>
        </w:rPr>
        <w:t xml:space="preserve"> to </w:t>
      </w:r>
      <w:r w:rsidRPr="00386DF9">
        <w:rPr>
          <w:rStyle w:val="StyleUnderline"/>
        </w:rPr>
        <w:t xml:space="preserve">each other's </w:t>
      </w:r>
      <w:r w:rsidRPr="00386DF9">
        <w:rPr>
          <w:rStyle w:val="Emphasis"/>
          <w:highlight w:val="green"/>
        </w:rPr>
        <w:t>demands</w:t>
      </w:r>
      <w:r w:rsidRPr="003849A8">
        <w:rPr>
          <w:rStyle w:val="StyleUnderline"/>
        </w:rPr>
        <w:t xml:space="preserve"> and do not even require that the parties reach an agreement</w:t>
      </w:r>
      <w:r w:rsidRPr="003849A8">
        <w:rPr>
          <w:sz w:val="14"/>
        </w:rPr>
        <w:t xml:space="preserve">. Although the bargaining requirement would prevent MCOs from unilaterally changing a physician's compensation or from discharging the physician, </w:t>
      </w:r>
      <w:r w:rsidRPr="00386DF9">
        <w:rPr>
          <w:rStyle w:val="StyleUnderline"/>
        </w:rPr>
        <w:t xml:space="preserve">MCOs would not be required to bargain over </w:t>
      </w:r>
      <w:r w:rsidRPr="00386DF9">
        <w:rPr>
          <w:rStyle w:val="Emphasis"/>
        </w:rPr>
        <w:t>utilization review</w:t>
      </w:r>
      <w:r w:rsidRPr="003849A8">
        <w:rPr>
          <w:rStyle w:val="StyleUnderline"/>
        </w:rPr>
        <w:t xml:space="preserve"> or gag clauses. Moreover, </w:t>
      </w:r>
      <w:r w:rsidRPr="00386DF9">
        <w:rPr>
          <w:rStyle w:val="StyleUnderline"/>
        </w:rPr>
        <w:t xml:space="preserve">the </w:t>
      </w:r>
      <w:r w:rsidRPr="00FD241E">
        <w:rPr>
          <w:rStyle w:val="StyleUnderline"/>
          <w:highlight w:val="green"/>
        </w:rPr>
        <w:t xml:space="preserve">regulatory board overseeing </w:t>
      </w:r>
      <w:r w:rsidRPr="00386DF9">
        <w:rPr>
          <w:rStyle w:val="StyleUnderline"/>
        </w:rPr>
        <w:t xml:space="preserve">labor relations is relatively </w:t>
      </w:r>
      <w:r w:rsidRPr="00386DF9">
        <w:rPr>
          <w:rStyle w:val="Emphasis"/>
          <w:highlight w:val="green"/>
        </w:rPr>
        <w:t>powerless</w:t>
      </w:r>
      <w:r w:rsidRPr="00FD241E">
        <w:rPr>
          <w:rStyle w:val="StyleUnderline"/>
          <w:highlight w:val="green"/>
        </w:rPr>
        <w:t xml:space="preserve"> to compel </w:t>
      </w:r>
      <w:r w:rsidRPr="00386DF9">
        <w:rPr>
          <w:rStyle w:val="StyleUnderline"/>
        </w:rPr>
        <w:t xml:space="preserve">the </w:t>
      </w:r>
      <w:r w:rsidRPr="00FD241E">
        <w:rPr>
          <w:rStyle w:val="StyleUnderline"/>
          <w:highlight w:val="green"/>
        </w:rPr>
        <w:t xml:space="preserve">parties to </w:t>
      </w:r>
      <w:r w:rsidRPr="00386DF9">
        <w:rPr>
          <w:rStyle w:val="Emphasis"/>
          <w:highlight w:val="green"/>
        </w:rPr>
        <w:t xml:space="preserve">protect patients' </w:t>
      </w:r>
      <w:r w:rsidRPr="00386DF9">
        <w:rPr>
          <w:rStyle w:val="Emphasis"/>
        </w:rPr>
        <w:t>interests</w:t>
      </w:r>
      <w:r w:rsidRPr="00386DF9">
        <w:rPr>
          <w:rStyle w:val="StyleUnderline"/>
        </w:rPr>
        <w:t>.</w:t>
      </w:r>
      <w:r w:rsidRPr="00386DF9">
        <w:rPr>
          <w:sz w:val="14"/>
        </w:rPr>
        <w:t xml:space="preserve"> </w:t>
      </w:r>
      <w:r w:rsidRPr="00386DF9">
        <w:rPr>
          <w:rStyle w:val="StyleUnderline"/>
        </w:rPr>
        <w:t xml:space="preserve">The issues of </w:t>
      </w:r>
      <w:r w:rsidRPr="00FD241E">
        <w:rPr>
          <w:rStyle w:val="StyleUnderline"/>
          <w:highlight w:val="green"/>
        </w:rPr>
        <w:t xml:space="preserve">greatest concern to patients </w:t>
      </w:r>
      <w:r w:rsidRPr="00386DF9">
        <w:rPr>
          <w:rStyle w:val="StyleUnderline"/>
        </w:rPr>
        <w:t xml:space="preserve">would </w:t>
      </w:r>
      <w:r w:rsidRPr="00FD241E">
        <w:rPr>
          <w:rStyle w:val="StyleUnderline"/>
          <w:highlight w:val="green"/>
        </w:rPr>
        <w:t xml:space="preserve">hinge upon </w:t>
      </w:r>
      <w:r w:rsidRPr="00386DF9">
        <w:rPr>
          <w:rStyle w:val="StyleUnderline"/>
        </w:rPr>
        <w:t xml:space="preserve">the </w:t>
      </w:r>
      <w:r w:rsidRPr="00386DF9">
        <w:rPr>
          <w:rStyle w:val="Emphasis"/>
        </w:rPr>
        <w:t xml:space="preserve">economic </w:t>
      </w:r>
      <w:r w:rsidRPr="00386DF9">
        <w:rPr>
          <w:rStyle w:val="Emphasis"/>
          <w:highlight w:val="green"/>
        </w:rPr>
        <w:t>bargaining power</w:t>
      </w:r>
      <w:r w:rsidRPr="00FD241E">
        <w:rPr>
          <w:rStyle w:val="StyleUnderline"/>
          <w:highlight w:val="green"/>
        </w:rPr>
        <w:t xml:space="preserve"> of </w:t>
      </w:r>
      <w:r w:rsidRPr="00386DF9">
        <w:rPr>
          <w:rStyle w:val="StyleUnderline"/>
        </w:rPr>
        <w:t xml:space="preserve">their </w:t>
      </w:r>
      <w:r w:rsidRPr="00386DF9">
        <w:rPr>
          <w:rStyle w:val="Emphasis"/>
          <w:highlight w:val="green"/>
        </w:rPr>
        <w:t>physicians' union</w:t>
      </w:r>
      <w:r w:rsidRPr="00FD241E">
        <w:rPr>
          <w:rStyle w:val="StyleUnderline"/>
          <w:highlight w:val="green"/>
        </w:rPr>
        <w:t xml:space="preserve"> and </w:t>
      </w:r>
      <w:r w:rsidRPr="00386DF9">
        <w:rPr>
          <w:rStyle w:val="StyleUnderline"/>
        </w:rPr>
        <w:t xml:space="preserve">the </w:t>
      </w:r>
      <w:r w:rsidRPr="00FD241E">
        <w:rPr>
          <w:rStyle w:val="StyleUnderline"/>
          <w:highlight w:val="green"/>
        </w:rPr>
        <w:t xml:space="preserve">willingness of </w:t>
      </w:r>
      <w:r w:rsidRPr="00386DF9">
        <w:rPr>
          <w:rStyle w:val="StyleUnderline"/>
        </w:rPr>
        <w:t xml:space="preserve">their </w:t>
      </w:r>
      <w:r w:rsidRPr="00FD241E">
        <w:rPr>
          <w:rStyle w:val="StyleUnderline"/>
          <w:highlight w:val="green"/>
        </w:rPr>
        <w:t xml:space="preserve">physicians to risk </w:t>
      </w:r>
      <w:r w:rsidRPr="00386DF9">
        <w:rPr>
          <w:rStyle w:val="Emphasis"/>
          <w:highlight w:val="green"/>
        </w:rPr>
        <w:t>financial well being</w:t>
      </w:r>
      <w:r w:rsidRPr="00FD241E">
        <w:rPr>
          <w:rStyle w:val="StyleUnderline"/>
          <w:highlight w:val="green"/>
        </w:rPr>
        <w:t xml:space="preserve"> to protect </w:t>
      </w:r>
      <w:r w:rsidRPr="00386DF9">
        <w:rPr>
          <w:rStyle w:val="Emphasis"/>
          <w:highlight w:val="green"/>
        </w:rPr>
        <w:t xml:space="preserve">patients' </w:t>
      </w:r>
      <w:r w:rsidRPr="00386DF9">
        <w:rPr>
          <w:rStyle w:val="Emphasis"/>
        </w:rPr>
        <w:t>interests</w:t>
      </w:r>
      <w:r w:rsidRPr="003849A8">
        <w:rPr>
          <w:sz w:val="14"/>
        </w:rPr>
        <w:t xml:space="preserve">. </w:t>
      </w:r>
      <w:r w:rsidRPr="00FD241E">
        <w:rPr>
          <w:rStyle w:val="Emphasis"/>
          <w:highlight w:val="green"/>
        </w:rPr>
        <w:t>How does this situation differ from the current pressures physicians face?</w:t>
      </w:r>
      <w:r w:rsidRPr="003849A8">
        <w:rPr>
          <w:sz w:val="14"/>
        </w:rPr>
        <w:t xml:space="preserve"> Would any consumer want auto-crash safety standards to be determined by the United Auto Workers of America? </w:t>
      </w:r>
      <w:r w:rsidRPr="00FD241E">
        <w:rPr>
          <w:rStyle w:val="StyleUnderline"/>
          <w:highlight w:val="green"/>
        </w:rPr>
        <w:t xml:space="preserve">If, through a </w:t>
      </w:r>
      <w:r w:rsidRPr="00FD241E">
        <w:rPr>
          <w:rStyle w:val="Emphasis"/>
          <w:highlight w:val="green"/>
        </w:rPr>
        <w:t>miracle of generosity</w:t>
      </w:r>
      <w:r w:rsidRPr="00FD241E">
        <w:rPr>
          <w:rStyle w:val="StyleUnderline"/>
          <w:highlight w:val="green"/>
        </w:rPr>
        <w:t xml:space="preserve">, </w:t>
      </w:r>
      <w:r w:rsidRPr="00386DF9">
        <w:rPr>
          <w:rStyle w:val="Emphasis"/>
          <w:highlight w:val="green"/>
        </w:rPr>
        <w:t>c</w:t>
      </w:r>
      <w:r w:rsidRPr="00386DF9">
        <w:rPr>
          <w:rStyle w:val="StyleUnderline"/>
        </w:rPr>
        <w:t>ollective</w:t>
      </w:r>
      <w:r w:rsidRPr="00FD241E">
        <w:rPr>
          <w:rStyle w:val="StyleUnderline"/>
          <w:highlight w:val="green"/>
        </w:rPr>
        <w:t xml:space="preserve"> </w:t>
      </w:r>
      <w:r w:rsidRPr="00386DF9">
        <w:rPr>
          <w:rStyle w:val="Emphasis"/>
          <w:highlight w:val="green"/>
        </w:rPr>
        <w:t>b</w:t>
      </w:r>
      <w:r w:rsidRPr="00386DF9">
        <w:rPr>
          <w:rStyle w:val="StyleUnderline"/>
        </w:rPr>
        <w:t>argaining</w:t>
      </w:r>
      <w:r w:rsidRPr="00FD241E">
        <w:rPr>
          <w:rStyle w:val="StyleUnderline"/>
          <w:highlight w:val="green"/>
        </w:rPr>
        <w:t xml:space="preserve"> </w:t>
      </w:r>
      <w:r w:rsidRPr="00386DF9">
        <w:rPr>
          <w:rStyle w:val="Emphasis"/>
          <w:highlight w:val="green"/>
        </w:rPr>
        <w:t>a</w:t>
      </w:r>
      <w:r w:rsidRPr="00386DF9">
        <w:rPr>
          <w:rStyle w:val="StyleUnderline"/>
        </w:rPr>
        <w:t>greement</w:t>
      </w:r>
      <w:r w:rsidRPr="00FD241E">
        <w:rPr>
          <w:rStyle w:val="StyleUnderline"/>
          <w:highlight w:val="green"/>
        </w:rPr>
        <w:t xml:space="preserve">s contain terms </w:t>
      </w:r>
      <w:r w:rsidRPr="00386DF9">
        <w:rPr>
          <w:rStyle w:val="Emphasis"/>
          <w:highlight w:val="green"/>
        </w:rPr>
        <w:t>beneficial</w:t>
      </w:r>
      <w:r w:rsidRPr="00FD241E">
        <w:rPr>
          <w:rStyle w:val="StyleUnderline"/>
          <w:highlight w:val="green"/>
        </w:rPr>
        <w:t xml:space="preserve"> to patients' interests, labor law provides </w:t>
      </w:r>
      <w:r w:rsidRPr="00386DF9">
        <w:rPr>
          <w:rStyle w:val="Emphasis"/>
          <w:highlight w:val="green"/>
        </w:rPr>
        <w:t>no means</w:t>
      </w:r>
      <w:r w:rsidRPr="00FD241E">
        <w:rPr>
          <w:rStyle w:val="StyleUnderline"/>
          <w:highlight w:val="green"/>
        </w:rPr>
        <w:t xml:space="preserve"> for </w:t>
      </w:r>
      <w:r w:rsidRPr="00386DF9">
        <w:rPr>
          <w:rStyle w:val="Emphasis"/>
          <w:highlight w:val="green"/>
        </w:rPr>
        <w:t>patients</w:t>
      </w:r>
      <w:r w:rsidRPr="00FD241E">
        <w:rPr>
          <w:rStyle w:val="StyleUnderline"/>
          <w:highlight w:val="green"/>
        </w:rPr>
        <w:t xml:space="preserve"> to </w:t>
      </w:r>
      <w:r w:rsidRPr="00386DF9">
        <w:rPr>
          <w:rStyle w:val="Emphasis"/>
          <w:highlight w:val="green"/>
        </w:rPr>
        <w:t xml:space="preserve">enforce </w:t>
      </w:r>
      <w:r w:rsidRPr="00386DF9">
        <w:rPr>
          <w:rStyle w:val="Emphasis"/>
        </w:rPr>
        <w:t xml:space="preserve">the </w:t>
      </w:r>
      <w:r w:rsidRPr="00386DF9">
        <w:rPr>
          <w:rStyle w:val="Emphasis"/>
          <w:highlight w:val="green"/>
        </w:rPr>
        <w:t>terms</w:t>
      </w:r>
      <w:r w:rsidRPr="003849A8">
        <w:rPr>
          <w:rStyle w:val="StyleUnderline"/>
        </w:rPr>
        <w:t xml:space="preserve"> of these agreements.</w:t>
      </w:r>
      <w:r w:rsidRPr="003849A8">
        <w:rPr>
          <w:sz w:val="14"/>
        </w:rPr>
        <w:t xml:space="preserve"> </w:t>
      </w:r>
      <w:r w:rsidRPr="003849A8">
        <w:rPr>
          <w:rStyle w:val="StyleUnderline"/>
        </w:rPr>
        <w:t>The risk of sacrificing patient care for improved compensation or benefits would be significant. Assurance of quality patient care has been the battle cry of the physician-unionization movement, yet their mantra is a farce. A system that does not obligate physicians and MCOs to address patient care issues and hold them legally accountable ensures the economic gain of physicians at the expense of quality patient care.</w:t>
      </w:r>
    </w:p>
    <w:p w14:paraId="34965E3E" w14:textId="77777777" w:rsidR="006C37C0" w:rsidRDefault="006C37C0" w:rsidP="006C37C0"/>
    <w:p w14:paraId="07AA335D" w14:textId="77777777" w:rsidR="006C37C0" w:rsidRPr="00D7065D" w:rsidRDefault="006C37C0" w:rsidP="006C37C0">
      <w:pPr>
        <w:pStyle w:val="Heading4"/>
        <w:rPr>
          <w:b w:val="0"/>
          <w:bCs/>
        </w:rPr>
      </w:pPr>
      <w:r>
        <w:rPr/>
        <w:t>Unions can’t solve essential workers “</w:t>
      </w:r>
      <w:r w:rsidRPr="00D7065D">
        <w:rPr>
          <w:u w:val="single"/>
        </w:rPr>
        <w:t>dying from disease</w:t>
      </w:r>
      <w:r>
        <w:rPr>
          <w:u w:val="single"/>
        </w:rPr>
        <w:t>”</w:t>
      </w:r>
      <w:r>
        <w:rPr/>
        <w:t xml:space="preserve"> or “</w:t>
      </w:r>
      <w:r w:rsidRPr="00D7065D">
        <w:rPr>
          <w:u w:val="single"/>
        </w:rPr>
        <w:t>refusing to work</w:t>
      </w:r>
      <w:r>
        <w:rPr>
          <w:u w:val="single"/>
        </w:rPr>
        <w:t>”</w:t>
      </w:r>
      <w:r>
        <w:rPr/>
        <w:t xml:space="preserve"> during a pandemic, as per their ev . </w:t>
      </w:r>
      <w:r w:rsidRPr="00D7065D">
        <w:rPr>
          <w:b w:val="0"/>
          <w:bCs/>
        </w:rPr>
        <w:t>In fact, the plan gives them the legal authority to refuse work!</w:t>
      </w:r>
    </w:p>
    <w:p w14:paraId="27812B29" w14:textId="77777777" w:rsidR="006C37C0" w:rsidRDefault="006C37C0" w:rsidP="006C37C0">
      <w:pPr>
        <w:pStyle w:val="Heading3"/>
      </w:pPr>
      <w:r>
        <w:rPr/>
        <w:t xml:space="preserve">1NC---AT: UQ---Physician Unions </w:t>
      </w:r>
    </w:p>
    <w:p w14:paraId="21619C76" w14:textId="77777777" w:rsidR="006C37C0" w:rsidRDefault="006C37C0" w:rsidP="006C37C0">
      <w:pPr>
        <w:pStyle w:val="Heading4"/>
      </w:pPr>
      <w:r>
        <w:rPr/>
        <w:t xml:space="preserve">There’s </w:t>
      </w:r>
      <w:r w:rsidRPr="00A27A85">
        <w:rPr>
          <w:u w:val="single"/>
        </w:rPr>
        <w:t>zero demand</w:t>
      </w:r>
      <w:r>
        <w:rPr/>
        <w:t xml:space="preserve"> for </w:t>
      </w:r>
      <w:r w:rsidRPr="00A27A85">
        <w:rPr>
          <w:u w:val="single"/>
        </w:rPr>
        <w:t>physician unions</w:t>
      </w:r>
      <w:r>
        <w:rPr/>
        <w:t xml:space="preserve">. </w:t>
      </w:r>
    </w:p>
    <w:p w14:paraId="38BC292B" w14:textId="77777777" w:rsidR="006C37C0" w:rsidRDefault="006C37C0" w:rsidP="006C37C0">
      <w:r w:rsidRPr="00FA34A1">
        <w:rPr>
          <w:rStyle w:val="Style13ptBold"/>
        </w:rPr>
        <w:t>August 24</w:t>
      </w:r>
      <w:r>
        <w:rPr/>
        <w:t xml:space="preserve"> [John August, Physician Unionization: A Hot Topic at the American Medical Association, Jun 13, 2024, https://www.ilr.cornell.edu/scheinman-institute/blog/john-august-healthcare/physician-unionization-hot-topic-american-medical-association]</w:t>
      </w:r>
    </w:p>
    <w:p w14:paraId="25842958" w14:textId="77777777" w:rsidR="006C37C0" w:rsidRPr="00FA34A1" w:rsidRDefault="006C37C0" w:rsidP="006C37C0">
      <w:pPr>
        <w:rPr>
          <w:u w:val="single"/>
        </w:rPr>
      </w:pPr>
      <w:r w:rsidRPr="00FA34A1">
        <w:rPr>
          <w:sz w:val="16"/>
        </w:rPr>
        <w:t xml:space="preserve">At that time, concerned about the rapid growth and impact of HMOs on healthcare, </w:t>
      </w:r>
      <w:r w:rsidRPr="007537C4">
        <w:rPr>
          <w:rStyle w:val="StyleUnderline"/>
        </w:rPr>
        <w:t xml:space="preserve">the </w:t>
      </w:r>
      <w:r w:rsidRPr="00A27A85">
        <w:rPr>
          <w:rStyle w:val="Emphasis"/>
          <w:highlight w:val="green"/>
        </w:rPr>
        <w:t>AMA</w:t>
      </w:r>
      <w:r w:rsidRPr="00FD241E">
        <w:rPr>
          <w:rStyle w:val="StyleUnderline"/>
          <w:highlight w:val="green"/>
        </w:rPr>
        <w:t xml:space="preserve"> created </w:t>
      </w:r>
      <w:r w:rsidRPr="00A27A85">
        <w:rPr>
          <w:rStyle w:val="StyleUnderline"/>
        </w:rPr>
        <w:t xml:space="preserve">a </w:t>
      </w:r>
      <w:r w:rsidRPr="00FD241E">
        <w:rPr>
          <w:rStyle w:val="StyleUnderline"/>
          <w:highlight w:val="green"/>
        </w:rPr>
        <w:t xml:space="preserve">union structure </w:t>
      </w:r>
      <w:r w:rsidRPr="007537C4">
        <w:rPr>
          <w:rStyle w:val="StyleUnderline"/>
        </w:rPr>
        <w:t>called</w:t>
      </w:r>
      <w:r w:rsidRPr="00FA34A1">
        <w:rPr>
          <w:sz w:val="16"/>
        </w:rPr>
        <w:t xml:space="preserve"> Physicians for Responsible Negotiations (</w:t>
      </w:r>
      <w:r w:rsidRPr="009E669B">
        <w:rPr/>
        <w:t>PRN</w:t>
      </w:r>
      <w:r w:rsidRPr="00FA34A1">
        <w:rPr>
          <w:sz w:val="16"/>
        </w:rPr>
        <w:t xml:space="preserve">). </w:t>
      </w:r>
      <w:r w:rsidRPr="007537C4">
        <w:rPr>
          <w:rStyle w:val="StyleUnderline"/>
          <w:highlight w:val="green"/>
        </w:rPr>
        <w:t>PRN</w:t>
      </w:r>
      <w:r w:rsidRPr="00FA34A1">
        <w:rPr>
          <w:rStyle w:val="StyleUnderline"/>
        </w:rPr>
        <w:t xml:space="preserve"> had two purposes: </w:t>
      </w:r>
      <w:r w:rsidRPr="00FD241E">
        <w:rPr>
          <w:rStyle w:val="StyleUnderline"/>
          <w:highlight w:val="green"/>
        </w:rPr>
        <w:t>to support</w:t>
      </w:r>
      <w:r w:rsidRPr="00FA34A1">
        <w:rPr>
          <w:rStyle w:val="StyleUnderline"/>
        </w:rPr>
        <w:t xml:space="preserve"> employed physicians</w:t>
      </w:r>
      <w:r w:rsidRPr="00FA34A1">
        <w:rPr>
          <w:sz w:val="16"/>
        </w:rPr>
        <w:t xml:space="preserve"> to achieve collective bargaining with their employer, </w:t>
      </w:r>
      <w:r w:rsidRPr="00FA34A1">
        <w:rPr>
          <w:rStyle w:val="StyleUnderline"/>
        </w:rPr>
        <w:t xml:space="preserve">and to support </w:t>
      </w:r>
      <w:r w:rsidRPr="00A27A85">
        <w:rPr>
          <w:rStyle w:val="StyleUnderline"/>
        </w:rPr>
        <w:t>independent</w:t>
      </w:r>
      <w:r w:rsidRPr="00A27A85">
        <w:rPr>
          <w:sz w:val="16"/>
        </w:rPr>
        <w:t xml:space="preserve"> and group </w:t>
      </w:r>
      <w:r w:rsidRPr="00A27A85">
        <w:rPr>
          <w:rStyle w:val="StyleUnderline"/>
        </w:rPr>
        <w:t xml:space="preserve">practice </w:t>
      </w:r>
      <w:r w:rsidRPr="00A27A85">
        <w:rPr>
          <w:rStyle w:val="Emphasis"/>
          <w:highlight w:val="green"/>
        </w:rPr>
        <w:t>physicians</w:t>
      </w:r>
      <w:r w:rsidRPr="00FD241E">
        <w:rPr>
          <w:rStyle w:val="StyleUnderline"/>
          <w:highlight w:val="green"/>
        </w:rPr>
        <w:t xml:space="preserve"> to negotiate with </w:t>
      </w:r>
      <w:r w:rsidRPr="00A27A85">
        <w:rPr>
          <w:rStyle w:val="Emphasis"/>
          <w:highlight w:val="green"/>
        </w:rPr>
        <w:t>insurance companies</w:t>
      </w:r>
      <w:r w:rsidRPr="00FA34A1">
        <w:rPr>
          <w:rStyle w:val="StyleUnderline"/>
        </w:rPr>
        <w:t xml:space="preserve"> over rates of payment and related issues.</w:t>
      </w:r>
    </w:p>
    <w:p w14:paraId="5A32DCD3" w14:textId="77777777" w:rsidR="006C37C0" w:rsidRPr="00FA34A1" w:rsidRDefault="006C37C0" w:rsidP="006C37C0">
      <w:pPr>
        <w:rPr>
          <w:sz w:val="16"/>
        </w:rPr>
      </w:pPr>
      <w:r w:rsidRPr="00FA34A1">
        <w:rPr>
          <w:sz w:val="16"/>
        </w:rPr>
        <w:t>''It's a major step for an organization that had been slipping,'' said Dr. Barry Liebowitz, president of the National Doctors Alliance, a 15,000-member affiliate of the Service Employees International Union, and the Doctors Council, a union of 2,500 doctors based in New York that is the nation's oldest union of attending physicians. ''The endorsement of a doctors union by the A.M.A. gives an enormous psychological boost to the movement to unionize doctors.'' (emphasis added)</w:t>
      </w:r>
    </w:p>
    <w:p w14:paraId="6C4E6BE8" w14:textId="77777777" w:rsidR="006C37C0" w:rsidRDefault="006C37C0" w:rsidP="006C37C0">
      <w:pPr>
        <w:rPr>
          <w:sz w:val="14"/>
        </w:rPr>
      </w:pPr>
      <w:r w:rsidRPr="00A27A85">
        <w:rPr>
          <w:rStyle w:val="Emphasis"/>
        </w:rPr>
        <w:t xml:space="preserve">PRN was </w:t>
      </w:r>
      <w:r w:rsidRPr="00FD241E">
        <w:rPr>
          <w:rStyle w:val="Emphasis"/>
          <w:highlight w:val="green"/>
        </w:rPr>
        <w:t>abandoned after five years</w:t>
      </w:r>
      <w:r w:rsidRPr="00FA34A1">
        <w:rPr>
          <w:sz w:val="14"/>
        </w:rPr>
        <w:t xml:space="preserve">. This happened </w:t>
      </w:r>
      <w:r w:rsidRPr="00A27A85">
        <w:rPr>
          <w:rStyle w:val="StyleUnderline"/>
        </w:rPr>
        <w:t xml:space="preserve">because there was </w:t>
      </w:r>
      <w:r w:rsidRPr="00FD241E">
        <w:rPr>
          <w:rStyle w:val="Emphasis"/>
          <w:highlight w:val="green"/>
        </w:rPr>
        <w:t>very little interest</w:t>
      </w:r>
      <w:r w:rsidRPr="00FD241E">
        <w:rPr>
          <w:rStyle w:val="StyleUnderline"/>
          <w:highlight w:val="green"/>
        </w:rPr>
        <w:t xml:space="preserve"> among </w:t>
      </w:r>
      <w:r w:rsidRPr="00A27A85">
        <w:rPr>
          <w:rStyle w:val="Emphasis"/>
          <w:highlight w:val="green"/>
        </w:rPr>
        <w:t>private sector doctors</w:t>
      </w:r>
      <w:r w:rsidRPr="00FD241E">
        <w:rPr>
          <w:rStyle w:val="StyleUnderline"/>
          <w:highlight w:val="green"/>
        </w:rPr>
        <w:t xml:space="preserve"> to </w:t>
      </w:r>
      <w:r w:rsidRPr="00A27A85">
        <w:rPr>
          <w:rStyle w:val="Emphasis"/>
          <w:highlight w:val="green"/>
        </w:rPr>
        <w:t>unionize</w:t>
      </w:r>
      <w:r w:rsidRPr="00FA34A1">
        <w:rPr>
          <w:sz w:val="14"/>
        </w:rPr>
        <w:t>, and most were not employees, but independent business owners. Additionally, anti-trust laws prohibited independent business owners to negotiate payment rates and other economic issues. Efforts to amend these laws and court decisions failed. PRN had no place to go, at that time.</w:t>
      </w:r>
    </w:p>
    <w:p w14:paraId="178E9AA5" w14:textId="77777777" w:rsidR="006C37C0" w:rsidRDefault="006C37C0" w:rsidP="006C37C0">
      <w:pPr>
        <w:rPr>
          <w:sz w:val="14"/>
        </w:rPr>
      </w:pPr>
    </w:p>
    <w:p w14:paraId="54CF6D0E" w14:textId="77777777" w:rsidR="006C37C0" w:rsidRDefault="006C37C0" w:rsidP="006C37C0">
      <w:pPr>
        <w:pStyle w:val="Heading4"/>
        <w:rPr>
          <w:u w:val="single"/>
        </w:rPr>
      </w:pPr>
      <w:r>
        <w:rPr/>
        <w:t xml:space="preserve">Their internal link is </w:t>
      </w:r>
      <w:r>
        <w:rPr>
          <w:u w:val="single"/>
        </w:rPr>
        <w:t>primary care</w:t>
      </w:r>
      <w:r>
        <w:rPr/>
        <w:t xml:space="preserve"> but the </w:t>
      </w:r>
      <w:r>
        <w:rPr>
          <w:u w:val="single"/>
        </w:rPr>
        <w:t>vast majority</w:t>
      </w:r>
      <w:r>
        <w:rPr/>
        <w:t xml:space="preserve"> of those providers </w:t>
      </w:r>
      <w:r>
        <w:rPr>
          <w:u w:val="single"/>
        </w:rPr>
        <w:t>aren’t self-employed</w:t>
      </w:r>
    </w:p>
    <w:p w14:paraId="34978602" w14:textId="77777777" w:rsidR="006C37C0" w:rsidRDefault="006C37C0" w:rsidP="006C37C0">
      <w:pPr>
        <w:pStyle w:val="Heading2"/>
      </w:pPr>
      <w:r>
        <w:rPr/>
        <w:t xml:space="preserve">Autonomy </w:t>
      </w:r>
    </w:p>
    <w:p w14:paraId="33FCBEFD" w14:textId="77777777" w:rsidR="006C37C0" w:rsidRDefault="006C37C0" w:rsidP="006C37C0">
      <w:pPr>
        <w:pStyle w:val="Heading3"/>
      </w:pPr>
      <w:r>
        <w:rPr/>
        <w:t>1NC---T/---EHR</w:t>
      </w:r>
    </w:p>
    <w:p w14:paraId="0237B599" w14:textId="77777777" w:rsidR="006C37C0" w:rsidRDefault="006C37C0" w:rsidP="006C37C0">
      <w:pPr>
        <w:pStyle w:val="Heading4"/>
        <w:rPr>
          <w:u w:val="single"/>
        </w:rPr>
      </w:pPr>
      <w:r>
        <w:rPr/>
        <w:t xml:space="preserve">The plan allows physicians </w:t>
      </w:r>
      <w:r w:rsidRPr="00114EAF">
        <w:rPr>
          <w:sz w:val="28"/>
        </w:rPr>
        <w:t xml:space="preserve">to tailor usage to their </w:t>
      </w:r>
      <w:r w:rsidRPr="00114EAF">
        <w:rPr>
          <w:sz w:val="28"/>
          <w:u w:val="single"/>
        </w:rPr>
        <w:t>practice</w:t>
      </w:r>
      <w:r>
        <w:rPr>
          <w:sz w:val="28"/>
        </w:rPr>
        <w:t>---</w:t>
      </w:r>
      <w:r>
        <w:rPr/>
        <w:t xml:space="preserve">that’s the tag of 1AC Jha---that means implementation is </w:t>
      </w:r>
      <w:r w:rsidRPr="00F5362B">
        <w:rPr>
          <w:u w:val="single"/>
        </w:rPr>
        <w:t>not standardized</w:t>
      </w:r>
    </w:p>
    <w:p w14:paraId="2E3E5F36" w14:textId="77777777" w:rsidR="006C37C0" w:rsidRPr="00C16873" w:rsidRDefault="006C37C0" w:rsidP="006C37C0"/>
    <w:p w14:paraId="29D7700A" w14:textId="77777777" w:rsidR="006C37C0" w:rsidRDefault="006C37C0" w:rsidP="006C37C0">
      <w:pPr>
        <w:pStyle w:val="Heading4"/>
      </w:pPr>
      <w:r>
        <w:rPr/>
        <w:t xml:space="preserve">Turn---EHRs are </w:t>
      </w:r>
      <w:r w:rsidRPr="00F5362B">
        <w:rPr>
          <w:u w:val="single"/>
        </w:rPr>
        <w:t>crucial</w:t>
      </w:r>
      <w:r>
        <w:rPr/>
        <w:t xml:space="preserve"> for pandemic mitigation and response---surveillance and research---BUT that’s contingent on </w:t>
      </w:r>
      <w:r w:rsidRPr="007337BB">
        <w:rPr>
          <w:u w:val="single"/>
        </w:rPr>
        <w:t>standardization</w:t>
      </w:r>
      <w:r>
        <w:rPr/>
        <w:t xml:space="preserve"> and </w:t>
      </w:r>
      <w:r w:rsidRPr="007337BB">
        <w:rPr>
          <w:u w:val="single"/>
        </w:rPr>
        <w:t>interoperability</w:t>
      </w:r>
    </w:p>
    <w:p w14:paraId="48F1FCCF" w14:textId="77777777" w:rsidR="006C37C0" w:rsidRPr="001B16E7" w:rsidRDefault="006C37C0" w:rsidP="006C37C0">
      <w:r w:rsidRPr="00D820CC">
        <w:rPr>
          <w:rStyle w:val="Style13ptBold"/>
        </w:rPr>
        <w:t xml:space="preserve">Shen </w:t>
      </w:r>
      <w:r>
        <w:rPr>
          <w:rStyle w:val="Style13ptBold"/>
        </w:rPr>
        <w:t xml:space="preserve">et al. </w:t>
      </w:r>
      <w:r w:rsidRPr="00D820CC">
        <w:rPr>
          <w:rStyle w:val="Style13ptBold"/>
        </w:rPr>
        <w:t>25</w:t>
      </w:r>
      <w:r w:rsidRPr="001B16E7">
        <w:rPr/>
        <w:t xml:space="preserve">, </w:t>
      </w:r>
      <w:r>
        <w:rPr/>
        <w:t>*M.D., Professor at Pennington Biomedical Research Center</w:t>
      </w:r>
      <w:r w:rsidRPr="001B16E7">
        <w:rPr/>
        <w:t xml:space="preserve">, </w:t>
      </w:r>
      <w:r>
        <w:rPr/>
        <w:t>**Assistant Professor, Section of Genetic Medicine, Department of Medicine, University of Chicago, ***Director, Chronic Disease Epidemiology Lab Professor</w:t>
      </w:r>
      <w:r w:rsidRPr="001B16E7">
        <w:rPr/>
        <w:t xml:space="preserve"> (</w:t>
      </w:r>
      <w:r>
        <w:rPr/>
        <w:t>*</w:t>
      </w:r>
      <w:r w:rsidRPr="001B16E7">
        <w:rPr/>
        <w:t>Yun</w:t>
      </w:r>
      <w:r>
        <w:rPr/>
        <w:t xml:space="preserve">, Jiamin Yu, **Jian Zhou, ***Gang Hu, </w:t>
      </w:r>
      <w:r w:rsidRPr="001B16E7">
        <w:rPr/>
        <w:t>1-9-2025, "Twenty-Five Years of Evolution and Hurdles in Electronic Health Records and Interoperability in Medical Research: Comprehensive Review," PubMed Central (PMC), https://pmc.ncbi.nlm.nih.gov/articles/PMC11757985/)</w:t>
      </w:r>
    </w:p>
    <w:p w14:paraId="067C6E7D" w14:textId="77777777" w:rsidR="006C37C0" w:rsidRPr="00D820CC" w:rsidRDefault="006C37C0" w:rsidP="006C37C0">
      <w:pPr>
        <w:rPr>
          <w:sz w:val="16"/>
        </w:rPr>
      </w:pPr>
      <w:r w:rsidRPr="00D820CC">
        <w:rPr>
          <w:sz w:val="16"/>
        </w:rPr>
        <w:t>Global Health, Precision Medicine, and AI in the 2020s</w:t>
      </w:r>
    </w:p>
    <w:p w14:paraId="6EA76A5A" w14:textId="77777777" w:rsidR="006C37C0" w:rsidRPr="00101D77" w:rsidRDefault="006C37C0" w:rsidP="006C37C0">
      <w:pPr>
        <w:rPr>
          <w:rStyle w:val="StyleUnderline"/>
        </w:rPr>
      </w:pPr>
      <w:r w:rsidRPr="00101D77">
        <w:rPr>
          <w:rStyle w:val="StyleUnderline"/>
        </w:rPr>
        <w:t>COVID-19 Pandemic and Real-Time Surveillance</w:t>
      </w:r>
    </w:p>
    <w:p w14:paraId="27A800B3" w14:textId="77777777" w:rsidR="006C37C0" w:rsidRPr="00D820CC" w:rsidRDefault="006C37C0" w:rsidP="006C37C0">
      <w:pPr>
        <w:rPr>
          <w:sz w:val="16"/>
        </w:rPr>
      </w:pPr>
      <w:r w:rsidRPr="00D820CC">
        <w:rPr>
          <w:sz w:val="16"/>
        </w:rPr>
        <w:t xml:space="preserve">The </w:t>
      </w:r>
      <w:r w:rsidRPr="00101D77">
        <w:rPr>
          <w:rStyle w:val="StyleUnderline"/>
        </w:rPr>
        <w:t>global nature of the COVID-19 pandemic increased the importance of international collaboration in medical research</w:t>
      </w:r>
      <w:r w:rsidRPr="00D820CC">
        <w:rPr>
          <w:sz w:val="16"/>
        </w:rPr>
        <w:t xml:space="preserve">. While the health care providers were busy taking actions against the COVID-19 pandemic, they used retrospective EHR to learn lessons and analyze the trends and responses they had made [92-98]. The World Health Organization declared the outbreak a public health emergency of international concern (PHEIC) in early 2020 [99] and ended the PHEIC declaration in 2023 [100]. </w:t>
      </w:r>
      <w:r w:rsidRPr="00825679">
        <w:rPr>
          <w:rStyle w:val="StyleUnderline"/>
        </w:rPr>
        <w:t xml:space="preserve">During the early stages of the COVID-19 pandemic in 2020, Chinese physician-scientists played a crucial role in understanding the disease by conducting retrospective reviews of medical records </w:t>
      </w:r>
      <w:r w:rsidRPr="00D820CC">
        <w:rPr>
          <w:sz w:val="16"/>
        </w:rPr>
        <w:t xml:space="preserve">[93,95-98]. This </w:t>
      </w:r>
      <w:r w:rsidRPr="00D820CC">
        <w:rPr>
          <w:rStyle w:val="StyleUnderline"/>
        </w:rPr>
        <w:t>process</w:t>
      </w:r>
      <w:r w:rsidRPr="00825679">
        <w:rPr>
          <w:rStyle w:val="StyleUnderline"/>
        </w:rPr>
        <w:t xml:space="preserve"> was instrumental in identifying the clinical characteristics and transmission patterns of COVID-19 infection, at a time </w:t>
      </w:r>
      <w:r w:rsidRPr="00825679">
        <w:rPr>
          <w:rStyle w:val="Emphasis"/>
        </w:rPr>
        <w:t>when the world was scrambling</w:t>
      </w:r>
      <w:r w:rsidRPr="00825679">
        <w:rPr>
          <w:rStyle w:val="StyleUnderline"/>
        </w:rPr>
        <w:t xml:space="preserve"> for information on how to deal with the novel coronavirus</w:t>
      </w:r>
      <w:r w:rsidRPr="00D820CC">
        <w:rPr>
          <w:sz w:val="16"/>
        </w:rPr>
        <w:t xml:space="preserve">. Importantly, these studies highlighted the disease’s high transmissibility, both from symptomatic and asymptomatic carriers, underlining the importance of widespread testing, contact tracing, and quarantine measures to control its spread [101-106]. This group of physician-scientists from Wuhan, China, also contributed to the understanding of risk factors associated with severe outcomes, including age, pre-existing health conditions, and certain demographic factors. Their findings on the efficacy of various public health interventions, such as the use of face masks, social distancing, and the implementation of lockdowns, informed policies not just in China but around the world [107,108]. Furthermore, the early identification of the genome sequence of SARS-CoV-2 virus by researchers facilitated the rapid development of diagnostic tests and the initiation of vaccine development efforts [109-111]. This </w:t>
      </w:r>
      <w:r w:rsidRPr="00825679">
        <w:rPr>
          <w:rStyle w:val="StyleUnderline"/>
        </w:rPr>
        <w:t xml:space="preserve">early </w:t>
      </w:r>
      <w:r w:rsidRPr="00356D34">
        <w:rPr>
          <w:rStyle w:val="Emphasis"/>
          <w:highlight w:val="green"/>
        </w:rPr>
        <w:t>sharing of data</w:t>
      </w:r>
      <w:r w:rsidRPr="00825679">
        <w:rPr>
          <w:rStyle w:val="StyleUnderline"/>
        </w:rPr>
        <w:t xml:space="preserve"> was </w:t>
      </w:r>
      <w:r w:rsidRPr="00356D34">
        <w:rPr>
          <w:rStyle w:val="StyleUnderline"/>
          <w:highlight w:val="green"/>
        </w:rPr>
        <w:t>pivotal</w:t>
      </w:r>
      <w:r w:rsidRPr="00825679">
        <w:rPr>
          <w:rStyle w:val="StyleUnderline"/>
        </w:rPr>
        <w:t xml:space="preserve"> in the global race </w:t>
      </w:r>
      <w:r w:rsidRPr="00356D34">
        <w:rPr>
          <w:rStyle w:val="StyleUnderline"/>
          <w:highlight w:val="green"/>
        </w:rPr>
        <w:t>to</w:t>
      </w:r>
      <w:r w:rsidRPr="00825679">
        <w:rPr>
          <w:rStyle w:val="StyleUnderline"/>
        </w:rPr>
        <w:t xml:space="preserve"> </w:t>
      </w:r>
      <w:r w:rsidRPr="00356D34">
        <w:rPr>
          <w:rStyle w:val="StyleUnderline"/>
          <w:highlight w:val="green"/>
        </w:rPr>
        <w:t>develop vaccines</w:t>
      </w:r>
      <w:r w:rsidRPr="00825679">
        <w:rPr>
          <w:rStyle w:val="StyleUnderline"/>
        </w:rPr>
        <w:t xml:space="preserve"> and therapeutics </w:t>
      </w:r>
      <w:r w:rsidRPr="00356D34">
        <w:rPr>
          <w:rStyle w:val="Emphasis"/>
          <w:highlight w:val="green"/>
        </w:rPr>
        <w:t>against COVID</w:t>
      </w:r>
      <w:r w:rsidRPr="00825679">
        <w:rPr>
          <w:rStyle w:val="StyleUnderline"/>
        </w:rPr>
        <w:t>-19.</w:t>
      </w:r>
    </w:p>
    <w:p w14:paraId="732F8C32" w14:textId="77777777" w:rsidR="006C37C0" w:rsidRPr="00D820CC" w:rsidRDefault="006C37C0" w:rsidP="006C37C0">
      <w:pPr>
        <w:rPr>
          <w:sz w:val="16"/>
        </w:rPr>
      </w:pPr>
      <w:r w:rsidRPr="00825679">
        <w:rPr>
          <w:rStyle w:val="StyleUnderline"/>
        </w:rPr>
        <w:t xml:space="preserve">During the midpandemic period, </w:t>
      </w:r>
      <w:r w:rsidRPr="00356D34">
        <w:rPr>
          <w:rStyle w:val="StyleUnderline"/>
          <w:highlight w:val="green"/>
        </w:rPr>
        <w:t>EHR data</w:t>
      </w:r>
      <w:r w:rsidRPr="00825679">
        <w:rPr>
          <w:rStyle w:val="StyleUnderline"/>
        </w:rPr>
        <w:t xml:space="preserve"> </w:t>
      </w:r>
      <w:r w:rsidRPr="00356D34">
        <w:rPr>
          <w:rStyle w:val="Emphasis"/>
          <w:highlight w:val="green"/>
        </w:rPr>
        <w:t>became instrumental</w:t>
      </w:r>
      <w:r w:rsidRPr="00825679">
        <w:rPr>
          <w:rStyle w:val="StyleUnderline"/>
        </w:rPr>
        <w:t xml:space="preserve"> </w:t>
      </w:r>
      <w:r w:rsidRPr="00356D34">
        <w:rPr>
          <w:rStyle w:val="StyleUnderline"/>
          <w:highlight w:val="green"/>
        </w:rPr>
        <w:t>for</w:t>
      </w:r>
      <w:r w:rsidRPr="00825679">
        <w:rPr>
          <w:rStyle w:val="StyleUnderline"/>
        </w:rPr>
        <w:t xml:space="preserve"> </w:t>
      </w:r>
      <w:r w:rsidRPr="00825679">
        <w:rPr>
          <w:rStyle w:val="Emphasis"/>
        </w:rPr>
        <w:t xml:space="preserve">comparative </w:t>
      </w:r>
      <w:r w:rsidRPr="00356D34">
        <w:rPr>
          <w:rStyle w:val="Emphasis"/>
          <w:highlight w:val="green"/>
        </w:rPr>
        <w:t>effectiveness research</w:t>
      </w:r>
      <w:r w:rsidRPr="00825679">
        <w:rPr>
          <w:rStyle w:val="StyleUnderline"/>
        </w:rPr>
        <w:t xml:space="preserve">, aimed at </w:t>
      </w:r>
      <w:r w:rsidRPr="00356D34">
        <w:rPr>
          <w:rStyle w:val="Emphasis"/>
          <w:highlight w:val="green"/>
        </w:rPr>
        <w:t>evaluating</w:t>
      </w:r>
      <w:r w:rsidRPr="00825679">
        <w:rPr>
          <w:rStyle w:val="StyleUnderline"/>
        </w:rPr>
        <w:t xml:space="preserve"> and improving </w:t>
      </w:r>
      <w:r w:rsidRPr="00825679">
        <w:rPr>
          <w:rStyle w:val="Emphasis"/>
        </w:rPr>
        <w:t xml:space="preserve">health </w:t>
      </w:r>
      <w:r w:rsidRPr="00356D34">
        <w:rPr>
          <w:rStyle w:val="Emphasis"/>
          <w:highlight w:val="green"/>
        </w:rPr>
        <w:t>outcomes</w:t>
      </w:r>
      <w:r w:rsidRPr="00825679">
        <w:rPr>
          <w:rStyle w:val="StyleUnderline"/>
        </w:rPr>
        <w:t xml:space="preserve"> </w:t>
      </w:r>
      <w:r w:rsidRPr="00356D34">
        <w:rPr>
          <w:rStyle w:val="StyleUnderline"/>
          <w:highlight w:val="green"/>
        </w:rPr>
        <w:t>across</w:t>
      </w:r>
      <w:r w:rsidRPr="00825679">
        <w:rPr>
          <w:rStyle w:val="StyleUnderline"/>
        </w:rPr>
        <w:t xml:space="preserve"> various populations and health care </w:t>
      </w:r>
      <w:r w:rsidRPr="00356D34">
        <w:rPr>
          <w:rStyle w:val="StyleUnderline"/>
          <w:highlight w:val="green"/>
        </w:rPr>
        <w:t>systems</w:t>
      </w:r>
      <w:r w:rsidRPr="00825679">
        <w:rPr>
          <w:rStyle w:val="StyleUnderline"/>
        </w:rPr>
        <w:t>.</w:t>
      </w:r>
      <w:r w:rsidRPr="00D820CC">
        <w:rPr>
          <w:sz w:val="16"/>
        </w:rPr>
        <w:t xml:space="preserve"> This research </w:t>
      </w:r>
      <w:r w:rsidRPr="00825679">
        <w:rPr>
          <w:rStyle w:val="StyleUnderline"/>
        </w:rPr>
        <w:t>spanned</w:t>
      </w:r>
      <w:r w:rsidRPr="00D820CC">
        <w:rPr>
          <w:sz w:val="16"/>
        </w:rPr>
        <w:t xml:space="preserve"> a broad spectrum of topics crucial to </w:t>
      </w:r>
      <w:r w:rsidRPr="00825679">
        <w:rPr>
          <w:rStyle w:val="StyleUnderline"/>
        </w:rPr>
        <w:t>pandemic management</w:t>
      </w:r>
      <w:r w:rsidRPr="00D820CC">
        <w:rPr>
          <w:sz w:val="16"/>
        </w:rPr>
        <w:t xml:space="preserve">, including the effectiveness of personal protective equipment [112-114], the </w:t>
      </w:r>
      <w:r w:rsidRPr="00356D34">
        <w:rPr>
          <w:rStyle w:val="StyleUnderline"/>
          <w:highlight w:val="green"/>
        </w:rPr>
        <w:t>impact of</w:t>
      </w:r>
      <w:r w:rsidRPr="00825679">
        <w:rPr>
          <w:rStyle w:val="StyleUnderline"/>
        </w:rPr>
        <w:t xml:space="preserve"> social distancing</w:t>
      </w:r>
      <w:r w:rsidRPr="00D820CC">
        <w:rPr>
          <w:sz w:val="16"/>
        </w:rPr>
        <w:t xml:space="preserve"> [115,116], the </w:t>
      </w:r>
      <w:r w:rsidRPr="00825679">
        <w:rPr>
          <w:rStyle w:val="StyleUnderline"/>
        </w:rPr>
        <w:t>accuracy and efficiency of different testing strategies</w:t>
      </w:r>
      <w:r w:rsidRPr="00D820CC">
        <w:rPr>
          <w:sz w:val="16"/>
        </w:rPr>
        <w:t xml:space="preserve"> [117,118], </w:t>
      </w:r>
      <w:r w:rsidRPr="00356D34">
        <w:rPr>
          <w:rStyle w:val="StyleUnderline"/>
          <w:highlight w:val="green"/>
        </w:rPr>
        <w:t>strategies</w:t>
      </w:r>
      <w:r w:rsidRPr="00D820CC">
        <w:rPr>
          <w:sz w:val="16"/>
        </w:rPr>
        <w:t xml:space="preserve"> [117,118], the </w:t>
      </w:r>
      <w:r w:rsidRPr="00825679">
        <w:rPr>
          <w:rStyle w:val="StyleUnderline"/>
        </w:rPr>
        <w:t>efficacy and safety of antiviral medications and vaccines</w:t>
      </w:r>
      <w:r w:rsidRPr="00D820CC">
        <w:rPr>
          <w:sz w:val="16"/>
        </w:rPr>
        <w:t xml:space="preserve"> [119-123], </w:t>
      </w:r>
      <w:r w:rsidRPr="00825679">
        <w:rPr>
          <w:rStyle w:val="StyleUnderline"/>
        </w:rPr>
        <w:t>and the role of health supplements</w:t>
      </w:r>
      <w:r w:rsidRPr="00D820CC">
        <w:rPr>
          <w:sz w:val="16"/>
        </w:rPr>
        <w:t xml:space="preserve"> [124]. In addition, it explored the role of telemedicine in sustaining patient care and the importance of primary care services during the COVID-19 pandemic [115,125-128]. For example, comparative effectiveness research helped identify the types of personal protective equipment that were most effective in preventing virus transmission among health care workers and the public [129,130]. Similarly, studies on social distancing and lockdown measures offered evidence-based guidance on how to balance public health concerns with economic and social implications [131]. The investigation into testing strategies elucidated the strengths and weaknesses of various diagnostic approaches, leading to improvements in testing strategies and the quicker identification of COVID-19 cases [132]. Research on antiviral drugs, anti-inflammatory drugs, and some health supplements informed treatment protocols, contributing to the development of therapeutic strategies that reduced the severity and duration of the disease [133,134]. Telemedicine emerged as a vital tool for providing continuous care while minimizing the risk of virus transmission, demonstrating its potential to revolutionize health care delivery beyond the pandemic [135,136].</w:t>
      </w:r>
    </w:p>
    <w:p w14:paraId="02224AB6" w14:textId="77777777" w:rsidR="006C37C0" w:rsidRPr="00D820CC" w:rsidRDefault="006C37C0" w:rsidP="006C37C0">
      <w:pPr>
        <w:rPr>
          <w:sz w:val="16"/>
        </w:rPr>
      </w:pPr>
      <w:r w:rsidRPr="00D820CC">
        <w:rPr>
          <w:sz w:val="16"/>
        </w:rPr>
        <w:t>In addition to China</w:t>
      </w:r>
      <w:r w:rsidRPr="00825679">
        <w:rPr>
          <w:rStyle w:val="StyleUnderline"/>
        </w:rPr>
        <w:t xml:space="preserve">, </w:t>
      </w:r>
      <w:r w:rsidRPr="00356D34">
        <w:rPr>
          <w:rStyle w:val="StyleUnderline"/>
          <w:highlight w:val="green"/>
        </w:rPr>
        <w:t>in</w:t>
      </w:r>
      <w:r w:rsidRPr="00825679">
        <w:rPr>
          <w:rStyle w:val="StyleUnderline"/>
        </w:rPr>
        <w:t xml:space="preserve"> the </w:t>
      </w:r>
      <w:r w:rsidRPr="00356D34">
        <w:rPr>
          <w:rStyle w:val="StyleUnderline"/>
          <w:highlight w:val="green"/>
        </w:rPr>
        <w:t>U</w:t>
      </w:r>
      <w:r w:rsidRPr="00825679">
        <w:rPr>
          <w:rStyle w:val="StyleUnderline"/>
        </w:rPr>
        <w:t xml:space="preserve">nited </w:t>
      </w:r>
      <w:r w:rsidRPr="00356D34">
        <w:rPr>
          <w:rStyle w:val="StyleUnderline"/>
          <w:highlight w:val="green"/>
        </w:rPr>
        <w:t>S</w:t>
      </w:r>
      <w:r w:rsidRPr="00825679">
        <w:rPr>
          <w:rStyle w:val="StyleUnderline"/>
        </w:rPr>
        <w:t xml:space="preserve">tates, </w:t>
      </w:r>
      <w:r w:rsidRPr="00356D34">
        <w:rPr>
          <w:rStyle w:val="Emphasis"/>
          <w:highlight w:val="green"/>
        </w:rPr>
        <w:t>EHR systems</w:t>
      </w:r>
      <w:r w:rsidRPr="00825679">
        <w:rPr>
          <w:rStyle w:val="StyleUnderline"/>
        </w:rPr>
        <w:t xml:space="preserve"> also </w:t>
      </w:r>
      <w:r w:rsidRPr="00356D34">
        <w:rPr>
          <w:rStyle w:val="StyleUnderline"/>
          <w:highlight w:val="green"/>
        </w:rPr>
        <w:t>played</w:t>
      </w:r>
      <w:r w:rsidRPr="00825679">
        <w:rPr>
          <w:rStyle w:val="StyleUnderline"/>
        </w:rPr>
        <w:t xml:space="preserve"> a </w:t>
      </w:r>
      <w:r w:rsidRPr="00356D34">
        <w:rPr>
          <w:rStyle w:val="Emphasis"/>
          <w:highlight w:val="green"/>
        </w:rPr>
        <w:t>crucial role</w:t>
      </w:r>
      <w:r w:rsidRPr="00825679">
        <w:rPr>
          <w:rStyle w:val="StyleUnderline"/>
        </w:rPr>
        <w:t xml:space="preserve"> in the national response to COVID-19.</w:t>
      </w:r>
      <w:r w:rsidRPr="00D820CC">
        <w:rPr>
          <w:sz w:val="16"/>
        </w:rPr>
        <w:t xml:space="preserve"> Through partnerships with health care systems and EHR vendors, the </w:t>
      </w:r>
      <w:r w:rsidRPr="00825679">
        <w:rPr>
          <w:rStyle w:val="StyleUnderline"/>
        </w:rPr>
        <w:t>Centers for Disease Control</w:t>
      </w:r>
      <w:r w:rsidRPr="00D820CC">
        <w:rPr>
          <w:sz w:val="16"/>
        </w:rPr>
        <w:t xml:space="preserve"> and Prevention, the US FDA’s Sentinel System </w:t>
      </w:r>
      <w:r w:rsidRPr="00825679">
        <w:rPr>
          <w:rStyle w:val="StyleUnderline"/>
        </w:rPr>
        <w:t xml:space="preserve">and other public health authorities gained </w:t>
      </w:r>
      <w:r w:rsidRPr="00356D34">
        <w:rPr>
          <w:rStyle w:val="StyleUnderline"/>
          <w:highlight w:val="green"/>
        </w:rPr>
        <w:t>access</w:t>
      </w:r>
      <w:r w:rsidRPr="00825679">
        <w:rPr>
          <w:rStyle w:val="StyleUnderline"/>
        </w:rPr>
        <w:t xml:space="preserve"> </w:t>
      </w:r>
      <w:r w:rsidRPr="00356D34">
        <w:rPr>
          <w:rStyle w:val="StyleUnderline"/>
          <w:highlight w:val="green"/>
        </w:rPr>
        <w:t>to</w:t>
      </w:r>
      <w:r w:rsidRPr="00825679">
        <w:rPr>
          <w:rStyle w:val="StyleUnderline"/>
        </w:rPr>
        <w:t xml:space="preserve"> </w:t>
      </w:r>
      <w:r w:rsidRPr="00825679">
        <w:rPr>
          <w:rStyle w:val="Emphasis"/>
        </w:rPr>
        <w:t>near–</w:t>
      </w:r>
      <w:r w:rsidRPr="00356D34">
        <w:rPr>
          <w:rStyle w:val="Emphasis"/>
          <w:highlight w:val="green"/>
        </w:rPr>
        <w:t>real-time data on COVID</w:t>
      </w:r>
      <w:r w:rsidRPr="00825679">
        <w:rPr>
          <w:rStyle w:val="Emphasis"/>
        </w:rPr>
        <w:t xml:space="preserve">-19 </w:t>
      </w:r>
      <w:r w:rsidRPr="00356D34">
        <w:rPr>
          <w:rStyle w:val="Emphasis"/>
          <w:highlight w:val="green"/>
        </w:rPr>
        <w:t>cases</w:t>
      </w:r>
      <w:r w:rsidRPr="00D820CC">
        <w:rPr>
          <w:sz w:val="16"/>
        </w:rPr>
        <w:t xml:space="preserve">, hospitalizations, ventilator use, and patient outcomes [137]. </w:t>
      </w:r>
      <w:r w:rsidRPr="00825679">
        <w:rPr>
          <w:rStyle w:val="StyleUnderline"/>
        </w:rPr>
        <w:t xml:space="preserve">EHRs were </w:t>
      </w:r>
      <w:r w:rsidRPr="00356D34">
        <w:rPr>
          <w:rStyle w:val="StyleUnderline"/>
          <w:highlight w:val="green"/>
        </w:rPr>
        <w:t>also</w:t>
      </w:r>
      <w:r w:rsidRPr="00825679">
        <w:rPr>
          <w:rStyle w:val="StyleUnderline"/>
        </w:rPr>
        <w:t xml:space="preserve"> instrumental in </w:t>
      </w:r>
      <w:r w:rsidRPr="00356D34">
        <w:rPr>
          <w:rStyle w:val="StyleUnderline"/>
          <w:highlight w:val="green"/>
        </w:rPr>
        <w:t xml:space="preserve">tracking </w:t>
      </w:r>
      <w:r w:rsidRPr="00356D34">
        <w:rPr>
          <w:rStyle w:val="Emphasis"/>
          <w:highlight w:val="green"/>
        </w:rPr>
        <w:t>vaccine distribution</w:t>
      </w:r>
      <w:r w:rsidRPr="00825679">
        <w:rPr>
          <w:rStyle w:val="StyleUnderline"/>
        </w:rPr>
        <w:t xml:space="preserve"> and </w:t>
      </w:r>
      <w:r w:rsidRPr="00825679">
        <w:rPr>
          <w:rStyle w:val="Emphasis"/>
        </w:rPr>
        <w:t>administration</w:t>
      </w:r>
      <w:r w:rsidRPr="00D820CC">
        <w:rPr>
          <w:sz w:val="16"/>
        </w:rPr>
        <w:t xml:space="preserve">. The Vaccine Adverse Event Reporting System used EHR data to monitor postvaccination side effects, guiding policy adjustments in vaccination campaigns [138]. In the United Kingdom, the government leveraged its National Health Service (NHS) EHR infrastructure for real-time surveillance and policy making during the COVID-19 pandemic. The United Kingdom developed the OpenSAFELY platform, a secure analytics environment that allowed researchers to access deidentified EHR data of &gt;58 million NHS patients [139]. EHR </w:t>
      </w:r>
      <w:r w:rsidRPr="00825679">
        <w:rPr>
          <w:rStyle w:val="StyleUnderline"/>
        </w:rPr>
        <w:t xml:space="preserve">data were used to </w:t>
      </w:r>
      <w:r w:rsidRPr="00356D34">
        <w:rPr>
          <w:rStyle w:val="StyleUnderline"/>
          <w:highlight w:val="green"/>
        </w:rPr>
        <w:t>identify</w:t>
      </w:r>
      <w:r w:rsidRPr="00825679">
        <w:rPr>
          <w:rStyle w:val="StyleUnderline"/>
        </w:rPr>
        <w:t xml:space="preserve"> </w:t>
      </w:r>
      <w:r w:rsidRPr="00356D34">
        <w:rPr>
          <w:rStyle w:val="Emphasis"/>
          <w:highlight w:val="green"/>
        </w:rPr>
        <w:t>individuals with high risk</w:t>
      </w:r>
      <w:r w:rsidRPr="00825679">
        <w:rPr>
          <w:rStyle w:val="StyleUnderline"/>
        </w:rPr>
        <w:t xml:space="preserve"> and provided real-time data on hospital admissions</w:t>
      </w:r>
      <w:r w:rsidRPr="00D820CC">
        <w:rPr>
          <w:sz w:val="16"/>
        </w:rPr>
        <w:t>, intensive care unit (ICU) bed occupancy, and patient outcomes. South Korea used a robust real-time surveillance system that integrated EHRs with other health data sources to contain the spread of COVID-19, including contact tracing and national health reporting [140]. In Australia, the national My Health Record system was used to support the country’s pandemic response with centralized health data access and the implementation of lockdowns and the reopening of services [141]. Germany also used EHR data to manage its health care resources effectively during the COVID-19 pandemic, which used EHR data to monitor ICU capacity across the country. Hospitals provided daily updates on bed occupancy, ventilator availability, and staffing levels [142]. In addition, Germany explored the use of EHRs to develop digital health passports that recorded patients’ vaccination status and COVID-19 test results [143]. The use of EHRs for real-time surveillance and policy making during COVID-19 highlighted the importance of interoperable systems. Countries with centralized health records or integrated health information exchanges were better positioned to use EHR data quickly and effectively.</w:t>
      </w:r>
    </w:p>
    <w:p w14:paraId="7898D4FF" w14:textId="77777777" w:rsidR="006C37C0" w:rsidRPr="00D820CC" w:rsidRDefault="006C37C0" w:rsidP="006C37C0">
      <w:pPr>
        <w:rPr>
          <w:sz w:val="16"/>
        </w:rPr>
      </w:pPr>
      <w:r w:rsidRPr="00D820CC">
        <w:rPr>
          <w:sz w:val="16"/>
        </w:rPr>
        <w:t xml:space="preserve">The </w:t>
      </w:r>
      <w:r w:rsidRPr="00825679">
        <w:rPr>
          <w:rStyle w:val="StyleUnderline"/>
        </w:rPr>
        <w:t>COVID-19 pandemic has also accentuated the critical role of SDOH, revealing stark disparities in disease outcomes across different populations</w:t>
      </w:r>
      <w:r w:rsidRPr="00D820CC">
        <w:rPr>
          <w:sz w:val="16"/>
        </w:rPr>
        <w:t xml:space="preserve"> [144]. </w:t>
      </w:r>
      <w:r w:rsidRPr="00825679">
        <w:rPr>
          <w:rStyle w:val="StyleUnderline"/>
        </w:rPr>
        <w:t>EHRs have provided a rich dataset for analyzing these disparities, uncovering the disproportionate burden of COVID-19 on specific groups such as the older adults, individuals with chronic diseases, and those with autoimmune diseases</w:t>
      </w:r>
      <w:r w:rsidRPr="00D820CC">
        <w:rPr>
          <w:sz w:val="16"/>
        </w:rPr>
        <w:t>. Studies leveraging EHR data have identified various social determinants that contribute to the increased vulnerability of these populations. Factors such as socioeconomic status, access to health care, living conditions, and occupational hazards have been linked to higher rates of infection, severe disease outcomes, and mortality [145-151]. For instance, individuals in lower socioeconomic brackets often face barriers to accessing health care services, leading to delayed or inadequate treatment for COVID-19 [152]. Similarly, patients with pre-existing chronic conditions such as diabetes, cardiovascular diseases, and respiratory diseases have been shown to experience more severe outcomes when infected with the virus [105,153]. Furthermore, the research has highlighted the importance of addressing these social determinants in pandemic response strategies. Interventions targeting SDOH can help mitigate the adverse outcomes of COVID-19 among populations considered vulnerable. This included improving access to health care, enhancing support for individuals with chronic diseases, ensuring the availability of protective measures for individuals classified as immunocompromised, and addressing the broader socioeconomic and environmental factors that contribute to health disparities [154].</w:t>
      </w:r>
    </w:p>
    <w:p w14:paraId="1A303347" w14:textId="77777777" w:rsidR="006C37C0" w:rsidRDefault="006C37C0" w:rsidP="006C37C0">
      <w:pPr>
        <w:rPr>
          <w:rStyle w:val="StyleUnderline"/>
        </w:rPr>
      </w:pPr>
      <w:r w:rsidRPr="00D820CC">
        <w:rPr>
          <w:sz w:val="16"/>
        </w:rPr>
        <w:t xml:space="preserve">Even after the end of the PHEIC declaration, the use of EHR in studying post–COVID-19 condition continued to be of paramount importance. Research into the long-term impacts of COVID-19, particularly on mental health [155-158] and cognitive functions [159-161], remains a critical area of public health inquiry. EHRs were expected to provide invaluable, real-time data that can link early exposure to COVID-19 with outcomes that may manifest decades later or even across a lifetime. </w:t>
      </w:r>
      <w:r w:rsidRPr="00825679">
        <w:rPr>
          <w:rStyle w:val="StyleUnderline"/>
        </w:rPr>
        <w:t xml:space="preserve">As humanity progresses, </w:t>
      </w:r>
      <w:r w:rsidRPr="00825679">
        <w:rPr>
          <w:rStyle w:val="Emphasis"/>
        </w:rPr>
        <w:t>EHRs stand as a vital resource</w:t>
      </w:r>
      <w:r w:rsidRPr="00825679">
        <w:rPr>
          <w:rStyle w:val="StyleUnderline"/>
        </w:rPr>
        <w:t xml:space="preserve">, equipping us to face </w:t>
      </w:r>
      <w:r w:rsidRPr="00825679">
        <w:rPr>
          <w:rStyle w:val="Emphasis"/>
        </w:rPr>
        <w:t>global crises</w:t>
      </w:r>
      <w:r w:rsidRPr="00825679">
        <w:rPr>
          <w:rStyle w:val="StyleUnderline"/>
        </w:rPr>
        <w:t xml:space="preserve"> and </w:t>
      </w:r>
      <w:r w:rsidRPr="00825679">
        <w:rPr>
          <w:rStyle w:val="Emphasis"/>
        </w:rPr>
        <w:t>unpredictable challenges</w:t>
      </w:r>
      <w:r w:rsidRPr="00825679">
        <w:rPr>
          <w:rStyle w:val="StyleUnderline"/>
        </w:rPr>
        <w:t xml:space="preserve"> with resilience and informed action.</w:t>
      </w:r>
    </w:p>
    <w:p w14:paraId="462BDFEB" w14:textId="77777777" w:rsidR="006C37C0" w:rsidRPr="00825679" w:rsidRDefault="006C37C0" w:rsidP="006C37C0">
      <w:r w:rsidRPr="00825679">
        <w:rPr>
          <w:rStyle w:val="StyleUnderline"/>
        </w:rPr>
        <w:t>&lt;&lt;</w:t>
      </w:r>
      <w:r>
        <w:rPr>
          <w:rStyle w:val="StyleUnderline"/>
        </w:rPr>
        <w:t>paragraph integrity stops&gt;&gt;</w:t>
      </w:r>
    </w:p>
    <w:p w14:paraId="1C3A0BE5" w14:textId="77777777" w:rsidR="006C37C0" w:rsidRPr="00825679" w:rsidRDefault="006C37C0" w:rsidP="006C37C0">
      <w:pPr>
        <w:rPr>
          <w:sz w:val="12"/>
          <w:szCs w:val="12"/>
        </w:rPr>
      </w:pPr>
      <w:r w:rsidRPr="00825679">
        <w:rPr>
          <w:sz w:val="12"/>
          <w:szCs w:val="12"/>
        </w:rPr>
        <w:t>Precision Medicine and Genomics Precision medicine represents a transformative approach to health care in the past 10 years, focusing on the customization of treatment based on an individual’s genetic makeup, environment, and lifestyle [162]. EHRs played a pivotal role in the advancement of precision medicine, where treatments are tailored to the individual characteristics of each patient. The integration of genomics data with EHRs allowed researchers to study the genetic bases of diseases and to personalize health care at an unprecedented level. However, integration is still facing several challenges and opportunities. While the routine clinical application of genomic data is still emerging, some EHR-connected biobanks and initiatives are actively addressing the challenges involved. While the EHR-connected biobanks were initially designed for research purposes, it has actively promoted to incorporate the biobank data into the EHR systems. The UK Biobank (UKB) stands as a prominent figure in the realm of biomedical research, featuring an expansive database and research resource. It encompasses deidentified genetic, lifestyle, and health information, along with biological samples from half a million UK participants [163]. This rich dataset is further augmented by linkage to the United Kingdom’s EHRs, such as the Hospital Episode Statistics and the Patient Episode Databases [164,165]. The UKB’s comprehensive dataset has been instrumental in propelling forward the fields of medicine and research, offering profound insights into the prevention, diagnosis, and treatment of numerous serious and life-threatening diseases. The UKB has released a set of whole genome sequencing data. Since 2018, numerous studies have used these data, along with Mendelian randomization, to investigate the causal relationships between genetic backgrounds and diseases [166-169]. While the UKB serves as a notable instance of linking a study cohort with EHRs, it does not exemplify direct integration. Despite encompassing data from half a million individuals, the UKB faces potential selection bias [170]. This is attributed to the fact that the initiative dispatched &gt;9 million invitations across the nation, suggesting that the participants may not fully represent the broader population. Similar to the approach of the UKB, the National Institutes of Health in the United States initiated the All of Us Research Program in 2018, aiming to enroll more than a million individuals [171]. By January 1, 2024, the program had successfully registered &gt;760,000 participants, securing access to &gt;539,000 samples for genomic sequencing and 420,000 EHRs. Through its comprehensive data collection, the All of Us Research Program seeks to address critical gaps in medical research, particularly in areas underserved by existing studies, thereby fostering a deeper understanding of various health conditions and improving strategies for prevention, diagnosis, and treatment across the spectrum of both common diseases and rare diseases. However, it remains a strong example of linking cohort data with EHRs. Other local or nationwide biobanks with linkage to EHRs or national registries include the Danish Biobank Register [172]; BioBank Japan [173]; China Kadoorie Biobank [174]; Kaiser Permanente Research Bank [175]; deCODE Genetics [176]; FinnGen biobank [177]; Vanderbilt University’s bioVU [178]; Michigan Genomics Initiative [179]; BioMe biobank [180]; the Estonian biobank [181]; and the Norwegian Mother, Father and Child Cohort Study [182]. These initiatives varied in scope and scale but collectively contributed to the growing field of genomic research linked to EHRs, facilitating advances in personalized medicine and the understanding of genetic influences on various diseases. The true sense of integrating genomic data into EHRs presented challenges such as diverse data structures, storage limitations, interpretation complexities, and financial constraints. The National Human Genome Research Institute supported the Electronic Medical Records and Genomics network to address these issues by harmonizing data and developing guidelines for genomic data integration and use [183]. Solutions are in progress, and the initiative now has &gt;10 clinical site partners, along with a network of affiliates across major areas in the United States. The Electronic Medical Records and Genomics network is not only developing best practices for electronic phenotyping and biobanking consultation but also exploring EHRs for additional genome-wide association studies outcomes among genotyped individuals, leveraging the rich phenotypic data available.</w:t>
      </w:r>
    </w:p>
    <w:p w14:paraId="79E71BA4" w14:textId="77777777" w:rsidR="006C37C0" w:rsidRDefault="006C37C0" w:rsidP="006C37C0">
      <w:r w:rsidRPr="00825679">
        <w:rPr>
          <w:rStyle w:val="StyleUnderline"/>
        </w:rPr>
        <w:t>&lt;&lt;</w:t>
      </w:r>
      <w:r>
        <w:rPr>
          <w:rStyle w:val="StyleUnderline"/>
        </w:rPr>
        <w:t>paragraph integrity resumes&gt;&gt;</w:t>
      </w:r>
    </w:p>
    <w:p w14:paraId="321C5F69" w14:textId="77777777" w:rsidR="006C37C0" w:rsidRPr="00D820CC" w:rsidRDefault="006C37C0" w:rsidP="006C37C0">
      <w:pPr>
        <w:rPr>
          <w:sz w:val="16"/>
        </w:rPr>
      </w:pPr>
      <w:r w:rsidRPr="00D820CC">
        <w:rPr>
          <w:sz w:val="16"/>
        </w:rPr>
        <w:t>Data Analytics and AI</w:t>
      </w:r>
    </w:p>
    <w:p w14:paraId="05850A4D" w14:textId="77777777" w:rsidR="006C37C0" w:rsidRPr="00D820CC" w:rsidRDefault="006C37C0" w:rsidP="006C37C0">
      <w:pPr>
        <w:rPr>
          <w:sz w:val="16"/>
        </w:rPr>
      </w:pPr>
      <w:r w:rsidRPr="00D820CC">
        <w:rPr>
          <w:sz w:val="16"/>
        </w:rPr>
        <w:t xml:space="preserve">The </w:t>
      </w:r>
      <w:r w:rsidRPr="00825679">
        <w:rPr>
          <w:rStyle w:val="StyleUnderline"/>
        </w:rPr>
        <w:t>use of data analytics and AI in analyzing EHR data has grown exponentially</w:t>
      </w:r>
      <w:r w:rsidRPr="00D820CC">
        <w:rPr>
          <w:sz w:val="16"/>
        </w:rPr>
        <w:t>. Researchers were using machine learning algorithms to identify patterns, predict outcomes, and generate insights into disease progression, treatment efficacy, and patient care optimization [184,185]. These technologies enabled the analysis of vast amounts of data in ways that were not previously possible.</w:t>
      </w:r>
    </w:p>
    <w:p w14:paraId="5BE8E691" w14:textId="77777777" w:rsidR="006C37C0" w:rsidRPr="00D820CC" w:rsidRDefault="006C37C0" w:rsidP="006C37C0">
      <w:pPr>
        <w:rPr>
          <w:sz w:val="16"/>
        </w:rPr>
      </w:pPr>
      <w:r w:rsidRPr="00D820CC">
        <w:rPr>
          <w:sz w:val="16"/>
        </w:rPr>
        <w:t>Predictive Analytics for Identifying Patients With High Risk and Their Outcomes</w:t>
      </w:r>
    </w:p>
    <w:p w14:paraId="10E2242B" w14:textId="77777777" w:rsidR="006C37C0" w:rsidRPr="00D820CC" w:rsidRDefault="006C37C0" w:rsidP="006C37C0">
      <w:pPr>
        <w:rPr>
          <w:sz w:val="16"/>
        </w:rPr>
      </w:pPr>
      <w:r w:rsidRPr="00D820CC">
        <w:rPr>
          <w:sz w:val="16"/>
        </w:rPr>
        <w:t xml:space="preserve">One of the most significant applications of AI in health care is in identifying patients at high risk of developing specific conditions and predicting outcomes among patients who were already diagnosed with a health condition. By analyzing historical EHR data, including patient demographics, previous health conditions, treatment histories, and lifestyle factors, AI models can predict which patients are more likely to develop diseases such as diabetes, cardiovascular diseases, or chronic respiratory conditions, as well as the potential outcomes of various treatment options [186-190]. Early identification of these patients allows health care providers to implement preventive measures, tailor treatments to individual needs, and in doing so, significantly reduce the risk of severe outcomes or the need for hospitalization. This predictive capability enables physicians to choose the most effective treatment plans, thereby improving the quality of care and patient satisfaction. In the context of infectious diseases, AI models are invaluable for tracking and forecasting the spread of diseases. </w:t>
      </w:r>
      <w:r w:rsidRPr="00825679">
        <w:rPr>
          <w:rStyle w:val="StyleUnderline"/>
        </w:rPr>
        <w:t xml:space="preserve">By </w:t>
      </w:r>
      <w:r w:rsidRPr="00356D34">
        <w:rPr>
          <w:rStyle w:val="Emphasis"/>
          <w:highlight w:val="green"/>
        </w:rPr>
        <w:t>integrating EHR data</w:t>
      </w:r>
      <w:r w:rsidRPr="00825679">
        <w:rPr>
          <w:rStyle w:val="StyleUnderline"/>
        </w:rPr>
        <w:t xml:space="preserve"> </w:t>
      </w:r>
      <w:r w:rsidRPr="00356D34">
        <w:rPr>
          <w:rStyle w:val="StyleUnderline"/>
          <w:highlight w:val="green"/>
        </w:rPr>
        <w:t>with</w:t>
      </w:r>
      <w:r w:rsidRPr="00825679">
        <w:rPr>
          <w:rStyle w:val="StyleUnderline"/>
        </w:rPr>
        <w:t xml:space="preserve"> information from </w:t>
      </w:r>
      <w:r w:rsidRPr="00356D34">
        <w:rPr>
          <w:rStyle w:val="StyleUnderline"/>
          <w:highlight w:val="green"/>
        </w:rPr>
        <w:t>other sources</w:t>
      </w:r>
      <w:r w:rsidRPr="00825679">
        <w:rPr>
          <w:rStyle w:val="StyleUnderline"/>
        </w:rPr>
        <w:t>, such as public health records and social media</w:t>
      </w:r>
      <w:r w:rsidRPr="00D820CC">
        <w:rPr>
          <w:sz w:val="16"/>
        </w:rPr>
        <w:t xml:space="preserve">, AI algorithms can predict outbreaks, model the spread of infections, and inform public health interventions [191,192]. This was particularly evident during the COVID-19 pandemic, where </w:t>
      </w:r>
      <w:r w:rsidRPr="00825679">
        <w:rPr>
          <w:rStyle w:val="StyleUnderline"/>
        </w:rPr>
        <w:t xml:space="preserve">AI </w:t>
      </w:r>
      <w:r w:rsidRPr="00A04624">
        <w:rPr>
          <w:rStyle w:val="StyleUnderline"/>
        </w:rPr>
        <w:t>played</w:t>
      </w:r>
      <w:r w:rsidRPr="00825679">
        <w:rPr>
          <w:rStyle w:val="StyleUnderline"/>
        </w:rPr>
        <w:t xml:space="preserve"> </w:t>
      </w:r>
      <w:r w:rsidRPr="00A04624">
        <w:rPr>
          <w:rStyle w:val="StyleUnderline"/>
        </w:rPr>
        <w:t>a</w:t>
      </w:r>
      <w:r w:rsidRPr="00825679">
        <w:rPr>
          <w:rStyle w:val="StyleUnderline"/>
        </w:rPr>
        <w:t xml:space="preserve"> </w:t>
      </w:r>
      <w:r w:rsidRPr="00356D34">
        <w:rPr>
          <w:rStyle w:val="Emphasis"/>
          <w:highlight w:val="green"/>
        </w:rPr>
        <w:t xml:space="preserve">pivotal </w:t>
      </w:r>
      <w:r w:rsidRPr="00A04624">
        <w:rPr>
          <w:rStyle w:val="Emphasis"/>
        </w:rPr>
        <w:t>role</w:t>
      </w:r>
      <w:r w:rsidRPr="00825679">
        <w:rPr>
          <w:rStyle w:val="StyleUnderline"/>
        </w:rPr>
        <w:t xml:space="preserve"> </w:t>
      </w:r>
      <w:r w:rsidRPr="00356D34">
        <w:rPr>
          <w:rStyle w:val="StyleUnderline"/>
          <w:highlight w:val="green"/>
        </w:rPr>
        <w:t>in</w:t>
      </w:r>
      <w:r w:rsidRPr="00825679">
        <w:rPr>
          <w:rStyle w:val="StyleUnderline"/>
        </w:rPr>
        <w:t xml:space="preserve"> </w:t>
      </w:r>
      <w:r w:rsidRPr="00356D34">
        <w:rPr>
          <w:rStyle w:val="StyleUnderline"/>
          <w:highlight w:val="green"/>
        </w:rPr>
        <w:t>predicting</w:t>
      </w:r>
      <w:r w:rsidRPr="00825679">
        <w:rPr>
          <w:rStyle w:val="StyleUnderline"/>
        </w:rPr>
        <w:t xml:space="preserve"> </w:t>
      </w:r>
      <w:r w:rsidRPr="00356D34">
        <w:rPr>
          <w:rStyle w:val="StyleUnderline"/>
          <w:highlight w:val="green"/>
        </w:rPr>
        <w:t>hospitalization rates, identifying</w:t>
      </w:r>
      <w:r w:rsidRPr="00825679">
        <w:rPr>
          <w:rStyle w:val="StyleUnderline"/>
        </w:rPr>
        <w:t xml:space="preserve"> potential </w:t>
      </w:r>
      <w:r w:rsidRPr="00356D34">
        <w:rPr>
          <w:rStyle w:val="StyleUnderline"/>
          <w:highlight w:val="green"/>
        </w:rPr>
        <w:t>hot spots</w:t>
      </w:r>
      <w:r w:rsidRPr="00825679">
        <w:rPr>
          <w:rStyle w:val="StyleUnderline"/>
        </w:rPr>
        <w:t xml:space="preserve">, </w:t>
      </w:r>
      <w:r w:rsidRPr="00356D34">
        <w:rPr>
          <w:rStyle w:val="StyleUnderline"/>
          <w:highlight w:val="green"/>
        </w:rPr>
        <w:t>and guiding</w:t>
      </w:r>
      <w:r w:rsidRPr="00825679">
        <w:rPr>
          <w:rStyle w:val="StyleUnderline"/>
        </w:rPr>
        <w:t xml:space="preserve"> the </w:t>
      </w:r>
      <w:r w:rsidRPr="00356D34">
        <w:rPr>
          <w:rStyle w:val="Emphasis"/>
          <w:highlight w:val="green"/>
        </w:rPr>
        <w:t xml:space="preserve">allocation of </w:t>
      </w:r>
      <w:r w:rsidRPr="00A04624">
        <w:rPr>
          <w:rStyle w:val="Emphasis"/>
        </w:rPr>
        <w:t xml:space="preserve">medical </w:t>
      </w:r>
      <w:r w:rsidRPr="00356D34">
        <w:rPr>
          <w:rStyle w:val="Emphasis"/>
          <w:highlight w:val="green"/>
        </w:rPr>
        <w:t>resources</w:t>
      </w:r>
      <w:r w:rsidRPr="00D820CC">
        <w:rPr>
          <w:sz w:val="16"/>
        </w:rPr>
        <w:t xml:space="preserve"> [193,194].</w:t>
      </w:r>
    </w:p>
    <w:p w14:paraId="4E9230C7" w14:textId="77777777" w:rsidR="006C37C0" w:rsidRPr="00D820CC" w:rsidRDefault="006C37C0" w:rsidP="006C37C0">
      <w:pPr>
        <w:rPr>
          <w:sz w:val="16"/>
        </w:rPr>
      </w:pPr>
      <w:r w:rsidRPr="00D820CC">
        <w:rPr>
          <w:sz w:val="16"/>
        </w:rPr>
        <w:t>Personalized Medications and Clinical or Regulatory Decision Support Systems</w:t>
      </w:r>
    </w:p>
    <w:p w14:paraId="5966341C" w14:textId="77777777" w:rsidR="006C37C0" w:rsidRPr="00D820CC" w:rsidRDefault="006C37C0" w:rsidP="006C37C0">
      <w:pPr>
        <w:rPr>
          <w:sz w:val="16"/>
        </w:rPr>
      </w:pPr>
      <w:r w:rsidRPr="00D820CC">
        <w:rPr>
          <w:sz w:val="16"/>
        </w:rPr>
        <w:t>Leveraging EHR data, AI is facilitating personalized medicine by tailoring treatment plans to individual patient characteristics, genetic information, and historical health data. This approach helps in predicting how different patients will respond to various treatments, thereby improving treatment effectiveness and reducing side effects [195]. While medications only serve one part of the disease management, AI integrated with EHR systems can provide clinicians with decision support by offering diagnostic suggestions, recommending treatment options, and alerting health care providers to potential adverse drug interactions or necessary screenings, thereby enhancing patient care quality [196-200]. AI tools also analyze EHR data to optimize hospital operations and predict perioperative complications. This can lead to improved patient satisfaction, lower surgery-related adverse events, and lower health care costs [201-205]. Among the AI strategies, NLP technologies represent a pivotal advancement in the use of EHR data, transforming the landscape of health care data analytics and decision-making [185]. NLP enables the extraction of valuable information from unstructured text within EHRs, such as clinical observations, patient histories, and diagnostic notes, which traditionally have been difficult to analyze systematically due to their unstructured nature. This capability not only enhances the richness of data available for clinical decision-making but also significantly expands the potential for personalized patient care and advanced health care analytics [206-209]. One notable example of NLP’s application in health care is the development of GatorTron (University of Florida), a large clinical language model trained on &gt;90 billion words from clinical notes, PubMed articles, and Wikipedia [210-212]. GatorTron significantly outperforms previous models in clinical NLP tasks such as clinical concept extraction, medical relation extraction, semantic textual similarity, natural language inference, and medical question answering. This model showcases how scaling up the number of parameters and data size can lead to substantial improvements in performance across various NLP tasks, ultimately enhancing the extraction and interpretation of critical information from EMR data for better health care delivery and research.</w:t>
      </w:r>
    </w:p>
    <w:p w14:paraId="40E9ECA4" w14:textId="77777777" w:rsidR="006C37C0" w:rsidRPr="00D820CC" w:rsidRDefault="006C37C0" w:rsidP="006C37C0">
      <w:pPr>
        <w:rPr>
          <w:sz w:val="16"/>
        </w:rPr>
      </w:pPr>
      <w:r w:rsidRPr="00D820CC">
        <w:rPr>
          <w:sz w:val="16"/>
        </w:rPr>
        <w:t>EHRs in Medical Research in the Next Decades</w:t>
      </w:r>
    </w:p>
    <w:p w14:paraId="69281A94" w14:textId="77777777" w:rsidR="006C37C0" w:rsidRPr="00D820CC" w:rsidRDefault="006C37C0" w:rsidP="006C37C0">
      <w:pPr>
        <w:rPr>
          <w:sz w:val="16"/>
        </w:rPr>
      </w:pPr>
      <w:r w:rsidRPr="00D820CC">
        <w:rPr>
          <w:sz w:val="16"/>
        </w:rPr>
        <w:t>The next decades will likely see significant advancements in EHR capabilities, focusing on interoperability, precision medicine, AI and digital health technologies, the integration of SDOH, public health monitoring, and the enhancement of data analytic tools (Figure 3).</w:t>
      </w:r>
    </w:p>
    <w:p w14:paraId="42909926" w14:textId="77777777" w:rsidR="006C37C0" w:rsidRPr="00D820CC" w:rsidRDefault="006C37C0" w:rsidP="006C37C0">
      <w:pPr>
        <w:rPr>
          <w:sz w:val="16"/>
        </w:rPr>
      </w:pPr>
      <w:r w:rsidRPr="00D820CC">
        <w:rPr>
          <w:sz w:val="16"/>
        </w:rPr>
        <w:t>EHRs for Patient Care Versus EHRs for Research</w:t>
      </w:r>
    </w:p>
    <w:p w14:paraId="40502A89" w14:textId="77777777" w:rsidR="006C37C0" w:rsidRPr="00D820CC" w:rsidRDefault="006C37C0" w:rsidP="006C37C0">
      <w:pPr>
        <w:rPr>
          <w:sz w:val="16"/>
        </w:rPr>
      </w:pPr>
      <w:r w:rsidRPr="00D820CC">
        <w:rPr>
          <w:sz w:val="16"/>
        </w:rPr>
        <w:t xml:space="preserve">It has been a trend to develop an EHR system for research use only. EHRs designed for patient care and those designed for research may differ in their structure, focus, and functionality [213]. EHRs tailored for patient care will prioritize real-time clinical decision support, patient safety, and continuity of care. They are built to store detailed patient information, such as medical history, medications, allergies, laboratory results, and diagnostic imaging, allowing health care providers to quickly access and update data during clinical encounters. The interface is designed for ease of use. In contrast, </w:t>
      </w:r>
      <w:r w:rsidRPr="00356D34">
        <w:rPr>
          <w:rStyle w:val="StyleUnderline"/>
          <w:highlight w:val="green"/>
        </w:rPr>
        <w:t>EHR</w:t>
      </w:r>
      <w:r w:rsidRPr="00F5362B">
        <w:rPr>
          <w:rStyle w:val="StyleUnderline"/>
        </w:rPr>
        <w:t>s</w:t>
      </w:r>
      <w:r w:rsidRPr="00D820CC">
        <w:rPr>
          <w:sz w:val="16"/>
        </w:rPr>
        <w:t xml:space="preserve"> designed </w:t>
      </w:r>
      <w:r w:rsidRPr="00825679">
        <w:rPr>
          <w:rStyle w:val="StyleUnderline"/>
        </w:rPr>
        <w:t xml:space="preserve">for </w:t>
      </w:r>
      <w:r w:rsidRPr="00356D34">
        <w:rPr>
          <w:rStyle w:val="StyleUnderline"/>
          <w:highlight w:val="green"/>
        </w:rPr>
        <w:t>research</w:t>
      </w:r>
      <w:r w:rsidRPr="00825679">
        <w:rPr>
          <w:rStyle w:val="StyleUnderline"/>
        </w:rPr>
        <w:t xml:space="preserve"> will focus on data collection, aggregation, and analysis at a population level. They </w:t>
      </w:r>
      <w:r w:rsidRPr="00356D34">
        <w:rPr>
          <w:rStyle w:val="StyleUnderline"/>
          <w:highlight w:val="green"/>
        </w:rPr>
        <w:t>emphasize</w:t>
      </w:r>
      <w:r w:rsidRPr="00825679">
        <w:rPr>
          <w:rStyle w:val="StyleUnderline"/>
        </w:rPr>
        <w:t xml:space="preserve"> data </w:t>
      </w:r>
      <w:r w:rsidRPr="00356D34">
        <w:rPr>
          <w:rStyle w:val="Emphasis"/>
          <w:highlight w:val="green"/>
        </w:rPr>
        <w:t>standardization</w:t>
      </w:r>
      <w:r w:rsidRPr="00825679">
        <w:rPr>
          <w:rStyle w:val="StyleUnderline"/>
        </w:rPr>
        <w:t xml:space="preserve">, coding, </w:t>
      </w:r>
      <w:r w:rsidRPr="00761B86">
        <w:rPr>
          <w:rStyle w:val="Emphasis"/>
        </w:rPr>
        <w:t>and interoperability</w:t>
      </w:r>
      <w:r w:rsidRPr="00761B86">
        <w:rPr>
          <w:rStyle w:val="StyleUnderline"/>
        </w:rPr>
        <w:t>,</w:t>
      </w:r>
      <w:r w:rsidRPr="00825679">
        <w:rPr>
          <w:rStyle w:val="StyleUnderline"/>
        </w:rPr>
        <w:t xml:space="preserve"> </w:t>
      </w:r>
      <w:r w:rsidRPr="00356D34">
        <w:rPr>
          <w:rStyle w:val="StyleUnderline"/>
          <w:highlight w:val="green"/>
        </w:rPr>
        <w:t>allowing</w:t>
      </w:r>
      <w:r w:rsidRPr="00825679">
        <w:rPr>
          <w:rStyle w:val="StyleUnderline"/>
        </w:rPr>
        <w:t xml:space="preserve"> researchers to extract </w:t>
      </w:r>
      <w:r w:rsidRPr="00356D34">
        <w:rPr>
          <w:rStyle w:val="Emphasis"/>
          <w:highlight w:val="green"/>
        </w:rPr>
        <w:t>large datasets</w:t>
      </w:r>
      <w:r w:rsidRPr="00825679">
        <w:rPr>
          <w:rStyle w:val="StyleUnderline"/>
        </w:rPr>
        <w:t xml:space="preserve"> </w:t>
      </w:r>
      <w:r w:rsidRPr="00356D34">
        <w:rPr>
          <w:rStyle w:val="StyleUnderline"/>
          <w:highlight w:val="green"/>
        </w:rPr>
        <w:t>for</w:t>
      </w:r>
      <w:r w:rsidRPr="00825679">
        <w:rPr>
          <w:rStyle w:val="StyleUnderline"/>
        </w:rPr>
        <w:t xml:space="preserve"> epidemiological </w:t>
      </w:r>
      <w:r w:rsidRPr="00356D34">
        <w:rPr>
          <w:rStyle w:val="StyleUnderline"/>
          <w:highlight w:val="green"/>
        </w:rPr>
        <w:t>studies</w:t>
      </w:r>
      <w:r w:rsidRPr="00825679">
        <w:rPr>
          <w:rStyle w:val="StyleUnderline"/>
        </w:rPr>
        <w:t xml:space="preserve">, clinical trials, </w:t>
      </w:r>
      <w:r w:rsidRPr="00356D34">
        <w:rPr>
          <w:rStyle w:val="StyleUnderline"/>
          <w:highlight w:val="green"/>
        </w:rPr>
        <w:t>and</w:t>
      </w:r>
      <w:r w:rsidRPr="00825679">
        <w:rPr>
          <w:rStyle w:val="StyleUnderline"/>
        </w:rPr>
        <w:t xml:space="preserve"> public health </w:t>
      </w:r>
      <w:r w:rsidRPr="00356D34">
        <w:rPr>
          <w:rStyle w:val="StyleUnderline"/>
          <w:highlight w:val="green"/>
        </w:rPr>
        <w:t>surveillance</w:t>
      </w:r>
      <w:r w:rsidRPr="00D820CC">
        <w:rPr>
          <w:sz w:val="16"/>
        </w:rPr>
        <w:t xml:space="preserve"> [214]. </w:t>
      </w:r>
      <w:r w:rsidRPr="00825679">
        <w:rPr>
          <w:rStyle w:val="StyleUnderline"/>
        </w:rPr>
        <w:t xml:space="preserve">These EHRs will include </w:t>
      </w:r>
      <w:r w:rsidRPr="00861CC5">
        <w:rPr>
          <w:rStyle w:val="Emphasis"/>
        </w:rPr>
        <w:t>extensive metadata</w:t>
      </w:r>
      <w:r w:rsidRPr="00825679">
        <w:rPr>
          <w:rStyle w:val="StyleUnderline"/>
        </w:rPr>
        <w:t xml:space="preserve"> and use </w:t>
      </w:r>
      <w:r w:rsidRPr="00861CC5">
        <w:rPr>
          <w:rStyle w:val="Emphasis"/>
        </w:rPr>
        <w:t>structured data formats</w:t>
      </w:r>
      <w:r w:rsidRPr="00825679">
        <w:rPr>
          <w:rStyle w:val="StyleUnderline"/>
        </w:rPr>
        <w:t xml:space="preserve"> to facilitate the </w:t>
      </w:r>
      <w:r w:rsidRPr="00861CC5">
        <w:rPr>
          <w:rStyle w:val="Emphasis"/>
        </w:rPr>
        <w:t>analysis of trends and outcomes</w:t>
      </w:r>
      <w:r w:rsidRPr="00825679">
        <w:rPr>
          <w:rStyle w:val="StyleUnderline"/>
        </w:rPr>
        <w:t>.</w:t>
      </w:r>
      <w:r w:rsidRPr="00D820CC">
        <w:rPr>
          <w:sz w:val="16"/>
        </w:rPr>
        <w:t xml:space="preserve"> While patient care EHRs focus on the individual patient, research-oriented EHRs aggregate deidentified data from diverse populations to explore disease patterns, treatment effectiveness, and health care disparities. In addition, research EHRs must also address data privacy and consent issues more rigorously to comply with ethical standards for data use [214].</w:t>
      </w:r>
    </w:p>
    <w:p w14:paraId="5E7C9A8A" w14:textId="77777777" w:rsidR="006C37C0" w:rsidRPr="00D820CC" w:rsidRDefault="006C37C0" w:rsidP="006C37C0">
      <w:pPr>
        <w:rPr>
          <w:sz w:val="16"/>
        </w:rPr>
      </w:pPr>
      <w:r w:rsidRPr="00D820CC">
        <w:rPr>
          <w:sz w:val="16"/>
        </w:rPr>
        <w:t>Enhanced Interoperability and Data Sharing</w:t>
      </w:r>
    </w:p>
    <w:p w14:paraId="6D4198FD" w14:textId="77777777" w:rsidR="006C37C0" w:rsidRPr="00761B86" w:rsidRDefault="006C37C0" w:rsidP="006C37C0">
      <w:pPr>
        <w:rPr>
          <w:u w:val="single"/>
        </w:rPr>
      </w:pPr>
      <w:r w:rsidRPr="00761B86">
        <w:rPr>
          <w:rStyle w:val="Emphasis"/>
        </w:rPr>
        <w:t>Future EHR systems</w:t>
      </w:r>
      <w:r w:rsidRPr="00761B86">
        <w:rPr>
          <w:rStyle w:val="StyleUnderline"/>
        </w:rPr>
        <w:t xml:space="preserve"> are likely to achieve higher levels of </w:t>
      </w:r>
      <w:r w:rsidRPr="00761B86">
        <w:rPr>
          <w:rStyle w:val="Emphasis"/>
        </w:rPr>
        <w:t>interoperability</w:t>
      </w:r>
      <w:r w:rsidRPr="00761B86">
        <w:rPr>
          <w:sz w:val="16"/>
        </w:rPr>
        <w:t xml:space="preserve">, enabling seamless data sharing </w:t>
      </w:r>
      <w:r w:rsidRPr="00761B86">
        <w:rPr>
          <w:rStyle w:val="StyleUnderline"/>
        </w:rPr>
        <w:t>across different health care systems, health care providers, and even countries</w:t>
      </w:r>
      <w:r w:rsidRPr="00761B86">
        <w:rPr>
          <w:sz w:val="16"/>
        </w:rPr>
        <w:t>. This will facilitate comprehensive patient care, collaborative research, and public health monitoring on a national or even a global scale. Regulations governing the use of EHRs and related technologies will evolve to keep pace with advancements, addressing ethical considerations, data ownership, and the use of digital health data in research and health care delivery. As the use of EHRs grows, the focus on protecting patient data will also be important. Advanced security technologies and privacy-preserving methods, such as blockchain and federated learning, may be used to safeguard information while enabling its use for care and research.</w:t>
      </w:r>
    </w:p>
    <w:p w14:paraId="08972197" w14:textId="77777777" w:rsidR="006C37C0" w:rsidRPr="00D820CC" w:rsidRDefault="006C37C0" w:rsidP="006C37C0">
      <w:pPr>
        <w:rPr>
          <w:sz w:val="16"/>
        </w:rPr>
      </w:pPr>
      <w:r w:rsidRPr="00761B86">
        <w:rPr>
          <w:sz w:val="16"/>
        </w:rPr>
        <w:t>As a good example, the CODE-EHR framework represents a crucial advancement, focusing on improving the design of studies that use structured EHR records [215]. This framework emphasizes the importance of verification, validation, and data privacy, along with addressing social mandates to undertake research. It proposes minimum standards to enhance study transparency and provides a road map toward more effective use of health care data for research. By enabling the embedding of controlled trials within real-world settings, such as registries or routine clinical practice, CODE-EHR aims to produce</w:t>
      </w:r>
      <w:r w:rsidRPr="00D820CC">
        <w:rPr>
          <w:sz w:val="16"/>
        </w:rPr>
        <w:t xml:space="preserve"> more generalizable results that can inform patient care, health care cost containment, and quality of life improvements.</w:t>
      </w:r>
    </w:p>
    <w:p w14:paraId="28F0651D" w14:textId="77777777" w:rsidR="006C37C0" w:rsidRDefault="006C37C0" w:rsidP="006C37C0">
      <w:r>
        <w:rPr/>
        <w:t>&lt;&lt;paragraph integrity stops&gt;&gt;</w:t>
      </w:r>
    </w:p>
    <w:p w14:paraId="2963D969" w14:textId="77777777" w:rsidR="006C37C0" w:rsidRPr="00D820CC" w:rsidRDefault="006C37C0" w:rsidP="006C37C0">
      <w:pPr>
        <w:rPr>
          <w:sz w:val="10"/>
          <w:szCs w:val="10"/>
        </w:rPr>
      </w:pPr>
      <w:r w:rsidRPr="00D820CC">
        <w:rPr>
          <w:sz w:val="10"/>
          <w:szCs w:val="10"/>
        </w:rPr>
        <w:t>Integration of Genomic and Other Omics-Related Precision Medicine Data As genomic sequencing becomes more affordable and commonplace, EHRs are expected to integrate multiomics information, supporting the advancement of precision medicine. This will allow health care providers to tailor treatments to individual patients based on their individualized profiles, improving outcomes and minimizing adverse reactions [216]. The PennChart Genomics Initiative has demonstrated significant progress and potential in integrating genomic data into EHRs for optimizing patient care and facilitating medical research [217,218]. By creating a centralized document display for genetic results in the EHR, researchers and clinicians can improve patient care while addressing privacy concerns. This initiative has already led to the integration of thousands of genetic documents into the EHR, highlighting the potential for EHRs to support precision medicine and accelerate the discovery of novel genomic medicine applications. Future efforts aim to expand this integration and address challenges such as educational needs, infrastructure compatibility, and maintaining privacy and security protections. The Genetics Underlying Diabetes in Hispanics and Latinos study in the United States is a pioneering initiative planning to enroll 100,000 newborns for whole genome sequencing [219]. This program aims to explore the potential of genomic data in newborn screening, with the goal of enhancing early diagnosis and treatment in neonatal ICUs and pediatric ICUs. By identifying genomic markers early on, the program seeks to save lives and reduce hospital stays for patients with undiagnosed disease, showcasing the transformative power of genomics in precision health care. Genomics England’s program is another potential effort to integrate genetic data with EHR data, aiming to sequence 100,000 genomes from NHS patients with rare diseases and their families as well as patients with cancer [220]. Launched to enhance our understanding of genetics in disease and to pioneer a UK genomic medicine service, the project’s success has paved the way for further genomic research and integration into health care. This initiative highlights the potential of genomic data in advancing personalized medicine and improving treatment strategies. Expansion of AI and Other Digital Health Technologies EHRs in the future will increasingly incorporate AI and machine learning algorithms to analyze health data in real time, predicting patient risks (such as for chronic diseases or hospital readmissions) and suggesting personalized prevention and treatment plans. AI-driven models, using big data from EHRs, outperform traditional methods in sensitivity, specificity, and other metrics. The implementation of these models into web applications and mobile apps could significantly aid clinical decision-making, emphasizing the need for effective strategies to integrate AI algorithms in clinical tools. The future use of NLP in EHRs is also expected to significantly enhance health care delivery and research [221]. By leveraging NLP, health care professionals can continuously extract valuable insights from the increasing volumes of unstructured data within EHRs. This advancement will allow for more accurate patient stratification, personalized treatment plans, and improved predictive models for disease outcomes in the future. NLP technologies are set to automate the extraction and interpretation of clinical information, reducing manual data entry and analysis burdens. In addition, real-time processing of patient data through NLP will facilitate more rapid clinical decision support, optimizing treatment approaches and patient care pathways [222]. The integration of NLP with EHR systems promises a shift toward more data-driven, efficient, and patient-centered health care, highlighting its critical role in advancing medical research, enhancing disease surveillance, and ultimately improving patient outcomes. In addition, EHRs will also become more integrated with other digital health technologies, such as wearable devices, telehealth platforms, and digital therapeutics [223,224]. Wearable devices, ranging from fitness trackers to advanced biosensors, have become increasingly sophisticated, capable of monitoring a wide array of health metrics such as heart rate, activity levels, sleep patterns, and blood glucose levels. Integrating these devices with EHRs can provide clinicians with a more comprehensive view of a patient’s health status, extending beyond the snapshots captured during clinical visits. This continuous stream of real-time data can enhance preventive care strategies, enable early detection of potential health issues, and support personalized treatment plans. For patients with chronic conditions, this integration can facilitate closer monitoring and adjustments to treatment regimens based on near–real-time data, potentially improving outcomes and patient engagement in their care. Telehealth platforms have experienced exponential growth, a trend significantly accelerated by the COVID-19 pandemic. The integration of telehealth with EHRs ensures that online consultations are informed by the patient’s medical history, current medications, and recent test results, allowing for more informed clinical decision-making [225]. This seamless flow of information can improve the efficiency and effectiveness of virtual care, making health care more accessible, particularly for individuals in remote or underserved regions. Furthermore, integrating telehealth encounters into EHRs ensures that all aspects of a patient’s care are documented in a single, comprehensive record, supporting continuity of care across different health care settings. Digital therapeutics, which include software-driven evidence-based interventions, are an emerging field within health care [226]. These interventions, which can range from cognitive behavioral therapy apps for mental health to digital programs for chronic disease management, offer new avenues for treatment that are accessible and scalable. Integrating digital therapeutics with EHRs can enhance the personalization of care, enabling health care providers to track patients’ engagement and progress with these interventions in parallel with traditional treatments. This integration can also facilitate the collection of outcome data, supporting the evaluation of the effectiveness of digital therapeutics in real-world settings and informing future care decisions.</w:t>
      </w:r>
    </w:p>
    <w:p w14:paraId="76985CBF" w14:textId="77777777" w:rsidR="006C37C0" w:rsidRDefault="006C37C0" w:rsidP="006C37C0">
      <w:r>
        <w:rPr/>
        <w:t>&lt;&lt;paragraph integrity begins&gt;&gt;</w:t>
      </w:r>
    </w:p>
    <w:p w14:paraId="4E2AEFCA" w14:textId="77777777" w:rsidR="006C37C0" w:rsidRPr="00D820CC" w:rsidRDefault="006C37C0" w:rsidP="006C37C0">
      <w:pPr>
        <w:rPr>
          <w:sz w:val="16"/>
        </w:rPr>
      </w:pPr>
      <w:r w:rsidRPr="00D820CC">
        <w:rPr>
          <w:sz w:val="16"/>
        </w:rPr>
        <w:t>Incorporation of SDOH</w:t>
      </w:r>
    </w:p>
    <w:p w14:paraId="603E0181" w14:textId="77777777" w:rsidR="006C37C0" w:rsidRPr="00D820CC" w:rsidRDefault="006C37C0" w:rsidP="006C37C0">
      <w:pPr>
        <w:rPr>
          <w:sz w:val="16"/>
        </w:rPr>
      </w:pPr>
      <w:r w:rsidRPr="00D820CC">
        <w:rPr>
          <w:rStyle w:val="StyleUnderline"/>
        </w:rPr>
        <w:t>Addressing SDOH is crucial for improving health outcomes and reducing health disparities. Future EHR systems may include more comprehensive data on patients’ social, economic, and environmental conditions, which are currently lacking in most systems and platforms</w:t>
      </w:r>
      <w:r w:rsidRPr="00D820CC">
        <w:rPr>
          <w:sz w:val="16"/>
        </w:rPr>
        <w:t xml:space="preserve"> [227]. This idea of data integration will empower health care providers to address not just the clinical but also the contextual aspects of health, leading to more targeted interventions, improved health outcomes, and reduced health care disparities. The evolution of EHR systems to include comprehensive SDOH data will necessitate advancements in data collection, privacy protocols, and analytics. Collecting SDOH data in EHRs in the future could involve leveraging technology to automate data capture from various sources, including patient self-reporting through digital platforms, integrating community health data, and using NLP to extract SDOH information from clinical narratives.</w:t>
      </w:r>
    </w:p>
    <w:p w14:paraId="45CCABFF" w14:textId="77777777" w:rsidR="006C37C0" w:rsidRPr="00D820CC" w:rsidRDefault="006C37C0" w:rsidP="006C37C0">
      <w:pPr>
        <w:rPr>
          <w:sz w:val="16"/>
        </w:rPr>
      </w:pPr>
      <w:r w:rsidRPr="00D820CC">
        <w:rPr>
          <w:sz w:val="16"/>
        </w:rPr>
        <w:t>Future Use in Public Health and Epidemiology</w:t>
      </w:r>
    </w:p>
    <w:p w14:paraId="57EF3252" w14:textId="77777777" w:rsidR="006C37C0" w:rsidRPr="00D820CC" w:rsidRDefault="006C37C0" w:rsidP="006C37C0">
      <w:pPr>
        <w:rPr>
          <w:rStyle w:val="Emphasis"/>
        </w:rPr>
      </w:pPr>
      <w:r w:rsidRPr="00D820CC">
        <w:rPr>
          <w:rStyle w:val="StyleUnderline"/>
        </w:rPr>
        <w:t xml:space="preserve">EHRs will continuously play a </w:t>
      </w:r>
      <w:r w:rsidRPr="00356D34">
        <w:rPr>
          <w:rStyle w:val="StyleUnderline"/>
          <w:highlight w:val="green"/>
        </w:rPr>
        <w:t>vital role</w:t>
      </w:r>
      <w:r w:rsidRPr="00D820CC">
        <w:rPr>
          <w:rStyle w:val="StyleUnderline"/>
        </w:rPr>
        <w:t xml:space="preserve"> </w:t>
      </w:r>
      <w:r w:rsidRPr="00356D34">
        <w:rPr>
          <w:rStyle w:val="StyleUnderline"/>
          <w:highlight w:val="green"/>
        </w:rPr>
        <w:t>in</w:t>
      </w:r>
      <w:r w:rsidRPr="00D820CC">
        <w:rPr>
          <w:rStyle w:val="StyleUnderline"/>
        </w:rPr>
        <w:t xml:space="preserve"> </w:t>
      </w:r>
      <w:r w:rsidRPr="00356D34">
        <w:rPr>
          <w:rStyle w:val="StyleUnderline"/>
          <w:highlight w:val="green"/>
        </w:rPr>
        <w:t>monitoring</w:t>
      </w:r>
      <w:r w:rsidRPr="00D820CC">
        <w:rPr>
          <w:rStyle w:val="StyleUnderline"/>
        </w:rPr>
        <w:t xml:space="preserve"> public health trends due to their performance during the COVID-19 </w:t>
      </w:r>
      <w:r w:rsidRPr="00356D34">
        <w:rPr>
          <w:rStyle w:val="StyleUnderline"/>
          <w:highlight w:val="green"/>
        </w:rPr>
        <w:t>pandemic</w:t>
      </w:r>
      <w:r w:rsidRPr="00D820CC">
        <w:rPr>
          <w:sz w:val="16"/>
        </w:rPr>
        <w:t xml:space="preserve">, </w:t>
      </w:r>
      <w:r w:rsidRPr="00D820CC">
        <w:rPr>
          <w:rStyle w:val="StyleUnderline"/>
        </w:rPr>
        <w:t>managing outbreaks of infectious diseases, and conducting large-scale epidemiological studies in the future in case of other unpredictable pandemics</w:t>
      </w:r>
      <w:r w:rsidRPr="00D820CC">
        <w:rPr>
          <w:sz w:val="16"/>
        </w:rPr>
        <w:t xml:space="preserve">. </w:t>
      </w:r>
      <w:r w:rsidRPr="00D820CC">
        <w:rPr>
          <w:rStyle w:val="StyleUnderline"/>
        </w:rPr>
        <w:t>Real-time data analysis will enable quicker responses to public health emergencies and more effective preventive strategies</w:t>
      </w:r>
      <w:r w:rsidRPr="00D820CC">
        <w:rPr>
          <w:sz w:val="16"/>
        </w:rPr>
        <w:t xml:space="preserve">. </w:t>
      </w:r>
      <w:r w:rsidRPr="00356D34">
        <w:rPr>
          <w:rStyle w:val="Emphasis"/>
          <w:highlight w:val="green"/>
        </w:rPr>
        <w:t>However</w:t>
      </w:r>
      <w:r w:rsidRPr="00D820CC">
        <w:rPr>
          <w:rStyle w:val="Emphasis"/>
        </w:rPr>
        <w:t xml:space="preserve">, these potential </w:t>
      </w:r>
      <w:r w:rsidRPr="00356D34">
        <w:rPr>
          <w:rStyle w:val="Emphasis"/>
          <w:highlight w:val="green"/>
        </w:rPr>
        <w:t>opportunities</w:t>
      </w:r>
      <w:r w:rsidRPr="00D820CC">
        <w:rPr>
          <w:rStyle w:val="Emphasis"/>
        </w:rPr>
        <w:t xml:space="preserve"> will </w:t>
      </w:r>
      <w:r w:rsidRPr="00356D34">
        <w:rPr>
          <w:rStyle w:val="Emphasis"/>
          <w:highlight w:val="green"/>
        </w:rPr>
        <w:t>depend</w:t>
      </w:r>
      <w:r w:rsidRPr="00D820CC">
        <w:rPr>
          <w:rStyle w:val="Emphasis"/>
        </w:rPr>
        <w:t xml:space="preserve"> mainly </w:t>
      </w:r>
      <w:r w:rsidRPr="00356D34">
        <w:rPr>
          <w:rStyle w:val="Emphasis"/>
          <w:highlight w:val="green"/>
        </w:rPr>
        <w:t>on</w:t>
      </w:r>
      <w:r w:rsidRPr="00D820CC">
        <w:rPr>
          <w:rStyle w:val="Emphasis"/>
        </w:rPr>
        <w:t xml:space="preserve"> the </w:t>
      </w:r>
      <w:r w:rsidRPr="00356D34">
        <w:rPr>
          <w:rStyle w:val="Emphasis"/>
          <w:highlight w:val="green"/>
        </w:rPr>
        <w:t>enhanced interoperability and</w:t>
      </w:r>
      <w:r w:rsidRPr="00D820CC">
        <w:rPr>
          <w:rStyle w:val="Emphasis"/>
        </w:rPr>
        <w:t xml:space="preserve"> data </w:t>
      </w:r>
      <w:r w:rsidRPr="00356D34">
        <w:rPr>
          <w:rStyle w:val="Emphasis"/>
          <w:highlight w:val="green"/>
        </w:rPr>
        <w:t>sharing</w:t>
      </w:r>
      <w:r w:rsidRPr="00D820CC">
        <w:rPr>
          <w:rStyle w:val="Emphasis"/>
        </w:rPr>
        <w:t>, as mentioned previously.</w:t>
      </w:r>
    </w:p>
    <w:p w14:paraId="0E6A6815" w14:textId="77777777" w:rsidR="006C37C0" w:rsidRPr="00D820CC" w:rsidRDefault="006C37C0" w:rsidP="006C37C0">
      <w:pPr>
        <w:rPr>
          <w:sz w:val="16"/>
        </w:rPr>
      </w:pPr>
      <w:r w:rsidRPr="00D820CC">
        <w:rPr>
          <w:sz w:val="16"/>
        </w:rPr>
        <w:t>Integration of Data Analytic Tools With EHRs</w:t>
      </w:r>
    </w:p>
    <w:p w14:paraId="23279D83" w14:textId="77777777" w:rsidR="006C37C0" w:rsidRPr="00A94CB9" w:rsidRDefault="006C37C0" w:rsidP="006C37C0">
      <w:pPr>
        <w:rPr>
          <w:sz w:val="16"/>
        </w:rPr>
      </w:pPr>
      <w:r w:rsidRPr="00D820CC">
        <w:rPr>
          <w:rStyle w:val="StyleUnderline"/>
        </w:rPr>
        <w:t>Integrating data analytics tools with EHRs involves connecting the capabilities of data analysis software with the wealth of patient information stored in EHR systems.</w:t>
      </w:r>
      <w:r w:rsidRPr="00D820CC">
        <w:rPr>
          <w:sz w:val="16"/>
        </w:rPr>
        <w:t xml:space="preserve"> This integration can enhance health care delivery, improve patient outcomes, and facilitate health care research by leveraging advanced analytics on EHR data. A recent effort for an integrated online phenomics knowledge base within the EHR data was the development of the Centralized Interactive Phenomics Resource (CIPHER) knowledge base [228,229]. The CIPHER is a comprehensive, public-facing knowledge base designed to streamline the development of clinical phenotypes, aiming at facilitating clinical and health services research. It also featured scalable metadata management, integrated tools, and user workflows as well as enabled complex searches through stored phenotype metadata adhering to the CIPHER standard. Phenotypes can be contributed via a webform that validates metadata, and the platform includes data visualization tools to improve user engagement and accelerate phenotype development. Hopefully, the CIPHER knowledge base can expand the phenotype algorithm repository and the collaborations among users in the future.</w:t>
      </w:r>
    </w:p>
    <w:p w14:paraId="41D260B0" w14:textId="77777777" w:rsidR="006C37C0" w:rsidRDefault="006C37C0" w:rsidP="006C37C0"/>
    <w:p w14:paraId="3ED41F52" w14:textId="77777777" w:rsidR="006C37C0" w:rsidRDefault="006C37C0" w:rsidP="006C37C0">
      <w:pPr>
        <w:pStyle w:val="Heading3"/>
      </w:pPr>
      <w:r>
        <w:rPr/>
        <w:t>1NC---SQ Solves</w:t>
      </w:r>
    </w:p>
    <w:p w14:paraId="6AC26F64" w14:textId="77777777" w:rsidR="006C37C0" w:rsidRDefault="006C37C0" w:rsidP="006C37C0"/>
    <w:p w14:paraId="40385108" w14:textId="77777777" w:rsidR="006C37C0" w:rsidRDefault="006C37C0" w:rsidP="006C37C0">
      <w:pPr>
        <w:pStyle w:val="Heading4"/>
      </w:pPr>
      <w:r>
        <w:rPr/>
        <w:t>SQ Solves;</w:t>
      </w:r>
    </w:p>
    <w:p w14:paraId="4B89637E" w14:textId="77777777" w:rsidR="006C37C0" w:rsidRDefault="006C37C0" w:rsidP="006C37C0"/>
    <w:p w14:paraId="70BAAC77" w14:textId="77777777" w:rsidR="006C37C0" w:rsidRDefault="006C37C0" w:rsidP="006C37C0">
      <w:pPr>
        <w:pStyle w:val="Heading4"/>
      </w:pPr>
      <w:r>
        <w:rPr/>
        <w:t>A.</w:t>
      </w:r>
      <w:r w:rsidRPr="00745132">
        <w:rPr/>
        <w:t xml:space="preserve"> Tech</w:t>
      </w:r>
      <w:r>
        <w:rPr/>
        <w:t xml:space="preserve"> </w:t>
      </w:r>
      <w:r w:rsidRPr="00741E31">
        <w:rPr>
          <w:u w:val="single"/>
        </w:rPr>
        <w:t>solves</w:t>
      </w:r>
    </w:p>
    <w:p w14:paraId="44774D50" w14:textId="77777777" w:rsidR="006C37C0" w:rsidRDefault="006C37C0" w:rsidP="006C37C0">
      <w:r w:rsidRPr="00E25D1B">
        <w:rPr>
          <w:rStyle w:val="Style13ptBold"/>
        </w:rPr>
        <w:t>Samraik 25</w:t>
      </w:r>
      <w:r>
        <w:rPr/>
        <w:t xml:space="preserve"> [Mahima Samraik, MS, Yale school of medicine, AI Scribes Reduce Physician Burnout and Return Focus to the Patient, 10-17-25, https://medicine.yale.edu/news-article/ai-scribes-reduce-physician-burnout-return-focus-to-the-patient/]</w:t>
      </w:r>
    </w:p>
    <w:p w14:paraId="2FDDC81C" w14:textId="77777777" w:rsidR="006C37C0" w:rsidRPr="00E25D1B" w:rsidRDefault="006C37C0" w:rsidP="006C37C0">
      <w:pPr>
        <w:rPr>
          <w:rStyle w:val="StyleUnderline"/>
        </w:rPr>
      </w:pPr>
      <w:r w:rsidRPr="00E25D1B">
        <w:rPr>
          <w:sz w:val="16"/>
        </w:rPr>
        <w:t xml:space="preserve">But </w:t>
      </w:r>
      <w:r w:rsidRPr="00356D34">
        <w:rPr>
          <w:rStyle w:val="StyleUnderline"/>
          <w:highlight w:val="green"/>
        </w:rPr>
        <w:t>AI may</w:t>
      </w:r>
      <w:r w:rsidRPr="00E25D1B">
        <w:rPr>
          <w:rStyle w:val="StyleUnderline"/>
        </w:rPr>
        <w:t xml:space="preserve"> be able to </w:t>
      </w:r>
      <w:r w:rsidRPr="00356D34">
        <w:rPr>
          <w:rStyle w:val="StyleUnderline"/>
          <w:highlight w:val="green"/>
        </w:rPr>
        <w:t>help</w:t>
      </w:r>
      <w:r w:rsidRPr="00E25D1B">
        <w:rPr>
          <w:rStyle w:val="StyleUnderline"/>
        </w:rPr>
        <w:t xml:space="preserve">. In a new study, </w:t>
      </w:r>
      <w:r w:rsidRPr="00356D34">
        <w:rPr>
          <w:rStyle w:val="StyleUnderline"/>
          <w:highlight w:val="green"/>
        </w:rPr>
        <w:t xml:space="preserve">researchers found </w:t>
      </w:r>
      <w:r w:rsidRPr="00A04624">
        <w:rPr>
          <w:rStyle w:val="StyleUnderline"/>
        </w:rPr>
        <w:t xml:space="preserve">that </w:t>
      </w:r>
      <w:r w:rsidRPr="009944E5">
        <w:rPr>
          <w:rStyle w:val="StyleUnderline"/>
        </w:rPr>
        <w:t xml:space="preserve">using </w:t>
      </w:r>
      <w:r w:rsidRPr="00356D34">
        <w:rPr>
          <w:rStyle w:val="StyleUnderline"/>
          <w:highlight w:val="green"/>
        </w:rPr>
        <w:t>ambient AI scribes</w:t>
      </w:r>
      <w:r w:rsidRPr="00E25D1B">
        <w:rPr>
          <w:sz w:val="16"/>
        </w:rPr>
        <w:t>—tools that work in the background and document patient visits into structured medical notes—</w:t>
      </w:r>
      <w:r w:rsidRPr="00356D34">
        <w:rPr>
          <w:rStyle w:val="Emphasis"/>
          <w:highlight w:val="green"/>
        </w:rPr>
        <w:t>dramatically</w:t>
      </w:r>
      <w:r w:rsidRPr="00356D34">
        <w:rPr>
          <w:rStyle w:val="StyleUnderline"/>
          <w:highlight w:val="green"/>
        </w:rPr>
        <w:t xml:space="preserve"> reduced </w:t>
      </w:r>
      <w:r w:rsidRPr="00A04624">
        <w:rPr>
          <w:rStyle w:val="StyleUnderline"/>
        </w:rPr>
        <w:t xml:space="preserve">physician </w:t>
      </w:r>
      <w:r w:rsidRPr="00356D34">
        <w:rPr>
          <w:rStyle w:val="StyleUnderline"/>
          <w:highlight w:val="green"/>
        </w:rPr>
        <w:t xml:space="preserve">burnout after </w:t>
      </w:r>
      <w:r w:rsidRPr="00A04624">
        <w:rPr>
          <w:rStyle w:val="StyleUnderline"/>
        </w:rPr>
        <w:t xml:space="preserve">just </w:t>
      </w:r>
      <w:r w:rsidRPr="00A04624">
        <w:rPr>
          <w:rStyle w:val="StyleUnderline"/>
          <w:highlight w:val="green"/>
        </w:rPr>
        <w:t>one month</w:t>
      </w:r>
      <w:r w:rsidRPr="00E25D1B">
        <w:rPr>
          <w:rStyle w:val="StyleUnderline"/>
        </w:rPr>
        <w:t xml:space="preserve"> of use.</w:t>
      </w:r>
    </w:p>
    <w:p w14:paraId="6A52B00A" w14:textId="77777777" w:rsidR="006C37C0" w:rsidRPr="00E25D1B" w:rsidRDefault="006C37C0" w:rsidP="006C37C0">
      <w:pPr>
        <w:rPr>
          <w:sz w:val="16"/>
        </w:rPr>
      </w:pPr>
      <w:r w:rsidRPr="00E25D1B">
        <w:rPr>
          <w:sz w:val="16"/>
        </w:rPr>
        <w:t>The findings were published in JAMA Network Open.</w:t>
      </w:r>
    </w:p>
    <w:p w14:paraId="01384F9F" w14:textId="77777777" w:rsidR="006C37C0" w:rsidRPr="00E25D1B" w:rsidRDefault="006C37C0" w:rsidP="006C37C0">
      <w:pPr>
        <w:rPr>
          <w:sz w:val="16"/>
        </w:rPr>
      </w:pPr>
      <w:r w:rsidRPr="00A04624">
        <w:rPr>
          <w:sz w:val="16"/>
        </w:rPr>
        <w:t>"</w:t>
      </w:r>
      <w:r w:rsidRPr="00A04624">
        <w:rPr>
          <w:rStyle w:val="StyleUnderline"/>
        </w:rPr>
        <w:t>It's about human engagement</w:t>
      </w:r>
      <w:r w:rsidRPr="00A04624">
        <w:rPr>
          <w:sz w:val="16"/>
        </w:rPr>
        <w:t xml:space="preserve">," says senior author Lee Schwamm, MD, associate dean for digital strategy and transformation, professor of neurology, and professor of biomedical informatics and data science at Yale School of Medicine (YSM). </w:t>
      </w:r>
      <w:r w:rsidRPr="00A04624">
        <w:rPr>
          <w:rStyle w:val="StyleUnderline"/>
        </w:rPr>
        <w:t xml:space="preserve">"We thought this might be a </w:t>
      </w:r>
      <w:r w:rsidRPr="00A04624">
        <w:rPr>
          <w:rStyle w:val="Emphasis"/>
          <w:highlight w:val="green"/>
        </w:rPr>
        <w:t>really powerful tool</w:t>
      </w:r>
      <w:r w:rsidRPr="00A04624">
        <w:rPr>
          <w:rStyle w:val="StyleUnderline"/>
          <w:highlight w:val="green"/>
        </w:rPr>
        <w:t xml:space="preserve"> to reinvigorate</w:t>
      </w:r>
      <w:r w:rsidRPr="00A04624">
        <w:rPr>
          <w:rStyle w:val="StyleUnderline"/>
        </w:rPr>
        <w:t xml:space="preserve"> the patient-</w:t>
      </w:r>
      <w:r w:rsidRPr="00A04624">
        <w:rPr>
          <w:rStyle w:val="StyleUnderline"/>
          <w:highlight w:val="green"/>
        </w:rPr>
        <w:t>clinician</w:t>
      </w:r>
      <w:r w:rsidRPr="00A04624">
        <w:rPr>
          <w:rStyle w:val="StyleUnderline"/>
        </w:rPr>
        <w:t xml:space="preserve"> encounter, to make it more of a conversation again</w:t>
      </w:r>
      <w:r w:rsidRPr="00A04624">
        <w:rPr>
          <w:sz w:val="16"/>
        </w:rPr>
        <w:t>.”</w:t>
      </w:r>
    </w:p>
    <w:p w14:paraId="68532E06" w14:textId="77777777" w:rsidR="006C37C0" w:rsidRPr="00E25D1B" w:rsidRDefault="006C37C0" w:rsidP="006C37C0">
      <w:pPr>
        <w:rPr>
          <w:sz w:val="16"/>
        </w:rPr>
      </w:pPr>
      <w:r w:rsidRPr="00E25D1B">
        <w:rPr>
          <w:sz w:val="16"/>
        </w:rPr>
        <w:t>Bringing care to the foreground</w:t>
      </w:r>
    </w:p>
    <w:p w14:paraId="5A197CE9" w14:textId="77777777" w:rsidR="006C37C0" w:rsidRPr="00E25D1B" w:rsidRDefault="006C37C0" w:rsidP="006C37C0">
      <w:pPr>
        <w:rPr>
          <w:sz w:val="16"/>
        </w:rPr>
      </w:pPr>
      <w:r w:rsidRPr="00E25D1B">
        <w:rPr>
          <w:sz w:val="16"/>
        </w:rPr>
        <w:t>For the study, researchers surveyed 263 physicians at six U.S. health systems—a mix of academic medical centers and community hospitals—both before they started using an AI scribe (developed by the company Abridge) and 30 days after</w:t>
      </w:r>
      <w:r w:rsidRPr="00E25D1B">
        <w:rPr>
          <w:rStyle w:val="StyleUnderline"/>
        </w:rPr>
        <w:t>. Burnout was assessed</w:t>
      </w:r>
      <w:r w:rsidRPr="00E25D1B">
        <w:rPr>
          <w:sz w:val="16"/>
        </w:rPr>
        <w:t xml:space="preserve"> on a five-point scale, with scores of 3 (beginning to burnout with one or more symptoms), 4 (burnout symptoms won’t go away), and 5 (feeling completely burned out) classified as experiencing burnout.</w:t>
      </w:r>
    </w:p>
    <w:p w14:paraId="1ED9EF0F" w14:textId="77777777" w:rsidR="006C37C0" w:rsidRPr="00E25D1B" w:rsidRDefault="006C37C0" w:rsidP="006C37C0">
      <w:pPr>
        <w:rPr>
          <w:rStyle w:val="StyleUnderline"/>
        </w:rPr>
      </w:pPr>
      <w:r w:rsidRPr="00356D34">
        <w:rPr>
          <w:rStyle w:val="StyleUnderline"/>
          <w:highlight w:val="green"/>
        </w:rPr>
        <w:t>After using</w:t>
      </w:r>
      <w:r w:rsidRPr="00A04624">
        <w:rPr>
          <w:rStyle w:val="StyleUnderline"/>
        </w:rPr>
        <w:t xml:space="preserve"> the</w:t>
      </w:r>
      <w:r w:rsidRPr="00E25D1B">
        <w:rPr>
          <w:rStyle w:val="StyleUnderline"/>
        </w:rPr>
        <w:t xml:space="preserve"> AI </w:t>
      </w:r>
      <w:r w:rsidRPr="00356D34">
        <w:rPr>
          <w:rStyle w:val="StyleUnderline"/>
          <w:highlight w:val="green"/>
        </w:rPr>
        <w:t>scribe</w:t>
      </w:r>
      <w:r w:rsidRPr="00E25D1B">
        <w:rPr>
          <w:rStyle w:val="StyleUnderline"/>
        </w:rPr>
        <w:t xml:space="preserve"> for patient visits, </w:t>
      </w:r>
      <w:r w:rsidRPr="00A04624">
        <w:rPr>
          <w:rStyle w:val="StyleUnderline"/>
        </w:rPr>
        <w:t xml:space="preserve">the </w:t>
      </w:r>
      <w:r w:rsidRPr="00A04624">
        <w:rPr>
          <w:rStyle w:val="StyleUnderline"/>
          <w:highlight w:val="green"/>
        </w:rPr>
        <w:t>percentage</w:t>
      </w:r>
      <w:r w:rsidRPr="00A04624">
        <w:rPr>
          <w:rStyle w:val="StyleUnderline"/>
        </w:rPr>
        <w:t xml:space="preserve"> of physicians </w:t>
      </w:r>
      <w:r w:rsidRPr="00A04624">
        <w:rPr>
          <w:rStyle w:val="StyleUnderline"/>
          <w:highlight w:val="green"/>
        </w:rPr>
        <w:t>reporting burnout dropped</w:t>
      </w:r>
      <w:r w:rsidRPr="00A04624">
        <w:rPr>
          <w:sz w:val="16"/>
        </w:rPr>
        <w:t xml:space="preserve"> from</w:t>
      </w:r>
      <w:r w:rsidRPr="00E25D1B">
        <w:rPr>
          <w:sz w:val="16"/>
        </w:rPr>
        <w:t xml:space="preserve"> 51.9% to 38.8%—representing </w:t>
      </w:r>
      <w:r w:rsidRPr="00356D34">
        <w:rPr>
          <w:rStyle w:val="Emphasis"/>
          <w:highlight w:val="green"/>
        </w:rPr>
        <w:t>74%</w:t>
      </w:r>
      <w:r w:rsidRPr="00E25D1B">
        <w:rPr>
          <w:rStyle w:val="StyleUnderline"/>
        </w:rPr>
        <w:t xml:space="preserve"> lower odds</w:t>
      </w:r>
      <w:r w:rsidRPr="00E25D1B">
        <w:rPr>
          <w:sz w:val="16"/>
        </w:rPr>
        <w:t xml:space="preserve"> of experiencing burnout. And these benefits extended across different health care environments. Previous studies on the efficacy of AI scribes in reducing burnout have been limited to small, single-center studies. But </w:t>
      </w:r>
      <w:r w:rsidRPr="00356D34">
        <w:rPr>
          <w:rStyle w:val="StyleUnderline"/>
          <w:highlight w:val="green"/>
        </w:rPr>
        <w:t>this study is</w:t>
      </w:r>
      <w:r w:rsidRPr="00E25D1B">
        <w:rPr>
          <w:rStyle w:val="StyleUnderline"/>
        </w:rPr>
        <w:t xml:space="preserve">, to the authors' </w:t>
      </w:r>
      <w:r w:rsidRPr="00A04624">
        <w:rPr>
          <w:rStyle w:val="StyleUnderline"/>
        </w:rPr>
        <w:t xml:space="preserve">knowledge, </w:t>
      </w:r>
      <w:r w:rsidRPr="00A04624">
        <w:rPr>
          <w:rStyle w:val="Emphasis"/>
        </w:rPr>
        <w:t xml:space="preserve">the </w:t>
      </w:r>
      <w:r w:rsidRPr="00A04624">
        <w:rPr>
          <w:rStyle w:val="Emphasis"/>
          <w:highlight w:val="green"/>
        </w:rPr>
        <w:t>first large</w:t>
      </w:r>
      <w:r w:rsidRPr="00A04624">
        <w:rPr>
          <w:rStyle w:val="Emphasis"/>
        </w:rPr>
        <w:t xml:space="preserve">, multicenter </w:t>
      </w:r>
      <w:r w:rsidRPr="00A04624">
        <w:rPr>
          <w:rStyle w:val="Emphasis"/>
          <w:highlight w:val="green"/>
        </w:rPr>
        <w:t>evaluation</w:t>
      </w:r>
      <w:r w:rsidRPr="00A04624">
        <w:rPr>
          <w:rStyle w:val="StyleUnderline"/>
          <w:highlight w:val="green"/>
        </w:rPr>
        <w:t xml:space="preserve"> to assess</w:t>
      </w:r>
      <w:r w:rsidRPr="00A04624">
        <w:rPr>
          <w:rStyle w:val="StyleUnderline"/>
        </w:rPr>
        <w:t xml:space="preserve"> the </w:t>
      </w:r>
      <w:r w:rsidRPr="00A04624">
        <w:rPr>
          <w:rStyle w:val="StyleUnderline"/>
          <w:highlight w:val="green"/>
        </w:rPr>
        <w:t>effect of AI scribes</w:t>
      </w:r>
      <w:r w:rsidRPr="00A04624">
        <w:rPr>
          <w:rStyle w:val="StyleUnderline"/>
        </w:rPr>
        <w:t xml:space="preserve"> on clinician experience.</w:t>
      </w:r>
    </w:p>
    <w:p w14:paraId="29B4C1F5" w14:textId="77777777" w:rsidR="006C37C0" w:rsidRDefault="006C37C0" w:rsidP="006C37C0"/>
    <w:p w14:paraId="16818DA0" w14:textId="77777777" w:rsidR="006C37C0" w:rsidRDefault="006C37C0" w:rsidP="006C37C0">
      <w:pPr>
        <w:pStyle w:val="Heading4"/>
      </w:pPr>
      <w:r>
        <w:rPr/>
        <w:t>B. Meaningful use exemption already exists!</w:t>
      </w:r>
    </w:p>
    <w:p w14:paraId="032300C1" w14:textId="77777777" w:rsidR="006C37C0" w:rsidRDefault="006C37C0" w:rsidP="006C37C0">
      <w:r w:rsidRPr="00203793">
        <w:rPr>
          <w:rStyle w:val="Style13ptBold"/>
        </w:rPr>
        <w:t>AOA 15</w:t>
      </w:r>
      <w:r>
        <w:rPr/>
        <w:t xml:space="preserve"> [AOA Staff, American Orthopedic Association, “EHR meaningful use exemption bill signed into law“, Dec 30</w:t>
      </w:r>
      <w:r w:rsidRPr="00203793">
        <w:rPr/>
        <w:t>th</w:t>
      </w:r>
      <w:r>
        <w:rPr/>
        <w:t xml:space="preserve"> 2015, https://thedo.osteopathic.org/2015/12/ehr-meaningful-use-exemption-bill-signed-into-law/</w:t>
      </w:r>
    </w:p>
    <w:p w14:paraId="70E0A67B" w14:textId="77777777" w:rsidR="006C37C0" w:rsidRPr="00377B40" w:rsidRDefault="006C37C0" w:rsidP="006C37C0">
      <w:pPr>
        <w:rPr>
          <w:sz w:val="16"/>
        </w:rPr>
      </w:pPr>
      <w:r w:rsidRPr="00377B40">
        <w:rPr>
          <w:sz w:val="16"/>
        </w:rPr>
        <w:t xml:space="preserve">On Monday, President Barack </w:t>
      </w:r>
      <w:r w:rsidRPr="00377B40">
        <w:rPr>
          <w:rStyle w:val="StyleUnderline"/>
        </w:rPr>
        <w:t xml:space="preserve">Obama signed </w:t>
      </w:r>
      <w:r w:rsidRPr="00377B40">
        <w:rPr>
          <w:rStyle w:val="StyleUnderline"/>
          <w:highlight w:val="green"/>
        </w:rPr>
        <w:t>the</w:t>
      </w:r>
      <w:r w:rsidRPr="00377B40">
        <w:rPr>
          <w:sz w:val="16"/>
        </w:rPr>
        <w:t xml:space="preserve"> Patient Access and Medicare Protection </w:t>
      </w:r>
      <w:r w:rsidRPr="00377B40">
        <w:rPr>
          <w:rStyle w:val="StyleUnderline"/>
          <w:highlight w:val="green"/>
        </w:rPr>
        <w:t>Act</w:t>
      </w:r>
      <w:r w:rsidRPr="00377B40">
        <w:rPr>
          <w:sz w:val="16"/>
        </w:rPr>
        <w:t xml:space="preserve">, S. 2425, into law. The new law </w:t>
      </w:r>
      <w:r w:rsidRPr="00A04624">
        <w:rPr>
          <w:rStyle w:val="StyleUnderline"/>
        </w:rPr>
        <w:t xml:space="preserve">contains a provision that </w:t>
      </w:r>
      <w:r w:rsidRPr="00377B40">
        <w:rPr>
          <w:rStyle w:val="StyleUnderline"/>
          <w:highlight w:val="green"/>
        </w:rPr>
        <w:t>gives</w:t>
      </w:r>
      <w:r w:rsidRPr="00377B40">
        <w:rPr>
          <w:rStyle w:val="StyleUnderline"/>
        </w:rPr>
        <w:t xml:space="preserve"> the</w:t>
      </w:r>
      <w:r w:rsidRPr="00377B40">
        <w:rPr>
          <w:sz w:val="16"/>
        </w:rPr>
        <w:t xml:space="preserve"> </w:t>
      </w:r>
      <w:r w:rsidRPr="00377B40">
        <w:rPr>
          <w:rStyle w:val="StyleUnderline"/>
          <w:highlight w:val="green"/>
        </w:rPr>
        <w:t>C</w:t>
      </w:r>
      <w:r w:rsidRPr="00377B40">
        <w:rPr>
          <w:rStyle w:val="StyleUnderline"/>
        </w:rPr>
        <w:t xml:space="preserve">enters for </w:t>
      </w:r>
      <w:r w:rsidRPr="00377B40">
        <w:rPr>
          <w:rStyle w:val="StyleUnderline"/>
          <w:highlight w:val="green"/>
        </w:rPr>
        <w:t>M</w:t>
      </w:r>
      <w:r w:rsidRPr="00377B40">
        <w:rPr>
          <w:rStyle w:val="StyleUnderline"/>
        </w:rPr>
        <w:t xml:space="preserve">edicare and </w:t>
      </w:r>
      <w:r w:rsidRPr="00377B40">
        <w:rPr>
          <w:rStyle w:val="StyleUnderline"/>
          <w:highlight w:val="green"/>
        </w:rPr>
        <w:t>M</w:t>
      </w:r>
      <w:r w:rsidRPr="00377B40">
        <w:rPr>
          <w:rStyle w:val="StyleUnderline"/>
        </w:rPr>
        <w:t xml:space="preserve">edicaid Services </w:t>
      </w:r>
      <w:r w:rsidRPr="00A04624">
        <w:rPr>
          <w:rStyle w:val="StyleUnderline"/>
        </w:rPr>
        <w:t xml:space="preserve">the </w:t>
      </w:r>
      <w:r w:rsidRPr="00377B40">
        <w:rPr>
          <w:rStyle w:val="StyleUnderline"/>
          <w:highlight w:val="green"/>
        </w:rPr>
        <w:t xml:space="preserve">authority to provide </w:t>
      </w:r>
      <w:r w:rsidRPr="00377B40">
        <w:rPr>
          <w:rStyle w:val="Emphasis"/>
          <w:highlight w:val="green"/>
        </w:rPr>
        <w:t>blanket exemptions</w:t>
      </w:r>
      <w:r w:rsidRPr="00377B40">
        <w:rPr>
          <w:rStyle w:val="StyleUnderline"/>
          <w:highlight w:val="green"/>
        </w:rPr>
        <w:t xml:space="preserve"> to physicians who apply for hardship</w:t>
      </w:r>
      <w:r w:rsidRPr="00377B40">
        <w:rPr>
          <w:rStyle w:val="StyleUnderline"/>
        </w:rPr>
        <w:t xml:space="preserve"> exemptions from</w:t>
      </w:r>
      <w:r w:rsidRPr="00377B40">
        <w:rPr>
          <w:sz w:val="16"/>
        </w:rPr>
        <w:t xml:space="preserve"> Stage 2 electronic health records </w:t>
      </w:r>
      <w:r w:rsidRPr="00377B40">
        <w:rPr>
          <w:rStyle w:val="StyleUnderline"/>
        </w:rPr>
        <w:t>meaningful use</w:t>
      </w:r>
      <w:r w:rsidRPr="00377B40">
        <w:rPr>
          <w:sz w:val="16"/>
        </w:rPr>
        <w:t xml:space="preserve"> penalties.</w:t>
      </w:r>
    </w:p>
    <w:p w14:paraId="755FA9A1" w14:textId="77777777" w:rsidR="006C37C0" w:rsidRPr="00377B40" w:rsidRDefault="006C37C0" w:rsidP="006C37C0">
      <w:pPr>
        <w:rPr>
          <w:sz w:val="16"/>
        </w:rPr>
      </w:pPr>
      <w:r w:rsidRPr="00377B40">
        <w:rPr>
          <w:sz w:val="16"/>
        </w:rPr>
        <w:t xml:space="preserve">The exemptions will not be automatic; </w:t>
      </w:r>
      <w:r w:rsidRPr="00377B40">
        <w:rPr>
          <w:rStyle w:val="StyleUnderline"/>
        </w:rPr>
        <w:t>physicians</w:t>
      </w:r>
      <w:r w:rsidRPr="00377B40">
        <w:rPr>
          <w:sz w:val="16"/>
        </w:rPr>
        <w:t xml:space="preserve"> will </w:t>
      </w:r>
      <w:r w:rsidRPr="00377B40">
        <w:rPr>
          <w:rStyle w:val="StyleUnderline"/>
        </w:rPr>
        <w:t>need to apply</w:t>
      </w:r>
      <w:r w:rsidRPr="00377B40">
        <w:rPr>
          <w:sz w:val="16"/>
        </w:rPr>
        <w:t xml:space="preserve"> by July 1, 2016 (deadline extended from March 15, 2016), </w:t>
      </w:r>
      <w:r w:rsidRPr="00377B40">
        <w:rPr>
          <w:rStyle w:val="StyleUnderline"/>
        </w:rPr>
        <w:t>but under the law, it is expected that CMS will no longer need to assess each application on a case-by-case basis</w:t>
      </w:r>
      <w:r w:rsidRPr="00377B40">
        <w:rPr>
          <w:sz w:val="16"/>
        </w:rPr>
        <w:t xml:space="preserve"> to determine if it qualifies. CMS is expected to provide additional details on how physicians will be able to apply for the exemption, and the AOA will inform members when that information becomes available. Physicians do not need to take any action before the end of 2015 in order to qualify.</w:t>
      </w:r>
    </w:p>
    <w:p w14:paraId="71FB7A73" w14:textId="77777777" w:rsidR="006C37C0" w:rsidRDefault="006C37C0" w:rsidP="006C37C0"/>
    <w:p w14:paraId="57957C72" w14:textId="77777777" w:rsidR="006C37C0" w:rsidRPr="00741E31" w:rsidRDefault="006C37C0" w:rsidP="006C37C0"/>
    <w:p w14:paraId="1CD40632" w14:textId="77777777" w:rsidR="006C37C0" w:rsidRDefault="006C37C0" w:rsidP="006C37C0">
      <w:pPr>
        <w:pStyle w:val="Heading3"/>
      </w:pPr>
      <w:r>
        <w:rPr/>
        <w:t xml:space="preserve">1NC---AT: IL---Meaningful Use </w:t>
      </w:r>
    </w:p>
    <w:p w14:paraId="0CFE6B68" w14:textId="77777777" w:rsidR="006C37C0" w:rsidRDefault="006C37C0" w:rsidP="006C37C0">
      <w:pPr>
        <w:pStyle w:val="Heading4"/>
      </w:pPr>
      <w:r>
        <w:rPr/>
        <w:t xml:space="preserve">MU doesn’t cause burnout. </w:t>
      </w:r>
    </w:p>
    <w:p w14:paraId="176B33F3" w14:textId="77777777" w:rsidR="006C37C0" w:rsidRPr="00EF36DD" w:rsidRDefault="006C37C0" w:rsidP="006C37C0">
      <w:r w:rsidRPr="00DF19B6">
        <w:rPr>
          <w:rStyle w:val="Style13ptBold"/>
        </w:rPr>
        <w:t>Terry ’13</w:t>
      </w:r>
      <w:r w:rsidRPr="00E97429">
        <w:rPr/>
        <w:t xml:space="preserve"> [Nicholas P. Terry, Professor of Law at Indiana University, Robert H. McKinney School of Law, Legal Studies Research Paper No. 2012-17. 31 January 2013, “Meaningful Adoption: What We Know or Think We Know About the Financing, Effectiveness, Quality, and Safety of Electronic Medical Records”] *MU = Meaningful Use</w:t>
      </w:r>
    </w:p>
    <w:p w14:paraId="06B4A97A" w14:textId="77777777" w:rsidR="006C37C0" w:rsidRPr="002C4201" w:rsidRDefault="006C37C0" w:rsidP="006C37C0">
      <w:pPr>
        <w:rPr>
          <w:rStyle w:val="Emphasis"/>
        </w:rPr>
      </w:pPr>
      <w:r w:rsidRPr="00377B40">
        <w:rPr>
          <w:rStyle w:val="Emphasis"/>
          <w:highlight w:val="green"/>
        </w:rPr>
        <w:t>CONCLUSION</w:t>
      </w:r>
    </w:p>
    <w:p w14:paraId="5BD669A3" w14:textId="77777777" w:rsidR="006C37C0" w:rsidRDefault="006C37C0" w:rsidP="006C37C0">
      <w:pPr>
        <w:rPr>
          <w:rStyle w:val="StyleUnderline"/>
        </w:rPr>
      </w:pPr>
      <w:r w:rsidRPr="00377B40">
        <w:rPr>
          <w:rStyle w:val="StyleUnderline"/>
          <w:highlight w:val="green"/>
        </w:rPr>
        <w:t>Criticism of</w:t>
      </w:r>
      <w:r w:rsidRPr="002C4201">
        <w:rPr>
          <w:rStyle w:val="StyleUnderline"/>
        </w:rPr>
        <w:t xml:space="preserve"> the </w:t>
      </w:r>
      <w:r w:rsidRPr="00377B40">
        <w:rPr>
          <w:rStyle w:val="StyleUnderline"/>
          <w:highlight w:val="green"/>
        </w:rPr>
        <w:t>MU</w:t>
      </w:r>
      <w:r w:rsidRPr="002C4201">
        <w:rPr>
          <w:rStyle w:val="StyleUnderline"/>
        </w:rPr>
        <w:t xml:space="preserve"> program </w:t>
      </w:r>
      <w:r w:rsidRPr="00377B40">
        <w:rPr>
          <w:rStyle w:val="StyleUnderline"/>
          <w:highlight w:val="green"/>
        </w:rPr>
        <w:t>seems</w:t>
      </w:r>
      <w:r w:rsidRPr="002C4201">
        <w:rPr>
          <w:sz w:val="16"/>
        </w:rPr>
        <w:t xml:space="preserve"> somewhat </w:t>
      </w:r>
      <w:r w:rsidRPr="00377B40">
        <w:rPr>
          <w:rStyle w:val="Emphasis"/>
          <w:highlight w:val="green"/>
        </w:rPr>
        <w:t>churlish</w:t>
      </w:r>
      <w:r w:rsidRPr="002C4201">
        <w:rPr>
          <w:sz w:val="16"/>
        </w:rPr>
        <w:t xml:space="preserve">; </w:t>
      </w:r>
      <w:r w:rsidRPr="002C4201">
        <w:rPr>
          <w:rStyle w:val="StyleUnderline"/>
        </w:rPr>
        <w:t xml:space="preserve">harsh treatment of </w:t>
      </w:r>
      <w:r w:rsidRPr="00377B40">
        <w:rPr>
          <w:rStyle w:val="StyleUnderline"/>
          <w:highlight w:val="green"/>
        </w:rPr>
        <w:t xml:space="preserve">ONC’s </w:t>
      </w:r>
      <w:r w:rsidRPr="00377B40">
        <w:rPr>
          <w:rStyle w:val="Emphasis"/>
          <w:highlight w:val="green"/>
        </w:rPr>
        <w:t>thoughtful</w:t>
      </w:r>
      <w:r w:rsidRPr="00377B40">
        <w:rPr>
          <w:rStyle w:val="StyleUnderline"/>
          <w:highlight w:val="green"/>
        </w:rPr>
        <w:t xml:space="preserve"> approach to public policy</w:t>
      </w:r>
      <w:r w:rsidRPr="002C4201">
        <w:rPr>
          <w:rStyle w:val="StyleUnderline"/>
        </w:rPr>
        <w:t xml:space="preserve">. </w:t>
      </w:r>
      <w:r w:rsidRPr="002C4201">
        <w:rPr>
          <w:sz w:val="16"/>
        </w:rPr>
        <w:t xml:space="preserve">After all, the MU program was something of an accident of circumstance. When faced with market failure, it is not the American preference to turn to government. But, in 2009, a financial crisis requiring public works style investment happened upon some pre-drafted legislation from the prior administration.242 ONC could have made it “easy” on the industry and simply mailed checks to any provider who sent in a facially reasonable request to support an EMR project. Instead, the agency embarked on a far more challenging journey to change the way medicine is practiced. So framed, and with such ambition, </w:t>
      </w:r>
      <w:r w:rsidRPr="00377B40">
        <w:rPr>
          <w:rStyle w:val="StyleUnderline"/>
          <w:highlight w:val="green"/>
        </w:rPr>
        <w:t xml:space="preserve">MU </w:t>
      </w:r>
      <w:r w:rsidRPr="00A04624">
        <w:rPr>
          <w:rStyle w:val="StyleUnderline"/>
        </w:rPr>
        <w:t xml:space="preserve">is </w:t>
      </w:r>
      <w:r w:rsidRPr="00A04624">
        <w:rPr>
          <w:rStyle w:val="StyleUnderline"/>
          <w:highlight w:val="green"/>
        </w:rPr>
        <w:t>less about channeling</w:t>
      </w:r>
      <w:r w:rsidRPr="00A04624">
        <w:rPr>
          <w:rStyle w:val="StyleUnderline"/>
        </w:rPr>
        <w:t xml:space="preserve"> paper </w:t>
      </w:r>
      <w:r w:rsidRPr="00A04624">
        <w:rPr>
          <w:rStyle w:val="StyleUnderline"/>
          <w:highlight w:val="green"/>
        </w:rPr>
        <w:t>records</w:t>
      </w:r>
      <w:r w:rsidRPr="00A04624">
        <w:rPr>
          <w:rStyle w:val="StyleUnderline"/>
        </w:rPr>
        <w:t xml:space="preserve"> to electronic platforms and </w:t>
      </w:r>
      <w:r w:rsidRPr="00A04624">
        <w:rPr>
          <w:rStyle w:val="StyleUnderline"/>
          <w:highlight w:val="green"/>
        </w:rPr>
        <w:t>more about moving</w:t>
      </w:r>
      <w:r w:rsidRPr="00A04624">
        <w:rPr>
          <w:rStyle w:val="StyleUnderline"/>
        </w:rPr>
        <w:t xml:space="preserve"> providers </w:t>
      </w:r>
      <w:r w:rsidRPr="00A04624">
        <w:rPr>
          <w:rStyle w:val="StyleUnderline"/>
          <w:highlight w:val="green"/>
        </w:rPr>
        <w:t>to</w:t>
      </w:r>
      <w:r w:rsidRPr="00A04624">
        <w:rPr>
          <w:rStyle w:val="StyleUnderline"/>
        </w:rPr>
        <w:t xml:space="preserve"> a </w:t>
      </w:r>
      <w:r w:rsidRPr="00A04624">
        <w:rPr>
          <w:rStyle w:val="StyleUnderline"/>
          <w:highlight w:val="green"/>
        </w:rPr>
        <w:t>new HIT</w:t>
      </w:r>
      <w:r w:rsidRPr="00A04624">
        <w:rPr>
          <w:rStyle w:val="StyleUnderline"/>
        </w:rPr>
        <w:t xml:space="preserve"> eco</w:t>
      </w:r>
      <w:r w:rsidRPr="00A04624">
        <w:rPr>
          <w:rStyle w:val="StyleUnderline"/>
          <w:highlight w:val="green"/>
        </w:rPr>
        <w:t>system</w:t>
      </w:r>
    </w:p>
    <w:p w14:paraId="4B9F7485" w14:textId="77777777" w:rsidR="006C37C0" w:rsidRDefault="006C37C0" w:rsidP="006C37C0">
      <w:pPr>
        <w:rPr>
          <w:rStyle w:val="StyleUnderline"/>
        </w:rPr>
      </w:pPr>
    </w:p>
    <w:p w14:paraId="3F45F825" w14:textId="77777777" w:rsidR="006C37C0" w:rsidRDefault="006C37C0" w:rsidP="006C37C0">
      <w:pPr>
        <w:pStyle w:val="Heading3"/>
      </w:pPr>
      <w:r>
        <w:rPr/>
        <w:t xml:space="preserve">1NC---AT: Pandemics </w:t>
      </w:r>
    </w:p>
    <w:p w14:paraId="7A4D7782" w14:textId="77777777" w:rsidR="006C37C0" w:rsidRDefault="006C37C0" w:rsidP="006C37C0">
      <w:pPr>
        <w:pStyle w:val="Heading4"/>
      </w:pPr>
      <w:r>
        <w:rPr/>
        <w:t xml:space="preserve">No biorisk – multiple warrants </w:t>
      </w:r>
    </w:p>
    <w:p w14:paraId="08EEAECA" w14:textId="77777777" w:rsidR="006C37C0" w:rsidRPr="00C20B2B" w:rsidRDefault="006C37C0" w:rsidP="006C37C0">
      <w:r w:rsidRPr="00C20B2B">
        <w:rPr>
          <w:rStyle w:val="Style13ptBold"/>
        </w:rPr>
        <w:t>Thorstad 2</w:t>
      </w:r>
      <w:r>
        <w:rPr>
          <w:rStyle w:val="Style13ptBold"/>
        </w:rPr>
        <w:t>4</w:t>
      </w:r>
      <w:r>
        <w:rPr/>
        <w:t xml:space="preserve"> [David Thorstad, PhD, Assistant Professor of Philosophy at Vanderbilt University. "Exaggerating the risks (Part 17: Biorisk, taking stock)," Reflective altruism, 7-26-24 https://reflectivealtruism.com/2024/07/26/exaggerating-the-risks-part-17-biorisk-taking-stock/]</w:t>
      </w:r>
    </w:p>
    <w:p w14:paraId="47B438E6" w14:textId="77777777" w:rsidR="006C37C0" w:rsidRPr="00712D72" w:rsidRDefault="006C37C0" w:rsidP="006C37C0">
      <w:pPr>
        <w:rPr>
          <w:sz w:val="16"/>
        </w:rPr>
      </w:pPr>
      <w:r w:rsidRPr="00712D72">
        <w:rPr>
          <w:sz w:val="16"/>
        </w:rPr>
        <w:t xml:space="preserve">The first thing to emphasize is that </w:t>
      </w:r>
      <w:r w:rsidRPr="00E203D0">
        <w:rPr>
          <w:rStyle w:val="StyleUnderline"/>
          <w:highlight w:val="green"/>
        </w:rPr>
        <w:t>there are</w:t>
      </w:r>
      <w:r w:rsidRPr="00712D72">
        <w:rPr>
          <w:sz w:val="16"/>
        </w:rPr>
        <w:t xml:space="preserve"> good </w:t>
      </w:r>
      <w:r w:rsidRPr="00E203D0">
        <w:rPr>
          <w:rStyle w:val="StyleUnderline"/>
          <w:highlight w:val="green"/>
        </w:rPr>
        <w:t>prima facie reasons to doubt</w:t>
      </w:r>
      <w:r w:rsidRPr="00712D72">
        <w:rPr>
          <w:sz w:val="16"/>
        </w:rPr>
        <w:t xml:space="preserve"> high estimates of </w:t>
      </w:r>
      <w:r w:rsidRPr="00E203D0">
        <w:rPr>
          <w:rStyle w:val="StyleUnderline"/>
          <w:highlight w:val="green"/>
        </w:rPr>
        <w:t>existential biorisk</w:t>
      </w:r>
      <w:r w:rsidRPr="00712D72">
        <w:rPr>
          <w:sz w:val="16"/>
        </w:rPr>
        <w:t>. Parts 9, 10 and 11 developed a dozen such reasons:</w:t>
      </w:r>
    </w:p>
    <w:p w14:paraId="67F7AE43" w14:textId="77777777" w:rsidR="006C37C0" w:rsidRPr="00712D72" w:rsidRDefault="006C37C0" w:rsidP="006C37C0">
      <w:pPr>
        <w:rPr>
          <w:sz w:val="16"/>
        </w:rPr>
      </w:pPr>
      <w:r w:rsidRPr="00712D72">
        <w:rPr>
          <w:sz w:val="16"/>
        </w:rPr>
        <w:t xml:space="preserve">Engineering existential biothreats is a very difficult problem: </w:t>
      </w:r>
      <w:r w:rsidRPr="00A04624">
        <w:rPr>
          <w:rStyle w:val="StyleUnderline"/>
        </w:rPr>
        <w:t xml:space="preserve">the </w:t>
      </w:r>
      <w:r w:rsidRPr="00E203D0">
        <w:rPr>
          <w:rStyle w:val="StyleUnderline"/>
          <w:highlight w:val="green"/>
        </w:rPr>
        <w:t>pathogen</w:t>
      </w:r>
      <w:r w:rsidRPr="00A04624">
        <w:rPr>
          <w:rStyle w:val="StyleUnderline"/>
        </w:rPr>
        <w:t xml:space="preserve"> would </w:t>
      </w:r>
      <w:r w:rsidRPr="00E203D0">
        <w:rPr>
          <w:rStyle w:val="StyleUnderline"/>
          <w:highlight w:val="green"/>
        </w:rPr>
        <w:t>need to reach everyone, be</w:t>
      </w:r>
      <w:r w:rsidRPr="00712D72">
        <w:rPr>
          <w:sz w:val="16"/>
        </w:rPr>
        <w:t xml:space="preserve"> virtually </w:t>
      </w:r>
      <w:r w:rsidRPr="00E203D0">
        <w:rPr>
          <w:rStyle w:val="StyleUnderline"/>
          <w:highlight w:val="green"/>
        </w:rPr>
        <w:t>undetectable, unprecedently lethal and infectious, and circumvent</w:t>
      </w:r>
      <w:r w:rsidRPr="00C20B2B">
        <w:rPr>
          <w:rStyle w:val="StyleUnderline"/>
        </w:rPr>
        <w:t xml:space="preserve"> basic </w:t>
      </w:r>
      <w:r w:rsidRPr="00A04624">
        <w:rPr>
          <w:rStyle w:val="StyleUnderline"/>
        </w:rPr>
        <w:t xml:space="preserve">public </w:t>
      </w:r>
      <w:r w:rsidRPr="00E203D0">
        <w:rPr>
          <w:rStyle w:val="StyleUnderline"/>
          <w:highlight w:val="green"/>
        </w:rPr>
        <w:t>health measures</w:t>
      </w:r>
      <w:r w:rsidRPr="00712D72">
        <w:rPr>
          <w:sz w:val="16"/>
        </w:rPr>
        <w:t>. Then you would need a group with the sophistication and motivation to pull off an attack.</w:t>
      </w:r>
    </w:p>
    <w:p w14:paraId="23E530F6" w14:textId="77777777" w:rsidR="006C37C0" w:rsidRPr="00712D72" w:rsidRDefault="006C37C0" w:rsidP="006C37C0">
      <w:pPr>
        <w:rPr>
          <w:sz w:val="16"/>
        </w:rPr>
      </w:pPr>
      <w:r w:rsidRPr="00E203D0">
        <w:rPr>
          <w:rStyle w:val="StyleUnderline"/>
          <w:highlight w:val="green"/>
        </w:rPr>
        <w:t>Human</w:t>
      </w:r>
      <w:r w:rsidRPr="00C20B2B">
        <w:rPr>
          <w:rStyle w:val="StyleUnderline"/>
        </w:rPr>
        <w:t xml:space="preserve"> history suggests </w:t>
      </w:r>
      <w:r w:rsidRPr="00E203D0">
        <w:rPr>
          <w:rStyle w:val="StyleUnderline"/>
          <w:highlight w:val="green"/>
        </w:rPr>
        <w:t>surprising resilience</w:t>
      </w:r>
      <w:r w:rsidRPr="00712D72">
        <w:rPr>
          <w:sz w:val="16"/>
        </w:rPr>
        <w:t xml:space="preserve">: Human </w:t>
      </w:r>
      <w:r w:rsidRPr="00C20B2B">
        <w:rPr>
          <w:rStyle w:val="StyleUnderline"/>
        </w:rPr>
        <w:t xml:space="preserve">history is replete with examples of resilience </w:t>
      </w:r>
      <w:r w:rsidRPr="00712D72">
        <w:rPr>
          <w:sz w:val="16"/>
        </w:rPr>
        <w:t>not only</w:t>
      </w:r>
      <w:r w:rsidRPr="00C20B2B">
        <w:rPr>
          <w:rStyle w:val="StyleUnderline"/>
        </w:rPr>
        <w:t xml:space="preserve"> </w:t>
      </w:r>
      <w:r w:rsidRPr="00E203D0">
        <w:rPr>
          <w:rStyle w:val="StyleUnderline"/>
          <w:highlight w:val="green"/>
        </w:rPr>
        <w:t>to</w:t>
      </w:r>
      <w:r w:rsidRPr="00712D72">
        <w:rPr>
          <w:sz w:val="16"/>
        </w:rPr>
        <w:t xml:space="preserve"> highly destructive </w:t>
      </w:r>
      <w:r w:rsidRPr="00E203D0">
        <w:rPr>
          <w:rStyle w:val="StyleUnderline"/>
          <w:highlight w:val="green"/>
        </w:rPr>
        <w:t>pandemics</w:t>
      </w:r>
      <w:r w:rsidRPr="00712D72">
        <w:rPr>
          <w:sz w:val="16"/>
        </w:rPr>
        <w:t>, but also to the combination of pandemics with numerous other catastrophes.</w:t>
      </w:r>
    </w:p>
    <w:p w14:paraId="2A940112" w14:textId="77777777" w:rsidR="006C37C0" w:rsidRPr="00712D72" w:rsidRDefault="006C37C0" w:rsidP="006C37C0">
      <w:pPr>
        <w:rPr>
          <w:sz w:val="16"/>
        </w:rPr>
      </w:pPr>
      <w:r w:rsidRPr="00712D72">
        <w:rPr>
          <w:sz w:val="16"/>
        </w:rPr>
        <w:t xml:space="preserve">Mammalian history: </w:t>
      </w:r>
      <w:r w:rsidRPr="00C20B2B">
        <w:rPr>
          <w:rStyle w:val="StyleUnderline"/>
        </w:rPr>
        <w:t xml:space="preserve">Throughout history, </w:t>
      </w:r>
      <w:r w:rsidRPr="00A04624">
        <w:rPr>
          <w:rStyle w:val="StyleUnderline"/>
        </w:rPr>
        <w:t xml:space="preserve">there is </w:t>
      </w:r>
      <w:r w:rsidRPr="00E203D0">
        <w:rPr>
          <w:rStyle w:val="StyleUnderline"/>
          <w:highlight w:val="green"/>
        </w:rPr>
        <w:t>only one</w:t>
      </w:r>
      <w:r w:rsidRPr="00C20B2B">
        <w:rPr>
          <w:rStyle w:val="StyleUnderline"/>
        </w:rPr>
        <w:t xml:space="preserve"> recorded </w:t>
      </w:r>
      <w:r w:rsidRPr="00A04624">
        <w:rPr>
          <w:rStyle w:val="StyleUnderline"/>
        </w:rPr>
        <w:t xml:space="preserve">instance in which </w:t>
      </w:r>
      <w:r w:rsidRPr="00E203D0">
        <w:rPr>
          <w:rStyle w:val="StyleUnderline"/>
          <w:highlight w:val="green"/>
        </w:rPr>
        <w:t xml:space="preserve">disease </w:t>
      </w:r>
      <w:r w:rsidRPr="00A04624">
        <w:rPr>
          <w:rStyle w:val="StyleUnderline"/>
        </w:rPr>
        <w:t xml:space="preserve">has </w:t>
      </w:r>
      <w:r w:rsidRPr="00E203D0">
        <w:rPr>
          <w:rStyle w:val="StyleUnderline"/>
          <w:highlight w:val="green"/>
        </w:rPr>
        <w:t xml:space="preserve">led to </w:t>
      </w:r>
      <w:r w:rsidRPr="00A04624">
        <w:rPr>
          <w:rStyle w:val="StyleUnderline"/>
        </w:rPr>
        <w:t xml:space="preserve">the </w:t>
      </w:r>
      <w:r w:rsidRPr="00E203D0">
        <w:rPr>
          <w:rStyle w:val="StyleUnderline"/>
          <w:highlight w:val="green"/>
        </w:rPr>
        <w:t>extinction</w:t>
      </w:r>
      <w:r w:rsidRPr="00C20B2B">
        <w:rPr>
          <w:rStyle w:val="StyleUnderline"/>
        </w:rPr>
        <w:t xml:space="preserve"> of a mammalian species. </w:t>
      </w:r>
      <w:r w:rsidRPr="00A04624">
        <w:rPr>
          <w:rStyle w:val="StyleUnderline"/>
        </w:rPr>
        <w:t xml:space="preserve">The </w:t>
      </w:r>
      <w:r w:rsidRPr="00E203D0">
        <w:rPr>
          <w:rStyle w:val="StyleUnderline"/>
          <w:highlight w:val="green"/>
        </w:rPr>
        <w:t>victim was</w:t>
      </w:r>
      <w:r w:rsidRPr="00C20B2B">
        <w:rPr>
          <w:rStyle w:val="StyleUnderline"/>
        </w:rPr>
        <w:t xml:space="preserve"> a species of rat </w:t>
      </w:r>
      <w:r w:rsidRPr="00A04624">
        <w:rPr>
          <w:rStyle w:val="StyleUnderline"/>
        </w:rPr>
        <w:t xml:space="preserve">living </w:t>
      </w:r>
      <w:r w:rsidRPr="00E203D0">
        <w:rPr>
          <w:rStyle w:val="StyleUnderline"/>
          <w:highlight w:val="green"/>
        </w:rPr>
        <w:t>on a single island.</w:t>
      </w:r>
    </w:p>
    <w:p w14:paraId="0AF9CFC2" w14:textId="77777777" w:rsidR="006C37C0" w:rsidRPr="00C20B2B" w:rsidRDefault="006C37C0" w:rsidP="006C37C0">
      <w:pPr>
        <w:rPr>
          <w:rStyle w:val="StyleUnderline"/>
        </w:rPr>
      </w:pPr>
      <w:r w:rsidRPr="00E203D0">
        <w:rPr>
          <w:rStyle w:val="StyleUnderline"/>
        </w:rPr>
        <w:t>Everything must come together at once</w:t>
      </w:r>
      <w:r w:rsidRPr="00E203D0">
        <w:rPr>
          <w:sz w:val="16"/>
        </w:rPr>
        <w:t>:</w:t>
      </w:r>
      <w:r w:rsidRPr="00712D72">
        <w:rPr>
          <w:sz w:val="16"/>
        </w:rPr>
        <w:t xml:space="preserve"> Producing </w:t>
      </w:r>
      <w:r w:rsidRPr="00C20B2B">
        <w:rPr>
          <w:rStyle w:val="StyleUnderline"/>
        </w:rPr>
        <w:t>a virus with surprising features of many types</w:t>
      </w:r>
      <w:r w:rsidRPr="00712D72">
        <w:rPr>
          <w:sz w:val="16"/>
        </w:rPr>
        <w:t xml:space="preserve"> (lethality, infectiousness, detectability, …) </w:t>
      </w:r>
      <w:r w:rsidRPr="00C20B2B">
        <w:rPr>
          <w:rStyle w:val="StyleUnderline"/>
        </w:rPr>
        <w:t>is much harder than producing a virus which is surprising along a few dimensions.</w:t>
      </w:r>
    </w:p>
    <w:p w14:paraId="2CA3EC24" w14:textId="77777777" w:rsidR="006C37C0" w:rsidRPr="00712D72" w:rsidRDefault="006C37C0" w:rsidP="006C37C0">
      <w:pPr>
        <w:rPr>
          <w:sz w:val="16"/>
        </w:rPr>
      </w:pPr>
      <w:r w:rsidRPr="00A04624">
        <w:rPr>
          <w:rStyle w:val="StyleUnderline"/>
        </w:rPr>
        <w:t xml:space="preserve">Biological </w:t>
      </w:r>
      <w:r w:rsidRPr="00E203D0">
        <w:rPr>
          <w:rStyle w:val="StyleUnderline"/>
          <w:highlight w:val="green"/>
        </w:rPr>
        <w:t xml:space="preserve">threats </w:t>
      </w:r>
      <w:r w:rsidRPr="00A04624">
        <w:rPr>
          <w:rStyle w:val="StyleUnderline"/>
        </w:rPr>
        <w:t xml:space="preserve">can be </w:t>
      </w:r>
      <w:r w:rsidRPr="00E203D0">
        <w:rPr>
          <w:rStyle w:val="StyleUnderline"/>
          <w:highlight w:val="green"/>
        </w:rPr>
        <w:t>met with</w:t>
      </w:r>
      <w:r w:rsidRPr="00712D72">
        <w:rPr>
          <w:sz w:val="16"/>
        </w:rPr>
        <w:t xml:space="preserve"> effective public </w:t>
      </w:r>
      <w:r w:rsidRPr="00E203D0">
        <w:rPr>
          <w:rStyle w:val="StyleUnderline"/>
          <w:highlight w:val="green"/>
        </w:rPr>
        <w:t>health responses</w:t>
      </w:r>
      <w:r w:rsidRPr="00712D72">
        <w:rPr>
          <w:sz w:val="16"/>
        </w:rPr>
        <w:t xml:space="preserve">. These may be as simple as the now-familiar package of non-pharmaceutical interventions </w:t>
      </w:r>
      <w:r w:rsidRPr="00A04624">
        <w:rPr>
          <w:rStyle w:val="StyleUnderline"/>
        </w:rPr>
        <w:t xml:space="preserve">such as </w:t>
      </w:r>
      <w:r w:rsidRPr="00E203D0">
        <w:rPr>
          <w:rStyle w:val="StyleUnderline"/>
          <w:highlight w:val="green"/>
        </w:rPr>
        <w:t xml:space="preserve">masking, </w:t>
      </w:r>
      <w:r w:rsidRPr="00A04624">
        <w:rPr>
          <w:rStyle w:val="StyleUnderline"/>
        </w:rPr>
        <w:t xml:space="preserve">social </w:t>
      </w:r>
      <w:r w:rsidRPr="00E203D0">
        <w:rPr>
          <w:rStyle w:val="StyleUnderline"/>
          <w:highlight w:val="green"/>
        </w:rPr>
        <w:t>distancing and travel restrictions</w:t>
      </w:r>
      <w:r w:rsidRPr="00712D72">
        <w:rPr>
          <w:sz w:val="16"/>
        </w:rPr>
        <w:t>. But they can also be as complex as the increasingly rapid and sophisticated techniques for bringing vaccines to market in time to counteract a novel pandemic.</w:t>
      </w:r>
    </w:p>
    <w:p w14:paraId="27A6F06E" w14:textId="77777777" w:rsidR="006C37C0" w:rsidRPr="00712D72" w:rsidRDefault="006C37C0" w:rsidP="006C37C0">
      <w:pPr>
        <w:rPr>
          <w:sz w:val="16"/>
        </w:rPr>
      </w:pPr>
      <w:r w:rsidRPr="00712D72">
        <w:rPr>
          <w:sz w:val="16"/>
        </w:rPr>
        <w:t xml:space="preserve">Motivational obstacles: </w:t>
      </w:r>
      <w:r w:rsidRPr="00A04624">
        <w:rPr>
          <w:rStyle w:val="StyleUnderline"/>
        </w:rPr>
        <w:t xml:space="preserve">it is </w:t>
      </w:r>
      <w:r w:rsidRPr="00E203D0">
        <w:rPr>
          <w:rStyle w:val="StyleUnderline"/>
          <w:highlight w:val="green"/>
        </w:rPr>
        <w:t xml:space="preserve">hard to find </w:t>
      </w:r>
      <w:r w:rsidRPr="00A04624">
        <w:rPr>
          <w:rStyle w:val="Emphasis"/>
          <w:highlight w:val="green"/>
        </w:rPr>
        <w:t>credible examples</w:t>
      </w:r>
      <w:r w:rsidRPr="00E203D0">
        <w:rPr>
          <w:rStyle w:val="StyleUnderline"/>
          <w:highlight w:val="green"/>
        </w:rPr>
        <w:t xml:space="preserve"> of sophisticated actors with</w:t>
      </w:r>
      <w:r w:rsidRPr="00C20B2B">
        <w:rPr>
          <w:rStyle w:val="StyleUnderline"/>
        </w:rPr>
        <w:t xml:space="preserve"> both </w:t>
      </w:r>
      <w:r w:rsidRPr="00A04624">
        <w:rPr>
          <w:rStyle w:val="StyleUnderline"/>
        </w:rPr>
        <w:t xml:space="preserve">the </w:t>
      </w:r>
      <w:r w:rsidRPr="00E203D0">
        <w:rPr>
          <w:rStyle w:val="StyleUnderline"/>
          <w:highlight w:val="green"/>
        </w:rPr>
        <w:t xml:space="preserve">capability and </w:t>
      </w:r>
      <w:r w:rsidRPr="00A04624">
        <w:rPr>
          <w:rStyle w:val="StyleUnderline"/>
        </w:rPr>
        <w:t xml:space="preserve">the </w:t>
      </w:r>
      <w:r w:rsidRPr="00E203D0">
        <w:rPr>
          <w:rStyle w:val="StyleUnderline"/>
          <w:highlight w:val="green"/>
        </w:rPr>
        <w:t>motivation</w:t>
      </w:r>
      <w:r w:rsidRPr="00C20B2B">
        <w:rPr>
          <w:rStyle w:val="StyleUnderline"/>
        </w:rPr>
        <w:t xml:space="preserve"> to carry out omnicidal attacks</w:t>
      </w:r>
      <w:r w:rsidRPr="00712D72">
        <w:rPr>
          <w:sz w:val="16"/>
        </w:rPr>
        <w:t>. Many groups wish to cause harm to some fraction of humanity, but far fewer groups wish to kill all of us.</w:t>
      </w:r>
    </w:p>
    <w:p w14:paraId="4A626D26" w14:textId="77777777" w:rsidR="006C37C0" w:rsidRPr="00712D72" w:rsidRDefault="006C37C0" w:rsidP="006C37C0">
      <w:pPr>
        <w:rPr>
          <w:sz w:val="16"/>
        </w:rPr>
      </w:pPr>
      <w:r w:rsidRPr="00712D72">
        <w:rPr>
          <w:sz w:val="16"/>
        </w:rPr>
        <w:t xml:space="preserve">Expert skepticism: </w:t>
      </w:r>
      <w:r w:rsidRPr="00A04624">
        <w:rPr>
          <w:rStyle w:val="Emphasis"/>
          <w:highlight w:val="green"/>
        </w:rPr>
        <w:t>experts are</w:t>
      </w:r>
      <w:r w:rsidRPr="00A04624">
        <w:rPr>
          <w:rStyle w:val="Emphasis"/>
        </w:rPr>
        <w:t xml:space="preserve"> generally </w:t>
      </w:r>
      <w:r w:rsidRPr="00A04624">
        <w:rPr>
          <w:rStyle w:val="Emphasis"/>
          <w:highlight w:val="green"/>
        </w:rPr>
        <w:t>skeptical</w:t>
      </w:r>
      <w:r w:rsidRPr="006A6A1F">
        <w:rPr>
          <w:rStyle w:val="StyleUnderline"/>
          <w:highlight w:val="green"/>
        </w:rPr>
        <w:t xml:space="preserve"> of existential biorisk claims</w:t>
      </w:r>
      <w:r w:rsidRPr="00712D72">
        <w:rPr>
          <w:sz w:val="16"/>
        </w:rPr>
        <w:t xml:space="preserve">. Experts do not doubt the possibility or seriousness of small-scale biological attacks, and indeed such attacks have occurred in the past. But </w:t>
      </w:r>
      <w:r w:rsidRPr="00C20B2B">
        <w:rPr>
          <w:rStyle w:val="StyleUnderline"/>
        </w:rPr>
        <w:t>experts are largely unconvinced that there is a serious risk of large-scale biological attacks, particularly on a scale that could lead to existential catastrophe</w:t>
      </w:r>
      <w:r w:rsidRPr="00712D72">
        <w:rPr>
          <w:sz w:val="16"/>
        </w:rPr>
        <w:t>.</w:t>
      </w:r>
    </w:p>
    <w:p w14:paraId="3D0225B1" w14:textId="77777777" w:rsidR="006C37C0" w:rsidRPr="00712D72" w:rsidRDefault="006C37C0" w:rsidP="006C37C0">
      <w:pPr>
        <w:rPr>
          <w:sz w:val="16"/>
        </w:rPr>
      </w:pPr>
      <w:r w:rsidRPr="00712D72">
        <w:rPr>
          <w:sz w:val="16"/>
        </w:rPr>
        <w:t xml:space="preserve">Inscrutability: </w:t>
      </w:r>
      <w:r w:rsidRPr="00C20B2B">
        <w:rPr>
          <w:rStyle w:val="StyleUnderline"/>
        </w:rPr>
        <w:t xml:space="preserve">the </w:t>
      </w:r>
      <w:r w:rsidRPr="006A6A1F">
        <w:rPr>
          <w:rStyle w:val="StyleUnderline"/>
          <w:highlight w:val="green"/>
        </w:rPr>
        <w:t>biorisks</w:t>
      </w:r>
      <w:r w:rsidRPr="00C20B2B">
        <w:rPr>
          <w:rStyle w:val="StyleUnderline"/>
        </w:rPr>
        <w:t xml:space="preserve"> being appealed to are relatively inscrutable in two ways</w:t>
      </w:r>
      <w:r w:rsidRPr="00712D72">
        <w:rPr>
          <w:sz w:val="16"/>
        </w:rPr>
        <w:t xml:space="preserve">: </w:t>
      </w:r>
      <w:r w:rsidRPr="00C20B2B">
        <w:rPr>
          <w:rStyle w:val="StyleUnderline"/>
        </w:rPr>
        <w:t xml:space="preserve">they </w:t>
      </w:r>
      <w:r w:rsidRPr="006A6A1F">
        <w:rPr>
          <w:rStyle w:val="StyleUnderline"/>
          <w:highlight w:val="green"/>
        </w:rPr>
        <w:t>involve speculation about far-off future tech</w:t>
      </w:r>
      <w:r w:rsidRPr="00C20B2B">
        <w:rPr>
          <w:rStyle w:val="StyleUnderline"/>
        </w:rPr>
        <w:t>nologies, and much of this speculation is hidden from public view</w:t>
      </w:r>
      <w:r w:rsidRPr="00712D72">
        <w:rPr>
          <w:sz w:val="16"/>
        </w:rPr>
        <w:t xml:space="preserve">. </w:t>
      </w:r>
    </w:p>
    <w:p w14:paraId="166CDDCE" w14:textId="77777777" w:rsidR="006C37C0" w:rsidRPr="00712D72" w:rsidRDefault="006C37C0" w:rsidP="006C37C0">
      <w:pPr>
        <w:rPr>
          <w:sz w:val="16"/>
        </w:rPr>
      </w:pPr>
      <w:r w:rsidRPr="00712D72">
        <w:rPr>
          <w:sz w:val="16"/>
        </w:rPr>
        <w:t>Superforecaster skepticism: Superforecasters are uniquely skeptical of existential biorisk claims, and become much more skeptical after taking a careful look at the arguments.</w:t>
      </w:r>
    </w:p>
    <w:p w14:paraId="6985EDE4" w14:textId="77777777" w:rsidR="006C37C0" w:rsidRPr="00712D72" w:rsidRDefault="006C37C0" w:rsidP="006C37C0">
      <w:pPr>
        <w:rPr>
          <w:sz w:val="16"/>
        </w:rPr>
      </w:pPr>
      <w:r w:rsidRPr="00712D72">
        <w:rPr>
          <w:sz w:val="16"/>
        </w:rPr>
        <w:t xml:space="preserve">Knowledge and expertise: </w:t>
      </w:r>
      <w:r w:rsidRPr="006A6A1F">
        <w:rPr>
          <w:rStyle w:val="StyleUnderline"/>
          <w:highlight w:val="green"/>
        </w:rPr>
        <w:t xml:space="preserve">Even sophisticated groups </w:t>
      </w:r>
      <w:r w:rsidRPr="006A6A1F">
        <w:rPr>
          <w:rStyle w:val="StyleUnderline"/>
        </w:rPr>
        <w:t xml:space="preserve">often </w:t>
      </w:r>
      <w:r w:rsidRPr="006A6A1F">
        <w:rPr>
          <w:rStyle w:val="StyleUnderline"/>
          <w:highlight w:val="green"/>
        </w:rPr>
        <w:t xml:space="preserve">lack </w:t>
      </w:r>
      <w:r w:rsidRPr="00A04624">
        <w:rPr>
          <w:rStyle w:val="StyleUnderline"/>
        </w:rPr>
        <w:t xml:space="preserve">the </w:t>
      </w:r>
      <w:r w:rsidRPr="006A6A1F">
        <w:rPr>
          <w:rStyle w:val="StyleUnderline"/>
          <w:highlight w:val="green"/>
        </w:rPr>
        <w:t>knowledge and expertise</w:t>
      </w:r>
      <w:r w:rsidRPr="00C20B2B">
        <w:rPr>
          <w:rStyle w:val="StyleUnderline"/>
        </w:rPr>
        <w:t xml:space="preserve"> to make effective use of bioweapons</w:t>
      </w:r>
      <w:r w:rsidRPr="00712D72">
        <w:rPr>
          <w:sz w:val="16"/>
        </w:rPr>
        <w:t>. Recent groups, such as Aum Shinrikyo, bungled their bioweapons programs rather badly.</w:t>
      </w:r>
    </w:p>
    <w:p w14:paraId="52043DA9" w14:textId="77777777" w:rsidR="006C37C0" w:rsidRPr="00712D72" w:rsidRDefault="006C37C0" w:rsidP="006C37C0">
      <w:pPr>
        <w:rPr>
          <w:sz w:val="16"/>
        </w:rPr>
      </w:pPr>
      <w:r w:rsidRPr="00712D72">
        <w:rPr>
          <w:sz w:val="16"/>
        </w:rPr>
        <w:t xml:space="preserve">Lack of mechanisms: </w:t>
      </w:r>
      <w:r w:rsidRPr="00C20B2B">
        <w:rPr>
          <w:rStyle w:val="StyleUnderline"/>
        </w:rPr>
        <w:t>Making an effective case for existential biorisk requires exhibiting the mechanisms by which biological threats might produce existential catastrophe. This has, in many cases, not been done</w:t>
      </w:r>
      <w:r w:rsidRPr="00712D72">
        <w:rPr>
          <w:sz w:val="16"/>
        </w:rPr>
        <w:t>.</w:t>
      </w:r>
    </w:p>
    <w:p w14:paraId="07BE6393" w14:textId="77777777" w:rsidR="006C37C0" w:rsidRPr="00712D72" w:rsidRDefault="006C37C0" w:rsidP="006C37C0">
      <w:pPr>
        <w:rPr>
          <w:sz w:val="16"/>
        </w:rPr>
      </w:pPr>
      <w:r w:rsidRPr="00712D72">
        <w:rPr>
          <w:sz w:val="16"/>
        </w:rPr>
        <w:t>They might not believe it either: Leading EA organizations often focus their public defenses on catastrophic rather than existential biorisk, and several prominent problem profiles openly contradict published high estimates of existential biorisk.</w:t>
      </w:r>
    </w:p>
    <w:p w14:paraId="2DFEB673" w14:textId="77777777" w:rsidR="006C37C0" w:rsidRPr="006A6A1F" w:rsidRDefault="006C37C0" w:rsidP="006C37C0">
      <w:pPr>
        <w:rPr>
          <w:rStyle w:val="Emphasis"/>
        </w:rPr>
      </w:pPr>
      <w:r w:rsidRPr="00C20B2B">
        <w:rPr>
          <w:rStyle w:val="StyleUnderline"/>
        </w:rPr>
        <w:t xml:space="preserve">While </w:t>
      </w:r>
      <w:r w:rsidRPr="006A6A1F">
        <w:rPr>
          <w:rStyle w:val="StyleUnderline"/>
          <w:highlight w:val="green"/>
        </w:rPr>
        <w:t>these arguments</w:t>
      </w:r>
      <w:r w:rsidRPr="00C20B2B">
        <w:rPr>
          <w:rStyle w:val="StyleUnderline"/>
        </w:rPr>
        <w:t xml:space="preserve"> do not decisively prove that levels of near-term existential biorisk are low, they do </w:t>
      </w:r>
      <w:r w:rsidRPr="006A6A1F">
        <w:rPr>
          <w:rStyle w:val="StyleUnderline"/>
          <w:highlight w:val="green"/>
        </w:rPr>
        <w:t xml:space="preserve">present a </w:t>
      </w:r>
      <w:r w:rsidRPr="006A6A1F">
        <w:rPr>
          <w:rStyle w:val="Emphasis"/>
          <w:highlight w:val="green"/>
        </w:rPr>
        <w:t>high bar</w:t>
      </w:r>
      <w:r w:rsidRPr="006A6A1F">
        <w:rPr>
          <w:rStyle w:val="StyleUnderline"/>
          <w:highlight w:val="green"/>
        </w:rPr>
        <w:t xml:space="preserve"> for defenders of high biorisk estimates to clear</w:t>
      </w:r>
      <w:r w:rsidRPr="00712D72">
        <w:rPr>
          <w:sz w:val="16"/>
        </w:rPr>
        <w:t xml:space="preserve">. In this series, I have argued </w:t>
      </w:r>
      <w:r w:rsidRPr="006A6A1F">
        <w:rPr>
          <w:rStyle w:val="StyleUnderline"/>
          <w:highlight w:val="green"/>
        </w:rPr>
        <w:t>that</w:t>
      </w:r>
      <w:r w:rsidRPr="00712D72">
        <w:rPr>
          <w:sz w:val="16"/>
        </w:rPr>
        <w:t xml:space="preserve"> the </w:t>
      </w:r>
      <w:r w:rsidRPr="006A6A1F">
        <w:rPr>
          <w:rStyle w:val="StyleUnderline"/>
          <w:highlight w:val="green"/>
        </w:rPr>
        <w:t xml:space="preserve">bar has </w:t>
      </w:r>
      <w:r w:rsidRPr="006A6A1F">
        <w:rPr>
          <w:rStyle w:val="Emphasis"/>
          <w:highlight w:val="green"/>
        </w:rPr>
        <w:t>not been cleared</w:t>
      </w:r>
      <w:r w:rsidRPr="006A6A1F">
        <w:rPr>
          <w:rStyle w:val="Emphasis"/>
        </w:rPr>
        <w:t>.</w:t>
      </w:r>
    </w:p>
    <w:p w14:paraId="1FAA2E86" w14:textId="77777777" w:rsidR="006C37C0" w:rsidRDefault="006C37C0" w:rsidP="006C37C0">
      <w:pPr>
        <w:rPr>
          <w:rStyle w:val="StyleUnderline"/>
        </w:rPr>
      </w:pPr>
    </w:p>
    <w:p w14:paraId="5EC78EDD" w14:textId="77777777" w:rsidR="006C37C0" w:rsidRDefault="006C37C0" w:rsidP="006C37C0">
      <w:pPr>
        <w:pStyle w:val="Heading3"/>
      </w:pPr>
      <w:r>
        <w:rPr/>
        <w:t>1NC---Healthcare Sustainability D</w:t>
      </w:r>
    </w:p>
    <w:p w14:paraId="28C0995D" w14:textId="77777777" w:rsidR="006C37C0" w:rsidRDefault="006C37C0" w:rsidP="006C37C0"/>
    <w:p w14:paraId="7FC85FE5" w14:textId="77777777" w:rsidR="006C37C0" w:rsidRDefault="006C37C0" w:rsidP="006C37C0">
      <w:pPr>
        <w:pStyle w:val="Heading4"/>
      </w:pPr>
      <w:r>
        <w:rPr/>
        <w:t xml:space="preserve">No physician shortage </w:t>
      </w:r>
    </w:p>
    <w:p w14:paraId="4513CF99" w14:textId="77777777" w:rsidR="006C37C0" w:rsidRDefault="006C37C0" w:rsidP="006C37C0">
      <w:r w:rsidRPr="00A42570">
        <w:rPr>
          <w:rStyle w:val="Style13ptBold"/>
        </w:rPr>
        <w:t>Emanuel</w:t>
      </w:r>
      <w:r>
        <w:rPr/>
        <w:t xml:space="preserve"> interviewed by Topol </w:t>
      </w:r>
      <w:r w:rsidRPr="00A42570">
        <w:rPr>
          <w:rStyle w:val="Style13ptBold"/>
        </w:rPr>
        <w:t>18</w:t>
      </w:r>
      <w:r>
        <w:rPr/>
        <w:t xml:space="preserve"> [</w:t>
      </w:r>
      <w:r w:rsidRPr="00A42570">
        <w:rPr/>
        <w:t>Eric J. Topol, MD, editor-in-chief of Medscape, interviewing Ezekiel Emanuel, MD, PhD, chair of the Department of Medical Ethics and Health Policy at the University of Pennsylvania, “No Physician Shortage Despite Dire Warnings: Zeke Emanuel”, January 24, 2018, https://www.medscape.com/viewarticle/891569</w:t>
      </w:r>
      <w:r>
        <w:rPr/>
        <w:t>]</w:t>
      </w:r>
    </w:p>
    <w:p w14:paraId="241000B8" w14:textId="77777777" w:rsidR="006C37C0" w:rsidRPr="00B51A63" w:rsidRDefault="006C37C0" w:rsidP="006C37C0">
      <w:pPr>
        <w:rPr>
          <w:sz w:val="16"/>
        </w:rPr>
      </w:pPr>
      <w:r w:rsidRPr="00B51A63">
        <w:rPr>
          <w:sz w:val="16"/>
        </w:rPr>
        <w:t xml:space="preserve">Dr Emanuel: If you look through history, </w:t>
      </w:r>
      <w:r w:rsidRPr="006D65D6">
        <w:rPr>
          <w:rStyle w:val="StyleUnderline"/>
        </w:rPr>
        <w:t>everyone is always predicting that we will have this terrible physician shortage.</w:t>
      </w:r>
      <w:r w:rsidRPr="00B51A63">
        <w:rPr>
          <w:sz w:val="16"/>
        </w:rPr>
        <w:t xml:space="preserve"> Yes, there are lots of problems: delays in getting an appointment and spot shortages in certain specialties, especially some pediatric subspecialties.</w:t>
      </w:r>
    </w:p>
    <w:p w14:paraId="14F8480C" w14:textId="77777777" w:rsidR="006C37C0" w:rsidRPr="00B51A63" w:rsidRDefault="006C37C0" w:rsidP="006C37C0">
      <w:pPr>
        <w:rPr>
          <w:sz w:val="16"/>
        </w:rPr>
      </w:pPr>
      <w:r w:rsidRPr="006D65D6">
        <w:rPr>
          <w:rStyle w:val="StyleUnderline"/>
        </w:rPr>
        <w:t>But</w:t>
      </w:r>
      <w:r w:rsidRPr="00B51A63">
        <w:rPr>
          <w:sz w:val="16"/>
        </w:rPr>
        <w:t xml:space="preserve"> if you look at the issue of primary care doctors, I think </w:t>
      </w:r>
      <w:r w:rsidRPr="00356D34">
        <w:rPr>
          <w:rStyle w:val="StyleUnderline"/>
          <w:highlight w:val="green"/>
        </w:rPr>
        <w:t xml:space="preserve">the notion of a shortage is </w:t>
      </w:r>
      <w:r w:rsidRPr="00356D34">
        <w:rPr>
          <w:rStyle w:val="Emphasis"/>
          <w:highlight w:val="green"/>
        </w:rPr>
        <w:t>greatly exaggerated</w:t>
      </w:r>
      <w:r w:rsidRPr="00B51A63">
        <w:rPr>
          <w:sz w:val="16"/>
        </w:rPr>
        <w:t>.</w:t>
      </w:r>
    </w:p>
    <w:p w14:paraId="13F0A67D" w14:textId="77777777" w:rsidR="006C37C0" w:rsidRPr="006D65D6" w:rsidRDefault="006C37C0" w:rsidP="006C37C0">
      <w:pPr>
        <w:rPr>
          <w:rStyle w:val="StyleUnderline"/>
        </w:rPr>
      </w:pPr>
      <w:r w:rsidRPr="00B51A63">
        <w:rPr>
          <w:sz w:val="16"/>
        </w:rPr>
        <w:t xml:space="preserve">How can there be a shortage? </w:t>
      </w:r>
      <w:r w:rsidRPr="00356D34">
        <w:rPr>
          <w:rStyle w:val="StyleUnderline"/>
          <w:highlight w:val="green"/>
        </w:rPr>
        <w:t>Let's</w:t>
      </w:r>
      <w:r w:rsidRPr="006D65D6">
        <w:rPr>
          <w:rStyle w:val="StyleUnderline"/>
        </w:rPr>
        <w:t xml:space="preserve"> just </w:t>
      </w:r>
      <w:r w:rsidRPr="00356D34">
        <w:rPr>
          <w:rStyle w:val="StyleUnderline"/>
          <w:highlight w:val="green"/>
        </w:rPr>
        <w:t xml:space="preserve">calculate </w:t>
      </w:r>
      <w:r w:rsidRPr="00BA619A">
        <w:rPr>
          <w:rStyle w:val="StyleUnderline"/>
        </w:rPr>
        <w:t>how many doctors we have, how many patients we have, and what the actual match is.</w:t>
      </w:r>
    </w:p>
    <w:p w14:paraId="122FD0BF" w14:textId="77777777" w:rsidR="006C37C0" w:rsidRPr="006D65D6" w:rsidRDefault="006C37C0" w:rsidP="006C37C0">
      <w:pPr>
        <w:rPr>
          <w:rStyle w:val="StyleUnderline"/>
        </w:rPr>
      </w:pPr>
      <w:r w:rsidRPr="00B51A63">
        <w:rPr>
          <w:sz w:val="16"/>
        </w:rPr>
        <w:t>Initially we did it two ways. We said, "</w:t>
      </w:r>
      <w:r w:rsidRPr="006D65D6">
        <w:rPr>
          <w:rStyle w:val="StyleUnderline"/>
        </w:rPr>
        <w:t xml:space="preserve">If every doctor is going to have 2000 patients in their panel and we have 320 million Americans, </w:t>
      </w:r>
      <w:r w:rsidRPr="00356D34">
        <w:rPr>
          <w:rStyle w:val="StyleUnderline"/>
          <w:highlight w:val="green"/>
        </w:rPr>
        <w:t>how many</w:t>
      </w:r>
      <w:r w:rsidRPr="006D65D6">
        <w:rPr>
          <w:rStyle w:val="StyleUnderline"/>
        </w:rPr>
        <w:t xml:space="preserve"> primary care </w:t>
      </w:r>
      <w:r w:rsidRPr="00356D34">
        <w:rPr>
          <w:rStyle w:val="StyleUnderline"/>
          <w:highlight w:val="green"/>
        </w:rPr>
        <w:t>doctors are actually needed</w:t>
      </w:r>
      <w:r w:rsidRPr="006D65D6">
        <w:rPr>
          <w:rStyle w:val="StyleUnderline"/>
        </w:rPr>
        <w:t>?"</w:t>
      </w:r>
    </w:p>
    <w:p w14:paraId="4F67DFDD" w14:textId="77777777" w:rsidR="006C37C0" w:rsidRPr="00B51A63" w:rsidRDefault="006C37C0" w:rsidP="006C37C0">
      <w:pPr>
        <w:rPr>
          <w:sz w:val="16"/>
        </w:rPr>
      </w:pPr>
      <w:r w:rsidRPr="006D65D6">
        <w:rPr>
          <w:rStyle w:val="StyleUnderline"/>
        </w:rPr>
        <w:t xml:space="preserve">Let's do the long division. </w:t>
      </w:r>
      <w:r w:rsidRPr="00356D34">
        <w:rPr>
          <w:rStyle w:val="StyleUnderline"/>
          <w:highlight w:val="green"/>
        </w:rPr>
        <w:t>This is not</w:t>
      </w:r>
      <w:r w:rsidRPr="00B51A63">
        <w:rPr>
          <w:sz w:val="16"/>
        </w:rPr>
        <w:t xml:space="preserve"> a </w:t>
      </w:r>
      <w:r w:rsidRPr="00356D34">
        <w:rPr>
          <w:rStyle w:val="StyleUnderline"/>
          <w:highlight w:val="green"/>
        </w:rPr>
        <w:t>complicated</w:t>
      </w:r>
      <w:r w:rsidRPr="006D65D6">
        <w:rPr>
          <w:rStyle w:val="StyleUnderline"/>
        </w:rPr>
        <w:t xml:space="preserve"> math</w:t>
      </w:r>
      <w:r w:rsidRPr="00B51A63">
        <w:rPr>
          <w:sz w:val="16"/>
        </w:rPr>
        <w:t xml:space="preserve"> problem requiring differential equations.</w:t>
      </w:r>
    </w:p>
    <w:p w14:paraId="5F040F21" w14:textId="77777777" w:rsidR="006C37C0" w:rsidRPr="00E61960" w:rsidRDefault="006C37C0" w:rsidP="006C37C0">
      <w:pPr>
        <w:rPr>
          <w:rStyle w:val="StyleUnderline"/>
        </w:rPr>
      </w:pPr>
      <w:r w:rsidRPr="00B51A63">
        <w:rPr>
          <w:sz w:val="16"/>
        </w:rPr>
        <w:t xml:space="preserve">The other way was by </w:t>
      </w:r>
      <w:r w:rsidRPr="00E61960">
        <w:rPr>
          <w:rStyle w:val="StyleUnderline"/>
        </w:rPr>
        <w:t>imagin</w:t>
      </w:r>
      <w:r w:rsidRPr="00B51A63">
        <w:rPr>
          <w:sz w:val="16"/>
        </w:rPr>
        <w:t xml:space="preserve">ing that </w:t>
      </w:r>
      <w:r w:rsidRPr="00E61960">
        <w:rPr>
          <w:rStyle w:val="StyleUnderline"/>
        </w:rPr>
        <w:t>we have a billion outpatient visits in the United States and each one is half an hour. How many doctors would be needed to take those billion outpatient visits</w:t>
      </w:r>
      <w:r w:rsidRPr="00B51A63">
        <w:rPr>
          <w:sz w:val="16"/>
        </w:rPr>
        <w:t xml:space="preserve">? Again, </w:t>
      </w:r>
      <w:r w:rsidRPr="00E61960">
        <w:rPr>
          <w:rStyle w:val="StyleUnderline"/>
        </w:rPr>
        <w:t>this did not require a lot of math; it's basic division. It's really surprising—</w:t>
      </w:r>
      <w:r w:rsidRPr="00356D34">
        <w:rPr>
          <w:rStyle w:val="StyleUnderline"/>
          <w:highlight w:val="green"/>
        </w:rPr>
        <w:t>we have more than enough</w:t>
      </w:r>
      <w:r w:rsidRPr="00B51A63">
        <w:rPr>
          <w:sz w:val="16"/>
        </w:rPr>
        <w:t xml:space="preserve"> primary care </w:t>
      </w:r>
      <w:r w:rsidRPr="00356D34">
        <w:rPr>
          <w:rStyle w:val="StyleUnderline"/>
          <w:highlight w:val="green"/>
        </w:rPr>
        <w:t xml:space="preserve">docs to satisfy </w:t>
      </w:r>
      <w:r w:rsidRPr="00356D34">
        <w:rPr>
          <w:rStyle w:val="Emphasis"/>
          <w:highlight w:val="green"/>
        </w:rPr>
        <w:t>all</w:t>
      </w:r>
      <w:r w:rsidRPr="00356D34">
        <w:rPr>
          <w:rStyle w:val="StyleUnderline"/>
          <w:highlight w:val="green"/>
        </w:rPr>
        <w:t xml:space="preserve"> </w:t>
      </w:r>
      <w:r w:rsidRPr="00BA619A">
        <w:rPr>
          <w:rStyle w:val="StyleUnderline"/>
        </w:rPr>
        <w:t>of that.</w:t>
      </w:r>
    </w:p>
    <w:p w14:paraId="39C549C4" w14:textId="77777777" w:rsidR="006C37C0" w:rsidRDefault="006C37C0" w:rsidP="006C37C0"/>
    <w:p w14:paraId="60ABC9CE" w14:textId="77777777" w:rsidR="006C37C0" w:rsidRDefault="006C37C0" w:rsidP="006C37C0">
      <w:pPr>
        <w:pStyle w:val="Heading3"/>
      </w:pPr>
      <w:r w:rsidRPr="00712D72">
        <w:rPr/>
        <w:t>1NC---</w:t>
      </w:r>
      <w:r>
        <w:rPr/>
        <w:t xml:space="preserve">A2: </w:t>
      </w:r>
      <w:r w:rsidRPr="00712D72">
        <w:rPr/>
        <w:t>Pandemics Ca</w:t>
      </w:r>
      <w:r>
        <w:rPr/>
        <w:t>u</w:t>
      </w:r>
      <w:r w:rsidRPr="00712D72">
        <w:rPr/>
        <w:t>se War</w:t>
      </w:r>
    </w:p>
    <w:p w14:paraId="3969C95D" w14:textId="77777777" w:rsidR="006C37C0" w:rsidRDefault="006C37C0" w:rsidP="006C37C0">
      <w:pPr>
        <w:tabs>
          <w:tab w:val="left" w:pos="3542"/>
        </w:tabs>
      </w:pPr>
    </w:p>
    <w:p w14:paraId="2A5ED359" w14:textId="77777777" w:rsidR="006C37C0" w:rsidRPr="00DD0811" w:rsidRDefault="006C37C0" w:rsidP="006C37C0">
      <w:pPr>
        <w:pStyle w:val="Heading4"/>
      </w:pPr>
      <w:r>
        <w:rPr/>
        <w:t>Disease doesn’t cause war</w:t>
      </w:r>
    </w:p>
    <w:p w14:paraId="12DEB9A7" w14:textId="77777777" w:rsidR="006C37C0" w:rsidRDefault="006C37C0" w:rsidP="006C37C0">
      <w:r>
        <w:rPr/>
        <w:t xml:space="preserve">Dr. Barry R. </w:t>
      </w:r>
      <w:r w:rsidRPr="00DD0811">
        <w:rPr>
          <w:rStyle w:val="Style13ptBold"/>
        </w:rPr>
        <w:t>Posen 20</w:t>
      </w:r>
      <w:r>
        <w:rPr/>
        <w:t>, Ford International Professor of Political Science at MIT and Director Emeritus of the MIT Security Studies Program, “Do Pandemics Promote Peace? Why Sickness Slows the March to War”, Foreign Affairs, 4/23/2020, https://www.foreignaffairs.com/articles/china/2020-04-23/do-pandemics-promote-peace</w:t>
      </w:r>
    </w:p>
    <w:p w14:paraId="0584F79D" w14:textId="77777777" w:rsidR="006C37C0" w:rsidRPr="00FD4A7E" w:rsidRDefault="006C37C0" w:rsidP="006C37C0">
      <w:pPr>
        <w:rPr>
          <w:rStyle w:val="StyleUnderline"/>
        </w:rPr>
      </w:pPr>
      <w:r w:rsidRPr="00FD4A7E">
        <w:rPr>
          <w:sz w:val="16"/>
        </w:rPr>
        <w:t xml:space="preserve">As the novel coronavirus infects the globe, states compete for scientific and medical supplies and blame one another for the pandemic’s spread. Policy analysts have started asking whether such tensions could eventually erupt into military conflict. </w:t>
      </w:r>
      <w:r w:rsidRPr="00FD4A7E">
        <w:rPr>
          <w:rStyle w:val="StyleUnderline"/>
        </w:rPr>
        <w:t>Has the pandemic increased or decreased the motive and opportunity of states to wage war?</w:t>
      </w:r>
    </w:p>
    <w:p w14:paraId="591C0180" w14:textId="77777777" w:rsidR="006C37C0" w:rsidRPr="00FD4A7E" w:rsidRDefault="006C37C0" w:rsidP="006C37C0">
      <w:pPr>
        <w:rPr>
          <w:sz w:val="16"/>
        </w:rPr>
      </w:pPr>
      <w:r w:rsidRPr="00FD4A7E">
        <w:rPr>
          <w:rStyle w:val="StyleUnderline"/>
        </w:rPr>
        <w:t>War is a risky business, with potentially very high costs</w:t>
      </w:r>
      <w:r w:rsidRPr="00FD4A7E">
        <w:rPr>
          <w:sz w:val="16"/>
        </w:rPr>
        <w:t xml:space="preserve">. The historian Geoffrey Blainey argued in The Causes of War that </w:t>
      </w:r>
      <w:r w:rsidRPr="00FD4A7E">
        <w:rPr>
          <w:rStyle w:val="StyleUnderline"/>
        </w:rPr>
        <w:t xml:space="preserve">most </w:t>
      </w:r>
      <w:r w:rsidRPr="00356D34">
        <w:rPr>
          <w:rStyle w:val="StyleUnderline"/>
          <w:highlight w:val="green"/>
        </w:rPr>
        <w:t xml:space="preserve">wars share a </w:t>
      </w:r>
      <w:r w:rsidRPr="00356D34">
        <w:rPr>
          <w:rStyle w:val="Emphasis"/>
          <w:highlight w:val="green"/>
        </w:rPr>
        <w:t>common characteristic</w:t>
      </w:r>
      <w:r w:rsidRPr="00FD4A7E">
        <w:rPr>
          <w:rStyle w:val="StyleUnderline"/>
        </w:rPr>
        <w:t xml:space="preserve"> at their outset: </w:t>
      </w:r>
      <w:r w:rsidRPr="00356D34">
        <w:rPr>
          <w:rStyle w:val="Emphasis"/>
          <w:highlight w:val="green"/>
        </w:rPr>
        <w:t>optimism</w:t>
      </w:r>
      <w:r w:rsidRPr="00FD4A7E">
        <w:rPr>
          <w:sz w:val="16"/>
        </w:rPr>
        <w:t xml:space="preserve">. The belligerents usually start out sanguine about their odds of military success. </w:t>
      </w:r>
      <w:r w:rsidRPr="00FD4A7E">
        <w:rPr>
          <w:rStyle w:val="StyleUnderline"/>
        </w:rPr>
        <w:t>When elites</w:t>
      </w:r>
      <w:r w:rsidRPr="00FD4A7E">
        <w:rPr>
          <w:sz w:val="16"/>
        </w:rPr>
        <w:t xml:space="preserve"> on both or all sides </w:t>
      </w:r>
      <w:r w:rsidRPr="00FD4A7E">
        <w:rPr>
          <w:rStyle w:val="StyleUnderline"/>
        </w:rPr>
        <w:t>are confident, they are more willing to take the plunge</w:t>
      </w:r>
      <w:r w:rsidRPr="00FD4A7E">
        <w:rPr>
          <w:sz w:val="16"/>
        </w:rPr>
        <w:t xml:space="preserve">—and less likely to negotiate, because they think they will come out better by fighting. </w:t>
      </w:r>
      <w:r w:rsidRPr="00356D34">
        <w:rPr>
          <w:rStyle w:val="StyleUnderline"/>
          <w:highlight w:val="green"/>
        </w:rPr>
        <w:t>Peace</w:t>
      </w:r>
      <w:r w:rsidRPr="00FD4A7E">
        <w:rPr>
          <w:rStyle w:val="StyleUnderline"/>
        </w:rPr>
        <w:t xml:space="preserve">, by contrast, </w:t>
      </w:r>
      <w:r w:rsidRPr="00356D34">
        <w:rPr>
          <w:rStyle w:val="StyleUnderline"/>
          <w:highlight w:val="green"/>
        </w:rPr>
        <w:t xml:space="preserve">is served by </w:t>
      </w:r>
      <w:r w:rsidRPr="00356D34">
        <w:rPr>
          <w:rStyle w:val="Emphasis"/>
          <w:highlight w:val="green"/>
        </w:rPr>
        <w:t>pessimism</w:t>
      </w:r>
      <w:r w:rsidRPr="00FD4A7E">
        <w:rPr>
          <w:sz w:val="16"/>
        </w:rPr>
        <w:t>. Even one party’s pessimism can be helpful: that party will be more inclined to negotiate and even accept an unfavorable bargain in order to avoid war.</w:t>
      </w:r>
    </w:p>
    <w:p w14:paraId="22725F92" w14:textId="77777777" w:rsidR="006C37C0" w:rsidRPr="00FD4A7E" w:rsidRDefault="006C37C0" w:rsidP="006C37C0">
      <w:pPr>
        <w:rPr>
          <w:sz w:val="16"/>
        </w:rPr>
      </w:pPr>
      <w:r w:rsidRPr="00FD4A7E">
        <w:rPr>
          <w:sz w:val="16"/>
        </w:rPr>
        <w:t>When one side gains a sudden and pronounced advantage, however, this de-escalatory logic can break down: the optimistic side will increase its demands faster than the pessimistic side can appease. Some analysts worry that something like this could happen in U.S.-Chinese relations as a result of the new coronavirus. The United States is experiencing a moment of domestic crisis. China, some fear, might see the pandemic as playing to its advantage and be tempted to throw its military weight around in the western Pacific.</w:t>
      </w:r>
    </w:p>
    <w:p w14:paraId="18C9363D" w14:textId="77777777" w:rsidR="006C37C0" w:rsidRPr="00FD4A7E" w:rsidRDefault="006C37C0" w:rsidP="006C37C0">
      <w:pPr>
        <w:rPr>
          <w:sz w:val="16"/>
        </w:rPr>
      </w:pPr>
      <w:r w:rsidRPr="00FD4A7E">
        <w:rPr>
          <w:sz w:val="16"/>
        </w:rPr>
        <w:t xml:space="preserve">What these analysts miss is that COVID-19, the </w:t>
      </w:r>
      <w:r w:rsidRPr="00356D34">
        <w:rPr>
          <w:rStyle w:val="StyleUnderline"/>
          <w:highlight w:val="green"/>
        </w:rPr>
        <w:t>disease</w:t>
      </w:r>
      <w:r w:rsidRPr="00FD4A7E">
        <w:rPr>
          <w:sz w:val="16"/>
        </w:rPr>
        <w:t xml:space="preserve"> caused by the coronavirus, </w:t>
      </w:r>
      <w:r w:rsidRPr="00FD4A7E">
        <w:rPr>
          <w:rStyle w:val="StyleUnderline"/>
        </w:rPr>
        <w:t xml:space="preserve">is </w:t>
      </w:r>
      <w:r w:rsidRPr="00356D34">
        <w:rPr>
          <w:rStyle w:val="Emphasis"/>
          <w:highlight w:val="green"/>
        </w:rPr>
        <w:t>weaken</w:t>
      </w:r>
      <w:r w:rsidRPr="00FD4A7E">
        <w:rPr>
          <w:rStyle w:val="StyleUnderline"/>
        </w:rPr>
        <w:t xml:space="preserve">ing </w:t>
      </w:r>
      <w:r w:rsidRPr="00356D34">
        <w:rPr>
          <w:rStyle w:val="StyleUnderline"/>
          <w:highlight w:val="green"/>
        </w:rPr>
        <w:t>all</w:t>
      </w:r>
      <w:r w:rsidRPr="00FD4A7E">
        <w:rPr>
          <w:rStyle w:val="StyleUnderline"/>
        </w:rPr>
        <w:t xml:space="preserve"> of the great and middle </w:t>
      </w:r>
      <w:r w:rsidRPr="00356D34">
        <w:rPr>
          <w:rStyle w:val="StyleUnderline"/>
          <w:highlight w:val="green"/>
        </w:rPr>
        <w:t>powers</w:t>
      </w:r>
      <w:r w:rsidRPr="00FD4A7E">
        <w:rPr>
          <w:rStyle w:val="StyleUnderline"/>
        </w:rPr>
        <w:t xml:space="preserve"> more or less </w:t>
      </w:r>
      <w:r w:rsidRPr="00356D34">
        <w:rPr>
          <w:rStyle w:val="Emphasis"/>
          <w:highlight w:val="green"/>
        </w:rPr>
        <w:t>equally</w:t>
      </w:r>
      <w:r w:rsidRPr="00FD4A7E">
        <w:rPr>
          <w:rStyle w:val="StyleUnderline"/>
        </w:rPr>
        <w:t xml:space="preserve">. None is likely to gain a meaningful advantage over the others. All will have ample reason to be pessimistic about their military capabilities and their overall readiness for war. </w:t>
      </w:r>
      <w:r w:rsidRPr="00356D34">
        <w:rPr>
          <w:rStyle w:val="Emphasis"/>
          <w:highlight w:val="green"/>
        </w:rPr>
        <w:t>For</w:t>
      </w:r>
      <w:r w:rsidRPr="00FD4A7E">
        <w:rPr>
          <w:rStyle w:val="Emphasis"/>
        </w:rPr>
        <w:t xml:space="preserve"> the duration of</w:t>
      </w:r>
      <w:r w:rsidRPr="00FD4A7E">
        <w:rPr>
          <w:sz w:val="16"/>
        </w:rPr>
        <w:t xml:space="preserve"> the </w:t>
      </w:r>
      <w:r w:rsidRPr="00356D34">
        <w:rPr>
          <w:rStyle w:val="Emphasis"/>
          <w:highlight w:val="green"/>
        </w:rPr>
        <w:t>pandemic</w:t>
      </w:r>
      <w:r w:rsidRPr="00FD4A7E">
        <w:rPr>
          <w:sz w:val="16"/>
        </w:rPr>
        <w:t xml:space="preserve">, at least, and probably for years afterward, </w:t>
      </w:r>
      <w:r w:rsidRPr="00FD4A7E">
        <w:rPr>
          <w:rStyle w:val="Emphasis"/>
        </w:rPr>
        <w:t xml:space="preserve">the </w:t>
      </w:r>
      <w:r w:rsidRPr="00356D34">
        <w:rPr>
          <w:rStyle w:val="Emphasis"/>
          <w:highlight w:val="green"/>
        </w:rPr>
        <w:t>odds of a war</w:t>
      </w:r>
      <w:r w:rsidRPr="00FD4A7E">
        <w:rPr>
          <w:rStyle w:val="Emphasis"/>
        </w:rPr>
        <w:t xml:space="preserve"> between major powers will </w:t>
      </w:r>
      <w:r w:rsidRPr="00356D34">
        <w:rPr>
          <w:rStyle w:val="Emphasis"/>
          <w:highlight w:val="green"/>
        </w:rPr>
        <w:t>go down, not up</w:t>
      </w:r>
      <w:r w:rsidRPr="00FD4A7E">
        <w:rPr>
          <w:sz w:val="16"/>
        </w:rPr>
        <w:t xml:space="preserve">. </w:t>
      </w:r>
    </w:p>
    <w:p w14:paraId="7A327F99" w14:textId="77777777" w:rsidR="006C37C0" w:rsidRPr="00FD4A7E" w:rsidRDefault="006C37C0" w:rsidP="006C37C0">
      <w:pPr>
        <w:rPr>
          <w:sz w:val="16"/>
        </w:rPr>
      </w:pPr>
      <w:r w:rsidRPr="00FD4A7E">
        <w:rPr>
          <w:sz w:val="16"/>
        </w:rPr>
        <w:t>PAX EPIDEMICA?</w:t>
      </w:r>
    </w:p>
    <w:p w14:paraId="7E560EAF" w14:textId="77777777" w:rsidR="006C37C0" w:rsidRPr="00FD4A7E" w:rsidRDefault="006C37C0" w:rsidP="006C37C0">
      <w:pPr>
        <w:rPr>
          <w:sz w:val="16"/>
        </w:rPr>
      </w:pPr>
      <w:r w:rsidRPr="00FD4A7E">
        <w:rPr>
          <w:rStyle w:val="StyleUnderline"/>
        </w:rPr>
        <w:t>A</w:t>
      </w:r>
      <w:r w:rsidRPr="00FD4A7E">
        <w:rPr>
          <w:sz w:val="16"/>
        </w:rPr>
        <w:t xml:space="preserve"> cursory </w:t>
      </w:r>
      <w:r w:rsidRPr="00FD4A7E">
        <w:rPr>
          <w:rStyle w:val="StyleUnderline"/>
        </w:rPr>
        <w:t xml:space="preserve">survey of the </w:t>
      </w:r>
      <w:r w:rsidRPr="00356D34">
        <w:rPr>
          <w:rStyle w:val="StyleUnderline"/>
          <w:highlight w:val="green"/>
        </w:rPr>
        <w:t xml:space="preserve">scholarly </w:t>
      </w:r>
      <w:r w:rsidRPr="00356D34">
        <w:rPr>
          <w:rStyle w:val="Emphasis"/>
          <w:highlight w:val="green"/>
        </w:rPr>
        <w:t>lit</w:t>
      </w:r>
      <w:r w:rsidRPr="00FD4A7E">
        <w:rPr>
          <w:rStyle w:val="StyleUnderline"/>
        </w:rPr>
        <w:t>erature on war and disease</w:t>
      </w:r>
      <w:r w:rsidRPr="00FD4A7E">
        <w:rPr>
          <w:sz w:val="16"/>
        </w:rPr>
        <w:t xml:space="preserve"> appears to </w:t>
      </w:r>
      <w:r w:rsidRPr="00356D34">
        <w:rPr>
          <w:rStyle w:val="StyleUnderline"/>
          <w:highlight w:val="green"/>
        </w:rPr>
        <w:t>confirm</w:t>
      </w:r>
      <w:r w:rsidRPr="00FD4A7E">
        <w:rPr>
          <w:sz w:val="16"/>
        </w:rPr>
        <w:t xml:space="preserve"> Blainey’s </w:t>
      </w:r>
      <w:r w:rsidRPr="00FD4A7E">
        <w:rPr>
          <w:rStyle w:val="StyleUnderline"/>
        </w:rPr>
        <w:t xml:space="preserve">observation that pessimism is </w:t>
      </w:r>
      <w:r w:rsidRPr="00FD4A7E">
        <w:rPr>
          <w:rStyle w:val="Emphasis"/>
        </w:rPr>
        <w:t>conducive to peace</w:t>
      </w:r>
      <w:r w:rsidRPr="00FD4A7E">
        <w:rPr>
          <w:rStyle w:val="StyleUnderline"/>
        </w:rPr>
        <w:t>. Scholars have documented again and again how war creates permissive conditions for disease</w:t>
      </w:r>
      <w:r w:rsidRPr="00FD4A7E">
        <w:rPr>
          <w:sz w:val="16"/>
        </w:rPr>
        <w:t xml:space="preserve">—in armies as well as civilians in the fought-over territories. </w:t>
      </w:r>
      <w:r w:rsidRPr="00FD4A7E">
        <w:rPr>
          <w:rStyle w:val="StyleUnderline"/>
        </w:rPr>
        <w:t xml:space="preserve">But </w:t>
      </w:r>
      <w:r w:rsidRPr="00356D34">
        <w:rPr>
          <w:rStyle w:val="StyleUnderline"/>
          <w:highlight w:val="green"/>
        </w:rPr>
        <w:t xml:space="preserve">one </w:t>
      </w:r>
      <w:r w:rsidRPr="00356D34">
        <w:rPr>
          <w:rStyle w:val="Emphasis"/>
          <w:highlight w:val="green"/>
        </w:rPr>
        <w:t>seldom</w:t>
      </w:r>
      <w:r w:rsidRPr="00356D34">
        <w:rPr>
          <w:rStyle w:val="StyleUnderline"/>
          <w:highlight w:val="green"/>
        </w:rPr>
        <w:t xml:space="preserve"> finds </w:t>
      </w:r>
      <w:r w:rsidRPr="00356D34">
        <w:rPr>
          <w:rStyle w:val="Emphasis"/>
          <w:highlight w:val="green"/>
        </w:rPr>
        <w:t>any</w:t>
      </w:r>
      <w:r w:rsidRPr="00FD4A7E">
        <w:rPr>
          <w:rStyle w:val="StyleUnderline"/>
        </w:rPr>
        <w:t xml:space="preserve"> discussion of </w:t>
      </w:r>
      <w:r w:rsidRPr="00356D34">
        <w:rPr>
          <w:rStyle w:val="Emphasis"/>
          <w:highlight w:val="green"/>
        </w:rPr>
        <w:t>epidemics causing wars</w:t>
      </w:r>
      <w:r w:rsidRPr="00FD4A7E">
        <w:rPr>
          <w:rStyle w:val="StyleUnderline"/>
        </w:rPr>
        <w:t xml:space="preserve"> or of wars deliberately started in the middle of widespread outbreaks of infectious disease</w:t>
      </w:r>
      <w:r w:rsidRPr="00FD4A7E">
        <w:rPr>
          <w:sz w:val="16"/>
        </w:rPr>
        <w:t>. (The diseases that European colonists carried to the New World did weaken indigenous populations to the point that they were more vulnerable to conquest; in addition, some localized conflicts were fought during the influenza pandemic of 1919–21, but these were occasioned by major shifts in regional balances of power following the destruction of four empires in World War I.)</w:t>
      </w:r>
    </w:p>
    <w:p w14:paraId="467E4463" w14:textId="77777777" w:rsidR="006C37C0" w:rsidRPr="00FD4A7E" w:rsidRDefault="006C37C0" w:rsidP="006C37C0">
      <w:pPr>
        <w:rPr>
          <w:sz w:val="16"/>
        </w:rPr>
      </w:pPr>
      <w:r w:rsidRPr="00FD4A7E">
        <w:rPr>
          <w:sz w:val="16"/>
        </w:rPr>
        <w:t xml:space="preserve">That </w:t>
      </w:r>
      <w:r w:rsidRPr="00356D34">
        <w:rPr>
          <w:rStyle w:val="Emphasis"/>
          <w:highlight w:val="green"/>
        </w:rPr>
        <w:t>sickness slows</w:t>
      </w:r>
      <w:r w:rsidRPr="00FD4A7E">
        <w:rPr>
          <w:rStyle w:val="Emphasis"/>
        </w:rPr>
        <w:t xml:space="preserve"> the march to </w:t>
      </w:r>
      <w:r w:rsidRPr="00356D34">
        <w:rPr>
          <w:rStyle w:val="Emphasis"/>
          <w:highlight w:val="green"/>
        </w:rPr>
        <w:t>war</w:t>
      </w:r>
      <w:r w:rsidRPr="00FD4A7E">
        <w:rPr>
          <w:sz w:val="16"/>
        </w:rPr>
        <w:t xml:space="preserve"> is partly </w:t>
      </w:r>
      <w:r w:rsidRPr="00356D34">
        <w:rPr>
          <w:rStyle w:val="StyleUnderline"/>
          <w:highlight w:val="green"/>
        </w:rPr>
        <w:t>due to the fact</w:t>
      </w:r>
      <w:r w:rsidRPr="00FD4A7E">
        <w:rPr>
          <w:rStyle w:val="StyleUnderline"/>
        </w:rPr>
        <w:t xml:space="preserve"> that </w:t>
      </w:r>
      <w:r w:rsidRPr="00356D34">
        <w:rPr>
          <w:rStyle w:val="Emphasis"/>
          <w:highlight w:val="green"/>
        </w:rPr>
        <w:t>war depends on people</w:t>
      </w:r>
      <w:r w:rsidRPr="00356D34">
        <w:rPr>
          <w:rStyle w:val="StyleUnderline"/>
          <w:highlight w:val="green"/>
        </w:rPr>
        <w:t>. When</w:t>
      </w:r>
      <w:r w:rsidRPr="00FD4A7E">
        <w:rPr>
          <w:rStyle w:val="StyleUnderline"/>
        </w:rPr>
        <w:t xml:space="preserve"> people fall </w:t>
      </w:r>
      <w:r w:rsidRPr="00356D34">
        <w:rPr>
          <w:rStyle w:val="StyleUnderline"/>
          <w:highlight w:val="green"/>
        </w:rPr>
        <w:t>ill, they can’t</w:t>
      </w:r>
      <w:r w:rsidRPr="00FD4A7E">
        <w:rPr>
          <w:rStyle w:val="StyleUnderline"/>
        </w:rPr>
        <w:t xml:space="preserve"> be counted on to </w:t>
      </w:r>
      <w:r w:rsidRPr="00356D34">
        <w:rPr>
          <w:rStyle w:val="StyleUnderline"/>
          <w:highlight w:val="green"/>
        </w:rPr>
        <w:t>perform</w:t>
      </w:r>
      <w:r w:rsidRPr="00FD4A7E">
        <w:rPr>
          <w:rStyle w:val="StyleUnderline"/>
        </w:rPr>
        <w:t xml:space="preserve"> well </w:t>
      </w:r>
      <w:r w:rsidRPr="00356D34">
        <w:rPr>
          <w:rStyle w:val="StyleUnderline"/>
          <w:highlight w:val="green"/>
        </w:rPr>
        <w:t>in combat</w:t>
      </w:r>
      <w:r w:rsidRPr="00FD4A7E">
        <w:rPr>
          <w:sz w:val="16"/>
        </w:rPr>
        <w:t xml:space="preserve">. Military medicine made enormous strides in the years leading up to World War I, prior to which armies suffered higher numbers of casualties from disease than from combat. But </w:t>
      </w:r>
      <w:r w:rsidRPr="00FD4A7E">
        <w:rPr>
          <w:rStyle w:val="StyleUnderline"/>
        </w:rPr>
        <w:t>pandemics</w:t>
      </w:r>
      <w:r w:rsidRPr="00FD4A7E">
        <w:rPr>
          <w:sz w:val="16"/>
        </w:rPr>
        <w:t xml:space="preserve"> still </w:t>
      </w:r>
      <w:r w:rsidRPr="00FD4A7E">
        <w:rPr>
          <w:rStyle w:val="StyleUnderline"/>
        </w:rPr>
        <w:t>threaten military units</w:t>
      </w:r>
      <w:r w:rsidRPr="00FD4A7E">
        <w:rPr>
          <w:sz w:val="16"/>
        </w:rPr>
        <w:t>, as those onboard U.S. and French aircraft carriers, hundreds of whom tested positive for COVID-19, know well. Sailors and soldiers in the field are among the most vulnerable because they are packed together. But even airmen are at risk, since they must take refuge from air attacks in bunkers, where the virus could also spread rapidly.</w:t>
      </w:r>
    </w:p>
    <w:p w14:paraId="75126AB2" w14:textId="77777777" w:rsidR="006C37C0" w:rsidRPr="00FD4A7E" w:rsidRDefault="006C37C0" w:rsidP="006C37C0">
      <w:pPr>
        <w:rPr>
          <w:sz w:val="16"/>
        </w:rPr>
      </w:pPr>
      <w:r w:rsidRPr="00FD4A7E">
        <w:rPr>
          <w:rStyle w:val="StyleUnderline"/>
        </w:rPr>
        <w:t>Ground campaigns</w:t>
      </w:r>
      <w:r w:rsidRPr="00FD4A7E">
        <w:rPr>
          <w:sz w:val="16"/>
        </w:rPr>
        <w:t xml:space="preserve"> in urban areas </w:t>
      </w:r>
      <w:r w:rsidRPr="00FD4A7E">
        <w:rPr>
          <w:rStyle w:val="StyleUnderline"/>
        </w:rPr>
        <w:t>pose</w:t>
      </w:r>
      <w:r w:rsidRPr="00FD4A7E">
        <w:rPr>
          <w:sz w:val="16"/>
        </w:rPr>
        <w:t xml:space="preserve"> still </w:t>
      </w:r>
      <w:r w:rsidRPr="00FD4A7E">
        <w:rPr>
          <w:rStyle w:val="StyleUnderline"/>
        </w:rPr>
        <w:t>greater dangers in pandemic times</w:t>
      </w:r>
      <w:r w:rsidRPr="00FD4A7E">
        <w:rPr>
          <w:sz w:val="16"/>
        </w:rPr>
        <w:t xml:space="preserve">. Much recent ground combat has been in cities in poor countries with few or no public health resources, environments highly favorable to illness. Ground combat also usually produces prisoners, any of whom can be infected. A vaccine may eventually solve these problems, but an abundance of caution is likely to persist for some time after it comes into use. </w:t>
      </w:r>
    </w:p>
    <w:p w14:paraId="5E941B9C" w14:textId="77777777" w:rsidR="006C37C0" w:rsidRDefault="006C37C0" w:rsidP="006C37C0">
      <w:pPr>
        <w:rPr>
          <w:sz w:val="16"/>
        </w:rPr>
      </w:pPr>
      <w:r w:rsidRPr="00FD4A7E">
        <w:rPr>
          <w:rStyle w:val="StyleUnderline"/>
        </w:rPr>
        <w:t xml:space="preserve">The </w:t>
      </w:r>
      <w:r w:rsidRPr="006368AA">
        <w:rPr>
          <w:rStyle w:val="StyleUnderline"/>
        </w:rPr>
        <w:t xml:space="preserve">most important reason disease inhibits war is </w:t>
      </w:r>
      <w:r w:rsidRPr="006368AA">
        <w:rPr>
          <w:rStyle w:val="Emphasis"/>
        </w:rPr>
        <w:t>economic</w:t>
      </w:r>
      <w:r w:rsidRPr="00FD4A7E">
        <w:rPr>
          <w:rStyle w:val="StyleUnderline"/>
        </w:rPr>
        <w:t xml:space="preserve">. Major </w:t>
      </w:r>
      <w:r w:rsidRPr="00356D34">
        <w:rPr>
          <w:rStyle w:val="StyleUnderline"/>
          <w:highlight w:val="green"/>
        </w:rPr>
        <w:t xml:space="preserve">outbreaks </w:t>
      </w:r>
      <w:r w:rsidRPr="00356D34">
        <w:rPr>
          <w:rStyle w:val="Emphasis"/>
          <w:highlight w:val="green"/>
        </w:rPr>
        <w:t>damage</w:t>
      </w:r>
      <w:r w:rsidRPr="006368AA">
        <w:rPr>
          <w:rStyle w:val="Emphasis"/>
        </w:rPr>
        <w:t xml:space="preserve"> national </w:t>
      </w:r>
      <w:r w:rsidRPr="00356D34">
        <w:rPr>
          <w:rStyle w:val="Emphasis"/>
          <w:highlight w:val="green"/>
        </w:rPr>
        <w:t>economies</w:t>
      </w:r>
      <w:r w:rsidRPr="006368AA">
        <w:rPr>
          <w:rStyle w:val="StyleUnderline"/>
        </w:rPr>
        <w:t>,</w:t>
      </w:r>
      <w:r w:rsidRPr="00FD4A7E">
        <w:rPr>
          <w:rStyle w:val="StyleUnderline"/>
        </w:rPr>
        <w:t xml:space="preserve"> which are </w:t>
      </w:r>
      <w:r w:rsidRPr="00356D34">
        <w:rPr>
          <w:rStyle w:val="StyleUnderline"/>
          <w:highlight w:val="green"/>
        </w:rPr>
        <w:t xml:space="preserve">the </w:t>
      </w:r>
      <w:r w:rsidRPr="00356D34">
        <w:rPr>
          <w:rStyle w:val="Emphasis"/>
          <w:highlight w:val="green"/>
        </w:rPr>
        <w:t>source</w:t>
      </w:r>
      <w:r w:rsidRPr="00356D34">
        <w:rPr>
          <w:rStyle w:val="StyleUnderline"/>
          <w:highlight w:val="green"/>
        </w:rPr>
        <w:t xml:space="preserve"> of</w:t>
      </w:r>
      <w:r w:rsidRPr="00FD4A7E">
        <w:rPr>
          <w:rStyle w:val="StyleUnderline"/>
        </w:rPr>
        <w:t xml:space="preserve"> military </w:t>
      </w:r>
      <w:r w:rsidRPr="00356D34">
        <w:rPr>
          <w:rStyle w:val="StyleUnderline"/>
          <w:highlight w:val="green"/>
        </w:rPr>
        <w:t>power</w:t>
      </w:r>
      <w:r w:rsidRPr="00FD4A7E">
        <w:rPr>
          <w:sz w:val="16"/>
        </w:rPr>
        <w:t xml:space="preserve">. COVID-19 is a pandemic—by definition a worldwide phenomenon. </w:t>
      </w:r>
      <w:r w:rsidRPr="00FD4A7E">
        <w:rPr>
          <w:rStyle w:val="StyleUnderline"/>
        </w:rPr>
        <w:t xml:space="preserve">All great and middle powers appear to be adversely affected, and all have </w:t>
      </w:r>
      <w:r w:rsidRPr="00FD4A7E">
        <w:rPr>
          <w:rStyle w:val="Emphasis"/>
        </w:rPr>
        <w:t>reason to be pessimistic about their military prospects</w:t>
      </w:r>
      <w:r w:rsidRPr="00FD4A7E">
        <w:rPr>
          <w:sz w:val="16"/>
        </w:rPr>
        <w:t>. Their economies are shrinking fast, and there is great uncertainty about when and how quickly they will start growing again.</w:t>
      </w:r>
    </w:p>
    <w:p w14:paraId="72F40DB4" w14:textId="77777777" w:rsidR="006C37C0" w:rsidRDefault="006C37C0" w:rsidP="006C37C0">
      <w:pPr>
        <w:tabs>
          <w:tab w:val="left" w:pos="3542"/>
        </w:tabs>
      </w:pPr>
    </w:p>
    <w:p w14:paraId="17BEB106" w14:textId="77777777" w:rsidR="006C37C0" w:rsidRPr="00741E31" w:rsidRDefault="006C37C0" w:rsidP="006C37C0">
      <w:pPr>
        <w:pStyle w:val="Heading3"/>
        <w:rPr>
          <w:rStyle w:val="Style13ptBold"/>
          <w:b/>
          <w:bCs w:val="0"/>
        </w:rPr>
      </w:pPr>
      <w:r>
        <w:rPr/>
        <w:t>1NC---AT: ABR !</w:t>
      </w:r>
    </w:p>
    <w:p w14:paraId="0999E5C3" w14:textId="77777777" w:rsidR="006C37C0" w:rsidRDefault="006C37C0" w:rsidP="006C37C0">
      <w:pPr>
        <w:pStyle w:val="Heading4"/>
      </w:pPr>
      <w:r>
        <w:rPr/>
        <w:t>No impact</w:t>
      </w:r>
    </w:p>
    <w:p w14:paraId="70100E41" w14:textId="77777777" w:rsidR="006C37C0" w:rsidRPr="00A04624" w:rsidRDefault="006C37C0" w:rsidP="006C37C0">
      <w:r>
        <w:rPr/>
        <w:t>---</w:t>
      </w:r>
      <w:r w:rsidRPr="00A04624">
        <w:rPr/>
        <w:t>Note: AMR is antimicrobial resistance – it’s an umbrella term that includes antibiotic resistance, as well as other microbes (Parasites, viruses, and fungi)</w:t>
      </w:r>
    </w:p>
    <w:p w14:paraId="32FFB818" w14:textId="77777777" w:rsidR="006C37C0" w:rsidRDefault="006C37C0" w:rsidP="006C37C0">
      <w:r w:rsidRPr="00C8246A">
        <w:rPr/>
        <w:t>Baquero 21</w:t>
      </w:r>
      <w:r>
        <w:rPr/>
        <w:t xml:space="preserve"> --- Fernando Baquero, Division of Microbial Biology and Evolution, EcoEvoBioma Lab, Department of Microbiology, Ramón y Cajal University Hospital, Ramón y Cajal Institute for Health Research (IRYCIS) and Network Center for Research in Epidemiology and Public Health (CIBERESP). Spain, “Threats of antibiotic resistance: an obliged reappraisal”, Int Microbiol, May 2021, https://www.ncbi.nlm.nih.gov/pmc/articles/PMC8141826/</w:t>
      </w:r>
    </w:p>
    <w:p w14:paraId="17463A87" w14:textId="77777777" w:rsidR="006C37C0" w:rsidRPr="00584965" w:rsidRDefault="006C37C0" w:rsidP="006C37C0">
      <w:pPr>
        <w:rPr>
          <w:sz w:val="16"/>
        </w:rPr>
      </w:pPr>
      <w:r w:rsidRPr="00584965">
        <w:rPr>
          <w:rStyle w:val="StyleUnderline"/>
        </w:rPr>
        <w:t>Fear in antibiotic resistance has been amplified</w:t>
      </w:r>
      <w:r w:rsidRPr="00584965">
        <w:rPr>
          <w:sz w:val="16"/>
        </w:rPr>
        <w:t xml:space="preserve"> by the news in the media, worldwide known as passionate apocalyptic lovers. An indicative random selection of press titles is: “Antibiotic apocalypse: doctors sound alarm over drug resistance (The Guardian), “Antibiotic apocalypse warning” (BBC News Health), “Antibiotic resistance could be much worse than EBOLA” (Yorkshire Post). But not only the media, also serious institutions and journals: “Return to a pre-antibiotic era?” (The World Academy of Sciences), “</w:t>
      </w:r>
      <w:r w:rsidRPr="00584965">
        <w:rPr>
          <w:rStyle w:val="Emphasis"/>
        </w:rPr>
        <w:t>A return to the pre-antimicrobial era?</w:t>
      </w:r>
      <w:r w:rsidRPr="00584965">
        <w:rPr>
          <w:sz w:val="16"/>
        </w:rPr>
        <w:t xml:space="preserve"> (Science). “</w:t>
      </w:r>
      <w:r w:rsidRPr="00584965">
        <w:rPr>
          <w:rStyle w:val="StyleUnderline"/>
        </w:rPr>
        <w:t>War against superbugs</w:t>
      </w:r>
      <w:r w:rsidRPr="00584965">
        <w:rPr>
          <w:sz w:val="16"/>
        </w:rPr>
        <w:t>” is a metaphor also forming part of this catastrophe discourse, which has been analyzed both in its rhetorical form, and in the implicit political, and professional function (Nerlich 2009). Metaphors used by the media are easily understood, but the resulting understanding can be deeply biased (Brossard 2013). Scientific communication is frequently obliged to a distortive simplification (Ortín and Uranga 2021), which in alliance with our innate human attraction for tragedy produce apocalyptic mental “monsters” (Francisco de Goya dixit).</w:t>
      </w:r>
    </w:p>
    <w:p w14:paraId="7C3FFD4B" w14:textId="77777777" w:rsidR="006C37C0" w:rsidRPr="00584965" w:rsidRDefault="006C37C0" w:rsidP="006C37C0">
      <w:pPr>
        <w:rPr>
          <w:sz w:val="16"/>
          <w:szCs w:val="16"/>
        </w:rPr>
      </w:pPr>
      <w:r w:rsidRPr="00584965">
        <w:rPr>
          <w:sz w:val="16"/>
          <w:szCs w:val="16"/>
        </w:rPr>
        <w:t>The biased contribution of susceptibility testing, etiological attribution, and metagenomics</w:t>
      </w:r>
    </w:p>
    <w:p w14:paraId="3DE5258D" w14:textId="77777777" w:rsidR="006C37C0" w:rsidRPr="00584965" w:rsidRDefault="006C37C0" w:rsidP="006C37C0">
      <w:pPr>
        <w:rPr>
          <w:sz w:val="16"/>
        </w:rPr>
      </w:pPr>
      <w:r w:rsidRPr="00584965">
        <w:rPr>
          <w:rStyle w:val="StyleUnderline"/>
        </w:rPr>
        <w:t xml:space="preserve">A main </w:t>
      </w:r>
      <w:r w:rsidRPr="00356D34">
        <w:rPr>
          <w:rStyle w:val="StyleUnderline"/>
          <w:highlight w:val="green"/>
        </w:rPr>
        <w:t>problem for the</w:t>
      </w:r>
      <w:r w:rsidRPr="00584965">
        <w:rPr>
          <w:rStyle w:val="StyleUnderline"/>
        </w:rPr>
        <w:t xml:space="preserve"> objective </w:t>
      </w:r>
      <w:r w:rsidRPr="00356D34">
        <w:rPr>
          <w:rStyle w:val="StyleUnderline"/>
          <w:highlight w:val="green"/>
        </w:rPr>
        <w:t>estimation of</w:t>
      </w:r>
      <w:r w:rsidRPr="00584965">
        <w:rPr>
          <w:rStyle w:val="StyleUnderline"/>
        </w:rPr>
        <w:t xml:space="preserve"> the </w:t>
      </w:r>
      <w:r w:rsidRPr="00356D34">
        <w:rPr>
          <w:rStyle w:val="StyleUnderline"/>
          <w:highlight w:val="green"/>
        </w:rPr>
        <w:t xml:space="preserve">consequences </w:t>
      </w:r>
      <w:r w:rsidRPr="00BC44FD">
        <w:rPr>
          <w:rStyle w:val="StyleUnderline"/>
        </w:rPr>
        <w:t>of</w:t>
      </w:r>
      <w:r w:rsidRPr="00584965">
        <w:rPr>
          <w:rStyle w:val="StyleUnderline"/>
        </w:rPr>
        <w:t xml:space="preserve"> a biological phenomenon </w:t>
      </w:r>
      <w:r w:rsidRPr="00356D34">
        <w:rPr>
          <w:rStyle w:val="StyleUnderline"/>
          <w:highlight w:val="green"/>
        </w:rPr>
        <w:t>is the</w:t>
      </w:r>
      <w:r w:rsidRPr="00584965">
        <w:rPr>
          <w:rStyle w:val="StyleUnderline"/>
        </w:rPr>
        <w:t xml:space="preserve"> accurateness of the methods measuring the biological parameters and </w:t>
      </w:r>
      <w:r w:rsidRPr="00356D34">
        <w:rPr>
          <w:rStyle w:val="StyleUnderline"/>
          <w:highlight w:val="green"/>
        </w:rPr>
        <w:t>criteria used to define the</w:t>
      </w:r>
      <w:r w:rsidRPr="00584965">
        <w:rPr>
          <w:sz w:val="16"/>
        </w:rPr>
        <w:t xml:space="preserve"> qualities of the </w:t>
      </w:r>
      <w:r w:rsidRPr="00356D34">
        <w:rPr>
          <w:rStyle w:val="StyleUnderline"/>
          <w:highlight w:val="green"/>
        </w:rPr>
        <w:t>system</w:t>
      </w:r>
      <w:r w:rsidRPr="00584965">
        <w:rPr>
          <w:sz w:val="16"/>
        </w:rPr>
        <w:t xml:space="preserve">. Clearly, the burden of antibiotic resistance is estimated according to the definition of “resistance”. In vitro susceptibility testing provides “minimal inhibitory concentrations” (MICs), that, in practice, have been frequently taken as the single parameter for classifying a bacterial isolate into the “resistant” category. If the MIC is over a critical breakpoint, the organism is resistant. Therefore, the lower breakpoint, the higher the proportion of resistant strains in the species, and the feeling of “untreatable” bug. Of course, the advantage of establishing low breakpoints is to detect “first mutational steps” in the evolution of resistance, eventually preventing clinical resistance (Baquero 2001). But tagging such strains as resistant ones might have perverse consequences in the treatment of infections. </w:t>
      </w:r>
      <w:r w:rsidRPr="00BC44FD">
        <w:rPr>
          <w:rStyle w:val="StyleUnderline"/>
        </w:rPr>
        <w:t xml:space="preserve">In most cases </w:t>
      </w:r>
      <w:r w:rsidRPr="00356D34">
        <w:rPr>
          <w:rStyle w:val="StyleUnderline"/>
          <w:highlight w:val="green"/>
        </w:rPr>
        <w:t>infections caused by</w:t>
      </w:r>
      <w:r w:rsidRPr="00584965">
        <w:rPr>
          <w:rStyle w:val="StyleUnderline"/>
        </w:rPr>
        <w:t xml:space="preserve"> low-level </w:t>
      </w:r>
      <w:r w:rsidRPr="00356D34">
        <w:rPr>
          <w:rStyle w:val="StyleUnderline"/>
          <w:highlight w:val="green"/>
        </w:rPr>
        <w:t xml:space="preserve">resistant bacteria can be </w:t>
      </w:r>
      <w:r w:rsidRPr="00356D34">
        <w:rPr>
          <w:rStyle w:val="Emphasis"/>
          <w:highlight w:val="green"/>
        </w:rPr>
        <w:t>successfully treated</w:t>
      </w:r>
      <w:r w:rsidRPr="00584965">
        <w:rPr>
          <w:sz w:val="16"/>
        </w:rPr>
        <w:t xml:space="preserve"> with the antibiotic-in-case, and that obliged the international susceptibility testing agencies to “raise the breakpoint” to allow the use of the drug; typically, that has occurred for penicillins in Streptococcus pneumoniae with PBP mutations, or for carbapenems in Escherichia coli harboring carbapenemases.</w:t>
      </w:r>
    </w:p>
    <w:p w14:paraId="1ADE5D14" w14:textId="77777777" w:rsidR="006C37C0" w:rsidRPr="00584965" w:rsidRDefault="006C37C0" w:rsidP="006C37C0">
      <w:pPr>
        <w:rPr>
          <w:sz w:val="16"/>
        </w:rPr>
      </w:pPr>
      <w:r w:rsidRPr="00584965">
        <w:rPr>
          <w:rStyle w:val="StyleUnderline"/>
        </w:rPr>
        <w:t>A second problem was the common confusion</w:t>
      </w:r>
      <w:r w:rsidRPr="00584965">
        <w:rPr>
          <w:sz w:val="16"/>
        </w:rPr>
        <w:t xml:space="preserve"> (mostly for clinicians) </w:t>
      </w:r>
      <w:r w:rsidRPr="00584965">
        <w:rPr>
          <w:rStyle w:val="StyleUnderline"/>
        </w:rPr>
        <w:t>between acquired resistance and natural</w:t>
      </w:r>
      <w:r w:rsidRPr="00584965">
        <w:rPr>
          <w:sz w:val="16"/>
        </w:rPr>
        <w:t xml:space="preserve"> antibiotic </w:t>
      </w:r>
      <w:r w:rsidRPr="00584965">
        <w:rPr>
          <w:rStyle w:val="StyleUnderline"/>
        </w:rPr>
        <w:t xml:space="preserve">resistance. </w:t>
      </w:r>
      <w:r w:rsidRPr="00356D34">
        <w:rPr>
          <w:rStyle w:val="StyleUnderline"/>
          <w:highlight w:val="green"/>
        </w:rPr>
        <w:t>Many</w:t>
      </w:r>
      <w:r w:rsidRPr="00584965">
        <w:rPr>
          <w:rStyle w:val="StyleUnderline"/>
        </w:rPr>
        <w:t xml:space="preserve"> opportunistic non-commensal </w:t>
      </w:r>
      <w:r w:rsidRPr="00356D34">
        <w:rPr>
          <w:rStyle w:val="StyleUnderline"/>
          <w:highlight w:val="green"/>
        </w:rPr>
        <w:t>pathogens are</w:t>
      </w:r>
      <w:r w:rsidRPr="00584965">
        <w:rPr>
          <w:rStyle w:val="StyleUnderline"/>
        </w:rPr>
        <w:t xml:space="preserve"> intrinsically </w:t>
      </w:r>
      <w:r w:rsidRPr="00356D34">
        <w:rPr>
          <w:rStyle w:val="StyleUnderline"/>
          <w:highlight w:val="green"/>
        </w:rPr>
        <w:t>resistant</w:t>
      </w:r>
      <w:r w:rsidRPr="00584965">
        <w:rPr>
          <w:rStyle w:val="StyleUnderline"/>
        </w:rPr>
        <w:t xml:space="preserve"> to antibiotics</w:t>
      </w:r>
      <w:r w:rsidRPr="00584965">
        <w:rPr>
          <w:sz w:val="16"/>
        </w:rPr>
        <w:t xml:space="preserve">, </w:t>
      </w:r>
      <w:r w:rsidRPr="00584965">
        <w:rPr>
          <w:rStyle w:val="StyleUnderline"/>
        </w:rPr>
        <w:t>but</w:t>
      </w:r>
      <w:r w:rsidRPr="00584965">
        <w:rPr>
          <w:sz w:val="16"/>
        </w:rPr>
        <w:t xml:space="preserve">, when they were listed among harmful human organisms, the feeling was that “antibiotic resistance” was widespread. In fact, </w:t>
      </w:r>
      <w:r w:rsidRPr="00584965">
        <w:rPr>
          <w:rStyle w:val="StyleUnderline"/>
        </w:rPr>
        <w:t xml:space="preserve">in most cases these organisms </w:t>
      </w:r>
      <w:r w:rsidRPr="00356D34">
        <w:rPr>
          <w:rStyle w:val="StyleUnderline"/>
          <w:highlight w:val="green"/>
        </w:rPr>
        <w:t xml:space="preserve">have a </w:t>
      </w:r>
      <w:r w:rsidRPr="00356D34">
        <w:rPr>
          <w:rStyle w:val="Emphasis"/>
          <w:highlight w:val="green"/>
        </w:rPr>
        <w:t>low pathogenicity for patients</w:t>
      </w:r>
      <w:r w:rsidRPr="00584965">
        <w:rPr>
          <w:sz w:val="16"/>
        </w:rPr>
        <w:t xml:space="preserve"> </w:t>
      </w:r>
      <w:r w:rsidRPr="00584965">
        <w:rPr>
          <w:rStyle w:val="StyleUnderline"/>
        </w:rPr>
        <w:t>but can be found in human mucosa</w:t>
      </w:r>
      <w:r w:rsidRPr="00584965">
        <w:rPr>
          <w:sz w:val="16"/>
        </w:rPr>
        <w:t xml:space="preserve">, particularly in intensive care units where environmental members of the orders Pseudomonadales, Flavobacteriales, or Enterobacterales are present in water systems, not only from built environments (as sinks), but also medical equipment, as ventilators. </w:t>
      </w:r>
      <w:r w:rsidRPr="00584965">
        <w:rPr>
          <w:rStyle w:val="StyleUnderline"/>
        </w:rPr>
        <w:t>The detection of these organisms in clinical samples is frequently a poor</w:t>
      </w:r>
      <w:r w:rsidRPr="00584965">
        <w:rPr>
          <w:sz w:val="16"/>
        </w:rPr>
        <w:t xml:space="preserve"> etiological </w:t>
      </w:r>
      <w:r w:rsidRPr="00584965">
        <w:rPr>
          <w:rStyle w:val="StyleUnderline"/>
        </w:rPr>
        <w:t>value,</w:t>
      </w:r>
      <w:r w:rsidRPr="00584965">
        <w:rPr>
          <w:sz w:val="16"/>
        </w:rPr>
        <w:t xml:space="preserve"> but the alerted clinician might consider these (frequently intrinsically resistant) organisms at the time of therapy, increasing the awareness of “antibiotic resistance.”</w:t>
      </w:r>
    </w:p>
    <w:p w14:paraId="5FA58D59" w14:textId="77777777" w:rsidR="006C37C0" w:rsidRPr="00584965" w:rsidRDefault="006C37C0" w:rsidP="006C37C0">
      <w:pPr>
        <w:rPr>
          <w:sz w:val="14"/>
        </w:rPr>
      </w:pPr>
      <w:r w:rsidRPr="00584965">
        <w:rPr>
          <w:rStyle w:val="Emphasis"/>
        </w:rPr>
        <w:t>Finally</w:t>
      </w:r>
      <w:r w:rsidRPr="00584965">
        <w:rPr>
          <w:sz w:val="14"/>
        </w:rPr>
        <w:t xml:space="preserve">, </w:t>
      </w:r>
      <w:r w:rsidRPr="00584965">
        <w:rPr>
          <w:rStyle w:val="StyleUnderline"/>
        </w:rPr>
        <w:t>the recent boom of microbial metagenomics has contributed to overstate the perception of a widespread antibiotic resistance, listing a number of resistance genes</w:t>
      </w:r>
      <w:r w:rsidRPr="00584965">
        <w:rPr>
          <w:sz w:val="14"/>
        </w:rPr>
        <w:t xml:space="preserve"> (genes whose loss increase susceptibility) probably </w:t>
      </w:r>
      <w:r w:rsidRPr="00584965">
        <w:rPr>
          <w:rStyle w:val="StyleUnderline"/>
        </w:rPr>
        <w:t>approaching 10,000</w:t>
      </w:r>
      <w:r w:rsidRPr="00584965">
        <w:rPr>
          <w:sz w:val="14"/>
        </w:rPr>
        <w:t xml:space="preserve"> in currently available curated databases. The ensemble of resistance genes in a microbiome is the “resistome,” accurately detectable by targeted capture metagenomics (Lanza et al. 2018). </w:t>
      </w:r>
      <w:r w:rsidRPr="00584965">
        <w:rPr>
          <w:rStyle w:val="StyleUnderline"/>
        </w:rPr>
        <w:t xml:space="preserve">But resistance genes are simply </w:t>
      </w:r>
      <w:r w:rsidRPr="00584965">
        <w:rPr>
          <w:rStyle w:val="Emphasis"/>
        </w:rPr>
        <w:t>everywhere</w:t>
      </w:r>
      <w:r w:rsidRPr="00584965">
        <w:rPr>
          <w:sz w:val="14"/>
        </w:rPr>
        <w:t xml:space="preserve"> </w:t>
      </w:r>
      <w:r w:rsidRPr="00584965">
        <w:rPr>
          <w:rStyle w:val="StyleUnderline"/>
        </w:rPr>
        <w:t xml:space="preserve">and have been there for </w:t>
      </w:r>
      <w:r w:rsidRPr="00584965">
        <w:rPr>
          <w:rStyle w:val="Emphasis"/>
        </w:rPr>
        <w:t xml:space="preserve">thousands of millions of years. </w:t>
      </w:r>
      <w:r w:rsidRPr="00584965">
        <w:rPr>
          <w:rStyle w:val="StyleUnderline"/>
        </w:rPr>
        <w:t>The equivocal concept is “a bacterial organism carrying a resistance gene is a resistant organism.” The question is not “what is a resistance gene?” but “what is a resistance gene imposing a risk for therapy and public health?”</w:t>
      </w:r>
      <w:r w:rsidRPr="00584965">
        <w:rPr>
          <w:sz w:val="14"/>
        </w:rPr>
        <w:t xml:space="preserve"> (Martínez et al. 2015).</w:t>
      </w:r>
    </w:p>
    <w:p w14:paraId="6D2C7B4D" w14:textId="77777777" w:rsidR="006C37C0" w:rsidRPr="00584965" w:rsidRDefault="006C37C0" w:rsidP="006C37C0">
      <w:pPr>
        <w:rPr>
          <w:sz w:val="16"/>
          <w:szCs w:val="16"/>
        </w:rPr>
      </w:pPr>
      <w:r w:rsidRPr="00584965">
        <w:rPr>
          <w:sz w:val="16"/>
          <w:szCs w:val="16"/>
        </w:rPr>
        <w:t>Back to the pre-antibiotic era?</w:t>
      </w:r>
    </w:p>
    <w:p w14:paraId="5E832F5C" w14:textId="77777777" w:rsidR="006C37C0" w:rsidRPr="00584965" w:rsidRDefault="006C37C0" w:rsidP="006C37C0">
      <w:pPr>
        <w:rPr>
          <w:rStyle w:val="StyleUnderline"/>
        </w:rPr>
      </w:pPr>
      <w:r w:rsidRPr="00BC44FD">
        <w:rPr>
          <w:sz w:val="16"/>
        </w:rPr>
        <w:t xml:space="preserve">This statement is simply an over exaggeration. History never comes back again, and </w:t>
      </w:r>
      <w:r w:rsidRPr="00356D34">
        <w:rPr>
          <w:rStyle w:val="Emphasis"/>
          <w:highlight w:val="green"/>
        </w:rPr>
        <w:t>we will never be back in the dark ages</w:t>
      </w:r>
      <w:r w:rsidRPr="00584965">
        <w:rPr>
          <w:rStyle w:val="Emphasis"/>
        </w:rPr>
        <w:t xml:space="preserve"> of deadly infections</w:t>
      </w:r>
      <w:r w:rsidRPr="00BC44FD">
        <w:rPr>
          <w:sz w:val="16"/>
        </w:rPr>
        <w:t xml:space="preserve">. </w:t>
      </w:r>
      <w:r w:rsidRPr="00584965">
        <w:rPr>
          <w:rStyle w:val="StyleUnderline"/>
        </w:rPr>
        <w:t>Not only antibiotics are responsible for the decline in infectious diseases</w:t>
      </w:r>
      <w:r w:rsidRPr="00BC44FD">
        <w:rPr>
          <w:sz w:val="16"/>
        </w:rPr>
        <w:t xml:space="preserve">. In fact, </w:t>
      </w:r>
      <w:r w:rsidRPr="00BC44FD">
        <w:rPr>
          <w:rStyle w:val="StyleUnderline"/>
        </w:rPr>
        <w:t>infectious diseases started declining</w:t>
      </w:r>
      <w:r w:rsidRPr="00BC44FD">
        <w:rPr>
          <w:sz w:val="16"/>
        </w:rPr>
        <w:t xml:space="preserve"> </w:t>
      </w:r>
      <w:r w:rsidRPr="00BC44FD">
        <w:rPr>
          <w:rStyle w:val="Emphasis"/>
        </w:rPr>
        <w:t>much before the discovery of antimicrobial agents</w:t>
      </w:r>
      <w:r w:rsidRPr="00BC44FD">
        <w:rPr>
          <w:sz w:val="16"/>
        </w:rPr>
        <w:t xml:space="preserve">, because of the progress of hygiene-ecology and social welfare (McKeown 2016). On the other hand, except in rare cases of organisms producing deadly poisoning toxins, bacteria “start a pathogenic process” that is generally amplified by the reactive host pathophysiology, as in the case of potentially deadly processes (septic shock) following the immunological recognition of molecules present in bacterial envelopes, as lipopolysaccharides or teichoic acids, without any microbial active intervention. </w:t>
      </w:r>
      <w:r w:rsidRPr="00356D34">
        <w:rPr>
          <w:rStyle w:val="StyleUnderline"/>
          <w:highlight w:val="green"/>
        </w:rPr>
        <w:t>Progresses in medicine are able to control</w:t>
      </w:r>
      <w:r w:rsidRPr="00584965">
        <w:rPr>
          <w:rStyle w:val="StyleUnderline"/>
        </w:rPr>
        <w:t xml:space="preserve"> in our days most of </w:t>
      </w:r>
      <w:r w:rsidRPr="00356D34">
        <w:rPr>
          <w:rStyle w:val="StyleUnderline"/>
          <w:highlight w:val="green"/>
        </w:rPr>
        <w:t>these</w:t>
      </w:r>
      <w:r w:rsidRPr="00584965">
        <w:rPr>
          <w:rStyle w:val="StyleUnderline"/>
        </w:rPr>
        <w:t xml:space="preserve"> host </w:t>
      </w:r>
      <w:r w:rsidRPr="00356D34">
        <w:rPr>
          <w:rStyle w:val="StyleUnderline"/>
          <w:highlight w:val="green"/>
        </w:rPr>
        <w:t>processes</w:t>
      </w:r>
      <w:r w:rsidRPr="00BC44FD">
        <w:rPr>
          <w:sz w:val="16"/>
        </w:rPr>
        <w:t xml:space="preserve">. In fact, </w:t>
      </w:r>
      <w:r w:rsidRPr="00584965">
        <w:rPr>
          <w:rStyle w:val="StyleUnderline"/>
        </w:rPr>
        <w:t xml:space="preserve">many </w:t>
      </w:r>
      <w:r w:rsidRPr="00356D34">
        <w:rPr>
          <w:rStyle w:val="StyleUnderline"/>
          <w:highlight w:val="green"/>
        </w:rPr>
        <w:t>severe infectious</w:t>
      </w:r>
      <w:r w:rsidRPr="00584965">
        <w:rPr>
          <w:rStyle w:val="StyleUnderline"/>
        </w:rPr>
        <w:t xml:space="preserve"> diseases </w:t>
      </w:r>
      <w:r w:rsidRPr="00356D34">
        <w:rPr>
          <w:rStyle w:val="StyleUnderline"/>
          <w:highlight w:val="green"/>
        </w:rPr>
        <w:t>can</w:t>
      </w:r>
      <w:r w:rsidRPr="00584965">
        <w:rPr>
          <w:rStyle w:val="StyleUnderline"/>
        </w:rPr>
        <w:t xml:space="preserve"> now </w:t>
      </w:r>
      <w:r w:rsidRPr="00356D34">
        <w:rPr>
          <w:rStyle w:val="StyleUnderline"/>
          <w:highlight w:val="green"/>
        </w:rPr>
        <w:t xml:space="preserve">be cured </w:t>
      </w:r>
      <w:r w:rsidRPr="00356D34">
        <w:rPr>
          <w:rStyle w:val="Emphasis"/>
          <w:highlight w:val="green"/>
        </w:rPr>
        <w:t xml:space="preserve">without </w:t>
      </w:r>
      <w:r w:rsidRPr="00BC44FD">
        <w:rPr>
          <w:rStyle w:val="Emphasis"/>
        </w:rPr>
        <w:t>the</w:t>
      </w:r>
      <w:r w:rsidRPr="00584965">
        <w:rPr>
          <w:rStyle w:val="Emphasis"/>
        </w:rPr>
        <w:t xml:space="preserve"> need of </w:t>
      </w:r>
      <w:r w:rsidRPr="00356D34">
        <w:rPr>
          <w:rStyle w:val="Emphasis"/>
          <w:highlight w:val="green"/>
        </w:rPr>
        <w:t>antibiotics</w:t>
      </w:r>
      <w:r w:rsidRPr="00BC44FD">
        <w:rPr>
          <w:sz w:val="16"/>
        </w:rPr>
        <w:t xml:space="preserve">. </w:t>
      </w:r>
      <w:r w:rsidRPr="00584965">
        <w:rPr>
          <w:rStyle w:val="StyleUnderline"/>
        </w:rPr>
        <w:t>A case-in-point is therapy of</w:t>
      </w:r>
      <w:r w:rsidRPr="00BC44FD">
        <w:rPr>
          <w:sz w:val="16"/>
        </w:rPr>
        <w:t xml:space="preserve"> (once deadly) infectious diseases, as was </w:t>
      </w:r>
      <w:r w:rsidRPr="00584965">
        <w:rPr>
          <w:rStyle w:val="StyleUnderline"/>
        </w:rPr>
        <w:t>cholera</w:t>
      </w:r>
      <w:r w:rsidRPr="00BC44FD">
        <w:rPr>
          <w:sz w:val="16"/>
        </w:rPr>
        <w:t xml:space="preserve">, </w:t>
      </w:r>
      <w:r w:rsidRPr="00584965">
        <w:rPr>
          <w:rStyle w:val="StyleUnderline"/>
        </w:rPr>
        <w:t>where the lethality has almost disappeared</w:t>
      </w:r>
      <w:r w:rsidRPr="00BC44FD">
        <w:rPr>
          <w:sz w:val="16"/>
        </w:rPr>
        <w:t xml:space="preserve"> just </w:t>
      </w:r>
      <w:r w:rsidRPr="00584965">
        <w:rPr>
          <w:rStyle w:val="StyleUnderline"/>
        </w:rPr>
        <w:t xml:space="preserve">because of the introduction of oral </w:t>
      </w:r>
      <w:r w:rsidRPr="00BC44FD">
        <w:rPr>
          <w:sz w:val="16"/>
        </w:rPr>
        <w:t>rehydration</w:t>
      </w:r>
      <w:r w:rsidRPr="00584965">
        <w:rPr>
          <w:rStyle w:val="StyleUnderline"/>
        </w:rPr>
        <w:t xml:space="preserve"> therapy, without</w:t>
      </w:r>
      <w:r w:rsidRPr="00BC44FD">
        <w:rPr>
          <w:sz w:val="16"/>
        </w:rPr>
        <w:t xml:space="preserve"> further need of </w:t>
      </w:r>
      <w:r w:rsidRPr="00584965">
        <w:rPr>
          <w:rStyle w:val="StyleUnderline"/>
        </w:rPr>
        <w:t>antibiotics</w:t>
      </w:r>
      <w:r w:rsidRPr="00BC44FD">
        <w:rPr>
          <w:sz w:val="16"/>
        </w:rPr>
        <w:t xml:space="preserve"> (Guerrant et al. 2003). </w:t>
      </w:r>
      <w:r w:rsidRPr="00584965">
        <w:rPr>
          <w:rStyle w:val="StyleUnderline"/>
        </w:rPr>
        <w:t>At hospital level, progresses in the procedures of intensive care units care are able to compensate for most of the complications caused by either susceptible or resistant bacteria involved in severe infections. We will never be back in the pre-antibiotic era.</w:t>
      </w:r>
    </w:p>
    <w:p w14:paraId="69BCB5F5" w14:textId="77777777" w:rsidR="006C37C0" w:rsidRPr="00584965" w:rsidRDefault="006C37C0" w:rsidP="006C37C0">
      <w:pPr>
        <w:rPr>
          <w:sz w:val="16"/>
          <w:szCs w:val="16"/>
        </w:rPr>
      </w:pPr>
      <w:r w:rsidRPr="00584965">
        <w:rPr>
          <w:sz w:val="16"/>
          <w:szCs w:val="16"/>
        </w:rPr>
        <w:t>Direct mortality attributed to antibiotic resistance</w:t>
      </w:r>
    </w:p>
    <w:p w14:paraId="079D7A88" w14:textId="77777777" w:rsidR="006C37C0" w:rsidRPr="00584965" w:rsidRDefault="006C37C0" w:rsidP="006C37C0">
      <w:pPr>
        <w:rPr>
          <w:sz w:val="16"/>
        </w:rPr>
      </w:pPr>
      <w:r w:rsidRPr="00584965">
        <w:rPr>
          <w:sz w:val="16"/>
        </w:rPr>
        <w:t xml:space="preserve">Direct mortality attributed to antibiotic resistance accounts for the cases of infected patients who </w:t>
      </w:r>
      <w:r w:rsidRPr="00BC44FD">
        <w:rPr>
          <w:sz w:val="16"/>
        </w:rPr>
        <w:t xml:space="preserve">could have been prevented from dying in the absence of antibiotic resistance in the causative organism. Human </w:t>
      </w:r>
      <w:r w:rsidRPr="00BC44FD">
        <w:rPr>
          <w:rStyle w:val="StyleUnderline"/>
        </w:rPr>
        <w:t>mortality</w:t>
      </w:r>
      <w:r w:rsidRPr="00BC44FD">
        <w:rPr>
          <w:sz w:val="16"/>
        </w:rPr>
        <w:t xml:space="preserve"> directly </w:t>
      </w:r>
      <w:r w:rsidRPr="00BC44FD">
        <w:rPr>
          <w:rStyle w:val="StyleUnderline"/>
        </w:rPr>
        <w:t xml:space="preserve">attributed to </w:t>
      </w:r>
      <w:r w:rsidRPr="00BC44FD">
        <w:rPr>
          <w:sz w:val="16"/>
        </w:rPr>
        <w:t xml:space="preserve">antibiotic </w:t>
      </w:r>
      <w:r w:rsidRPr="00BC44FD">
        <w:rPr>
          <w:rStyle w:val="StyleUnderline"/>
        </w:rPr>
        <w:t xml:space="preserve">resistance remains based on a few “mantra” figures </w:t>
      </w:r>
      <w:r w:rsidRPr="00BC44FD">
        <w:rPr>
          <w:sz w:val="16"/>
        </w:rPr>
        <w:t xml:space="preserve">that </w:t>
      </w:r>
      <w:r w:rsidRPr="00BC44FD">
        <w:rPr>
          <w:rStyle w:val="StyleUnderline"/>
        </w:rPr>
        <w:t>are widely used in the introduction of most reports</w:t>
      </w:r>
      <w:r w:rsidRPr="00BC44FD">
        <w:rPr>
          <w:sz w:val="16"/>
        </w:rPr>
        <w:t xml:space="preserve"> (and particularly grant proposals) concerning antibiotic resistance. “At least…” 25,000–33,000 deaths/year in Europe (European Medicines Agency Joint Report 2012, Boolchandani et al 2019; Cassini et al. 2019) or 23,000 deaths per year in the USA are due to antibiotic resistance</w:t>
      </w:r>
      <w:r w:rsidRPr="00584965">
        <w:rPr>
          <w:sz w:val="16"/>
        </w:rPr>
        <w:t xml:space="preserve"> (Centers for Diseases Control US 2019). In the world, </w:t>
      </w:r>
      <w:r w:rsidRPr="00356D34">
        <w:rPr>
          <w:rStyle w:val="StyleUnderline"/>
          <w:highlight w:val="green"/>
        </w:rPr>
        <w:t xml:space="preserve">it has been stated that </w:t>
      </w:r>
      <w:r w:rsidRPr="00356D34">
        <w:rPr>
          <w:rStyle w:val="Emphasis"/>
          <w:highlight w:val="green"/>
        </w:rPr>
        <w:t>a</w:t>
      </w:r>
      <w:r w:rsidRPr="00584965">
        <w:rPr>
          <w:rStyle w:val="StyleUnderline"/>
        </w:rPr>
        <w:t>nti</w:t>
      </w:r>
      <w:r w:rsidRPr="00356D34">
        <w:rPr>
          <w:rStyle w:val="Emphasis"/>
          <w:highlight w:val="green"/>
        </w:rPr>
        <w:t>m</w:t>
      </w:r>
      <w:r w:rsidRPr="00584965">
        <w:rPr>
          <w:rStyle w:val="StyleUnderline"/>
        </w:rPr>
        <w:t xml:space="preserve">icrobial </w:t>
      </w:r>
      <w:r w:rsidRPr="00356D34">
        <w:rPr>
          <w:rStyle w:val="Emphasis"/>
          <w:highlight w:val="green"/>
        </w:rPr>
        <w:t>r</w:t>
      </w:r>
      <w:r w:rsidRPr="00584965">
        <w:rPr>
          <w:rStyle w:val="StyleUnderline"/>
        </w:rPr>
        <w:t xml:space="preserve">esistance </w:t>
      </w:r>
      <w:r w:rsidRPr="00BC44FD">
        <w:rPr>
          <w:rStyle w:val="StyleUnderline"/>
        </w:rPr>
        <w:t xml:space="preserve">accounts for over seven million </w:t>
      </w:r>
      <w:r w:rsidRPr="00356D34">
        <w:rPr>
          <w:rStyle w:val="StyleUnderline"/>
          <w:highlight w:val="green"/>
        </w:rPr>
        <w:t>deaths</w:t>
      </w:r>
      <w:r w:rsidRPr="00BC44FD">
        <w:rPr>
          <w:rStyle w:val="StyleUnderline"/>
        </w:rPr>
        <w:t>/year, and</w:t>
      </w:r>
      <w:r w:rsidRPr="00584965">
        <w:rPr>
          <w:rStyle w:val="StyleUnderline"/>
        </w:rPr>
        <w:t xml:space="preserve"> it </w:t>
      </w:r>
      <w:r w:rsidRPr="00356D34">
        <w:rPr>
          <w:rStyle w:val="StyleUnderline"/>
          <w:highlight w:val="green"/>
        </w:rPr>
        <w:t>will</w:t>
      </w:r>
      <w:r w:rsidRPr="00584965">
        <w:rPr>
          <w:rStyle w:val="StyleUnderline"/>
        </w:rPr>
        <w:t xml:space="preserve"> probably </w:t>
      </w:r>
      <w:r w:rsidRPr="00356D34">
        <w:rPr>
          <w:rStyle w:val="StyleUnderline"/>
          <w:highlight w:val="green"/>
        </w:rPr>
        <w:t>reach ten million</w:t>
      </w:r>
      <w:r w:rsidRPr="00584965">
        <w:rPr>
          <w:rStyle w:val="StyleUnderline"/>
        </w:rPr>
        <w:t xml:space="preserve"> deaths by 2050 </w:t>
      </w:r>
      <w:r w:rsidRPr="00584965">
        <w:rPr>
          <w:sz w:val="16"/>
        </w:rPr>
        <w:t xml:space="preserve">(O’Neill 2016; Hofer 2019). </w:t>
      </w:r>
      <w:r w:rsidRPr="00BC44FD">
        <w:rPr>
          <w:rStyle w:val="StyleUnderline"/>
        </w:rPr>
        <w:t>The</w:t>
      </w:r>
      <w:r w:rsidRPr="00584965">
        <w:rPr>
          <w:rStyle w:val="StyleUnderline"/>
        </w:rPr>
        <w:t xml:space="preserve"> accurateness of </w:t>
      </w:r>
      <w:r w:rsidRPr="00356D34">
        <w:rPr>
          <w:rStyle w:val="StyleUnderline"/>
          <w:highlight w:val="green"/>
        </w:rPr>
        <w:t>these</w:t>
      </w:r>
      <w:r w:rsidRPr="00584965">
        <w:rPr>
          <w:rStyle w:val="StyleUnderline"/>
        </w:rPr>
        <w:t xml:space="preserve"> </w:t>
      </w:r>
      <w:r w:rsidRPr="00356D34">
        <w:rPr>
          <w:rStyle w:val="Emphasis"/>
          <w:highlight w:val="green"/>
        </w:rPr>
        <w:t>alarmist estimations</w:t>
      </w:r>
      <w:r w:rsidRPr="00356D34">
        <w:rPr>
          <w:rStyle w:val="StyleUnderline"/>
          <w:highlight w:val="green"/>
        </w:rPr>
        <w:t xml:space="preserve"> has been</w:t>
      </w:r>
      <w:r w:rsidRPr="00584965">
        <w:rPr>
          <w:sz w:val="16"/>
        </w:rPr>
        <w:t xml:space="preserve"> recently </w:t>
      </w:r>
      <w:r w:rsidRPr="00356D34">
        <w:rPr>
          <w:rStyle w:val="StyleUnderline"/>
          <w:highlight w:val="green"/>
        </w:rPr>
        <w:t>challenged</w:t>
      </w:r>
      <w:r w:rsidRPr="00584965">
        <w:rPr>
          <w:sz w:val="16"/>
        </w:rPr>
        <w:t xml:space="preserve">, mostly </w:t>
      </w:r>
      <w:r w:rsidRPr="00356D34">
        <w:rPr>
          <w:rStyle w:val="Emphasis"/>
          <w:highlight w:val="green"/>
        </w:rPr>
        <w:t>on</w:t>
      </w:r>
      <w:r w:rsidRPr="00584965">
        <w:rPr>
          <w:rStyle w:val="Emphasis"/>
        </w:rPr>
        <w:t xml:space="preserve"> the bases of </w:t>
      </w:r>
      <w:r w:rsidRPr="00356D34">
        <w:rPr>
          <w:rStyle w:val="Emphasis"/>
          <w:highlight w:val="green"/>
        </w:rPr>
        <w:t>the absence of empirical data</w:t>
      </w:r>
      <w:r w:rsidRPr="00584965">
        <w:rPr>
          <w:sz w:val="16"/>
        </w:rPr>
        <w:t xml:space="preserve"> (Baquero 2016; Abat et al. 2017).</w:t>
      </w:r>
    </w:p>
    <w:p w14:paraId="3F7276EB" w14:textId="77777777" w:rsidR="006C37C0" w:rsidRPr="00BC44FD" w:rsidRDefault="006C37C0" w:rsidP="006C37C0">
      <w:pPr>
        <w:rPr>
          <w:sz w:val="16"/>
        </w:rPr>
      </w:pPr>
      <w:r w:rsidRPr="00BC44FD">
        <w:rPr>
          <w:sz w:val="16"/>
        </w:rPr>
        <w:t xml:space="preserve">Indeed, it is extremely difficult to obtain the real figures. The key-difficulty is to discern between “deaths in infected patients with antibiotic-resistant bacteria” and “deaths in patients where the infection is caused by antibiotic-resistant bacteria and death results from resistance to standard therapy.” Of course, </w:t>
      </w:r>
      <w:r w:rsidRPr="00584965">
        <w:rPr>
          <w:rStyle w:val="StyleUnderline"/>
        </w:rPr>
        <w:t>mortality is highly dependent on the age and the underlying diseases</w:t>
      </w:r>
      <w:r w:rsidRPr="00BC44FD">
        <w:rPr>
          <w:sz w:val="16"/>
        </w:rPr>
        <w:t xml:space="preserve">, so that critical </w:t>
      </w:r>
      <w:r w:rsidRPr="00584965">
        <w:rPr>
          <w:rStyle w:val="StyleUnderline"/>
        </w:rPr>
        <w:t>patients dying from any cause, but carrying multi-drug resistant bacteria</w:t>
      </w:r>
      <w:r w:rsidRPr="00BC44FD">
        <w:rPr>
          <w:sz w:val="16"/>
        </w:rPr>
        <w:t xml:space="preserve">, and being under preventive or therapeutic antibiotic exposure </w:t>
      </w:r>
      <w:r w:rsidRPr="00584965">
        <w:rPr>
          <w:rStyle w:val="StyleUnderline"/>
        </w:rPr>
        <w:t>might be falsely categorized as “deaths because of resistance.” The way to obtain reliable figures requires precise case–control studies, comparison of the mortality of patients of the same age,</w:t>
      </w:r>
      <w:r w:rsidRPr="00BC44FD">
        <w:rPr>
          <w:sz w:val="16"/>
        </w:rPr>
        <w:t xml:space="preserve"> same underlying conditions, </w:t>
      </w:r>
      <w:r w:rsidRPr="00584965">
        <w:rPr>
          <w:rStyle w:val="StyleUnderline"/>
        </w:rPr>
        <w:t>in the same setting, with the same infection</w:t>
      </w:r>
      <w:r w:rsidRPr="00BC44FD">
        <w:rPr>
          <w:sz w:val="16"/>
        </w:rPr>
        <w:t xml:space="preserve"> caused be the same pathogen (either antibiotic-resistant or not), </w:t>
      </w:r>
      <w:r w:rsidRPr="00584965">
        <w:rPr>
          <w:rStyle w:val="StyleUnderline"/>
        </w:rPr>
        <w:t>and treated in an identical way. Useful approximations to this ideal approach have been attempted in the Netherlands</w:t>
      </w:r>
      <w:r w:rsidRPr="00BC44FD">
        <w:rPr>
          <w:sz w:val="16"/>
        </w:rPr>
        <w:t xml:space="preserve">, for instance, matching (1:1) cohorts of </w:t>
      </w:r>
      <w:r w:rsidRPr="00584965">
        <w:rPr>
          <w:rStyle w:val="StyleUnderline"/>
        </w:rPr>
        <w:t>patients with</w:t>
      </w:r>
      <w:r w:rsidRPr="00BC44FD">
        <w:rPr>
          <w:sz w:val="16"/>
        </w:rPr>
        <w:t xml:space="preserve"> the same age, length of stay in </w:t>
      </w:r>
      <w:r w:rsidRPr="00BC44FD">
        <w:rPr>
          <w:rStyle w:val="StyleUnderline"/>
        </w:rPr>
        <w:t>the</w:t>
      </w:r>
      <w:r w:rsidRPr="00BC44FD">
        <w:rPr>
          <w:sz w:val="16"/>
        </w:rPr>
        <w:t xml:space="preserve"> hospital at infection onset with gram-negative infections attributed or not to multi-drug </w:t>
      </w:r>
      <w:r w:rsidRPr="00584965">
        <w:rPr>
          <w:rStyle w:val="StyleUnderline"/>
        </w:rPr>
        <w:t>antibiotic-resistant organisms</w:t>
      </w:r>
      <w:r w:rsidRPr="00BC44FD">
        <w:rPr>
          <w:sz w:val="16"/>
        </w:rPr>
        <w:t xml:space="preserve">; 30-day </w:t>
      </w:r>
      <w:r w:rsidRPr="00584965">
        <w:rPr>
          <w:rStyle w:val="StyleUnderline"/>
        </w:rPr>
        <w:t>mortality after</w:t>
      </w:r>
      <w:r w:rsidRPr="00BC44FD">
        <w:rPr>
          <w:sz w:val="16"/>
        </w:rPr>
        <w:t xml:space="preserve"> the </w:t>
      </w:r>
      <w:r w:rsidRPr="00584965">
        <w:rPr>
          <w:rStyle w:val="StyleUnderline"/>
        </w:rPr>
        <w:t xml:space="preserve">infection onset </w:t>
      </w:r>
      <w:r w:rsidRPr="00584965">
        <w:rPr>
          <w:rStyle w:val="Emphasis"/>
        </w:rPr>
        <w:t>was almost identical</w:t>
      </w:r>
      <w:r w:rsidRPr="00BC44FD">
        <w:rPr>
          <w:sz w:val="16"/>
        </w:rPr>
        <w:t xml:space="preserve"> (Rottier et al. 2020). A few years ago, the European </w:t>
      </w:r>
      <w:r w:rsidRPr="00356D34">
        <w:rPr>
          <w:rStyle w:val="Emphasis"/>
          <w:highlight w:val="green"/>
        </w:rPr>
        <w:t>A</w:t>
      </w:r>
      <w:r w:rsidRPr="00BC44FD">
        <w:rPr>
          <w:sz w:val="16"/>
        </w:rPr>
        <w:t>nti</w:t>
      </w:r>
      <w:r w:rsidRPr="00356D34">
        <w:rPr>
          <w:rStyle w:val="Emphasis"/>
          <w:highlight w:val="green"/>
        </w:rPr>
        <w:t>m</w:t>
      </w:r>
      <w:r w:rsidRPr="00BC44FD">
        <w:rPr>
          <w:sz w:val="16"/>
        </w:rPr>
        <w:t xml:space="preserve">icrobial </w:t>
      </w:r>
      <w:r w:rsidRPr="00356D34">
        <w:rPr>
          <w:rStyle w:val="Emphasis"/>
          <w:highlight w:val="green"/>
        </w:rPr>
        <w:t>R</w:t>
      </w:r>
      <w:r w:rsidRPr="00BC44FD">
        <w:rPr>
          <w:sz w:val="16"/>
        </w:rPr>
        <w:t xml:space="preserve">esistance </w:t>
      </w:r>
      <w:r w:rsidRPr="00356D34">
        <w:rPr>
          <w:rStyle w:val="StyleUnderline"/>
          <w:highlight w:val="green"/>
        </w:rPr>
        <w:t>Surveillance Network</w:t>
      </w:r>
      <w:r w:rsidRPr="00BC44FD">
        <w:rPr>
          <w:sz w:val="16"/>
        </w:rPr>
        <w:t xml:space="preserve"> (in the European Center for Disease Control) </w:t>
      </w:r>
      <w:r w:rsidRPr="00356D34">
        <w:rPr>
          <w:rStyle w:val="StyleUnderline"/>
          <w:highlight w:val="green"/>
        </w:rPr>
        <w:t>reported</w:t>
      </w:r>
      <w:r w:rsidRPr="00BC44FD">
        <w:rPr>
          <w:sz w:val="16"/>
        </w:rPr>
        <w:t xml:space="preserve"> an extremely high frequency of bacteremic Klebsiella pneumoniae multi-resistant strains, including carbapenems, in Greece. Despite the alarm for the increase in mortality, </w:t>
      </w:r>
      <w:r w:rsidRPr="00356D34">
        <w:rPr>
          <w:rStyle w:val="Emphasis"/>
          <w:highlight w:val="green"/>
        </w:rPr>
        <w:t>no difference</w:t>
      </w:r>
      <w:r w:rsidRPr="00BC44FD">
        <w:rPr>
          <w:rStyle w:val="Emphasis"/>
        </w:rPr>
        <w:t xml:space="preserve"> was </w:t>
      </w:r>
      <w:r w:rsidRPr="00356D34">
        <w:rPr>
          <w:rStyle w:val="Emphasis"/>
          <w:highlight w:val="green"/>
        </w:rPr>
        <w:t>found between patients</w:t>
      </w:r>
      <w:r w:rsidRPr="00BC44FD">
        <w:rPr>
          <w:sz w:val="16"/>
        </w:rPr>
        <w:t xml:space="preserve"> attended in intensive care units </w:t>
      </w:r>
      <w:r w:rsidRPr="00356D34">
        <w:rPr>
          <w:rStyle w:val="Emphasis"/>
          <w:highlight w:val="green"/>
        </w:rPr>
        <w:t>with</w:t>
      </w:r>
      <w:r w:rsidRPr="00BC44FD">
        <w:rPr>
          <w:sz w:val="16"/>
        </w:rPr>
        <w:t xml:space="preserve"> carbapenem susceptible or </w:t>
      </w:r>
      <w:r w:rsidRPr="00356D34">
        <w:rPr>
          <w:rStyle w:val="Emphasis"/>
          <w:highlight w:val="green"/>
        </w:rPr>
        <w:t>resistant strains</w:t>
      </w:r>
      <w:r w:rsidRPr="00356D34">
        <w:rPr>
          <w:rStyle w:val="StyleUnderline"/>
          <w:highlight w:val="green"/>
        </w:rPr>
        <w:t xml:space="preserve"> (</w:t>
      </w:r>
      <w:r w:rsidRPr="00BC44FD">
        <w:rPr>
          <w:sz w:val="16"/>
        </w:rPr>
        <w:t xml:space="preserve">Vardakas et al. 2015). In addition, </w:t>
      </w:r>
      <w:r w:rsidRPr="00BC44FD">
        <w:rPr>
          <w:rStyle w:val="StyleUnderline"/>
        </w:rPr>
        <w:t>the burden of mortality attributable to antibiotic resistance should be weighted in comparison with other causes of mortality, to evaluate the “</w:t>
      </w:r>
      <w:r w:rsidRPr="00BC44FD">
        <w:rPr>
          <w:rStyle w:val="Emphasis"/>
        </w:rPr>
        <w:t>apocalyptic scenario</w:t>
      </w:r>
      <w:r w:rsidRPr="00BC44FD">
        <w:rPr>
          <w:sz w:val="16"/>
        </w:rPr>
        <w:t xml:space="preserve">.” </w:t>
      </w:r>
      <w:r w:rsidRPr="00BC44FD">
        <w:rPr>
          <w:rStyle w:val="StyleUnderline"/>
        </w:rPr>
        <w:t xml:space="preserve">Even considering as the right ones the data mentioned at the beginning of this section, </w:t>
      </w:r>
      <w:r w:rsidRPr="00356D34">
        <w:rPr>
          <w:rStyle w:val="StyleUnderline"/>
          <w:highlight w:val="green"/>
        </w:rPr>
        <w:t>mortality associated with</w:t>
      </w:r>
      <w:r w:rsidRPr="00BC44FD">
        <w:rPr>
          <w:rStyle w:val="StyleUnderline"/>
        </w:rPr>
        <w:t xml:space="preserve"> antibiotic </w:t>
      </w:r>
      <w:r w:rsidRPr="00356D34">
        <w:rPr>
          <w:rStyle w:val="StyleUnderline"/>
          <w:highlight w:val="green"/>
        </w:rPr>
        <w:t>resistance</w:t>
      </w:r>
      <w:r w:rsidRPr="00BC44FD">
        <w:rPr>
          <w:rStyle w:val="StyleUnderline"/>
        </w:rPr>
        <w:t xml:space="preserve"> was </w:t>
      </w:r>
      <w:r w:rsidRPr="00356D34">
        <w:rPr>
          <w:rStyle w:val="StyleUnderline"/>
          <w:highlight w:val="green"/>
        </w:rPr>
        <w:t>only</w:t>
      </w:r>
      <w:r w:rsidRPr="00BC44FD">
        <w:rPr>
          <w:rStyle w:val="StyleUnderline"/>
        </w:rPr>
        <w:t xml:space="preserve"> able to </w:t>
      </w:r>
      <w:r w:rsidRPr="00356D34">
        <w:rPr>
          <w:rStyle w:val="StyleUnderline"/>
          <w:highlight w:val="green"/>
        </w:rPr>
        <w:t>account for 2</w:t>
      </w:r>
      <w:r w:rsidRPr="00BC44FD">
        <w:rPr>
          <w:rStyle w:val="StyleUnderline"/>
        </w:rPr>
        <w:t>–4</w:t>
      </w:r>
      <w:r w:rsidRPr="00356D34">
        <w:rPr>
          <w:rStyle w:val="StyleUnderline"/>
          <w:highlight w:val="green"/>
        </w:rPr>
        <w:t>%</w:t>
      </w:r>
      <w:r w:rsidRPr="00BC44FD">
        <w:rPr>
          <w:rStyle w:val="StyleUnderline"/>
        </w:rPr>
        <w:t xml:space="preserve"> of</w:t>
      </w:r>
      <w:r w:rsidRPr="00BC44FD">
        <w:rPr>
          <w:sz w:val="16"/>
        </w:rPr>
        <w:t xml:space="preserve"> the cardiovascular </w:t>
      </w:r>
      <w:r w:rsidRPr="00BC44FD">
        <w:rPr>
          <w:rStyle w:val="StyleUnderline"/>
        </w:rPr>
        <w:t>mortality</w:t>
      </w:r>
      <w:r w:rsidRPr="00BC44FD">
        <w:rPr>
          <w:sz w:val="16"/>
        </w:rPr>
        <w:t xml:space="preserve"> in the European Union and the USA.</w:t>
      </w:r>
    </w:p>
    <w:p w14:paraId="2548E21A" w14:textId="77777777" w:rsidR="006C37C0" w:rsidRPr="00BC44FD" w:rsidRDefault="006C37C0" w:rsidP="006C37C0">
      <w:pPr>
        <w:rPr>
          <w:sz w:val="16"/>
          <w:szCs w:val="16"/>
        </w:rPr>
      </w:pPr>
      <w:r w:rsidRPr="00BC44FD">
        <w:rPr>
          <w:sz w:val="16"/>
          <w:szCs w:val="16"/>
        </w:rPr>
        <w:t>Of course, mortality by infectious diseases is much higher in low-income countries, where nutritional deficiency, lack of proper sanitation, and poor medical care, with low access to intensive care units, remind us of the social pre-antibiotic landscape in Europe two centuries ago. The current benefit of antibiotics in reducing overall mortality in these countries that until very recently were in the “pre-antibiotic era” seems clear (Abat et al. 2018). Under these circumstances, the mortality burden attributable not only to antibiotic resistance to accessible, cheap antibiotics but also to resistance to third generation cephalosporins and carbapenems could be much higher than in the USA or the EU (Huynh et al. 2015; Founou et al. 2017).</w:t>
      </w:r>
    </w:p>
    <w:p w14:paraId="7816B2EB" w14:textId="77777777" w:rsidR="006C37C0" w:rsidRPr="00BC44FD" w:rsidRDefault="006C37C0" w:rsidP="006C37C0">
      <w:pPr>
        <w:rPr>
          <w:sz w:val="16"/>
          <w:szCs w:val="16"/>
        </w:rPr>
      </w:pPr>
      <w:r w:rsidRPr="00BC44FD">
        <w:rPr>
          <w:sz w:val="16"/>
          <w:szCs w:val="16"/>
        </w:rPr>
        <w:t>Indirect mortality mediated by antibiotic resistance</w:t>
      </w:r>
    </w:p>
    <w:p w14:paraId="19DAD969" w14:textId="77777777" w:rsidR="006C37C0" w:rsidRPr="00BC44FD" w:rsidRDefault="006C37C0" w:rsidP="006C37C0">
      <w:pPr>
        <w:rPr>
          <w:sz w:val="16"/>
          <w:szCs w:val="16"/>
        </w:rPr>
      </w:pPr>
      <w:r w:rsidRPr="00BC44FD">
        <w:rPr>
          <w:sz w:val="16"/>
          <w:szCs w:val="16"/>
        </w:rPr>
        <w:t>Antibiotics alter the optimal (evolutionarily selected) proportions of microorganisms in the healthy human microbiota. For co-evolutionary reasons, the most abundant commensal species are non- or very poorly pathogenic towards their host, and antibiotic resistance in these species might in fact protect from the dangerous overgrowth of more pathogenic ones, increasing colonization resistance (microbiota resilience). In fact, the most prominent organisms causing deadly bacteremic infections, as Escherichia coli, Klebsiella pneumoniae, Enterococcus faecium, and Enterococcus faecalis, account for less than 1% of the intestinal organisms. Intensive exposure to antibiotics (for preventive purposes or therapy) is known to increase this relative proportion when these organisms are resistant to antibiotics, and this increase might result in undesirable consequences, even though the acquisition of antibiotic resistance does not increase (in fact might reduce) virulence.</w:t>
      </w:r>
    </w:p>
    <w:p w14:paraId="7BD34451" w14:textId="77777777" w:rsidR="006C37C0" w:rsidRPr="00BC44FD" w:rsidRDefault="006C37C0" w:rsidP="006C37C0">
      <w:pPr>
        <w:rPr>
          <w:sz w:val="16"/>
          <w:szCs w:val="16"/>
        </w:rPr>
      </w:pPr>
      <w:r w:rsidRPr="00BC44FD">
        <w:rPr>
          <w:sz w:val="16"/>
          <w:szCs w:val="16"/>
        </w:rPr>
        <w:t>Bacteremia is generally the result of bacterial translocation, the transit from the gut lumen or mucosa to extraintestinal sites, such as the mesenteric-lymph-node complex, liver, spleen, and bloodstream internal tissues (Berg 1995). Translocation is mostly a stochastic effect, so that the possibility of invasion is proportional to the absolute number of viable organisms (Taur et al. 2012). As the translocation rate of susceptible populations remains constant, but increases for resistant ones, the overall frequency of bloodstream infections increases when antibiotic-resistant strains are selected, and as a consequence, hospitalized patients have become progressively more severely ill over the last years (Ammerlaan et al. 2013), as was the case for the community-hospital spreading multi-resistant STc131 E. coli clone; however, it should be noted that mortality is also age-related (Rodriguez et al. 2021) or the presence of particular resistant Enterococcus clones (Bonten et al. 1998; Tedim et al. 2015).</w:t>
      </w:r>
    </w:p>
    <w:p w14:paraId="72F0D9F3" w14:textId="77777777" w:rsidR="006C37C0" w:rsidRPr="00BC44FD" w:rsidRDefault="006C37C0" w:rsidP="006C37C0">
      <w:pPr>
        <w:rPr>
          <w:sz w:val="16"/>
          <w:szCs w:val="16"/>
        </w:rPr>
      </w:pPr>
      <w:r w:rsidRPr="00BC44FD">
        <w:rPr>
          <w:sz w:val="16"/>
          <w:szCs w:val="16"/>
        </w:rPr>
        <w:t>Note that, particularly in elderly people, bacteremia often originates in urinary tract infections; also, in this case, the increased abundance of multi-resistant populations in the intestine facilitates transmission to the urinary tract. An interesting point is if the individual history of antibiotics uptake along life contributes to the cumulative density of antibiotic-resistant bacteria in the microbiota (Baquero 2007); in that case the individual attitude reducing antibiotic exposure might be a preventive of mortality, as occurs with tobacco, high salt, or hypercholesterolemic food for cardiovascular diseases.</w:t>
      </w:r>
    </w:p>
    <w:p w14:paraId="1CE6294E" w14:textId="77777777" w:rsidR="006C37C0" w:rsidRPr="00BC44FD" w:rsidRDefault="006C37C0" w:rsidP="006C37C0">
      <w:pPr>
        <w:rPr>
          <w:sz w:val="16"/>
          <w:szCs w:val="16"/>
        </w:rPr>
      </w:pPr>
      <w:r w:rsidRPr="00BC44FD">
        <w:rPr>
          <w:sz w:val="16"/>
          <w:szCs w:val="16"/>
        </w:rPr>
        <w:t>More bacteremic episodes certainly mean a higher mortality rate; however, as was commented before, the risk of dying, at least in high-income countries, is similar for multiresistant and susceptible E. coli populations (de Lastours et al. 2020). Probably a direct influence of antibiotic resistance in mortality is likely to occur in low-income countries with limited access to advanced medicine (Becker et al. 2009).</w:t>
      </w:r>
    </w:p>
    <w:p w14:paraId="44CB49B6" w14:textId="77777777" w:rsidR="006C37C0" w:rsidRPr="00BC44FD" w:rsidRDefault="006C37C0" w:rsidP="006C37C0">
      <w:pPr>
        <w:rPr>
          <w:sz w:val="16"/>
          <w:szCs w:val="16"/>
        </w:rPr>
      </w:pPr>
      <w:r w:rsidRPr="00BC44FD">
        <w:rPr>
          <w:sz w:val="16"/>
          <w:szCs w:val="16"/>
        </w:rPr>
        <w:t>Antibiotic resistance altering human-microbiota interactions</w:t>
      </w:r>
    </w:p>
    <w:p w14:paraId="45D7A3AF" w14:textId="77777777" w:rsidR="006C37C0" w:rsidRPr="00BC44FD" w:rsidRDefault="006C37C0" w:rsidP="006C37C0">
      <w:pPr>
        <w:rPr>
          <w:sz w:val="16"/>
          <w:szCs w:val="16"/>
        </w:rPr>
      </w:pPr>
      <w:r w:rsidRPr="00BC44FD">
        <w:rPr>
          <w:sz w:val="16"/>
          <w:szCs w:val="16"/>
        </w:rPr>
        <w:t>Ecological alterations of the microbiota (dysbiosis), occasionally with clinically intestinal complications, ranging from mild to severe, were described from the early stages in the use of antibiotics (Haenel 1961). The most important was the selection of harmful resistant organisms. Classical examples are enterococcal bacteremia during therapy with third-generation cephalosporins, or more recently the potentially lethal pseudomembranous colitis resulting from the selection of Clostridium difficile (Smits et al. 2016) frequently associated with the use of broad-spectrum antibiotics, particularly those influencing the predominant anaerobic populations.</w:t>
      </w:r>
    </w:p>
    <w:p w14:paraId="7CAF3EDF" w14:textId="77777777" w:rsidR="006C37C0" w:rsidRPr="00BC44FD" w:rsidRDefault="006C37C0" w:rsidP="006C37C0">
      <w:pPr>
        <w:rPr>
          <w:sz w:val="16"/>
          <w:szCs w:val="16"/>
        </w:rPr>
      </w:pPr>
      <w:r w:rsidRPr="00BC44FD">
        <w:rPr>
          <w:sz w:val="16"/>
          <w:szCs w:val="16"/>
        </w:rPr>
        <w:t>Alterations of the microbiota are generally restored by surviving minorities and by the organisms of the surrounding human environment. In hospital, nursing homes, or in conditions of limited sanitation in low-income countries, particularly involving water environments (Baquero et al. 2008), restoration might involve the acquisition of antibiotic-resistant populations, substituting (without the need of antibiotic exposure) the old susceptible ones (Schwartz et al. 2020). The final effect is that antibiotic-resistant bacteria are increasingly integrated as “normal members of the microbiota,” and the long-term consequences of such replacements and the creation of a novel microbiota architecture remain unknown. This might be harmful, influencing inflammatory bowel diseases, allergies, asthma, obesity, diabetes, cardiovascular disease, neurobehavioral disorders, and eventually involving alterations in host immunity (Zhang and Chen 2019). Note that resistant populations (by either intrinsic or acquired antibiotic resistance) are poorly affected (resilient) by new antibiotic exposure, facilitating long-term colonization and host adaptation. The invasion of food animals by antibiotic-resistant bacteria and the increasing possibilities of human-animal microbiome coalescence (merging) might contribute to the evolution towards abnormal microbiomes with unpredictable consequences (Baquero et al. 2019).</w:t>
      </w:r>
    </w:p>
    <w:p w14:paraId="6A0BEA18" w14:textId="77777777" w:rsidR="006C37C0" w:rsidRPr="00BC44FD" w:rsidRDefault="006C37C0" w:rsidP="006C37C0">
      <w:pPr>
        <w:rPr>
          <w:sz w:val="16"/>
          <w:szCs w:val="16"/>
        </w:rPr>
      </w:pPr>
      <w:r w:rsidRPr="00BC44FD">
        <w:rPr>
          <w:sz w:val="16"/>
          <w:szCs w:val="16"/>
        </w:rPr>
        <w:t>Antibiotic resistance modifying bacterial population biology and evolutionary biology</w:t>
      </w:r>
    </w:p>
    <w:p w14:paraId="662088F0" w14:textId="77777777" w:rsidR="006C37C0" w:rsidRPr="00BC44FD" w:rsidRDefault="006C37C0" w:rsidP="006C37C0">
      <w:pPr>
        <w:rPr>
          <w:sz w:val="16"/>
          <w:szCs w:val="16"/>
        </w:rPr>
      </w:pPr>
      <w:r w:rsidRPr="00BC44FD">
        <w:rPr>
          <w:sz w:val="16"/>
          <w:szCs w:val="16"/>
        </w:rPr>
        <w:t>Antibiotics exert multi-level selection, that is, they independently select for particular genes, insertion sequences, integrons, transposons, plasmids, integrative-conjugative elements, and also for particular clones and clonal complexes within species, species, genus, and complex microbial communities (Baquero et al. 2013). The effect results in alterations in the relative abundance and diversity of these evolutionary entities. Considering that in a world without anthropogenic antibiotics the microbial (multilevel) entities tend to keep their historical co-evolutionary selected compositions inside their hosts, the disturbance of such equilibrium by antimicrobial agents might result in inadvertent risks. Of course, antibiotic selection of antibiotic-resistant bacteria implies the selection not only of the resistance genes, but of all the mobile genetic elements to which they are associated. In fact, the release in the environment of antibiotics, among other anthropogenic contaminants, increases the local density of harmful antibiotic resistance genes and also mobile genetic elements (Knapp et al 2010; Wright et al. 2008; Gillings 2014). Increased density of mobile genetic elements implies an acceleration of the bacterial evolutionary rate (Souque et al. 2021). In other words, antibiotic resistance might significantly increase the density of tools involved in microbial genetic interactions, once more with unpredictable consequences in shaping bacterial evolutionary trajectories that might influence human and animal health (Baquero et al. 2021a, 2021b).</w:t>
      </w:r>
    </w:p>
    <w:p w14:paraId="09324073" w14:textId="77777777" w:rsidR="006C37C0" w:rsidRPr="00BC44FD" w:rsidRDefault="006C37C0" w:rsidP="006C37C0">
      <w:pPr>
        <w:rPr>
          <w:sz w:val="16"/>
          <w:szCs w:val="16"/>
        </w:rPr>
      </w:pPr>
      <w:r w:rsidRPr="00BC44FD">
        <w:rPr>
          <w:sz w:val="16"/>
          <w:szCs w:val="16"/>
        </w:rPr>
        <w:t>Antibiotic resistance and the planet microbiosphere</w:t>
      </w:r>
    </w:p>
    <w:p w14:paraId="67DF2669" w14:textId="77777777" w:rsidR="006C37C0" w:rsidRPr="00BC44FD" w:rsidRDefault="006C37C0" w:rsidP="006C37C0">
      <w:pPr>
        <w:rPr>
          <w:sz w:val="16"/>
          <w:szCs w:val="16"/>
        </w:rPr>
      </w:pPr>
      <w:r w:rsidRPr="00BC44FD">
        <w:rPr>
          <w:sz w:val="16"/>
          <w:szCs w:val="16"/>
        </w:rPr>
        <w:t>Human health is fully dependent on the health of the biological systems determining the main features of our environment. Antibiotics have historically been and are still constantly released into the environment; it has been estimated that the global annual production of antibiotics reaches 100–200 thousand tons, and one billion tons have been produced since 1940 (Serwecińska 2020), and many of them remain biologically active during extended periods of time. Considering that antibiotics can select antibiotic populations with relative decreases in susceptibility at concentrations of nanograms/ml, and/or interfere at such concentrations with the semiotic network of natural antibiotics, acting as interbacterial signaling agents (Linares et al. 2006), we can expect an effect on the natural microbiosphere. Possible ecological functional disturbances caused by the release of the antibiotics in the environment might include critical aspects for life, as oxygen production, nitrogen transformation, methanogenesis, or sulfate reduction. For instance, Cyanobacteria contribute with more than 25% of oxygen production and carbon dioxide fixation in Earth. Cyanobacteria are susceptible to most antibiotics and contain mobile genetic elements that might facilitate capture of antibiotic resistance, but how this might influence fitness and physiology of these organisms is unknown (Dias et al 2019; Hernando-Amado et al. 2019). There is also an effect of environmental antibiotics on the bacterial components of the rhizosphere, essential for nitrogen fixation and plant health, on the biology of Protistan and protistan consumers in the soil, as well as the microbes-nematode interactions. It is known that low antibiotic exposure influences plant biology affecting plant germination, biomass allocation, and diversity (Minden et al 2017). We can also expect harmful effects on insect vital endosymbionts (Koga et al. 2007), and probably microbe-originated cellular organelles mitochondria and chloroplasts could evolve to antibiotic resistance (Perasso 1974; Wang et al. 2015). A possible risk is the substitution of part of the key antibiotic-susceptible natural species by other intrinsically antibiotic-resistant organisms or selected variants, influencing primary producers, and potentially biogeochemical cycles in the Earth’s surface systems. This certainly will approach an apocalyptic scenario for human health, not the one that we discussed in the first parts of this review.</w:t>
      </w:r>
    </w:p>
    <w:p w14:paraId="76D1718B" w14:textId="77777777" w:rsidR="006C37C0" w:rsidRPr="00BC44FD" w:rsidRDefault="006C37C0" w:rsidP="006C37C0">
      <w:pPr>
        <w:rPr>
          <w:sz w:val="16"/>
          <w:szCs w:val="16"/>
        </w:rPr>
      </w:pPr>
      <w:r w:rsidRPr="00BC44FD">
        <w:rPr>
          <w:sz w:val="16"/>
          <w:szCs w:val="16"/>
        </w:rPr>
        <w:t>Final coda</w:t>
      </w:r>
    </w:p>
    <w:p w14:paraId="5BFDD4CF" w14:textId="77777777" w:rsidR="006C37C0" w:rsidRPr="00BC44FD" w:rsidRDefault="006C37C0" w:rsidP="006C37C0">
      <w:pPr>
        <w:rPr>
          <w:sz w:val="16"/>
        </w:rPr>
      </w:pPr>
      <w:r w:rsidRPr="00FE6796">
        <w:rPr>
          <w:rStyle w:val="StyleUnderline"/>
        </w:rPr>
        <w:t>Massive antibiotic industrial production</w:t>
      </w:r>
      <w:r w:rsidRPr="00BC44FD">
        <w:rPr>
          <w:sz w:val="16"/>
        </w:rPr>
        <w:t xml:space="preserve">, its use in humans, animals, and agriculture, and the resulting environmental pollution certainly </w:t>
      </w:r>
      <w:r w:rsidRPr="00FE6796">
        <w:rPr>
          <w:rStyle w:val="StyleUnderline"/>
        </w:rPr>
        <w:t>influences the emergence and spread of antibiotic resistance</w:t>
      </w:r>
      <w:r w:rsidRPr="00BC44FD">
        <w:rPr>
          <w:sz w:val="16"/>
        </w:rPr>
        <w:t xml:space="preserve">, decreasing the effectiveness of chemotherapy, and constitutes a problem in public health that </w:t>
      </w:r>
      <w:r w:rsidRPr="00FE6796">
        <w:rPr>
          <w:rStyle w:val="StyleUnderline"/>
        </w:rPr>
        <w:t>should be addressed</w:t>
      </w:r>
      <w:r w:rsidRPr="00BC44FD">
        <w:rPr>
          <w:sz w:val="16"/>
        </w:rPr>
        <w:t xml:space="preserve"> by applying evolutionary principles (Andersson et al. 2020). </w:t>
      </w:r>
      <w:r w:rsidRPr="00FE6796">
        <w:rPr>
          <w:rStyle w:val="Emphasis"/>
        </w:rPr>
        <w:t>However</w:t>
      </w:r>
      <w:r w:rsidRPr="00BC44FD">
        <w:rPr>
          <w:sz w:val="16"/>
        </w:rPr>
        <w:t xml:space="preserve">, </w:t>
      </w:r>
      <w:r w:rsidRPr="00356D34">
        <w:rPr>
          <w:rStyle w:val="StyleUnderline"/>
          <w:highlight w:val="green"/>
        </w:rPr>
        <w:t xml:space="preserve">it is </w:t>
      </w:r>
      <w:r w:rsidRPr="00356D34">
        <w:rPr>
          <w:rStyle w:val="Emphasis"/>
          <w:highlight w:val="green"/>
        </w:rPr>
        <w:t>highly improbable</w:t>
      </w:r>
      <w:r w:rsidRPr="00356D34">
        <w:rPr>
          <w:rStyle w:val="StyleUnderline"/>
          <w:highlight w:val="green"/>
        </w:rPr>
        <w:t xml:space="preserve"> that</w:t>
      </w:r>
      <w:r w:rsidRPr="00FE6796">
        <w:rPr>
          <w:rStyle w:val="StyleUnderline"/>
        </w:rPr>
        <w:t xml:space="preserve"> antibiotic </w:t>
      </w:r>
      <w:r w:rsidRPr="00356D34">
        <w:rPr>
          <w:rStyle w:val="StyleUnderline"/>
          <w:highlight w:val="green"/>
        </w:rPr>
        <w:t>resistance</w:t>
      </w:r>
      <w:r w:rsidRPr="00FE6796">
        <w:rPr>
          <w:rStyle w:val="StyleUnderline"/>
        </w:rPr>
        <w:t xml:space="preserve"> </w:t>
      </w:r>
      <w:r w:rsidRPr="00356D34">
        <w:rPr>
          <w:rStyle w:val="StyleUnderline"/>
          <w:highlight w:val="green"/>
        </w:rPr>
        <w:t xml:space="preserve">could produce an </w:t>
      </w:r>
      <w:r w:rsidRPr="00356D34">
        <w:rPr>
          <w:rStyle w:val="Emphasis"/>
          <w:highlight w:val="green"/>
        </w:rPr>
        <w:t>apocalyptic landscape</w:t>
      </w:r>
      <w:r w:rsidRPr="00FE6796">
        <w:rPr>
          <w:rStyle w:val="StyleUnderline"/>
        </w:rPr>
        <w:t xml:space="preserve"> because of </w:t>
      </w:r>
      <w:r w:rsidRPr="00356D34">
        <w:rPr>
          <w:rStyle w:val="StyleUnderline"/>
          <w:highlight w:val="green"/>
        </w:rPr>
        <w:t>failing to control infections</w:t>
      </w:r>
      <w:r w:rsidRPr="00FE6796">
        <w:rPr>
          <w:rStyle w:val="StyleUnderline"/>
        </w:rPr>
        <w:t xml:space="preserve"> </w:t>
      </w:r>
      <w:r w:rsidRPr="00BC44FD">
        <w:rPr>
          <w:sz w:val="16"/>
        </w:rPr>
        <w:t xml:space="preserve">(Servitie 2019). In this review we suggest that other effects of antibiotics on the microbiotas and environmental microbiosphere </w:t>
      </w:r>
      <w:r w:rsidRPr="00FE6796">
        <w:rPr>
          <w:rStyle w:val="StyleUnderline"/>
        </w:rPr>
        <w:t>can produce</w:t>
      </w:r>
      <w:r w:rsidRPr="00BC44FD">
        <w:rPr>
          <w:sz w:val="16"/>
        </w:rPr>
        <w:t xml:space="preserve"> at long-term </w:t>
      </w:r>
      <w:r w:rsidRPr="00FE6796">
        <w:rPr>
          <w:rStyle w:val="StyleUnderline"/>
        </w:rPr>
        <w:t>higher risks, deserving public awareness</w:t>
      </w:r>
      <w:r w:rsidRPr="00BC44FD">
        <w:rPr>
          <w:sz w:val="16"/>
        </w:rPr>
        <w:t>, by creating social norms to expand the protection of the individual health to the protection of one health and global health (Roca et al. 2015; Berendonk et al. 2015; Hernando-Amado et al. 2020). The threat of the spread of antibiotic-resistant organisms adverts us, once more, that the health of humans and the health of Earth are closely intertwined.</w:t>
      </w:r>
    </w:p>
    <w:p w14:paraId="33D9F805" w14:textId="77777777" w:rsidR="006C37C0" w:rsidRPr="007B3436" w:rsidRDefault="006C37C0" w:rsidP="006C37C0"/>
    <w:p w14:paraId="4C0CA418" w14:textId="77777777" w:rsidR="006C37C0" w:rsidRDefault="006C37C0" w:rsidP="006C37C0">
      <w:pPr>
        <w:pStyle w:val="Heading3"/>
      </w:pPr>
      <w:r>
        <w:rPr/>
        <w:t xml:space="preserve">1NC---UQ---Physician Burnout </w:t>
      </w:r>
    </w:p>
    <w:p w14:paraId="1C00031D" w14:textId="77777777" w:rsidR="006C37C0" w:rsidRDefault="006C37C0" w:rsidP="006C37C0"/>
    <w:p w14:paraId="47843392" w14:textId="77777777" w:rsidR="006C37C0" w:rsidRDefault="006C37C0" w:rsidP="006C37C0">
      <w:pPr>
        <w:pStyle w:val="Heading4"/>
      </w:pPr>
      <w:r>
        <w:rPr/>
        <w:t>Burnout low</w:t>
      </w:r>
    </w:p>
    <w:p w14:paraId="35BB3F2E" w14:textId="77777777" w:rsidR="006C37C0" w:rsidRDefault="006C37C0" w:rsidP="006C37C0">
      <w:r w:rsidRPr="00940ED4">
        <w:rPr>
          <w:rStyle w:val="Style13ptBold"/>
        </w:rPr>
        <w:t>Berg 24</w:t>
      </w:r>
      <w:r>
        <w:rPr/>
        <w:t xml:space="preserve"> [Sara Berg, MS, News Editor, Physician burnout rate drops below 50% for first time in 4 years, AMA, July 2</w:t>
      </w:r>
      <w:r w:rsidRPr="00940ED4">
        <w:rPr/>
        <w:t>nd</w:t>
      </w:r>
      <w:r>
        <w:rPr/>
        <w:t xml:space="preserve"> 2024, https://www.ama-assn.org/practice-management/physician-health/physician-burnout-rate-drops-below-50-first-time-4-years]</w:t>
      </w:r>
    </w:p>
    <w:p w14:paraId="6B73AB10" w14:textId="77777777" w:rsidR="006C37C0" w:rsidRPr="009935B4" w:rsidRDefault="006C37C0" w:rsidP="006C37C0">
      <w:pPr>
        <w:rPr>
          <w:rStyle w:val="StyleUnderline"/>
        </w:rPr>
      </w:pPr>
      <w:r w:rsidRPr="00356D34">
        <w:rPr>
          <w:rStyle w:val="StyleUnderline"/>
          <w:highlight w:val="green"/>
        </w:rPr>
        <w:t xml:space="preserve">Physician burnout has been a </w:t>
      </w:r>
      <w:r w:rsidRPr="00356D34">
        <w:rPr>
          <w:rStyle w:val="Emphasis"/>
          <w:highlight w:val="green"/>
        </w:rPr>
        <w:t>long</w:t>
      </w:r>
      <w:r w:rsidRPr="009935B4">
        <w:rPr>
          <w:sz w:val="16"/>
        </w:rPr>
        <w:t xml:space="preserve">-standing </w:t>
      </w:r>
      <w:r w:rsidRPr="00356D34">
        <w:rPr>
          <w:rStyle w:val="StyleUnderline"/>
          <w:highlight w:val="green"/>
        </w:rPr>
        <w:t>issue</w:t>
      </w:r>
      <w:r w:rsidRPr="009935B4">
        <w:rPr>
          <w:rStyle w:val="StyleUnderline"/>
        </w:rPr>
        <w:t xml:space="preserve"> in the medical community. </w:t>
      </w:r>
      <w:r w:rsidRPr="00356D34">
        <w:rPr>
          <w:rStyle w:val="StyleUnderline"/>
          <w:highlight w:val="green"/>
        </w:rPr>
        <w:t xml:space="preserve">After </w:t>
      </w:r>
      <w:r w:rsidRPr="00356D34">
        <w:rPr>
          <w:rStyle w:val="Emphasis"/>
          <w:highlight w:val="green"/>
        </w:rPr>
        <w:t>skyrocketing</w:t>
      </w:r>
      <w:r w:rsidRPr="00356D34">
        <w:rPr>
          <w:rStyle w:val="StyleUnderline"/>
          <w:highlight w:val="green"/>
        </w:rPr>
        <w:t xml:space="preserve"> to a record-high</w:t>
      </w:r>
      <w:r w:rsidRPr="009935B4">
        <w:rPr>
          <w:sz w:val="16"/>
        </w:rPr>
        <w:t xml:space="preserve"> 62.8% in 2021, </w:t>
      </w:r>
      <w:r w:rsidRPr="009935B4">
        <w:rPr>
          <w:rStyle w:val="StyleUnderline"/>
        </w:rPr>
        <w:t xml:space="preserve">exclusive survey data from the AMA show </w:t>
      </w:r>
      <w:r w:rsidRPr="00A04624">
        <w:rPr>
          <w:rStyle w:val="StyleUnderline"/>
        </w:rPr>
        <w:t xml:space="preserve">doctor burnout has </w:t>
      </w:r>
      <w:r w:rsidRPr="00356D34">
        <w:rPr>
          <w:rStyle w:val="StyleUnderline"/>
          <w:highlight w:val="green"/>
        </w:rPr>
        <w:t>fallen</w:t>
      </w:r>
      <w:r w:rsidRPr="009935B4">
        <w:rPr>
          <w:rStyle w:val="StyleUnderline"/>
        </w:rPr>
        <w:t xml:space="preserve"> below 50% </w:t>
      </w:r>
      <w:r w:rsidRPr="00356D34">
        <w:rPr>
          <w:rStyle w:val="StyleUnderline"/>
          <w:highlight w:val="green"/>
        </w:rPr>
        <w:t>for the first time since 2020</w:t>
      </w:r>
      <w:r w:rsidRPr="009935B4">
        <w:rPr>
          <w:rStyle w:val="StyleUnderline"/>
        </w:rPr>
        <w:t>.</w:t>
      </w:r>
    </w:p>
    <w:p w14:paraId="4F767F78" w14:textId="77777777" w:rsidR="006C37C0" w:rsidRPr="009935B4" w:rsidRDefault="006C37C0" w:rsidP="006C37C0">
      <w:pPr>
        <w:rPr>
          <w:sz w:val="16"/>
        </w:rPr>
      </w:pPr>
      <w:r w:rsidRPr="00A04624">
        <w:rPr>
          <w:rStyle w:val="StyleUnderline"/>
        </w:rPr>
        <w:t xml:space="preserve">The shift </w:t>
      </w:r>
      <w:r w:rsidRPr="00356D34">
        <w:rPr>
          <w:rStyle w:val="StyleUnderline"/>
          <w:highlight w:val="green"/>
        </w:rPr>
        <w:t xml:space="preserve">marks a </w:t>
      </w:r>
      <w:r w:rsidRPr="00356D34">
        <w:rPr>
          <w:rStyle w:val="Emphasis"/>
          <w:highlight w:val="green"/>
        </w:rPr>
        <w:t>milestone</w:t>
      </w:r>
      <w:r w:rsidRPr="00356D34">
        <w:rPr>
          <w:rStyle w:val="StyleUnderline"/>
          <w:highlight w:val="green"/>
        </w:rPr>
        <w:t xml:space="preserve"> in </w:t>
      </w:r>
      <w:r w:rsidRPr="00A04624">
        <w:rPr>
          <w:rStyle w:val="StyleUnderline"/>
        </w:rPr>
        <w:t xml:space="preserve">the </w:t>
      </w:r>
      <w:r w:rsidRPr="00356D34">
        <w:rPr>
          <w:rStyle w:val="StyleUnderline"/>
          <w:highlight w:val="green"/>
        </w:rPr>
        <w:t xml:space="preserve">ongoing battle against </w:t>
      </w:r>
      <w:r w:rsidRPr="00A04624">
        <w:rPr>
          <w:rStyle w:val="StyleUnderline"/>
        </w:rPr>
        <w:t xml:space="preserve">physician </w:t>
      </w:r>
      <w:r w:rsidRPr="00356D34">
        <w:rPr>
          <w:rStyle w:val="StyleUnderline"/>
          <w:highlight w:val="green"/>
        </w:rPr>
        <w:t>burnout</w:t>
      </w:r>
      <w:r w:rsidRPr="009935B4">
        <w:rPr>
          <w:sz w:val="16"/>
        </w:rPr>
        <w:t>, but the fight is far from over. Continued efforts are essential to address the root causes of physician burnout and ensure that doctors receive the support they need to thrive.</w:t>
      </w:r>
    </w:p>
    <w:p w14:paraId="100505C6" w14:textId="77777777" w:rsidR="006C37C0" w:rsidRDefault="006C37C0" w:rsidP="006C37C0">
      <w:pPr>
        <w:rPr>
          <w:sz w:val="16"/>
        </w:rPr>
      </w:pPr>
      <w:r w:rsidRPr="009935B4">
        <w:rPr>
          <w:sz w:val="16"/>
        </w:rPr>
        <w:t xml:space="preserve">As the leader in physician well-being, </w:t>
      </w:r>
      <w:r w:rsidRPr="00A04624">
        <w:rPr>
          <w:rStyle w:val="StyleUnderline"/>
        </w:rPr>
        <w:t xml:space="preserve">the </w:t>
      </w:r>
      <w:r w:rsidRPr="00356D34">
        <w:rPr>
          <w:rStyle w:val="StyleUnderline"/>
          <w:highlight w:val="green"/>
        </w:rPr>
        <w:t xml:space="preserve">AMA is reducing </w:t>
      </w:r>
      <w:r w:rsidRPr="00A04624">
        <w:rPr>
          <w:rStyle w:val="StyleUnderline"/>
        </w:rPr>
        <w:t xml:space="preserve">physician </w:t>
      </w:r>
      <w:r w:rsidRPr="00356D34">
        <w:rPr>
          <w:rStyle w:val="StyleUnderline"/>
          <w:highlight w:val="green"/>
        </w:rPr>
        <w:t>burnout by removing admin</w:t>
      </w:r>
      <w:r w:rsidRPr="00A04624">
        <w:rPr>
          <w:rStyle w:val="StyleUnderline"/>
        </w:rPr>
        <w:t xml:space="preserve">istrative </w:t>
      </w:r>
      <w:r w:rsidRPr="00356D34">
        <w:rPr>
          <w:rStyle w:val="StyleUnderline"/>
          <w:highlight w:val="green"/>
        </w:rPr>
        <w:t>burdens</w:t>
      </w:r>
      <w:r w:rsidRPr="009935B4">
        <w:rPr>
          <w:rStyle w:val="StyleUnderline"/>
        </w:rPr>
        <w:t xml:space="preserve"> and providing real-world solutions</w:t>
      </w:r>
      <w:r w:rsidRPr="009935B4">
        <w:rPr>
          <w:sz w:val="16"/>
        </w:rPr>
        <w:t xml:space="preserve"> to help doctors rediscover the Joy in Medicine™.</w:t>
      </w:r>
    </w:p>
    <w:p w14:paraId="2BBB34FA" w14:textId="77777777" w:rsidR="006C37C0" w:rsidRDefault="006C37C0" w:rsidP="006C37C0">
      <w:pPr>
        <w:rPr>
          <w:sz w:val="16"/>
        </w:rPr>
      </w:pPr>
    </w:p>
    <w:p w14:paraId="47EC2F90" w14:textId="77777777" w:rsidR="006C37C0" w:rsidRDefault="006C37C0" w:rsidP="006C37C0">
      <w:pPr>
        <w:pStyle w:val="Heading2"/>
      </w:pPr>
      <w:r>
        <w:rPr/>
        <w:t>Corporatization</w:t>
      </w:r>
    </w:p>
    <w:p w14:paraId="4AE991DC" w14:textId="77777777" w:rsidR="006C37C0" w:rsidRDefault="006C37C0" w:rsidP="006C37C0">
      <w:pPr>
        <w:pStyle w:val="Heading3"/>
      </w:pPr>
      <w:r>
        <w:rPr/>
        <w:t>1NC---SQ Solves</w:t>
      </w:r>
    </w:p>
    <w:p w14:paraId="7D8D89FF" w14:textId="77777777" w:rsidR="006C37C0" w:rsidRDefault="006C37C0" w:rsidP="006C37C0">
      <w:pPr>
        <w:pStyle w:val="Heading4"/>
      </w:pPr>
      <w:r>
        <w:rPr/>
        <w:t xml:space="preserve">Squo solves. </w:t>
      </w:r>
    </w:p>
    <w:p w14:paraId="39F3FD1D" w14:textId="77777777" w:rsidR="006C37C0" w:rsidRDefault="006C37C0" w:rsidP="006C37C0">
      <w:pPr>
        <w:pStyle w:val="Heading4"/>
      </w:pPr>
      <w:r>
        <w:rPr/>
        <w:t xml:space="preserve">A. PNJVs </w:t>
      </w:r>
    </w:p>
    <w:p w14:paraId="60421694" w14:textId="77777777" w:rsidR="006C37C0" w:rsidRDefault="006C37C0" w:rsidP="006C37C0">
      <w:r w:rsidRPr="00293CB4">
        <w:rPr>
          <w:rStyle w:val="Style13ptBold"/>
        </w:rPr>
        <w:t>Crowley 25</w:t>
      </w:r>
      <w:r>
        <w:rPr/>
        <w:t xml:space="preserve"> [Ryan Crowley et al, Senior Associate, American College of Physicians, “Empowering Physicians Through Collective Action: A Position Paper From the American College of Physicians”, Annals of Internal Medicine, Volume 178, Number 6, April 2025, https://www.acpjournals.org/doi/10.7326/ANNALS-24-03973]</w:t>
      </w:r>
    </w:p>
    <w:p w14:paraId="62690BD2" w14:textId="77777777" w:rsidR="006C37C0" w:rsidRPr="00077CB6" w:rsidRDefault="006C37C0" w:rsidP="006C37C0">
      <w:pPr>
        <w:rPr>
          <w:rStyle w:val="StyleUnderline"/>
        </w:rPr>
      </w:pPr>
      <w:r w:rsidRPr="00C81497">
        <w:rPr>
          <w:sz w:val="16"/>
        </w:rPr>
        <w:t xml:space="preserve">Insurer competition is limited in many areas. </w:t>
      </w:r>
      <w:r w:rsidRPr="00077CB6">
        <w:rPr>
          <w:rStyle w:val="StyleUnderline"/>
        </w:rPr>
        <w:t>Forty-six states have highly concentrated or uncompetitive large group health insurance markets</w:t>
      </w:r>
      <w:r w:rsidRPr="00C81497">
        <w:rPr>
          <w:sz w:val="16"/>
        </w:rPr>
        <w:t xml:space="preserve"> (95). </w:t>
      </w:r>
      <w:r w:rsidRPr="00077CB6">
        <w:rPr>
          <w:rStyle w:val="StyleUnderline"/>
        </w:rPr>
        <w:t xml:space="preserve">However, </w:t>
      </w:r>
      <w:r w:rsidRPr="00077CB6">
        <w:rPr>
          <w:rStyle w:val="StyleUnderline"/>
          <w:highlight w:val="green"/>
        </w:rPr>
        <w:t>antitrust</w:t>
      </w:r>
      <w:r w:rsidRPr="00077CB6">
        <w:rPr>
          <w:rStyle w:val="StyleUnderline"/>
        </w:rPr>
        <w:t xml:space="preserve"> laws </w:t>
      </w:r>
      <w:r w:rsidRPr="00077CB6">
        <w:rPr>
          <w:rStyle w:val="StyleUnderline"/>
          <w:highlight w:val="green"/>
        </w:rPr>
        <w:t>limit independent</w:t>
      </w:r>
      <w:r w:rsidRPr="00077CB6">
        <w:rPr>
          <w:rStyle w:val="StyleUnderline"/>
        </w:rPr>
        <w:t xml:space="preserve"> nonemployee </w:t>
      </w:r>
      <w:r w:rsidRPr="00077CB6">
        <w:rPr>
          <w:rStyle w:val="StyleUnderline"/>
          <w:highlight w:val="green"/>
        </w:rPr>
        <w:t xml:space="preserve">physicians </w:t>
      </w:r>
      <w:r w:rsidRPr="0074719C">
        <w:rPr>
          <w:rStyle w:val="StyleUnderline"/>
          <w:highlight w:val="green"/>
        </w:rPr>
        <w:t>from collectively negotiating</w:t>
      </w:r>
      <w:r w:rsidRPr="00077CB6">
        <w:rPr>
          <w:rStyle w:val="StyleUnderline"/>
        </w:rPr>
        <w:t xml:space="preserve"> with health insurers</w:t>
      </w:r>
      <w:r w:rsidRPr="00C81497">
        <w:rPr>
          <w:sz w:val="16"/>
        </w:rPr>
        <w:t xml:space="preserve"> and HMOs to prevent price fixing and other uncompetitive activities. In the 1990s, </w:t>
      </w:r>
      <w:r w:rsidRPr="00077CB6">
        <w:rPr>
          <w:rStyle w:val="StyleUnderline"/>
        </w:rPr>
        <w:t xml:space="preserve">the </w:t>
      </w:r>
      <w:r w:rsidRPr="00077CB6">
        <w:rPr>
          <w:rStyle w:val="StyleUnderline"/>
          <w:highlight w:val="green"/>
        </w:rPr>
        <w:t>fed</w:t>
      </w:r>
      <w:r w:rsidRPr="00077CB6">
        <w:rPr>
          <w:rStyle w:val="StyleUnderline"/>
        </w:rPr>
        <w:t xml:space="preserve">eral </w:t>
      </w:r>
      <w:r w:rsidRPr="00077CB6">
        <w:rPr>
          <w:rStyle w:val="StyleUnderline"/>
          <w:highlight w:val="green"/>
        </w:rPr>
        <w:t>gov</w:t>
      </w:r>
      <w:r w:rsidRPr="00077CB6">
        <w:rPr>
          <w:rStyle w:val="StyleUnderline"/>
        </w:rPr>
        <w:t xml:space="preserve">ernment </w:t>
      </w:r>
      <w:r w:rsidRPr="00077CB6">
        <w:rPr>
          <w:rStyle w:val="StyleUnderline"/>
          <w:highlight w:val="green"/>
        </w:rPr>
        <w:t>announced</w:t>
      </w:r>
      <w:r w:rsidRPr="00077CB6">
        <w:rPr>
          <w:rStyle w:val="StyleUnderline"/>
        </w:rPr>
        <w:t xml:space="preserve"> it would </w:t>
      </w:r>
      <w:r w:rsidRPr="00077CB6">
        <w:rPr>
          <w:rStyle w:val="StyleUnderline"/>
          <w:highlight w:val="green"/>
        </w:rPr>
        <w:t>relax antitrust</w:t>
      </w:r>
      <w:r w:rsidRPr="00077CB6">
        <w:rPr>
          <w:rStyle w:val="StyleUnderline"/>
        </w:rPr>
        <w:t xml:space="preserve"> enforcement </w:t>
      </w:r>
      <w:r w:rsidRPr="00077CB6">
        <w:rPr>
          <w:rStyle w:val="StyleUnderline"/>
          <w:highlight w:val="green"/>
        </w:rPr>
        <w:t>through</w:t>
      </w:r>
      <w:r w:rsidRPr="00077CB6">
        <w:rPr>
          <w:rStyle w:val="StyleUnderline"/>
        </w:rPr>
        <w:t xml:space="preserve"> “antitrust </w:t>
      </w:r>
      <w:r w:rsidRPr="00077CB6">
        <w:rPr>
          <w:rStyle w:val="StyleUnderline"/>
          <w:highlight w:val="green"/>
        </w:rPr>
        <w:t>safety zones” for</w:t>
      </w:r>
      <w:r w:rsidRPr="00077CB6">
        <w:rPr>
          <w:rStyle w:val="StyleUnderline"/>
        </w:rPr>
        <w:t xml:space="preserve"> physician network joint ventures</w:t>
      </w:r>
      <w:r w:rsidRPr="00077CB6">
        <w:rPr>
          <w:rStyle w:val="StyleUnderline"/>
          <w:highlight w:val="green"/>
        </w:rPr>
        <w:t xml:space="preserve"> (PNJVs),</w:t>
      </w:r>
      <w:r w:rsidRPr="00077CB6">
        <w:rPr>
          <w:rStyle w:val="StyleUnderline"/>
        </w:rPr>
        <w:t xml:space="preserve"> </w:t>
      </w:r>
      <w:r w:rsidRPr="00C81497">
        <w:rPr>
          <w:sz w:val="16"/>
        </w:rPr>
        <w:t xml:space="preserve">hospital mergers, information sharing, and other activities. </w:t>
      </w:r>
      <w:r w:rsidRPr="00077CB6">
        <w:rPr>
          <w:rStyle w:val="StyleUnderline"/>
          <w:highlight w:val="green"/>
        </w:rPr>
        <w:t xml:space="preserve">A PNJV is </w:t>
      </w:r>
      <w:r w:rsidRPr="00077CB6">
        <w:rPr>
          <w:rStyle w:val="StyleUnderline"/>
        </w:rPr>
        <w:t xml:space="preserve">“a </w:t>
      </w:r>
      <w:r w:rsidRPr="00077CB6">
        <w:rPr>
          <w:rStyle w:val="StyleUnderline"/>
          <w:highlight w:val="green"/>
        </w:rPr>
        <w:t>physician-controlled venture</w:t>
      </w:r>
      <w:r w:rsidRPr="00077CB6">
        <w:rPr>
          <w:rStyle w:val="StyleUnderline"/>
        </w:rPr>
        <w:t xml:space="preserve"> in which the network's </w:t>
      </w:r>
      <w:r w:rsidRPr="00077CB6">
        <w:rPr>
          <w:rStyle w:val="StyleUnderline"/>
          <w:highlight w:val="green"/>
        </w:rPr>
        <w:t>physician</w:t>
      </w:r>
      <w:r w:rsidRPr="00077CB6">
        <w:rPr>
          <w:rStyle w:val="StyleUnderline"/>
        </w:rPr>
        <w:t xml:space="preserve"> participant</w:t>
      </w:r>
      <w:r w:rsidRPr="00077CB6">
        <w:rPr>
          <w:rStyle w:val="StyleUnderline"/>
          <w:highlight w:val="green"/>
        </w:rPr>
        <w:t>s collectively agree on prices</w:t>
      </w:r>
      <w:r w:rsidRPr="00C81497">
        <w:rPr>
          <w:sz w:val="16"/>
        </w:rPr>
        <w:t xml:space="preserve"> or price-related terms </w:t>
      </w:r>
      <w:r w:rsidRPr="00077CB6">
        <w:rPr>
          <w:rStyle w:val="StyleUnderline"/>
        </w:rPr>
        <w:t>and jointly market their services”</w:t>
      </w:r>
      <w:r w:rsidRPr="00C81497">
        <w:rPr>
          <w:sz w:val="16"/>
        </w:rPr>
        <w:t xml:space="preserve"> (96). </w:t>
      </w:r>
      <w:r w:rsidRPr="00077CB6">
        <w:rPr>
          <w:rStyle w:val="StyleUnderline"/>
        </w:rPr>
        <w:t>Independent practice associations and preferred provider organizations are examples of PNJVs.</w:t>
      </w:r>
    </w:p>
    <w:p w14:paraId="72F7723E" w14:textId="77777777" w:rsidR="006C37C0" w:rsidRPr="00C81497" w:rsidRDefault="006C37C0" w:rsidP="006C37C0">
      <w:pPr>
        <w:rPr>
          <w:sz w:val="16"/>
        </w:rPr>
      </w:pPr>
      <w:r w:rsidRPr="00077CB6">
        <w:rPr>
          <w:rStyle w:val="StyleUnderline"/>
        </w:rPr>
        <w:t xml:space="preserve">A PNJV would qualify as a safety zone if the participating physicians share a substantial financial risk and are comprised of a limited segment of practicing physicians in the relevant market. </w:t>
      </w:r>
      <w:r w:rsidRPr="00077CB6">
        <w:rPr>
          <w:rStyle w:val="StyleUnderline"/>
          <w:highlight w:val="green"/>
        </w:rPr>
        <w:t>Unions</w:t>
      </w:r>
      <w:r w:rsidRPr="00077CB6">
        <w:rPr>
          <w:rStyle w:val="StyleUnderline"/>
        </w:rPr>
        <w:t xml:space="preserve"> have acted as </w:t>
      </w:r>
      <w:r w:rsidRPr="00077CB6">
        <w:rPr>
          <w:rStyle w:val="StyleUnderline"/>
          <w:highlight w:val="green"/>
        </w:rPr>
        <w:t>intermediaries on behalf of</w:t>
      </w:r>
      <w:r w:rsidRPr="00077CB6">
        <w:rPr>
          <w:rStyle w:val="StyleUnderline"/>
        </w:rPr>
        <w:t xml:space="preserve"> self-employed </w:t>
      </w:r>
      <w:r w:rsidRPr="00077CB6">
        <w:rPr>
          <w:rStyle w:val="StyleUnderline"/>
          <w:highlight w:val="green"/>
        </w:rPr>
        <w:t>physicians during negotiations with health plans</w:t>
      </w:r>
      <w:r w:rsidRPr="00C81497">
        <w:rPr>
          <w:sz w:val="16"/>
        </w:rPr>
        <w:t xml:space="preserve"> (97). Subsequent safety zone policies were established for accountable care organizations participating in Medicare shared savings programs. In July 2023, the Federal Trade Commission withdrew several policy statements, including the 1996 statement on antitrust safety zones, stating it would evaluate mergers and other health care market activity on a case-by-case basis (98).</w:t>
      </w:r>
    </w:p>
    <w:p w14:paraId="19E6B780" w14:textId="77777777" w:rsidR="006C37C0" w:rsidRDefault="006C37C0" w:rsidP="006C37C0"/>
    <w:p w14:paraId="431A7075" w14:textId="77777777" w:rsidR="006C37C0" w:rsidRDefault="006C37C0" w:rsidP="006C37C0">
      <w:pPr>
        <w:pStyle w:val="Heading4"/>
      </w:pPr>
      <w:r>
        <w:rPr/>
        <w:t>B. IPAs</w:t>
      </w:r>
    </w:p>
    <w:p w14:paraId="685912DE" w14:textId="77777777" w:rsidR="006C37C0" w:rsidRPr="00B342BE" w:rsidRDefault="006C37C0" w:rsidP="006C37C0">
      <w:r w:rsidRPr="00B342BE">
        <w:rPr>
          <w:rStyle w:val="Style13ptBold"/>
        </w:rPr>
        <w:t>Yu 24</w:t>
      </w:r>
      <w:r>
        <w:rPr/>
        <w:t xml:space="preserve"> [Hans Yu, an internal medicine doctor of over 30 years and chair of the board for All American Medical Group (AAMG), and Stephanie Lee, DO, MS, How independent physician associations can make private practice more profitable, March 29 2024, https://thedo.osteopathic.org/columns/how-independent-physician-associations-can-make-private-practice-more-profitable/]</w:t>
      </w:r>
    </w:p>
    <w:p w14:paraId="3C35AABC" w14:textId="77777777" w:rsidR="006C37C0" w:rsidRPr="00B342BE" w:rsidRDefault="006C37C0" w:rsidP="006C37C0">
      <w:pPr>
        <w:rPr>
          <w:sz w:val="16"/>
        </w:rPr>
      </w:pPr>
      <w:r w:rsidRPr="00B342BE">
        <w:rPr>
          <w:sz w:val="16"/>
        </w:rPr>
        <w:t xml:space="preserve">Dr. Yu: Unlike medical groups where they bill together and practice under the same protocols as one unit, </w:t>
      </w:r>
      <w:r w:rsidRPr="00077CB6">
        <w:rPr>
          <w:rStyle w:val="StyleUnderline"/>
        </w:rPr>
        <w:t xml:space="preserve">the </w:t>
      </w:r>
      <w:r w:rsidRPr="00077CB6">
        <w:rPr>
          <w:rStyle w:val="StyleUnderline"/>
          <w:highlight w:val="green"/>
        </w:rPr>
        <w:t>IPA allows</w:t>
      </w:r>
      <w:r w:rsidRPr="00077CB6">
        <w:rPr>
          <w:rStyle w:val="StyleUnderline"/>
        </w:rPr>
        <w:t xml:space="preserve"> the </w:t>
      </w:r>
      <w:r w:rsidRPr="00077CB6">
        <w:rPr>
          <w:rStyle w:val="StyleUnderline"/>
          <w:highlight w:val="green"/>
        </w:rPr>
        <w:t>“freedom” to practice medicine</w:t>
      </w:r>
      <w:r w:rsidRPr="00B342BE">
        <w:rPr>
          <w:sz w:val="16"/>
        </w:rPr>
        <w:t xml:space="preserve"> from different private practices or medical groups within the IPA. </w:t>
      </w:r>
      <w:r w:rsidRPr="00077CB6">
        <w:rPr>
          <w:rStyle w:val="StyleUnderline"/>
        </w:rPr>
        <w:t>Each practice</w:t>
      </w:r>
      <w:r w:rsidRPr="00B342BE">
        <w:rPr>
          <w:sz w:val="16"/>
        </w:rPr>
        <w:t xml:space="preserve"> or medical group </w:t>
      </w:r>
      <w:r w:rsidRPr="00077CB6">
        <w:rPr>
          <w:rStyle w:val="StyleUnderline"/>
        </w:rPr>
        <w:t>has their own set of protocols within the standard of care, and they bill separately</w:t>
      </w:r>
      <w:r w:rsidRPr="00E671CD">
        <w:rPr>
          <w:sz w:val="16"/>
        </w:rPr>
        <w:t>.</w:t>
      </w:r>
      <w:r w:rsidRPr="00B342BE">
        <w:rPr>
          <w:sz w:val="16"/>
        </w:rPr>
        <w:t xml:space="preserve"> Some </w:t>
      </w:r>
      <w:r w:rsidRPr="00077CB6">
        <w:rPr>
          <w:rStyle w:val="StyleUnderline"/>
          <w:highlight w:val="green"/>
        </w:rPr>
        <w:t xml:space="preserve">IPAs </w:t>
      </w:r>
      <w:r w:rsidRPr="00077CB6">
        <w:rPr>
          <w:rStyle w:val="StyleUnderline"/>
        </w:rPr>
        <w:t xml:space="preserve">can </w:t>
      </w:r>
      <w:r w:rsidRPr="00077CB6">
        <w:rPr>
          <w:rStyle w:val="StyleUnderline"/>
          <w:highlight w:val="green"/>
        </w:rPr>
        <w:t>have joint</w:t>
      </w:r>
      <w:r w:rsidRPr="00077CB6">
        <w:rPr>
          <w:rStyle w:val="StyleUnderline"/>
        </w:rPr>
        <w:t xml:space="preserve"> buying </w:t>
      </w:r>
      <w:r w:rsidRPr="00077CB6">
        <w:rPr>
          <w:rStyle w:val="StyleUnderline"/>
          <w:highlight w:val="green"/>
        </w:rPr>
        <w:t>power and negotiate together with health plans to get</w:t>
      </w:r>
      <w:r w:rsidRPr="00077CB6">
        <w:rPr>
          <w:rStyle w:val="StyleUnderline"/>
        </w:rPr>
        <w:t xml:space="preserve"> more </w:t>
      </w:r>
      <w:r w:rsidRPr="00077CB6">
        <w:rPr>
          <w:rStyle w:val="StyleUnderline"/>
          <w:highlight w:val="green"/>
        </w:rPr>
        <w:t xml:space="preserve">favorable contracts </w:t>
      </w:r>
      <w:r w:rsidRPr="00077CB6">
        <w:rPr>
          <w:rStyle w:val="StyleUnderline"/>
        </w:rPr>
        <w:t xml:space="preserve">for the </w:t>
      </w:r>
      <w:r w:rsidRPr="00077CB6">
        <w:rPr>
          <w:rStyle w:val="StyleUnderline"/>
          <w:highlight w:val="green"/>
        </w:rPr>
        <w:t>doctors</w:t>
      </w:r>
      <w:r w:rsidRPr="00077CB6">
        <w:rPr>
          <w:rStyle w:val="StyleUnderline"/>
        </w:rPr>
        <w:t xml:space="preserve"> within the IPAs.</w:t>
      </w:r>
      <w:r w:rsidRPr="00B342BE">
        <w:rPr>
          <w:sz w:val="16"/>
        </w:rPr>
        <w:t xml:space="preserve"> </w:t>
      </w:r>
      <w:r w:rsidRPr="00077CB6">
        <w:rPr>
          <w:rStyle w:val="StyleUnderline"/>
          <w:highlight w:val="green"/>
        </w:rPr>
        <w:t>It’s similar to</w:t>
      </w:r>
      <w:r w:rsidRPr="00077CB6">
        <w:rPr>
          <w:rStyle w:val="StyleUnderline"/>
        </w:rPr>
        <w:t xml:space="preserve"> a labor </w:t>
      </w:r>
      <w:r w:rsidRPr="00077CB6">
        <w:rPr>
          <w:rStyle w:val="StyleUnderline"/>
          <w:highlight w:val="green"/>
        </w:rPr>
        <w:t>union</w:t>
      </w:r>
      <w:r w:rsidRPr="00B342BE">
        <w:rPr>
          <w:sz w:val="16"/>
        </w:rPr>
        <w:t xml:space="preserve"> </w:t>
      </w:r>
      <w:r w:rsidRPr="00077CB6">
        <w:rPr>
          <w:rStyle w:val="StyleUnderline"/>
        </w:rPr>
        <w:t xml:space="preserve">in that the </w:t>
      </w:r>
      <w:r w:rsidRPr="00077CB6">
        <w:rPr>
          <w:rStyle w:val="StyleUnderline"/>
          <w:highlight w:val="green"/>
        </w:rPr>
        <w:t>IPA</w:t>
      </w:r>
      <w:r w:rsidRPr="00077CB6">
        <w:rPr>
          <w:rStyle w:val="StyleUnderline"/>
        </w:rPr>
        <w:t xml:space="preserve"> can </w:t>
      </w:r>
      <w:r w:rsidRPr="00077CB6">
        <w:rPr>
          <w:rStyle w:val="StyleUnderline"/>
          <w:highlight w:val="green"/>
        </w:rPr>
        <w:t>assist</w:t>
      </w:r>
      <w:r w:rsidRPr="00077CB6">
        <w:rPr>
          <w:rStyle w:val="StyleUnderline"/>
        </w:rPr>
        <w:t xml:space="preserve"> independent </w:t>
      </w:r>
      <w:r w:rsidRPr="00077CB6">
        <w:rPr>
          <w:rStyle w:val="StyleUnderline"/>
          <w:highlight w:val="green"/>
        </w:rPr>
        <w:t>doctors in negotiating contracts</w:t>
      </w:r>
      <w:r w:rsidRPr="00077CB6">
        <w:rPr>
          <w:rStyle w:val="StyleUnderline"/>
        </w:rPr>
        <w:t>, recruiting new clinicians to their practices and setting up standards of care.</w:t>
      </w:r>
    </w:p>
    <w:p w14:paraId="71E3D133" w14:textId="77777777" w:rsidR="006C37C0" w:rsidRPr="00B342BE" w:rsidRDefault="006C37C0" w:rsidP="006C37C0">
      <w:pPr>
        <w:rPr>
          <w:sz w:val="16"/>
        </w:rPr>
      </w:pPr>
      <w:r w:rsidRPr="00B342BE">
        <w:rPr>
          <w:sz w:val="16"/>
        </w:rPr>
        <w:t xml:space="preserve">Lee: </w:t>
      </w:r>
      <w:r w:rsidRPr="00077CB6">
        <w:rPr>
          <w:rStyle w:val="StyleUnderline"/>
          <w:highlight w:val="green"/>
        </w:rPr>
        <w:t>Physicians</w:t>
      </w:r>
      <w:r w:rsidRPr="00077CB6">
        <w:rPr>
          <w:rStyle w:val="StyleUnderline"/>
        </w:rPr>
        <w:t xml:space="preserve"> of different subspecialties can </w:t>
      </w:r>
      <w:r w:rsidRPr="00077CB6">
        <w:rPr>
          <w:rStyle w:val="StyleUnderline"/>
          <w:highlight w:val="green"/>
        </w:rPr>
        <w:t xml:space="preserve">join IPAs </w:t>
      </w:r>
      <w:r w:rsidRPr="00077CB6">
        <w:rPr>
          <w:rStyle w:val="StyleUnderline"/>
        </w:rPr>
        <w:t>as well</w:t>
      </w:r>
      <w:r w:rsidRPr="00E671CD">
        <w:rPr>
          <w:sz w:val="16"/>
        </w:rPr>
        <w:t>,</w:t>
      </w:r>
      <w:r w:rsidRPr="00B342BE">
        <w:rPr>
          <w:sz w:val="16"/>
        </w:rPr>
        <w:t xml:space="preserve"> </w:t>
      </w:r>
      <w:r w:rsidRPr="00077CB6">
        <w:rPr>
          <w:rStyle w:val="StyleUnderline"/>
          <w:highlight w:val="green"/>
        </w:rPr>
        <w:t>which</w:t>
      </w:r>
      <w:r w:rsidRPr="00B342BE">
        <w:rPr>
          <w:sz w:val="16"/>
        </w:rPr>
        <w:t xml:space="preserve"> can </w:t>
      </w:r>
      <w:r w:rsidRPr="00077CB6">
        <w:rPr>
          <w:rStyle w:val="StyleUnderline"/>
          <w:highlight w:val="green"/>
        </w:rPr>
        <w:t xml:space="preserve">make </w:t>
      </w:r>
      <w:r w:rsidRPr="00077CB6">
        <w:rPr>
          <w:rStyle w:val="StyleUnderline"/>
        </w:rPr>
        <w:t xml:space="preserve">the IPA </w:t>
      </w:r>
      <w:r w:rsidRPr="00077CB6">
        <w:rPr>
          <w:rStyle w:val="StyleUnderline"/>
          <w:highlight w:val="green"/>
        </w:rPr>
        <w:t>stronger and</w:t>
      </w:r>
      <w:r w:rsidRPr="00077CB6">
        <w:rPr>
          <w:rStyle w:val="StyleUnderline"/>
        </w:rPr>
        <w:t xml:space="preserve"> enable it to </w:t>
      </w:r>
      <w:r w:rsidRPr="00077CB6">
        <w:rPr>
          <w:rStyle w:val="StyleUnderline"/>
          <w:highlight w:val="green"/>
        </w:rPr>
        <w:t>better serve patients</w:t>
      </w:r>
      <w:r w:rsidRPr="00077CB6">
        <w:rPr>
          <w:rStyle w:val="StyleUnderline"/>
        </w:rPr>
        <w:t xml:space="preserve"> and the community</w:t>
      </w:r>
      <w:r w:rsidRPr="00B342BE">
        <w:rPr>
          <w:sz w:val="16"/>
        </w:rPr>
        <w:t>. This gives primary care physicians a broad network of subspecialties they can refer patients to.</w:t>
      </w:r>
    </w:p>
    <w:p w14:paraId="4BDD88BD" w14:textId="77777777" w:rsidR="006C37C0" w:rsidRDefault="006C37C0" w:rsidP="006C37C0"/>
    <w:p w14:paraId="0CD39434" w14:textId="77777777" w:rsidR="006C37C0" w:rsidRDefault="006C37C0" w:rsidP="006C37C0">
      <w:pPr>
        <w:pStyle w:val="Heading3"/>
      </w:pPr>
      <w:r>
        <w:rPr/>
        <w:t>1NC---Alt Cause</w:t>
      </w:r>
    </w:p>
    <w:p w14:paraId="2BE944B1" w14:textId="77777777" w:rsidR="006C37C0" w:rsidRDefault="006C37C0" w:rsidP="006C37C0">
      <w:pPr>
        <w:pStyle w:val="Heading4"/>
      </w:pPr>
      <w:r>
        <w:rPr/>
        <w:t xml:space="preserve">Alt causes overwhelm their internal link. Winning </w:t>
      </w:r>
      <w:r w:rsidRPr="00147A9D">
        <w:rPr>
          <w:u w:val="single"/>
        </w:rPr>
        <w:t>one</w:t>
      </w:r>
      <w:r>
        <w:rPr/>
        <w:t xml:space="preserve"> is sufficient to </w:t>
      </w:r>
      <w:r w:rsidRPr="00147A9D">
        <w:rPr>
          <w:u w:val="single"/>
        </w:rPr>
        <w:t>zero</w:t>
      </w:r>
      <w:r>
        <w:rPr/>
        <w:t xml:space="preserve"> the </w:t>
      </w:r>
      <w:r w:rsidRPr="00147A9D">
        <w:rPr>
          <w:u w:val="single"/>
        </w:rPr>
        <w:t>advantage</w:t>
      </w:r>
      <w:r>
        <w:rPr/>
        <w:t xml:space="preserve">. </w:t>
      </w:r>
    </w:p>
    <w:p w14:paraId="2EFCFDD0" w14:textId="77777777" w:rsidR="006C37C0" w:rsidRDefault="006C37C0" w:rsidP="006C37C0"/>
    <w:p w14:paraId="3AA1E14A" w14:textId="77777777" w:rsidR="006C37C0" w:rsidRPr="00B342BE" w:rsidRDefault="006C37C0" w:rsidP="006C37C0">
      <w:pPr>
        <w:pStyle w:val="Heading4"/>
      </w:pPr>
      <w:r>
        <w:rPr/>
        <w:t xml:space="preserve">1. Limited access to </w:t>
      </w:r>
      <w:r w:rsidRPr="00147A9D">
        <w:rPr>
          <w:u w:val="single"/>
        </w:rPr>
        <w:t>education</w:t>
      </w:r>
      <w:r>
        <w:rPr/>
        <w:t xml:space="preserve">, </w:t>
      </w:r>
      <w:r w:rsidRPr="00147A9D">
        <w:rPr>
          <w:u w:val="single"/>
        </w:rPr>
        <w:t>lower compensation</w:t>
      </w:r>
      <w:r>
        <w:rPr/>
        <w:t xml:space="preserve">, </w:t>
      </w:r>
      <w:r w:rsidRPr="00147A9D">
        <w:rPr>
          <w:u w:val="single"/>
        </w:rPr>
        <w:t>no advanced medical tech</w:t>
      </w:r>
      <w:r>
        <w:rPr/>
        <w:t xml:space="preserve">, and </w:t>
      </w:r>
      <w:r w:rsidRPr="00147A9D">
        <w:rPr>
          <w:u w:val="single"/>
        </w:rPr>
        <w:t>distance from cities</w:t>
      </w:r>
      <w:r>
        <w:rPr/>
        <w:t xml:space="preserve">. </w:t>
      </w:r>
    </w:p>
    <w:p w14:paraId="6F4CADB8" w14:textId="77777777" w:rsidR="006C37C0" w:rsidRDefault="006C37C0" w:rsidP="006C37C0">
      <w:r w:rsidRPr="008B109D">
        <w:rPr>
          <w:rStyle w:val="Style13ptBold"/>
        </w:rPr>
        <w:t>Siegel 25</w:t>
      </w:r>
      <w:r>
        <w:rPr/>
        <w:t xml:space="preserve"> </w:t>
      </w:r>
      <w:r w:rsidRPr="008B109D">
        <w:rPr>
          <w:sz w:val="16"/>
        </w:rPr>
        <w:t>[Daniel Siegel, CEO at Synergy Health Partners, Focusing on scaling innovative physician staffing and management programs, Recruitment challenges, solutions, and outlooks for the rural doc shortage, 7/17/25, https://www.ruralhealth.us/blogs/2025/07/recruitment-challenges,-solutions,-and-outlooks-for-the-rural-doc-shortage#:~:text=Telemedicine:%20Through%20virtual%20visits%2C%20rural,stay%20staffed%20with%20qualified%20physicians.]</w:t>
      </w:r>
    </w:p>
    <w:p w14:paraId="6BB163E0" w14:textId="77777777" w:rsidR="006C37C0" w:rsidRPr="008B109D" w:rsidRDefault="006C37C0" w:rsidP="006C37C0">
      <w:pPr>
        <w:rPr>
          <w:sz w:val="16"/>
        </w:rPr>
      </w:pPr>
      <w:r w:rsidRPr="008B109D">
        <w:rPr>
          <w:sz w:val="16"/>
        </w:rPr>
        <w:t>Roadblocks to essential services in rural communities</w:t>
      </w:r>
    </w:p>
    <w:p w14:paraId="0F518848" w14:textId="77777777" w:rsidR="006C37C0" w:rsidRPr="008B109D" w:rsidRDefault="006C37C0" w:rsidP="006C37C0">
      <w:pPr>
        <w:rPr>
          <w:sz w:val="16"/>
        </w:rPr>
      </w:pPr>
      <w:r w:rsidRPr="00077CB6">
        <w:rPr>
          <w:rStyle w:val="StyleUnderline"/>
          <w:highlight w:val="green"/>
        </w:rPr>
        <w:t>Physician recruitment and retention in rural</w:t>
      </w:r>
      <w:r w:rsidRPr="00077CB6">
        <w:rPr>
          <w:rStyle w:val="StyleUnderline"/>
        </w:rPr>
        <w:t xml:space="preserve"> communities</w:t>
      </w:r>
      <w:r w:rsidRPr="00211984">
        <w:rPr>
          <w:sz w:val="16"/>
        </w:rPr>
        <w:t xml:space="preserve"> </w:t>
      </w:r>
      <w:r w:rsidRPr="00077CB6">
        <w:rPr>
          <w:rStyle w:val="StyleUnderline"/>
        </w:rPr>
        <w:t xml:space="preserve">is </w:t>
      </w:r>
      <w:r w:rsidRPr="00077CB6">
        <w:rPr>
          <w:rStyle w:val="StyleUnderline"/>
          <w:highlight w:val="green"/>
        </w:rPr>
        <w:t xml:space="preserve">compounded by </w:t>
      </w:r>
      <w:r w:rsidRPr="00077CB6">
        <w:rPr>
          <w:rStyle w:val="StyleUnderline"/>
        </w:rPr>
        <w:t xml:space="preserve">professional </w:t>
      </w:r>
      <w:r w:rsidRPr="00077CB6">
        <w:rPr>
          <w:rStyle w:val="StyleUnderline"/>
          <w:highlight w:val="green"/>
        </w:rPr>
        <w:t>isolation</w:t>
      </w:r>
      <w:r w:rsidRPr="00356D34">
        <w:rPr>
          <w:rStyle w:val="StyleUnderline"/>
          <w:highlight w:val="green"/>
        </w:rPr>
        <w:t>,</w:t>
      </w:r>
      <w:r w:rsidRPr="00077CB6">
        <w:rPr>
          <w:rStyle w:val="StyleUnderline"/>
          <w:highlight w:val="green"/>
        </w:rPr>
        <w:t xml:space="preserve"> limited access to</w:t>
      </w:r>
      <w:r w:rsidRPr="00077CB6">
        <w:rPr>
          <w:rStyle w:val="StyleUnderline"/>
        </w:rPr>
        <w:t xml:space="preserve"> continuing </w:t>
      </w:r>
      <w:r w:rsidRPr="00077CB6">
        <w:rPr>
          <w:rStyle w:val="StyleUnderline"/>
          <w:highlight w:val="green"/>
        </w:rPr>
        <w:t>education,</w:t>
      </w:r>
      <w:r w:rsidRPr="00356D34">
        <w:rPr>
          <w:rStyle w:val="StyleUnderline"/>
          <w:highlight w:val="green"/>
        </w:rPr>
        <w:t xml:space="preserve"> </w:t>
      </w:r>
      <w:r w:rsidRPr="00077CB6">
        <w:rPr>
          <w:rStyle w:val="StyleUnderline"/>
          <w:highlight w:val="green"/>
        </w:rPr>
        <w:t>and</w:t>
      </w:r>
      <w:r w:rsidRPr="00356D34">
        <w:rPr>
          <w:rStyle w:val="StyleUnderline"/>
          <w:highlight w:val="green"/>
        </w:rPr>
        <w:t xml:space="preserve"> </w:t>
      </w:r>
      <w:r w:rsidRPr="00077CB6">
        <w:rPr>
          <w:rStyle w:val="StyleUnderline"/>
          <w:highlight w:val="green"/>
        </w:rPr>
        <w:t>lower compensation</w:t>
      </w:r>
      <w:r w:rsidRPr="00077CB6">
        <w:rPr>
          <w:rStyle w:val="StyleUnderline"/>
        </w:rPr>
        <w:t xml:space="preserve"> compared to urban counterparts</w:t>
      </w:r>
      <w:r w:rsidRPr="008B109D">
        <w:rPr>
          <w:sz w:val="16"/>
        </w:rPr>
        <w:t>2.</w:t>
      </w:r>
    </w:p>
    <w:p w14:paraId="45E5E808" w14:textId="77777777" w:rsidR="006C37C0" w:rsidRPr="008B109D" w:rsidRDefault="006C37C0" w:rsidP="006C37C0">
      <w:pPr>
        <w:rPr>
          <w:sz w:val="16"/>
        </w:rPr>
      </w:pPr>
      <w:r w:rsidRPr="008B109D">
        <w:rPr>
          <w:sz w:val="16"/>
        </w:rPr>
        <w:t>"</w:t>
      </w:r>
      <w:r w:rsidRPr="00077CB6">
        <w:rPr>
          <w:rStyle w:val="StyleUnderline"/>
        </w:rPr>
        <w:t>Recruiting physicians to rural America isn’t just about filling jobs</w:t>
      </w:r>
      <w:r w:rsidRPr="008B109D">
        <w:rPr>
          <w:sz w:val="16"/>
        </w:rPr>
        <w:t xml:space="preserve"> — </w:t>
      </w:r>
      <w:r w:rsidRPr="00077CB6">
        <w:rPr>
          <w:rStyle w:val="StyleUnderline"/>
        </w:rPr>
        <w:t>it’s about restoring</w:t>
      </w:r>
      <w:r w:rsidRPr="008B109D">
        <w:rPr>
          <w:sz w:val="16"/>
        </w:rPr>
        <w:t xml:space="preserve"> access, dignity, and trust in </w:t>
      </w:r>
      <w:r w:rsidRPr="00077CB6">
        <w:rPr>
          <w:rStyle w:val="StyleUnderline"/>
        </w:rPr>
        <w:t>communities</w:t>
      </w:r>
      <w:r w:rsidRPr="008B109D">
        <w:rPr>
          <w:sz w:val="16"/>
        </w:rPr>
        <w:t xml:space="preserve"> that have long been overlooked,” says Richard Makowiec, Synergy Health chief medical officer. “</w:t>
      </w:r>
      <w:r w:rsidRPr="00077CB6">
        <w:rPr>
          <w:rStyle w:val="StyleUnderline"/>
          <w:highlight w:val="green"/>
        </w:rPr>
        <w:t>Solving</w:t>
      </w:r>
      <w:r w:rsidRPr="00077CB6">
        <w:rPr>
          <w:rStyle w:val="StyleUnderline"/>
        </w:rPr>
        <w:t xml:space="preserve"> this challenge </w:t>
      </w:r>
      <w:r w:rsidRPr="00077CB6">
        <w:rPr>
          <w:rStyle w:val="StyleUnderline"/>
          <w:highlight w:val="green"/>
        </w:rPr>
        <w:t>requires more than incentives</w:t>
      </w:r>
      <w:r w:rsidRPr="00077CB6">
        <w:rPr>
          <w:rStyle w:val="StyleUnderline"/>
        </w:rPr>
        <w:t>;</w:t>
      </w:r>
      <w:r w:rsidRPr="008B109D">
        <w:rPr>
          <w:sz w:val="16"/>
        </w:rPr>
        <w:t xml:space="preserve"> it demands a reimagining of how we support, train, and retain providers where they’re needed most."</w:t>
      </w:r>
    </w:p>
    <w:p w14:paraId="20034563" w14:textId="77777777" w:rsidR="006C37C0" w:rsidRPr="00077CB6" w:rsidRDefault="006C37C0" w:rsidP="006C37C0">
      <w:pPr>
        <w:rPr>
          <w:rStyle w:val="StyleUnderline"/>
        </w:rPr>
      </w:pPr>
      <w:r w:rsidRPr="008B109D">
        <w:rPr>
          <w:sz w:val="16"/>
        </w:rPr>
        <w:t xml:space="preserve">Rural hospitals often operate on </w:t>
      </w:r>
      <w:r w:rsidRPr="00077CB6">
        <w:rPr>
          <w:rStyle w:val="StyleUnderline"/>
        </w:rPr>
        <w:t>razor-thin margins</w:t>
      </w:r>
      <w:r w:rsidRPr="008B109D">
        <w:rPr>
          <w:sz w:val="16"/>
        </w:rPr>
        <w:t xml:space="preserve">, </w:t>
      </w:r>
      <w:r w:rsidRPr="00077CB6">
        <w:rPr>
          <w:rStyle w:val="StyleUnderline"/>
        </w:rPr>
        <w:t>mak</w:t>
      </w:r>
      <w:r w:rsidRPr="008B109D">
        <w:rPr>
          <w:sz w:val="16"/>
        </w:rPr>
        <w:t xml:space="preserve">ing </w:t>
      </w:r>
      <w:r w:rsidRPr="00077CB6">
        <w:rPr>
          <w:rStyle w:val="StyleUnderline"/>
        </w:rPr>
        <w:t>it financially unsustainable to support full-time specialists, surgical staff, and facilities for complex procedures.</w:t>
      </w:r>
    </w:p>
    <w:p w14:paraId="3889AF92" w14:textId="77777777" w:rsidR="006C37C0" w:rsidRPr="00077CB6" w:rsidRDefault="006C37C0" w:rsidP="006C37C0">
      <w:pPr>
        <w:rPr>
          <w:rStyle w:val="StyleUnderline"/>
        </w:rPr>
      </w:pPr>
      <w:r w:rsidRPr="008B109D">
        <w:rPr>
          <w:sz w:val="16"/>
        </w:rPr>
        <w:t>In many cases</w:t>
      </w:r>
      <w:r w:rsidRPr="00077CB6">
        <w:rPr>
          <w:rStyle w:val="StyleUnderline"/>
        </w:rPr>
        <w:t>, rural hospitals are forced to rely on costly locum tenens and other temporary labor, which disrupts continuity of care and can delay both elective and emergency surgeries</w:t>
      </w:r>
      <w:r w:rsidRPr="008B109D">
        <w:rPr>
          <w:sz w:val="16"/>
        </w:rPr>
        <w:t xml:space="preserve">3. </w:t>
      </w:r>
      <w:r w:rsidRPr="00077CB6">
        <w:rPr>
          <w:rStyle w:val="StyleUnderline"/>
        </w:rPr>
        <w:t>As a result, rural patients frequently forgo routine screenings, face prolonged surgical wait times, and endure poorer outcomes from delayed or inaccessible treatment.</w:t>
      </w:r>
    </w:p>
    <w:p w14:paraId="15214E41" w14:textId="77777777" w:rsidR="006C37C0" w:rsidRPr="00077CB6" w:rsidRDefault="006C37C0" w:rsidP="006C37C0">
      <w:pPr>
        <w:rPr>
          <w:rStyle w:val="StyleUnderline"/>
        </w:rPr>
      </w:pPr>
      <w:r w:rsidRPr="00077CB6">
        <w:rPr>
          <w:rStyle w:val="StyleUnderline"/>
        </w:rPr>
        <w:t>Several factors contribute to rural recruitment challenges:</w:t>
      </w:r>
    </w:p>
    <w:p w14:paraId="39C3E1C4" w14:textId="77777777" w:rsidR="006C37C0" w:rsidRPr="00077CB6" w:rsidRDefault="006C37C0" w:rsidP="006C37C0">
      <w:pPr>
        <w:rPr>
          <w:rStyle w:val="StyleUnderline"/>
        </w:rPr>
      </w:pPr>
      <w:r w:rsidRPr="00077CB6">
        <w:rPr>
          <w:rStyle w:val="StyleUnderline"/>
        </w:rPr>
        <w:t>Geographic isolation</w:t>
      </w:r>
      <w:r w:rsidRPr="008B109D">
        <w:rPr>
          <w:sz w:val="16"/>
        </w:rPr>
        <w:t xml:space="preserve">: </w:t>
      </w:r>
      <w:r w:rsidRPr="00077CB6">
        <w:rPr>
          <w:rStyle w:val="StyleUnderline"/>
          <w:highlight w:val="green"/>
        </w:rPr>
        <w:t xml:space="preserve">Rural areas </w:t>
      </w:r>
      <w:r w:rsidRPr="00077CB6">
        <w:rPr>
          <w:rStyle w:val="StyleUnderline"/>
        </w:rPr>
        <w:t xml:space="preserve">are often </w:t>
      </w:r>
      <w:r w:rsidRPr="00077CB6">
        <w:rPr>
          <w:rStyle w:val="StyleUnderline"/>
          <w:highlight w:val="green"/>
        </w:rPr>
        <w:t>far from city</w:t>
      </w:r>
      <w:r w:rsidRPr="00077CB6">
        <w:rPr>
          <w:rStyle w:val="StyleUnderline"/>
        </w:rPr>
        <w:t xml:space="preserve"> centers and areas with access to shopping preferences, professional services, </w:t>
      </w:r>
      <w:r w:rsidRPr="00077CB6">
        <w:rPr>
          <w:rStyle w:val="StyleUnderline"/>
          <w:highlight w:val="green"/>
        </w:rPr>
        <w:t xml:space="preserve">housing </w:t>
      </w:r>
      <w:r w:rsidRPr="00077CB6">
        <w:rPr>
          <w:rStyle w:val="StyleUnderline"/>
        </w:rPr>
        <w:t>options</w:t>
      </w:r>
      <w:r w:rsidRPr="00077CB6">
        <w:rPr>
          <w:rStyle w:val="StyleUnderline"/>
          <w:highlight w:val="green"/>
        </w:rPr>
        <w:t>, airports, and schools</w:t>
      </w:r>
      <w:r w:rsidRPr="00077CB6">
        <w:rPr>
          <w:rStyle w:val="StyleUnderline"/>
        </w:rPr>
        <w:t xml:space="preserve"> for a provider’s children</w:t>
      </w:r>
      <w:r w:rsidRPr="00077CB6">
        <w:rPr>
          <w:rStyle w:val="StyleUnderline"/>
          <w:highlight w:val="green"/>
        </w:rPr>
        <w:t>.</w:t>
      </w:r>
    </w:p>
    <w:p w14:paraId="2AB8E0FD" w14:textId="77777777" w:rsidR="006C37C0" w:rsidRPr="00077CB6" w:rsidRDefault="006C37C0" w:rsidP="006C37C0">
      <w:pPr>
        <w:rPr>
          <w:rStyle w:val="StyleUnderline"/>
        </w:rPr>
      </w:pPr>
      <w:r w:rsidRPr="00077CB6">
        <w:rPr>
          <w:rStyle w:val="StyleUnderline"/>
        </w:rPr>
        <w:t>Limited financial incentives</w:t>
      </w:r>
      <w:r w:rsidRPr="008B109D">
        <w:rPr>
          <w:sz w:val="16"/>
        </w:rPr>
        <w:t xml:space="preserve">: </w:t>
      </w:r>
      <w:r w:rsidRPr="00077CB6">
        <w:rPr>
          <w:rStyle w:val="StyleUnderline"/>
        </w:rPr>
        <w:t>Lower reimbursement rates and financial constraints make it difficult to attract and retain health care providers.</w:t>
      </w:r>
    </w:p>
    <w:p w14:paraId="119C1A03" w14:textId="77777777" w:rsidR="006C37C0" w:rsidRPr="00077CB6" w:rsidRDefault="006C37C0" w:rsidP="006C37C0">
      <w:pPr>
        <w:rPr>
          <w:rStyle w:val="StyleUnderline"/>
        </w:rPr>
      </w:pPr>
      <w:r w:rsidRPr="00077CB6">
        <w:rPr>
          <w:rStyle w:val="StyleUnderline"/>
        </w:rPr>
        <w:t xml:space="preserve">Infrastructure deficiencies: </w:t>
      </w:r>
      <w:r w:rsidRPr="00077CB6">
        <w:rPr>
          <w:rStyle w:val="StyleUnderline"/>
          <w:highlight w:val="green"/>
        </w:rPr>
        <w:t>Inadequate facilities and</w:t>
      </w:r>
      <w:r w:rsidRPr="00077CB6">
        <w:rPr>
          <w:rStyle w:val="StyleUnderline"/>
        </w:rPr>
        <w:t xml:space="preserve"> a </w:t>
      </w:r>
      <w:r w:rsidRPr="00077CB6">
        <w:rPr>
          <w:rStyle w:val="StyleUnderline"/>
          <w:highlight w:val="green"/>
        </w:rPr>
        <w:t>lack of advanced med</w:t>
      </w:r>
      <w:r w:rsidRPr="00077CB6">
        <w:rPr>
          <w:rStyle w:val="StyleUnderline"/>
        </w:rPr>
        <w:t>ical</w:t>
      </w:r>
      <w:r w:rsidRPr="00077CB6">
        <w:rPr>
          <w:rStyle w:val="StyleUnderline"/>
          <w:highlight w:val="green"/>
        </w:rPr>
        <w:t xml:space="preserve"> equipment</w:t>
      </w:r>
      <w:r w:rsidRPr="00077CB6">
        <w:rPr>
          <w:rStyle w:val="StyleUnderline"/>
        </w:rPr>
        <w:t xml:space="preserve"> may </w:t>
      </w:r>
      <w:r w:rsidRPr="00077CB6">
        <w:rPr>
          <w:rStyle w:val="StyleUnderline"/>
          <w:highlight w:val="green"/>
        </w:rPr>
        <w:t>not</w:t>
      </w:r>
      <w:r w:rsidRPr="00077CB6">
        <w:rPr>
          <w:rStyle w:val="StyleUnderline"/>
        </w:rPr>
        <w:t xml:space="preserve"> be </w:t>
      </w:r>
      <w:r w:rsidRPr="00077CB6">
        <w:rPr>
          <w:rStyle w:val="StyleUnderline"/>
          <w:highlight w:val="green"/>
        </w:rPr>
        <w:t>enticing</w:t>
      </w:r>
      <w:r w:rsidRPr="00077CB6">
        <w:rPr>
          <w:rStyle w:val="StyleUnderline"/>
        </w:rPr>
        <w:t xml:space="preserve"> to new professionals who want to work with the most advanced technologies.</w:t>
      </w:r>
    </w:p>
    <w:p w14:paraId="2C9E9F3C" w14:textId="77777777" w:rsidR="006C37C0" w:rsidRPr="008B109D" w:rsidRDefault="006C37C0" w:rsidP="006C37C0">
      <w:pPr>
        <w:rPr>
          <w:sz w:val="16"/>
        </w:rPr>
      </w:pPr>
      <w:r w:rsidRPr="00077CB6">
        <w:rPr>
          <w:rStyle w:val="StyleUnderline"/>
        </w:rPr>
        <w:t>Educational barriers</w:t>
      </w:r>
      <w:r w:rsidRPr="008B109D">
        <w:rPr>
          <w:sz w:val="16"/>
        </w:rPr>
        <w:t xml:space="preserve">: </w:t>
      </w:r>
      <w:r w:rsidRPr="00077CB6">
        <w:rPr>
          <w:rStyle w:val="StyleUnderline"/>
          <w:highlight w:val="green"/>
        </w:rPr>
        <w:t>Fewer opportunities for med</w:t>
      </w:r>
      <w:r w:rsidRPr="00077CB6">
        <w:rPr>
          <w:rStyle w:val="StyleUnderline"/>
        </w:rPr>
        <w:t xml:space="preserve">ical </w:t>
      </w:r>
      <w:r w:rsidRPr="00077CB6">
        <w:rPr>
          <w:rStyle w:val="StyleUnderline"/>
          <w:highlight w:val="green"/>
        </w:rPr>
        <w:t>education and training in rural settings limit</w:t>
      </w:r>
      <w:r w:rsidRPr="00077CB6">
        <w:rPr>
          <w:rStyle w:val="StyleUnderline"/>
        </w:rPr>
        <w:t xml:space="preserve"> the </w:t>
      </w:r>
      <w:r w:rsidRPr="00077CB6">
        <w:rPr>
          <w:rStyle w:val="StyleUnderline"/>
          <w:highlight w:val="green"/>
        </w:rPr>
        <w:t>pipeline</w:t>
      </w:r>
      <w:r w:rsidRPr="00077CB6">
        <w:rPr>
          <w:rStyle w:val="StyleUnderline"/>
        </w:rPr>
        <w:t xml:space="preserve"> of new health care professionals</w:t>
      </w:r>
      <w:r w:rsidRPr="00211984">
        <w:rPr>
          <w:sz w:val="16"/>
        </w:rPr>
        <w:t>.</w:t>
      </w:r>
    </w:p>
    <w:p w14:paraId="5C4F98D6" w14:textId="77777777" w:rsidR="006C37C0" w:rsidRDefault="006C37C0" w:rsidP="006C37C0"/>
    <w:p w14:paraId="74A733FD" w14:textId="77777777" w:rsidR="006C37C0" w:rsidRDefault="006C37C0" w:rsidP="006C37C0">
      <w:pPr>
        <w:pStyle w:val="Heading4"/>
      </w:pPr>
      <w:r>
        <w:rPr/>
        <w:t xml:space="preserve">2. Costs of being </w:t>
      </w:r>
      <w:r w:rsidRPr="00147A9D">
        <w:rPr>
          <w:u w:val="single"/>
        </w:rPr>
        <w:t>self-employed</w:t>
      </w:r>
      <w:r>
        <w:rPr/>
        <w:t xml:space="preserve">, </w:t>
      </w:r>
      <w:r w:rsidRPr="00147A9D">
        <w:rPr>
          <w:u w:val="single"/>
        </w:rPr>
        <w:t>loss of credit</w:t>
      </w:r>
      <w:r>
        <w:rPr/>
        <w:t xml:space="preserve">, and </w:t>
      </w:r>
      <w:r w:rsidRPr="00147A9D">
        <w:rPr>
          <w:u w:val="single"/>
        </w:rPr>
        <w:t>high insurance costs</w:t>
      </w:r>
      <w:r>
        <w:rPr/>
        <w:t xml:space="preserve">. </w:t>
      </w:r>
    </w:p>
    <w:p w14:paraId="4D82607A" w14:textId="77777777" w:rsidR="006C37C0" w:rsidRDefault="006C37C0" w:rsidP="006C37C0">
      <w:r w:rsidRPr="008B109D">
        <w:rPr>
          <w:rStyle w:val="Style13ptBold"/>
        </w:rPr>
        <w:t>Alvey 25</w:t>
      </w:r>
      <w:r>
        <w:rPr/>
        <w:t xml:space="preserve"> [Rebekah Alvey, staff reporter for Civil Eats. She writes about food policy, “Farmers Face Prospect of Skyrocketing Healthcare Premiums” November 19, 2025, https://civileats.com/2025/11/19/farmers-face-prospect-of-skyrocketing-healthcare-premiums/]</w:t>
      </w:r>
    </w:p>
    <w:p w14:paraId="1DBC13FF" w14:textId="77777777" w:rsidR="006C37C0" w:rsidRPr="00077CB6" w:rsidRDefault="006C37C0" w:rsidP="006C37C0">
      <w:pPr>
        <w:rPr>
          <w:rStyle w:val="StyleUnderline"/>
        </w:rPr>
      </w:pPr>
      <w:r w:rsidRPr="008B109D">
        <w:rPr>
          <w:sz w:val="16"/>
        </w:rPr>
        <w:t xml:space="preserve">At the same time, </w:t>
      </w:r>
      <w:r w:rsidRPr="00077CB6">
        <w:rPr>
          <w:rStyle w:val="StyleUnderline"/>
        </w:rPr>
        <w:t xml:space="preserve">most </w:t>
      </w:r>
      <w:r w:rsidRPr="00077CB6">
        <w:rPr>
          <w:rStyle w:val="StyleUnderline"/>
          <w:highlight w:val="green"/>
        </w:rPr>
        <w:t>farmers have limited access to healthcare because</w:t>
      </w:r>
      <w:r w:rsidRPr="008B109D">
        <w:rPr>
          <w:sz w:val="16"/>
        </w:rPr>
        <w:t xml:space="preserve"> of </w:t>
      </w:r>
      <w:r w:rsidRPr="00077CB6">
        <w:rPr>
          <w:rStyle w:val="StyleUnderline"/>
        </w:rPr>
        <w:t xml:space="preserve">the </w:t>
      </w:r>
      <w:r w:rsidRPr="00077CB6">
        <w:rPr>
          <w:rStyle w:val="StyleUnderline"/>
          <w:highlight w:val="green"/>
        </w:rPr>
        <w:t>high costs of being self-employed.</w:t>
      </w:r>
    </w:p>
    <w:p w14:paraId="5357D1C9" w14:textId="77777777" w:rsidR="006C37C0" w:rsidRPr="00077CB6" w:rsidRDefault="006C37C0" w:rsidP="006C37C0">
      <w:pPr>
        <w:rPr>
          <w:rStyle w:val="StyleUnderline"/>
        </w:rPr>
      </w:pPr>
      <w:r w:rsidRPr="008B109D">
        <w:rPr>
          <w:sz w:val="16"/>
        </w:rPr>
        <w:t xml:space="preserve">Over the years, tax credits and </w:t>
      </w:r>
      <w:r w:rsidRPr="00211984">
        <w:rPr>
          <w:sz w:val="16"/>
        </w:rPr>
        <w:t xml:space="preserve">other </w:t>
      </w:r>
      <w:r w:rsidRPr="00077CB6">
        <w:rPr>
          <w:rStyle w:val="StyleUnderline"/>
        </w:rPr>
        <w:t>subsidies</w:t>
      </w:r>
      <w:r w:rsidRPr="00211984">
        <w:rPr>
          <w:sz w:val="16"/>
        </w:rPr>
        <w:t xml:space="preserve"> included in the Affordable Care Act (</w:t>
      </w:r>
      <w:r w:rsidRPr="00077CB6">
        <w:rPr>
          <w:rStyle w:val="StyleUnderline"/>
          <w:highlight w:val="green"/>
        </w:rPr>
        <w:t>ACA</w:t>
      </w:r>
      <w:r w:rsidRPr="00211984">
        <w:rPr>
          <w:sz w:val="16"/>
        </w:rPr>
        <w:t xml:space="preserve">) </w:t>
      </w:r>
      <w:r w:rsidRPr="00077CB6">
        <w:rPr>
          <w:rStyle w:val="StyleUnderline"/>
        </w:rPr>
        <w:t xml:space="preserve">have </w:t>
      </w:r>
      <w:r w:rsidRPr="00077CB6">
        <w:rPr>
          <w:rStyle w:val="StyleUnderline"/>
          <w:highlight w:val="green"/>
        </w:rPr>
        <w:t>helped</w:t>
      </w:r>
      <w:r w:rsidRPr="00077CB6">
        <w:rPr>
          <w:rStyle w:val="StyleUnderline"/>
        </w:rPr>
        <w:t xml:space="preserve"> lower premiums</w:t>
      </w:r>
      <w:r w:rsidRPr="00211984">
        <w:rPr>
          <w:sz w:val="16"/>
        </w:rPr>
        <w:t xml:space="preserve"> and made it easier for farmers to access reliable care. </w:t>
      </w:r>
      <w:r w:rsidRPr="00077CB6">
        <w:rPr>
          <w:rStyle w:val="StyleUnderline"/>
          <w:highlight w:val="green"/>
        </w:rPr>
        <w:t>Now</w:t>
      </w:r>
      <w:r w:rsidRPr="00077CB6">
        <w:rPr>
          <w:rStyle w:val="StyleUnderline"/>
        </w:rPr>
        <w:t xml:space="preserve">, though, </w:t>
      </w:r>
      <w:r w:rsidRPr="00077CB6">
        <w:rPr>
          <w:rStyle w:val="StyleUnderline"/>
          <w:highlight w:val="green"/>
        </w:rPr>
        <w:t>farmers</w:t>
      </w:r>
      <w:r w:rsidRPr="00077CB6">
        <w:rPr>
          <w:rStyle w:val="StyleUnderline"/>
        </w:rPr>
        <w:t xml:space="preserve"> across the country are </w:t>
      </w:r>
      <w:r w:rsidRPr="00077CB6">
        <w:rPr>
          <w:rStyle w:val="StyleUnderline"/>
          <w:highlight w:val="green"/>
        </w:rPr>
        <w:t>bracing for new difficulties</w:t>
      </w:r>
      <w:r w:rsidRPr="00077CB6">
        <w:rPr>
          <w:rStyle w:val="StyleUnderline"/>
        </w:rPr>
        <w:t xml:space="preserve"> ahead</w:t>
      </w:r>
      <w:r w:rsidRPr="0044374F">
        <w:rPr>
          <w:sz w:val="16"/>
        </w:rPr>
        <w:t>. That’s because tax credits created under the Biden</w:t>
      </w:r>
      <w:r w:rsidRPr="008B109D">
        <w:rPr>
          <w:sz w:val="16"/>
        </w:rPr>
        <w:t xml:space="preserve"> administration are set to expire at the end of the year; </w:t>
      </w:r>
      <w:r w:rsidRPr="00077CB6">
        <w:rPr>
          <w:rStyle w:val="StyleUnderline"/>
        </w:rPr>
        <w:t>without congressional intervention</w:t>
      </w:r>
      <w:r w:rsidRPr="008B109D">
        <w:rPr>
          <w:sz w:val="16"/>
        </w:rPr>
        <w:t xml:space="preserve">, that </w:t>
      </w:r>
      <w:r w:rsidRPr="00077CB6">
        <w:rPr>
          <w:rStyle w:val="StyleUnderline"/>
        </w:rPr>
        <w:t xml:space="preserve">will mean, on average, a </w:t>
      </w:r>
      <w:r w:rsidRPr="00077CB6">
        <w:rPr>
          <w:rStyle w:val="StyleUnderline"/>
          <w:highlight w:val="green"/>
        </w:rPr>
        <w:t>doubling</w:t>
      </w:r>
      <w:r w:rsidRPr="00077CB6">
        <w:rPr>
          <w:rStyle w:val="StyleUnderline"/>
        </w:rPr>
        <w:t xml:space="preserve"> of </w:t>
      </w:r>
      <w:r w:rsidRPr="00077CB6">
        <w:rPr>
          <w:rStyle w:val="StyleUnderline"/>
          <w:highlight w:val="green"/>
        </w:rPr>
        <w:t>premiums</w:t>
      </w:r>
      <w:r w:rsidRPr="00077CB6">
        <w:rPr>
          <w:rStyle w:val="StyleUnderline"/>
        </w:rPr>
        <w:t xml:space="preserve">. </w:t>
      </w:r>
      <w:r w:rsidRPr="008B109D">
        <w:rPr>
          <w:sz w:val="16"/>
        </w:rPr>
        <w:t>At the start of November</w:t>
      </w:r>
      <w:r w:rsidRPr="00211984">
        <w:rPr>
          <w:sz w:val="16"/>
        </w:rPr>
        <w:t xml:space="preserve">, </w:t>
      </w:r>
      <w:r w:rsidRPr="00077CB6">
        <w:rPr>
          <w:rStyle w:val="StyleUnderline"/>
        </w:rPr>
        <w:t>farmers on ACA subsidized plans began getting notices that premiums are increasing.</w:t>
      </w:r>
    </w:p>
    <w:p w14:paraId="6B17F60A" w14:textId="77777777" w:rsidR="006C37C0" w:rsidRPr="008B109D" w:rsidRDefault="006C37C0" w:rsidP="006C37C0">
      <w:pPr>
        <w:rPr>
          <w:sz w:val="16"/>
        </w:rPr>
      </w:pPr>
      <w:r w:rsidRPr="008B109D">
        <w:rPr>
          <w:sz w:val="16"/>
        </w:rPr>
        <w:t xml:space="preserve">Those </w:t>
      </w:r>
      <w:r w:rsidRPr="00077CB6">
        <w:rPr>
          <w:rStyle w:val="StyleUnderline"/>
        </w:rPr>
        <w:t xml:space="preserve">higher premiums will come at a time when </w:t>
      </w:r>
      <w:r w:rsidRPr="00077CB6">
        <w:rPr>
          <w:rStyle w:val="StyleUnderline"/>
          <w:highlight w:val="green"/>
        </w:rPr>
        <w:t>farmers can least afford</w:t>
      </w:r>
      <w:r w:rsidRPr="00077CB6">
        <w:rPr>
          <w:rStyle w:val="StyleUnderline"/>
        </w:rPr>
        <w:t xml:space="preserve"> them: tariffs, federal funding freezes, and extreme weather are making farming more expensive,</w:t>
      </w:r>
      <w:r w:rsidRPr="008B109D">
        <w:rPr>
          <w:sz w:val="16"/>
        </w:rPr>
        <w:t xml:space="preserve"> with margins tighter than ever. And </w:t>
      </w:r>
      <w:r w:rsidRPr="00077CB6">
        <w:rPr>
          <w:rStyle w:val="StyleUnderline"/>
        </w:rPr>
        <w:t xml:space="preserve">the </w:t>
      </w:r>
      <w:r w:rsidRPr="00077CB6">
        <w:rPr>
          <w:rStyle w:val="StyleUnderline"/>
          <w:highlight w:val="green"/>
        </w:rPr>
        <w:t>loss of credits</w:t>
      </w:r>
      <w:r w:rsidRPr="0044374F">
        <w:rPr>
          <w:rStyle w:val="StyleUnderline"/>
          <w:highlight w:val="green"/>
        </w:rPr>
        <w:t xml:space="preserve"> </w:t>
      </w:r>
      <w:r w:rsidRPr="00077CB6">
        <w:rPr>
          <w:rStyle w:val="StyleUnderline"/>
          <w:highlight w:val="green"/>
        </w:rPr>
        <w:t>is</w:t>
      </w:r>
      <w:r w:rsidRPr="008B109D">
        <w:rPr>
          <w:sz w:val="16"/>
        </w:rPr>
        <w:t>n’t just a threat to individuals. It will also impact entire communities across farm country.</w:t>
      </w:r>
    </w:p>
    <w:p w14:paraId="1146DEAA" w14:textId="77777777" w:rsidR="006C37C0" w:rsidRPr="008B109D" w:rsidRDefault="006C37C0" w:rsidP="006C37C0">
      <w:pPr>
        <w:rPr>
          <w:sz w:val="16"/>
        </w:rPr>
      </w:pPr>
      <w:r w:rsidRPr="008B109D">
        <w:rPr>
          <w:sz w:val="16"/>
        </w:rPr>
        <w:t xml:space="preserve">“That’s just </w:t>
      </w:r>
      <w:r w:rsidRPr="00077CB6">
        <w:rPr>
          <w:rStyle w:val="StyleUnderline"/>
          <w:highlight w:val="green"/>
        </w:rPr>
        <w:t>not sustainable</w:t>
      </w:r>
      <w:r w:rsidRPr="008B109D">
        <w:rPr>
          <w:sz w:val="16"/>
        </w:rPr>
        <w:t xml:space="preserve">, </w:t>
      </w:r>
      <w:r w:rsidRPr="00077CB6">
        <w:rPr>
          <w:rStyle w:val="StyleUnderline"/>
        </w:rPr>
        <w:t>because right now the margins aren’t there for farming at all,”</w:t>
      </w:r>
      <w:r w:rsidRPr="008B109D">
        <w:rPr>
          <w:sz w:val="16"/>
        </w:rPr>
        <w:t xml:space="preserve"> said Gary Wertish, president of the Minnesota Farmers Union.</w:t>
      </w:r>
    </w:p>
    <w:p w14:paraId="66D8CB24" w14:textId="77777777" w:rsidR="006C37C0" w:rsidRPr="00077CB6" w:rsidRDefault="006C37C0" w:rsidP="006C37C0">
      <w:pPr>
        <w:rPr>
          <w:rStyle w:val="StyleUnderline"/>
        </w:rPr>
      </w:pPr>
      <w:r w:rsidRPr="008B109D">
        <w:rPr>
          <w:sz w:val="16"/>
        </w:rPr>
        <w:t xml:space="preserve">Taken together, </w:t>
      </w:r>
      <w:r w:rsidRPr="00077CB6">
        <w:rPr>
          <w:rStyle w:val="StyleUnderline"/>
        </w:rPr>
        <w:t>this has left farmers</w:t>
      </w:r>
      <w:r w:rsidRPr="008B109D">
        <w:rPr>
          <w:sz w:val="16"/>
        </w:rPr>
        <w:t xml:space="preserve"> across the country </w:t>
      </w:r>
      <w:r w:rsidRPr="00077CB6">
        <w:rPr>
          <w:rStyle w:val="StyleUnderline"/>
        </w:rPr>
        <w:t>with a number of bad options: pay premiums at the expense of operations; take only catastrophic policies; drop insurance completely; or move somewhere cheaper.</w:t>
      </w:r>
    </w:p>
    <w:p w14:paraId="25F60470" w14:textId="77777777" w:rsidR="006C37C0" w:rsidRPr="008B109D" w:rsidRDefault="006C37C0" w:rsidP="006C37C0">
      <w:pPr>
        <w:rPr>
          <w:sz w:val="16"/>
        </w:rPr>
      </w:pPr>
      <w:r w:rsidRPr="008B109D">
        <w:rPr>
          <w:sz w:val="16"/>
        </w:rPr>
        <w:t>How the Affordable Care Act Impacts Farmers</w:t>
      </w:r>
    </w:p>
    <w:p w14:paraId="6A1506CA" w14:textId="77777777" w:rsidR="006C37C0" w:rsidRPr="008B109D" w:rsidRDefault="006C37C0" w:rsidP="006C37C0">
      <w:pPr>
        <w:rPr>
          <w:sz w:val="16"/>
        </w:rPr>
      </w:pPr>
      <w:r w:rsidRPr="008B109D">
        <w:rPr>
          <w:sz w:val="16"/>
        </w:rPr>
        <w:t>The ACA was signed into law in 2010 by then-President Barack Obama. Among other major reforms to U.S. healthcare, the ACA established new policies and protections for private insurance purchased from the marketplace. Later, the Biden administration implemented ACA-enhanced premium tax credits that limited the amount a person must pay for upfront costs of insurance.</w:t>
      </w:r>
    </w:p>
    <w:p w14:paraId="43B265E0" w14:textId="77777777" w:rsidR="006C37C0" w:rsidRPr="008B109D" w:rsidRDefault="006C37C0" w:rsidP="006C37C0">
      <w:pPr>
        <w:rPr>
          <w:sz w:val="16"/>
        </w:rPr>
      </w:pPr>
      <w:r w:rsidRPr="008B109D">
        <w:rPr>
          <w:sz w:val="16"/>
        </w:rPr>
        <w:t>These enhanced credits were extended by the Inflation Reduction Act through 2025. If they are not extended, the original ACA premium caps will return, and that is expected to raise premiums.</w:t>
      </w:r>
    </w:p>
    <w:p w14:paraId="2DFB0AD5" w14:textId="77777777" w:rsidR="006C37C0" w:rsidRPr="008B109D" w:rsidRDefault="006C37C0" w:rsidP="006C37C0">
      <w:pPr>
        <w:rPr>
          <w:sz w:val="16"/>
        </w:rPr>
      </w:pPr>
      <w:r w:rsidRPr="008B109D">
        <w:rPr>
          <w:sz w:val="16"/>
        </w:rPr>
        <w:t>Florence Becot, a researcher with Penn State University, has focused on farmer access to services like healthcare, child care, and mental health services for the past decade. She said access to affordable healthcare has been a persistent issue year over year.</w:t>
      </w:r>
    </w:p>
    <w:p w14:paraId="12DB59A9" w14:textId="77777777" w:rsidR="006C37C0" w:rsidRPr="008B109D" w:rsidRDefault="006C37C0" w:rsidP="006C37C0">
      <w:pPr>
        <w:rPr>
          <w:sz w:val="16"/>
        </w:rPr>
      </w:pPr>
      <w:r w:rsidRPr="008B109D">
        <w:rPr>
          <w:sz w:val="16"/>
        </w:rPr>
        <w:t>When the ACA was first adopted, Becot said, farmers were split on the package. For some it was life changing, while others lost access to coverage plans they’d had for years. But more recently, with the passage of the credits and other additions to the ACA, the cost for plans have dropped.</w:t>
      </w:r>
    </w:p>
    <w:p w14:paraId="040B586D" w14:textId="77777777" w:rsidR="006C37C0" w:rsidRPr="008B109D" w:rsidRDefault="006C37C0" w:rsidP="006C37C0">
      <w:pPr>
        <w:rPr>
          <w:sz w:val="16"/>
        </w:rPr>
      </w:pPr>
      <w:r w:rsidRPr="008B109D">
        <w:rPr>
          <w:sz w:val="16"/>
        </w:rPr>
        <w:t>Getting insurance from the ACA marketplace has often been the last resort for many farmers, she said, but many have found it easier because of the ACA credits.</w:t>
      </w:r>
    </w:p>
    <w:p w14:paraId="424C11A2" w14:textId="77777777" w:rsidR="006C37C0" w:rsidRPr="008B109D" w:rsidRDefault="006C37C0" w:rsidP="006C37C0">
      <w:pPr>
        <w:rPr>
          <w:sz w:val="16"/>
        </w:rPr>
      </w:pPr>
      <w:r w:rsidRPr="008B109D">
        <w:rPr>
          <w:sz w:val="16"/>
        </w:rPr>
        <w:t xml:space="preserve">Now approximately </w:t>
      </w:r>
      <w:r w:rsidRPr="00077CB6">
        <w:rPr>
          <w:rStyle w:val="StyleUnderline"/>
        </w:rPr>
        <w:t>27 percent of farmers rely on healthcare from the marketplace, which is about triple the national average</w:t>
      </w:r>
      <w:r w:rsidRPr="008B109D">
        <w:rPr>
          <w:sz w:val="16"/>
        </w:rPr>
        <w:t xml:space="preserve"> for the rest of the population, according to a Kaiser Family Foundation analysis of the 2023 American Community Survey. </w:t>
      </w:r>
      <w:r w:rsidRPr="00077CB6">
        <w:rPr>
          <w:rStyle w:val="StyleUnderline"/>
        </w:rPr>
        <w:t>This also represents a nearly 10 percent increase among farm households that relied on private direct-purchase insurance in 2015</w:t>
      </w:r>
      <w:r w:rsidRPr="008B109D">
        <w:rPr>
          <w:sz w:val="16"/>
        </w:rPr>
        <w:t>, according to data from the U.S. Department of Agriculture (USDA).</w:t>
      </w:r>
    </w:p>
    <w:p w14:paraId="7B4D4AFD" w14:textId="77777777" w:rsidR="006C37C0" w:rsidRPr="008B109D" w:rsidRDefault="006C37C0" w:rsidP="006C37C0">
      <w:pPr>
        <w:rPr>
          <w:sz w:val="16"/>
        </w:rPr>
      </w:pPr>
      <w:r w:rsidRPr="00077CB6">
        <w:rPr>
          <w:rStyle w:val="StyleUnderline"/>
        </w:rPr>
        <w:t xml:space="preserve">The </w:t>
      </w:r>
      <w:r w:rsidRPr="00077CB6">
        <w:rPr>
          <w:rStyle w:val="StyleUnderline"/>
          <w:highlight w:val="green"/>
        </w:rPr>
        <w:t>bulk of farmers</w:t>
      </w:r>
      <w:r w:rsidRPr="00077CB6">
        <w:rPr>
          <w:rStyle w:val="StyleUnderline"/>
        </w:rPr>
        <w:t xml:space="preserve"> are </w:t>
      </w:r>
      <w:r w:rsidRPr="00077CB6">
        <w:rPr>
          <w:rStyle w:val="StyleUnderline"/>
          <w:highlight w:val="green"/>
        </w:rPr>
        <w:t>buying</w:t>
      </w:r>
      <w:r w:rsidRPr="00077CB6">
        <w:rPr>
          <w:rStyle w:val="StyleUnderline"/>
        </w:rPr>
        <w:t xml:space="preserve"> their </w:t>
      </w:r>
      <w:r w:rsidRPr="00077CB6">
        <w:rPr>
          <w:rStyle w:val="StyleUnderline"/>
          <w:highlight w:val="green"/>
        </w:rPr>
        <w:t>own healthcare</w:t>
      </w:r>
      <w:r w:rsidRPr="00077CB6">
        <w:rPr>
          <w:rStyle w:val="StyleUnderline"/>
        </w:rPr>
        <w:t xml:space="preserve"> because they are not under a group plan from a large employer.</w:t>
      </w:r>
      <w:r w:rsidRPr="008B109D">
        <w:rPr>
          <w:sz w:val="16"/>
        </w:rPr>
        <w:t xml:space="preserve"> The out-of-pocket premium payment for ACA marketplace enrollees across income levels was an annual average of $888 in 2025, but that is expected to increase to $1,904 in 2026, according to a Kaiser Family Foundation study.</w:t>
      </w:r>
    </w:p>
    <w:p w14:paraId="5F42D5A0" w14:textId="77777777" w:rsidR="006C37C0" w:rsidRPr="008B109D" w:rsidRDefault="006C37C0" w:rsidP="006C37C0">
      <w:pPr>
        <w:rPr>
          <w:sz w:val="16"/>
        </w:rPr>
      </w:pPr>
      <w:r w:rsidRPr="008B109D">
        <w:rPr>
          <w:sz w:val="16"/>
        </w:rPr>
        <w:t>The costs are amplified in states with above-average healthcare premiums. If the ACA credits expire, Vermont residents using marketplace insurance and making about $63,000 in annual income could see premiums increase to $10,000 per year for an individual and $32,000 for a family of four, according to Public Assets Institute.</w:t>
      </w:r>
    </w:p>
    <w:p w14:paraId="220A55EF" w14:textId="77777777" w:rsidR="006C37C0" w:rsidRPr="008B109D" w:rsidRDefault="006C37C0" w:rsidP="006C37C0">
      <w:pPr>
        <w:rPr>
          <w:sz w:val="16"/>
        </w:rPr>
      </w:pPr>
      <w:r w:rsidRPr="00077CB6">
        <w:rPr>
          <w:rStyle w:val="StyleUnderline"/>
        </w:rPr>
        <w:t>“</w:t>
      </w:r>
      <w:r w:rsidRPr="00077CB6">
        <w:rPr>
          <w:rStyle w:val="StyleUnderline"/>
          <w:highlight w:val="green"/>
        </w:rPr>
        <w:t>It’s</w:t>
      </w:r>
      <w:r w:rsidRPr="00077CB6">
        <w:rPr>
          <w:rStyle w:val="StyleUnderline"/>
        </w:rPr>
        <w:t xml:space="preserve"> pretty much going to be </w:t>
      </w:r>
      <w:r w:rsidRPr="00077CB6">
        <w:rPr>
          <w:rStyle w:val="StyleUnderline"/>
          <w:highlight w:val="green"/>
        </w:rPr>
        <w:t>out of reach for many</w:t>
      </w:r>
      <w:r w:rsidRPr="00077CB6">
        <w:rPr>
          <w:rStyle w:val="StyleUnderline"/>
        </w:rPr>
        <w:t xml:space="preserve"> of them</w:t>
      </w:r>
      <w:r w:rsidRPr="00211984">
        <w:rPr>
          <w:sz w:val="16"/>
        </w:rPr>
        <w:t>,” said</w:t>
      </w:r>
      <w:r w:rsidRPr="008B109D">
        <w:rPr>
          <w:sz w:val="16"/>
        </w:rPr>
        <w:t xml:space="preserve"> Graham Unangst-Rufenacht, policy director at Rural Vermont.</w:t>
      </w:r>
    </w:p>
    <w:p w14:paraId="018F8081" w14:textId="77777777" w:rsidR="006C37C0" w:rsidRPr="008B109D" w:rsidRDefault="006C37C0" w:rsidP="006C37C0">
      <w:pPr>
        <w:rPr>
          <w:sz w:val="16"/>
        </w:rPr>
      </w:pPr>
      <w:r w:rsidRPr="008B109D">
        <w:rPr>
          <w:sz w:val="16"/>
        </w:rPr>
        <w:t>In 2025, over 30,000 Vermont residents who received these enhanced credits saved an average of $946 per month on their premiums. Unangst-Rufenacht said these subsidies have become one of the only ways that thousands of farmers and small-business owners are able to afford health insurance.</w:t>
      </w:r>
    </w:p>
    <w:p w14:paraId="79417DB2" w14:textId="77777777" w:rsidR="006C37C0" w:rsidRPr="008B109D" w:rsidRDefault="006C37C0" w:rsidP="006C37C0">
      <w:pPr>
        <w:rPr>
          <w:sz w:val="16"/>
        </w:rPr>
      </w:pPr>
      <w:r w:rsidRPr="00077CB6">
        <w:rPr>
          <w:rStyle w:val="StyleUnderline"/>
        </w:rPr>
        <w:t>The expiration of insurance subsidies could hit</w:t>
      </w:r>
      <w:r w:rsidRPr="008B109D">
        <w:rPr>
          <w:sz w:val="16"/>
        </w:rPr>
        <w:t xml:space="preserve"> dairy </w:t>
      </w:r>
      <w:r w:rsidRPr="00077CB6">
        <w:rPr>
          <w:rStyle w:val="StyleUnderline"/>
        </w:rPr>
        <w:t xml:space="preserve">farmers the hardest. </w:t>
      </w:r>
      <w:r w:rsidRPr="00077CB6">
        <w:rPr>
          <w:rStyle w:val="StyleUnderline"/>
          <w:highlight w:val="green"/>
        </w:rPr>
        <w:t>Uninsured rates</w:t>
      </w:r>
      <w:r w:rsidRPr="00077CB6">
        <w:rPr>
          <w:rStyle w:val="StyleUnderline"/>
        </w:rPr>
        <w:t xml:space="preserve"> among this group </w:t>
      </w:r>
      <w:r w:rsidRPr="00077CB6">
        <w:rPr>
          <w:rStyle w:val="StyleUnderline"/>
          <w:highlight w:val="green"/>
        </w:rPr>
        <w:t>are significantly high</w:t>
      </w:r>
      <w:r w:rsidRPr="00077CB6">
        <w:rPr>
          <w:rStyle w:val="StyleUnderline"/>
        </w:rPr>
        <w:t>er</w:t>
      </w:r>
      <w:r w:rsidRPr="008B109D">
        <w:rPr>
          <w:sz w:val="16"/>
        </w:rPr>
        <w:t xml:space="preserve"> than in other types of farming operations.</w:t>
      </w:r>
    </w:p>
    <w:p w14:paraId="608015A4" w14:textId="77777777" w:rsidR="006C37C0" w:rsidRPr="008B109D" w:rsidRDefault="006C37C0" w:rsidP="006C37C0">
      <w:pPr>
        <w:rPr>
          <w:sz w:val="16"/>
        </w:rPr>
      </w:pPr>
      <w:r w:rsidRPr="008B109D">
        <w:rPr>
          <w:sz w:val="16"/>
        </w:rPr>
        <w:t xml:space="preserve">According to a 2015 USDA study, </w:t>
      </w:r>
      <w:r w:rsidRPr="00077CB6">
        <w:rPr>
          <w:rStyle w:val="StyleUnderline"/>
          <w:highlight w:val="green"/>
        </w:rPr>
        <w:t>41 percent</w:t>
      </w:r>
      <w:r w:rsidRPr="008B109D">
        <w:rPr>
          <w:sz w:val="16"/>
        </w:rPr>
        <w:t xml:space="preserve"> of dairy farmers </w:t>
      </w:r>
      <w:r w:rsidRPr="00077CB6">
        <w:rPr>
          <w:rStyle w:val="StyleUnderline"/>
        </w:rPr>
        <w:t xml:space="preserve">were </w:t>
      </w:r>
      <w:r w:rsidRPr="00077CB6">
        <w:rPr>
          <w:rStyle w:val="StyleUnderline"/>
          <w:highlight w:val="green"/>
        </w:rPr>
        <w:t>uninsured</w:t>
      </w:r>
      <w:r w:rsidRPr="008B109D">
        <w:rPr>
          <w:sz w:val="16"/>
        </w:rPr>
        <w:t>, compared to 10.7 percent of all farm households. This is because their work requires milking cows multiple times a day, which makes it challenging to have an off-farm job to supplement income or get access to employer-backed insurance. Dairy products also have tighter profit margins, which could explain the large divide in uninsured rates.</w:t>
      </w:r>
    </w:p>
    <w:p w14:paraId="2CCB2340" w14:textId="77777777" w:rsidR="006C37C0" w:rsidRPr="00077CB6" w:rsidRDefault="006C37C0" w:rsidP="006C37C0">
      <w:pPr>
        <w:rPr>
          <w:rStyle w:val="StyleUnderline"/>
        </w:rPr>
      </w:pPr>
      <w:r w:rsidRPr="00077CB6">
        <w:rPr>
          <w:rStyle w:val="StyleUnderline"/>
        </w:rPr>
        <w:t>And now that these credits could be expiring, farmers across the spectrum are weighing difficult decisions and less-than-ideal alternatives.</w:t>
      </w:r>
    </w:p>
    <w:p w14:paraId="08140C98" w14:textId="77777777" w:rsidR="006C37C0" w:rsidRPr="00077CB6" w:rsidRDefault="006C37C0" w:rsidP="006C37C0">
      <w:pPr>
        <w:rPr>
          <w:rStyle w:val="StyleUnderline"/>
        </w:rPr>
      </w:pPr>
    </w:p>
    <w:p w14:paraId="0433DB7E" w14:textId="77777777" w:rsidR="006C37C0" w:rsidRDefault="006C37C0" w:rsidP="006C37C0">
      <w:pPr>
        <w:pStyle w:val="Heading3"/>
      </w:pPr>
      <w:r>
        <w:rPr/>
        <w:t xml:space="preserve">1NC---AT: Food </w:t>
      </w:r>
    </w:p>
    <w:p w14:paraId="5478340F" w14:textId="77777777" w:rsidR="006C37C0" w:rsidRDefault="006C37C0" w:rsidP="006C37C0">
      <w:pPr>
        <w:pStyle w:val="Heading4"/>
      </w:pPr>
      <w:r>
        <w:rPr/>
        <w:t>No impact</w:t>
      </w:r>
    </w:p>
    <w:p w14:paraId="227201A3" w14:textId="77777777" w:rsidR="006C37C0" w:rsidRPr="00547C9C" w:rsidRDefault="006C37C0" w:rsidP="006C37C0"/>
    <w:p w14:paraId="0AB58A0F" w14:textId="77777777" w:rsidR="006C37C0" w:rsidRDefault="006C37C0" w:rsidP="006C37C0">
      <w:pPr>
        <w:pStyle w:val="Heading4"/>
      </w:pPr>
      <w:r>
        <w:rPr/>
        <w:t>1. Food SCs resilient</w:t>
      </w:r>
    </w:p>
    <w:p w14:paraId="717E0BA2" w14:textId="77777777" w:rsidR="006C37C0" w:rsidRPr="007D31F7" w:rsidRDefault="006C37C0" w:rsidP="006C37C0">
      <w:r w:rsidRPr="003F237D">
        <w:rPr>
          <w:rStyle w:val="Style13ptBold"/>
        </w:rPr>
        <w:t>Hobbs 21</w:t>
      </w:r>
      <w:r>
        <w:rPr/>
        <w:t xml:space="preserve"> [Jill E Hobbs, Professor in the Department of Agricultural and Resource Economics at the University of Saskatchewan, “Food supply chain resilience and the COVID‐19 pandemic: What have we learned” Canadian Journal of Agricultural Economics, 2021 Apr 13;69(2):189–196, https://pmc.ncbi.nlm.nih.gov/articles/PMC8250571/]</w:t>
      </w:r>
    </w:p>
    <w:p w14:paraId="0B9129CF" w14:textId="77777777" w:rsidR="006C37C0" w:rsidRPr="003F237D" w:rsidRDefault="006C37C0" w:rsidP="006C37C0">
      <w:pPr>
        <w:rPr>
          <w:u w:val="single"/>
        </w:rPr>
      </w:pPr>
      <w:r w:rsidRPr="00077CB6">
        <w:rPr>
          <w:rStyle w:val="StyleUnderline"/>
        </w:rPr>
        <w:t xml:space="preserve">A </w:t>
      </w:r>
      <w:r w:rsidRPr="00077CB6">
        <w:rPr>
          <w:rStyle w:val="StyleUnderline"/>
          <w:highlight w:val="green"/>
        </w:rPr>
        <w:t>year into</w:t>
      </w:r>
      <w:r w:rsidRPr="00077CB6">
        <w:rPr>
          <w:rStyle w:val="StyleUnderline"/>
        </w:rPr>
        <w:t xml:space="preserve"> the global </w:t>
      </w:r>
      <w:r w:rsidRPr="00077CB6">
        <w:rPr>
          <w:rStyle w:val="StyleUnderline"/>
          <w:highlight w:val="green"/>
        </w:rPr>
        <w:t>pandemic</w:t>
      </w:r>
      <w:r w:rsidRPr="003F237D">
        <w:rPr>
          <w:sz w:val="16"/>
        </w:rPr>
        <w:t xml:space="preserve">, looking back at what transpired, the </w:t>
      </w:r>
      <w:r w:rsidRPr="00077CB6">
        <w:rPr>
          <w:rStyle w:val="StyleUnderline"/>
        </w:rPr>
        <w:t xml:space="preserve">series of short‐run demand and </w:t>
      </w:r>
      <w:r w:rsidRPr="00077CB6">
        <w:rPr>
          <w:rStyle w:val="StyleUnderline"/>
          <w:highlight w:val="green"/>
        </w:rPr>
        <w:t>supply shocks</w:t>
      </w:r>
      <w:r w:rsidRPr="00077CB6">
        <w:rPr>
          <w:rStyle w:val="StyleUnderline"/>
        </w:rPr>
        <w:t xml:space="preserve"> that were beginning to reverberate through food supply chains</w:t>
      </w:r>
      <w:r w:rsidRPr="003F237D">
        <w:rPr>
          <w:sz w:val="16"/>
        </w:rPr>
        <w:t xml:space="preserve"> in Canada and the United States in early April 2020 </w:t>
      </w:r>
      <w:r w:rsidRPr="00077CB6">
        <w:rPr>
          <w:rStyle w:val="StyleUnderline"/>
        </w:rPr>
        <w:t xml:space="preserve">had largely </w:t>
      </w:r>
      <w:r w:rsidRPr="00077CB6">
        <w:rPr>
          <w:rStyle w:val="StyleUnderline"/>
          <w:highlight w:val="green"/>
        </w:rPr>
        <w:t>settled down</w:t>
      </w:r>
      <w:r w:rsidRPr="003F237D">
        <w:rPr>
          <w:sz w:val="16"/>
        </w:rPr>
        <w:t xml:space="preserve"> by mid to late summer 2020. By and large, </w:t>
      </w:r>
      <w:r w:rsidRPr="00077CB6">
        <w:rPr>
          <w:rStyle w:val="StyleUnderline"/>
        </w:rPr>
        <w:t xml:space="preserve">food </w:t>
      </w:r>
      <w:r w:rsidRPr="00077CB6">
        <w:rPr>
          <w:rStyle w:val="StyleUnderline"/>
          <w:highlight w:val="green"/>
        </w:rPr>
        <w:t>supply chains adapted</w:t>
      </w:r>
      <w:r w:rsidRPr="00077CB6">
        <w:rPr>
          <w:rStyle w:val="StyleUnderline"/>
        </w:rPr>
        <w:t xml:space="preserve"> surprisingly </w:t>
      </w:r>
      <w:r w:rsidRPr="00077CB6">
        <w:rPr>
          <w:rStyle w:val="StyleUnderline"/>
          <w:highlight w:val="green"/>
        </w:rPr>
        <w:t>well</w:t>
      </w:r>
      <w:r w:rsidRPr="0044374F">
        <w:rPr>
          <w:rStyle w:val="StyleUnderline"/>
          <w:highlight w:val="green"/>
        </w:rPr>
        <w:t xml:space="preserve"> </w:t>
      </w:r>
      <w:r w:rsidRPr="00077CB6">
        <w:rPr>
          <w:rStyle w:val="StyleUnderline"/>
          <w:highlight w:val="green"/>
        </w:rPr>
        <w:t>to</w:t>
      </w:r>
      <w:r w:rsidRPr="00077CB6">
        <w:rPr>
          <w:rStyle w:val="StyleUnderline"/>
        </w:rPr>
        <w:t xml:space="preserve"> these short‐run </w:t>
      </w:r>
      <w:r w:rsidRPr="00077CB6">
        <w:rPr>
          <w:rStyle w:val="StyleUnderline"/>
          <w:highlight w:val="green"/>
        </w:rPr>
        <w:t>disruptions</w:t>
      </w:r>
      <w:r w:rsidRPr="003F237D">
        <w:rPr>
          <w:sz w:val="16"/>
        </w:rPr>
        <w:t xml:space="preserve">. </w:t>
      </w:r>
      <w:r w:rsidRPr="00077CB6">
        <w:rPr>
          <w:rStyle w:val="StyleUnderline"/>
        </w:rPr>
        <w:t>Grocery store shelves remained well stocked</w:t>
      </w:r>
      <w:r w:rsidRPr="003F237D">
        <w:rPr>
          <w:sz w:val="16"/>
        </w:rPr>
        <w:t xml:space="preserve">, once initial </w:t>
      </w:r>
      <w:r w:rsidRPr="00077CB6">
        <w:rPr>
          <w:rStyle w:val="StyleUnderline"/>
        </w:rPr>
        <w:t>panic‐buying behaviors subsided</w:t>
      </w:r>
      <w:r w:rsidRPr="003F237D">
        <w:rPr>
          <w:sz w:val="16"/>
        </w:rPr>
        <w:t xml:space="preserve"> and </w:t>
      </w:r>
      <w:r w:rsidRPr="00077CB6">
        <w:rPr>
          <w:rStyle w:val="StyleUnderline"/>
        </w:rPr>
        <w:t>retailers</w:t>
      </w:r>
      <w:r w:rsidRPr="003F237D">
        <w:rPr>
          <w:sz w:val="16"/>
        </w:rPr>
        <w:t xml:space="preserve"> had </w:t>
      </w:r>
      <w:r w:rsidRPr="00077CB6">
        <w:rPr>
          <w:rStyle w:val="StyleUnderline"/>
        </w:rPr>
        <w:t>adjusted their supply chains</w:t>
      </w:r>
      <w:r w:rsidRPr="003F237D">
        <w:rPr>
          <w:sz w:val="16"/>
        </w:rPr>
        <w:t xml:space="preserve"> in response to the shift in food purchase behaviors from food service to food retail. </w:t>
      </w:r>
      <w:r w:rsidRPr="00077CB6">
        <w:rPr>
          <w:rStyle w:val="StyleUnderline"/>
        </w:rPr>
        <w:t xml:space="preserve">The potential </w:t>
      </w:r>
      <w:r w:rsidRPr="00077CB6">
        <w:rPr>
          <w:rStyle w:val="StyleUnderline"/>
          <w:highlight w:val="green"/>
        </w:rPr>
        <w:t>vulnerabilities of</w:t>
      </w:r>
      <w:r w:rsidRPr="00077CB6">
        <w:rPr>
          <w:rStyle w:val="StyleUnderline"/>
        </w:rPr>
        <w:t xml:space="preserve"> geographically dispersed </w:t>
      </w:r>
      <w:r w:rsidRPr="00077CB6">
        <w:rPr>
          <w:rStyle w:val="StyleUnderline"/>
          <w:highlight w:val="green"/>
        </w:rPr>
        <w:t>distribution</w:t>
      </w:r>
      <w:r w:rsidRPr="00077CB6">
        <w:rPr>
          <w:rStyle w:val="StyleUnderline"/>
        </w:rPr>
        <w:t xml:space="preserve"> systems,</w:t>
      </w:r>
      <w:r w:rsidRPr="003F237D">
        <w:rPr>
          <w:sz w:val="16"/>
        </w:rPr>
        <w:t xml:space="preserve"> in particular cross‐border supply chains, </w:t>
      </w:r>
      <w:r w:rsidRPr="00077CB6">
        <w:rPr>
          <w:rStyle w:val="StyleUnderline"/>
        </w:rPr>
        <w:t xml:space="preserve">were </w:t>
      </w:r>
      <w:r w:rsidRPr="00077CB6">
        <w:rPr>
          <w:rStyle w:val="StyleUnderline"/>
          <w:highlight w:val="green"/>
        </w:rPr>
        <w:t>mitigated</w:t>
      </w:r>
      <w:r w:rsidRPr="00077CB6">
        <w:rPr>
          <w:rStyle w:val="StyleUnderline"/>
        </w:rPr>
        <w:t xml:space="preserve"> through proactive measures to keep agricultural and food products flowing across the</w:t>
      </w:r>
      <w:r w:rsidRPr="003F237D">
        <w:rPr>
          <w:sz w:val="16"/>
        </w:rPr>
        <w:t xml:space="preserve"> Canadian–US </w:t>
      </w:r>
      <w:r w:rsidRPr="00077CB6">
        <w:rPr>
          <w:rStyle w:val="StyleUnderline"/>
        </w:rPr>
        <w:t>border</w:t>
      </w:r>
      <w:r w:rsidRPr="003F237D">
        <w:rPr>
          <w:sz w:val="16"/>
        </w:rPr>
        <w:t xml:space="preserve">. The lockdowns and wholesale shift to working from home that were necessary to protect public health proved particularly problematic for the food service and hospitality sector, and for food supply chains dependent on those outlets. </w:t>
      </w:r>
      <w:r w:rsidRPr="00077CB6">
        <w:rPr>
          <w:rStyle w:val="StyleUnderline"/>
          <w:highlight w:val="green"/>
        </w:rPr>
        <w:t xml:space="preserve">Adaptability and flexibility </w:t>
      </w:r>
      <w:r w:rsidRPr="00077CB6">
        <w:rPr>
          <w:rStyle w:val="StyleUnderline"/>
        </w:rPr>
        <w:t xml:space="preserve">have </w:t>
      </w:r>
      <w:r w:rsidRPr="00077CB6">
        <w:rPr>
          <w:rStyle w:val="StyleUnderline"/>
          <w:highlight w:val="green"/>
        </w:rPr>
        <w:t>become</w:t>
      </w:r>
      <w:r w:rsidRPr="00077CB6">
        <w:rPr>
          <w:rStyle w:val="StyleUnderline"/>
        </w:rPr>
        <w:t xml:space="preserve"> key </w:t>
      </w:r>
      <w:r w:rsidRPr="00077CB6">
        <w:rPr>
          <w:rStyle w:val="StyleUnderline"/>
          <w:highlight w:val="green"/>
        </w:rPr>
        <w:t>components of supply chain resilience</w:t>
      </w:r>
      <w:r w:rsidRPr="00077CB6">
        <w:rPr>
          <w:rStyle w:val="StyleUnderline"/>
        </w:rPr>
        <w:t xml:space="preserve"> for these food businesses.</w:t>
      </w:r>
    </w:p>
    <w:p w14:paraId="5AFDA9AA" w14:textId="77777777" w:rsidR="006C37C0" w:rsidRPr="003F237D" w:rsidRDefault="006C37C0" w:rsidP="006C37C0">
      <w:pPr>
        <w:rPr>
          <w:u w:val="single"/>
        </w:rPr>
      </w:pPr>
      <w:r w:rsidRPr="00077CB6">
        <w:rPr>
          <w:rStyle w:val="StyleUnderline"/>
        </w:rPr>
        <w:t xml:space="preserve">Labor‐related </w:t>
      </w:r>
      <w:r w:rsidRPr="00077CB6">
        <w:rPr>
          <w:rStyle w:val="StyleUnderline"/>
          <w:highlight w:val="green"/>
        </w:rPr>
        <w:t xml:space="preserve">disruptions due to </w:t>
      </w:r>
      <w:r w:rsidRPr="00077CB6">
        <w:rPr>
          <w:rStyle w:val="StyleUnderline"/>
        </w:rPr>
        <w:t xml:space="preserve">worker </w:t>
      </w:r>
      <w:r w:rsidRPr="00077CB6">
        <w:rPr>
          <w:rStyle w:val="StyleUnderline"/>
          <w:highlight w:val="green"/>
        </w:rPr>
        <w:t>illness</w:t>
      </w:r>
      <w:r w:rsidRPr="003F237D">
        <w:rPr>
          <w:sz w:val="16"/>
        </w:rPr>
        <w:t>, or the need for workplace social distancing measures to protect workers emerged as a point of vulnerability in some food supply chains, particularly in meat processing and in fruit and vegetable production. Where technologically and economically feasible, it</w:t>
      </w:r>
      <w:r w:rsidRPr="00077CB6">
        <w:rPr>
          <w:rStyle w:val="StyleUnderline"/>
        </w:rPr>
        <w:t xml:space="preserve"> is </w:t>
      </w:r>
      <w:r w:rsidRPr="00077CB6">
        <w:rPr>
          <w:rStyle w:val="StyleUnderline"/>
          <w:highlight w:val="green"/>
        </w:rPr>
        <w:t>likely</w:t>
      </w:r>
      <w:r w:rsidRPr="00077CB6">
        <w:rPr>
          <w:rStyle w:val="StyleUnderline"/>
        </w:rPr>
        <w:t xml:space="preserve"> </w:t>
      </w:r>
      <w:r w:rsidRPr="003F237D">
        <w:rPr>
          <w:sz w:val="16"/>
        </w:rPr>
        <w:t xml:space="preserve">that these sectors will seek ways </w:t>
      </w:r>
      <w:r w:rsidRPr="00077CB6">
        <w:rPr>
          <w:rStyle w:val="StyleUnderline"/>
          <w:highlight w:val="green"/>
        </w:rPr>
        <w:t xml:space="preserve">to adopt increased </w:t>
      </w:r>
      <w:r w:rsidRPr="00077CB6">
        <w:rPr>
          <w:rStyle w:val="StyleUnderline"/>
        </w:rPr>
        <w:t xml:space="preserve">use of </w:t>
      </w:r>
      <w:r w:rsidRPr="00077CB6">
        <w:rPr>
          <w:rStyle w:val="StyleUnderline"/>
          <w:highlight w:val="green"/>
        </w:rPr>
        <w:t>mechanization and automation</w:t>
      </w:r>
      <w:r w:rsidRPr="00077CB6">
        <w:rPr>
          <w:rStyle w:val="StyleUnderline"/>
        </w:rPr>
        <w:t xml:space="preserve"> to address this vulnerability.</w:t>
      </w:r>
    </w:p>
    <w:p w14:paraId="5062B2D4" w14:textId="77777777" w:rsidR="006C37C0" w:rsidRPr="003F237D" w:rsidRDefault="006C37C0" w:rsidP="006C37C0">
      <w:pPr>
        <w:rPr>
          <w:sz w:val="16"/>
        </w:rPr>
      </w:pPr>
      <w:r w:rsidRPr="00077CB6">
        <w:rPr>
          <w:rStyle w:val="StyleUnderline"/>
        </w:rPr>
        <w:t>The pandemic has shone a spotlight on food supply chain resilience,</w:t>
      </w:r>
      <w:r w:rsidRPr="003F237D">
        <w:rPr>
          <w:sz w:val="16"/>
        </w:rPr>
        <w:t xml:space="preserve"> </w:t>
      </w:r>
      <w:r w:rsidRPr="00077CB6">
        <w:rPr>
          <w:rStyle w:val="StyleUnderline"/>
        </w:rPr>
        <w:t>both the perception of resilience and the reality.</w:t>
      </w:r>
      <w:r w:rsidRPr="003F237D">
        <w:rPr>
          <w:sz w:val="16"/>
        </w:rPr>
        <w:t xml:space="preserve"> </w:t>
      </w:r>
      <w:r w:rsidRPr="00077CB6">
        <w:rPr>
          <w:rStyle w:val="StyleUnderline"/>
        </w:rPr>
        <w:t>Caution should be exercised in calling for major changes in the food system</w:t>
      </w:r>
      <w:r w:rsidRPr="003F237D">
        <w:rPr>
          <w:sz w:val="16"/>
        </w:rPr>
        <w:t xml:space="preserve"> to encourage more dispersed, localized supply chains. </w:t>
      </w:r>
      <w:r w:rsidRPr="00077CB6">
        <w:rPr>
          <w:rStyle w:val="StyleUnderline"/>
        </w:rPr>
        <w:t xml:space="preserve">There is </w:t>
      </w:r>
      <w:r w:rsidRPr="00077CB6">
        <w:rPr>
          <w:rStyle w:val="StyleUnderline"/>
          <w:highlight w:val="green"/>
        </w:rPr>
        <w:t>little evidence</w:t>
      </w:r>
      <w:r w:rsidRPr="0044374F">
        <w:rPr>
          <w:rStyle w:val="StyleUnderline"/>
          <w:highlight w:val="green"/>
        </w:rPr>
        <w:t xml:space="preserve"> </w:t>
      </w:r>
      <w:r w:rsidRPr="00077CB6">
        <w:rPr>
          <w:rStyle w:val="StyleUnderline"/>
          <w:highlight w:val="green"/>
        </w:rPr>
        <w:t xml:space="preserve">to suggest </w:t>
      </w:r>
      <w:r w:rsidRPr="00077CB6">
        <w:rPr>
          <w:rStyle w:val="StyleUnderline"/>
        </w:rPr>
        <w:t xml:space="preserve">that </w:t>
      </w:r>
      <w:r w:rsidRPr="00077CB6">
        <w:rPr>
          <w:rStyle w:val="StyleUnderline"/>
          <w:highlight w:val="green"/>
        </w:rPr>
        <w:t>a different food system</w:t>
      </w:r>
      <w:r w:rsidRPr="003F237D">
        <w:rPr>
          <w:sz w:val="16"/>
        </w:rPr>
        <w:t xml:space="preserve"> with a more diffuse structure </w:t>
      </w:r>
      <w:r w:rsidRPr="00077CB6">
        <w:rPr>
          <w:rStyle w:val="StyleUnderline"/>
        </w:rPr>
        <w:t xml:space="preserve">would have </w:t>
      </w:r>
      <w:r w:rsidRPr="00077CB6">
        <w:rPr>
          <w:rStyle w:val="StyleUnderline"/>
          <w:highlight w:val="green"/>
        </w:rPr>
        <w:t>fared</w:t>
      </w:r>
      <w:r w:rsidRPr="00077CB6">
        <w:rPr>
          <w:rStyle w:val="StyleUnderline"/>
        </w:rPr>
        <w:t xml:space="preserve"> any </w:t>
      </w:r>
      <w:r w:rsidRPr="00077CB6">
        <w:rPr>
          <w:rStyle w:val="StyleUnderline"/>
          <w:highlight w:val="green"/>
        </w:rPr>
        <w:t>better</w:t>
      </w:r>
      <w:r w:rsidRPr="00077CB6">
        <w:rPr>
          <w:rStyle w:val="StyleUnderline"/>
        </w:rPr>
        <w:t xml:space="preserve"> in adapting to</w:t>
      </w:r>
      <w:r w:rsidRPr="003F237D">
        <w:rPr>
          <w:sz w:val="16"/>
        </w:rPr>
        <w:t xml:space="preserve"> the unprecedented, sudden short‐run supply and </w:t>
      </w:r>
      <w:r w:rsidRPr="00077CB6">
        <w:rPr>
          <w:rStyle w:val="StyleUnderline"/>
        </w:rPr>
        <w:t>demand shocks</w:t>
      </w:r>
      <w:r w:rsidRPr="003F237D">
        <w:rPr>
          <w:sz w:val="16"/>
        </w:rPr>
        <w:t xml:space="preserve"> in the early stages of the pandemic. </w:t>
      </w:r>
      <w:r w:rsidRPr="00077CB6">
        <w:rPr>
          <w:rStyle w:val="StyleUnderline"/>
        </w:rPr>
        <w:t xml:space="preserve">Indeed, the </w:t>
      </w:r>
      <w:r w:rsidRPr="00077CB6">
        <w:rPr>
          <w:rStyle w:val="StyleUnderline"/>
          <w:highlight w:val="green"/>
        </w:rPr>
        <w:t xml:space="preserve">current food system </w:t>
      </w:r>
      <w:r w:rsidRPr="00077CB6">
        <w:rPr>
          <w:rStyle w:val="StyleUnderline"/>
        </w:rPr>
        <w:t xml:space="preserve">has </w:t>
      </w:r>
      <w:r w:rsidRPr="00077CB6">
        <w:rPr>
          <w:rStyle w:val="StyleUnderline"/>
          <w:highlight w:val="green"/>
        </w:rPr>
        <w:t>proven to be remarkably adaptable</w:t>
      </w:r>
      <w:r w:rsidRPr="003F237D">
        <w:rPr>
          <w:sz w:val="16"/>
        </w:rPr>
        <w:t>. Adopting a smaller‐scale, higher cost, less efficient food system will result in higher prices for consumers while remaining vulnerable to sudden exogenous shocks.</w:t>
      </w:r>
    </w:p>
    <w:p w14:paraId="75734136" w14:textId="77777777" w:rsidR="006C37C0" w:rsidRDefault="006C37C0" w:rsidP="006C37C0"/>
    <w:p w14:paraId="6199986C" w14:textId="77777777" w:rsidR="006C37C0" w:rsidRPr="00961082" w:rsidRDefault="006C37C0" w:rsidP="006C37C0">
      <w:pPr>
        <w:pStyle w:val="Heading4"/>
      </w:pPr>
      <w:r>
        <w:rPr/>
        <w:t xml:space="preserve">2. </w:t>
      </w:r>
      <w:r w:rsidRPr="00961082">
        <w:rPr/>
        <w:t>No food wars.</w:t>
      </w:r>
    </w:p>
    <w:p w14:paraId="5C793EF9" w14:textId="77777777" w:rsidR="006C37C0" w:rsidRPr="00961082" w:rsidRDefault="006C37C0" w:rsidP="006C37C0">
      <w:pPr>
        <w:rPr>
          <w:lang w:val="es-419"/>
        </w:rPr>
      </w:pPr>
      <w:r w:rsidRPr="00961082">
        <w:rPr>
          <w:rStyle w:val="Style13ptBold"/>
        </w:rPr>
        <w:t>Vestby ’18</w:t>
      </w:r>
      <w:r w:rsidRPr="00961082">
        <w:rPr/>
        <w:t xml:space="preserve"> [Vestby, Ida Rudolfsen, and Halvard Buhaug; 5-18-18; Doctoral Researcher at the Peace Research Institute Oslo; doctoral researcher at the Department of Peace and Conflict Research at Uppsala University and PRIO; Research Professor at the Peace Research Institute Oslo (PRIO); Professor of Political Science at the Norwegian University of Science and Technology (NTNU); and Associate Editor of the Journal of Peace Research and Political Geography; “Does hunger cause conflict?” </w:t>
      </w:r>
      <w:r w:rsidRPr="00961082">
        <w:rPr>
          <w:lang w:val="es-419"/>
        </w:rPr>
        <w:t>Prio, https://blogs.prio.org/ClimateAndConflict/2018/05/does-hunger-cause-conflict/]</w:t>
      </w:r>
    </w:p>
    <w:p w14:paraId="3271CB32" w14:textId="77777777" w:rsidR="006C37C0" w:rsidRPr="00961082" w:rsidRDefault="006C37C0" w:rsidP="006C37C0">
      <w:pPr>
        <w:rPr>
          <w:sz w:val="16"/>
        </w:rPr>
      </w:pPr>
      <w:r w:rsidRPr="00961082">
        <w:rPr>
          <w:sz w:val="16"/>
        </w:rPr>
        <w:t xml:space="preserve">It is perhaps surprising, then, that there is </w:t>
      </w:r>
      <w:r w:rsidRPr="00077CB6">
        <w:rPr>
          <w:rStyle w:val="StyleUnderline"/>
          <w:highlight w:val="green"/>
        </w:rPr>
        <w:t>little</w:t>
      </w:r>
      <w:r w:rsidRPr="00077CB6">
        <w:rPr>
          <w:rStyle w:val="StyleUnderline"/>
        </w:rPr>
        <w:t xml:space="preserve"> scholarly </w:t>
      </w:r>
      <w:r w:rsidRPr="00077CB6">
        <w:rPr>
          <w:rStyle w:val="StyleUnderline"/>
          <w:highlight w:val="green"/>
        </w:rPr>
        <w:t>merit</w:t>
      </w:r>
      <w:r w:rsidRPr="00077CB6">
        <w:rPr>
          <w:rStyle w:val="StyleUnderline"/>
        </w:rPr>
        <w:t xml:space="preserve"> in the notion </w:t>
      </w:r>
      <w:r w:rsidRPr="00077CB6">
        <w:rPr>
          <w:rStyle w:val="StyleUnderline"/>
          <w:highlight w:val="green"/>
        </w:rPr>
        <w:t>that</w:t>
      </w:r>
      <w:r w:rsidRPr="00961082">
        <w:rPr>
          <w:sz w:val="16"/>
        </w:rPr>
        <w:t xml:space="preserve"> a short-term reduction in access to </w:t>
      </w:r>
      <w:r w:rsidRPr="00077CB6">
        <w:rPr>
          <w:rStyle w:val="StyleUnderline"/>
          <w:highlight w:val="green"/>
        </w:rPr>
        <w:t>food increases</w:t>
      </w:r>
      <w:r w:rsidRPr="00077CB6">
        <w:rPr>
          <w:rStyle w:val="StyleUnderline"/>
        </w:rPr>
        <w:t xml:space="preserve"> the probability that </w:t>
      </w:r>
      <w:r w:rsidRPr="00077CB6">
        <w:rPr>
          <w:rStyle w:val="StyleUnderline"/>
          <w:highlight w:val="green"/>
        </w:rPr>
        <w:t>conflict</w:t>
      </w:r>
      <w:r w:rsidRPr="00077CB6">
        <w:rPr>
          <w:rStyle w:val="StyleUnderline"/>
        </w:rPr>
        <w:t xml:space="preserve"> will break out</w:t>
      </w:r>
      <w:r w:rsidRPr="00961082">
        <w:rPr>
          <w:sz w:val="16"/>
        </w:rPr>
        <w:t xml:space="preserve">. This is because to start or participate in </w:t>
      </w:r>
      <w:r w:rsidRPr="00077CB6">
        <w:rPr>
          <w:rStyle w:val="StyleUnderline"/>
        </w:rPr>
        <w:t xml:space="preserve">violent </w:t>
      </w:r>
      <w:r w:rsidRPr="00077CB6">
        <w:rPr>
          <w:rStyle w:val="StyleUnderline"/>
          <w:highlight w:val="green"/>
        </w:rPr>
        <w:t>conflict requires people</w:t>
      </w:r>
      <w:r w:rsidRPr="00077CB6">
        <w:rPr>
          <w:rStyle w:val="StyleUnderline"/>
        </w:rPr>
        <w:t xml:space="preserve"> to </w:t>
      </w:r>
      <w:r w:rsidRPr="00077CB6">
        <w:rPr>
          <w:rStyle w:val="StyleUnderline"/>
          <w:highlight w:val="green"/>
        </w:rPr>
        <w:t>have</w:t>
      </w:r>
      <w:r w:rsidRPr="00077CB6">
        <w:rPr>
          <w:rStyle w:val="StyleUnderline"/>
        </w:rPr>
        <w:t xml:space="preserve"> both the </w:t>
      </w:r>
      <w:r w:rsidRPr="00077CB6">
        <w:rPr>
          <w:rStyle w:val="StyleUnderline"/>
          <w:highlight w:val="green"/>
        </w:rPr>
        <w:t>means and</w:t>
      </w:r>
      <w:r w:rsidRPr="00077CB6">
        <w:rPr>
          <w:rStyle w:val="StyleUnderline"/>
        </w:rPr>
        <w:t xml:space="preserve"> the </w:t>
      </w:r>
      <w:r w:rsidRPr="00077CB6">
        <w:rPr>
          <w:rStyle w:val="StyleUnderline"/>
          <w:highlight w:val="green"/>
        </w:rPr>
        <w:t>will. Most</w:t>
      </w:r>
      <w:r w:rsidRPr="00077CB6">
        <w:rPr>
          <w:rStyle w:val="StyleUnderline"/>
        </w:rPr>
        <w:t xml:space="preserve"> people </w:t>
      </w:r>
      <w:r w:rsidRPr="00077CB6">
        <w:rPr>
          <w:rStyle w:val="StyleUnderline"/>
          <w:highlight w:val="green"/>
        </w:rPr>
        <w:t>on</w:t>
      </w:r>
      <w:r w:rsidRPr="00077CB6">
        <w:rPr>
          <w:rStyle w:val="StyleUnderline"/>
        </w:rPr>
        <w:t xml:space="preserve"> the brink of </w:t>
      </w:r>
      <w:r w:rsidRPr="00077CB6">
        <w:rPr>
          <w:rStyle w:val="StyleUnderline"/>
          <w:highlight w:val="green"/>
        </w:rPr>
        <w:t>starvation are not in</w:t>
      </w:r>
      <w:r w:rsidRPr="00077CB6">
        <w:rPr>
          <w:rStyle w:val="StyleUnderline"/>
        </w:rPr>
        <w:t xml:space="preserve"> the </w:t>
      </w:r>
      <w:r w:rsidRPr="00077CB6">
        <w:rPr>
          <w:rStyle w:val="StyleUnderline"/>
          <w:highlight w:val="green"/>
        </w:rPr>
        <w:t>position to resort to violence</w:t>
      </w:r>
      <w:r w:rsidRPr="00961082">
        <w:rPr>
          <w:sz w:val="16"/>
        </w:rPr>
        <w:t>, whether against the government or other social groups. In fact, the urban middle classes tend to be the most likely to protest against rises in food prices, since they often have the best opportunities, the most energy, and the best skills to coordinate and participate in protests.</w:t>
      </w:r>
    </w:p>
    <w:p w14:paraId="528D16DA" w14:textId="77777777" w:rsidR="006C37C0" w:rsidRPr="00961082" w:rsidRDefault="006C37C0" w:rsidP="006C37C0">
      <w:pPr>
        <w:rPr>
          <w:sz w:val="16"/>
        </w:rPr>
      </w:pPr>
      <w:r w:rsidRPr="00961082">
        <w:rPr>
          <w:sz w:val="16"/>
        </w:rPr>
        <w:t xml:space="preserve">Accordingly, there is a widespread misapprehension that social unrest in periods of high food prices relates primarily to food shortages. </w:t>
      </w:r>
      <w:r w:rsidRPr="00077CB6">
        <w:rPr>
          <w:rStyle w:val="StyleUnderline"/>
        </w:rPr>
        <w:t xml:space="preserve">In reality, the sources of </w:t>
      </w:r>
      <w:r w:rsidRPr="00077CB6">
        <w:rPr>
          <w:rStyle w:val="StyleUnderline"/>
          <w:highlight w:val="green"/>
        </w:rPr>
        <w:t>discontent</w:t>
      </w:r>
      <w:r w:rsidRPr="00077CB6">
        <w:rPr>
          <w:rStyle w:val="StyleUnderline"/>
        </w:rPr>
        <w:t xml:space="preserve"> are considerably </w:t>
      </w:r>
      <w:r w:rsidRPr="00077CB6">
        <w:rPr>
          <w:rStyle w:val="StyleUnderline"/>
          <w:highlight w:val="green"/>
        </w:rPr>
        <w:t>more complex</w:t>
      </w:r>
      <w:r w:rsidRPr="00077CB6">
        <w:rPr>
          <w:rStyle w:val="StyleUnderline"/>
        </w:rPr>
        <w:t xml:space="preserve"> – </w:t>
      </w:r>
      <w:r w:rsidRPr="00077CB6">
        <w:rPr>
          <w:rStyle w:val="StyleUnderline"/>
          <w:highlight w:val="green"/>
        </w:rPr>
        <w:t>linked to</w:t>
      </w:r>
      <w:r w:rsidRPr="00077CB6">
        <w:rPr>
          <w:rStyle w:val="StyleUnderline"/>
        </w:rPr>
        <w:t xml:space="preserve"> political structures, </w:t>
      </w:r>
      <w:r w:rsidRPr="00077CB6">
        <w:rPr>
          <w:rStyle w:val="StyleUnderline"/>
          <w:highlight w:val="green"/>
        </w:rPr>
        <w:t>land</w:t>
      </w:r>
      <w:r w:rsidRPr="00077CB6">
        <w:rPr>
          <w:rStyle w:val="StyleUnderline"/>
        </w:rPr>
        <w:t xml:space="preserve"> ownership, </w:t>
      </w:r>
      <w:r w:rsidRPr="00077CB6">
        <w:rPr>
          <w:rStyle w:val="StyleUnderline"/>
          <w:highlight w:val="green"/>
        </w:rPr>
        <w:t>corruption</w:t>
      </w:r>
      <w:r w:rsidRPr="00077CB6">
        <w:rPr>
          <w:rStyle w:val="StyleUnderline"/>
        </w:rPr>
        <w:t xml:space="preserve">, the desire for </w:t>
      </w:r>
      <w:r w:rsidRPr="00077CB6">
        <w:rPr>
          <w:rStyle w:val="StyleUnderline"/>
          <w:highlight w:val="green"/>
        </w:rPr>
        <w:t>democratic reforms and</w:t>
      </w:r>
      <w:r w:rsidRPr="00077CB6">
        <w:rPr>
          <w:rStyle w:val="StyleUnderline"/>
        </w:rPr>
        <w:t xml:space="preserve"> general </w:t>
      </w:r>
      <w:r w:rsidRPr="00077CB6">
        <w:rPr>
          <w:rStyle w:val="StyleUnderline"/>
          <w:highlight w:val="green"/>
        </w:rPr>
        <w:t>econ</w:t>
      </w:r>
      <w:r w:rsidRPr="00077CB6">
        <w:rPr>
          <w:rStyle w:val="StyleUnderline"/>
        </w:rPr>
        <w:t>omic problems</w:t>
      </w:r>
      <w:r w:rsidRPr="00961082">
        <w:rPr>
          <w:sz w:val="16"/>
        </w:rPr>
        <w:t xml:space="preserve"> – where the price of food is seen in the context of general increases in the cost of living. </w:t>
      </w:r>
      <w:r w:rsidRPr="00077CB6">
        <w:rPr>
          <w:rStyle w:val="StyleUnderline"/>
          <w:highlight w:val="green"/>
        </w:rPr>
        <w:t>Research</w:t>
      </w:r>
      <w:r w:rsidRPr="00077CB6">
        <w:rPr>
          <w:rStyle w:val="StyleUnderline"/>
        </w:rPr>
        <w:t xml:space="preserve"> has </w:t>
      </w:r>
      <w:r w:rsidRPr="00077CB6">
        <w:rPr>
          <w:rStyle w:val="StyleUnderline"/>
          <w:highlight w:val="green"/>
        </w:rPr>
        <w:t>show</w:t>
      </w:r>
      <w:r w:rsidRPr="00077CB6">
        <w:rPr>
          <w:rStyle w:val="StyleUnderline"/>
        </w:rPr>
        <w:t>n</w:t>
      </w:r>
      <w:r w:rsidRPr="00961082">
        <w:rPr>
          <w:sz w:val="16"/>
        </w:rPr>
        <w:t xml:space="preserve"> that </w:t>
      </w:r>
      <w:r w:rsidRPr="00077CB6">
        <w:rPr>
          <w:rStyle w:val="StyleUnderline"/>
          <w:highlight w:val="green"/>
        </w:rPr>
        <w:t>while the</w:t>
      </w:r>
      <w:r w:rsidRPr="00077CB6">
        <w:rPr>
          <w:rStyle w:val="StyleUnderline"/>
        </w:rPr>
        <w:t xml:space="preserve"> international </w:t>
      </w:r>
      <w:r w:rsidRPr="00077CB6">
        <w:rPr>
          <w:rStyle w:val="StyleUnderline"/>
          <w:highlight w:val="green"/>
        </w:rPr>
        <w:t>media</w:t>
      </w:r>
      <w:r w:rsidRPr="00961082">
        <w:rPr>
          <w:sz w:val="16"/>
        </w:rPr>
        <w:t xml:space="preserve"> have a </w:t>
      </w:r>
      <w:r w:rsidRPr="00077CB6">
        <w:rPr>
          <w:rStyle w:val="StyleUnderline"/>
          <w:highlight w:val="green"/>
        </w:rPr>
        <w:t>tend</w:t>
      </w:r>
      <w:r w:rsidRPr="00961082">
        <w:rPr>
          <w:sz w:val="16"/>
        </w:rPr>
        <w:t xml:space="preserve">ency </w:t>
      </w:r>
      <w:r w:rsidRPr="00077CB6">
        <w:rPr>
          <w:rStyle w:val="StyleUnderline"/>
          <w:highlight w:val="green"/>
        </w:rPr>
        <w:t>to seek</w:t>
      </w:r>
      <w:r w:rsidRPr="00961082">
        <w:rPr>
          <w:sz w:val="16"/>
        </w:rPr>
        <w:t xml:space="preserve"> </w:t>
      </w:r>
      <w:r w:rsidRPr="00077CB6">
        <w:rPr>
          <w:rStyle w:val="StyleUnderline"/>
        </w:rPr>
        <w:t xml:space="preserve">simple </w:t>
      </w:r>
      <w:r w:rsidRPr="00077CB6">
        <w:rPr>
          <w:rStyle w:val="StyleUnderline"/>
          <w:highlight w:val="green"/>
        </w:rPr>
        <w:t>resource</w:t>
      </w:r>
      <w:r w:rsidRPr="00077CB6">
        <w:rPr>
          <w:rStyle w:val="StyleUnderline"/>
        </w:rPr>
        <w:t xml:space="preserve">-related </w:t>
      </w:r>
      <w:r w:rsidRPr="00077CB6">
        <w:rPr>
          <w:rStyle w:val="StyleUnderline"/>
          <w:highlight w:val="green"/>
        </w:rPr>
        <w:t>explanations</w:t>
      </w:r>
      <w:r w:rsidRPr="00961082">
        <w:rPr>
          <w:sz w:val="16"/>
        </w:rPr>
        <w:t xml:space="preserve"> – such as drought or famine – for conflicts in the Global South, </w:t>
      </w:r>
      <w:r w:rsidRPr="00077CB6">
        <w:rPr>
          <w:rStyle w:val="StyleUnderline"/>
          <w:highlight w:val="green"/>
        </w:rPr>
        <w:t>debates</w:t>
      </w:r>
      <w:r w:rsidRPr="00961082">
        <w:rPr>
          <w:sz w:val="16"/>
        </w:rPr>
        <w:t xml:space="preserve"> in the local media </w:t>
      </w:r>
      <w:r w:rsidRPr="00077CB6">
        <w:rPr>
          <w:rStyle w:val="StyleUnderline"/>
          <w:highlight w:val="green"/>
        </w:rPr>
        <w:t>are</w:t>
      </w:r>
      <w:r w:rsidRPr="00961082">
        <w:rPr>
          <w:sz w:val="16"/>
        </w:rPr>
        <w:t xml:space="preserve"> permeated by </w:t>
      </w:r>
      <w:r w:rsidRPr="00077CB6">
        <w:rPr>
          <w:rStyle w:val="StyleUnderline"/>
        </w:rPr>
        <w:t xml:space="preserve">more </w:t>
      </w:r>
      <w:r w:rsidRPr="00077CB6">
        <w:rPr>
          <w:rStyle w:val="StyleUnderline"/>
          <w:highlight w:val="green"/>
        </w:rPr>
        <w:t>complex</w:t>
      </w:r>
      <w:r w:rsidRPr="00961082">
        <w:rPr>
          <w:sz w:val="16"/>
        </w:rPr>
        <w:t xml:space="preserve"> political relationships.</w:t>
      </w:r>
    </w:p>
    <w:p w14:paraId="09B2934C" w14:textId="77777777" w:rsidR="006C37C0" w:rsidRDefault="006C37C0" w:rsidP="006C37C0"/>
    <w:p w14:paraId="22C985E1" w14:textId="77777777" w:rsidR="006C37C0" w:rsidRDefault="006C37C0" w:rsidP="006C37C0">
      <w:pPr>
        <w:pStyle w:val="Heading3"/>
      </w:pPr>
      <w:r>
        <w:rPr/>
        <w:t xml:space="preserve">1NC---AT: Mega Cities </w:t>
      </w:r>
    </w:p>
    <w:p w14:paraId="2821D637" w14:textId="77777777" w:rsidR="006C37C0" w:rsidRDefault="006C37C0" w:rsidP="006C37C0">
      <w:pPr>
        <w:pStyle w:val="Heading4"/>
      </w:pPr>
      <w:r>
        <w:rPr/>
        <w:t xml:space="preserve">Trends prove high density megacities are reducing consumption, resource inefficiency, and improving delivery of health and emergency services </w:t>
      </w:r>
    </w:p>
    <w:p w14:paraId="3523CEC7" w14:textId="77777777" w:rsidR="006C37C0" w:rsidRPr="00203C15" w:rsidRDefault="006C37C0" w:rsidP="006C37C0">
      <w:r w:rsidRPr="004A4D8C">
        <w:rPr>
          <w:rStyle w:val="Style13ptBold"/>
        </w:rPr>
        <w:t>Satterthwaite 18</w:t>
      </w:r>
      <w:r>
        <w:rPr/>
        <w:t xml:space="preserve"> --- David Satterthwaite directs the Human Settlements Programme at the International Institute for Environment and Development (IIED) and also teaches a course on 'The City and the Environment' at the Institute of Latin American Studies, University of London, “Environmental Strategies for Sustainable Development in Urban Areasx Lessons from Africa and Latin America” Edited by EDESIO FERNANDES Institute of Commonwealth Studies University of London, First published 1998 by Ashgate Publishing Reissued 2018 by Routledge, https://books.google.com/books/about/Environmental_Strategies_for_Sustainable.html?id=y6LoygEACAAJ</w:t>
      </w:r>
    </w:p>
    <w:p w14:paraId="39C0771E" w14:textId="77777777" w:rsidR="006C37C0" w:rsidRPr="004A4D8C" w:rsidRDefault="006C37C0" w:rsidP="006C37C0">
      <w:pPr>
        <w:rPr>
          <w:sz w:val="16"/>
        </w:rPr>
      </w:pPr>
      <w:r w:rsidRPr="004A4D8C">
        <w:rPr>
          <w:sz w:val="16"/>
        </w:rPr>
        <w:t>Links between cities’ growth rates and environmental problems</w:t>
      </w:r>
    </w:p>
    <w:p w14:paraId="27A69709" w14:textId="77777777" w:rsidR="006C37C0" w:rsidRPr="004A4D8C" w:rsidRDefault="006C37C0" w:rsidP="006C37C0">
      <w:pPr>
        <w:rPr>
          <w:sz w:val="16"/>
        </w:rPr>
      </w:pPr>
      <w:r w:rsidRPr="004A4D8C">
        <w:rPr>
          <w:sz w:val="16"/>
        </w:rPr>
        <w:t xml:space="preserve">Again, </w:t>
      </w:r>
      <w:r w:rsidRPr="00077CB6">
        <w:rPr>
          <w:rStyle w:val="StyleUnderline"/>
          <w:highlight w:val="green"/>
        </w:rPr>
        <w:t>the link between the speed</w:t>
      </w:r>
      <w:r w:rsidRPr="00077CB6">
        <w:rPr>
          <w:rStyle w:val="StyleUnderline"/>
        </w:rPr>
        <w:t xml:space="preserve"> with which </w:t>
      </w:r>
      <w:r w:rsidRPr="00077CB6">
        <w:rPr>
          <w:rStyle w:val="StyleUnderline"/>
          <w:highlight w:val="green"/>
        </w:rPr>
        <w:t>a city has grown</w:t>
      </w:r>
      <w:r w:rsidRPr="004A4D8C">
        <w:rPr>
          <w:sz w:val="16"/>
        </w:rPr>
        <w:t xml:space="preserve"> over the last few decades </w:t>
      </w:r>
      <w:r w:rsidRPr="00077CB6">
        <w:rPr>
          <w:rStyle w:val="StyleUnderline"/>
          <w:highlight w:val="green"/>
        </w:rPr>
        <w:t>and</w:t>
      </w:r>
      <w:r w:rsidRPr="00077CB6">
        <w:rPr>
          <w:rStyle w:val="StyleUnderline"/>
        </w:rPr>
        <w:t xml:space="preserve"> the extent of the </w:t>
      </w:r>
      <w:r w:rsidRPr="00077CB6">
        <w:rPr>
          <w:rStyle w:val="StyleUnderline"/>
          <w:highlight w:val="green"/>
        </w:rPr>
        <w:t>environmental hazards</w:t>
      </w:r>
      <w:r w:rsidRPr="00077CB6">
        <w:rPr>
          <w:rStyle w:val="StyleUnderline"/>
        </w:rPr>
        <w:t xml:space="preserve"> for its population</w:t>
      </w:r>
      <w:r w:rsidRPr="004A4D8C">
        <w:rPr>
          <w:sz w:val="16"/>
        </w:rPr>
        <w:t xml:space="preserve"> </w:t>
      </w:r>
      <w:r w:rsidRPr="00077CB6">
        <w:rPr>
          <w:rStyle w:val="StyleUnderline"/>
          <w:highlight w:val="green"/>
        </w:rPr>
        <w:t>is</w:t>
      </w:r>
      <w:r w:rsidRPr="00203C15">
        <w:rPr>
          <w:sz w:val="16"/>
        </w:rPr>
        <w:t xml:space="preserve"> </w:t>
      </w:r>
      <w:r w:rsidRPr="004A4D8C">
        <w:rPr>
          <w:sz w:val="16"/>
        </w:rPr>
        <w:t xml:space="preserve">likely to be </w:t>
      </w:r>
      <w:r w:rsidRPr="00077CB6">
        <w:rPr>
          <w:rStyle w:val="StyleUnderline"/>
          <w:highlight w:val="green"/>
        </w:rPr>
        <w:t>tenuous</w:t>
      </w:r>
      <w:r w:rsidRPr="004A4D8C">
        <w:rPr>
          <w:sz w:val="16"/>
        </w:rPr>
        <w:t xml:space="preserve">, </w:t>
      </w:r>
      <w:r w:rsidRPr="00077CB6">
        <w:rPr>
          <w:rStyle w:val="StyleUnderline"/>
        </w:rPr>
        <w:t xml:space="preserve">in that many of </w:t>
      </w:r>
      <w:r w:rsidRPr="00077CB6">
        <w:rPr>
          <w:rStyle w:val="StyleUnderline"/>
          <w:highlight w:val="green"/>
        </w:rPr>
        <w:t>the fastest growing cities are also</w:t>
      </w:r>
      <w:r w:rsidRPr="00077CB6">
        <w:rPr>
          <w:rStyle w:val="StyleUnderline"/>
        </w:rPr>
        <w:t xml:space="preserve"> the cities with </w:t>
      </w:r>
      <w:r w:rsidRPr="00077CB6">
        <w:rPr>
          <w:rStyle w:val="StyleUnderline"/>
          <w:highlight w:val="green"/>
        </w:rPr>
        <w:t>the fastest growing economies</w:t>
      </w:r>
      <w:r w:rsidRPr="00077CB6">
        <w:rPr>
          <w:rStyle w:val="StyleUnderline"/>
        </w:rPr>
        <w:t xml:space="preserve"> and the cities where most investments have been made in improving provision for piped water, sanitation, drainage, garbage collection and health care</w:t>
      </w:r>
      <w:r w:rsidRPr="00203C15">
        <w:rPr>
          <w:sz w:val="16"/>
        </w:rPr>
        <w:t>.</w:t>
      </w:r>
      <w:r w:rsidRPr="004A4D8C">
        <w:rPr>
          <w:sz w:val="16"/>
        </w:rPr>
        <w:t xml:space="preserve"> For instance, </w:t>
      </w:r>
      <w:r w:rsidRPr="00077CB6">
        <w:rPr>
          <w:rStyle w:val="StyleUnderline"/>
        </w:rPr>
        <w:t xml:space="preserve">in Brazil, many of the </w:t>
      </w:r>
      <w:r w:rsidRPr="00077CB6">
        <w:rPr>
          <w:rStyle w:val="StyleUnderline"/>
          <w:highlight w:val="green"/>
        </w:rPr>
        <w:t>most rapidly growing cities</w:t>
      </w:r>
      <w:r w:rsidRPr="00077CB6">
        <w:rPr>
          <w:rStyle w:val="StyleUnderline"/>
        </w:rPr>
        <w:t xml:space="preserve"> </w:t>
      </w:r>
      <w:r w:rsidRPr="004A4D8C">
        <w:rPr>
          <w:sz w:val="16"/>
        </w:rPr>
        <w:t xml:space="preserve">of the last two or three decades </w:t>
      </w:r>
      <w:r w:rsidRPr="00077CB6">
        <w:rPr>
          <w:rStyle w:val="StyleUnderline"/>
          <w:highlight w:val="green"/>
        </w:rPr>
        <w:t>are</w:t>
      </w:r>
      <w:r w:rsidRPr="00077CB6">
        <w:rPr>
          <w:rStyle w:val="StyleUnderline"/>
        </w:rPr>
        <w:t xml:space="preserve"> also those with among </w:t>
      </w:r>
      <w:r w:rsidRPr="00077CB6">
        <w:rPr>
          <w:rStyle w:val="StyleUnderline"/>
          <w:highlight w:val="green"/>
        </w:rPr>
        <w:t>the best</w:t>
      </w:r>
      <w:r w:rsidRPr="00077CB6">
        <w:rPr>
          <w:rStyle w:val="StyleUnderline"/>
        </w:rPr>
        <w:t xml:space="preserve"> provision </w:t>
      </w:r>
      <w:r w:rsidRPr="00077CB6">
        <w:rPr>
          <w:rStyle w:val="StyleUnderline"/>
          <w:highlight w:val="green"/>
        </w:rPr>
        <w:t>for water and sanitation</w:t>
      </w:r>
      <w:r w:rsidRPr="004A4D8C">
        <w:rPr>
          <w:sz w:val="16"/>
        </w:rPr>
        <w:t xml:space="preserve"> </w:t>
      </w:r>
      <w:r w:rsidRPr="00077CB6">
        <w:rPr>
          <w:rStyle w:val="StyleUnderline"/>
        </w:rPr>
        <w:t xml:space="preserve">and </w:t>
      </w:r>
      <w:r w:rsidRPr="00077CB6">
        <w:rPr>
          <w:rStyle w:val="StyleUnderline"/>
          <w:highlight w:val="green"/>
        </w:rPr>
        <w:t>with life expectancies</w:t>
      </w:r>
      <w:r w:rsidRPr="00077CB6">
        <w:rPr>
          <w:rStyle w:val="StyleUnderline"/>
        </w:rPr>
        <w:t xml:space="preserve"> that are </w:t>
      </w:r>
      <w:r w:rsidRPr="00077CB6">
        <w:rPr>
          <w:rStyle w:val="StyleUnderline"/>
          <w:highlight w:val="green"/>
        </w:rPr>
        <w:t>much higher</w:t>
      </w:r>
      <w:r w:rsidRPr="00077CB6">
        <w:rPr>
          <w:rStyle w:val="StyleUnderline"/>
        </w:rPr>
        <w:t xml:space="preserve"> than </w:t>
      </w:r>
      <w:r w:rsidRPr="00077CB6">
        <w:rPr>
          <w:rStyle w:val="StyleUnderline"/>
          <w:highlight w:val="green"/>
        </w:rPr>
        <w:t>cities</w:t>
      </w:r>
      <w:r w:rsidRPr="00077CB6">
        <w:rPr>
          <w:rStyle w:val="StyleUnderline"/>
        </w:rPr>
        <w:t xml:space="preserve"> that have grown much more slowly</w:t>
      </w:r>
      <w:r w:rsidRPr="004A4D8C">
        <w:rPr>
          <w:sz w:val="16"/>
        </w:rPr>
        <w:t>.14 Since</w:t>
      </w:r>
      <w:r w:rsidRPr="00077CB6">
        <w:rPr>
          <w:rStyle w:val="StyleUnderline"/>
        </w:rPr>
        <w:t xml:space="preserve"> Curitiba in Brazil is</w:t>
      </w:r>
      <w:r w:rsidRPr="004A4D8C">
        <w:rPr>
          <w:sz w:val="16"/>
        </w:rPr>
        <w:t xml:space="preserve"> so often held up as a city which has been much more successful than most other cities at </w:t>
      </w:r>
      <w:r w:rsidRPr="00077CB6">
        <w:rPr>
          <w:rStyle w:val="StyleUnderline"/>
          <w:highlight w:val="green"/>
        </w:rPr>
        <w:t>achieving</w:t>
      </w:r>
      <w:r w:rsidRPr="00356D34">
        <w:rPr>
          <w:rStyle w:val="StyleUnderline"/>
          <w:highlight w:val="green"/>
        </w:rPr>
        <w:t xml:space="preserve"> </w:t>
      </w:r>
      <w:r w:rsidRPr="00077CB6">
        <w:rPr>
          <w:rStyle w:val="StyleUnderline"/>
          <w:highlight w:val="green"/>
        </w:rPr>
        <w:t>high environmental standards</w:t>
      </w:r>
      <w:r w:rsidRPr="004A4D8C">
        <w:rPr>
          <w:sz w:val="16"/>
        </w:rPr>
        <w:t xml:space="preserve">, it is worth noting that </w:t>
      </w:r>
      <w:r w:rsidRPr="00077CB6">
        <w:rPr>
          <w:rStyle w:val="StyleUnderline"/>
        </w:rPr>
        <w:t xml:space="preserve">this is also one of the most </w:t>
      </w:r>
      <w:r w:rsidRPr="00077CB6">
        <w:rPr>
          <w:rStyle w:val="StyleUnderline"/>
          <w:highlight w:val="green"/>
        </w:rPr>
        <w:t>rapidly growing large cities</w:t>
      </w:r>
      <w:r w:rsidRPr="00077CB6">
        <w:rPr>
          <w:rStyle w:val="StyleUnderline"/>
        </w:rPr>
        <w:t xml:space="preserve"> in the world</w:t>
      </w:r>
      <w:r w:rsidRPr="004A4D8C">
        <w:rPr>
          <w:sz w:val="16"/>
        </w:rPr>
        <w:t xml:space="preserve"> over the last few decades. </w:t>
      </w:r>
      <w:r w:rsidRPr="00077CB6">
        <w:rPr>
          <w:rStyle w:val="StyleUnderline"/>
        </w:rPr>
        <w:t>Sao Paulo and Mexico City</w:t>
      </w:r>
      <w:r w:rsidRPr="004A4D8C">
        <w:rPr>
          <w:sz w:val="16"/>
        </w:rPr>
        <w:t xml:space="preserve"> may be </w:t>
      </w:r>
      <w:r w:rsidRPr="00077CB6">
        <w:rPr>
          <w:rStyle w:val="StyleUnderline"/>
          <w:highlight w:val="green"/>
        </w:rPr>
        <w:t>held up as “horror stories</w:t>
      </w:r>
      <w:r w:rsidRPr="004A4D8C">
        <w:rPr>
          <w:sz w:val="16"/>
        </w:rPr>
        <w:t xml:space="preserve">” in regard to their urban environment, but in fact both cities </w:t>
      </w:r>
      <w:r w:rsidRPr="00077CB6">
        <w:rPr>
          <w:rStyle w:val="StyleUnderline"/>
          <w:highlight w:val="green"/>
        </w:rPr>
        <w:t>have a well-above average performance</w:t>
      </w:r>
      <w:r w:rsidRPr="00077CB6">
        <w:rPr>
          <w:rStyle w:val="StyleUnderline"/>
        </w:rPr>
        <w:t xml:space="preserve"> in provision for safe and sufficient water supplies</w:t>
      </w:r>
      <w:r w:rsidRPr="004A4D8C">
        <w:rPr>
          <w:sz w:val="16"/>
        </w:rPr>
        <w:t xml:space="preserve"> and provision for sanitation compared to all cities in the South.</w:t>
      </w:r>
    </w:p>
    <w:p w14:paraId="3CFD05A4" w14:textId="77777777" w:rsidR="006C37C0" w:rsidRPr="004A4D8C" w:rsidRDefault="006C37C0" w:rsidP="006C37C0">
      <w:pPr>
        <w:rPr>
          <w:sz w:val="16"/>
        </w:rPr>
      </w:pPr>
      <w:r w:rsidRPr="004A4D8C">
        <w:rPr>
          <w:sz w:val="16"/>
        </w:rPr>
        <w:t xml:space="preserve">It is also worth noting that </w:t>
      </w:r>
      <w:r w:rsidRPr="00077CB6">
        <w:rPr>
          <w:rStyle w:val="StyleUnderline"/>
        </w:rPr>
        <w:t xml:space="preserve">several of the world’s </w:t>
      </w:r>
      <w:r w:rsidRPr="00077CB6">
        <w:rPr>
          <w:rStyle w:val="StyleUnderline"/>
          <w:highlight w:val="green"/>
        </w:rPr>
        <w:t>fast</w:t>
      </w:r>
      <w:r w:rsidRPr="00077CB6">
        <w:rPr>
          <w:rStyle w:val="StyleUnderline"/>
        </w:rPr>
        <w:t xml:space="preserve">est </w:t>
      </w:r>
      <w:r w:rsidRPr="00077CB6">
        <w:rPr>
          <w:rStyle w:val="StyleUnderline"/>
          <w:highlight w:val="green"/>
        </w:rPr>
        <w:t>growing cities</w:t>
      </w:r>
      <w:r w:rsidRPr="00077CB6">
        <w:rPr>
          <w:rStyle w:val="StyleUnderline"/>
        </w:rPr>
        <w:t xml:space="preserve"> in this century</w:t>
      </w:r>
      <w:r w:rsidRPr="004A4D8C">
        <w:rPr>
          <w:sz w:val="16"/>
        </w:rPr>
        <w:t xml:space="preserve"> are in the United States. Cities such as Dallas, Las Vegas, Phoenix and Miami figure among the world’s most rapidly growing cities during the 20th century - and these </w:t>
      </w:r>
      <w:r w:rsidRPr="00077CB6">
        <w:rPr>
          <w:rStyle w:val="StyleUnderline"/>
          <w:highlight w:val="green"/>
        </w:rPr>
        <w:t>are not</w:t>
      </w:r>
      <w:r w:rsidRPr="00077CB6">
        <w:rPr>
          <w:rStyle w:val="StyleUnderline"/>
        </w:rPr>
        <w:t xml:space="preserve"> cities </w:t>
      </w:r>
      <w:r w:rsidRPr="00077CB6">
        <w:rPr>
          <w:rStyle w:val="StyleUnderline"/>
          <w:highlight w:val="green"/>
        </w:rPr>
        <w:t>characterized by</w:t>
      </w:r>
      <w:r w:rsidRPr="00077CB6">
        <w:rPr>
          <w:rStyle w:val="StyleUnderline"/>
        </w:rPr>
        <w:t xml:space="preserve"> most of the populations </w:t>
      </w:r>
      <w:r w:rsidRPr="00077CB6">
        <w:rPr>
          <w:rStyle w:val="StyleUnderline"/>
          <w:highlight w:val="green"/>
        </w:rPr>
        <w:t>lacking access to safe</w:t>
      </w:r>
      <w:r w:rsidRPr="00077CB6">
        <w:rPr>
          <w:rStyle w:val="StyleUnderline"/>
        </w:rPr>
        <w:t xml:space="preserve"> and sufficient water </w:t>
      </w:r>
      <w:r w:rsidRPr="00077CB6">
        <w:rPr>
          <w:rStyle w:val="StyleUnderline"/>
          <w:highlight w:val="green"/>
        </w:rPr>
        <w:t>supplies</w:t>
      </w:r>
      <w:r w:rsidRPr="00077CB6">
        <w:rPr>
          <w:rStyle w:val="StyleUnderline"/>
        </w:rPr>
        <w:t xml:space="preserve"> and provision for sanitation. Clearly, </w:t>
      </w:r>
      <w:r w:rsidRPr="00077CB6">
        <w:rPr>
          <w:rStyle w:val="StyleUnderline"/>
          <w:highlight w:val="green"/>
        </w:rPr>
        <w:t>rapid</w:t>
      </w:r>
      <w:r w:rsidRPr="00077CB6">
        <w:rPr>
          <w:rStyle w:val="StyleUnderline"/>
        </w:rPr>
        <w:t xml:space="preserve"> population </w:t>
      </w:r>
      <w:r w:rsidRPr="00077CB6">
        <w:rPr>
          <w:rStyle w:val="StyleUnderline"/>
          <w:highlight w:val="green"/>
        </w:rPr>
        <w:t>growth</w:t>
      </w:r>
      <w:r w:rsidRPr="004A4D8C">
        <w:rPr>
          <w:sz w:val="16"/>
        </w:rPr>
        <w:t xml:space="preserve"> in itself </w:t>
      </w:r>
      <w:r w:rsidRPr="00077CB6">
        <w:rPr>
          <w:rStyle w:val="StyleUnderline"/>
          <w:highlight w:val="green"/>
        </w:rPr>
        <w:t>is not an</w:t>
      </w:r>
      <w:r w:rsidRPr="004A4D8C">
        <w:rPr>
          <w:sz w:val="16"/>
        </w:rPr>
        <w:t xml:space="preserve"> useful </w:t>
      </w:r>
      <w:r w:rsidRPr="00077CB6">
        <w:rPr>
          <w:rStyle w:val="StyleUnderline"/>
          <w:highlight w:val="green"/>
        </w:rPr>
        <w:t>explanation for</w:t>
      </w:r>
      <w:r w:rsidRPr="00077CB6">
        <w:rPr>
          <w:rStyle w:val="StyleUnderline"/>
        </w:rPr>
        <w:t xml:space="preserve"> the scale of the </w:t>
      </w:r>
      <w:r w:rsidRPr="00077CB6">
        <w:rPr>
          <w:rStyle w:val="StyleUnderline"/>
          <w:highlight w:val="green"/>
        </w:rPr>
        <w:t>environmental hazards</w:t>
      </w:r>
      <w:r w:rsidRPr="004A4D8C">
        <w:rPr>
          <w:sz w:val="16"/>
        </w:rPr>
        <w:t xml:space="preserve"> to which the city’s population is exposed.</w:t>
      </w:r>
    </w:p>
    <w:p w14:paraId="51CE4875" w14:textId="77777777" w:rsidR="006C37C0" w:rsidRPr="004A4D8C" w:rsidRDefault="006C37C0" w:rsidP="006C37C0">
      <w:pPr>
        <w:rPr>
          <w:sz w:val="16"/>
        </w:rPr>
      </w:pPr>
      <w:r w:rsidRPr="004A4D8C">
        <w:rPr>
          <w:sz w:val="16"/>
        </w:rPr>
        <w:t>Environmental problems and density</w:t>
      </w:r>
    </w:p>
    <w:p w14:paraId="71BE8F36" w14:textId="77777777" w:rsidR="006C37C0" w:rsidRPr="004A4D8C" w:rsidRDefault="006C37C0" w:rsidP="006C37C0">
      <w:pPr>
        <w:rPr>
          <w:sz w:val="16"/>
        </w:rPr>
      </w:pPr>
      <w:r w:rsidRPr="004A4D8C">
        <w:rPr>
          <w:sz w:val="16"/>
        </w:rPr>
        <w:t xml:space="preserve">A senior World Bank environmental specialist claimed recently that “the very density and form of urban areas are contributing factors to, if not determinants of, a city’s environmental quality.”15 But this does not accord with the fact that some </w:t>
      </w:r>
      <w:r w:rsidRPr="00203C15">
        <w:rPr>
          <w:sz w:val="16"/>
        </w:rPr>
        <w:t xml:space="preserve">of </w:t>
      </w:r>
      <w:r w:rsidRPr="00077CB6">
        <w:rPr>
          <w:rStyle w:val="StyleUnderline"/>
        </w:rPr>
        <w:t>the most desirable, expensive urban residential areas in the world combine very high quality environment with high densities</w:t>
      </w:r>
      <w:r w:rsidRPr="004A4D8C">
        <w:rPr>
          <w:sz w:val="16"/>
        </w:rPr>
        <w:t xml:space="preserve">, and the fact that </w:t>
      </w:r>
      <w:r w:rsidRPr="00077CB6">
        <w:rPr>
          <w:rStyle w:val="StyleUnderline"/>
        </w:rPr>
        <w:t>many illegal or informal settlements with very poor quality living environments</w:t>
      </w:r>
      <w:r w:rsidRPr="004A4D8C">
        <w:rPr>
          <w:sz w:val="16"/>
        </w:rPr>
        <w:t xml:space="preserve"> </w:t>
      </w:r>
      <w:r w:rsidRPr="00077CB6">
        <w:rPr>
          <w:rStyle w:val="StyleUnderline"/>
        </w:rPr>
        <w:t>do not have a particularly high density</w:t>
      </w:r>
      <w:r w:rsidRPr="004A4D8C">
        <w:rPr>
          <w:sz w:val="16"/>
        </w:rPr>
        <w:t xml:space="preserve">. It also misses the point that </w:t>
      </w:r>
      <w:r w:rsidRPr="00077CB6">
        <w:rPr>
          <w:rStyle w:val="StyleUnderline"/>
          <w:highlight w:val="green"/>
        </w:rPr>
        <w:t>high densities</w:t>
      </w:r>
      <w:r w:rsidRPr="00077CB6">
        <w:rPr>
          <w:rStyle w:val="StyleUnderline"/>
        </w:rPr>
        <w:t xml:space="preserve"> can </w:t>
      </w:r>
      <w:r w:rsidRPr="00077CB6">
        <w:rPr>
          <w:rStyle w:val="StyleUnderline"/>
          <w:highlight w:val="green"/>
        </w:rPr>
        <w:t>bring substantial environmental advantages</w:t>
      </w:r>
      <w:r w:rsidRPr="00356D34">
        <w:rPr>
          <w:rStyle w:val="StyleUnderline"/>
          <w:highlight w:val="green"/>
        </w:rPr>
        <w:t>.</w:t>
      </w:r>
    </w:p>
    <w:p w14:paraId="3688FB3C" w14:textId="77777777" w:rsidR="006C37C0" w:rsidRPr="004A4D8C" w:rsidRDefault="006C37C0" w:rsidP="006C37C0">
      <w:pPr>
        <w:rPr>
          <w:sz w:val="16"/>
        </w:rPr>
      </w:pPr>
      <w:r w:rsidRPr="004A4D8C">
        <w:rPr>
          <w:sz w:val="16"/>
        </w:rPr>
        <w:t xml:space="preserve">For a residential area, its </w:t>
      </w:r>
      <w:r w:rsidRPr="00077CB6">
        <w:rPr>
          <w:rStyle w:val="StyleUnderline"/>
        </w:rPr>
        <w:t>population density</w:t>
      </w:r>
      <w:r w:rsidRPr="004A4D8C">
        <w:rPr>
          <w:sz w:val="16"/>
        </w:rPr>
        <w:t xml:space="preserve"> </w:t>
      </w:r>
      <w:r w:rsidRPr="00077CB6">
        <w:rPr>
          <w:rStyle w:val="StyleUnderline"/>
        </w:rPr>
        <w:t>does not</w:t>
      </w:r>
      <w:r w:rsidRPr="004A4D8C">
        <w:rPr>
          <w:sz w:val="16"/>
        </w:rPr>
        <w:t xml:space="preserve"> necessarily </w:t>
      </w:r>
      <w:r w:rsidRPr="00077CB6">
        <w:rPr>
          <w:rStyle w:val="StyleUnderline"/>
        </w:rPr>
        <w:t>give much idea of its environmental quality</w:t>
      </w:r>
      <w:r w:rsidRPr="004A4D8C">
        <w:rPr>
          <w:sz w:val="16"/>
        </w:rPr>
        <w:t xml:space="preserve"> (including the level of risk from environmental hazards). For instance, </w:t>
      </w:r>
      <w:r w:rsidRPr="00077CB6">
        <w:rPr>
          <w:rStyle w:val="StyleUnderline"/>
        </w:rPr>
        <w:t>a density of 1,000 persons per hectare</w:t>
      </w:r>
      <w:r w:rsidRPr="004A4D8C">
        <w:rPr>
          <w:sz w:val="16"/>
        </w:rPr>
        <w:t xml:space="preserve"> living in one-story shacks </w:t>
      </w:r>
      <w:r w:rsidRPr="00077CB6">
        <w:rPr>
          <w:rStyle w:val="StyleUnderline"/>
        </w:rPr>
        <w:t>without piped water and provision for sanitation and drainage will constitute a very poor quality and dangerous environment. Yet 1,000 persons per hectare could live in a high quality living environment</w:t>
      </w:r>
      <w:r w:rsidRPr="004A4D8C">
        <w:rPr>
          <w:sz w:val="16"/>
        </w:rPr>
        <w:t xml:space="preserve"> - for instance, in apartments in very high quality housing such as in one of the most expensive five-story Georgian terraces in Chelsea, in London.</w:t>
      </w:r>
    </w:p>
    <w:p w14:paraId="401B06F0" w14:textId="77777777" w:rsidR="006C37C0" w:rsidRPr="004A4D8C" w:rsidRDefault="006C37C0" w:rsidP="006C37C0">
      <w:pPr>
        <w:rPr>
          <w:sz w:val="16"/>
        </w:rPr>
      </w:pPr>
      <w:r w:rsidRPr="00077CB6">
        <w:rPr>
          <w:rStyle w:val="StyleUnderline"/>
        </w:rPr>
        <w:t>Cities’ population density also do not give much idea of environmental quality since, again, the environmental quality is too dependent on the quality of the housing stock and of provision for maintaining the streets and public spaces and for removing household and human wastes.</w:t>
      </w:r>
      <w:r w:rsidRPr="004A4D8C">
        <w:rPr>
          <w:sz w:val="16"/>
        </w:rPr>
        <w:t xml:space="preserve"> </w:t>
      </w:r>
      <w:r w:rsidRPr="00077CB6">
        <w:rPr>
          <w:rStyle w:val="StyleUnderline"/>
        </w:rPr>
        <w:t>Some of the most pleasant and valued parts of London</w:t>
      </w:r>
      <w:r w:rsidRPr="004A4D8C">
        <w:rPr>
          <w:sz w:val="16"/>
        </w:rPr>
        <w:t xml:space="preserve">, Copenhagen, Paris and Amsterdam (among many </w:t>
      </w:r>
      <w:r w:rsidRPr="00203C15">
        <w:rPr>
          <w:sz w:val="16"/>
        </w:rPr>
        <w:t xml:space="preserve">cities in Europe) </w:t>
      </w:r>
      <w:r w:rsidRPr="00077CB6">
        <w:rPr>
          <w:rStyle w:val="StyleUnderline"/>
        </w:rPr>
        <w:t>have population densities as high as many of the most dangerous and polluted urban environments</w:t>
      </w:r>
      <w:r w:rsidRPr="00203C15">
        <w:rPr>
          <w:sz w:val="16"/>
        </w:rPr>
        <w:t xml:space="preserve"> in the South. </w:t>
      </w:r>
      <w:r w:rsidRPr="00077CB6">
        <w:rPr>
          <w:rStyle w:val="StyleUnderline"/>
        </w:rPr>
        <w:t>The</w:t>
      </w:r>
      <w:r w:rsidRPr="00203C15">
        <w:rPr>
          <w:sz w:val="16"/>
        </w:rPr>
        <w:t xml:space="preserve"> critical </w:t>
      </w:r>
      <w:r w:rsidRPr="00077CB6">
        <w:rPr>
          <w:rStyle w:val="StyleUnderline"/>
        </w:rPr>
        <w:t>link between environmental quality and density in urban areas is that</w:t>
      </w:r>
      <w:r w:rsidRPr="00203C15">
        <w:rPr>
          <w:sz w:val="16"/>
        </w:rPr>
        <w:t xml:space="preserve">, in general, </w:t>
      </w:r>
      <w:r w:rsidRPr="00077CB6">
        <w:rPr>
          <w:rStyle w:val="StyleUnderline"/>
        </w:rPr>
        <w:t xml:space="preserve">the higher the population density, the more a good environmental quality is dependent on good </w:t>
      </w:r>
      <w:r w:rsidRPr="00203C15">
        <w:rPr>
          <w:sz w:val="16"/>
        </w:rPr>
        <w:t xml:space="preserve">public or </w:t>
      </w:r>
      <w:r w:rsidRPr="00077CB6">
        <w:rPr>
          <w:rStyle w:val="StyleUnderline"/>
        </w:rPr>
        <w:t>community provision</w:t>
      </w:r>
      <w:r w:rsidRPr="00203C15">
        <w:rPr>
          <w:sz w:val="16"/>
        </w:rPr>
        <w:t xml:space="preserve"> of infrastructure</w:t>
      </w:r>
      <w:r w:rsidRPr="004A4D8C">
        <w:rPr>
          <w:sz w:val="16"/>
        </w:rPr>
        <w:t xml:space="preserve"> and services and good environmental management.</w:t>
      </w:r>
    </w:p>
    <w:p w14:paraId="67E5EC5E" w14:textId="77777777" w:rsidR="006C37C0" w:rsidRPr="004A4D8C" w:rsidRDefault="006C37C0" w:rsidP="006C37C0">
      <w:pPr>
        <w:rPr>
          <w:sz w:val="16"/>
        </w:rPr>
      </w:pPr>
      <w:r w:rsidRPr="00077CB6">
        <w:rPr>
          <w:rStyle w:val="StyleUnderline"/>
        </w:rPr>
        <w:t>Cities with</w:t>
      </w:r>
      <w:r w:rsidRPr="004A4D8C">
        <w:rPr>
          <w:sz w:val="16"/>
        </w:rPr>
        <w:t xml:space="preserve"> a relatively </w:t>
      </w:r>
      <w:r w:rsidRPr="00077CB6">
        <w:rPr>
          <w:rStyle w:val="StyleUnderline"/>
        </w:rPr>
        <w:t>high density</w:t>
      </w:r>
      <w:r w:rsidRPr="004A4D8C">
        <w:rPr>
          <w:sz w:val="16"/>
        </w:rPr>
        <w:t xml:space="preserve"> also </w:t>
      </w:r>
      <w:r w:rsidRPr="00077CB6">
        <w:rPr>
          <w:rStyle w:val="StyleUnderline"/>
        </w:rPr>
        <w:t>bring many environmental advantages</w:t>
      </w:r>
      <w:r w:rsidRPr="004A4D8C">
        <w:rPr>
          <w:sz w:val="16"/>
        </w:rPr>
        <w:t xml:space="preserve"> over low density including:</w:t>
      </w:r>
    </w:p>
    <w:p w14:paraId="7AA9C16A" w14:textId="77777777" w:rsidR="006C37C0" w:rsidRPr="0099321E" w:rsidRDefault="006C37C0" w:rsidP="006C37C0">
      <w:pPr>
        <w:rPr>
          <w:sz w:val="16"/>
        </w:rPr>
      </w:pPr>
      <w:r w:rsidRPr="004A4D8C">
        <w:rPr>
          <w:sz w:val="16"/>
        </w:rPr>
        <w:t xml:space="preserve">1. </w:t>
      </w:r>
      <w:r w:rsidRPr="00077CB6">
        <w:rPr>
          <w:rStyle w:val="StyleUnderline"/>
        </w:rPr>
        <w:t xml:space="preserve">Much </w:t>
      </w:r>
      <w:r w:rsidRPr="00077CB6">
        <w:rPr>
          <w:rStyle w:val="StyleUnderline"/>
          <w:highlight w:val="green"/>
        </w:rPr>
        <w:t>lower costs</w:t>
      </w:r>
      <w:r w:rsidRPr="00077CB6">
        <w:rPr>
          <w:rStyle w:val="StyleUnderline"/>
        </w:rPr>
        <w:t xml:space="preserve"> per household and per enterprise </w:t>
      </w:r>
      <w:r w:rsidRPr="00077CB6">
        <w:rPr>
          <w:rStyle w:val="StyleUnderline"/>
          <w:highlight w:val="green"/>
        </w:rPr>
        <w:t>for</w:t>
      </w:r>
      <w:r w:rsidRPr="00077CB6">
        <w:rPr>
          <w:rStyle w:val="StyleUnderline"/>
        </w:rPr>
        <w:t xml:space="preserve"> the provision of </w:t>
      </w:r>
      <w:r w:rsidRPr="00077CB6">
        <w:rPr>
          <w:rStyle w:val="StyleUnderline"/>
          <w:highlight w:val="green"/>
        </w:rPr>
        <w:t>piped, treated water supplies,</w:t>
      </w:r>
      <w:r w:rsidRPr="00077CB6">
        <w:rPr>
          <w:rStyle w:val="StyleUnderline"/>
        </w:rPr>
        <w:t xml:space="preserve"> the collection and </w:t>
      </w:r>
      <w:r w:rsidRPr="00077CB6">
        <w:rPr>
          <w:rStyle w:val="StyleUnderline"/>
          <w:highlight w:val="green"/>
        </w:rPr>
        <w:t>disposal of</w:t>
      </w:r>
      <w:r w:rsidRPr="00077CB6">
        <w:rPr>
          <w:rStyle w:val="StyleUnderline"/>
        </w:rPr>
        <w:t xml:space="preserve"> household and human </w:t>
      </w:r>
      <w:r w:rsidRPr="00077CB6">
        <w:rPr>
          <w:rStyle w:val="StyleUnderline"/>
          <w:highlight w:val="green"/>
        </w:rPr>
        <w:t>wastes</w:t>
      </w:r>
      <w:r w:rsidRPr="00077CB6">
        <w:rPr>
          <w:rStyle w:val="StyleUnderline"/>
        </w:rPr>
        <w:t xml:space="preserve">, and most forms of </w:t>
      </w:r>
      <w:r w:rsidRPr="00077CB6">
        <w:rPr>
          <w:rStyle w:val="StyleUnderline"/>
          <w:highlight w:val="green"/>
        </w:rPr>
        <w:t>health care and education</w:t>
      </w:r>
      <w:r w:rsidRPr="00077CB6">
        <w:rPr>
          <w:rStyle w:val="StyleUnderline"/>
        </w:rPr>
        <w:t xml:space="preserve">. It also makes </w:t>
      </w:r>
      <w:r w:rsidRPr="0099321E">
        <w:rPr>
          <w:rStyle w:val="StyleUnderline"/>
        </w:rPr>
        <w:t>much cheaper the provision of emergency services -</w:t>
      </w:r>
      <w:r w:rsidRPr="0099321E">
        <w:rPr>
          <w:sz w:val="16"/>
        </w:rPr>
        <w:t xml:space="preserve"> </w:t>
      </w:r>
      <w:r w:rsidRPr="0099321E">
        <w:rPr>
          <w:rStyle w:val="StyleUnderline"/>
        </w:rPr>
        <w:t>for instance, firefighting</w:t>
      </w:r>
      <w:r w:rsidRPr="0099321E">
        <w:rPr>
          <w:sz w:val="16"/>
        </w:rPr>
        <w:t xml:space="preserve"> and the </w:t>
      </w:r>
      <w:r w:rsidRPr="0099321E">
        <w:rPr>
          <w:rStyle w:val="StyleUnderline"/>
        </w:rPr>
        <w:t>emergency</w:t>
      </w:r>
      <w:r w:rsidRPr="0099321E">
        <w:rPr>
          <w:sz w:val="16"/>
        </w:rPr>
        <w:t xml:space="preserve"> </w:t>
      </w:r>
      <w:r w:rsidRPr="0099321E">
        <w:rPr>
          <w:rStyle w:val="StyleUnderline"/>
        </w:rPr>
        <w:t>response to acute illness</w:t>
      </w:r>
      <w:r w:rsidRPr="0099321E">
        <w:rPr>
          <w:sz w:val="16"/>
        </w:rPr>
        <w:t xml:space="preserve"> or injury </w:t>
      </w:r>
      <w:r w:rsidRPr="0099321E">
        <w:rPr>
          <w:rStyle w:val="StyleUnderline"/>
        </w:rPr>
        <w:t>that can greatly reduce the health burden for people affected</w:t>
      </w:r>
      <w:r w:rsidRPr="0099321E">
        <w:rPr>
          <w:sz w:val="16"/>
        </w:rPr>
        <w:t>. The concentration of people and production may present problems for waste collection and disposal, but these are not problems that are insuperable, especially where a priority is giving to minimizing wastes.</w:t>
      </w:r>
    </w:p>
    <w:p w14:paraId="5D6DF598" w14:textId="77777777" w:rsidR="006C37C0" w:rsidRPr="0099321E" w:rsidRDefault="006C37C0" w:rsidP="006C37C0">
      <w:pPr>
        <w:rPr>
          <w:sz w:val="16"/>
        </w:rPr>
      </w:pPr>
      <w:r w:rsidRPr="0099321E">
        <w:rPr>
          <w:sz w:val="16"/>
        </w:rPr>
        <w:t xml:space="preserve">2. </w:t>
      </w:r>
      <w:r w:rsidRPr="0099321E">
        <w:rPr>
          <w:rStyle w:val="StyleUnderline"/>
        </w:rPr>
        <w:t>A greater range and possibility for efficient use of resources, through the reclamation of materials from waste streams and its reuse or recycling, and for the specialist enterprises that ensure this can happen safely</w:t>
      </w:r>
      <w:r w:rsidRPr="0099321E">
        <w:rPr>
          <w:sz w:val="16"/>
        </w:rPr>
        <w:t>. The collection of recyclable or reusable wastes from homes and business is generally cheaper, per person served, in high density settlements.</w:t>
      </w:r>
    </w:p>
    <w:p w14:paraId="5E73AC3F" w14:textId="77777777" w:rsidR="006C37C0" w:rsidRPr="0099321E" w:rsidRDefault="006C37C0" w:rsidP="006C37C0">
      <w:pPr>
        <w:rPr>
          <w:sz w:val="16"/>
        </w:rPr>
      </w:pPr>
      <w:r w:rsidRPr="0099321E">
        <w:rPr>
          <w:sz w:val="16"/>
        </w:rPr>
        <w:t xml:space="preserve">3. A </w:t>
      </w:r>
      <w:r w:rsidRPr="0099321E">
        <w:rPr>
          <w:rStyle w:val="StyleUnderline"/>
        </w:rPr>
        <w:t>reduced demand for land relative to population</w:t>
      </w:r>
      <w:r w:rsidRPr="0099321E">
        <w:rPr>
          <w:sz w:val="16"/>
        </w:rPr>
        <w:t>. In most countries, urban area take up less than one per cent of the national territory.</w:t>
      </w:r>
    </w:p>
    <w:p w14:paraId="16A3D989" w14:textId="77777777" w:rsidR="006C37C0" w:rsidRPr="0099321E" w:rsidRDefault="006C37C0" w:rsidP="006C37C0">
      <w:pPr>
        <w:rPr>
          <w:sz w:val="16"/>
        </w:rPr>
      </w:pPr>
      <w:r w:rsidRPr="0099321E">
        <w:rPr>
          <w:sz w:val="16"/>
        </w:rPr>
        <w:t xml:space="preserve">4. </w:t>
      </w:r>
      <w:r w:rsidRPr="0099321E">
        <w:rPr>
          <w:rStyle w:val="StyleUnderline"/>
        </w:rPr>
        <w:t>A much greater potential for limiting the use of motor vehicles</w:t>
      </w:r>
      <w:r w:rsidRPr="0099321E">
        <w:rPr>
          <w:sz w:val="16"/>
        </w:rPr>
        <w:t xml:space="preserve">, including greatly reducing the fossil fuels they need and the air pollution and high levels of resource consumption that their use implies. </w:t>
      </w:r>
      <w:r w:rsidRPr="0099321E">
        <w:rPr>
          <w:rStyle w:val="StyleUnderline"/>
        </w:rPr>
        <w:t xml:space="preserve">High density cities allow many more trips to be made through walking or bicycling and they also make possible a much greater use of public transport </w:t>
      </w:r>
      <w:r w:rsidRPr="0099321E">
        <w:rPr>
          <w:sz w:val="16"/>
        </w:rPr>
        <w:t>and make economically feasible a high quality service.</w:t>
      </w:r>
    </w:p>
    <w:p w14:paraId="26DD1EC9" w14:textId="77777777" w:rsidR="006C37C0" w:rsidRPr="004A4D8C" w:rsidRDefault="006C37C0" w:rsidP="006C37C0">
      <w:pPr>
        <w:rPr>
          <w:sz w:val="16"/>
        </w:rPr>
      </w:pPr>
      <w:r w:rsidRPr="0099321E">
        <w:rPr>
          <w:rStyle w:val="StyleUnderline"/>
        </w:rPr>
        <w:t>These caution against assumptions that high densities are necessarily associated with environmental</w:t>
      </w:r>
      <w:r w:rsidRPr="00077CB6">
        <w:rPr>
          <w:rStyle w:val="StyleUnderline"/>
        </w:rPr>
        <w:t xml:space="preserve"> problems</w:t>
      </w:r>
      <w:r w:rsidRPr="004A4D8C">
        <w:rPr>
          <w:sz w:val="16"/>
        </w:rPr>
        <w:t>.16</w:t>
      </w:r>
    </w:p>
    <w:p w14:paraId="0BF2B979" w14:textId="194AA63B" w:rsidR="006C37C0" w:rsidRDefault="00956977" w:rsidP="00956977">
      <w:pPr>
        <w:pStyle w:val="Heading1"/>
      </w:pPr>
      <w:r>
        <w:rPr/>
        <w:t>2NC</w:t>
      </w:r>
    </w:p>
    <w:p w14:paraId="7C60652A" w14:textId="77777777" w:rsidR="00665E22" w:rsidRPr="00BD0C03" w:rsidRDefault="00665E22" w:rsidP="00665E22">
      <w:pPr>
        <w:pStyle w:val="Heading2"/>
      </w:pPr>
      <w:r>
        <w:rPr/>
        <w:t>States CP</w:t>
      </w:r>
    </w:p>
    <w:p w14:paraId="1915F0A0" w14:textId="77777777" w:rsidR="00665E22" w:rsidRDefault="00665E22" w:rsidP="00665E22">
      <w:pPr>
        <w:pStyle w:val="Heading3"/>
      </w:pPr>
      <w:r>
        <w:rPr/>
        <w:t xml:space="preserve">2NC---AT: Conditionality </w:t>
      </w:r>
    </w:p>
    <w:p w14:paraId="79BCE10B" w14:textId="77777777" w:rsidR="00665E22" w:rsidRPr="00B10967" w:rsidRDefault="00665E22" w:rsidP="00665E22">
      <w:pPr>
        <w:pStyle w:val="Heading4"/>
      </w:pPr>
      <w:r w:rsidRPr="00B10967">
        <w:rPr/>
        <w:t>Condo is good---C/I: what we did.</w:t>
      </w:r>
    </w:p>
    <w:p w14:paraId="5E1268AB" w14:textId="77777777" w:rsidR="00665E22" w:rsidRPr="00B10967" w:rsidRDefault="00665E22" w:rsidP="00665E22">
      <w:pPr>
        <w:pStyle w:val="Heading4"/>
      </w:pPr>
      <w:r w:rsidRPr="00B10967">
        <w:rPr/>
        <w:t>1. Neg flex---Aff sandbagging and side bias means the Neg needs more conditional advocacies to have reactive strategy.</w:t>
      </w:r>
    </w:p>
    <w:p w14:paraId="034643C3" w14:textId="77777777" w:rsidR="00665E22" w:rsidRPr="00B10967" w:rsidRDefault="00665E22" w:rsidP="00665E22">
      <w:pPr>
        <w:pStyle w:val="Heading4"/>
      </w:pPr>
      <w:r w:rsidRPr="00B10967">
        <w:rPr/>
        <w:t xml:space="preserve">2. Processing---debates with </w:t>
      </w:r>
      <w:r w:rsidRPr="00B10967">
        <w:rPr>
          <w:u w:val="single"/>
        </w:rPr>
        <w:t>multiple worlds</w:t>
      </w:r>
      <w:r w:rsidRPr="00B10967">
        <w:rPr/>
        <w:t xml:space="preserve"> challenge the Aff to </w:t>
      </w:r>
      <w:r w:rsidRPr="00B10967">
        <w:rPr>
          <w:u w:val="single"/>
        </w:rPr>
        <w:t>sift through information</w:t>
      </w:r>
      <w:r w:rsidRPr="00B10967">
        <w:rPr/>
        <w:t xml:space="preserve"> and make </w:t>
      </w:r>
      <w:r w:rsidRPr="00B10967">
        <w:rPr>
          <w:u w:val="single"/>
        </w:rPr>
        <w:t>tactical in-round decisions</w:t>
      </w:r>
      <w:r w:rsidRPr="00B10967">
        <w:rPr/>
        <w:t xml:space="preserve">, which increases </w:t>
      </w:r>
      <w:r w:rsidRPr="00B10967">
        <w:rPr>
          <w:u w:val="single"/>
        </w:rPr>
        <w:t>critical thinking</w:t>
      </w:r>
      <w:r w:rsidRPr="00B10967">
        <w:rPr/>
        <w:t xml:space="preserve"> skills.</w:t>
      </w:r>
    </w:p>
    <w:p w14:paraId="39A248F0" w14:textId="77777777" w:rsidR="00665E22" w:rsidRPr="00B10967" w:rsidRDefault="00665E22" w:rsidP="00665E22">
      <w:pPr>
        <w:pStyle w:val="Heading4"/>
      </w:pPr>
      <w:r w:rsidRPr="00B10967">
        <w:rPr/>
        <w:t xml:space="preserve">3. Argument Innovation---debaters won’t introduce </w:t>
      </w:r>
      <w:r w:rsidRPr="00B10967">
        <w:rPr>
          <w:u w:val="single"/>
        </w:rPr>
        <w:t>new strategies</w:t>
      </w:r>
      <w:r w:rsidRPr="00B10967">
        <w:rPr/>
        <w:t xml:space="preserve"> unless they have a </w:t>
      </w:r>
      <w:r w:rsidRPr="00B10967">
        <w:rPr>
          <w:u w:val="single"/>
        </w:rPr>
        <w:t>fallback option</w:t>
      </w:r>
      <w:r w:rsidRPr="00B10967">
        <w:rPr/>
        <w:t xml:space="preserve">---alternatives </w:t>
      </w:r>
      <w:r w:rsidRPr="00B10967">
        <w:rPr>
          <w:u w:val="single"/>
        </w:rPr>
        <w:t>overburden</w:t>
      </w:r>
      <w:r w:rsidRPr="00B10967">
        <w:rPr/>
        <w:t xml:space="preserve"> Neg research.</w:t>
      </w:r>
    </w:p>
    <w:p w14:paraId="21D4E267" w14:textId="77777777" w:rsidR="00665E22" w:rsidRPr="00B10967" w:rsidRDefault="00665E22" w:rsidP="00665E22">
      <w:pPr>
        <w:pStyle w:val="Heading4"/>
      </w:pPr>
      <w:r w:rsidRPr="00B10967">
        <w:rPr/>
        <w:t xml:space="preserve">4. Logic---proving the counterplan is </w:t>
      </w:r>
      <w:r w:rsidRPr="00B10967">
        <w:rPr>
          <w:u w:val="single"/>
        </w:rPr>
        <w:t>bad</w:t>
      </w:r>
      <w:r w:rsidRPr="00B10967">
        <w:rPr/>
        <w:t xml:space="preserve"> does </w:t>
      </w:r>
      <w:r w:rsidRPr="00B10967">
        <w:rPr>
          <w:u w:val="single"/>
        </w:rPr>
        <w:t>not</w:t>
      </w:r>
      <w:r w:rsidRPr="00B10967">
        <w:rPr/>
        <w:t xml:space="preserve"> prove the plan is </w:t>
      </w:r>
      <w:r w:rsidRPr="00B10967">
        <w:rPr>
          <w:u w:val="single"/>
        </w:rPr>
        <w:t>good</w:t>
      </w:r>
      <w:r w:rsidRPr="00B10967">
        <w:rPr/>
        <w:t>.</w:t>
      </w:r>
    </w:p>
    <w:p w14:paraId="7EFE5145" w14:textId="77777777" w:rsidR="00665E22" w:rsidRPr="00B10967" w:rsidRDefault="00665E22" w:rsidP="00665E22"/>
    <w:p w14:paraId="7D80CBAF" w14:textId="77777777" w:rsidR="00665E22" w:rsidRPr="00B10967" w:rsidRDefault="00665E22" w:rsidP="00665E22">
      <w:pPr>
        <w:pStyle w:val="Heading4"/>
      </w:pPr>
      <w:r w:rsidRPr="00B10967">
        <w:rPr/>
        <w:t xml:space="preserve">No offense: </w:t>
      </w:r>
    </w:p>
    <w:p w14:paraId="5112F016" w14:textId="77777777" w:rsidR="00665E22" w:rsidRPr="00B10967" w:rsidRDefault="00665E22" w:rsidP="00665E22">
      <w:pPr>
        <w:pStyle w:val="Heading4"/>
      </w:pPr>
      <w:r w:rsidRPr="00B10967">
        <w:rPr/>
        <w:t xml:space="preserve">1. Condo is inevitable---new affs, add-ons, link turns, and perm re-explanations. </w:t>
      </w:r>
    </w:p>
    <w:p w14:paraId="5E914B0A" w14:textId="77777777" w:rsidR="00665E22" w:rsidRPr="00B10967" w:rsidRDefault="00665E22" w:rsidP="00665E22">
      <w:pPr>
        <w:pStyle w:val="Heading4"/>
      </w:pPr>
      <w:r w:rsidRPr="00B10967">
        <w:rPr/>
        <w:t xml:space="preserve">2. Diminishing marginal utility---infinite condo is </w:t>
      </w:r>
      <w:r w:rsidRPr="00B10967">
        <w:rPr>
          <w:u w:val="single"/>
        </w:rPr>
        <w:t>unstrategic</w:t>
      </w:r>
      <w:r w:rsidRPr="00B10967">
        <w:rPr/>
        <w:t xml:space="preserve">---arguments </w:t>
      </w:r>
      <w:r w:rsidRPr="00B10967">
        <w:rPr>
          <w:u w:val="single"/>
        </w:rPr>
        <w:t>inevitably</w:t>
      </w:r>
      <w:r w:rsidRPr="00B10967">
        <w:rPr/>
        <w:t xml:space="preserve"> overlap.</w:t>
      </w:r>
    </w:p>
    <w:p w14:paraId="06F8B0AD" w14:textId="77777777" w:rsidR="00665E22" w:rsidRDefault="00665E22" w:rsidP="00665E22">
      <w:pPr>
        <w:pStyle w:val="Heading4"/>
      </w:pPr>
      <w:r w:rsidRPr="00B10967">
        <w:rPr/>
        <w:t xml:space="preserve">3. Dispo’s bad. Lets the 2AC determine block strategy and there’s no community consensus on what it is even if they defined it. </w:t>
      </w:r>
    </w:p>
    <w:p w14:paraId="0D9EA1DC" w14:textId="77777777" w:rsidR="00665E22" w:rsidRDefault="00665E22" w:rsidP="00665E22">
      <w:pPr>
        <w:pStyle w:val="Heading2"/>
      </w:pPr>
      <w:r>
        <w:rPr/>
        <w:t xml:space="preserve">AFL-CIO CP </w:t>
      </w:r>
    </w:p>
    <w:p w14:paraId="19B43391" w14:textId="77777777" w:rsidR="00665E22" w:rsidRPr="003E54F6" w:rsidRDefault="00665E22" w:rsidP="00665E22">
      <w:pPr>
        <w:pStyle w:val="Heading3"/>
      </w:pPr>
      <w:r w:rsidRPr="003E54F6">
        <w:rPr/>
        <w:t>2NC---S---AT: Crackdown</w:t>
      </w:r>
    </w:p>
    <w:p w14:paraId="312AEF75" w14:textId="77777777" w:rsidR="00665E22" w:rsidRPr="003E54F6" w:rsidRDefault="00665E22" w:rsidP="00665E22">
      <w:r w:rsidRPr="003E54F6">
        <w:rPr/>
        <w:t>**if looking for more ev, grab from at: illegal</w:t>
      </w:r>
    </w:p>
    <w:p w14:paraId="573134AB" w14:textId="77777777" w:rsidR="00665E22" w:rsidRPr="003E54F6" w:rsidRDefault="00665E22" w:rsidP="00665E22">
      <w:pPr>
        <w:pStyle w:val="Heading4"/>
      </w:pPr>
      <w:r w:rsidRPr="003E54F6">
        <w:rPr/>
        <w:t xml:space="preserve">Doesn’t impact </w:t>
      </w:r>
      <w:r w:rsidRPr="003E54F6">
        <w:rPr>
          <w:u w:val="single"/>
        </w:rPr>
        <w:t>solvency</w:t>
      </w:r>
      <w:r w:rsidRPr="003E54F6">
        <w:rPr/>
        <w:t xml:space="preserve">. The counterplan fiats </w:t>
      </w:r>
      <w:r w:rsidRPr="003E54F6">
        <w:rPr>
          <w:u w:val="single"/>
        </w:rPr>
        <w:t>escalating disruptions</w:t>
      </w:r>
      <w:r w:rsidRPr="003E54F6">
        <w:rPr/>
        <w:t xml:space="preserve"> until the government </w:t>
      </w:r>
      <w:r w:rsidRPr="003E54F6">
        <w:rPr>
          <w:u w:val="single"/>
        </w:rPr>
        <w:t>caves</w:t>
      </w:r>
      <w:r w:rsidRPr="003E54F6">
        <w:rPr/>
        <w:t xml:space="preserve">. Crackdown against the first wave only </w:t>
      </w:r>
      <w:r w:rsidRPr="003E54F6">
        <w:rPr>
          <w:u w:val="single"/>
        </w:rPr>
        <w:t>emboldens</w:t>
      </w:r>
      <w:r w:rsidRPr="003E54F6">
        <w:rPr/>
        <w:t xml:space="preserve"> others to join the </w:t>
      </w:r>
      <w:r w:rsidRPr="003E54F6">
        <w:rPr>
          <w:u w:val="single"/>
        </w:rPr>
        <w:t>movement</w:t>
      </w:r>
      <w:r w:rsidRPr="003E54F6">
        <w:rPr/>
        <w:t xml:space="preserve">. Big fights inspire other big fights---that’s Blanc </w:t>
      </w:r>
      <w:r w:rsidRPr="003E54F6">
        <w:rPr>
          <w:b w:val="0"/>
          <w:bCs/>
        </w:rPr>
        <w:t>from the perm.</w:t>
      </w:r>
      <w:r w:rsidRPr="003E54F6">
        <w:rPr/>
        <w:t xml:space="preserve"> </w:t>
      </w:r>
    </w:p>
    <w:p w14:paraId="15BE63CF" w14:textId="77777777" w:rsidR="00665E22" w:rsidRPr="003E54F6" w:rsidRDefault="00665E22" w:rsidP="00665E22">
      <w:pPr>
        <w:pStyle w:val="Heading4"/>
      </w:pPr>
      <w:r w:rsidRPr="003E54F6">
        <w:rPr/>
        <w:t>[</w:t>
      </w:r>
      <w:r w:rsidRPr="003E54F6">
        <w:rPr/>
        <w:tab/>
        <w:t>] The AFL-CIO has enough political clout to push the federal government toward restrained strike responses---that’s Levi from say no.</w:t>
      </w:r>
    </w:p>
    <w:p w14:paraId="4407ADF4" w14:textId="77777777" w:rsidR="00665E22" w:rsidRPr="003E54F6" w:rsidRDefault="00665E22" w:rsidP="00665E22"/>
    <w:p w14:paraId="75A9347E" w14:textId="77777777" w:rsidR="00665E22" w:rsidRPr="003E54F6" w:rsidRDefault="00665E22" w:rsidP="00665E22">
      <w:pPr>
        <w:pStyle w:val="Heading4"/>
      </w:pPr>
      <w:r w:rsidRPr="003E54F6">
        <w:rPr/>
        <w:t xml:space="preserve">Even temporary disruptions are </w:t>
      </w:r>
      <w:r w:rsidRPr="003E54F6">
        <w:rPr>
          <w:u w:val="single"/>
        </w:rPr>
        <w:t>effective</w:t>
      </w:r>
      <w:r w:rsidRPr="003E54F6">
        <w:rPr/>
        <w:t xml:space="preserve"> and </w:t>
      </w:r>
      <w:r w:rsidRPr="003E54F6">
        <w:rPr>
          <w:u w:val="single"/>
        </w:rPr>
        <w:t>possible</w:t>
      </w:r>
      <w:r w:rsidRPr="003E54F6">
        <w:rPr/>
        <w:t xml:space="preserve">, </w:t>
      </w:r>
      <w:r w:rsidRPr="003E54F6">
        <w:rPr>
          <w:u w:val="single"/>
        </w:rPr>
        <w:t>despite</w:t>
      </w:r>
      <w:r w:rsidRPr="003E54F6">
        <w:rPr/>
        <w:t xml:space="preserve"> military and police efforts</w:t>
      </w:r>
      <w:r w:rsidRPr="003E54F6">
        <w:rPr>
          <w:b w:val="0"/>
          <w:bCs/>
        </w:rPr>
        <w:t xml:space="preserve">. Err Neg, their ev assumes a </w:t>
      </w:r>
      <w:r w:rsidRPr="003E54F6">
        <w:rPr>
          <w:b w:val="0"/>
          <w:bCs/>
          <w:u w:val="single"/>
        </w:rPr>
        <w:t>revolution</w:t>
      </w:r>
      <w:r w:rsidRPr="003E54F6">
        <w:rPr>
          <w:b w:val="0"/>
          <w:bCs/>
        </w:rPr>
        <w:t xml:space="preserve">, NOT protesting for </w:t>
      </w:r>
      <w:r w:rsidRPr="003E54F6">
        <w:rPr>
          <w:b w:val="0"/>
          <w:bCs/>
          <w:u w:val="single"/>
        </w:rPr>
        <w:t>bargaining rights</w:t>
      </w:r>
      <w:r w:rsidRPr="003E54F6">
        <w:rPr>
          <w:b w:val="0"/>
          <w:bCs/>
        </w:rPr>
        <w:t>---the government wouldn’t respond the same way.</w:t>
      </w:r>
      <w:bookmarkStart w:id="1" w:name="_Hlk209192500"/>
    </w:p>
    <w:bookmarkEnd w:id="1"/>
    <w:p w14:paraId="774FB138" w14:textId="77777777" w:rsidR="00665E22" w:rsidRPr="003E54F6" w:rsidRDefault="00665E22" w:rsidP="00665E22">
      <w:r w:rsidRPr="003E54F6">
        <w:rPr>
          <w:rStyle w:val="Style13ptBold"/>
        </w:rPr>
        <w:t>Womack</w:t>
      </w:r>
      <w:r w:rsidRPr="003E54F6">
        <w:rPr/>
        <w:t xml:space="preserve"> &amp; Olney </w:t>
      </w:r>
      <w:r w:rsidRPr="003E54F6">
        <w:rPr>
          <w:rStyle w:val="Style13ptBold"/>
        </w:rPr>
        <w:t>23</w:t>
      </w:r>
      <w:r w:rsidRPr="003E54F6">
        <w:rPr/>
        <w:t xml:space="preserve"> [John Womack Jr., Robert Woods Bliss Professor of Latin American History and Economics, emeritus, at Harvard University, Interviewed by Peter Olney, retired director of organizing for the International Longshore and Warehouse Union, former associate director of the University of California’s Institute for Labor and Employment, “The ‘Foundry Interviews,’” Chapter in Labor Power and Strategy, p. 13-64]</w:t>
      </w:r>
    </w:p>
    <w:p w14:paraId="474E9D77" w14:textId="77777777" w:rsidR="00665E22" w:rsidRPr="003E54F6" w:rsidRDefault="00665E22" w:rsidP="00665E22">
      <w:pPr>
        <w:rPr>
          <w:sz w:val="16"/>
        </w:rPr>
      </w:pPr>
      <w:r w:rsidRPr="003E54F6">
        <w:rPr>
          <w:sz w:val="16"/>
        </w:rPr>
        <w:t xml:space="preserve">OLNEY: This knowledge has been of great use in particular organizing campaigns. A famous instance is the US auto sit-down strikes in 1936, 1937. GM had only two sets of dies to stamp body parts, one at Fisher Body Number One in Flint for Buicks, Pontiacs, and Oldsmobiles, and the other at Fisher Body in Cleveland for Chevrolets. “It seemed logical then for us to concentrate our major efforts on organizing these two Fisher Body plants, since if we could strike them effectively, we could paralyze all GM operations,” wrote Wyndham Mortimer in Organize: My Life As a Union Man. </w:t>
      </w:r>
      <w:r w:rsidRPr="003E54F6">
        <w:rPr>
          <w:rStyle w:val="StyleUnderline"/>
        </w:rPr>
        <w:t xml:space="preserve">Do these </w:t>
      </w:r>
      <w:r w:rsidRPr="003E54F6">
        <w:rPr>
          <w:rStyle w:val="StyleUnderline"/>
          <w:highlight w:val="green"/>
        </w:rPr>
        <w:t>strategic choke points still exist</w:t>
      </w:r>
      <w:r w:rsidRPr="003E54F6">
        <w:rPr>
          <w:rStyle w:val="StyleUnderline"/>
        </w:rPr>
        <w:t>? If so, where, and how can we organize</w:t>
      </w:r>
      <w:r w:rsidRPr="003E54F6">
        <w:rPr>
          <w:sz w:val="16"/>
        </w:rPr>
        <w:t xml:space="preserve"> the </w:t>
      </w:r>
      <w:r w:rsidRPr="003E54F6">
        <w:rPr>
          <w:rStyle w:val="StyleUnderline"/>
        </w:rPr>
        <w:t>workers in those sectors and nodes</w:t>
      </w:r>
      <w:r w:rsidRPr="003E54F6">
        <w:rPr>
          <w:sz w:val="16"/>
        </w:rPr>
        <w:t>?</w:t>
      </w:r>
    </w:p>
    <w:p w14:paraId="2DFBBC44" w14:textId="77777777" w:rsidR="00665E22" w:rsidRPr="003E54F6" w:rsidRDefault="00665E22" w:rsidP="00665E22">
      <w:pPr>
        <w:rPr>
          <w:sz w:val="16"/>
        </w:rPr>
      </w:pPr>
      <w:r w:rsidRPr="003E54F6">
        <w:rPr>
          <w:sz w:val="16"/>
        </w:rPr>
        <w:t xml:space="preserve">WOMACK: Yes, I think those </w:t>
      </w:r>
      <w:r w:rsidRPr="003E54F6">
        <w:rPr>
          <w:rStyle w:val="StyleUnderline"/>
        </w:rPr>
        <w:t>points certainly do exist</w:t>
      </w:r>
      <w:r w:rsidRPr="003E54F6">
        <w:rPr>
          <w:sz w:val="16"/>
        </w:rPr>
        <w:t>. That strategic analysis from practice like Mortimer’s on Flint and Cleveland goes back to the earliest days of modern industrial labor organizing. Debs certainly understood it on the railroads. So did William Z. Foster when he organized the great Chicago steel strike in 1919 while he was still a syndicalist. From his practical syndicalist education, in the United States and Europe, he had thought it out, planned it, and he amalgamated American Federation of Labor (AFL) unions and previously unorganized workers all in industrially strategic terms to make probably the most revolutionary strike in US history. It failed, but it was terrific then, and it had great consequences later for the United Steelworkers.</w:t>
      </w:r>
    </w:p>
    <w:p w14:paraId="2D7254F8" w14:textId="77777777" w:rsidR="00665E22" w:rsidRPr="003E54F6" w:rsidRDefault="00665E22" w:rsidP="00665E22">
      <w:pPr>
        <w:rPr>
          <w:sz w:val="16"/>
        </w:rPr>
      </w:pPr>
      <w:r w:rsidRPr="003E54F6">
        <w:rPr>
          <w:sz w:val="16"/>
        </w:rPr>
        <w:t>So not only from the Bolshevik example in Russia, but also from the syndicalists then, like Foster, coming into the new Communist Party (CP), this practical syndicalist analysis and action became central to the party’s labor-organizing program. There were others doing it too then, in the CP, or no longer in it, like Farrell Dobbs and the Dunne brothers in the Teamsters. All sharp organizers were doing it or trying to do it. In their separate, ad hoc ways, AFL unions had also learned it in practice, especially the AFL's only industrial union, the United Mine Workers. But I think it was really programmatic for CP (or ex-CP) organizers, how they pushed it, taught it, most effectively in the new CIO industrial unions in the 1930s.</w:t>
      </w:r>
    </w:p>
    <w:p w14:paraId="163286E3" w14:textId="77777777" w:rsidR="00665E22" w:rsidRPr="003E54F6" w:rsidRDefault="00665E22" w:rsidP="00665E22">
      <w:pPr>
        <w:rPr>
          <w:sz w:val="16"/>
        </w:rPr>
      </w:pPr>
      <w:r w:rsidRPr="003E54F6">
        <w:rPr>
          <w:sz w:val="16"/>
        </w:rPr>
        <w:t xml:space="preserve">Mortimer’s description is wonderful. There were similar strategic operations elsewhere in that period. Nobody had a blueprint for them. Organizers had to find for themselves in study and struggle where the right places were, when the best time would be. But they did it, by practical research and analysis. So </w:t>
      </w:r>
      <w:r w:rsidRPr="003E54F6">
        <w:rPr>
          <w:rStyle w:val="StyleUnderline"/>
        </w:rPr>
        <w:t xml:space="preserve">they </w:t>
      </w:r>
      <w:r w:rsidRPr="003E54F6">
        <w:rPr>
          <w:rStyle w:val="Emphasis"/>
        </w:rPr>
        <w:t>won great industrial power</w:t>
      </w:r>
      <w:r w:rsidRPr="003E54F6">
        <w:rPr>
          <w:rStyle w:val="StyleUnderline"/>
        </w:rPr>
        <w:t xml:space="preserve">, </w:t>
      </w:r>
      <w:r w:rsidRPr="003E54F6">
        <w:rPr>
          <w:rStyle w:val="Emphasis"/>
        </w:rPr>
        <w:t>less</w:t>
      </w:r>
      <w:r w:rsidRPr="003E54F6">
        <w:rPr>
          <w:sz w:val="16"/>
        </w:rPr>
        <w:t xml:space="preserve"> I would argue </w:t>
      </w:r>
      <w:r w:rsidRPr="003E54F6">
        <w:rPr>
          <w:rStyle w:val="Emphasis"/>
        </w:rPr>
        <w:t>because</w:t>
      </w:r>
      <w:r w:rsidRPr="003E54F6">
        <w:rPr>
          <w:rStyle w:val="StyleUnderline"/>
        </w:rPr>
        <w:t xml:space="preserve"> of any </w:t>
      </w:r>
      <w:r w:rsidRPr="003E54F6">
        <w:rPr>
          <w:rStyle w:val="Emphasis"/>
        </w:rPr>
        <w:t>labor law</w:t>
      </w:r>
      <w:r w:rsidRPr="003E54F6">
        <w:rPr>
          <w:sz w:val="16"/>
        </w:rPr>
        <w:t xml:space="preserve"> or politician </w:t>
      </w:r>
      <w:r w:rsidRPr="003E54F6">
        <w:rPr>
          <w:rStyle w:val="StyleUnderline"/>
        </w:rPr>
        <w:t xml:space="preserve">than because of their </w:t>
      </w:r>
      <w:r w:rsidRPr="003E54F6">
        <w:rPr>
          <w:rStyle w:val="Emphasis"/>
        </w:rPr>
        <w:t>power</w:t>
      </w:r>
      <w:r w:rsidRPr="003E54F6">
        <w:rPr>
          <w:rStyle w:val="StyleUnderline"/>
        </w:rPr>
        <w:t xml:space="preserve"> over </w:t>
      </w:r>
      <w:r w:rsidRPr="003E54F6">
        <w:rPr>
          <w:rStyle w:val="Emphasis"/>
        </w:rPr>
        <w:t>production</w:t>
      </w:r>
      <w:r w:rsidRPr="003E54F6">
        <w:rPr>
          <w:rStyle w:val="StyleUnderline"/>
        </w:rPr>
        <w:t xml:space="preserve">, over </w:t>
      </w:r>
      <w:r w:rsidRPr="003E54F6">
        <w:rPr>
          <w:rStyle w:val="Emphasis"/>
        </w:rPr>
        <w:t>revenue</w:t>
      </w:r>
      <w:r w:rsidRPr="003E54F6">
        <w:rPr>
          <w:rStyle w:val="StyleUnderline"/>
        </w:rPr>
        <w:t>, capital accumulation</w:t>
      </w:r>
      <w:r w:rsidRPr="003E54F6">
        <w:rPr>
          <w:sz w:val="16"/>
        </w:rPr>
        <w:t>.</w:t>
      </w:r>
    </w:p>
    <w:p w14:paraId="2B6D6F4F" w14:textId="77777777" w:rsidR="00665E22" w:rsidRPr="003E54F6" w:rsidRDefault="00665E22" w:rsidP="00665E22">
      <w:pPr>
        <w:rPr>
          <w:sz w:val="16"/>
        </w:rPr>
      </w:pPr>
      <w:r w:rsidRPr="003E54F6">
        <w:rPr>
          <w:sz w:val="16"/>
        </w:rPr>
        <w:t xml:space="preserve">I want to insist, even if it's elementary and obvious, that it’s most important that these technical and industrial positions, these </w:t>
      </w:r>
      <w:r w:rsidRPr="003E54F6">
        <w:rPr>
          <w:rStyle w:val="StyleUnderline"/>
        </w:rPr>
        <w:t>choke points, are different in various industries</w:t>
      </w:r>
      <w:r w:rsidRPr="003E54F6">
        <w:rPr>
          <w:sz w:val="16"/>
        </w:rPr>
        <w:t>. You don’t have tool and die sets in a textile mill or a hydroelectric plant or a server farm, and in almost every industry, as I understand it, there’s no single, complete technology at work. To make the product, whether it’s a material thing, visible, tangible, say a car or a computer or a bridge or a skyscraper, or a material condition, invisible, even intangible, say communication, it's not just one entire, homogeneous, integral technology at work. It's always several technologies composed, put together.</w:t>
      </w:r>
    </w:p>
    <w:p w14:paraId="2053F00F" w14:textId="77777777" w:rsidR="00665E22" w:rsidRPr="003E54F6" w:rsidRDefault="00665E22" w:rsidP="00665E22">
      <w:pPr>
        <w:rPr>
          <w:sz w:val="16"/>
        </w:rPr>
      </w:pPr>
      <w:r w:rsidRPr="003E54F6">
        <w:rPr>
          <w:sz w:val="16"/>
        </w:rPr>
        <w:t xml:space="preserve">And wherever you put things together, </w:t>
      </w:r>
      <w:r w:rsidRPr="003E54F6">
        <w:rPr>
          <w:rStyle w:val="StyleUnderline"/>
        </w:rPr>
        <w:t xml:space="preserve">there's a </w:t>
      </w:r>
      <w:r w:rsidRPr="003E54F6">
        <w:rPr>
          <w:rStyle w:val="Emphasis"/>
        </w:rPr>
        <w:t>seam</w:t>
      </w:r>
      <w:r w:rsidRPr="003E54F6">
        <w:rPr>
          <w:rStyle w:val="StyleUnderline"/>
        </w:rPr>
        <w:t xml:space="preserve"> or a zipper or a hub or a joint or a </w:t>
      </w:r>
      <w:r w:rsidRPr="003E54F6">
        <w:rPr>
          <w:rStyle w:val="Emphasis"/>
        </w:rPr>
        <w:t>node</w:t>
      </w:r>
      <w:r w:rsidRPr="003E54F6">
        <w:rPr>
          <w:rStyle w:val="StyleUnderline"/>
        </w:rPr>
        <w:t xml:space="preserve"> or a </w:t>
      </w:r>
      <w:r w:rsidRPr="003E54F6">
        <w:rPr>
          <w:rStyle w:val="Emphasis"/>
        </w:rPr>
        <w:t>link</w:t>
      </w:r>
      <w:r w:rsidRPr="003E54F6">
        <w:rPr>
          <w:sz w:val="16"/>
        </w:rPr>
        <w:t xml:space="preserve">, the more technologies together, the more links, the places where it’s not integral. </w:t>
      </w:r>
      <w:r w:rsidRPr="003E54F6">
        <w:rPr>
          <w:rStyle w:val="StyleUnderline"/>
        </w:rPr>
        <w:t xml:space="preserve">It is parts put together, and where the parts go together, like at a dock, at a warehouse, between the trucks and the inside, between transformers and servers and coolers, there can be a </w:t>
      </w:r>
      <w:r w:rsidRPr="003E54F6">
        <w:rPr>
          <w:rStyle w:val="Emphasis"/>
        </w:rPr>
        <w:t>bottleneck</w:t>
      </w:r>
      <w:r w:rsidRPr="003E54F6">
        <w:rPr>
          <w:rStyle w:val="StyleUnderline"/>
        </w:rPr>
        <w:t xml:space="preserve">, a </w:t>
      </w:r>
      <w:r w:rsidRPr="003E54F6">
        <w:rPr>
          <w:rStyle w:val="Emphasis"/>
        </w:rPr>
        <w:t>choke point</w:t>
      </w:r>
      <w:r w:rsidRPr="003E54F6">
        <w:rPr>
          <w:rStyle w:val="StyleUnderline"/>
        </w:rPr>
        <w:t xml:space="preserve">. Wherever things </w:t>
      </w:r>
      <w:r w:rsidRPr="003E54F6">
        <w:rPr>
          <w:rStyle w:val="Emphasis"/>
        </w:rPr>
        <w:t>connect</w:t>
      </w:r>
      <w:r w:rsidRPr="003E54F6">
        <w:rPr>
          <w:rStyle w:val="StyleUnderline"/>
        </w:rPr>
        <w:t xml:space="preserve">, that's where they're </w:t>
      </w:r>
      <w:r w:rsidRPr="003E54F6">
        <w:rPr>
          <w:rStyle w:val="Emphasis"/>
        </w:rPr>
        <w:t>materially weakest</w:t>
      </w:r>
      <w:r w:rsidRPr="003E54F6">
        <w:rPr>
          <w:sz w:val="16"/>
        </w:rPr>
        <w:t>, maybe politically, legally, commercially, culturally strong, protected, defended, but technically weakest. Follow the admirable Peter Roth's principle: “If you build it, it can fail.” And materially it will fail in certain places, or along them. It’s hard to tear fabric woven whole, like Christ's cloak, all of one piece; it’s much easier to tear it where there's a seam. You can pull a sleeve off your shirt much more easily than you can pull the back in two. But in any complex system, or complicated network, it may not be easy to see where the technically crucial links are.</w:t>
      </w:r>
    </w:p>
    <w:p w14:paraId="4F2D386E" w14:textId="77777777" w:rsidR="00665E22" w:rsidRPr="003E54F6" w:rsidRDefault="00665E22" w:rsidP="00665E22">
      <w:pPr>
        <w:rPr>
          <w:sz w:val="16"/>
        </w:rPr>
      </w:pPr>
      <w:r w:rsidRPr="003E54F6">
        <w:rPr>
          <w:sz w:val="16"/>
        </w:rPr>
        <w:t xml:space="preserve">Dunlop said that there's no simple manual for it; you have to do the research. I ignorantly asked him, in general, “Where are these strategic points?” He said, “Well, really it depends on the industry or the plant you're talking about.” And he said, “It takes a lot of grubbing to find them”—his word, “grubbing.” That means you have to have somebody devoted to analyzing the system’s connections, </w:t>
      </w:r>
      <w:r w:rsidRPr="003E54F6">
        <w:rPr>
          <w:rStyle w:val="Emphasis"/>
        </w:rPr>
        <w:t>finding</w:t>
      </w:r>
      <w:r w:rsidRPr="003E54F6">
        <w:rPr>
          <w:rStyle w:val="StyleUnderline"/>
        </w:rPr>
        <w:t xml:space="preserve"> the </w:t>
      </w:r>
      <w:r w:rsidRPr="003E54F6">
        <w:rPr>
          <w:rStyle w:val="Emphasis"/>
          <w:highlight w:val="green"/>
        </w:rPr>
        <w:t>best link</w:t>
      </w:r>
      <w:r w:rsidRPr="003E54F6">
        <w:rPr>
          <w:rStyle w:val="StyleUnderline"/>
          <w:highlight w:val="green"/>
        </w:rPr>
        <w:t xml:space="preserve"> to </w:t>
      </w:r>
      <w:r w:rsidRPr="003E54F6">
        <w:rPr>
          <w:rStyle w:val="Emphasis"/>
          <w:highlight w:val="green"/>
        </w:rPr>
        <w:t>break</w:t>
      </w:r>
      <w:r w:rsidRPr="003E54F6">
        <w:rPr>
          <w:rStyle w:val="StyleUnderline"/>
        </w:rPr>
        <w:t>,</w:t>
      </w:r>
      <w:r w:rsidRPr="003E54F6">
        <w:rPr>
          <w:sz w:val="16"/>
        </w:rPr>
        <w:t xml:space="preserve"> which </w:t>
      </w:r>
      <w:r w:rsidRPr="003E54F6">
        <w:rPr>
          <w:rStyle w:val="Emphasis"/>
        </w:rPr>
        <w:t xml:space="preserve">may well mean </w:t>
      </w:r>
      <w:r w:rsidRPr="003E54F6">
        <w:rPr>
          <w:rStyle w:val="Emphasis"/>
          <w:highlight w:val="green"/>
        </w:rPr>
        <w:t>not just</w:t>
      </w:r>
      <w:r w:rsidRPr="003E54F6">
        <w:rPr>
          <w:rStyle w:val="StyleUnderline"/>
        </w:rPr>
        <w:t xml:space="preserve"> the </w:t>
      </w:r>
      <w:r w:rsidRPr="003E54F6">
        <w:rPr>
          <w:rStyle w:val="Emphasis"/>
          <w:highlight w:val="green"/>
        </w:rPr>
        <w:t>weakest</w:t>
      </w:r>
      <w:r w:rsidRPr="003E54F6">
        <w:rPr>
          <w:rStyle w:val="Emphasis"/>
        </w:rPr>
        <w:t xml:space="preserve"> link</w:t>
      </w:r>
      <w:r w:rsidRPr="003E54F6">
        <w:rPr>
          <w:rStyle w:val="StyleUnderline"/>
        </w:rPr>
        <w:t xml:space="preserve">, </w:t>
      </w:r>
      <w:r w:rsidRPr="003E54F6">
        <w:rPr>
          <w:rStyle w:val="StyleUnderline"/>
          <w:highlight w:val="green"/>
        </w:rPr>
        <w:t>but</w:t>
      </w:r>
      <w:r w:rsidRPr="003E54F6">
        <w:rPr>
          <w:rStyle w:val="StyleUnderline"/>
        </w:rPr>
        <w:t xml:space="preserve"> the </w:t>
      </w:r>
      <w:r w:rsidRPr="003E54F6">
        <w:rPr>
          <w:rStyle w:val="Emphasis"/>
          <w:highlight w:val="green"/>
        </w:rPr>
        <w:t>crucial link</w:t>
      </w:r>
      <w:r w:rsidRPr="003E54F6">
        <w:rPr>
          <w:rStyle w:val="Emphasis"/>
        </w:rPr>
        <w:t>s</w:t>
      </w:r>
      <w:r w:rsidRPr="003E54F6">
        <w:rPr>
          <w:rStyle w:val="StyleUnderline"/>
        </w:rPr>
        <w:t xml:space="preserve"> so </w:t>
      </w:r>
      <w:r w:rsidRPr="003E54F6">
        <w:rPr>
          <w:rStyle w:val="Emphasis"/>
          <w:highlight w:val="green"/>
        </w:rPr>
        <w:t>weakly protected</w:t>
      </w:r>
      <w:r w:rsidRPr="003E54F6">
        <w:rPr>
          <w:sz w:val="16"/>
        </w:rPr>
        <w:t>, so weak in the political, legal, commercial, or cultural defense of them, that in your struggle you can effectively for your purposes get to them, break them; or you need somebody who's actually worked at them and has the good class consciousness to think, “Wait. How does all this go together, how does it all work? Where can I really shut it down cold, cut off the plutocrat’s revenue?” Those are the choke points, the crucial junctions, the critical nodes.</w:t>
      </w:r>
    </w:p>
    <w:p w14:paraId="14DAAAA8" w14:textId="77777777" w:rsidR="00665E22" w:rsidRPr="003E54F6" w:rsidRDefault="00665E22" w:rsidP="00665E22">
      <w:pPr>
        <w:rPr>
          <w:sz w:val="16"/>
        </w:rPr>
      </w:pPr>
      <w:r w:rsidRPr="003E54F6">
        <w:rPr>
          <w:rStyle w:val="StyleUnderline"/>
        </w:rPr>
        <w:t>In any modern productive system there are always some nodes</w:t>
      </w:r>
      <w:r w:rsidRPr="003E54F6">
        <w:rPr>
          <w:sz w:val="16"/>
        </w:rPr>
        <w:t>, “vertices” I think they call them in graph analysis, that carry lots of “edges,” even many thick “edges,” heavy lines coming into them, and other nodes at the other extreme, with maybe only one little thin line coming in and another going out. What you want most is that node where the heavy lines, many heavy lines go, lines you can get to, where you can undo the system, a small network in a small system, maybe a big heavy system to undo the whole capitalist shebang.</w:t>
      </w:r>
    </w:p>
    <w:p w14:paraId="23D1A894" w14:textId="77777777" w:rsidR="00665E22" w:rsidRPr="003E54F6" w:rsidRDefault="00665E22" w:rsidP="00665E22">
      <w:pPr>
        <w:rPr>
          <w:sz w:val="16"/>
        </w:rPr>
      </w:pPr>
      <w:r w:rsidRPr="003E54F6">
        <w:rPr>
          <w:sz w:val="16"/>
        </w:rPr>
        <w:t xml:space="preserve">WOMACK: I got the question from a good guy I know who asked me about telecommunications: “Where are the industry’s technically strategic positions?” I don't know now. It takes analysis I haven't done. But the question is good, in that it raises another big strategic question, which is: </w:t>
      </w:r>
      <w:r w:rsidRPr="003E54F6">
        <w:rPr>
          <w:rStyle w:val="StyleUnderline"/>
        </w:rPr>
        <w:t xml:space="preserve">What is your struggle for, how much is it for, how much do you want to shut down, for how long, how much damage to the system do you want to do? </w:t>
      </w:r>
      <w:r w:rsidRPr="003E54F6">
        <w:rPr>
          <w:rStyle w:val="StyleUnderline"/>
          <w:highlight w:val="green"/>
        </w:rPr>
        <w:t xml:space="preserve">It’s </w:t>
      </w:r>
      <w:r w:rsidRPr="003E54F6">
        <w:rPr>
          <w:rStyle w:val="Emphasis"/>
          <w:highlight w:val="green"/>
        </w:rPr>
        <w:t>one thing</w:t>
      </w:r>
      <w:r w:rsidRPr="003E54F6">
        <w:rPr>
          <w:rStyle w:val="StyleUnderline"/>
          <w:highlight w:val="green"/>
        </w:rPr>
        <w:t xml:space="preserve"> if</w:t>
      </w:r>
      <w:r w:rsidRPr="003E54F6">
        <w:rPr>
          <w:rStyle w:val="StyleUnderline"/>
        </w:rPr>
        <w:t xml:space="preserve"> you've got </w:t>
      </w:r>
      <w:r w:rsidRPr="003E54F6">
        <w:rPr>
          <w:rStyle w:val="Emphasis"/>
        </w:rPr>
        <w:t>enough working people</w:t>
      </w:r>
      <w:r w:rsidRPr="003E54F6">
        <w:rPr>
          <w:rStyle w:val="StyleUnderline"/>
        </w:rPr>
        <w:t xml:space="preserve"> for you and you're </w:t>
      </w:r>
      <w:r w:rsidRPr="003E54F6">
        <w:rPr>
          <w:rStyle w:val="StyleUnderline"/>
          <w:highlight w:val="green"/>
        </w:rPr>
        <w:t xml:space="preserve">trying to </w:t>
      </w:r>
      <w:r w:rsidRPr="003E54F6">
        <w:rPr>
          <w:rStyle w:val="Emphasis"/>
          <w:highlight w:val="green"/>
        </w:rPr>
        <w:t>seize national power</w:t>
      </w:r>
      <w:r w:rsidRPr="003E54F6">
        <w:rPr>
          <w:rStyle w:val="StyleUnderline"/>
        </w:rPr>
        <w:t xml:space="preserve">, to gain enough control of the armed forces and the national police </w:t>
      </w:r>
      <w:r w:rsidRPr="003E54F6">
        <w:rPr>
          <w:rStyle w:val="StyleUnderline"/>
          <w:highlight w:val="green"/>
        </w:rPr>
        <w:t>to make a</w:t>
      </w:r>
      <w:r w:rsidRPr="003E54F6">
        <w:rPr>
          <w:rStyle w:val="StyleUnderline"/>
        </w:rPr>
        <w:t xml:space="preserve"> </w:t>
      </w:r>
      <w:r w:rsidRPr="003E54F6">
        <w:rPr>
          <w:rStyle w:val="Emphasis"/>
        </w:rPr>
        <w:t xml:space="preserve">revolutionary </w:t>
      </w:r>
      <w:r w:rsidRPr="003E54F6">
        <w:rPr>
          <w:rStyle w:val="Emphasis"/>
          <w:highlight w:val="green"/>
        </w:rPr>
        <w:t>socialist gov</w:t>
      </w:r>
      <w:r w:rsidRPr="003E54F6">
        <w:rPr>
          <w:rStyle w:val="Emphasis"/>
        </w:rPr>
        <w:t>ernment</w:t>
      </w:r>
      <w:r w:rsidRPr="003E54F6">
        <w:rPr>
          <w:rStyle w:val="StyleUnderline"/>
        </w:rPr>
        <w:t xml:space="preserve">. </w:t>
      </w:r>
      <w:r w:rsidRPr="003E54F6">
        <w:rPr>
          <w:rStyle w:val="StyleUnderline"/>
          <w:highlight w:val="green"/>
        </w:rPr>
        <w:t xml:space="preserve">It’s </w:t>
      </w:r>
      <w:r w:rsidRPr="003E54F6">
        <w:rPr>
          <w:rStyle w:val="Emphasis"/>
          <w:highlight w:val="green"/>
        </w:rPr>
        <w:t>another thing</w:t>
      </w:r>
      <w:r w:rsidRPr="003E54F6">
        <w:rPr>
          <w:rStyle w:val="StyleUnderline"/>
          <w:highlight w:val="green"/>
        </w:rPr>
        <w:t xml:space="preserve"> if</w:t>
      </w:r>
      <w:r w:rsidRPr="003E54F6">
        <w:rPr>
          <w:rStyle w:val="StyleUnderline"/>
        </w:rPr>
        <w:t xml:space="preserve"> </w:t>
      </w:r>
      <w:r w:rsidRPr="003E54F6">
        <w:rPr>
          <w:rStyle w:val="Emphasis"/>
        </w:rPr>
        <w:t xml:space="preserve">all </w:t>
      </w:r>
      <w:r w:rsidRPr="003E54F6">
        <w:rPr>
          <w:rStyle w:val="Emphasis"/>
          <w:highlight w:val="green"/>
        </w:rPr>
        <w:t>you want</w:t>
      </w:r>
      <w:r w:rsidRPr="003E54F6">
        <w:rPr>
          <w:rStyle w:val="StyleUnderline"/>
        </w:rPr>
        <w:t xml:space="preserve"> is to </w:t>
      </w:r>
      <w:r w:rsidRPr="003E54F6">
        <w:rPr>
          <w:rStyle w:val="Emphasis"/>
        </w:rPr>
        <w:t>win</w:t>
      </w:r>
      <w:r w:rsidRPr="003E54F6">
        <w:rPr>
          <w:rStyle w:val="StyleUnderline"/>
        </w:rPr>
        <w:t xml:space="preserve"> a </w:t>
      </w:r>
      <w:r w:rsidRPr="003E54F6">
        <w:rPr>
          <w:rStyle w:val="Emphasis"/>
          <w:highlight w:val="green"/>
        </w:rPr>
        <w:t>collective contract</w:t>
      </w:r>
      <w:r w:rsidRPr="003E54F6">
        <w:rPr>
          <w:rStyle w:val="StyleUnderline"/>
        </w:rPr>
        <w:t xml:space="preserve"> or </w:t>
      </w:r>
      <w:r w:rsidRPr="003E54F6">
        <w:rPr>
          <w:rStyle w:val="Emphasis"/>
          <w:highlight w:val="green"/>
        </w:rPr>
        <w:t>enforcement</w:t>
      </w:r>
      <w:r w:rsidRPr="003E54F6">
        <w:rPr>
          <w:rStyle w:val="Emphasis"/>
        </w:rPr>
        <w:t xml:space="preserve"> of a contract</w:t>
      </w:r>
      <w:r w:rsidRPr="003E54F6">
        <w:rPr>
          <w:rStyle w:val="StyleUnderline"/>
        </w:rPr>
        <w:t xml:space="preserve"> or a </w:t>
      </w:r>
      <w:r w:rsidRPr="003E54F6">
        <w:rPr>
          <w:rStyle w:val="Emphasis"/>
        </w:rPr>
        <w:t>raise</w:t>
      </w:r>
      <w:r w:rsidRPr="003E54F6">
        <w:rPr>
          <w:sz w:val="16"/>
        </w:rPr>
        <w:t>. So you have to measure the damage that you can do with the backing you have and the benefits that you can gain.</w:t>
      </w:r>
    </w:p>
    <w:p w14:paraId="3D3CFC6C" w14:textId="77777777" w:rsidR="00665E22" w:rsidRPr="003E54F6" w:rsidRDefault="00665E22" w:rsidP="00665E22">
      <w:pPr>
        <w:rPr>
          <w:sz w:val="16"/>
        </w:rPr>
      </w:pPr>
      <w:r w:rsidRPr="003E54F6">
        <w:rPr>
          <w:sz w:val="16"/>
        </w:rPr>
        <w:t xml:space="preserve">OLNEY: Let me test out my own understanding of this and offer an insight from the Amazon distribution network. I read an insightful research report on Amazon. Because their whole business model is about timely and economical delivery of product, they are seeking ways to reduce their shipping and delivery costs. So they have set up a distribution system that has what they call “sortation centers” in every major metropolitan area within ten miles of Boston, New York, Cleveland, and so on. Rather than always using UPS or FedEx, these sortation centers sort product and then inject it into the US Postal Service or use their own delivery vehicles in an attempt to reduce the cost of timely delivery. The </w:t>
      </w:r>
      <w:r w:rsidRPr="003E54F6">
        <w:rPr>
          <w:rStyle w:val="StyleUnderline"/>
        </w:rPr>
        <w:t xml:space="preserve">speculation is that sortation centers are choke points. If you could </w:t>
      </w:r>
      <w:r w:rsidRPr="003E54F6">
        <w:rPr>
          <w:rStyle w:val="Emphasis"/>
        </w:rPr>
        <w:t>organize workers</w:t>
      </w:r>
      <w:r w:rsidRPr="003E54F6">
        <w:rPr>
          <w:rStyle w:val="StyleUnderline"/>
        </w:rPr>
        <w:t xml:space="preserve"> in these </w:t>
      </w:r>
      <w:r w:rsidRPr="003E54F6">
        <w:rPr>
          <w:rStyle w:val="Emphasis"/>
        </w:rPr>
        <w:t>nodes</w:t>
      </w:r>
      <w:r w:rsidRPr="003E54F6">
        <w:rPr>
          <w:rStyle w:val="StyleUnderline"/>
        </w:rPr>
        <w:t xml:space="preserve"> and </w:t>
      </w:r>
      <w:r w:rsidRPr="003E54F6">
        <w:rPr>
          <w:rStyle w:val="Emphasis"/>
        </w:rPr>
        <w:t>stop work there</w:t>
      </w:r>
      <w:r w:rsidRPr="003E54F6">
        <w:rPr>
          <w:rStyle w:val="StyleUnderline"/>
        </w:rPr>
        <w:t xml:space="preserve">, you could </w:t>
      </w:r>
      <w:r w:rsidRPr="003E54F6">
        <w:rPr>
          <w:rStyle w:val="Emphasis"/>
        </w:rPr>
        <w:t>inflict high economic cost</w:t>
      </w:r>
      <w:r w:rsidRPr="003E54F6">
        <w:rPr>
          <w:rStyle w:val="StyleUnderline"/>
        </w:rPr>
        <w:t xml:space="preserve"> on </w:t>
      </w:r>
      <w:r w:rsidRPr="003E54F6">
        <w:rPr>
          <w:rStyle w:val="Emphasis"/>
        </w:rPr>
        <w:t>Amazon</w:t>
      </w:r>
      <w:r w:rsidRPr="003E54F6">
        <w:rPr>
          <w:sz w:val="16"/>
        </w:rPr>
        <w:t xml:space="preserve">. Interestingly enough, </w:t>
      </w:r>
      <w:r w:rsidRPr="003E54F6">
        <w:rPr>
          <w:rStyle w:val="StyleUnderline"/>
        </w:rPr>
        <w:t>these sortation centers might be more important than the distribution facilities</w:t>
      </w:r>
      <w:r w:rsidRPr="003E54F6">
        <w:rPr>
          <w:sz w:val="16"/>
        </w:rPr>
        <w:t xml:space="preserve"> that supply the sortation centers (the distribution centers also ship directly to customers using FedEx and UPS). The thesis is that the sortation center is the strategic node that you described.</w:t>
      </w:r>
    </w:p>
    <w:p w14:paraId="67ACA016" w14:textId="77777777" w:rsidR="00665E22" w:rsidRPr="003E54F6" w:rsidRDefault="00665E22" w:rsidP="00665E22">
      <w:pPr>
        <w:rPr>
          <w:sz w:val="16"/>
        </w:rPr>
      </w:pPr>
      <w:r w:rsidRPr="003E54F6">
        <w:rPr>
          <w:sz w:val="16"/>
        </w:rPr>
        <w:t>WOMACK: That's interesting. Yes, exactly, a sortation center could be a choke point, a technically strategic node. But the decision between whether you want to go for a regional or a local sortation center, I can’t see how it would be obvious, or even easy to figure. You'd have to distinguish the differences in technically strategic advantages you'd have between Amazon's regional and its local defenses and its exposures in a regional center compared with a local center, its relative vulnerabilities, the relative dangers to its business, how much, how deep, how fast, lasting how long. I'd guess the heaviest lines would go into the regional centers and out of them, but the number of lines might well be many more in local places, and the effect on customers much quicker and sharper. Historically in US labor it reminds me of the old brewery workers’ unions, all local, tight, and some of them pretty radical, the key to them being the teamsters on the daily delivery wagons. Here, about Amazon, both kinds of centers are choke points. The main question I would think is: What is your struggle for, what do you want from the action, where and how much damage do you want to do, and how long do you figure you can keep it going? My irresponsible guess is, you want to find, if possible, two or three of the very busiest, richest local sortation centers, where Amazon gets lots of revenue from many impatient customers, and fight for these centers. I don’t know what they've got robots doing in these places. The robot could run packages down the ramp right into the truck, but you can’t load a truck, I don’t think, by robot.</w:t>
      </w:r>
    </w:p>
    <w:p w14:paraId="64865890" w14:textId="77777777" w:rsidR="00665E22" w:rsidRPr="003E54F6" w:rsidRDefault="00665E22" w:rsidP="00665E22">
      <w:pPr>
        <w:rPr>
          <w:sz w:val="16"/>
        </w:rPr>
      </w:pPr>
      <w:r w:rsidRPr="003E54F6">
        <w:rPr>
          <w:sz w:val="16"/>
        </w:rPr>
        <w:t>OLNEY: Not yet.</w:t>
      </w:r>
    </w:p>
    <w:p w14:paraId="11006DB9" w14:textId="77777777" w:rsidR="00665E22" w:rsidRPr="003E54F6" w:rsidRDefault="00665E22" w:rsidP="00665E22">
      <w:pPr>
        <w:rPr>
          <w:sz w:val="16"/>
        </w:rPr>
      </w:pPr>
      <w:r w:rsidRPr="003E54F6">
        <w:rPr>
          <w:sz w:val="16"/>
        </w:rPr>
        <w:t>WOMACK: Not yet. Sure, if you've got everything of the same size, like the huge containers in Pacific shipping, you could just load the freight on pallets in the same dimensions and stack it into the truck. (One summer long ago I worked like a robot loading lumber on freight cars, same boards, same stacks.) But I can’t see how that would work if you couldn't put everything in the same-size box, which for local delivery I'd imagine couldn't be.</w:t>
      </w:r>
    </w:p>
    <w:p w14:paraId="587E0AC7" w14:textId="77777777" w:rsidR="00665E22" w:rsidRPr="003E54F6" w:rsidRDefault="00665E22" w:rsidP="00665E22">
      <w:pPr>
        <w:rPr>
          <w:sz w:val="16"/>
        </w:rPr>
      </w:pPr>
      <w:r w:rsidRPr="003E54F6">
        <w:rPr>
          <w:sz w:val="16"/>
        </w:rPr>
        <w:t>You'd have to do the analysis. Robots can only follow their programs; and though they don’t sleep, they do need maintenance. You'd have to analyze how to go around them. And I suspect the main problem here, in choking the distribution, would still be less a matter of robots than something pretty old-fashioned. I remember when I was writing fifteen to twenty years ago, trying to understand FedEx's main center, its hub, its biggest node, Memphis, how FedEx moved its shipments on land, arrivals and deliveries, trucks in, trucks out. You could see that besides the planes flying FedEx packages into the airport and out, they had to defend the trucks bringing freight to their warehouses and from there out to other centers or customers, and they were continually, really often, changing the highways, the routes.</w:t>
      </w:r>
    </w:p>
    <w:p w14:paraId="76705373" w14:textId="77777777" w:rsidR="00665E22" w:rsidRPr="003E54F6" w:rsidRDefault="00665E22" w:rsidP="00665E22">
      <w:pPr>
        <w:rPr>
          <w:sz w:val="16"/>
        </w:rPr>
      </w:pPr>
      <w:r w:rsidRPr="003E54F6">
        <w:rPr>
          <w:sz w:val="16"/>
        </w:rPr>
        <w:t xml:space="preserve">The Teamsters were usually in hot pursuit, trying to find the new warehouses, the new routes, somehow to get to the docks and to the drivers. But the company, fighting hard, stayed continually ahead of them. So there was a continual legal and actual traffic contest going on, where the trucks would go and what kind of law FedEx could use to stop the pursuit. </w:t>
      </w:r>
      <w:r w:rsidRPr="003E54F6">
        <w:rPr>
          <w:rStyle w:val="StyleUnderline"/>
        </w:rPr>
        <w:t>Now, as for Amazon, deciding between</w:t>
      </w:r>
      <w:r w:rsidRPr="003E54F6">
        <w:rPr>
          <w:sz w:val="16"/>
        </w:rPr>
        <w:t xml:space="preserve"> these </w:t>
      </w:r>
      <w:r w:rsidRPr="003E54F6">
        <w:rPr>
          <w:rStyle w:val="StyleUnderline"/>
        </w:rPr>
        <w:t xml:space="preserve">different scales of operation, regional or local, if you could use </w:t>
      </w:r>
      <w:r w:rsidRPr="003E54F6">
        <w:rPr>
          <w:rStyle w:val="Emphasis"/>
        </w:rPr>
        <w:t>action</w:t>
      </w:r>
      <w:r w:rsidRPr="003E54F6">
        <w:rPr>
          <w:rStyle w:val="StyleUnderline"/>
        </w:rPr>
        <w:t xml:space="preserve"> on a </w:t>
      </w:r>
      <w:r w:rsidRPr="003E54F6">
        <w:rPr>
          <w:rStyle w:val="Emphasis"/>
        </w:rPr>
        <w:t>local scale</w:t>
      </w:r>
      <w:r w:rsidRPr="003E54F6">
        <w:rPr>
          <w:rStyle w:val="StyleUnderline"/>
        </w:rPr>
        <w:t xml:space="preserve"> to </w:t>
      </w:r>
      <w:r w:rsidRPr="003E54F6">
        <w:rPr>
          <w:rStyle w:val="Emphasis"/>
        </w:rPr>
        <w:t>show credibly what you could do</w:t>
      </w:r>
      <w:r w:rsidRPr="003E54F6">
        <w:rPr>
          <w:rStyle w:val="StyleUnderline"/>
        </w:rPr>
        <w:t xml:space="preserve"> at </w:t>
      </w:r>
      <w:r w:rsidRPr="003E54F6">
        <w:rPr>
          <w:rStyle w:val="Emphasis"/>
        </w:rPr>
        <w:t>other centers</w:t>
      </w:r>
      <w:r w:rsidRPr="003E54F6">
        <w:rPr>
          <w:sz w:val="16"/>
        </w:rPr>
        <w:t xml:space="preserve">, maybe several at one time, </w:t>
      </w:r>
      <w:r w:rsidRPr="003E54F6">
        <w:rPr>
          <w:rStyle w:val="StyleUnderline"/>
        </w:rPr>
        <w:t xml:space="preserve">it might well seem to </w:t>
      </w:r>
      <w:r w:rsidRPr="003E54F6">
        <w:rPr>
          <w:rStyle w:val="Emphasis"/>
        </w:rPr>
        <w:t>make more sense</w:t>
      </w:r>
      <w:r w:rsidRPr="003E54F6">
        <w:rPr>
          <w:rStyle w:val="StyleUnderline"/>
        </w:rPr>
        <w:t xml:space="preserve"> to </w:t>
      </w:r>
      <w:r w:rsidRPr="003E54F6">
        <w:rPr>
          <w:rStyle w:val="Emphasis"/>
        </w:rPr>
        <w:t>go after one of them</w:t>
      </w:r>
      <w:r w:rsidRPr="003E54F6">
        <w:rPr>
          <w:rStyle w:val="StyleUnderline"/>
        </w:rPr>
        <w:t xml:space="preserve">, an </w:t>
      </w:r>
      <w:r w:rsidRPr="003E54F6">
        <w:rPr>
          <w:rStyle w:val="Emphasis"/>
        </w:rPr>
        <w:t>especially busy</w:t>
      </w:r>
      <w:r w:rsidRPr="003E54F6">
        <w:rPr>
          <w:rStyle w:val="StyleUnderline"/>
        </w:rPr>
        <w:t xml:space="preserve"> local </w:t>
      </w:r>
      <w:r w:rsidRPr="003E54F6">
        <w:rPr>
          <w:rStyle w:val="Emphasis"/>
        </w:rPr>
        <w:t>center</w:t>
      </w:r>
      <w:r w:rsidRPr="003E54F6">
        <w:rPr>
          <w:rStyle w:val="StyleUnderline"/>
        </w:rPr>
        <w:t xml:space="preserve">, as an </w:t>
      </w:r>
      <w:r w:rsidRPr="003E54F6">
        <w:rPr>
          <w:rStyle w:val="Emphasis"/>
        </w:rPr>
        <w:t>obvious threat</w:t>
      </w:r>
      <w:r w:rsidRPr="003E54F6">
        <w:rPr>
          <w:rStyle w:val="StyleUnderline"/>
        </w:rPr>
        <w:t xml:space="preserve"> to do more</w:t>
      </w:r>
      <w:r w:rsidRPr="003E54F6">
        <w:rPr>
          <w:sz w:val="16"/>
        </w:rPr>
        <w:t>. You'd have to analyze it. Where's the revenue? What is your struggle for? What do you want and how much damage could you do to the business to get it? How credible is the threat of more damage? How much, for what you want, do you figure you need to do?</w:t>
      </w:r>
    </w:p>
    <w:p w14:paraId="4E3E56D7" w14:textId="77777777" w:rsidR="00665E22" w:rsidRPr="003E54F6" w:rsidRDefault="00665E22" w:rsidP="00665E22">
      <w:pPr>
        <w:rPr>
          <w:sz w:val="16"/>
        </w:rPr>
      </w:pPr>
      <w:r w:rsidRPr="003E54F6">
        <w:rPr>
          <w:sz w:val="16"/>
        </w:rPr>
        <w:t xml:space="preserve">OLNEY: One major problem is dealing with the dangerous tendency to romanticize key sectors of workers, for instance, the attitude of “Occupy” toward West Coast dockworkers. But </w:t>
      </w:r>
      <w:r w:rsidRPr="003E54F6">
        <w:rPr>
          <w:rStyle w:val="StyleUnderline"/>
        </w:rPr>
        <w:t xml:space="preserve">another </w:t>
      </w:r>
      <w:r w:rsidRPr="003E54F6">
        <w:rPr>
          <w:rStyle w:val="Emphasis"/>
        </w:rPr>
        <w:t>danger</w:t>
      </w:r>
      <w:r w:rsidRPr="003E54F6">
        <w:rPr>
          <w:rStyle w:val="StyleUnderline"/>
        </w:rPr>
        <w:t xml:space="preserve"> is to </w:t>
      </w:r>
      <w:r w:rsidRPr="003E54F6">
        <w:rPr>
          <w:rStyle w:val="Emphasis"/>
        </w:rPr>
        <w:t>forget strategic positions</w:t>
      </w:r>
      <w:r w:rsidRPr="003E54F6">
        <w:rPr>
          <w:rStyle w:val="StyleUnderline"/>
        </w:rPr>
        <w:t xml:space="preserve"> of </w:t>
      </w:r>
      <w:r w:rsidRPr="003E54F6">
        <w:rPr>
          <w:rStyle w:val="Emphasis"/>
        </w:rPr>
        <w:t>different groups of workers</w:t>
      </w:r>
      <w:r w:rsidRPr="003E54F6">
        <w:rPr>
          <w:sz w:val="16"/>
        </w:rPr>
        <w:t xml:space="preserve">. The </w:t>
      </w:r>
      <w:r w:rsidRPr="003E54F6">
        <w:rPr>
          <w:rStyle w:val="Emphasis"/>
        </w:rPr>
        <w:t>fact remains</w:t>
      </w:r>
      <w:r w:rsidRPr="003E54F6">
        <w:rPr>
          <w:rStyle w:val="StyleUnderline"/>
        </w:rPr>
        <w:t xml:space="preserve"> that </w:t>
      </w:r>
      <w:r w:rsidRPr="003E54F6">
        <w:rPr>
          <w:rStyle w:val="Emphasis"/>
        </w:rPr>
        <w:t>certain groups of workers</w:t>
      </w:r>
      <w:r w:rsidRPr="003E54F6">
        <w:rPr>
          <w:rStyle w:val="StyleUnderline"/>
        </w:rPr>
        <w:t xml:space="preserve"> have </w:t>
      </w:r>
      <w:r w:rsidRPr="003E54F6">
        <w:rPr>
          <w:rStyle w:val="Emphasis"/>
        </w:rPr>
        <w:t>instrumental power</w:t>
      </w:r>
      <w:r w:rsidRPr="003E54F6">
        <w:rPr>
          <w:rStyle w:val="StyleUnderline"/>
        </w:rPr>
        <w:t xml:space="preserve"> in </w:t>
      </w:r>
      <w:r w:rsidRPr="003E54F6">
        <w:rPr>
          <w:rStyle w:val="Emphasis"/>
        </w:rPr>
        <w:t>production</w:t>
      </w:r>
      <w:r w:rsidRPr="003E54F6">
        <w:rPr>
          <w:rStyle w:val="StyleUnderline"/>
        </w:rPr>
        <w:t xml:space="preserve"> or </w:t>
      </w:r>
      <w:r w:rsidRPr="003E54F6">
        <w:rPr>
          <w:rStyle w:val="Emphasis"/>
        </w:rPr>
        <w:t>distribution</w:t>
      </w:r>
      <w:r w:rsidRPr="003E54F6">
        <w:rPr>
          <w:rStyle w:val="StyleUnderline"/>
        </w:rPr>
        <w:t xml:space="preserve"> processes</w:t>
      </w:r>
      <w:r w:rsidRPr="003E54F6">
        <w:rPr>
          <w:sz w:val="16"/>
        </w:rPr>
        <w:t>.</w:t>
      </w:r>
    </w:p>
    <w:p w14:paraId="48965DE2" w14:textId="77777777" w:rsidR="00665E22" w:rsidRPr="003E54F6" w:rsidRDefault="00665E22" w:rsidP="00665E22">
      <w:pPr>
        <w:rPr>
          <w:sz w:val="18"/>
          <w:szCs w:val="18"/>
        </w:rPr>
      </w:pPr>
      <w:r w:rsidRPr="003E54F6">
        <w:rPr>
          <w:szCs w:val="18"/>
        </w:rPr>
        <w:t>&lt;&lt;TEXT CONDENSED FOR READABILITY, NONE OMITTED&gt;&gt;&gt;</w:t>
      </w:r>
    </w:p>
    <w:p w14:paraId="4B9C7088" w14:textId="77777777" w:rsidR="00665E22" w:rsidRDefault="00665E22" w:rsidP="00665E22">
      <w:pPr>
        <w:rPr>
          <w:sz w:val="16"/>
        </w:rPr>
      </w:pPr>
      <w:r w:rsidRPr="003E54F6">
        <w:rPr>
          <w:sz w:val="6"/>
          <w:szCs w:val="6"/>
        </w:rPr>
        <w:t xml:space="preserve">WOMACK: I certainly agree. OLNEY: And then what do you think of the distinction that Erik Olin Wright makes between structural and associational power? Is that a useful way to look at an analysis of strategic workers? WOMACK: Wright is an interesting sociologist. To the point you raise here, he had a particularly interesting connection in the mid-1970s, early 1980s, with a remarkable, brilliant analyst of industrially and technically strategic position—one of the very best ever—a young Italian sociologist into “systems theory,” Luca Perrone. Perrone, who'd evidently never heard of Dunlop, called it simply “position,” assuming the position was in production, a position from which labor could disrupt production, and Wright himself, before he got into the concepts of structural and associational, wrote about “positional power,” which he got from Perrone; it’s the concept I see later embedded in Wright's “structural power.” Perrone was a very young man then and died very young in a diving accident in 1980. Anyway, as he'd sharpened his concept, he called it, in Italian, potere vulnerante, the power to wound, your power in production to damage the business, make the capitalist hurt. I'd contrast the point of this concept and Wright's point about “structural power.” As an academic sociologist, Wright did interesting, influential studies of social stratification and related questions, but I can’t see that in “structural power” he ever considered himself a strategic analyst. As for “associational power,” it seems to me by definition not an industrial or technical power. It may well result from industrially or technically strategic power. This special material power in action, the force of leverage over production moving great weight against profit, just showing you have control of the best fulcrum, can lead workers in hope and courage to associate and go forward, appealing to popular morality or indignation for mass support. And associations as such can certainly have legally or commercially or culturally strategic power. But associational power is a result of strategic power. It’s a consequence of strategic power, a derivative power. Even so, at least Wright promoted Perrone’s particular argument on “disruptive positions” and got it into US sociology—though it seems to have disappeared in the cultural, identitarian waves of the last thirty-five to forty years. Perrone is well worth reading, recovering whatever you can find of him in English in US sociology journals, or better yet in Italian. He is clear on this question of technically strategic power to inflict damage on revenue and bring the capitalists in effect to plead for relief. Whereas Wright, as an academic sociologist, was more interested in studying society as it is, explaining its benefits and faults and whether as a matter of social order and progress they make sense and are justifiable by some general standard. I think this is one of the intellectual hazards of being a sociologist. Perrone, on the other hand, though no militant leftist, was more interested in how systems break, how to break them. Again, about “associational power,” however derivative it is, I certainly admit it would of course matter in a crisis. You can't just announce, “The dispatchers are going to shut down the trains, the controllers will shut down air traffic, we'll hack the computers to shut trains and planes down,” if it comes as a total surprise and everybody else in the country is against it. With civilian and military replacements the rulers would in a week find new dispatchers, controllers, de-hackers, and before long things would get back to the normal bourgeois contests. In a crisis you've got to have many people for your struggle, your cause, morally, politically, and that’s association, people encouraged, heartened, emboldened by material power in action for them, but moved, mobilized, by appeals in civil society to interest or justice or both. But without material power in action, real force, all you get is association in action, movements, which in their heyday may be inspiring, but continually, always fade. Only with material power—not with it only, but only with it, on its strength—can you force change and keep it. OLNEY: Today we are facing ever-richer global interconnectedness of the economy. We talk about global supply chains. Workers at different places in those chains are differentially positioned. What kinds of analysis, what kinds of studies are necessary for the labor movement of tomorrow to come to terms with these supply chains? WOMACK: Let us set aside labor’s political, legal, and other kinds of struggles. These all take their own kinds of strategic analysis, planning, and action. If we focus here on campaigns of struggle along supply chains, I think there's basically only one kind of study for them, to find the industrially and technically strategic weaknesses in the chains. Between industrial and technical studies you could draw an important distinction. Industrial studies examine how industries, different lines of productive business, connect with each other for an economy to function, [including] which industries depend on which others, like old-fashioned “input-output analysis,” the study of an economy's industrial structure (or now, given globalization, the whole world’s industrial structure), including infrastructure. Technical studies, on the other hand, explore how technical operations connect with each other for a given industry to function. In any certain industry or line of business, technical studies examine which operations depend on which, which departments (say, power) are necessary for all others 24/7/52, and which go together simultaneously or in technical sequence, or both, and so on, like old-fashioned “departmental productivity analysis.” Or you could think of the difference as between extensive and intensive studies, between the broad and the narrow, the expanded and the specific. The range of your study then would depend on the purpose of your struggle, whether at its broadest, most ambitious, it’s for historic, systematic purposes (say, the overthrow of capitalism) or less broadly but still for major purposes (on an international or national scale, say, in an entire industry) or for minor results (in international or national terms relatively minor, maybe insignificant, though certainly not so to the workers directly involved) say at a particular company, a plant, an office. But over the last half century of increasing globalization, if you do a study of any major industry, in most cases now you have to do an international study. The major supply chains now are international exchange. You have to study the international logistics of the transportation, storage, and the delivery of physical objects and information. Most of these exchanges, most of the international freight movement and supply chains, are typically not a simple matter of two countries trading with each other, say X and Y, but a matter of several countries. I mean, commodities, so-called in the financial media—soybeans, corn, coal, oil, etc.—lots do go from an origin to a destination, from X to Y, from Y to X. But for manufactures now, products for sale in big national markets, the international exchange is typically not binational, from X country to Y country; it’s multinational. The freight is different pieces and parts of things, or bits of information, from various places, X, Y, A, B, C, P, Q, R countries, parts and bits that workers at the end in still another country put together for the final products shipped to stores or sent to customers, or the information sent for informed decisions, maybe in yet other countries. International transport and communication are no longer only essential accessories to production, starting it in the delivery of raw stuff to the place for its transformation and finishing it in delivery of final products to customers. Instead, they are in the direct grind of production so that in manufacturing the supply chain is now not only the first link in the productive process or the last link, delivery, but also a series of intermediate and intermittent links in the chain, the steps between the fixed stations of transformation. Consequently, supply chains are neither external (and never really were) nor just the start and finish of production but are internal to production. The logic is the same as for the technical study you'd do of a plant or department or office, to learn where its technically strategic links are, where and when the place is strategically most vulnerable. Where are the docks or doors for deliveries and shipping? Where is motive and light power, the switchboard? Where are the generators? Where are the server room, the air-conditioning, and humidification? And the moving parts: Where are their connections, simultaneous and sequential, who tends them, who maintains them all, and where is their tool room, the HELP room? What's the shift plan? What are the various schedules and productive routes inside and out? Again, just as in industrial studies, in technical studies you need to learn where the various starts of production are; where the intermediate steps are, the removal of which would block most other production in the place; where is the final step, shipment, or “send,” where all the parts and bits are finally just right, all put together, where the value is finally all in the product, but you can hold it hostage. Look in the simplest old terms, in high-cotton residential construction or fancy hotels, the plasterers. Whether the study is extensive or intensive, industrial or technical, I think </w:t>
      </w:r>
      <w:bookmarkStart w:id="2" w:name="_Hlk215580548"/>
    </w:p>
    <w:p w14:paraId="4B95EB8B" w14:textId="77777777" w:rsidR="00665E22" w:rsidRDefault="00665E22" w:rsidP="00665E22">
      <w:pPr>
        <w:pStyle w:val="Heading4"/>
      </w:pPr>
      <w:r>
        <w:rPr/>
        <w:t>US LNG is not key to geopolitics</w:t>
      </w:r>
    </w:p>
    <w:p w14:paraId="517A210A" w14:textId="77777777" w:rsidR="00665E22" w:rsidRPr="00140EF3" w:rsidRDefault="00665E22" w:rsidP="00665E22">
      <w:r w:rsidRPr="00140EF3">
        <w:rPr>
          <w:rStyle w:val="Style13ptBold"/>
        </w:rPr>
        <w:t>McKibben 24</w:t>
      </w:r>
      <w:r>
        <w:rPr/>
        <w:t xml:space="preserve">, </w:t>
      </w:r>
      <w:r w:rsidRPr="00554085">
        <w:rPr>
          <w:color w:val="000000" w:themeColor="text1"/>
        </w:rPr>
        <w:t>Schumann Distinguished Scholar at Middlebury College, Fellow of the American Academy of Arts and Sciences</w:t>
      </w:r>
      <w:r>
        <w:rPr/>
        <w:t xml:space="preserve"> </w:t>
      </w:r>
      <w:r w:rsidRPr="00140EF3">
        <w:rPr/>
        <w:t>(Bill McKibben, May 8, 2024, “All About the Gas</w:t>
      </w:r>
      <w:r>
        <w:rPr/>
        <w:t xml:space="preserve">,” </w:t>
      </w:r>
      <w:r w:rsidRPr="00140EF3">
        <w:rPr/>
        <w:t>https://billmckibben.substack.com/p/all-about-the-gas</w:t>
      </w:r>
      <w:r>
        <w:rPr/>
        <w:t>)</w:t>
      </w:r>
    </w:p>
    <w:p w14:paraId="55526BE6" w14:textId="77777777" w:rsidR="00665E22" w:rsidRPr="00140EF3" w:rsidRDefault="00665E22" w:rsidP="00665E22">
      <w:pPr>
        <w:rPr>
          <w:sz w:val="16"/>
        </w:rPr>
      </w:pPr>
      <w:r w:rsidRPr="00140EF3">
        <w:rPr>
          <w:sz w:val="16"/>
        </w:rPr>
        <w:t xml:space="preserve">Needless to say, </w:t>
      </w:r>
      <w:r w:rsidRPr="001B0356">
        <w:rPr>
          <w:rStyle w:val="StyleUnderline"/>
          <w:highlight w:val="green"/>
        </w:rPr>
        <w:t>if</w:t>
      </w:r>
      <w:r w:rsidRPr="00140EF3">
        <w:rPr>
          <w:sz w:val="16"/>
        </w:rPr>
        <w:t xml:space="preserve"> this was done honestly </w:t>
      </w:r>
      <w:r w:rsidRPr="001B0356">
        <w:rPr>
          <w:rStyle w:val="Emphasis"/>
          <w:highlight w:val="green"/>
        </w:rPr>
        <w:t>no new</w:t>
      </w:r>
      <w:r w:rsidRPr="001B0356">
        <w:rPr>
          <w:rStyle w:val="StyleUnderline"/>
          <w:highlight w:val="green"/>
        </w:rPr>
        <w:t xml:space="preserve"> LNG</w:t>
      </w:r>
      <w:r w:rsidRPr="00140EF3">
        <w:rPr>
          <w:rStyle w:val="StyleUnderline"/>
        </w:rPr>
        <w:t xml:space="preserve"> facility </w:t>
      </w:r>
      <w:r w:rsidRPr="001B0356">
        <w:rPr>
          <w:rStyle w:val="StyleUnderline"/>
          <w:highlight w:val="green"/>
        </w:rPr>
        <w:t xml:space="preserve">would </w:t>
      </w:r>
      <w:r w:rsidRPr="001B0356">
        <w:rPr>
          <w:rStyle w:val="Emphasis"/>
          <w:sz w:val="28"/>
          <w:szCs w:val="28"/>
          <w:highlight w:val="green"/>
        </w:rPr>
        <w:t>ever</w:t>
      </w:r>
      <w:r w:rsidRPr="001B0356">
        <w:rPr>
          <w:rStyle w:val="StyleUnderline"/>
          <w:highlight w:val="green"/>
        </w:rPr>
        <w:t xml:space="preserve"> be approved</w:t>
      </w:r>
      <w:r w:rsidRPr="00140EF3">
        <w:rPr>
          <w:sz w:val="16"/>
        </w:rPr>
        <w:t xml:space="preserve"> and </w:t>
      </w:r>
      <w:r w:rsidRPr="001B0356">
        <w:rPr>
          <w:rStyle w:val="StyleUnderline"/>
          <w:highlight w:val="green"/>
        </w:rPr>
        <w:t>this</w:t>
      </w:r>
      <w:r w:rsidRPr="00140EF3">
        <w:rPr>
          <w:sz w:val="16"/>
        </w:rPr>
        <w:t xml:space="preserve"> year’s ‘stagnation’ for the industry would stretch out forever—which </w:t>
      </w:r>
      <w:r w:rsidRPr="001B0356">
        <w:rPr>
          <w:rStyle w:val="Emphasis"/>
          <w:highlight w:val="green"/>
        </w:rPr>
        <w:t>wouldn’t</w:t>
      </w:r>
      <w:r w:rsidRPr="001B0356">
        <w:rPr>
          <w:rStyle w:val="StyleUnderline"/>
          <w:highlight w:val="green"/>
        </w:rPr>
        <w:t xml:space="preserve"> be</w:t>
      </w:r>
      <w:r w:rsidRPr="00140EF3">
        <w:rPr>
          <w:rStyle w:val="StyleUnderline"/>
        </w:rPr>
        <w:t xml:space="preserve"> much of </w:t>
      </w:r>
      <w:r w:rsidRPr="001B0356">
        <w:rPr>
          <w:rStyle w:val="StyleUnderline"/>
          <w:highlight w:val="green"/>
        </w:rPr>
        <w:t xml:space="preserve">a </w:t>
      </w:r>
      <w:r w:rsidRPr="001B0356">
        <w:rPr>
          <w:rStyle w:val="Emphasis"/>
          <w:highlight w:val="green"/>
        </w:rPr>
        <w:t>blow</w:t>
      </w:r>
      <w:r w:rsidRPr="00140EF3">
        <w:rPr>
          <w:rStyle w:val="StyleUnderline"/>
        </w:rPr>
        <w:t xml:space="preserve"> to those</w:t>
      </w:r>
      <w:r w:rsidRPr="00140EF3">
        <w:rPr>
          <w:sz w:val="16"/>
        </w:rPr>
        <w:t xml:space="preserve"> in the </w:t>
      </w:r>
      <w:r w:rsidRPr="00140EF3">
        <w:rPr>
          <w:rStyle w:val="StyleUnderline"/>
        </w:rPr>
        <w:t xml:space="preserve">countries destined to </w:t>
      </w:r>
      <w:r w:rsidRPr="00140EF3">
        <w:rPr>
          <w:rStyle w:val="Emphasis"/>
        </w:rPr>
        <w:t>receive</w:t>
      </w:r>
      <w:r w:rsidRPr="00140EF3">
        <w:rPr>
          <w:rStyle w:val="StyleUnderline"/>
        </w:rPr>
        <w:t xml:space="preserve"> these cargoes. </w:t>
      </w:r>
      <w:r w:rsidRPr="001B0356">
        <w:rPr>
          <w:rStyle w:val="Emphasis"/>
          <w:highlight w:val="green"/>
        </w:rPr>
        <w:t>Europe</w:t>
      </w:r>
      <w:r w:rsidRPr="001B0356">
        <w:rPr>
          <w:rStyle w:val="StyleUnderline"/>
          <w:highlight w:val="green"/>
        </w:rPr>
        <w:t xml:space="preserve"> is</w:t>
      </w:r>
      <w:r w:rsidRPr="00140EF3">
        <w:rPr>
          <w:rStyle w:val="StyleUnderline"/>
        </w:rPr>
        <w:t xml:space="preserve"> already </w:t>
      </w:r>
      <w:r w:rsidRPr="001B0356">
        <w:rPr>
          <w:rStyle w:val="Emphasis"/>
          <w:highlight w:val="green"/>
        </w:rPr>
        <w:t>awash</w:t>
      </w:r>
      <w:r w:rsidRPr="001B0356">
        <w:rPr>
          <w:rStyle w:val="StyleUnderline"/>
          <w:highlight w:val="green"/>
        </w:rPr>
        <w:t> in gas</w:t>
      </w:r>
      <w:r w:rsidRPr="00140EF3">
        <w:rPr>
          <w:rStyle w:val="StyleUnderline"/>
        </w:rPr>
        <w:t xml:space="preserve">—it’s switched </w:t>
      </w:r>
      <w:r w:rsidRPr="001B0356">
        <w:rPr>
          <w:rStyle w:val="Emphasis"/>
          <w:highlight w:val="green"/>
        </w:rPr>
        <w:t>so decisively</w:t>
      </w:r>
      <w:r w:rsidRPr="00140EF3">
        <w:rPr>
          <w:rStyle w:val="StyleUnderline"/>
        </w:rPr>
        <w:t xml:space="preserve"> towards </w:t>
      </w:r>
      <w:r w:rsidRPr="00140EF3">
        <w:rPr>
          <w:rStyle w:val="Emphasis"/>
        </w:rPr>
        <w:t>renewables</w:t>
      </w:r>
      <w:r w:rsidRPr="00140EF3">
        <w:rPr>
          <w:rStyle w:val="StyleUnderline"/>
        </w:rPr>
        <w:t xml:space="preserve"> in the wake of</w:t>
      </w:r>
      <w:r w:rsidRPr="00140EF3">
        <w:rPr>
          <w:sz w:val="16"/>
        </w:rPr>
        <w:t xml:space="preserve"> the invasion of </w:t>
      </w:r>
      <w:r w:rsidRPr="00140EF3">
        <w:rPr>
          <w:rStyle w:val="Emphasis"/>
        </w:rPr>
        <w:t>Ukraine</w:t>
      </w:r>
      <w:r w:rsidRPr="00140EF3">
        <w:rPr>
          <w:rStyle w:val="StyleUnderline"/>
        </w:rPr>
        <w:t xml:space="preserve"> </w:t>
      </w:r>
      <w:r w:rsidRPr="001B0356">
        <w:rPr>
          <w:rStyle w:val="StyleUnderline"/>
          <w:highlight w:val="green"/>
        </w:rPr>
        <w:t xml:space="preserve">that as </w:t>
      </w:r>
      <w:r w:rsidRPr="001B0356">
        <w:rPr>
          <w:rStyle w:val="Emphasis"/>
          <w:highlight w:val="green"/>
        </w:rPr>
        <w:t>winter ended</w:t>
      </w:r>
      <w:r w:rsidRPr="001B0356">
        <w:rPr>
          <w:rStyle w:val="StyleUnderline"/>
          <w:highlight w:val="green"/>
        </w:rPr>
        <w:t xml:space="preserve"> its</w:t>
      </w:r>
      <w:r w:rsidRPr="00140EF3">
        <w:rPr>
          <w:rStyle w:val="StyleUnderline"/>
        </w:rPr>
        <w:t xml:space="preserve"> gas </w:t>
      </w:r>
      <w:r w:rsidRPr="001B0356">
        <w:rPr>
          <w:rStyle w:val="Emphasis"/>
          <w:highlight w:val="green"/>
        </w:rPr>
        <w:t>stores</w:t>
      </w:r>
      <w:r w:rsidRPr="001B0356">
        <w:rPr>
          <w:rStyle w:val="StyleUnderline"/>
          <w:highlight w:val="green"/>
        </w:rPr>
        <w:t xml:space="preserve"> were</w:t>
      </w:r>
      <w:r w:rsidRPr="00140EF3">
        <w:rPr>
          <w:rStyle w:val="StyleUnderline"/>
        </w:rPr>
        <w:t xml:space="preserve"> still </w:t>
      </w:r>
      <w:r w:rsidRPr="001B0356">
        <w:rPr>
          <w:rStyle w:val="Emphasis"/>
          <w:highlight w:val="green"/>
        </w:rPr>
        <w:t>60% full</w:t>
      </w:r>
      <w:r w:rsidRPr="00140EF3">
        <w:rPr>
          <w:rStyle w:val="StyleUnderline"/>
        </w:rPr>
        <w:t xml:space="preserve">, a record. </w:t>
      </w:r>
      <w:r w:rsidRPr="001B0356">
        <w:rPr>
          <w:rStyle w:val="StyleUnderline"/>
          <w:highlight w:val="green"/>
        </w:rPr>
        <w:t xml:space="preserve">And </w:t>
      </w:r>
      <w:r w:rsidRPr="001B0356">
        <w:rPr>
          <w:rStyle w:val="Emphasis"/>
          <w:highlight w:val="green"/>
        </w:rPr>
        <w:t>Asia</w:t>
      </w:r>
      <w:r w:rsidRPr="00140EF3">
        <w:rPr>
          <w:sz w:val="16"/>
        </w:rPr>
        <w:t xml:space="preserve">—the market these new LNG terminals are being built to service—is increasingly figuring out the economics of it all. A new report from Zero Carbon Analytics found that </w:t>
      </w:r>
      <w:r w:rsidRPr="001B0356">
        <w:rPr>
          <w:rStyle w:val="Emphasis"/>
          <w:highlight w:val="green"/>
        </w:rPr>
        <w:t>solar</w:t>
      </w:r>
      <w:r w:rsidRPr="001B0356">
        <w:rPr>
          <w:rStyle w:val="StyleUnderline"/>
          <w:highlight w:val="green"/>
        </w:rPr>
        <w:t xml:space="preserve"> costs are </w:t>
      </w:r>
      <w:r w:rsidRPr="001B0356">
        <w:rPr>
          <w:rStyle w:val="Emphasis"/>
          <w:highlight w:val="green"/>
        </w:rPr>
        <w:t>falling</w:t>
      </w:r>
      <w:r w:rsidRPr="001B0356">
        <w:rPr>
          <w:rStyle w:val="StyleUnderline"/>
          <w:highlight w:val="green"/>
        </w:rPr>
        <w:t xml:space="preserve"> so fast</w:t>
      </w:r>
      <w:r w:rsidRPr="00140EF3">
        <w:rPr>
          <w:rStyle w:val="StyleUnderline"/>
        </w:rPr>
        <w:t xml:space="preserve"> in</w:t>
      </w:r>
      <w:r w:rsidRPr="00140EF3">
        <w:rPr>
          <w:sz w:val="16"/>
        </w:rPr>
        <w:t xml:space="preserve"> places like </w:t>
      </w:r>
      <w:r w:rsidRPr="00140EF3">
        <w:rPr>
          <w:rStyle w:val="Emphasis"/>
        </w:rPr>
        <w:t>China</w:t>
      </w:r>
      <w:r w:rsidRPr="00140EF3">
        <w:rPr>
          <w:rStyle w:val="StyleUnderline"/>
        </w:rPr>
        <w:t xml:space="preserve"> and </w:t>
      </w:r>
      <w:r w:rsidRPr="00140EF3">
        <w:rPr>
          <w:rStyle w:val="Emphasis"/>
        </w:rPr>
        <w:t>India</w:t>
      </w:r>
      <w:r w:rsidRPr="00140EF3">
        <w:rPr>
          <w:sz w:val="16"/>
        </w:rPr>
        <w:t xml:space="preserve"> that forecasts of </w:t>
      </w:r>
      <w:r w:rsidRPr="001B0356">
        <w:rPr>
          <w:rStyle w:val="StyleUnderline"/>
          <w:highlight w:val="green"/>
        </w:rPr>
        <w:t>gas</w:t>
      </w:r>
      <w:r w:rsidRPr="00140EF3">
        <w:rPr>
          <w:rStyle w:val="StyleUnderline"/>
        </w:rPr>
        <w:t xml:space="preserve"> demand </w:t>
      </w:r>
      <w:r w:rsidRPr="001B0356">
        <w:rPr>
          <w:rStyle w:val="StyleUnderline"/>
          <w:highlight w:val="green"/>
        </w:rPr>
        <w:t>are</w:t>
      </w:r>
      <w:r w:rsidRPr="00140EF3">
        <w:rPr>
          <w:sz w:val="16"/>
        </w:rPr>
        <w:t xml:space="preserve"> now </w:t>
      </w:r>
      <w:r w:rsidRPr="001B0356">
        <w:rPr>
          <w:rStyle w:val="StyleUnderline"/>
          <w:highlight w:val="green"/>
        </w:rPr>
        <w:t xml:space="preserve">in </w:t>
      </w:r>
      <w:r w:rsidRPr="001B0356">
        <w:rPr>
          <w:rStyle w:val="Emphasis"/>
          <w:highlight w:val="green"/>
        </w:rPr>
        <w:t>freefall</w:t>
      </w:r>
      <w:r w:rsidRPr="00140EF3">
        <w:rPr>
          <w:sz w:val="16"/>
        </w:rPr>
        <w:t>.</w:t>
      </w:r>
    </w:p>
    <w:p w14:paraId="56024CA4" w14:textId="77777777" w:rsidR="00665E22" w:rsidRPr="00140EF3" w:rsidRDefault="00665E22" w:rsidP="00665E22">
      <w:pPr>
        <w:rPr>
          <w:sz w:val="16"/>
        </w:rPr>
      </w:pPr>
      <w:r w:rsidRPr="00140EF3">
        <w:rPr>
          <w:sz w:val="16"/>
        </w:rPr>
        <w:t xml:space="preserve">Especially as domestic reserves are depleted and reliance on LNG rises, there is a looming risk that </w:t>
      </w:r>
      <w:r w:rsidRPr="00140EF3">
        <w:rPr>
          <w:rStyle w:val="StyleUnderline"/>
        </w:rPr>
        <w:t xml:space="preserve">gas will </w:t>
      </w:r>
      <w:r w:rsidRPr="00140EF3">
        <w:rPr>
          <w:rStyle w:val="Emphasis"/>
        </w:rPr>
        <w:t>not</w:t>
      </w:r>
      <w:r w:rsidRPr="00140EF3">
        <w:rPr>
          <w:rStyle w:val="StyleUnderline"/>
        </w:rPr>
        <w:t xml:space="preserve"> remain cost-</w:t>
      </w:r>
      <w:r w:rsidRPr="00140EF3">
        <w:rPr>
          <w:rStyle w:val="Emphasis"/>
        </w:rPr>
        <w:t>competitive</w:t>
      </w:r>
      <w:r w:rsidRPr="00140EF3">
        <w:rPr>
          <w:sz w:val="16"/>
        </w:rPr>
        <w:t xml:space="preserve"> with cheaper, locally abundant energy sources. This could lead to backsliding to more dependence on coal in some countries, such as India where coal represented 55% of energy consumption in 2022, but conversely could also see a stronger uptake in wind and solar. Here, India is targeting around 50% of power generation from non-fossil fuel sources by 2030. </w:t>
      </w:r>
    </w:p>
    <w:p w14:paraId="3143139C" w14:textId="77777777" w:rsidR="00665E22" w:rsidRPr="00140EF3" w:rsidRDefault="00665E22" w:rsidP="00665E22">
      <w:pPr>
        <w:rPr>
          <w:sz w:val="16"/>
        </w:rPr>
      </w:pPr>
      <w:r w:rsidRPr="00140EF3">
        <w:rPr>
          <w:rStyle w:val="StyleUnderline"/>
        </w:rPr>
        <w:t xml:space="preserve">The IEA </w:t>
      </w:r>
      <w:r w:rsidRPr="001B0356">
        <w:rPr>
          <w:rStyle w:val="StyleUnderline"/>
          <w:highlight w:val="green"/>
        </w:rPr>
        <w:t>attribute</w:t>
      </w:r>
      <w:r w:rsidRPr="00140EF3">
        <w:rPr>
          <w:rStyle w:val="StyleUnderline"/>
        </w:rPr>
        <w:t xml:space="preserve">s the gas </w:t>
      </w:r>
      <w:r w:rsidRPr="001B0356">
        <w:rPr>
          <w:rStyle w:val="StyleUnderline"/>
          <w:highlight w:val="green"/>
        </w:rPr>
        <w:t xml:space="preserve">demand </w:t>
      </w:r>
      <w:r w:rsidRPr="001B0356">
        <w:rPr>
          <w:rStyle w:val="Emphasis"/>
          <w:highlight w:val="green"/>
        </w:rPr>
        <w:t>destruction</w:t>
      </w:r>
      <w:r w:rsidRPr="00140EF3">
        <w:rPr>
          <w:rStyle w:val="StyleUnderline"/>
        </w:rPr>
        <w:t xml:space="preserve"> behind its falling </w:t>
      </w:r>
      <w:r w:rsidRPr="00140EF3">
        <w:rPr>
          <w:rStyle w:val="Emphasis"/>
        </w:rPr>
        <w:t>forecasts</w:t>
      </w:r>
      <w:r w:rsidRPr="00140EF3">
        <w:rPr>
          <w:rStyle w:val="StyleUnderline"/>
        </w:rPr>
        <w:t xml:space="preserve"> </w:t>
      </w:r>
      <w:r w:rsidRPr="001B0356">
        <w:rPr>
          <w:rStyle w:val="StyleUnderline"/>
          <w:highlight w:val="green"/>
        </w:rPr>
        <w:t>to</w:t>
      </w:r>
      <w:r w:rsidRPr="00140EF3">
        <w:rPr>
          <w:rStyle w:val="StyleUnderline"/>
        </w:rPr>
        <w:t xml:space="preserve"> the rise of </w:t>
      </w:r>
      <w:r w:rsidRPr="001B0356">
        <w:rPr>
          <w:rStyle w:val="Emphasis"/>
          <w:highlight w:val="green"/>
        </w:rPr>
        <w:t>renewable</w:t>
      </w:r>
      <w:r w:rsidRPr="001B0356">
        <w:rPr>
          <w:rStyle w:val="StyleUnderline"/>
          <w:highlight w:val="green"/>
        </w:rPr>
        <w:t xml:space="preserve"> energy</w:t>
      </w:r>
      <w:r w:rsidRPr="00140EF3">
        <w:rPr>
          <w:sz w:val="16"/>
        </w:rPr>
        <w:t xml:space="preserve"> as a power generation source </w:t>
      </w:r>
      <w:r w:rsidRPr="001B0356">
        <w:rPr>
          <w:rStyle w:val="StyleUnderline"/>
          <w:highlight w:val="green"/>
        </w:rPr>
        <w:t>and</w:t>
      </w:r>
      <w:r w:rsidRPr="00140EF3">
        <w:rPr>
          <w:rStyle w:val="StyleUnderline"/>
        </w:rPr>
        <w:t xml:space="preserve"> to improved </w:t>
      </w:r>
      <w:r w:rsidRPr="00140EF3">
        <w:rPr>
          <w:rStyle w:val="Emphasis"/>
        </w:rPr>
        <w:t xml:space="preserve">energy </w:t>
      </w:r>
      <w:r w:rsidRPr="001B0356">
        <w:rPr>
          <w:rStyle w:val="Emphasis"/>
          <w:highlight w:val="green"/>
        </w:rPr>
        <w:t>efficiency</w:t>
      </w:r>
      <w:r w:rsidRPr="00140EF3">
        <w:rPr>
          <w:sz w:val="16"/>
        </w:rPr>
        <w:t xml:space="preserve">, particularly in mature markets. </w:t>
      </w:r>
      <w:r w:rsidRPr="00140EF3">
        <w:rPr>
          <w:rStyle w:val="StyleUnderline"/>
        </w:rPr>
        <w:t xml:space="preserve">Solar costs in </w:t>
      </w:r>
      <w:r w:rsidRPr="00140EF3">
        <w:rPr>
          <w:rStyle w:val="Emphasis"/>
        </w:rPr>
        <w:t>APAC</w:t>
      </w:r>
      <w:r w:rsidRPr="00140EF3">
        <w:rPr>
          <w:rStyle w:val="StyleUnderline"/>
        </w:rPr>
        <w:t xml:space="preserve"> fell by </w:t>
      </w:r>
      <w:r w:rsidRPr="00140EF3">
        <w:rPr>
          <w:rStyle w:val="Emphasis"/>
        </w:rPr>
        <w:t>23%</w:t>
      </w:r>
      <w:r w:rsidRPr="00140EF3">
        <w:rPr>
          <w:sz w:val="16"/>
        </w:rPr>
        <w:t xml:space="preserve"> on average </w:t>
      </w:r>
      <w:r w:rsidRPr="00140EF3">
        <w:rPr>
          <w:rStyle w:val="StyleUnderline"/>
        </w:rPr>
        <w:t xml:space="preserve">in 2023 </w:t>
      </w:r>
      <w:r w:rsidRPr="00140EF3">
        <w:rPr>
          <w:rStyle w:val="Emphasis"/>
        </w:rPr>
        <w:t>alone</w:t>
      </w:r>
      <w:r w:rsidRPr="00140EF3">
        <w:rPr>
          <w:sz w:val="16"/>
        </w:rPr>
        <w:t>, helping to drive expansion. Wood Mackenzie likewise found that </w:t>
      </w:r>
      <w:r w:rsidRPr="00140EF3">
        <w:rPr>
          <w:rStyle w:val="StyleUnderline"/>
        </w:rPr>
        <w:t xml:space="preserve">utility </w:t>
      </w:r>
      <w:r w:rsidRPr="001B0356">
        <w:rPr>
          <w:rStyle w:val="Emphasis"/>
          <w:highlight w:val="green"/>
        </w:rPr>
        <w:t>solar</w:t>
      </w:r>
      <w:r w:rsidRPr="00140EF3">
        <w:rPr>
          <w:rStyle w:val="StyleUnderline"/>
        </w:rPr>
        <w:t xml:space="preserve"> PV </w:t>
      </w:r>
      <w:r w:rsidRPr="001B0356">
        <w:rPr>
          <w:rStyle w:val="StyleUnderline"/>
          <w:highlight w:val="green"/>
        </w:rPr>
        <w:t>was</w:t>
      </w:r>
      <w:r w:rsidRPr="00140EF3">
        <w:rPr>
          <w:rStyle w:val="StyleUnderline"/>
        </w:rPr>
        <w:t xml:space="preserve"> the </w:t>
      </w:r>
      <w:r w:rsidRPr="001B0356">
        <w:rPr>
          <w:rStyle w:val="Emphasis"/>
          <w:highlight w:val="green"/>
        </w:rPr>
        <w:t>cheapest</w:t>
      </w:r>
      <w:r w:rsidRPr="00140EF3">
        <w:rPr>
          <w:rStyle w:val="StyleUnderline"/>
        </w:rPr>
        <w:t xml:space="preserve"> source</w:t>
      </w:r>
      <w:r w:rsidRPr="00140EF3">
        <w:rPr>
          <w:sz w:val="16"/>
        </w:rPr>
        <w:t xml:space="preserve"> of power </w:t>
      </w:r>
      <w:r w:rsidRPr="001B0356">
        <w:rPr>
          <w:rStyle w:val="StyleUnderline"/>
          <w:highlight w:val="green"/>
        </w:rPr>
        <w:t>in</w:t>
      </w:r>
      <w:r w:rsidRPr="00140EF3">
        <w:rPr>
          <w:rStyle w:val="StyleUnderline"/>
        </w:rPr>
        <w:t xml:space="preserve"> the </w:t>
      </w:r>
      <w:r w:rsidRPr="001B0356">
        <w:rPr>
          <w:rStyle w:val="Emphasis"/>
          <w:highlight w:val="green"/>
        </w:rPr>
        <w:t>Asia</w:t>
      </w:r>
      <w:r w:rsidRPr="00140EF3">
        <w:rPr>
          <w:rStyle w:val="StyleUnderline"/>
        </w:rPr>
        <w:t xml:space="preserve"> Pacific</w:t>
      </w:r>
      <w:r w:rsidRPr="00140EF3">
        <w:rPr>
          <w:sz w:val="16"/>
        </w:rPr>
        <w:t xml:space="preserve"> in 2023. </w:t>
      </w:r>
    </w:p>
    <w:p w14:paraId="75540DF4" w14:textId="77777777" w:rsidR="00665E22" w:rsidRPr="00140EF3" w:rsidRDefault="00665E22" w:rsidP="00665E22">
      <w:pPr>
        <w:rPr>
          <w:sz w:val="16"/>
        </w:rPr>
      </w:pPr>
      <w:r w:rsidRPr="00140EF3">
        <w:rPr>
          <w:sz w:val="16"/>
        </w:rPr>
        <w:t xml:space="preserve">So </w:t>
      </w:r>
      <w:r w:rsidRPr="00140EF3">
        <w:rPr>
          <w:rStyle w:val="StyleUnderline"/>
        </w:rPr>
        <w:t xml:space="preserve">if you </w:t>
      </w:r>
      <w:r w:rsidRPr="00140EF3">
        <w:rPr>
          <w:rStyle w:val="Emphasis"/>
        </w:rPr>
        <w:t>can’t sell</w:t>
      </w:r>
      <w:r w:rsidRPr="00140EF3">
        <w:rPr>
          <w:rStyle w:val="StyleUnderline"/>
        </w:rPr>
        <w:t xml:space="preserve"> it to the </w:t>
      </w:r>
      <w:r w:rsidRPr="00140EF3">
        <w:rPr>
          <w:rStyle w:val="Emphasis"/>
        </w:rPr>
        <w:t>Europeans</w:t>
      </w:r>
      <w:r w:rsidRPr="00140EF3">
        <w:rPr>
          <w:rStyle w:val="StyleUnderline"/>
        </w:rPr>
        <w:t xml:space="preserve">, and you </w:t>
      </w:r>
      <w:r w:rsidRPr="00140EF3">
        <w:rPr>
          <w:rStyle w:val="Emphasis"/>
        </w:rPr>
        <w:t>can’t sell</w:t>
      </w:r>
      <w:r w:rsidRPr="00140EF3">
        <w:rPr>
          <w:rStyle w:val="StyleUnderline"/>
        </w:rPr>
        <w:t xml:space="preserve"> it to the </w:t>
      </w:r>
      <w:r w:rsidRPr="00140EF3">
        <w:rPr>
          <w:rStyle w:val="Emphasis"/>
        </w:rPr>
        <w:t>Asians</w:t>
      </w:r>
      <w:r w:rsidRPr="00140EF3">
        <w:rPr>
          <w:rStyle w:val="StyleUnderline"/>
        </w:rPr>
        <w:t>, maybe you can sell it to the… red states?</w:t>
      </w:r>
      <w:r w:rsidRPr="00140EF3">
        <w:rPr>
          <w:sz w:val="16"/>
        </w:rPr>
        <w:t xml:space="preserve"> That seems to be the plan, which is why I’m sitting in this hearing room alongside many excellent local advocates. One state over in South Carolina, the legislature is currently debating a new law that would “increase the Palmetto State’s dependence on methane gas as a source of power generation, even as the burning of that harmful greenhouse gas accelerates the drowning of the South Carolina’s low-lying coast.” One state regulator has already resigned in disgust, saying the law would give utilities a ‘blank check.’</w:t>
      </w:r>
    </w:p>
    <w:p w14:paraId="34A83204" w14:textId="77777777" w:rsidR="00665E22" w:rsidRPr="003E54F6" w:rsidRDefault="00665E22" w:rsidP="00665E22">
      <w:pPr>
        <w:rPr>
          <w:sz w:val="16"/>
        </w:rPr>
      </w:pPr>
    </w:p>
    <w:bookmarkEnd w:id="2"/>
    <w:p w14:paraId="33939E58" w14:textId="77777777" w:rsidR="00665E22" w:rsidRDefault="00665E22" w:rsidP="00665E22">
      <w:pPr>
        <w:pStyle w:val="Heading2"/>
      </w:pPr>
      <w:r>
        <w:rPr/>
        <w:t xml:space="preserve">Backlash DA </w:t>
      </w:r>
    </w:p>
    <w:p w14:paraId="412E561C" w14:textId="77777777" w:rsidR="00665E22" w:rsidRDefault="00665E22" w:rsidP="00665E22">
      <w:pPr>
        <w:pStyle w:val="Heading3"/>
      </w:pPr>
      <w:r>
        <w:rPr/>
        <w:t xml:space="preserve">2NC---Overview </w:t>
      </w:r>
    </w:p>
    <w:p w14:paraId="29AA363B" w14:textId="77777777" w:rsidR="00665E22" w:rsidRPr="005C2F6C" w:rsidRDefault="00665E22" w:rsidP="00665E22">
      <w:pPr>
        <w:pStyle w:val="Heading4"/>
        <w:rPr>
          <w:b w:val="0"/>
          <w:bCs/>
        </w:rPr>
      </w:pPr>
      <w:r w:rsidRPr="005C2F6C">
        <w:rPr/>
        <w:t xml:space="preserve">Right-to-work laws </w:t>
      </w:r>
      <w:r w:rsidRPr="005C2F6C">
        <w:rPr>
          <w:u w:val="single"/>
        </w:rPr>
        <w:t>destroy</w:t>
      </w:r>
      <w:r w:rsidRPr="005C2F6C">
        <w:rPr/>
        <w:t xml:space="preserve"> democracy on a </w:t>
      </w:r>
      <w:r w:rsidRPr="005C2F6C">
        <w:rPr>
          <w:u w:val="single"/>
        </w:rPr>
        <w:t>local level</w:t>
      </w:r>
      <w:r w:rsidRPr="005C2F6C">
        <w:rPr/>
        <w:t xml:space="preserve">. </w:t>
      </w:r>
      <w:r w:rsidRPr="005C2F6C">
        <w:rPr>
          <w:b w:val="0"/>
          <w:bCs/>
        </w:rPr>
        <w:t>That’s more proximate than their internal links!</w:t>
      </w:r>
    </w:p>
    <w:p w14:paraId="01EF48E8" w14:textId="77777777" w:rsidR="00665E22" w:rsidRPr="005C2F6C" w:rsidRDefault="00665E22" w:rsidP="00665E22">
      <w:r w:rsidRPr="005C2F6C">
        <w:rPr>
          <w:rStyle w:val="Style13ptBold"/>
        </w:rPr>
        <w:t xml:space="preserve">Frymer </w:t>
      </w:r>
      <w:r w:rsidRPr="005C2F6C">
        <w:rPr/>
        <w:t>et. al.,</w:t>
      </w:r>
      <w:r w:rsidRPr="005C2F6C">
        <w:rPr>
          <w:rStyle w:val="Style13ptBold"/>
        </w:rPr>
        <w:t xml:space="preserve"> 25</w:t>
      </w:r>
      <w:r w:rsidRPr="005C2F6C">
        <w:rPr/>
        <w:t xml:space="preserve"> [Paul Frymer, Professor of Politics at Princeton University, Jacob M. </w:t>
      </w:r>
      <w:r w:rsidRPr="005C2F6C">
        <w:rPr>
          <w:rStyle w:val="Style13ptBold"/>
        </w:rPr>
        <w:t>Grumbach</w:t>
      </w:r>
      <w:r w:rsidRPr="005C2F6C">
        <w:rPr/>
        <w:t xml:space="preserve">, associate professor at the Goldman School of Public Policy at UC Berkeley, and Charlotte </w:t>
      </w:r>
      <w:r w:rsidRPr="005C2F6C">
        <w:rPr>
          <w:rStyle w:val="Style13ptBold"/>
        </w:rPr>
        <w:t>Hill</w:t>
      </w:r>
      <w:r w:rsidRPr="005C2F6C">
        <w:rPr/>
        <w:t xml:space="preserve">, Ph.D. candidate at the Goldman School of Public Policy at UC Berkeley, “Right to Work or Right to Vote? Labor Policy and American Democracy,” 1/14/25, </w:t>
      </w:r>
      <w:r w:rsidRPr="005C2F6C">
        <w:rPr>
          <w:iCs/>
        </w:rPr>
        <w:t>Perspectives on Politics</w:t>
      </w:r>
      <w:r w:rsidRPr="005C2F6C">
        <w:rPr/>
        <w:t xml:space="preserve"> (2025): 1–20, https://www.cambridge.org/core/journals/perspectives-on-politics/article/right-to-work-or-right-to-vote-labor-policy-and-american-democracy/1AE7AE6A23891CDFC605E98A6C017780] </w:t>
      </w:r>
    </w:p>
    <w:p w14:paraId="53CCAD18" w14:textId="77777777" w:rsidR="00665E22" w:rsidRPr="005C2F6C" w:rsidRDefault="00665E22" w:rsidP="00665E22">
      <w:pPr>
        <w:rPr>
          <w:sz w:val="16"/>
        </w:rPr>
      </w:pPr>
      <w:r w:rsidRPr="005C2F6C">
        <w:rPr>
          <w:sz w:val="16"/>
        </w:rPr>
        <w:t>How Right-to-Work Laws Can Impact Democracy in the States</w:t>
      </w:r>
    </w:p>
    <w:p w14:paraId="6E195021" w14:textId="77777777" w:rsidR="00665E22" w:rsidRPr="005C2F6C" w:rsidRDefault="00665E22" w:rsidP="00665E22">
      <w:pPr>
        <w:rPr>
          <w:sz w:val="16"/>
        </w:rPr>
      </w:pPr>
      <w:r w:rsidRPr="005C2F6C">
        <w:rPr>
          <w:sz w:val="16"/>
        </w:rPr>
        <w:t xml:space="preserve">In the previous sections, we discussed long-term relationships between organized labor and democratic reform and described how RTW laws reduce the strength of labor unions. In this section, we outline mechanisms by which </w:t>
      </w:r>
      <w:r w:rsidRPr="005C2F6C">
        <w:rPr>
          <w:rStyle w:val="StyleUnderline"/>
          <w:highlight w:val="green"/>
        </w:rPr>
        <w:t>RTW laws</w:t>
      </w:r>
      <w:r w:rsidRPr="005C2F6C">
        <w:rPr>
          <w:sz w:val="16"/>
        </w:rPr>
        <w:t xml:space="preserve">, by reducing the strength of labor, could </w:t>
      </w:r>
      <w:r w:rsidRPr="005C2F6C">
        <w:rPr>
          <w:rStyle w:val="Emphasis"/>
          <w:highlight w:val="green"/>
        </w:rPr>
        <w:t>reduce</w:t>
      </w:r>
      <w:r w:rsidRPr="005C2F6C">
        <w:rPr>
          <w:rStyle w:val="StyleUnderline"/>
          <w:highlight w:val="green"/>
        </w:rPr>
        <w:t xml:space="preserve"> the </w:t>
      </w:r>
      <w:r w:rsidRPr="005C2F6C">
        <w:rPr>
          <w:rStyle w:val="Emphasis"/>
          <w:highlight w:val="green"/>
        </w:rPr>
        <w:t>quality</w:t>
      </w:r>
      <w:r w:rsidRPr="005C2F6C">
        <w:rPr>
          <w:rStyle w:val="StyleUnderline"/>
          <w:highlight w:val="green"/>
        </w:rPr>
        <w:t xml:space="preserve"> of</w:t>
      </w:r>
      <w:r w:rsidRPr="005C2F6C">
        <w:rPr>
          <w:rStyle w:val="StyleUnderline"/>
        </w:rPr>
        <w:t xml:space="preserve"> </w:t>
      </w:r>
      <w:r w:rsidRPr="005C2F6C">
        <w:rPr>
          <w:rStyle w:val="Emphasis"/>
          <w:highlight w:val="green"/>
        </w:rPr>
        <w:t>electoral democracy</w:t>
      </w:r>
      <w:r w:rsidRPr="005C2F6C">
        <w:rPr>
          <w:rStyle w:val="StyleUnderline"/>
        </w:rPr>
        <w:t xml:space="preserve"> in the American states</w:t>
      </w:r>
      <w:r w:rsidRPr="005C2F6C">
        <w:rPr>
          <w:sz w:val="16"/>
        </w:rPr>
        <w:t xml:space="preserve">. </w:t>
      </w:r>
      <w:r w:rsidRPr="005C2F6C">
        <w:rPr>
          <w:rStyle w:val="StyleUnderline"/>
          <w:highlight w:val="green"/>
        </w:rPr>
        <w:t>State</w:t>
      </w:r>
      <w:r w:rsidRPr="005C2F6C">
        <w:rPr>
          <w:rStyle w:val="StyleUnderline"/>
        </w:rPr>
        <w:t xml:space="preserve"> government</w:t>
      </w:r>
      <w:r w:rsidRPr="005C2F6C">
        <w:rPr>
          <w:rStyle w:val="StyleUnderline"/>
          <w:highlight w:val="green"/>
        </w:rPr>
        <w:t>s</w:t>
      </w:r>
      <w:r w:rsidRPr="005C2F6C">
        <w:rPr>
          <w:rStyle w:val="StyleUnderline"/>
        </w:rPr>
        <w:t xml:space="preserve"> </w:t>
      </w:r>
      <w:r w:rsidRPr="005C2F6C">
        <w:rPr>
          <w:rStyle w:val="Emphasis"/>
          <w:highlight w:val="green"/>
        </w:rPr>
        <w:t>retain authority</w:t>
      </w:r>
      <w:r w:rsidRPr="005C2F6C">
        <w:rPr>
          <w:rStyle w:val="StyleUnderline"/>
          <w:highlight w:val="green"/>
        </w:rPr>
        <w:t xml:space="preserve"> over</w:t>
      </w:r>
      <w:r w:rsidRPr="005C2F6C">
        <w:rPr>
          <w:sz w:val="16"/>
        </w:rPr>
        <w:t xml:space="preserve"> many of the </w:t>
      </w:r>
      <w:r w:rsidRPr="005C2F6C">
        <w:rPr>
          <w:rStyle w:val="StyleUnderline"/>
        </w:rPr>
        <w:t xml:space="preserve">procedural mechanisms involved in </w:t>
      </w:r>
      <w:r w:rsidRPr="005C2F6C">
        <w:rPr>
          <w:rStyle w:val="StyleUnderline"/>
          <w:highlight w:val="green"/>
        </w:rPr>
        <w:t>running elections</w:t>
      </w:r>
      <w:r w:rsidRPr="005C2F6C">
        <w:rPr>
          <w:sz w:val="16"/>
        </w:rPr>
        <w:t xml:space="preserve"> and representing populations, including legislative districting, policies surrounding voter registration, casting ballots, and election certification. </w:t>
      </w:r>
      <w:r w:rsidRPr="005C2F6C">
        <w:rPr>
          <w:rStyle w:val="StyleUnderline"/>
        </w:rPr>
        <w:t>This</w:t>
      </w:r>
      <w:r w:rsidRPr="005C2F6C">
        <w:rPr>
          <w:sz w:val="16"/>
        </w:rPr>
        <w:t xml:space="preserve"> state-level </w:t>
      </w:r>
      <w:r w:rsidRPr="005C2F6C">
        <w:rPr>
          <w:rStyle w:val="StyleUnderline"/>
          <w:highlight w:val="green"/>
        </w:rPr>
        <w:t>authority</w:t>
      </w:r>
      <w:r w:rsidRPr="005C2F6C">
        <w:rPr>
          <w:sz w:val="16"/>
        </w:rPr>
        <w:t xml:space="preserve"> over the election process </w:t>
      </w:r>
      <w:r w:rsidRPr="005C2F6C">
        <w:rPr>
          <w:rStyle w:val="StyleUnderline"/>
          <w:highlight w:val="green"/>
        </w:rPr>
        <w:t>has only increased</w:t>
      </w:r>
      <w:r w:rsidRPr="005C2F6C">
        <w:rPr>
          <w:rStyle w:val="StyleUnderline"/>
        </w:rPr>
        <w:t xml:space="preserve"> in the </w:t>
      </w:r>
      <w:r w:rsidRPr="005C2F6C">
        <w:rPr>
          <w:rStyle w:val="StyleUnderline"/>
          <w:highlight w:val="green"/>
        </w:rPr>
        <w:t>after</w:t>
      </w:r>
      <w:r w:rsidRPr="005C2F6C">
        <w:rPr>
          <w:rStyle w:val="StyleUnderline"/>
        </w:rPr>
        <w:t xml:space="preserve">math of the Supreme </w:t>
      </w:r>
      <w:r w:rsidRPr="005C2F6C">
        <w:rPr>
          <w:rStyle w:val="StyleUnderline"/>
          <w:highlight w:val="green"/>
        </w:rPr>
        <w:t xml:space="preserve">Court’s decision in </w:t>
      </w:r>
      <w:r w:rsidRPr="005C2F6C">
        <w:rPr>
          <w:rStyle w:val="Emphasis"/>
          <w:highlight w:val="green"/>
        </w:rPr>
        <w:t>Shelby County</w:t>
      </w:r>
      <w:r w:rsidRPr="005C2F6C">
        <w:rPr>
          <w:rStyle w:val="StyleUnderline"/>
          <w:highlight w:val="green"/>
        </w:rPr>
        <w:t xml:space="preserve"> in which</w:t>
      </w:r>
      <w:r w:rsidRPr="005C2F6C">
        <w:rPr>
          <w:sz w:val="16"/>
        </w:rPr>
        <w:t xml:space="preserve"> a critical component of </w:t>
      </w:r>
      <w:r w:rsidRPr="005C2F6C">
        <w:rPr>
          <w:rStyle w:val="StyleUnderline"/>
          <w:highlight w:val="green"/>
        </w:rPr>
        <w:t>federal oversight</w:t>
      </w:r>
      <w:r w:rsidRPr="005C2F6C">
        <w:rPr>
          <w:rStyle w:val="StyleUnderline"/>
        </w:rPr>
        <w:t xml:space="preserve"> </w:t>
      </w:r>
      <w:r w:rsidRPr="005C2F6C">
        <w:rPr>
          <w:sz w:val="16"/>
        </w:rPr>
        <w:t xml:space="preserve">via the Voting Rights Act </w:t>
      </w:r>
      <w:r w:rsidRPr="005C2F6C">
        <w:rPr>
          <w:rStyle w:val="StyleUnderline"/>
          <w:highlight w:val="green"/>
        </w:rPr>
        <w:t>was disabled</w:t>
      </w:r>
      <w:r w:rsidRPr="005C2F6C">
        <w:rPr>
          <w:sz w:val="16"/>
        </w:rPr>
        <w:t>. RTW laws also vary at the state level, making the effect of RTW laws on electoral democracy in the states a relatively tractable empirical question.</w:t>
      </w:r>
    </w:p>
    <w:p w14:paraId="5C23EDBC" w14:textId="77777777" w:rsidR="00665E22" w:rsidRPr="005C2F6C" w:rsidRDefault="00665E22" w:rsidP="00665E22">
      <w:pPr>
        <w:rPr>
          <w:sz w:val="16"/>
        </w:rPr>
      </w:pPr>
      <w:r w:rsidRPr="005C2F6C">
        <w:rPr>
          <w:sz w:val="16"/>
        </w:rPr>
        <w:t xml:space="preserve">While a primary function of labor unions is to organize around workplace issues, many unions conduct a wider range of political activities that plausibly impact democratic outcomes. These include collecting campaign contributions, organizing and supporting political protests, endorsing candidates and policies, and mobilizing people on election day, both union and non-union, to vote (Ahlquist Reference Ahlquist2017). We theorize two sets of mechanisms by which RTW laws might reduce electoral democracy in the states: those centered on workers, and those centered on elites. Some of these mechanisms are direct, such as unions’ electoral mobilization and campaign contributions; others are indirect, such as signals that policy victories over labor send to political elites about the balance of power in state politics. All these mechanisms share a common root, which is that </w:t>
      </w:r>
      <w:r w:rsidRPr="005C2F6C">
        <w:rPr>
          <w:rStyle w:val="StyleUnderline"/>
          <w:highlight w:val="green"/>
        </w:rPr>
        <w:t>RTW</w:t>
      </w:r>
      <w:r w:rsidRPr="005C2F6C">
        <w:rPr>
          <w:sz w:val="16"/>
        </w:rPr>
        <w:t xml:space="preserve"> laws can serve to </w:t>
      </w:r>
      <w:r w:rsidRPr="005C2F6C">
        <w:rPr>
          <w:rStyle w:val="StyleUnderline"/>
        </w:rPr>
        <w:t xml:space="preserve">demobilize unions by </w:t>
      </w:r>
      <w:r w:rsidRPr="005C2F6C">
        <w:rPr>
          <w:rStyle w:val="Emphasis"/>
          <w:highlight w:val="green"/>
        </w:rPr>
        <w:t>depriv</w:t>
      </w:r>
      <w:r w:rsidRPr="005C2F6C">
        <w:rPr>
          <w:rStyle w:val="Emphasis"/>
        </w:rPr>
        <w:t>ing</w:t>
      </w:r>
      <w:r w:rsidRPr="005C2F6C">
        <w:rPr>
          <w:rStyle w:val="StyleUnderline"/>
        </w:rPr>
        <w:t xml:space="preserve"> them of </w:t>
      </w:r>
      <w:r w:rsidRPr="005C2F6C">
        <w:rPr>
          <w:rStyle w:val="Emphasis"/>
          <w:highlight w:val="green"/>
        </w:rPr>
        <w:t>financial resources</w:t>
      </w:r>
      <w:r w:rsidRPr="005C2F6C">
        <w:rPr>
          <w:rStyle w:val="StyleUnderline"/>
        </w:rPr>
        <w:t xml:space="preserve"> </w:t>
      </w:r>
      <w:r w:rsidRPr="005C2F6C">
        <w:rPr>
          <w:rStyle w:val="StyleUnderline"/>
          <w:highlight w:val="green"/>
        </w:rPr>
        <w:t xml:space="preserve">and </w:t>
      </w:r>
      <w:r w:rsidRPr="005C2F6C">
        <w:rPr>
          <w:rStyle w:val="Emphasis"/>
          <w:highlight w:val="green"/>
        </w:rPr>
        <w:t>weaken</w:t>
      </w:r>
      <w:r w:rsidRPr="005C2F6C">
        <w:rPr>
          <w:rStyle w:val="Emphasis"/>
        </w:rPr>
        <w:t>ing</w:t>
      </w:r>
      <w:r w:rsidRPr="005C2F6C">
        <w:rPr>
          <w:rStyle w:val="StyleUnderline"/>
        </w:rPr>
        <w:t xml:space="preserve"> their </w:t>
      </w:r>
      <w:r w:rsidRPr="005C2F6C">
        <w:rPr>
          <w:rStyle w:val="Emphasis"/>
          <w:highlight w:val="green"/>
        </w:rPr>
        <w:t>membership</w:t>
      </w:r>
      <w:r w:rsidRPr="005C2F6C">
        <w:rPr>
          <w:rStyle w:val="StyleUnderline"/>
        </w:rPr>
        <w:t xml:space="preserve"> base</w:t>
      </w:r>
      <w:r w:rsidRPr="005C2F6C">
        <w:rPr>
          <w:sz w:val="16"/>
        </w:rPr>
        <w:t xml:space="preserve"> that they rely on to mobilize around democratic activities.</w:t>
      </w:r>
    </w:p>
    <w:p w14:paraId="696426ED" w14:textId="77777777" w:rsidR="00665E22" w:rsidRPr="005C2F6C" w:rsidRDefault="00665E22" w:rsidP="00665E22">
      <w:pPr>
        <w:rPr>
          <w:sz w:val="16"/>
        </w:rPr>
      </w:pPr>
      <w:r w:rsidRPr="005C2F6C">
        <w:rPr>
          <w:sz w:val="16"/>
        </w:rPr>
        <w:t xml:space="preserve">Importantly, through these mechanisms, </w:t>
      </w:r>
      <w:r w:rsidRPr="005C2F6C">
        <w:rPr>
          <w:rStyle w:val="StyleUnderline"/>
        </w:rPr>
        <w:t xml:space="preserve">weakening labor has the potential to weaken democratic institutions both by </w:t>
      </w:r>
      <w:r w:rsidRPr="005C2F6C">
        <w:rPr>
          <w:rStyle w:val="Emphasis"/>
          <w:highlight w:val="green"/>
        </w:rPr>
        <w:t>actively contributing to democratic backsliding</w:t>
      </w:r>
      <w:r w:rsidRPr="005C2F6C">
        <w:rPr>
          <w:rStyle w:val="StyleUnderline"/>
          <w:highlight w:val="green"/>
        </w:rPr>
        <w:t xml:space="preserve"> and</w:t>
      </w:r>
      <w:r w:rsidRPr="005C2F6C">
        <w:rPr>
          <w:rStyle w:val="StyleUnderline"/>
        </w:rPr>
        <w:t xml:space="preserve"> by </w:t>
      </w:r>
      <w:r w:rsidRPr="005C2F6C">
        <w:rPr>
          <w:rStyle w:val="StyleUnderline"/>
          <w:highlight w:val="green"/>
        </w:rPr>
        <w:t>preempting expansions</w:t>
      </w:r>
      <w:r w:rsidRPr="005C2F6C">
        <w:rPr>
          <w:rStyle w:val="StyleUnderline"/>
        </w:rPr>
        <w:t xml:space="preserve"> to democratic institutions</w:t>
      </w:r>
      <w:r w:rsidRPr="005C2F6C">
        <w:rPr>
          <w:sz w:val="16"/>
        </w:rPr>
        <w:t xml:space="preserve">. The initiation of authoritarian Jim Crow regimes after Reconstruction is a story of backsliding, and over subsequent decades, southern states diverged from northern states that were actively expanding access to voting. Similarly (but not to a comparable degree as Jim Crow), in recent decades some non-RTW states expanded access to voting through policies such as same-day registration (Grumbach and Hill Reference Grumbach and Hill2022) and creating independent commissions to draw balanced legislative district maps. We argue that </w:t>
      </w:r>
      <w:r w:rsidRPr="005C2F6C">
        <w:rPr>
          <w:rStyle w:val="StyleUnderline"/>
        </w:rPr>
        <w:t>RTW not only contributed to the ability of state governments to actively weaken democratic institutions through policy and administrative action, but also staved off threats of active expansions to electoral democracy</w:t>
      </w:r>
      <w:r w:rsidRPr="005C2F6C">
        <w:rPr>
          <w:sz w:val="16"/>
        </w:rPr>
        <w:t>.</w:t>
      </w:r>
    </w:p>
    <w:p w14:paraId="423645F0" w14:textId="77777777" w:rsidR="00665E22" w:rsidRPr="005C2F6C" w:rsidRDefault="00665E22" w:rsidP="00665E22">
      <w:pPr>
        <w:rPr>
          <w:sz w:val="16"/>
        </w:rPr>
      </w:pPr>
      <w:r w:rsidRPr="005C2F6C">
        <w:rPr>
          <w:sz w:val="16"/>
        </w:rPr>
        <w:t>Worker-Based Mechanisms</w:t>
      </w:r>
    </w:p>
    <w:p w14:paraId="3725DAFC" w14:textId="77777777" w:rsidR="00665E22" w:rsidRPr="005C2F6C" w:rsidRDefault="00665E22" w:rsidP="00665E22">
      <w:pPr>
        <w:rPr>
          <w:sz w:val="16"/>
        </w:rPr>
      </w:pPr>
      <w:r w:rsidRPr="005C2F6C">
        <w:rPr>
          <w:sz w:val="16"/>
        </w:rPr>
        <w:t xml:space="preserve">By weakening union strength, </w:t>
      </w:r>
      <w:r w:rsidRPr="005C2F6C">
        <w:rPr>
          <w:rStyle w:val="StyleUnderline"/>
          <w:highlight w:val="green"/>
        </w:rPr>
        <w:t xml:space="preserve">RTW laws </w:t>
      </w:r>
      <w:r w:rsidRPr="005C2F6C">
        <w:rPr>
          <w:rStyle w:val="Emphasis"/>
          <w:highlight w:val="green"/>
        </w:rPr>
        <w:t>reduce</w:t>
      </w:r>
      <w:r w:rsidRPr="005C2F6C">
        <w:rPr>
          <w:rStyle w:val="StyleUnderline"/>
          <w:highlight w:val="green"/>
        </w:rPr>
        <w:t xml:space="preserve"> unions’ capacity to provide </w:t>
      </w:r>
      <w:r w:rsidRPr="005C2F6C">
        <w:rPr>
          <w:rStyle w:val="Emphasis"/>
          <w:highlight w:val="green"/>
        </w:rPr>
        <w:t>information</w:t>
      </w:r>
      <w:r w:rsidRPr="005C2F6C">
        <w:rPr>
          <w:sz w:val="16"/>
        </w:rPr>
        <w:t xml:space="preserve"> and political socialization to American workers </w:t>
      </w:r>
      <w:r w:rsidRPr="005C2F6C">
        <w:rPr>
          <w:rStyle w:val="StyleUnderline"/>
          <w:highlight w:val="green"/>
        </w:rPr>
        <w:t>which</w:t>
      </w:r>
      <w:r w:rsidRPr="005C2F6C">
        <w:rPr>
          <w:sz w:val="16"/>
        </w:rPr>
        <w:t xml:space="preserve"> in turn encourages and </w:t>
      </w:r>
      <w:r w:rsidRPr="005C2F6C">
        <w:rPr>
          <w:rStyle w:val="StyleUnderline"/>
          <w:highlight w:val="green"/>
        </w:rPr>
        <w:t>maintains civic norms through</w:t>
      </w:r>
      <w:r w:rsidRPr="005C2F6C">
        <w:rPr>
          <w:rStyle w:val="StyleUnderline"/>
        </w:rPr>
        <w:t xml:space="preserve"> well-constructed </w:t>
      </w:r>
      <w:r w:rsidRPr="005C2F6C">
        <w:rPr>
          <w:rStyle w:val="StyleUnderline"/>
          <w:highlight w:val="green"/>
        </w:rPr>
        <w:t>social</w:t>
      </w:r>
      <w:r w:rsidRPr="005C2F6C">
        <w:rPr>
          <w:rStyle w:val="StyleUnderline"/>
        </w:rPr>
        <w:t xml:space="preserve"> and political </w:t>
      </w:r>
      <w:r w:rsidRPr="005C2F6C">
        <w:rPr>
          <w:rStyle w:val="StyleUnderline"/>
          <w:highlight w:val="green"/>
        </w:rPr>
        <w:t>networks</w:t>
      </w:r>
      <w:r w:rsidRPr="005C2F6C">
        <w:rPr>
          <w:sz w:val="16"/>
        </w:rPr>
        <w:t xml:space="preserve"> (Ahlquist and Levi Reference Ahlquist and Levi2013; Iversen and Soskice Reference Iversen and Soskice2015; Macdonald Reference Macdonald2021; Mosimann and Pontusson Reference Mosimann and Pontusson2017). </w:t>
      </w:r>
      <w:r w:rsidRPr="005C2F6C">
        <w:rPr>
          <w:rStyle w:val="StyleUnderline"/>
        </w:rPr>
        <w:t>Unions directly provide information to their members, not only about collective bargaining but about politics</w:t>
      </w:r>
      <w:r w:rsidRPr="005C2F6C">
        <w:rPr>
          <w:sz w:val="16"/>
        </w:rPr>
        <w:t>, such as the policy positions of electoral candidates and evidence about how policies affect workers’ lives (Stevens and Greer Reference Stevens and Charles R.2005; Western and Rosenfeld Reference Western and Rosenfeld2011). Unions disseminate this political information via regular emails, newsletters, flyers, and meetings of workers, as well as election-specific communications such as issue briefs, candidate endorsements, and get-out-the-vote information (Macdonald Reference Macdonald2019). Unions and union members have historically been more likely than other organized interest groups to discuss public policy issues (Schlozman, Verba, and Brady Reference Schlozman, Sidney and Henry E.2013). Through these efforts, union membership shapes individuals’ political knowledge (Macdonald Reference Macdonald2019), policy preferences (Ahlquist et al. Reference Ahlquist, Clayton and Levi2014; Ahlquist and Levi Reference Ahlquist and Levi2013; Kim and Margalit Reference Kim and Margalit2017; Mosimann and Pontusson 2016), and voting behavior (Francia and Orr Reference Francia and Orr2014; Leighley and Nagler Reference Leighley and Nagler2007).</w:t>
      </w:r>
    </w:p>
    <w:p w14:paraId="424EC45F" w14:textId="77777777" w:rsidR="00665E22" w:rsidRPr="005C2F6C" w:rsidRDefault="00665E22" w:rsidP="00665E22">
      <w:pPr>
        <w:pStyle w:val="Heading4"/>
      </w:pPr>
      <w:r w:rsidRPr="005C2F6C">
        <w:rPr/>
        <w:t xml:space="preserve">Democratic decline locks in </w:t>
      </w:r>
      <w:r w:rsidRPr="005C2F6C">
        <w:rPr>
          <w:u w:val="single"/>
        </w:rPr>
        <w:t>existential risks</w:t>
      </w:r>
      <w:r w:rsidRPr="005C2F6C">
        <w:rPr/>
        <w:t xml:space="preserve">---democracies </w:t>
      </w:r>
      <w:r w:rsidRPr="005C2F6C">
        <w:rPr>
          <w:u w:val="single"/>
        </w:rPr>
        <w:t>solve</w:t>
      </w:r>
      <w:r w:rsidRPr="005C2F6C">
        <w:rPr/>
        <w:t xml:space="preserve"> them.</w:t>
      </w:r>
    </w:p>
    <w:p w14:paraId="62D04DA5" w14:textId="77777777" w:rsidR="00665E22" w:rsidRPr="005C2F6C" w:rsidRDefault="00665E22" w:rsidP="00665E22">
      <w:r w:rsidRPr="005C2F6C">
        <w:rPr>
          <w:rStyle w:val="Style13ptBold"/>
        </w:rPr>
        <w:t>Belfield ’23</w:t>
      </w:r>
      <w:r w:rsidRPr="005C2F6C">
        <w:rPr/>
        <w:t xml:space="preserve"> [Haydn; 2023; Research Associate and Academic Project Manager at the University of Cambridge’s Centre for the Study of Existential Risk; How Worlds Collapse: What History, Systems, and Complexity Can Teach Us About Our Modern World and Fragile Future, “Collapse, Recovery, and Existential Risk,” p. 74-76]</w:t>
      </w:r>
    </w:p>
    <w:p w14:paraId="6C3FAAAD" w14:textId="77777777" w:rsidR="00665E22" w:rsidRPr="005C2F6C" w:rsidRDefault="00665E22" w:rsidP="00665E22">
      <w:pPr>
        <w:rPr>
          <w:sz w:val="16"/>
          <w:szCs w:val="16"/>
        </w:rPr>
      </w:pPr>
      <w:r w:rsidRPr="005C2F6C">
        <w:rPr>
          <w:sz w:val="16"/>
          <w:szCs w:val="16"/>
        </w:rPr>
        <w:t xml:space="preserve">A </w:t>
      </w:r>
      <w:r w:rsidRPr="005C2F6C">
        <w:rPr>
          <w:rStyle w:val="StyleUnderline"/>
        </w:rPr>
        <w:t xml:space="preserve">world dominated by </w:t>
      </w:r>
      <w:r w:rsidRPr="005C2F6C">
        <w:rPr>
          <w:rStyle w:val="StyleUnderline"/>
          <w:highlight w:val="green"/>
        </w:rPr>
        <w:t>totalitarian states</w:t>
      </w:r>
      <w:r w:rsidRPr="005C2F6C">
        <w:rPr>
          <w:rStyle w:val="StyleUnderline"/>
        </w:rPr>
        <w:t xml:space="preserve"> would be</w:t>
      </w:r>
      <w:r w:rsidRPr="005C2F6C">
        <w:rPr>
          <w:sz w:val="16"/>
          <w:szCs w:val="16"/>
        </w:rPr>
        <w:t xml:space="preserve"> more incompetent, </w:t>
      </w:r>
      <w:r w:rsidRPr="005C2F6C">
        <w:rPr>
          <w:rStyle w:val="StyleUnderline"/>
          <w:highlight w:val="green"/>
        </w:rPr>
        <w:t xml:space="preserve">more </w:t>
      </w:r>
      <w:r w:rsidRPr="005C2F6C">
        <w:rPr>
          <w:rStyle w:val="Emphasis"/>
          <w:highlight w:val="green"/>
        </w:rPr>
        <w:t>war-prone</w:t>
      </w:r>
      <w:r w:rsidRPr="005C2F6C">
        <w:rPr>
          <w:rStyle w:val="StyleUnderline"/>
          <w:highlight w:val="green"/>
        </w:rPr>
        <w:t xml:space="preserve">, </w:t>
      </w:r>
      <w:r w:rsidRPr="005C2F6C">
        <w:rPr>
          <w:rStyle w:val="Emphasis"/>
          <w:highlight w:val="green"/>
        </w:rPr>
        <w:t>less cooperative</w:t>
      </w:r>
      <w:r w:rsidRPr="005C2F6C">
        <w:rPr>
          <w:rStyle w:val="StyleUnderline"/>
          <w:highlight w:val="green"/>
        </w:rPr>
        <w:t>, and</w:t>
      </w:r>
      <w:r w:rsidRPr="005C2F6C">
        <w:rPr>
          <w:rStyle w:val="StyleUnderline"/>
        </w:rPr>
        <w:t xml:space="preserve"> more </w:t>
      </w:r>
      <w:r w:rsidRPr="005C2F6C">
        <w:rPr>
          <w:rStyle w:val="Emphasis"/>
          <w:highlight w:val="green"/>
        </w:rPr>
        <w:t>inhibit</w:t>
      </w:r>
      <w:r w:rsidRPr="005C2F6C">
        <w:rPr>
          <w:rStyle w:val="StyleUnderline"/>
        </w:rPr>
        <w:t xml:space="preserve">ive of </w:t>
      </w:r>
      <w:r w:rsidRPr="005C2F6C">
        <w:rPr>
          <w:rStyle w:val="Emphasis"/>
          <w:highlight w:val="green"/>
        </w:rPr>
        <w:t>progress</w:t>
      </w:r>
      <w:r w:rsidRPr="005C2F6C">
        <w:rPr>
          <w:rStyle w:val="StyleUnderline"/>
        </w:rPr>
        <w:t xml:space="preserve"> than</w:t>
      </w:r>
      <w:r w:rsidRPr="005C2F6C">
        <w:rPr>
          <w:sz w:val="16"/>
          <w:szCs w:val="16"/>
        </w:rPr>
        <w:t xml:space="preserve"> one dominated by </w:t>
      </w:r>
      <w:r w:rsidRPr="005C2F6C">
        <w:rPr>
          <w:rStyle w:val="StyleUnderline"/>
        </w:rPr>
        <w:t>democratic states</w:t>
      </w:r>
      <w:r w:rsidRPr="005C2F6C">
        <w:rPr>
          <w:sz w:val="16"/>
          <w:szCs w:val="16"/>
        </w:rPr>
        <w:t xml:space="preserve">. Our current world is not particularly competent, peaceful, cooperative, or progressive—a totalitarian-dominated world would be worse. </w:t>
      </w:r>
      <w:r w:rsidRPr="005C2F6C">
        <w:rPr>
          <w:rStyle w:val="StyleUnderline"/>
        </w:rPr>
        <w:t xml:space="preserve">It would </w:t>
      </w:r>
      <w:r w:rsidRPr="005C2F6C">
        <w:rPr>
          <w:rStyle w:val="Emphasis"/>
        </w:rPr>
        <w:t>increase the risk</w:t>
      </w:r>
      <w:r w:rsidRPr="005C2F6C">
        <w:rPr>
          <w:rStyle w:val="StyleUnderline"/>
        </w:rPr>
        <w:t xml:space="preserve"> of</w:t>
      </w:r>
      <w:r w:rsidRPr="005C2F6C">
        <w:rPr>
          <w:sz w:val="16"/>
          <w:szCs w:val="16"/>
        </w:rPr>
        <w:t xml:space="preserve"> another collapse and </w:t>
      </w:r>
      <w:r w:rsidRPr="005C2F6C">
        <w:rPr>
          <w:rStyle w:val="Emphasis"/>
        </w:rPr>
        <w:t>extinction</w:t>
      </w:r>
      <w:r w:rsidRPr="005C2F6C">
        <w:rPr>
          <w:rStyle w:val="StyleUnderline"/>
        </w:rPr>
        <w:t xml:space="preserve"> and could shape the future toward less desirable trajectories</w:t>
      </w:r>
      <w:r w:rsidRPr="005C2F6C">
        <w:rPr>
          <w:sz w:val="16"/>
          <w:szCs w:val="16"/>
        </w:rPr>
        <w:t xml:space="preserve"> (Beckstead, 2013). </w:t>
      </w:r>
    </w:p>
    <w:p w14:paraId="618392BA" w14:textId="77777777" w:rsidR="00665E22" w:rsidRPr="005C2F6C" w:rsidRDefault="00665E22" w:rsidP="00665E22">
      <w:pPr>
        <w:rPr>
          <w:sz w:val="16"/>
          <w:szCs w:val="16"/>
        </w:rPr>
      </w:pPr>
      <w:r w:rsidRPr="005C2F6C">
        <w:rPr>
          <w:rStyle w:val="StyleUnderline"/>
          <w:highlight w:val="green"/>
        </w:rPr>
        <w:t>Totalitarian</w:t>
      </w:r>
      <w:r w:rsidRPr="005C2F6C">
        <w:rPr>
          <w:rStyle w:val="StyleUnderline"/>
        </w:rPr>
        <w:t xml:space="preserve"> states are</w:t>
      </w:r>
      <w:r w:rsidRPr="005C2F6C">
        <w:rPr>
          <w:sz w:val="16"/>
          <w:szCs w:val="16"/>
        </w:rPr>
        <w:t xml:space="preserve"> incompetent. They are </w:t>
      </w:r>
      <w:r w:rsidRPr="005C2F6C">
        <w:rPr>
          <w:rStyle w:val="StyleUnderline"/>
          <w:highlight w:val="green"/>
        </w:rPr>
        <w:t xml:space="preserve">bad at </w:t>
      </w:r>
      <w:r w:rsidRPr="005C2F6C">
        <w:rPr>
          <w:rStyle w:val="Emphasis"/>
          <w:highlight w:val="green"/>
        </w:rPr>
        <w:t>forecasting</w:t>
      </w:r>
      <w:r w:rsidRPr="005C2F6C">
        <w:rPr>
          <w:rStyle w:val="StyleUnderline"/>
        </w:rPr>
        <w:t xml:space="preserve"> and dealing with disasters</w:t>
      </w:r>
      <w:r w:rsidRPr="005C2F6C">
        <w:rPr>
          <w:sz w:val="16"/>
          <w:szCs w:val="16"/>
        </w:rPr>
        <w:t xml:space="preserve"> (Caplan, 2008).16 This can be seen most clearly in the great famines of Communist China and the USSR, in which millions died (Applebaum, 2017; Becker, 1996; Dikotter, 2010; Snyder, 2010). In comparison, functioning multiparty democracies rarely, if ever, experience famines (Sen, 2010). “Established autocracies” (or “personal”/”sultanist”) are particularly bad, as there are few checks or restraints on arbitrary rule and the whims and ideology of the single individual, even from other elites (Svolik, 2012). From the inside, the “inner circle” around Mao, Stalin, and Hitler seems incredibly chaotic, with elites strongly incentivized to conceal information and encouraged by the autocrat to squabble and feud—so they are divided (Conquest, 1992; Kershaw, 2008; Zhang &amp; Halliday, 2006). </w:t>
      </w:r>
      <w:r w:rsidRPr="005C2F6C">
        <w:rPr>
          <w:rStyle w:val="StyleUnderline"/>
        </w:rPr>
        <w:t>If totalitarian states are worse at addressing social, environmental, and technological problems</w:t>
      </w:r>
      <w:r w:rsidRPr="005C2F6C">
        <w:rPr>
          <w:sz w:val="16"/>
          <w:szCs w:val="16"/>
        </w:rPr>
        <w:t xml:space="preserve">, then </w:t>
      </w:r>
      <w:r w:rsidRPr="005C2F6C">
        <w:rPr>
          <w:rStyle w:val="StyleUnderline"/>
        </w:rPr>
        <w:t xml:space="preserve">a world dominated by them would likely be worse at </w:t>
      </w:r>
      <w:r w:rsidRPr="005C2F6C">
        <w:rPr>
          <w:rStyle w:val="Emphasis"/>
        </w:rPr>
        <w:t xml:space="preserve">responding to </w:t>
      </w:r>
      <w:r w:rsidRPr="005C2F6C">
        <w:rPr>
          <w:rStyle w:val="Emphasis"/>
          <w:highlight w:val="green"/>
        </w:rPr>
        <w:t>risks</w:t>
      </w:r>
      <w:r w:rsidRPr="005C2F6C">
        <w:rPr>
          <w:rStyle w:val="StyleUnderline"/>
        </w:rPr>
        <w:t xml:space="preserve"> of</w:t>
      </w:r>
      <w:r w:rsidRPr="005C2F6C">
        <w:rPr>
          <w:sz w:val="16"/>
          <w:szCs w:val="16"/>
        </w:rPr>
        <w:t xml:space="preserve"> collapse and </w:t>
      </w:r>
      <w:r w:rsidRPr="005C2F6C">
        <w:rPr>
          <w:rStyle w:val="Emphasis"/>
          <w:highlight w:val="green"/>
        </w:rPr>
        <w:t>extinction</w:t>
      </w:r>
      <w:r w:rsidRPr="005C2F6C">
        <w:rPr>
          <w:sz w:val="16"/>
          <w:szCs w:val="16"/>
        </w:rPr>
        <w:t xml:space="preserve">. </w:t>
      </w:r>
    </w:p>
    <w:p w14:paraId="0FA0C85C" w14:textId="77777777" w:rsidR="00665E22" w:rsidRPr="005C2F6C" w:rsidRDefault="00665E22" w:rsidP="00665E22">
      <w:pPr>
        <w:rPr>
          <w:sz w:val="16"/>
          <w:szCs w:val="16"/>
        </w:rPr>
      </w:pPr>
      <w:r w:rsidRPr="005C2F6C">
        <w:rPr>
          <w:rStyle w:val="StyleUnderline"/>
        </w:rPr>
        <w:t xml:space="preserve">A world dominated by totalitarian states is more likely to have </w:t>
      </w:r>
      <w:r w:rsidRPr="005C2F6C">
        <w:rPr>
          <w:rStyle w:val="Emphasis"/>
          <w:highlight w:val="green"/>
        </w:rPr>
        <w:t>major wars</w:t>
      </w:r>
      <w:r w:rsidRPr="005C2F6C">
        <w:rPr>
          <w:sz w:val="16"/>
          <w:szCs w:val="16"/>
        </w:rPr>
        <w:t xml:space="preserve">. States with near-universal adult suffrage rarely (if ever) go to war with one another (Barnhart et al., 2020), so a world dominated by democracies has fewer wars. </w:t>
      </w:r>
      <w:r w:rsidRPr="005C2F6C">
        <w:rPr>
          <w:rStyle w:val="Emphasis"/>
          <w:highlight w:val="green"/>
        </w:rPr>
        <w:t>Miscalc</w:t>
      </w:r>
      <w:r w:rsidRPr="005C2F6C">
        <w:rPr>
          <w:rStyle w:val="StyleUnderline"/>
        </w:rPr>
        <w:t xml:space="preserve">ulation might be a </w:t>
      </w:r>
      <w:r w:rsidRPr="005C2F6C">
        <w:rPr>
          <w:rStyle w:val="StyleUnderline"/>
          <w:highlight w:val="green"/>
        </w:rPr>
        <w:t>particular problem for totalitarian</w:t>
      </w:r>
      <w:r w:rsidRPr="005C2F6C">
        <w:rPr>
          <w:rStyle w:val="StyleUnderline"/>
        </w:rPr>
        <w:t xml:space="preserve"> states </w:t>
      </w:r>
      <w:r w:rsidRPr="005C2F6C">
        <w:rPr>
          <w:rStyle w:val="StyleUnderline"/>
          <w:highlight w:val="green"/>
        </w:rPr>
        <w:t xml:space="preserve">due to </w:t>
      </w:r>
      <w:r w:rsidRPr="005C2F6C">
        <w:rPr>
          <w:rStyle w:val="Emphasis"/>
          <w:highlight w:val="green"/>
        </w:rPr>
        <w:t>personalization</w:t>
      </w:r>
      <w:r w:rsidRPr="005C2F6C">
        <w:rPr>
          <w:rStyle w:val="StyleUnderline"/>
        </w:rPr>
        <w:t xml:space="preserve"> and disincentives for </w:t>
      </w:r>
      <w:r w:rsidRPr="005C2F6C">
        <w:rPr>
          <w:rStyle w:val="Emphasis"/>
        </w:rPr>
        <w:t>accurate information</w:t>
      </w:r>
      <w:r w:rsidRPr="005C2F6C">
        <w:rPr>
          <w:sz w:val="16"/>
          <w:szCs w:val="16"/>
        </w:rPr>
        <w:t xml:space="preserve">, leading to well-known strategic disasters such as Hitler and Stalin’s blunders in World War II (Bialer, 1970; Noakes &amp; Pridham, 2001), or at a smaller level, Saddam Hussein’s rejection of diplomacy (Atkinson, 1993). </w:t>
      </w:r>
      <w:r w:rsidRPr="005C2F6C">
        <w:rPr>
          <w:rStyle w:val="Emphasis"/>
        </w:rPr>
        <w:t>War</w:t>
      </w:r>
      <w:r w:rsidRPr="005C2F6C">
        <w:rPr>
          <w:rStyle w:val="StyleUnderline"/>
        </w:rPr>
        <w:t xml:space="preserve"> makes collapse and extinction more likely, by</w:t>
      </w:r>
      <w:r w:rsidRPr="005C2F6C">
        <w:rPr>
          <w:sz w:val="16"/>
          <w:szCs w:val="16"/>
        </w:rPr>
        <w:t xml:space="preserve"> </w:t>
      </w:r>
      <w:r w:rsidRPr="005C2F6C">
        <w:rPr>
          <w:rStyle w:val="StyleUnderline"/>
          <w:highlight w:val="green"/>
        </w:rPr>
        <w:t>raising</w:t>
      </w:r>
      <w:r w:rsidRPr="005C2F6C">
        <w:rPr>
          <w:rStyle w:val="StyleUnderline"/>
        </w:rPr>
        <w:t xml:space="preserve"> the </w:t>
      </w:r>
      <w:r w:rsidRPr="005C2F6C">
        <w:rPr>
          <w:rStyle w:val="StyleUnderline"/>
          <w:highlight w:val="green"/>
        </w:rPr>
        <w:t xml:space="preserve">chance of </w:t>
      </w:r>
      <w:r w:rsidRPr="005C2F6C">
        <w:rPr>
          <w:rStyle w:val="Emphasis"/>
          <w:highlight w:val="green"/>
        </w:rPr>
        <w:t>w</w:t>
      </w:r>
      <w:r w:rsidRPr="005C2F6C">
        <w:rPr>
          <w:rStyle w:val="StyleUnderline"/>
        </w:rPr>
        <w:t xml:space="preserve">eapons of </w:t>
      </w:r>
      <w:r w:rsidRPr="005C2F6C">
        <w:rPr>
          <w:rStyle w:val="Emphasis"/>
          <w:highlight w:val="green"/>
        </w:rPr>
        <w:t>m</w:t>
      </w:r>
      <w:r w:rsidRPr="005C2F6C">
        <w:rPr>
          <w:rStyle w:val="StyleUnderline"/>
        </w:rPr>
        <w:t xml:space="preserve">ass </w:t>
      </w:r>
      <w:r w:rsidRPr="005C2F6C">
        <w:rPr>
          <w:rStyle w:val="Emphasis"/>
          <w:highlight w:val="green"/>
        </w:rPr>
        <w:t>d</w:t>
      </w:r>
      <w:r w:rsidRPr="005C2F6C">
        <w:rPr>
          <w:rStyle w:val="StyleUnderline"/>
        </w:rPr>
        <w:t>estruction being used</w:t>
      </w:r>
      <w:r w:rsidRPr="005C2F6C">
        <w:rPr>
          <w:sz w:val="16"/>
          <w:szCs w:val="16"/>
        </w:rPr>
        <w:t xml:space="preserve">. </w:t>
      </w:r>
    </w:p>
    <w:p w14:paraId="26331C48" w14:textId="77777777" w:rsidR="00665E22" w:rsidRPr="005C2F6C" w:rsidRDefault="00665E22" w:rsidP="00665E22">
      <w:pPr>
        <w:rPr>
          <w:sz w:val="16"/>
          <w:szCs w:val="16"/>
        </w:rPr>
      </w:pPr>
      <w:r w:rsidRPr="005C2F6C">
        <w:rPr>
          <w:sz w:val="16"/>
          <w:szCs w:val="16"/>
        </w:rPr>
        <w:t xml:space="preserve">Linked to this, </w:t>
      </w:r>
      <w:r w:rsidRPr="005C2F6C">
        <w:rPr>
          <w:rStyle w:val="StyleUnderline"/>
        </w:rPr>
        <w:t>totalitarian states are less cooperative</w:t>
      </w:r>
      <w:r w:rsidRPr="005C2F6C">
        <w:rPr>
          <w:sz w:val="16"/>
          <w:szCs w:val="16"/>
        </w:rPr>
        <w:t xml:space="preserve"> than democratic states. While cooperation is possible (Ginsburg, 2020), their internal norms are characterized by paranoia and treachery, and their lack of transparency limits their ability to credibly commit to agreements. </w:t>
      </w:r>
      <w:r w:rsidRPr="005C2F6C">
        <w:rPr>
          <w:rStyle w:val="StyleUnderline"/>
        </w:rPr>
        <w:t xml:space="preserve">This is bad for </w:t>
      </w:r>
      <w:r w:rsidRPr="005C2F6C">
        <w:rPr>
          <w:rStyle w:val="Emphasis"/>
          <w:highlight w:val="green"/>
        </w:rPr>
        <w:t>all risks</w:t>
      </w:r>
      <w:r w:rsidRPr="005C2F6C">
        <w:rPr>
          <w:rStyle w:val="StyleUnderline"/>
        </w:rPr>
        <w:t xml:space="preserve"> that </w:t>
      </w:r>
      <w:r w:rsidRPr="005C2F6C">
        <w:rPr>
          <w:rStyle w:val="Emphasis"/>
          <w:highlight w:val="green"/>
        </w:rPr>
        <w:t>require coop</w:t>
      </w:r>
      <w:r w:rsidRPr="005C2F6C">
        <w:rPr>
          <w:rStyle w:val="StyleUnderline"/>
        </w:rPr>
        <w:t xml:space="preserve">eration </w:t>
      </w:r>
      <w:r w:rsidRPr="005C2F6C">
        <w:rPr>
          <w:rStyle w:val="StyleUnderline"/>
          <w:highlight w:val="green"/>
        </w:rPr>
        <w:t xml:space="preserve">such as </w:t>
      </w:r>
      <w:r w:rsidRPr="005C2F6C">
        <w:rPr>
          <w:rStyle w:val="Emphasis"/>
          <w:highlight w:val="green"/>
        </w:rPr>
        <w:t>pandemics</w:t>
      </w:r>
      <w:r w:rsidRPr="005C2F6C">
        <w:rPr>
          <w:rStyle w:val="StyleUnderline"/>
        </w:rPr>
        <w:t xml:space="preserve"> or </w:t>
      </w:r>
      <w:r w:rsidRPr="005C2F6C">
        <w:rPr>
          <w:rStyle w:val="Emphasis"/>
          <w:highlight w:val="green"/>
        </w:rPr>
        <w:t>climate</w:t>
      </w:r>
      <w:r w:rsidRPr="005C2F6C">
        <w:rPr>
          <w:rStyle w:val="StyleUnderline"/>
        </w:rPr>
        <w:t xml:space="preserve"> change</w:t>
      </w:r>
      <w:r w:rsidRPr="005C2F6C">
        <w:rPr>
          <w:sz w:val="16"/>
          <w:szCs w:val="16"/>
        </w:rPr>
        <w:t xml:space="preserve"> (Tomasik, 2015). </w:t>
      </w:r>
    </w:p>
    <w:p w14:paraId="11D0CC1A" w14:textId="77777777" w:rsidR="00665E22" w:rsidRPr="005C2F6C" w:rsidRDefault="00665E22" w:rsidP="00665E22">
      <w:pPr>
        <w:rPr>
          <w:sz w:val="16"/>
          <w:szCs w:val="16"/>
        </w:rPr>
      </w:pPr>
      <w:r w:rsidRPr="005C2F6C">
        <w:rPr>
          <w:sz w:val="16"/>
          <w:szCs w:val="16"/>
        </w:rPr>
        <w:t xml:space="preserve">Finally, </w:t>
      </w:r>
      <w:r w:rsidRPr="005C2F6C">
        <w:rPr>
          <w:rStyle w:val="StyleUnderline"/>
        </w:rPr>
        <w:t>continued social and scientific progress is likely to reduce risks of</w:t>
      </w:r>
      <w:r w:rsidRPr="005C2F6C">
        <w:rPr>
          <w:sz w:val="16"/>
          <w:szCs w:val="16"/>
        </w:rPr>
        <w:t xml:space="preserve"> collapse and </w:t>
      </w:r>
      <w:r w:rsidRPr="005C2F6C">
        <w:rPr>
          <w:rStyle w:val="StyleUnderline"/>
        </w:rPr>
        <w:t>extinction</w:t>
      </w:r>
      <w:r w:rsidRPr="005C2F6C">
        <w:rPr>
          <w:sz w:val="16"/>
          <w:szCs w:val="16"/>
        </w:rPr>
        <w:t xml:space="preserve">. Social progress could </w:t>
      </w:r>
      <w:r w:rsidRPr="005C2F6C">
        <w:rPr>
          <w:rStyle w:val="StyleUnderline"/>
        </w:rPr>
        <w:t>reduce global inequality and other risk factors. Scientific progress could</w:t>
      </w:r>
      <w:r w:rsidRPr="005C2F6C">
        <w:rPr>
          <w:sz w:val="16"/>
          <w:szCs w:val="16"/>
        </w:rPr>
        <w:t xml:space="preserve"> help </w:t>
      </w:r>
      <w:r w:rsidRPr="005C2F6C">
        <w:rPr>
          <w:rStyle w:val="StyleUnderline"/>
        </w:rPr>
        <w:t>address natural risks and climate change</w:t>
      </w:r>
      <w:r w:rsidRPr="005C2F6C">
        <w:rPr>
          <w:sz w:val="16"/>
          <w:szCs w:val="16"/>
        </w:rPr>
        <w:t xml:space="preserve"> (Sandberg, 2018), </w:t>
      </w:r>
      <w:r w:rsidRPr="005C2F6C">
        <w:rPr>
          <w:rStyle w:val="StyleUnderline"/>
        </w:rPr>
        <w:t>differentially increase defensive rather than offensive power</w:t>
      </w:r>
      <w:r w:rsidRPr="005C2F6C">
        <w:rPr>
          <w:sz w:val="16"/>
          <w:szCs w:val="16"/>
        </w:rPr>
        <w:t xml:space="preserve"> (Garfinkel &amp; Dafoe, 2019), </w:t>
      </w:r>
      <w:r w:rsidRPr="005C2F6C">
        <w:rPr>
          <w:rStyle w:val="StyleUnderline"/>
        </w:rPr>
        <w:t xml:space="preserve">and solve </w:t>
      </w:r>
      <w:r w:rsidRPr="005C2F6C">
        <w:rPr>
          <w:rStyle w:val="Emphasis"/>
        </w:rPr>
        <w:t>safety challenges</w:t>
      </w:r>
      <w:r w:rsidRPr="005C2F6C">
        <w:rPr>
          <w:rStyle w:val="StyleUnderline"/>
        </w:rPr>
        <w:t xml:space="preserve"> in </w:t>
      </w:r>
      <w:r w:rsidRPr="005C2F6C">
        <w:rPr>
          <w:rStyle w:val="Emphasis"/>
          <w:highlight w:val="green"/>
        </w:rPr>
        <w:t>AI</w:t>
      </w:r>
      <w:r w:rsidRPr="005C2F6C">
        <w:rPr>
          <w:rStyle w:val="StyleUnderline"/>
          <w:highlight w:val="green"/>
        </w:rPr>
        <w:t xml:space="preserve"> or </w:t>
      </w:r>
      <w:r w:rsidRPr="005C2F6C">
        <w:rPr>
          <w:rStyle w:val="Emphasis"/>
          <w:highlight w:val="green"/>
        </w:rPr>
        <w:t>biotech</w:t>
      </w:r>
      <w:r w:rsidRPr="005C2F6C">
        <w:rPr>
          <w:rStyle w:val="StyleUnderline"/>
        </w:rPr>
        <w:t>nology</w:t>
      </w:r>
      <w:r w:rsidRPr="005C2F6C">
        <w:rPr>
          <w:sz w:val="16"/>
          <w:szCs w:val="16"/>
        </w:rPr>
        <w:t xml:space="preserve"> (Russell, 2019). However, as we will now discuss </w:t>
      </w:r>
      <w:r w:rsidRPr="005C2F6C">
        <w:rPr>
          <w:rStyle w:val="StyleUnderline"/>
        </w:rPr>
        <w:t>totalitarian states would</w:t>
      </w:r>
      <w:r w:rsidRPr="005C2F6C">
        <w:rPr>
          <w:sz w:val="16"/>
          <w:szCs w:val="16"/>
        </w:rPr>
        <w:t xml:space="preserve"> likely </w:t>
      </w:r>
      <w:r w:rsidRPr="005C2F6C">
        <w:rPr>
          <w:rStyle w:val="Emphasis"/>
        </w:rPr>
        <w:t>inhibit social progress</w:t>
      </w:r>
      <w:r w:rsidRPr="005C2F6C">
        <w:rPr>
          <w:sz w:val="16"/>
          <w:szCs w:val="16"/>
        </w:rPr>
        <w:t xml:space="preserve">. </w:t>
      </w:r>
    </w:p>
    <w:p w14:paraId="1232C209" w14:textId="77777777" w:rsidR="00665E22" w:rsidRPr="005C2F6C" w:rsidRDefault="00665E22" w:rsidP="00665E22">
      <w:pPr>
        <w:rPr>
          <w:sz w:val="16"/>
          <w:szCs w:val="16"/>
        </w:rPr>
      </w:pPr>
      <w:r w:rsidRPr="005C2F6C">
        <w:rPr>
          <w:sz w:val="16"/>
          <w:szCs w:val="16"/>
        </w:rPr>
        <w:t xml:space="preserve">A central question from a longtermist perspective is: Which values should shape the future? I would argue that we should prefer it to be shaped by liberal democratic values. This is not to say that the current democracy-dominated world is perfect—far from it. The fate of billions of factory-farmed animals or hundreds of millions of people in extreme poverty makes that abundantly clear. However, democracies have two advantages. First, democracies have space for cosmopolitan values such as human rights, plurality, freedom, and equality. These are better than those that characterize life under totalitarianism: Fear, terror, subjection, and secrecy. Second, they have within themselves the mechanism to allow progress. In the last 100 (or even 50) years, the lives of women, LGBT people, religious minorities, and non-white people have dramatically improved. Our “moral circle” has expanded, and could continue to expand (Singer, 1981). The arc of the moral universe is long, but given the right conditions, it might just bend toward justice (King, 1968). A global society dominated by these values, and with the possibility of improving more, has a better longterm potential. A totalitarian-dominated world, on the other hand, would reduce the space for resistance and progress—distorting the human trajectory. </w:t>
      </w:r>
    </w:p>
    <w:p w14:paraId="404A9CC6" w14:textId="77777777" w:rsidR="00665E22" w:rsidRPr="005C2F6C" w:rsidRDefault="00665E22" w:rsidP="00665E22">
      <w:pPr>
        <w:rPr>
          <w:sz w:val="16"/>
          <w:szCs w:val="16"/>
        </w:rPr>
      </w:pPr>
      <w:r w:rsidRPr="005C2F6C">
        <w:rPr>
          <w:rStyle w:val="StyleUnderline"/>
        </w:rPr>
        <w:t>We should be particularly concerned about “</w:t>
      </w:r>
      <w:r w:rsidRPr="005C2F6C">
        <w:rPr>
          <w:rStyle w:val="Emphasis"/>
          <w:highlight w:val="green"/>
        </w:rPr>
        <w:t>bottlenecks</w:t>
      </w:r>
      <w:r w:rsidRPr="005C2F6C">
        <w:rPr>
          <w:rStyle w:val="StyleUnderline"/>
        </w:rPr>
        <w:t xml:space="preserve">” at which values </w:t>
      </w:r>
      <w:r w:rsidRPr="005C2F6C">
        <w:rPr>
          <w:rStyle w:val="StyleUnderline"/>
          <w:highlight w:val="green"/>
        </w:rPr>
        <w:t>are</w:t>
      </w:r>
      <w:r w:rsidRPr="005C2F6C">
        <w:rPr>
          <w:rStyle w:val="StyleUnderline"/>
        </w:rPr>
        <w:t xml:space="preserve"> particularly </w:t>
      </w:r>
      <w:r w:rsidRPr="005C2F6C">
        <w:rPr>
          <w:rStyle w:val="StyleUnderline"/>
          <w:highlight w:val="green"/>
        </w:rPr>
        <w:t>important</w:t>
      </w:r>
      <w:r w:rsidRPr="005C2F6C">
        <w:rPr>
          <w:rStyle w:val="StyleUnderline"/>
        </w:rPr>
        <w:t>—</w:t>
      </w:r>
      <w:r w:rsidRPr="005C2F6C">
        <w:rPr>
          <w:rStyle w:val="StyleUnderline"/>
          <w:highlight w:val="green"/>
        </w:rPr>
        <w:t>where</w:t>
      </w:r>
      <w:r w:rsidRPr="005C2F6C">
        <w:rPr>
          <w:rStyle w:val="StyleUnderline"/>
        </w:rPr>
        <w:t xml:space="preserve"> there is a </w:t>
      </w:r>
      <w:r w:rsidRPr="005C2F6C">
        <w:rPr>
          <w:rStyle w:val="StyleUnderline"/>
          <w:highlight w:val="green"/>
        </w:rPr>
        <w:t>risk of “</w:t>
      </w:r>
      <w:r w:rsidRPr="005C2F6C">
        <w:rPr>
          <w:rStyle w:val="Emphasis"/>
          <w:highlight w:val="green"/>
        </w:rPr>
        <w:t>locking-in</w:t>
      </w:r>
      <w:r w:rsidRPr="005C2F6C">
        <w:rPr>
          <w:rStyle w:val="StyleUnderline"/>
          <w:highlight w:val="green"/>
        </w:rPr>
        <w:t>”</w:t>
      </w:r>
      <w:r w:rsidRPr="005C2F6C">
        <w:rPr>
          <w:sz w:val="16"/>
          <w:szCs w:val="16"/>
        </w:rPr>
        <w:t xml:space="preserve"> some particular set of (possibly far from optimal) </w:t>
      </w:r>
      <w:r w:rsidRPr="005C2F6C">
        <w:rPr>
          <w:rStyle w:val="StyleUnderline"/>
        </w:rPr>
        <w:t>values</w:t>
      </w:r>
      <w:r w:rsidRPr="005C2F6C">
        <w:rPr>
          <w:sz w:val="16"/>
          <w:szCs w:val="16"/>
        </w:rPr>
        <w:t xml:space="preserve">. While they are currently far-off, </w:t>
      </w:r>
      <w:r w:rsidRPr="005C2F6C">
        <w:rPr>
          <w:rStyle w:val="Emphasis"/>
        </w:rPr>
        <w:t>future technologies</w:t>
      </w:r>
      <w:r w:rsidRPr="005C2F6C">
        <w:rPr>
          <w:rStyle w:val="StyleUnderline"/>
        </w:rPr>
        <w:t xml:space="preserve"> </w:t>
      </w:r>
      <w:r w:rsidRPr="005C2F6C">
        <w:rPr>
          <w:rStyle w:val="StyleUnderline"/>
          <w:highlight w:val="green"/>
        </w:rPr>
        <w:t xml:space="preserve">such as </w:t>
      </w:r>
      <w:r w:rsidRPr="005C2F6C">
        <w:rPr>
          <w:rStyle w:val="Emphasis"/>
          <w:highlight w:val="green"/>
        </w:rPr>
        <w:t>a</w:t>
      </w:r>
      <w:r w:rsidRPr="005C2F6C">
        <w:rPr>
          <w:rStyle w:val="StyleUnderline"/>
        </w:rPr>
        <w:t xml:space="preserve">rtificial </w:t>
      </w:r>
      <w:r w:rsidRPr="005C2F6C">
        <w:rPr>
          <w:rStyle w:val="Emphasis"/>
          <w:highlight w:val="green"/>
        </w:rPr>
        <w:t>g</w:t>
      </w:r>
      <w:r w:rsidRPr="005C2F6C">
        <w:rPr>
          <w:rStyle w:val="StyleUnderline"/>
        </w:rPr>
        <w:t xml:space="preserve">eneral </w:t>
      </w:r>
      <w:r w:rsidRPr="005C2F6C">
        <w:rPr>
          <w:rStyle w:val="Emphasis"/>
          <w:highlight w:val="green"/>
        </w:rPr>
        <w:t>i</w:t>
      </w:r>
      <w:r w:rsidRPr="005C2F6C">
        <w:rPr>
          <w:rStyle w:val="StyleUnderline"/>
        </w:rPr>
        <w:t>ntelligence,</w:t>
      </w:r>
      <w:r w:rsidRPr="005C2F6C">
        <w:rPr>
          <w:sz w:val="16"/>
          <w:szCs w:val="16"/>
        </w:rPr>
        <w:t xml:space="preserve"> </w:t>
      </w:r>
      <w:r w:rsidRPr="005C2F6C">
        <w:rPr>
          <w:rStyle w:val="Emphasis"/>
          <w:highlight w:val="green"/>
        </w:rPr>
        <w:t>space</w:t>
      </w:r>
      <w:r w:rsidRPr="005C2F6C">
        <w:rPr>
          <w:rStyle w:val="Emphasis"/>
        </w:rPr>
        <w:t xml:space="preserve"> settlement</w:t>
      </w:r>
      <w:r w:rsidRPr="005C2F6C">
        <w:rPr>
          <w:rStyle w:val="StyleUnderline"/>
        </w:rPr>
        <w:t xml:space="preserve">, </w:t>
      </w:r>
      <w:r w:rsidRPr="005C2F6C">
        <w:rPr>
          <w:rStyle w:val="Emphasis"/>
          <w:highlight w:val="green"/>
        </w:rPr>
        <w:t>life extension</w:t>
      </w:r>
      <w:r w:rsidRPr="005C2F6C">
        <w:rPr>
          <w:rStyle w:val="StyleUnderline"/>
        </w:rPr>
        <w:t xml:space="preserve"> (of autocrats), </w:t>
      </w:r>
      <w:r w:rsidRPr="005C2F6C">
        <w:rPr>
          <w:rStyle w:val="StyleUnderline"/>
          <w:highlight w:val="green"/>
        </w:rPr>
        <w:t>or</w:t>
      </w:r>
      <w:r w:rsidRPr="005C2F6C">
        <w:rPr>
          <w:rStyle w:val="StyleUnderline"/>
        </w:rPr>
        <w:t xml:space="preserve"> much </w:t>
      </w:r>
      <w:r w:rsidRPr="005C2F6C">
        <w:rPr>
          <w:rStyle w:val="Emphasis"/>
        </w:rPr>
        <w:t xml:space="preserve">better </w:t>
      </w:r>
      <w:r w:rsidRPr="005C2F6C">
        <w:rPr>
          <w:rStyle w:val="Emphasis"/>
          <w:highlight w:val="green"/>
        </w:rPr>
        <w:t>surveillance</w:t>
      </w:r>
      <w:r w:rsidRPr="005C2F6C">
        <w:rPr>
          <w:rStyle w:val="StyleUnderline"/>
        </w:rPr>
        <w:t xml:space="preserve"> could enable lock-in</w:t>
      </w:r>
      <w:r w:rsidRPr="005C2F6C">
        <w:rPr>
          <w:sz w:val="16"/>
          <w:szCs w:val="16"/>
        </w:rPr>
        <w:t xml:space="preserve"> (Caplan, 2008).17 </w:t>
      </w:r>
    </w:p>
    <w:p w14:paraId="096D390A" w14:textId="77777777" w:rsidR="00665E22" w:rsidRPr="005C2F6C" w:rsidRDefault="00665E22" w:rsidP="00665E22">
      <w:pPr>
        <w:rPr>
          <w:sz w:val="16"/>
          <w:szCs w:val="16"/>
        </w:rPr>
      </w:pPr>
      <w:r w:rsidRPr="005C2F6C">
        <w:rPr>
          <w:sz w:val="16"/>
          <w:szCs w:val="16"/>
        </w:rPr>
        <w:t xml:space="preserve">Conditional on them avoiding new catastrophes, world orders dominated by totalitarians could be quite long-lasting (Caplan, 2008). Democracies can undermine authoritarian and totalitarian regimes through the following ways: Control, including conquest; contagion through proximity; and consent, promoting receptivity toward democratization (Whitehead, 2001). Democracies can actively undermine these regimes through war, sanctions, hosting rebellious exiles, or sponsoring internal movements. Passively, through contagion, they offer a demonstration that a better, more prosperous life is possible. For example, in the final years of the USSR, ordinary Soviet citizens were able to see that the West had a higher standard of living—more innovation, more choice, and more consumer goods. The elites were able to read books from the outside, and travel—Gorbachev’s contacts and friendships with European politicians may have made him more favorable to social democracy (Brown, 1996). Democracies can undermine the will and capacity of the coercive apparatus (Bellin, 2004). However, in a world not dominated by democracies, all these pressures would be far less. </w:t>
      </w:r>
    </w:p>
    <w:p w14:paraId="3E31F7B2" w14:textId="77777777" w:rsidR="00665E22" w:rsidRPr="005C2F6C" w:rsidRDefault="00665E22" w:rsidP="00665E22">
      <w:pPr>
        <w:rPr>
          <w:sz w:val="16"/>
          <w:szCs w:val="16"/>
        </w:rPr>
      </w:pPr>
      <w:r w:rsidRPr="005C2F6C">
        <w:rPr>
          <w:sz w:val="16"/>
          <w:szCs w:val="16"/>
        </w:rPr>
        <w:t xml:space="preserve">A world in which, say, totalitarian regimes emerged as dominant after World War II (for example if the USA was defeated) could be self-reinforcing and long-lasting, like the self-reinforcing relationship of Oceania, Eurasia, and Eastasia (Orwell, 1949). Orwell’s fictional world is characterized by constant low-grade warfare to justify emergency powers and secure elites, and with shifting alliances of convenience as states bandwagon and balance, thereby preventing any resolution. A totalitarian-dominated world order could be rather robust, perhaps for decades or even centuries. </w:t>
      </w:r>
    </w:p>
    <w:p w14:paraId="1DF830F2" w14:textId="77777777" w:rsidR="00665E22" w:rsidRPr="005C2F6C" w:rsidRDefault="00665E22" w:rsidP="00665E22">
      <w:pPr>
        <w:rPr>
          <w:sz w:val="16"/>
          <w:szCs w:val="16"/>
        </w:rPr>
      </w:pPr>
      <w:r w:rsidRPr="005C2F6C">
        <w:rPr>
          <w:rStyle w:val="StyleUnderline"/>
        </w:rPr>
        <w:t xml:space="preserve">A long-lasting </w:t>
      </w:r>
      <w:r w:rsidRPr="005C2F6C">
        <w:rPr>
          <w:rStyle w:val="StyleUnderline"/>
          <w:highlight w:val="green"/>
        </w:rPr>
        <w:t>totalitarian</w:t>
      </w:r>
      <w:r w:rsidRPr="005C2F6C">
        <w:rPr>
          <w:rStyle w:val="StyleUnderline"/>
        </w:rPr>
        <w:t xml:space="preserve">-dominated world </w:t>
      </w:r>
      <w:r w:rsidRPr="005C2F6C">
        <w:rPr>
          <w:rStyle w:val="StyleUnderline"/>
          <w:highlight w:val="green"/>
        </w:rPr>
        <w:t xml:space="preserve">would </w:t>
      </w:r>
      <w:r w:rsidRPr="005C2F6C">
        <w:rPr>
          <w:rStyle w:val="StyleUnderline"/>
        </w:rPr>
        <w:t xml:space="preserve">extend the period of time humanity would spend with a </w:t>
      </w:r>
      <w:r w:rsidRPr="005C2F6C">
        <w:rPr>
          <w:rStyle w:val="Emphasis"/>
        </w:rPr>
        <w:t xml:space="preserve">heightened </w:t>
      </w:r>
      <w:r w:rsidRPr="005C2F6C">
        <w:rPr>
          <w:rStyle w:val="Emphasis"/>
          <w:highlight w:val="green"/>
        </w:rPr>
        <w:t>risk</w:t>
      </w:r>
      <w:r w:rsidRPr="005C2F6C">
        <w:rPr>
          <w:rStyle w:val="StyleUnderline"/>
          <w:highlight w:val="green"/>
        </w:rPr>
        <w:t xml:space="preserve"> of</w:t>
      </w:r>
      <w:r w:rsidRPr="005C2F6C">
        <w:rPr>
          <w:rStyle w:val="StyleUnderline"/>
        </w:rPr>
        <w:t xml:space="preserve"> collapse or </w:t>
      </w:r>
      <w:r w:rsidRPr="005C2F6C">
        <w:rPr>
          <w:rStyle w:val="Emphasis"/>
          <w:highlight w:val="green"/>
        </w:rPr>
        <w:t>extinction</w:t>
      </w:r>
      <w:r w:rsidRPr="005C2F6C">
        <w:rPr>
          <w:rStyle w:val="StyleUnderline"/>
        </w:rPr>
        <w:t>, as well as increased potential for</w:t>
      </w:r>
      <w:r w:rsidRPr="005C2F6C">
        <w:rPr>
          <w:sz w:val="16"/>
          <w:szCs w:val="16"/>
        </w:rPr>
        <w:t xml:space="preserve"> distortion of the human trajectory and the possibility that a “</w:t>
      </w:r>
      <w:r w:rsidRPr="005C2F6C">
        <w:rPr>
          <w:rStyle w:val="Emphasis"/>
        </w:rPr>
        <w:t>lock-in</w:t>
      </w:r>
      <w:r w:rsidRPr="005C2F6C">
        <w:rPr>
          <w:sz w:val="16"/>
          <w:szCs w:val="16"/>
        </w:rPr>
        <w:t>” event may occur. This example illustrates the possibility of a “negative recovery,” resulting in a trajectory with less or no scientific and social progress and a less favorable geopolitical situation, which would threaten the destruction of humanity’s longterm potential.</w:t>
      </w:r>
    </w:p>
    <w:p w14:paraId="557A801D" w14:textId="77777777" w:rsidR="00665E22" w:rsidRPr="00E25454" w:rsidRDefault="00665E22" w:rsidP="00665E22"/>
    <w:p w14:paraId="5791CE52" w14:textId="77777777" w:rsidR="00665E22" w:rsidRDefault="00665E22" w:rsidP="00665E22">
      <w:pPr>
        <w:pStyle w:val="Heading4"/>
      </w:pPr>
      <w:r>
        <w:rPr/>
        <w:t>No new answers – our turns case arg was explicit in the 1NC. It’s the equivalent of dropping an impact in the 2AC. Block decisions are based on that and allowing 1AR response creates sandbagging and decreased clash</w:t>
      </w:r>
    </w:p>
    <w:p w14:paraId="0FA50E50" w14:textId="77777777" w:rsidR="00665E22" w:rsidRDefault="00665E22" w:rsidP="00665E22">
      <w:pPr>
        <w:pStyle w:val="Heading3"/>
      </w:pPr>
      <w:r>
        <w:rPr/>
        <w:t>2NC---Link Wall---TL</w:t>
      </w:r>
    </w:p>
    <w:p w14:paraId="4A22C377" w14:textId="77777777" w:rsidR="00665E22" w:rsidRPr="00511803" w:rsidRDefault="00665E22" w:rsidP="00665E22">
      <w:pPr>
        <w:pStyle w:val="Heading4"/>
        <w:rPr>
          <w:b w:val="0"/>
          <w:bCs/>
        </w:rPr>
      </w:pPr>
      <w:r>
        <w:rPr/>
        <w:t xml:space="preserve">The plan is </w:t>
      </w:r>
      <w:r>
        <w:rPr>
          <w:u w:val="single"/>
        </w:rPr>
        <w:t>perceived</w:t>
      </w:r>
      <w:r>
        <w:rPr/>
        <w:t xml:space="preserve"> by corporate and state interests as </w:t>
      </w:r>
      <w:r>
        <w:rPr>
          <w:u w:val="single"/>
        </w:rPr>
        <w:t>pro-worker</w:t>
      </w:r>
      <w:r>
        <w:rPr/>
        <w:t xml:space="preserve"> – they respond to strengthened labor rights by passing </w:t>
      </w:r>
      <w:r>
        <w:rPr>
          <w:u w:val="single"/>
        </w:rPr>
        <w:t>state preemption laws</w:t>
      </w:r>
      <w:r>
        <w:rPr>
          <w:b w:val="0"/>
          <w:bCs/>
        </w:rPr>
        <w:t xml:space="preserve"> </w:t>
      </w:r>
      <w:r>
        <w:rPr/>
        <w:t xml:space="preserve">that restrain labor. The plan </w:t>
      </w:r>
      <w:r>
        <w:rPr>
          <w:u w:val="single"/>
        </w:rPr>
        <w:t>builds political support</w:t>
      </w:r>
      <w:r>
        <w:rPr/>
        <w:t xml:space="preserve"> for countervailing action in </w:t>
      </w:r>
      <w:r>
        <w:rPr>
          <w:u w:val="single"/>
        </w:rPr>
        <w:t>other areas</w:t>
      </w:r>
      <w:r>
        <w:rPr/>
        <w:t xml:space="preserve"> like </w:t>
      </w:r>
      <w:r>
        <w:rPr>
          <w:u w:val="single"/>
        </w:rPr>
        <w:t>paid leave</w:t>
      </w:r>
      <w:r>
        <w:rPr/>
        <w:t xml:space="preserve">, </w:t>
      </w:r>
      <w:r>
        <w:rPr>
          <w:u w:val="single"/>
        </w:rPr>
        <w:t>minimum wage</w:t>
      </w:r>
      <w:r>
        <w:rPr/>
        <w:t xml:space="preserve">, and </w:t>
      </w:r>
      <w:r>
        <w:rPr>
          <w:u w:val="single"/>
        </w:rPr>
        <w:t>increased Right to Work</w:t>
      </w:r>
      <w:r>
        <w:rPr/>
        <w:t xml:space="preserve"> restrictions </w:t>
      </w:r>
      <w:r>
        <w:rPr>
          <w:b w:val="0"/>
          <w:bCs/>
        </w:rPr>
        <w:t>– that’s Kim</w:t>
      </w:r>
    </w:p>
    <w:p w14:paraId="32B1931C" w14:textId="77777777" w:rsidR="00665E22" w:rsidRDefault="00665E22" w:rsidP="00665E22"/>
    <w:p w14:paraId="61655BB5" w14:textId="77777777" w:rsidR="00665E22" w:rsidRPr="00511803" w:rsidRDefault="00665E22" w:rsidP="00665E22">
      <w:pPr>
        <w:pStyle w:val="Heading4"/>
        <w:rPr>
          <w:b w:val="0"/>
          <w:bCs/>
        </w:rPr>
      </w:pPr>
      <w:r>
        <w:rPr/>
        <w:t xml:space="preserve">Prefer Kim – it’s </w:t>
      </w:r>
      <w:r>
        <w:rPr>
          <w:u w:val="single"/>
        </w:rPr>
        <w:t>a causal analysis</w:t>
      </w:r>
      <w:r>
        <w:rPr/>
        <w:t xml:space="preserve"> of strengthened labor rights and is designed to </w:t>
      </w:r>
      <w:r>
        <w:rPr>
          <w:u w:val="single"/>
        </w:rPr>
        <w:t>exclude other possible variables</w:t>
      </w:r>
      <w:r>
        <w:rPr/>
        <w:t xml:space="preserve">. </w:t>
      </w:r>
      <w:r>
        <w:rPr>
          <w:b w:val="0"/>
          <w:bCs/>
        </w:rPr>
        <w:t xml:space="preserve">It also proves preemptions are </w:t>
      </w:r>
      <w:r>
        <w:rPr>
          <w:b w:val="0"/>
          <w:bCs/>
          <w:u w:val="single"/>
        </w:rPr>
        <w:t>easy to enact</w:t>
      </w:r>
      <w:r>
        <w:rPr>
          <w:b w:val="0"/>
          <w:bCs/>
        </w:rPr>
        <w:t xml:space="preserve"> because corporate interests design </w:t>
      </w:r>
      <w:r>
        <w:rPr>
          <w:b w:val="0"/>
          <w:bCs/>
          <w:u w:val="single"/>
        </w:rPr>
        <w:t>model bills</w:t>
      </w:r>
      <w:r>
        <w:rPr>
          <w:b w:val="0"/>
          <w:bCs/>
        </w:rPr>
        <w:t xml:space="preserve"> that states can seize on.</w:t>
      </w:r>
    </w:p>
    <w:p w14:paraId="087C13FC" w14:textId="77777777" w:rsidR="00665E22" w:rsidRDefault="00665E22" w:rsidP="00665E22"/>
    <w:p w14:paraId="1B176D3C" w14:textId="77777777" w:rsidR="00665E22" w:rsidRPr="009C1DB9" w:rsidRDefault="00665E22" w:rsidP="00665E22">
      <w:pPr>
        <w:pStyle w:val="Heading4"/>
      </w:pPr>
      <w:r>
        <w:rPr/>
        <w:t xml:space="preserve">And – it’s </w:t>
      </w:r>
      <w:r w:rsidRPr="009C1DB9">
        <w:rPr>
          <w:u w:val="single"/>
        </w:rPr>
        <w:t>empirically proven</w:t>
      </w:r>
      <w:r>
        <w:rPr/>
        <w:t xml:space="preserve"> – </w:t>
      </w:r>
      <w:r w:rsidRPr="009C1DB9">
        <w:rPr/>
        <w:t>growing</w:t>
      </w:r>
      <w:r>
        <w:rPr/>
        <w:t xml:space="preserve"> organizing and labor successes are a </w:t>
      </w:r>
      <w:r>
        <w:rPr>
          <w:u w:val="single"/>
        </w:rPr>
        <w:t>trigger</w:t>
      </w:r>
      <w:r>
        <w:rPr/>
        <w:t xml:space="preserve"> for anti-labor state responses – that’s Quinlan from the overview. </w:t>
      </w:r>
    </w:p>
    <w:p w14:paraId="6CC66399" w14:textId="77777777" w:rsidR="00665E22" w:rsidRPr="009C1DB9" w:rsidRDefault="00665E22" w:rsidP="00665E22"/>
    <w:p w14:paraId="11E7C564" w14:textId="77777777" w:rsidR="00665E22" w:rsidRDefault="00665E22" w:rsidP="00665E22">
      <w:pPr>
        <w:pStyle w:val="Heading4"/>
        <w:rPr>
          <w:b w:val="0"/>
          <w:bCs/>
        </w:rPr>
      </w:pPr>
      <w:r w:rsidRPr="009C1DB9">
        <w:rPr>
          <w:b w:val="0"/>
          <w:bCs/>
        </w:rPr>
        <w:t xml:space="preserve">The plan isn’t “too small” – </w:t>
      </w:r>
      <w:r w:rsidRPr="009C1DB9">
        <w:rPr>
          <w:b w:val="0"/>
          <w:bCs/>
          <w:u w:val="single"/>
        </w:rPr>
        <w:t>the trigger effect</w:t>
      </w:r>
      <w:r w:rsidRPr="009C1DB9">
        <w:rPr>
          <w:b w:val="0"/>
          <w:bCs/>
        </w:rPr>
        <w:t xml:space="preserve"> includes </w:t>
      </w:r>
      <w:r w:rsidRPr="009C1DB9">
        <w:rPr>
          <w:b w:val="0"/>
          <w:bCs/>
          <w:u w:val="single"/>
        </w:rPr>
        <w:t>high-profile</w:t>
      </w:r>
      <w:r w:rsidRPr="009C1DB9">
        <w:rPr>
          <w:b w:val="0"/>
          <w:bCs/>
        </w:rPr>
        <w:t xml:space="preserve"> organizing even if the impact is </w:t>
      </w:r>
      <w:r w:rsidRPr="009C1DB9">
        <w:rPr>
          <w:b w:val="0"/>
          <w:bCs/>
          <w:u w:val="single"/>
        </w:rPr>
        <w:t>narrow</w:t>
      </w:r>
      <w:r w:rsidRPr="009C1DB9">
        <w:rPr>
          <w:b w:val="0"/>
          <w:bCs/>
        </w:rPr>
        <w:t xml:space="preserve"> – it’s used as a </w:t>
      </w:r>
      <w:r w:rsidRPr="009C1DB9">
        <w:rPr>
          <w:b w:val="0"/>
          <w:bCs/>
          <w:u w:val="single"/>
        </w:rPr>
        <w:t>guise</w:t>
      </w:r>
      <w:r w:rsidRPr="009C1DB9">
        <w:rPr>
          <w:b w:val="0"/>
          <w:bCs/>
        </w:rPr>
        <w:t xml:space="preserve"> by conservative organizations</w:t>
      </w:r>
    </w:p>
    <w:p w14:paraId="038C5AE2" w14:textId="77777777" w:rsidR="00665E22" w:rsidRPr="00C9405A" w:rsidRDefault="00665E22" w:rsidP="00665E22"/>
    <w:p w14:paraId="3A874381" w14:textId="77777777" w:rsidR="00665E22" w:rsidRPr="00E61C42" w:rsidRDefault="00665E22" w:rsidP="00665E22">
      <w:pPr>
        <w:pStyle w:val="Heading4"/>
        <w:rPr>
          <w:u w:val="single"/>
        </w:rPr>
      </w:pPr>
      <w:r>
        <w:rPr/>
        <w:t xml:space="preserve">Powerful opponents respond to the plan’s </w:t>
      </w:r>
      <w:r>
        <w:rPr>
          <w:u w:val="single"/>
        </w:rPr>
        <w:t>pro-worker action</w:t>
      </w:r>
      <w:r>
        <w:rPr/>
        <w:t xml:space="preserve"> with a </w:t>
      </w:r>
      <w:r>
        <w:rPr>
          <w:u w:val="single"/>
        </w:rPr>
        <w:t>counter-offensive</w:t>
      </w:r>
      <w:r>
        <w:rPr/>
        <w:t xml:space="preserve"> demanding pro-business legislation </w:t>
      </w:r>
      <w:r>
        <w:rPr>
          <w:u w:val="single"/>
        </w:rPr>
        <w:t>opposing workers</w:t>
      </w:r>
    </w:p>
    <w:p w14:paraId="72357690" w14:textId="77777777" w:rsidR="00665E22" w:rsidRDefault="00665E22" w:rsidP="00665E22">
      <w:r>
        <w:rPr>
          <w:rStyle w:val="Style13ptBold"/>
        </w:rPr>
        <w:t>Madland 21</w:t>
      </w:r>
      <w:r w:rsidRPr="00344C2C">
        <w:rPr/>
        <w:t xml:space="preserve"> </w:t>
      </w:r>
      <w:r>
        <w:rPr/>
        <w:t xml:space="preserve">[David; May 15; Senior Fellow and Strategic Director of the American Worker Project at the Center for American Progress; Re-Union: How Bold Labor Reforms Can Repair, Revitalize, and Reunite the United States; “Creating the New System,” p. 158] </w:t>
      </w:r>
    </w:p>
    <w:p w14:paraId="08127631" w14:textId="77777777" w:rsidR="00665E22" w:rsidRPr="00080D22" w:rsidRDefault="00665E22" w:rsidP="00665E22">
      <w:pPr>
        <w:rPr>
          <w:sz w:val="14"/>
        </w:rPr>
      </w:pPr>
      <w:r w:rsidRPr="00080D22">
        <w:rPr>
          <w:sz w:val="14"/>
        </w:rPr>
        <w:t xml:space="preserve">Importantly, these factors do not need to stay aligned for very long in order for reform policy to have a lasting impact. </w:t>
      </w:r>
      <w:r w:rsidRPr="0034079F">
        <w:rPr>
          <w:rStyle w:val="StyleUnderline"/>
          <w:highlight w:val="green"/>
        </w:rPr>
        <w:t xml:space="preserve">If </w:t>
      </w:r>
      <w:r w:rsidRPr="00080D22">
        <w:rPr>
          <w:rStyle w:val="StyleUnderline"/>
        </w:rPr>
        <w:t xml:space="preserve">the </w:t>
      </w:r>
      <w:r w:rsidRPr="0034079F">
        <w:rPr>
          <w:rStyle w:val="StyleUnderline"/>
          <w:highlight w:val="green"/>
        </w:rPr>
        <w:t xml:space="preserve">new labor </w:t>
      </w:r>
      <w:r w:rsidRPr="00080D22">
        <w:rPr>
          <w:rStyle w:val="StyleUnderline"/>
        </w:rPr>
        <w:t>system</w:t>
      </w:r>
      <w:r w:rsidRPr="009C427A">
        <w:rPr>
          <w:rStyle w:val="StyleUnderline"/>
        </w:rPr>
        <w:t xml:space="preserve"> is </w:t>
      </w:r>
      <w:r w:rsidRPr="009C427A">
        <w:rPr>
          <w:rStyle w:val="Emphasis"/>
        </w:rPr>
        <w:t>ever</w:t>
      </w:r>
      <w:r w:rsidRPr="009C427A">
        <w:rPr>
          <w:rStyle w:val="StyleUnderline"/>
        </w:rPr>
        <w:t xml:space="preserve"> able to </w:t>
      </w:r>
      <w:r w:rsidRPr="0034079F">
        <w:rPr>
          <w:rStyle w:val="StyleUnderline"/>
          <w:highlight w:val="green"/>
        </w:rPr>
        <w:t>become law</w:t>
      </w:r>
      <w:r w:rsidRPr="00080D22">
        <w:rPr>
          <w:sz w:val="14"/>
        </w:rPr>
        <w:t xml:space="preserve">, it is likely that </w:t>
      </w:r>
      <w:r w:rsidRPr="00D1598A">
        <w:rPr>
          <w:rStyle w:val="Emphasis"/>
          <w:highlight w:val="green"/>
        </w:rPr>
        <w:t>powerful</w:t>
      </w:r>
      <w:r w:rsidRPr="00080D22">
        <w:rPr>
          <w:sz w:val="14"/>
        </w:rPr>
        <w:t xml:space="preserve"> </w:t>
      </w:r>
      <w:r w:rsidRPr="0034079F">
        <w:rPr>
          <w:rStyle w:val="StyleUnderline"/>
          <w:highlight w:val="green"/>
        </w:rPr>
        <w:t>opponents</w:t>
      </w:r>
      <w:r w:rsidRPr="00080D22">
        <w:rPr>
          <w:sz w:val="14"/>
        </w:rPr>
        <w:t xml:space="preserve"> would seek to </w:t>
      </w:r>
      <w:r w:rsidRPr="0034079F">
        <w:rPr>
          <w:rStyle w:val="Emphasis"/>
          <w:highlight w:val="green"/>
        </w:rPr>
        <w:t>weaken</w:t>
      </w:r>
      <w:r w:rsidRPr="0034079F">
        <w:rPr>
          <w:rStyle w:val="StyleUnderline"/>
          <w:highlight w:val="green"/>
        </w:rPr>
        <w:t xml:space="preserve"> or </w:t>
      </w:r>
      <w:r w:rsidRPr="0034079F">
        <w:rPr>
          <w:rStyle w:val="Emphasis"/>
          <w:highlight w:val="green"/>
        </w:rPr>
        <w:t>undermine</w:t>
      </w:r>
      <w:r w:rsidRPr="00080D22">
        <w:rPr>
          <w:sz w:val="14"/>
        </w:rPr>
        <w:t xml:space="preserve"> its </w:t>
      </w:r>
      <w:r w:rsidRPr="0034079F">
        <w:rPr>
          <w:rStyle w:val="StyleUnderline"/>
          <w:highlight w:val="green"/>
        </w:rPr>
        <w:t>implementation</w:t>
      </w:r>
      <w:r w:rsidRPr="00080D22">
        <w:rPr>
          <w:sz w:val="14"/>
        </w:rPr>
        <w:t xml:space="preserve"> </w:t>
      </w:r>
      <w:r w:rsidRPr="00080D22">
        <w:rPr>
          <w:rStyle w:val="StyleUnderline"/>
        </w:rPr>
        <w:t xml:space="preserve">through a </w:t>
      </w:r>
      <w:r w:rsidRPr="00080D22">
        <w:rPr>
          <w:rStyle w:val="Emphasis"/>
        </w:rPr>
        <w:t>variety of strategies</w:t>
      </w:r>
      <w:r w:rsidRPr="00080D22">
        <w:rPr>
          <w:sz w:val="14"/>
        </w:rPr>
        <w:t xml:space="preserve">, </w:t>
      </w:r>
      <w:r w:rsidRPr="00080D22">
        <w:rPr>
          <w:rStyle w:val="Emphasis"/>
        </w:rPr>
        <w:t>just as they did</w:t>
      </w:r>
      <w:r w:rsidRPr="00080D22">
        <w:rPr>
          <w:sz w:val="14"/>
        </w:rPr>
        <w:t xml:space="preserve"> </w:t>
      </w:r>
      <w:r w:rsidRPr="00080D22">
        <w:rPr>
          <w:rStyle w:val="StyleUnderline"/>
        </w:rPr>
        <w:t xml:space="preserve">when the NLRA was passed </w:t>
      </w:r>
      <w:r w:rsidRPr="00080D22">
        <w:rPr>
          <w:sz w:val="14"/>
        </w:rPr>
        <w:t xml:space="preserve">in 1935. Administrative </w:t>
      </w:r>
      <w:r w:rsidRPr="00D1598A">
        <w:rPr>
          <w:rStyle w:val="Emphasis"/>
          <w:highlight w:val="green"/>
        </w:rPr>
        <w:t>budgets</w:t>
      </w:r>
      <w:r w:rsidRPr="0034079F">
        <w:rPr>
          <w:rStyle w:val="StyleUnderline"/>
          <w:szCs w:val="32"/>
          <w:highlight w:val="green"/>
        </w:rPr>
        <w:t xml:space="preserve"> </w:t>
      </w:r>
      <w:r w:rsidRPr="0034079F">
        <w:rPr>
          <w:rStyle w:val="StyleUnderline"/>
          <w:highlight w:val="green"/>
        </w:rPr>
        <w:t xml:space="preserve">and </w:t>
      </w:r>
      <w:r w:rsidRPr="0034079F">
        <w:rPr>
          <w:rStyle w:val="Emphasis"/>
          <w:highlight w:val="green"/>
        </w:rPr>
        <w:t>regulations</w:t>
      </w:r>
      <w:r w:rsidRPr="00080D22">
        <w:rPr>
          <w:sz w:val="14"/>
        </w:rPr>
        <w:t xml:space="preserve"> would be </w:t>
      </w:r>
      <w:r w:rsidRPr="0034079F">
        <w:rPr>
          <w:rStyle w:val="StyleUnderline"/>
          <w:highlight w:val="green"/>
        </w:rPr>
        <w:t xml:space="preserve">heavily </w:t>
      </w:r>
      <w:r w:rsidRPr="0034079F">
        <w:rPr>
          <w:rStyle w:val="Emphasis"/>
          <w:highlight w:val="green"/>
        </w:rPr>
        <w:t>contested</w:t>
      </w:r>
      <w:r w:rsidRPr="00080D22">
        <w:rPr>
          <w:sz w:val="14"/>
        </w:rPr>
        <w:t xml:space="preserve">, political </w:t>
      </w:r>
      <w:r w:rsidRPr="0034079F">
        <w:rPr>
          <w:rStyle w:val="StyleUnderline"/>
          <w:highlight w:val="green"/>
        </w:rPr>
        <w:t xml:space="preserve">supporters </w:t>
      </w:r>
      <w:r w:rsidRPr="0034079F">
        <w:rPr>
          <w:rStyle w:val="Emphasis"/>
          <w:highlight w:val="green"/>
        </w:rPr>
        <w:t>targeted</w:t>
      </w:r>
      <w:r w:rsidRPr="00080D22">
        <w:rPr>
          <w:sz w:val="14"/>
        </w:rPr>
        <w:t xml:space="preserve">, lawsuits filed, </w:t>
      </w:r>
      <w:r w:rsidRPr="00080D22">
        <w:rPr>
          <w:rStyle w:val="StyleUnderline"/>
        </w:rPr>
        <w:t xml:space="preserve">studies and news </w:t>
      </w:r>
      <w:r w:rsidRPr="00080D22">
        <w:rPr>
          <w:rStyle w:val="StyleUnderline"/>
          <w:highlight w:val="green"/>
        </w:rPr>
        <w:t>reports on</w:t>
      </w:r>
      <w:r w:rsidRPr="00080D22">
        <w:rPr>
          <w:rStyle w:val="StyleUnderline"/>
        </w:rPr>
        <w:t xml:space="preserve"> the policy’s </w:t>
      </w:r>
      <w:r w:rsidRPr="00080D22">
        <w:rPr>
          <w:rStyle w:val="Emphasis"/>
          <w:highlight w:val="green"/>
        </w:rPr>
        <w:t>supposed harms</w:t>
      </w:r>
      <w:r w:rsidRPr="00080D22">
        <w:rPr>
          <w:rStyle w:val="StyleUnderline"/>
          <w:highlight w:val="green"/>
        </w:rPr>
        <w:t xml:space="preserve"> produced</w:t>
      </w:r>
      <w:r w:rsidRPr="00080D22">
        <w:rPr>
          <w:rStyle w:val="StyleUnderline"/>
        </w:rPr>
        <w:t>, and</w:t>
      </w:r>
      <w:r w:rsidRPr="00080D22">
        <w:rPr>
          <w:sz w:val="14"/>
        </w:rPr>
        <w:t xml:space="preserve"> </w:t>
      </w:r>
      <w:r w:rsidRPr="0034079F">
        <w:rPr>
          <w:rStyle w:val="Emphasis"/>
          <w:highlight w:val="green"/>
        </w:rPr>
        <w:t>new</w:t>
      </w:r>
      <w:r w:rsidRPr="00080D22">
        <w:rPr>
          <w:sz w:val="14"/>
        </w:rPr>
        <w:t xml:space="preserve"> “reform” </w:t>
      </w:r>
      <w:r w:rsidRPr="0034079F">
        <w:rPr>
          <w:rStyle w:val="Emphasis"/>
          <w:highlight w:val="green"/>
        </w:rPr>
        <w:t>legislation</w:t>
      </w:r>
      <w:r w:rsidRPr="0034079F">
        <w:rPr>
          <w:rStyle w:val="StyleUnderline"/>
          <w:highlight w:val="green"/>
        </w:rPr>
        <w:t xml:space="preserve"> introduced</w:t>
      </w:r>
      <w:r w:rsidRPr="00080D22">
        <w:rPr>
          <w:sz w:val="14"/>
        </w:rPr>
        <w:t xml:space="preserve">. </w:t>
      </w:r>
      <w:r w:rsidRPr="0034079F">
        <w:rPr>
          <w:rStyle w:val="StyleUnderline"/>
          <w:highlight w:val="green"/>
        </w:rPr>
        <w:t>These</w:t>
      </w:r>
      <w:r w:rsidRPr="00080D22">
        <w:rPr>
          <w:sz w:val="14"/>
        </w:rPr>
        <w:t xml:space="preserve"> efforts would likely </w:t>
      </w:r>
      <w:r w:rsidRPr="0034079F">
        <w:rPr>
          <w:rStyle w:val="StyleUnderline"/>
          <w:highlight w:val="green"/>
        </w:rPr>
        <w:t>have</w:t>
      </w:r>
      <w:r w:rsidRPr="00080D22">
        <w:rPr>
          <w:sz w:val="14"/>
        </w:rPr>
        <w:t xml:space="preserve"> </w:t>
      </w:r>
      <w:r w:rsidRPr="0034079F">
        <w:rPr>
          <w:rStyle w:val="StyleUnderline"/>
          <w:highlight w:val="green"/>
        </w:rPr>
        <w:t>significant</w:t>
      </w:r>
      <w:r w:rsidRPr="00080D22">
        <w:rPr>
          <w:sz w:val="14"/>
        </w:rPr>
        <w:t xml:space="preserve"> </w:t>
      </w:r>
      <w:r w:rsidRPr="00080D22">
        <w:rPr>
          <w:rStyle w:val="Emphasis"/>
        </w:rPr>
        <w:t xml:space="preserve">financial </w:t>
      </w:r>
      <w:r w:rsidRPr="00080D22">
        <w:rPr>
          <w:rStyle w:val="Emphasis"/>
          <w:highlight w:val="green"/>
        </w:rPr>
        <w:t>backing</w:t>
      </w:r>
      <w:r w:rsidRPr="0034079F">
        <w:rPr>
          <w:rStyle w:val="StyleUnderline"/>
          <w:highlight w:val="green"/>
        </w:rPr>
        <w:t xml:space="preserve"> and</w:t>
      </w:r>
      <w:r w:rsidRPr="00080D22">
        <w:rPr>
          <w:sz w:val="14"/>
        </w:rPr>
        <w:t xml:space="preserve"> after some time would </w:t>
      </w:r>
      <w:r w:rsidRPr="009C427A">
        <w:rPr>
          <w:rStyle w:val="Emphasis"/>
        </w:rPr>
        <w:t>probably</w:t>
      </w:r>
      <w:r w:rsidRPr="00080D22">
        <w:rPr>
          <w:sz w:val="14"/>
        </w:rPr>
        <w:t xml:space="preserve"> </w:t>
      </w:r>
      <w:r w:rsidRPr="0034079F">
        <w:rPr>
          <w:rStyle w:val="Emphasis"/>
          <w:highlight w:val="green"/>
        </w:rPr>
        <w:t>succeed</w:t>
      </w:r>
      <w:r w:rsidRPr="0034079F">
        <w:rPr>
          <w:rStyle w:val="StyleUnderline"/>
          <w:highlight w:val="green"/>
        </w:rPr>
        <w:t xml:space="preserve"> in</w:t>
      </w:r>
      <w:r w:rsidRPr="00080D22">
        <w:rPr>
          <w:sz w:val="14"/>
        </w:rPr>
        <w:t xml:space="preserve"> at least </w:t>
      </w:r>
      <w:r w:rsidRPr="0034079F">
        <w:rPr>
          <w:rStyle w:val="Emphasis"/>
          <w:highlight w:val="green"/>
        </w:rPr>
        <w:t>watering down</w:t>
      </w:r>
      <w:r w:rsidRPr="0034079F">
        <w:rPr>
          <w:rStyle w:val="StyleUnderline"/>
          <w:highlight w:val="green"/>
        </w:rPr>
        <w:t xml:space="preserve"> the</w:t>
      </w:r>
      <w:r w:rsidRPr="00080D22">
        <w:rPr>
          <w:sz w:val="14"/>
        </w:rPr>
        <w:t xml:space="preserve"> original </w:t>
      </w:r>
      <w:r w:rsidRPr="0034079F">
        <w:rPr>
          <w:rStyle w:val="StyleUnderline"/>
          <w:highlight w:val="green"/>
        </w:rPr>
        <w:t>law</w:t>
      </w:r>
      <w:r w:rsidRPr="00080D22">
        <w:rPr>
          <w:sz w:val="14"/>
        </w:rPr>
        <w:t>. The current pro-business makeup of the courts makes it seem very likely that at least some elements of the new labor system would be undermined.56</w:t>
      </w:r>
    </w:p>
    <w:p w14:paraId="474CDD4A" w14:textId="77777777" w:rsidR="00665E22" w:rsidRPr="00E61C42" w:rsidRDefault="00665E22" w:rsidP="00665E22">
      <w:pPr>
        <w:pStyle w:val="Heading4"/>
      </w:pPr>
      <w:r>
        <w:rPr/>
        <w:t xml:space="preserve">The </w:t>
      </w:r>
      <w:r>
        <w:rPr>
          <w:u w:val="single"/>
        </w:rPr>
        <w:t>GOP</w:t>
      </w:r>
      <w:r>
        <w:rPr/>
        <w:t xml:space="preserve"> AND </w:t>
      </w:r>
      <w:r>
        <w:rPr>
          <w:u w:val="single"/>
        </w:rPr>
        <w:t>businesses</w:t>
      </w:r>
      <w:r>
        <w:rPr/>
        <w:t xml:space="preserve"> are </w:t>
      </w:r>
      <w:r>
        <w:rPr>
          <w:u w:val="single"/>
        </w:rPr>
        <w:t>uniformly</w:t>
      </w:r>
      <w:r>
        <w:rPr/>
        <w:t xml:space="preserve"> anti-labor – they </w:t>
      </w:r>
      <w:r>
        <w:rPr>
          <w:u w:val="single"/>
        </w:rPr>
        <w:t>target states</w:t>
      </w:r>
      <w:r>
        <w:rPr/>
        <w:t xml:space="preserve"> to ensure </w:t>
      </w:r>
      <w:r>
        <w:rPr>
          <w:u w:val="single"/>
        </w:rPr>
        <w:t>anti-labor policies</w:t>
      </w:r>
      <w:r>
        <w:rPr/>
        <w:t xml:space="preserve"> in response</w:t>
      </w:r>
    </w:p>
    <w:p w14:paraId="6AD22F28" w14:textId="77777777" w:rsidR="00665E22" w:rsidRDefault="00665E22" w:rsidP="00665E22">
      <w:r>
        <w:rPr>
          <w:rStyle w:val="Style13ptBold"/>
        </w:rPr>
        <w:t>Madland 21</w:t>
      </w:r>
      <w:r w:rsidRPr="00344C2C">
        <w:rPr/>
        <w:t xml:space="preserve"> </w:t>
      </w:r>
      <w:r>
        <w:rPr/>
        <w:t xml:space="preserve">[David; May 15; Senior Fellow and Strategic Director of the American Worker Project at the Center for American Progress; Re-Union: How Bold Labor Reforms Can Repair, Revitalize, and Reunite the United States; “Creating the New System,” p. 149] </w:t>
      </w:r>
    </w:p>
    <w:p w14:paraId="1C67F21E" w14:textId="77777777" w:rsidR="00665E22" w:rsidRPr="00080D22" w:rsidRDefault="00665E22" w:rsidP="00665E22">
      <w:pPr>
        <w:rPr>
          <w:sz w:val="14"/>
        </w:rPr>
      </w:pPr>
      <w:r w:rsidRPr="0034079F">
        <w:rPr>
          <w:rStyle w:val="StyleUnderline"/>
          <w:highlight w:val="green"/>
        </w:rPr>
        <w:t>Business acceptance</w:t>
      </w:r>
      <w:r w:rsidRPr="00080D22">
        <w:rPr>
          <w:sz w:val="14"/>
        </w:rPr>
        <w:t xml:space="preserve"> </w:t>
      </w:r>
      <w:r w:rsidRPr="00080D22">
        <w:rPr>
          <w:rStyle w:val="StyleUnderline"/>
        </w:rPr>
        <w:t>of labor reform</w:t>
      </w:r>
      <w:r w:rsidRPr="00080D22">
        <w:rPr>
          <w:sz w:val="14"/>
        </w:rPr>
        <w:t xml:space="preserve"> because of fears of the alternatives </w:t>
      </w:r>
      <w:r w:rsidRPr="00080D22">
        <w:rPr>
          <w:rStyle w:val="StyleUnderline"/>
        </w:rPr>
        <w:t>is</w:t>
      </w:r>
      <w:r w:rsidRPr="00080D22">
        <w:rPr>
          <w:sz w:val="14"/>
        </w:rPr>
        <w:t xml:space="preserve"> </w:t>
      </w:r>
      <w:r w:rsidRPr="00080D22">
        <w:rPr>
          <w:rStyle w:val="Emphasis"/>
          <w:highlight w:val="green"/>
        </w:rPr>
        <w:t>not</w:t>
      </w:r>
      <w:r w:rsidRPr="00080D22">
        <w:rPr>
          <w:sz w:val="14"/>
        </w:rPr>
        <w:t xml:space="preserve"> very </w:t>
      </w:r>
      <w:r w:rsidRPr="00080D22">
        <w:rPr>
          <w:rStyle w:val="Emphasis"/>
          <w:highlight w:val="green"/>
        </w:rPr>
        <w:t>likely</w:t>
      </w:r>
      <w:r w:rsidRPr="00080D22">
        <w:rPr>
          <w:sz w:val="14"/>
        </w:rPr>
        <w:t xml:space="preserve">. Business did not support the National Labor Relations Act, even in the face of political events that could have made them fearful enough to do so: the US economy was in shambles, Senator Huey Long was pushing a plan to “Share Our Wealth” that would have capped incomes and wealth and redistributed to the poor, popular radio host Charles Coughlin encouraged nationalization of major industries, and fascism was rising in Europe.8 In recent years, </w:t>
      </w:r>
      <w:r w:rsidRPr="00080D22">
        <w:rPr>
          <w:rStyle w:val="Emphasis"/>
          <w:highlight w:val="green"/>
        </w:rPr>
        <w:t>major</w:t>
      </w:r>
      <w:r w:rsidRPr="00080D22">
        <w:rPr>
          <w:sz w:val="14"/>
        </w:rPr>
        <w:t xml:space="preserve"> US </w:t>
      </w:r>
      <w:r w:rsidRPr="00080D22">
        <w:rPr>
          <w:rStyle w:val="Emphasis"/>
          <w:highlight w:val="green"/>
        </w:rPr>
        <w:t>businesses</w:t>
      </w:r>
      <w:r w:rsidRPr="00080D22">
        <w:rPr>
          <w:sz w:val="14"/>
        </w:rPr>
        <w:t xml:space="preserve"> have </w:t>
      </w:r>
      <w:r w:rsidRPr="0034079F">
        <w:rPr>
          <w:rStyle w:val="StyleUnderline"/>
          <w:highlight w:val="green"/>
        </w:rPr>
        <w:t>supported</w:t>
      </w:r>
      <w:r w:rsidRPr="00080D22">
        <w:rPr>
          <w:sz w:val="14"/>
        </w:rPr>
        <w:t xml:space="preserve"> several </w:t>
      </w:r>
      <w:r w:rsidRPr="0034079F">
        <w:rPr>
          <w:rStyle w:val="StyleUnderline"/>
          <w:highlight w:val="green"/>
        </w:rPr>
        <w:t>antidemocratic efforts</w:t>
      </w:r>
      <w:r w:rsidRPr="00080D22">
        <w:rPr>
          <w:sz w:val="14"/>
        </w:rPr>
        <w:t xml:space="preserve"> </w:t>
      </w:r>
      <w:r w:rsidRPr="00080D22">
        <w:rPr>
          <w:rStyle w:val="Emphasis"/>
          <w:highlight w:val="green"/>
        </w:rPr>
        <w:t>in states</w:t>
      </w:r>
      <w:r w:rsidRPr="00080D22">
        <w:rPr>
          <w:sz w:val="14"/>
        </w:rPr>
        <w:t xml:space="preserve"> in order </w:t>
      </w:r>
      <w:r w:rsidRPr="0034079F">
        <w:rPr>
          <w:rStyle w:val="StyleUnderline"/>
          <w:highlight w:val="green"/>
        </w:rPr>
        <w:t>to maintain</w:t>
      </w:r>
      <w:r w:rsidRPr="00080D22">
        <w:rPr>
          <w:sz w:val="14"/>
        </w:rPr>
        <w:t xml:space="preserve"> </w:t>
      </w:r>
      <w:r w:rsidRPr="00080D22">
        <w:rPr>
          <w:rStyle w:val="Emphasis"/>
          <w:highlight w:val="green"/>
        </w:rPr>
        <w:t>favorable policies</w:t>
      </w:r>
      <w:r w:rsidRPr="00080D22">
        <w:rPr>
          <w:sz w:val="14"/>
        </w:rPr>
        <w:t xml:space="preserve">.9 And, at the extreme, when other countries, such as Germany and Italy, went through particularly disruptive and turbulent economic and political periods, many </w:t>
      </w:r>
      <w:r w:rsidRPr="00080D22">
        <w:rPr>
          <w:rStyle w:val="StyleUnderline"/>
        </w:rPr>
        <w:t>businesses chose to</w:t>
      </w:r>
      <w:r w:rsidRPr="00080D22">
        <w:rPr>
          <w:sz w:val="14"/>
        </w:rPr>
        <w:t xml:space="preserve"> </w:t>
      </w:r>
      <w:r w:rsidRPr="0034079F">
        <w:rPr>
          <w:rStyle w:val="StyleUnderline"/>
          <w:highlight w:val="green"/>
        </w:rPr>
        <w:t>side with fascists to avoid</w:t>
      </w:r>
      <w:r w:rsidRPr="00080D22">
        <w:rPr>
          <w:sz w:val="14"/>
        </w:rPr>
        <w:t xml:space="preserve"> having to deal with </w:t>
      </w:r>
      <w:r w:rsidRPr="0034079F">
        <w:rPr>
          <w:rStyle w:val="StyleUnderline"/>
          <w:highlight w:val="green"/>
        </w:rPr>
        <w:t>labor</w:t>
      </w:r>
      <w:r w:rsidRPr="00080D22">
        <w:rPr>
          <w:sz w:val="14"/>
        </w:rPr>
        <w:t>.10</w:t>
      </w:r>
      <w:r>
        <w:rPr>
          <w:sz w:val="14"/>
        </w:rPr>
        <w:t xml:space="preserve"> </w:t>
      </w:r>
    </w:p>
    <w:p w14:paraId="5AC0219E" w14:textId="77777777" w:rsidR="00665E22" w:rsidRDefault="00665E22" w:rsidP="00665E22">
      <w:pPr>
        <w:rPr>
          <w:sz w:val="14"/>
        </w:rPr>
      </w:pPr>
      <w:r w:rsidRPr="00080D22">
        <w:rPr>
          <w:sz w:val="14"/>
        </w:rPr>
        <w:t xml:space="preserve">A related but also </w:t>
      </w:r>
      <w:r w:rsidRPr="0034079F">
        <w:rPr>
          <w:rStyle w:val="StyleUnderline"/>
          <w:highlight w:val="green"/>
        </w:rPr>
        <w:t>unlikely</w:t>
      </w:r>
      <w:r w:rsidRPr="00080D22">
        <w:rPr>
          <w:sz w:val="14"/>
        </w:rPr>
        <w:t xml:space="preserve"> possibility is that </w:t>
      </w:r>
      <w:r w:rsidRPr="0034079F">
        <w:rPr>
          <w:rStyle w:val="StyleUnderline"/>
          <w:highlight w:val="green"/>
        </w:rPr>
        <w:t>Republican Party</w:t>
      </w:r>
      <w:r w:rsidRPr="00080D22">
        <w:rPr>
          <w:sz w:val="14"/>
        </w:rPr>
        <w:t xml:space="preserve"> leadership </w:t>
      </w:r>
      <w:r w:rsidRPr="0034079F">
        <w:rPr>
          <w:rStyle w:val="StyleUnderline"/>
          <w:highlight w:val="green"/>
        </w:rPr>
        <w:t>changes</w:t>
      </w:r>
      <w:r w:rsidRPr="00080D22">
        <w:rPr>
          <w:sz w:val="14"/>
        </w:rPr>
        <w:t xml:space="preserve"> its </w:t>
      </w:r>
      <w:r w:rsidRPr="0034079F">
        <w:rPr>
          <w:rStyle w:val="StyleUnderline"/>
          <w:highlight w:val="green"/>
        </w:rPr>
        <w:t>attitude about labor</w:t>
      </w:r>
      <w:r w:rsidRPr="00080D22">
        <w:rPr>
          <w:sz w:val="14"/>
        </w:rPr>
        <w:t xml:space="preserve"> unions </w:t>
      </w:r>
      <w:r w:rsidRPr="00080D22">
        <w:rPr>
          <w:rStyle w:val="StyleUnderline"/>
        </w:rPr>
        <w:t>and realizes</w:t>
      </w:r>
      <w:r w:rsidRPr="00080D22">
        <w:rPr>
          <w:sz w:val="14"/>
        </w:rPr>
        <w:t xml:space="preserve"> that a new </w:t>
      </w:r>
      <w:r w:rsidRPr="00080D22">
        <w:rPr>
          <w:rStyle w:val="StyleUnderline"/>
        </w:rPr>
        <w:t>labor</w:t>
      </w:r>
      <w:r w:rsidRPr="00080D22">
        <w:rPr>
          <w:sz w:val="14"/>
        </w:rPr>
        <w:t xml:space="preserve"> system is actually a conservative way to </w:t>
      </w:r>
      <w:r w:rsidRPr="00080D22">
        <w:rPr>
          <w:rStyle w:val="StyleUnderline"/>
        </w:rPr>
        <w:t>address</w:t>
      </w:r>
      <w:r w:rsidRPr="00080D22">
        <w:rPr>
          <w:sz w:val="14"/>
        </w:rPr>
        <w:t xml:space="preserve"> </w:t>
      </w:r>
      <w:r w:rsidRPr="00080D22">
        <w:rPr>
          <w:rStyle w:val="StyleUnderline"/>
        </w:rPr>
        <w:t>wage stagnation,</w:t>
      </w:r>
      <w:r w:rsidRPr="00080D22">
        <w:rPr>
          <w:sz w:val="14"/>
        </w:rPr>
        <w:t xml:space="preserve"> extreme </w:t>
      </w:r>
      <w:r w:rsidRPr="00080D22">
        <w:rPr>
          <w:rStyle w:val="StyleUnderline"/>
        </w:rPr>
        <w:t>inequality, and</w:t>
      </w:r>
      <w:r w:rsidRPr="00080D22">
        <w:rPr>
          <w:sz w:val="14"/>
        </w:rPr>
        <w:t xml:space="preserve"> the failings of US </w:t>
      </w:r>
      <w:r w:rsidRPr="00080D22">
        <w:rPr>
          <w:rStyle w:val="StyleUnderline"/>
        </w:rPr>
        <w:t>democracy</w:t>
      </w:r>
      <w:r w:rsidRPr="00080D22">
        <w:rPr>
          <w:sz w:val="14"/>
        </w:rPr>
        <w:t xml:space="preserve">. Unions are in large part a private solution to market and political regulation. They are not big government. And sectoral bargaining fosters the kind of high-road innovation conservatives claim to revere. Even though elected </w:t>
      </w:r>
      <w:r w:rsidRPr="00080D22">
        <w:rPr>
          <w:rStyle w:val="StyleUnderline"/>
        </w:rPr>
        <w:t>Republican Party leaders</w:t>
      </w:r>
      <w:r w:rsidRPr="00080D22">
        <w:rPr>
          <w:sz w:val="14"/>
        </w:rPr>
        <w:t xml:space="preserve"> over recent decades have almost </w:t>
      </w:r>
      <w:r w:rsidRPr="0034079F">
        <w:rPr>
          <w:rStyle w:val="StyleUnderline"/>
          <w:highlight w:val="green"/>
        </w:rPr>
        <w:t>uniformly sought to weaken unions</w:t>
      </w:r>
      <w:r w:rsidRPr="00080D22">
        <w:rPr>
          <w:sz w:val="14"/>
        </w:rPr>
        <w:t xml:space="preserve">, not so long ago a number of Republican leaders supported and worked closely with labor unions.11 Republican voters are not nearly as hostile to unions as the party is, and some are quite supportive. Still, such an </w:t>
      </w:r>
      <w:r w:rsidRPr="0034079F">
        <w:rPr>
          <w:rStyle w:val="StyleUnderline"/>
          <w:highlight w:val="green"/>
        </w:rPr>
        <w:t>outcome is</w:t>
      </w:r>
      <w:r w:rsidRPr="00080D22">
        <w:rPr>
          <w:sz w:val="14"/>
        </w:rPr>
        <w:t xml:space="preserve"> probably </w:t>
      </w:r>
      <w:r w:rsidRPr="0034079F">
        <w:rPr>
          <w:rStyle w:val="StyleUnderline"/>
          <w:highlight w:val="green"/>
        </w:rPr>
        <w:t xml:space="preserve">a </w:t>
      </w:r>
      <w:r w:rsidRPr="00080D22">
        <w:rPr>
          <w:rStyle w:val="Emphasis"/>
          <w:highlight w:val="green"/>
        </w:rPr>
        <w:t>fantasy</w:t>
      </w:r>
      <w:r w:rsidRPr="00080D22">
        <w:rPr>
          <w:sz w:val="14"/>
        </w:rPr>
        <w:t xml:space="preserve"> in the near term </w:t>
      </w:r>
      <w:r w:rsidRPr="0034079F">
        <w:rPr>
          <w:rStyle w:val="StyleUnderline"/>
          <w:highlight w:val="green"/>
        </w:rPr>
        <w:t>given</w:t>
      </w:r>
      <w:r w:rsidRPr="00080D22">
        <w:rPr>
          <w:sz w:val="14"/>
        </w:rPr>
        <w:t xml:space="preserve"> the </w:t>
      </w:r>
      <w:r w:rsidRPr="0034079F">
        <w:rPr>
          <w:rStyle w:val="StyleUnderline"/>
          <w:highlight w:val="green"/>
        </w:rPr>
        <w:t>grip</w:t>
      </w:r>
      <w:r w:rsidRPr="00080D22">
        <w:rPr>
          <w:sz w:val="14"/>
        </w:rPr>
        <w:t xml:space="preserve"> that </w:t>
      </w:r>
      <w:r w:rsidRPr="00080D22">
        <w:rPr>
          <w:rStyle w:val="Emphasis"/>
          <w:highlight w:val="green"/>
        </w:rPr>
        <w:t>free-market ideology</w:t>
      </w:r>
      <w:r w:rsidRPr="0034079F">
        <w:rPr>
          <w:rStyle w:val="StyleUnderline"/>
          <w:highlight w:val="green"/>
        </w:rPr>
        <w:t xml:space="preserve"> has</w:t>
      </w:r>
      <w:r w:rsidRPr="00080D22">
        <w:rPr>
          <w:sz w:val="14"/>
        </w:rPr>
        <w:t xml:space="preserve"> </w:t>
      </w:r>
      <w:r w:rsidRPr="00080D22">
        <w:rPr>
          <w:rStyle w:val="StyleUnderline"/>
        </w:rPr>
        <w:t>on Republican Party leadership, the leadership’s</w:t>
      </w:r>
      <w:r w:rsidRPr="00080D22">
        <w:rPr>
          <w:sz w:val="14"/>
        </w:rPr>
        <w:t xml:space="preserve"> </w:t>
      </w:r>
      <w:r w:rsidRPr="0034079F">
        <w:rPr>
          <w:rStyle w:val="StyleUnderline"/>
          <w:highlight w:val="green"/>
        </w:rPr>
        <w:t>emphasis on</w:t>
      </w:r>
      <w:r w:rsidRPr="00080D22">
        <w:rPr>
          <w:sz w:val="14"/>
        </w:rPr>
        <w:t xml:space="preserve"> maintaining </w:t>
      </w:r>
      <w:r w:rsidRPr="0034079F">
        <w:rPr>
          <w:rStyle w:val="StyleUnderline"/>
          <w:highlight w:val="green"/>
        </w:rPr>
        <w:t>political control</w:t>
      </w:r>
      <w:r w:rsidRPr="00080D22">
        <w:rPr>
          <w:sz w:val="14"/>
        </w:rPr>
        <w:t xml:space="preserve">, the </w:t>
      </w:r>
      <w:r w:rsidRPr="0034079F">
        <w:rPr>
          <w:rStyle w:val="StyleUnderline"/>
          <w:highlight w:val="green"/>
        </w:rPr>
        <w:t>influence of</w:t>
      </w:r>
      <w:r w:rsidRPr="00080D22">
        <w:rPr>
          <w:sz w:val="14"/>
        </w:rPr>
        <w:t xml:space="preserve"> major </w:t>
      </w:r>
      <w:r w:rsidRPr="00080D22">
        <w:rPr>
          <w:rStyle w:val="Emphasis"/>
          <w:highlight w:val="green"/>
        </w:rPr>
        <w:t>campaign contributors</w:t>
      </w:r>
      <w:r w:rsidRPr="00080D22">
        <w:rPr>
          <w:sz w:val="14"/>
        </w:rPr>
        <w:t xml:space="preserve">, </w:t>
      </w:r>
      <w:r w:rsidRPr="0034079F">
        <w:rPr>
          <w:rStyle w:val="StyleUnderline"/>
          <w:highlight w:val="green"/>
        </w:rPr>
        <w:t>and</w:t>
      </w:r>
      <w:r w:rsidRPr="00080D22">
        <w:rPr>
          <w:sz w:val="14"/>
        </w:rPr>
        <w:t xml:space="preserve"> the party’s choice to seek </w:t>
      </w:r>
      <w:r w:rsidRPr="0034079F">
        <w:rPr>
          <w:rStyle w:val="StyleUnderline"/>
          <w:highlight w:val="green"/>
        </w:rPr>
        <w:t>racial division</w:t>
      </w:r>
      <w:r w:rsidRPr="00080D22">
        <w:rPr>
          <w:sz w:val="14"/>
        </w:rPr>
        <w:t xml:space="preserve"> rather than financial improvements for workers.</w:t>
      </w:r>
    </w:p>
    <w:p w14:paraId="17D6977F" w14:textId="77777777" w:rsidR="00665E22" w:rsidRPr="00E61C42" w:rsidRDefault="00665E22" w:rsidP="00665E22">
      <w:pPr>
        <w:pStyle w:val="Heading4"/>
      </w:pPr>
      <w:r>
        <w:rPr/>
        <w:t xml:space="preserve">This </w:t>
      </w:r>
      <w:r w:rsidRPr="00E61C42">
        <w:rPr>
          <w:u w:val="single"/>
        </w:rPr>
        <w:t>corporate backlash</w:t>
      </w:r>
      <w:r>
        <w:rPr/>
        <w:t xml:space="preserve"> seizes on </w:t>
      </w:r>
      <w:r>
        <w:rPr>
          <w:u w:val="single"/>
        </w:rPr>
        <w:t>state variation</w:t>
      </w:r>
      <w:r>
        <w:rPr/>
        <w:t xml:space="preserve"> to ensure an </w:t>
      </w:r>
      <w:r>
        <w:rPr>
          <w:u w:val="single"/>
        </w:rPr>
        <w:t>anti-labor</w:t>
      </w:r>
      <w:r>
        <w:rPr/>
        <w:t xml:space="preserve"> response</w:t>
      </w:r>
    </w:p>
    <w:p w14:paraId="1E7EA899" w14:textId="77777777" w:rsidR="00665E22" w:rsidRDefault="00665E22" w:rsidP="00665E22">
      <w:r w:rsidRPr="004544D1">
        <w:rPr>
          <w:rStyle w:val="Style13ptBold"/>
        </w:rPr>
        <w:t>Hertel-Fernandez 22</w:t>
      </w:r>
      <w:r>
        <w:rPr/>
        <w:t xml:space="preserve"> [Alexander; January 19; Assistant Professor of International and Public Affairs at Columbia University and  deputy assistant secretary for research and evaluation at the U.S. Department of Labor; Stone Center on Socio-Economic Inequality; “Collective Action, Law, and the Fragmented Development of the American Labor Movement,” https://stonecenter.gc.cuny.edu/collective-action-law-and-the-fragmented-development-of-the-american-labor-movement/]</w:t>
      </w:r>
    </w:p>
    <w:p w14:paraId="7C16B7AA" w14:textId="77777777" w:rsidR="00665E22" w:rsidRPr="00080D22" w:rsidRDefault="00665E22" w:rsidP="00665E22">
      <w:pPr>
        <w:rPr>
          <w:sz w:val="14"/>
        </w:rPr>
      </w:pPr>
      <w:r w:rsidRPr="00080D22">
        <w:rPr>
          <w:sz w:val="14"/>
        </w:rPr>
        <w:t xml:space="preserve">Yet US public policies have also increasingly constrained the labor movement, and this chapter discusses the ways that early policy decisions fragmented American unions along both sectoral and geographic lines, with enduring consequences through present day. Indeed, a comparative analysis of labor law across rich democracies reveals that the division of American labor law across both sectors, but especially levels of government, is relatively unique. That </w:t>
      </w:r>
      <w:r w:rsidRPr="0034079F">
        <w:rPr>
          <w:rStyle w:val="StyleUnderline"/>
          <w:highlight w:val="green"/>
        </w:rPr>
        <w:t>fragmentation</w:t>
      </w:r>
      <w:r w:rsidRPr="00080D22">
        <w:rPr>
          <w:sz w:val="14"/>
        </w:rPr>
        <w:t xml:space="preserve"> has </w:t>
      </w:r>
      <w:r w:rsidRPr="0034079F">
        <w:rPr>
          <w:rStyle w:val="StyleUnderline"/>
          <w:highlight w:val="green"/>
        </w:rPr>
        <w:t>weaken</w:t>
      </w:r>
      <w:r w:rsidRPr="00080D22">
        <w:rPr>
          <w:rStyle w:val="StyleUnderline"/>
        </w:rPr>
        <w:t xml:space="preserve">ed </w:t>
      </w:r>
      <w:r w:rsidRPr="0034079F">
        <w:rPr>
          <w:rStyle w:val="StyleUnderline"/>
          <w:highlight w:val="green"/>
        </w:rPr>
        <w:t>labor’s capacity to shape</w:t>
      </w:r>
      <w:r w:rsidRPr="00080D22">
        <w:rPr>
          <w:sz w:val="14"/>
        </w:rPr>
        <w:t xml:space="preserve"> national </w:t>
      </w:r>
      <w:r w:rsidRPr="0034079F">
        <w:rPr>
          <w:rStyle w:val="StyleUnderline"/>
          <w:highlight w:val="green"/>
        </w:rPr>
        <w:t>politics and</w:t>
      </w:r>
      <w:r w:rsidRPr="00080D22">
        <w:rPr>
          <w:sz w:val="14"/>
        </w:rPr>
        <w:t xml:space="preserve"> to </w:t>
      </w:r>
      <w:r w:rsidRPr="0034079F">
        <w:rPr>
          <w:rStyle w:val="StyleUnderline"/>
          <w:highlight w:val="green"/>
        </w:rPr>
        <w:t>take advantage of</w:t>
      </w:r>
      <w:r w:rsidRPr="00080D22">
        <w:rPr>
          <w:sz w:val="14"/>
        </w:rPr>
        <w:t xml:space="preserve"> otherwise-</w:t>
      </w:r>
      <w:r w:rsidRPr="00080D22">
        <w:rPr>
          <w:rStyle w:val="StyleUnderline"/>
        </w:rPr>
        <w:t>favorable</w:t>
      </w:r>
      <w:r w:rsidRPr="00080D22">
        <w:rPr>
          <w:sz w:val="14"/>
        </w:rPr>
        <w:t xml:space="preserve"> political </w:t>
      </w:r>
      <w:r w:rsidRPr="0034079F">
        <w:rPr>
          <w:rStyle w:val="StyleUnderline"/>
          <w:highlight w:val="green"/>
        </w:rPr>
        <w:t>opportunities</w:t>
      </w:r>
      <w:r w:rsidRPr="00080D22">
        <w:rPr>
          <w:sz w:val="14"/>
        </w:rPr>
        <w:t>.</w:t>
      </w:r>
    </w:p>
    <w:p w14:paraId="0E90FCE8" w14:textId="77777777" w:rsidR="00665E22" w:rsidRPr="00080D22" w:rsidRDefault="00665E22" w:rsidP="00665E22">
      <w:pPr>
        <w:rPr>
          <w:sz w:val="14"/>
        </w:rPr>
      </w:pPr>
      <w:r w:rsidRPr="00080D22">
        <w:rPr>
          <w:sz w:val="14"/>
        </w:rPr>
        <w:t xml:space="preserve">Just as importantly, I consider how </w:t>
      </w:r>
      <w:r w:rsidRPr="00080D22">
        <w:rPr>
          <w:rStyle w:val="StyleUnderline"/>
        </w:rPr>
        <w:t>polarization</w:t>
      </w:r>
      <w:r w:rsidRPr="00080D22">
        <w:rPr>
          <w:sz w:val="14"/>
        </w:rPr>
        <w:t xml:space="preserve">, especially </w:t>
      </w:r>
      <w:r w:rsidRPr="00080D22">
        <w:rPr>
          <w:rStyle w:val="StyleUnderline"/>
        </w:rPr>
        <w:t xml:space="preserve">among </w:t>
      </w:r>
      <w:r w:rsidRPr="00080D22">
        <w:rPr>
          <w:rStyle w:val="Emphasis"/>
          <w:highlight w:val="green"/>
        </w:rPr>
        <w:t>donors</w:t>
      </w:r>
      <w:r w:rsidRPr="00080D22">
        <w:rPr>
          <w:sz w:val="14"/>
        </w:rPr>
        <w:t xml:space="preserve">, private-sector </w:t>
      </w:r>
      <w:r w:rsidRPr="00080D22">
        <w:rPr>
          <w:rStyle w:val="Emphasis"/>
          <w:highlight w:val="green"/>
        </w:rPr>
        <w:t>businesses</w:t>
      </w:r>
      <w:r w:rsidRPr="00080D22">
        <w:rPr>
          <w:rStyle w:val="StyleUnderline"/>
          <w:highlight w:val="green"/>
        </w:rPr>
        <w:t xml:space="preserve">, </w:t>
      </w:r>
      <w:r w:rsidRPr="00080D22">
        <w:rPr>
          <w:rStyle w:val="StyleUnderline"/>
          <w:highlight w:val="green"/>
        </w:rPr>
        <w:t>and</w:t>
      </w:r>
      <w:r w:rsidRPr="00080D22">
        <w:rPr>
          <w:rStyle w:val="StyleUnderline"/>
          <w:highlight w:val="green"/>
        </w:rPr>
        <w:t xml:space="preserve"> </w:t>
      </w:r>
      <w:r w:rsidRPr="00080D22">
        <w:rPr>
          <w:rStyle w:val="Emphasis"/>
          <w:highlight w:val="green"/>
        </w:rPr>
        <w:t>activists</w:t>
      </w:r>
      <w:r w:rsidRPr="00080D22">
        <w:rPr>
          <w:rStyle w:val="StyleUnderline"/>
          <w:highlight w:val="green"/>
        </w:rPr>
        <w:t xml:space="preserve"> </w:t>
      </w:r>
      <w:r w:rsidRPr="00080D22">
        <w:rPr>
          <w:rStyle w:val="StyleUnderline"/>
          <w:highlight w:val="green"/>
        </w:rPr>
        <w:t>on the</w:t>
      </w:r>
      <w:r w:rsidRPr="00080D22">
        <w:rPr>
          <w:sz w:val="14"/>
        </w:rPr>
        <w:t xml:space="preserve"> political </w:t>
      </w:r>
      <w:r w:rsidRPr="00080D22">
        <w:rPr>
          <w:rStyle w:val="StyleUnderline"/>
          <w:highlight w:val="green"/>
        </w:rPr>
        <w:t>right</w:t>
      </w:r>
      <w:r w:rsidRPr="00080D22">
        <w:rPr>
          <w:rStyle w:val="StyleUnderline"/>
        </w:rPr>
        <w:t>, has</w:t>
      </w:r>
      <w:r w:rsidRPr="00080D22">
        <w:rPr>
          <w:sz w:val="14"/>
        </w:rPr>
        <w:t xml:space="preserve"> </w:t>
      </w:r>
      <w:r w:rsidRPr="0034079F">
        <w:rPr>
          <w:rStyle w:val="StyleUnderline"/>
          <w:highlight w:val="green"/>
        </w:rPr>
        <w:t>fuel</w:t>
      </w:r>
      <w:r w:rsidRPr="00080D22">
        <w:rPr>
          <w:rStyle w:val="StyleUnderline"/>
        </w:rPr>
        <w:t>ed</w:t>
      </w:r>
      <w:r w:rsidRPr="00080D22">
        <w:rPr>
          <w:sz w:val="14"/>
        </w:rPr>
        <w:t xml:space="preserve"> a </w:t>
      </w:r>
      <w:r w:rsidRPr="00080D22">
        <w:rPr>
          <w:rStyle w:val="Emphasis"/>
          <w:highlight w:val="green"/>
        </w:rPr>
        <w:t>backlash</w:t>
      </w:r>
      <w:r w:rsidRPr="00080D22">
        <w:rPr>
          <w:sz w:val="14"/>
        </w:rPr>
        <w:t xml:space="preserve"> to the public-sector labor movement, </w:t>
      </w:r>
      <w:r w:rsidRPr="00080D22">
        <w:rPr>
          <w:rStyle w:val="StyleUnderline"/>
          <w:highlight w:val="green"/>
        </w:rPr>
        <w:t>aided by</w:t>
      </w:r>
      <w:r w:rsidRPr="00080D22">
        <w:rPr>
          <w:rStyle w:val="StyleUnderline"/>
        </w:rPr>
        <w:t xml:space="preserve"> labor’s sectoral and </w:t>
      </w:r>
      <w:r w:rsidRPr="00080D22">
        <w:rPr>
          <w:rStyle w:val="Emphasis"/>
          <w:highlight w:val="green"/>
        </w:rPr>
        <w:t>geographic fragmentation</w:t>
      </w:r>
      <w:r w:rsidRPr="00080D22">
        <w:rPr>
          <w:sz w:val="14"/>
        </w:rPr>
        <w:t xml:space="preserve">. </w:t>
      </w:r>
      <w:r w:rsidRPr="00080D22">
        <w:rPr>
          <w:rStyle w:val="StyleUnderline"/>
          <w:highlight w:val="green"/>
        </w:rPr>
        <w:t xml:space="preserve">This </w:t>
      </w:r>
      <w:r w:rsidRPr="00080D22">
        <w:rPr>
          <w:rStyle w:val="Emphasis"/>
          <w:highlight w:val="green"/>
        </w:rPr>
        <w:t>backlash</w:t>
      </w:r>
      <w:r w:rsidRPr="00080D22">
        <w:rPr>
          <w:sz w:val="14"/>
        </w:rPr>
        <w:t xml:space="preserve"> </w:t>
      </w:r>
      <w:r w:rsidRPr="0034079F">
        <w:rPr>
          <w:rStyle w:val="StyleUnderline"/>
          <w:highlight w:val="green"/>
        </w:rPr>
        <w:t xml:space="preserve">fused </w:t>
      </w:r>
      <w:r w:rsidRPr="00080D22">
        <w:rPr>
          <w:rStyle w:val="Emphasis"/>
          <w:highlight w:val="green"/>
        </w:rPr>
        <w:t>racial resentment</w:t>
      </w:r>
      <w:r w:rsidRPr="00080D22">
        <w:rPr>
          <w:sz w:val="14"/>
        </w:rPr>
        <w:t xml:space="preserve"> </w:t>
      </w:r>
      <w:r w:rsidRPr="00080D22">
        <w:rPr>
          <w:rStyle w:val="StyleUnderline"/>
        </w:rPr>
        <w:t>in the mass public together</w:t>
      </w:r>
      <w:r w:rsidRPr="00080D22">
        <w:rPr>
          <w:sz w:val="14"/>
        </w:rPr>
        <w:t xml:space="preserve"> </w:t>
      </w:r>
      <w:r w:rsidRPr="0034079F">
        <w:rPr>
          <w:rStyle w:val="StyleUnderline"/>
          <w:highlight w:val="green"/>
        </w:rPr>
        <w:t>with</w:t>
      </w:r>
      <w:r w:rsidRPr="00080D22">
        <w:rPr>
          <w:sz w:val="14"/>
        </w:rPr>
        <w:t xml:space="preserve"> </w:t>
      </w:r>
      <w:r w:rsidRPr="00080D22">
        <w:rPr>
          <w:rStyle w:val="StyleUnderline"/>
        </w:rPr>
        <w:t>coordination among</w:t>
      </w:r>
      <w:r w:rsidRPr="00080D22">
        <w:rPr>
          <w:sz w:val="14"/>
        </w:rPr>
        <w:t xml:space="preserve"> </w:t>
      </w:r>
      <w:r w:rsidRPr="00080D22">
        <w:rPr>
          <w:rStyle w:val="Emphasis"/>
          <w:highlight w:val="green"/>
        </w:rPr>
        <w:t>elite corporate</w:t>
      </w:r>
      <w:r w:rsidRPr="00080D22">
        <w:rPr>
          <w:sz w:val="14"/>
        </w:rPr>
        <w:t xml:space="preserve"> and individual </w:t>
      </w:r>
      <w:r w:rsidRPr="00080D22">
        <w:rPr>
          <w:rStyle w:val="Emphasis"/>
          <w:highlight w:val="green"/>
        </w:rPr>
        <w:t>donors</w:t>
      </w:r>
      <w:r w:rsidRPr="00080D22">
        <w:rPr>
          <w:sz w:val="14"/>
        </w:rPr>
        <w:t xml:space="preserve">, </w:t>
      </w:r>
      <w:r w:rsidRPr="00080D22">
        <w:rPr>
          <w:rStyle w:val="StyleUnderline"/>
        </w:rPr>
        <w:t>reflecting a</w:t>
      </w:r>
      <w:r w:rsidRPr="00080D22">
        <w:rPr>
          <w:sz w:val="14"/>
        </w:rPr>
        <w:t xml:space="preserve"> broader </w:t>
      </w:r>
      <w:r w:rsidRPr="00080D22">
        <w:rPr>
          <w:rStyle w:val="Emphasis"/>
        </w:rPr>
        <w:t>strategy</w:t>
      </w:r>
      <w:r w:rsidRPr="00080D22">
        <w:rPr>
          <w:sz w:val="14"/>
        </w:rPr>
        <w:t xml:space="preserve"> within the contemporary GOP coalition (also described in our Introduction). The </w:t>
      </w:r>
      <w:r w:rsidRPr="0034079F">
        <w:rPr>
          <w:rStyle w:val="StyleUnderline"/>
          <w:highlight w:val="green"/>
        </w:rPr>
        <w:t xml:space="preserve">conservative </w:t>
      </w:r>
      <w:r w:rsidRPr="00E61C42">
        <w:rPr>
          <w:rStyle w:val="Emphasis"/>
          <w:highlight w:val="green"/>
        </w:rPr>
        <w:t>counteroffensive against labor</w:t>
      </w:r>
      <w:r w:rsidRPr="00080D22">
        <w:rPr>
          <w:sz w:val="14"/>
        </w:rPr>
        <w:t xml:space="preserve"> has also been </w:t>
      </w:r>
      <w:r w:rsidRPr="0034079F">
        <w:rPr>
          <w:rStyle w:val="StyleUnderline"/>
          <w:highlight w:val="green"/>
        </w:rPr>
        <w:t xml:space="preserve">aided </w:t>
      </w:r>
      <w:r w:rsidRPr="00080D22">
        <w:rPr>
          <w:rStyle w:val="StyleUnderline"/>
          <w:highlight w:val="green"/>
        </w:rPr>
        <w:t>by</w:t>
      </w:r>
      <w:r w:rsidRPr="00080D22">
        <w:rPr>
          <w:rStyle w:val="StyleUnderline"/>
          <w:highlight w:val="green"/>
        </w:rPr>
        <w:t xml:space="preserve"> </w:t>
      </w:r>
      <w:r w:rsidRPr="00080D22">
        <w:rPr>
          <w:rStyle w:val="StyleUnderline"/>
        </w:rPr>
        <w:t>businesses’ advantages in</w:t>
      </w:r>
      <w:r w:rsidRPr="00080D22">
        <w:rPr>
          <w:sz w:val="14"/>
        </w:rPr>
        <w:t xml:space="preserve"> </w:t>
      </w:r>
      <w:r w:rsidRPr="00080D22">
        <w:rPr>
          <w:rStyle w:val="Emphasis"/>
        </w:rPr>
        <w:t>cross-</w:t>
      </w:r>
      <w:r w:rsidRPr="00080D22">
        <w:rPr>
          <w:rStyle w:val="Emphasis"/>
          <w:highlight w:val="green"/>
        </w:rPr>
        <w:t>state advocacy</w:t>
      </w:r>
      <w:r w:rsidRPr="00080D22">
        <w:rPr>
          <w:sz w:val="14"/>
        </w:rPr>
        <w:t xml:space="preserve">, </w:t>
      </w:r>
      <w:r w:rsidRPr="00080D22">
        <w:rPr>
          <w:rStyle w:val="StyleUnderline"/>
          <w:highlight w:val="green"/>
        </w:rPr>
        <w:t>including</w:t>
      </w:r>
      <w:r w:rsidRPr="00080D22">
        <w:rPr>
          <w:rStyle w:val="StyleUnderline"/>
        </w:rPr>
        <w:t xml:space="preserve"> </w:t>
      </w:r>
      <w:r w:rsidRPr="00080D22">
        <w:rPr>
          <w:rStyle w:val="StyleUnderline"/>
          <w:highlight w:val="green"/>
        </w:rPr>
        <w:t>state</w:t>
      </w:r>
      <w:r w:rsidRPr="00080D22">
        <w:rPr>
          <w:rStyle w:val="StyleUnderline"/>
        </w:rPr>
        <w:t xml:space="preserve"> lawmaker</w:t>
      </w:r>
      <w:r w:rsidRPr="00080D22">
        <w:rPr>
          <w:rStyle w:val="StyleUnderline"/>
          <w:highlight w:val="green"/>
        </w:rPr>
        <w:t>s’</w:t>
      </w:r>
      <w:r w:rsidRPr="00080D22">
        <w:rPr>
          <w:rStyle w:val="StyleUnderline"/>
        </w:rPr>
        <w:t xml:space="preserve"> </w:t>
      </w:r>
      <w:r w:rsidRPr="00080D22">
        <w:rPr>
          <w:rStyle w:val="Emphasis"/>
          <w:highlight w:val="green"/>
        </w:rPr>
        <w:t>fears of capital flight</w:t>
      </w:r>
      <w:r w:rsidRPr="00080D22">
        <w:rPr>
          <w:rStyle w:val="StyleUnderline"/>
        </w:rPr>
        <w:t>,</w:t>
      </w:r>
      <w:r w:rsidRPr="00080D22">
        <w:rPr>
          <w:sz w:val="14"/>
        </w:rPr>
        <w:t xml:space="preserve"> another distinctive element of US federalism.</w:t>
      </w:r>
    </w:p>
    <w:p w14:paraId="6B430567" w14:textId="77777777" w:rsidR="00665E22" w:rsidRPr="00080D22" w:rsidRDefault="00665E22" w:rsidP="00665E22">
      <w:pPr>
        <w:rPr>
          <w:sz w:val="14"/>
        </w:rPr>
      </w:pPr>
    </w:p>
    <w:p w14:paraId="0533384F" w14:textId="77777777" w:rsidR="00665E22" w:rsidRDefault="00665E22" w:rsidP="00665E22">
      <w:pPr>
        <w:pStyle w:val="Heading3"/>
      </w:pPr>
      <w:r>
        <w:rPr/>
        <w:t>2NC---State Preemption---UQ---Preemptions</w:t>
      </w:r>
    </w:p>
    <w:p w14:paraId="1903D3CB" w14:textId="77777777" w:rsidR="00665E22" w:rsidRPr="001B4170" w:rsidRDefault="00665E22" w:rsidP="00665E22">
      <w:pPr>
        <w:pStyle w:val="Heading4"/>
        <w:rPr>
          <w:b w:val="0"/>
          <w:bCs/>
        </w:rPr>
      </w:pPr>
      <w:r>
        <w:rPr/>
        <w:t xml:space="preserve">State preemptions are </w:t>
      </w:r>
      <w:r>
        <w:rPr>
          <w:u w:val="single"/>
        </w:rPr>
        <w:t>limited now</w:t>
      </w:r>
      <w:r>
        <w:rPr/>
        <w:t xml:space="preserve"> – adoption of harmful state laws has </w:t>
      </w:r>
      <w:r>
        <w:rPr>
          <w:u w:val="single"/>
        </w:rPr>
        <w:t>slowed</w:t>
      </w:r>
      <w:r>
        <w:rPr/>
        <w:t xml:space="preserve"> labor localism is </w:t>
      </w:r>
      <w:r>
        <w:rPr>
          <w:u w:val="single"/>
        </w:rPr>
        <w:t>robust</w:t>
      </w:r>
      <w:r>
        <w:rPr/>
        <w:t xml:space="preserve"> – </w:t>
      </w:r>
      <w:r>
        <w:rPr>
          <w:b w:val="0"/>
          <w:bCs/>
        </w:rPr>
        <w:t>that’s Quinlan [from the overview]</w:t>
      </w:r>
    </w:p>
    <w:p w14:paraId="42E0C2DA" w14:textId="77777777" w:rsidR="00665E22" w:rsidRDefault="00665E22" w:rsidP="00665E22"/>
    <w:p w14:paraId="439FF033" w14:textId="77777777" w:rsidR="00665E22" w:rsidRPr="00FE3792" w:rsidRDefault="00665E22" w:rsidP="00665E22">
      <w:pPr>
        <w:pStyle w:val="Heading4"/>
        <w:rPr>
          <w:u w:val="single"/>
        </w:rPr>
      </w:pPr>
      <w:r>
        <w:rPr/>
        <w:t xml:space="preserve">Localism is </w:t>
      </w:r>
      <w:r>
        <w:rPr>
          <w:u w:val="single"/>
        </w:rPr>
        <w:t>strong now</w:t>
      </w:r>
      <w:r>
        <w:rPr/>
        <w:t xml:space="preserve"> and they’re </w:t>
      </w:r>
      <w:r>
        <w:rPr>
          <w:u w:val="single"/>
        </w:rPr>
        <w:t>limiting state preemption</w:t>
      </w:r>
    </w:p>
    <w:p w14:paraId="69CEA78C" w14:textId="77777777" w:rsidR="00665E22" w:rsidRPr="00A02AFD" w:rsidRDefault="00665E22" w:rsidP="00665E22">
      <w:r w:rsidRPr="00A02AFD">
        <w:rPr>
          <w:rStyle w:val="Style13ptBold"/>
        </w:rPr>
        <w:t>Schell and Zellers 25</w:t>
      </w:r>
      <w:r>
        <w:rPr/>
        <w:t xml:space="preserve"> [Brianne Schell, JD The Ohio State University Moritz College of Law, MA John Glenn College of Public Affairs at The Ohio State University, co-legal team lead at LSSC, and Leslie Zellers, co-Legal Team Lead with LSSC, JD University of California, College of the Law, San Francisco January 2025, https://static1.squarespace.com/static/5ce4377caeb1ce00013a02fd/t/67983da941b5287ab6c91f73/1738030511018/LSSC-WinningStrategiesforCombatingAbusivePreemption.pdf]</w:t>
      </w:r>
    </w:p>
    <w:p w14:paraId="37FE8997" w14:textId="77777777" w:rsidR="00665E22" w:rsidRPr="00FE3792" w:rsidRDefault="00665E22" w:rsidP="00665E22">
      <w:pPr>
        <w:rPr>
          <w:sz w:val="16"/>
        </w:rPr>
      </w:pPr>
      <w:r w:rsidRPr="00FE3792">
        <w:rPr>
          <w:sz w:val="16"/>
        </w:rPr>
        <w:t xml:space="preserve">Yet, the news is not all bad. </w:t>
      </w:r>
      <w:r w:rsidRPr="00FE3792">
        <w:rPr>
          <w:rStyle w:val="StyleUnderline"/>
          <w:highlight w:val="green"/>
        </w:rPr>
        <w:t>Across the country, local governments are</w:t>
      </w:r>
      <w:r w:rsidRPr="00FE3792">
        <w:rPr>
          <w:rStyle w:val="StyleUnderline"/>
          <w:highlight w:val="green"/>
        </w:rPr>
        <w:t xml:space="preserve"> </w:t>
      </w:r>
      <w:r w:rsidRPr="00FE3792">
        <w:rPr>
          <w:rStyle w:val="Emphasis"/>
          <w:highlight w:val="green"/>
        </w:rPr>
        <w:t>taking the lead</w:t>
      </w:r>
      <w:r w:rsidRPr="00FE3792">
        <w:rPr>
          <w:rStyle w:val="StyleUnderline"/>
          <w:highlight w:val="green"/>
        </w:rPr>
        <w:t xml:space="preserve"> </w:t>
      </w:r>
      <w:r w:rsidRPr="00FE3792">
        <w:rPr>
          <w:rStyle w:val="StyleUnderline"/>
          <w:highlight w:val="green"/>
        </w:rPr>
        <w:t>on tackling</w:t>
      </w:r>
      <w:r w:rsidRPr="008D5B9E">
        <w:rPr>
          <w:rStyle w:val="StyleUnderline"/>
        </w:rPr>
        <w:t xml:space="preserve"> our </w:t>
      </w:r>
      <w:r w:rsidRPr="00FE3792">
        <w:rPr>
          <w:rStyle w:val="StyleUnderline"/>
          <w:highlight w:val="green"/>
        </w:rPr>
        <w:t>greatest challenges</w:t>
      </w:r>
      <w:r w:rsidRPr="008D5B9E">
        <w:rPr>
          <w:rStyle w:val="StyleUnderline"/>
        </w:rPr>
        <w:t xml:space="preserve"> head-on</w:t>
      </w:r>
      <w:r w:rsidRPr="00FE3792">
        <w:rPr>
          <w:sz w:val="16"/>
        </w:rPr>
        <w:t xml:space="preserve">, </w:t>
      </w:r>
      <w:r w:rsidRPr="008D5B9E">
        <w:rPr>
          <w:rStyle w:val="StyleUnderline"/>
        </w:rPr>
        <w:t xml:space="preserve">enacting laws </w:t>
      </w:r>
      <w:r w:rsidRPr="00FE3792">
        <w:rPr>
          <w:rStyle w:val="StyleUnderline"/>
          <w:highlight w:val="green"/>
        </w:rPr>
        <w:t xml:space="preserve">to protect </w:t>
      </w:r>
      <w:r w:rsidRPr="00FE3792">
        <w:rPr>
          <w:rStyle w:val="Emphasis"/>
          <w:highlight w:val="green"/>
        </w:rPr>
        <w:t>public health</w:t>
      </w:r>
      <w:r w:rsidRPr="00FE3792">
        <w:rPr>
          <w:rStyle w:val="StyleUnderline"/>
          <w:highlight w:val="green"/>
        </w:rPr>
        <w:t xml:space="preserve">, </w:t>
      </w:r>
      <w:r w:rsidRPr="00FE3792">
        <w:rPr>
          <w:rStyle w:val="Emphasis"/>
          <w:highlight w:val="green"/>
        </w:rPr>
        <w:t>improve workers’ rights</w:t>
      </w:r>
      <w:r w:rsidRPr="00FE3792">
        <w:rPr>
          <w:rStyle w:val="StyleUnderline"/>
          <w:highlight w:val="green"/>
        </w:rPr>
        <w:t xml:space="preserve">, </w:t>
      </w:r>
      <w:r w:rsidRPr="00FE3792">
        <w:rPr>
          <w:rStyle w:val="Emphasis"/>
          <w:highlight w:val="green"/>
        </w:rPr>
        <w:t>reduce inequity</w:t>
      </w:r>
      <w:r w:rsidRPr="00FE3792">
        <w:rPr>
          <w:rStyle w:val="StyleUnderline"/>
          <w:highlight w:val="green"/>
        </w:rPr>
        <w:t xml:space="preserve">, </w:t>
      </w:r>
      <w:r w:rsidRPr="00FE3792">
        <w:rPr>
          <w:rStyle w:val="StyleUnderline"/>
          <w:highlight w:val="green"/>
        </w:rPr>
        <w:t>respond to</w:t>
      </w:r>
      <w:r w:rsidRPr="008D5B9E">
        <w:rPr>
          <w:rStyle w:val="StyleUnderline"/>
        </w:rPr>
        <w:t xml:space="preserve"> </w:t>
      </w:r>
      <w:r w:rsidRPr="008D5B9E">
        <w:rPr>
          <w:rStyle w:val="Emphasis"/>
        </w:rPr>
        <w:t xml:space="preserve">emerging </w:t>
      </w:r>
      <w:r w:rsidRPr="00FE3792">
        <w:rPr>
          <w:rStyle w:val="Emphasis"/>
          <w:highlight w:val="green"/>
        </w:rPr>
        <w:t>environmental threats</w:t>
      </w:r>
      <w:r w:rsidRPr="00FE3792">
        <w:rPr>
          <w:sz w:val="16"/>
        </w:rPr>
        <w:t xml:space="preserve">, </w:t>
      </w:r>
      <w:r w:rsidRPr="008D5B9E">
        <w:rPr>
          <w:rStyle w:val="StyleUnderline"/>
        </w:rPr>
        <w:t>and</w:t>
      </w:r>
      <w:r w:rsidRPr="00FE3792">
        <w:rPr>
          <w:sz w:val="16"/>
        </w:rPr>
        <w:t xml:space="preserve"> move forward with </w:t>
      </w:r>
      <w:r w:rsidRPr="008D5B9E">
        <w:rPr>
          <w:rStyle w:val="StyleUnderline"/>
        </w:rPr>
        <w:t>other policy solutions</w:t>
      </w:r>
      <w:r w:rsidRPr="00FE3792">
        <w:rPr>
          <w:sz w:val="16"/>
        </w:rPr>
        <w:t>. And there are thousands of advocates working tirelessly to combat abusive preemption. In 2024 alone, LSSC tracked more than 70 bills aimed at pushing back against this abuse of state interference; the bills would have either repealed state preemption or allowed local authority on a particular topic.</w:t>
      </w:r>
    </w:p>
    <w:p w14:paraId="3AF136A1" w14:textId="77777777" w:rsidR="00665E22" w:rsidRPr="00FE3792" w:rsidRDefault="00665E22" w:rsidP="00665E22">
      <w:pPr>
        <w:rPr>
          <w:sz w:val="16"/>
        </w:rPr>
      </w:pPr>
      <w:r w:rsidRPr="00FE3792">
        <w:rPr>
          <w:sz w:val="16"/>
        </w:rPr>
        <w:t xml:space="preserve">This report outlines different types of success in battling abusive preemption. From Colorado’s repeal of minimum wage preemption to Nashville taking back control of their Metro Council, </w:t>
      </w:r>
      <w:r w:rsidRPr="00FE3792">
        <w:rPr>
          <w:rStyle w:val="StyleUnderline"/>
          <w:highlight w:val="green"/>
        </w:rPr>
        <w:t>coalitions</w:t>
      </w:r>
      <w:r w:rsidRPr="00FE3792">
        <w:rPr>
          <w:sz w:val="16"/>
        </w:rPr>
        <w:t xml:space="preserve"> of advocates and local officials </w:t>
      </w:r>
      <w:r w:rsidRPr="00EC0EEC">
        <w:rPr>
          <w:rStyle w:val="StyleUnderline"/>
        </w:rPr>
        <w:t xml:space="preserve">have </w:t>
      </w:r>
      <w:r w:rsidRPr="00FE3792">
        <w:rPr>
          <w:rStyle w:val="StyleUnderline"/>
          <w:highlight w:val="green"/>
        </w:rPr>
        <w:t>successfully stopped, limited, or overturned</w:t>
      </w:r>
      <w:r w:rsidRPr="00EC0EEC">
        <w:rPr>
          <w:rStyle w:val="StyleUnderline"/>
        </w:rPr>
        <w:t xml:space="preserve"> </w:t>
      </w:r>
      <w:r w:rsidRPr="00FE3792">
        <w:rPr>
          <w:rStyle w:val="StyleUnderline"/>
          <w:highlight w:val="green"/>
        </w:rPr>
        <w:t>abusive preemption</w:t>
      </w:r>
      <w:r w:rsidRPr="00EC0EEC">
        <w:rPr>
          <w:rStyle w:val="StyleUnderline"/>
        </w:rPr>
        <w:t xml:space="preserve"> </w:t>
      </w:r>
      <w:r w:rsidRPr="00FE3792">
        <w:rPr>
          <w:rStyle w:val="StyleUnderline"/>
          <w:highlight w:val="green"/>
        </w:rPr>
        <w:t>in more than a dozen states</w:t>
      </w:r>
      <w:r w:rsidRPr="00FE3792">
        <w:rPr>
          <w:sz w:val="16"/>
        </w:rPr>
        <w:t xml:space="preserve"> since 2019.</w:t>
      </w:r>
    </w:p>
    <w:p w14:paraId="52C990FC" w14:textId="77777777" w:rsidR="00665E22" w:rsidRPr="001B4170" w:rsidRDefault="00665E22" w:rsidP="00665E22"/>
    <w:p w14:paraId="19CBECDD" w14:textId="77777777" w:rsidR="00665E22" w:rsidRPr="00EB3890" w:rsidRDefault="00665E22" w:rsidP="00665E22"/>
    <w:p w14:paraId="3F4AA18B" w14:textId="77777777" w:rsidR="00665E22" w:rsidRDefault="00665E22" w:rsidP="00665E22">
      <w:pPr>
        <w:pStyle w:val="Heading2"/>
      </w:pPr>
      <w:r>
        <w:rPr/>
        <w:t xml:space="preserve">Solvency </w:t>
      </w:r>
    </w:p>
    <w:p w14:paraId="2D24215F" w14:textId="77777777" w:rsidR="00665E22" w:rsidRDefault="00665E22" w:rsidP="00665E22">
      <w:pPr>
        <w:pStyle w:val="Heading3"/>
      </w:pPr>
      <w:r>
        <w:rPr/>
        <w:t xml:space="preserve">2NC---No Solvency </w:t>
      </w:r>
    </w:p>
    <w:p w14:paraId="5E21051D" w14:textId="77777777" w:rsidR="00665E22" w:rsidRDefault="00665E22" w:rsidP="00665E22">
      <w:pPr>
        <w:pStyle w:val="Heading4"/>
      </w:pPr>
      <w:r>
        <w:rPr/>
        <w:t xml:space="preserve">Physician unions </w:t>
      </w:r>
      <w:r>
        <w:rPr>
          <w:u w:val="single"/>
        </w:rPr>
        <w:t>fail</w:t>
      </w:r>
      <w:r>
        <w:rPr/>
        <w:t xml:space="preserve"> – they’re </w:t>
      </w:r>
      <w:r>
        <w:rPr>
          <w:u w:val="single"/>
        </w:rPr>
        <w:t>prohibited from striking</w:t>
      </w:r>
      <w:r>
        <w:rPr/>
        <w:t xml:space="preserve">, the CBRs are </w:t>
      </w:r>
      <w:r>
        <w:rPr>
          <w:u w:val="single"/>
        </w:rPr>
        <w:t>unenforceable</w:t>
      </w:r>
      <w:r>
        <w:rPr/>
        <w:t xml:space="preserve">, and there are </w:t>
      </w:r>
      <w:r>
        <w:rPr>
          <w:u w:val="single"/>
        </w:rPr>
        <w:t>insufficient penalties</w:t>
      </w:r>
      <w:r>
        <w:rPr/>
        <w:t xml:space="preserve"> for noncompliance – that’s Deis and it’s </w:t>
      </w:r>
      <w:r>
        <w:rPr>
          <w:u w:val="single"/>
        </w:rPr>
        <w:t>specific to</w:t>
      </w:r>
      <w:r>
        <w:rPr/>
        <w:t xml:space="preserve"> physicians</w:t>
      </w:r>
    </w:p>
    <w:p w14:paraId="33CE0DF1" w14:textId="77777777" w:rsidR="00665E22" w:rsidRDefault="00665E22" w:rsidP="00665E22"/>
    <w:p w14:paraId="02F99951" w14:textId="77777777" w:rsidR="00665E22" w:rsidRPr="008E2A09" w:rsidRDefault="00665E22" w:rsidP="00665E22">
      <w:pPr>
        <w:pStyle w:val="Heading4"/>
      </w:pPr>
      <w:r>
        <w:rPr/>
        <w:t xml:space="preserve">1AC CX was terrible on this question---at best the plan still forces independent physicians to work while they’re not getting paid since the only explanation of the strikes they’re doing would be writing records on paper instead of electronically. Makes burnout and disease inevitable. </w:t>
      </w:r>
    </w:p>
    <w:p w14:paraId="3C7B65D5" w14:textId="77777777" w:rsidR="00665E22" w:rsidRPr="009B4311" w:rsidRDefault="00665E22" w:rsidP="00665E22"/>
    <w:p w14:paraId="64FE7911" w14:textId="77777777" w:rsidR="00665E22" w:rsidRDefault="00665E22" w:rsidP="00665E22">
      <w:pPr>
        <w:pStyle w:val="Heading2"/>
      </w:pPr>
      <w:r>
        <w:rPr/>
        <w:t xml:space="preserve">Autonomy </w:t>
      </w:r>
    </w:p>
    <w:p w14:paraId="1177661B" w14:textId="77777777" w:rsidR="00665E22" w:rsidRDefault="00665E22" w:rsidP="00665E22">
      <w:pPr>
        <w:pStyle w:val="Heading3"/>
      </w:pPr>
      <w:r>
        <w:rPr/>
        <w:t>2NC---SQ Solves---Tech</w:t>
      </w:r>
    </w:p>
    <w:p w14:paraId="2C94E6FC" w14:textId="77777777" w:rsidR="00665E22" w:rsidRDefault="00665E22" w:rsidP="00665E22"/>
    <w:p w14:paraId="676E2ED5" w14:textId="77777777" w:rsidR="00665E22" w:rsidRDefault="00665E22" w:rsidP="00665E22">
      <w:pPr>
        <w:pStyle w:val="Heading4"/>
      </w:pPr>
      <w:r>
        <w:rPr/>
        <w:t xml:space="preserve">Status quo solves burnout --- extend Samraik – Virtual scribes solve paperwork and seamlessly integrate EHR – This is not some tech with promise but no implementation - They are ubiquitous now – our evidences cites a first of its kind study on burnout reduction and AI scribes  </w:t>
      </w:r>
    </w:p>
    <w:p w14:paraId="090780B1" w14:textId="77777777" w:rsidR="00665E22" w:rsidRDefault="00665E22" w:rsidP="00665E22"/>
    <w:p w14:paraId="7FE0BB92" w14:textId="77777777" w:rsidR="00665E22" w:rsidRPr="009944E5" w:rsidRDefault="00665E22" w:rsidP="00665E22">
      <w:pPr>
        <w:pStyle w:val="Heading4"/>
      </w:pPr>
      <w:r>
        <w:rPr/>
        <w:t>The tech is here, being used, and its effect on burnout has been massive</w:t>
      </w:r>
    </w:p>
    <w:p w14:paraId="6B88D5DC" w14:textId="77777777" w:rsidR="00665E22" w:rsidRDefault="00665E22" w:rsidP="00665E22">
      <w:r w:rsidRPr="009944E5">
        <w:rPr>
          <w:rStyle w:val="Style13ptBold"/>
        </w:rPr>
        <w:t>Jaslow 25</w:t>
      </w:r>
      <w:r>
        <w:rPr/>
        <w:t xml:space="preserve"> [Ryan Jaslow, Mass General Brigham Communications, Physicians embrace AI note-taking technology, Harvard Gazette, August 21, 2025, https://news.harvard.edu/gazette/story/2025/08/physicians-embrace-ai-note-taking-technology/]</w:t>
      </w:r>
    </w:p>
    <w:p w14:paraId="7B8142A4" w14:textId="77777777" w:rsidR="00665E22" w:rsidRPr="009944E5" w:rsidRDefault="00665E22" w:rsidP="00665E22">
      <w:pPr>
        <w:rPr>
          <w:rStyle w:val="StyleUnderline"/>
        </w:rPr>
      </w:pPr>
      <w:r w:rsidRPr="00356D34">
        <w:rPr>
          <w:rStyle w:val="StyleUnderline"/>
          <w:highlight w:val="green"/>
        </w:rPr>
        <w:t>AI-driven scribes</w:t>
      </w:r>
      <w:r w:rsidRPr="009944E5">
        <w:rPr>
          <w:rStyle w:val="StyleUnderline"/>
        </w:rPr>
        <w:t xml:space="preserve"> that record patient visits and draft clinical notes for physician review </w:t>
      </w:r>
      <w:r w:rsidRPr="00356D34">
        <w:rPr>
          <w:rStyle w:val="StyleUnderline"/>
          <w:highlight w:val="green"/>
        </w:rPr>
        <w:t xml:space="preserve">led to </w:t>
      </w:r>
      <w:r w:rsidRPr="00356D34">
        <w:rPr>
          <w:rStyle w:val="Emphasis"/>
          <w:highlight w:val="green"/>
        </w:rPr>
        <w:t>significant reductions</w:t>
      </w:r>
      <w:r w:rsidRPr="00356D34">
        <w:rPr>
          <w:rStyle w:val="StyleUnderline"/>
          <w:highlight w:val="green"/>
        </w:rPr>
        <w:t xml:space="preserve"> </w:t>
      </w:r>
      <w:r w:rsidRPr="00356D34">
        <w:rPr>
          <w:rStyle w:val="StyleUnderline"/>
          <w:highlight w:val="green"/>
        </w:rPr>
        <w:t>in physician burnout</w:t>
      </w:r>
      <w:r w:rsidRPr="009944E5">
        <w:rPr>
          <w:sz w:val="16"/>
        </w:rPr>
        <w:t xml:space="preserve"> and improvements in well-being, </w:t>
      </w:r>
      <w:r w:rsidRPr="00356D34">
        <w:rPr>
          <w:rStyle w:val="StyleUnderline"/>
          <w:highlight w:val="green"/>
        </w:rPr>
        <w:t>according to</w:t>
      </w:r>
      <w:r w:rsidRPr="009944E5">
        <w:rPr>
          <w:rStyle w:val="StyleUnderline"/>
        </w:rPr>
        <w:t xml:space="preserve"> </w:t>
      </w:r>
      <w:r w:rsidRPr="009944E5">
        <w:rPr>
          <w:sz w:val="16"/>
        </w:rPr>
        <w:t xml:space="preserve">a Mass General Brigham </w:t>
      </w:r>
      <w:r w:rsidRPr="00356D34">
        <w:rPr>
          <w:rStyle w:val="StyleUnderline"/>
          <w:highlight w:val="green"/>
        </w:rPr>
        <w:t>study of two large healthcare systems.</w:t>
      </w:r>
    </w:p>
    <w:p w14:paraId="28E6992C" w14:textId="77777777" w:rsidR="00665E22" w:rsidRPr="009944E5" w:rsidRDefault="00665E22" w:rsidP="00665E22">
      <w:pPr>
        <w:rPr>
          <w:sz w:val="16"/>
        </w:rPr>
      </w:pPr>
      <w:r w:rsidRPr="00356D34">
        <w:rPr>
          <w:rStyle w:val="StyleUnderline"/>
          <w:highlight w:val="green"/>
        </w:rPr>
        <w:t>The findings</w:t>
      </w:r>
      <w:r w:rsidRPr="009944E5">
        <w:rPr>
          <w:rStyle w:val="StyleUnderline"/>
        </w:rPr>
        <w:t>,</w:t>
      </w:r>
      <w:r w:rsidRPr="009944E5">
        <w:rPr>
          <w:sz w:val="16"/>
        </w:rPr>
        <w:t xml:space="preserve"> published in JAMA Network Open, </w:t>
      </w:r>
      <w:r w:rsidRPr="00356D34">
        <w:rPr>
          <w:rStyle w:val="StyleUnderline"/>
          <w:highlight w:val="green"/>
        </w:rPr>
        <w:t>draw on surveys of more than 1,400 physicians</w:t>
      </w:r>
      <w:r w:rsidRPr="009944E5">
        <w:rPr>
          <w:rStyle w:val="StyleUnderline"/>
        </w:rPr>
        <w:t xml:space="preserve"> and advanced practice providers </w:t>
      </w:r>
      <w:r w:rsidRPr="009944E5">
        <w:rPr>
          <w:sz w:val="16"/>
        </w:rPr>
        <w:t>at both Harvard-affiliated Mass General Brigham and Atlanta’s Emory Healthcare.</w:t>
      </w:r>
    </w:p>
    <w:p w14:paraId="318EEFBF" w14:textId="77777777" w:rsidR="00665E22" w:rsidRPr="009944E5" w:rsidRDefault="00665E22" w:rsidP="00665E22">
      <w:pPr>
        <w:rPr>
          <w:sz w:val="16"/>
        </w:rPr>
      </w:pPr>
      <w:r w:rsidRPr="009944E5">
        <w:rPr>
          <w:sz w:val="16"/>
        </w:rPr>
        <w:t xml:space="preserve">At MGB, </w:t>
      </w:r>
      <w:r w:rsidRPr="00356D34">
        <w:rPr>
          <w:rStyle w:val="StyleUnderline"/>
          <w:highlight w:val="green"/>
        </w:rPr>
        <w:t>use of ambient documentation technologies was associated with a 21</w:t>
      </w:r>
      <w:r w:rsidRPr="009944E5">
        <w:rPr>
          <w:sz w:val="16"/>
        </w:rPr>
        <w:t xml:space="preserve">.2 </w:t>
      </w:r>
      <w:r w:rsidRPr="00356D34">
        <w:rPr>
          <w:rStyle w:val="StyleUnderline"/>
          <w:highlight w:val="green"/>
        </w:rPr>
        <w:t>percent absolute reduction in burnout prevalence</w:t>
      </w:r>
      <w:r w:rsidRPr="009944E5">
        <w:rPr>
          <w:sz w:val="16"/>
        </w:rPr>
        <w:t xml:space="preserve"> at 84 days, while Emory Healthcare saw a 30.7 percent absolute increase in documentation-related well-being at 60 days.</w:t>
      </w:r>
    </w:p>
    <w:p w14:paraId="53904628" w14:textId="77777777" w:rsidR="00665E22" w:rsidRPr="009944E5" w:rsidRDefault="00665E22" w:rsidP="00665E22">
      <w:pPr>
        <w:rPr>
          <w:rStyle w:val="Emphasis"/>
        </w:rPr>
      </w:pPr>
      <w:r w:rsidRPr="009944E5">
        <w:rPr>
          <w:rStyle w:val="StyleUnderline"/>
        </w:rPr>
        <w:t xml:space="preserve">“Ambient documentation technology has been truly transformative in </w:t>
      </w:r>
      <w:r w:rsidRPr="00356D34">
        <w:rPr>
          <w:rStyle w:val="StyleUnderline"/>
          <w:highlight w:val="green"/>
        </w:rPr>
        <w:t>freeing up physicians from their keyboards</w:t>
      </w:r>
      <w:r w:rsidRPr="009944E5">
        <w:rPr>
          <w:rStyle w:val="StyleUnderline"/>
        </w:rPr>
        <w:t xml:space="preserve"> to have more face-to-face interaction with their patients,”</w:t>
      </w:r>
      <w:r w:rsidRPr="009944E5">
        <w:rPr>
          <w:sz w:val="16"/>
        </w:rPr>
        <w:t xml:space="preserve"> said study co-senior author Rebecca Mishuris, chief medical information officer at MGB, a faculty member at Harvard Medical School, and a primary care physician in the healthcare system. “</w:t>
      </w:r>
      <w:r w:rsidRPr="009944E5">
        <w:rPr>
          <w:rStyle w:val="StyleUnderline"/>
        </w:rPr>
        <w:t xml:space="preserve">Our </w:t>
      </w:r>
      <w:r w:rsidRPr="00356D34">
        <w:rPr>
          <w:rStyle w:val="StyleUnderline"/>
          <w:highlight w:val="green"/>
        </w:rPr>
        <w:t>physicians tell us that they have their</w:t>
      </w:r>
      <w:r w:rsidRPr="009944E5">
        <w:rPr>
          <w:rStyle w:val="StyleUnderline"/>
        </w:rPr>
        <w:t xml:space="preserve"> nights and </w:t>
      </w:r>
      <w:r w:rsidRPr="00356D34">
        <w:rPr>
          <w:rStyle w:val="StyleUnderline"/>
          <w:highlight w:val="green"/>
        </w:rPr>
        <w:t>weekends back</w:t>
      </w:r>
      <w:r w:rsidRPr="009944E5">
        <w:rPr>
          <w:rStyle w:val="StyleUnderline"/>
        </w:rPr>
        <w:t xml:space="preserve"> and have </w:t>
      </w:r>
      <w:r w:rsidRPr="00356D34">
        <w:rPr>
          <w:rStyle w:val="StyleUnderline"/>
          <w:highlight w:val="green"/>
        </w:rPr>
        <w:t xml:space="preserve">rediscovered their joy of practicing medicine. There is </w:t>
      </w:r>
      <w:r w:rsidRPr="00356D34">
        <w:rPr>
          <w:rStyle w:val="Emphasis"/>
          <w:highlight w:val="green"/>
        </w:rPr>
        <w:t>literally no other intervention in our field that impacts burnout to this extent.”</w:t>
      </w:r>
    </w:p>
    <w:p w14:paraId="60E04937" w14:textId="77777777" w:rsidR="00665E22" w:rsidRDefault="00665E22" w:rsidP="00665E22"/>
    <w:p w14:paraId="1765B746" w14:textId="77777777" w:rsidR="00665E22" w:rsidRPr="00C31E6E" w:rsidRDefault="00665E22" w:rsidP="00665E22">
      <w:pPr>
        <w:pStyle w:val="Heading4"/>
      </w:pPr>
      <w:r>
        <w:rPr/>
        <w:t>AI Solves</w:t>
      </w:r>
    </w:p>
    <w:p w14:paraId="3434A84F" w14:textId="77777777" w:rsidR="00665E22" w:rsidRDefault="00665E22" w:rsidP="00665E22">
      <w:r w:rsidRPr="00C31E6E">
        <w:rPr>
          <w:rStyle w:val="Style13ptBold"/>
        </w:rPr>
        <w:t>Tester 25</w:t>
      </w:r>
      <w:r>
        <w:rPr/>
        <w:t xml:space="preserve"> [Jake Tester, K8 News, NYIT College of Osteopathic Medicine at A-State uses AI to reduce physician burnout, Dec. 3, 2025, https://www.kait8.com/2025/12/04/nyit-college-osteopathic-medicine-a-state-uses-ai-reduce-physician-burnout/]</w:t>
      </w:r>
    </w:p>
    <w:p w14:paraId="6329BB29" w14:textId="77777777" w:rsidR="00665E22" w:rsidRPr="00296FD1" w:rsidRDefault="00665E22" w:rsidP="00665E22">
      <w:pPr>
        <w:rPr>
          <w:sz w:val="16"/>
        </w:rPr>
      </w:pPr>
      <w:r w:rsidRPr="00296FD1">
        <w:rPr>
          <w:sz w:val="16"/>
        </w:rPr>
        <w:t xml:space="preserve">The New York Institute of Technology College of Osteopathic Medicine at Arkansas State University has incorporated an </w:t>
      </w:r>
      <w:r w:rsidRPr="005C295B">
        <w:rPr>
          <w:rStyle w:val="StyleUnderline"/>
          <w:highlight w:val="green"/>
        </w:rPr>
        <w:t>AI program that</w:t>
      </w:r>
      <w:r w:rsidRPr="00296FD1">
        <w:rPr>
          <w:sz w:val="16"/>
        </w:rPr>
        <w:t xml:space="preserve"> records doctor-patient conversations and </w:t>
      </w:r>
      <w:r w:rsidRPr="005C295B">
        <w:rPr>
          <w:rStyle w:val="StyleUnderline"/>
          <w:highlight w:val="green"/>
        </w:rPr>
        <w:t>converts</w:t>
      </w:r>
      <w:r w:rsidRPr="00296FD1">
        <w:rPr>
          <w:sz w:val="16"/>
        </w:rPr>
        <w:t xml:space="preserve"> them into </w:t>
      </w:r>
      <w:r w:rsidRPr="005C295B">
        <w:rPr>
          <w:rStyle w:val="StyleUnderline"/>
          <w:highlight w:val="green"/>
        </w:rPr>
        <w:t>medical notes, sav</w:t>
      </w:r>
      <w:r w:rsidRPr="00296FD1">
        <w:rPr>
          <w:rStyle w:val="StyleUnderline"/>
        </w:rPr>
        <w:t xml:space="preserve">ing </w:t>
      </w:r>
      <w:r w:rsidRPr="005C295B">
        <w:rPr>
          <w:rStyle w:val="StyleUnderline"/>
          <w:highlight w:val="green"/>
        </w:rPr>
        <w:t>physicians hours of paperwork daily.</w:t>
      </w:r>
    </w:p>
    <w:p w14:paraId="52FDF347" w14:textId="77777777" w:rsidR="00665E22" w:rsidRPr="00296FD1" w:rsidRDefault="00665E22" w:rsidP="00665E22">
      <w:pPr>
        <w:rPr>
          <w:sz w:val="16"/>
        </w:rPr>
      </w:pPr>
      <w:r w:rsidRPr="00296FD1">
        <w:rPr>
          <w:sz w:val="16"/>
        </w:rPr>
        <w:t>NYITCOM implemented the eClinical Works ambient artificial intelligence system over the summer.</w:t>
      </w:r>
    </w:p>
    <w:p w14:paraId="736ACD65" w14:textId="77777777" w:rsidR="00665E22" w:rsidRPr="00296FD1" w:rsidRDefault="00665E22" w:rsidP="00665E22">
      <w:pPr>
        <w:rPr>
          <w:rStyle w:val="StyleUnderline"/>
        </w:rPr>
      </w:pPr>
      <w:r w:rsidRPr="00296FD1">
        <w:rPr>
          <w:rStyle w:val="StyleUnderline"/>
        </w:rPr>
        <w:t>The program records conversations between doctors and patients and transforms the information into readable notes.</w:t>
      </w:r>
    </w:p>
    <w:p w14:paraId="63569D64" w14:textId="77777777" w:rsidR="00665E22" w:rsidRPr="00296FD1" w:rsidRDefault="00665E22" w:rsidP="00665E22">
      <w:pPr>
        <w:rPr>
          <w:sz w:val="16"/>
        </w:rPr>
      </w:pPr>
      <w:r w:rsidRPr="00296FD1">
        <w:rPr>
          <w:sz w:val="16"/>
        </w:rPr>
        <w:t>“This is going to help patient care, it’s going to help doctor efficiency, and it’s going to help patient outcomes when used appropriately,” said Dr. Shane Speights, dean of NYITCOM at A-State.</w:t>
      </w:r>
    </w:p>
    <w:p w14:paraId="0CE0EF5B" w14:textId="77777777" w:rsidR="00665E22" w:rsidRPr="00296FD1" w:rsidRDefault="00665E22" w:rsidP="00665E22">
      <w:pPr>
        <w:rPr>
          <w:sz w:val="16"/>
        </w:rPr>
      </w:pPr>
      <w:r w:rsidRPr="00296FD1">
        <w:rPr>
          <w:sz w:val="16"/>
        </w:rPr>
        <w:t>The system can differentiate between medical information and casual conversation during patient visits.</w:t>
      </w:r>
    </w:p>
    <w:p w14:paraId="2C4B2A5C" w14:textId="77777777" w:rsidR="00665E22" w:rsidRPr="00296FD1" w:rsidRDefault="00665E22" w:rsidP="00665E22">
      <w:pPr>
        <w:rPr>
          <w:sz w:val="16"/>
        </w:rPr>
      </w:pPr>
      <w:r w:rsidRPr="00296FD1">
        <w:rPr>
          <w:sz w:val="16"/>
        </w:rPr>
        <w:t>“It’s able to recognize things like, ‘Hey, how was your fishing trip last week?’ versus how has your high blood pressure been doing, and it can actually tease those pieces out,” Speights said.</w:t>
      </w:r>
    </w:p>
    <w:p w14:paraId="5AA4DD04" w14:textId="77777777" w:rsidR="00665E22" w:rsidRPr="00296FD1" w:rsidRDefault="00665E22" w:rsidP="00665E22">
      <w:pPr>
        <w:rPr>
          <w:sz w:val="16"/>
        </w:rPr>
      </w:pPr>
      <w:r w:rsidRPr="005C295B">
        <w:rPr>
          <w:rStyle w:val="StyleUnderline"/>
          <w:highlight w:val="green"/>
        </w:rPr>
        <w:t>Paperwork is</w:t>
      </w:r>
      <w:r w:rsidRPr="00296FD1">
        <w:rPr>
          <w:sz w:val="16"/>
        </w:rPr>
        <w:t xml:space="preserve"> one of the most time-consuming tasks for doctors and </w:t>
      </w:r>
      <w:r w:rsidRPr="005C295B">
        <w:rPr>
          <w:rStyle w:val="StyleUnderline"/>
          <w:highlight w:val="green"/>
        </w:rPr>
        <w:t>a</w:t>
      </w:r>
      <w:r w:rsidRPr="00296FD1">
        <w:rPr>
          <w:sz w:val="16"/>
        </w:rPr>
        <w:t xml:space="preserve"> leading </w:t>
      </w:r>
      <w:r w:rsidRPr="005C295B">
        <w:rPr>
          <w:rStyle w:val="StyleUnderline"/>
          <w:highlight w:val="green"/>
        </w:rPr>
        <w:t>cause of physician burnout</w:t>
      </w:r>
      <w:r w:rsidRPr="00296FD1">
        <w:rPr>
          <w:sz w:val="16"/>
        </w:rPr>
        <w:t>, Speights said.</w:t>
      </w:r>
    </w:p>
    <w:p w14:paraId="01BFDB3E" w14:textId="77777777" w:rsidR="00665E22" w:rsidRPr="00296FD1" w:rsidRDefault="00665E22" w:rsidP="00665E22">
      <w:pPr>
        <w:rPr>
          <w:sz w:val="16"/>
        </w:rPr>
      </w:pPr>
      <w:r w:rsidRPr="00296FD1">
        <w:rPr>
          <w:sz w:val="16"/>
        </w:rPr>
        <w:t xml:space="preserve">Speights said </w:t>
      </w:r>
      <w:r w:rsidRPr="005C295B">
        <w:rPr>
          <w:rStyle w:val="Emphasis"/>
          <w:highlight w:val="green"/>
        </w:rPr>
        <w:t>the program significantly reduces</w:t>
      </w:r>
      <w:r w:rsidRPr="00296FD1">
        <w:rPr>
          <w:sz w:val="16"/>
        </w:rPr>
        <w:t xml:space="preserve"> both issues.</w:t>
      </w:r>
    </w:p>
    <w:p w14:paraId="384A8582" w14:textId="77777777" w:rsidR="00665E22" w:rsidRPr="00296FD1" w:rsidRDefault="00665E22" w:rsidP="00665E22">
      <w:pPr>
        <w:rPr>
          <w:sz w:val="16"/>
        </w:rPr>
      </w:pPr>
      <w:r w:rsidRPr="00296FD1">
        <w:rPr>
          <w:sz w:val="16"/>
        </w:rPr>
        <w:t>“Because now, I can leave the clinic and my notes are done, the orders are done, the patient has everything they need, they even have access to that information more quickly,” he said.</w:t>
      </w:r>
    </w:p>
    <w:p w14:paraId="1DF0979C" w14:textId="77777777" w:rsidR="00665E22" w:rsidRPr="00296FD1" w:rsidRDefault="00665E22" w:rsidP="00665E22">
      <w:pPr>
        <w:rPr>
          <w:sz w:val="16"/>
        </w:rPr>
      </w:pPr>
      <w:r w:rsidRPr="005C295B">
        <w:rPr>
          <w:rStyle w:val="StyleUnderline"/>
          <w:highlight w:val="green"/>
        </w:rPr>
        <w:t>The AI system</w:t>
      </w:r>
      <w:r w:rsidRPr="00296FD1">
        <w:rPr>
          <w:rStyle w:val="StyleUnderline"/>
        </w:rPr>
        <w:t xml:space="preserve"> also </w:t>
      </w:r>
      <w:r w:rsidRPr="005C295B">
        <w:rPr>
          <w:rStyle w:val="StyleUnderline"/>
          <w:highlight w:val="green"/>
        </w:rPr>
        <w:t>helps doctors</w:t>
      </w:r>
      <w:r w:rsidRPr="00296FD1">
        <w:rPr>
          <w:rStyle w:val="StyleUnderline"/>
        </w:rPr>
        <w:t xml:space="preserve"> ensure they address all necessary medical points</w:t>
      </w:r>
      <w:r w:rsidRPr="00296FD1">
        <w:rPr>
          <w:sz w:val="16"/>
        </w:rPr>
        <w:t xml:space="preserve"> during patient visits.</w:t>
      </w:r>
    </w:p>
    <w:p w14:paraId="31F4FBD0" w14:textId="77777777" w:rsidR="00665E22" w:rsidRPr="00296FD1" w:rsidRDefault="00665E22" w:rsidP="00665E22">
      <w:pPr>
        <w:rPr>
          <w:sz w:val="16"/>
        </w:rPr>
      </w:pPr>
      <w:r w:rsidRPr="00296FD1">
        <w:rPr>
          <w:sz w:val="16"/>
        </w:rPr>
        <w:t>“It’s hard for the physician. I know we have this high expectation that we remember everything and know everything, but AI helps me be a better physician,” Speights said.</w:t>
      </w:r>
    </w:p>
    <w:p w14:paraId="1E6D209F" w14:textId="77777777" w:rsidR="00665E22" w:rsidRPr="00296FD1" w:rsidRDefault="00665E22" w:rsidP="00665E22">
      <w:pPr>
        <w:rPr>
          <w:sz w:val="16"/>
        </w:rPr>
      </w:pPr>
      <w:r w:rsidRPr="00296FD1">
        <w:rPr>
          <w:sz w:val="16"/>
        </w:rPr>
        <w:t>Doctors must still review and verify the AI-generated notes for accuracy.</w:t>
      </w:r>
    </w:p>
    <w:p w14:paraId="5B89473B" w14:textId="77777777" w:rsidR="00665E22" w:rsidRPr="00296FD1" w:rsidRDefault="00665E22" w:rsidP="00665E22">
      <w:pPr>
        <w:rPr>
          <w:sz w:val="16"/>
        </w:rPr>
      </w:pPr>
      <w:r w:rsidRPr="00296FD1">
        <w:rPr>
          <w:sz w:val="16"/>
        </w:rPr>
        <w:t>“Obviously, we are still responsible, so once the note has been created, we still have to go through and vet it and read it and make sure there aren’t mistakes, and there are some, you will go through there and make changes, but the AI learns about those mistakes, and it remembers it for the next time,” Speights said.</w:t>
      </w:r>
    </w:p>
    <w:p w14:paraId="3C7E899C" w14:textId="77777777" w:rsidR="00665E22" w:rsidRPr="00296FD1" w:rsidRDefault="00665E22" w:rsidP="00665E22">
      <w:pPr>
        <w:rPr>
          <w:sz w:val="16"/>
        </w:rPr>
      </w:pPr>
      <w:r w:rsidRPr="00296FD1">
        <w:rPr>
          <w:rStyle w:val="StyleUnderline"/>
        </w:rPr>
        <w:t>A doctor</w:t>
      </w:r>
      <w:r w:rsidRPr="00296FD1">
        <w:rPr>
          <w:sz w:val="16"/>
        </w:rPr>
        <w:t xml:space="preserve"> at the clinic reported the system </w:t>
      </w:r>
      <w:r w:rsidRPr="00296FD1">
        <w:rPr>
          <w:rStyle w:val="StyleUnderline"/>
        </w:rPr>
        <w:t>saves</w:t>
      </w:r>
      <w:r w:rsidRPr="00296FD1">
        <w:rPr>
          <w:sz w:val="16"/>
        </w:rPr>
        <w:t xml:space="preserve"> them an average of 10 minutes per patient.</w:t>
      </w:r>
    </w:p>
    <w:p w14:paraId="5D720414" w14:textId="77777777" w:rsidR="00665E22" w:rsidRPr="00296FD1" w:rsidRDefault="00665E22" w:rsidP="00665E22">
      <w:pPr>
        <w:rPr>
          <w:sz w:val="16"/>
        </w:rPr>
      </w:pPr>
      <w:r w:rsidRPr="00296FD1">
        <w:rPr>
          <w:sz w:val="16"/>
        </w:rPr>
        <w:t xml:space="preserve">With approximately 20 patients </w:t>
      </w:r>
      <w:r w:rsidRPr="00296FD1">
        <w:rPr>
          <w:rStyle w:val="StyleUnderline"/>
        </w:rPr>
        <w:t>daily</w:t>
      </w:r>
      <w:r w:rsidRPr="00296FD1">
        <w:rPr>
          <w:sz w:val="16"/>
        </w:rPr>
        <w:t xml:space="preserve">, this amounts to </w:t>
      </w:r>
      <w:r w:rsidRPr="00296FD1">
        <w:rPr>
          <w:rStyle w:val="StyleUnderline"/>
        </w:rPr>
        <w:t>more than three hours</w:t>
      </w:r>
      <w:r w:rsidRPr="00296FD1">
        <w:rPr>
          <w:sz w:val="16"/>
        </w:rPr>
        <w:t xml:space="preserve"> saved on notetaking alone.</w:t>
      </w:r>
    </w:p>
    <w:p w14:paraId="7A136E5F" w14:textId="77777777" w:rsidR="00665E22" w:rsidRPr="00296FD1" w:rsidRDefault="00665E22" w:rsidP="00665E22">
      <w:pPr>
        <w:rPr>
          <w:sz w:val="16"/>
        </w:rPr>
      </w:pPr>
      <w:r w:rsidRPr="00296FD1">
        <w:rPr>
          <w:sz w:val="16"/>
        </w:rPr>
        <w:t>Speights said all information collected by the AI program is private.</w:t>
      </w:r>
    </w:p>
    <w:p w14:paraId="567E1D0F" w14:textId="77777777" w:rsidR="00665E22" w:rsidRDefault="00665E22" w:rsidP="00665E22"/>
    <w:p w14:paraId="3F2DADAD" w14:textId="77777777" w:rsidR="00665E22" w:rsidRDefault="00665E22" w:rsidP="00665E22">
      <w:pPr>
        <w:pStyle w:val="Heading4"/>
      </w:pPr>
      <w:r>
        <w:rPr/>
        <w:t xml:space="preserve">The tech is scaleable quickly - and the aff doesn’t auto win the “quick implementation” debate – remember – it’ll take YEARS to see any results from doctor bargaining </w:t>
      </w:r>
    </w:p>
    <w:p w14:paraId="566CAEE5" w14:textId="77777777" w:rsidR="00665E22" w:rsidRDefault="00665E22" w:rsidP="00665E22">
      <w:r w:rsidRPr="002B2372">
        <w:rPr>
          <w:rStyle w:val="Style13ptBold"/>
        </w:rPr>
        <w:t>Olson 25</w:t>
      </w:r>
      <w:r>
        <w:rPr/>
        <w:t xml:space="preserve"> [Kristine D. Olson, MD, MSc, Use of Ambient AI Scribes to Reduce Administrative Burden and Professional Burnout, JAMA Netw Open Published Online: October 2, 2025, https://jamanetwork.com/journals/jamanetworkopen/fullarticle/2839542]</w:t>
      </w:r>
    </w:p>
    <w:p w14:paraId="227E7A5C" w14:textId="77777777" w:rsidR="00665E22" w:rsidRPr="002B2372" w:rsidRDefault="00665E22" w:rsidP="00665E22">
      <w:pPr>
        <w:rPr>
          <w:sz w:val="16"/>
        </w:rPr>
      </w:pPr>
      <w:r w:rsidRPr="00356D34">
        <w:rPr>
          <w:rStyle w:val="StyleUnderline"/>
          <w:highlight w:val="green"/>
        </w:rPr>
        <w:t>This</w:t>
      </w:r>
      <w:r w:rsidRPr="002B2372">
        <w:rPr>
          <w:sz w:val="16"/>
        </w:rPr>
        <w:t xml:space="preserve"> multicenter quality improvement </w:t>
      </w:r>
      <w:r w:rsidRPr="00356D34">
        <w:rPr>
          <w:rStyle w:val="StyleUnderline"/>
          <w:highlight w:val="green"/>
        </w:rPr>
        <w:t>study</w:t>
      </w:r>
      <w:r w:rsidRPr="002B2372">
        <w:rPr>
          <w:sz w:val="16"/>
        </w:rPr>
        <w:t xml:space="preserve"> of 263 ambulatory clinicians </w:t>
      </w:r>
      <w:r w:rsidRPr="00356D34">
        <w:rPr>
          <w:rStyle w:val="StyleUnderline"/>
          <w:highlight w:val="green"/>
        </w:rPr>
        <w:t>found that after 30 days using</w:t>
      </w:r>
      <w:r w:rsidRPr="002B2372">
        <w:rPr>
          <w:rStyle w:val="StyleUnderline"/>
        </w:rPr>
        <w:t xml:space="preserve"> an ambient </w:t>
      </w:r>
      <w:r w:rsidRPr="00356D34">
        <w:rPr>
          <w:rStyle w:val="StyleUnderline"/>
          <w:highlight w:val="green"/>
        </w:rPr>
        <w:t>AI scribe,</w:t>
      </w:r>
      <w:r w:rsidRPr="002B2372">
        <w:rPr>
          <w:rStyle w:val="StyleUnderline"/>
        </w:rPr>
        <w:t xml:space="preserve"> the proportion of </w:t>
      </w:r>
      <w:r w:rsidRPr="00356D34">
        <w:rPr>
          <w:rStyle w:val="StyleUnderline"/>
          <w:highlight w:val="green"/>
        </w:rPr>
        <w:t>clinicians with burnout dropped from 51</w:t>
      </w:r>
      <w:r w:rsidRPr="002B2372">
        <w:rPr>
          <w:rStyle w:val="StyleUnderline"/>
        </w:rPr>
        <w:t>.9</w:t>
      </w:r>
      <w:r w:rsidRPr="00356D34">
        <w:rPr>
          <w:rStyle w:val="StyleUnderline"/>
          <w:highlight w:val="green"/>
        </w:rPr>
        <w:t>% before to 38</w:t>
      </w:r>
      <w:r w:rsidRPr="002B2372">
        <w:rPr>
          <w:rStyle w:val="StyleUnderline"/>
        </w:rPr>
        <w:t>.8</w:t>
      </w:r>
      <w:r w:rsidRPr="00356D34">
        <w:rPr>
          <w:rStyle w:val="StyleUnderline"/>
          <w:highlight w:val="green"/>
        </w:rPr>
        <w:t>%</w:t>
      </w:r>
      <w:r w:rsidRPr="002B2372">
        <w:rPr>
          <w:rStyle w:val="StyleUnderline"/>
        </w:rPr>
        <w:t xml:space="preserve"> after the intervention, with associated improvements in the cognitive task load, time spent documenting after hours, focused attention on patients, and urgent access to care</w:t>
      </w:r>
      <w:r w:rsidRPr="002B2372">
        <w:rPr>
          <w:sz w:val="16"/>
        </w:rPr>
        <w:t xml:space="preserve">. </w:t>
      </w:r>
      <w:r w:rsidRPr="002B2372">
        <w:rPr>
          <w:rStyle w:val="StyleUnderline"/>
        </w:rPr>
        <w:t xml:space="preserve">Artificial intelligence </w:t>
      </w:r>
      <w:r w:rsidRPr="00356D34">
        <w:rPr>
          <w:rStyle w:val="StyleUnderline"/>
          <w:highlight w:val="green"/>
        </w:rPr>
        <w:t xml:space="preserve">scribes </w:t>
      </w:r>
      <w:r w:rsidRPr="002B2372">
        <w:rPr>
          <w:rStyle w:val="StyleUnderline"/>
        </w:rPr>
        <w:t xml:space="preserve">may </w:t>
      </w:r>
      <w:r w:rsidRPr="00356D34">
        <w:rPr>
          <w:rStyle w:val="StyleUnderline"/>
          <w:highlight w:val="green"/>
        </w:rPr>
        <w:t xml:space="preserve">represent a </w:t>
      </w:r>
      <w:r w:rsidRPr="00356D34">
        <w:rPr>
          <w:rStyle w:val="Emphasis"/>
          <w:highlight w:val="green"/>
        </w:rPr>
        <w:t>scalable</w:t>
      </w:r>
      <w:r w:rsidRPr="00356D34">
        <w:rPr>
          <w:rStyle w:val="StyleUnderline"/>
          <w:highlight w:val="green"/>
        </w:rPr>
        <w:t xml:space="preserve"> solution</w:t>
      </w:r>
      <w:r w:rsidRPr="002B2372">
        <w:rPr>
          <w:sz w:val="16"/>
        </w:rPr>
        <w:t xml:space="preserve"> to reduce administrative burdens for clinicians and allow more time for meaningful work and professional well-being. </w:t>
      </w:r>
      <w:r w:rsidRPr="00356D34">
        <w:rPr>
          <w:rStyle w:val="StyleUnderline"/>
          <w:highlight w:val="green"/>
        </w:rPr>
        <w:t xml:space="preserve">Ambient AI solutions may be </w:t>
      </w:r>
      <w:r w:rsidRPr="00356D34">
        <w:rPr>
          <w:rStyle w:val="Emphasis"/>
          <w:highlight w:val="green"/>
        </w:rPr>
        <w:t>scalable</w:t>
      </w:r>
      <w:r w:rsidRPr="00356D34">
        <w:rPr>
          <w:rStyle w:val="StyleUnderline"/>
          <w:highlight w:val="green"/>
        </w:rPr>
        <w:t xml:space="preserve"> at a </w:t>
      </w:r>
      <w:r w:rsidRPr="00356D34">
        <w:rPr>
          <w:rStyle w:val="Emphasis"/>
          <w:highlight w:val="green"/>
        </w:rPr>
        <w:t>lower cost</w:t>
      </w:r>
      <w:r w:rsidRPr="00356D34">
        <w:rPr>
          <w:rStyle w:val="StyleUnderline"/>
          <w:highlight w:val="green"/>
        </w:rPr>
        <w:t xml:space="preserve"> than human scribes</w:t>
      </w:r>
      <w:r w:rsidRPr="002B2372">
        <w:rPr>
          <w:sz w:val="16"/>
        </w:rPr>
        <w:t>.</w:t>
      </w:r>
    </w:p>
    <w:p w14:paraId="6928D5DD" w14:textId="77777777" w:rsidR="00665E22" w:rsidRDefault="00665E22" w:rsidP="00665E22"/>
    <w:p w14:paraId="5EA17333" w14:textId="77777777" w:rsidR="00665E22" w:rsidRDefault="00665E22" w:rsidP="00665E22">
      <w:pPr>
        <w:pStyle w:val="Heading3"/>
      </w:pPr>
      <w:r>
        <w:rPr/>
        <w:t>2NC---SQ Solves---Exemptions</w:t>
      </w:r>
    </w:p>
    <w:p w14:paraId="72CD454A" w14:textId="77777777" w:rsidR="00665E22" w:rsidRDefault="00665E22" w:rsidP="00665E22"/>
    <w:p w14:paraId="47E818F3" w14:textId="77777777" w:rsidR="00665E22" w:rsidRDefault="00665E22" w:rsidP="00665E22">
      <w:pPr>
        <w:pStyle w:val="Heading4"/>
      </w:pPr>
      <w:r>
        <w:rPr/>
        <w:t xml:space="preserve">Extend “meaningful use exemption” already exists – HITECH doesn’t REQUIRE doctors to use electronic records – it incentives it. </w:t>
      </w:r>
    </w:p>
    <w:p w14:paraId="2E11FFDD" w14:textId="77777777" w:rsidR="00665E22" w:rsidRPr="00EF36DD" w:rsidRDefault="00665E22" w:rsidP="00665E22">
      <w:r w:rsidRPr="0011638D">
        <w:rPr>
          <w:rStyle w:val="Style13ptBold"/>
        </w:rPr>
        <w:t>Daugharty ’20</w:t>
      </w:r>
      <w:r w:rsidRPr="00114EAF">
        <w:rPr/>
        <w:t xml:space="preserve"> [Kylie Daugharty, Content Writer at Sales Star Networks. 12 March 2020, “What Is the EMR Mandate?,” https://www.recordnations.com/blog/what-emr-mandate/#:~:text=In%202009%2C%20the%20HITECH%20Act,What%20This%20Could%20Mean]</w:t>
      </w:r>
    </w:p>
    <w:p w14:paraId="0391961C" w14:textId="77777777" w:rsidR="00665E22" w:rsidRPr="007B5303" w:rsidRDefault="00665E22" w:rsidP="00665E22">
      <w:pPr>
        <w:rPr>
          <w:sz w:val="16"/>
        </w:rPr>
      </w:pPr>
      <w:r w:rsidRPr="00377B40">
        <w:rPr>
          <w:rStyle w:val="Emphasis"/>
          <w:highlight w:val="green"/>
        </w:rPr>
        <w:t>The</w:t>
      </w:r>
      <w:r w:rsidRPr="007B5303">
        <w:rPr>
          <w:sz w:val="16"/>
        </w:rPr>
        <w:t xml:space="preserve"> EMR </w:t>
      </w:r>
      <w:r w:rsidRPr="00377B40">
        <w:rPr>
          <w:rStyle w:val="Emphasis"/>
          <w:highlight w:val="green"/>
        </w:rPr>
        <w:t>Mandate Explained</w:t>
      </w:r>
    </w:p>
    <w:p w14:paraId="033854F7" w14:textId="77777777" w:rsidR="00665E22" w:rsidRPr="007B5303" w:rsidRDefault="00665E22" w:rsidP="00665E22">
      <w:pPr>
        <w:rPr>
          <w:sz w:val="16"/>
        </w:rPr>
      </w:pPr>
      <w:r w:rsidRPr="007B5303">
        <w:rPr>
          <w:sz w:val="16"/>
        </w:rPr>
        <w:t>Within ARRA, the Health Information Technology for Economic and Clinical Health Act (</w:t>
      </w:r>
      <w:r w:rsidRPr="00377B40">
        <w:rPr>
          <w:rStyle w:val="StyleUnderline"/>
          <w:highlight w:val="green"/>
        </w:rPr>
        <w:t>HITECH</w:t>
      </w:r>
      <w:r w:rsidRPr="007B5303">
        <w:rPr>
          <w:sz w:val="16"/>
        </w:rPr>
        <w:t xml:space="preserve"> Act), enacted in 2009, </w:t>
      </w:r>
      <w:r w:rsidRPr="00377B40">
        <w:rPr>
          <w:rStyle w:val="Emphasis"/>
          <w:highlight w:val="green"/>
        </w:rPr>
        <w:t>motivates</w:t>
      </w:r>
      <w:r w:rsidRPr="00377B40">
        <w:rPr>
          <w:rStyle w:val="StyleUnderline"/>
          <w:highlight w:val="green"/>
        </w:rPr>
        <w:t xml:space="preserve"> health care organizations to implement EMR.</w:t>
      </w:r>
      <w:r w:rsidRPr="007B5303">
        <w:rPr>
          <w:sz w:val="16"/>
        </w:rPr>
        <w:t xml:space="preserve"> Additionally, </w:t>
      </w:r>
      <w:r w:rsidRPr="007B5303">
        <w:rPr>
          <w:rStyle w:val="StyleUnderline"/>
        </w:rPr>
        <w:t>the government’s push toward the use of EMR was created to make health records more accurate</w:t>
      </w:r>
      <w:r w:rsidRPr="007B5303">
        <w:rPr>
          <w:sz w:val="16"/>
        </w:rPr>
        <w:t xml:space="preserve"> and accessible to patients.</w:t>
      </w:r>
    </w:p>
    <w:p w14:paraId="23204254" w14:textId="77777777" w:rsidR="00665E22" w:rsidRPr="007B5303" w:rsidRDefault="00665E22" w:rsidP="00665E22">
      <w:pPr>
        <w:rPr>
          <w:sz w:val="16"/>
        </w:rPr>
      </w:pPr>
      <w:r w:rsidRPr="007B5303">
        <w:rPr>
          <w:sz w:val="16"/>
        </w:rPr>
        <w:t xml:space="preserve">The </w:t>
      </w:r>
      <w:r w:rsidRPr="00377B40">
        <w:rPr>
          <w:rStyle w:val="StyleUnderline"/>
          <w:highlight w:val="green"/>
        </w:rPr>
        <w:t>HITECH Act includes</w:t>
      </w:r>
      <w:r w:rsidRPr="00377B40">
        <w:rPr>
          <w:rStyle w:val="StyleUnderline"/>
          <w:highlight w:val="green"/>
        </w:rPr>
        <w:t xml:space="preserve"> </w:t>
      </w:r>
      <w:r w:rsidRPr="00377B40">
        <w:rPr>
          <w:rStyle w:val="Emphasis"/>
          <w:highlight w:val="green"/>
        </w:rPr>
        <w:t>incentives</w:t>
      </w:r>
      <w:r w:rsidRPr="007B5303">
        <w:rPr>
          <w:sz w:val="16"/>
        </w:rPr>
        <w:t xml:space="preserve"> </w:t>
      </w:r>
      <w:r w:rsidRPr="007B5303">
        <w:rPr>
          <w:rStyle w:val="StyleUnderline"/>
        </w:rPr>
        <w:t>to purchase certified EMR systems</w:t>
      </w:r>
      <w:r w:rsidRPr="007B5303">
        <w:rPr>
          <w:sz w:val="16"/>
        </w:rPr>
        <w:t xml:space="preserve"> and create privacy standards and regulations. </w:t>
      </w:r>
      <w:r w:rsidRPr="00377B40">
        <w:rPr>
          <w:rStyle w:val="StyleUnderline"/>
          <w:highlight w:val="green"/>
        </w:rPr>
        <w:t xml:space="preserve">Also, it </w:t>
      </w:r>
      <w:r w:rsidRPr="00377B40">
        <w:rPr>
          <w:rStyle w:val="Emphasis"/>
          <w:highlight w:val="green"/>
        </w:rPr>
        <w:t>authorizes</w:t>
      </w:r>
      <w:r w:rsidRPr="00377B40">
        <w:rPr>
          <w:rStyle w:val="StyleUnderline"/>
          <w:highlight w:val="green"/>
        </w:rPr>
        <w:t xml:space="preserve"> </w:t>
      </w:r>
      <w:r w:rsidRPr="00377B40">
        <w:rPr>
          <w:rStyle w:val="StyleUnderline"/>
          <w:highlight w:val="green"/>
        </w:rPr>
        <w:t>Medicare and Medicaid</w:t>
      </w:r>
      <w:r w:rsidRPr="00377B40">
        <w:rPr>
          <w:rStyle w:val="StyleUnderline"/>
          <w:highlight w:val="green"/>
        </w:rPr>
        <w:t xml:space="preserve"> </w:t>
      </w:r>
      <w:r w:rsidRPr="00377B40">
        <w:rPr>
          <w:rStyle w:val="StyleUnderline"/>
          <w:highlight w:val="green"/>
        </w:rPr>
        <w:t>to provide payments</w:t>
      </w:r>
      <w:r w:rsidRPr="007B5303">
        <w:rPr>
          <w:sz w:val="16"/>
        </w:rPr>
        <w:t xml:space="preserve"> to hospitals and physicians </w:t>
      </w:r>
      <w:r w:rsidRPr="007B5303">
        <w:rPr>
          <w:rStyle w:val="StyleUnderline"/>
        </w:rPr>
        <w:t>who demonstrate “meaningful use”</w:t>
      </w:r>
      <w:r w:rsidRPr="007B5303">
        <w:rPr>
          <w:sz w:val="16"/>
        </w:rPr>
        <w:t xml:space="preserve"> of electronic health records.</w:t>
      </w:r>
    </w:p>
    <w:p w14:paraId="279D45A5" w14:textId="77777777" w:rsidR="00665E22" w:rsidRPr="007B5303" w:rsidRDefault="00665E22" w:rsidP="00665E22">
      <w:pPr>
        <w:rPr>
          <w:sz w:val="16"/>
        </w:rPr>
      </w:pPr>
      <w:r w:rsidRPr="007B5303">
        <w:rPr>
          <w:sz w:val="16"/>
        </w:rPr>
        <w:t>What This Could Mean</w:t>
      </w:r>
    </w:p>
    <w:p w14:paraId="57858D1A" w14:textId="77777777" w:rsidR="00665E22" w:rsidRPr="007B5303" w:rsidRDefault="00665E22" w:rsidP="00665E22">
      <w:pPr>
        <w:rPr>
          <w:u w:val="single"/>
        </w:rPr>
      </w:pPr>
      <w:r w:rsidRPr="00377B40">
        <w:rPr>
          <w:rStyle w:val="StyleUnderline"/>
          <w:highlight w:val="green"/>
        </w:rPr>
        <w:t xml:space="preserve">Healthcare organizations that </w:t>
      </w:r>
      <w:r w:rsidRPr="00377B40">
        <w:rPr>
          <w:rStyle w:val="Emphasis"/>
          <w:highlight w:val="green"/>
        </w:rPr>
        <w:t xml:space="preserve">do not </w:t>
      </w:r>
      <w:r w:rsidRPr="00377B40">
        <w:rPr>
          <w:rStyle w:val="StyleUnderline"/>
          <w:highlight w:val="green"/>
        </w:rPr>
        <w:t>implement</w:t>
      </w:r>
      <w:r w:rsidRPr="007B5303">
        <w:rPr>
          <w:rStyle w:val="StyleUnderline"/>
        </w:rPr>
        <w:t xml:space="preserve"> EMR systems and</w:t>
      </w:r>
      <w:r w:rsidRPr="007B5303">
        <w:rPr>
          <w:sz w:val="16"/>
        </w:rPr>
        <w:t xml:space="preserve">/or </w:t>
      </w:r>
      <w:r w:rsidRPr="007B5303">
        <w:rPr>
          <w:rStyle w:val="StyleUnderline"/>
        </w:rPr>
        <w:t>demonstrate their “</w:t>
      </w:r>
      <w:r w:rsidRPr="00377B40">
        <w:rPr>
          <w:rStyle w:val="StyleUnderline"/>
          <w:highlight w:val="green"/>
        </w:rPr>
        <w:t>meaningful use,” will see a reduction in</w:t>
      </w:r>
      <w:r w:rsidRPr="007B5303">
        <w:rPr>
          <w:sz w:val="16"/>
        </w:rPr>
        <w:t xml:space="preserve"> Medicare </w:t>
      </w:r>
      <w:r w:rsidRPr="00377B40">
        <w:rPr>
          <w:rStyle w:val="StyleUnderline"/>
          <w:highlight w:val="green"/>
        </w:rPr>
        <w:t xml:space="preserve">reimbursements </w:t>
      </w:r>
      <w:r w:rsidRPr="00377B40">
        <w:rPr>
          <w:rStyle w:val="Emphasis"/>
          <w:highlight w:val="green"/>
        </w:rPr>
        <w:t>up to 5%.</w:t>
      </w:r>
      <w:r w:rsidRPr="00377B40">
        <w:rPr>
          <w:rStyle w:val="StyleUnderline"/>
          <w:highlight w:val="green"/>
        </w:rPr>
        <w:t xml:space="preserve">  </w:t>
      </w:r>
      <w:r w:rsidRPr="00377B40">
        <w:rPr>
          <w:rStyle w:val="StyleUnderline"/>
          <w:highlight w:val="green"/>
        </w:rPr>
        <w:t xml:space="preserve">They will also miss out on </w:t>
      </w:r>
      <w:r w:rsidRPr="00377B40">
        <w:rPr>
          <w:rStyle w:val="Emphasis"/>
          <w:highlight w:val="green"/>
        </w:rPr>
        <w:t>incentive programs</w:t>
      </w:r>
      <w:r w:rsidRPr="007B5303">
        <w:rPr>
          <w:sz w:val="16"/>
        </w:rPr>
        <w:t xml:space="preserve"> </w:t>
      </w:r>
      <w:r w:rsidRPr="007B5303">
        <w:rPr>
          <w:rStyle w:val="StyleUnderline"/>
        </w:rPr>
        <w:t>for</w:t>
      </w:r>
      <w:r w:rsidRPr="007B5303">
        <w:rPr>
          <w:sz w:val="16"/>
        </w:rPr>
        <w:t xml:space="preserve"> eligible professionals and </w:t>
      </w:r>
      <w:r w:rsidRPr="007B5303">
        <w:rPr>
          <w:rStyle w:val="StyleUnderline"/>
        </w:rPr>
        <w:t>hospitals that adopt, implement, and use EHR technology.</w:t>
      </w:r>
    </w:p>
    <w:p w14:paraId="39830732" w14:textId="77777777" w:rsidR="00665E22" w:rsidRDefault="00665E22" w:rsidP="00665E22">
      <w:pPr>
        <w:rPr>
          <w:sz w:val="16"/>
        </w:rPr>
      </w:pPr>
      <w:r w:rsidRPr="007B5303">
        <w:rPr>
          <w:sz w:val="16"/>
        </w:rPr>
        <w:t>EMR systems streamline the creation and use of health records and increase the efficiency and quality of care overall.</w:t>
      </w:r>
    </w:p>
    <w:p w14:paraId="72B7E074" w14:textId="77777777" w:rsidR="00665E22" w:rsidRPr="00745132" w:rsidRDefault="00665E22" w:rsidP="00665E22"/>
    <w:p w14:paraId="132AB36F" w14:textId="77777777" w:rsidR="00665E22" w:rsidRDefault="00665E22" w:rsidP="00665E22">
      <w:pPr>
        <w:pStyle w:val="Heading3"/>
      </w:pPr>
      <w:r>
        <w:rPr/>
        <w:t>2NC---AC---Burnout</w:t>
      </w:r>
    </w:p>
    <w:p w14:paraId="68327560" w14:textId="77777777" w:rsidR="00665E22" w:rsidRDefault="00665E22" w:rsidP="00665E22"/>
    <w:p w14:paraId="72CDCBB9" w14:textId="77777777" w:rsidR="00665E22" w:rsidRDefault="00665E22" w:rsidP="00665E22">
      <w:pPr>
        <w:pStyle w:val="Heading4"/>
      </w:pPr>
      <w:r>
        <w:rPr/>
        <w:t xml:space="preserve">Too many alt causes to solve. The very practice of clinical medicine is stressful – making burnout an inescapable problem. That’s Drummond </w:t>
      </w:r>
    </w:p>
    <w:p w14:paraId="5C0D6EF8" w14:textId="77777777" w:rsidR="00665E22" w:rsidRDefault="00665E22" w:rsidP="00665E22"/>
    <w:p w14:paraId="0A66F631" w14:textId="77777777" w:rsidR="00665E22" w:rsidRDefault="00665E22" w:rsidP="00665E22">
      <w:pPr>
        <w:pStyle w:val="Heading4"/>
      </w:pPr>
      <w:r>
        <w:rPr/>
        <w:t>Even if you zero EHR related stress – you won’t put a dent in overall burnout</w:t>
      </w:r>
    </w:p>
    <w:p w14:paraId="2AFF5DF7" w14:textId="77777777" w:rsidR="00665E22" w:rsidRPr="00AA74E3" w:rsidRDefault="00665E22" w:rsidP="00665E22">
      <w:r w:rsidRPr="00AA74E3">
        <w:rPr>
          <w:rStyle w:val="Style13ptBold"/>
        </w:rPr>
        <w:t>Kang</w:t>
      </w:r>
      <w:r>
        <w:rPr/>
        <w:t xml:space="preserve"> and Sarkar </w:t>
      </w:r>
      <w:r w:rsidRPr="00AA74E3">
        <w:rPr>
          <w:rStyle w:val="Style13ptBold"/>
        </w:rPr>
        <w:t>24</w:t>
      </w:r>
      <w:r>
        <w:rPr/>
        <w:t xml:space="preserve"> [Chaerim Kang, Center for Biomedical Informatics, Brown University, Indra Neil Sarkar, Rhode Island Quality Institute, Interventions to Reduce Electronic Health Record-Related Burnout: A Systematic Review, Appl Clin Inform. 2024 Jan 3;15(1):10–25, https://pmc.ncbi.nlm.nih.gov/articles/PMC10764123/]</w:t>
      </w:r>
    </w:p>
    <w:p w14:paraId="21C48DFF" w14:textId="77777777" w:rsidR="00665E22" w:rsidRPr="0003513D" w:rsidRDefault="00665E22" w:rsidP="00665E22">
      <w:pPr>
        <w:rPr>
          <w:sz w:val="16"/>
        </w:rPr>
      </w:pPr>
      <w:r w:rsidRPr="0003513D">
        <w:rPr>
          <w:sz w:val="16"/>
        </w:rPr>
        <w:t xml:space="preserve">There were three main types of interventions that hold promise in </w:t>
      </w:r>
      <w:r w:rsidRPr="00356D34">
        <w:rPr>
          <w:rStyle w:val="StyleUnderline"/>
          <w:highlight w:val="green"/>
        </w:rPr>
        <w:t>reducing EHR-related burnout among clinicians</w:t>
      </w:r>
      <w:r w:rsidRPr="0003513D">
        <w:rPr>
          <w:sz w:val="16"/>
        </w:rPr>
        <w:t xml:space="preserve">: employment of scribes, EHR training, and EHR modifications. Our findings suggests that </w:t>
      </w:r>
      <w:r w:rsidRPr="0003513D">
        <w:rPr>
          <w:rStyle w:val="StyleUnderline"/>
        </w:rPr>
        <w:t>while interventions often yield positive outcomes</w:t>
      </w:r>
      <w:r w:rsidRPr="0003513D">
        <w:rPr>
          <w:sz w:val="16"/>
        </w:rPr>
        <w:t xml:space="preserve"> </w:t>
      </w:r>
      <w:r w:rsidRPr="0003513D">
        <w:rPr>
          <w:rStyle w:val="StyleUnderline"/>
        </w:rPr>
        <w:t xml:space="preserve">such as increased EHR satisfaction and reduced documentation time, </w:t>
      </w:r>
      <w:r w:rsidRPr="00356D34">
        <w:rPr>
          <w:rStyle w:val="StyleUnderline"/>
          <w:highlight w:val="green"/>
        </w:rPr>
        <w:t xml:space="preserve">addressing the burnout directly requires a more </w:t>
      </w:r>
      <w:r w:rsidRPr="00356D34">
        <w:rPr>
          <w:rStyle w:val="Emphasis"/>
          <w:highlight w:val="green"/>
        </w:rPr>
        <w:t>comprehensive</w:t>
      </w:r>
      <w:r w:rsidRPr="00356D34">
        <w:rPr>
          <w:rStyle w:val="StyleUnderline"/>
          <w:highlight w:val="green"/>
        </w:rPr>
        <w:t xml:space="preserve"> approach.</w:t>
      </w:r>
      <w:r w:rsidRPr="00356D34">
        <w:rPr>
          <w:rStyle w:val="StyleUnderline"/>
          <w:highlight w:val="green"/>
        </w:rPr>
        <w:t xml:space="preserve"> </w:t>
      </w:r>
      <w:r w:rsidRPr="00356D34">
        <w:rPr>
          <w:rStyle w:val="StyleUnderline"/>
          <w:highlight w:val="green"/>
        </w:rPr>
        <w:t xml:space="preserve">Factors contributing to burnout </w:t>
      </w:r>
      <w:r w:rsidRPr="00356D34">
        <w:rPr>
          <w:rStyle w:val="Emphasis"/>
          <w:highlight w:val="green"/>
        </w:rPr>
        <w:t>extend beyond</w:t>
      </w:r>
      <w:r w:rsidRPr="00356D34">
        <w:rPr>
          <w:rStyle w:val="StyleUnderline"/>
          <w:highlight w:val="green"/>
        </w:rPr>
        <w:t xml:space="preserve"> EHR</w:t>
      </w:r>
      <w:r w:rsidRPr="0003513D">
        <w:rPr>
          <w:sz w:val="16"/>
        </w:rPr>
        <w:t xml:space="preserve"> systems </w:t>
      </w:r>
      <w:r w:rsidRPr="00356D34">
        <w:rPr>
          <w:rStyle w:val="StyleUnderline"/>
          <w:highlight w:val="green"/>
        </w:rPr>
        <w:t>and encompass</w:t>
      </w:r>
      <w:r w:rsidRPr="0003513D">
        <w:rPr>
          <w:rStyle w:val="StyleUnderline"/>
        </w:rPr>
        <w:t xml:space="preserve"> </w:t>
      </w:r>
      <w:r w:rsidRPr="0003513D">
        <w:rPr>
          <w:sz w:val="16"/>
        </w:rPr>
        <w:t xml:space="preserve">workload, </w:t>
      </w:r>
      <w:r w:rsidRPr="0003513D">
        <w:rPr>
          <w:rStyle w:val="StyleUnderline"/>
        </w:rPr>
        <w:t xml:space="preserve">organizational culture, and </w:t>
      </w:r>
      <w:r w:rsidRPr="00356D34">
        <w:rPr>
          <w:rStyle w:val="StyleUnderline"/>
          <w:highlight w:val="green"/>
        </w:rPr>
        <w:t>work–life balance</w:t>
      </w:r>
      <w:r w:rsidRPr="0003513D">
        <w:rPr>
          <w:rStyle w:val="StyleUnderline"/>
        </w:rPr>
        <w:t xml:space="preserve">. </w:t>
      </w:r>
      <w:r w:rsidRPr="0003513D">
        <w:rPr>
          <w:sz w:val="16"/>
        </w:rPr>
        <w:t xml:space="preserve">Therefore, </w:t>
      </w:r>
      <w:r w:rsidRPr="0003513D">
        <w:rPr>
          <w:rStyle w:val="StyleUnderline"/>
        </w:rPr>
        <w:t xml:space="preserve">although </w:t>
      </w:r>
      <w:r w:rsidRPr="00356D34">
        <w:rPr>
          <w:rStyle w:val="StyleUnderline"/>
          <w:highlight w:val="green"/>
        </w:rPr>
        <w:t>interventions</w:t>
      </w:r>
      <w:r w:rsidRPr="0003513D">
        <w:rPr>
          <w:rStyle w:val="StyleUnderline"/>
        </w:rPr>
        <w:t xml:space="preserve"> may positively impact certain aspects of clinicians' experience, they </w:t>
      </w:r>
      <w:r w:rsidRPr="00356D34">
        <w:rPr>
          <w:rStyle w:val="StyleUnderline"/>
          <w:highlight w:val="green"/>
        </w:rPr>
        <w:t>may not directly translate into a reduction in burnout</w:t>
      </w:r>
      <w:r w:rsidRPr="0003513D">
        <w:rPr>
          <w:sz w:val="16"/>
        </w:rPr>
        <w:t>. Long-term, large-scale studies with robust study designs need to be conducted to gain a better understanding of the sustained effects of interventions and their impact on burnout.</w:t>
      </w:r>
    </w:p>
    <w:p w14:paraId="0C882B22" w14:textId="77777777" w:rsidR="00665E22" w:rsidRDefault="00665E22" w:rsidP="00665E22"/>
    <w:p w14:paraId="5EEB735E" w14:textId="77777777" w:rsidR="00665E22" w:rsidRPr="00C23985" w:rsidRDefault="00665E22" w:rsidP="00665E22">
      <w:pPr>
        <w:pStyle w:val="Heading4"/>
        <w:rPr>
          <w:rStyle w:val="Style13ptBold"/>
          <w:b/>
          <w:bCs w:val="0"/>
        </w:rPr>
      </w:pPr>
      <w:r w:rsidRPr="00C23985">
        <w:rPr>
          <w:rStyle w:val="Style13ptBold"/>
          <w:b/>
          <w:bCs w:val="0"/>
        </w:rPr>
        <w:t>Unionization doesn’t decrease physician burnout---statistical analysis</w:t>
      </w:r>
    </w:p>
    <w:p w14:paraId="09B5C9F3" w14:textId="77777777" w:rsidR="00665E22" w:rsidRPr="00AB6F4D" w:rsidRDefault="00665E22" w:rsidP="00665E22">
      <w:r w:rsidRPr="00AB6F4D">
        <w:rPr>
          <w:rStyle w:val="Style13ptBold"/>
        </w:rPr>
        <w:t>Brajcich et al. 21</w:t>
      </w:r>
      <w:r>
        <w:rPr/>
        <w:t>, *Assistant Professor, Surgery at Northwestern, **Research Associate Professor, Department of Surgery, Northwestern University, ***Henry N. Harkins Professor and Chair, Department of Surgery, University of Washington (*Brian C, **Jeanette W Chung, ***Douglas E Wood, Karen D Horvath, Philip D Tolley, Elizabeth F Yates, Chandrakanath Are, Ryan J Ellis, Yue-Yung Hu, Karl Y Bilimoria, 9-1-2021, "National Evaluation of the Association Between Resident Labor Union Participation and Surgical Resident Well-being," Jama, https://pmc.ncbi.nlm.nih.gov/articles/PMC8411294/)</w:t>
      </w:r>
    </w:p>
    <w:p w14:paraId="1E1118DD" w14:textId="77777777" w:rsidR="00665E22" w:rsidRPr="00D65669" w:rsidRDefault="00665E22" w:rsidP="00665E22">
      <w:pPr>
        <w:rPr>
          <w:sz w:val="16"/>
        </w:rPr>
      </w:pPr>
      <w:r w:rsidRPr="00D65669">
        <w:rPr>
          <w:sz w:val="16"/>
        </w:rPr>
        <w:t>Importance</w:t>
      </w:r>
    </w:p>
    <w:p w14:paraId="10F3A8DC" w14:textId="77777777" w:rsidR="00665E22" w:rsidRPr="00D65669" w:rsidRDefault="00665E22" w:rsidP="00665E22">
      <w:pPr>
        <w:rPr>
          <w:sz w:val="16"/>
        </w:rPr>
      </w:pPr>
      <w:r w:rsidRPr="00D65669">
        <w:rPr>
          <w:sz w:val="16"/>
        </w:rPr>
        <w:t xml:space="preserve">Labor unions are purported to improve working conditions; however, little evidence exists regarding the effect of resident </w:t>
      </w:r>
      <w:r w:rsidRPr="00356D34">
        <w:rPr>
          <w:rStyle w:val="Emphasis"/>
          <w:highlight w:val="green"/>
        </w:rPr>
        <w:t>physician unions</w:t>
      </w:r>
      <w:r w:rsidRPr="00D65669">
        <w:rPr>
          <w:sz w:val="16"/>
        </w:rPr>
        <w:t>.</w:t>
      </w:r>
    </w:p>
    <w:p w14:paraId="6EA1B9D7" w14:textId="77777777" w:rsidR="00665E22" w:rsidRPr="00D65669" w:rsidRDefault="00665E22" w:rsidP="00665E22">
      <w:pPr>
        <w:rPr>
          <w:sz w:val="16"/>
        </w:rPr>
      </w:pPr>
      <w:r w:rsidRPr="00D65669">
        <w:rPr>
          <w:sz w:val="16"/>
        </w:rPr>
        <w:t>Objective</w:t>
      </w:r>
    </w:p>
    <w:p w14:paraId="4D63569B" w14:textId="77777777" w:rsidR="00665E22" w:rsidRPr="00D65669" w:rsidRDefault="00665E22" w:rsidP="00665E22">
      <w:pPr>
        <w:rPr>
          <w:sz w:val="16"/>
        </w:rPr>
      </w:pPr>
      <w:r w:rsidRPr="00D65669">
        <w:rPr>
          <w:sz w:val="16"/>
        </w:rPr>
        <w:t>To evaluate the association of resident unions with well-being, educational environment, salary, and benefits among surgical residents in the US.</w:t>
      </w:r>
    </w:p>
    <w:p w14:paraId="76FE488E" w14:textId="77777777" w:rsidR="00665E22" w:rsidRPr="00D65669" w:rsidRDefault="00665E22" w:rsidP="00665E22">
      <w:pPr>
        <w:rPr>
          <w:sz w:val="16"/>
        </w:rPr>
      </w:pPr>
      <w:r w:rsidRPr="00D65669">
        <w:rPr>
          <w:sz w:val="16"/>
        </w:rPr>
        <w:t>Design, Setting, and Participants</w:t>
      </w:r>
    </w:p>
    <w:p w14:paraId="14325E09" w14:textId="77777777" w:rsidR="00665E22" w:rsidRPr="00D65669" w:rsidRDefault="00665E22" w:rsidP="00665E22">
      <w:pPr>
        <w:rPr>
          <w:sz w:val="16"/>
        </w:rPr>
      </w:pPr>
      <w:r w:rsidRPr="00D65669">
        <w:rPr>
          <w:sz w:val="16"/>
        </w:rPr>
        <w:t>This national cross-sectional survey study was based on a survey administered in January 2019 after the American Board of Surgery In-Training Examination (ABSITE). Clinically active residents at all nonmilitary US general surgery residency programs accredited by the American Council of Graduate Medical Education who completed the 2019 ABSITE were eligible for participation. Data were analyzed from December 5, 2020, to March 16, 2021.</w:t>
      </w:r>
    </w:p>
    <w:p w14:paraId="6B4E28DA" w14:textId="77777777" w:rsidR="00665E22" w:rsidRPr="00D65669" w:rsidRDefault="00665E22" w:rsidP="00665E22">
      <w:pPr>
        <w:rPr>
          <w:sz w:val="16"/>
        </w:rPr>
      </w:pPr>
      <w:r w:rsidRPr="00D65669">
        <w:rPr>
          <w:sz w:val="16"/>
        </w:rPr>
        <w:t>Exposures</w:t>
      </w:r>
    </w:p>
    <w:p w14:paraId="30822C21" w14:textId="77777777" w:rsidR="00665E22" w:rsidRPr="00D65669" w:rsidRDefault="00665E22" w:rsidP="00665E22">
      <w:pPr>
        <w:rPr>
          <w:sz w:val="16"/>
        </w:rPr>
      </w:pPr>
      <w:r w:rsidRPr="00D65669">
        <w:rPr>
          <w:sz w:val="16"/>
        </w:rPr>
        <w:t>Presence of a general surgery resident labor union. Rates of labor union coverage among non–health care employees within a region were used as an instrumental variable (IV) for the presence of a labor union at a residency program.</w:t>
      </w:r>
    </w:p>
    <w:p w14:paraId="0CE3CE6D" w14:textId="77777777" w:rsidR="00665E22" w:rsidRPr="00D65669" w:rsidRDefault="00665E22" w:rsidP="00665E22">
      <w:pPr>
        <w:rPr>
          <w:sz w:val="16"/>
        </w:rPr>
      </w:pPr>
      <w:r w:rsidRPr="00D65669">
        <w:rPr>
          <w:sz w:val="16"/>
        </w:rPr>
        <w:t>Main Outcomes and Measures</w:t>
      </w:r>
    </w:p>
    <w:p w14:paraId="1A72D64F" w14:textId="77777777" w:rsidR="00665E22" w:rsidRPr="00D65669" w:rsidRDefault="00665E22" w:rsidP="00665E22">
      <w:pPr>
        <w:rPr>
          <w:sz w:val="16"/>
        </w:rPr>
      </w:pPr>
      <w:r w:rsidRPr="00D65669">
        <w:rPr>
          <w:sz w:val="16"/>
        </w:rPr>
        <w:t xml:space="preserve">The </w:t>
      </w:r>
      <w:r w:rsidRPr="00D65669">
        <w:rPr>
          <w:rStyle w:val="StyleUnderline"/>
        </w:rPr>
        <w:t xml:space="preserve">primary outcome was </w:t>
      </w:r>
      <w:r w:rsidRPr="00356D34">
        <w:rPr>
          <w:rStyle w:val="Emphasis"/>
          <w:highlight w:val="green"/>
        </w:rPr>
        <w:t>burnout</w:t>
      </w:r>
      <w:r w:rsidRPr="00D65669">
        <w:rPr>
          <w:rStyle w:val="StyleUnderline"/>
        </w:rPr>
        <w:t xml:space="preserve">, which was </w:t>
      </w:r>
      <w:r w:rsidRPr="00356D34">
        <w:rPr>
          <w:rStyle w:val="StyleUnderline"/>
          <w:highlight w:val="green"/>
        </w:rPr>
        <w:t>assessed</w:t>
      </w:r>
      <w:r w:rsidRPr="00D65669">
        <w:rPr>
          <w:rStyle w:val="StyleUnderline"/>
        </w:rPr>
        <w:t xml:space="preserve"> using a modified version of the abbreviated Maslach Burnout Inventory and was defined as experiencing any symptom of </w:t>
      </w:r>
      <w:r w:rsidRPr="00356D34">
        <w:rPr>
          <w:rStyle w:val="Emphasis"/>
          <w:highlight w:val="green"/>
        </w:rPr>
        <w:t>depersonalization</w:t>
      </w:r>
      <w:r w:rsidRPr="00D65669">
        <w:rPr>
          <w:rStyle w:val="StyleUnderline"/>
        </w:rPr>
        <w:t xml:space="preserve"> </w:t>
      </w:r>
      <w:r w:rsidRPr="00356D34">
        <w:rPr>
          <w:rStyle w:val="StyleUnderline"/>
          <w:highlight w:val="green"/>
        </w:rPr>
        <w:t xml:space="preserve">or </w:t>
      </w:r>
      <w:r w:rsidRPr="00356D34">
        <w:rPr>
          <w:rStyle w:val="Emphasis"/>
          <w:highlight w:val="green"/>
        </w:rPr>
        <w:t>emotional exhaustion</w:t>
      </w:r>
      <w:r w:rsidRPr="00D65669">
        <w:rPr>
          <w:rStyle w:val="StyleUnderline"/>
        </w:rPr>
        <w:t xml:space="preserve"> at least weekly</w:t>
      </w:r>
      <w:r w:rsidRPr="00D65669">
        <w:rPr>
          <w:sz w:val="16"/>
        </w:rPr>
        <w:t>. Secondary outcomes included suicidality, measures of job satisfaction, duty hour violations, mistreatment, educational environment, salary, and benefits.</w:t>
      </w:r>
    </w:p>
    <w:p w14:paraId="42945CB5" w14:textId="77777777" w:rsidR="00665E22" w:rsidRPr="00D65669" w:rsidRDefault="00665E22" w:rsidP="00665E22">
      <w:pPr>
        <w:rPr>
          <w:sz w:val="16"/>
        </w:rPr>
      </w:pPr>
      <w:r w:rsidRPr="00D65669">
        <w:rPr>
          <w:sz w:val="16"/>
        </w:rPr>
        <w:t>Results</w:t>
      </w:r>
    </w:p>
    <w:p w14:paraId="50B55495" w14:textId="77777777" w:rsidR="00665E22" w:rsidRPr="00D65669" w:rsidRDefault="00665E22" w:rsidP="00665E22">
      <w:pPr>
        <w:rPr>
          <w:sz w:val="16"/>
        </w:rPr>
      </w:pPr>
      <w:r w:rsidRPr="00D65669">
        <w:rPr>
          <w:sz w:val="16"/>
        </w:rPr>
        <w:t xml:space="preserve">A total of </w:t>
      </w:r>
      <w:r w:rsidRPr="00356D34">
        <w:rPr>
          <w:rStyle w:val="StyleUnderline"/>
          <w:highlight w:val="green"/>
        </w:rPr>
        <w:t>5701 residents</w:t>
      </w:r>
      <w:r w:rsidRPr="00D65669">
        <w:rPr>
          <w:rStyle w:val="StyleUnderline"/>
        </w:rPr>
        <w:t xml:space="preserve"> at 285 programs </w:t>
      </w:r>
      <w:r w:rsidRPr="00356D34">
        <w:rPr>
          <w:rStyle w:val="StyleUnderline"/>
          <w:highlight w:val="green"/>
        </w:rPr>
        <w:t>completed</w:t>
      </w:r>
      <w:r w:rsidRPr="00D65669">
        <w:rPr>
          <w:rStyle w:val="StyleUnderline"/>
        </w:rPr>
        <w:t xml:space="preserve"> the pertinent </w:t>
      </w:r>
      <w:r w:rsidRPr="00356D34">
        <w:rPr>
          <w:rStyle w:val="StyleUnderline"/>
          <w:highlight w:val="green"/>
        </w:rPr>
        <w:t>survey</w:t>
      </w:r>
      <w:r w:rsidRPr="00D65669">
        <w:rPr>
          <w:rStyle w:val="StyleUnderline"/>
        </w:rPr>
        <w:t xml:space="preserve"> questions</w:t>
      </w:r>
      <w:r w:rsidRPr="00D65669">
        <w:rPr>
          <w:sz w:val="16"/>
        </w:rPr>
        <w:t xml:space="preserve"> (response rate, 85.6%), of whom 3219 (56.5%) were male, 3779 (66.3%) were White individuals, 449 (7.9%) were of Hispanic ethnicity, 4239 (74.4%) were married or in a relationship, and 1304 (22.9%) had or were expecting children. Among respondents, 690 residents were from 30 unionized programs (10.5% of programs). There was no difference in burnout for residents at unionized vs nonunionized programs (297 [43.0%] vs 2175 [43.4%]; odds ratio [OR], 0.92 [95% CI, 0.75-1.13]; IV difference in probability, 0.15 [95% CI, −0.11 to 0.42]). There were no significant differences in suicidality, job satisfaction, duty hour violations, mistreatment, educational environment, salary, or benefits except that unionized programs more frequently offered 4 weeks instead of 2 to 3 weeks of vacation (27 [93.1%] vs 52 [30.6%]; OR, 19.18 [95% CI, 3.92-93.81]; IV difference in probability, 0.77 [95% CI, 0.09-1.45]) and more frequently offered housing stipends (10 [38.5%] vs 9 [16.1%]; OR, 2.15 [95% CI, 0.58-7.95]; IV difference in probability, 0.62 [95% CI 0.04-1.20]).</w:t>
      </w:r>
    </w:p>
    <w:p w14:paraId="577AC73F" w14:textId="77777777" w:rsidR="00665E22" w:rsidRPr="00D65669" w:rsidRDefault="00665E22" w:rsidP="00665E22">
      <w:pPr>
        <w:rPr>
          <w:sz w:val="16"/>
        </w:rPr>
      </w:pPr>
      <w:r w:rsidRPr="00D65669">
        <w:rPr>
          <w:sz w:val="16"/>
        </w:rPr>
        <w:t>Conclusions and Relevance</w:t>
      </w:r>
    </w:p>
    <w:p w14:paraId="1C3AA40A" w14:textId="77777777" w:rsidR="00665E22" w:rsidRDefault="00665E22" w:rsidP="00665E22">
      <w:pPr>
        <w:rPr>
          <w:sz w:val="16"/>
        </w:rPr>
      </w:pPr>
      <w:r w:rsidRPr="00D65669">
        <w:rPr>
          <w:sz w:val="16"/>
        </w:rPr>
        <w:t xml:space="preserve">In this evaluation of surgical residency programs in the US, unionized programs offered improved vacation and housing stipend benefits, but resident </w:t>
      </w:r>
      <w:r w:rsidRPr="00356D34">
        <w:rPr>
          <w:rStyle w:val="Emphasis"/>
          <w:highlight w:val="green"/>
        </w:rPr>
        <w:t>unions were not</w:t>
      </w:r>
      <w:r w:rsidRPr="00356D34">
        <w:rPr>
          <w:rStyle w:val="StyleUnderline"/>
          <w:highlight w:val="green"/>
        </w:rPr>
        <w:t xml:space="preserve"> </w:t>
      </w:r>
      <w:r w:rsidRPr="00356D34">
        <w:rPr>
          <w:rStyle w:val="Emphasis"/>
          <w:highlight w:val="green"/>
        </w:rPr>
        <w:t>associated</w:t>
      </w:r>
      <w:r w:rsidRPr="00D65669">
        <w:rPr>
          <w:rStyle w:val="StyleUnderline"/>
        </w:rPr>
        <w:t xml:space="preserve"> </w:t>
      </w:r>
      <w:r w:rsidRPr="00356D34">
        <w:rPr>
          <w:rStyle w:val="StyleUnderline"/>
          <w:highlight w:val="green"/>
        </w:rPr>
        <w:t>with</w:t>
      </w:r>
      <w:r w:rsidRPr="00D65669">
        <w:rPr>
          <w:rStyle w:val="StyleUnderline"/>
        </w:rPr>
        <w:t xml:space="preserve"> </w:t>
      </w:r>
      <w:r w:rsidRPr="00356D34">
        <w:rPr>
          <w:rStyle w:val="Emphasis"/>
          <w:highlight w:val="green"/>
        </w:rPr>
        <w:t>improved burnout</w:t>
      </w:r>
      <w:r w:rsidRPr="00D65669">
        <w:rPr>
          <w:sz w:val="16"/>
        </w:rPr>
        <w:t xml:space="preserve">, </w:t>
      </w:r>
      <w:r w:rsidRPr="00D0237E">
        <w:rPr>
          <w:rStyle w:val="Emphasis"/>
        </w:rPr>
        <w:t>suicidality</w:t>
      </w:r>
      <w:r w:rsidRPr="00D65669">
        <w:rPr>
          <w:rStyle w:val="StyleUnderline"/>
        </w:rPr>
        <w:t>, duty hour violations, mistreatment, educational environment, or salary</w:t>
      </w:r>
      <w:r w:rsidRPr="00D65669">
        <w:rPr>
          <w:sz w:val="16"/>
        </w:rPr>
        <w:t>.</w:t>
      </w:r>
    </w:p>
    <w:p w14:paraId="10B3D98B" w14:textId="77777777" w:rsidR="00665E22" w:rsidRDefault="00665E22" w:rsidP="00665E22"/>
    <w:p w14:paraId="5EAD6F07" w14:textId="77777777" w:rsidR="00665E22" w:rsidRDefault="00665E22" w:rsidP="00665E22">
      <w:pPr>
        <w:pStyle w:val="Heading4"/>
      </w:pPr>
      <w:r w:rsidRPr="00ED04B0">
        <w:rPr/>
        <w:t>It starts all the way back in med school</w:t>
      </w:r>
    </w:p>
    <w:p w14:paraId="3E894EF6" w14:textId="77777777" w:rsidR="00665E22" w:rsidRDefault="00665E22" w:rsidP="00665E22">
      <w:r w:rsidRPr="00ED04B0">
        <w:rPr>
          <w:rStyle w:val="Style13ptBold"/>
        </w:rPr>
        <w:t>Montgomery 14</w:t>
      </w:r>
      <w:r>
        <w:rPr/>
        <w:t xml:space="preserve"> [Anthony J. Montgomery, Associate Professor of Work &amp; Organizational Psychology, The inevitability of physician burnout: Implications for interventions, Burnout Research, </w:t>
      </w:r>
      <w:r w:rsidRPr="00ED04B0">
        <w:rPr/>
        <w:t>Volume 1, Issue 1, June 2014, Pages 50-56,</w:t>
      </w:r>
      <w:r>
        <w:rPr/>
        <w:t xml:space="preserve"> https://www.sciencedirect.com/science/article/pii/S2213058614000084]</w:t>
      </w:r>
    </w:p>
    <w:p w14:paraId="34A71107" w14:textId="77777777" w:rsidR="00665E22" w:rsidRPr="005F3B0F" w:rsidRDefault="00665E22" w:rsidP="00665E22">
      <w:pPr>
        <w:rPr>
          <w:sz w:val="16"/>
        </w:rPr>
      </w:pPr>
      <w:r w:rsidRPr="00E203D0">
        <w:rPr>
          <w:rStyle w:val="StyleUnderline"/>
          <w:highlight w:val="green"/>
        </w:rPr>
        <w:t>For physicians</w:t>
      </w:r>
      <w:r w:rsidRPr="00E203D0">
        <w:rPr>
          <w:rStyle w:val="StyleUnderline"/>
          <w:highlight w:val="green"/>
        </w:rPr>
        <w:t>,</w:t>
      </w:r>
      <w:r w:rsidRPr="005F3B0F">
        <w:rPr>
          <w:sz w:val="16"/>
        </w:rPr>
        <w:t xml:space="preserve"> </w:t>
      </w:r>
      <w:r w:rsidRPr="00E203D0">
        <w:rPr>
          <w:rStyle w:val="StyleUnderline"/>
          <w:highlight w:val="green"/>
        </w:rPr>
        <w:t>burnout is</w:t>
      </w:r>
      <w:r w:rsidRPr="005F3B0F">
        <w:rPr>
          <w:sz w:val="16"/>
        </w:rPr>
        <w:t xml:space="preserve"> the </w:t>
      </w:r>
      <w:r w:rsidRPr="00E203D0">
        <w:rPr>
          <w:rStyle w:val="StyleUnderline"/>
          <w:highlight w:val="green"/>
        </w:rPr>
        <w:t>inevitable</w:t>
      </w:r>
      <w:r w:rsidRPr="005F3B0F">
        <w:rPr>
          <w:sz w:val="16"/>
        </w:rPr>
        <w:t xml:space="preserve"> consequence of </w:t>
      </w:r>
      <w:r w:rsidRPr="00E203D0">
        <w:rPr>
          <w:rStyle w:val="StyleUnderline"/>
          <w:highlight w:val="green"/>
        </w:rPr>
        <w:t>the way that medical education is organised</w:t>
      </w:r>
      <w:r w:rsidRPr="005F3B0F">
        <w:rPr>
          <w:rStyle w:val="StyleUnderline"/>
        </w:rPr>
        <w:t xml:space="preserve"> and the subsequent maladaptive behaviours that </w:t>
      </w:r>
      <w:r w:rsidRPr="00E203D0">
        <w:rPr>
          <w:rStyle w:val="StyleUnderline"/>
          <w:highlight w:val="green"/>
        </w:rPr>
        <w:t>are reinforced in healthcare org</w:t>
      </w:r>
      <w:r w:rsidRPr="00E203D0">
        <w:rPr>
          <w:rStyle w:val="StyleUnderline"/>
        </w:rPr>
        <w:t>anisation</w:t>
      </w:r>
      <w:r w:rsidRPr="00E203D0">
        <w:rPr>
          <w:rStyle w:val="StyleUnderline"/>
          <w:highlight w:val="green"/>
        </w:rPr>
        <w:t>s</w:t>
      </w:r>
      <w:r w:rsidRPr="005F3B0F">
        <w:rPr>
          <w:sz w:val="16"/>
        </w:rPr>
        <w:t xml:space="preserve"> via the hidden curriculum. Thus, burnout is an important indicator of how the organisation itself is functioning. A central theme in this paper will be the degree to which the organisational systems are responsible for the disconnect between performance and physician health. Healthcare pays considerable ‘lip-service’ to systems approaches, but in practice it valorises the role of the individual physician in terms of both success and failure. Thus, this contradiction needs to be addressed.</w:t>
      </w:r>
    </w:p>
    <w:p w14:paraId="08451555" w14:textId="77777777" w:rsidR="00665E22" w:rsidRPr="005F3B0F" w:rsidRDefault="00665E22" w:rsidP="00665E22">
      <w:pPr>
        <w:rPr>
          <w:sz w:val="16"/>
        </w:rPr>
      </w:pPr>
      <w:r w:rsidRPr="005F3B0F">
        <w:rPr>
          <w:sz w:val="16"/>
        </w:rPr>
        <w:t>1. Introduction</w:t>
      </w:r>
    </w:p>
    <w:p w14:paraId="5D5024E9" w14:textId="77777777" w:rsidR="00665E22" w:rsidRPr="005F3B0F" w:rsidRDefault="00665E22" w:rsidP="00665E22">
      <w:pPr>
        <w:rPr>
          <w:sz w:val="16"/>
        </w:rPr>
      </w:pPr>
      <w:r w:rsidRPr="005F3B0F">
        <w:rPr>
          <w:sz w:val="16"/>
        </w:rPr>
        <w:t>Burnout is especially problematic for individuals who are at the frontline of their professions. The impact of this chronic condition on physicians is particularly important given that their actions are so directly linked to the mortality and morbidity of patients. The medical profession is acutely aware of this problem and many interventions have been developed to ameliorate the antecedents and consequences of burnout. However, there has been a tendency in medicine to view burnout from a pathogenic perspective which has lead to solutions that seek to “treat” it either via modifications in the work environment or up-skilling for the individual (or a combination of both). All three approaches are rooted in the notion that burnout is ailment that needs a cure.</w:t>
      </w:r>
    </w:p>
    <w:p w14:paraId="66A4DFF9" w14:textId="77777777" w:rsidR="00665E22" w:rsidRPr="005F3B0F" w:rsidRDefault="00665E22" w:rsidP="00665E22">
      <w:pPr>
        <w:rPr>
          <w:sz w:val="16"/>
        </w:rPr>
      </w:pPr>
      <w:r w:rsidRPr="00E203D0">
        <w:rPr>
          <w:rStyle w:val="StyleUnderline"/>
          <w:highlight w:val="green"/>
        </w:rPr>
        <w:t>Burnout should be viewed as an obvious outcome</w:t>
      </w:r>
      <w:r w:rsidRPr="005F3B0F">
        <w:rPr>
          <w:rStyle w:val="StyleUnderline"/>
        </w:rPr>
        <w:t xml:space="preserve"> of systems </w:t>
      </w:r>
      <w:r w:rsidRPr="00E203D0">
        <w:rPr>
          <w:rStyle w:val="StyleUnderline"/>
          <w:highlight w:val="green"/>
        </w:rPr>
        <w:t>that are developed within medical education</w:t>
      </w:r>
      <w:r w:rsidRPr="005F3B0F">
        <w:rPr>
          <w:sz w:val="16"/>
        </w:rPr>
        <w:t xml:space="preserve"> and fostered all through the career of physicians. Ironically, we could view job burnout as an indicator that the system is operating ‘correctly’. Therefore, </w:t>
      </w:r>
      <w:r w:rsidRPr="005F3B0F">
        <w:rPr>
          <w:rStyle w:val="StyleUnderline"/>
        </w:rPr>
        <w:t>researchers need to view burnout as the by product of a well-organised system, and congruently interventions need to address the process issues involved in the long term development and maintenance of job burnout.</w:t>
      </w:r>
    </w:p>
    <w:p w14:paraId="5E3151C9" w14:textId="77777777" w:rsidR="00665E22" w:rsidRPr="005F3B0F" w:rsidRDefault="00665E22" w:rsidP="00665E22">
      <w:pPr>
        <w:rPr>
          <w:sz w:val="16"/>
        </w:rPr>
      </w:pPr>
      <w:r w:rsidRPr="005F3B0F">
        <w:rPr>
          <w:sz w:val="16"/>
        </w:rPr>
        <w:t>1.1. Rationale, objectives and methodology of the paper</w:t>
      </w:r>
    </w:p>
    <w:p w14:paraId="251B6F4D" w14:textId="77777777" w:rsidR="00665E22" w:rsidRPr="005F3B0F" w:rsidRDefault="00665E22" w:rsidP="00665E22">
      <w:pPr>
        <w:rPr>
          <w:sz w:val="16"/>
        </w:rPr>
      </w:pPr>
      <w:r w:rsidRPr="005F3B0F">
        <w:rPr>
          <w:sz w:val="16"/>
        </w:rPr>
        <w:t>This paper is a conceptual paper that utilises the principles and methods of meta-synthesis (Schreiber, Crooks, &amp; Stern, 1997) to address the central question; Is physician burnout an appropriate and expected response to medicine as a system? The objectives of the paper are to: (1) identify the key elements in the career of a physician that contribute to job burnout, (2) delineate the systematic nature of this process, and thus highlight its incremental chronic nature, and (3) review the implications of treating burnout as a systematic problem for interventions.</w:t>
      </w:r>
    </w:p>
    <w:p w14:paraId="2889AA4D" w14:textId="77777777" w:rsidR="00665E22" w:rsidRPr="005F3B0F" w:rsidRDefault="00665E22" w:rsidP="00665E22">
      <w:pPr>
        <w:rPr>
          <w:sz w:val="16"/>
        </w:rPr>
      </w:pPr>
      <w:r w:rsidRPr="005F3B0F">
        <w:rPr>
          <w:sz w:val="16"/>
        </w:rPr>
        <w:t>This paper has three parts. Part one will review the evidence from medical school, the organisational culture of the hospital and the phenomenon of presenteeism. There are many aspects of medicine that one could examine, but these three elements provide the most compelling examples as to the systematic nature of the problem. The first two cover how education and organisational climate favour particular behaviours, and presenteeism provides the perfect link between education/culture and performance. Part two of the paper will review the implications for interventions in detail. Our implications will have ramifications for other human service organisations, but healthcare is an exemplar industry to focus on. Healthcare professionals represent a significant proportion of the workforce in every developed country, and the need to support them will only increase as we go forward into the future. Indeed, in 2008, it was estimated that 70% of the health budget in Europe was allocated to salaries and employment related costs (Commission of the European Communities, 2008), while roughly 10% of the active EU workforce is engaged in the health sector in its widest sense (European Observatory on Health Systems &amp; Policies, 2010). Finally, part three will provide final reflections on the problem.</w:t>
      </w:r>
    </w:p>
    <w:p w14:paraId="445710D5" w14:textId="77777777" w:rsidR="00665E22" w:rsidRPr="005F3B0F" w:rsidRDefault="00665E22" w:rsidP="00665E22">
      <w:pPr>
        <w:rPr>
          <w:sz w:val="16"/>
        </w:rPr>
      </w:pPr>
      <w:r w:rsidRPr="005F3B0F">
        <w:rPr>
          <w:sz w:val="16"/>
        </w:rPr>
        <w:t>1.2. The learning environment of the medical school</w:t>
      </w:r>
    </w:p>
    <w:p w14:paraId="5B2D9272" w14:textId="77777777" w:rsidR="00665E22" w:rsidRPr="005F3B0F" w:rsidRDefault="00665E22" w:rsidP="00665E22">
      <w:pPr>
        <w:rPr>
          <w:sz w:val="16"/>
        </w:rPr>
      </w:pPr>
      <w:r w:rsidRPr="005F3B0F">
        <w:rPr>
          <w:sz w:val="16"/>
        </w:rPr>
        <w:t>Medical schools train future doctors to become successful physicians. The purpose of medical education is to provide medical students with theoretical knowledge, skills, clinical and practical competence, professional and ethical standards (Liaison Committee on Medical Education, 2012). Unfortunately, medical school training is heavily skewed towards the technical skills associated with being a doctor rather than the interpersonal skills associated with being an active member of an organisation (Montgomery, Todorova, Baban, &amp; Panagopoulou, 2013). The two issues have been unnaturally separated, as is highlighted by the recent American Medical Association survey indicating that the majority of physicians do not feel responsible for reducing healthcare costs (Tilbert et al., 2013).</w:t>
      </w:r>
    </w:p>
    <w:p w14:paraId="7E57FBCC" w14:textId="77777777" w:rsidR="00665E22" w:rsidRPr="005F3B0F" w:rsidRDefault="00665E22" w:rsidP="00665E22">
      <w:pPr>
        <w:rPr>
          <w:sz w:val="16"/>
        </w:rPr>
      </w:pPr>
      <w:r w:rsidRPr="005F3B0F">
        <w:rPr>
          <w:rStyle w:val="StyleUnderline"/>
        </w:rPr>
        <w:t xml:space="preserve">During their medical school years, </w:t>
      </w:r>
      <w:r w:rsidRPr="00E203D0">
        <w:rPr>
          <w:rStyle w:val="StyleUnderline"/>
          <w:highlight w:val="green"/>
        </w:rPr>
        <w:t>medical students are actively shaping their professional id</w:t>
      </w:r>
      <w:r w:rsidRPr="005F3B0F">
        <w:rPr>
          <w:rStyle w:val="StyleUnderline"/>
        </w:rPr>
        <w:t>entity</w:t>
      </w:r>
      <w:r w:rsidRPr="005F3B0F">
        <w:rPr>
          <w:sz w:val="16"/>
        </w:rPr>
        <w:t xml:space="preserve"> and their perception of what comprises “good and bad doctoring” (Elliott et al., 2009, Hafferty, 1998). Not surprisingly, the critical problems that continuously pervade the profession; burnout and medical error, have their roots in medical education (Dyrbye et al., 2010a, West and Shanafelt, 2007, West et al., 2006). The challenge for medical education is to maintain knowledge about reality in clinical practice, understand what is happening outside the lecture rooms and produce creative solutions using the knowledge and skills of all within the organisation (Gaufberg et al., 2008, Gaufberg et al., 2010, Hojat et al., 2009). That's the ideal, but the reality is significantly different.</w:t>
      </w:r>
    </w:p>
    <w:p w14:paraId="1063BFE4" w14:textId="77777777" w:rsidR="00665E22" w:rsidRPr="005F3B0F" w:rsidRDefault="00665E22" w:rsidP="00665E22">
      <w:pPr>
        <w:rPr>
          <w:sz w:val="16"/>
        </w:rPr>
      </w:pPr>
      <w:r w:rsidRPr="00E203D0">
        <w:rPr>
          <w:rStyle w:val="StyleUnderline"/>
          <w:highlight w:val="green"/>
        </w:rPr>
        <w:t>The learning environment</w:t>
      </w:r>
      <w:r w:rsidRPr="005F3B0F">
        <w:rPr>
          <w:rStyle w:val="StyleUnderline"/>
        </w:rPr>
        <w:t xml:space="preserve"> of a medical school </w:t>
      </w:r>
      <w:r w:rsidRPr="00E203D0">
        <w:rPr>
          <w:rStyle w:val="StyleUnderline"/>
          <w:highlight w:val="green"/>
        </w:rPr>
        <w:t>consists of both</w:t>
      </w:r>
      <w:r w:rsidRPr="005F3B0F">
        <w:rPr>
          <w:rStyle w:val="StyleUnderline"/>
        </w:rPr>
        <w:t xml:space="preserve"> the </w:t>
      </w:r>
      <w:r w:rsidRPr="00E203D0">
        <w:rPr>
          <w:rStyle w:val="StyleUnderline"/>
          <w:highlight w:val="green"/>
        </w:rPr>
        <w:t>formal and hidden aspects that influence medical students’ professional identity</w:t>
      </w:r>
      <w:r w:rsidRPr="005F3B0F">
        <w:rPr>
          <w:sz w:val="16"/>
        </w:rPr>
        <w:t xml:space="preserve"> (Hafler et al., 2011). It is widely recognised that a big part of the learning is taking place outside the classrooms and clinical settings as part of a “hidden curriculum” (Hafferty, 1998). Thus, the formal culture may value professionalism, but the hidden one valorises performance and competitiveness above collaboration. The hidden curriculum contributes to the erosion of professional behaviour and an increase in cynicism (Feudtner, Christakis, &amp; Christakis, 1994). Retraining healthcare physicians after they completed medical schools and residency training has limited effectiveness, as certain maladaptive behaviours (e.g., non reporting of medical errors or inappropriate self-treatment) have become deeply embedded. Therefore, reframing culture and what represents the norm has to happen early on in the medical school (Elliott et al., 2009, Brainard and Brislen, 2007, Cutillo, 2000).</w:t>
      </w:r>
    </w:p>
    <w:p w14:paraId="5DC54E31" w14:textId="77777777" w:rsidR="00665E22" w:rsidRPr="005F3B0F" w:rsidRDefault="00665E22" w:rsidP="00665E22">
      <w:pPr>
        <w:rPr>
          <w:sz w:val="16"/>
        </w:rPr>
      </w:pPr>
      <w:r w:rsidRPr="005F3B0F">
        <w:rPr>
          <w:rStyle w:val="StyleUnderline"/>
        </w:rPr>
        <w:t>Despite the recommendations</w:t>
      </w:r>
      <w:r w:rsidRPr="005F3B0F">
        <w:rPr>
          <w:sz w:val="16"/>
        </w:rPr>
        <w:t xml:space="preserve"> of the US Liaison Committee on Medical Education (LCME) (Liaison Committee on Medical Education, 2012) </w:t>
      </w:r>
      <w:r w:rsidRPr="005F3B0F">
        <w:rPr>
          <w:rStyle w:val="StyleUnderline"/>
        </w:rPr>
        <w:t xml:space="preserve">that </w:t>
      </w:r>
      <w:r w:rsidRPr="00E203D0">
        <w:rPr>
          <w:rStyle w:val="StyleUnderline"/>
          <w:highlight w:val="green"/>
        </w:rPr>
        <w:t>medical schools</w:t>
      </w:r>
      <w:r w:rsidRPr="005F3B0F">
        <w:rPr>
          <w:rStyle w:val="StyleUnderline"/>
        </w:rPr>
        <w:t xml:space="preserve"> should ensure an appropriate learning environment and encourage evaluation and improvement, it </w:t>
      </w:r>
      <w:r w:rsidRPr="00E203D0">
        <w:rPr>
          <w:rStyle w:val="StyleUnderline"/>
          <w:highlight w:val="green"/>
        </w:rPr>
        <w:t xml:space="preserve">remains unclear as to the best way to promote and evaluate professionalism </w:t>
      </w:r>
      <w:r w:rsidRPr="00E203D0">
        <w:rPr>
          <w:rStyle w:val="StyleUnderline"/>
        </w:rPr>
        <w:t>in medical school</w:t>
      </w:r>
      <w:r w:rsidRPr="005F3B0F">
        <w:rPr>
          <w:sz w:val="16"/>
        </w:rPr>
        <w:t>, given that professionalism seems to be context-related (West &amp; Shanafelt, 2007). Thus, medical schools are still very far away from being a learning organisation whereby clinical practice is utilised as a lever for change. A learning organisation is one that fosters co-operation between individuals and groups, free and reliable communication, and a culture of trust (Argyris, 1982). Such practices are highly desirable in medical schools, but the picture for new physicians is bleak. A systematic review of burnout during residency training indicates that burnout is prevalent among both medical students (28–45%), residents (27–75%, depending on specialty) (IsHak et al., 2009). In terms of what causes burnout, the review is not revealing, with the authors identifying the following factors as contributing to burnout; time demands, lack of control, work planning, work organisation, inherently difficult job situations and interpersonal relationships. In other words, being a member of the organisation causes burnout!</w:t>
      </w:r>
    </w:p>
    <w:p w14:paraId="755588C3" w14:textId="77777777" w:rsidR="00665E22" w:rsidRDefault="00665E22" w:rsidP="00665E22">
      <w:pPr>
        <w:pStyle w:val="Heading3"/>
      </w:pPr>
      <w:r>
        <w:rPr/>
        <w:t xml:space="preserve">2NC---AC---Other Countries </w:t>
      </w:r>
    </w:p>
    <w:p w14:paraId="6D6C8E4F" w14:textId="77777777" w:rsidR="00665E22" w:rsidRDefault="00665E22" w:rsidP="00665E22"/>
    <w:p w14:paraId="789C5512" w14:textId="77777777" w:rsidR="00665E22" w:rsidRDefault="00665E22" w:rsidP="00665E22">
      <w:pPr>
        <w:pStyle w:val="Heading4"/>
      </w:pPr>
      <w:r>
        <w:rPr/>
        <w:t xml:space="preserve">Other countries massively thump---they have burnout issues and some are a lot higher than the US. None of their impact scenarios are contained to the US---1AC CX said that disease comes from permafrost thaw and deforestation, which the plan can’t possibly access. </w:t>
      </w:r>
    </w:p>
    <w:p w14:paraId="207894CB" w14:textId="77777777" w:rsidR="00665E22" w:rsidRDefault="00665E22" w:rsidP="00665E22"/>
    <w:p w14:paraId="4CF0EFF6" w14:textId="77777777" w:rsidR="00665E22" w:rsidRPr="007E5749" w:rsidRDefault="00665E22" w:rsidP="00665E22"/>
    <w:p w14:paraId="52327D65" w14:textId="77777777" w:rsidR="00665E22" w:rsidRDefault="00665E22" w:rsidP="00665E22">
      <w:pPr>
        <w:pStyle w:val="Heading3"/>
      </w:pPr>
      <w:r>
        <w:rPr/>
        <w:t xml:space="preserve">2NC---AT: Healthcare Sustainability </w:t>
      </w:r>
    </w:p>
    <w:p w14:paraId="76015B0A" w14:textId="77777777" w:rsidR="00665E22" w:rsidRDefault="00665E22" w:rsidP="00665E22"/>
    <w:p w14:paraId="2D0E762F" w14:textId="77777777" w:rsidR="00665E22" w:rsidRPr="003905C8" w:rsidRDefault="00665E22" w:rsidP="00665E22">
      <w:pPr>
        <w:pStyle w:val="Heading4"/>
      </w:pPr>
      <w:r>
        <w:rPr/>
        <w:t xml:space="preserve">There’s no shortage of doctors now. This takes out the warrant to their “burnout makes healthcare unsustainable”. That’s Emmanuel </w:t>
      </w:r>
    </w:p>
    <w:p w14:paraId="1ED8C41D" w14:textId="77777777" w:rsidR="00665E22" w:rsidRDefault="00665E22" w:rsidP="00665E22"/>
    <w:p w14:paraId="7CE85A9B" w14:textId="77777777" w:rsidR="00665E22" w:rsidRDefault="00665E22" w:rsidP="00665E22">
      <w:pPr>
        <w:pStyle w:val="Heading4"/>
      </w:pPr>
      <w:r>
        <w:rPr/>
        <w:t xml:space="preserve">The math </w:t>
      </w:r>
      <w:r w:rsidRPr="00B06DDE">
        <w:rPr>
          <w:u w:val="single"/>
        </w:rPr>
        <w:t>makes no sense</w:t>
      </w:r>
      <w:r>
        <w:rPr/>
        <w:t xml:space="preserve"> for their internal link. </w:t>
      </w:r>
    </w:p>
    <w:p w14:paraId="78E8F6D9" w14:textId="77777777" w:rsidR="00665E22" w:rsidRPr="005D78EB" w:rsidRDefault="00665E22" w:rsidP="00665E22">
      <w:r w:rsidRPr="005D78EB">
        <w:rPr>
          <w:rStyle w:val="Style13ptBold"/>
        </w:rPr>
        <w:t>Emanuel</w:t>
      </w:r>
      <w:r>
        <w:rPr/>
        <w:t xml:space="preserve"> and Gudbranson </w:t>
      </w:r>
      <w:r w:rsidRPr="005D78EB">
        <w:rPr>
          <w:rStyle w:val="Style13ptBold"/>
        </w:rPr>
        <w:t>17</w:t>
      </w:r>
      <w:r>
        <w:rPr/>
        <w:t xml:space="preserve"> [</w:t>
      </w:r>
      <w:r w:rsidRPr="005D78EB">
        <w:rPr/>
        <w:t>Ezekiel J. Emanuel, MD, PhD, Department of Medical Ethics and Health Policy, Perelman School of Medicine, University of Pennsylvania, Philadelphia, Emily Gudbranson, BA, “Shortage or Surplus of Physicians in the United States—Reply”, JAMA</w:t>
      </w:r>
      <w:r>
        <w:rPr/>
        <w:t xml:space="preserve"> </w:t>
      </w:r>
      <w:r w:rsidRPr="005D78EB">
        <w:rPr/>
        <w:t>Published Online: September 19, 2017, https://pubmed.ncbi.nlm.nih.gov/28975303/</w:t>
      </w:r>
      <w:r>
        <w:rPr/>
        <w:t>]</w:t>
      </w:r>
    </w:p>
    <w:p w14:paraId="1C52DD7E" w14:textId="77777777" w:rsidR="00665E22" w:rsidRPr="00543E74" w:rsidRDefault="00665E22" w:rsidP="00665E22">
      <w:pPr>
        <w:rPr>
          <w:sz w:val="16"/>
        </w:rPr>
      </w:pPr>
      <w:r w:rsidRPr="00356D34">
        <w:rPr>
          <w:rStyle w:val="StyleUnderline"/>
          <w:highlight w:val="green"/>
        </w:rPr>
        <w:t xml:space="preserve">In </w:t>
      </w:r>
      <w:r w:rsidRPr="00356D34">
        <w:rPr>
          <w:rStyle w:val="Emphasis"/>
          <w:highlight w:val="green"/>
        </w:rPr>
        <w:t>all</w:t>
      </w:r>
      <w:r w:rsidRPr="00356D34">
        <w:rPr>
          <w:rStyle w:val="StyleUnderline"/>
          <w:highlight w:val="green"/>
        </w:rPr>
        <w:t xml:space="preserve"> of our calculations, we</w:t>
      </w:r>
      <w:r w:rsidRPr="00543E74">
        <w:rPr>
          <w:rStyle w:val="StyleUnderline"/>
        </w:rPr>
        <w:t xml:space="preserve"> were quite conservative</w:t>
      </w:r>
      <w:r w:rsidRPr="00543E74">
        <w:rPr>
          <w:sz w:val="16"/>
        </w:rPr>
        <w:t xml:space="preserve">, allotting 12 half-hour primary care appointments per day (just 6 hours of patient time per day) and physician panel sizes of 1500 patients. The calculations assumed physicians worked just 40 weeks per year. </w:t>
      </w:r>
      <w:r w:rsidRPr="00543E74">
        <w:rPr>
          <w:rStyle w:val="StyleUnderline"/>
        </w:rPr>
        <w:t xml:space="preserve">These assumptions </w:t>
      </w:r>
      <w:r w:rsidRPr="00356D34">
        <w:rPr>
          <w:rStyle w:val="StyleUnderline"/>
          <w:highlight w:val="green"/>
        </w:rPr>
        <w:t>leave more than sufficient time</w:t>
      </w:r>
      <w:r w:rsidRPr="00543E74">
        <w:rPr>
          <w:sz w:val="16"/>
        </w:rPr>
        <w:t>—2 to 4 hours per day and several weeks per year—</w:t>
      </w:r>
      <w:r w:rsidRPr="00356D34">
        <w:rPr>
          <w:rStyle w:val="StyleUnderline"/>
          <w:highlight w:val="green"/>
        </w:rPr>
        <w:t>for physicians to fulfill</w:t>
      </w:r>
      <w:r w:rsidRPr="00543E74">
        <w:rPr>
          <w:rStyle w:val="StyleUnderline"/>
        </w:rPr>
        <w:t xml:space="preserve"> the myriad other </w:t>
      </w:r>
      <w:r w:rsidRPr="00356D34">
        <w:rPr>
          <w:rStyle w:val="StyleUnderline"/>
          <w:highlight w:val="green"/>
        </w:rPr>
        <w:t>nonclinical responsibilities</w:t>
      </w:r>
      <w:r w:rsidRPr="00543E74">
        <w:rPr>
          <w:rStyle w:val="StyleUnderline"/>
        </w:rPr>
        <w:t xml:space="preserve"> cited</w:t>
      </w:r>
      <w:r w:rsidRPr="00543E74">
        <w:rPr>
          <w:sz w:val="16"/>
        </w:rPr>
        <w:t xml:space="preserve"> by Butt, </w:t>
      </w:r>
      <w:r w:rsidRPr="00543E74">
        <w:rPr>
          <w:rStyle w:val="StyleUnderline"/>
        </w:rPr>
        <w:t>such as administration, responding to emails, and teaching medical students and house staff</w:t>
      </w:r>
      <w:r w:rsidRPr="00543E74">
        <w:rPr>
          <w:sz w:val="16"/>
        </w:rPr>
        <w:t>.</w:t>
      </w:r>
    </w:p>
    <w:p w14:paraId="3207EB96" w14:textId="77777777" w:rsidR="00665E22" w:rsidRPr="00543E74" w:rsidRDefault="00665E22" w:rsidP="00665E22">
      <w:pPr>
        <w:rPr>
          <w:rStyle w:val="StyleUnderline"/>
        </w:rPr>
      </w:pPr>
      <w:r w:rsidRPr="00356D34">
        <w:rPr>
          <w:rStyle w:val="StyleUnderline"/>
          <w:highlight w:val="green"/>
        </w:rPr>
        <w:t>Even with these very conservative estimates, basic math</w:t>
      </w:r>
      <w:r w:rsidRPr="00543E74">
        <w:rPr>
          <w:rStyle w:val="StyleUnderline"/>
        </w:rPr>
        <w:t xml:space="preserve">ematics </w:t>
      </w:r>
      <w:r w:rsidRPr="00356D34">
        <w:rPr>
          <w:rStyle w:val="StyleUnderline"/>
          <w:highlight w:val="green"/>
        </w:rPr>
        <w:t>suggests that there are more than enough</w:t>
      </w:r>
      <w:r w:rsidRPr="00543E74">
        <w:rPr>
          <w:rStyle w:val="StyleUnderline"/>
        </w:rPr>
        <w:t xml:space="preserve"> primary care </w:t>
      </w:r>
      <w:r w:rsidRPr="00356D34">
        <w:rPr>
          <w:rStyle w:val="StyleUnderline"/>
          <w:highlight w:val="green"/>
        </w:rPr>
        <w:t>physicians in the United States</w:t>
      </w:r>
      <w:r w:rsidRPr="00543E74">
        <w:rPr>
          <w:rStyle w:val="StyleUnderline"/>
        </w:rPr>
        <w:t xml:space="preserve"> to cover the needs of all 310 million US residents</w:t>
      </w:r>
      <w:r w:rsidRPr="00543E74">
        <w:rPr>
          <w:sz w:val="16"/>
        </w:rPr>
        <w:t xml:space="preserve">. For instance, if physicians see 12 patients a day, 5 days a week for 40 weeks a year, then each physician can provide 2400 patient visits per year. </w:t>
      </w:r>
      <w:r w:rsidRPr="00543E74">
        <w:rPr>
          <w:rStyle w:val="StyleUnderline"/>
        </w:rPr>
        <w:t xml:space="preserve">Currently, </w:t>
      </w:r>
      <w:r w:rsidRPr="00356D34">
        <w:rPr>
          <w:rStyle w:val="StyleUnderline"/>
          <w:highlight w:val="green"/>
        </w:rPr>
        <w:t>there are just under 500 million</w:t>
      </w:r>
      <w:r w:rsidRPr="00543E74">
        <w:rPr>
          <w:rStyle w:val="StyleUnderline"/>
        </w:rPr>
        <w:t xml:space="preserve"> primary care </w:t>
      </w:r>
      <w:r w:rsidRPr="00356D34">
        <w:rPr>
          <w:rStyle w:val="StyleUnderline"/>
          <w:highlight w:val="green"/>
        </w:rPr>
        <w:t>visits per year</w:t>
      </w:r>
      <w:r w:rsidRPr="00543E74">
        <w:rPr>
          <w:sz w:val="16"/>
        </w:rPr>
        <w:t xml:space="preserve">.1 </w:t>
      </w:r>
      <w:r w:rsidRPr="00543E74">
        <w:rPr>
          <w:rStyle w:val="StyleUnderline"/>
        </w:rPr>
        <w:t xml:space="preserve">To satisfy this number of patient visits, </w:t>
      </w:r>
      <w:r w:rsidRPr="00356D34">
        <w:rPr>
          <w:rStyle w:val="StyleUnderline"/>
          <w:highlight w:val="green"/>
        </w:rPr>
        <w:t>a simple calculation reveals</w:t>
      </w:r>
      <w:r w:rsidRPr="00543E74">
        <w:rPr>
          <w:rStyle w:val="StyleUnderline"/>
        </w:rPr>
        <w:t xml:space="preserve"> that </w:t>
      </w:r>
      <w:r w:rsidRPr="00356D34">
        <w:rPr>
          <w:rStyle w:val="StyleUnderline"/>
          <w:highlight w:val="green"/>
        </w:rPr>
        <w:t>the U</w:t>
      </w:r>
      <w:r w:rsidRPr="00543E74">
        <w:rPr>
          <w:rStyle w:val="StyleUnderline"/>
        </w:rPr>
        <w:t xml:space="preserve">nited </w:t>
      </w:r>
      <w:r w:rsidRPr="00356D34">
        <w:rPr>
          <w:rStyle w:val="StyleUnderline"/>
          <w:highlight w:val="green"/>
        </w:rPr>
        <w:t>S</w:t>
      </w:r>
      <w:r w:rsidRPr="00543E74">
        <w:rPr>
          <w:rStyle w:val="StyleUnderline"/>
        </w:rPr>
        <w:t xml:space="preserve">tates would </w:t>
      </w:r>
      <w:r w:rsidRPr="00356D34">
        <w:rPr>
          <w:rStyle w:val="StyleUnderline"/>
          <w:highlight w:val="green"/>
        </w:rPr>
        <w:t>require</w:t>
      </w:r>
      <w:r w:rsidRPr="00543E74">
        <w:rPr>
          <w:rStyle w:val="StyleUnderline"/>
        </w:rPr>
        <w:t xml:space="preserve"> just </w:t>
      </w:r>
      <w:r w:rsidRPr="00356D34">
        <w:rPr>
          <w:rStyle w:val="StyleUnderline"/>
          <w:highlight w:val="green"/>
        </w:rPr>
        <w:t>208 000</w:t>
      </w:r>
      <w:r w:rsidRPr="00543E74">
        <w:rPr>
          <w:rStyle w:val="StyleUnderline"/>
        </w:rPr>
        <w:t xml:space="preserve"> full-time primary care </w:t>
      </w:r>
      <w:r w:rsidRPr="00356D34">
        <w:rPr>
          <w:rStyle w:val="StyleUnderline"/>
          <w:highlight w:val="green"/>
        </w:rPr>
        <w:t>physicians</w:t>
      </w:r>
      <w:r w:rsidRPr="00543E74">
        <w:rPr>
          <w:rStyle w:val="StyleUnderline"/>
        </w:rPr>
        <w:t>.</w:t>
      </w:r>
    </w:p>
    <w:p w14:paraId="74E5B7E6" w14:textId="77777777" w:rsidR="00665E22" w:rsidRDefault="00665E22" w:rsidP="00665E22">
      <w:pPr>
        <w:rPr>
          <w:rStyle w:val="StyleUnderline"/>
        </w:rPr>
      </w:pPr>
      <w:r w:rsidRPr="00543E74">
        <w:rPr>
          <w:sz w:val="16"/>
        </w:rPr>
        <w:t>Regardless of whether we use the AMA Masterfile, the Kaiser Family Foundation estimates derived from state licensing information, or the 7-year-old AHRQ data preferred by Kruse, our results are the same—</w:t>
      </w:r>
      <w:r w:rsidRPr="00356D34">
        <w:rPr>
          <w:rStyle w:val="Emphasis"/>
          <w:highlight w:val="green"/>
        </w:rPr>
        <w:t>we have more than enough</w:t>
      </w:r>
      <w:r w:rsidRPr="00543E74">
        <w:rPr>
          <w:sz w:val="16"/>
        </w:rPr>
        <w:t xml:space="preserve"> primary care </w:t>
      </w:r>
      <w:r w:rsidRPr="00543E74">
        <w:rPr>
          <w:rStyle w:val="StyleUnderline"/>
        </w:rPr>
        <w:t>physicians to support the US patient population</w:t>
      </w:r>
      <w:r w:rsidRPr="00543E74">
        <w:rPr>
          <w:sz w:val="16"/>
        </w:rPr>
        <w:t xml:space="preserve">. Kruse argues that there are actually 209 000 primary care physicians, which happens to be the number needed based on our conservative calculations. </w:t>
      </w:r>
      <w:r w:rsidRPr="00356D34">
        <w:rPr>
          <w:rStyle w:val="StyleUnderline"/>
          <w:highlight w:val="green"/>
        </w:rPr>
        <w:t>Adding part-time</w:t>
      </w:r>
      <w:r w:rsidRPr="00543E74">
        <w:rPr>
          <w:sz w:val="16"/>
        </w:rPr>
        <w:t xml:space="preserve"> primary care </w:t>
      </w:r>
      <w:r w:rsidRPr="00356D34">
        <w:rPr>
          <w:rStyle w:val="StyleUnderline"/>
          <w:highlight w:val="green"/>
        </w:rPr>
        <w:t>physicians further supports our finding</w:t>
      </w:r>
      <w:r w:rsidRPr="00543E74">
        <w:rPr>
          <w:rStyle w:val="StyleUnderline"/>
        </w:rPr>
        <w:t xml:space="preserve"> that physician supply is not a problem in primary care</w:t>
      </w:r>
      <w:r w:rsidRPr="00543E74">
        <w:rPr>
          <w:sz w:val="16"/>
        </w:rPr>
        <w:t xml:space="preserve">. </w:t>
      </w:r>
      <w:r w:rsidRPr="00543E74">
        <w:rPr>
          <w:rStyle w:val="StyleUnderline"/>
        </w:rPr>
        <w:t xml:space="preserve">The </w:t>
      </w:r>
      <w:r w:rsidRPr="00356D34">
        <w:rPr>
          <w:rStyle w:val="StyleUnderline"/>
          <w:highlight w:val="green"/>
        </w:rPr>
        <w:t>access problems</w:t>
      </w:r>
      <w:r w:rsidRPr="00543E74">
        <w:rPr>
          <w:rStyle w:val="StyleUnderline"/>
        </w:rPr>
        <w:t xml:space="preserve"> faced by patients</w:t>
      </w:r>
      <w:r w:rsidRPr="00543E74">
        <w:rPr>
          <w:sz w:val="16"/>
        </w:rPr>
        <w:t xml:space="preserve"> seeking primary care </w:t>
      </w:r>
      <w:r w:rsidRPr="00356D34">
        <w:rPr>
          <w:rStyle w:val="StyleUnderline"/>
          <w:highlight w:val="green"/>
        </w:rPr>
        <w:t>are more the result of how the health care system deploys these physicians</w:t>
      </w:r>
    </w:p>
    <w:p w14:paraId="2BCCEDAA" w14:textId="77777777" w:rsidR="00665E22" w:rsidRPr="00543E74" w:rsidRDefault="00665E22" w:rsidP="00665E22">
      <w:pPr>
        <w:rPr>
          <w:sz w:val="16"/>
        </w:rPr>
      </w:pPr>
      <w:r w:rsidRPr="00543E74">
        <w:rPr>
          <w:rStyle w:val="StyleUnderline"/>
        </w:rPr>
        <w:t>—a management problem—than a sheer numbers problem</w:t>
      </w:r>
      <w:r w:rsidRPr="00543E74">
        <w:rPr>
          <w:sz w:val="16"/>
        </w:rPr>
        <w:t>.</w:t>
      </w:r>
    </w:p>
    <w:p w14:paraId="6FC65704" w14:textId="77777777" w:rsidR="00665E22" w:rsidRPr="00543E74" w:rsidRDefault="00665E22" w:rsidP="00665E22">
      <w:pPr>
        <w:rPr>
          <w:sz w:val="16"/>
        </w:rPr>
      </w:pPr>
      <w:r w:rsidRPr="00543E74">
        <w:rPr>
          <w:sz w:val="16"/>
        </w:rPr>
        <w:t>We agree with Farnbach Pearson and Larson that there exists a substantial geographic maldistribution of physicians, including primary care physicians. However, history has shown that simply increasing the number of physicians will not induce physicians to locate in rural areas, thereby solving this maldistribution.2 Only use of telemedicine and other management and financial changes will ensure rural patients optimal access to high-quality medical care.</w:t>
      </w:r>
    </w:p>
    <w:p w14:paraId="27052080" w14:textId="77777777" w:rsidR="00665E22" w:rsidRDefault="00665E22" w:rsidP="00665E22">
      <w:pPr>
        <w:rPr>
          <w:sz w:val="16"/>
        </w:rPr>
      </w:pPr>
      <w:r w:rsidRPr="00543E74">
        <w:rPr>
          <w:sz w:val="16"/>
        </w:rPr>
        <w:t xml:space="preserve">Our simple calculations suggest that </w:t>
      </w:r>
      <w:r w:rsidRPr="00356D34">
        <w:rPr>
          <w:rStyle w:val="StyleUnderline"/>
          <w:highlight w:val="green"/>
        </w:rPr>
        <w:t>there is no</w:t>
      </w:r>
      <w:r w:rsidRPr="00543E74">
        <w:rPr>
          <w:sz w:val="16"/>
        </w:rPr>
        <w:t xml:space="preserve"> generalized </w:t>
      </w:r>
      <w:r w:rsidRPr="00356D34">
        <w:rPr>
          <w:rStyle w:val="StyleUnderline"/>
          <w:highlight w:val="green"/>
        </w:rPr>
        <w:t>physician shortage</w:t>
      </w:r>
      <w:r w:rsidRPr="00543E74">
        <w:rPr>
          <w:rStyle w:val="StyleUnderline"/>
        </w:rPr>
        <w:t xml:space="preserve"> in the United States—</w:t>
      </w:r>
      <w:r w:rsidRPr="00356D34">
        <w:rPr>
          <w:rStyle w:val="Emphasis"/>
          <w:highlight w:val="green"/>
        </w:rPr>
        <w:t>and there will not be one for the foreseeable future</w:t>
      </w:r>
      <w:r w:rsidRPr="00543E74">
        <w:rPr>
          <w:sz w:val="16"/>
        </w:rPr>
        <w:t xml:space="preserve">. (There may be focal shortages such as in pediatric subspecialties.) Therefore, the United States should not be expanding the number of medical schools and increasing residency training slots—that will only lead to </w:t>
      </w:r>
      <w:r w:rsidRPr="00543E74">
        <w:rPr>
          <w:rStyle w:val="StyleUnderline"/>
        </w:rPr>
        <w:t>an oversupply of physicians, driving up health care costs</w:t>
      </w:r>
      <w:r w:rsidRPr="00543E74">
        <w:rPr>
          <w:sz w:val="16"/>
        </w:rPr>
        <w:t>. Instead, the focus should be on process improvement, such as instituting open-access scheduling and using nonphysician practitioners to enhance rural patient access.</w:t>
      </w:r>
    </w:p>
    <w:p w14:paraId="0ABCA5A5" w14:textId="77777777" w:rsidR="00665E22" w:rsidRDefault="00665E22" w:rsidP="00665E22">
      <w:pPr>
        <w:rPr>
          <w:sz w:val="16"/>
        </w:rPr>
      </w:pPr>
    </w:p>
    <w:p w14:paraId="022B67F0" w14:textId="77777777" w:rsidR="00665E22" w:rsidRDefault="00665E22" w:rsidP="00665E22">
      <w:pPr>
        <w:rPr>
          <w:rStyle w:val="StyleUnderline"/>
        </w:rPr>
      </w:pPr>
    </w:p>
    <w:p w14:paraId="563F101E" w14:textId="77777777" w:rsidR="00665E22" w:rsidRPr="00712D72" w:rsidRDefault="00665E22" w:rsidP="00665E22">
      <w:pPr>
        <w:pStyle w:val="Heading3"/>
      </w:pPr>
      <w:r>
        <w:rPr/>
        <w:t>2NC---AT: Bioterror</w:t>
      </w:r>
    </w:p>
    <w:p w14:paraId="4C5A3600" w14:textId="77777777" w:rsidR="00665E22" w:rsidRDefault="00665E22" w:rsidP="00665E22"/>
    <w:p w14:paraId="3BD68C72" w14:textId="77777777" w:rsidR="00665E22" w:rsidRDefault="00665E22" w:rsidP="00665E22">
      <w:pPr>
        <w:pStyle w:val="Heading4"/>
      </w:pPr>
      <w:r>
        <w:rPr/>
        <w:t xml:space="preserve">No biorisk impact. The pathogen has to infect everyone, be undetectable, lethal AND extraordinary infectious, and circumvent basic public health strategies – like quarantine or social distancing. That’s Thorstad </w:t>
      </w:r>
    </w:p>
    <w:p w14:paraId="30D6C137" w14:textId="77777777" w:rsidR="00665E22" w:rsidRPr="004F1E47" w:rsidRDefault="00665E22" w:rsidP="00665E22"/>
    <w:p w14:paraId="39BF1F9E" w14:textId="77777777" w:rsidR="00665E22" w:rsidRDefault="00665E22" w:rsidP="00665E22">
      <w:pPr>
        <w:pStyle w:val="Heading4"/>
      </w:pPr>
      <w:r>
        <w:rPr/>
        <w:t xml:space="preserve">It’s defense to pandemics AND war from disease – our ev says both fail to be existential for the same warrants – bioterror has the added hurdles of no motive or knowledge among actors </w:t>
      </w:r>
    </w:p>
    <w:p w14:paraId="742CB28F" w14:textId="77777777" w:rsidR="00665E22" w:rsidRDefault="00665E22" w:rsidP="00665E22"/>
    <w:p w14:paraId="71CB00B2" w14:textId="77777777" w:rsidR="00665E22" w:rsidRDefault="00665E22" w:rsidP="00665E22">
      <w:pPr>
        <w:pStyle w:val="Heading4"/>
      </w:pPr>
      <w:r>
        <w:rPr/>
        <w:t xml:space="preserve">Even the “high-risk” folks are only at 2% - but theres a dozen warrants for why even that is too high – the 1AR has to respond to each </w:t>
      </w:r>
    </w:p>
    <w:p w14:paraId="13E6AA79" w14:textId="77777777" w:rsidR="00665E22" w:rsidRDefault="00665E22" w:rsidP="00665E22">
      <w:r w:rsidRPr="00C20B2B">
        <w:rPr>
          <w:rStyle w:val="Style13ptBold"/>
        </w:rPr>
        <w:t>Thorstad 2</w:t>
      </w:r>
      <w:r>
        <w:rPr>
          <w:rStyle w:val="Style13ptBold"/>
        </w:rPr>
        <w:t>3</w:t>
      </w:r>
      <w:r>
        <w:rPr/>
        <w:t xml:space="preserve"> [David Thorstad, PhD, Assistant Professor of Philosophy at Vanderbilt University. Exaggerating the risks (Part 11: Biorisk: Still more grounds for doubt), 10-21-23, https://reflectivealtruism.com/2023/10/21/exaggerating-the-risks-part-11-biorisk-still-more-grounds-for-doubt/</w:t>
      </w:r>
    </w:p>
    <w:p w14:paraId="13269689" w14:textId="77777777" w:rsidR="00665E22" w:rsidRPr="004F1E47" w:rsidRDefault="00665E22" w:rsidP="00665E22">
      <w:pPr>
        <w:rPr>
          <w:sz w:val="16"/>
        </w:rPr>
      </w:pPr>
      <w:r w:rsidRPr="004F1E47">
        <w:rPr>
          <w:sz w:val="16"/>
        </w:rPr>
        <w:t xml:space="preserve">I began this sub-series on biorisk with a striking dichotomy: </w:t>
      </w:r>
      <w:r w:rsidRPr="004F1E47">
        <w:rPr>
          <w:rStyle w:val="StyleUnderline"/>
        </w:rPr>
        <w:t>many leading effective</w:t>
      </w:r>
      <w:r w:rsidRPr="004F1E47">
        <w:rPr>
          <w:sz w:val="16"/>
        </w:rPr>
        <w:t xml:space="preserve"> </w:t>
      </w:r>
      <w:r w:rsidRPr="004F1E47">
        <w:rPr>
          <w:rStyle w:val="StyleUnderline"/>
        </w:rPr>
        <w:t>altruists</w:t>
      </w:r>
      <w:r w:rsidRPr="004F1E47">
        <w:rPr>
          <w:sz w:val="16"/>
        </w:rPr>
        <w:t xml:space="preserve"> </w:t>
      </w:r>
      <w:r w:rsidRPr="004F1E47">
        <w:rPr>
          <w:rStyle w:val="StyleUnderline"/>
        </w:rPr>
        <w:t xml:space="preserve">give </w:t>
      </w:r>
      <w:r w:rsidRPr="00356D34">
        <w:rPr>
          <w:rStyle w:val="Emphasis"/>
          <w:highlight w:val="green"/>
        </w:rPr>
        <w:t>high estimates</w:t>
      </w:r>
      <w:r w:rsidRPr="00356D34">
        <w:rPr>
          <w:rStyle w:val="StyleUnderline"/>
          <w:highlight w:val="green"/>
        </w:rPr>
        <w:t xml:space="preserve"> </w:t>
      </w:r>
      <w:r w:rsidRPr="00356D34">
        <w:rPr>
          <w:rStyle w:val="StyleUnderline"/>
          <w:highlight w:val="green"/>
        </w:rPr>
        <w:t>of</w:t>
      </w:r>
      <w:r w:rsidRPr="004F1E47">
        <w:rPr>
          <w:sz w:val="16"/>
        </w:rPr>
        <w:t xml:space="preserve"> existential </w:t>
      </w:r>
      <w:r w:rsidRPr="00356D34">
        <w:rPr>
          <w:rStyle w:val="StyleUnderline"/>
          <w:highlight w:val="green"/>
        </w:rPr>
        <w:t>biorisk</w:t>
      </w:r>
      <w:r w:rsidRPr="004F1E47">
        <w:rPr>
          <w:sz w:val="16"/>
        </w:rPr>
        <w:t xml:space="preserve"> in this century (often </w:t>
      </w:r>
      <w:r w:rsidRPr="00356D34">
        <w:rPr>
          <w:rStyle w:val="Emphasis"/>
          <w:highlight w:val="green"/>
        </w:rPr>
        <w:t>1-3%</w:t>
      </w:r>
      <w:r w:rsidRPr="00356D34">
        <w:rPr>
          <w:rStyle w:val="StyleUnderline"/>
          <w:highlight w:val="green"/>
        </w:rPr>
        <w:t xml:space="preserve">), </w:t>
      </w:r>
      <w:r w:rsidRPr="004F1E47">
        <w:rPr>
          <w:rStyle w:val="StyleUnderline"/>
        </w:rPr>
        <w:t xml:space="preserve">but </w:t>
      </w:r>
      <w:r w:rsidRPr="00356D34">
        <w:rPr>
          <w:rStyle w:val="StyleUnderline"/>
          <w:highlight w:val="green"/>
        </w:rPr>
        <w:t xml:space="preserve">provide little </w:t>
      </w:r>
      <w:r w:rsidRPr="004F1E47">
        <w:rPr>
          <w:rStyle w:val="StyleUnderline"/>
        </w:rPr>
        <w:t xml:space="preserve">in the way of </w:t>
      </w:r>
      <w:r w:rsidRPr="00356D34">
        <w:rPr>
          <w:rStyle w:val="StyleUnderline"/>
          <w:highlight w:val="green"/>
        </w:rPr>
        <w:t>argument for those estimates</w:t>
      </w:r>
      <w:r w:rsidRPr="004F1E47">
        <w:rPr>
          <w:sz w:val="16"/>
        </w:rPr>
        <w:t>. This left me at something of a loss as to how these risk estimates might be argued against.</w:t>
      </w:r>
    </w:p>
    <w:p w14:paraId="4A69D08C" w14:textId="77777777" w:rsidR="00665E22" w:rsidRPr="004F1E47" w:rsidRDefault="00665E22" w:rsidP="00665E22">
      <w:pPr>
        <w:rPr>
          <w:rStyle w:val="StyleUnderline"/>
        </w:rPr>
      </w:pPr>
      <w:r w:rsidRPr="004F1E47">
        <w:rPr>
          <w:sz w:val="16"/>
        </w:rPr>
        <w:t xml:space="preserve">My solution was to do two things. First, I would give preliminary reasons to suspect that existential biorisk is not so great as leading estimates suggest. Second, I would survey the arguments that have been </w:t>
      </w:r>
      <w:r w:rsidRPr="004F1E47">
        <w:rPr>
          <w:rStyle w:val="StyleUnderline"/>
        </w:rPr>
        <w:t xml:space="preserve">given in favor of </w:t>
      </w:r>
      <w:r w:rsidRPr="00356D34">
        <w:rPr>
          <w:rStyle w:val="StyleUnderline"/>
          <w:highlight w:val="green"/>
        </w:rPr>
        <w:t>high risk estimates</w:t>
      </w:r>
      <w:r w:rsidRPr="004F1E47">
        <w:rPr>
          <w:rStyle w:val="StyleUnderline"/>
        </w:rPr>
        <w:t xml:space="preserve"> and argue that they </w:t>
      </w:r>
      <w:r w:rsidRPr="00356D34">
        <w:rPr>
          <w:rStyle w:val="StyleUnderline"/>
          <w:highlight w:val="green"/>
        </w:rPr>
        <w:t>are insufficient</w:t>
      </w:r>
      <w:r w:rsidRPr="004F1E47">
        <w:rPr>
          <w:rStyle w:val="StyleUnderline"/>
        </w:rPr>
        <w:t>.</w:t>
      </w:r>
    </w:p>
    <w:p w14:paraId="58726F56" w14:textId="77777777" w:rsidR="00665E22" w:rsidRPr="004F1E47" w:rsidRDefault="00665E22" w:rsidP="00665E22">
      <w:pPr>
        <w:rPr>
          <w:rStyle w:val="StyleUnderline"/>
        </w:rPr>
      </w:pPr>
      <w:r w:rsidRPr="004F1E47">
        <w:rPr>
          <w:sz w:val="16"/>
        </w:rPr>
        <w:t xml:space="preserve">This post completes the first task: giving preliminary reasons to doubt high estimates of existential biorisk. </w:t>
      </w:r>
      <w:r w:rsidRPr="004F1E47">
        <w:rPr>
          <w:rStyle w:val="StyleUnderline"/>
        </w:rPr>
        <w:t>So far, we have seen:</w:t>
      </w:r>
    </w:p>
    <w:p w14:paraId="39262656" w14:textId="77777777" w:rsidR="00665E22" w:rsidRPr="004F1E47" w:rsidRDefault="00665E22" w:rsidP="00665E22">
      <w:pPr>
        <w:rPr>
          <w:sz w:val="16"/>
        </w:rPr>
      </w:pPr>
      <w:r w:rsidRPr="004F1E47">
        <w:rPr>
          <w:sz w:val="16"/>
        </w:rPr>
        <w:t xml:space="preserve">Engineering existential biothreats is a very difficult problem: </w:t>
      </w:r>
      <w:r w:rsidRPr="00356D34">
        <w:rPr>
          <w:rStyle w:val="StyleUnderline"/>
          <w:highlight w:val="green"/>
        </w:rPr>
        <w:t>the pathogen would need to reach everyone</w:t>
      </w:r>
      <w:r w:rsidRPr="00356D34">
        <w:rPr>
          <w:rStyle w:val="StyleUnderline"/>
          <w:highlight w:val="green"/>
        </w:rPr>
        <w:t xml:space="preserve">, </w:t>
      </w:r>
      <w:r w:rsidRPr="00356D34">
        <w:rPr>
          <w:rStyle w:val="StyleUnderline"/>
          <w:highlight w:val="green"/>
        </w:rPr>
        <w:t>be</w:t>
      </w:r>
      <w:r w:rsidRPr="004F1E47">
        <w:rPr>
          <w:sz w:val="16"/>
        </w:rPr>
        <w:t xml:space="preserve"> virtually </w:t>
      </w:r>
      <w:r w:rsidRPr="00356D34">
        <w:rPr>
          <w:rStyle w:val="StyleUnderline"/>
          <w:highlight w:val="green"/>
        </w:rPr>
        <w:t>undetectable</w:t>
      </w:r>
      <w:r w:rsidRPr="004F1E47">
        <w:rPr>
          <w:rStyle w:val="StyleUnderline"/>
        </w:rPr>
        <w:t xml:space="preserve">, </w:t>
      </w:r>
      <w:r w:rsidRPr="00356D34">
        <w:rPr>
          <w:rStyle w:val="StyleUnderline"/>
          <w:highlight w:val="green"/>
        </w:rPr>
        <w:t>unprecedently lethal and infectious, and circumvent basic public health measures</w:t>
      </w:r>
      <w:r w:rsidRPr="004F1E47">
        <w:rPr>
          <w:sz w:val="16"/>
        </w:rPr>
        <w:t>. Then you would need a group with the sophistication and motivation to pull off an attack.</w:t>
      </w:r>
    </w:p>
    <w:p w14:paraId="079980E5" w14:textId="77777777" w:rsidR="00665E22" w:rsidRPr="004F1E47" w:rsidRDefault="00665E22" w:rsidP="00665E22">
      <w:pPr>
        <w:rPr>
          <w:rStyle w:val="StyleUnderline"/>
        </w:rPr>
      </w:pPr>
      <w:r w:rsidRPr="00356D34">
        <w:rPr>
          <w:rStyle w:val="StyleUnderline"/>
          <w:highlight w:val="green"/>
        </w:rPr>
        <w:t>Human</w:t>
      </w:r>
      <w:r w:rsidRPr="004F1E47">
        <w:rPr>
          <w:rStyle w:val="StyleUnderline"/>
        </w:rPr>
        <w:t xml:space="preserve"> history suggests </w:t>
      </w:r>
      <w:r w:rsidRPr="00356D34">
        <w:rPr>
          <w:rStyle w:val="StyleUnderline"/>
          <w:highlight w:val="green"/>
        </w:rPr>
        <w:t>surprising resilience</w:t>
      </w:r>
      <w:r w:rsidRPr="004F1E47">
        <w:rPr>
          <w:sz w:val="16"/>
        </w:rPr>
        <w:t xml:space="preserve">: Human history is replete with examples of resilience </w:t>
      </w:r>
      <w:r w:rsidRPr="004F1E47">
        <w:rPr>
          <w:rStyle w:val="StyleUnderline"/>
        </w:rPr>
        <w:t xml:space="preserve">not only to highly destructive pandemics, but also </w:t>
      </w:r>
      <w:r w:rsidRPr="00356D34">
        <w:rPr>
          <w:rStyle w:val="StyleUnderline"/>
          <w:highlight w:val="green"/>
        </w:rPr>
        <w:t>to the comb</w:t>
      </w:r>
      <w:r w:rsidRPr="004F1E47">
        <w:rPr>
          <w:sz w:val="16"/>
        </w:rPr>
        <w:t>inati</w:t>
      </w:r>
      <w:r w:rsidRPr="00356D34">
        <w:rPr>
          <w:rStyle w:val="StyleUnderline"/>
          <w:highlight w:val="green"/>
        </w:rPr>
        <w:t>o</w:t>
      </w:r>
      <w:r w:rsidRPr="004F1E47">
        <w:rPr>
          <w:rStyle w:val="StyleUnderline"/>
        </w:rPr>
        <w:t xml:space="preserve">n </w:t>
      </w:r>
      <w:r w:rsidRPr="00356D34">
        <w:rPr>
          <w:rStyle w:val="StyleUnderline"/>
          <w:highlight w:val="green"/>
        </w:rPr>
        <w:t>of pandemics with</w:t>
      </w:r>
      <w:r w:rsidRPr="004F1E47">
        <w:rPr>
          <w:rStyle w:val="StyleUnderline"/>
        </w:rPr>
        <w:t xml:space="preserve"> numerous other </w:t>
      </w:r>
      <w:r w:rsidRPr="00356D34">
        <w:rPr>
          <w:rStyle w:val="StyleUnderline"/>
          <w:highlight w:val="green"/>
        </w:rPr>
        <w:t>catastrophes</w:t>
      </w:r>
      <w:r w:rsidRPr="004F1E47">
        <w:rPr>
          <w:rStyle w:val="StyleUnderline"/>
        </w:rPr>
        <w:t>.</w:t>
      </w:r>
    </w:p>
    <w:p w14:paraId="26F287E4" w14:textId="77777777" w:rsidR="00665E22" w:rsidRPr="004F1E47" w:rsidRDefault="00665E22" w:rsidP="00665E22">
      <w:pPr>
        <w:rPr>
          <w:sz w:val="16"/>
        </w:rPr>
      </w:pPr>
      <w:r w:rsidRPr="004F1E47">
        <w:rPr>
          <w:sz w:val="16"/>
        </w:rPr>
        <w:t xml:space="preserve">Mammalian history: </w:t>
      </w:r>
      <w:r w:rsidRPr="00356D34">
        <w:rPr>
          <w:rStyle w:val="StyleUnderline"/>
          <w:highlight w:val="green"/>
        </w:rPr>
        <w:t>Throughout history, there is only one</w:t>
      </w:r>
      <w:r w:rsidRPr="004F1E47">
        <w:rPr>
          <w:rStyle w:val="StyleUnderline"/>
        </w:rPr>
        <w:t xml:space="preserve"> recorded </w:t>
      </w:r>
      <w:r w:rsidRPr="00356D34">
        <w:rPr>
          <w:rStyle w:val="StyleUnderline"/>
          <w:highlight w:val="green"/>
        </w:rPr>
        <w:t>instance in which disease</w:t>
      </w:r>
      <w:r w:rsidRPr="004F1E47">
        <w:rPr>
          <w:rStyle w:val="StyleUnderline"/>
        </w:rPr>
        <w:t xml:space="preserve"> has </w:t>
      </w:r>
      <w:r w:rsidRPr="00356D34">
        <w:rPr>
          <w:rStyle w:val="StyleUnderline"/>
          <w:highlight w:val="green"/>
        </w:rPr>
        <w:t>led to</w:t>
      </w:r>
      <w:r w:rsidRPr="004F1E47">
        <w:rPr>
          <w:rStyle w:val="StyleUnderline"/>
        </w:rPr>
        <w:t xml:space="preserve"> the </w:t>
      </w:r>
      <w:r w:rsidRPr="00356D34">
        <w:rPr>
          <w:rStyle w:val="StyleUnderline"/>
          <w:highlight w:val="green"/>
        </w:rPr>
        <w:t>extinction of</w:t>
      </w:r>
      <w:r w:rsidRPr="004F1E47">
        <w:rPr>
          <w:rStyle w:val="StyleUnderline"/>
        </w:rPr>
        <w:t xml:space="preserve"> a mammalian </w:t>
      </w:r>
      <w:r w:rsidRPr="00356D34">
        <w:rPr>
          <w:rStyle w:val="StyleUnderline"/>
          <w:highlight w:val="green"/>
        </w:rPr>
        <w:t>species</w:t>
      </w:r>
      <w:r w:rsidRPr="004F1E47">
        <w:rPr>
          <w:sz w:val="16"/>
        </w:rPr>
        <w:t xml:space="preserve">. The victim was </w:t>
      </w:r>
      <w:r w:rsidRPr="00356D34">
        <w:rPr>
          <w:rStyle w:val="StyleUnderline"/>
          <w:highlight w:val="green"/>
        </w:rPr>
        <w:t>a</w:t>
      </w:r>
      <w:r w:rsidRPr="004F1E47">
        <w:rPr>
          <w:sz w:val="16"/>
        </w:rPr>
        <w:t xml:space="preserve"> species of </w:t>
      </w:r>
      <w:r w:rsidRPr="00356D34">
        <w:rPr>
          <w:rStyle w:val="StyleUnderline"/>
          <w:highlight w:val="green"/>
        </w:rPr>
        <w:t>rat living on a single island</w:t>
      </w:r>
      <w:r w:rsidRPr="004F1E47">
        <w:rPr>
          <w:sz w:val="16"/>
        </w:rPr>
        <w:t>.</w:t>
      </w:r>
    </w:p>
    <w:p w14:paraId="4154003B" w14:textId="77777777" w:rsidR="00665E22" w:rsidRPr="004F1E47" w:rsidRDefault="00665E22" w:rsidP="00665E22">
      <w:pPr>
        <w:rPr>
          <w:sz w:val="16"/>
        </w:rPr>
      </w:pPr>
      <w:r w:rsidRPr="00356D34">
        <w:rPr>
          <w:rStyle w:val="StyleUnderline"/>
          <w:highlight w:val="green"/>
        </w:rPr>
        <w:t>Everything must come together at once</w:t>
      </w:r>
      <w:r w:rsidRPr="004F1E47">
        <w:rPr>
          <w:sz w:val="16"/>
        </w:rPr>
        <w:t xml:space="preserve">: Producing </w:t>
      </w:r>
      <w:r w:rsidRPr="004F1E47">
        <w:rPr>
          <w:rStyle w:val="StyleUnderline"/>
        </w:rPr>
        <w:t>a virus with surprising features</w:t>
      </w:r>
      <w:r w:rsidRPr="004F1E47">
        <w:rPr>
          <w:sz w:val="16"/>
        </w:rPr>
        <w:t xml:space="preserve"> of many types (lethality, infectiousness, detectability, …) </w:t>
      </w:r>
      <w:r w:rsidRPr="004F1E47">
        <w:rPr>
          <w:rStyle w:val="StyleUnderline"/>
        </w:rPr>
        <w:t>is much harder</w:t>
      </w:r>
      <w:r w:rsidRPr="004F1E47">
        <w:rPr>
          <w:sz w:val="16"/>
        </w:rPr>
        <w:t xml:space="preserve"> than producing a virus which is surprising along a few dimensions.</w:t>
      </w:r>
    </w:p>
    <w:p w14:paraId="4E99BF6F" w14:textId="77777777" w:rsidR="00665E22" w:rsidRPr="004F1E47" w:rsidRDefault="00665E22" w:rsidP="00665E22">
      <w:pPr>
        <w:rPr>
          <w:sz w:val="16"/>
        </w:rPr>
      </w:pPr>
      <w:r w:rsidRPr="00356D34">
        <w:rPr>
          <w:rStyle w:val="StyleUnderline"/>
          <w:highlight w:val="green"/>
        </w:rPr>
        <w:t>Biological threats can be met with</w:t>
      </w:r>
      <w:r w:rsidRPr="004F1E47">
        <w:rPr>
          <w:rStyle w:val="StyleUnderline"/>
        </w:rPr>
        <w:t xml:space="preserve"> effective </w:t>
      </w:r>
      <w:r w:rsidRPr="00356D34">
        <w:rPr>
          <w:rStyle w:val="StyleUnderline"/>
          <w:highlight w:val="green"/>
        </w:rPr>
        <w:t>public health responses.</w:t>
      </w:r>
      <w:r w:rsidRPr="004F1E47">
        <w:rPr>
          <w:rStyle w:val="StyleUnderline"/>
        </w:rPr>
        <w:t xml:space="preserve"> These may be </w:t>
      </w:r>
      <w:r w:rsidRPr="00356D34">
        <w:rPr>
          <w:rStyle w:val="StyleUnderline"/>
          <w:highlight w:val="green"/>
        </w:rPr>
        <w:t>as simple as</w:t>
      </w:r>
      <w:r w:rsidRPr="004F1E47">
        <w:rPr>
          <w:sz w:val="16"/>
        </w:rPr>
        <w:t xml:space="preserve"> the now-familiar package of </w:t>
      </w:r>
      <w:r w:rsidRPr="004F1E47">
        <w:rPr>
          <w:rStyle w:val="StyleUnderline"/>
        </w:rPr>
        <w:t xml:space="preserve">non-pharmaceutical interventions such as </w:t>
      </w:r>
      <w:r w:rsidRPr="00356D34">
        <w:rPr>
          <w:rStyle w:val="StyleUnderline"/>
          <w:highlight w:val="green"/>
        </w:rPr>
        <w:t>masking</w:t>
      </w:r>
      <w:r w:rsidRPr="004F1E47">
        <w:rPr>
          <w:rStyle w:val="StyleUnderline"/>
        </w:rPr>
        <w:t xml:space="preserve">, </w:t>
      </w:r>
      <w:r w:rsidRPr="00356D34">
        <w:rPr>
          <w:rStyle w:val="StyleUnderline"/>
          <w:highlight w:val="green"/>
        </w:rPr>
        <w:t>social distancing and travel restrictions</w:t>
      </w:r>
      <w:r w:rsidRPr="004F1E47">
        <w:rPr>
          <w:sz w:val="16"/>
        </w:rPr>
        <w:t>. But they can also be as complex as the increasingly rapid and sophisticated techniques for bringing vaccines to market in time to counteract a novel pandemic.</w:t>
      </w:r>
    </w:p>
    <w:p w14:paraId="7B51E3A8" w14:textId="77777777" w:rsidR="00665E22" w:rsidRPr="004F1E47" w:rsidRDefault="00665E22" w:rsidP="00665E22">
      <w:pPr>
        <w:rPr>
          <w:sz w:val="16"/>
        </w:rPr>
      </w:pPr>
      <w:r w:rsidRPr="004F1E47">
        <w:rPr>
          <w:sz w:val="16"/>
        </w:rPr>
        <w:t>Motivational obstacles</w:t>
      </w:r>
      <w:r w:rsidRPr="004F1E47">
        <w:rPr>
          <w:rStyle w:val="StyleUnderline"/>
        </w:rPr>
        <w:t xml:space="preserve">: </w:t>
      </w:r>
      <w:r w:rsidRPr="00356D34">
        <w:rPr>
          <w:rStyle w:val="StyleUnderline"/>
          <w:highlight w:val="green"/>
        </w:rPr>
        <w:t>it is hard to find credible examples of</w:t>
      </w:r>
      <w:r w:rsidRPr="004F1E47">
        <w:rPr>
          <w:rStyle w:val="StyleUnderline"/>
        </w:rPr>
        <w:t xml:space="preserve"> sophisticated </w:t>
      </w:r>
      <w:r w:rsidRPr="00356D34">
        <w:rPr>
          <w:rStyle w:val="StyleUnderline"/>
          <w:highlight w:val="green"/>
        </w:rPr>
        <w:t>actors with</w:t>
      </w:r>
      <w:r w:rsidRPr="004F1E47">
        <w:rPr>
          <w:sz w:val="16"/>
        </w:rPr>
        <w:t xml:space="preserve"> both the </w:t>
      </w:r>
      <w:r w:rsidRPr="00356D34">
        <w:rPr>
          <w:rStyle w:val="StyleUnderline"/>
          <w:highlight w:val="green"/>
        </w:rPr>
        <w:t>capability and</w:t>
      </w:r>
      <w:r w:rsidRPr="00356D34">
        <w:rPr>
          <w:rStyle w:val="StyleUnderline"/>
          <w:highlight w:val="green"/>
        </w:rPr>
        <w:t xml:space="preserve"> the </w:t>
      </w:r>
      <w:r w:rsidRPr="00356D34">
        <w:rPr>
          <w:rStyle w:val="StyleUnderline"/>
          <w:highlight w:val="green"/>
        </w:rPr>
        <w:t>motivation</w:t>
      </w:r>
      <w:r w:rsidRPr="004F1E47">
        <w:rPr>
          <w:rStyle w:val="StyleUnderline"/>
        </w:rPr>
        <w:t xml:space="preserve"> to carry out omnicidal attacks</w:t>
      </w:r>
      <w:r w:rsidRPr="004F1E47">
        <w:rPr>
          <w:sz w:val="16"/>
        </w:rPr>
        <w:t>. Many groups wish to cause harm to some fraction of humanity, but far fewer groups wish to kill all of us.</w:t>
      </w:r>
    </w:p>
    <w:p w14:paraId="0F97982C" w14:textId="77777777" w:rsidR="00665E22" w:rsidRPr="004F1E47" w:rsidRDefault="00665E22" w:rsidP="00665E22">
      <w:pPr>
        <w:rPr>
          <w:sz w:val="16"/>
        </w:rPr>
      </w:pPr>
      <w:r w:rsidRPr="004F1E47">
        <w:rPr>
          <w:sz w:val="16"/>
        </w:rPr>
        <w:t xml:space="preserve">Expert skepticism: </w:t>
      </w:r>
      <w:r w:rsidRPr="004F1E47">
        <w:rPr>
          <w:rStyle w:val="StyleUnderline"/>
        </w:rPr>
        <w:t xml:space="preserve">experts are </w:t>
      </w:r>
      <w:r w:rsidRPr="004F1E47">
        <w:rPr>
          <w:sz w:val="16"/>
        </w:rPr>
        <w:t>generally</w:t>
      </w:r>
      <w:r w:rsidRPr="004F1E47">
        <w:rPr>
          <w:rStyle w:val="StyleUnderline"/>
        </w:rPr>
        <w:t xml:space="preserve"> skeptical of existential biorisk claims</w:t>
      </w:r>
      <w:r w:rsidRPr="004F1E47">
        <w:rPr>
          <w:sz w:val="16"/>
        </w:rPr>
        <w:t>. Experts do not doubt the possibility or seriousness of small-scale biological attacks, and indeed such attacks have occurred in the past. But experts are largely unconvinced that there is a serious risk of large-scale biological attacks, particularly on a scale that could lead to existential catastrophe.</w:t>
      </w:r>
    </w:p>
    <w:p w14:paraId="45B59871" w14:textId="77777777" w:rsidR="00665E22" w:rsidRDefault="00665E22" w:rsidP="00665E22">
      <w:pPr>
        <w:rPr>
          <w:rStyle w:val="StyleUnderline"/>
        </w:rPr>
      </w:pPr>
      <w:r w:rsidRPr="004F1E47">
        <w:rPr>
          <w:sz w:val="16"/>
        </w:rPr>
        <w:t>Inscrutability</w:t>
      </w:r>
      <w:r w:rsidRPr="004F1E47">
        <w:rPr>
          <w:rStyle w:val="StyleUnderline"/>
        </w:rPr>
        <w:t xml:space="preserve">: the </w:t>
      </w:r>
      <w:r w:rsidRPr="00356D34">
        <w:rPr>
          <w:rStyle w:val="StyleUnderline"/>
          <w:highlight w:val="green"/>
        </w:rPr>
        <w:t>biorisks</w:t>
      </w:r>
      <w:r w:rsidRPr="004F1E47">
        <w:rPr>
          <w:rStyle w:val="StyleUnderline"/>
        </w:rPr>
        <w:t xml:space="preserve"> </w:t>
      </w:r>
      <w:r w:rsidRPr="00356D34">
        <w:rPr>
          <w:rStyle w:val="StyleUnderline"/>
          <w:highlight w:val="green"/>
        </w:rPr>
        <w:t xml:space="preserve">being appealed to are </w:t>
      </w:r>
      <w:r w:rsidRPr="004F1E47">
        <w:rPr>
          <w:rStyle w:val="StyleUnderline"/>
        </w:rPr>
        <w:t xml:space="preserve">relatively </w:t>
      </w:r>
      <w:r w:rsidRPr="00356D34">
        <w:rPr>
          <w:rStyle w:val="StyleUnderline"/>
          <w:highlight w:val="green"/>
        </w:rPr>
        <w:t>inscrutable</w:t>
      </w:r>
      <w:r w:rsidRPr="004F1E47">
        <w:rPr>
          <w:rStyle w:val="StyleUnderline"/>
        </w:rPr>
        <w:t xml:space="preserve"> in two ways: </w:t>
      </w:r>
      <w:r w:rsidRPr="00356D34">
        <w:rPr>
          <w:rStyle w:val="StyleUnderline"/>
          <w:highlight w:val="green"/>
        </w:rPr>
        <w:t>they involve</w:t>
      </w:r>
      <w:r w:rsidRPr="004F1E47">
        <w:rPr>
          <w:rStyle w:val="StyleUnderline"/>
        </w:rPr>
        <w:t xml:space="preserve"> speculation about </w:t>
      </w:r>
      <w:r w:rsidRPr="00356D34">
        <w:rPr>
          <w:rStyle w:val="StyleUnderline"/>
          <w:highlight w:val="green"/>
        </w:rPr>
        <w:t>far-off future</w:t>
      </w:r>
    </w:p>
    <w:p w14:paraId="62A5F353" w14:textId="77777777" w:rsidR="00665E22" w:rsidRDefault="00665E22" w:rsidP="00665E22">
      <w:pPr>
        <w:rPr>
          <w:rStyle w:val="StyleUnderline"/>
        </w:rPr>
      </w:pPr>
    </w:p>
    <w:p w14:paraId="1374B3E9" w14:textId="77777777" w:rsidR="00665E22" w:rsidRPr="004F1E47" w:rsidRDefault="00665E22" w:rsidP="00665E22">
      <w:pPr>
        <w:rPr>
          <w:rStyle w:val="StyleUnderline"/>
        </w:rPr>
      </w:pPr>
      <w:r w:rsidRPr="004F1E47">
        <w:rPr>
          <w:sz w:val="16"/>
        </w:rPr>
        <w:t xml:space="preserve"> technologies, </w:t>
      </w:r>
      <w:r w:rsidRPr="004F1E47">
        <w:rPr>
          <w:rStyle w:val="StyleUnderline"/>
        </w:rPr>
        <w:t xml:space="preserve">and much of this speculation is hidden from public view. </w:t>
      </w:r>
    </w:p>
    <w:p w14:paraId="7F26B5AD" w14:textId="77777777" w:rsidR="00665E22" w:rsidRPr="004F1E47" w:rsidRDefault="00665E22" w:rsidP="00665E22">
      <w:pPr>
        <w:rPr>
          <w:sz w:val="16"/>
        </w:rPr>
      </w:pPr>
      <w:r w:rsidRPr="004F1E47">
        <w:rPr>
          <w:sz w:val="16"/>
        </w:rPr>
        <w:t xml:space="preserve">Superforecaster skepticism: </w:t>
      </w:r>
      <w:r w:rsidRPr="004F1E47">
        <w:rPr>
          <w:rStyle w:val="StyleUnderline"/>
        </w:rPr>
        <w:t>Superforecasters are uniquely skeptical of existential biorisk</w:t>
      </w:r>
      <w:r w:rsidRPr="004F1E47">
        <w:rPr>
          <w:sz w:val="16"/>
        </w:rPr>
        <w:t xml:space="preserve"> claims, and become much more skeptical after taking a careful look at the arguments.</w:t>
      </w:r>
    </w:p>
    <w:p w14:paraId="0B14AB5B" w14:textId="77777777" w:rsidR="00665E22" w:rsidRPr="004F1E47" w:rsidRDefault="00665E22" w:rsidP="00665E22">
      <w:pPr>
        <w:rPr>
          <w:sz w:val="16"/>
        </w:rPr>
      </w:pPr>
      <w:r w:rsidRPr="004F1E47">
        <w:rPr>
          <w:sz w:val="16"/>
        </w:rPr>
        <w:t xml:space="preserve">Knowledge and expertise: </w:t>
      </w:r>
      <w:r w:rsidRPr="004F1E47">
        <w:rPr>
          <w:rStyle w:val="StyleUnderline"/>
        </w:rPr>
        <w:t xml:space="preserve">Even </w:t>
      </w:r>
      <w:r w:rsidRPr="00356D34">
        <w:rPr>
          <w:rStyle w:val="StyleUnderline"/>
          <w:highlight w:val="green"/>
        </w:rPr>
        <w:t>sophisticated groups</w:t>
      </w:r>
      <w:r w:rsidRPr="004F1E47">
        <w:rPr>
          <w:rStyle w:val="StyleUnderline"/>
        </w:rPr>
        <w:t xml:space="preserve"> </w:t>
      </w:r>
      <w:r w:rsidRPr="00356D34">
        <w:rPr>
          <w:rStyle w:val="StyleUnderline"/>
          <w:highlight w:val="green"/>
        </w:rPr>
        <w:t>often lack the knowledge and expertise to make</w:t>
      </w:r>
      <w:r w:rsidRPr="004F1E47">
        <w:rPr>
          <w:rStyle w:val="StyleUnderline"/>
        </w:rPr>
        <w:t xml:space="preserve"> effective use of </w:t>
      </w:r>
      <w:r w:rsidRPr="00356D34">
        <w:rPr>
          <w:rStyle w:val="StyleUnderline"/>
          <w:highlight w:val="green"/>
        </w:rPr>
        <w:t>bioweapons</w:t>
      </w:r>
      <w:r w:rsidRPr="004F1E47">
        <w:rPr>
          <w:rStyle w:val="StyleUnderline"/>
        </w:rPr>
        <w:t>.</w:t>
      </w:r>
      <w:r w:rsidRPr="004F1E47">
        <w:rPr>
          <w:sz w:val="16"/>
        </w:rPr>
        <w:t xml:space="preserve"> Recent groups, such as Aum Shinrikyo, bungled their bioweapons programs rather badly.</w:t>
      </w:r>
    </w:p>
    <w:p w14:paraId="32FE7F20" w14:textId="77777777" w:rsidR="00665E22" w:rsidRPr="004F1E47" w:rsidRDefault="00665E22" w:rsidP="00665E22">
      <w:pPr>
        <w:rPr>
          <w:sz w:val="16"/>
        </w:rPr>
      </w:pPr>
      <w:r w:rsidRPr="004F1E47">
        <w:rPr>
          <w:sz w:val="16"/>
        </w:rPr>
        <w:t xml:space="preserve">Lack of mechanisms: </w:t>
      </w:r>
      <w:r w:rsidRPr="004F1E47">
        <w:rPr>
          <w:rStyle w:val="StyleUnderline"/>
        </w:rPr>
        <w:t xml:space="preserve">Making an effective case for existential biorisk requires exhibiting the mechanisms by which biological threats might produce existential catastrophe. </w:t>
      </w:r>
      <w:r w:rsidRPr="004F1E47">
        <w:rPr>
          <w:sz w:val="16"/>
        </w:rPr>
        <w:t>This has, in many cases, not been done.</w:t>
      </w:r>
    </w:p>
    <w:p w14:paraId="685FC9E3" w14:textId="77777777" w:rsidR="00665E22" w:rsidRPr="004F1E47" w:rsidRDefault="00665E22" w:rsidP="00665E22">
      <w:pPr>
        <w:rPr>
          <w:sz w:val="16"/>
        </w:rPr>
      </w:pPr>
      <w:r w:rsidRPr="004F1E47">
        <w:rPr>
          <w:sz w:val="16"/>
        </w:rPr>
        <w:t>They might not believe it either: Leading EA organizations often focus their public defenses on catastrophic rather than existential biorisk, and several prominent problem profiles openly contradict published high estimates of existential biorisk.</w:t>
      </w:r>
    </w:p>
    <w:p w14:paraId="3DD0EC72" w14:textId="77777777" w:rsidR="00665E22" w:rsidRDefault="00665E22" w:rsidP="00665E22"/>
    <w:p w14:paraId="130BA93C" w14:textId="77777777" w:rsidR="00665E22" w:rsidRDefault="00665E22" w:rsidP="00665E22">
      <w:pPr>
        <w:pStyle w:val="Heading3"/>
      </w:pPr>
      <w:r>
        <w:rPr/>
        <w:t>2NC---AT: Disease</w:t>
      </w:r>
    </w:p>
    <w:p w14:paraId="416811C7" w14:textId="77777777" w:rsidR="00665E22" w:rsidRDefault="00665E22" w:rsidP="00665E22">
      <w:pPr>
        <w:pStyle w:val="Heading4"/>
      </w:pPr>
      <w:r>
        <w:rPr/>
        <w:t>Specifically, on disease…</w:t>
      </w:r>
    </w:p>
    <w:p w14:paraId="507ED4DC" w14:textId="77777777" w:rsidR="00665E22" w:rsidRPr="004F1E47" w:rsidRDefault="00665E22" w:rsidP="00665E22"/>
    <w:p w14:paraId="2CB8E665" w14:textId="77777777" w:rsidR="00665E22" w:rsidRDefault="00665E22" w:rsidP="00665E22">
      <w:pPr>
        <w:pStyle w:val="Heading4"/>
      </w:pPr>
      <w:r>
        <w:rPr/>
        <w:t>Their Gallagher card says disease causes burnout – that means they read an alt cause to themselves – Disease is inevitable according to the aff</w:t>
      </w:r>
    </w:p>
    <w:p w14:paraId="4C6B8ECD" w14:textId="77777777" w:rsidR="00665E22" w:rsidRDefault="00665E22" w:rsidP="00665E22">
      <w:pPr>
        <w:pStyle w:val="Heading4"/>
      </w:pPr>
      <w:r>
        <w:rPr/>
        <w:t>*MSU inserts green for reference *</w:t>
      </w:r>
    </w:p>
    <w:p w14:paraId="55522DB5" w14:textId="77777777" w:rsidR="00665E22" w:rsidRPr="002C540D" w:rsidRDefault="00665E22" w:rsidP="00665E22">
      <w:r w:rsidRPr="002C540D">
        <w:rPr>
          <w:rStyle w:val="Style13ptBold"/>
          <w:iCs/>
        </w:rPr>
        <w:t xml:space="preserve">Gallagher </w:t>
      </w:r>
      <w:r w:rsidRPr="00F9349B">
        <w:rPr>
          <w:rStyle w:val="Style13ptBold"/>
          <w:bCs w:val="0"/>
          <w:iCs/>
        </w:rPr>
        <w:t>’</w:t>
      </w:r>
      <w:r w:rsidRPr="002C540D">
        <w:rPr>
          <w:rStyle w:val="Style13ptBold"/>
          <w:iCs/>
        </w:rPr>
        <w:t>23</w:t>
      </w:r>
      <w:r w:rsidRPr="002C540D">
        <w:rPr/>
        <w:t xml:space="preserve"> [Gerard Gallagher.</w:t>
      </w:r>
      <w:r>
        <w:rPr/>
        <w:t xml:space="preserve"> </w:t>
      </w:r>
      <w:r w:rsidRPr="002C540D">
        <w:rPr/>
        <w:t>Journalist citing Tom Talbot, chief hospital epidemiologist and professor of medicine at the Vanderbilt University Medical Center, M.D. from Vanderbilt University, M.P.H. from Vanderbilt University.  "Physicians reckon with 'profound' impact of COVID-19." Healio. 8/31/2023. healio.com/news/infectious-disease/20230831/physicians-reckon-with-profound-impact-of-covid19]</w:t>
      </w:r>
    </w:p>
    <w:p w14:paraId="4CB04D6C" w14:textId="77777777" w:rsidR="00665E22" w:rsidRPr="005E67DA" w:rsidRDefault="00665E22" w:rsidP="00665E22">
      <w:pPr>
        <w:rPr>
          <w:sz w:val="16"/>
        </w:rPr>
      </w:pPr>
      <w:r w:rsidRPr="005E67DA">
        <w:rPr>
          <w:sz w:val="16"/>
        </w:rPr>
        <w:t>Exodus</w:t>
      </w:r>
    </w:p>
    <w:p w14:paraId="22970BD1" w14:textId="77777777" w:rsidR="00665E22" w:rsidRPr="005E67DA" w:rsidRDefault="00665E22" w:rsidP="00665E22">
      <w:pPr>
        <w:rPr>
          <w:sz w:val="16"/>
        </w:rPr>
      </w:pPr>
      <w:r w:rsidRPr="005E67DA">
        <w:rPr>
          <w:sz w:val="16"/>
        </w:rPr>
        <w:t xml:space="preserve">In addition to the many health care workers who have died from COVID-19, </w:t>
      </w:r>
      <w:r w:rsidRPr="00356D34">
        <w:rPr>
          <w:rStyle w:val="StyleUnderline"/>
          <w:highlight w:val="green"/>
        </w:rPr>
        <w:t xml:space="preserve">the pandemic has </w:t>
      </w:r>
      <w:r w:rsidRPr="00356D34">
        <w:rPr>
          <w:rStyle w:val="Emphasis"/>
          <w:highlight w:val="green"/>
        </w:rPr>
        <w:t>worsened</w:t>
      </w:r>
      <w:r w:rsidRPr="00356D34">
        <w:rPr>
          <w:rStyle w:val="StyleUnderline"/>
          <w:highlight w:val="green"/>
        </w:rPr>
        <w:t xml:space="preserve"> burnout</w:t>
      </w:r>
      <w:r w:rsidRPr="005E67DA">
        <w:rPr>
          <w:sz w:val="16"/>
        </w:rPr>
        <w:t xml:space="preserve"> among clinicians </w:t>
      </w:r>
      <w:r w:rsidRPr="00356D34">
        <w:rPr>
          <w:rStyle w:val="StyleUnderline"/>
          <w:highlight w:val="green"/>
        </w:rPr>
        <w:t xml:space="preserve">and precipitated an exodus of </w:t>
      </w:r>
      <w:r w:rsidRPr="00356D34">
        <w:rPr>
          <w:rStyle w:val="Emphasis"/>
          <w:highlight w:val="green"/>
        </w:rPr>
        <w:t>hundreds of thousands</w:t>
      </w:r>
      <w:r w:rsidRPr="005E67DA">
        <w:rPr>
          <w:sz w:val="16"/>
        </w:rPr>
        <w:t xml:space="preserve"> of providers </w:t>
      </w:r>
      <w:r w:rsidRPr="00D00427">
        <w:rPr>
          <w:rStyle w:val="StyleUnderline"/>
        </w:rPr>
        <w:t xml:space="preserve">from </w:t>
      </w:r>
      <w:r w:rsidRPr="00D00427">
        <w:rPr>
          <w:rStyle w:val="Emphasis"/>
        </w:rPr>
        <w:t>health care jobs</w:t>
      </w:r>
      <w:r w:rsidRPr="005E67DA">
        <w:rPr>
          <w:sz w:val="16"/>
        </w:rPr>
        <w:t>, data show.</w:t>
      </w:r>
    </w:p>
    <w:p w14:paraId="17AD13C4" w14:textId="77777777" w:rsidR="00665E22" w:rsidRPr="005E67DA" w:rsidRDefault="00665E22" w:rsidP="00665E22">
      <w:pPr>
        <w:rPr>
          <w:sz w:val="16"/>
        </w:rPr>
      </w:pPr>
      <w:r w:rsidRPr="00D00427">
        <w:rPr>
          <w:rStyle w:val="Emphasis"/>
        </w:rPr>
        <w:t xml:space="preserve">Infectious </w:t>
      </w:r>
      <w:r w:rsidRPr="00356D34">
        <w:rPr>
          <w:rStyle w:val="Emphasis"/>
          <w:highlight w:val="green"/>
        </w:rPr>
        <w:t>disease</w:t>
      </w:r>
      <w:r w:rsidRPr="00356D34">
        <w:rPr>
          <w:rStyle w:val="StyleUnderline"/>
          <w:highlight w:val="green"/>
        </w:rPr>
        <w:t xml:space="preserve"> physicians have</w:t>
      </w:r>
      <w:r w:rsidRPr="00D00427">
        <w:rPr>
          <w:rStyle w:val="StyleUnderline"/>
        </w:rPr>
        <w:t xml:space="preserve"> one of </w:t>
      </w:r>
      <w:r w:rsidRPr="00356D34">
        <w:rPr>
          <w:rStyle w:val="StyleUnderline"/>
          <w:highlight w:val="green"/>
        </w:rPr>
        <w:t xml:space="preserve">the </w:t>
      </w:r>
      <w:r w:rsidRPr="00356D34">
        <w:rPr>
          <w:rStyle w:val="Emphasis"/>
          <w:highlight w:val="green"/>
        </w:rPr>
        <w:t>high</w:t>
      </w:r>
      <w:r w:rsidRPr="00356D34">
        <w:rPr>
          <w:rStyle w:val="StyleUnderline"/>
          <w:highlight w:val="green"/>
        </w:rPr>
        <w:t xml:space="preserve">est reported </w:t>
      </w:r>
      <w:r w:rsidRPr="00356D34">
        <w:rPr>
          <w:rStyle w:val="Emphasis"/>
          <w:highlight w:val="green"/>
        </w:rPr>
        <w:t>rates of burnout</w:t>
      </w:r>
      <w:r w:rsidRPr="005E67DA">
        <w:rPr>
          <w:sz w:val="16"/>
        </w:rPr>
        <w:t xml:space="preserve"> in medicine, </w:t>
      </w:r>
      <w:r w:rsidRPr="00356D34">
        <w:rPr>
          <w:rStyle w:val="StyleUnderline"/>
          <w:highlight w:val="green"/>
        </w:rPr>
        <w:t xml:space="preserve">tying for </w:t>
      </w:r>
      <w:r w:rsidRPr="00356D34">
        <w:rPr>
          <w:rStyle w:val="Emphasis"/>
          <w:highlight w:val="green"/>
        </w:rPr>
        <w:t>fourth</w:t>
      </w:r>
      <w:r w:rsidRPr="00D00427">
        <w:rPr>
          <w:rStyle w:val="Emphasis"/>
        </w:rPr>
        <w:t xml:space="preserve"> place</w:t>
      </w:r>
      <w:r w:rsidRPr="005E67DA">
        <w:rPr>
          <w:sz w:val="16"/>
        </w:rPr>
        <w:t xml:space="preserve"> among specialties in this year’s Medscape survey, behind emergency medicine, internal medicine and pediatrics. According to the survey, </w:t>
      </w:r>
      <w:r w:rsidRPr="00E07642">
        <w:rPr>
          <w:rStyle w:val="StyleUnderline"/>
        </w:rPr>
        <w:t>58%</w:t>
      </w:r>
      <w:r w:rsidRPr="005E67DA">
        <w:rPr>
          <w:sz w:val="16"/>
        </w:rPr>
        <w:t xml:space="preserve"> of ID physicians </w:t>
      </w:r>
      <w:r w:rsidRPr="00D00427">
        <w:rPr>
          <w:rStyle w:val="StyleUnderline"/>
        </w:rPr>
        <w:t>reported</w:t>
      </w:r>
      <w:r w:rsidRPr="005E67DA">
        <w:rPr>
          <w:sz w:val="16"/>
        </w:rPr>
        <w:t xml:space="preserve"> experiencing </w:t>
      </w:r>
      <w:r w:rsidRPr="00D00427">
        <w:rPr>
          <w:rStyle w:val="StyleUnderline"/>
        </w:rPr>
        <w:t>burnout</w:t>
      </w:r>
      <w:r w:rsidRPr="005E67DA">
        <w:rPr>
          <w:sz w:val="16"/>
        </w:rPr>
        <w:t>.</w:t>
      </w:r>
    </w:p>
    <w:p w14:paraId="65DBFA93" w14:textId="77777777" w:rsidR="00665E22" w:rsidRDefault="00665E22" w:rsidP="00665E22"/>
    <w:p w14:paraId="4328D855" w14:textId="77777777" w:rsidR="00665E22" w:rsidRDefault="00665E22" w:rsidP="00665E22">
      <w:pPr>
        <w:pStyle w:val="Heading4"/>
      </w:pPr>
      <w:r>
        <w:rPr/>
        <w:t>Taylor ev says its “not existential”</w:t>
      </w:r>
    </w:p>
    <w:p w14:paraId="1100032F" w14:textId="77777777" w:rsidR="00665E22" w:rsidRPr="00963164" w:rsidRDefault="00665E22" w:rsidP="00665E22">
      <w:r w:rsidRPr="00963164">
        <w:rPr>
          <w:rStyle w:val="Style13ptBold"/>
        </w:rPr>
        <w:t>Taylor 23</w:t>
      </w:r>
      <w:r>
        <w:rPr/>
        <w:t xml:space="preserve"> [Noah B. Taylor, PhD in Peace Studies and Conflict Resolution, Universität Innsbruck, “Emerging Technologies, Risk, Peace, and Conflict,” 03-22-23, Chapter in Existential Risks in Peace and Conflict Studies, pp. 85-108, </w:t>
      </w:r>
      <w:r w:rsidRPr="00F506BE">
        <w:rPr/>
        <w:t>https://link.springer.com/chapter/10.1007/978-3-031-24315-8_5#Sec1</w:t>
      </w:r>
      <w:r>
        <w:rPr/>
        <w:t>]</w:t>
      </w:r>
    </w:p>
    <w:p w14:paraId="4886CE6E" w14:textId="77777777" w:rsidR="00665E22" w:rsidRPr="004F1E47" w:rsidRDefault="00665E22" w:rsidP="00665E22">
      <w:pPr>
        <w:rPr>
          <w:sz w:val="16"/>
        </w:rPr>
      </w:pPr>
      <w:r w:rsidRPr="00356D34">
        <w:rPr>
          <w:rStyle w:val="StyleUnderline"/>
          <w:highlight w:val="green"/>
        </w:rPr>
        <w:t>Pandemics</w:t>
      </w:r>
      <w:r w:rsidRPr="00963164">
        <w:rPr>
          <w:rStyle w:val="StyleUnderline"/>
        </w:rPr>
        <w:t xml:space="preserve"> alone may </w:t>
      </w:r>
      <w:r w:rsidRPr="00356D34">
        <w:rPr>
          <w:rStyle w:val="Emphasis"/>
          <w:highlight w:val="green"/>
        </w:rPr>
        <w:t>not</w:t>
      </w:r>
      <w:r w:rsidRPr="004F1E47">
        <w:rPr>
          <w:rStyle w:val="Emphasis"/>
        </w:rPr>
        <w:t xml:space="preserve"> be </w:t>
      </w:r>
      <w:r w:rsidRPr="00356D34">
        <w:rPr>
          <w:rStyle w:val="Emphasis"/>
          <w:highlight w:val="green"/>
        </w:rPr>
        <w:t>an</w:t>
      </w:r>
      <w:r w:rsidRPr="004F1E47">
        <w:rPr>
          <w:rStyle w:val="Emphasis"/>
        </w:rPr>
        <w:t xml:space="preserve"> actual </w:t>
      </w:r>
      <w:r w:rsidRPr="00356D34">
        <w:rPr>
          <w:rStyle w:val="Emphasis"/>
          <w:highlight w:val="green"/>
        </w:rPr>
        <w:t>existential risk</w:t>
      </w:r>
      <w:r w:rsidRPr="004F1E47">
        <w:rPr>
          <w:rStyle w:val="Emphasis"/>
        </w:rPr>
        <w:t>.</w:t>
      </w:r>
      <w:r w:rsidRPr="00963164">
        <w:rPr>
          <w:rStyle w:val="StyleUnderline"/>
        </w:rPr>
        <w:t xml:space="preserve"> A pandemic</w:t>
      </w:r>
      <w:r w:rsidRPr="00963164">
        <w:rPr>
          <w:sz w:val="16"/>
        </w:rPr>
        <w:t xml:space="preserve"> alone </w:t>
      </w:r>
      <w:r w:rsidRPr="00963164">
        <w:rPr>
          <w:rStyle w:val="StyleUnderline"/>
        </w:rPr>
        <w:t>is unlikely to bring about</w:t>
      </w:r>
      <w:r w:rsidRPr="00963164">
        <w:rPr>
          <w:sz w:val="16"/>
        </w:rPr>
        <w:t xml:space="preserve"> the </w:t>
      </w:r>
      <w:r w:rsidRPr="00963164">
        <w:rPr>
          <w:rStyle w:val="StyleUnderline"/>
        </w:rPr>
        <w:t>extinction</w:t>
      </w:r>
      <w:r w:rsidRPr="00963164">
        <w:rPr>
          <w:sz w:val="16"/>
        </w:rPr>
        <w:t xml:space="preserve"> of the human species. </w:t>
      </w:r>
      <w:r w:rsidRPr="00356D34">
        <w:rPr>
          <w:rStyle w:val="StyleUnderline"/>
          <w:highlight w:val="green"/>
        </w:rPr>
        <w:t xml:space="preserve">Humanity has survived </w:t>
      </w:r>
      <w:r w:rsidRPr="00356D34">
        <w:rPr>
          <w:rStyle w:val="Emphasis"/>
          <w:highlight w:val="green"/>
        </w:rPr>
        <w:t>many plagues</w:t>
      </w:r>
      <w:r w:rsidRPr="00963164">
        <w:rPr>
          <w:rStyle w:val="StyleUnderline"/>
        </w:rPr>
        <w:t xml:space="preserve"> in the past</w:t>
      </w:r>
      <w:r w:rsidRPr="00963164">
        <w:rPr>
          <w:sz w:val="16"/>
        </w:rPr>
        <w:t xml:space="preserve">. There are many reasons to believe that, </w:t>
      </w:r>
      <w:r w:rsidRPr="00963164">
        <w:rPr>
          <w:rStyle w:val="StyleUnderline"/>
        </w:rPr>
        <w:t>as a species, humanity would likely survive most global pandemics</w:t>
      </w:r>
      <w:r w:rsidRPr="00963164">
        <w:rPr>
          <w:sz w:val="16"/>
        </w:rPr>
        <w:t xml:space="preserve"> (Snyder-Beattie et al. 2019; Ord 2020). </w:t>
      </w:r>
      <w:r w:rsidRPr="00356D34">
        <w:rPr>
          <w:rStyle w:val="StyleUnderline"/>
          <w:highlight w:val="green"/>
        </w:rPr>
        <w:t xml:space="preserve">Humans are </w:t>
      </w:r>
      <w:r w:rsidRPr="00356D34">
        <w:rPr>
          <w:rStyle w:val="Emphasis"/>
          <w:highlight w:val="green"/>
        </w:rPr>
        <w:t>spread out</w:t>
      </w:r>
      <w:r w:rsidRPr="00963164">
        <w:rPr>
          <w:rStyle w:val="StyleUnderline"/>
        </w:rPr>
        <w:t xml:space="preserve"> across the planet, </w:t>
      </w:r>
      <w:r w:rsidRPr="00356D34">
        <w:rPr>
          <w:rStyle w:val="StyleUnderline"/>
          <w:highlight w:val="green"/>
        </w:rPr>
        <w:t>with</w:t>
      </w:r>
      <w:r w:rsidRPr="00963164">
        <w:rPr>
          <w:sz w:val="16"/>
        </w:rPr>
        <w:t xml:space="preserve"> some </w:t>
      </w:r>
      <w:r w:rsidRPr="00356D34">
        <w:rPr>
          <w:rStyle w:val="StyleUnderline"/>
          <w:highlight w:val="green"/>
        </w:rPr>
        <w:t>groups</w:t>
      </w:r>
      <w:r w:rsidRPr="00963164">
        <w:rPr>
          <w:rStyle w:val="StyleUnderline"/>
        </w:rPr>
        <w:t xml:space="preserve"> primarily </w:t>
      </w:r>
      <w:r w:rsidRPr="00356D34">
        <w:rPr>
          <w:rStyle w:val="Emphasis"/>
          <w:highlight w:val="green"/>
        </w:rPr>
        <w:t>isolated</w:t>
      </w:r>
      <w:r w:rsidRPr="00356D34">
        <w:rPr>
          <w:rStyle w:val="StyleUnderline"/>
          <w:highlight w:val="green"/>
        </w:rPr>
        <w:t xml:space="preserve"> from</w:t>
      </w:r>
      <w:r w:rsidRPr="00963164">
        <w:rPr>
          <w:rStyle w:val="StyleUnderline"/>
        </w:rPr>
        <w:t xml:space="preserve"> the </w:t>
      </w:r>
      <w:r w:rsidRPr="00356D34">
        <w:rPr>
          <w:rStyle w:val="StyleUnderline"/>
          <w:highlight w:val="green"/>
        </w:rPr>
        <w:t>rest of the world</w:t>
      </w:r>
      <w:r w:rsidRPr="00735307">
        <w:rPr>
          <w:rStyle w:val="StyleUnderline"/>
        </w:rPr>
        <w:t>, making it possible</w:t>
      </w:r>
      <w:r w:rsidRPr="00735307">
        <w:rPr>
          <w:sz w:val="16"/>
        </w:rPr>
        <w:t xml:space="preserve"> that</w:t>
      </w:r>
      <w:r w:rsidRPr="00963164">
        <w:rPr>
          <w:sz w:val="16"/>
        </w:rPr>
        <w:t xml:space="preserve"> some </w:t>
      </w:r>
      <w:r w:rsidRPr="00356D34">
        <w:rPr>
          <w:rStyle w:val="StyleUnderline"/>
          <w:highlight w:val="green"/>
        </w:rPr>
        <w:t>groups</w:t>
      </w:r>
      <w:r w:rsidRPr="00963164">
        <w:rPr>
          <w:rStyle w:val="StyleUnderline"/>
        </w:rPr>
        <w:t xml:space="preserve"> would </w:t>
      </w:r>
      <w:r w:rsidRPr="00356D34">
        <w:rPr>
          <w:rStyle w:val="StyleUnderline"/>
          <w:highlight w:val="green"/>
        </w:rPr>
        <w:t xml:space="preserve">remain </w:t>
      </w:r>
      <w:r w:rsidRPr="00356D34">
        <w:rPr>
          <w:rStyle w:val="Emphasis"/>
          <w:highlight w:val="green"/>
        </w:rPr>
        <w:t>unaffected</w:t>
      </w:r>
      <w:r w:rsidRPr="00963164">
        <w:rPr>
          <w:rStyle w:val="StyleUnderline"/>
        </w:rPr>
        <w:t>. Given</w:t>
      </w:r>
      <w:r w:rsidRPr="00963164">
        <w:rPr>
          <w:sz w:val="16"/>
        </w:rPr>
        <w:t xml:space="preserve"> the </w:t>
      </w:r>
      <w:r w:rsidRPr="00963164">
        <w:rPr>
          <w:rStyle w:val="StyleUnderline"/>
        </w:rPr>
        <w:t xml:space="preserve">scale of the global population, it is likely that </w:t>
      </w:r>
      <w:r w:rsidRPr="00356D34">
        <w:rPr>
          <w:rStyle w:val="Emphasis"/>
          <w:highlight w:val="green"/>
        </w:rPr>
        <w:t>some groups</w:t>
      </w:r>
      <w:r w:rsidRPr="00963164">
        <w:rPr>
          <w:rStyle w:val="StyleUnderline"/>
        </w:rPr>
        <w:t xml:space="preserve"> of people will </w:t>
      </w:r>
      <w:r w:rsidRPr="00356D34">
        <w:rPr>
          <w:rStyle w:val="StyleUnderline"/>
          <w:highlight w:val="green"/>
        </w:rPr>
        <w:t xml:space="preserve">have </w:t>
      </w:r>
      <w:r w:rsidRPr="00356D34">
        <w:rPr>
          <w:rStyle w:val="Emphasis"/>
          <w:highlight w:val="green"/>
        </w:rPr>
        <w:t>greater resistance</w:t>
      </w:r>
      <w:r w:rsidRPr="00356D34">
        <w:rPr>
          <w:rStyle w:val="StyleUnderline"/>
          <w:highlight w:val="green"/>
        </w:rPr>
        <w:t xml:space="preserve"> to a</w:t>
      </w:r>
      <w:r w:rsidRPr="00963164">
        <w:rPr>
          <w:rStyle w:val="StyleUnderline"/>
        </w:rPr>
        <w:t xml:space="preserve"> particular </w:t>
      </w:r>
      <w:r w:rsidRPr="00356D34">
        <w:rPr>
          <w:rStyle w:val="Emphasis"/>
          <w:highlight w:val="green"/>
        </w:rPr>
        <w:t>disease</w:t>
      </w:r>
      <w:r w:rsidRPr="00963164">
        <w:rPr>
          <w:sz w:val="16"/>
        </w:rPr>
        <w:t xml:space="preserve"> than </w:t>
      </w:r>
      <w:r w:rsidRPr="004F1E47">
        <w:rPr>
          <w:sz w:val="16"/>
        </w:rPr>
        <w:t xml:space="preserve">others. </w:t>
      </w:r>
      <w:r w:rsidRPr="004F1E47">
        <w:rPr>
          <w:rStyle w:val="Emphasis"/>
        </w:rPr>
        <w:t>Modern sanitation</w:t>
      </w:r>
      <w:r w:rsidRPr="004F1E47">
        <w:rPr>
          <w:rStyle w:val="StyleUnderline"/>
        </w:rPr>
        <w:t xml:space="preserve"> practices and </w:t>
      </w:r>
      <w:r w:rsidRPr="004F1E47">
        <w:rPr>
          <w:rStyle w:val="Emphasis"/>
        </w:rPr>
        <w:t>advancements</w:t>
      </w:r>
      <w:r w:rsidRPr="004F1E47">
        <w:rPr>
          <w:rStyle w:val="StyleUnderline"/>
        </w:rPr>
        <w:t xml:space="preserve"> in </w:t>
      </w:r>
      <w:r w:rsidRPr="004F1E47">
        <w:rPr>
          <w:rStyle w:val="Emphasis"/>
        </w:rPr>
        <w:t>preventative</w:t>
      </w:r>
      <w:r w:rsidRPr="004F1E47">
        <w:rPr>
          <w:rStyle w:val="StyleUnderline"/>
        </w:rPr>
        <w:t xml:space="preserve"> and </w:t>
      </w:r>
      <w:r w:rsidRPr="004F1E47">
        <w:rPr>
          <w:rStyle w:val="Emphasis"/>
        </w:rPr>
        <w:t>curative medicine</w:t>
      </w:r>
      <w:r w:rsidRPr="004F1E47">
        <w:rPr>
          <w:rStyle w:val="StyleUnderline"/>
        </w:rPr>
        <w:t xml:space="preserve"> have </w:t>
      </w:r>
      <w:r w:rsidRPr="004F1E47">
        <w:rPr>
          <w:rStyle w:val="Emphasis"/>
        </w:rPr>
        <w:t>significantly reduced</w:t>
      </w:r>
      <w:r w:rsidRPr="004F1E47">
        <w:rPr>
          <w:sz w:val="16"/>
        </w:rPr>
        <w:t xml:space="preserve"> the </w:t>
      </w:r>
      <w:r w:rsidRPr="004F1E47">
        <w:rPr>
          <w:rStyle w:val="Emphasis"/>
        </w:rPr>
        <w:t>transmission</w:t>
      </w:r>
      <w:r w:rsidRPr="004F1E47">
        <w:rPr>
          <w:rStyle w:val="StyleUnderline"/>
        </w:rPr>
        <w:t xml:space="preserve"> of communicable diseases</w:t>
      </w:r>
      <w:r w:rsidRPr="004F1E47">
        <w:rPr>
          <w:sz w:val="16"/>
        </w:rPr>
        <w:t xml:space="preserve"> in many parts of the world. Though sometimes not operated in the most efficient manner, </w:t>
      </w:r>
      <w:r w:rsidRPr="004F1E47">
        <w:rPr>
          <w:rStyle w:val="Emphasis"/>
        </w:rPr>
        <w:t>medical systems</w:t>
      </w:r>
      <w:r w:rsidRPr="004F1E47">
        <w:rPr>
          <w:rStyle w:val="StyleUnderline"/>
        </w:rPr>
        <w:t xml:space="preserve"> worldwide have </w:t>
      </w:r>
      <w:r w:rsidRPr="004F1E47">
        <w:rPr>
          <w:rStyle w:val="Emphasis"/>
        </w:rPr>
        <w:t>significant capacity</w:t>
      </w:r>
      <w:r w:rsidRPr="004F1E47">
        <w:rPr>
          <w:rStyle w:val="StyleUnderline"/>
        </w:rPr>
        <w:t xml:space="preserve"> to </w:t>
      </w:r>
      <w:r w:rsidRPr="004F1E47">
        <w:rPr>
          <w:rStyle w:val="Emphasis"/>
        </w:rPr>
        <w:t>mitigate</w:t>
      </w:r>
      <w:r w:rsidRPr="004F1E47">
        <w:rPr>
          <w:rStyle w:val="StyleUnderline"/>
        </w:rPr>
        <w:t xml:space="preserve"> the terminal </w:t>
      </w:r>
      <w:r w:rsidRPr="004F1E47">
        <w:rPr>
          <w:rStyle w:val="Emphasis"/>
        </w:rPr>
        <w:t>spread</w:t>
      </w:r>
      <w:r w:rsidRPr="004F1E47">
        <w:rPr>
          <w:rStyle w:val="StyleUnderline"/>
        </w:rPr>
        <w:t xml:space="preserve"> of a pandemic disease</w:t>
      </w:r>
      <w:r w:rsidRPr="004F1E47">
        <w:rPr>
          <w:sz w:val="16"/>
        </w:rPr>
        <w:t>.</w:t>
      </w:r>
    </w:p>
    <w:p w14:paraId="76AA402D" w14:textId="77777777" w:rsidR="00665E22" w:rsidRDefault="00665E22" w:rsidP="00665E22"/>
    <w:p w14:paraId="7C6D05F7" w14:textId="77777777" w:rsidR="00665E22" w:rsidRDefault="00665E22" w:rsidP="00665E22"/>
    <w:p w14:paraId="7D8ACC3D" w14:textId="77777777" w:rsidR="00665E22" w:rsidRPr="00D86F5A" w:rsidRDefault="00665E22" w:rsidP="00665E22">
      <w:pPr>
        <w:pStyle w:val="Heading4"/>
        <w:keepNext/>
        <w:keepLines/>
        <w:outlineLvl w:val="3"/>
        <w:rPr>
          <w:rFonts w:eastAsia="Times New Roman" w:cs="Times New Roman"/>
          <w:b/>
          <w:iCs/>
          <w:sz w:val="26"/>
        </w:rPr>
      </w:pPr>
      <w:r>
        <w:rPr>
          <w:b/>
          <w:iCs/>
          <w:sz w:val="26"/>
        </w:rPr>
        <w:t xml:space="preserve">The “societal collapse” warrant in the Taylor ev is also extremely exaggerated </w:t>
      </w:r>
    </w:p>
    <w:p w14:paraId="50CA3592" w14:textId="77777777" w:rsidR="00665E22" w:rsidRPr="00C20B2B" w:rsidRDefault="00665E22" w:rsidP="00665E22">
      <w:pPr>
        <w:rPr>
          <w:rFonts w:eastAsia="Calibri"/>
        </w:rPr>
      </w:pPr>
      <w:r w:rsidRPr="00D86F5A">
        <w:rPr>
          <w:rStyle w:val="Style13ptBold"/>
          <w:bCs/>
        </w:rPr>
        <w:t>Thorstad 23</w:t>
      </w:r>
      <w:r>
        <w:rPr/>
        <w:t xml:space="preserve"> [David Thorstad,</w:t>
      </w:r>
      <w:r w:rsidRPr="00D86F5A">
        <w:rPr/>
        <w:t xml:space="preserve"> PhD, Assistant Professor of Philosophy at Vanderbilt University. "Exaggerating the risks Part 9: Biorisk – Grounds for doubt," Reflective altruism, </w:t>
      </w:r>
      <w:r>
        <w:rPr/>
        <w:t xml:space="preserve">7-8-23, </w:t>
      </w:r>
      <w:r w:rsidRPr="00D86F5A">
        <w:rPr/>
        <w:t>https://reflectivealtruism.com/2023/07/08/exaggerating-the-risks-part-9-biorisk-grounds-for-doubt/</w:t>
      </w:r>
      <w:r>
        <w:rPr/>
        <w:t>]</w:t>
      </w:r>
    </w:p>
    <w:p w14:paraId="78761427" w14:textId="77777777" w:rsidR="00665E22" w:rsidRPr="004F1E47" w:rsidRDefault="00665E22" w:rsidP="00665E22">
      <w:pPr>
        <w:rPr>
          <w:sz w:val="16"/>
        </w:rPr>
      </w:pPr>
      <w:r w:rsidRPr="004F1E47">
        <w:rPr>
          <w:sz w:val="16"/>
        </w:rPr>
        <w:t>4. Human history</w:t>
      </w:r>
    </w:p>
    <w:p w14:paraId="64F00E82" w14:textId="77777777" w:rsidR="00665E22" w:rsidRPr="004F1E47" w:rsidRDefault="00665E22" w:rsidP="00665E22">
      <w:pPr>
        <w:rPr>
          <w:sz w:val="16"/>
        </w:rPr>
      </w:pPr>
      <w:r w:rsidRPr="00356D34">
        <w:rPr>
          <w:rStyle w:val="StyleUnderline"/>
          <w:highlight w:val="green"/>
        </w:rPr>
        <w:t>We have experienced</w:t>
      </w:r>
      <w:r w:rsidRPr="004F1E47">
        <w:rPr>
          <w:sz w:val="16"/>
        </w:rPr>
        <w:t xml:space="preserve"> a great number of </w:t>
      </w:r>
      <w:r w:rsidRPr="004F1E47">
        <w:rPr>
          <w:rStyle w:val="StyleUnderline"/>
        </w:rPr>
        <w:t xml:space="preserve">catastrophic </w:t>
      </w:r>
      <w:r w:rsidRPr="00356D34">
        <w:rPr>
          <w:rStyle w:val="StyleUnderline"/>
          <w:highlight w:val="green"/>
        </w:rPr>
        <w:t>pandemics throughout</w:t>
      </w:r>
      <w:r w:rsidRPr="004F1E47">
        <w:rPr>
          <w:rStyle w:val="StyleUnderline"/>
        </w:rPr>
        <w:t xml:space="preserve"> human </w:t>
      </w:r>
      <w:r w:rsidRPr="00356D34">
        <w:rPr>
          <w:rStyle w:val="StyleUnderline"/>
          <w:highlight w:val="green"/>
        </w:rPr>
        <w:t>history</w:t>
      </w:r>
      <w:r w:rsidRPr="00356D34">
        <w:rPr>
          <w:rStyle w:val="StyleUnderline"/>
          <w:highlight w:val="green"/>
        </w:rPr>
        <w:t xml:space="preserve">. </w:t>
      </w:r>
      <w:r w:rsidRPr="00356D34">
        <w:rPr>
          <w:rStyle w:val="StyleUnderline"/>
          <w:highlight w:val="green"/>
        </w:rPr>
        <w:t>These</w:t>
      </w:r>
      <w:r w:rsidRPr="004F1E47">
        <w:rPr>
          <w:rStyle w:val="StyleUnderline"/>
        </w:rPr>
        <w:t xml:space="preserve"> pandemics </w:t>
      </w:r>
      <w:r w:rsidRPr="00356D34">
        <w:rPr>
          <w:rStyle w:val="StyleUnderline"/>
          <w:highlight w:val="green"/>
        </w:rPr>
        <w:t xml:space="preserve">have all </w:t>
      </w:r>
      <w:r w:rsidRPr="004F1E47">
        <w:rPr>
          <w:rStyle w:val="StyleUnderline"/>
        </w:rPr>
        <w:t>fallen far short of existential catastrophe</w:t>
      </w:r>
      <w:r w:rsidRPr="004F1E47">
        <w:rPr>
          <w:sz w:val="16"/>
        </w:rPr>
        <w:t xml:space="preserve">: indeed, </w:t>
      </w:r>
      <w:r w:rsidRPr="004F1E47">
        <w:rPr>
          <w:rStyle w:val="StyleUnderline"/>
        </w:rPr>
        <w:t>they have</w:t>
      </w:r>
      <w:r w:rsidRPr="004F1E47">
        <w:rPr>
          <w:sz w:val="16"/>
        </w:rPr>
        <w:t xml:space="preserve"> </w:t>
      </w:r>
      <w:r w:rsidRPr="004F1E47">
        <w:rPr>
          <w:rStyle w:val="StyleUnderline"/>
        </w:rPr>
        <w:t xml:space="preserve">often </w:t>
      </w:r>
      <w:r w:rsidRPr="00356D34">
        <w:rPr>
          <w:rStyle w:val="StyleUnderline"/>
          <w:highlight w:val="green"/>
        </w:rPr>
        <w:t>failed to cause</w:t>
      </w:r>
      <w:r w:rsidRPr="004F1E47">
        <w:rPr>
          <w:rStyle w:val="StyleUnderline"/>
        </w:rPr>
        <w:t xml:space="preserve"> </w:t>
      </w:r>
      <w:r w:rsidRPr="00356D34">
        <w:rPr>
          <w:rStyle w:val="Emphasis"/>
          <w:highlight w:val="green"/>
        </w:rPr>
        <w:t>even local forms</w:t>
      </w:r>
      <w:r w:rsidRPr="00356D34">
        <w:rPr>
          <w:rStyle w:val="StyleUnderline"/>
          <w:highlight w:val="green"/>
        </w:rPr>
        <w:t xml:space="preserve"> of societal collapse</w:t>
      </w:r>
      <w:r w:rsidRPr="004F1E47">
        <w:rPr>
          <w:sz w:val="16"/>
        </w:rPr>
        <w:t>, and only extremely rarely if ever caused a region to become uninhabited for any significant amount of time.</w:t>
      </w:r>
    </w:p>
    <w:p w14:paraId="68697242" w14:textId="77777777" w:rsidR="00665E22" w:rsidRPr="004F1E47" w:rsidRDefault="00665E22" w:rsidP="00665E22">
      <w:pPr>
        <w:rPr>
          <w:sz w:val="16"/>
        </w:rPr>
      </w:pPr>
      <w:r w:rsidRPr="004F1E47">
        <w:rPr>
          <w:rStyle w:val="StyleUnderline"/>
        </w:rPr>
        <w:t>One of the best known pandemics</w:t>
      </w:r>
      <w:r w:rsidRPr="004F1E47">
        <w:rPr>
          <w:sz w:val="16"/>
        </w:rPr>
        <w:t xml:space="preserve"> is </w:t>
      </w:r>
      <w:r w:rsidRPr="00356D34">
        <w:rPr>
          <w:rStyle w:val="StyleUnderline"/>
          <w:highlight w:val="green"/>
        </w:rPr>
        <w:t>the `Black Death’</w:t>
      </w:r>
      <w:r w:rsidRPr="004F1E47">
        <w:rPr>
          <w:sz w:val="16"/>
        </w:rPr>
        <w:t xml:space="preserve"> which swept Europe from 1346 to 1352. Though the pandemic led to massive loss of life, </w:t>
      </w:r>
      <w:r w:rsidRPr="00356D34">
        <w:rPr>
          <w:rStyle w:val="StyleUnderline"/>
          <w:highlight w:val="green"/>
        </w:rPr>
        <w:t>there was little ev</w:t>
      </w:r>
      <w:r w:rsidRPr="004F1E47">
        <w:rPr>
          <w:rStyle w:val="StyleUnderline"/>
        </w:rPr>
        <w:t xml:space="preserve">idence </w:t>
      </w:r>
      <w:r w:rsidRPr="00356D34">
        <w:rPr>
          <w:rStyle w:val="StyleUnderline"/>
          <w:highlight w:val="green"/>
        </w:rPr>
        <w:t>of societal collapse or even breakdown of</w:t>
      </w:r>
      <w:r w:rsidRPr="004F1E47">
        <w:rPr>
          <w:rStyle w:val="StyleUnderline"/>
        </w:rPr>
        <w:t xml:space="preserve"> large-scale social </w:t>
      </w:r>
      <w:r w:rsidRPr="00356D34">
        <w:rPr>
          <w:rStyle w:val="StyleUnderline"/>
          <w:highlight w:val="green"/>
        </w:rPr>
        <w:t>institutions</w:t>
      </w:r>
      <w:r w:rsidRPr="004F1E47">
        <w:rPr>
          <w:sz w:val="16"/>
        </w:rPr>
        <w:t>. The historian John Haldon and colleagues write:</w:t>
      </w:r>
    </w:p>
    <w:p w14:paraId="3051306F" w14:textId="77777777" w:rsidR="00665E22" w:rsidRPr="004F1E47" w:rsidRDefault="00665E22" w:rsidP="00665E22">
      <w:pPr>
        <w:rPr>
          <w:sz w:val="16"/>
        </w:rPr>
      </w:pPr>
      <w:r w:rsidRPr="004F1E47">
        <w:rPr>
          <w:rStyle w:val="StyleUnderline"/>
        </w:rPr>
        <w:t xml:space="preserve">Claims of mortality rates of as much as 50% give the impression that this event must have been devastating for the societies affected. Yet </w:t>
      </w:r>
      <w:r w:rsidRPr="004F1E47">
        <w:rPr>
          <w:sz w:val="16"/>
        </w:rPr>
        <w:t xml:space="preserve">when we examine how different states and societies responded, </w:t>
      </w:r>
      <w:r w:rsidRPr="004F1E47">
        <w:rPr>
          <w:rStyle w:val="StyleUnderline"/>
        </w:rPr>
        <w:t>we find that</w:t>
      </w:r>
      <w:r w:rsidRPr="004F1E47">
        <w:rPr>
          <w:sz w:val="16"/>
        </w:rPr>
        <w:t>—without minimizing the terrible impact on people and communities—</w:t>
      </w:r>
      <w:r w:rsidRPr="00356D34">
        <w:rPr>
          <w:rStyle w:val="StyleUnderline"/>
          <w:highlight w:val="green"/>
        </w:rPr>
        <w:t>the</w:t>
      </w:r>
      <w:r w:rsidRPr="004F1E47">
        <w:rPr>
          <w:sz w:val="16"/>
        </w:rPr>
        <w:t xml:space="preserve"> medieval </w:t>
      </w:r>
      <w:r w:rsidRPr="00356D34">
        <w:rPr>
          <w:rStyle w:val="StyleUnderline"/>
          <w:highlight w:val="green"/>
        </w:rPr>
        <w:t xml:space="preserve">world did not grind to a halt, still less did </w:t>
      </w:r>
      <w:r w:rsidRPr="004F1E47">
        <w:rPr>
          <w:rStyle w:val="StyleUnderline"/>
        </w:rPr>
        <w:t xml:space="preserve">a series of </w:t>
      </w:r>
      <w:r w:rsidRPr="00356D34">
        <w:rPr>
          <w:rStyle w:val="StyleUnderline"/>
          <w:highlight w:val="green"/>
        </w:rPr>
        <w:t>revolutionary transformations occur</w:t>
      </w:r>
      <w:r w:rsidRPr="004F1E47">
        <w:rPr>
          <w:sz w:val="16"/>
        </w:rPr>
        <w:t xml:space="preserve">. Indeed, </w:t>
      </w:r>
      <w:r w:rsidRPr="004F1E47">
        <w:rPr>
          <w:rStyle w:val="StyleUnderline"/>
        </w:rPr>
        <w:t>the Black Death struck at the beginning of the Hundred Years’ War, and</w:t>
      </w:r>
      <w:r w:rsidRPr="004F1E47">
        <w:rPr>
          <w:sz w:val="16"/>
        </w:rPr>
        <w:t xml:space="preserve"> in spite of its demographic impact both the kingdoms of </w:t>
      </w:r>
      <w:r w:rsidRPr="00356D34">
        <w:rPr>
          <w:rStyle w:val="StyleUnderline"/>
          <w:highlight w:val="green"/>
        </w:rPr>
        <w:t>England and France continued to field effective armies,</w:t>
      </w:r>
      <w:r w:rsidRPr="004F1E47">
        <w:rPr>
          <w:rStyle w:val="StyleUnderline"/>
        </w:rPr>
        <w:t xml:space="preserve"> even if there was a brief pause in hostilities</w:t>
      </w:r>
      <w:r w:rsidRPr="004F1E47">
        <w:rPr>
          <w:sz w:val="16"/>
        </w:rPr>
        <w:t xml:space="preserve"> (similar to contemporary calls for ceasefires in ongoing international conflicts in the context of COVID-19). Instead, </w:t>
      </w:r>
      <w:r w:rsidRPr="004F1E47">
        <w:rPr>
          <w:rStyle w:val="StyleUnderline"/>
        </w:rPr>
        <w:t xml:space="preserve">some </w:t>
      </w:r>
      <w:r w:rsidRPr="00356D34">
        <w:rPr>
          <w:rStyle w:val="StyleUnderline"/>
          <w:highlight w:val="green"/>
        </w:rPr>
        <w:t>societal developments</w:t>
      </w:r>
      <w:r w:rsidRPr="004F1E47">
        <w:rPr>
          <w:rStyle w:val="StyleUnderline"/>
        </w:rPr>
        <w:t xml:space="preserve"> that were already under way </w:t>
      </w:r>
      <w:r w:rsidRPr="00356D34">
        <w:rPr>
          <w:rStyle w:val="StyleUnderline"/>
          <w:highlight w:val="green"/>
        </w:rPr>
        <w:t>accelerated</w:t>
      </w:r>
      <w:r w:rsidRPr="004F1E47">
        <w:rPr>
          <w:sz w:val="16"/>
        </w:rPr>
        <w:t xml:space="preserve"> </w:t>
      </w:r>
      <w:r w:rsidRPr="004F1E47">
        <w:rPr>
          <w:rStyle w:val="StyleUnderline"/>
        </w:rPr>
        <w:t>while various groups within society responded by exploiting their situation and attempting to slow down</w:t>
      </w:r>
      <w:r w:rsidRPr="004F1E47">
        <w:rPr>
          <w:sz w:val="16"/>
        </w:rPr>
        <w:t>, stop or otherwise control changes which they perceived as disadvantageous.</w:t>
      </w:r>
    </w:p>
    <w:p w14:paraId="35BBDFBA" w14:textId="77777777" w:rsidR="00665E22" w:rsidRPr="004F1E47" w:rsidRDefault="00665E22" w:rsidP="00665E22">
      <w:pPr>
        <w:rPr>
          <w:sz w:val="16"/>
        </w:rPr>
      </w:pPr>
      <w:r w:rsidRPr="004F1E47">
        <w:rPr>
          <w:sz w:val="16"/>
        </w:rPr>
        <w:t xml:space="preserve">Still more </w:t>
      </w:r>
      <w:r w:rsidRPr="004F1E47">
        <w:rPr>
          <w:rStyle w:val="StyleUnderline"/>
        </w:rPr>
        <w:t xml:space="preserve">devastating </w:t>
      </w:r>
      <w:r w:rsidRPr="00356D34">
        <w:rPr>
          <w:rStyle w:val="StyleUnderline"/>
          <w:highlight w:val="green"/>
        </w:rPr>
        <w:t>pandemics, combined with other</w:t>
      </w:r>
      <w:r w:rsidRPr="004F1E47">
        <w:rPr>
          <w:rStyle w:val="StyleUnderline"/>
        </w:rPr>
        <w:t xml:space="preserve"> risk </w:t>
      </w:r>
      <w:r w:rsidRPr="00356D34">
        <w:rPr>
          <w:rStyle w:val="StyleUnderline"/>
          <w:highlight w:val="green"/>
        </w:rPr>
        <w:t>hazards</w:t>
      </w:r>
      <w:r w:rsidRPr="004F1E47">
        <w:rPr>
          <w:sz w:val="16"/>
        </w:rPr>
        <w:t xml:space="preserve"> such as brutal colonial expansion, </w:t>
      </w:r>
      <w:r w:rsidRPr="00356D34">
        <w:rPr>
          <w:rStyle w:val="StyleUnderline"/>
          <w:highlight w:val="green"/>
        </w:rPr>
        <w:t>have</w:t>
      </w:r>
      <w:r w:rsidRPr="004F1E47">
        <w:rPr>
          <w:rStyle w:val="StyleUnderline"/>
        </w:rPr>
        <w:t xml:space="preserve"> still </w:t>
      </w:r>
      <w:r w:rsidRPr="00356D34">
        <w:rPr>
          <w:rStyle w:val="StyleUnderline"/>
          <w:highlight w:val="green"/>
        </w:rPr>
        <w:t xml:space="preserve">been </w:t>
      </w:r>
      <w:r w:rsidRPr="00356D34">
        <w:rPr>
          <w:rStyle w:val="Emphasis"/>
          <w:highlight w:val="green"/>
        </w:rPr>
        <w:t>frequently unable</w:t>
      </w:r>
      <w:r w:rsidRPr="00356D34">
        <w:rPr>
          <w:rStyle w:val="StyleUnderline"/>
          <w:highlight w:val="green"/>
        </w:rPr>
        <w:t xml:space="preserve"> to produce </w:t>
      </w:r>
      <w:r w:rsidRPr="00356D34">
        <w:rPr>
          <w:rStyle w:val="Emphasis"/>
          <w:highlight w:val="green"/>
        </w:rPr>
        <w:t>even regional societal collapse</w:t>
      </w:r>
      <w:r w:rsidRPr="004F1E47">
        <w:rPr>
          <w:sz w:val="16"/>
        </w:rPr>
        <w:t>. For example, the political scientist Alberto Diaz-Cayeros and colleagues study the combined effect of pandemic, violence and other colonialist disasters on Mexico from the mid-1500s onwards. Despite dramatic loss of life (average settlement population fell 95% by 1646), most settlements survived, and 13% even grew by the end of the colonial period. They write:</w:t>
      </w:r>
    </w:p>
    <w:p w14:paraId="0382AE67" w14:textId="77777777" w:rsidR="00665E22" w:rsidRPr="004F1E47" w:rsidRDefault="00665E22" w:rsidP="00665E22">
      <w:pPr>
        <w:rPr>
          <w:sz w:val="16"/>
        </w:rPr>
      </w:pPr>
      <w:r w:rsidRPr="004F1E47">
        <w:rPr>
          <w:sz w:val="16"/>
        </w:rPr>
        <w:t>We develop a new disaggregated dataset on pre-Conquest economic, epidemiological and political conditions both in 11,888 potential settlement locations in the historic core of Mexico and in 1,093 actual Conquest-era city-settlements. Of these 1,093 settlements, we show that 36% had disappeared entirely by 1790. Yet, despite being subject to Conquest-era violence, subsequent coercion and multiple pandemics that led average populations in those settlements to fall from 2,377 to 128 by 1646, 13% would still end the colonial era larger than they started.</w:t>
      </w:r>
    </w:p>
    <w:p w14:paraId="47695200" w14:textId="77777777" w:rsidR="00665E22" w:rsidRDefault="00665E22" w:rsidP="00665E22">
      <w:pPr>
        <w:rPr>
          <w:rStyle w:val="StyleUnderline"/>
        </w:rPr>
      </w:pPr>
      <w:r w:rsidRPr="00356D34">
        <w:rPr>
          <w:rStyle w:val="StyleUnderline"/>
          <w:highlight w:val="green"/>
        </w:rPr>
        <w:t xml:space="preserve">Human history is </w:t>
      </w:r>
      <w:r w:rsidRPr="00356D34">
        <w:rPr>
          <w:rStyle w:val="Emphasis"/>
          <w:highlight w:val="green"/>
        </w:rPr>
        <w:t>replete</w:t>
      </w:r>
      <w:r w:rsidRPr="00356D34">
        <w:rPr>
          <w:rStyle w:val="StyleUnderline"/>
          <w:highlight w:val="green"/>
        </w:rPr>
        <w:t xml:space="preserve"> </w:t>
      </w:r>
      <w:r w:rsidRPr="00356D34">
        <w:rPr>
          <w:rStyle w:val="StyleUnderline"/>
          <w:highlight w:val="green"/>
        </w:rPr>
        <w:t>with</w:t>
      </w:r>
      <w:r w:rsidRPr="004F1E47">
        <w:rPr>
          <w:sz w:val="16"/>
        </w:rPr>
        <w:t xml:space="preserve"> such </w:t>
      </w:r>
      <w:r w:rsidRPr="00356D34">
        <w:rPr>
          <w:rStyle w:val="StyleUnderline"/>
          <w:highlight w:val="green"/>
        </w:rPr>
        <w:t>examples of resilience</w:t>
      </w:r>
      <w:r w:rsidRPr="004F1E47">
        <w:rPr>
          <w:rStyle w:val="StyleUnderline"/>
        </w:rPr>
        <w:t xml:space="preserve"> not only </w:t>
      </w:r>
      <w:r w:rsidRPr="00356D34">
        <w:rPr>
          <w:rStyle w:val="StyleUnderline"/>
          <w:highlight w:val="green"/>
        </w:rPr>
        <w:t>to</w:t>
      </w:r>
      <w:r w:rsidRPr="004F1E47">
        <w:rPr>
          <w:rStyle w:val="StyleUnderline"/>
        </w:rPr>
        <w:t xml:space="preserve"> pandemics, but also to </w:t>
      </w:r>
      <w:r w:rsidRPr="00356D34">
        <w:rPr>
          <w:rStyle w:val="StyleUnderline"/>
          <w:highlight w:val="green"/>
        </w:rPr>
        <w:t>the comb</w:t>
      </w:r>
      <w:r w:rsidRPr="004F1E47">
        <w:rPr>
          <w:rStyle w:val="StyleUnderline"/>
        </w:rPr>
        <w:t>inati</w:t>
      </w:r>
      <w:r w:rsidRPr="00356D34">
        <w:rPr>
          <w:rStyle w:val="StyleUnderline"/>
          <w:highlight w:val="green"/>
        </w:rPr>
        <w:t>o</w:t>
      </w:r>
      <w:r w:rsidRPr="004F1E47">
        <w:rPr>
          <w:rStyle w:val="StyleUnderline"/>
        </w:rPr>
        <w:t xml:space="preserve">n </w:t>
      </w:r>
      <w:r w:rsidRPr="00356D34">
        <w:rPr>
          <w:rStyle w:val="StyleUnderline"/>
          <w:highlight w:val="green"/>
        </w:rPr>
        <w:t>of pandemics with</w:t>
      </w:r>
      <w:r w:rsidRPr="004F1E47">
        <w:rPr>
          <w:rStyle w:val="StyleUnderline"/>
        </w:rPr>
        <w:t xml:space="preserve"> numerous </w:t>
      </w:r>
      <w:r w:rsidRPr="00356D34">
        <w:rPr>
          <w:rStyle w:val="StyleUnderline"/>
          <w:highlight w:val="green"/>
        </w:rPr>
        <w:t xml:space="preserve">other catastrophes. </w:t>
      </w:r>
      <w:r w:rsidRPr="004F1E47">
        <w:rPr>
          <w:rStyle w:val="StyleUnderline"/>
        </w:rPr>
        <w:t xml:space="preserve">If </w:t>
      </w:r>
      <w:r w:rsidRPr="00356D34">
        <w:rPr>
          <w:rStyle w:val="StyleUnderline"/>
          <w:highlight w:val="green"/>
        </w:rPr>
        <w:t xml:space="preserve">our ancestors </w:t>
      </w:r>
      <w:r w:rsidRPr="004F1E47">
        <w:rPr>
          <w:rStyle w:val="StyleUnderline"/>
        </w:rPr>
        <w:t xml:space="preserve">could </w:t>
      </w:r>
      <w:r w:rsidRPr="00356D34">
        <w:rPr>
          <w:rStyle w:val="StyleUnderline"/>
          <w:highlight w:val="green"/>
        </w:rPr>
        <w:t>survive and flourish with little</w:t>
      </w:r>
      <w:r w:rsidRPr="004F1E47">
        <w:rPr>
          <w:rStyle w:val="StyleUnderline"/>
        </w:rPr>
        <w:t xml:space="preserve"> in the way of modern </w:t>
      </w:r>
      <w:r w:rsidRPr="00356D34">
        <w:rPr>
          <w:rStyle w:val="StyleUnderline"/>
          <w:highlight w:val="green"/>
        </w:rPr>
        <w:t>medical knowledge or tech</w:t>
      </w:r>
      <w:r w:rsidRPr="004F1E47">
        <w:rPr>
          <w:rStyle w:val="StyleUnderline"/>
        </w:rPr>
        <w:t xml:space="preserve">nology, then </w:t>
      </w:r>
      <w:r w:rsidRPr="00356D34">
        <w:rPr>
          <w:rStyle w:val="StyleUnderline"/>
          <w:highlight w:val="green"/>
        </w:rPr>
        <w:t>we should become</w:t>
      </w:r>
      <w:r w:rsidRPr="004F1E47">
        <w:rPr>
          <w:rStyle w:val="StyleUnderline"/>
        </w:rPr>
        <w:t xml:space="preserve"> relatively </w:t>
      </w:r>
      <w:r w:rsidRPr="00356D34">
        <w:rPr>
          <w:rStyle w:val="StyleUnderline"/>
          <w:highlight w:val="green"/>
        </w:rPr>
        <w:t>more confident in our own ability to survive future pandemics.</w:t>
      </w:r>
    </w:p>
    <w:p w14:paraId="2E7BA6C3" w14:textId="77777777" w:rsidR="00665E22" w:rsidRDefault="00665E22" w:rsidP="00665E22">
      <w:pPr>
        <w:rPr>
          <w:rStyle w:val="StyleUnderline"/>
        </w:rPr>
      </w:pPr>
    </w:p>
    <w:p w14:paraId="58B95BBB" w14:textId="77777777" w:rsidR="00665E22" w:rsidRDefault="00665E22" w:rsidP="00665E22"/>
    <w:p w14:paraId="5A010D6B" w14:textId="77777777" w:rsidR="00665E22" w:rsidRDefault="00665E22" w:rsidP="00665E22">
      <w:pPr>
        <w:pStyle w:val="Heading4"/>
      </w:pPr>
      <w:r>
        <w:rPr/>
        <w:t xml:space="preserve">There is zero credible warrant from the aff </w:t>
      </w:r>
    </w:p>
    <w:p w14:paraId="756C9EB4" w14:textId="77777777" w:rsidR="00665E22" w:rsidRDefault="00665E22" w:rsidP="00665E22">
      <w:r w:rsidRPr="003F6739">
        <w:rPr>
          <w:rStyle w:val="Style13ptBold"/>
        </w:rPr>
        <w:t>Ó</w:t>
      </w:r>
      <w:r>
        <w:rPr>
          <w:rStyle w:val="Style13ptBold"/>
        </w:rPr>
        <w:t xml:space="preserve"> </w:t>
      </w:r>
      <w:r w:rsidRPr="003F6739">
        <w:rPr>
          <w:rStyle w:val="Style13ptBold"/>
        </w:rPr>
        <w:t>hÉigeartaigh 25</w:t>
      </w:r>
      <w:r>
        <w:rPr/>
        <w:t xml:space="preserve"> --- Sean ÓhÉigeartaigh, PhD in Genome Evolution, Trinity College Dublin, Director, AI: Futures and Responsibility Programme; “Extinction of the human species: What could cause it and how likely is it to occur?” Camb Prism Extinct. 2025 Mar 7;3:e4, </w:t>
      </w:r>
    </w:p>
    <w:p w14:paraId="6311619D" w14:textId="77777777" w:rsidR="00665E22" w:rsidRPr="003F6739" w:rsidRDefault="00665E22" w:rsidP="00665E22">
      <w:pPr>
        <w:rPr>
          <w:sz w:val="16"/>
        </w:rPr>
      </w:pPr>
      <w:r w:rsidRPr="003F6739">
        <w:rPr>
          <w:sz w:val="16"/>
        </w:rPr>
        <w:t xml:space="preserve">Infectious disease has been a contributing factor in 3.7% of species extinctions known to have occurred between the years 1,500 and 2008 (Smith et al., 2009). In humans, </w:t>
      </w:r>
      <w:r w:rsidRPr="00356D34">
        <w:rPr>
          <w:rStyle w:val="StyleUnderline"/>
          <w:highlight w:val="green"/>
        </w:rPr>
        <w:t>the 1918</w:t>
      </w:r>
      <w:r w:rsidRPr="003F6739">
        <w:rPr>
          <w:rStyle w:val="StyleUnderline"/>
        </w:rPr>
        <w:t xml:space="preserve"> Spanish in</w:t>
      </w:r>
      <w:r w:rsidRPr="00356D34">
        <w:rPr>
          <w:rStyle w:val="StyleUnderline"/>
          <w:highlight w:val="green"/>
        </w:rPr>
        <w:t>flu</w:t>
      </w:r>
      <w:r w:rsidRPr="003F6739">
        <w:rPr>
          <w:rStyle w:val="StyleUnderline"/>
        </w:rPr>
        <w:t>enza outbreak kil</w:t>
      </w:r>
      <w:r w:rsidRPr="00356D34">
        <w:rPr>
          <w:rStyle w:val="StyleUnderline"/>
          <w:highlight w:val="green"/>
        </w:rPr>
        <w:t>led 1</w:t>
      </w:r>
      <w:r w:rsidRPr="003F6739">
        <w:rPr>
          <w:sz w:val="16"/>
        </w:rPr>
        <w:t>–5</w:t>
      </w:r>
      <w:r w:rsidRPr="00356D34">
        <w:rPr>
          <w:rStyle w:val="StyleUnderline"/>
          <w:highlight w:val="green"/>
        </w:rPr>
        <w:t>% of</w:t>
      </w:r>
      <w:r w:rsidRPr="003F6739">
        <w:rPr>
          <w:sz w:val="16"/>
        </w:rPr>
        <w:t xml:space="preserve"> world </w:t>
      </w:r>
      <w:r w:rsidRPr="00356D34">
        <w:rPr>
          <w:rStyle w:val="StyleUnderline"/>
          <w:highlight w:val="green"/>
        </w:rPr>
        <w:t>population</w:t>
      </w:r>
      <w:r w:rsidRPr="003F6739">
        <w:rPr>
          <w:sz w:val="16"/>
        </w:rPr>
        <w:t xml:space="preserve"> (Johnson and Mueller, 2002, Spreeuwenberger et al. 2018). 6 Koch et al. (2019) estimate that epidemics killed 90% of the indigenous population of the Americas as the result of diseases carried over by European colonists in the fifteenth and sixteenth centuries.</w:t>
      </w:r>
    </w:p>
    <w:p w14:paraId="2CDAB88D" w14:textId="77777777" w:rsidR="00665E22" w:rsidRPr="003F6739" w:rsidRDefault="00665E22" w:rsidP="00665E22">
      <w:pPr>
        <w:rPr>
          <w:sz w:val="16"/>
        </w:rPr>
      </w:pPr>
      <w:r w:rsidRPr="00356D34">
        <w:rPr>
          <w:rStyle w:val="StyleUnderline"/>
          <w:highlight w:val="green"/>
        </w:rPr>
        <w:t>It is</w:t>
      </w:r>
      <w:r w:rsidRPr="003F6739">
        <w:rPr>
          <w:sz w:val="16"/>
        </w:rPr>
        <w:t xml:space="preserve"> considered </w:t>
      </w:r>
      <w:r w:rsidRPr="00356D34">
        <w:rPr>
          <w:rStyle w:val="Emphasis"/>
          <w:highlight w:val="green"/>
        </w:rPr>
        <w:t>very unlikely</w:t>
      </w:r>
      <w:r w:rsidRPr="00356D34">
        <w:rPr>
          <w:rStyle w:val="StyleUnderline"/>
          <w:highlight w:val="green"/>
        </w:rPr>
        <w:t xml:space="preserve"> </w:t>
      </w:r>
      <w:r w:rsidRPr="00356D34">
        <w:rPr>
          <w:rStyle w:val="StyleUnderline"/>
          <w:highlight w:val="green"/>
        </w:rPr>
        <w:t>that a</w:t>
      </w:r>
      <w:r w:rsidRPr="003F6739">
        <w:rPr>
          <w:rStyle w:val="StyleUnderline"/>
        </w:rPr>
        <w:t xml:space="preserve"> naturally occurring </w:t>
      </w:r>
      <w:r w:rsidRPr="00356D34">
        <w:rPr>
          <w:rStyle w:val="StyleUnderline"/>
          <w:highlight w:val="green"/>
        </w:rPr>
        <w:t>pandemic</w:t>
      </w:r>
      <w:r w:rsidRPr="003F6739">
        <w:rPr>
          <w:rStyle w:val="StyleUnderline"/>
        </w:rPr>
        <w:t xml:space="preserve"> </w:t>
      </w:r>
      <w:r w:rsidRPr="003F6739">
        <w:rPr>
          <w:sz w:val="16"/>
        </w:rPr>
        <w:t xml:space="preserve">7 </w:t>
      </w:r>
      <w:r w:rsidRPr="00356D34">
        <w:rPr>
          <w:rStyle w:val="StyleUnderline"/>
          <w:highlight w:val="green"/>
        </w:rPr>
        <w:t>would be a</w:t>
      </w:r>
      <w:r w:rsidRPr="003F6739">
        <w:rPr>
          <w:sz w:val="16"/>
        </w:rPr>
        <w:t xml:space="preserve"> primary </w:t>
      </w:r>
      <w:r w:rsidRPr="00356D34">
        <w:rPr>
          <w:rStyle w:val="StyleUnderline"/>
          <w:highlight w:val="green"/>
        </w:rPr>
        <w:t>cause of human extinction</w:t>
      </w:r>
      <w:r w:rsidRPr="003F6739">
        <w:rPr>
          <w:sz w:val="16"/>
        </w:rPr>
        <w:t xml:space="preserve"> (Ord, 2020), </w:t>
      </w:r>
      <w:r w:rsidRPr="003F6739">
        <w:rPr>
          <w:rStyle w:val="StyleUnderline"/>
        </w:rPr>
        <w:t>and</w:t>
      </w:r>
      <w:r w:rsidRPr="003F6739">
        <w:rPr>
          <w:sz w:val="16"/>
        </w:rPr>
        <w:t xml:space="preserve"> the author is aware of </w:t>
      </w:r>
      <w:r w:rsidRPr="00356D34">
        <w:rPr>
          <w:rStyle w:val="StyleUnderline"/>
          <w:highlight w:val="green"/>
        </w:rPr>
        <w:t xml:space="preserve">no </w:t>
      </w:r>
      <w:r w:rsidRPr="00356D34">
        <w:rPr>
          <w:rStyle w:val="Emphasis"/>
          <w:highlight w:val="green"/>
        </w:rPr>
        <w:t>credible</w:t>
      </w:r>
      <w:r w:rsidRPr="00356D34">
        <w:rPr>
          <w:rStyle w:val="StyleUnderline"/>
          <w:highlight w:val="green"/>
        </w:rPr>
        <w:t xml:space="preserve"> work present</w:t>
      </w:r>
      <w:r w:rsidRPr="003F6739">
        <w:rPr>
          <w:sz w:val="16"/>
        </w:rPr>
        <w:t>ing</w:t>
      </w:r>
      <w:r w:rsidRPr="003F6739">
        <w:rPr>
          <w:rStyle w:val="StyleUnderline"/>
        </w:rPr>
        <w:t xml:space="preserve"> plausible </w:t>
      </w:r>
      <w:r w:rsidRPr="00356D34">
        <w:rPr>
          <w:rStyle w:val="StyleUnderline"/>
          <w:highlight w:val="green"/>
        </w:rPr>
        <w:t xml:space="preserve">pathways. Such a disease would need </w:t>
      </w:r>
      <w:r w:rsidRPr="004F1E47">
        <w:rPr/>
        <w:t>both</w:t>
      </w:r>
      <w:r w:rsidRPr="00356D34">
        <w:rPr>
          <w:rStyle w:val="StyleUnderline"/>
          <w:highlight w:val="green"/>
        </w:rPr>
        <w:t xml:space="preserve"> to spread to </w:t>
      </w:r>
      <w:r w:rsidRPr="004F1E47">
        <w:rPr>
          <w:rStyle w:val="StyleUnderline"/>
        </w:rPr>
        <w:t xml:space="preserve">nearly </w:t>
      </w:r>
      <w:r w:rsidRPr="00356D34">
        <w:rPr>
          <w:rStyle w:val="StyleUnderline"/>
          <w:highlight w:val="green"/>
        </w:rPr>
        <w:t xml:space="preserve">all humans across the world and be </w:t>
      </w:r>
      <w:r w:rsidRPr="004F1E47">
        <w:rPr>
          <w:rStyle w:val="StyleUnderline"/>
        </w:rPr>
        <w:t xml:space="preserve">of </w:t>
      </w:r>
      <w:r w:rsidRPr="00356D34">
        <w:rPr>
          <w:rStyle w:val="StyleUnderline"/>
          <w:highlight w:val="green"/>
        </w:rPr>
        <w:t>extremely high lethality</w:t>
      </w:r>
      <w:r w:rsidRPr="003F6739">
        <w:rPr>
          <w:sz w:val="16"/>
        </w:rPr>
        <w:t xml:space="preserve"> or cause infertility at extremely high rates. However, it seems plausible that pandemic disease could play a contributing role in combination with other factors in an extinction scenario.</w:t>
      </w:r>
    </w:p>
    <w:p w14:paraId="5DE6BE01" w14:textId="77777777" w:rsidR="00665E22" w:rsidRDefault="00665E22" w:rsidP="00665E22"/>
    <w:p w14:paraId="781422D2" w14:textId="77777777" w:rsidR="00665E22" w:rsidRDefault="00665E22" w:rsidP="00665E22">
      <w:pPr>
        <w:pStyle w:val="Heading3"/>
      </w:pPr>
      <w:r>
        <w:rPr/>
        <w:t>2NC---AT: Bioweapons</w:t>
      </w:r>
    </w:p>
    <w:p w14:paraId="3788D929" w14:textId="77777777" w:rsidR="00665E22" w:rsidRDefault="00665E22" w:rsidP="00665E22">
      <w:pPr>
        <w:pStyle w:val="Heading4"/>
      </w:pPr>
      <w:r>
        <w:rPr/>
        <w:t>Alt causes above are massive – terrorists can launch a bioweapon attack in any of the 100 countries with poor health infrastructure or burnt-out doctors</w:t>
      </w:r>
    </w:p>
    <w:p w14:paraId="17FFD1F0" w14:textId="77777777" w:rsidR="00665E22" w:rsidRDefault="00665E22" w:rsidP="00665E22"/>
    <w:p w14:paraId="4C25A812" w14:textId="77777777" w:rsidR="00665E22" w:rsidRPr="004F1E47" w:rsidRDefault="00665E22" w:rsidP="00665E22">
      <w:pPr>
        <w:pStyle w:val="Heading4"/>
      </w:pPr>
      <w:r w:rsidRPr="004F1E47">
        <w:rPr/>
        <w:t>Double bind;</w:t>
      </w:r>
    </w:p>
    <w:p w14:paraId="5BADAA1B" w14:textId="77777777" w:rsidR="00665E22" w:rsidRPr="004F1E47" w:rsidRDefault="00665E22" w:rsidP="00665E22">
      <w:pPr>
        <w:pStyle w:val="Heading4"/>
      </w:pPr>
      <w:r w:rsidRPr="004F1E47">
        <w:rPr/>
        <w:t>Walsh evidence says 2 people can engineer a super virus</w:t>
      </w:r>
      <w:r>
        <w:rPr/>
        <w:t xml:space="preserve"> and</w:t>
      </w:r>
      <w:r w:rsidRPr="004F1E47">
        <w:rPr/>
        <w:t xml:space="preserve"> Millett evidence says this tech is widely accessible and there is a lot of organizations with motive</w:t>
      </w:r>
      <w:r>
        <w:rPr/>
        <w:t>.</w:t>
      </w:r>
    </w:p>
    <w:p w14:paraId="3063B968" w14:textId="77777777" w:rsidR="00665E22" w:rsidRPr="004F1E47" w:rsidRDefault="00665E22" w:rsidP="00665E22">
      <w:pPr>
        <w:pStyle w:val="Heading4"/>
      </w:pPr>
      <w:r w:rsidRPr="004F1E47">
        <w:rPr/>
        <w:t xml:space="preserve">If those args are true then </w:t>
      </w:r>
    </w:p>
    <w:p w14:paraId="7CCC9E53" w14:textId="77777777" w:rsidR="00665E22" w:rsidRPr="004F1E47" w:rsidRDefault="00665E22" w:rsidP="00665E22">
      <w:pPr>
        <w:pStyle w:val="Heading4"/>
      </w:pPr>
      <w:r w:rsidRPr="004F1E47">
        <w:rPr/>
        <w:t>(1) Burnout is inevitable because doctors will spend every waking moment countering a biothreat and</w:t>
      </w:r>
    </w:p>
    <w:p w14:paraId="50E2C44C" w14:textId="77777777" w:rsidR="00665E22" w:rsidRPr="004F1E47" w:rsidRDefault="00665E22" w:rsidP="00665E22">
      <w:pPr>
        <w:pStyle w:val="Heading4"/>
      </w:pPr>
      <w:r w:rsidRPr="004F1E47">
        <w:rPr/>
        <w:t xml:space="preserve">(2) it will be in vain because some group will develop a weapon so deadly it surpasses modern medicine </w:t>
      </w:r>
    </w:p>
    <w:p w14:paraId="2691720D" w14:textId="77777777" w:rsidR="00665E22" w:rsidRDefault="00665E22" w:rsidP="00665E22"/>
    <w:p w14:paraId="34D1196A" w14:textId="77777777" w:rsidR="00665E22" w:rsidRDefault="00665E22" w:rsidP="00665E22">
      <w:pPr>
        <w:pStyle w:val="Heading4"/>
      </w:pPr>
      <w:r>
        <w:rPr/>
        <w:t>But you can sleep well – this is all a bunch of nonsense – Bioterrorists lack;</w:t>
      </w:r>
    </w:p>
    <w:p w14:paraId="54C8D64B" w14:textId="77777777" w:rsidR="00665E22" w:rsidRDefault="00665E22" w:rsidP="00665E22"/>
    <w:p w14:paraId="37D1CC78" w14:textId="77777777" w:rsidR="00665E22" w:rsidRDefault="00665E22" w:rsidP="00665E22">
      <w:pPr>
        <w:pStyle w:val="Heading4"/>
      </w:pPr>
      <w:r>
        <w:rPr/>
        <w:t>a</w:t>
      </w:r>
      <w:r w:rsidRPr="004F1E47">
        <w:rPr/>
        <w:t>)</w:t>
      </w:r>
      <w:r>
        <w:rPr/>
        <w:t xml:space="preserve"> Motivation</w:t>
      </w:r>
    </w:p>
    <w:p w14:paraId="069DED8A" w14:textId="77777777" w:rsidR="00665E22" w:rsidRPr="004F1E47" w:rsidRDefault="00665E22" w:rsidP="00665E22">
      <w:r w:rsidRPr="004F1E47">
        <w:rPr>
          <w:rStyle w:val="Style13ptBold"/>
        </w:rPr>
        <w:t>Thorstad 23</w:t>
      </w:r>
      <w:r>
        <w:rPr/>
        <w:t xml:space="preserve"> [David Thorstad, PhD, Assistant Professor of Philosophy at Vanderbilt University, Exaggerating the risks (Part 10: Biorisk: More grounds for doubt), 8-12-23, https://reflectivealtruism.com/2023/08/12/exaggerating-the-risks-part-10-biorisk-more-grounds-for-doubt/]</w:t>
      </w:r>
    </w:p>
    <w:p w14:paraId="73AE87B8" w14:textId="77777777" w:rsidR="00665E22" w:rsidRPr="004F1E47" w:rsidRDefault="00665E22" w:rsidP="00665E22">
      <w:pPr>
        <w:rPr>
          <w:sz w:val="16"/>
        </w:rPr>
      </w:pPr>
      <w:r w:rsidRPr="004F1E47">
        <w:rPr>
          <w:sz w:val="16"/>
        </w:rPr>
        <w:t>3. Motivations</w:t>
      </w:r>
    </w:p>
    <w:p w14:paraId="09998DB7" w14:textId="77777777" w:rsidR="00665E22" w:rsidRPr="004F1E47" w:rsidRDefault="00665E22" w:rsidP="00665E22">
      <w:pPr>
        <w:rPr>
          <w:sz w:val="16"/>
        </w:rPr>
      </w:pPr>
      <w:r w:rsidRPr="006A6A1F">
        <w:rPr>
          <w:rStyle w:val="StyleUnderline"/>
          <w:highlight w:val="green"/>
        </w:rPr>
        <w:t xml:space="preserve">Here is a </w:t>
      </w:r>
      <w:r w:rsidRPr="006A6A1F">
        <w:rPr>
          <w:rStyle w:val="Emphasis"/>
          <w:highlight w:val="green"/>
        </w:rPr>
        <w:t>deceptively simple question</w:t>
      </w:r>
      <w:r w:rsidRPr="004F1E47">
        <w:rPr>
          <w:sz w:val="16"/>
        </w:rPr>
        <w:t xml:space="preserve">. </w:t>
      </w:r>
      <w:r w:rsidRPr="004F1E47">
        <w:rPr>
          <w:rStyle w:val="StyleUnderline"/>
        </w:rPr>
        <w:t>Suppose that it were to become technologically feasible</w:t>
      </w:r>
      <w:r w:rsidRPr="004F1E47">
        <w:rPr>
          <w:sz w:val="16"/>
        </w:rPr>
        <w:t xml:space="preserve"> for sophisticated groups of bioterrorists </w:t>
      </w:r>
      <w:r w:rsidRPr="004F1E47">
        <w:rPr>
          <w:rStyle w:val="StyleUnderline"/>
        </w:rPr>
        <w:t xml:space="preserve">to cause extinction-level biothreats. </w:t>
      </w:r>
      <w:r w:rsidRPr="006A6A1F">
        <w:rPr>
          <w:rStyle w:val="StyleUnderline"/>
          <w:highlight w:val="green"/>
        </w:rPr>
        <w:t>Who would do such a thing</w:t>
      </w:r>
      <w:r w:rsidRPr="004F1E47">
        <w:rPr>
          <w:sz w:val="16"/>
        </w:rPr>
        <w:t>?</w:t>
      </w:r>
    </w:p>
    <w:p w14:paraId="62DE604C" w14:textId="77777777" w:rsidR="00665E22" w:rsidRDefault="00665E22" w:rsidP="00665E22">
      <w:pPr>
        <w:rPr>
          <w:rStyle w:val="StyleUnderline"/>
        </w:rPr>
      </w:pPr>
      <w:r w:rsidRPr="004F1E47">
        <w:rPr>
          <w:rStyle w:val="StyleUnderline"/>
        </w:rPr>
        <w:t>It may seem obvious that there are plenty of sophisticated bioterrorists</w:t>
      </w:r>
      <w:r w:rsidRPr="004F1E47">
        <w:rPr>
          <w:sz w:val="16"/>
        </w:rPr>
        <w:t xml:space="preserve"> clamoring for the chance to eradicate humanity. </w:t>
      </w:r>
      <w:r w:rsidRPr="004F1E47">
        <w:rPr>
          <w:rStyle w:val="StyleUnderline"/>
        </w:rPr>
        <w:t xml:space="preserve">But in fact, </w:t>
      </w:r>
      <w:r w:rsidRPr="006A6A1F">
        <w:rPr>
          <w:rStyle w:val="StyleUnderline"/>
          <w:highlight w:val="green"/>
        </w:rPr>
        <w:t>history holds few</w:t>
      </w:r>
      <w:r w:rsidRPr="004F1E47">
        <w:rPr>
          <w:rStyle w:val="StyleUnderline"/>
        </w:rPr>
        <w:t xml:space="preserve"> </w:t>
      </w:r>
      <w:r w:rsidRPr="006A6A1F">
        <w:rPr>
          <w:rStyle w:val="Emphasis"/>
        </w:rPr>
        <w:t>if any</w:t>
      </w:r>
      <w:r w:rsidRPr="004F1E47">
        <w:rPr>
          <w:rStyle w:val="StyleUnderline"/>
        </w:rPr>
        <w:t xml:space="preserve"> </w:t>
      </w:r>
      <w:r w:rsidRPr="006A6A1F">
        <w:rPr>
          <w:rStyle w:val="StyleUnderline"/>
          <w:highlight w:val="green"/>
        </w:rPr>
        <w:t>examples of</w:t>
      </w:r>
      <w:r w:rsidRPr="004F1E47">
        <w:rPr>
          <w:rStyle w:val="StyleUnderline"/>
        </w:rPr>
        <w:t xml:space="preserve"> sophisticated </w:t>
      </w:r>
      <w:r w:rsidRPr="006A6A1F">
        <w:rPr>
          <w:rStyle w:val="StyleUnderline"/>
          <w:highlight w:val="green"/>
        </w:rPr>
        <w:t>bioterrorists bent on destroying humanity.</w:t>
      </w:r>
    </w:p>
    <w:p w14:paraId="08213401" w14:textId="77777777" w:rsidR="00665E22" w:rsidRPr="004F1E47" w:rsidRDefault="00665E22" w:rsidP="00665E22">
      <w:pPr>
        <w:rPr>
          <w:sz w:val="16"/>
        </w:rPr>
      </w:pPr>
      <w:r w:rsidRPr="004F1E47">
        <w:rPr>
          <w:sz w:val="16"/>
        </w:rPr>
        <w:t xml:space="preserve">We saw in Part 2 of the series on epistemics that </w:t>
      </w:r>
      <w:r w:rsidRPr="006A6A1F">
        <w:rPr>
          <w:rStyle w:val="StyleUnderline"/>
          <w:highlight w:val="green"/>
        </w:rPr>
        <w:t>when pressed to produce an example</w:t>
      </w:r>
      <w:r w:rsidRPr="004F1E47">
        <w:rPr>
          <w:rStyle w:val="StyleUnderline"/>
        </w:rPr>
        <w:t xml:space="preserve"> of a group of sophisticated, omnicidal bioterrorists</w:t>
      </w:r>
      <w:r w:rsidRPr="004F1E47">
        <w:rPr>
          <w:sz w:val="16"/>
        </w:rPr>
        <w:t xml:space="preserve">, effective </w:t>
      </w:r>
      <w:r w:rsidRPr="006A6A1F">
        <w:rPr>
          <w:rStyle w:val="StyleUnderline"/>
          <w:highlight w:val="green"/>
        </w:rPr>
        <w:t>altruists</w:t>
      </w:r>
      <w:r w:rsidRPr="004F1E47">
        <w:rPr>
          <w:sz w:val="16"/>
        </w:rPr>
        <w:t xml:space="preserve"> </w:t>
      </w:r>
      <w:r w:rsidRPr="004F1E47">
        <w:rPr>
          <w:rStyle w:val="StyleUnderline"/>
        </w:rPr>
        <w:t xml:space="preserve">almost </w:t>
      </w:r>
      <w:r w:rsidRPr="006A6A1F">
        <w:rPr>
          <w:rStyle w:val="StyleUnderline"/>
          <w:highlight w:val="green"/>
        </w:rPr>
        <w:t xml:space="preserve">inevitably appeal to Aum </w:t>
      </w:r>
      <w:r w:rsidRPr="006A6A1F">
        <w:rPr>
          <w:rStyle w:val="StyleUnderline"/>
        </w:rPr>
        <w:t>Shinrikyo</w:t>
      </w:r>
      <w:r w:rsidRPr="004F1E47">
        <w:rPr>
          <w:sz w:val="16"/>
        </w:rPr>
        <w:t>. For example, here is Toby Ord in The Precipice:</w:t>
      </w:r>
    </w:p>
    <w:p w14:paraId="7CD4CF85" w14:textId="77777777" w:rsidR="00665E22" w:rsidRPr="004F1E47" w:rsidRDefault="00665E22" w:rsidP="00665E22">
      <w:pPr>
        <w:rPr>
          <w:sz w:val="16"/>
        </w:rPr>
      </w:pPr>
      <w:r w:rsidRPr="004F1E47">
        <w:rPr>
          <w:sz w:val="16"/>
        </w:rPr>
        <w:t>People with the motivation to wreak global destruction are mercifully rare. But they exist. Perhaps the best example is the Aum Shinrikyo cult in Japan, active between 1984 and 1995, which sought to bring about the destruction of humanity. They attracted several thousand members, including people with advanced skills in chemistry and biology. And they demonstrated that it was not mere misanthropic ideation. They launched multiple lethal attacks using VX gas and sarin gas, killing 22 people and injuring thousands. They attempted to weaponise anthrax, but did not succeed. What happens when the circle of people able to create a global pandemic becomes wide enough to include members of such a group? Or members of a terrorist organisation or rogue state that could try to build an omnicidal weapon for the purposes of extortion or deterrence?</w:t>
      </w:r>
    </w:p>
    <w:p w14:paraId="0B2A1443" w14:textId="77777777" w:rsidR="00665E22" w:rsidRPr="004F1E47" w:rsidRDefault="00665E22" w:rsidP="00665E22">
      <w:pPr>
        <w:rPr>
          <w:sz w:val="16"/>
        </w:rPr>
      </w:pPr>
      <w:r w:rsidRPr="006A6A1F">
        <w:rPr>
          <w:rStyle w:val="StyleUnderline"/>
          <w:highlight w:val="green"/>
        </w:rPr>
        <w:t>Only</w:t>
      </w:r>
      <w:r w:rsidRPr="004F1E47">
        <w:rPr>
          <w:sz w:val="16"/>
        </w:rPr>
        <w:t xml:space="preserve">, we saw that </w:t>
      </w:r>
      <w:r w:rsidRPr="006A6A1F">
        <w:rPr>
          <w:rStyle w:val="Emphasis"/>
          <w:highlight w:val="green"/>
        </w:rPr>
        <w:t xml:space="preserve">this is </w:t>
      </w:r>
      <w:r w:rsidRPr="006A6A1F">
        <w:rPr>
          <w:rStyle w:val="Emphasis"/>
        </w:rPr>
        <w:t xml:space="preserve">simply </w:t>
      </w:r>
      <w:r w:rsidRPr="006A6A1F">
        <w:rPr>
          <w:rStyle w:val="Emphasis"/>
          <w:highlight w:val="green"/>
        </w:rPr>
        <w:t>not true</w:t>
      </w:r>
      <w:r w:rsidRPr="006A6A1F">
        <w:rPr>
          <w:rStyle w:val="StyleUnderline"/>
          <w:highlight w:val="green"/>
        </w:rPr>
        <w:t xml:space="preserve">. </w:t>
      </w:r>
      <w:r w:rsidRPr="006A6A1F">
        <w:rPr>
          <w:rStyle w:val="StyleUnderline"/>
          <w:highlight w:val="green"/>
        </w:rPr>
        <w:t>Aum</w:t>
      </w:r>
      <w:r w:rsidRPr="004F1E47">
        <w:rPr>
          <w:rStyle w:val="StyleUnderline"/>
        </w:rPr>
        <w:t xml:space="preserve"> Shinrikyo </w:t>
      </w:r>
      <w:r w:rsidRPr="006A6A1F">
        <w:rPr>
          <w:rStyle w:val="StyleUnderline"/>
          <w:highlight w:val="green"/>
        </w:rPr>
        <w:t>was not omnicidal. Aum</w:t>
      </w:r>
      <w:r w:rsidRPr="004F1E47">
        <w:rPr>
          <w:rStyle w:val="StyleUnderline"/>
        </w:rPr>
        <w:t xml:space="preserve"> Shinrikyo </w:t>
      </w:r>
      <w:r w:rsidRPr="006A6A1F">
        <w:rPr>
          <w:rStyle w:val="StyleUnderline"/>
          <w:highlight w:val="green"/>
        </w:rPr>
        <w:t>aimed</w:t>
      </w:r>
      <w:r w:rsidRPr="004F1E47">
        <w:rPr>
          <w:rStyle w:val="StyleUnderline"/>
        </w:rPr>
        <w:t xml:space="preserve"> </w:t>
      </w:r>
      <w:r w:rsidRPr="006A6A1F">
        <w:rPr>
          <w:rStyle w:val="StyleUnderline"/>
          <w:highlight w:val="green"/>
        </w:rPr>
        <w:t>to</w:t>
      </w:r>
      <w:r w:rsidRPr="004F1E47">
        <w:rPr>
          <w:rStyle w:val="StyleUnderline"/>
        </w:rPr>
        <w:t xml:space="preserve"> produce an event that they themselves would </w:t>
      </w:r>
      <w:r w:rsidRPr="006A6A1F">
        <w:rPr>
          <w:rStyle w:val="StyleUnderline"/>
          <w:highlight w:val="green"/>
        </w:rPr>
        <w:t>survive</w:t>
      </w:r>
      <w:r w:rsidRPr="004F1E47">
        <w:rPr>
          <w:sz w:val="16"/>
        </w:rPr>
        <w:t>. From there, they aimed to rebuild Japan and later the entire world. They prepared in detail for this eventuality, including tasking their qualified medical staff with drawing plans for survival, as well as outlining a strategy for the creation of `lotus villages’ that would survive an attack.</w:t>
      </w:r>
    </w:p>
    <w:p w14:paraId="6857F407" w14:textId="77777777" w:rsidR="00665E22" w:rsidRPr="004F1E47" w:rsidRDefault="00665E22" w:rsidP="00665E22">
      <w:pPr>
        <w:rPr>
          <w:sz w:val="16"/>
        </w:rPr>
      </w:pPr>
      <w:r w:rsidRPr="004F1E47">
        <w:rPr>
          <w:rStyle w:val="StyleUnderline"/>
        </w:rPr>
        <w:t>Could history hold another example of sophisticated bioterrorists with omnicidal intentions</w:t>
      </w:r>
      <w:r w:rsidRPr="004F1E47">
        <w:rPr>
          <w:sz w:val="16"/>
        </w:rPr>
        <w:t xml:space="preserve">? </w:t>
      </w:r>
      <w:r w:rsidRPr="004F1E47">
        <w:rPr>
          <w:rStyle w:val="Emphasis"/>
        </w:rPr>
        <w:t>Experts are skeptical</w:t>
      </w:r>
      <w:r w:rsidRPr="004F1E47">
        <w:rPr>
          <w:sz w:val="16"/>
        </w:rPr>
        <w:t>. Kathleen Vogel and Sonia Ben Ouagrham-Gormley explain in a study of emerging biosecurity threats that:</w:t>
      </w:r>
    </w:p>
    <w:p w14:paraId="11399866" w14:textId="77777777" w:rsidR="00665E22" w:rsidRDefault="00665E22" w:rsidP="00665E22">
      <w:pPr>
        <w:rPr>
          <w:rStyle w:val="StyleUnderline"/>
        </w:rPr>
      </w:pPr>
      <w:r w:rsidRPr="004F1E47">
        <w:rPr>
          <w:sz w:val="16"/>
        </w:rPr>
        <w:t xml:space="preserve">Since the 1980s, </w:t>
      </w:r>
      <w:r w:rsidRPr="006A6A1F">
        <w:rPr>
          <w:rStyle w:val="StyleUnderline"/>
          <w:highlight w:val="green"/>
        </w:rPr>
        <w:t>there have been a variety of actors “crying wolf” about how states and terrorists will adopt and use genetic engineering techniques</w:t>
      </w:r>
      <w:r w:rsidRPr="004F1E47">
        <w:rPr>
          <w:rStyle w:val="StyleUnderline"/>
        </w:rPr>
        <w:t xml:space="preserve"> for harm. Yet </w:t>
      </w:r>
      <w:r w:rsidRPr="006A6A1F">
        <w:rPr>
          <w:rStyle w:val="Emphasis"/>
          <w:highlight w:val="green"/>
        </w:rPr>
        <w:t>we have little empirical data</w:t>
      </w:r>
      <w:r w:rsidRPr="004F1E47">
        <w:rPr>
          <w:sz w:val="16"/>
        </w:rPr>
        <w:t xml:space="preserve"> over the past 30 years </w:t>
      </w:r>
      <w:r w:rsidRPr="004F1E47">
        <w:rPr>
          <w:rStyle w:val="StyleUnderline"/>
        </w:rPr>
        <w:t>that show a specific state or terrorist group using any of these new biotechnological innovations to create biological weapons.</w:t>
      </w:r>
    </w:p>
    <w:p w14:paraId="69982B16" w14:textId="77777777" w:rsidR="00665E22" w:rsidRPr="004F1E47" w:rsidRDefault="00665E22" w:rsidP="00665E22">
      <w:pPr>
        <w:rPr>
          <w:sz w:val="16"/>
        </w:rPr>
      </w:pPr>
      <w:r w:rsidRPr="004F1E47">
        <w:rPr>
          <w:sz w:val="16"/>
        </w:rPr>
        <w:t>That skepticism is echoed elsewhere. A former bioweapons inspector and diplomat interviewed for BioSocieties explains:</w:t>
      </w:r>
    </w:p>
    <w:p w14:paraId="0DB9E760" w14:textId="77777777" w:rsidR="00665E22" w:rsidRDefault="00665E22" w:rsidP="00665E22">
      <w:pPr>
        <w:rPr>
          <w:rStyle w:val="StyleUnderline"/>
        </w:rPr>
      </w:pPr>
      <w:r w:rsidRPr="004F1E47">
        <w:rPr>
          <w:rStyle w:val="StyleUnderline"/>
        </w:rPr>
        <w:t>You’ve got to start thinking about for whom this would be a valid weapon of choice</w:t>
      </w:r>
      <w:r w:rsidRPr="004F1E47">
        <w:rPr>
          <w:sz w:val="16"/>
        </w:rPr>
        <w:t xml:space="preserve">. I think for the small-scale attack it would still be of interest to terrorists because it would be a small-scale attack with big impact. But </w:t>
      </w:r>
      <w:r w:rsidRPr="004F1E47">
        <w:rPr>
          <w:rStyle w:val="StyleUnderline"/>
        </w:rPr>
        <w:t>if you start talking about the stuff that can cause huge damage</w:t>
      </w:r>
      <w:r w:rsidRPr="004F1E47">
        <w:rPr>
          <w:sz w:val="16"/>
        </w:rPr>
        <w:t xml:space="preserve"> – live, highly transmissible, highly pathogenic organisms – </w:t>
      </w:r>
      <w:r w:rsidRPr="004F1E47">
        <w:rPr>
          <w:rStyle w:val="StyleUnderline"/>
        </w:rPr>
        <w:t>there’s very few actors I can think of who would want to use that. I think you have to come up with hypothetical actors rather than real-world actors.</w:t>
      </w:r>
    </w:p>
    <w:p w14:paraId="2FEE156F" w14:textId="77777777" w:rsidR="00665E22" w:rsidRPr="004F1E47" w:rsidRDefault="00665E22" w:rsidP="00665E22">
      <w:pPr>
        <w:rPr>
          <w:sz w:val="16"/>
        </w:rPr>
      </w:pPr>
      <w:r w:rsidRPr="004F1E47">
        <w:rPr>
          <w:sz w:val="16"/>
        </w:rPr>
        <w:t>Importantly, this expert does not deny the likelihood of actors being motivated to carry out small-scale attacks. But he is highly skeptical that many actors would want to destroy all of humanity.</w:t>
      </w:r>
    </w:p>
    <w:p w14:paraId="5BB908B5" w14:textId="77777777" w:rsidR="00665E22" w:rsidRDefault="00665E22" w:rsidP="00665E22">
      <w:pPr>
        <w:rPr>
          <w:sz w:val="16"/>
        </w:rPr>
      </w:pPr>
      <w:r w:rsidRPr="006A6A1F">
        <w:rPr>
          <w:rStyle w:val="StyleUnderline"/>
          <w:highlight w:val="green"/>
        </w:rPr>
        <w:t>Insofar as</w:t>
      </w:r>
      <w:r w:rsidRPr="004F1E47">
        <w:rPr>
          <w:rStyle w:val="StyleUnderline"/>
        </w:rPr>
        <w:t xml:space="preserve"> effective </w:t>
      </w:r>
      <w:r w:rsidRPr="006A6A1F">
        <w:rPr>
          <w:rStyle w:val="StyleUnderline"/>
          <w:highlight w:val="green"/>
        </w:rPr>
        <w:t>altruists struggle to produce a single, credible</w:t>
      </w:r>
      <w:r w:rsidRPr="004F1E47">
        <w:rPr>
          <w:rStyle w:val="StyleUnderline"/>
        </w:rPr>
        <w:t xml:space="preserve"> historical </w:t>
      </w:r>
      <w:r w:rsidRPr="006A6A1F">
        <w:rPr>
          <w:rStyle w:val="StyleUnderline"/>
          <w:highlight w:val="green"/>
        </w:rPr>
        <w:t>example</w:t>
      </w:r>
      <w:r w:rsidRPr="004F1E47">
        <w:rPr>
          <w:rStyle w:val="StyleUnderline"/>
        </w:rPr>
        <w:t xml:space="preserve"> of a sophisticated omnicidal bioterrorist group, and insofar as experts describe such actors as “hypothetical actors rather than real-world actors”, </w:t>
      </w:r>
      <w:r w:rsidRPr="006A6A1F">
        <w:rPr>
          <w:rStyle w:val="StyleUnderline"/>
          <w:highlight w:val="green"/>
        </w:rPr>
        <w:t>there are serious questions to be raised about the assumption that</w:t>
      </w:r>
      <w:r w:rsidRPr="004F1E47">
        <w:rPr>
          <w:rStyle w:val="StyleUnderline"/>
        </w:rPr>
        <w:t xml:space="preserve"> sophisticated </w:t>
      </w:r>
      <w:r w:rsidRPr="006A6A1F">
        <w:rPr>
          <w:rStyle w:val="StyleUnderline"/>
          <w:highlight w:val="green"/>
        </w:rPr>
        <w:t>actors</w:t>
      </w:r>
      <w:r w:rsidRPr="004F1E47">
        <w:rPr>
          <w:sz w:val="16"/>
        </w:rPr>
        <w:t xml:space="preserve"> in this century </w:t>
      </w:r>
      <w:r w:rsidRPr="006A6A1F">
        <w:rPr>
          <w:rStyle w:val="StyleUnderline"/>
          <w:highlight w:val="green"/>
        </w:rPr>
        <w:t>will be motivated to use biological weapons to bring about an existential catastrophe</w:t>
      </w:r>
      <w:r w:rsidRPr="004F1E47">
        <w:rPr>
          <w:sz w:val="16"/>
        </w:rPr>
        <w:t>.</w:t>
      </w:r>
    </w:p>
    <w:p w14:paraId="648FE93C" w14:textId="77777777" w:rsidR="00665E22" w:rsidRDefault="00665E22" w:rsidP="00665E22">
      <w:pPr>
        <w:rPr>
          <w:sz w:val="16"/>
        </w:rPr>
      </w:pPr>
    </w:p>
    <w:p w14:paraId="7FF388B2" w14:textId="77777777" w:rsidR="00665E22" w:rsidRDefault="00665E22" w:rsidP="00665E22">
      <w:pPr>
        <w:pStyle w:val="Heading4"/>
      </w:pPr>
      <w:r>
        <w:rPr/>
        <w:t>b) Knowledge and expertise</w:t>
      </w:r>
    </w:p>
    <w:p w14:paraId="3CD01611" w14:textId="77777777" w:rsidR="00665E22" w:rsidRPr="004F1E47" w:rsidRDefault="00665E22" w:rsidP="00665E22">
      <w:r w:rsidRPr="004F1E47">
        <w:rPr>
          <w:rStyle w:val="Style13ptBold"/>
        </w:rPr>
        <w:t>Thorstad 23</w:t>
      </w:r>
      <w:r>
        <w:rPr/>
        <w:t xml:space="preserve"> [David Thorstad, PhD, Assistant Professor of Philosophy at Vanderbilt University, Exaggerating the risks (Part 10: Biorisk: More grounds for doubt), 8-12-23, https://reflectivealtruism.com/2023/08/12/exaggerating-the-risks-part-10-biorisk-more-grounds-for-doubt/]</w:t>
      </w:r>
    </w:p>
    <w:p w14:paraId="15EB5854" w14:textId="77777777" w:rsidR="00665E22" w:rsidRDefault="00665E22" w:rsidP="00665E22">
      <w:pPr>
        <w:rPr>
          <w:rStyle w:val="StyleUnderline"/>
        </w:rPr>
      </w:pPr>
      <w:r w:rsidRPr="004F1E47">
        <w:rPr>
          <w:rStyle w:val="StyleUnderline"/>
        </w:rPr>
        <w:t>In trumpeting the dangers of biotechnology</w:t>
      </w:r>
      <w:r w:rsidRPr="006A6A1F">
        <w:rPr>
          <w:sz w:val="16"/>
        </w:rPr>
        <w:t xml:space="preserve">, effective altruists </w:t>
      </w:r>
      <w:r w:rsidRPr="004F1E47">
        <w:rPr>
          <w:rStyle w:val="StyleUnderline"/>
        </w:rPr>
        <w:t>often focus on technological developments while neglecting the role of knowledge and expertise</w:t>
      </w:r>
      <w:r w:rsidRPr="006A6A1F">
        <w:rPr>
          <w:sz w:val="16"/>
        </w:rPr>
        <w:t xml:space="preserve">, </w:t>
      </w:r>
      <w:r w:rsidRPr="004F1E47">
        <w:rPr>
          <w:rStyle w:val="StyleUnderline"/>
        </w:rPr>
        <w:t xml:space="preserve">often institutionalized and tacit, in producing and using biotechnology. </w:t>
      </w:r>
      <w:r w:rsidRPr="006A6A1F">
        <w:rPr>
          <w:rStyle w:val="StyleUnderline"/>
          <w:highlight w:val="green"/>
        </w:rPr>
        <w:t>Even highly sophisticated group</w:t>
      </w:r>
      <w:r w:rsidRPr="004F1E47">
        <w:rPr>
          <w:rStyle w:val="StyleUnderline"/>
        </w:rPr>
        <w:t xml:space="preserve"> actors often </w:t>
      </w:r>
      <w:r w:rsidRPr="006A6A1F">
        <w:rPr>
          <w:rStyle w:val="StyleUnderline"/>
          <w:highlight w:val="green"/>
        </w:rPr>
        <w:t>struggle to replicate</w:t>
      </w:r>
      <w:r w:rsidRPr="004F1E47">
        <w:rPr>
          <w:rStyle w:val="StyleUnderline"/>
        </w:rPr>
        <w:t xml:space="preserve"> the </w:t>
      </w:r>
      <w:r w:rsidRPr="006A6A1F">
        <w:rPr>
          <w:rStyle w:val="StyleUnderline"/>
          <w:highlight w:val="green"/>
        </w:rPr>
        <w:t>results of top laboratories</w:t>
      </w:r>
      <w:r w:rsidRPr="004F1E47">
        <w:rPr>
          <w:rStyle w:val="StyleUnderline"/>
        </w:rPr>
        <w:t>, so the focus must not only be on the question of what top laboratories can do, but also on what significantly less sophisticated actors can do.</w:t>
      </w:r>
    </w:p>
    <w:p w14:paraId="00A8534E" w14:textId="77777777" w:rsidR="00665E22" w:rsidRPr="006A6A1F" w:rsidRDefault="00665E22" w:rsidP="00665E22">
      <w:pPr>
        <w:rPr>
          <w:sz w:val="16"/>
        </w:rPr>
      </w:pPr>
      <w:r w:rsidRPr="006A6A1F">
        <w:rPr>
          <w:sz w:val="16"/>
        </w:rPr>
        <w:t>In a book-length study, Barriers to bioweapons, biosecurity expert Sonia Ben Ouagrham-Gormley explains how she came to appreciate the importance of these observations:</w:t>
      </w:r>
    </w:p>
    <w:p w14:paraId="54908112" w14:textId="77777777" w:rsidR="00665E22" w:rsidRDefault="00665E22" w:rsidP="00665E22">
      <w:pPr>
        <w:rPr>
          <w:rStyle w:val="StyleUnderline"/>
        </w:rPr>
      </w:pPr>
      <w:r w:rsidRPr="004F1E47">
        <w:rPr>
          <w:rStyle w:val="StyleUnderline"/>
        </w:rPr>
        <w:t>When the Soviet Union broke</w:t>
      </w:r>
      <w:r w:rsidRPr="006A6A1F">
        <w:rPr>
          <w:sz w:val="16"/>
        </w:rPr>
        <w:t xml:space="preserve"> up and revealed the enormity and desperate state of its former bioweapons complex, like many researchers and policy analysts then, </w:t>
      </w:r>
      <w:r w:rsidRPr="004F1E47">
        <w:rPr>
          <w:rStyle w:val="StyleUnderline"/>
        </w:rPr>
        <w:t>I was convinced that a state or terrorist group could readily exploit the</w:t>
      </w:r>
      <w:r w:rsidRPr="006A6A1F">
        <w:rPr>
          <w:sz w:val="16"/>
        </w:rPr>
        <w:t xml:space="preserve"> expertise available at these former </w:t>
      </w:r>
      <w:r w:rsidRPr="004F1E47">
        <w:rPr>
          <w:rStyle w:val="StyleUnderline"/>
        </w:rPr>
        <w:t>facilities and use it to produce a bioweapon. But after spending extensive time in the former Soviet Union, interacting with former bioweapons scientists</w:t>
      </w:r>
      <w:r w:rsidRPr="006A6A1F">
        <w:rPr>
          <w:sz w:val="16"/>
        </w:rPr>
        <w:t xml:space="preserve"> supported by government or privately funded research, </w:t>
      </w:r>
      <w:r w:rsidRPr="004F1E47">
        <w:rPr>
          <w:rStyle w:val="StyleUnderline"/>
        </w:rPr>
        <w:t>I found that my assessment of the threat began to change</w:t>
      </w:r>
      <w:r w:rsidRPr="006A6A1F">
        <w:rPr>
          <w:sz w:val="16"/>
        </w:rPr>
        <w:t xml:space="preserve">. Several themes started to emerge from my discussions with these individuals about their past bioweapons work and their current civilian work. </w:t>
      </w:r>
      <w:r w:rsidRPr="004F1E47">
        <w:rPr>
          <w:rStyle w:val="StyleUnderline"/>
        </w:rPr>
        <w:t>A key observation</w:t>
      </w:r>
      <w:r w:rsidRPr="006A6A1F">
        <w:rPr>
          <w:sz w:val="16"/>
        </w:rPr>
        <w:t>—the importance of which I came to appreciate only later—</w:t>
      </w:r>
      <w:r w:rsidRPr="004F1E47">
        <w:rPr>
          <w:rStyle w:val="StyleUnderline"/>
        </w:rPr>
        <w:t xml:space="preserve">is that </w:t>
      </w:r>
      <w:r w:rsidRPr="006A6A1F">
        <w:rPr>
          <w:rStyle w:val="StyleUnderline"/>
          <w:highlight w:val="green"/>
        </w:rPr>
        <w:t>working with live organisms is not easy. Live agents are capricious</w:t>
      </w:r>
      <w:r w:rsidRPr="004F1E47">
        <w:rPr>
          <w:rStyle w:val="StyleUnderline"/>
        </w:rPr>
        <w:t xml:space="preserve">, and modifying or </w:t>
      </w:r>
      <w:r w:rsidRPr="006A6A1F">
        <w:rPr>
          <w:rStyle w:val="StyleUnderline"/>
          <w:highlight w:val="green"/>
        </w:rPr>
        <w:t>controlling their behavior</w:t>
      </w:r>
      <w:r w:rsidRPr="004F1E47">
        <w:rPr>
          <w:rStyle w:val="StyleUnderline"/>
        </w:rPr>
        <w:t xml:space="preserve"> to achieve specific objectives </w:t>
      </w:r>
      <w:r w:rsidRPr="006A6A1F">
        <w:rPr>
          <w:rStyle w:val="StyleUnderline"/>
          <w:highlight w:val="green"/>
        </w:rPr>
        <w:t>requires special knowledge</w:t>
      </w:r>
      <w:r w:rsidRPr="004F1E47">
        <w:rPr>
          <w:rStyle w:val="StyleUnderline"/>
        </w:rPr>
        <w:t xml:space="preserve"> and skills. Second, it was clear that </w:t>
      </w:r>
      <w:r w:rsidRPr="006A6A1F">
        <w:rPr>
          <w:rStyle w:val="StyleUnderline"/>
          <w:highlight w:val="green"/>
        </w:rPr>
        <w:t>the economic, political, and social environment in which people worked affected their results.</w:t>
      </w:r>
    </w:p>
    <w:p w14:paraId="46B4700C" w14:textId="77777777" w:rsidR="00665E22" w:rsidRPr="006A6A1F" w:rsidRDefault="00665E22" w:rsidP="00665E22">
      <w:pPr>
        <w:rPr>
          <w:sz w:val="16"/>
        </w:rPr>
      </w:pPr>
      <w:r w:rsidRPr="006A6A1F">
        <w:rPr>
          <w:sz w:val="16"/>
        </w:rPr>
        <w:t>Drawing on a rich variety of case studies, Ben Ouagrham-Gormley concludes:</w:t>
      </w:r>
    </w:p>
    <w:p w14:paraId="133B5FDE" w14:textId="77777777" w:rsidR="00665E22" w:rsidRDefault="00665E22" w:rsidP="00665E22">
      <w:pPr>
        <w:rPr>
          <w:rStyle w:val="StyleUnderline"/>
        </w:rPr>
      </w:pPr>
      <w:r w:rsidRPr="006A6A1F">
        <w:rPr>
          <w:rStyle w:val="StyleUnderline"/>
          <w:highlight w:val="green"/>
        </w:rPr>
        <w:t>The challenge in developing bio</w:t>
      </w:r>
      <w:r w:rsidRPr="004F1E47">
        <w:rPr>
          <w:rStyle w:val="StyleUnderline"/>
        </w:rPr>
        <w:t xml:space="preserve">logical </w:t>
      </w:r>
      <w:r w:rsidRPr="006A6A1F">
        <w:rPr>
          <w:rStyle w:val="StyleUnderline"/>
          <w:highlight w:val="green"/>
        </w:rPr>
        <w:t>weapons lies</w:t>
      </w:r>
      <w:r w:rsidRPr="004F1E47">
        <w:rPr>
          <w:rStyle w:val="StyleUnderline"/>
        </w:rPr>
        <w:t xml:space="preserve"> not in the acquisition but </w:t>
      </w:r>
      <w:r w:rsidRPr="006A6A1F">
        <w:rPr>
          <w:rStyle w:val="StyleUnderline"/>
          <w:highlight w:val="green"/>
        </w:rPr>
        <w:t>in the use of the material and tech</w:t>
      </w:r>
      <w:r w:rsidRPr="004F1E47">
        <w:rPr>
          <w:rStyle w:val="StyleUnderline"/>
        </w:rPr>
        <w:t xml:space="preserve">nologies </w:t>
      </w:r>
      <w:r w:rsidRPr="006A6A1F">
        <w:rPr>
          <w:rStyle w:val="StyleUnderline"/>
          <w:highlight w:val="green"/>
        </w:rPr>
        <w:t xml:space="preserve">required </w:t>
      </w:r>
      <w:r w:rsidRPr="006A6A1F">
        <w:rPr>
          <w:rStyle w:val="StyleUnderline"/>
        </w:rPr>
        <w:t>for their development</w:t>
      </w:r>
      <w:r w:rsidRPr="006A6A1F">
        <w:rPr>
          <w:sz w:val="16"/>
        </w:rPr>
        <w:t xml:space="preserve">. Put differently, </w:t>
      </w:r>
      <w:r w:rsidRPr="004F1E47">
        <w:rPr>
          <w:rStyle w:val="StyleUnderline"/>
        </w:rPr>
        <w:t xml:space="preserve">in the bioweapons field, </w:t>
      </w:r>
      <w:r w:rsidRPr="006A6A1F">
        <w:rPr>
          <w:rStyle w:val="StyleUnderline"/>
          <w:highlight w:val="green"/>
        </w:rPr>
        <w:t>expertise and knowledge</w:t>
      </w:r>
      <w:r w:rsidRPr="006A6A1F">
        <w:rPr>
          <w:rStyle w:val="StyleUnderline"/>
          <w:highlight w:val="green"/>
        </w:rPr>
        <w:t>—</w:t>
      </w:r>
      <w:r w:rsidRPr="006A6A1F">
        <w:rPr>
          <w:rStyle w:val="StyleUnderline"/>
          <w:highlight w:val="green"/>
        </w:rPr>
        <w:t>and</w:t>
      </w:r>
      <w:r w:rsidRPr="004F1E47">
        <w:rPr>
          <w:rStyle w:val="StyleUnderline"/>
        </w:rPr>
        <w:t xml:space="preserve"> the </w:t>
      </w:r>
      <w:r w:rsidRPr="006A6A1F">
        <w:rPr>
          <w:rStyle w:val="StyleUnderline"/>
          <w:highlight w:val="green"/>
        </w:rPr>
        <w:t>conditions</w:t>
      </w:r>
      <w:r w:rsidRPr="004F1E47">
        <w:rPr>
          <w:rStyle w:val="StyleUnderline"/>
        </w:rPr>
        <w:t xml:space="preserve"> under which scientific work occurs—</w:t>
      </w:r>
      <w:r w:rsidRPr="006A6A1F">
        <w:rPr>
          <w:rStyle w:val="StyleUnderline"/>
          <w:highlight w:val="green"/>
        </w:rPr>
        <w:t>are significantly greater barriers</w:t>
      </w:r>
      <w:r w:rsidRPr="004F1E47">
        <w:rPr>
          <w:rStyle w:val="StyleUnderline"/>
        </w:rPr>
        <w:t xml:space="preserve"> to weapons development </w:t>
      </w:r>
      <w:r w:rsidRPr="006A6A1F">
        <w:rPr>
          <w:rStyle w:val="StyleUnderline"/>
          <w:highlight w:val="green"/>
        </w:rPr>
        <w:t>than are procurement</w:t>
      </w:r>
      <w:r w:rsidRPr="004F1E47">
        <w:rPr>
          <w:rStyle w:val="StyleUnderline"/>
        </w:rPr>
        <w:t xml:space="preserve"> of biomaterials, scientific documents, and equipment.</w:t>
      </w:r>
      <w:r w:rsidRPr="006A6A1F">
        <w:rPr>
          <w:sz w:val="16"/>
        </w:rPr>
        <w:t xml:space="preserve"> Contrary to popular belief, however</w:t>
      </w:r>
      <w:r w:rsidRPr="004F1E47">
        <w:rPr>
          <w:rStyle w:val="StyleUnderline"/>
        </w:rPr>
        <w:t xml:space="preserve">, this </w:t>
      </w:r>
      <w:r w:rsidRPr="006A6A1F">
        <w:rPr>
          <w:rStyle w:val="StyleUnderline"/>
          <w:highlight w:val="green"/>
        </w:rPr>
        <w:t>specialized</w:t>
      </w:r>
      <w:r w:rsidRPr="004F1E47">
        <w:rPr>
          <w:rStyle w:val="StyleUnderline"/>
        </w:rPr>
        <w:t xml:space="preserve"> bioweapons </w:t>
      </w:r>
      <w:r w:rsidRPr="006A6A1F">
        <w:rPr>
          <w:rStyle w:val="StyleUnderline"/>
          <w:highlight w:val="green"/>
        </w:rPr>
        <w:t>knowledge is not easily acquired</w:t>
      </w:r>
      <w:r w:rsidRPr="004F1E47">
        <w:rPr>
          <w:rStyle w:val="StyleUnderline"/>
        </w:rPr>
        <w:t>. Therefore, current threat assessments that focus exclusively on the formative stage of a bioweapons program and measure a program’s progress by tracking material and technology procurement are bound to overestimate the threat.</w:t>
      </w:r>
    </w:p>
    <w:p w14:paraId="67D98384" w14:textId="77777777" w:rsidR="00665E22" w:rsidRDefault="00665E22" w:rsidP="00665E22">
      <w:pPr>
        <w:rPr>
          <w:rStyle w:val="StyleUnderline"/>
        </w:rPr>
      </w:pPr>
      <w:r w:rsidRPr="006A6A1F">
        <w:rPr>
          <w:sz w:val="16"/>
        </w:rPr>
        <w:t xml:space="preserve">Others have echoed the same line. For example, in a study of risks from `do-it-yourself’ biological science, David Sarpong and colleagues consider the risk that sophisticated technologies may be readily available to malicious actors. They respond, echoing Ben Ouagrham-Gormley, that </w:t>
      </w:r>
      <w:r w:rsidRPr="004F1E47">
        <w:rPr>
          <w:rStyle w:val="StyleUnderline"/>
        </w:rPr>
        <w:t>it is not the mere availability of technology but also a rich tapestry of expert knowledge that is required to synthesize and distribute advanced bioweapons, and that this knowledge is unlikely to be available to nonstate actors.</w:t>
      </w:r>
    </w:p>
    <w:p w14:paraId="1E973DD1" w14:textId="77777777" w:rsidR="00665E22" w:rsidRDefault="00665E22" w:rsidP="00665E22">
      <w:pPr>
        <w:rPr>
          <w:rStyle w:val="StyleUnderline"/>
        </w:rPr>
      </w:pPr>
      <w:r w:rsidRPr="004F1E47">
        <w:rPr>
          <w:rStyle w:val="StyleUnderline"/>
        </w:rPr>
        <w:t>Among the</w:t>
      </w:r>
      <w:r w:rsidRPr="006A6A1F">
        <w:rPr>
          <w:sz w:val="16"/>
        </w:rPr>
        <w:t xml:space="preserve"> possible safety </w:t>
      </w:r>
      <w:r w:rsidRPr="004F1E47">
        <w:rPr>
          <w:rStyle w:val="StyleUnderline"/>
        </w:rPr>
        <w:t>risks</w:t>
      </w:r>
      <w:r w:rsidRPr="006A6A1F">
        <w:rPr>
          <w:sz w:val="16"/>
        </w:rPr>
        <w:t xml:space="preserve">, Mukunda et al. (2009) warn that, considering the history of computer hacking where people with malicious intent create software viruses for nefarious purposes, </w:t>
      </w:r>
      <w:r w:rsidRPr="004F1E47">
        <w:rPr>
          <w:rStyle w:val="StyleUnderline"/>
        </w:rPr>
        <w:t>the democratisation of synthetic biology would make the technology readily available</w:t>
      </w:r>
      <w:r w:rsidRPr="006A6A1F">
        <w:rPr>
          <w:sz w:val="16"/>
        </w:rPr>
        <w:t xml:space="preserve"> to individuals and groups who would use it to intentionally cause harm. </w:t>
      </w:r>
      <w:r w:rsidRPr="004F1E47">
        <w:rPr>
          <w:rStyle w:val="StyleUnderline"/>
        </w:rPr>
        <w:t>However</w:t>
      </w:r>
      <w:r w:rsidRPr="006A6A1F">
        <w:rPr>
          <w:sz w:val="16"/>
        </w:rPr>
        <w:t xml:space="preserve">, some </w:t>
      </w:r>
      <w:r w:rsidRPr="004F1E47">
        <w:rPr>
          <w:rStyle w:val="StyleUnderline"/>
        </w:rPr>
        <w:t xml:space="preserve">analysts note the high improbability of this scenario, given that </w:t>
      </w:r>
      <w:r w:rsidRPr="006A6A1F">
        <w:rPr>
          <w:rStyle w:val="StyleUnderline"/>
          <w:highlight w:val="green"/>
        </w:rPr>
        <w:t>the effective use of synthetic bio</w:t>
      </w:r>
      <w:r w:rsidRPr="004F1E47">
        <w:rPr>
          <w:rStyle w:val="StyleUnderline"/>
        </w:rPr>
        <w:t xml:space="preserve">logy </w:t>
      </w:r>
      <w:r w:rsidRPr="006A6A1F">
        <w:rPr>
          <w:rStyle w:val="StyleUnderline"/>
          <w:highlight w:val="green"/>
        </w:rPr>
        <w:t>techniques relies on skills and techniques that cannot be easily codified</w:t>
      </w:r>
      <w:r w:rsidRPr="006A6A1F">
        <w:rPr>
          <w:sz w:val="16"/>
        </w:rPr>
        <w:t xml:space="preserve"> (in this case not easily found on the internet), </w:t>
      </w:r>
      <w:r w:rsidRPr="006A6A1F">
        <w:rPr>
          <w:rStyle w:val="StyleUnderline"/>
        </w:rPr>
        <w:t>but instead are acquired through a hugely</w:t>
      </w:r>
      <w:r w:rsidRPr="004F1E47">
        <w:rPr>
          <w:rStyle w:val="StyleUnderline"/>
        </w:rPr>
        <w:t xml:space="preserve"> lengthy process of ‘learning by doing’ or ‘learning by example’</w:t>
      </w:r>
      <w:r w:rsidRPr="006A6A1F">
        <w:rPr>
          <w:sz w:val="16"/>
        </w:rPr>
        <w:t xml:space="preserve">. This is what these analysts refer to as ‘tacit knowledge’ (Revill and Jefferson, 2013; Jefferson et al., 2014). Here, we draw on the discussions as presented by Tucker (2011) and Jefferson et al. (2014) in order to reveal the dynamics of the biosecurity risk assessment. </w:t>
      </w:r>
      <w:r w:rsidRPr="004F1E47">
        <w:rPr>
          <w:rStyle w:val="StyleUnderline"/>
        </w:rPr>
        <w:t>In the assessment of risk of misuse, it becomes pertinent to differentiate among potential actors according to their financial assets and technical capabilities</w:t>
      </w:r>
      <w:r w:rsidRPr="006A6A1F">
        <w:rPr>
          <w:sz w:val="16"/>
        </w:rPr>
        <w:t xml:space="preserve"> – from states with well-developed bio-warfare programmes, to terrorist organisations of varying size and sophistication, or individual hackers motivated by ideological or other grievances. </w:t>
      </w:r>
      <w:r w:rsidRPr="004F1E47">
        <w:rPr>
          <w:rStyle w:val="StyleUnderline"/>
        </w:rPr>
        <w:t xml:space="preserve">As revealed by the study of state-level bio-warfare programmes, </w:t>
      </w:r>
      <w:r w:rsidRPr="006A6A1F">
        <w:rPr>
          <w:rStyle w:val="StyleUnderline"/>
          <w:highlight w:val="green"/>
        </w:rPr>
        <w:t>the production of bio</w:t>
      </w:r>
      <w:r w:rsidRPr="004F1E47">
        <w:rPr>
          <w:rStyle w:val="StyleUnderline"/>
        </w:rPr>
        <w:t xml:space="preserve">logical </w:t>
      </w:r>
      <w:r w:rsidRPr="006A6A1F">
        <w:rPr>
          <w:rStyle w:val="StyleUnderline"/>
          <w:highlight w:val="green"/>
        </w:rPr>
        <w:t xml:space="preserve">weapons necessitates an interdisciplinary </w:t>
      </w:r>
      <w:r w:rsidRPr="006A6A1F">
        <w:rPr>
          <w:rStyle w:val="Emphasis"/>
          <w:highlight w:val="green"/>
        </w:rPr>
        <w:t>team</w:t>
      </w:r>
      <w:r w:rsidRPr="006A6A1F">
        <w:rPr>
          <w:rStyle w:val="StyleUnderline"/>
          <w:highlight w:val="green"/>
        </w:rPr>
        <w:t xml:space="preserve"> of experts</w:t>
      </w:r>
      <w:r w:rsidRPr="004F1E47">
        <w:rPr>
          <w:rStyle w:val="StyleUnderline"/>
        </w:rPr>
        <w:t xml:space="preserve"> </w:t>
      </w:r>
      <w:r w:rsidRPr="006A6A1F">
        <w:rPr>
          <w:rStyle w:val="StyleUnderline"/>
          <w:highlight w:val="green"/>
        </w:rPr>
        <w:t>with expansive knowledge</w:t>
      </w:r>
      <w:r w:rsidRPr="004F1E47">
        <w:rPr>
          <w:rStyle w:val="StyleUnderline"/>
        </w:rPr>
        <w:t xml:space="preserve"> in fields such as microbiology, aerobiology etc. States are therefore generally more capable of organising and sustaining such teams than non-state actors.</w:t>
      </w:r>
    </w:p>
    <w:p w14:paraId="2B2B2CC1" w14:textId="77777777" w:rsidR="00665E22" w:rsidRPr="006A6A1F" w:rsidRDefault="00665E22" w:rsidP="00665E22">
      <w:pPr>
        <w:rPr>
          <w:sz w:val="16"/>
        </w:rPr>
      </w:pPr>
      <w:r w:rsidRPr="004F1E47">
        <w:rPr>
          <w:rStyle w:val="StyleUnderline"/>
        </w:rPr>
        <w:t xml:space="preserve">What </w:t>
      </w:r>
      <w:r w:rsidRPr="006A6A1F">
        <w:rPr>
          <w:rStyle w:val="StyleUnderline"/>
          <w:highlight w:val="green"/>
        </w:rPr>
        <w:t>doomsayers must show</w:t>
      </w:r>
      <w:r w:rsidRPr="004F1E47">
        <w:rPr>
          <w:rStyle w:val="StyleUnderline"/>
        </w:rPr>
        <w:t xml:space="preserve"> is not merely </w:t>
      </w:r>
      <w:r w:rsidRPr="006A6A1F">
        <w:rPr>
          <w:rStyle w:val="StyleUnderline"/>
          <w:highlight w:val="green"/>
        </w:rPr>
        <w:t>that</w:t>
      </w:r>
      <w:r w:rsidRPr="004F1E47">
        <w:rPr>
          <w:rStyle w:val="StyleUnderline"/>
        </w:rPr>
        <w:t xml:space="preserve"> the </w:t>
      </w:r>
      <w:r w:rsidRPr="006A6A1F">
        <w:rPr>
          <w:rStyle w:val="StyleUnderline"/>
          <w:highlight w:val="green"/>
        </w:rPr>
        <w:t>information</w:t>
      </w:r>
      <w:r w:rsidRPr="004F1E47">
        <w:rPr>
          <w:rStyle w:val="StyleUnderline"/>
        </w:rPr>
        <w:t xml:space="preserve"> and equipment necessary to produce harmful bioweapons </w:t>
      </w:r>
      <w:r w:rsidRPr="006A6A1F">
        <w:rPr>
          <w:rStyle w:val="StyleUnderline"/>
          <w:highlight w:val="green"/>
        </w:rPr>
        <w:t>will become available, but also that omnicidal actors are likely to acquire the rich tapestry</w:t>
      </w:r>
      <w:r w:rsidRPr="004F1E47">
        <w:rPr>
          <w:rStyle w:val="StyleUnderline"/>
        </w:rPr>
        <w:t xml:space="preserve"> of expert knowledge </w:t>
      </w:r>
      <w:r w:rsidRPr="006A6A1F">
        <w:rPr>
          <w:rStyle w:val="StyleUnderline"/>
          <w:highlight w:val="green"/>
        </w:rPr>
        <w:t>needed to make effective use of this info</w:t>
      </w:r>
      <w:r w:rsidRPr="004F1E47">
        <w:rPr>
          <w:rStyle w:val="StyleUnderline"/>
        </w:rPr>
        <w:t>rmation to produce and disseminate bioweapons.</w:t>
      </w:r>
    </w:p>
    <w:p w14:paraId="3260B9F0" w14:textId="77777777" w:rsidR="00665E22" w:rsidRPr="006A6A1F" w:rsidRDefault="00665E22" w:rsidP="00665E22">
      <w:pPr>
        <w:rPr>
          <w:sz w:val="16"/>
        </w:rPr>
      </w:pPr>
      <w:r w:rsidRPr="006A6A1F">
        <w:rPr>
          <w:sz w:val="16"/>
        </w:rPr>
        <w:t xml:space="preserve">To see how these challenges arise in practice, </w:t>
      </w:r>
      <w:r w:rsidRPr="004F1E47">
        <w:rPr>
          <w:rStyle w:val="StyleUnderline"/>
        </w:rPr>
        <w:t xml:space="preserve">consider the case of Aum Shinrikyo. </w:t>
      </w:r>
      <w:r w:rsidRPr="006A6A1F">
        <w:rPr>
          <w:sz w:val="16"/>
        </w:rPr>
        <w:t xml:space="preserve">While </w:t>
      </w:r>
      <w:r w:rsidRPr="004F1E47">
        <w:rPr>
          <w:rStyle w:val="StyleUnderline"/>
        </w:rPr>
        <w:t>Aum Shinrikyo is often cited by effective altruists as an example of would-be-bioterrorists, they were, in fact, quite bungling bioterrorists. While they did carry out a series of small-scale chemical weapons attacks, most of their efforts at bioterrorism were abject failures</w:t>
      </w:r>
      <w:r w:rsidRPr="006A6A1F">
        <w:rPr>
          <w:sz w:val="16"/>
        </w:rPr>
        <w:t>. A recent report on Aum by Richard Danzig and colleagues draws a series of lessons, the very first of which is this:</w:t>
      </w:r>
    </w:p>
    <w:p w14:paraId="43C9ED27" w14:textId="77777777" w:rsidR="00665E22" w:rsidRPr="006A6A1F" w:rsidRDefault="00665E22" w:rsidP="00665E22">
      <w:pPr>
        <w:rPr>
          <w:sz w:val="16"/>
        </w:rPr>
      </w:pPr>
      <w:r w:rsidRPr="006A6A1F">
        <w:rPr>
          <w:sz w:val="16"/>
        </w:rPr>
        <w:t>Aum’s biological program was a failure, while its chemical program was even more capable than would have been evident from its successful release of sarin in the Tokyo subway system in 1995. Though the reasons for this disparity are complex, a number of factors suggest that chemical weapons are likely to be more accessible than biological capabilities for terrorist groups intent on killing substantial numbers of people.</w:t>
      </w:r>
    </w:p>
    <w:p w14:paraId="349BB727" w14:textId="77777777" w:rsidR="00665E22" w:rsidRPr="006A6A1F" w:rsidRDefault="00665E22" w:rsidP="00665E22">
      <w:pPr>
        <w:rPr>
          <w:sz w:val="16"/>
        </w:rPr>
      </w:pPr>
      <w:r w:rsidRPr="006A6A1F">
        <w:rPr>
          <w:sz w:val="16"/>
        </w:rPr>
        <w:t xml:space="preserve">Not only did </w:t>
      </w:r>
      <w:r w:rsidRPr="004F1E47">
        <w:rPr>
          <w:rStyle w:val="StyleUnderline"/>
        </w:rPr>
        <w:t xml:space="preserve">the group face persistent difficulties producing appropriate pathogens, they also had a good bit of trouble disseminating them. </w:t>
      </w:r>
      <w:r w:rsidRPr="006A6A1F">
        <w:rPr>
          <w:sz w:val="16"/>
        </w:rPr>
        <w:t>Indeed, the report’s second lesson is the following:</w:t>
      </w:r>
    </w:p>
    <w:p w14:paraId="54CE1FAB" w14:textId="77777777" w:rsidR="00665E22" w:rsidRPr="006A6A1F" w:rsidRDefault="00665E22" w:rsidP="00665E22">
      <w:pPr>
        <w:rPr>
          <w:sz w:val="16"/>
        </w:rPr>
      </w:pPr>
      <w:r w:rsidRPr="006A6A1F">
        <w:rPr>
          <w:sz w:val="16"/>
        </w:rPr>
        <w:t>Effectively disseminating biological and chemical agents was challenging for Aum. Difficulties of this kind are likely to burden other groups.</w:t>
      </w:r>
    </w:p>
    <w:p w14:paraId="02A1CE6C" w14:textId="77777777" w:rsidR="00665E22" w:rsidRPr="006A6A1F" w:rsidRDefault="00665E22" w:rsidP="00665E22">
      <w:pPr>
        <w:rPr>
          <w:sz w:val="16"/>
        </w:rPr>
      </w:pPr>
      <w:r w:rsidRPr="006A6A1F">
        <w:rPr>
          <w:sz w:val="16"/>
        </w:rPr>
        <w:t>How badly did Aum bungle the job? Consider the group’s attempts to spray various groups, including neighbors and a royal wedding parade, with anthrax. They tried and failed to procure an appropriate sprayer to disseminate a crude anthrax slurry, then decided to make a sprayer themselves. The results, described by Danzig and colleagues on the basis of interviews with Aum physician Tomomasa Nakagawa, are straight out of a cartoon:</w:t>
      </w:r>
    </w:p>
    <w:p w14:paraId="1478BCE9" w14:textId="77777777" w:rsidR="00665E22" w:rsidRPr="006A6A1F" w:rsidRDefault="00665E22" w:rsidP="00665E22">
      <w:pPr>
        <w:rPr>
          <w:sz w:val="16"/>
        </w:rPr>
      </w:pPr>
      <w:r w:rsidRPr="006A6A1F">
        <w:rPr>
          <w:sz w:val="16"/>
        </w:rPr>
        <w:t>The sprayer, according to Nakagawa, “broke down over and over again”. For example, during an attack on a royal wedding parade, “the sprayer broke down at the very time we began to spray. The medium full of anthrax leaked from several pipes under the high pressure (500 atmospheres or more).” During an effort to disseminate the material from the cult’s dojo in the Kameido neighborhood of Tokyo, mechanical difficulties with the sprayer made it, in Nakagaway’s memorable words, “spout like a whale.” The smell was so bad that numerous complaints of foul odors from neighbors provoked police inquiries.</w:t>
      </w:r>
    </w:p>
    <w:p w14:paraId="76F3E88C" w14:textId="77777777" w:rsidR="00665E22" w:rsidRDefault="00665E22" w:rsidP="00665E22">
      <w:pPr>
        <w:rPr>
          <w:rStyle w:val="StyleUnderline"/>
        </w:rPr>
      </w:pPr>
      <w:r w:rsidRPr="004F1E47">
        <w:rPr>
          <w:rStyle w:val="StyleUnderline"/>
        </w:rPr>
        <w:t xml:space="preserve">If even a relatively large, organized, motivated and educated group such as Aum faced such memorable difficulties in producing and disseminating biological weapons, and if leading experts believe these difficulties will be faced by future groups, then </w:t>
      </w:r>
      <w:r w:rsidRPr="006A6A1F">
        <w:rPr>
          <w:rStyle w:val="StyleUnderline"/>
          <w:highlight w:val="green"/>
        </w:rPr>
        <w:t>we should not be too quick to assume that would-be-bioterrorists will be able to make effective use of the most threatening future developments in biotechnology.</w:t>
      </w:r>
    </w:p>
    <w:p w14:paraId="062D32A8" w14:textId="77777777" w:rsidR="00665E22" w:rsidRDefault="00665E22" w:rsidP="00665E22">
      <w:pPr>
        <w:rPr>
          <w:rStyle w:val="StyleUnderline"/>
        </w:rPr>
      </w:pPr>
    </w:p>
    <w:p w14:paraId="0EFD0ACF" w14:textId="77777777" w:rsidR="00665E22" w:rsidRDefault="00665E22" w:rsidP="00665E22">
      <w:pPr>
        <w:rPr>
          <w:rStyle w:val="StyleUnderline"/>
        </w:rPr>
      </w:pPr>
    </w:p>
    <w:p w14:paraId="1C946E62" w14:textId="77777777" w:rsidR="00665E22" w:rsidRDefault="00665E22" w:rsidP="00665E22">
      <w:pPr>
        <w:pStyle w:val="Heading4"/>
      </w:pPr>
      <w:r>
        <w:rPr/>
        <w:t>c) Monitoring – any group who makes progress on the above two hurdles will get caught</w:t>
      </w:r>
    </w:p>
    <w:p w14:paraId="055B6E83" w14:textId="77777777" w:rsidR="00665E22" w:rsidRPr="004161A9" w:rsidRDefault="00665E22" w:rsidP="00665E22">
      <w:r w:rsidRPr="004161A9">
        <w:rPr/>
        <w:t xml:space="preserve">James </w:t>
      </w:r>
      <w:r w:rsidRPr="004161A9">
        <w:rPr>
          <w:rStyle w:val="Style13ptBold"/>
        </w:rPr>
        <w:t>Fodor 20</w:t>
      </w:r>
      <w:r w:rsidRPr="004161A9">
        <w:rPr/>
        <w:t>, PhD student at the University of Melbourne, completed masters in neuroscience at the Australian National University, research assistant in structural biology at Monash University, 5/11/2020, “Critical Review of 'The Precipice': A Reassessment of the Risks of AI and Pandemics,” cc</w:t>
      </w:r>
    </w:p>
    <w:p w14:paraId="1FAB40F4" w14:textId="77777777" w:rsidR="00665E22" w:rsidRPr="00151F42" w:rsidRDefault="00665E22" w:rsidP="00665E22">
      <w:pPr>
        <w:rPr>
          <w:sz w:val="14"/>
        </w:rPr>
      </w:pPr>
      <w:r w:rsidRPr="00151F42">
        <w:rPr>
          <w:sz w:val="14"/>
        </w:rPr>
        <w:t xml:space="preserve">Furthermore, Ord fails to consider the practical difficulties of developing and releasing a pathogen sufficiently deadly to cause human extinction. In particular, developing a novel organism would require lengthy research and extensive testing. </w:t>
      </w:r>
      <w:r w:rsidRPr="00BC4328">
        <w:rPr>
          <w:rStyle w:val="StyleUnderline"/>
          <w:highlight w:val="green"/>
        </w:rPr>
        <w:t>Even if all the</w:t>
      </w:r>
      <w:r w:rsidRPr="00F0635A">
        <w:rPr>
          <w:rStyle w:val="StyleUnderline"/>
        </w:rPr>
        <w:t xml:space="preserve"> </w:t>
      </w:r>
      <w:r w:rsidRPr="003F2331">
        <w:rPr>
          <w:rStyle w:val="Emphasis"/>
        </w:rPr>
        <w:t xml:space="preserve">requisite </w:t>
      </w:r>
      <w:r w:rsidRPr="00BC4328">
        <w:rPr>
          <w:rStyle w:val="Emphasis"/>
          <w:highlight w:val="green"/>
        </w:rPr>
        <w:t>supplies</w:t>
      </w:r>
      <w:r w:rsidRPr="00F0635A">
        <w:rPr>
          <w:rStyle w:val="StyleUnderline"/>
        </w:rPr>
        <w:t xml:space="preserve">, </w:t>
      </w:r>
      <w:r w:rsidRPr="00BC4328">
        <w:rPr>
          <w:rStyle w:val="Emphasis"/>
          <w:highlight w:val="green"/>
        </w:rPr>
        <w:t>tech</w:t>
      </w:r>
      <w:r w:rsidRPr="003F2331">
        <w:rPr>
          <w:rStyle w:val="Emphasis"/>
        </w:rPr>
        <w:t>nology</w:t>
      </w:r>
      <w:r w:rsidRPr="00F0635A">
        <w:rPr>
          <w:rStyle w:val="StyleUnderline"/>
        </w:rPr>
        <w:t xml:space="preserve">, </w:t>
      </w:r>
      <w:r w:rsidRPr="00BC4328">
        <w:rPr>
          <w:rStyle w:val="StyleUnderline"/>
          <w:highlight w:val="green"/>
        </w:rPr>
        <w:t xml:space="preserve">and </w:t>
      </w:r>
      <w:r w:rsidRPr="00BC4328">
        <w:rPr>
          <w:rStyle w:val="Emphasis"/>
          <w:highlight w:val="green"/>
        </w:rPr>
        <w:t>expertise</w:t>
      </w:r>
      <w:r w:rsidRPr="00151F42">
        <w:rPr>
          <w:sz w:val="14"/>
        </w:rPr>
        <w:t xml:space="preserve"> over a period of time </w:t>
      </w:r>
      <w:r w:rsidRPr="00BC4328">
        <w:rPr>
          <w:rStyle w:val="StyleUnderline"/>
          <w:highlight w:val="green"/>
        </w:rPr>
        <w:t>could be obtained without arousing</w:t>
      </w:r>
      <w:r w:rsidRPr="00F0635A">
        <w:rPr>
          <w:rStyle w:val="StyleUnderline"/>
        </w:rPr>
        <w:t xml:space="preserve"> </w:t>
      </w:r>
      <w:r w:rsidRPr="003F2331">
        <w:rPr>
          <w:rStyle w:val="Emphasis"/>
        </w:rPr>
        <w:t xml:space="preserve">enough </w:t>
      </w:r>
      <w:r w:rsidRPr="00BC4328">
        <w:rPr>
          <w:rStyle w:val="Emphasis"/>
          <w:highlight w:val="green"/>
        </w:rPr>
        <w:t>suspicion</w:t>
      </w:r>
      <w:r w:rsidRPr="00151F42">
        <w:rPr>
          <w:sz w:val="14"/>
        </w:rPr>
        <w:t xml:space="preserve"> for the project </w:t>
      </w:r>
      <w:r w:rsidRPr="00BC4328">
        <w:rPr>
          <w:rStyle w:val="StyleUnderline"/>
          <w:highlight w:val="green"/>
        </w:rPr>
        <w:t>to be</w:t>
      </w:r>
      <w:r w:rsidRPr="00F0635A">
        <w:rPr>
          <w:rStyle w:val="StyleUnderline"/>
        </w:rPr>
        <w:t xml:space="preserve"> </w:t>
      </w:r>
      <w:r w:rsidRPr="003F2331">
        <w:rPr>
          <w:rStyle w:val="Emphasis"/>
        </w:rPr>
        <w:t>investigated</w:t>
      </w:r>
      <w:r w:rsidRPr="00F0635A">
        <w:rPr>
          <w:rStyle w:val="StyleUnderline"/>
        </w:rPr>
        <w:t xml:space="preserve"> and </w:t>
      </w:r>
      <w:r w:rsidRPr="00BC4328">
        <w:rPr>
          <w:rStyle w:val="Emphasis"/>
          <w:highlight w:val="green"/>
        </w:rPr>
        <w:t>shut down</w:t>
      </w:r>
      <w:r w:rsidRPr="00151F42">
        <w:rPr>
          <w:sz w:val="14"/>
        </w:rPr>
        <w:t xml:space="preserve">, </w:t>
      </w:r>
      <w:r w:rsidRPr="002338FF">
        <w:rPr>
          <w:rStyle w:val="StyleUnderline"/>
        </w:rPr>
        <w:t>there still remains the challenge of how</w:t>
      </w:r>
      <w:r w:rsidRPr="00151F42">
        <w:rPr>
          <w:sz w:val="14"/>
        </w:rPr>
        <w:t xml:space="preserve"> such </w:t>
      </w:r>
      <w:r w:rsidRPr="002338FF">
        <w:rPr>
          <w:rStyle w:val="StyleUnderline"/>
        </w:rPr>
        <w:t xml:space="preserve">a </w:t>
      </w:r>
      <w:r w:rsidRPr="00BC4328">
        <w:rPr>
          <w:rStyle w:val="StyleUnderline"/>
          <w:highlight w:val="green"/>
        </w:rPr>
        <w:t>pathogen</w:t>
      </w:r>
      <w:r w:rsidRPr="002338FF">
        <w:rPr>
          <w:rStyle w:val="StyleUnderline"/>
        </w:rPr>
        <w:t xml:space="preserve"> could be tested</w:t>
      </w:r>
      <w:r w:rsidRPr="00151F42">
        <w:rPr>
          <w:sz w:val="14"/>
        </w:rPr>
        <w:t xml:space="preserve">. No animal model is perfect, and so any novel pathogen would (just like vaccines and other medical treatments) need to be tested on large numbers of human subjects, and likely adjusted in response to results. </w:t>
      </w:r>
      <w:r w:rsidRPr="002338FF">
        <w:rPr>
          <w:rStyle w:val="StyleUnderline"/>
        </w:rPr>
        <w:t xml:space="preserve">It </w:t>
      </w:r>
      <w:r w:rsidRPr="00BC4328">
        <w:rPr>
          <w:rStyle w:val="StyleUnderline"/>
          <w:highlight w:val="green"/>
        </w:rPr>
        <w:t>would need to be</w:t>
      </w:r>
      <w:r w:rsidRPr="002338FF">
        <w:rPr>
          <w:rStyle w:val="StyleUnderline"/>
        </w:rPr>
        <w:t xml:space="preserve"> </w:t>
      </w:r>
      <w:r w:rsidRPr="00BC4328">
        <w:rPr>
          <w:rStyle w:val="StyleUnderline"/>
          <w:highlight w:val="green"/>
        </w:rPr>
        <w:t xml:space="preserve">trialed in </w:t>
      </w:r>
      <w:r w:rsidRPr="00BC4328">
        <w:rPr>
          <w:rStyle w:val="Emphasis"/>
          <w:highlight w:val="green"/>
        </w:rPr>
        <w:t>different environments</w:t>
      </w:r>
      <w:r w:rsidRPr="003F2331">
        <w:rPr>
          <w:rStyle w:val="StyleUnderline"/>
        </w:rPr>
        <w:t xml:space="preserve"> and </w:t>
      </w:r>
      <w:r w:rsidRPr="003F2331">
        <w:rPr>
          <w:rStyle w:val="Emphasis"/>
        </w:rPr>
        <w:t>climates</w:t>
      </w:r>
      <w:r w:rsidRPr="00151F42">
        <w:rPr>
          <w:sz w:val="14"/>
        </w:rPr>
        <w:t xml:space="preserve"> to determine whether it would spread sufficiently rapidly and survive outside a host long enough. Without such tests, it is virtually impossible that an untested novel pathogen would be sufficiently optimised to kill enough people across a wide enough range of environments to cause human extinction. However, </w:t>
      </w:r>
      <w:r w:rsidRPr="002338FF">
        <w:rPr>
          <w:rStyle w:val="StyleUnderline"/>
        </w:rPr>
        <w:t xml:space="preserve">it is hard to see how it would be </w:t>
      </w:r>
      <w:r w:rsidRPr="003F2331">
        <w:rPr>
          <w:rStyle w:val="Emphasis"/>
        </w:rPr>
        <w:t>possible</w:t>
      </w:r>
      <w:r w:rsidRPr="002338FF">
        <w:rPr>
          <w:rStyle w:val="StyleUnderline"/>
        </w:rPr>
        <w:t xml:space="preserve"> to carry out </w:t>
      </w:r>
      <w:r w:rsidRPr="00BC4328">
        <w:rPr>
          <w:rStyle w:val="Emphasis"/>
          <w:highlight w:val="green"/>
        </w:rPr>
        <w:t>such</w:t>
      </w:r>
      <w:r w:rsidRPr="003F2331">
        <w:rPr>
          <w:rStyle w:val="Emphasis"/>
        </w:rPr>
        <w:t xml:space="preserve"> widespread </w:t>
      </w:r>
      <w:r w:rsidRPr="00BC4328">
        <w:rPr>
          <w:rStyle w:val="Emphasis"/>
          <w:highlight w:val="green"/>
        </w:rPr>
        <w:t>testing</w:t>
      </w:r>
      <w:r w:rsidRPr="00151F42">
        <w:rPr>
          <w:sz w:val="14"/>
        </w:rPr>
        <w:t xml:space="preserve"> with a diverse enough range of subjects </w:t>
      </w:r>
      <w:r w:rsidRPr="002338FF">
        <w:rPr>
          <w:rStyle w:val="StyleUnderline"/>
        </w:rPr>
        <w:t xml:space="preserve">without </w:t>
      </w:r>
      <w:r w:rsidRPr="00BC4328">
        <w:rPr>
          <w:rStyle w:val="StyleUnderline"/>
          <w:highlight w:val="green"/>
        </w:rPr>
        <w:t>draw</w:t>
      </w:r>
      <w:r w:rsidRPr="002338FF">
        <w:rPr>
          <w:rStyle w:val="StyleUnderline"/>
        </w:rPr>
        <w:t xml:space="preserve">ing the </w:t>
      </w:r>
      <w:r w:rsidRPr="00BC4328">
        <w:rPr>
          <w:rStyle w:val="Emphasis"/>
          <w:highlight w:val="green"/>
        </w:rPr>
        <w:t>attention of authorities</w:t>
      </w:r>
      <w:r w:rsidRPr="00151F42">
        <w:rPr>
          <w:sz w:val="14"/>
        </w:rPr>
        <w:t>.</w:t>
      </w:r>
    </w:p>
    <w:p w14:paraId="07E78E4F" w14:textId="77777777" w:rsidR="00665E22" w:rsidRPr="006A6A1F" w:rsidRDefault="00665E22" w:rsidP="00665E22"/>
    <w:p w14:paraId="594B32FB" w14:textId="77777777" w:rsidR="00665E22" w:rsidRPr="004F1E47" w:rsidRDefault="00665E22" w:rsidP="00665E22"/>
    <w:p w14:paraId="34EFAF8F" w14:textId="77777777" w:rsidR="00665E22" w:rsidRDefault="00665E22" w:rsidP="00665E22">
      <w:pPr>
        <w:pStyle w:val="Heading4"/>
      </w:pPr>
      <w:r>
        <w:rPr/>
        <w:t>And CRISPR args don’t increase the risk</w:t>
      </w:r>
    </w:p>
    <w:p w14:paraId="6A2EDBC3" w14:textId="77777777" w:rsidR="00665E22" w:rsidRDefault="00665E22" w:rsidP="00665E22">
      <w:r w:rsidRPr="004F1E47">
        <w:rPr>
          <w:rStyle w:val="Style13ptBold"/>
        </w:rPr>
        <w:t>Ouagrham-Gormley 19</w:t>
      </w:r>
      <w:r>
        <w:rPr/>
        <w:t xml:space="preserve"> [Sonia Ben Ouagrham-Gormley, associate professor in the Schar School of Policy and Government at George Mason University. and Shannon R. Fye-Marnien, “Is CRISPR a Security Threat?”, Chapter in Defense Against Biological Attacks, March 2019, https://link.springer.com/chapter/10.1007/978-3-030-03053-7_12]</w:t>
      </w:r>
    </w:p>
    <w:p w14:paraId="22B1A760" w14:textId="77777777" w:rsidR="00665E22" w:rsidRPr="004F1E47" w:rsidRDefault="00665E22" w:rsidP="00665E22">
      <w:pPr>
        <w:rPr>
          <w:sz w:val="16"/>
        </w:rPr>
      </w:pPr>
      <w:r w:rsidRPr="004F1E47">
        <w:rPr>
          <w:sz w:val="16"/>
        </w:rPr>
        <w:t xml:space="preserve">On the security front, </w:t>
      </w:r>
      <w:r w:rsidRPr="004F1E47">
        <w:rPr>
          <w:rStyle w:val="StyleUnderline"/>
        </w:rPr>
        <w:t>the likelihood that a terrorist</w:t>
      </w:r>
      <w:r w:rsidRPr="004F1E47">
        <w:rPr>
          <w:sz w:val="16"/>
        </w:rPr>
        <w:t xml:space="preserve"> </w:t>
      </w:r>
      <w:r w:rsidRPr="004F1E47">
        <w:rPr>
          <w:rStyle w:val="StyleUnderline"/>
        </w:rPr>
        <w:t>without expertise might be able to use CRISPR to design a new virus</w:t>
      </w:r>
      <w:r w:rsidRPr="004F1E47">
        <w:rPr>
          <w:sz w:val="16"/>
        </w:rPr>
        <w:t xml:space="preserve"> or release a harmful gene drive in nature </w:t>
      </w:r>
      <w:r w:rsidRPr="004F1E47">
        <w:rPr>
          <w:rStyle w:val="Emphasis"/>
        </w:rPr>
        <w:t>seems far-fetched</w:t>
      </w:r>
      <w:r w:rsidRPr="004F1E47">
        <w:rPr>
          <w:sz w:val="16"/>
        </w:rPr>
        <w:t xml:space="preserve">, particularly considering the current state of the technology. </w:t>
      </w:r>
      <w:r w:rsidRPr="004F1E47">
        <w:rPr>
          <w:rStyle w:val="StyleUnderline"/>
        </w:rPr>
        <w:t>CRISPR is not</w:t>
      </w:r>
      <w:r w:rsidRPr="004F1E47">
        <w:rPr>
          <w:sz w:val="16"/>
        </w:rPr>
        <w:t xml:space="preserve"> the </w:t>
      </w:r>
      <w:r w:rsidRPr="004F1E47">
        <w:rPr>
          <w:rStyle w:val="StyleUnderline"/>
        </w:rPr>
        <w:t>simple</w:t>
      </w:r>
      <w:r w:rsidRPr="004F1E47">
        <w:rPr>
          <w:sz w:val="16"/>
        </w:rPr>
        <w:t xml:space="preserve"> and precise tool that the press makes out to be: </w:t>
      </w:r>
      <w:r w:rsidRPr="004F1E47">
        <w:rPr>
          <w:rStyle w:val="StyleUnderline"/>
        </w:rPr>
        <w:t>it</w:t>
      </w:r>
      <w:r w:rsidRPr="004F1E47">
        <w:rPr>
          <w:sz w:val="16"/>
        </w:rPr>
        <w:t xml:space="preserve"> still </w:t>
      </w:r>
      <w:r w:rsidRPr="004F1E47">
        <w:rPr>
          <w:rStyle w:val="StyleUnderline"/>
        </w:rPr>
        <w:t>presents a high rate of off-target cleavage</w:t>
      </w:r>
      <w:r w:rsidRPr="004F1E47">
        <w:rPr>
          <w:sz w:val="16"/>
        </w:rPr>
        <w:t xml:space="preserve">. </w:t>
      </w:r>
      <w:r w:rsidRPr="004F1E47">
        <w:rPr>
          <w:rStyle w:val="StyleUnderline"/>
        </w:rPr>
        <w:t>CRISPR scientists</w:t>
      </w:r>
      <w:r w:rsidRPr="004F1E47">
        <w:rPr>
          <w:sz w:val="16"/>
        </w:rPr>
        <w:t xml:space="preserve"> have focused much of their energy trying to solve this problem, or find other enzymes that are more easily controlled than Cas9. Yet, there is still a lot that we </w:t>
      </w:r>
      <w:r w:rsidRPr="004F1E47">
        <w:rPr>
          <w:rStyle w:val="StyleUnderline"/>
        </w:rPr>
        <w:t>do not know</w:t>
      </w:r>
      <w:r w:rsidRPr="004F1E47">
        <w:rPr>
          <w:sz w:val="16"/>
        </w:rPr>
        <w:t xml:space="preserve"> about </w:t>
      </w:r>
      <w:r w:rsidRPr="004F1E47">
        <w:rPr>
          <w:rStyle w:val="StyleUnderline"/>
        </w:rPr>
        <w:t>how CRISPR</w:t>
      </w:r>
      <w:r w:rsidRPr="004F1E47">
        <w:rPr>
          <w:sz w:val="16"/>
        </w:rPr>
        <w:t xml:space="preserve">-Cas9 </w:t>
      </w:r>
      <w:r w:rsidRPr="004F1E47">
        <w:rPr>
          <w:rStyle w:val="StyleUnderline"/>
        </w:rPr>
        <w:t>truly operates</w:t>
      </w:r>
      <w:r w:rsidRPr="004F1E47">
        <w:rPr>
          <w:sz w:val="16"/>
        </w:rPr>
        <w:t xml:space="preserve">. </w:t>
      </w:r>
      <w:r w:rsidRPr="004F1E47">
        <w:rPr>
          <w:rStyle w:val="StyleUnderline"/>
        </w:rPr>
        <w:t>CRISPR</w:t>
      </w:r>
      <w:r w:rsidRPr="004F1E47">
        <w:rPr>
          <w:sz w:val="16"/>
        </w:rPr>
        <w:t xml:space="preserve">-Cas9 </w:t>
      </w:r>
      <w:r w:rsidRPr="004F1E47">
        <w:rPr>
          <w:rStyle w:val="StyleUnderline"/>
        </w:rPr>
        <w:t>has proved to be a good tool for disabling genes but</w:t>
      </w:r>
      <w:r w:rsidRPr="004F1E47">
        <w:rPr>
          <w:sz w:val="16"/>
        </w:rPr>
        <w:t xml:space="preserve"> it has been </w:t>
      </w:r>
      <w:r w:rsidRPr="004F1E47">
        <w:rPr>
          <w:rStyle w:val="StyleUnderline"/>
        </w:rPr>
        <w:t>less successful with editing DNA.</w:t>
      </w:r>
      <w:r w:rsidRPr="004F1E47">
        <w:rPr>
          <w:sz w:val="16"/>
        </w:rPr>
        <w:t xml:space="preserve"> This is because Cas9 only performs the cutting part of the process; the editing itself is carried out by the cells’ natural DNA repair mechanism, which scientists do not control [7]. In addition, Cas9 cuts blunt ends, i.e., both strands of the DNA are cut at the same position, creating strands that are the same length [96], which complicates the editing process; the cell’s repair process is more likely to put the two ends back together than to insert a new DNA sequence, thus causing many errors [97]. </w:t>
      </w:r>
      <w:r w:rsidRPr="004F1E47">
        <w:rPr>
          <w:rStyle w:val="StyleUnderline"/>
        </w:rPr>
        <w:t>Designing the RNA guide is another challenging aspect</w:t>
      </w:r>
      <w:r w:rsidRPr="004F1E47">
        <w:rPr>
          <w:sz w:val="16"/>
        </w:rPr>
        <w:t xml:space="preserve"> of the technology. Research has shown that some RNA guides are less efficient than others, or even inactive, and in the absence of a good RNA guide, multiple off-target effects can occur [98]. While numerous in silico tools are available for designing the RNA guide and predicting off-target effects, research has shown that they have limited efficiency and miss a lot of off-target effects [99]. </w:t>
      </w:r>
      <w:r w:rsidRPr="004F1E47">
        <w:rPr>
          <w:rStyle w:val="StyleUnderline"/>
        </w:rPr>
        <w:t>Delivery of the CRISPR system into a cell is another important challenge</w:t>
      </w:r>
      <w:r w:rsidRPr="004F1E47">
        <w:rPr>
          <w:sz w:val="16"/>
        </w:rPr>
        <w:t xml:space="preserve"> of the technology, and each delivery medium, such as plasmid or viruses, brings about a variety of additional technical challenges and potential for errors [98].</w:t>
      </w:r>
    </w:p>
    <w:p w14:paraId="146ED80F" w14:textId="77777777" w:rsidR="00665E22" w:rsidRPr="004F1E47" w:rsidRDefault="00665E22" w:rsidP="00665E22">
      <w:pPr>
        <w:rPr>
          <w:sz w:val="16"/>
        </w:rPr>
      </w:pPr>
      <w:r w:rsidRPr="004F1E47">
        <w:rPr>
          <w:sz w:val="16"/>
        </w:rPr>
        <w:t>In gene drives, a key challenge is the insertion of the drive cassette into the animal. For example, in one malaria-related study, only 2 males out of over 25,000 mosquitoes carried the gene drive, and females transmitted the gene drive at a rate only slightly higher than under natural reproduction [100]. Cage studies have also shown that wild females prefer to mate with wild males rather than altered males [88]. It is not clear in these conditions whether the gene drive could propagate and survive in nature.</w:t>
      </w:r>
    </w:p>
    <w:p w14:paraId="7B63642E" w14:textId="77777777" w:rsidR="00665E22" w:rsidRPr="004F1E47" w:rsidRDefault="00665E22" w:rsidP="00665E22">
      <w:pPr>
        <w:rPr>
          <w:sz w:val="16"/>
        </w:rPr>
      </w:pPr>
      <w:r w:rsidRPr="004F1E47">
        <w:rPr>
          <w:rStyle w:val="StyleUnderline"/>
        </w:rPr>
        <w:t>With so many variables to juggle, it is unlikely that an inexperienced terrorist might succeed in using CRISPR for malevolent purposes.</w:t>
      </w:r>
      <w:r w:rsidRPr="004F1E47">
        <w:rPr>
          <w:sz w:val="16"/>
        </w:rPr>
        <w:t xml:space="preserve"> The University of Minnesota students who attempted to create a gene drive at iGEM in 2016 failed in their efforts because of such mundane issues as contaminated equipment and a refrigerator that was not cold enough [89]. Therefore, </w:t>
      </w:r>
      <w:r w:rsidRPr="004F1E47">
        <w:rPr>
          <w:rStyle w:val="StyleUnderline"/>
        </w:rPr>
        <w:t>even minor problems can become insurmountable for individuals lacking the proper skills and experience</w:t>
      </w:r>
      <w:r w:rsidRPr="004F1E47">
        <w:rPr>
          <w:sz w:val="16"/>
        </w:rPr>
        <w:t>.</w:t>
      </w:r>
    </w:p>
    <w:p w14:paraId="2F072369" w14:textId="77777777" w:rsidR="00665E22" w:rsidRPr="004F1E47" w:rsidRDefault="00665E22" w:rsidP="00665E22">
      <w:pPr>
        <w:rPr>
          <w:sz w:val="16"/>
        </w:rPr>
      </w:pPr>
      <w:r w:rsidRPr="004F1E47">
        <w:rPr>
          <w:rStyle w:val="StyleUnderline"/>
        </w:rPr>
        <w:t>States</w:t>
      </w:r>
      <w:r w:rsidRPr="004F1E47">
        <w:rPr>
          <w:sz w:val="16"/>
        </w:rPr>
        <w:t xml:space="preserve"> might be in a better position to use CRISPR in a bioweapons effort. However, they too </w:t>
      </w:r>
      <w:r w:rsidRPr="004F1E47">
        <w:rPr>
          <w:rStyle w:val="StyleUnderline"/>
        </w:rPr>
        <w:t>would face the same technical challenges as current researchers</w:t>
      </w:r>
      <w:r w:rsidRPr="004F1E47">
        <w:rPr>
          <w:sz w:val="16"/>
        </w:rPr>
        <w:t xml:space="preserve">. In addition, </w:t>
      </w:r>
      <w:r w:rsidRPr="004F1E47">
        <w:rPr>
          <w:rStyle w:val="StyleUnderline"/>
        </w:rPr>
        <w:t>the study of past state and terrorist bioweapons program has shown that bioweapons development involves a whole set of technical, social, and organizational challenges</w:t>
      </w:r>
      <w:r w:rsidRPr="004F1E47">
        <w:rPr>
          <w:sz w:val="16"/>
        </w:rPr>
        <w:t xml:space="preserve"> [101,102,103], </w:t>
      </w:r>
      <w:r w:rsidRPr="004F1E47">
        <w:rPr>
          <w:rStyle w:val="StyleUnderline"/>
        </w:rPr>
        <w:t>and that technology does not eliminate one of the key challenges of bioweapons development: the mercurial nature of living organisms, which makes them difficult to control</w:t>
      </w:r>
      <w:r w:rsidRPr="004F1E47">
        <w:rPr>
          <w:sz w:val="16"/>
        </w:rPr>
        <w:t xml:space="preserve"> [101].</w:t>
      </w:r>
    </w:p>
    <w:p w14:paraId="3FE63FCC" w14:textId="77777777" w:rsidR="00665E22" w:rsidRPr="004F1E47" w:rsidRDefault="00665E22" w:rsidP="00665E22"/>
    <w:p w14:paraId="7F2A47FA" w14:textId="77777777" w:rsidR="00665E22" w:rsidRDefault="00665E22" w:rsidP="00665E22">
      <w:pPr>
        <w:pStyle w:val="Heading3"/>
      </w:pPr>
      <w:r>
        <w:rPr/>
        <w:t xml:space="preserve">2NC---AT: ABR </w:t>
      </w:r>
    </w:p>
    <w:p w14:paraId="14183DFB" w14:textId="77777777" w:rsidR="00665E22" w:rsidRDefault="00665E22" w:rsidP="00665E22"/>
    <w:p w14:paraId="010E78EA" w14:textId="77777777" w:rsidR="00665E22" w:rsidRDefault="00665E22" w:rsidP="00665E22">
      <w:pPr>
        <w:pStyle w:val="Heading4"/>
      </w:pPr>
      <w:r>
        <w:rPr/>
        <w:t xml:space="preserve">No ABR impact – Its media hype – diseases that develop a resistance are highly unlikely to be lethal, and if we had to, we can develop non-antibiotic solutions to fight diseases </w:t>
      </w:r>
    </w:p>
    <w:p w14:paraId="23415B5D" w14:textId="77777777" w:rsidR="00665E22" w:rsidRDefault="00665E22" w:rsidP="00665E22"/>
    <w:p w14:paraId="1D5AB4AA" w14:textId="77777777" w:rsidR="00665E22" w:rsidRDefault="00665E22" w:rsidP="00665E22">
      <w:pPr>
        <w:pStyle w:val="Heading4"/>
      </w:pPr>
      <w:r>
        <w:rPr/>
        <w:t xml:space="preserve">Besides impact D – this argument is beyond salvageable </w:t>
      </w:r>
    </w:p>
    <w:p w14:paraId="3BD18D60" w14:textId="77777777" w:rsidR="00665E22" w:rsidRDefault="00665E22" w:rsidP="00665E22"/>
    <w:p w14:paraId="71297320" w14:textId="77777777" w:rsidR="00665E22" w:rsidRDefault="00665E22" w:rsidP="00665E22">
      <w:pPr>
        <w:pStyle w:val="Heading4"/>
      </w:pPr>
      <w:r>
        <w:rPr/>
        <w:t>1) Other countries is a massive alt cause – their ev is a study of EU doctors!</w:t>
      </w:r>
    </w:p>
    <w:p w14:paraId="5E3293A6" w14:textId="77777777" w:rsidR="00665E22" w:rsidRDefault="00665E22" w:rsidP="00665E22">
      <w:pPr>
        <w:pStyle w:val="Heading4"/>
      </w:pPr>
      <w:r>
        <w:rPr/>
        <w:t xml:space="preserve">2) Things like CAFOs are also an alt cause </w:t>
      </w:r>
    </w:p>
    <w:p w14:paraId="55573F6A" w14:textId="77777777" w:rsidR="00665E22" w:rsidRDefault="00665E22" w:rsidP="00665E22">
      <w:pPr>
        <w:pStyle w:val="Heading4"/>
      </w:pPr>
      <w:r>
        <w:rPr/>
        <w:t>3) no ev that burnout among doctors is the root cause of ABR – They have ev that burnout causes doctors to overprescribe – but no ev that the oversubscription from burnout causes ABR</w:t>
      </w:r>
    </w:p>
    <w:p w14:paraId="0F28A5DE" w14:textId="77777777" w:rsidR="00665E22" w:rsidRDefault="00665E22" w:rsidP="00665E22">
      <w:pPr>
        <w:pStyle w:val="Heading4"/>
      </w:pPr>
      <w:r>
        <w:rPr/>
        <w:t xml:space="preserve">4) There is lots of issues with affs study </w:t>
      </w:r>
    </w:p>
    <w:p w14:paraId="256FFFC1" w14:textId="77777777" w:rsidR="00665E22" w:rsidRDefault="00665E22" w:rsidP="00665E22">
      <w:r w:rsidRPr="006D022B">
        <w:rPr>
          <w:rStyle w:val="Style13ptBold"/>
        </w:rPr>
        <w:t>Hodkinson 23</w:t>
      </w:r>
      <w:r>
        <w:rPr/>
        <w:t xml:space="preserve"> [Alexander Hodkinson et al, NIHR School for Primary Care Research and NIHR Greater Manchester Patient Safety, Association of strong opioids and antibiotics prescribing with GP burnout: a retrospective cross-sectional study, Translational Research Centre, University of Manchester, Br J Gen Pract. 2023 May 16, https://pmc.ncbi.nlm.nih.gov/articles/PMC10227993/ ]</w:t>
      </w:r>
    </w:p>
    <w:p w14:paraId="54B35B3D" w14:textId="77777777" w:rsidR="00665E22" w:rsidRPr="006D022B" w:rsidRDefault="00665E22" w:rsidP="00665E22">
      <w:pPr>
        <w:rPr>
          <w:sz w:val="16"/>
        </w:rPr>
      </w:pPr>
      <w:r w:rsidRPr="00356D34">
        <w:rPr>
          <w:rStyle w:val="StyleUnderline"/>
          <w:highlight w:val="green"/>
        </w:rPr>
        <w:t>The study has several limitations. First,</w:t>
      </w:r>
      <w:r w:rsidRPr="004F1E47">
        <w:rPr>
          <w:rStyle w:val="StyleUnderline"/>
        </w:rPr>
        <w:t xml:space="preserve"> it was</w:t>
      </w:r>
      <w:r w:rsidRPr="004F1E47">
        <w:rPr>
          <w:sz w:val="16"/>
        </w:rPr>
        <w:t xml:space="preserve"> </w:t>
      </w:r>
      <w:r w:rsidRPr="004F1E47">
        <w:rPr>
          <w:rStyle w:val="StyleUnderline"/>
        </w:rPr>
        <w:t>not</w:t>
      </w:r>
      <w:r w:rsidRPr="004F1E47">
        <w:rPr>
          <w:sz w:val="16"/>
        </w:rPr>
        <w:t xml:space="preserve"> an </w:t>
      </w:r>
      <w:r w:rsidRPr="004F1E47">
        <w:rPr>
          <w:rStyle w:val="StyleUnderline"/>
        </w:rPr>
        <w:t>experimental</w:t>
      </w:r>
      <w:r w:rsidRPr="004F1E47">
        <w:rPr>
          <w:sz w:val="16"/>
        </w:rPr>
        <w:t xml:space="preserve"> study design, </w:t>
      </w:r>
      <w:r w:rsidRPr="004F1E47">
        <w:rPr>
          <w:rStyle w:val="StyleUnderline"/>
        </w:rPr>
        <w:t xml:space="preserve">meaning </w:t>
      </w:r>
      <w:r w:rsidRPr="00356D34">
        <w:rPr>
          <w:rStyle w:val="Emphasis"/>
          <w:highlight w:val="green"/>
        </w:rPr>
        <w:t>unmeasurable confounding</w:t>
      </w:r>
      <w:r w:rsidRPr="00356D34">
        <w:rPr>
          <w:rStyle w:val="StyleUnderline"/>
          <w:highlight w:val="green"/>
        </w:rPr>
        <w:t xml:space="preserve"> for prescribing</w:t>
      </w:r>
      <w:r w:rsidRPr="0055266A">
        <w:rPr>
          <w:rStyle w:val="StyleUnderline"/>
        </w:rPr>
        <w:t xml:space="preserve"> of both </w:t>
      </w:r>
      <w:r w:rsidRPr="00356D34">
        <w:rPr>
          <w:rStyle w:val="StyleUnderline"/>
          <w:highlight w:val="green"/>
        </w:rPr>
        <w:t>drugs is possible</w:t>
      </w:r>
      <w:r w:rsidRPr="006D022B">
        <w:rPr>
          <w:sz w:val="16"/>
        </w:rPr>
        <w:t>.</w:t>
      </w:r>
    </w:p>
    <w:p w14:paraId="7FC021FA" w14:textId="77777777" w:rsidR="00665E22" w:rsidRPr="006D022B" w:rsidRDefault="00665E22" w:rsidP="00665E22">
      <w:pPr>
        <w:rPr>
          <w:sz w:val="16"/>
        </w:rPr>
      </w:pPr>
      <w:r w:rsidRPr="006D022B">
        <w:rPr>
          <w:sz w:val="16"/>
        </w:rPr>
        <w:t xml:space="preserve">Second, </w:t>
      </w:r>
      <w:r w:rsidRPr="0055266A">
        <w:rPr>
          <w:rStyle w:val="StyleUnderline"/>
        </w:rPr>
        <w:t xml:space="preserve">by </w:t>
      </w:r>
      <w:r w:rsidRPr="00356D34">
        <w:rPr>
          <w:rStyle w:val="StyleUnderline"/>
          <w:highlight w:val="green"/>
        </w:rPr>
        <w:t xml:space="preserve">not being able to </w:t>
      </w:r>
      <w:r w:rsidRPr="004F1E47">
        <w:rPr>
          <w:rStyle w:val="StyleUnderline"/>
        </w:rPr>
        <w:t xml:space="preserve">directly </w:t>
      </w:r>
      <w:r w:rsidRPr="00356D34">
        <w:rPr>
          <w:rStyle w:val="StyleUnderline"/>
          <w:highlight w:val="green"/>
        </w:rPr>
        <w:t>link the</w:t>
      </w:r>
      <w:r w:rsidRPr="0055266A">
        <w:rPr>
          <w:rStyle w:val="StyleUnderline"/>
        </w:rPr>
        <w:t xml:space="preserve"> GP </w:t>
      </w:r>
      <w:r w:rsidRPr="00356D34">
        <w:rPr>
          <w:rStyle w:val="StyleUnderline"/>
          <w:highlight w:val="green"/>
        </w:rPr>
        <w:t>survey responses to the</w:t>
      </w:r>
      <w:r w:rsidRPr="0055266A">
        <w:rPr>
          <w:rStyle w:val="StyleUnderline"/>
        </w:rPr>
        <w:t xml:space="preserve"> surveillance health </w:t>
      </w:r>
      <w:r w:rsidRPr="00356D34">
        <w:rPr>
          <w:rStyle w:val="StyleUnderline"/>
          <w:highlight w:val="green"/>
        </w:rPr>
        <w:t>records</w:t>
      </w:r>
      <w:r w:rsidRPr="006D022B">
        <w:rPr>
          <w:sz w:val="16"/>
        </w:rPr>
        <w:t xml:space="preserve"> without the GPs </w:t>
      </w:r>
      <w:r w:rsidRPr="004F1E47">
        <w:rPr>
          <w:sz w:val="16"/>
        </w:rPr>
        <w:t xml:space="preserve">consent </w:t>
      </w:r>
      <w:r w:rsidRPr="004F1E47">
        <w:rPr>
          <w:rStyle w:val="StyleUnderline"/>
        </w:rPr>
        <w:t>meant it was necessary to calculate the practice-weighted scores</w:t>
      </w:r>
      <w:r w:rsidRPr="004F1E47">
        <w:rPr>
          <w:sz w:val="16"/>
        </w:rPr>
        <w:t xml:space="preserve"> for GP wellness factors. This in turn affected</w:t>
      </w:r>
      <w:r w:rsidRPr="006D022B">
        <w:rPr>
          <w:sz w:val="16"/>
        </w:rPr>
        <w:t xml:space="preserve"> the ability to directly assess for potential clustering factors of the GPs with their prescribing characteristics. Furthermore, the accuracy for estimating the practice-weighted scores may have been impeded by the low response rate, which on average was 39% across practices. This may have led to overestimation or even an underestimation of the average practice burnout/wellbeing scores. However, this is still higher than the 12% response rate attained in the UK’s Tenth National GP work-life Survey in 2019.40 One consideration was to try to account for this low response rate in the study design by using imputation methods.41 However, there are significant complexities surrounding the best ways to impute the missing GP responses and how reliable this would be, given there was such limited demographic information about the GPs and practices themselves from the survey. Bayesian models using missing at random and missing not at random algorithms have been proven effective when imputing missing response data,42 but need to be properly tested in this environment.</w:t>
      </w:r>
    </w:p>
    <w:p w14:paraId="08E46677" w14:textId="77777777" w:rsidR="00665E22" w:rsidRPr="006D022B" w:rsidRDefault="00665E22" w:rsidP="00665E22">
      <w:pPr>
        <w:rPr>
          <w:sz w:val="16"/>
        </w:rPr>
      </w:pPr>
      <w:r w:rsidRPr="006D022B">
        <w:rPr>
          <w:rStyle w:val="StyleUnderline"/>
        </w:rPr>
        <w:t xml:space="preserve">Third, </w:t>
      </w:r>
      <w:r w:rsidRPr="00356D34">
        <w:rPr>
          <w:rStyle w:val="StyleUnderline"/>
          <w:highlight w:val="green"/>
        </w:rPr>
        <w:t>the decision not to apply</w:t>
      </w:r>
      <w:r w:rsidRPr="006D022B">
        <w:rPr>
          <w:rStyle w:val="StyleUnderline"/>
        </w:rPr>
        <w:t xml:space="preserve"> a form of </w:t>
      </w:r>
      <w:r w:rsidRPr="00356D34">
        <w:rPr>
          <w:rStyle w:val="StyleUnderline"/>
          <w:highlight w:val="green"/>
        </w:rPr>
        <w:t>univariable regressions</w:t>
      </w:r>
      <w:r w:rsidRPr="006D022B">
        <w:rPr>
          <w:rStyle w:val="StyleUnderline"/>
        </w:rPr>
        <w:t xml:space="preserve"> to observe how each covariate altered the treatment response and establish an order of importance for each of the GP wellbeing factors may have </w:t>
      </w:r>
      <w:r w:rsidRPr="00356D34">
        <w:rPr>
          <w:rStyle w:val="StyleUnderline"/>
          <w:highlight w:val="green"/>
        </w:rPr>
        <w:t>weakened the modelling</w:t>
      </w:r>
      <w:r w:rsidRPr="006D022B">
        <w:rPr>
          <w:sz w:val="16"/>
        </w:rPr>
        <w:t>. However, given the importance of each wellbeing factor the authors opted to include them all in the final model. In terms of the patient- level factors such as patient demographic characteristics and complications/symptoms, these variables were chosen based on input from the clinicians involved in the study. Practice- weighted wellness scores (EE, DP, job satisfaction, sickness-presenteeism, diagnostic uncertainty, turnover intention, and work– life balance) were selected based on existing frameworks that have studied the relationship between occupational distress in physicians and poor quality of patient care outcomes.43,44</w:t>
      </w:r>
    </w:p>
    <w:p w14:paraId="3D3B9369" w14:textId="77777777" w:rsidR="00665E22" w:rsidRPr="006D022B" w:rsidRDefault="00665E22" w:rsidP="00665E22">
      <w:pPr>
        <w:rPr>
          <w:sz w:val="16"/>
        </w:rPr>
      </w:pPr>
      <w:r w:rsidRPr="006D022B">
        <w:rPr>
          <w:rStyle w:val="StyleUnderline"/>
        </w:rPr>
        <w:t xml:space="preserve">Fourth, </w:t>
      </w:r>
      <w:r w:rsidRPr="00356D34">
        <w:rPr>
          <w:rStyle w:val="StyleUnderline"/>
          <w:highlight w:val="green"/>
        </w:rPr>
        <w:t>the study overlapped with</w:t>
      </w:r>
      <w:r w:rsidRPr="006D022B">
        <w:rPr>
          <w:rStyle w:val="StyleUnderline"/>
        </w:rPr>
        <w:t xml:space="preserve"> </w:t>
      </w:r>
      <w:r w:rsidRPr="006D022B">
        <w:rPr>
          <w:sz w:val="16"/>
        </w:rPr>
        <w:t xml:space="preserve">the start of the </w:t>
      </w:r>
      <w:r w:rsidRPr="00356D34">
        <w:rPr>
          <w:rStyle w:val="StyleUnderline"/>
          <w:highlight w:val="green"/>
        </w:rPr>
        <w:t>COVID</w:t>
      </w:r>
      <w:r w:rsidRPr="006D022B">
        <w:rPr>
          <w:sz w:val="16"/>
        </w:rPr>
        <w:t xml:space="preserve">-19 pandemic, </w:t>
      </w:r>
      <w:r w:rsidRPr="00356D34">
        <w:rPr>
          <w:rStyle w:val="StyleUnderline"/>
          <w:highlight w:val="green"/>
        </w:rPr>
        <w:t>meaning</w:t>
      </w:r>
      <w:r w:rsidRPr="006D022B">
        <w:rPr>
          <w:rStyle w:val="StyleUnderline"/>
        </w:rPr>
        <w:t xml:space="preserve"> some </w:t>
      </w:r>
      <w:r w:rsidRPr="00356D34">
        <w:rPr>
          <w:rStyle w:val="StyleUnderline"/>
          <w:highlight w:val="green"/>
        </w:rPr>
        <w:t xml:space="preserve">patients may have been subject to </w:t>
      </w:r>
      <w:r w:rsidRPr="004F1E47">
        <w:rPr>
          <w:rStyle w:val="StyleUnderline"/>
        </w:rPr>
        <w:t>more relaxed medicine management, low morale, and</w:t>
      </w:r>
      <w:r w:rsidRPr="006D022B">
        <w:rPr>
          <w:rStyle w:val="StyleUnderline"/>
        </w:rPr>
        <w:t xml:space="preserve"> predominantly </w:t>
      </w:r>
      <w:r w:rsidRPr="00356D34">
        <w:rPr>
          <w:rStyle w:val="StyleUnderline"/>
          <w:highlight w:val="green"/>
        </w:rPr>
        <w:t>remote care</w:t>
      </w:r>
      <w:r w:rsidRPr="006D022B">
        <w:rPr>
          <w:sz w:val="16"/>
        </w:rPr>
        <w:t xml:space="preserve">,45 </w:t>
      </w:r>
      <w:r w:rsidRPr="00356D34">
        <w:rPr>
          <w:rStyle w:val="StyleUnderline"/>
          <w:highlight w:val="green"/>
        </w:rPr>
        <w:t>which will have had some impact on antibiotic prescribing</w:t>
      </w:r>
      <w:r w:rsidRPr="00356D34">
        <w:rPr>
          <w:rStyle w:val="StyleUnderline"/>
          <w:highlight w:val="green"/>
        </w:rPr>
        <w:t>.</w:t>
      </w:r>
      <w:r w:rsidRPr="006D022B">
        <w:rPr>
          <w:sz w:val="16"/>
        </w:rPr>
        <w:t>46 This was not adjusted for in the analysis.</w:t>
      </w:r>
    </w:p>
    <w:p w14:paraId="3192F51E" w14:textId="77777777" w:rsidR="00665E22" w:rsidRDefault="00665E22" w:rsidP="00665E22"/>
    <w:p w14:paraId="6DD24ECC" w14:textId="77777777" w:rsidR="00665E22" w:rsidRPr="0011638D" w:rsidRDefault="00665E22" w:rsidP="00665E22"/>
    <w:p w14:paraId="3825CC37" w14:textId="77777777" w:rsidR="00665E22" w:rsidRDefault="00665E22" w:rsidP="00665E22">
      <w:pPr>
        <w:pStyle w:val="Heading2"/>
      </w:pPr>
      <w:r>
        <w:rPr/>
        <w:t xml:space="preserve">Corporatization </w:t>
      </w:r>
    </w:p>
    <w:p w14:paraId="1D18273C" w14:textId="77777777" w:rsidR="00665E22" w:rsidRDefault="00665E22" w:rsidP="00665E22">
      <w:pPr>
        <w:pStyle w:val="Heading3"/>
      </w:pPr>
      <w:r>
        <w:rPr/>
        <w:t>2NC---SQ Solves---Negotiating Power</w:t>
      </w:r>
    </w:p>
    <w:p w14:paraId="42A5E6B0" w14:textId="77777777" w:rsidR="00665E22" w:rsidRDefault="00665E22" w:rsidP="00665E22"/>
    <w:p w14:paraId="718FC91F" w14:textId="77777777" w:rsidR="00665E22" w:rsidRDefault="00665E22" w:rsidP="00665E22">
      <w:pPr>
        <w:pStyle w:val="Heading4"/>
      </w:pPr>
      <w:r>
        <w:rPr/>
        <w:t>Extend SQ solves – multiple warrants;</w:t>
      </w:r>
    </w:p>
    <w:p w14:paraId="3423ACA3" w14:textId="77777777" w:rsidR="00665E22" w:rsidRDefault="00665E22" w:rsidP="00665E22"/>
    <w:p w14:paraId="57A2C527" w14:textId="77777777" w:rsidR="00665E22" w:rsidRDefault="00665E22" w:rsidP="00665E22">
      <w:pPr>
        <w:pStyle w:val="Heading4"/>
      </w:pPr>
      <w:r>
        <w:rPr/>
        <w:t>First – PNJVs and IPAs solve independent physician negotiating power now – they mimic unions and allow physicians to negotiate prices as a group without antitrust liability</w:t>
      </w:r>
    </w:p>
    <w:p w14:paraId="1A723E24" w14:textId="77777777" w:rsidR="00665E22" w:rsidRDefault="00665E22" w:rsidP="00665E22"/>
    <w:p w14:paraId="2BC69DCE" w14:textId="77777777" w:rsidR="00665E22" w:rsidRDefault="00665E22" w:rsidP="00665E22">
      <w:pPr>
        <w:pStyle w:val="Heading4"/>
      </w:pPr>
      <w:r>
        <w:rPr/>
        <w:t xml:space="preserve">IPAs solve </w:t>
      </w:r>
      <w:r w:rsidRPr="001001E7">
        <w:rPr>
          <w:u w:val="single"/>
        </w:rPr>
        <w:t>sufficiently</w:t>
      </w:r>
    </w:p>
    <w:p w14:paraId="7DA0C08C" w14:textId="77777777" w:rsidR="00665E22" w:rsidRDefault="00665E22" w:rsidP="00665E22">
      <w:r w:rsidRPr="001001E7">
        <w:rPr>
          <w:rStyle w:val="Style13ptBold"/>
        </w:rPr>
        <w:t xml:space="preserve">Medvision 24 </w:t>
      </w:r>
      <w:r>
        <w:rPr/>
        <w:t>[MedVision designs comprehensive administration solutions for payer organizations and delegated risk models within the healthcare industry., The Importance of IPAs in the Modern Healthcare System, https://www.medvision-solutions.com/blog/the-importance-of-ipas-in-the-modern-healthcare-system]</w:t>
      </w:r>
    </w:p>
    <w:p w14:paraId="1B07BD76" w14:textId="77777777" w:rsidR="00665E22" w:rsidRPr="00DF561E" w:rsidRDefault="00665E22" w:rsidP="00665E22">
      <w:pPr>
        <w:rPr>
          <w:sz w:val="16"/>
        </w:rPr>
      </w:pPr>
      <w:r w:rsidRPr="00DF561E">
        <w:rPr>
          <w:sz w:val="16"/>
        </w:rPr>
        <w:t xml:space="preserve">In an era of rising healthcare costs and declining reimbursement rates, </w:t>
      </w:r>
      <w:r w:rsidRPr="00E671CD">
        <w:rPr>
          <w:rStyle w:val="StyleUnderline"/>
          <w:highlight w:val="green"/>
        </w:rPr>
        <w:t>IPAs have become</w:t>
      </w:r>
      <w:r w:rsidRPr="00DF561E">
        <w:rPr>
          <w:rStyle w:val="StyleUnderline"/>
        </w:rPr>
        <w:t xml:space="preserve"> increasingly </w:t>
      </w:r>
      <w:r w:rsidRPr="00E671CD">
        <w:rPr>
          <w:rStyle w:val="StyleUnderline"/>
          <w:highlight w:val="green"/>
        </w:rPr>
        <w:t>crucial in helping independent practices thrive. IPAs</w:t>
      </w:r>
      <w:r w:rsidRPr="00DF561E">
        <w:rPr>
          <w:sz w:val="16"/>
        </w:rPr>
        <w:t xml:space="preserve"> are collaborative organizations that </w:t>
      </w:r>
      <w:r w:rsidRPr="00E671CD">
        <w:rPr>
          <w:rStyle w:val="StyleUnderline"/>
          <w:highlight w:val="green"/>
        </w:rPr>
        <w:t>allow independent physicians to pool</w:t>
      </w:r>
      <w:r w:rsidRPr="00DF561E">
        <w:rPr>
          <w:rStyle w:val="StyleUnderline"/>
        </w:rPr>
        <w:t xml:space="preserve"> their </w:t>
      </w:r>
      <w:r w:rsidRPr="00E671CD">
        <w:rPr>
          <w:rStyle w:val="StyleUnderline"/>
          <w:highlight w:val="green"/>
        </w:rPr>
        <w:t>resources</w:t>
      </w:r>
      <w:r w:rsidRPr="00DF561E">
        <w:rPr>
          <w:rStyle w:val="StyleUnderline"/>
        </w:rPr>
        <w:t xml:space="preserve">, share risks, </w:t>
      </w:r>
      <w:r w:rsidRPr="00E671CD">
        <w:rPr>
          <w:rStyle w:val="StyleUnderline"/>
          <w:highlight w:val="green"/>
        </w:rPr>
        <w:t>and negotiate contracts</w:t>
      </w:r>
      <w:r w:rsidRPr="00DF561E">
        <w:rPr>
          <w:sz w:val="16"/>
        </w:rPr>
        <w:t xml:space="preserve"> with payers </w:t>
      </w:r>
      <w:r w:rsidRPr="00E671CD">
        <w:rPr>
          <w:rStyle w:val="StyleUnderline"/>
          <w:highlight w:val="green"/>
        </w:rPr>
        <w:t>more effectively</w:t>
      </w:r>
      <w:r w:rsidRPr="00E671CD">
        <w:rPr>
          <w:rStyle w:val="StyleUnderline"/>
          <w:highlight w:val="green"/>
        </w:rPr>
        <w:t>.</w:t>
      </w:r>
    </w:p>
    <w:p w14:paraId="12FC226D" w14:textId="77777777" w:rsidR="00665E22" w:rsidRPr="00DF561E" w:rsidRDefault="00665E22" w:rsidP="00665E22">
      <w:pPr>
        <w:rPr>
          <w:sz w:val="16"/>
        </w:rPr>
      </w:pPr>
      <w:r w:rsidRPr="00DF561E">
        <w:rPr>
          <w:sz w:val="16"/>
        </w:rPr>
        <w:t xml:space="preserve">However, these organizations must adopt efficient administrative solutions to maximize an IPA's benefits. With MedVision's QuickCap platform, </w:t>
      </w:r>
      <w:r w:rsidRPr="00DF561E">
        <w:rPr>
          <w:rStyle w:val="StyleUnderline"/>
        </w:rPr>
        <w:t>IPAs can streamline the administrative tasks</w:t>
      </w:r>
      <w:r w:rsidRPr="00DF561E">
        <w:rPr>
          <w:sz w:val="16"/>
        </w:rPr>
        <w:t xml:space="preserve"> that burden them, </w:t>
      </w:r>
      <w:r w:rsidRPr="00DF561E">
        <w:rPr>
          <w:rStyle w:val="StyleUnderline"/>
        </w:rPr>
        <w:t>allowing them to focus more on delivering high-quality patient care</w:t>
      </w:r>
      <w:r w:rsidRPr="00DF561E">
        <w:rPr>
          <w:sz w:val="16"/>
        </w:rPr>
        <w:t>.</w:t>
      </w:r>
    </w:p>
    <w:p w14:paraId="6DC158CE" w14:textId="77777777" w:rsidR="00665E22" w:rsidRPr="00DF561E" w:rsidRDefault="00665E22" w:rsidP="00665E22">
      <w:pPr>
        <w:rPr>
          <w:sz w:val="16"/>
        </w:rPr>
      </w:pPr>
      <w:r w:rsidRPr="00DF561E">
        <w:rPr>
          <w:sz w:val="16"/>
        </w:rPr>
        <w:t>Understanding Independent Physician Associations</w:t>
      </w:r>
    </w:p>
    <w:p w14:paraId="2D78D34B" w14:textId="77777777" w:rsidR="00665E22" w:rsidRDefault="00665E22" w:rsidP="00665E22">
      <w:pPr>
        <w:rPr>
          <w:rStyle w:val="StyleUnderline"/>
        </w:rPr>
      </w:pPr>
      <w:r w:rsidRPr="00DF561E">
        <w:rPr>
          <w:sz w:val="16"/>
        </w:rPr>
        <w:t>Independent Physician Associations (</w:t>
      </w:r>
      <w:r w:rsidRPr="00E671CD">
        <w:rPr>
          <w:rStyle w:val="StyleUnderline"/>
          <w:highlight w:val="green"/>
        </w:rPr>
        <w:t>IPAs) are independent doctors who come together</w:t>
      </w:r>
      <w:r w:rsidRPr="00DF561E">
        <w:rPr>
          <w:rStyle w:val="StyleUnderline"/>
        </w:rPr>
        <w:t xml:space="preserve"> to improve patient care while maintaining their practices. </w:t>
      </w:r>
      <w:r w:rsidRPr="00E671CD">
        <w:rPr>
          <w:rStyle w:val="StyleUnderline"/>
          <w:highlight w:val="green"/>
        </w:rPr>
        <w:t>They collectively</w:t>
      </w:r>
      <w:r w:rsidRPr="00DF561E">
        <w:rPr>
          <w:rStyle w:val="StyleUnderline"/>
        </w:rPr>
        <w:t xml:space="preserve"> strengthen the healthcare system by sharing resources, </w:t>
      </w:r>
      <w:r w:rsidRPr="00E671CD">
        <w:rPr>
          <w:rStyle w:val="StyleUnderline"/>
          <w:highlight w:val="green"/>
        </w:rPr>
        <w:t>negotiat</w:t>
      </w:r>
      <w:r w:rsidRPr="00DF561E">
        <w:rPr>
          <w:rStyle w:val="StyleUnderline"/>
        </w:rPr>
        <w:t xml:space="preserve">ing </w:t>
      </w:r>
      <w:r w:rsidRPr="00E671CD">
        <w:rPr>
          <w:rStyle w:val="StyleUnderline"/>
          <w:highlight w:val="green"/>
        </w:rPr>
        <w:t>contracts</w:t>
      </w:r>
      <w:r w:rsidRPr="00DF561E">
        <w:rPr>
          <w:rStyle w:val="StyleUnderline"/>
        </w:rPr>
        <w:t>, and enhancing clinical practices.</w:t>
      </w:r>
    </w:p>
    <w:p w14:paraId="0F4EB2D9" w14:textId="77777777" w:rsidR="00665E22" w:rsidRPr="00DF561E" w:rsidRDefault="00665E22" w:rsidP="00665E22">
      <w:pPr>
        <w:rPr>
          <w:sz w:val="16"/>
        </w:rPr>
      </w:pPr>
      <w:r w:rsidRPr="00DF561E">
        <w:rPr>
          <w:sz w:val="16"/>
        </w:rPr>
        <w:t>IPAs started to emerge in the 1970s in response to rising healthcare costs and changes in the U.S. healthcare system. These allowed physicians to team up with HMOs and make deals with them without giving up their independence, enabling them to navigate the complexities of healthcare reimbursement and managed care.</w:t>
      </w:r>
    </w:p>
    <w:p w14:paraId="592FF710" w14:textId="77777777" w:rsidR="00665E22" w:rsidRPr="00DF561E" w:rsidRDefault="00665E22" w:rsidP="00665E22">
      <w:pPr>
        <w:rPr>
          <w:sz w:val="16"/>
        </w:rPr>
      </w:pPr>
      <w:r w:rsidRPr="00DF561E">
        <w:rPr>
          <w:sz w:val="16"/>
        </w:rPr>
        <w:t xml:space="preserve">Over time, IPAs have evolved to offer more robust support, including administrative services, care coordination, and access to advanced technologies. As of 2020, </w:t>
      </w:r>
      <w:r w:rsidRPr="00DF561E">
        <w:rPr>
          <w:rStyle w:val="StyleUnderline"/>
        </w:rPr>
        <w:t>The IPA Association of America (TIPAA) has more than 300,000 physicians</w:t>
      </w:r>
      <w:r w:rsidRPr="00DF561E">
        <w:rPr>
          <w:sz w:val="16"/>
        </w:rPr>
        <w:t xml:space="preserve"> affiliated with IPAs. </w:t>
      </w:r>
    </w:p>
    <w:p w14:paraId="2025FE8D" w14:textId="77777777" w:rsidR="00665E22" w:rsidRPr="00DF561E" w:rsidRDefault="00665E22" w:rsidP="00665E22">
      <w:pPr>
        <w:rPr>
          <w:sz w:val="16"/>
        </w:rPr>
      </w:pPr>
      <w:r w:rsidRPr="00DF561E">
        <w:rPr>
          <w:sz w:val="16"/>
        </w:rPr>
        <w:t xml:space="preserve">Today's </w:t>
      </w:r>
      <w:r w:rsidRPr="00DF561E">
        <w:rPr>
          <w:rStyle w:val="StyleUnderline"/>
        </w:rPr>
        <w:t>IPAs aim to support doctors in delivering high-quality primary care by</w:t>
      </w:r>
      <w:r w:rsidRPr="00DF561E">
        <w:rPr>
          <w:sz w:val="16"/>
        </w:rPr>
        <w:t>:</w:t>
      </w:r>
    </w:p>
    <w:p w14:paraId="6CA3239D" w14:textId="77777777" w:rsidR="00665E22" w:rsidRPr="00DF561E" w:rsidRDefault="00665E22" w:rsidP="00665E22">
      <w:pPr>
        <w:rPr>
          <w:sz w:val="16"/>
        </w:rPr>
      </w:pPr>
      <w:r w:rsidRPr="00E671CD">
        <w:rPr>
          <w:rStyle w:val="StyleUnderline"/>
          <w:highlight w:val="green"/>
        </w:rPr>
        <w:t>Negotiating better reimbursement rates</w:t>
      </w:r>
      <w:r w:rsidRPr="00DF561E">
        <w:rPr>
          <w:sz w:val="16"/>
        </w:rPr>
        <w:t xml:space="preserve"> with insurers</w:t>
      </w:r>
    </w:p>
    <w:p w14:paraId="499A274F" w14:textId="77777777" w:rsidR="00665E22" w:rsidRPr="00DF561E" w:rsidRDefault="00665E22" w:rsidP="00665E22">
      <w:pPr>
        <w:rPr>
          <w:sz w:val="16"/>
        </w:rPr>
      </w:pPr>
      <w:r w:rsidRPr="00DF561E">
        <w:rPr>
          <w:rStyle w:val="StyleUnderline"/>
        </w:rPr>
        <w:t>Providing administrative support</w:t>
      </w:r>
      <w:r w:rsidRPr="00DF561E">
        <w:rPr>
          <w:sz w:val="16"/>
        </w:rPr>
        <w:t xml:space="preserve"> to reduce costs</w:t>
      </w:r>
    </w:p>
    <w:p w14:paraId="39E2E37B" w14:textId="77777777" w:rsidR="00665E22" w:rsidRPr="00DF561E" w:rsidRDefault="00665E22" w:rsidP="00665E22">
      <w:pPr>
        <w:rPr>
          <w:sz w:val="16"/>
        </w:rPr>
      </w:pPr>
      <w:r w:rsidRPr="00DF561E">
        <w:rPr>
          <w:sz w:val="16"/>
        </w:rPr>
        <w:t>Facilitating collaboration and best practice sharing among doctors</w:t>
      </w:r>
    </w:p>
    <w:p w14:paraId="503DC118" w14:textId="77777777" w:rsidR="00665E22" w:rsidRPr="00DF561E" w:rsidRDefault="00665E22" w:rsidP="00665E22">
      <w:pPr>
        <w:rPr>
          <w:sz w:val="16"/>
        </w:rPr>
      </w:pPr>
      <w:r w:rsidRPr="00DF561E">
        <w:rPr>
          <w:sz w:val="16"/>
        </w:rPr>
        <w:t>Enhancing care coordination and patient outcomes through integrated services</w:t>
      </w:r>
    </w:p>
    <w:p w14:paraId="6C25A6A2" w14:textId="77777777" w:rsidR="00665E22" w:rsidRPr="00DF561E" w:rsidRDefault="00665E22" w:rsidP="00665E22">
      <w:pPr>
        <w:rPr>
          <w:sz w:val="16"/>
        </w:rPr>
      </w:pPr>
      <w:r w:rsidRPr="00DF561E">
        <w:rPr>
          <w:rStyle w:val="StyleUnderline"/>
        </w:rPr>
        <w:t>IPAs help doctors focus more on patient care</w:t>
      </w:r>
      <w:r w:rsidRPr="00DF561E">
        <w:rPr>
          <w:sz w:val="16"/>
        </w:rPr>
        <w:t xml:space="preserve"> by handling many business aspects of running a medical practice.</w:t>
      </w:r>
    </w:p>
    <w:p w14:paraId="7B768AC9" w14:textId="77777777" w:rsidR="00665E22" w:rsidRPr="00DF561E" w:rsidRDefault="00665E22" w:rsidP="00665E22">
      <w:pPr>
        <w:rPr>
          <w:sz w:val="16"/>
        </w:rPr>
      </w:pPr>
      <w:r w:rsidRPr="00DF561E">
        <w:rPr>
          <w:sz w:val="16"/>
        </w:rPr>
        <w:t>The Role of IPAs in Healthcare</w:t>
      </w:r>
    </w:p>
    <w:p w14:paraId="0DB73DA1" w14:textId="77777777" w:rsidR="00665E22" w:rsidRPr="00DF561E" w:rsidRDefault="00665E22" w:rsidP="00665E22">
      <w:pPr>
        <w:rPr>
          <w:sz w:val="16"/>
        </w:rPr>
      </w:pPr>
      <w:r w:rsidRPr="00DF561E">
        <w:rPr>
          <w:rStyle w:val="StyleUnderline"/>
        </w:rPr>
        <w:t xml:space="preserve">By fostering collaboration among independent doctors, </w:t>
      </w:r>
      <w:r w:rsidRPr="00E671CD">
        <w:rPr>
          <w:rStyle w:val="StyleUnderline"/>
          <w:highlight w:val="green"/>
        </w:rPr>
        <w:t>IPAs streamline operations and ensure the financial stability of their member</w:t>
      </w:r>
      <w:r w:rsidRPr="00DF561E">
        <w:rPr>
          <w:sz w:val="16"/>
        </w:rPr>
        <w:t xml:space="preserve"> practices. Here are a few of the primary roles that IPAs have:</w:t>
      </w:r>
    </w:p>
    <w:p w14:paraId="49C3FFA9" w14:textId="77777777" w:rsidR="00665E22" w:rsidRPr="00DF561E" w:rsidRDefault="00665E22" w:rsidP="00665E22">
      <w:pPr>
        <w:rPr>
          <w:sz w:val="16"/>
        </w:rPr>
      </w:pPr>
      <w:r w:rsidRPr="00DF561E">
        <w:rPr>
          <w:sz w:val="16"/>
        </w:rPr>
        <w:t>Optimizing Care</w:t>
      </w:r>
    </w:p>
    <w:p w14:paraId="7F33DCBE" w14:textId="77777777" w:rsidR="00665E22" w:rsidRPr="00DF561E" w:rsidRDefault="00665E22" w:rsidP="00665E22">
      <w:pPr>
        <w:rPr>
          <w:sz w:val="16"/>
        </w:rPr>
      </w:pPr>
      <w:r w:rsidRPr="00DF561E">
        <w:rPr>
          <w:sz w:val="16"/>
        </w:rPr>
        <w:t>IPAs improve care coordination by sharing patient information among physicians, ensuring comprehensive and consistent care. They also implement standardized protocols to enhance care quality, monitor performance, and identify areas for improvement.</w:t>
      </w:r>
    </w:p>
    <w:p w14:paraId="03A869E0" w14:textId="77777777" w:rsidR="00665E22" w:rsidRPr="00DF561E" w:rsidRDefault="00665E22" w:rsidP="00665E22">
      <w:pPr>
        <w:rPr>
          <w:sz w:val="16"/>
        </w:rPr>
      </w:pPr>
      <w:r w:rsidRPr="00DF561E">
        <w:rPr>
          <w:sz w:val="16"/>
        </w:rPr>
        <w:t>Negotiating with Insurers</w:t>
      </w:r>
    </w:p>
    <w:p w14:paraId="6EF26BCC" w14:textId="77777777" w:rsidR="00665E22" w:rsidRPr="00DF561E" w:rsidRDefault="00665E22" w:rsidP="00665E22">
      <w:pPr>
        <w:rPr>
          <w:sz w:val="16"/>
        </w:rPr>
      </w:pPr>
      <w:r w:rsidRPr="00E671CD">
        <w:rPr>
          <w:rStyle w:val="StyleUnderline"/>
          <w:highlight w:val="green"/>
        </w:rPr>
        <w:t>One key role of IPAs is negotiating contracts with insurance</w:t>
      </w:r>
      <w:r w:rsidRPr="00DF561E">
        <w:rPr>
          <w:rStyle w:val="StyleUnderline"/>
        </w:rPr>
        <w:t xml:space="preserve"> companies </w:t>
      </w:r>
      <w:r w:rsidRPr="00E671CD">
        <w:rPr>
          <w:rStyle w:val="StyleUnderline"/>
          <w:highlight w:val="green"/>
        </w:rPr>
        <w:t>on behalf of their member physicians, leveraging their collective bargaining power to secure better reimbursement</w:t>
      </w:r>
      <w:r w:rsidRPr="00DF561E">
        <w:rPr>
          <w:rStyle w:val="StyleUnderline"/>
        </w:rPr>
        <w:t xml:space="preserve"> rates and more favorable terms.</w:t>
      </w:r>
    </w:p>
    <w:p w14:paraId="651E5E81" w14:textId="77777777" w:rsidR="00665E22" w:rsidRPr="00DF561E" w:rsidRDefault="00665E22" w:rsidP="00665E22">
      <w:pPr>
        <w:rPr>
          <w:sz w:val="16"/>
        </w:rPr>
      </w:pPr>
      <w:r w:rsidRPr="00DF561E">
        <w:rPr>
          <w:sz w:val="16"/>
        </w:rPr>
        <w:t>Providing Administrative Support</w:t>
      </w:r>
    </w:p>
    <w:p w14:paraId="591C5C32" w14:textId="77777777" w:rsidR="00665E22" w:rsidRPr="00DF561E" w:rsidRDefault="00665E22" w:rsidP="00665E22">
      <w:pPr>
        <w:rPr>
          <w:sz w:val="16"/>
        </w:rPr>
      </w:pPr>
      <w:r w:rsidRPr="00DF561E">
        <w:rPr>
          <w:sz w:val="16"/>
        </w:rPr>
        <w:t xml:space="preserve">IPAs offer various administrative services that help reduce doctors' operational burdens. These services include billing and coding, compliance management, and human resources support. </w:t>
      </w:r>
    </w:p>
    <w:p w14:paraId="3009C222" w14:textId="77777777" w:rsidR="00665E22" w:rsidRPr="00DF561E" w:rsidRDefault="00665E22" w:rsidP="00665E22">
      <w:pPr>
        <w:rPr>
          <w:sz w:val="16"/>
        </w:rPr>
      </w:pPr>
      <w:r w:rsidRPr="00DF561E">
        <w:rPr>
          <w:sz w:val="16"/>
        </w:rPr>
        <w:t>Implementing Best Practices</w:t>
      </w:r>
    </w:p>
    <w:p w14:paraId="01694F46" w14:textId="77777777" w:rsidR="00665E22" w:rsidRPr="00DF561E" w:rsidRDefault="00665E22" w:rsidP="00665E22">
      <w:pPr>
        <w:rPr>
          <w:sz w:val="16"/>
        </w:rPr>
      </w:pPr>
      <w:r w:rsidRPr="00DF561E">
        <w:rPr>
          <w:sz w:val="16"/>
        </w:rPr>
        <w:t>Through collaboration, IPAs facilitate sharing of best practices among member physicians, leading to improved clinical practices, better patient outcomes, and a higher standard of care.</w:t>
      </w:r>
    </w:p>
    <w:p w14:paraId="4012D765" w14:textId="77777777" w:rsidR="00665E22" w:rsidRPr="00DF561E" w:rsidRDefault="00665E22" w:rsidP="00665E22">
      <w:pPr>
        <w:rPr>
          <w:sz w:val="16"/>
        </w:rPr>
      </w:pPr>
      <w:r w:rsidRPr="00DF561E">
        <w:rPr>
          <w:sz w:val="16"/>
        </w:rPr>
        <w:t>Supporting Value-Based Care</w:t>
      </w:r>
    </w:p>
    <w:p w14:paraId="2DDE028E" w14:textId="77777777" w:rsidR="00665E22" w:rsidRPr="00DF561E" w:rsidRDefault="00665E22" w:rsidP="00665E22">
      <w:pPr>
        <w:rPr>
          <w:sz w:val="16"/>
        </w:rPr>
      </w:pPr>
      <w:r w:rsidRPr="00DF561E">
        <w:rPr>
          <w:sz w:val="16"/>
        </w:rPr>
        <w:t>To improve patient outcomes and reduce costs, IPAs provide infrastructure and support for value-based care initiatives, such as care management programs and risk stratification.</w:t>
      </w:r>
    </w:p>
    <w:p w14:paraId="3914BDC1" w14:textId="77777777" w:rsidR="00665E22" w:rsidRPr="00DF561E" w:rsidRDefault="00665E22" w:rsidP="00665E22">
      <w:pPr>
        <w:rPr>
          <w:sz w:val="16"/>
        </w:rPr>
      </w:pPr>
      <w:r w:rsidRPr="00DF561E">
        <w:rPr>
          <w:sz w:val="16"/>
        </w:rPr>
        <w:t>The Benefits of IPAs</w:t>
      </w:r>
    </w:p>
    <w:p w14:paraId="6BC0697B" w14:textId="77777777" w:rsidR="00665E22" w:rsidRPr="00DF561E" w:rsidRDefault="00665E22" w:rsidP="00665E22">
      <w:pPr>
        <w:rPr>
          <w:sz w:val="16"/>
        </w:rPr>
      </w:pPr>
      <w:r w:rsidRPr="00E671CD">
        <w:rPr>
          <w:rStyle w:val="StyleUnderline"/>
          <w:highlight w:val="green"/>
        </w:rPr>
        <w:t>IPAs are crucial</w:t>
      </w:r>
      <w:r w:rsidRPr="00DF561E">
        <w:rPr>
          <w:rStyle w:val="StyleUnderline"/>
        </w:rPr>
        <w:t xml:space="preserve"> components in healthcare</w:t>
      </w:r>
      <w:r w:rsidRPr="00DF561E">
        <w:rPr>
          <w:sz w:val="16"/>
        </w:rPr>
        <w:t>, offering a range of benefits that extend beyond administrative support to improve patient outcomes and enhance the overall quality of care.</w:t>
      </w:r>
    </w:p>
    <w:p w14:paraId="4F9B81C1" w14:textId="77777777" w:rsidR="00665E22" w:rsidRPr="00DF561E" w:rsidRDefault="00665E22" w:rsidP="00665E22">
      <w:pPr>
        <w:rPr>
          <w:sz w:val="16"/>
        </w:rPr>
      </w:pPr>
      <w:r w:rsidRPr="00DF561E">
        <w:rPr>
          <w:sz w:val="16"/>
        </w:rPr>
        <w:t>Benefits of IPAs for Physicians</w:t>
      </w:r>
    </w:p>
    <w:p w14:paraId="1BCD9C83" w14:textId="77777777" w:rsidR="00665E22" w:rsidRPr="00DF561E" w:rsidRDefault="00665E22" w:rsidP="00665E22">
      <w:pPr>
        <w:rPr>
          <w:sz w:val="16"/>
        </w:rPr>
      </w:pPr>
      <w:r w:rsidRPr="00E671CD">
        <w:rPr>
          <w:rStyle w:val="StyleUnderline"/>
          <w:highlight w:val="green"/>
        </w:rPr>
        <w:t>Joining</w:t>
      </w:r>
      <w:r w:rsidRPr="00DF561E">
        <w:rPr>
          <w:rStyle w:val="StyleUnderline"/>
        </w:rPr>
        <w:t xml:space="preserve"> an IPA </w:t>
      </w:r>
      <w:r w:rsidRPr="00E671CD">
        <w:rPr>
          <w:rStyle w:val="StyleUnderline"/>
          <w:highlight w:val="green"/>
        </w:rPr>
        <w:t>offers numerous advantages for physicians</w:t>
      </w:r>
      <w:r w:rsidRPr="00DF561E">
        <w:rPr>
          <w:rStyle w:val="StyleUnderline"/>
        </w:rPr>
        <w:t>, helping them to maintain their independence while enhancing their ability to provide high-quality care</w:t>
      </w:r>
      <w:r w:rsidRPr="00DF561E">
        <w:rPr>
          <w:sz w:val="16"/>
        </w:rPr>
        <w:t>. Here are some of the key benefits:</w:t>
      </w:r>
    </w:p>
    <w:p w14:paraId="39FA076F" w14:textId="77777777" w:rsidR="00665E22" w:rsidRPr="00DF561E" w:rsidRDefault="00665E22" w:rsidP="00665E22">
      <w:pPr>
        <w:rPr>
          <w:rStyle w:val="StyleUnderline"/>
        </w:rPr>
      </w:pPr>
      <w:r w:rsidRPr="00DF561E">
        <w:rPr>
          <w:sz w:val="16"/>
        </w:rPr>
        <w:t>Greater Bargaining Power</w:t>
      </w:r>
      <w:r w:rsidRPr="00DF561E">
        <w:rPr>
          <w:rStyle w:val="StyleUnderline"/>
        </w:rPr>
        <w:t>: By negotiating collective contracts with health insurance companies, IPAs secure improved reimbursement rates.</w:t>
      </w:r>
    </w:p>
    <w:p w14:paraId="47FC0FDB" w14:textId="77777777" w:rsidR="00665E22" w:rsidRPr="00DF561E" w:rsidRDefault="00665E22" w:rsidP="00665E22">
      <w:pPr>
        <w:rPr>
          <w:sz w:val="16"/>
        </w:rPr>
      </w:pPr>
      <w:r w:rsidRPr="00DF561E">
        <w:rPr>
          <w:sz w:val="16"/>
        </w:rPr>
        <w:t xml:space="preserve">Reduced Administrative Burden: </w:t>
      </w:r>
      <w:r w:rsidRPr="00DF561E">
        <w:rPr>
          <w:rStyle w:val="StyleUnderline"/>
        </w:rPr>
        <w:t>The IPA handles administrative tasks like billing and compliance, allowing physicians to focus on patient care</w:t>
      </w:r>
      <w:r w:rsidRPr="00DF561E">
        <w:rPr>
          <w:sz w:val="16"/>
        </w:rPr>
        <w:t>.</w:t>
      </w:r>
    </w:p>
    <w:p w14:paraId="2BF918EE" w14:textId="77777777" w:rsidR="00665E22" w:rsidRPr="00DF561E" w:rsidRDefault="00665E22" w:rsidP="00665E22">
      <w:pPr>
        <w:rPr>
          <w:sz w:val="16"/>
        </w:rPr>
      </w:pPr>
      <w:r w:rsidRPr="00DF561E">
        <w:rPr>
          <w:sz w:val="16"/>
        </w:rPr>
        <w:t>Access to Shared Resources: Members benefit from shared technologies and tools, reducing costs and enhancing practice capabilities.</w:t>
      </w:r>
    </w:p>
    <w:p w14:paraId="0E3E2A2C" w14:textId="77777777" w:rsidR="00665E22" w:rsidRPr="00DF561E" w:rsidRDefault="00665E22" w:rsidP="00665E22">
      <w:pPr>
        <w:rPr>
          <w:sz w:val="16"/>
        </w:rPr>
      </w:pPr>
      <w:r w:rsidRPr="00DF561E">
        <w:rPr>
          <w:sz w:val="16"/>
        </w:rPr>
        <w:t>Improved Care Coordination: Enhanced communication within the IPA network ensures patients receive consistent and comprehensive care.</w:t>
      </w:r>
    </w:p>
    <w:p w14:paraId="01E486F2" w14:textId="77777777" w:rsidR="00665E22" w:rsidRPr="00DF561E" w:rsidRDefault="00665E22" w:rsidP="00665E22">
      <w:pPr>
        <w:rPr>
          <w:sz w:val="16"/>
        </w:rPr>
      </w:pPr>
      <w:r w:rsidRPr="00DF561E">
        <w:rPr>
          <w:sz w:val="16"/>
        </w:rPr>
        <w:t>Financial Stability and Support: By pooling resources, IPAs offer their member physicians financial stability and risk management.</w:t>
      </w:r>
    </w:p>
    <w:p w14:paraId="3719A4CB" w14:textId="77777777" w:rsidR="00665E22" w:rsidRPr="00DF561E" w:rsidRDefault="00665E22" w:rsidP="00665E22">
      <w:pPr>
        <w:rPr>
          <w:sz w:val="16"/>
        </w:rPr>
      </w:pPr>
      <w:r w:rsidRPr="00DF561E">
        <w:rPr>
          <w:sz w:val="16"/>
        </w:rPr>
        <w:t>Benefits of IPAs for Patients</w:t>
      </w:r>
    </w:p>
    <w:p w14:paraId="6DD3C009" w14:textId="77777777" w:rsidR="00665E22" w:rsidRPr="00DF561E" w:rsidRDefault="00665E22" w:rsidP="00665E22">
      <w:pPr>
        <w:rPr>
          <w:sz w:val="16"/>
        </w:rPr>
      </w:pPr>
      <w:r w:rsidRPr="00DF561E">
        <w:rPr>
          <w:sz w:val="16"/>
        </w:rPr>
        <w:t>Patients also experience significant benefits from IPAs:</w:t>
      </w:r>
    </w:p>
    <w:p w14:paraId="6F7B0444" w14:textId="77777777" w:rsidR="00665E22" w:rsidRPr="00DF561E" w:rsidRDefault="00665E22" w:rsidP="00665E22">
      <w:pPr>
        <w:rPr>
          <w:sz w:val="16"/>
        </w:rPr>
      </w:pPr>
      <w:r w:rsidRPr="00DF561E">
        <w:rPr>
          <w:sz w:val="16"/>
        </w:rPr>
        <w:t>Improved Access to Care: IPAs provide a network of coordinated healthcare providers, ensuring patients can access the necessary services and specialists easily.</w:t>
      </w:r>
    </w:p>
    <w:p w14:paraId="5D5F8D3A" w14:textId="77777777" w:rsidR="00665E22" w:rsidRPr="00DF561E" w:rsidRDefault="00665E22" w:rsidP="00665E22">
      <w:pPr>
        <w:rPr>
          <w:sz w:val="16"/>
        </w:rPr>
      </w:pPr>
      <w:r w:rsidRPr="00DF561E">
        <w:rPr>
          <w:sz w:val="16"/>
        </w:rPr>
        <w:t>Better Continuity of Care: Care coordination among IPA members ensures patients receive consistent and comprehensive treatment across different providers.</w:t>
      </w:r>
    </w:p>
    <w:p w14:paraId="35B9D2E5" w14:textId="77777777" w:rsidR="00665E22" w:rsidRPr="00DF561E" w:rsidRDefault="00665E22" w:rsidP="00665E22">
      <w:pPr>
        <w:rPr>
          <w:sz w:val="16"/>
        </w:rPr>
      </w:pPr>
      <w:r w:rsidRPr="00DF561E">
        <w:rPr>
          <w:sz w:val="16"/>
        </w:rPr>
        <w:t>Enhanced Quality of Care: Standardized protocols and performance metrics in IPAs lead to higher quality care and better patient outcomes.</w:t>
      </w:r>
    </w:p>
    <w:p w14:paraId="34DC7974" w14:textId="77777777" w:rsidR="00665E22" w:rsidRPr="00DF561E" w:rsidRDefault="00665E22" w:rsidP="00665E22">
      <w:pPr>
        <w:rPr>
          <w:sz w:val="16"/>
        </w:rPr>
      </w:pPr>
      <w:r w:rsidRPr="00DF561E">
        <w:rPr>
          <w:sz w:val="16"/>
        </w:rPr>
        <w:t>Lower Healthcare Costs: Efficient care delivery and preventive measures implemented by IPAs help reduce patients' overall healthcare expenses.</w:t>
      </w:r>
    </w:p>
    <w:p w14:paraId="092C1DF4" w14:textId="77777777" w:rsidR="00665E22" w:rsidRPr="00DF561E" w:rsidRDefault="00665E22" w:rsidP="00665E22">
      <w:pPr>
        <w:rPr>
          <w:sz w:val="16"/>
        </w:rPr>
      </w:pPr>
      <w:r w:rsidRPr="00DF561E">
        <w:rPr>
          <w:sz w:val="16"/>
        </w:rPr>
        <w:t>Comprehensive Management of Chronic Conditions: Patients with chronic conditions benefit from integrated care and shared resources within an IPA, leading to better management and outcomes.</w:t>
      </w:r>
    </w:p>
    <w:p w14:paraId="7C85BFB3" w14:textId="77777777" w:rsidR="00665E22" w:rsidRDefault="00665E22" w:rsidP="00665E22">
      <w:pPr>
        <w:rPr>
          <w:rStyle w:val="StyleUnderline"/>
        </w:rPr>
      </w:pPr>
      <w:r w:rsidRPr="00DF561E">
        <w:rPr>
          <w:rStyle w:val="StyleUnderline"/>
        </w:rPr>
        <w:t xml:space="preserve">As healthcare evolves, so does the role of IPAs in ensuring patients receive the care they need while supporting the success and sustainability of independent physician practices. </w:t>
      </w:r>
    </w:p>
    <w:p w14:paraId="321840B9" w14:textId="77777777" w:rsidR="00665E22" w:rsidRDefault="00665E22" w:rsidP="00665E22">
      <w:pPr>
        <w:rPr>
          <w:rStyle w:val="StyleUnderline"/>
        </w:rPr>
      </w:pPr>
    </w:p>
    <w:p w14:paraId="6777B513" w14:textId="77777777" w:rsidR="00665E22" w:rsidRDefault="00665E22" w:rsidP="00665E22">
      <w:pPr>
        <w:pStyle w:val="Heading3"/>
      </w:pPr>
      <w:r>
        <w:rPr/>
        <w:t xml:space="preserve">2NC---SQ Solves---Rural Healthcare </w:t>
      </w:r>
    </w:p>
    <w:p w14:paraId="766A78C2" w14:textId="77777777" w:rsidR="00665E22" w:rsidRDefault="00665E22" w:rsidP="00665E22"/>
    <w:p w14:paraId="6DA7A907" w14:textId="77777777" w:rsidR="00665E22" w:rsidRDefault="00665E22" w:rsidP="00665E22">
      <w:pPr>
        <w:pStyle w:val="Heading4"/>
      </w:pPr>
      <w:r>
        <w:rPr/>
        <w:t>And extend our rural healthcare solved now args.  Two warrants;</w:t>
      </w:r>
    </w:p>
    <w:p w14:paraId="540C69CD" w14:textId="77777777" w:rsidR="00665E22" w:rsidRDefault="00665E22" w:rsidP="00665E22"/>
    <w:p w14:paraId="7B43CBD7" w14:textId="77777777" w:rsidR="00665E22" w:rsidRDefault="00665E22" w:rsidP="00665E22">
      <w:pPr>
        <w:pStyle w:val="Heading4"/>
      </w:pPr>
      <w:r>
        <w:rPr/>
        <w:t>First – to make-up for physician shortage and hospital closure – rural communities have shifted to non-traditional healthcare – Things like telemedicine, streamlining physician licenses, NPs and PAs, J-1 and H-1 visas, and community education have solved the gap – that’s Siegel.</w:t>
      </w:r>
    </w:p>
    <w:p w14:paraId="72EFE64C" w14:textId="77777777" w:rsidR="00665E22" w:rsidRDefault="00665E22" w:rsidP="00665E22"/>
    <w:p w14:paraId="7862E0BA" w14:textId="77777777" w:rsidR="00665E22" w:rsidRPr="002760EE" w:rsidRDefault="00665E22" w:rsidP="00665E22">
      <w:pPr>
        <w:pStyle w:val="Heading4"/>
      </w:pPr>
      <w:r>
        <w:rPr/>
        <w:t xml:space="preserve">Second – Independent physicians in rural communities are high now – That’s Bernard – 80% of primary care physicians are independent in rural communities – pushing back on the narrative of a healthcare desert </w:t>
      </w:r>
    </w:p>
    <w:p w14:paraId="045427CD" w14:textId="77777777" w:rsidR="00665E22" w:rsidRDefault="00665E22" w:rsidP="00665E22">
      <w:pPr>
        <w:rPr>
          <w:rStyle w:val="StyleUnderline"/>
        </w:rPr>
      </w:pPr>
    </w:p>
    <w:p w14:paraId="2B878A10" w14:textId="77777777" w:rsidR="00665E22" w:rsidRDefault="00665E22" w:rsidP="00665E22">
      <w:pPr>
        <w:pStyle w:val="Heading4"/>
      </w:pPr>
      <w:r>
        <w:rPr/>
        <w:t xml:space="preserve">Private firms thriving --- it’ll be thirty years before hospitals catch-up </w:t>
      </w:r>
    </w:p>
    <w:p w14:paraId="09C85032" w14:textId="77777777" w:rsidR="00665E22" w:rsidRDefault="00665E22" w:rsidP="00665E22">
      <w:r w:rsidRPr="008B109D">
        <w:rPr>
          <w:rStyle w:val="Style13ptBold"/>
        </w:rPr>
        <w:t>Popover 25</w:t>
      </w:r>
      <w:r>
        <w:rPr/>
        <w:t xml:space="preserve"> --- Jesse L Popover et al., Research Assistant, Morsani College of Medicine, Physician Employment in America: Private Practices Dominate Despite Increased Hospital Employment, Journal of The Society of Laparoscopic and Robotic Surgeons, May 2025, https://pmc.ncbi.nlm.nih.gov/articles/PMC12072973/</w:t>
      </w:r>
    </w:p>
    <w:p w14:paraId="64B95379" w14:textId="77777777" w:rsidR="00665E22" w:rsidRDefault="00665E22" w:rsidP="00665E22">
      <w:pPr>
        <w:rPr>
          <w:sz w:val="16"/>
        </w:rPr>
      </w:pPr>
      <w:r w:rsidRPr="00E671CD">
        <w:rPr>
          <w:rStyle w:val="StyleUnderline"/>
        </w:rPr>
        <w:t xml:space="preserve">Physician offices such as </w:t>
      </w:r>
      <w:r w:rsidRPr="00E671CD">
        <w:rPr>
          <w:rStyle w:val="StyleUnderline"/>
          <w:highlight w:val="green"/>
        </w:rPr>
        <w:t>standalone establishments and private-practice</w:t>
      </w:r>
      <w:r w:rsidRPr="00E671CD">
        <w:rPr>
          <w:rStyle w:val="StyleUnderline"/>
          <w:highlight w:val="green"/>
        </w:rPr>
        <w:t xml:space="preserve"> </w:t>
      </w:r>
      <w:r w:rsidRPr="00E671CD">
        <w:rPr>
          <w:rStyle w:val="Emphasis"/>
          <w:highlight w:val="green"/>
        </w:rPr>
        <w:t>dominate medicine</w:t>
      </w:r>
      <w:r w:rsidRPr="008B109D">
        <w:rPr>
          <w:sz w:val="16"/>
        </w:rPr>
        <w:t xml:space="preserve">, </w:t>
      </w:r>
      <w:r w:rsidRPr="00E671CD">
        <w:rPr>
          <w:rStyle w:val="StyleUnderline"/>
          <w:highlight w:val="green"/>
        </w:rPr>
        <w:t>despite hospitals</w:t>
      </w:r>
      <w:r w:rsidRPr="00E671CD">
        <w:rPr>
          <w:rStyle w:val="StyleUnderline"/>
          <w:highlight w:val="green"/>
        </w:rPr>
        <w:t xml:space="preserve"> </w:t>
      </w:r>
      <w:r w:rsidRPr="00E671CD">
        <w:rPr>
          <w:rStyle w:val="StyleUnderline"/>
        </w:rPr>
        <w:t>and</w:t>
      </w:r>
      <w:r w:rsidRPr="008B109D">
        <w:rPr>
          <w:sz w:val="16"/>
        </w:rPr>
        <w:t xml:space="preserve"> even larger </w:t>
      </w:r>
      <w:r w:rsidRPr="008B109D">
        <w:rPr>
          <w:rStyle w:val="StyleUnderline"/>
        </w:rPr>
        <w:t xml:space="preserve">physician firms </w:t>
      </w:r>
      <w:r w:rsidRPr="00E671CD">
        <w:rPr>
          <w:rStyle w:val="StyleUnderline"/>
          <w:highlight w:val="green"/>
        </w:rPr>
        <w:t>increasing</w:t>
      </w:r>
      <w:r w:rsidRPr="008B109D">
        <w:rPr>
          <w:rStyle w:val="StyleUnderline"/>
        </w:rPr>
        <w:t xml:space="preserve"> in </w:t>
      </w:r>
      <w:r w:rsidRPr="00E671CD">
        <w:rPr>
          <w:rStyle w:val="StyleUnderline"/>
          <w:highlight w:val="green"/>
        </w:rPr>
        <w:t>employment</w:t>
      </w:r>
      <w:r w:rsidRPr="008B109D">
        <w:rPr>
          <w:sz w:val="16"/>
        </w:rPr>
        <w:t xml:space="preserve"> and numbers. </w:t>
      </w:r>
      <w:r w:rsidRPr="008B109D">
        <w:rPr>
          <w:rStyle w:val="StyleUnderline"/>
        </w:rPr>
        <w:t>Physicians that are across the board paid more,</w:t>
      </w:r>
      <w:r w:rsidRPr="008B109D">
        <w:rPr>
          <w:sz w:val="16"/>
        </w:rPr>
        <w:t xml:space="preserve"> however a physician is more likely to earn more in private-practice than working for hospital firms. The distribution of physicians in the U.S. and their associated earnings suggest that physicians prefer to work in more urban areas than rural, despite the higher salary observed in rural area employment. </w:t>
      </w:r>
      <w:r w:rsidRPr="00E671CD">
        <w:rPr>
          <w:rStyle w:val="StyleUnderline"/>
          <w:highlight w:val="green"/>
        </w:rPr>
        <w:t xml:space="preserve">Small private practices continue to </w:t>
      </w:r>
      <w:r w:rsidRPr="00E671CD">
        <w:rPr>
          <w:rStyle w:val="Emphasis"/>
          <w:highlight w:val="green"/>
        </w:rPr>
        <w:t>dominate</w:t>
      </w:r>
      <w:r w:rsidRPr="008B109D">
        <w:rPr>
          <w:rStyle w:val="StyleUnderline"/>
        </w:rPr>
        <w:t>,</w:t>
      </w:r>
      <w:r w:rsidRPr="008B109D">
        <w:rPr>
          <w:sz w:val="16"/>
        </w:rPr>
        <w:t xml:space="preserve"> yet trends between small and large practices suggest </w:t>
      </w:r>
      <w:r w:rsidRPr="00E671CD">
        <w:rPr>
          <w:rStyle w:val="StyleUnderline"/>
          <w:highlight w:val="green"/>
        </w:rPr>
        <w:t xml:space="preserve">these 2 groups will intersect in </w:t>
      </w:r>
      <w:r w:rsidRPr="00E671CD">
        <w:rPr>
          <w:rStyle w:val="Emphasis"/>
          <w:highlight w:val="green"/>
        </w:rPr>
        <w:t>29 years</w:t>
      </w:r>
      <w:r w:rsidRPr="008B109D">
        <w:rPr>
          <w:sz w:val="16"/>
        </w:rPr>
        <w:t xml:space="preserve"> (2051). Measures influencing distribution need to be examined more, including political, economic, and communal motivations for young physicians. Medical education can address ownership decline by increasing programs offering business education alongside medical curricula.</w:t>
      </w:r>
    </w:p>
    <w:p w14:paraId="34C42379" w14:textId="77777777" w:rsidR="00665E22" w:rsidRDefault="00665E22" w:rsidP="00665E22">
      <w:pPr>
        <w:rPr>
          <w:sz w:val="16"/>
        </w:rPr>
      </w:pPr>
    </w:p>
    <w:p w14:paraId="63919C9E" w14:textId="77777777" w:rsidR="00665E22" w:rsidRDefault="00665E22" w:rsidP="00665E22">
      <w:pPr>
        <w:pStyle w:val="Heading4"/>
      </w:pPr>
      <w:r>
        <w:rPr/>
        <w:t xml:space="preserve">Prefer our ev – it’s a study using data – not a random survey – which is what all the aff ev is </w:t>
      </w:r>
    </w:p>
    <w:p w14:paraId="6432340F" w14:textId="77777777" w:rsidR="00665E22" w:rsidRPr="008B109D" w:rsidRDefault="00665E22" w:rsidP="00665E22">
      <w:r w:rsidRPr="008B109D">
        <w:rPr>
          <w:rStyle w:val="Style13ptBold"/>
        </w:rPr>
        <w:t>Popover 25</w:t>
      </w:r>
      <w:r>
        <w:rPr/>
        <w:t xml:space="preserve"> --- Jesse L Popover et al., Research Assistant, Morsani College of Medicine, Physician Employment in America: Private Practices Dominate Despite Increased Hospital Employment, Journal of The Society of Laparoscopic and Robotic Surgeons, May 2025, https://pmc.ncbi.nlm.nih.gov/articles/PMC12072973/</w:t>
      </w:r>
    </w:p>
    <w:p w14:paraId="75041B68" w14:textId="77777777" w:rsidR="00665E22" w:rsidRDefault="00665E22" w:rsidP="00665E22">
      <w:pPr>
        <w:rPr>
          <w:sz w:val="16"/>
        </w:rPr>
      </w:pPr>
      <w:r>
        <w:rPr>
          <w:sz w:val="16"/>
        </w:rPr>
        <w:t xml:space="preserve">In recent years, there has been a notable evolution in the landscape of physician employment in the United States. Traditionally, the trajectory of physician employment has been closely tied to the prominence of </w:t>
      </w:r>
      <w:r w:rsidRPr="0044374F">
        <w:rPr>
          <w:rStyle w:val="StyleUnderline"/>
          <w:highlight w:val="green"/>
        </w:rPr>
        <w:t>physician-owned practices</w:t>
      </w:r>
      <w:r>
        <w:rPr>
          <w:sz w:val="16"/>
        </w:rPr>
        <w:t xml:space="preserve">. Data from the past thirty years shows that physician employment has continued to rise.1 However, </w:t>
      </w:r>
      <w:r w:rsidRPr="0044374F">
        <w:rPr>
          <w:rStyle w:val="StyleUnderline"/>
          <w:highlight w:val="green"/>
        </w:rPr>
        <w:t>a prevailing perception suggests a decline</w:t>
      </w:r>
      <w:r w:rsidRPr="008B109D">
        <w:rPr>
          <w:rStyle w:val="StyleUnderline"/>
        </w:rPr>
        <w:t xml:space="preserve"> in</w:t>
      </w:r>
      <w:r>
        <w:rPr>
          <w:sz w:val="16"/>
        </w:rPr>
        <w:t xml:space="preserve"> such </w:t>
      </w:r>
      <w:r w:rsidRPr="008B109D">
        <w:rPr>
          <w:rStyle w:val="StyleUnderline"/>
        </w:rPr>
        <w:t>practices</w:t>
      </w:r>
      <w:r>
        <w:rPr>
          <w:sz w:val="16"/>
        </w:rPr>
        <w:t xml:space="preserve">, prompting a critical examination of this phenomenon. Baseline data from Avalere health consulting firm has espoused that by January 2022, 74% of all physicians were hired by a corporate or hospital entity, a number that has increased since 2019 from 62%. This suggests that </w:t>
      </w:r>
      <w:r w:rsidRPr="008B109D">
        <w:rPr>
          <w:rStyle w:val="StyleUnderline"/>
        </w:rPr>
        <w:t>the COVID-</w:t>
      </w:r>
      <w:r>
        <w:rPr>
          <w:sz w:val="16"/>
        </w:rPr>
        <w:t xml:space="preserve">19 </w:t>
      </w:r>
      <w:r w:rsidRPr="008B109D">
        <w:rPr>
          <w:rStyle w:val="StyleUnderline"/>
        </w:rPr>
        <w:t>era</w:t>
      </w:r>
      <w:r>
        <w:rPr>
          <w:sz w:val="16"/>
        </w:rPr>
        <w:t xml:space="preserve"> of 2019 through 2021 has </w:t>
      </w:r>
      <w:r w:rsidRPr="008B109D">
        <w:rPr>
          <w:rStyle w:val="StyleUnderline"/>
        </w:rPr>
        <w:t>accelerated this recent trend</w:t>
      </w:r>
      <w:r>
        <w:rPr>
          <w:sz w:val="16"/>
        </w:rPr>
        <w:t xml:space="preserve">.2 </w:t>
      </w:r>
      <w:r w:rsidRPr="008B109D">
        <w:rPr>
          <w:rStyle w:val="StyleUnderline"/>
        </w:rPr>
        <w:t>Contributing to this perception is the growing number of large hospital systems, with 68% of all hospitals belonging to some larger hospital system,</w:t>
      </w:r>
      <w:r>
        <w:rPr>
          <w:sz w:val="16"/>
        </w:rPr>
        <w:t xml:space="preserve"> including the 703,246 system-affiliated beds in the United States, out of the nearly 920,000 total, which may raise concern over growing monopolization of healthcare in the United States.3 Data on ownership is more sparse, with some estimates saying 44–46% of all practices are owned by physicians,4,5 yet with estimates of 131,463 physician practices being owned by hospital or corporate entities, this means that there would be 234,755 practices in the United States2—yet data suggest that there are actually 338,8999 physician group practices, which are defined separately from solo physician practices.6</w:t>
      </w:r>
    </w:p>
    <w:p w14:paraId="399C5D91" w14:textId="77777777" w:rsidR="00665E22" w:rsidRDefault="00665E22" w:rsidP="00665E22">
      <w:pPr>
        <w:rPr>
          <w:rStyle w:val="StyleUnderline"/>
        </w:rPr>
      </w:pPr>
      <w:r w:rsidRPr="0044374F">
        <w:rPr>
          <w:rStyle w:val="Emphasis"/>
          <w:highlight w:val="green"/>
        </w:rPr>
        <w:t>Despite this perception</w:t>
      </w:r>
      <w:r w:rsidRPr="0044374F">
        <w:rPr>
          <w:rStyle w:val="StyleUnderline"/>
          <w:highlight w:val="green"/>
        </w:rPr>
        <w:t xml:space="preserve">, </w:t>
      </w:r>
      <w:r w:rsidRPr="0044374F">
        <w:rPr>
          <w:rStyle w:val="StyleUnderline"/>
          <w:highlight w:val="green"/>
        </w:rPr>
        <w:t>a gap in</w:t>
      </w:r>
      <w:r w:rsidRPr="008B109D">
        <w:rPr>
          <w:rStyle w:val="StyleUnderline"/>
        </w:rPr>
        <w:t xml:space="preserve"> recent </w:t>
      </w:r>
      <w:r w:rsidRPr="0044374F">
        <w:rPr>
          <w:rStyle w:val="StyleUnderline"/>
          <w:highlight w:val="green"/>
        </w:rPr>
        <w:t>academic research</w:t>
      </w:r>
      <w:r w:rsidRPr="008B109D">
        <w:rPr>
          <w:rStyle w:val="StyleUnderline"/>
        </w:rPr>
        <w:t xml:space="preserve"> comprehensively characterizes the trends in physician employment</w:t>
      </w:r>
      <w:r>
        <w:rPr>
          <w:sz w:val="16"/>
        </w:rPr>
        <w:t xml:space="preserve">. </w:t>
      </w:r>
      <w:r w:rsidRPr="0044374F">
        <w:rPr>
          <w:rStyle w:val="StyleUnderline"/>
          <w:highlight w:val="green"/>
        </w:rPr>
        <w:t xml:space="preserve">There remains to be </w:t>
      </w:r>
      <w:r w:rsidRPr="0044374F">
        <w:rPr>
          <w:rStyle w:val="Emphasis"/>
          <w:highlight w:val="green"/>
        </w:rPr>
        <w:t>significant contradictions</w:t>
      </w:r>
      <w:r>
        <w:rPr>
          <w:sz w:val="16"/>
        </w:rPr>
        <w:t xml:space="preserve"> and a lack of cohesiveness in the available data from private sources. </w:t>
      </w:r>
      <w:r w:rsidRPr="0044374F">
        <w:rPr>
          <w:rStyle w:val="StyleUnderline"/>
          <w:highlight w:val="green"/>
        </w:rPr>
        <w:t>The aim of this study was to analyze the trends</w:t>
      </w:r>
      <w:r w:rsidRPr="008B109D">
        <w:rPr>
          <w:rStyle w:val="StyleUnderline"/>
        </w:rPr>
        <w:t xml:space="preserve"> in physician employment and private practices in the United </w:t>
      </w:r>
      <w:r w:rsidRPr="0044374F">
        <w:rPr>
          <w:rStyle w:val="StyleUnderline"/>
        </w:rPr>
        <w:t>States</w:t>
      </w:r>
      <w:r w:rsidRPr="0044374F">
        <w:rPr>
          <w:sz w:val="16"/>
        </w:rPr>
        <w:t xml:space="preserve">. </w:t>
      </w:r>
      <w:r w:rsidRPr="0044374F">
        <w:rPr>
          <w:rStyle w:val="StyleUnderline"/>
        </w:rPr>
        <w:t xml:space="preserve">Our hypothesis is that </w:t>
      </w:r>
      <w:r w:rsidRPr="0044374F">
        <w:rPr>
          <w:rStyle w:val="StyleUnderline"/>
          <w:highlight w:val="green"/>
        </w:rPr>
        <w:t>private practices</w:t>
      </w:r>
      <w:r>
        <w:rPr>
          <w:sz w:val="16"/>
        </w:rPr>
        <w:t xml:space="preserve"> and offices </w:t>
      </w:r>
      <w:r w:rsidRPr="0044374F">
        <w:rPr>
          <w:rStyle w:val="StyleUnderline"/>
          <w:highlight w:val="green"/>
        </w:rPr>
        <w:t xml:space="preserve">will </w:t>
      </w:r>
      <w:r w:rsidRPr="0044374F">
        <w:rPr>
          <w:rStyle w:val="Emphasis"/>
          <w:highlight w:val="green"/>
        </w:rPr>
        <w:t>continue to dominate</w:t>
      </w:r>
      <w:r>
        <w:rPr>
          <w:sz w:val="16"/>
        </w:rPr>
        <w:t xml:space="preserve"> </w:t>
      </w:r>
      <w:r w:rsidRPr="008B109D">
        <w:rPr>
          <w:rStyle w:val="StyleUnderline"/>
        </w:rPr>
        <w:t>despite growth trends in hospitals.</w:t>
      </w:r>
    </w:p>
    <w:p w14:paraId="3EBE5606" w14:textId="77777777" w:rsidR="00665E22" w:rsidRPr="008B109D" w:rsidRDefault="00665E22" w:rsidP="00665E22">
      <w:pPr>
        <w:rPr>
          <w:rStyle w:val="StyleUnderline"/>
        </w:rPr>
      </w:pPr>
      <w:r>
        <w:rPr>
          <w:rStyle w:val="StyleUnderline"/>
        </w:rPr>
        <w:t>METHODS</w:t>
      </w:r>
    </w:p>
    <w:p w14:paraId="26F6EF8F" w14:textId="77777777" w:rsidR="00665E22" w:rsidRDefault="00665E22" w:rsidP="00665E22">
      <w:pPr>
        <w:rPr>
          <w:sz w:val="16"/>
        </w:rPr>
      </w:pPr>
      <w:r w:rsidRPr="0044374F">
        <w:rPr>
          <w:rStyle w:val="StyleUnderline"/>
          <w:highlight w:val="green"/>
        </w:rPr>
        <w:t>We analyzed</w:t>
      </w:r>
      <w:r>
        <w:rPr>
          <w:sz w:val="16"/>
        </w:rPr>
        <w:t xml:space="preserve"> publicly </w:t>
      </w:r>
      <w:r w:rsidRPr="0044374F">
        <w:rPr>
          <w:sz w:val="16"/>
        </w:rPr>
        <w:t xml:space="preserve">available </w:t>
      </w:r>
      <w:r w:rsidRPr="0044374F">
        <w:rPr>
          <w:rStyle w:val="StyleUnderline"/>
        </w:rPr>
        <w:t xml:space="preserve">data from </w:t>
      </w:r>
      <w:r w:rsidRPr="0044374F">
        <w:rPr>
          <w:rStyle w:val="StyleUnderline"/>
          <w:highlight w:val="green"/>
        </w:rPr>
        <w:t>government and bureau census data</w:t>
      </w:r>
      <w:r w:rsidRPr="008B109D">
        <w:rPr>
          <w:rStyle w:val="StyleUnderline"/>
        </w:rPr>
        <w:t>.</w:t>
      </w:r>
      <w:r>
        <w:rPr>
          <w:sz w:val="16"/>
        </w:rPr>
        <w:t xml:space="preserve"> Physician employment, distribution and salary data were collected via the Bureau of Labor Statistics’ Occupational Employment and Wage Statistics (OEWS).7 </w:t>
      </w:r>
      <w:r w:rsidRPr="008B109D">
        <w:rPr>
          <w:rStyle w:val="StyleUnderline"/>
        </w:rPr>
        <w:t>Offices of physicians, office distribution and establishment data were collected</w:t>
      </w:r>
      <w:r>
        <w:rPr>
          <w:sz w:val="16"/>
        </w:rPr>
        <w:t xml:space="preserve"> via the Census Bureau’s Statistics of United States Business (SUSB).8 Industry classifications were defined under the North American Industry Classification System. Occupations were defined under the Standard Occupational Classification System.9 Industry-specific OEWS data are limited to the years 2013–2022, however, nonindustry specific OEWS data, including statewide data, such as general salary and employment can be extrapolated since 2007. State-wide specific SUSB data are limited to the years 2007–2020, whereas general SUSB data such as the number of physician offices and their size can be extrapolated since 2003. Establishment is defined as “a single physical location at which business is conducted or services or industrial operations are performed” per the Census Bureau. Firm is defined as “one or more domestic establishments in the same geographic area and industry that were specified under common ownership or control” per the Census Bureau.10 Small practices are defined as practices who have 50 or less employees. Large practices are defined as practices who have more than 50 employees. Physician offices are defined as “establishments of health practitioners having the degree of MD (Doctor of Medicine) or DO (Doctor of Osteopathy) primarily engaged in the independent practice of general or specialized medicine (except psychiatry or psychoanalysis) or surgery [who] operate private or group practices in their own offices or in the facilities of others.”11 Analysis was performed in Microsoft Excel.</w:t>
      </w:r>
    </w:p>
    <w:p w14:paraId="6A511072" w14:textId="77777777" w:rsidR="00665E22" w:rsidRPr="008B109D" w:rsidRDefault="00665E22" w:rsidP="00665E22">
      <w:pPr>
        <w:rPr>
          <w:rStyle w:val="StyleUnderline"/>
        </w:rPr>
      </w:pPr>
      <w:r w:rsidRPr="0044374F">
        <w:rPr>
          <w:rStyle w:val="StyleUnderline"/>
          <w:highlight w:val="green"/>
        </w:rPr>
        <w:t>RESULTS</w:t>
      </w:r>
    </w:p>
    <w:p w14:paraId="42F0DAE7" w14:textId="77777777" w:rsidR="00665E22" w:rsidRDefault="00665E22" w:rsidP="00665E22">
      <w:pPr>
        <w:rPr>
          <w:sz w:val="16"/>
        </w:rPr>
      </w:pPr>
      <w:r w:rsidRPr="008B109D">
        <w:rPr>
          <w:rStyle w:val="StyleUnderline"/>
        </w:rPr>
        <w:t>Physician employment has grown 22%</w:t>
      </w:r>
      <w:r>
        <w:rPr>
          <w:sz w:val="16"/>
        </w:rPr>
        <w:t xml:space="preserve"> since 2013 from over 620,000 and as of 2022, physician employment totaled over 760,000. Physicians were employed 55% (419,000) of the time by offices of physicians and 27% (206,000) of the time by hospitals. Only 3% (26,000) of physicians were found to be working in academic settings such as colleges, universities, and professional schools. The remaining 109,000 employed physicians were employed in all other industries. Hospitals employed 33% more physicians in 2022 (205,580) than they did in 2013 (156,700). </w:t>
      </w:r>
      <w:r w:rsidRPr="0044374F">
        <w:rPr>
          <w:rStyle w:val="StyleUnderline"/>
          <w:highlight w:val="green"/>
        </w:rPr>
        <w:t>Physician offices</w:t>
      </w:r>
      <w:r>
        <w:rPr>
          <w:sz w:val="16"/>
        </w:rPr>
        <w:t xml:space="preserve"> employed 17% more physicians (418,930) than in 2013 (358,330), indicating the </w:t>
      </w:r>
      <w:r w:rsidRPr="008B109D">
        <w:rPr>
          <w:rStyle w:val="StyleUnderline"/>
        </w:rPr>
        <w:t xml:space="preserve">rate of employment </w:t>
      </w:r>
      <w:r w:rsidRPr="0044374F">
        <w:rPr>
          <w:rStyle w:val="StyleUnderline"/>
          <w:highlight w:val="green"/>
        </w:rPr>
        <w:t xml:space="preserve">is </w:t>
      </w:r>
      <w:r w:rsidRPr="0044374F">
        <w:rPr>
          <w:rStyle w:val="Emphasis"/>
          <w:highlight w:val="green"/>
        </w:rPr>
        <w:t>double that of hospitals</w:t>
      </w:r>
      <w:r>
        <w:rPr>
          <w:sz w:val="16"/>
        </w:rPr>
        <w:t xml:space="preserve"> compared to physician offices (Figure 1). Despite this, </w:t>
      </w:r>
      <w:r w:rsidRPr="008B109D">
        <w:rPr>
          <w:rStyle w:val="StyleUnderline"/>
        </w:rPr>
        <w:t>the percentage of physicians working in physician offices</w:t>
      </w:r>
      <w:r>
        <w:rPr>
          <w:sz w:val="16"/>
        </w:rPr>
        <w:t xml:space="preserve"> in 2022 </w:t>
      </w:r>
      <w:r w:rsidRPr="008B109D">
        <w:rPr>
          <w:rStyle w:val="Emphasis"/>
        </w:rPr>
        <w:t>was 55%,</w:t>
      </w:r>
      <w:r>
        <w:rPr>
          <w:sz w:val="16"/>
        </w:rPr>
        <w:t xml:space="preserve"> which is down 3% from 2013 (58%) (Figure 2). Most physicians were found to be working in private sectors, with only 12% working in the public sector in 2022. There was a 2% decrease of government-employed physicians when compared to 10 years prior (Figure 3). Academic employment distribution saw no change from 2013 to 2022.</w:t>
      </w:r>
    </w:p>
    <w:p w14:paraId="2D0AA291" w14:textId="77777777" w:rsidR="00665E22" w:rsidRDefault="00665E22" w:rsidP="00665E22">
      <w:pPr>
        <w:rPr>
          <w:sz w:val="16"/>
        </w:rPr>
      </w:pPr>
    </w:p>
    <w:p w14:paraId="0C0B5591" w14:textId="77777777" w:rsidR="00665E22" w:rsidRDefault="00665E22" w:rsidP="00665E22">
      <w:pPr>
        <w:pStyle w:val="Heading3"/>
      </w:pPr>
      <w:r>
        <w:rPr/>
        <w:t>2NC---AC---Doctor Shortages</w:t>
      </w:r>
    </w:p>
    <w:p w14:paraId="29DE5AB1" w14:textId="77777777" w:rsidR="00665E22" w:rsidRDefault="00665E22" w:rsidP="00665E22"/>
    <w:p w14:paraId="524A08EC" w14:textId="77777777" w:rsidR="00665E22" w:rsidRDefault="00665E22" w:rsidP="00665E22">
      <w:pPr>
        <w:pStyle w:val="Heading4"/>
      </w:pPr>
      <w:r>
        <w:rPr/>
        <w:t>Extend our alt causes – There are several;</w:t>
      </w:r>
    </w:p>
    <w:p w14:paraId="7D4530A7" w14:textId="77777777" w:rsidR="00665E22" w:rsidRDefault="00665E22" w:rsidP="00665E22"/>
    <w:p w14:paraId="62687E96" w14:textId="77777777" w:rsidR="00665E22" w:rsidRDefault="00665E22" w:rsidP="00665E22">
      <w:pPr>
        <w:pStyle w:val="Heading4"/>
      </w:pPr>
      <w:r>
        <w:rPr/>
        <w:t xml:space="preserve">First – Rural doc shortages – There are lots of reasons they exist – they don’t want to live and work in rural areas and limited educational opportunities to highlight a few – our ev says incentives – like the plan – will be insufficient to overcome the stigma of rural living </w:t>
      </w:r>
    </w:p>
    <w:p w14:paraId="5DCD2D83" w14:textId="77777777" w:rsidR="00665E22" w:rsidRDefault="00665E22" w:rsidP="00665E22"/>
    <w:p w14:paraId="2357DF72" w14:textId="77777777" w:rsidR="00665E22" w:rsidRPr="001D0EFC" w:rsidRDefault="00665E22" w:rsidP="00665E22">
      <w:pPr>
        <w:pStyle w:val="Heading4"/>
      </w:pPr>
      <w:r>
        <w:rPr/>
        <w:t>Rural shortage is inevitable for reasons other than “negotiating power”</w:t>
      </w:r>
    </w:p>
    <w:p w14:paraId="7D23DE9E" w14:textId="77777777" w:rsidR="00665E22" w:rsidRDefault="00665E22" w:rsidP="00665E22">
      <w:r w:rsidRPr="00943880">
        <w:rPr>
          <w:rStyle w:val="Style13ptBold"/>
        </w:rPr>
        <w:t>Jaret 20</w:t>
      </w:r>
      <w:r>
        <w:rPr/>
        <w:t xml:space="preserve"> [Peter Jaret, “Attracting the next generation of physicians to rural medicine”, AAMC, Feb. 3, 2020, https://www.aamc.org/news/attracting-next-generation-physicians-rural-medicine]</w:t>
      </w:r>
    </w:p>
    <w:p w14:paraId="64205B2B" w14:textId="77777777" w:rsidR="00665E22" w:rsidRPr="00943880" w:rsidRDefault="00665E22" w:rsidP="00665E22">
      <w:pPr>
        <w:rPr>
          <w:sz w:val="16"/>
        </w:rPr>
      </w:pPr>
      <w:r w:rsidRPr="00943880">
        <w:rPr>
          <w:sz w:val="16"/>
        </w:rPr>
        <w:t xml:space="preserve">What’s more, the situation likely will worsen. </w:t>
      </w:r>
      <w:r w:rsidRPr="00943880">
        <w:rPr>
          <w:rStyle w:val="StyleUnderline"/>
        </w:rPr>
        <w:t xml:space="preserve">As </w:t>
      </w:r>
      <w:r w:rsidRPr="00356D34">
        <w:rPr>
          <w:rStyle w:val="StyleUnderline"/>
          <w:highlight w:val="green"/>
        </w:rPr>
        <w:t>many rural physicians near retirement</w:t>
      </w:r>
      <w:r w:rsidRPr="00943880">
        <w:rPr>
          <w:rStyle w:val="StyleUnderline"/>
        </w:rPr>
        <w:t>, nearly a quarter fewer may be practicing by 2030</w:t>
      </w:r>
      <w:r w:rsidRPr="00943880">
        <w:rPr>
          <w:sz w:val="16"/>
        </w:rPr>
        <w:t xml:space="preserve">. Equally troubling, </w:t>
      </w:r>
      <w:r w:rsidRPr="00943880">
        <w:rPr>
          <w:rStyle w:val="StyleUnderline"/>
        </w:rPr>
        <w:t>medical school matriculants from rural areas</w:t>
      </w:r>
      <w:r w:rsidRPr="00943880">
        <w:rPr>
          <w:sz w:val="16"/>
        </w:rPr>
        <w:t xml:space="preserve"> — who are most likely to practice in such regions — </w:t>
      </w:r>
      <w:r w:rsidRPr="00943880">
        <w:rPr>
          <w:rStyle w:val="StyleUnderline"/>
        </w:rPr>
        <w:t>declined 28%</w:t>
      </w:r>
      <w:r w:rsidRPr="00943880">
        <w:rPr>
          <w:sz w:val="16"/>
        </w:rPr>
        <w:t xml:space="preserve"> between 2002 and 2017, reports a 2019 study led by Scott Shipman, MD, AAMC director of primary care initiatives and clinical innovations. </w:t>
      </w:r>
      <w:r w:rsidRPr="00943880">
        <w:rPr>
          <w:rStyle w:val="StyleUnderline"/>
        </w:rPr>
        <w:t>And that decline came at a time when the overall number of matriculants increased by 30%.</w:t>
      </w:r>
      <w:r w:rsidRPr="00943880">
        <w:rPr>
          <w:sz w:val="16"/>
        </w:rPr>
        <w:t xml:space="preserve"> In addition, in 2016 and 2017, students from rural backgrounds made up just 4.3% of the incoming medical student body.</w:t>
      </w:r>
    </w:p>
    <w:p w14:paraId="48565F8E" w14:textId="77777777" w:rsidR="00665E22" w:rsidRPr="00943880" w:rsidRDefault="00665E22" w:rsidP="00665E22">
      <w:pPr>
        <w:rPr>
          <w:sz w:val="16"/>
        </w:rPr>
      </w:pPr>
      <w:r w:rsidRPr="00356D34">
        <w:rPr>
          <w:rStyle w:val="StyleUnderline"/>
          <w:highlight w:val="green"/>
        </w:rPr>
        <w:t>Encouraging young doctors to take up rural practice is challenging for several reasons</w:t>
      </w:r>
      <w:r w:rsidRPr="00356D34">
        <w:rPr>
          <w:rStyle w:val="StyleUnderline"/>
          <w:highlight w:val="green"/>
        </w:rPr>
        <w:t xml:space="preserve">. </w:t>
      </w:r>
      <w:r w:rsidRPr="00356D34">
        <w:rPr>
          <w:rStyle w:val="StyleUnderline"/>
          <w:highlight w:val="green"/>
        </w:rPr>
        <w:t xml:space="preserve">Rural areas offer fewer opportunities for working spouses, and schools in rural communities </w:t>
      </w:r>
      <w:r w:rsidRPr="005F3B0F">
        <w:rPr>
          <w:rStyle w:val="StyleUnderline"/>
        </w:rPr>
        <w:t xml:space="preserve">may </w:t>
      </w:r>
      <w:r w:rsidRPr="00356D34">
        <w:rPr>
          <w:rStyle w:val="StyleUnderline"/>
          <w:highlight w:val="green"/>
        </w:rPr>
        <w:t>have fewer resources.</w:t>
      </w:r>
      <w:r w:rsidRPr="00943880">
        <w:rPr>
          <w:rStyle w:val="StyleUnderline"/>
        </w:rPr>
        <w:t xml:space="preserve"> </w:t>
      </w:r>
      <w:r w:rsidRPr="00943880">
        <w:rPr>
          <w:sz w:val="16"/>
        </w:rPr>
        <w:t xml:space="preserve">Young doctors also may worry that they will earn less, which is a serious concern for those with major student debt. </w:t>
      </w:r>
      <w:r w:rsidRPr="00943880">
        <w:rPr>
          <w:rStyle w:val="StyleUnderline"/>
        </w:rPr>
        <w:t xml:space="preserve">In addition, subtle </w:t>
      </w:r>
      <w:r w:rsidRPr="00356D34">
        <w:rPr>
          <w:rStyle w:val="StyleUnderline"/>
          <w:highlight w:val="green"/>
        </w:rPr>
        <w:t xml:space="preserve">messages </w:t>
      </w:r>
      <w:r w:rsidRPr="005F3B0F">
        <w:rPr>
          <w:rStyle w:val="StyleUnderline"/>
        </w:rPr>
        <w:t xml:space="preserve">sometimes </w:t>
      </w:r>
      <w:r w:rsidRPr="00356D34">
        <w:rPr>
          <w:rStyle w:val="StyleUnderline"/>
          <w:highlight w:val="green"/>
        </w:rPr>
        <w:t>dissuade students from rural medicine</w:t>
      </w:r>
      <w:r w:rsidRPr="00943880">
        <w:rPr>
          <w:rStyle w:val="StyleUnderline"/>
        </w:rPr>
        <w:t>. “</w:t>
      </w:r>
      <w:r w:rsidRPr="00356D34">
        <w:rPr>
          <w:rStyle w:val="StyleUnderline"/>
          <w:highlight w:val="green"/>
        </w:rPr>
        <w:t>The culture</w:t>
      </w:r>
      <w:r w:rsidRPr="00943880">
        <w:rPr>
          <w:rStyle w:val="StyleUnderline"/>
        </w:rPr>
        <w:t xml:space="preserve"> that most medical students train in </w:t>
      </w:r>
      <w:r w:rsidRPr="00356D34">
        <w:rPr>
          <w:rStyle w:val="StyleUnderline"/>
          <w:highlight w:val="green"/>
        </w:rPr>
        <w:t>values specialization and diminishes the intellectual challenge</w:t>
      </w:r>
      <w:r w:rsidRPr="00943880">
        <w:rPr>
          <w:rStyle w:val="StyleUnderline"/>
        </w:rPr>
        <w:t xml:space="preserve"> or importance </w:t>
      </w:r>
      <w:r w:rsidRPr="00356D34">
        <w:rPr>
          <w:rStyle w:val="StyleUnderline"/>
          <w:highlight w:val="green"/>
        </w:rPr>
        <w:t>of family medicine and rural practice</w:t>
      </w:r>
      <w:r w:rsidRPr="00943880">
        <w:rPr>
          <w:rStyle w:val="StyleUnderline"/>
        </w:rPr>
        <w:t>,”</w:t>
      </w:r>
      <w:r w:rsidRPr="00943880">
        <w:rPr>
          <w:sz w:val="16"/>
        </w:rPr>
        <w:t xml:space="preserve"> says Randall Longenecker, MD, assistant dean for rural and underserved programs at Ohio University Heritage College of Osteopathic Medicine.</w:t>
      </w:r>
    </w:p>
    <w:p w14:paraId="349CA9BF" w14:textId="77777777" w:rsidR="00665E22" w:rsidRPr="008B109D" w:rsidRDefault="00665E22" w:rsidP="00665E22"/>
    <w:p w14:paraId="7928D216" w14:textId="77777777" w:rsidR="00665E22" w:rsidRDefault="00665E22" w:rsidP="00665E22">
      <w:pPr>
        <w:pStyle w:val="Heading3"/>
      </w:pPr>
      <w:r>
        <w:rPr/>
        <w:t>2NC---AC---Healthcare Delivery</w:t>
      </w:r>
    </w:p>
    <w:p w14:paraId="2E107DB2" w14:textId="77777777" w:rsidR="00665E22" w:rsidRDefault="00665E22" w:rsidP="00665E22"/>
    <w:p w14:paraId="49B2D820" w14:textId="77777777" w:rsidR="00665E22" w:rsidRDefault="00665E22" w:rsidP="00665E22">
      <w:pPr>
        <w:pStyle w:val="Heading4"/>
      </w:pPr>
      <w:r>
        <w:rPr/>
        <w:t>Second - Even if the aff solved for physician shortages – delivering healthcare in rural communities faces barriers – Our Alvey evidence says the health insurance subsidy cuts have made it unaffordable for many</w:t>
      </w:r>
    </w:p>
    <w:p w14:paraId="6D1A21E2" w14:textId="77777777" w:rsidR="00665E22" w:rsidRPr="001D0EFC" w:rsidRDefault="00665E22" w:rsidP="00665E22"/>
    <w:p w14:paraId="1E92C846" w14:textId="77777777" w:rsidR="00665E22" w:rsidRDefault="00665E22" w:rsidP="00665E22">
      <w:pPr>
        <w:pStyle w:val="Heading4"/>
      </w:pPr>
      <w:r>
        <w:rPr/>
        <w:t xml:space="preserve">Insurance is a huge alt cause to healthcare delivery in rural America </w:t>
      </w:r>
    </w:p>
    <w:p w14:paraId="0019F1F0" w14:textId="77777777" w:rsidR="00665E22" w:rsidRDefault="00665E22" w:rsidP="00665E22">
      <w:r w:rsidRPr="008B109D">
        <w:rPr>
          <w:rStyle w:val="Style13ptBold"/>
        </w:rPr>
        <w:t>Larson 22</w:t>
      </w:r>
      <w:r>
        <w:rPr/>
        <w:t xml:space="preserve"> [Jane Larson, W. P. Carey News, “Affordable health insurance still a barrier to preserving US farm businesses”, 2022-05-16, https://news.wpcarey.asu.edu/20220516-affordable-health-insurance-still-barrier-preserving-us-farm-businesses]</w:t>
      </w:r>
    </w:p>
    <w:p w14:paraId="7E6322C1" w14:textId="77777777" w:rsidR="00665E22" w:rsidRDefault="00665E22" w:rsidP="00665E22">
      <w:pPr>
        <w:rPr>
          <w:sz w:val="16"/>
        </w:rPr>
      </w:pPr>
      <w:r w:rsidRPr="008B109D">
        <w:rPr>
          <w:sz w:val="16"/>
        </w:rPr>
        <w:t xml:space="preserve">The expense of buying land and equipment is one massive barrier to entry. Another is </w:t>
      </w:r>
      <w:r w:rsidRPr="0044374F">
        <w:rPr>
          <w:rStyle w:val="StyleUnderline"/>
          <w:highlight w:val="green"/>
        </w:rPr>
        <w:t>the lack of affordable health care insurance for farmers</w:t>
      </w:r>
      <w:r w:rsidRPr="008B109D">
        <w:rPr>
          <w:sz w:val="16"/>
        </w:rPr>
        <w:t xml:space="preserve"> and their families, </w:t>
      </w:r>
      <w:r w:rsidRPr="008B109D">
        <w:rPr>
          <w:rStyle w:val="StyleUnderline"/>
        </w:rPr>
        <w:t>made worse by the agricultural sector's high rate of self-employment,</w:t>
      </w:r>
      <w:r w:rsidRPr="008B109D">
        <w:rPr>
          <w:sz w:val="16"/>
        </w:rPr>
        <w:t xml:space="preserve"> higher injury rates, and the cost of health care in rural areas.</w:t>
      </w:r>
    </w:p>
    <w:p w14:paraId="3C394A83" w14:textId="77777777" w:rsidR="00665E22" w:rsidRDefault="00665E22" w:rsidP="00665E22">
      <w:pPr>
        <w:rPr>
          <w:sz w:val="16"/>
        </w:rPr>
      </w:pPr>
      <w:r w:rsidRPr="008B109D">
        <w:rPr>
          <w:sz w:val="16"/>
        </w:rPr>
        <w:t>"If I work on the farm, how do I have access to health care? By working at jobs and businesses off-the-farm, you get access to health care through your employer, but not by being self-employed," says Ashok Mishra , the Kemper and Ethel Marley Foundation Chair in the Morrison School of Agribusiness. "Self-employed premiums are higher, and even if you can afford it, your total profitability goes down."</w:t>
      </w:r>
    </w:p>
    <w:p w14:paraId="7CEC6990" w14:textId="77777777" w:rsidR="00665E22" w:rsidRPr="008B109D" w:rsidRDefault="00665E22" w:rsidP="00665E22">
      <w:pPr>
        <w:rPr>
          <w:sz w:val="16"/>
        </w:rPr>
      </w:pPr>
      <w:r w:rsidRPr="008B109D">
        <w:rPr>
          <w:sz w:val="16"/>
        </w:rPr>
        <w:t xml:space="preserve">About </w:t>
      </w:r>
      <w:r w:rsidRPr="0044374F">
        <w:rPr>
          <w:rStyle w:val="StyleUnderline"/>
          <w:highlight w:val="green"/>
        </w:rPr>
        <w:t>three out of four U.S. farmers are self-employed</w:t>
      </w:r>
      <w:r w:rsidRPr="008B109D">
        <w:rPr>
          <w:sz w:val="16"/>
        </w:rPr>
        <w:t xml:space="preserve">, often </w:t>
      </w:r>
      <w:r w:rsidRPr="0044374F">
        <w:rPr>
          <w:rStyle w:val="StyleUnderline"/>
          <w:highlight w:val="green"/>
        </w:rPr>
        <w:t>limiting their access to low-cost health insurance</w:t>
      </w:r>
      <w:r w:rsidRPr="008B109D">
        <w:rPr>
          <w:sz w:val="16"/>
        </w:rPr>
        <w:t>. The 10% of farmers who operate large farms often can afford to be covered by insurance from cooperatives, farm organizations, or private vendors. Medicare covers older farmers, and there's Medicaid for low-income ones.</w:t>
      </w:r>
    </w:p>
    <w:p w14:paraId="149AC1AF" w14:textId="77777777" w:rsidR="00665E22" w:rsidRDefault="00665E22" w:rsidP="00665E22">
      <w:pPr>
        <w:pStyle w:val="Heading3"/>
      </w:pPr>
      <w:r>
        <w:rPr/>
        <w:t>2NC---AT: Food---Resilient</w:t>
      </w:r>
    </w:p>
    <w:p w14:paraId="10052088" w14:textId="77777777" w:rsidR="00665E22" w:rsidRDefault="00665E22" w:rsidP="00665E22"/>
    <w:p w14:paraId="2FBDBF99" w14:textId="77777777" w:rsidR="00665E22" w:rsidRDefault="00665E22" w:rsidP="00665E22">
      <w:pPr>
        <w:pStyle w:val="Heading4"/>
      </w:pPr>
      <w:r>
        <w:rPr/>
        <w:t>No ev that lack of bargaining power for independent physicians will be sufficient to break food SCs – the last infinity years disproves</w:t>
      </w:r>
    </w:p>
    <w:p w14:paraId="1D6C2148" w14:textId="77777777" w:rsidR="00665E22" w:rsidRDefault="00665E22" w:rsidP="00665E22"/>
    <w:p w14:paraId="584592AF" w14:textId="77777777" w:rsidR="00665E22" w:rsidRDefault="00665E22" w:rsidP="00665E22">
      <w:pPr>
        <w:pStyle w:val="Heading3"/>
      </w:pPr>
      <w:r>
        <w:rPr/>
        <w:t>2NC---AT: Food !</w:t>
      </w:r>
    </w:p>
    <w:p w14:paraId="00192104" w14:textId="77777777" w:rsidR="00665E22" w:rsidRDefault="00665E22" w:rsidP="00665E22">
      <w:pPr>
        <w:tabs>
          <w:tab w:val="left" w:pos="3046"/>
        </w:tabs>
      </w:pPr>
    </w:p>
    <w:p w14:paraId="5F1436F8" w14:textId="77777777" w:rsidR="00665E22" w:rsidRDefault="00665E22" w:rsidP="00665E22">
      <w:pPr>
        <w:pStyle w:val="Heading4"/>
      </w:pPr>
      <w:r>
        <w:rPr/>
        <w:t>No food wars:</w:t>
      </w:r>
    </w:p>
    <w:p w14:paraId="258DC1DB" w14:textId="77777777" w:rsidR="00665E22" w:rsidRDefault="00665E22" w:rsidP="00665E22">
      <w:pPr>
        <w:pStyle w:val="Heading4"/>
      </w:pPr>
      <w:r>
        <w:rPr/>
        <w:t xml:space="preserve">1. </w:t>
      </w:r>
      <w:r w:rsidRPr="005800F7">
        <w:rPr>
          <w:u w:val="single"/>
        </w:rPr>
        <w:t>confounding variables</w:t>
      </w:r>
      <w:r>
        <w:rPr/>
        <w:t xml:space="preserve">---zero scholarship supports the notion that food is an independent trigger for conflict---politics, economics, and other variables are larger determinants of backlash. </w:t>
      </w:r>
    </w:p>
    <w:p w14:paraId="4A52B60A" w14:textId="77777777" w:rsidR="00665E22" w:rsidRPr="005800F7" w:rsidRDefault="00665E22" w:rsidP="00665E22">
      <w:pPr>
        <w:pStyle w:val="Heading4"/>
      </w:pPr>
      <w:r>
        <w:rPr/>
        <w:t xml:space="preserve">2. </w:t>
      </w:r>
      <w:r w:rsidRPr="005800F7">
        <w:rPr>
          <w:u w:val="single"/>
        </w:rPr>
        <w:t>no will</w:t>
      </w:r>
      <w:r>
        <w:rPr/>
        <w:t xml:space="preserve">---food shocks make countries more likely to </w:t>
      </w:r>
      <w:r w:rsidRPr="005800F7">
        <w:rPr>
          <w:u w:val="single"/>
        </w:rPr>
        <w:t>focus inwards</w:t>
      </w:r>
      <w:r>
        <w:rPr/>
        <w:t xml:space="preserve"> or </w:t>
      </w:r>
      <w:r w:rsidRPr="005800F7">
        <w:rPr>
          <w:u w:val="single"/>
        </w:rPr>
        <w:t xml:space="preserve">increase </w:t>
      </w:r>
      <w:r>
        <w:rPr>
          <w:u w:val="single"/>
        </w:rPr>
        <w:t>imports</w:t>
      </w:r>
      <w:r>
        <w:rPr/>
        <w:t>---that’s Atkins---even if they are right that it causes mass discontent, it doesn’t cause lashout since countries on the brink of starvation are less prone to start wars---that’s Vestby.</w:t>
      </w:r>
    </w:p>
    <w:p w14:paraId="621E8269" w14:textId="77777777" w:rsidR="00665E22" w:rsidRPr="009E65C4" w:rsidRDefault="00665E22" w:rsidP="00665E22">
      <w:pPr>
        <w:pStyle w:val="Heading4"/>
        <w:rPr>
          <w:rFonts w:asciiTheme="minorHAnsi" w:hAnsiTheme="minorHAnsi" w:cstheme="minorHAnsi"/>
        </w:rPr>
      </w:pPr>
      <w:r w:rsidRPr="009E65C4">
        <w:rPr/>
        <w:t>The</w:t>
      </w:r>
      <w:r w:rsidRPr="006319B5">
        <w:rPr/>
        <w:t xml:space="preserve"> </w:t>
      </w:r>
      <w:r w:rsidRPr="009E65C4">
        <w:rPr/>
        <w:t xml:space="preserve">countries that </w:t>
      </w:r>
      <w:r w:rsidRPr="009E65C4">
        <w:rPr>
          <w:u w:val="single"/>
        </w:rPr>
        <w:t>matter</w:t>
      </w:r>
      <w:r w:rsidRPr="009E65C4">
        <w:rPr/>
        <w:t xml:space="preserve"> for their impact are </w:t>
      </w:r>
      <w:r w:rsidRPr="009E65C4">
        <w:rPr>
          <w:u w:val="single"/>
        </w:rPr>
        <w:t>resilient</w:t>
      </w:r>
      <w:r w:rsidRPr="009E65C4">
        <w:rPr/>
        <w:t xml:space="preserve"> and </w:t>
      </w:r>
      <w:r w:rsidRPr="009E65C4">
        <w:rPr>
          <w:u w:val="single"/>
        </w:rPr>
        <w:t>institutional responses</w:t>
      </w:r>
      <w:r w:rsidRPr="009E65C4">
        <w:rPr/>
        <w:t xml:space="preserve"> prevent escalation </w:t>
      </w:r>
    </w:p>
    <w:p w14:paraId="477DDBBF" w14:textId="77777777" w:rsidR="00665E22" w:rsidRPr="00AF3092" w:rsidRDefault="00665E22" w:rsidP="00665E22">
      <w:r w:rsidRPr="00AF3092">
        <w:rPr>
          <w:rStyle w:val="Style13ptBold"/>
        </w:rPr>
        <w:t>Cliffe 16</w:t>
      </w:r>
      <w:r w:rsidRPr="00AF3092">
        <w:rPr/>
        <w:t xml:space="preserve"> [Sarah Cliffe, Director of the Center on International Cooperation at New York University, 3/29/16, “Food Security, Nutrition, and Peace,” http://cic.nyu.edu/news_commentary/food-security-nutrition-and-peace</w:t>
      </w:r>
      <w:r>
        <w:rPr/>
        <w:t>]</w:t>
      </w:r>
    </w:p>
    <w:p w14:paraId="426413EA" w14:textId="77777777" w:rsidR="00665E22" w:rsidRPr="009E65C4" w:rsidRDefault="00665E22" w:rsidP="00665E22">
      <w:pPr>
        <w:rPr>
          <w:rFonts w:asciiTheme="minorHAnsi" w:hAnsiTheme="minorHAnsi" w:cstheme="minorHAnsi"/>
          <w:sz w:val="16"/>
        </w:rPr>
      </w:pPr>
      <w:r w:rsidRPr="009E65C4">
        <w:rPr>
          <w:sz w:val="16"/>
        </w:rPr>
        <w:t xml:space="preserve">However, </w:t>
      </w:r>
      <w:r w:rsidRPr="00356D34">
        <w:rPr>
          <w:rStyle w:val="StyleUnderline"/>
          <w:highlight w:val="green"/>
        </w:rPr>
        <w:t xml:space="preserve">current research </w:t>
      </w:r>
      <w:r w:rsidRPr="00356D34">
        <w:rPr>
          <w:rStyle w:val="Emphasis"/>
          <w:iCs/>
          <w:highlight w:val="green"/>
        </w:rPr>
        <w:t>does not</w:t>
      </w:r>
      <w:r w:rsidRPr="009E65C4">
        <w:rPr>
          <w:sz w:val="16"/>
        </w:rPr>
        <w:t xml:space="preserve"> yet </w:t>
      </w:r>
      <w:r w:rsidRPr="00356D34">
        <w:rPr>
          <w:rStyle w:val="StyleUnderline"/>
          <w:highlight w:val="green"/>
        </w:rPr>
        <w:t>indicate a</w:t>
      </w:r>
      <w:r w:rsidRPr="009E65C4">
        <w:rPr>
          <w:rStyle w:val="StyleUnderline"/>
        </w:rPr>
        <w:t xml:space="preserve"> clear </w:t>
      </w:r>
      <w:r w:rsidRPr="00356D34">
        <w:rPr>
          <w:rStyle w:val="StyleUnderline"/>
          <w:highlight w:val="green"/>
        </w:rPr>
        <w:t>link between</w:t>
      </w:r>
      <w:r w:rsidRPr="009E65C4">
        <w:rPr>
          <w:sz w:val="16"/>
        </w:rPr>
        <w:t xml:space="preserve"> climate change, </w:t>
      </w:r>
      <w:r w:rsidRPr="00356D34">
        <w:rPr>
          <w:rStyle w:val="StyleUnderline"/>
          <w:highlight w:val="green"/>
        </w:rPr>
        <w:t>food insecurity and conflict</w:t>
      </w:r>
      <w:r w:rsidRPr="009E65C4">
        <w:rPr>
          <w:sz w:val="16"/>
        </w:rPr>
        <w:t xml:space="preserve">, except perhaps where rapidly deteriorating water availability cuts across existing tensions and weak institutions. But a series of interlinked problems – changing global patterns of consumption of energy and scarce resources, increasing demands for food imports (which draw on land, water, and energy inputs) can create pressure on fragile situations. </w:t>
      </w:r>
      <w:r w:rsidRPr="009E65C4">
        <w:rPr>
          <w:rStyle w:val="StyleUnderline"/>
        </w:rPr>
        <w:t>Food security – and food prices – are a highly political issue</w:t>
      </w:r>
      <w:r w:rsidRPr="009E65C4">
        <w:rPr>
          <w:sz w:val="16"/>
        </w:rPr>
        <w:t xml:space="preserve">, being a very immediate and visible source of popular welfare or popular uncertainty. </w:t>
      </w:r>
      <w:r w:rsidRPr="009E65C4">
        <w:rPr>
          <w:rStyle w:val="StyleUnderline"/>
        </w:rPr>
        <w:t xml:space="preserve">But their </w:t>
      </w:r>
      <w:r w:rsidRPr="009E65C4">
        <w:rPr>
          <w:rStyle w:val="Emphasis"/>
          <w:iCs/>
        </w:rPr>
        <w:t>link to conflict</w:t>
      </w:r>
      <w:r w:rsidRPr="009E65C4">
        <w:rPr>
          <w:sz w:val="16"/>
        </w:rPr>
        <w:t xml:space="preserve"> (and the wider links between climate change and conflict) </w:t>
      </w:r>
      <w:r w:rsidRPr="009E65C4">
        <w:rPr>
          <w:rStyle w:val="StyleUnderline"/>
        </w:rPr>
        <w:t>is indirect</w:t>
      </w:r>
      <w:r w:rsidRPr="009E65C4">
        <w:rPr>
          <w:sz w:val="16"/>
        </w:rPr>
        <w:t xml:space="preserve"> rather than direct. What makes some countries more resilient than others? </w:t>
      </w:r>
      <w:r w:rsidRPr="00356D34">
        <w:rPr>
          <w:rStyle w:val="Emphasis"/>
          <w:iCs/>
          <w:highlight w:val="green"/>
        </w:rPr>
        <w:t>Many</w:t>
      </w:r>
      <w:r w:rsidRPr="00356D34">
        <w:rPr>
          <w:rStyle w:val="StyleUnderline"/>
          <w:highlight w:val="green"/>
        </w:rPr>
        <w:t xml:space="preserve"> countries face food price or</w:t>
      </w:r>
      <w:r w:rsidRPr="009E65C4">
        <w:rPr>
          <w:rStyle w:val="StyleUnderline"/>
        </w:rPr>
        <w:t xml:space="preserve"> natural </w:t>
      </w:r>
      <w:r w:rsidRPr="00356D34">
        <w:rPr>
          <w:rStyle w:val="StyleUnderline"/>
          <w:highlight w:val="green"/>
        </w:rPr>
        <w:t xml:space="preserve">resource shocks </w:t>
      </w:r>
      <w:r w:rsidRPr="00356D34">
        <w:rPr>
          <w:rStyle w:val="Emphasis"/>
          <w:iCs/>
          <w:highlight w:val="green"/>
        </w:rPr>
        <w:t>without</w:t>
      </w:r>
      <w:r w:rsidRPr="009E65C4">
        <w:rPr>
          <w:rStyle w:val="Emphasis"/>
          <w:iCs/>
        </w:rPr>
        <w:t xml:space="preserve"> falling into </w:t>
      </w:r>
      <w:r w:rsidRPr="00356D34">
        <w:rPr>
          <w:rStyle w:val="Emphasis"/>
          <w:iCs/>
          <w:highlight w:val="green"/>
        </w:rPr>
        <w:t>conflict</w:t>
      </w:r>
      <w:r w:rsidRPr="009E65C4">
        <w:rPr>
          <w:sz w:val="16"/>
        </w:rPr>
        <w:t xml:space="preserve">. Essentially, the two important </w:t>
      </w:r>
      <w:r w:rsidRPr="00356D34">
        <w:rPr>
          <w:rStyle w:val="StyleUnderline"/>
          <w:highlight w:val="green"/>
        </w:rPr>
        <w:t>factors</w:t>
      </w:r>
      <w:r w:rsidRPr="009E65C4">
        <w:rPr>
          <w:sz w:val="16"/>
        </w:rPr>
        <w:t xml:space="preserve"> in </w:t>
      </w:r>
      <w:r w:rsidRPr="00356D34">
        <w:rPr>
          <w:rStyle w:val="StyleUnderline"/>
          <w:highlight w:val="green"/>
        </w:rPr>
        <w:t>determining</w:t>
      </w:r>
      <w:r w:rsidRPr="009E65C4">
        <w:rPr>
          <w:rStyle w:val="StyleUnderline"/>
        </w:rPr>
        <w:t xml:space="preserve"> their </w:t>
      </w:r>
      <w:r w:rsidRPr="00356D34">
        <w:rPr>
          <w:rStyle w:val="StyleUnderline"/>
          <w:highlight w:val="green"/>
        </w:rPr>
        <w:t>resilience are</w:t>
      </w:r>
      <w:r w:rsidRPr="009E65C4">
        <w:rPr>
          <w:sz w:val="16"/>
        </w:rPr>
        <w:t xml:space="preserve">: First, </w:t>
      </w:r>
      <w:r w:rsidRPr="00356D34">
        <w:rPr>
          <w:rStyle w:val="StyleUnderline"/>
          <w:highlight w:val="green"/>
        </w:rPr>
        <w:t xml:space="preserve">whether food insecurity is combined with </w:t>
      </w:r>
      <w:r w:rsidRPr="00356D34">
        <w:rPr>
          <w:rStyle w:val="Emphasis"/>
          <w:iCs/>
          <w:highlight w:val="green"/>
        </w:rPr>
        <w:t>other stresses</w:t>
      </w:r>
      <w:r w:rsidRPr="009E65C4">
        <w:rPr>
          <w:sz w:val="16"/>
        </w:rPr>
        <w:t xml:space="preserve"> – issues such as unemployment, but most fundamentally issues such as political exclusion or human rights abuses. </w:t>
      </w:r>
      <w:r w:rsidRPr="009E65C4">
        <w:rPr>
          <w:rStyle w:val="StyleUnderline"/>
        </w:rPr>
        <w:t>We sometimes read</w:t>
      </w:r>
      <w:r w:rsidRPr="009E65C4">
        <w:rPr>
          <w:sz w:val="16"/>
        </w:rPr>
        <w:t xml:space="preserve"> nowadays that the 2006-2009 </w:t>
      </w:r>
      <w:r w:rsidRPr="009E65C4">
        <w:rPr>
          <w:rStyle w:val="StyleUnderline"/>
        </w:rPr>
        <w:t>drought was a factor in the Syrian conflict,</w:t>
      </w:r>
      <w:r w:rsidRPr="009E65C4">
        <w:rPr>
          <w:sz w:val="16"/>
        </w:rPr>
        <w:t xml:space="preserve"> by driving rural-urban migration that caused societal stresses. It may of course have been one factor amongst many but </w:t>
      </w:r>
      <w:r w:rsidRPr="00356D34">
        <w:rPr>
          <w:rStyle w:val="StyleUnderline"/>
          <w:highlight w:val="green"/>
        </w:rPr>
        <w:t xml:space="preserve">it would be </w:t>
      </w:r>
      <w:r w:rsidRPr="00356D34">
        <w:rPr>
          <w:rStyle w:val="Emphasis"/>
          <w:iCs/>
          <w:highlight w:val="green"/>
        </w:rPr>
        <w:t>too simplistic</w:t>
      </w:r>
      <w:r w:rsidRPr="00356D34">
        <w:rPr>
          <w:rStyle w:val="StyleUnderline"/>
          <w:highlight w:val="green"/>
        </w:rPr>
        <w:t xml:space="preserve"> to suggest</w:t>
      </w:r>
      <w:r w:rsidRPr="009E65C4">
        <w:rPr>
          <w:sz w:val="16"/>
        </w:rPr>
        <w:t xml:space="preserve"> that </w:t>
      </w:r>
      <w:r w:rsidRPr="00356D34">
        <w:rPr>
          <w:rStyle w:val="StyleUnderline"/>
          <w:highlight w:val="green"/>
        </w:rPr>
        <w:t>it was the primary driver</w:t>
      </w:r>
      <w:r w:rsidRPr="009E65C4">
        <w:rPr>
          <w:sz w:val="16"/>
        </w:rPr>
        <w:t xml:space="preserve"> of the Syrian conflict. Second, </w:t>
      </w:r>
      <w:r w:rsidRPr="00356D34">
        <w:rPr>
          <w:rStyle w:val="StyleUnderline"/>
          <w:highlight w:val="green"/>
        </w:rPr>
        <w:t>whether countries have</w:t>
      </w:r>
      <w:r w:rsidRPr="009E65C4">
        <w:rPr>
          <w:rStyle w:val="StyleUnderline"/>
        </w:rPr>
        <w:t xml:space="preserve"> strong enough </w:t>
      </w:r>
      <w:r w:rsidRPr="00356D34">
        <w:rPr>
          <w:rStyle w:val="StyleUnderline"/>
          <w:highlight w:val="green"/>
        </w:rPr>
        <w:t>institutions</w:t>
      </w:r>
      <w:r w:rsidRPr="009E65C4">
        <w:rPr>
          <w:sz w:val="16"/>
        </w:rPr>
        <w:t xml:space="preserve"> to fulfill a social compact with their citizens, </w:t>
      </w:r>
      <w:r w:rsidRPr="00356D34">
        <w:rPr>
          <w:rStyle w:val="StyleUnderline"/>
          <w:highlight w:val="green"/>
        </w:rPr>
        <w:t>providing help</w:t>
      </w:r>
      <w:r w:rsidRPr="009E65C4">
        <w:rPr>
          <w:rStyle w:val="StyleUnderline"/>
        </w:rPr>
        <w:t xml:space="preserve"> quickly </w:t>
      </w:r>
      <w:r w:rsidRPr="00356D34">
        <w:rPr>
          <w:rStyle w:val="StyleUnderline"/>
          <w:highlight w:val="green"/>
        </w:rPr>
        <w:t>to citizens affected</w:t>
      </w:r>
      <w:r w:rsidRPr="009E65C4">
        <w:rPr>
          <w:rStyle w:val="StyleUnderline"/>
        </w:rPr>
        <w:t xml:space="preserve"> by food insecurity</w:t>
      </w:r>
      <w:r w:rsidRPr="009E65C4">
        <w:rPr>
          <w:sz w:val="16"/>
        </w:rPr>
        <w:t xml:space="preserve">, with or without international assistance. </w:t>
      </w:r>
      <w:r w:rsidRPr="00356D34">
        <w:rPr>
          <w:rStyle w:val="StyleUnderline"/>
          <w:highlight w:val="green"/>
        </w:rPr>
        <w:t>During the</w:t>
      </w:r>
      <w:r w:rsidRPr="009E65C4">
        <w:rPr>
          <w:sz w:val="16"/>
        </w:rPr>
        <w:t xml:space="preserve"> 2007-20</w:t>
      </w:r>
      <w:r w:rsidRPr="00356D34">
        <w:rPr>
          <w:rStyle w:val="StyleUnderline"/>
          <w:highlight w:val="green"/>
        </w:rPr>
        <w:t>08</w:t>
      </w:r>
      <w:r w:rsidRPr="009E65C4">
        <w:rPr>
          <w:rStyle w:val="StyleUnderline"/>
        </w:rPr>
        <w:t xml:space="preserve"> food </w:t>
      </w:r>
      <w:r w:rsidRPr="00356D34">
        <w:rPr>
          <w:rStyle w:val="StyleUnderline"/>
          <w:highlight w:val="green"/>
        </w:rPr>
        <w:t>crisis, developing countries</w:t>
      </w:r>
      <w:r w:rsidRPr="009E65C4">
        <w:rPr>
          <w:rStyle w:val="StyleUnderline"/>
        </w:rPr>
        <w:t xml:space="preserve"> with low institutional strength </w:t>
      </w:r>
      <w:r w:rsidRPr="00356D34">
        <w:rPr>
          <w:rStyle w:val="StyleUnderline"/>
          <w:highlight w:val="green"/>
        </w:rPr>
        <w:t>experienced more</w:t>
      </w:r>
      <w:r w:rsidRPr="009E65C4">
        <w:rPr>
          <w:rStyle w:val="StyleUnderline"/>
        </w:rPr>
        <w:t xml:space="preserve"> food price </w:t>
      </w:r>
      <w:r w:rsidRPr="00356D34">
        <w:rPr>
          <w:rStyle w:val="StyleUnderline"/>
          <w:highlight w:val="green"/>
        </w:rPr>
        <w:t>protests</w:t>
      </w:r>
      <w:r w:rsidRPr="009E65C4">
        <w:rPr>
          <w:sz w:val="16"/>
        </w:rPr>
        <w:t xml:space="preserve"> than those with higher institutional strengths, and more than half these protests turned violent. </w:t>
      </w:r>
      <w:r w:rsidRPr="00356D34">
        <w:rPr>
          <w:rStyle w:val="StyleUnderline"/>
          <w:highlight w:val="green"/>
        </w:rPr>
        <w:t>This</w:t>
      </w:r>
      <w:r w:rsidRPr="009E65C4">
        <w:rPr>
          <w:sz w:val="16"/>
        </w:rPr>
        <w:t xml:space="preserve"> for example, </w:t>
      </w:r>
      <w:r w:rsidRPr="00356D34">
        <w:rPr>
          <w:rStyle w:val="StyleUnderline"/>
          <w:highlight w:val="green"/>
        </w:rPr>
        <w:t>is the difference</w:t>
      </w:r>
      <w:r w:rsidRPr="009E65C4">
        <w:rPr>
          <w:rStyle w:val="StyleUnderline"/>
        </w:rPr>
        <w:t xml:space="preserve"> in the events </w:t>
      </w:r>
      <w:r w:rsidRPr="00356D34">
        <w:rPr>
          <w:rStyle w:val="StyleUnderline"/>
          <w:highlight w:val="green"/>
        </w:rPr>
        <w:t>in Haiti versus</w:t>
      </w:r>
      <w:r w:rsidRPr="009E65C4">
        <w:rPr>
          <w:sz w:val="16"/>
        </w:rPr>
        <w:t xml:space="preserve"> those in </w:t>
      </w:r>
      <w:r w:rsidRPr="00356D34">
        <w:rPr>
          <w:rStyle w:val="Emphasis"/>
          <w:iCs/>
          <w:highlight w:val="green"/>
        </w:rPr>
        <w:t>Mexico or the Philippines</w:t>
      </w:r>
      <w:r w:rsidRPr="009E65C4">
        <w:rPr>
          <w:rStyle w:val="StyleUnderline"/>
        </w:rPr>
        <w:t xml:space="preserve"> where far greater </w:t>
      </w:r>
      <w:r w:rsidRPr="00356D34">
        <w:rPr>
          <w:rStyle w:val="StyleUnderline"/>
          <w:highlight w:val="green"/>
        </w:rPr>
        <w:t>institutional strength existed</w:t>
      </w:r>
      <w:r w:rsidRPr="009E65C4">
        <w:rPr>
          <w:rStyle w:val="StyleUnderline"/>
        </w:rPr>
        <w:t xml:space="preserve"> to deal with the </w:t>
      </w:r>
      <w:r w:rsidRPr="00356D34">
        <w:rPr>
          <w:rStyle w:val="StyleUnderline"/>
          <w:highlight w:val="green"/>
        </w:rPr>
        <w:t>food</w:t>
      </w:r>
      <w:r w:rsidRPr="009E65C4">
        <w:rPr>
          <w:rStyle w:val="StyleUnderline"/>
        </w:rPr>
        <w:t xml:space="preserve"> price </w:t>
      </w:r>
      <w:r w:rsidRPr="00356D34">
        <w:rPr>
          <w:rStyle w:val="StyleUnderline"/>
          <w:highlight w:val="green"/>
        </w:rPr>
        <w:t>shocks</w:t>
      </w:r>
      <w:r w:rsidRPr="009E65C4">
        <w:rPr>
          <w:rStyle w:val="StyleUnderline"/>
        </w:rPr>
        <w:t xml:space="preserve"> and </w:t>
      </w:r>
      <w:r w:rsidRPr="009E65C4">
        <w:rPr>
          <w:rStyle w:val="Emphasis"/>
          <w:iCs/>
        </w:rPr>
        <w:t xml:space="preserve">protests </w:t>
      </w:r>
      <w:r w:rsidRPr="00356D34">
        <w:rPr>
          <w:rStyle w:val="Emphasis"/>
          <w:iCs/>
          <w:highlight w:val="green"/>
        </w:rPr>
        <w:t>did not spur deteriorating national security</w:t>
      </w:r>
      <w:r w:rsidRPr="009E65C4">
        <w:rPr>
          <w:rStyle w:val="StyleUnderline"/>
        </w:rPr>
        <w:t xml:space="preserve"> or widespread violence</w:t>
      </w:r>
      <w:r w:rsidRPr="009E65C4">
        <w:rPr>
          <w:sz w:val="16"/>
        </w:rPr>
        <w:t>.</w:t>
      </w:r>
    </w:p>
    <w:p w14:paraId="145CD692" w14:textId="77777777" w:rsidR="00665E22" w:rsidRPr="00203C10" w:rsidRDefault="00665E22" w:rsidP="00665E22">
      <w:pPr>
        <w:pStyle w:val="Heading4"/>
      </w:pPr>
      <w:r>
        <w:rPr/>
        <w:t xml:space="preserve">Scarcity is easy to overcome. Studies connecting it to conflict are </w:t>
      </w:r>
      <w:r>
        <w:rPr>
          <w:u w:val="single"/>
        </w:rPr>
        <w:t>flawed</w:t>
      </w:r>
      <w:r>
        <w:rPr/>
        <w:t xml:space="preserve">. </w:t>
      </w:r>
      <w:r>
        <w:rPr>
          <w:u w:val="single"/>
        </w:rPr>
        <w:t>Abundance</w:t>
      </w:r>
      <w:r>
        <w:rPr/>
        <w:t xml:space="preserve"> is a </w:t>
      </w:r>
      <w:r w:rsidRPr="00AB50CB">
        <w:rPr>
          <w:u w:val="single"/>
        </w:rPr>
        <w:t>greater</w:t>
      </w:r>
      <w:r>
        <w:rPr/>
        <w:t xml:space="preserve"> predictor. </w:t>
      </w:r>
    </w:p>
    <w:p w14:paraId="48A05B5B" w14:textId="77777777" w:rsidR="00665E22" w:rsidRDefault="00665E22" w:rsidP="00665E22">
      <w:r w:rsidRPr="008B1364">
        <w:rPr/>
        <w:t xml:space="preserve">Dief Reagen Nochi </w:t>
      </w:r>
      <w:r w:rsidRPr="008B1364">
        <w:rPr>
          <w:rStyle w:val="Style13ptBold"/>
        </w:rPr>
        <w:t>Faha 21</w:t>
      </w:r>
      <w:r w:rsidRPr="008B1364">
        <w:rPr/>
        <w:t>, PhD candidate at the laboratory of research and analysis in mathematical economics at the University of Yaoundé II, Soa in Cameroon, “Revisiting Natural Resources-Conflict Nexus,” Resources Policy, vol. 70, 03/01/2021, p. 101903</w:t>
      </w:r>
    </w:p>
    <w:p w14:paraId="4ADD945D" w14:textId="77777777" w:rsidR="00665E22" w:rsidRPr="00AB50CB" w:rsidRDefault="00665E22" w:rsidP="00665E22">
      <w:pPr>
        <w:rPr>
          <w:sz w:val="16"/>
        </w:rPr>
      </w:pPr>
      <w:r w:rsidRPr="00AB50CB">
        <w:rPr>
          <w:rStyle w:val="StyleUnderline"/>
        </w:rPr>
        <w:t>The first group argues</w:t>
      </w:r>
      <w:r w:rsidRPr="00AB50CB">
        <w:rPr>
          <w:sz w:val="16"/>
        </w:rPr>
        <w:t xml:space="preserve"> that natural </w:t>
      </w:r>
      <w:r w:rsidRPr="00356D34">
        <w:rPr>
          <w:rStyle w:val="StyleUnderline"/>
          <w:highlight w:val="green"/>
        </w:rPr>
        <w:t xml:space="preserve">resources’ </w:t>
      </w:r>
      <w:r w:rsidRPr="00356D34">
        <w:rPr>
          <w:rStyle w:val="Emphasis"/>
          <w:highlight w:val="green"/>
        </w:rPr>
        <w:t>abundance</w:t>
      </w:r>
      <w:r w:rsidRPr="00AB50CB">
        <w:rPr>
          <w:sz w:val="16"/>
        </w:rPr>
        <w:t xml:space="preserve"> mostly nonrenewable </w:t>
      </w:r>
      <w:r w:rsidRPr="00356D34">
        <w:rPr>
          <w:rStyle w:val="StyleUnderline"/>
          <w:highlight w:val="green"/>
        </w:rPr>
        <w:t>fuel violence</w:t>
      </w:r>
      <w:r w:rsidRPr="00AB50CB">
        <w:rPr>
          <w:sz w:val="16"/>
        </w:rPr>
        <w:t xml:space="preserve">, inequalities and conflict (Collier and Hoeffler 1998; Ross 2001; De Soysa 2002; Fearon 2005; Le Billon 2007; Collier et al., 2009). Whereas, </w:t>
      </w:r>
      <w:r w:rsidRPr="00AB50CB">
        <w:rPr>
          <w:rStyle w:val="StyleUnderline"/>
        </w:rPr>
        <w:t>the second group claims</w:t>
      </w:r>
      <w:r w:rsidRPr="00AB50CB">
        <w:rPr>
          <w:sz w:val="16"/>
        </w:rPr>
        <w:t xml:space="preserve"> that </w:t>
      </w:r>
      <w:r w:rsidRPr="00AB50CB">
        <w:rPr>
          <w:rStyle w:val="StyleUnderline"/>
        </w:rPr>
        <w:t>it’s</w:t>
      </w:r>
      <w:r w:rsidRPr="00AB50CB">
        <w:rPr>
          <w:sz w:val="16"/>
        </w:rPr>
        <w:t xml:space="preserve"> </w:t>
      </w:r>
      <w:r w:rsidRPr="005C3A00">
        <w:rPr>
          <w:rStyle w:val="Emphasis"/>
        </w:rPr>
        <w:t>scarcity</w:t>
      </w:r>
      <w:r w:rsidRPr="00AB50CB">
        <w:rPr>
          <w:sz w:val="16"/>
        </w:rPr>
        <w:t xml:space="preserve"> rather than abundance that lead to conflicts and instability Percival and Homer-Dixon (1995), Homer- Dixon (1999), Klare (2001), Peters (2004), Humphreys (2012), Koubi et al. (2014). Yet, some studies posit that the results obtained by the first group and second group are not robust and therefore argue for a non-significant effect of natural resources on conflict(De Soysa 2002; Fearon and Laitin 2003; Price-Smith 2015; Stern 2016).</w:t>
      </w:r>
    </w:p>
    <w:p w14:paraId="3191999D" w14:textId="77777777" w:rsidR="00665E22" w:rsidRPr="00AB50CB" w:rsidRDefault="00665E22" w:rsidP="00665E22">
      <w:pPr>
        <w:rPr>
          <w:sz w:val="16"/>
        </w:rPr>
      </w:pPr>
      <w:r w:rsidRPr="00AB50CB">
        <w:rPr>
          <w:sz w:val="16"/>
        </w:rPr>
        <w:t>The first group offers different framework that is, greed Vs grievance, onset Vs duration, the resources curse, the rentier state, Great Games and Aggressive State Model. Bakeless (1921) argues that, 14 out of 20 major wars were attributed to dispute over natural resources coupled with a rise of industrialisation. For instance, the war of the Pacific (1879–1884), Chile fought against a defensive alliance of Bolivia and Peru for the control of guano mineral deposits. Furthermore, Westing (1986) argues that many wars in the twentieth century had an important resource dimension. Examples include: The Algerian War of Independence (1954–1962), the Six Day War (1967), the Chaco War (1932–1935), recently, Saddam Hussein’s invasion of Kuwait in 1990 was attributed to dispute over the Rumanian oil field. Collier also argues that fifty armed conflict active in 2001 were strongly related to natural resources exploitation in which either licit or illicit exploitation fostered, intensified or sustained violence.</w:t>
      </w:r>
    </w:p>
    <w:p w14:paraId="39BEF01B" w14:textId="77777777" w:rsidR="00665E22" w:rsidRPr="00AB50CB" w:rsidRDefault="00665E22" w:rsidP="00665E22">
      <w:pPr>
        <w:rPr>
          <w:sz w:val="16"/>
        </w:rPr>
      </w:pPr>
      <w:r w:rsidRPr="00AB50CB">
        <w:rPr>
          <w:sz w:val="16"/>
        </w:rPr>
        <w:t>The second group bases their analyses on the neo-Malthusians theory arguing that a wide gap between demographic growth rate and natural resources availability may lead to frustration, insurrection and conflict. Homer-Dixon (1999) main argument is that, disequilibrium demand and supply lead to scarcity resulting to competition and eventually violence. In the same line, de Soysa et al. (2009) suggest that competition between Great Power fighting for natural resources may be at the origin of resources-conflicts. Klare (2001) also supports the fact that resources scarcity may fuel conflict. Moreover, Klare (2001) shows that, scarcity of peak oil/gas linking specific natural resources to great powers competitions establishes a link between interstate conflict (example China, India and Russia).</w:t>
      </w:r>
    </w:p>
    <w:p w14:paraId="6D0E0E01" w14:textId="77777777" w:rsidR="00665E22" w:rsidRPr="00AB50CB" w:rsidRDefault="00665E22" w:rsidP="00665E22">
      <w:pPr>
        <w:rPr>
          <w:sz w:val="16"/>
        </w:rPr>
      </w:pPr>
      <w:r w:rsidRPr="00AB50CB">
        <w:rPr>
          <w:rStyle w:val="StyleUnderline"/>
        </w:rPr>
        <w:t>Based on the</w:t>
      </w:r>
      <w:r w:rsidRPr="00AB50CB">
        <w:rPr>
          <w:sz w:val="16"/>
        </w:rPr>
        <w:t xml:space="preserve"> </w:t>
      </w:r>
      <w:r w:rsidRPr="005C3A00">
        <w:rPr>
          <w:rStyle w:val="Emphasis"/>
        </w:rPr>
        <w:t>mitigating results</w:t>
      </w:r>
      <w:r w:rsidRPr="00AB50CB">
        <w:rPr>
          <w:sz w:val="16"/>
        </w:rPr>
        <w:t xml:space="preserve"> </w:t>
      </w:r>
      <w:r w:rsidRPr="00AB50CB">
        <w:rPr>
          <w:rStyle w:val="StyleUnderline"/>
        </w:rPr>
        <w:t>and</w:t>
      </w:r>
      <w:r w:rsidRPr="00AB50CB">
        <w:rPr>
          <w:sz w:val="16"/>
        </w:rPr>
        <w:t xml:space="preserve"> </w:t>
      </w:r>
      <w:r w:rsidRPr="00356D34">
        <w:rPr>
          <w:rStyle w:val="Emphasis"/>
          <w:highlight w:val="green"/>
        </w:rPr>
        <w:t>lack of robust results</w:t>
      </w:r>
      <w:r w:rsidRPr="00AB50CB">
        <w:rPr>
          <w:sz w:val="16"/>
        </w:rPr>
        <w:t xml:space="preserve"> </w:t>
      </w:r>
      <w:r w:rsidRPr="00AB50CB">
        <w:rPr>
          <w:rStyle w:val="StyleUnderline"/>
        </w:rPr>
        <w:t xml:space="preserve">obtained </w:t>
      </w:r>
      <w:r w:rsidRPr="00356D34">
        <w:rPr>
          <w:rStyle w:val="StyleUnderline"/>
          <w:highlight w:val="green"/>
        </w:rPr>
        <w:t>in</w:t>
      </w:r>
      <w:r w:rsidRPr="00AB50CB">
        <w:rPr>
          <w:rStyle w:val="StyleUnderline"/>
        </w:rPr>
        <w:t xml:space="preserve"> the</w:t>
      </w:r>
      <w:r w:rsidRPr="00AB50CB">
        <w:rPr>
          <w:sz w:val="16"/>
        </w:rPr>
        <w:t xml:space="preserve"> </w:t>
      </w:r>
      <w:r w:rsidRPr="00356D34">
        <w:rPr>
          <w:rStyle w:val="Emphasis"/>
          <w:highlight w:val="green"/>
        </w:rPr>
        <w:t>empirical literature</w:t>
      </w:r>
      <w:r w:rsidRPr="00AB50CB">
        <w:rPr>
          <w:sz w:val="16"/>
        </w:rPr>
        <w:t xml:space="preserve"> of natural resources-conflict nexus, </w:t>
      </w:r>
      <w:r w:rsidRPr="00AB50CB">
        <w:rPr>
          <w:rStyle w:val="StyleUnderline"/>
        </w:rPr>
        <w:t xml:space="preserve">our </w:t>
      </w:r>
      <w:r w:rsidRPr="00356D34">
        <w:rPr>
          <w:rStyle w:val="StyleUnderline"/>
          <w:highlight w:val="green"/>
        </w:rPr>
        <w:t>result</w:t>
      </w:r>
      <w:r w:rsidRPr="00AB50CB">
        <w:rPr>
          <w:rStyle w:val="StyleUnderline"/>
        </w:rPr>
        <w:t xml:space="preserve"> seems to </w:t>
      </w:r>
      <w:r w:rsidRPr="00356D34">
        <w:rPr>
          <w:rStyle w:val="StyleUnderline"/>
          <w:highlight w:val="green"/>
        </w:rPr>
        <w:t>indicate</w:t>
      </w:r>
      <w:r w:rsidRPr="00AB50CB">
        <w:rPr>
          <w:rStyle w:val="StyleUnderline"/>
        </w:rPr>
        <w:t xml:space="preserve"> that, the </w:t>
      </w:r>
      <w:r w:rsidRPr="00356D34">
        <w:rPr>
          <w:rStyle w:val="StyleUnderline"/>
          <w:highlight w:val="green"/>
        </w:rPr>
        <w:t>effect</w:t>
      </w:r>
      <w:r w:rsidRPr="00AB50CB">
        <w:rPr>
          <w:sz w:val="16"/>
        </w:rPr>
        <w:t xml:space="preserve"> of natural resources on conflict </w:t>
      </w:r>
      <w:r w:rsidRPr="00356D34">
        <w:rPr>
          <w:rStyle w:val="Emphasis"/>
          <w:highlight w:val="green"/>
        </w:rPr>
        <w:t>depends</w:t>
      </w:r>
      <w:r w:rsidRPr="00AB50CB">
        <w:rPr>
          <w:sz w:val="16"/>
        </w:rPr>
        <w:t xml:space="preserve"> on: 1) the type of natural resources, 2) the econometric specification and 3) the methodology of analyses. The main objective of this study is to revisit the nexus natural resources-conflict. Specifically 1) we evaluate the non-linear effect of natural resources on internal conflict. 2) Determine the threshold level of natural resources mitigating the negative effect of natural resources on conflict and 3) Compute the individual elasticity of the effect of one percent increase of natural resources on conflict by country and by the type of natural resources. The value addition of this paper is empiric. We use a panel threshold approach to determine the non-linear effect of natural resources on internal conflict in 124 countries.</w:t>
      </w:r>
    </w:p>
    <w:p w14:paraId="4F3C202B" w14:textId="77777777" w:rsidR="00665E22" w:rsidRPr="00AB50CB" w:rsidRDefault="00665E22" w:rsidP="00665E22">
      <w:pPr>
        <w:rPr>
          <w:sz w:val="16"/>
        </w:rPr>
      </w:pPr>
      <w:r w:rsidRPr="00AB50CB">
        <w:rPr>
          <w:sz w:val="16"/>
        </w:rPr>
        <w:t>A perceived gap in the literature is the limited amount of studies analysing the non-linear effect of natural resources on internal conflict. Some studies analyse the linear effect of natural resources on conflict. The downside to these findings is that they lay emphases on the linear effect of natural resources on conflict considering that the countries are homogeneous and often neglect to investigate the threshold effect of natural resources on conflict in a heterogeneous environment. Our sample presents mixed characteristics. Some countries possess abundant natural resources and have experienced high levels of internal conflict, some possess few natural resources and have experienced high levels of internal conflict, whereas other possess abundant natural resources and have low levels of internal conflict and finally other have few resources and have low levels of internal conflict.</w:t>
      </w:r>
    </w:p>
    <w:p w14:paraId="50AAE95D" w14:textId="77777777" w:rsidR="00665E22" w:rsidRPr="00AB50CB" w:rsidRDefault="00665E22" w:rsidP="00665E22">
      <w:pPr>
        <w:rPr>
          <w:sz w:val="16"/>
        </w:rPr>
      </w:pPr>
      <w:r w:rsidRPr="00AB50CB">
        <w:rPr>
          <w:sz w:val="16"/>
        </w:rPr>
        <w:t>It’s argued that, natural resources constitute a key sector for the development of a country provided they have good institutional quality (Epo and Faha 2020). It is therefore important to understand which correlates observed and composite variables impede it from its positive contribution to economic development. This study attempts to link-up the concept of natural resources and conflict. The rest of the study is organised as follows: Section 2 deals with the literature review. Section 3 focuses on the methodology and data presentation. We present the main findings in section 4. Finally, we present the conclusion in section 5.</w:t>
      </w:r>
    </w:p>
    <w:p w14:paraId="47C76329" w14:textId="77777777" w:rsidR="00665E22" w:rsidRPr="00AB50CB" w:rsidRDefault="00665E22" w:rsidP="00665E22">
      <w:pPr>
        <w:rPr>
          <w:sz w:val="16"/>
        </w:rPr>
      </w:pPr>
      <w:r w:rsidRPr="00AB50CB">
        <w:rPr>
          <w:sz w:val="16"/>
        </w:rPr>
        <w:t>2. Literature review</w:t>
      </w:r>
    </w:p>
    <w:p w14:paraId="4733F595" w14:textId="77777777" w:rsidR="00665E22" w:rsidRPr="00AB50CB" w:rsidRDefault="00665E22" w:rsidP="00665E22">
      <w:pPr>
        <w:rPr>
          <w:sz w:val="16"/>
        </w:rPr>
      </w:pPr>
      <w:r w:rsidRPr="00AB50CB">
        <w:rPr>
          <w:sz w:val="16"/>
        </w:rPr>
        <w:t>Although there is lack of consensus regarding the definition and measurement of scarcity of natural resources and its abundance, in this subsection, we briefly review the relationship between natural resources scarcity and conflict, followed by a review of the nexus natural resources abundance and conflict.</w:t>
      </w:r>
    </w:p>
    <w:p w14:paraId="2F613F3B" w14:textId="77777777" w:rsidR="00665E22" w:rsidRPr="00AB50CB" w:rsidRDefault="00665E22" w:rsidP="00665E22">
      <w:pPr>
        <w:rPr>
          <w:sz w:val="16"/>
        </w:rPr>
      </w:pPr>
      <w:r w:rsidRPr="00AB50CB">
        <w:rPr>
          <w:sz w:val="16"/>
        </w:rPr>
        <w:t>2.1. Resources scarcity and conflict</w:t>
      </w:r>
    </w:p>
    <w:p w14:paraId="40C375B4" w14:textId="77777777" w:rsidR="00665E22" w:rsidRPr="00AB50CB" w:rsidRDefault="00665E22" w:rsidP="00665E22">
      <w:pPr>
        <w:rPr>
          <w:sz w:val="16"/>
        </w:rPr>
      </w:pPr>
      <w:r w:rsidRPr="00AB50CB">
        <w:rPr>
          <w:sz w:val="16"/>
        </w:rPr>
        <w:t>The neo-Malthusians laid more emphases on the environmental consequences of population growth. They suggest that, a wide gap between demographic growth rate and natural resources’ availability lead to competition, frustration, insurrection, and eventually conflict over means of existence. The most influential study on the relationship between natural resources scarcity and conflict started with the Canadian Environmental Change and Acute Conflict Project led by (Homer-Dixon, 1994, 1999). His approach was in line with the neo-Malthusian perspective. The theoretical model of this project was based on sixteen case studies. The study assumes that, three types of scarcity could generate a composite variable called environmental scarcity. They include: 1)supply-induced scarcity representing the reduction in renewable resources’ availability due to the fact that consumption, degradation and depletion of cropland, forests, water, and fish stocks are faster than regeneration. 2) demand-induced scarcity attributed to population growth and/or rising living standards, and 3) structural scarcity due to unequal distribution of resources. These three components result to what Homer-Dixon (1999) called resources capture and ecological marginalisation.</w:t>
      </w:r>
    </w:p>
    <w:p w14:paraId="258747DE" w14:textId="77777777" w:rsidR="00665E22" w:rsidRPr="00AB50CB" w:rsidRDefault="00665E22" w:rsidP="00665E22">
      <w:pPr>
        <w:rPr>
          <w:sz w:val="16"/>
        </w:rPr>
      </w:pPr>
      <w:r w:rsidRPr="00AB50CB">
        <w:rPr>
          <w:sz w:val="16"/>
        </w:rPr>
        <w:t>Resources capture similar to rent-seeking occurs when powerful elites use their power to grab resources that they think may become scarce in the future. Rent-seeking deprives scarce resources from weak groups. Ecological marginalisation refers to a situation where a particular group of people facing resources scarcity migrate to an area with a fragile ecosystem, this may thus create greater scarcity in that area resulting to conflict between the newcomers and the natives. Resources capture and ecological marginalisation may thus be a vector of ethnic clashes, insurgency, banditry and military coup.</w:t>
      </w:r>
    </w:p>
    <w:p w14:paraId="51DCE272" w14:textId="77777777" w:rsidR="00665E22" w:rsidRPr="00AB50CB" w:rsidRDefault="00665E22" w:rsidP="00665E22">
      <w:pPr>
        <w:rPr>
          <w:sz w:val="16"/>
        </w:rPr>
      </w:pPr>
      <w:r w:rsidRPr="00AB50CB">
        <w:rPr>
          <w:sz w:val="16"/>
        </w:rPr>
        <w:t xml:space="preserve">However, </w:t>
      </w:r>
      <w:r w:rsidRPr="005C3A00">
        <w:rPr>
          <w:rStyle w:val="Emphasis"/>
        </w:rPr>
        <w:t>Homer-Dixon’s</w:t>
      </w:r>
      <w:r w:rsidRPr="00AB50CB">
        <w:rPr>
          <w:sz w:val="16"/>
        </w:rPr>
        <w:t xml:space="preserve"> </w:t>
      </w:r>
      <w:r w:rsidRPr="00AB50CB">
        <w:rPr>
          <w:rStyle w:val="StyleUnderline"/>
        </w:rPr>
        <w:t>and the</w:t>
      </w:r>
      <w:r w:rsidRPr="00AB50CB">
        <w:rPr>
          <w:sz w:val="16"/>
        </w:rPr>
        <w:t xml:space="preserve"> </w:t>
      </w:r>
      <w:r w:rsidRPr="005C3A00">
        <w:rPr>
          <w:rStyle w:val="Emphasis"/>
        </w:rPr>
        <w:t>neo-Malthusians</w:t>
      </w:r>
      <w:r w:rsidRPr="00AB50CB">
        <w:rPr>
          <w:sz w:val="16"/>
        </w:rPr>
        <w:t xml:space="preserve"> </w:t>
      </w:r>
      <w:r w:rsidRPr="00AB50CB">
        <w:rPr>
          <w:rStyle w:val="StyleUnderline"/>
        </w:rPr>
        <w:t>theories were</w:t>
      </w:r>
      <w:r w:rsidRPr="00AB50CB">
        <w:rPr>
          <w:sz w:val="16"/>
        </w:rPr>
        <w:t xml:space="preserve"> also </w:t>
      </w:r>
      <w:r w:rsidRPr="00AB50CB">
        <w:rPr>
          <w:rStyle w:val="StyleUnderline"/>
        </w:rPr>
        <w:t>subjected to</w:t>
      </w:r>
      <w:r w:rsidRPr="00AB50CB">
        <w:rPr>
          <w:sz w:val="16"/>
        </w:rPr>
        <w:t xml:space="preserve"> some </w:t>
      </w:r>
      <w:r w:rsidRPr="005C3A00">
        <w:rPr>
          <w:rStyle w:val="Emphasis"/>
        </w:rPr>
        <w:t>critics</w:t>
      </w:r>
      <w:r w:rsidRPr="00AB50CB">
        <w:rPr>
          <w:sz w:val="16"/>
        </w:rPr>
        <w:t xml:space="preserve">. For instance, Magnus Theisen (2008) argue that </w:t>
      </w:r>
      <w:r w:rsidRPr="00356D34">
        <w:rPr>
          <w:rStyle w:val="StyleUnderline"/>
          <w:highlight w:val="green"/>
        </w:rPr>
        <w:t>many non-environmental variables</w:t>
      </w:r>
      <w:r w:rsidRPr="00AB50CB">
        <w:rPr>
          <w:rStyle w:val="StyleUnderline"/>
        </w:rPr>
        <w:t xml:space="preserve"> </w:t>
      </w:r>
      <w:r w:rsidRPr="00356D34">
        <w:rPr>
          <w:rStyle w:val="Emphasis"/>
          <w:highlight w:val="green"/>
        </w:rPr>
        <w:t>intervene</w:t>
      </w:r>
      <w:r w:rsidRPr="00AB50CB">
        <w:rPr>
          <w:sz w:val="16"/>
        </w:rPr>
        <w:t xml:space="preserve"> to establish a direct link between population growth and scarcity-induced conflict. The cornucopians instead argue that, </w:t>
      </w:r>
      <w:r w:rsidRPr="00AB50CB">
        <w:rPr>
          <w:rStyle w:val="StyleUnderline"/>
        </w:rPr>
        <w:t xml:space="preserve">though resources </w:t>
      </w:r>
      <w:r w:rsidRPr="005C3A00">
        <w:rPr>
          <w:rStyle w:val="Emphasis"/>
        </w:rPr>
        <w:t>may</w:t>
      </w:r>
      <w:r w:rsidRPr="00AB50CB">
        <w:rPr>
          <w:sz w:val="16"/>
        </w:rPr>
        <w:t xml:space="preserve"> </w:t>
      </w:r>
      <w:r w:rsidRPr="00AB50CB">
        <w:rPr>
          <w:rStyle w:val="StyleUnderline"/>
        </w:rPr>
        <w:t>be scarce,</w:t>
      </w:r>
      <w:r w:rsidRPr="00AB50CB">
        <w:rPr>
          <w:sz w:val="16"/>
        </w:rPr>
        <w:t xml:space="preserve"> </w:t>
      </w:r>
      <w:r w:rsidRPr="005C3A00">
        <w:rPr>
          <w:rStyle w:val="Emphasis"/>
        </w:rPr>
        <w:t>market</w:t>
      </w:r>
      <w:r w:rsidRPr="00AB50CB">
        <w:rPr>
          <w:sz w:val="16"/>
        </w:rPr>
        <w:t xml:space="preserve"> </w:t>
      </w:r>
      <w:r w:rsidRPr="00AB50CB">
        <w:rPr>
          <w:rStyle w:val="StyleUnderline"/>
        </w:rPr>
        <w:t>and</w:t>
      </w:r>
      <w:r w:rsidRPr="00AB50CB">
        <w:rPr>
          <w:sz w:val="16"/>
        </w:rPr>
        <w:t xml:space="preserve"> </w:t>
      </w:r>
      <w:r w:rsidRPr="005C3A00">
        <w:rPr>
          <w:rStyle w:val="Emphasis"/>
        </w:rPr>
        <w:t xml:space="preserve">technological </w:t>
      </w:r>
      <w:r w:rsidRPr="00356D34">
        <w:rPr>
          <w:rStyle w:val="Emphasis"/>
          <w:highlight w:val="green"/>
        </w:rPr>
        <w:t>innovations</w:t>
      </w:r>
      <w:r w:rsidRPr="00AB50CB">
        <w:rPr>
          <w:sz w:val="16"/>
        </w:rPr>
        <w:t xml:space="preserve"> </w:t>
      </w:r>
      <w:r w:rsidRPr="00AB50CB">
        <w:rPr>
          <w:rStyle w:val="StyleUnderline"/>
        </w:rPr>
        <w:t>can</w:t>
      </w:r>
      <w:r w:rsidRPr="00AB50CB">
        <w:rPr>
          <w:sz w:val="16"/>
        </w:rPr>
        <w:t xml:space="preserve"> </w:t>
      </w:r>
      <w:r w:rsidRPr="00356D34">
        <w:rPr>
          <w:rStyle w:val="Emphasis"/>
          <w:highlight w:val="green"/>
        </w:rPr>
        <w:t>solve</w:t>
      </w:r>
      <w:r w:rsidRPr="00AB50CB">
        <w:rPr>
          <w:sz w:val="16"/>
        </w:rPr>
        <w:t xml:space="preserve"> the issues of </w:t>
      </w:r>
      <w:r w:rsidRPr="00AB50CB">
        <w:rPr>
          <w:rStyle w:val="StyleUnderline"/>
        </w:rPr>
        <w:t>scarcity. As such,</w:t>
      </w:r>
      <w:r w:rsidRPr="00AB50CB">
        <w:rPr>
          <w:sz w:val="16"/>
        </w:rPr>
        <w:t xml:space="preserve"> </w:t>
      </w:r>
      <w:r w:rsidRPr="005C3A00">
        <w:rPr>
          <w:rStyle w:val="Emphasis"/>
        </w:rPr>
        <w:t>human ingenuity</w:t>
      </w:r>
      <w:r w:rsidRPr="00AB50CB">
        <w:rPr>
          <w:sz w:val="16"/>
        </w:rPr>
        <w:t xml:space="preserve"> </w:t>
      </w:r>
      <w:r w:rsidRPr="00AB50CB">
        <w:rPr>
          <w:rStyle w:val="StyleUnderline"/>
        </w:rPr>
        <w:t>can</w:t>
      </w:r>
      <w:r w:rsidRPr="00AB50CB">
        <w:rPr>
          <w:sz w:val="16"/>
        </w:rPr>
        <w:t xml:space="preserve"> </w:t>
      </w:r>
      <w:r w:rsidRPr="005C3A00">
        <w:rPr>
          <w:rStyle w:val="Emphasis"/>
        </w:rPr>
        <w:t>easily handle the problem</w:t>
      </w:r>
      <w:r w:rsidRPr="00AB50CB">
        <w:rPr>
          <w:sz w:val="16"/>
        </w:rPr>
        <w:t xml:space="preserve"> of scarcity (Simon and Bartlett 1985). </w:t>
      </w:r>
      <w:r w:rsidRPr="00AB50CB">
        <w:rPr>
          <w:rStyle w:val="StyleUnderline"/>
        </w:rPr>
        <w:t>Regarding</w:t>
      </w:r>
      <w:r w:rsidRPr="00AB50CB">
        <w:rPr>
          <w:sz w:val="16"/>
        </w:rPr>
        <w:t xml:space="preserve"> </w:t>
      </w:r>
      <w:r w:rsidRPr="005C3A00">
        <w:rPr>
          <w:rStyle w:val="Emphasis"/>
        </w:rPr>
        <w:t>Homer-Dixon</w:t>
      </w:r>
      <w:r w:rsidRPr="00AB50CB">
        <w:rPr>
          <w:sz w:val="16"/>
        </w:rPr>
        <w:t xml:space="preserve"> study, </w:t>
      </w:r>
      <w:r w:rsidRPr="005C3A00">
        <w:rPr>
          <w:rStyle w:val="Emphasis"/>
        </w:rPr>
        <w:t>Goldstone</w:t>
      </w:r>
      <w:r w:rsidRPr="00AB50CB">
        <w:rPr>
          <w:sz w:val="16"/>
        </w:rPr>
        <w:t xml:space="preserve"> (2018) </w:t>
      </w:r>
      <w:r w:rsidRPr="00AB50CB">
        <w:rPr>
          <w:rStyle w:val="StyleUnderline"/>
        </w:rPr>
        <w:t>called for a</w:t>
      </w:r>
      <w:r w:rsidRPr="00AB50CB">
        <w:rPr>
          <w:sz w:val="16"/>
        </w:rPr>
        <w:t xml:space="preserve"> </w:t>
      </w:r>
      <w:r w:rsidRPr="005C3A00">
        <w:rPr>
          <w:rStyle w:val="Emphasis"/>
        </w:rPr>
        <w:t>better specification of the dependent variable</w:t>
      </w:r>
      <w:r w:rsidRPr="00AB50CB">
        <w:rPr>
          <w:sz w:val="16"/>
        </w:rPr>
        <w:t xml:space="preserve"> (conflict) </w:t>
      </w:r>
      <w:r w:rsidRPr="00AB50CB">
        <w:rPr>
          <w:rStyle w:val="StyleUnderline"/>
        </w:rPr>
        <w:t>and</w:t>
      </w:r>
      <w:r w:rsidRPr="00AB50CB">
        <w:rPr>
          <w:sz w:val="16"/>
        </w:rPr>
        <w:t xml:space="preserve"> the </w:t>
      </w:r>
      <w:r w:rsidRPr="005C3A00">
        <w:rPr>
          <w:rStyle w:val="Emphasis"/>
        </w:rPr>
        <w:t>independent variables</w:t>
      </w:r>
      <w:r w:rsidRPr="00AB50CB">
        <w:rPr>
          <w:sz w:val="16"/>
        </w:rPr>
        <w:t xml:space="preserve"> (environment and population). </w:t>
      </w:r>
      <w:r w:rsidRPr="00356D34">
        <w:rPr>
          <w:rStyle w:val="Emphasis"/>
          <w:highlight w:val="green"/>
        </w:rPr>
        <w:t>Goldstone</w:t>
      </w:r>
      <w:r w:rsidRPr="00AB50CB">
        <w:rPr>
          <w:sz w:val="16"/>
        </w:rPr>
        <w:t xml:space="preserve"> empirical </w:t>
      </w:r>
      <w:r w:rsidRPr="00AB50CB">
        <w:rPr>
          <w:rStyle w:val="StyleUnderline"/>
        </w:rPr>
        <w:t xml:space="preserve">results </w:t>
      </w:r>
      <w:r w:rsidRPr="00356D34">
        <w:rPr>
          <w:rStyle w:val="StyleUnderline"/>
          <w:highlight w:val="green"/>
        </w:rPr>
        <w:t>show</w:t>
      </w:r>
      <w:r w:rsidRPr="00AB50CB">
        <w:rPr>
          <w:rStyle w:val="StyleUnderline"/>
        </w:rPr>
        <w:t xml:space="preserve"> that </w:t>
      </w:r>
      <w:r w:rsidRPr="00356D34">
        <w:rPr>
          <w:rStyle w:val="Emphasis"/>
          <w:highlight w:val="green"/>
        </w:rPr>
        <w:t>environmental variables</w:t>
      </w:r>
      <w:r w:rsidRPr="00AB50CB">
        <w:rPr>
          <w:sz w:val="16"/>
        </w:rPr>
        <w:t xml:space="preserve"> such as long-term degradation </w:t>
      </w:r>
      <w:r w:rsidRPr="00356D34">
        <w:rPr>
          <w:rStyle w:val="Emphasis"/>
          <w:highlight w:val="green"/>
        </w:rPr>
        <w:t>alone</w:t>
      </w:r>
      <w:r w:rsidRPr="00356D34">
        <w:rPr>
          <w:rStyle w:val="StyleUnderline"/>
          <w:highlight w:val="green"/>
        </w:rPr>
        <w:t xml:space="preserve"> </w:t>
      </w:r>
      <w:r w:rsidRPr="00356D34">
        <w:rPr>
          <w:rStyle w:val="StyleUnderline"/>
          <w:highlight w:val="green"/>
        </w:rPr>
        <w:t>did</w:t>
      </w:r>
      <w:r w:rsidRPr="00356D34">
        <w:rPr>
          <w:rStyle w:val="StyleUnderline"/>
          <w:highlight w:val="green"/>
        </w:rPr>
        <w:t xml:space="preserve"> </w:t>
      </w:r>
      <w:r w:rsidRPr="00356D34">
        <w:rPr>
          <w:rStyle w:val="Emphasis"/>
          <w:highlight w:val="green"/>
        </w:rPr>
        <w:t>not cause</w:t>
      </w:r>
      <w:r w:rsidRPr="005C3A00">
        <w:rPr>
          <w:rStyle w:val="Emphasis"/>
        </w:rPr>
        <w:t xml:space="preserve"> large-scale</w:t>
      </w:r>
      <w:r w:rsidRPr="00AB50CB">
        <w:rPr>
          <w:sz w:val="16"/>
        </w:rPr>
        <w:t xml:space="preserve"> violence </w:t>
      </w:r>
      <w:r w:rsidRPr="00356D34">
        <w:rPr>
          <w:rStyle w:val="Emphasis"/>
          <w:highlight w:val="green"/>
        </w:rPr>
        <w:t>conflict</w:t>
      </w:r>
      <w:r w:rsidRPr="00AB50CB">
        <w:rPr>
          <w:rStyle w:val="StyleUnderline"/>
        </w:rPr>
        <w:t>. Moreover, the results</w:t>
      </w:r>
      <w:r w:rsidRPr="00AB50CB">
        <w:rPr>
          <w:sz w:val="16"/>
        </w:rPr>
        <w:t xml:space="preserve"> </w:t>
      </w:r>
      <w:r w:rsidRPr="005C3A00">
        <w:rPr>
          <w:rStyle w:val="Emphasis"/>
        </w:rPr>
        <w:t>also</w:t>
      </w:r>
      <w:r w:rsidRPr="00AB50CB">
        <w:rPr>
          <w:sz w:val="16"/>
        </w:rPr>
        <w:t xml:space="preserve"> </w:t>
      </w:r>
      <w:r w:rsidRPr="00AB50CB">
        <w:rPr>
          <w:rStyle w:val="StyleUnderline"/>
        </w:rPr>
        <w:t>suggest that it’s</w:t>
      </w:r>
      <w:r w:rsidRPr="00AB50CB">
        <w:rPr>
          <w:sz w:val="16"/>
        </w:rPr>
        <w:t xml:space="preserve"> </w:t>
      </w:r>
      <w:r w:rsidRPr="005C3A00">
        <w:rPr>
          <w:rStyle w:val="Emphasis"/>
        </w:rPr>
        <w:t>not only population</w:t>
      </w:r>
      <w:r w:rsidRPr="00AB50CB">
        <w:rPr>
          <w:sz w:val="16"/>
        </w:rPr>
        <w:t xml:space="preserve"> growth or density </w:t>
      </w:r>
      <w:r w:rsidRPr="00AB50CB">
        <w:rPr>
          <w:rStyle w:val="StyleUnderline"/>
        </w:rPr>
        <w:t>that fuel conflict. They are</w:t>
      </w:r>
      <w:r w:rsidRPr="00AB50CB">
        <w:rPr>
          <w:sz w:val="16"/>
        </w:rPr>
        <w:t xml:space="preserve"> </w:t>
      </w:r>
      <w:r w:rsidRPr="005C3A00">
        <w:rPr>
          <w:rStyle w:val="Emphasis"/>
        </w:rPr>
        <w:t>coupled</w:t>
      </w:r>
      <w:r w:rsidRPr="00AB50CB">
        <w:rPr>
          <w:sz w:val="16"/>
        </w:rPr>
        <w:t xml:space="preserve"> </w:t>
      </w:r>
      <w:r w:rsidRPr="00AB50CB">
        <w:rPr>
          <w:rStyle w:val="StyleUnderline"/>
        </w:rPr>
        <w:t>with</w:t>
      </w:r>
      <w:r w:rsidRPr="00AB50CB">
        <w:rPr>
          <w:sz w:val="16"/>
        </w:rPr>
        <w:t xml:space="preserve"> </w:t>
      </w:r>
      <w:r w:rsidRPr="005C3A00">
        <w:rPr>
          <w:rStyle w:val="Emphasis"/>
        </w:rPr>
        <w:t>other factors</w:t>
      </w:r>
      <w:r w:rsidRPr="00AB50CB">
        <w:rPr>
          <w:sz w:val="16"/>
        </w:rPr>
        <w:t xml:space="preserve"> such as rapid urbanisation, education, a growing proportion of the youth in the total population and an unequal growth of ethnic groups via migration. In addition, </w:t>
      </w:r>
      <w:r w:rsidRPr="00AB50CB">
        <w:rPr>
          <w:rStyle w:val="StyleUnderline"/>
        </w:rPr>
        <w:t>the</w:t>
      </w:r>
      <w:r w:rsidRPr="00AB50CB">
        <w:rPr>
          <w:sz w:val="16"/>
        </w:rPr>
        <w:t xml:space="preserve"> </w:t>
      </w:r>
      <w:r w:rsidRPr="005C3A00">
        <w:rPr>
          <w:rStyle w:val="Emphasis"/>
        </w:rPr>
        <w:t>homogeneity</w:t>
      </w:r>
      <w:r w:rsidRPr="00AB50CB">
        <w:rPr>
          <w:sz w:val="16"/>
        </w:rPr>
        <w:t xml:space="preserve"> nature </w:t>
      </w:r>
      <w:r w:rsidRPr="00AB50CB">
        <w:rPr>
          <w:rStyle w:val="StyleUnderline"/>
        </w:rPr>
        <w:t>of the</w:t>
      </w:r>
      <w:r w:rsidRPr="00AB50CB">
        <w:rPr>
          <w:sz w:val="16"/>
        </w:rPr>
        <w:t xml:space="preserve"> </w:t>
      </w:r>
      <w:r w:rsidRPr="005C3A00">
        <w:rPr>
          <w:rStyle w:val="Emphasis"/>
        </w:rPr>
        <w:t>dependent variable</w:t>
      </w:r>
      <w:r w:rsidRPr="00AB50CB">
        <w:rPr>
          <w:sz w:val="16"/>
        </w:rPr>
        <w:t xml:space="preserve"> </w:t>
      </w:r>
      <w:r w:rsidRPr="00AB50CB">
        <w:rPr>
          <w:rStyle w:val="StyleUnderline"/>
        </w:rPr>
        <w:t>calls for concern</w:t>
      </w:r>
      <w:r w:rsidRPr="00AB50CB">
        <w:rPr>
          <w:sz w:val="16"/>
        </w:rPr>
        <w:t xml:space="preserve">, the study points out that </w:t>
      </w:r>
      <w:r w:rsidRPr="00356D34">
        <w:rPr>
          <w:rStyle w:val="StyleUnderline"/>
          <w:highlight w:val="green"/>
        </w:rPr>
        <w:t>not</w:t>
      </w:r>
      <w:r w:rsidRPr="00356D34">
        <w:rPr>
          <w:rStyle w:val="StyleUnderline"/>
          <w:highlight w:val="green"/>
        </w:rPr>
        <w:t xml:space="preserve"> </w:t>
      </w:r>
      <w:r w:rsidRPr="00356D34">
        <w:rPr>
          <w:rStyle w:val="Emphasis"/>
          <w:highlight w:val="green"/>
        </w:rPr>
        <w:t>all resources conflicts</w:t>
      </w:r>
      <w:r w:rsidRPr="00356D34">
        <w:rPr>
          <w:rStyle w:val="StyleUnderline"/>
          <w:highlight w:val="green"/>
        </w:rPr>
        <w:t xml:space="preserve"> </w:t>
      </w:r>
      <w:r w:rsidRPr="00356D34">
        <w:rPr>
          <w:rStyle w:val="StyleUnderline"/>
          <w:highlight w:val="green"/>
        </w:rPr>
        <w:t>are</w:t>
      </w:r>
      <w:r w:rsidRPr="00AB50CB">
        <w:rPr>
          <w:sz w:val="16"/>
        </w:rPr>
        <w:t xml:space="preserve"> supposed to be </w:t>
      </w:r>
      <w:r w:rsidRPr="00356D34">
        <w:rPr>
          <w:rStyle w:val="Emphasis"/>
          <w:highlight w:val="green"/>
        </w:rPr>
        <w:t>violent</w:t>
      </w:r>
      <w:r w:rsidRPr="00AB50CB">
        <w:rPr>
          <w:rStyle w:val="StyleUnderline"/>
        </w:rPr>
        <w:t xml:space="preserve">. Several other </w:t>
      </w:r>
      <w:r w:rsidRPr="00356D34">
        <w:rPr>
          <w:rStyle w:val="StyleUnderline"/>
          <w:highlight w:val="green"/>
        </w:rPr>
        <w:t xml:space="preserve">studies </w:t>
      </w:r>
      <w:r w:rsidRPr="00356D34">
        <w:rPr>
          <w:rStyle w:val="Emphasis"/>
          <w:highlight w:val="green"/>
        </w:rPr>
        <w:t>fail to establish</w:t>
      </w:r>
      <w:r w:rsidRPr="00AB50CB">
        <w:rPr>
          <w:rStyle w:val="StyleUnderline"/>
        </w:rPr>
        <w:t xml:space="preserve"> a</w:t>
      </w:r>
      <w:r w:rsidRPr="00AB50CB">
        <w:rPr>
          <w:sz w:val="16"/>
        </w:rPr>
        <w:t xml:space="preserve"> </w:t>
      </w:r>
      <w:r w:rsidRPr="005C3A00">
        <w:rPr>
          <w:rStyle w:val="Emphasis"/>
        </w:rPr>
        <w:t xml:space="preserve">clear </w:t>
      </w:r>
      <w:r w:rsidRPr="00356D34">
        <w:rPr>
          <w:rStyle w:val="Emphasis"/>
          <w:highlight w:val="green"/>
        </w:rPr>
        <w:t>causal relationship</w:t>
      </w:r>
      <w:r w:rsidRPr="00AB50CB">
        <w:rPr>
          <w:sz w:val="16"/>
        </w:rPr>
        <w:t xml:space="preserve"> between population induced resources scarcity and conflict (Collier and Hoeffler, 1998, 2004; Urdal, 2005).</w:t>
      </w:r>
    </w:p>
    <w:p w14:paraId="21E7FE3E" w14:textId="77777777" w:rsidR="00665E22" w:rsidRPr="00AB50CB" w:rsidRDefault="00665E22" w:rsidP="00665E22">
      <w:pPr>
        <w:rPr>
          <w:sz w:val="16"/>
        </w:rPr>
      </w:pPr>
      <w:r w:rsidRPr="00AB50CB">
        <w:rPr>
          <w:sz w:val="16"/>
        </w:rPr>
        <w:t>2.2. Resources abundance and conflict</w:t>
      </w:r>
    </w:p>
    <w:p w14:paraId="5C11474B" w14:textId="77777777" w:rsidR="00665E22" w:rsidRDefault="00665E22" w:rsidP="00665E22">
      <w:pPr>
        <w:rPr>
          <w:sz w:val="16"/>
        </w:rPr>
      </w:pPr>
      <w:r w:rsidRPr="00AB50CB">
        <w:rPr>
          <w:rStyle w:val="StyleUnderline"/>
        </w:rPr>
        <w:t>Whereas the notion of resources</w:t>
      </w:r>
      <w:r w:rsidRPr="00AB50CB">
        <w:rPr>
          <w:sz w:val="16"/>
        </w:rPr>
        <w:t xml:space="preserve"> </w:t>
      </w:r>
      <w:r w:rsidRPr="005C3A00">
        <w:rPr>
          <w:rStyle w:val="Emphasis"/>
        </w:rPr>
        <w:t>scarcity</w:t>
      </w:r>
      <w:r w:rsidRPr="00AB50CB">
        <w:rPr>
          <w:sz w:val="16"/>
        </w:rPr>
        <w:t xml:space="preserve"> </w:t>
      </w:r>
      <w:r w:rsidRPr="00AB50CB">
        <w:rPr>
          <w:rStyle w:val="StyleUnderline"/>
        </w:rPr>
        <w:t>remains</w:t>
      </w:r>
      <w:r w:rsidRPr="00AB50CB">
        <w:rPr>
          <w:sz w:val="16"/>
        </w:rPr>
        <w:t xml:space="preserve"> </w:t>
      </w:r>
      <w:r w:rsidRPr="005C3A00">
        <w:rPr>
          <w:rStyle w:val="Emphasis"/>
        </w:rPr>
        <w:t>highly debatable</w:t>
      </w:r>
      <w:r w:rsidRPr="00AB50CB">
        <w:rPr>
          <w:rStyle w:val="StyleUnderline"/>
        </w:rPr>
        <w:t xml:space="preserve">, that of </w:t>
      </w:r>
      <w:r w:rsidRPr="00356D34">
        <w:rPr>
          <w:rStyle w:val="StyleUnderline"/>
          <w:highlight w:val="green"/>
        </w:rPr>
        <w:t xml:space="preserve">resources </w:t>
      </w:r>
      <w:r w:rsidRPr="00356D34">
        <w:rPr>
          <w:rStyle w:val="Emphasis"/>
          <w:highlight w:val="green"/>
        </w:rPr>
        <w:t>abundance</w:t>
      </w:r>
      <w:r w:rsidRPr="00AB50CB">
        <w:rPr>
          <w:rStyle w:val="StyleUnderline"/>
        </w:rPr>
        <w:t xml:space="preserve"> </w:t>
      </w:r>
      <w:r w:rsidRPr="00356D34">
        <w:rPr>
          <w:rStyle w:val="StyleUnderline"/>
          <w:highlight w:val="green"/>
        </w:rPr>
        <w:t>has found</w:t>
      </w:r>
      <w:r w:rsidRPr="00356D34">
        <w:rPr>
          <w:rStyle w:val="StyleUnderline"/>
          <w:highlight w:val="green"/>
        </w:rPr>
        <w:t xml:space="preserve"> </w:t>
      </w:r>
      <w:r w:rsidRPr="00356D34">
        <w:rPr>
          <w:rStyle w:val="Emphasis"/>
          <w:highlight w:val="green"/>
        </w:rPr>
        <w:t>strong support</w:t>
      </w:r>
      <w:r w:rsidRPr="00356D34">
        <w:rPr>
          <w:rStyle w:val="StyleUnderline"/>
          <w:highlight w:val="green"/>
        </w:rPr>
        <w:t xml:space="preserve"> </w:t>
      </w:r>
      <w:r w:rsidRPr="00356D34">
        <w:rPr>
          <w:rStyle w:val="StyleUnderline"/>
          <w:highlight w:val="green"/>
        </w:rPr>
        <w:t>among</w:t>
      </w:r>
      <w:r w:rsidRPr="00356D34">
        <w:rPr>
          <w:rStyle w:val="StyleUnderline"/>
          <w:highlight w:val="green"/>
        </w:rPr>
        <w:t xml:space="preserve"> </w:t>
      </w:r>
      <w:r w:rsidRPr="005C3A00">
        <w:rPr>
          <w:rStyle w:val="Emphasis"/>
        </w:rPr>
        <w:t xml:space="preserve">conflict </w:t>
      </w:r>
      <w:r w:rsidRPr="00356D34">
        <w:rPr>
          <w:rStyle w:val="Emphasis"/>
          <w:highlight w:val="green"/>
        </w:rPr>
        <w:t>scholars</w:t>
      </w:r>
      <w:r w:rsidRPr="00AB50CB">
        <w:rPr>
          <w:sz w:val="16"/>
        </w:rPr>
        <w:t xml:space="preserve">. Since the end of 1990s and early 2000s many scholars focused their attention on the linkage between natural resources abundance and the onset of conflicts (Collier and Hoeffler 1998; Ross 2001; De Soysa 2002; Fearon 2005; Le Billon 2007). Concerning the relationship between abundance of natural resources and conflicts, the existing studies offer different framework. For instance, greed Vs grievance, onset Vs duration, resources curse, the rentier state, great games and aggressive state model. Each concept is being examined both qualitatively and quantitatively. What these studies have in common is the types of natural resources used. They all argue for non-renewable natural resources such as oil, diamonds, natural gas, gold and raw materials. </w:t>
      </w:r>
    </w:p>
    <w:p w14:paraId="1DE8FFFC" w14:textId="77777777" w:rsidR="00665E22" w:rsidRDefault="00665E22" w:rsidP="00665E22"/>
    <w:p w14:paraId="0EB12411" w14:textId="77777777" w:rsidR="00665E22" w:rsidRDefault="00665E22" w:rsidP="00665E22">
      <w:pPr>
        <w:pStyle w:val="Heading3"/>
      </w:pPr>
      <w:r>
        <w:rPr/>
        <w:t>Ext</w:t>
      </w:r>
      <w:r w:rsidRPr="00961082">
        <w:rPr/>
        <w:t>---A</w:t>
      </w:r>
      <w:r>
        <w:rPr/>
        <w:t>2</w:t>
      </w:r>
      <w:r w:rsidRPr="00961082">
        <w:rPr/>
        <w:t xml:space="preserve">: </w:t>
      </w:r>
      <w:r>
        <w:rPr/>
        <w:t>Urbanization</w:t>
      </w:r>
    </w:p>
    <w:p w14:paraId="3CC15886" w14:textId="77777777" w:rsidR="00665E22" w:rsidRPr="00FB785C" w:rsidRDefault="00665E22" w:rsidP="00665E22"/>
    <w:p w14:paraId="606DD6EF" w14:textId="77777777" w:rsidR="00665E22" w:rsidRDefault="00665E22" w:rsidP="00665E22">
      <w:pPr>
        <w:pStyle w:val="Heading4"/>
      </w:pPr>
      <w:r>
        <w:rPr/>
        <w:t>No Urbanization impact:</w:t>
      </w:r>
    </w:p>
    <w:p w14:paraId="70DB68E3" w14:textId="77777777" w:rsidR="00665E22" w:rsidRPr="00FB2372" w:rsidRDefault="00665E22" w:rsidP="00665E22">
      <w:pPr>
        <w:pStyle w:val="Heading4"/>
      </w:pPr>
      <w:r>
        <w:rPr/>
        <w:t>1. Global alt causes---hundreds of other megacities thump---</w:t>
      </w:r>
      <w:r w:rsidRPr="00145E53">
        <w:rPr/>
        <w:t>Paris, Mumbai, Hong Kong, Wuhan, London, Buenos Aires, etc. thump</w:t>
      </w:r>
      <w:r>
        <w:rPr>
          <w:b w:val="0"/>
          <w:bCs/>
        </w:rPr>
        <w:t xml:space="preserve">. </w:t>
      </w:r>
      <w:r w:rsidRPr="00FB2372">
        <w:rPr/>
        <w:t>Their ev says</w:t>
      </w:r>
      <w:r>
        <w:rPr>
          <w:b w:val="0"/>
          <w:bCs/>
        </w:rPr>
        <w:t xml:space="preserve"> </w:t>
      </w:r>
      <w:r>
        <w:rPr/>
        <w:t xml:space="preserve">even the collapse of </w:t>
      </w:r>
      <w:r w:rsidRPr="00FB2372">
        <w:rPr>
          <w:u w:val="single"/>
        </w:rPr>
        <w:t>one</w:t>
      </w:r>
      <w:r>
        <w:rPr/>
        <w:t xml:space="preserve"> is </w:t>
      </w:r>
      <w:r w:rsidRPr="00FB2372">
        <w:rPr>
          <w:u w:val="single"/>
        </w:rPr>
        <w:t>existential</w:t>
      </w:r>
      <w:r>
        <w:rPr/>
        <w:t xml:space="preserve">---if they’re right about having a low internal link threshold, it proves the impact is </w:t>
      </w:r>
      <w:r w:rsidRPr="00FB2372">
        <w:rPr>
          <w:u w:val="single"/>
        </w:rPr>
        <w:t>inevitable</w:t>
      </w:r>
      <w:r>
        <w:rPr/>
        <w:t xml:space="preserve"> and cascades </w:t>
      </w:r>
      <w:r w:rsidRPr="00FB2372">
        <w:rPr>
          <w:u w:val="single"/>
        </w:rPr>
        <w:t>globally</w:t>
      </w:r>
      <w:r>
        <w:rPr/>
        <w:t>.</w:t>
      </w:r>
    </w:p>
    <w:p w14:paraId="2C53B30B" w14:textId="77777777" w:rsidR="00665E22" w:rsidRDefault="00665E22" w:rsidP="00665E22"/>
    <w:p w14:paraId="22087A19" w14:textId="77777777" w:rsidR="00665E22" w:rsidRDefault="00665E22" w:rsidP="00665E22">
      <w:pPr>
        <w:pStyle w:val="Heading4"/>
      </w:pPr>
      <w:r>
        <w:rPr/>
        <w:t xml:space="preserve">2. Urbanization is sustainable---urban areas have higher standards of living, higher incomes, increased education levels, and reduced environmental footprints from access to public transportation and housing---rural populations use </w:t>
      </w:r>
      <w:r w:rsidRPr="00145E53">
        <w:rPr>
          <w:u w:val="single"/>
        </w:rPr>
        <w:t>disproportionately more</w:t>
      </w:r>
      <w:r>
        <w:rPr/>
        <w:t xml:space="preserve"> resources---that’s Sanderson.</w:t>
      </w:r>
    </w:p>
    <w:p w14:paraId="3A40E766" w14:textId="77777777" w:rsidR="00665E22" w:rsidRDefault="00665E22" w:rsidP="00665E22">
      <w:pPr>
        <w:pStyle w:val="Heading4"/>
      </w:pPr>
      <w:r>
        <w:rPr/>
        <w:t xml:space="preserve">Urbanization isnt inevitable --- population growth doesn’t correlate with increases in city density </w:t>
      </w:r>
    </w:p>
    <w:p w14:paraId="66FA177C" w14:textId="77777777" w:rsidR="00665E22" w:rsidRDefault="00665E22" w:rsidP="00665E22">
      <w:r w:rsidRPr="00920972">
        <w:rPr>
          <w:rStyle w:val="Style13ptBold"/>
        </w:rPr>
        <w:t>Burger 22</w:t>
      </w:r>
      <w:r>
        <w:rPr/>
        <w:t xml:space="preserve"> --- Joseph R. Burger et al, Assistant Professor, Department of Biology, University of Kentucky, Lexington, KY, United States, “Global city densities: Re-examining urban scaling theory”, Front. Conserv. Sci., 05 December 2022, https://www.frontiersin.org/articles/10.3389/fcosc.2022.879934/full</w:t>
      </w:r>
    </w:p>
    <w:p w14:paraId="2363CB50" w14:textId="77777777" w:rsidR="00665E22" w:rsidRPr="00920972" w:rsidRDefault="00665E22" w:rsidP="00665E22">
      <w:pPr>
        <w:rPr>
          <w:sz w:val="10"/>
        </w:rPr>
      </w:pPr>
      <w:r w:rsidRPr="00920972">
        <w:rPr>
          <w:sz w:val="10"/>
        </w:rPr>
        <w:t xml:space="preserve">Several studies have recently extended scaling approaches from biology—where various organismal characteristics scale with size—to the study of cities (Bettencourt et al., 2007; Bettencourt and West, 2010; Fragkias et al., 2013; Bettencourt, 2013, 2020; Oliveira et al., 2014; West, 2018; Lobo et al., 2019; Ortman et al., 2020). </w:t>
      </w:r>
      <w:r w:rsidRPr="008964E6">
        <w:rPr>
          <w:rStyle w:val="StyleUnderline"/>
        </w:rPr>
        <w:t>Urban Scaling Theory</w:t>
      </w:r>
      <w:r w:rsidRPr="00920972">
        <w:rPr>
          <w:sz w:val="10"/>
        </w:rPr>
        <w:t xml:space="preserve"> (</w:t>
      </w:r>
      <w:r w:rsidRPr="00356D34">
        <w:rPr>
          <w:rStyle w:val="Emphasis"/>
          <w:highlight w:val="green"/>
        </w:rPr>
        <w:t>UST</w:t>
      </w:r>
      <w:r w:rsidRPr="00920972">
        <w:rPr>
          <w:sz w:val="10"/>
        </w:rPr>
        <w:t xml:space="preserve">; a.k.a Urban Settlement Theory) </w:t>
      </w:r>
      <w:r w:rsidRPr="00356D34">
        <w:rPr>
          <w:rStyle w:val="StyleUnderline"/>
          <w:highlight w:val="green"/>
        </w:rPr>
        <w:t>is a</w:t>
      </w:r>
      <w:r w:rsidRPr="008964E6">
        <w:rPr>
          <w:rStyle w:val="StyleUnderline"/>
        </w:rPr>
        <w:t xml:space="preserve"> general </w:t>
      </w:r>
      <w:r w:rsidRPr="00356D34">
        <w:rPr>
          <w:rStyle w:val="StyleUnderline"/>
          <w:highlight w:val="green"/>
        </w:rPr>
        <w:t>scaling framework that makes</w:t>
      </w:r>
      <w:r w:rsidRPr="008964E6">
        <w:rPr>
          <w:rStyle w:val="StyleUnderline"/>
        </w:rPr>
        <w:t xml:space="preserve"> quantitative </w:t>
      </w:r>
      <w:r w:rsidRPr="00356D34">
        <w:rPr>
          <w:rStyle w:val="StyleUnderline"/>
          <w:highlight w:val="green"/>
        </w:rPr>
        <w:t>predictions for</w:t>
      </w:r>
      <w:r w:rsidRPr="008964E6">
        <w:rPr>
          <w:rStyle w:val="StyleUnderline"/>
        </w:rPr>
        <w:t xml:space="preserve"> many </w:t>
      </w:r>
      <w:r w:rsidRPr="00356D34">
        <w:rPr>
          <w:rStyle w:val="StyleUnderline"/>
          <w:highlight w:val="green"/>
        </w:rPr>
        <w:t>urban</w:t>
      </w:r>
      <w:r w:rsidRPr="008964E6">
        <w:rPr>
          <w:rStyle w:val="StyleUnderline"/>
        </w:rPr>
        <w:t xml:space="preserve"> attributes </w:t>
      </w:r>
      <w:r w:rsidRPr="00356D34">
        <w:rPr>
          <w:rStyle w:val="StyleUnderline"/>
          <w:highlight w:val="green"/>
        </w:rPr>
        <w:t>spanning</w:t>
      </w:r>
      <w:r w:rsidRPr="008964E6">
        <w:rPr>
          <w:rStyle w:val="StyleUnderline"/>
        </w:rPr>
        <w:t xml:space="preserve"> physical, biological, and social dimensions, and how they scale with city size</w:t>
      </w:r>
      <w:r w:rsidRPr="00920972">
        <w:rPr>
          <w:sz w:val="10"/>
        </w:rPr>
        <w:t>. Similar to the scaling of traits with body size in biology, various attributes of cities scale as a power-law:</w:t>
      </w:r>
    </w:p>
    <w:p w14:paraId="467B78AE" w14:textId="77777777" w:rsidR="00665E22" w:rsidRPr="00920972" w:rsidRDefault="00665E22" w:rsidP="00665E22">
      <w:pPr>
        <w:rPr>
          <w:sz w:val="10"/>
        </w:rPr>
      </w:pPr>
      <w:r w:rsidRPr="00920972">
        <w:rPr>
          <w:sz w:val="10"/>
        </w:rPr>
        <w:t>Y(t)=Y0(t)N(t)α(Eqn. 1)</w:t>
      </w:r>
    </w:p>
    <w:p w14:paraId="09D18308" w14:textId="77777777" w:rsidR="00665E22" w:rsidRPr="00920972" w:rsidRDefault="00665E22" w:rsidP="00665E22">
      <w:pPr>
        <w:rPr>
          <w:sz w:val="10"/>
        </w:rPr>
      </w:pPr>
      <w:r w:rsidRPr="00920972">
        <w:rPr>
          <w:sz w:val="10"/>
        </w:rPr>
        <w:t>where Y is an attribute for a given city at time (t), N is human population size or total number of inhabitants in the city, Y0 is the elevation and α is the exponent. The three main classes of scaling behavior are: (i) Sublinear (α &lt; 1), (ii) linear (α = 1, aka isometric), and (iii) superlinear scaling (α &gt; 1). Analysis of initial data from modern cities in a few countries suggest α &lt; 1 for infrastructural quantities; α = 1 for measures of resource use and waste production; and α &gt; 1 for social attributes including super-creative employment, crime, and infectious disease (Bettencourt et al., 2007). These empirical patterns have helped develop the mechanistic theory behind the scaling categories, with spatial filling networks and social interaction dynamics in growing urban systems as their determinants (Bettencourt, 2013).</w:t>
      </w:r>
    </w:p>
    <w:p w14:paraId="459C78E3" w14:textId="77777777" w:rsidR="00665E22" w:rsidRPr="00920972" w:rsidRDefault="00665E22" w:rsidP="00665E22">
      <w:pPr>
        <w:rPr>
          <w:sz w:val="10"/>
        </w:rPr>
      </w:pPr>
      <w:r w:rsidRPr="00356D34">
        <w:rPr>
          <w:rStyle w:val="StyleUnderline"/>
          <w:highlight w:val="green"/>
        </w:rPr>
        <w:t>A</w:t>
      </w:r>
      <w:r w:rsidRPr="008964E6">
        <w:rPr>
          <w:rStyle w:val="StyleUnderline"/>
        </w:rPr>
        <w:t xml:space="preserve"> key underlying </w:t>
      </w:r>
      <w:r w:rsidRPr="00356D34">
        <w:rPr>
          <w:rStyle w:val="StyleUnderline"/>
          <w:highlight w:val="green"/>
        </w:rPr>
        <w:t>assumption</w:t>
      </w:r>
      <w:r w:rsidRPr="008964E6">
        <w:rPr>
          <w:rStyle w:val="StyleUnderline"/>
        </w:rPr>
        <w:t xml:space="preserve"> of UST mechanistic theory </w:t>
      </w:r>
      <w:r w:rsidRPr="00356D34">
        <w:rPr>
          <w:rStyle w:val="StyleUnderline"/>
          <w:highlight w:val="green"/>
        </w:rPr>
        <w:t>is</w:t>
      </w:r>
      <w:r w:rsidRPr="008964E6">
        <w:rPr>
          <w:rStyle w:val="StyleUnderline"/>
        </w:rPr>
        <w:t xml:space="preserve"> that </w:t>
      </w:r>
      <w:r w:rsidRPr="00356D34">
        <w:rPr>
          <w:rStyle w:val="StyleUnderline"/>
          <w:highlight w:val="green"/>
        </w:rPr>
        <w:t>densities increase with city size,</w:t>
      </w:r>
      <w:r w:rsidRPr="008964E6">
        <w:rPr>
          <w:rStyle w:val="StyleUnderline"/>
        </w:rPr>
        <w:t xml:space="preserve"> which results in economies of scale</w:t>
      </w:r>
      <w:r w:rsidRPr="00920972">
        <w:rPr>
          <w:sz w:val="10"/>
        </w:rPr>
        <w:t xml:space="preserve"> (α &lt; 1) in space use (Bettencourt, 2013) that influences the scaling of several characteristics of cities, particularly those related to social outcomes. This results in exponents of α &gt; 1 for some urban features are due to efficiencies gained in communication and infrastructure networks in larger cities. More specifically, assuming optimal infrastructure and material use, UST proposes that circumscribing urban areas and the urban built area scale with population size as α = ⅔ and α = ⅚, respectively. However, it is essential to establish empirical foundations to advance general theory and applications for global urban management practices.</w:t>
      </w:r>
    </w:p>
    <w:p w14:paraId="1ED67209" w14:textId="77777777" w:rsidR="00665E22" w:rsidRPr="00920972" w:rsidRDefault="00665E22" w:rsidP="00665E22">
      <w:pPr>
        <w:rPr>
          <w:sz w:val="10"/>
        </w:rPr>
      </w:pPr>
      <w:r w:rsidRPr="00920972">
        <w:rPr>
          <w:sz w:val="10"/>
        </w:rPr>
        <w:t>Population density is also a critical variable of study for other areas of fundamental urban science and practical purposes. Variation in human population density reflects the unique ecology of hyper-dense urban societies existing at several orders of magnitude denser (Burger et al., 2017; Burger and Fristoe, 2018). Density fundamentally affects social interactions, the built environment, open/green spaces, demand for natural resources and impacts on landscapes. The null expectation is that population density is invariant of city size if city area scales isometrically with population size. However, UST predicts that city area scales sublinearly with city population size and, therefore, human population density increases with city size. Increases in population density suggests important underlying interactions and dynamics and has fundamental implications for the emergent behavior of many urban social attributes.</w:t>
      </w:r>
    </w:p>
    <w:p w14:paraId="23E18762" w14:textId="77777777" w:rsidR="00665E22" w:rsidRPr="00920972" w:rsidRDefault="00665E22" w:rsidP="00665E22">
      <w:pPr>
        <w:rPr>
          <w:sz w:val="10"/>
        </w:rPr>
      </w:pPr>
      <w:r w:rsidRPr="00920972">
        <w:rPr>
          <w:sz w:val="10"/>
        </w:rPr>
        <w:t xml:space="preserve">Despite the apparent importance of understanding variation in urban densities, there is limited understanding, however, of how the scaling of area with population size vary globally. Some studies have supported sublinear scaling of areas with population size based on ordinary least-square regression and limited data that is highly unrepresentative of cities especially in the tropics and “Global South”. For example, one seminal study was based on data for just four highly-developed nations: USA, Sweden, United Kingdom, and Canada (Bettencourt, 2013). Another study was based on historical societies with small city sizes compared to modern cities (Lobo et al., 2019). A recent global analysis of the scaling of area with population size using data from the Organisation for Economic Co-operation and Development (OECD) showed mixed results where some countries and regions scaled linearly and even superlinear, while others scaled sublinearly at 5/6 (Ortman et al., 2020). </w:t>
      </w:r>
      <w:r w:rsidRPr="00356D34">
        <w:rPr>
          <w:rStyle w:val="StyleUnderline"/>
          <w:highlight w:val="green"/>
        </w:rPr>
        <w:t>This study used Functional Urban Areas</w:t>
      </w:r>
      <w:r w:rsidRPr="00920972">
        <w:rPr>
          <w:sz w:val="10"/>
        </w:rPr>
        <w:t xml:space="preserve"> (FAU) </w:t>
      </w:r>
      <w:r w:rsidRPr="00920972">
        <w:rPr>
          <w:rStyle w:val="StyleUnderline"/>
        </w:rPr>
        <w:t>defined as “spatial units whose outlines encapsulate daily flows of people, goods, and information” and hypothesized that countries conforming to UST predictions</w:t>
      </w:r>
      <w:r w:rsidRPr="00920972">
        <w:rPr>
          <w:sz w:val="10"/>
        </w:rPr>
        <w:t xml:space="preserve"> with α ≈ ⅚ are countries developing incrementally with homogeneous social-mixing, whereas countries where α ≠ ⅚ are experiencing rapid development and land expansion. </w:t>
      </w:r>
      <w:r w:rsidRPr="00920972">
        <w:rPr>
          <w:rStyle w:val="StyleUnderline"/>
        </w:rPr>
        <w:t xml:space="preserve">So, advancing urban science and UST necessitates </w:t>
      </w:r>
      <w:r w:rsidRPr="00356D34">
        <w:rPr>
          <w:rStyle w:val="StyleUnderline"/>
          <w:highlight w:val="green"/>
        </w:rPr>
        <w:t xml:space="preserve">assessing if urban area scales </w:t>
      </w:r>
      <w:r w:rsidRPr="00356D34">
        <w:rPr>
          <w:rStyle w:val="Emphasis"/>
          <w:highlight w:val="green"/>
        </w:rPr>
        <w:t>sublinearly</w:t>
      </w:r>
      <w:r w:rsidRPr="00AD32D6">
        <w:rPr>
          <w:rStyle w:val="StyleUnderline"/>
        </w:rPr>
        <w:t xml:space="preserve"> to what exponent. Doing so is the first step in developing a general scaling framework</w:t>
      </w:r>
      <w:r w:rsidRPr="00AD32D6">
        <w:rPr>
          <w:sz w:val="10"/>
        </w:rPr>
        <w:t xml:space="preserve"> for managing urban biodiversity</w:t>
      </w:r>
      <w:r w:rsidRPr="00920972">
        <w:rPr>
          <w:sz w:val="10"/>
        </w:rPr>
        <w:t xml:space="preserve"> and sustainable cities.</w:t>
      </w:r>
    </w:p>
    <w:p w14:paraId="1E13725A" w14:textId="77777777" w:rsidR="00665E22" w:rsidRPr="00920972" w:rsidRDefault="00665E22" w:rsidP="00665E22">
      <w:pPr>
        <w:rPr>
          <w:sz w:val="10"/>
        </w:rPr>
      </w:pPr>
      <w:r w:rsidRPr="00920972">
        <w:rPr>
          <w:sz w:val="10"/>
        </w:rPr>
        <w:t xml:space="preserve">Here, we examine the scaling behavior of city areas with population size. </w:t>
      </w:r>
      <w:r w:rsidRPr="00356D34">
        <w:rPr>
          <w:rStyle w:val="StyleUnderline"/>
          <w:highlight w:val="green"/>
        </w:rPr>
        <w:t>We test the assumption of increasing densities</w:t>
      </w:r>
      <w:r w:rsidRPr="00920972">
        <w:rPr>
          <w:rStyle w:val="StyleUnderline"/>
        </w:rPr>
        <w:t xml:space="preserve">, people per area, and city size by using a publicly available global database that fills </w:t>
      </w:r>
      <w:r w:rsidRPr="00920972">
        <w:rPr>
          <w:rStyle w:val="Emphasis"/>
        </w:rPr>
        <w:t>important gaps</w:t>
      </w:r>
      <w:r w:rsidRPr="00920972">
        <w:rPr>
          <w:rStyle w:val="StyleUnderline"/>
        </w:rPr>
        <w:t xml:space="preserve"> in urban scaling knowledge</w:t>
      </w:r>
      <w:r w:rsidRPr="00920972">
        <w:rPr>
          <w:sz w:val="10"/>
        </w:rPr>
        <w:t xml:space="preserve"> (Acuto et al., 2018), especially in tropical regions. In addition, we explored whether factors such as regional differences, economic development status, and time influence the value of the scaling relations of the log population vs log area relationship. We end by discussing the important implications of these findings for managing urban ecosystems and biodiversity at local, regional and global scales.</w:t>
      </w:r>
    </w:p>
    <w:p w14:paraId="6B169F90" w14:textId="77777777" w:rsidR="00665E22" w:rsidRPr="00920972" w:rsidRDefault="00665E22" w:rsidP="00665E22">
      <w:pPr>
        <w:rPr>
          <w:sz w:val="10"/>
        </w:rPr>
      </w:pPr>
      <w:r w:rsidRPr="00920972">
        <w:rPr>
          <w:sz w:val="10"/>
        </w:rPr>
        <w:t>Materials and methods</w:t>
      </w:r>
    </w:p>
    <w:p w14:paraId="5DF45258" w14:textId="77777777" w:rsidR="00665E22" w:rsidRPr="00920972" w:rsidRDefault="00665E22" w:rsidP="00665E22">
      <w:pPr>
        <w:rPr>
          <w:sz w:val="10"/>
        </w:rPr>
      </w:pPr>
      <w:r w:rsidRPr="00920972">
        <w:rPr>
          <w:sz w:val="10"/>
        </w:rPr>
        <w:t>The data</w:t>
      </w:r>
    </w:p>
    <w:p w14:paraId="0107DDB4" w14:textId="77777777" w:rsidR="00665E22" w:rsidRPr="00920972" w:rsidRDefault="00665E22" w:rsidP="00665E22">
      <w:pPr>
        <w:rPr>
          <w:sz w:val="10"/>
        </w:rPr>
      </w:pPr>
      <w:r w:rsidRPr="00920972">
        <w:rPr>
          <w:sz w:val="10"/>
        </w:rPr>
        <w:t>We assessed the scaling of urban area and population size for 933 cities in 38 countries globally. We used the publicly available Global Human Settlement (GHS; Melchiorri, 2022) Urban Center Database (https://ghsl.jrc.ec.europa.eu/ghs_stat_ucdb2015mt_r2019a.php; Pesaresi et al., 2019) and the associated Global Human Settlement Layer (GHSL) project (https://ghsl.jrc.ec.europa.eu/index.php; Florczyk et al., 2019). The GHS classifies the physical extent of human settlements – from large megacities to villages and towns using a consistent methodology across the globe with satellite remote sensing as a primary source of information. Supervised automatic data classification is used to build the GHS built-up area grid (GHS-BUILT) using open decametric-resolution satellite imagery collected by the Landsat and Sentinel missions. Using census data through spatial modeling techniques combined with GHS-BUILT, the GHSL project produces global population density grids (GHS-POP). The data integration process foresees the downscaling of the information from the national census district level to a regular, finer-scaled, gridded, built-up density information layer at the resolution of 250m2 and 1 km2. Importantly, the GHS does not assign cities and populations by political boundaries (e.g., MSAs, countries, counties), but rather by the clustering and proximity of the built-up environment classified as urban.</w:t>
      </w:r>
    </w:p>
    <w:p w14:paraId="25D0ECCD" w14:textId="77777777" w:rsidR="00665E22" w:rsidRPr="00920972" w:rsidRDefault="00665E22" w:rsidP="00665E22">
      <w:pPr>
        <w:rPr>
          <w:sz w:val="10"/>
        </w:rPr>
      </w:pPr>
      <w:r w:rsidRPr="00920972">
        <w:rPr>
          <w:sz w:val="10"/>
        </w:rPr>
        <w:t>The combination of GHS-BUILT and GHS-POP produces the GHS settlement model (GHS-SMOD), building on the “Degree of Urbanization” concept (Dijkstra and Poelman, 2014). Distinguishing between three main typologies of human settlements based on population density cut-off values: Urban Centers, Urban Clusters, and Rural Settlements. The Urban Centers, which represent the most densely inhabited part of human settlements, are defined as “the spatially-generalized high-density clusters of contiguous grid cells of 1 km2 with a density of at least 1,500 inhabitants per km2 of land surface or at least 50% built-up surface share per km2 of the land surface, and a minimum population of 50,000”, and are the core of the GHS-UCDB dataset. It considers all “Urban Centers” data from the GHS-SMOD 2015, 1 x 1 km2 resolutions, leading to a database containing over 10,000 individual cities and characterizing each by a number of variables describing the geography and the environment of the place, as well as socio-economic parameters and the potential exposure of an Urban Center to natural disasters. Initial analysis of all the data produced erroneous results due to variation in the resolution of the combined datasets in GHS. Further inspection of ‘outlier’ cities by our international team of scientists further identified problems with small area cities in the dataset in Bangladesh, Nepal, and other countries. The GHS was notified and agreed this was problematic and should be corrected in future versions. So, we excluded cities with total urban areas of &lt;100 km2 similar to Ortman et al. (2020), reducing the number in our analysis to 933 cities from countries with at least five cities with &gt;50,000 people.</w:t>
      </w:r>
    </w:p>
    <w:p w14:paraId="5B1946F8" w14:textId="77777777" w:rsidR="00665E22" w:rsidRPr="00920972" w:rsidRDefault="00665E22" w:rsidP="00665E22">
      <w:pPr>
        <w:rPr>
          <w:sz w:val="10"/>
        </w:rPr>
      </w:pPr>
      <w:r w:rsidRPr="00920972">
        <w:rPr>
          <w:sz w:val="10"/>
        </w:rPr>
        <w:t>Statistical analysis</w:t>
      </w:r>
    </w:p>
    <w:p w14:paraId="73C47CE8" w14:textId="77777777" w:rsidR="00665E22" w:rsidRPr="00920972" w:rsidRDefault="00665E22" w:rsidP="00665E22">
      <w:pPr>
        <w:rPr>
          <w:sz w:val="10"/>
        </w:rPr>
      </w:pPr>
      <w:r w:rsidRPr="00920972">
        <w:rPr>
          <w:sz w:val="10"/>
        </w:rPr>
        <w:t>We conducted both Reduced Major Axis (RMA) and Ordinary Least Squares (OLS) regression of log population size versus log area to estimate the scaling exponent (α) and elevation (β) for countries by years available in the GHS database (yrs. 1975, 1990, 2000, 2015) following Fuller and Gaston (2009) and Gudipudi et al. (2019). We report OLS and RMA regression statistics and scaling parameters in Appendix. We used the 95% confidence intervals (CIs) of scaling exponents to evaluate whether within-in country scaling relations were statistically indistinguishable from linear scaling (CIs bounding 1) versus providing support for allometric scaling (CIs not containing 1), including overlapping with α = 5/6 as is common practice in the city scaling literature (e.g., Finance and Swerts, 2020). The general nature of the results were similar between RMA and OLS, so we report only RMA analyses in the text because it is the standard method for allometric scaling studies (see Appendix and Supplemental Material for more information). We assessed the effect of the development status of the countries over scaling exponents and elevation through an analysis of covariance (ANCOVA), where log(population) was the dependent variable and population and development status of the country and their interaction were the predictor variables.</w:t>
      </w:r>
    </w:p>
    <w:p w14:paraId="53F8CC83" w14:textId="77777777" w:rsidR="00665E22" w:rsidRPr="00920972" w:rsidRDefault="00665E22" w:rsidP="00665E22">
      <w:pPr>
        <w:rPr>
          <w:sz w:val="10"/>
        </w:rPr>
      </w:pPr>
      <w:r w:rsidRPr="00920972">
        <w:rPr>
          <w:sz w:val="10"/>
        </w:rPr>
        <w:t>Results</w:t>
      </w:r>
    </w:p>
    <w:p w14:paraId="0ACA9DBA" w14:textId="77777777" w:rsidR="00665E22" w:rsidRPr="00920972" w:rsidRDefault="00665E22" w:rsidP="00665E22">
      <w:pPr>
        <w:rPr>
          <w:sz w:val="10"/>
        </w:rPr>
      </w:pPr>
      <w:r w:rsidRPr="00920972">
        <w:rPr>
          <w:sz w:val="10"/>
        </w:rPr>
        <w:t>Country-specific scalings</w:t>
      </w:r>
    </w:p>
    <w:p w14:paraId="1A119DC6" w14:textId="77777777" w:rsidR="00665E22" w:rsidRPr="00920972" w:rsidRDefault="00665E22" w:rsidP="00665E22">
      <w:pPr>
        <w:rPr>
          <w:sz w:val="10"/>
        </w:rPr>
      </w:pPr>
      <w:r w:rsidRPr="00920972">
        <w:rPr>
          <w:sz w:val="10"/>
        </w:rPr>
        <w:t>Our analysis revealed that the scaling exponents (α) varied widely across countries (Figures 1, 2), from 0.63-to 1.08 (Appendix); 17 countries (47%) supported UST predictions of a sublinear scaling exponent of ⅚ for built urban areas. In contrast, 18 countries (48%) had scaling relations indistinguishable from linear (α = 1) including 8 countries with 10 or more cities of similar densities (Table 1). See Appendix for country-level statistics for all years.</w:t>
      </w:r>
    </w:p>
    <w:p w14:paraId="30DE670F" w14:textId="77777777" w:rsidR="00665E22" w:rsidRPr="00920972" w:rsidRDefault="00665E22" w:rsidP="00665E22">
      <w:pPr>
        <w:rPr>
          <w:sz w:val="10"/>
        </w:rPr>
      </w:pPr>
      <w:r w:rsidRPr="00920972">
        <w:rPr>
          <w:sz w:val="10"/>
        </w:rPr>
        <w:t>Figure 1</w:t>
      </w:r>
    </w:p>
    <w:p w14:paraId="5F2471C8" w14:textId="77777777" w:rsidR="00665E22" w:rsidRPr="00920972" w:rsidRDefault="00665E22" w:rsidP="00665E22">
      <w:pPr>
        <w:rPr>
          <w:sz w:val="10"/>
        </w:rPr>
      </w:pPr>
      <w:r w:rsidRPr="00920972">
        <w:rPr>
          <w:sz w:val="10"/>
        </w:rPr>
        <w:t>www.frontiersin.org</w:t>
      </w:r>
    </w:p>
    <w:p w14:paraId="142DDC80" w14:textId="77777777" w:rsidR="00665E22" w:rsidRPr="00920972" w:rsidRDefault="00665E22" w:rsidP="00665E22">
      <w:pPr>
        <w:rPr>
          <w:sz w:val="10"/>
        </w:rPr>
      </w:pPr>
      <w:r w:rsidRPr="00920972">
        <w:rPr>
          <w:sz w:val="10"/>
        </w:rPr>
        <w:t>FIGURE 1 Global map of city scaling exponents for 38 countries for year 2015 from the GHS. See Appendix 1 for scaling statistics by country. Note that colors represent exponents for countries that contain more than 5 cities with an area &gt;100km2 and &gt;50,000 population. Gray countries do not satisfy these criteria; point size represents city density, which varies from &lt;1,000 to &gt;30,000.</w:t>
      </w:r>
    </w:p>
    <w:p w14:paraId="3E70E1FB" w14:textId="77777777" w:rsidR="00665E22" w:rsidRPr="00920972" w:rsidRDefault="00665E22" w:rsidP="00665E22">
      <w:pPr>
        <w:rPr>
          <w:sz w:val="10"/>
        </w:rPr>
      </w:pPr>
      <w:r w:rsidRPr="00920972">
        <w:rPr>
          <w:sz w:val="10"/>
        </w:rPr>
        <w:t>Figure 2</w:t>
      </w:r>
    </w:p>
    <w:p w14:paraId="0B9A3EF7" w14:textId="77777777" w:rsidR="00665E22" w:rsidRPr="00920972" w:rsidRDefault="00665E22" w:rsidP="00665E22">
      <w:pPr>
        <w:rPr>
          <w:sz w:val="10"/>
        </w:rPr>
      </w:pPr>
      <w:r w:rsidRPr="00920972">
        <w:rPr>
          <w:sz w:val="10"/>
        </w:rPr>
        <w:t>www.frontiersin.org</w:t>
      </w:r>
    </w:p>
    <w:p w14:paraId="376E48F9" w14:textId="77777777" w:rsidR="00665E22" w:rsidRPr="00920972" w:rsidRDefault="00665E22" w:rsidP="00665E22">
      <w:pPr>
        <w:rPr>
          <w:sz w:val="10"/>
        </w:rPr>
      </w:pPr>
      <w:r w:rsidRPr="00920972">
        <w:rPr>
          <w:sz w:val="10"/>
        </w:rPr>
        <w:t>FIGURE 2 A scatter plot of 933 cities in 2015 used in this study colored by geographic region (A) and level of economic development status: LDC = low development countries, LDCL = least developed countries, and MDR = more developed countries (B). Note that the x and y axes are log10 transformed.</w:t>
      </w:r>
    </w:p>
    <w:p w14:paraId="1CF237A0" w14:textId="77777777" w:rsidR="00665E22" w:rsidRPr="00920972" w:rsidRDefault="00665E22" w:rsidP="00665E22">
      <w:pPr>
        <w:rPr>
          <w:sz w:val="10"/>
        </w:rPr>
      </w:pPr>
      <w:r w:rsidRPr="00920972">
        <w:rPr>
          <w:sz w:val="10"/>
        </w:rPr>
        <w:t>Table 1</w:t>
      </w:r>
    </w:p>
    <w:p w14:paraId="134CAD53" w14:textId="77777777" w:rsidR="00665E22" w:rsidRPr="00920972" w:rsidRDefault="00665E22" w:rsidP="00665E22">
      <w:pPr>
        <w:rPr>
          <w:sz w:val="10"/>
        </w:rPr>
      </w:pPr>
      <w:r w:rsidRPr="00920972">
        <w:rPr>
          <w:sz w:val="10"/>
        </w:rPr>
        <w:t>www.frontiersin.org</w:t>
      </w:r>
    </w:p>
    <w:p w14:paraId="7FA20577" w14:textId="77777777" w:rsidR="00665E22" w:rsidRPr="00920972" w:rsidRDefault="00665E22" w:rsidP="00665E22">
      <w:pPr>
        <w:rPr>
          <w:sz w:val="10"/>
        </w:rPr>
      </w:pPr>
      <w:r w:rsidRPr="00920972">
        <w:rPr>
          <w:sz w:val="10"/>
        </w:rPr>
        <w:t>TABLE 1 The number and percentage of countries in 2015 with scaling exponents from containing isometry (α = 1) and/or the UST predicted values (α = 5/6) based on 95% Confidence Intervals.</w:t>
      </w:r>
    </w:p>
    <w:p w14:paraId="05B8AEE7" w14:textId="77777777" w:rsidR="00665E22" w:rsidRPr="00920972" w:rsidRDefault="00665E22" w:rsidP="00665E22">
      <w:pPr>
        <w:rPr>
          <w:sz w:val="10"/>
        </w:rPr>
      </w:pPr>
      <w:r w:rsidRPr="00920972">
        <w:rPr>
          <w:sz w:val="10"/>
        </w:rPr>
        <w:t>We found greater variation in the elevation Y0 between countries than within (Appendix). Development status had no detectable effect on scaling exponents (ANCOVA: F = 1.929, p = 0.146), but affected Y0 (ANCOVA: F = 311.254, p &lt; 0.001), being highest in the More Developed countries and lower in the Less and Least Developed countries. Those results indicate that cities in less and least developed countries are denser than the more developed countries for any given city size. For example, the highest density cities in the curated GHS dataset occur in countries of Asia (Surat = 24,117 ind km-2), Africa (Cairo = 12,451 ind km-2) and tropical Latin America (Salvador = 9,839 ind km-2) and are considerably higher for a given city size than densities in the USA (NYC = 2,963 ind km-2), Australia (Sydney = 2,762 ind km-2), Canada (Toronto = 2,990 ind km-2). Maximum densities for each country range from ~2,000-20,000 ind km-2, and tend to be higher close to the tropics (Figure 1). See appendix for full statistics by country and years.</w:t>
      </w:r>
    </w:p>
    <w:p w14:paraId="191A9363" w14:textId="77777777" w:rsidR="00665E22" w:rsidRPr="00920972" w:rsidRDefault="00665E22" w:rsidP="00665E22">
      <w:pPr>
        <w:rPr>
          <w:sz w:val="10"/>
        </w:rPr>
      </w:pPr>
      <w:r w:rsidRPr="00920972">
        <w:rPr>
          <w:sz w:val="10"/>
        </w:rPr>
        <w:t>Temporal analysis</w:t>
      </w:r>
    </w:p>
    <w:p w14:paraId="2B94EAAC" w14:textId="77777777" w:rsidR="00665E22" w:rsidRPr="00920972" w:rsidRDefault="00665E22" w:rsidP="00665E22">
      <w:pPr>
        <w:rPr>
          <w:sz w:val="10"/>
        </w:rPr>
      </w:pPr>
      <w:r w:rsidRPr="00920972">
        <w:rPr>
          <w:sz w:val="10"/>
        </w:rPr>
        <w:t>We found scaling exponents to vary over time for some countries and regions and remain invariant in others (Figures 3, 4; Appendix). Notably, the 95% CIs for the exponents of 13 countries overlap with one (linear) over three decades (Belgium, Colombia, Germany, Iran, Malaysia, Nigeria, Pakistan, Poland, Saudi Arabia, South Africa, Ukraine, and Venezuela) whereas 9 countries stayed sublinear (Brazil, Egypt, France, India, Japan, Mexico, Russia, Taiwan, and Uzbekistan). In contrast, Italy changed from superlinear to linear, and 12 countries changed from linear to sublinear (Argentina, Australia, Bangladesh, Canada, China, Indonesia, South Korea, Spain, Turkey, United States, United Kingdom).</w:t>
      </w:r>
    </w:p>
    <w:p w14:paraId="0AFB9AAF" w14:textId="77777777" w:rsidR="00665E22" w:rsidRPr="00920972" w:rsidRDefault="00665E22" w:rsidP="00665E22">
      <w:pPr>
        <w:rPr>
          <w:sz w:val="10"/>
        </w:rPr>
      </w:pPr>
      <w:r w:rsidRPr="00920972">
        <w:rPr>
          <w:sz w:val="10"/>
        </w:rPr>
        <w:t>Figure 3</w:t>
      </w:r>
    </w:p>
    <w:p w14:paraId="7169E903" w14:textId="77777777" w:rsidR="00665E22" w:rsidRPr="00920972" w:rsidRDefault="00665E22" w:rsidP="00665E22">
      <w:pPr>
        <w:rPr>
          <w:sz w:val="10"/>
        </w:rPr>
      </w:pPr>
      <w:r w:rsidRPr="00920972">
        <w:rPr>
          <w:sz w:val="10"/>
        </w:rPr>
        <w:t>www.frontiersin.org</w:t>
      </w:r>
    </w:p>
    <w:p w14:paraId="071D1633" w14:textId="77777777" w:rsidR="00665E22" w:rsidRPr="00920972" w:rsidRDefault="00665E22" w:rsidP="00665E22">
      <w:pPr>
        <w:rPr>
          <w:sz w:val="10"/>
        </w:rPr>
      </w:pPr>
      <w:r w:rsidRPr="00920972">
        <w:rPr>
          <w:sz w:val="10"/>
        </w:rPr>
        <w:t>FIGURE 3 Scaling exponents over time by: (A) all regions, (B) 2015 economic development status, (C) Africa, (D) Asia, (E) Europe, (F) Latin America and the Caribbean, (G) Northern America, (H) Oceania. Note each line represents the exponent for a country over time and vertical lines 95% Confidence Intervals. Select countries listed in the legend are highlighted.</w:t>
      </w:r>
    </w:p>
    <w:p w14:paraId="01E94A9E" w14:textId="77777777" w:rsidR="00665E22" w:rsidRPr="00920972" w:rsidRDefault="00665E22" w:rsidP="00665E22">
      <w:pPr>
        <w:rPr>
          <w:sz w:val="10"/>
        </w:rPr>
      </w:pPr>
      <w:r w:rsidRPr="00920972">
        <w:rPr>
          <w:sz w:val="10"/>
        </w:rPr>
        <w:t>Figure 4</w:t>
      </w:r>
    </w:p>
    <w:p w14:paraId="6DE049B1" w14:textId="77777777" w:rsidR="00665E22" w:rsidRPr="00920972" w:rsidRDefault="00665E22" w:rsidP="00665E22">
      <w:pPr>
        <w:rPr>
          <w:sz w:val="10"/>
        </w:rPr>
      </w:pPr>
      <w:r w:rsidRPr="00920972">
        <w:rPr>
          <w:sz w:val="10"/>
        </w:rPr>
        <w:t>www.frontiersin.org</w:t>
      </w:r>
    </w:p>
    <w:p w14:paraId="5077F148" w14:textId="77777777" w:rsidR="00665E22" w:rsidRPr="00920972" w:rsidRDefault="00665E22" w:rsidP="00665E22">
      <w:pPr>
        <w:rPr>
          <w:sz w:val="10"/>
        </w:rPr>
      </w:pPr>
      <w:r w:rsidRPr="00920972">
        <w:rPr>
          <w:sz w:val="10"/>
        </w:rPr>
        <w:t>FIGURE 4 Comparison of log area~ log population scaling for GHS dataset for different decades. Black dashed lines represent the 1/1 line (e.g., α = 1). All regressions (Reduced Major Axis) are country-level with at least 5 cities of &gt; 50,000 people and &gt;= 100 km2 for the specific year.</w:t>
      </w:r>
    </w:p>
    <w:p w14:paraId="247029CE" w14:textId="77777777" w:rsidR="00665E22" w:rsidRPr="00920972" w:rsidRDefault="00665E22" w:rsidP="00665E22">
      <w:pPr>
        <w:rPr>
          <w:sz w:val="10"/>
        </w:rPr>
      </w:pPr>
      <w:r w:rsidRPr="00920972">
        <w:rPr>
          <w:sz w:val="10"/>
        </w:rPr>
        <w:t>Discussion</w:t>
      </w:r>
    </w:p>
    <w:p w14:paraId="7E0084B8" w14:textId="77777777" w:rsidR="00665E22" w:rsidRPr="00920972" w:rsidRDefault="00665E22" w:rsidP="00665E22">
      <w:pPr>
        <w:rPr>
          <w:rStyle w:val="Emphasis"/>
        </w:rPr>
      </w:pPr>
      <w:r w:rsidRPr="00AD32D6">
        <w:rPr>
          <w:rStyle w:val="StyleUnderline"/>
        </w:rPr>
        <w:t xml:space="preserve">Using a new multi-decadal global-scale dataset, </w:t>
      </w:r>
      <w:r w:rsidRPr="00356D34">
        <w:rPr>
          <w:rStyle w:val="StyleUnderline"/>
          <w:highlight w:val="green"/>
        </w:rPr>
        <w:t>our results</w:t>
      </w:r>
      <w:r w:rsidRPr="00AD32D6">
        <w:rPr>
          <w:rStyle w:val="StyleUnderline"/>
        </w:rPr>
        <w:t xml:space="preserve"> fill a gap in the literature by evaluating how commonly density increases with urban population size across the globe, leading to sublinear scaling of area with population size</w:t>
      </w:r>
      <w:r w:rsidRPr="00AD32D6">
        <w:rPr>
          <w:sz w:val="10"/>
        </w:rPr>
        <w:t xml:space="preserve">. Our results show mixed support for the UST consistent with previous studies (Batty and Furgeson, 2011; Ortman et al., 2020). </w:t>
      </w:r>
      <w:r w:rsidRPr="00AD32D6">
        <w:rPr>
          <w:rStyle w:val="StyleUnderline"/>
        </w:rPr>
        <w:t>Sublinear scaling of area with population (increasing density</w:t>
      </w:r>
      <w:r w:rsidRPr="00AD32D6">
        <w:rPr>
          <w:sz w:val="10"/>
        </w:rPr>
        <w:t xml:space="preserve">) with an exponent of ⅚ </w:t>
      </w:r>
      <w:r w:rsidRPr="00AD32D6">
        <w:rPr>
          <w:rStyle w:val="StyleUnderline"/>
        </w:rPr>
        <w:t>is generalizable for only</w:t>
      </w:r>
      <w:r w:rsidRPr="00AD32D6">
        <w:rPr>
          <w:sz w:val="10"/>
        </w:rPr>
        <w:t xml:space="preserve"> ~</w:t>
      </w:r>
      <w:r w:rsidRPr="00AD32D6">
        <w:rPr>
          <w:rStyle w:val="Emphasis"/>
        </w:rPr>
        <w:t>47%</w:t>
      </w:r>
      <w:r w:rsidRPr="00AD32D6">
        <w:rPr>
          <w:sz w:val="10"/>
        </w:rPr>
        <w:t xml:space="preserve"> </w:t>
      </w:r>
      <w:r w:rsidRPr="00AD32D6">
        <w:rPr>
          <w:rStyle w:val="StyleUnderline"/>
        </w:rPr>
        <w:t>of countries globally. In contrast</w:t>
      </w:r>
      <w:r w:rsidRPr="00AD32D6">
        <w:rPr>
          <w:sz w:val="10"/>
        </w:rPr>
        <w:t>, ~</w:t>
      </w:r>
      <w:r w:rsidRPr="00AD32D6">
        <w:rPr>
          <w:rStyle w:val="Emphasis"/>
        </w:rPr>
        <w:t xml:space="preserve">48% </w:t>
      </w:r>
      <w:r w:rsidRPr="00AD32D6">
        <w:rPr>
          <w:rStyle w:val="StyleUnderline"/>
        </w:rPr>
        <w:t>of c</w:t>
      </w:r>
      <w:r w:rsidRPr="00920972">
        <w:rPr>
          <w:rStyle w:val="StyleUnderline"/>
        </w:rPr>
        <w:t xml:space="preserve">ountries </w:t>
      </w:r>
      <w:r w:rsidRPr="00356D34">
        <w:rPr>
          <w:rStyle w:val="StyleUnderline"/>
          <w:highlight w:val="green"/>
        </w:rPr>
        <w:t>showed scaling</w:t>
      </w:r>
      <w:r w:rsidRPr="00920972">
        <w:rPr>
          <w:rStyle w:val="StyleUnderline"/>
        </w:rPr>
        <w:t xml:space="preserve"> relations </w:t>
      </w:r>
      <w:r w:rsidRPr="00920972">
        <w:rPr>
          <w:rStyle w:val="Emphasis"/>
        </w:rPr>
        <w:t xml:space="preserve">statistically </w:t>
      </w:r>
      <w:r w:rsidRPr="00356D34">
        <w:rPr>
          <w:rStyle w:val="Emphasis"/>
          <w:highlight w:val="green"/>
        </w:rPr>
        <w:t>indistinguishable from</w:t>
      </w:r>
      <w:r w:rsidRPr="00920972">
        <w:rPr>
          <w:rStyle w:val="Emphasis"/>
        </w:rPr>
        <w:t xml:space="preserve"> constant </w:t>
      </w:r>
      <w:r w:rsidRPr="00356D34">
        <w:rPr>
          <w:rStyle w:val="Emphasis"/>
          <w:highlight w:val="green"/>
        </w:rPr>
        <w:t>densities</w:t>
      </w:r>
      <w:r w:rsidRPr="00920972">
        <w:rPr>
          <w:sz w:val="10"/>
        </w:rPr>
        <w:t xml:space="preserve"> across cities. Some countries (N = 13) exhibited constant densities across cities for four time periods spanning three decades. </w:t>
      </w:r>
      <w:r w:rsidRPr="00920972">
        <w:rPr>
          <w:rStyle w:val="StyleUnderline"/>
        </w:rPr>
        <w:t xml:space="preserve">Thus, we conclude that </w:t>
      </w:r>
      <w:r w:rsidRPr="00356D34">
        <w:rPr>
          <w:rStyle w:val="StyleUnderline"/>
          <w:highlight w:val="green"/>
        </w:rPr>
        <w:t xml:space="preserve">sublinear scaling as predicted by the UST is </w:t>
      </w:r>
      <w:r w:rsidRPr="00356D34">
        <w:rPr>
          <w:rStyle w:val="Emphasis"/>
          <w:highlight w:val="green"/>
        </w:rPr>
        <w:t>not the norm</w:t>
      </w:r>
      <w:r w:rsidRPr="00920972">
        <w:rPr>
          <w:rStyle w:val="Emphasis"/>
        </w:rPr>
        <w:t>.</w:t>
      </w:r>
    </w:p>
    <w:p w14:paraId="74F09295" w14:textId="77777777" w:rsidR="00665E22" w:rsidRPr="00920972" w:rsidRDefault="00665E22" w:rsidP="00665E22">
      <w:pPr>
        <w:rPr>
          <w:sz w:val="10"/>
        </w:rPr>
      </w:pPr>
      <w:r w:rsidRPr="00AD32D6">
        <w:rPr>
          <w:rStyle w:val="StyleUnderline"/>
        </w:rPr>
        <w:t xml:space="preserve">Why do we see variation in scaling parameters and a lack of support for UST in many countries? </w:t>
      </w:r>
      <w:r w:rsidRPr="00356D34">
        <w:rPr>
          <w:rStyle w:val="Emphasis"/>
          <w:highlight w:val="green"/>
        </w:rPr>
        <w:t>It is unlikely a statistical artifact</w:t>
      </w:r>
      <w:r w:rsidRPr="00920972">
        <w:rPr>
          <w:sz w:val="10"/>
        </w:rPr>
        <w:t xml:space="preserve"> </w:t>
      </w:r>
      <w:r w:rsidRPr="00920972">
        <w:rPr>
          <w:rStyle w:val="StyleUnderline"/>
        </w:rPr>
        <w:t>since several of the countries not supporting UST predictions have sufficient</w:t>
      </w:r>
      <w:r w:rsidRPr="00920972">
        <w:rPr>
          <w:sz w:val="10"/>
        </w:rPr>
        <w:t xml:space="preserve"> (&gt;10) </w:t>
      </w:r>
      <w:r w:rsidRPr="00920972">
        <w:rPr>
          <w:rStyle w:val="StyleUnderline"/>
        </w:rPr>
        <w:t>cities</w:t>
      </w:r>
      <w:r w:rsidRPr="00920972">
        <w:rPr>
          <w:sz w:val="10"/>
        </w:rPr>
        <w:t xml:space="preserve">. Our results are similar to Ortman et al., 2020, which used a different methodology in the OECD “Functional Urban Areas” data resulting in substantially different sample sizes. Our results are additionally incomparable because their results are reported mostly for regions instead of countries. However, Ortman et al. (2020) hypothesize </w:t>
      </w:r>
      <w:r w:rsidRPr="00356D34">
        <w:rPr>
          <w:rStyle w:val="StyleUnderline"/>
          <w:highlight w:val="green"/>
        </w:rPr>
        <w:t>countries that do not support UST</w:t>
      </w:r>
      <w:r w:rsidRPr="00920972">
        <w:rPr>
          <w:rStyle w:val="StyleUnderline"/>
        </w:rPr>
        <w:t xml:space="preserve"> predictions </w:t>
      </w:r>
      <w:r w:rsidRPr="00356D34">
        <w:rPr>
          <w:rStyle w:val="StyleUnderline"/>
          <w:highlight w:val="green"/>
        </w:rPr>
        <w:t xml:space="preserve">have experienced </w:t>
      </w:r>
      <w:r w:rsidRPr="00356D34">
        <w:rPr>
          <w:rStyle w:val="Emphasis"/>
          <w:highlight w:val="green"/>
        </w:rPr>
        <w:t>rapid growth</w:t>
      </w:r>
      <w:r w:rsidRPr="00920972">
        <w:rPr>
          <w:sz w:val="10"/>
        </w:rPr>
        <w:t xml:space="preserve"> and </w:t>
      </w:r>
      <w:r w:rsidRPr="00920972">
        <w:rPr>
          <w:rStyle w:val="StyleUnderline"/>
        </w:rPr>
        <w:t xml:space="preserve">land expansion in recent decades, whereas UST assumes social-mixing and incremental development. </w:t>
      </w:r>
      <w:r w:rsidRPr="00356D34">
        <w:rPr>
          <w:rStyle w:val="StyleUnderline"/>
          <w:highlight w:val="green"/>
        </w:rPr>
        <w:t>It is possible that</w:t>
      </w:r>
      <w:r w:rsidRPr="00920972">
        <w:rPr>
          <w:rStyle w:val="StyleUnderline"/>
        </w:rPr>
        <w:t xml:space="preserve"> the </w:t>
      </w:r>
      <w:r w:rsidRPr="00356D34">
        <w:rPr>
          <w:rStyle w:val="StyleUnderline"/>
          <w:highlight w:val="green"/>
        </w:rPr>
        <w:t>countries that do not exhibit scaling</w:t>
      </w:r>
      <w:r w:rsidRPr="00920972">
        <w:rPr>
          <w:sz w:val="10"/>
        </w:rPr>
        <w:t xml:space="preserve"> to the ⅚ UST prediction </w:t>
      </w:r>
      <w:r w:rsidRPr="00356D34">
        <w:rPr>
          <w:rStyle w:val="StyleUnderline"/>
          <w:highlight w:val="green"/>
        </w:rPr>
        <w:t>fail to meet</w:t>
      </w:r>
      <w:r w:rsidRPr="00920972">
        <w:rPr>
          <w:rStyle w:val="StyleUnderline"/>
        </w:rPr>
        <w:t xml:space="preserve"> these </w:t>
      </w:r>
      <w:r w:rsidRPr="00AD32D6">
        <w:rPr>
          <w:rStyle w:val="StyleUnderline"/>
        </w:rPr>
        <w:t xml:space="preserve">assumptions. In UST, the proposed </w:t>
      </w:r>
      <w:r w:rsidRPr="00356D34">
        <w:rPr>
          <w:rStyle w:val="StyleUnderline"/>
          <w:highlight w:val="green"/>
        </w:rPr>
        <w:t>mechanisms underlying</w:t>
      </w:r>
      <w:r w:rsidRPr="00AD32D6">
        <w:rPr>
          <w:rStyle w:val="StyleUnderline"/>
        </w:rPr>
        <w:t xml:space="preserve"> increasingly </w:t>
      </w:r>
      <w:r w:rsidRPr="00356D34">
        <w:rPr>
          <w:rStyle w:val="StyleUnderline"/>
          <w:highlight w:val="green"/>
        </w:rPr>
        <w:t>denser larger cities</w:t>
      </w:r>
      <w:r w:rsidRPr="00AD32D6">
        <w:rPr>
          <w:rStyle w:val="StyleUnderline"/>
        </w:rPr>
        <w:t xml:space="preserve"> are based on the capacity of </w:t>
      </w:r>
      <w:r w:rsidRPr="00356D34">
        <w:rPr>
          <w:rStyle w:val="StyleUnderline"/>
          <w:highlight w:val="green"/>
        </w:rPr>
        <w:t>the transport and communication system</w:t>
      </w:r>
      <w:r w:rsidRPr="00AD32D6">
        <w:rPr>
          <w:rStyle w:val="StyleUnderline"/>
        </w:rPr>
        <w:t xml:space="preserve"> to connect all of its</w:t>
      </w:r>
      <w:r w:rsidRPr="00920972">
        <w:rPr>
          <w:rStyle w:val="StyleUnderline"/>
        </w:rPr>
        <w:t xml:space="preserve"> inhabitants and are assumed self-similar, maintaining their properties regardless of scale</w:t>
      </w:r>
      <w:r w:rsidRPr="00920972">
        <w:rPr>
          <w:sz w:val="10"/>
        </w:rPr>
        <w:t xml:space="preserve"> (Bettencourt, 2013; Bettencourt, 2020; Ortman and Lobo, 2020). </w:t>
      </w:r>
      <w:r w:rsidRPr="00920972">
        <w:rPr>
          <w:rStyle w:val="StyleUnderline"/>
        </w:rPr>
        <w:t>However, such communication systems are costly, and the “ideal”</w:t>
      </w:r>
      <w:r w:rsidRPr="00920972">
        <w:rPr>
          <w:sz w:val="10"/>
        </w:rPr>
        <w:t xml:space="preserve"> (theoretical) </w:t>
      </w:r>
      <w:r w:rsidRPr="00920972">
        <w:rPr>
          <w:rStyle w:val="StyleUnderline"/>
        </w:rPr>
        <w:t xml:space="preserve">connection proposed by UST </w:t>
      </w:r>
      <w:r w:rsidRPr="00920972">
        <w:rPr>
          <w:rStyle w:val="Emphasis"/>
        </w:rPr>
        <w:t>may not be achieved in some countries</w:t>
      </w:r>
      <w:r w:rsidRPr="00920972">
        <w:rPr>
          <w:sz w:val="10"/>
        </w:rPr>
        <w:t xml:space="preserve">. </w:t>
      </w:r>
      <w:r w:rsidRPr="00920972">
        <w:rPr>
          <w:rStyle w:val="StyleUnderline"/>
        </w:rPr>
        <w:t xml:space="preserve">Countries with low per capita GDP may face </w:t>
      </w:r>
      <w:r w:rsidRPr="00920972">
        <w:rPr>
          <w:rStyle w:val="Emphasis"/>
        </w:rPr>
        <w:t xml:space="preserve">greater </w:t>
      </w:r>
      <w:r w:rsidRPr="00920972">
        <w:rPr>
          <w:rStyle w:val="StyleUnderline"/>
        </w:rPr>
        <w:t>challenges in investing and maintaining the needed transportation and communication connectivity</w:t>
      </w:r>
      <w:r w:rsidRPr="00920972">
        <w:rPr>
          <w:sz w:val="10"/>
        </w:rPr>
        <w:t xml:space="preserve"> costs for their inhabitants, potentially leading to lower-performing cities economically (Ortman et al., 2020). However, our analysis did not reveal differences in exponents by economic development status as suggested by Ortman et al. (2020). More and better quality data across cities, especially from the “Global South,” will allow us to better understand the links between city scalings, economic development, and country-level outcomes in urban scaling parameters. Our results showing variation in urban density scaling for 38 countries is a step in that direction.</w:t>
      </w:r>
    </w:p>
    <w:p w14:paraId="4C345531" w14:textId="77777777" w:rsidR="00665E22" w:rsidRPr="00920972" w:rsidRDefault="00665E22" w:rsidP="00665E22">
      <w:pPr>
        <w:rPr>
          <w:sz w:val="10"/>
        </w:rPr>
      </w:pPr>
      <w:r w:rsidRPr="00920972">
        <w:rPr>
          <w:sz w:val="10"/>
        </w:rPr>
        <w:t>Our analysis did reveal differences in elevation, Y0 , by economic development status in the area-size scaling relations and only recently has this received attention in the UST literature (e.g., Bettencourt, 2020; Bettencourt et al., 2020; Ortman and Lobo, 2020). Our results show that Y0 varies ~1 order of magnitude between countries and was related to socioeconomic and geographic drivers, with more developed economies having lower urban densities and occurring at higher latitudes. Perhaps counterintuitive, countries with high density cities and less developed economies are the countries that have been slower to urbanize and transition to service-based economies from predominantly rural, resource-based economies (Burger et al., 2019). Countries with the highest density cities (highest Y0) and low economic development also have higher fertility relates and larger family sizes (Moses and Brown, 2003; DeLong et al., 2010; Burger, 2019) possibly related to high-density living. Interestingly, this latitudinal variation in urban densities and economic wealth mirrors gradients in biodiversity, with tropical areas having higher numbers of species of not only animals and plants (Brown, 2014) but also human pathogens and parasites compared to temperate regions (Guernier et al., 2004). Recently, urban scaling has been applied to understanding and managing the Covid-19 pandemic (Ribeiro et al., 2020; Stier et al., 2020). So, a possible practical avenue for future research is to understand the consequences of urban density scaling for contact rates, transmission and evolution of human pathogens and how to mitigate epidemics in countries with different scaling exponents and elevations. More investigation into the country- and region-specific drivers and consequences of variation in urban density scaling are thus clearly needed. Our results suggest that UST may need to be further refined and expanded to address this variation in scaling exponents and elevations theoretically with important practical applications.</w:t>
      </w:r>
    </w:p>
    <w:p w14:paraId="0EB50468" w14:textId="77777777" w:rsidR="00665E22" w:rsidRPr="00920972" w:rsidRDefault="00665E22" w:rsidP="00665E22">
      <w:pPr>
        <w:rPr>
          <w:sz w:val="10"/>
        </w:rPr>
      </w:pPr>
      <w:r w:rsidRPr="00920972">
        <w:rPr>
          <w:sz w:val="10"/>
        </w:rPr>
        <w:t>Urban density and biodiversity</w:t>
      </w:r>
    </w:p>
    <w:p w14:paraId="5176C7D2" w14:textId="77777777" w:rsidR="00665E22" w:rsidRPr="00920972" w:rsidRDefault="00665E22" w:rsidP="00665E22">
      <w:pPr>
        <w:rPr>
          <w:sz w:val="10"/>
        </w:rPr>
      </w:pPr>
      <w:r w:rsidRPr="00920972">
        <w:rPr>
          <w:sz w:val="10"/>
        </w:rPr>
        <w:t>Understanding the scaling relations of urban densities has important consequences for green space and habitat for biodiversity (Callaghan et al., 2021; Uchida et al., 2021; Dunn et al., 2022). The country-specific parameter estimates in scaling exponents and Y0 (elevation) provided in the Appendix have implications for country-specific management and policy. For instance, population density and city area are both fundamental variables for biodiversity conservation, influencing human pressures on habitats and the fragmented structure of habitats. If density increases with city size for a given country, different incentives may be put in place to allow compensatory green space in larger, denser cities. The scaling of green space, therefore, may impact biodiversity.</w:t>
      </w:r>
    </w:p>
    <w:p w14:paraId="54DCAC6A" w14:textId="77777777" w:rsidR="00665E22" w:rsidRPr="00920972" w:rsidRDefault="00665E22" w:rsidP="00665E22">
      <w:pPr>
        <w:rPr>
          <w:sz w:val="10"/>
        </w:rPr>
      </w:pPr>
      <w:r w:rsidRPr="00920972">
        <w:rPr>
          <w:sz w:val="10"/>
        </w:rPr>
        <w:t>Uchida et al. (2021) hypothesized that urban areas have higher biodiversity than similar size non-urban areas where the scaling exponent of the Species-Area-Relationship may be steeper with higher log-log intercepts. However, this relationship has largely been investigated in cities of the temperate Northern Hemisphere. For example, in European cities, bird species richness appears to increases with city area as power-law with exponent of 0.18. Given the shallow exponent, however, only a small number of species turnover is required in order for small cities to support more biodiversity per inhabitant. Indeed, for specific taxa like birds, species-area richness is found to be higher in urban areas compared to their rural counterparts (Ferenc et al., 2016; Callaghan et al., 2021; but see Fattorini et al., 2018 for Italy) and also depends on latitude (Murthy et al., 2016). However, this outcome may not necessarily be congruent with conservation priorities since urban areas often have greater numbers of species of both native and non-native generalist species resulting in part due increased species introductions and resource availability by humans in urban environments (Ferenc et al., 2016; Murthy et al., 2016). Our study highlights a latitudinal gradient in population density where the highest density cities in the world are located in the tropics, where there is generally higher terrestrial biodiversity (Brown, 2014). Further studies are needed to understand how variation in density scalings impacts the species-area relationship in cities in temperate versus tropics cities and in different biomes (Uchida et al., 2021).</w:t>
      </w:r>
    </w:p>
    <w:p w14:paraId="30CF3247" w14:textId="77777777" w:rsidR="00665E22" w:rsidRPr="00920972" w:rsidRDefault="00665E22" w:rsidP="00665E22">
      <w:pPr>
        <w:rPr>
          <w:sz w:val="10"/>
        </w:rPr>
      </w:pPr>
      <w:r w:rsidRPr="00920972">
        <w:rPr>
          <w:sz w:val="10"/>
        </w:rPr>
        <w:t xml:space="preserve">More broadly, </w:t>
      </w:r>
      <w:r w:rsidRPr="00920972">
        <w:rPr>
          <w:rStyle w:val="StyleUnderline"/>
        </w:rPr>
        <w:t xml:space="preserve">our results highlight the need to better understand how </w:t>
      </w:r>
      <w:r w:rsidRPr="00920972">
        <w:rPr>
          <w:rStyle w:val="Emphasis"/>
        </w:rPr>
        <w:t>other</w:t>
      </w:r>
      <w:r w:rsidRPr="00920972">
        <w:rPr>
          <w:rStyle w:val="StyleUnderline"/>
        </w:rPr>
        <w:t xml:space="preserve"> large-scale geographic, political, and socioeconomic factors </w:t>
      </w:r>
      <w:r w:rsidRPr="00920972">
        <w:rPr>
          <w:rStyle w:val="Emphasis"/>
        </w:rPr>
        <w:t>drive variation in population density</w:t>
      </w:r>
      <w:r w:rsidRPr="00920972">
        <w:rPr>
          <w:sz w:val="10"/>
        </w:rPr>
        <w:t xml:space="preserve"> </w:t>
      </w:r>
      <w:r w:rsidRPr="00920972">
        <w:rPr>
          <w:rStyle w:val="StyleUnderline"/>
        </w:rPr>
        <w:t>and shape the area-size scaling</w:t>
      </w:r>
      <w:r w:rsidRPr="00920972">
        <w:rPr>
          <w:sz w:val="10"/>
        </w:rPr>
        <w:t xml:space="preserve"> exponent (α) and elevation (Y0) . In countries in which the scaling of area with population size is linear, the effect of the size distribution of cities should be invariant for regional biodiversity. Yet, other attributes of cities for urban biodiversity could also be important that do not scale linearly with city size. Additionally, whether or not multiple small cities can support more total urban species richness (gamma diversity) than a few large cities of the equivalent population depend on the rate of turnover in species composition between cities and the exponent of the species-area relationship of cities Uchida et al., 2021). Thus, resolving this dilemma requires a better understanding of the scaling of various biodiversity-relevant features of cities, such as how green space, biodiversity, net primary productivity, and habitat connectivity scale with city size. Additionally, the spatial distribution of cities of varying sizes undoubtedly affects the regional connectivity of habitats, influencing rates of colonization and dispersal between and within cities and rural areas. Our analysis of city area and population provide crucial information to advance more empirical and theoretical development to effectively understanding country-level scaling effects.</w:t>
      </w:r>
    </w:p>
    <w:p w14:paraId="17C8AA7B" w14:textId="77777777" w:rsidR="00665E22" w:rsidRDefault="00665E22" w:rsidP="00665E22">
      <w:pPr>
        <w:pStyle w:val="Heading4"/>
      </w:pPr>
      <w:r>
        <w:rPr/>
        <w:t xml:space="preserve">Trends prove high density megacities are reducing consumption, resource inefficiency, and improving delivery of health and emergency services </w:t>
      </w:r>
    </w:p>
    <w:p w14:paraId="0840FE9D" w14:textId="77777777" w:rsidR="00665E22" w:rsidRPr="00203C15" w:rsidRDefault="00665E22" w:rsidP="00665E22">
      <w:r w:rsidRPr="004A4D8C">
        <w:rPr>
          <w:rStyle w:val="Style13ptBold"/>
        </w:rPr>
        <w:t>Satterthwaite 18</w:t>
      </w:r>
      <w:r>
        <w:rPr/>
        <w:t xml:space="preserve"> --- David Satterthwaite directs the Human Settlements Programme at the International Institute for Environment and Development (IIED) and also teaches a course on 'The City and the Environment' at the Institute of Latin American Studies, University of London, “Environmental Strategies for Sustainable Development in Urban Areasx Lessons from Africa and Latin America” Edited by EDESIO FERNANDES Institute of Commonwealth Studies University of London, First published 1998 by Ashgate Publishing Reissued 2018 by Routledge, https://books.google.com/books/about/Environmental_Strategies_for_Sustainable.html?id=y6LoygEACAAJ</w:t>
      </w:r>
    </w:p>
    <w:p w14:paraId="40747CEA" w14:textId="77777777" w:rsidR="00665E22" w:rsidRPr="004A4D8C" w:rsidRDefault="00665E22" w:rsidP="00665E22">
      <w:pPr>
        <w:rPr>
          <w:sz w:val="16"/>
        </w:rPr>
      </w:pPr>
      <w:r w:rsidRPr="004A4D8C">
        <w:rPr>
          <w:sz w:val="16"/>
        </w:rPr>
        <w:t>Links between cities’ growth rates and environmental problems</w:t>
      </w:r>
    </w:p>
    <w:p w14:paraId="4FE8F978" w14:textId="77777777" w:rsidR="00665E22" w:rsidRPr="004A4D8C" w:rsidRDefault="00665E22" w:rsidP="00665E22">
      <w:pPr>
        <w:rPr>
          <w:sz w:val="16"/>
        </w:rPr>
      </w:pPr>
      <w:r w:rsidRPr="004A4D8C">
        <w:rPr>
          <w:sz w:val="16"/>
        </w:rPr>
        <w:t xml:space="preserve">Again, </w:t>
      </w:r>
      <w:r w:rsidRPr="00356D34">
        <w:rPr>
          <w:rStyle w:val="StyleUnderline"/>
          <w:highlight w:val="green"/>
        </w:rPr>
        <w:t>the link between the speed</w:t>
      </w:r>
      <w:r w:rsidRPr="002F28EB">
        <w:rPr>
          <w:rStyle w:val="StyleUnderline"/>
        </w:rPr>
        <w:t xml:space="preserve"> with which </w:t>
      </w:r>
      <w:r w:rsidRPr="00356D34">
        <w:rPr>
          <w:rStyle w:val="StyleUnderline"/>
          <w:highlight w:val="green"/>
        </w:rPr>
        <w:t>a city has grown</w:t>
      </w:r>
      <w:r w:rsidRPr="004A4D8C">
        <w:rPr>
          <w:sz w:val="16"/>
        </w:rPr>
        <w:t xml:space="preserve"> over the last few decades </w:t>
      </w:r>
      <w:r w:rsidRPr="00356D34">
        <w:rPr>
          <w:rStyle w:val="StyleUnderline"/>
          <w:highlight w:val="green"/>
        </w:rPr>
        <w:t>and</w:t>
      </w:r>
      <w:r w:rsidRPr="002F28EB">
        <w:rPr>
          <w:rStyle w:val="StyleUnderline"/>
        </w:rPr>
        <w:t xml:space="preserve"> the extent of the </w:t>
      </w:r>
      <w:r w:rsidRPr="00356D34">
        <w:rPr>
          <w:rStyle w:val="StyleUnderline"/>
          <w:highlight w:val="green"/>
        </w:rPr>
        <w:t>environmental hazards</w:t>
      </w:r>
      <w:r w:rsidRPr="002F28EB">
        <w:rPr>
          <w:rStyle w:val="StyleUnderline"/>
        </w:rPr>
        <w:t xml:space="preserve"> for its population</w:t>
      </w:r>
      <w:r w:rsidRPr="004A4D8C">
        <w:rPr>
          <w:sz w:val="16"/>
        </w:rPr>
        <w:t xml:space="preserve"> </w:t>
      </w:r>
      <w:r w:rsidRPr="00356D34">
        <w:rPr>
          <w:rStyle w:val="StyleUnderline"/>
          <w:highlight w:val="green"/>
        </w:rPr>
        <w:t>is</w:t>
      </w:r>
      <w:r w:rsidRPr="00203C15">
        <w:rPr>
          <w:sz w:val="16"/>
        </w:rPr>
        <w:t xml:space="preserve"> </w:t>
      </w:r>
      <w:r w:rsidRPr="004A4D8C">
        <w:rPr>
          <w:sz w:val="16"/>
        </w:rPr>
        <w:t xml:space="preserve">likely to be </w:t>
      </w:r>
      <w:r w:rsidRPr="00356D34">
        <w:rPr>
          <w:rStyle w:val="Emphasis"/>
          <w:highlight w:val="green"/>
        </w:rPr>
        <w:t>tenuous</w:t>
      </w:r>
      <w:r w:rsidRPr="004A4D8C">
        <w:rPr>
          <w:sz w:val="16"/>
        </w:rPr>
        <w:t xml:space="preserve">, </w:t>
      </w:r>
      <w:r w:rsidRPr="002F28EB">
        <w:rPr>
          <w:rStyle w:val="StyleUnderline"/>
        </w:rPr>
        <w:t xml:space="preserve">in that many of </w:t>
      </w:r>
      <w:r w:rsidRPr="00356D34">
        <w:rPr>
          <w:rStyle w:val="StyleUnderline"/>
          <w:highlight w:val="green"/>
        </w:rPr>
        <w:t>the fastest growing cities are also</w:t>
      </w:r>
      <w:r w:rsidRPr="002F28EB">
        <w:rPr>
          <w:rStyle w:val="StyleUnderline"/>
        </w:rPr>
        <w:t xml:space="preserve"> the cities with </w:t>
      </w:r>
      <w:r w:rsidRPr="00356D34">
        <w:rPr>
          <w:rStyle w:val="StyleUnderline"/>
          <w:highlight w:val="green"/>
        </w:rPr>
        <w:t>the fastest growing economies</w:t>
      </w:r>
      <w:r w:rsidRPr="002F28EB">
        <w:rPr>
          <w:rStyle w:val="StyleUnderline"/>
        </w:rPr>
        <w:t xml:space="preserve"> and the cities </w:t>
      </w:r>
      <w:r w:rsidRPr="00203C15">
        <w:rPr>
          <w:rStyle w:val="StyleUnderline"/>
        </w:rPr>
        <w:t>where most investments have been made in improving provision for piped water, sanitation, drainage, garbage collection and health care</w:t>
      </w:r>
      <w:r w:rsidRPr="00203C15">
        <w:rPr>
          <w:sz w:val="16"/>
        </w:rPr>
        <w:t>.</w:t>
      </w:r>
      <w:r w:rsidRPr="004A4D8C">
        <w:rPr>
          <w:sz w:val="16"/>
        </w:rPr>
        <w:t xml:space="preserve"> For instance, </w:t>
      </w:r>
      <w:r w:rsidRPr="002F28EB">
        <w:rPr>
          <w:rStyle w:val="StyleUnderline"/>
        </w:rPr>
        <w:t xml:space="preserve">in Brazil, many of the </w:t>
      </w:r>
      <w:r w:rsidRPr="00356D34">
        <w:rPr>
          <w:rStyle w:val="StyleUnderline"/>
          <w:highlight w:val="green"/>
        </w:rPr>
        <w:t>most rapidly growing cities</w:t>
      </w:r>
      <w:r w:rsidRPr="002F28EB">
        <w:rPr>
          <w:rStyle w:val="StyleUnderline"/>
        </w:rPr>
        <w:t xml:space="preserve"> </w:t>
      </w:r>
      <w:r w:rsidRPr="004A4D8C">
        <w:rPr>
          <w:sz w:val="16"/>
        </w:rPr>
        <w:t xml:space="preserve">of the last two or three decades </w:t>
      </w:r>
      <w:r w:rsidRPr="00356D34">
        <w:rPr>
          <w:rStyle w:val="StyleUnderline"/>
          <w:highlight w:val="green"/>
        </w:rPr>
        <w:t>are</w:t>
      </w:r>
      <w:r w:rsidRPr="002F28EB">
        <w:rPr>
          <w:rStyle w:val="StyleUnderline"/>
        </w:rPr>
        <w:t xml:space="preserve"> also those with </w:t>
      </w:r>
      <w:r w:rsidRPr="00203C15">
        <w:rPr>
          <w:rStyle w:val="StyleUnderline"/>
        </w:rPr>
        <w:t xml:space="preserve">among </w:t>
      </w:r>
      <w:r w:rsidRPr="00356D34">
        <w:rPr>
          <w:rStyle w:val="StyleUnderline"/>
          <w:highlight w:val="green"/>
        </w:rPr>
        <w:t xml:space="preserve">the </w:t>
      </w:r>
      <w:r w:rsidRPr="00356D34">
        <w:rPr>
          <w:rStyle w:val="Emphasis"/>
          <w:highlight w:val="green"/>
        </w:rPr>
        <w:t>best</w:t>
      </w:r>
      <w:r w:rsidRPr="002F28EB">
        <w:rPr>
          <w:rStyle w:val="Emphasis"/>
        </w:rPr>
        <w:t xml:space="preserve"> provision </w:t>
      </w:r>
      <w:r w:rsidRPr="00356D34">
        <w:rPr>
          <w:rStyle w:val="Emphasis"/>
          <w:highlight w:val="green"/>
        </w:rPr>
        <w:t>for water and sanitation</w:t>
      </w:r>
      <w:r w:rsidRPr="004A4D8C">
        <w:rPr>
          <w:sz w:val="16"/>
        </w:rPr>
        <w:t xml:space="preserve"> </w:t>
      </w:r>
      <w:r w:rsidRPr="002F28EB">
        <w:rPr>
          <w:rStyle w:val="StyleUnderline"/>
        </w:rPr>
        <w:t xml:space="preserve">and </w:t>
      </w:r>
      <w:r w:rsidRPr="00356D34">
        <w:rPr>
          <w:rStyle w:val="StyleUnderline"/>
          <w:highlight w:val="green"/>
        </w:rPr>
        <w:t xml:space="preserve">with </w:t>
      </w:r>
      <w:r w:rsidRPr="00356D34">
        <w:rPr>
          <w:rStyle w:val="Emphasis"/>
          <w:highlight w:val="green"/>
        </w:rPr>
        <w:t>life expectancies</w:t>
      </w:r>
      <w:r w:rsidRPr="002F28EB">
        <w:rPr>
          <w:rStyle w:val="StyleUnderline"/>
        </w:rPr>
        <w:t xml:space="preserve"> that are </w:t>
      </w:r>
      <w:r w:rsidRPr="00356D34">
        <w:rPr>
          <w:rStyle w:val="Emphasis"/>
          <w:highlight w:val="green"/>
        </w:rPr>
        <w:t>much higher</w:t>
      </w:r>
      <w:r w:rsidRPr="002F28EB">
        <w:rPr>
          <w:rStyle w:val="Emphasis"/>
        </w:rPr>
        <w:t xml:space="preserve"> than </w:t>
      </w:r>
      <w:r w:rsidRPr="00356D34">
        <w:rPr>
          <w:rStyle w:val="Emphasis"/>
          <w:highlight w:val="green"/>
        </w:rPr>
        <w:t>cities</w:t>
      </w:r>
      <w:r w:rsidRPr="002F28EB">
        <w:rPr>
          <w:rStyle w:val="Emphasis"/>
        </w:rPr>
        <w:t xml:space="preserve"> that have grown much more slowly</w:t>
      </w:r>
      <w:r w:rsidRPr="004A4D8C">
        <w:rPr>
          <w:sz w:val="16"/>
        </w:rPr>
        <w:t>.14 Since</w:t>
      </w:r>
      <w:r w:rsidRPr="002F28EB">
        <w:rPr>
          <w:rStyle w:val="StyleUnderline"/>
        </w:rPr>
        <w:t xml:space="preserve"> Curitiba in Brazil is</w:t>
      </w:r>
      <w:r w:rsidRPr="004A4D8C">
        <w:rPr>
          <w:sz w:val="16"/>
        </w:rPr>
        <w:t xml:space="preserve"> so often held up as a city which has been much more successful than most other cities at </w:t>
      </w:r>
      <w:r w:rsidRPr="00356D34">
        <w:rPr>
          <w:rStyle w:val="StyleUnderline"/>
          <w:highlight w:val="green"/>
        </w:rPr>
        <w:t>achieving</w:t>
      </w:r>
      <w:r w:rsidRPr="00356D34">
        <w:rPr>
          <w:rStyle w:val="StyleUnderline"/>
          <w:highlight w:val="green"/>
        </w:rPr>
        <w:t xml:space="preserve"> </w:t>
      </w:r>
      <w:r w:rsidRPr="00356D34">
        <w:rPr>
          <w:rStyle w:val="Emphasis"/>
          <w:highlight w:val="green"/>
        </w:rPr>
        <w:t>high environmental standards</w:t>
      </w:r>
      <w:r w:rsidRPr="004A4D8C">
        <w:rPr>
          <w:sz w:val="16"/>
        </w:rPr>
        <w:t xml:space="preserve">, it is worth noting that </w:t>
      </w:r>
      <w:r w:rsidRPr="002F28EB">
        <w:rPr>
          <w:rStyle w:val="StyleUnderline"/>
        </w:rPr>
        <w:t xml:space="preserve">this is also one of the most </w:t>
      </w:r>
      <w:r w:rsidRPr="00356D34">
        <w:rPr>
          <w:rStyle w:val="Emphasis"/>
          <w:highlight w:val="green"/>
        </w:rPr>
        <w:t>rapidly growing large cities</w:t>
      </w:r>
      <w:r w:rsidRPr="002F28EB">
        <w:rPr>
          <w:rStyle w:val="Emphasis"/>
        </w:rPr>
        <w:t xml:space="preserve"> in the world</w:t>
      </w:r>
      <w:r w:rsidRPr="004A4D8C">
        <w:rPr>
          <w:sz w:val="16"/>
        </w:rPr>
        <w:t xml:space="preserve"> over the last few decades. </w:t>
      </w:r>
      <w:r w:rsidRPr="002F28EB">
        <w:rPr>
          <w:rStyle w:val="StyleUnderline"/>
        </w:rPr>
        <w:t>Sao Paulo and Mexico City</w:t>
      </w:r>
      <w:r w:rsidRPr="004A4D8C">
        <w:rPr>
          <w:sz w:val="16"/>
        </w:rPr>
        <w:t xml:space="preserve"> may be </w:t>
      </w:r>
      <w:r w:rsidRPr="00356D34">
        <w:rPr>
          <w:rStyle w:val="StyleUnderline"/>
          <w:highlight w:val="green"/>
        </w:rPr>
        <w:t>held up as “horror stories</w:t>
      </w:r>
      <w:r w:rsidRPr="004A4D8C">
        <w:rPr>
          <w:sz w:val="16"/>
        </w:rPr>
        <w:t xml:space="preserve">” in regard to their urban environment, but in fact both cities </w:t>
      </w:r>
      <w:r w:rsidRPr="00356D34">
        <w:rPr>
          <w:rStyle w:val="StyleUnderline"/>
          <w:highlight w:val="green"/>
        </w:rPr>
        <w:t xml:space="preserve">have a </w:t>
      </w:r>
      <w:r w:rsidRPr="00356D34">
        <w:rPr>
          <w:rStyle w:val="Emphasis"/>
          <w:highlight w:val="green"/>
        </w:rPr>
        <w:t>well-above average performance</w:t>
      </w:r>
      <w:r w:rsidRPr="002F28EB">
        <w:rPr>
          <w:rStyle w:val="StyleUnderline"/>
        </w:rPr>
        <w:t xml:space="preserve"> in provision for safe and sufficient water supplies</w:t>
      </w:r>
      <w:r w:rsidRPr="004A4D8C">
        <w:rPr>
          <w:sz w:val="16"/>
        </w:rPr>
        <w:t xml:space="preserve"> and provision for sanitation compared to all cities in the South.</w:t>
      </w:r>
    </w:p>
    <w:p w14:paraId="37B74FFA" w14:textId="77777777" w:rsidR="00665E22" w:rsidRPr="004A4D8C" w:rsidRDefault="00665E22" w:rsidP="00665E22">
      <w:pPr>
        <w:rPr>
          <w:sz w:val="16"/>
        </w:rPr>
      </w:pPr>
      <w:r w:rsidRPr="004A4D8C">
        <w:rPr>
          <w:sz w:val="16"/>
        </w:rPr>
        <w:t xml:space="preserve">It is also worth noting that </w:t>
      </w:r>
      <w:r w:rsidRPr="002F28EB">
        <w:rPr>
          <w:rStyle w:val="StyleUnderline"/>
        </w:rPr>
        <w:t xml:space="preserve">several of the world’s </w:t>
      </w:r>
      <w:r w:rsidRPr="00356D34">
        <w:rPr>
          <w:rStyle w:val="StyleUnderline"/>
          <w:highlight w:val="green"/>
        </w:rPr>
        <w:t>fast</w:t>
      </w:r>
      <w:r w:rsidRPr="002F28EB">
        <w:rPr>
          <w:rStyle w:val="StyleUnderline"/>
        </w:rPr>
        <w:t xml:space="preserve">est </w:t>
      </w:r>
      <w:r w:rsidRPr="00356D34">
        <w:rPr>
          <w:rStyle w:val="StyleUnderline"/>
          <w:highlight w:val="green"/>
        </w:rPr>
        <w:t>growing cities</w:t>
      </w:r>
      <w:r w:rsidRPr="002F28EB">
        <w:rPr>
          <w:rStyle w:val="StyleUnderline"/>
        </w:rPr>
        <w:t xml:space="preserve"> in this century</w:t>
      </w:r>
      <w:r w:rsidRPr="004A4D8C">
        <w:rPr>
          <w:sz w:val="16"/>
        </w:rPr>
        <w:t xml:space="preserve"> are in the United States. Cities such as Dallas, Las Vegas, Phoenix and Miami figure among the world’s most rapidly growing cities during the 20th century - and these </w:t>
      </w:r>
      <w:r w:rsidRPr="00356D34">
        <w:rPr>
          <w:rStyle w:val="StyleUnderline"/>
          <w:highlight w:val="green"/>
        </w:rPr>
        <w:t>are not</w:t>
      </w:r>
      <w:r w:rsidRPr="002F28EB">
        <w:rPr>
          <w:rStyle w:val="StyleUnderline"/>
        </w:rPr>
        <w:t xml:space="preserve"> cities </w:t>
      </w:r>
      <w:r w:rsidRPr="00356D34">
        <w:rPr>
          <w:rStyle w:val="StyleUnderline"/>
          <w:highlight w:val="green"/>
        </w:rPr>
        <w:t>characterized by</w:t>
      </w:r>
      <w:r w:rsidRPr="002F28EB">
        <w:rPr>
          <w:rStyle w:val="StyleUnderline"/>
        </w:rPr>
        <w:t xml:space="preserve"> most of the populations </w:t>
      </w:r>
      <w:r w:rsidRPr="00356D34">
        <w:rPr>
          <w:rStyle w:val="StyleUnderline"/>
          <w:highlight w:val="green"/>
        </w:rPr>
        <w:t>lacking access to safe</w:t>
      </w:r>
      <w:r w:rsidRPr="002F28EB">
        <w:rPr>
          <w:rStyle w:val="StyleUnderline"/>
        </w:rPr>
        <w:t xml:space="preserve"> and sufficient water </w:t>
      </w:r>
      <w:r w:rsidRPr="00356D34">
        <w:rPr>
          <w:rStyle w:val="StyleUnderline"/>
          <w:highlight w:val="green"/>
        </w:rPr>
        <w:t>supplies</w:t>
      </w:r>
      <w:r w:rsidRPr="002F28EB">
        <w:rPr>
          <w:rStyle w:val="StyleUnderline"/>
        </w:rPr>
        <w:t xml:space="preserve"> and provision for sanitation. Clearly, </w:t>
      </w:r>
      <w:r w:rsidRPr="00356D34">
        <w:rPr>
          <w:rStyle w:val="StyleUnderline"/>
          <w:highlight w:val="green"/>
        </w:rPr>
        <w:t>rapid</w:t>
      </w:r>
      <w:r w:rsidRPr="002F28EB">
        <w:rPr>
          <w:rStyle w:val="StyleUnderline"/>
        </w:rPr>
        <w:t xml:space="preserve"> population </w:t>
      </w:r>
      <w:r w:rsidRPr="00356D34">
        <w:rPr>
          <w:rStyle w:val="StyleUnderline"/>
          <w:highlight w:val="green"/>
        </w:rPr>
        <w:t>growth</w:t>
      </w:r>
      <w:r w:rsidRPr="004A4D8C">
        <w:rPr>
          <w:sz w:val="16"/>
        </w:rPr>
        <w:t xml:space="preserve"> in itself </w:t>
      </w:r>
      <w:r w:rsidRPr="00356D34">
        <w:rPr>
          <w:rStyle w:val="Emphasis"/>
          <w:highlight w:val="green"/>
        </w:rPr>
        <w:t>is not</w:t>
      </w:r>
      <w:r w:rsidRPr="00356D34">
        <w:rPr>
          <w:rStyle w:val="StyleUnderline"/>
          <w:highlight w:val="green"/>
        </w:rPr>
        <w:t xml:space="preserve"> an</w:t>
      </w:r>
      <w:r w:rsidRPr="004A4D8C">
        <w:rPr>
          <w:sz w:val="16"/>
        </w:rPr>
        <w:t xml:space="preserve"> useful </w:t>
      </w:r>
      <w:r w:rsidRPr="00356D34">
        <w:rPr>
          <w:rStyle w:val="StyleUnderline"/>
          <w:highlight w:val="green"/>
        </w:rPr>
        <w:t>explanation for</w:t>
      </w:r>
      <w:r w:rsidRPr="002F28EB">
        <w:rPr>
          <w:rStyle w:val="StyleUnderline"/>
        </w:rPr>
        <w:t xml:space="preserve"> the scale of the </w:t>
      </w:r>
      <w:r w:rsidRPr="00356D34">
        <w:rPr>
          <w:rStyle w:val="StyleUnderline"/>
          <w:highlight w:val="green"/>
        </w:rPr>
        <w:t>environmental hazards</w:t>
      </w:r>
      <w:r w:rsidRPr="004A4D8C">
        <w:rPr>
          <w:sz w:val="16"/>
        </w:rPr>
        <w:t xml:space="preserve"> to which the city’s population is exposed.</w:t>
      </w:r>
    </w:p>
    <w:p w14:paraId="0E840C6E" w14:textId="77777777" w:rsidR="00665E22" w:rsidRPr="004A4D8C" w:rsidRDefault="00665E22" w:rsidP="00665E22">
      <w:pPr>
        <w:rPr>
          <w:sz w:val="16"/>
        </w:rPr>
      </w:pPr>
      <w:r w:rsidRPr="004A4D8C">
        <w:rPr>
          <w:sz w:val="16"/>
        </w:rPr>
        <w:t>Environmental problems and density</w:t>
      </w:r>
    </w:p>
    <w:p w14:paraId="7ADD8CEF" w14:textId="77777777" w:rsidR="00665E22" w:rsidRPr="004A4D8C" w:rsidRDefault="00665E22" w:rsidP="00665E22">
      <w:pPr>
        <w:rPr>
          <w:sz w:val="16"/>
        </w:rPr>
      </w:pPr>
      <w:r w:rsidRPr="004A4D8C">
        <w:rPr>
          <w:sz w:val="16"/>
        </w:rPr>
        <w:t xml:space="preserve">A senior World Bank environmental specialist claimed recently that “the very density and form of urban areas are contributing factors to, if not determinants of, a city’s environmental quality.”15 But this does not accord with the fact that some </w:t>
      </w:r>
      <w:r w:rsidRPr="00203C15">
        <w:rPr>
          <w:sz w:val="16"/>
        </w:rPr>
        <w:t xml:space="preserve">of </w:t>
      </w:r>
      <w:r w:rsidRPr="00203C15">
        <w:rPr>
          <w:rStyle w:val="StyleUnderline"/>
        </w:rPr>
        <w:t xml:space="preserve">the most </w:t>
      </w:r>
      <w:r w:rsidRPr="00203C15">
        <w:rPr>
          <w:rStyle w:val="Emphasis"/>
        </w:rPr>
        <w:t xml:space="preserve">desirable, </w:t>
      </w:r>
      <w:r w:rsidRPr="00203C15">
        <w:rPr>
          <w:rStyle w:val="StyleUnderline"/>
        </w:rPr>
        <w:t>expensive urban residential areas in the world combine</w:t>
      </w:r>
      <w:r w:rsidRPr="002F28EB">
        <w:rPr>
          <w:rStyle w:val="StyleUnderline"/>
        </w:rPr>
        <w:t xml:space="preserve"> very high quality environment with </w:t>
      </w:r>
      <w:r w:rsidRPr="002F28EB">
        <w:rPr>
          <w:rStyle w:val="Emphasis"/>
        </w:rPr>
        <w:t>high densities</w:t>
      </w:r>
      <w:r w:rsidRPr="004A4D8C">
        <w:rPr>
          <w:sz w:val="16"/>
        </w:rPr>
        <w:t xml:space="preserve">, and the fact that </w:t>
      </w:r>
      <w:r w:rsidRPr="002F28EB">
        <w:rPr>
          <w:rStyle w:val="StyleUnderline"/>
        </w:rPr>
        <w:t>many illegal or informal settlements with very poor quality living environments</w:t>
      </w:r>
      <w:r w:rsidRPr="004A4D8C">
        <w:rPr>
          <w:sz w:val="16"/>
        </w:rPr>
        <w:t xml:space="preserve"> </w:t>
      </w:r>
      <w:r w:rsidRPr="002F28EB">
        <w:rPr>
          <w:rStyle w:val="Emphasis"/>
        </w:rPr>
        <w:t>do not have a particularly high density</w:t>
      </w:r>
      <w:r w:rsidRPr="004A4D8C">
        <w:rPr>
          <w:sz w:val="16"/>
        </w:rPr>
        <w:t xml:space="preserve">. It also misses the point that </w:t>
      </w:r>
      <w:r w:rsidRPr="00356D34">
        <w:rPr>
          <w:rStyle w:val="StyleUnderline"/>
          <w:highlight w:val="green"/>
        </w:rPr>
        <w:t>high densities</w:t>
      </w:r>
      <w:r w:rsidRPr="002F28EB">
        <w:rPr>
          <w:rStyle w:val="StyleUnderline"/>
        </w:rPr>
        <w:t xml:space="preserve"> can </w:t>
      </w:r>
      <w:r w:rsidRPr="00356D34">
        <w:rPr>
          <w:rStyle w:val="StyleUnderline"/>
          <w:highlight w:val="green"/>
        </w:rPr>
        <w:t xml:space="preserve">bring </w:t>
      </w:r>
      <w:r w:rsidRPr="00356D34">
        <w:rPr>
          <w:rStyle w:val="Emphasis"/>
          <w:highlight w:val="green"/>
        </w:rPr>
        <w:t>substantial environmental advantages</w:t>
      </w:r>
      <w:r w:rsidRPr="00356D34">
        <w:rPr>
          <w:rStyle w:val="StyleUnderline"/>
          <w:highlight w:val="green"/>
        </w:rPr>
        <w:t>.</w:t>
      </w:r>
    </w:p>
    <w:p w14:paraId="207496C6" w14:textId="77777777" w:rsidR="00665E22" w:rsidRPr="004A4D8C" w:rsidRDefault="00665E22" w:rsidP="00665E22">
      <w:pPr>
        <w:rPr>
          <w:sz w:val="16"/>
        </w:rPr>
      </w:pPr>
      <w:r w:rsidRPr="004A4D8C">
        <w:rPr>
          <w:sz w:val="16"/>
        </w:rPr>
        <w:t xml:space="preserve">For a residential area, its </w:t>
      </w:r>
      <w:r w:rsidRPr="002F28EB">
        <w:rPr>
          <w:rStyle w:val="StyleUnderline"/>
        </w:rPr>
        <w:t>population density</w:t>
      </w:r>
      <w:r w:rsidRPr="004A4D8C">
        <w:rPr>
          <w:sz w:val="16"/>
        </w:rPr>
        <w:t xml:space="preserve"> </w:t>
      </w:r>
      <w:r w:rsidRPr="002F28EB">
        <w:rPr>
          <w:rStyle w:val="Emphasis"/>
        </w:rPr>
        <w:t>does not</w:t>
      </w:r>
      <w:r w:rsidRPr="004A4D8C">
        <w:rPr>
          <w:sz w:val="16"/>
        </w:rPr>
        <w:t xml:space="preserve"> necessarily </w:t>
      </w:r>
      <w:r w:rsidRPr="002F28EB">
        <w:rPr>
          <w:rStyle w:val="StyleUnderline"/>
        </w:rPr>
        <w:t>give much idea of its environmental quality</w:t>
      </w:r>
      <w:r w:rsidRPr="004A4D8C">
        <w:rPr>
          <w:sz w:val="16"/>
        </w:rPr>
        <w:t xml:space="preserve"> (including the level of risk from environmental hazards). For instance, </w:t>
      </w:r>
      <w:r w:rsidRPr="002F28EB">
        <w:rPr>
          <w:rStyle w:val="StyleUnderline"/>
        </w:rPr>
        <w:t>a density of 1,000 persons per hectare</w:t>
      </w:r>
      <w:r w:rsidRPr="004A4D8C">
        <w:rPr>
          <w:sz w:val="16"/>
        </w:rPr>
        <w:t xml:space="preserve"> living in one-story shacks </w:t>
      </w:r>
      <w:r w:rsidRPr="002F28EB">
        <w:rPr>
          <w:rStyle w:val="StyleUnderline"/>
        </w:rPr>
        <w:t>without piped water and provision for sanitation and drainage will constitute a very poor quality and dangerous environment. Yet 1,000 persons per hectare could live in a high quality living environment</w:t>
      </w:r>
      <w:r w:rsidRPr="004A4D8C">
        <w:rPr>
          <w:sz w:val="16"/>
        </w:rPr>
        <w:t xml:space="preserve"> - for instance, in apartments in very high quality housing such as in one of the most expensive five-story Georgian terraces in Chelsea, in London.</w:t>
      </w:r>
    </w:p>
    <w:p w14:paraId="33C8FDC7" w14:textId="77777777" w:rsidR="00665E22" w:rsidRPr="004A4D8C" w:rsidRDefault="00665E22" w:rsidP="00665E22">
      <w:pPr>
        <w:rPr>
          <w:sz w:val="16"/>
        </w:rPr>
      </w:pPr>
      <w:r w:rsidRPr="002F28EB">
        <w:rPr>
          <w:rStyle w:val="StyleUnderline"/>
        </w:rPr>
        <w:t>Cities’ population density also do not give much idea of environmental quality since, again, the environmental quality is too dependent on the quality of the housing stock and of provision for maintaining the streets and public spaces and for removing household and human wastes.</w:t>
      </w:r>
      <w:r w:rsidRPr="004A4D8C">
        <w:rPr>
          <w:sz w:val="16"/>
        </w:rPr>
        <w:t xml:space="preserve"> </w:t>
      </w:r>
      <w:r w:rsidRPr="002F28EB">
        <w:rPr>
          <w:rStyle w:val="StyleUnderline"/>
        </w:rPr>
        <w:t>Some of the most pleasant and valued parts of London</w:t>
      </w:r>
      <w:r w:rsidRPr="004A4D8C">
        <w:rPr>
          <w:sz w:val="16"/>
        </w:rPr>
        <w:t xml:space="preserve">, Copenhagen, Paris and Amsterdam (among many </w:t>
      </w:r>
      <w:r w:rsidRPr="00203C15">
        <w:rPr>
          <w:sz w:val="16"/>
        </w:rPr>
        <w:t xml:space="preserve">cities in Europe) </w:t>
      </w:r>
      <w:r w:rsidRPr="00203C15">
        <w:rPr>
          <w:rStyle w:val="StyleUnderline"/>
        </w:rPr>
        <w:t>have population densities as high as many of the most dangerous and polluted urban environments</w:t>
      </w:r>
      <w:r w:rsidRPr="00203C15">
        <w:rPr>
          <w:sz w:val="16"/>
        </w:rPr>
        <w:t xml:space="preserve"> in the South. </w:t>
      </w:r>
      <w:r w:rsidRPr="00203C15">
        <w:rPr>
          <w:rStyle w:val="StyleUnderline"/>
        </w:rPr>
        <w:t>The</w:t>
      </w:r>
      <w:r w:rsidRPr="00203C15">
        <w:rPr>
          <w:sz w:val="16"/>
        </w:rPr>
        <w:t xml:space="preserve"> critical </w:t>
      </w:r>
      <w:r w:rsidRPr="00203C15">
        <w:rPr>
          <w:rStyle w:val="StyleUnderline"/>
        </w:rPr>
        <w:t>link between environmental quality and density in urban areas is that</w:t>
      </w:r>
      <w:r w:rsidRPr="00203C15">
        <w:rPr>
          <w:sz w:val="16"/>
        </w:rPr>
        <w:t xml:space="preserve">, in general, </w:t>
      </w:r>
      <w:r w:rsidRPr="00203C15">
        <w:rPr>
          <w:rStyle w:val="StyleUnderline"/>
        </w:rPr>
        <w:t xml:space="preserve">the higher the population density, the more a good environmental quality is dependent on good </w:t>
      </w:r>
      <w:r w:rsidRPr="00203C15">
        <w:rPr>
          <w:sz w:val="16"/>
        </w:rPr>
        <w:t xml:space="preserve">public or </w:t>
      </w:r>
      <w:r w:rsidRPr="00203C15">
        <w:rPr>
          <w:rStyle w:val="Emphasis"/>
        </w:rPr>
        <w:t>community provision</w:t>
      </w:r>
      <w:r w:rsidRPr="00203C15">
        <w:rPr>
          <w:sz w:val="16"/>
        </w:rPr>
        <w:t xml:space="preserve"> of infrastructure</w:t>
      </w:r>
      <w:r w:rsidRPr="004A4D8C">
        <w:rPr>
          <w:sz w:val="16"/>
        </w:rPr>
        <w:t xml:space="preserve"> and services and good environmental management.</w:t>
      </w:r>
    </w:p>
    <w:p w14:paraId="40BC7896" w14:textId="77777777" w:rsidR="00665E22" w:rsidRPr="004A4D8C" w:rsidRDefault="00665E22" w:rsidP="00665E22">
      <w:pPr>
        <w:rPr>
          <w:sz w:val="16"/>
        </w:rPr>
      </w:pPr>
      <w:r w:rsidRPr="00E936C6">
        <w:rPr>
          <w:rStyle w:val="StyleUnderline"/>
        </w:rPr>
        <w:t>Cities with</w:t>
      </w:r>
      <w:r w:rsidRPr="004A4D8C">
        <w:rPr>
          <w:sz w:val="16"/>
        </w:rPr>
        <w:t xml:space="preserve"> a relatively </w:t>
      </w:r>
      <w:r w:rsidRPr="00E936C6">
        <w:rPr>
          <w:rStyle w:val="StyleUnderline"/>
        </w:rPr>
        <w:t>high density</w:t>
      </w:r>
      <w:r w:rsidRPr="004A4D8C">
        <w:rPr>
          <w:sz w:val="16"/>
        </w:rPr>
        <w:t xml:space="preserve"> also </w:t>
      </w:r>
      <w:r w:rsidRPr="00E936C6">
        <w:rPr>
          <w:rStyle w:val="StyleUnderline"/>
        </w:rPr>
        <w:t xml:space="preserve">bring </w:t>
      </w:r>
      <w:r w:rsidRPr="00E936C6">
        <w:rPr>
          <w:rStyle w:val="Emphasis"/>
        </w:rPr>
        <w:t>many environmental advantages</w:t>
      </w:r>
      <w:r w:rsidRPr="004A4D8C">
        <w:rPr>
          <w:sz w:val="16"/>
        </w:rPr>
        <w:t xml:space="preserve"> over low density including:</w:t>
      </w:r>
    </w:p>
    <w:p w14:paraId="196ADC4D" w14:textId="77777777" w:rsidR="00665E22" w:rsidRPr="004A4D8C" w:rsidRDefault="00665E22" w:rsidP="00665E22">
      <w:pPr>
        <w:rPr>
          <w:sz w:val="16"/>
        </w:rPr>
      </w:pPr>
      <w:r w:rsidRPr="004A4D8C">
        <w:rPr>
          <w:sz w:val="16"/>
        </w:rPr>
        <w:t xml:space="preserve">1. </w:t>
      </w:r>
      <w:r w:rsidRPr="00E936C6">
        <w:rPr>
          <w:rStyle w:val="StyleUnderline"/>
        </w:rPr>
        <w:t xml:space="preserve">Much </w:t>
      </w:r>
      <w:r w:rsidRPr="00356D34">
        <w:rPr>
          <w:rStyle w:val="Emphasis"/>
          <w:highlight w:val="green"/>
        </w:rPr>
        <w:t>lower</w:t>
      </w:r>
      <w:r w:rsidRPr="00356D34">
        <w:rPr>
          <w:rStyle w:val="StyleUnderline"/>
          <w:highlight w:val="green"/>
        </w:rPr>
        <w:t xml:space="preserve"> costs</w:t>
      </w:r>
      <w:r w:rsidRPr="00E936C6">
        <w:rPr>
          <w:rStyle w:val="StyleUnderline"/>
        </w:rPr>
        <w:t xml:space="preserve"> per household and per enterprise </w:t>
      </w:r>
      <w:r w:rsidRPr="00356D34">
        <w:rPr>
          <w:rStyle w:val="StyleUnderline"/>
          <w:highlight w:val="green"/>
        </w:rPr>
        <w:t>for</w:t>
      </w:r>
      <w:r w:rsidRPr="00E936C6">
        <w:rPr>
          <w:rStyle w:val="StyleUnderline"/>
        </w:rPr>
        <w:t xml:space="preserve"> the provision of </w:t>
      </w:r>
      <w:r w:rsidRPr="00356D34">
        <w:rPr>
          <w:rStyle w:val="Emphasis"/>
          <w:highlight w:val="green"/>
        </w:rPr>
        <w:t>piped, treated water supplies</w:t>
      </w:r>
      <w:r w:rsidRPr="00356D34">
        <w:rPr>
          <w:rStyle w:val="StyleUnderline"/>
          <w:highlight w:val="green"/>
        </w:rPr>
        <w:t>,</w:t>
      </w:r>
      <w:r w:rsidRPr="00E936C6">
        <w:rPr>
          <w:rStyle w:val="StyleUnderline"/>
        </w:rPr>
        <w:t xml:space="preserve"> the collection and </w:t>
      </w:r>
      <w:r w:rsidRPr="00356D34">
        <w:rPr>
          <w:rStyle w:val="StyleUnderline"/>
          <w:highlight w:val="green"/>
        </w:rPr>
        <w:t>disposal of</w:t>
      </w:r>
      <w:r w:rsidRPr="00E936C6">
        <w:rPr>
          <w:rStyle w:val="StyleUnderline"/>
        </w:rPr>
        <w:t xml:space="preserve"> household and human </w:t>
      </w:r>
      <w:r w:rsidRPr="00356D34">
        <w:rPr>
          <w:rStyle w:val="StyleUnderline"/>
          <w:highlight w:val="green"/>
        </w:rPr>
        <w:t>wastes</w:t>
      </w:r>
      <w:r w:rsidRPr="00E936C6">
        <w:rPr>
          <w:rStyle w:val="StyleUnderline"/>
        </w:rPr>
        <w:t xml:space="preserve">, and most forms of </w:t>
      </w:r>
      <w:r w:rsidRPr="00356D34">
        <w:rPr>
          <w:rStyle w:val="StyleUnderline"/>
          <w:highlight w:val="green"/>
        </w:rPr>
        <w:t>health care and education</w:t>
      </w:r>
      <w:r w:rsidRPr="00E936C6">
        <w:rPr>
          <w:rStyle w:val="StyleUnderline"/>
        </w:rPr>
        <w:t xml:space="preserve">. It also makes much </w:t>
      </w:r>
      <w:r w:rsidRPr="00356D34">
        <w:rPr>
          <w:rStyle w:val="StyleUnderline"/>
          <w:highlight w:val="green"/>
        </w:rPr>
        <w:t>cheaper</w:t>
      </w:r>
      <w:r w:rsidRPr="00E936C6">
        <w:rPr>
          <w:rStyle w:val="StyleUnderline"/>
        </w:rPr>
        <w:t xml:space="preserve"> the </w:t>
      </w:r>
      <w:r w:rsidRPr="00356D34">
        <w:rPr>
          <w:rStyle w:val="StyleUnderline"/>
          <w:highlight w:val="green"/>
        </w:rPr>
        <w:t xml:space="preserve">provision of </w:t>
      </w:r>
      <w:r w:rsidRPr="00356D34">
        <w:rPr>
          <w:rStyle w:val="Emphasis"/>
          <w:highlight w:val="green"/>
        </w:rPr>
        <w:t>emergency services</w:t>
      </w:r>
      <w:r w:rsidRPr="00356D34">
        <w:rPr>
          <w:rStyle w:val="StyleUnderline"/>
          <w:highlight w:val="green"/>
        </w:rPr>
        <w:t xml:space="preserve"> -</w:t>
      </w:r>
      <w:r w:rsidRPr="004A4D8C">
        <w:rPr>
          <w:sz w:val="16"/>
        </w:rPr>
        <w:t xml:space="preserve"> </w:t>
      </w:r>
      <w:r w:rsidRPr="00E936C6">
        <w:rPr>
          <w:rStyle w:val="StyleUnderline"/>
        </w:rPr>
        <w:t xml:space="preserve">for instance, </w:t>
      </w:r>
      <w:r w:rsidRPr="00203C15">
        <w:rPr>
          <w:rStyle w:val="StyleUnderline"/>
        </w:rPr>
        <w:t>firefighting</w:t>
      </w:r>
      <w:r w:rsidRPr="004A4D8C">
        <w:rPr>
          <w:sz w:val="16"/>
        </w:rPr>
        <w:t xml:space="preserve"> and the </w:t>
      </w:r>
      <w:r w:rsidRPr="00203C15">
        <w:rPr>
          <w:rStyle w:val="StyleUnderline"/>
        </w:rPr>
        <w:t>emergency</w:t>
      </w:r>
      <w:r w:rsidRPr="004A4D8C">
        <w:rPr>
          <w:sz w:val="16"/>
        </w:rPr>
        <w:t xml:space="preserve"> </w:t>
      </w:r>
      <w:r w:rsidRPr="00356D34">
        <w:rPr>
          <w:rStyle w:val="StyleUnderline"/>
          <w:highlight w:val="green"/>
        </w:rPr>
        <w:t>response to</w:t>
      </w:r>
      <w:r w:rsidRPr="00E936C6">
        <w:rPr>
          <w:rStyle w:val="StyleUnderline"/>
        </w:rPr>
        <w:t xml:space="preserve"> acute </w:t>
      </w:r>
      <w:r w:rsidRPr="00356D34">
        <w:rPr>
          <w:rStyle w:val="StyleUnderline"/>
          <w:highlight w:val="green"/>
        </w:rPr>
        <w:t>illness</w:t>
      </w:r>
      <w:r w:rsidRPr="004A4D8C">
        <w:rPr>
          <w:sz w:val="16"/>
        </w:rPr>
        <w:t xml:space="preserve"> or injury </w:t>
      </w:r>
      <w:r w:rsidRPr="00E936C6">
        <w:rPr>
          <w:rStyle w:val="StyleUnderline"/>
        </w:rPr>
        <w:t>that can greatly reduce the health burden for people affected</w:t>
      </w:r>
      <w:r w:rsidRPr="004A4D8C">
        <w:rPr>
          <w:sz w:val="16"/>
        </w:rPr>
        <w:t>. The concentration of people and production may present problems for waste collection and disposal, but these are not problems that are insuperable, especially where a priority is giving to minimizing wastes.</w:t>
      </w:r>
    </w:p>
    <w:p w14:paraId="3392263A" w14:textId="77777777" w:rsidR="00665E22" w:rsidRPr="004A4D8C" w:rsidRDefault="00665E22" w:rsidP="00665E22">
      <w:pPr>
        <w:rPr>
          <w:sz w:val="16"/>
        </w:rPr>
      </w:pPr>
      <w:r w:rsidRPr="004A4D8C">
        <w:rPr>
          <w:sz w:val="16"/>
        </w:rPr>
        <w:t xml:space="preserve">2. </w:t>
      </w:r>
      <w:r w:rsidRPr="00E936C6">
        <w:rPr>
          <w:rStyle w:val="StyleUnderline"/>
        </w:rPr>
        <w:t xml:space="preserve">A </w:t>
      </w:r>
      <w:r w:rsidRPr="00356D34">
        <w:rPr>
          <w:rStyle w:val="StyleUnderline"/>
          <w:highlight w:val="green"/>
        </w:rPr>
        <w:t>greater</w:t>
      </w:r>
      <w:r w:rsidRPr="00E936C6">
        <w:rPr>
          <w:rStyle w:val="StyleUnderline"/>
        </w:rPr>
        <w:t xml:space="preserve"> range and possibility for </w:t>
      </w:r>
      <w:r w:rsidRPr="00356D34">
        <w:rPr>
          <w:rStyle w:val="Emphasis"/>
          <w:highlight w:val="green"/>
        </w:rPr>
        <w:t>efficient use of resources</w:t>
      </w:r>
      <w:r w:rsidRPr="00356D34">
        <w:rPr>
          <w:rStyle w:val="StyleUnderline"/>
          <w:highlight w:val="green"/>
        </w:rPr>
        <w:t xml:space="preserve">, </w:t>
      </w:r>
      <w:r w:rsidRPr="00356D34">
        <w:rPr>
          <w:rStyle w:val="StyleUnderline"/>
          <w:highlight w:val="green"/>
        </w:rPr>
        <w:t>through</w:t>
      </w:r>
      <w:r w:rsidRPr="00E936C6">
        <w:rPr>
          <w:rStyle w:val="StyleUnderline"/>
        </w:rPr>
        <w:t xml:space="preserve"> the </w:t>
      </w:r>
      <w:r w:rsidRPr="00356D34">
        <w:rPr>
          <w:rStyle w:val="StyleUnderline"/>
          <w:highlight w:val="green"/>
        </w:rPr>
        <w:t xml:space="preserve">reclamation </w:t>
      </w:r>
      <w:r w:rsidRPr="00203C15">
        <w:rPr>
          <w:rStyle w:val="StyleUnderline"/>
        </w:rPr>
        <w:t>of</w:t>
      </w:r>
      <w:r w:rsidRPr="00E936C6">
        <w:rPr>
          <w:rStyle w:val="StyleUnderline"/>
        </w:rPr>
        <w:t xml:space="preserve"> materials </w:t>
      </w:r>
      <w:r w:rsidRPr="00356D34">
        <w:rPr>
          <w:rStyle w:val="StyleUnderline"/>
          <w:highlight w:val="green"/>
        </w:rPr>
        <w:t xml:space="preserve">from waste streams and </w:t>
      </w:r>
      <w:r w:rsidRPr="00203C15">
        <w:rPr>
          <w:rStyle w:val="StyleUnderline"/>
        </w:rPr>
        <w:t>its</w:t>
      </w:r>
      <w:r w:rsidRPr="00E936C6">
        <w:rPr>
          <w:rStyle w:val="StyleUnderline"/>
        </w:rPr>
        <w:t xml:space="preserve"> reuse or </w:t>
      </w:r>
      <w:r w:rsidRPr="00356D34">
        <w:rPr>
          <w:rStyle w:val="StyleUnderline"/>
          <w:highlight w:val="green"/>
        </w:rPr>
        <w:t>recycling</w:t>
      </w:r>
      <w:r w:rsidRPr="00E936C6">
        <w:rPr>
          <w:rStyle w:val="StyleUnderline"/>
        </w:rPr>
        <w:t>, and for the specialist enterprises that ensure this can happen safely</w:t>
      </w:r>
      <w:r w:rsidRPr="004A4D8C">
        <w:rPr>
          <w:sz w:val="16"/>
        </w:rPr>
        <w:t>. The collection of recyclable or reusable wastes from homes and business is generally cheaper, per person served, in high density settlements.</w:t>
      </w:r>
    </w:p>
    <w:p w14:paraId="08D15804" w14:textId="77777777" w:rsidR="00665E22" w:rsidRPr="004A4D8C" w:rsidRDefault="00665E22" w:rsidP="00665E22">
      <w:pPr>
        <w:rPr>
          <w:sz w:val="16"/>
        </w:rPr>
      </w:pPr>
      <w:r w:rsidRPr="004A4D8C">
        <w:rPr>
          <w:sz w:val="16"/>
        </w:rPr>
        <w:t xml:space="preserve">3. A </w:t>
      </w:r>
      <w:r w:rsidRPr="00356D34">
        <w:rPr>
          <w:rStyle w:val="StyleUnderline"/>
          <w:highlight w:val="green"/>
        </w:rPr>
        <w:t>reduced demand for land</w:t>
      </w:r>
      <w:r w:rsidRPr="00E936C6">
        <w:rPr>
          <w:rStyle w:val="StyleUnderline"/>
        </w:rPr>
        <w:t xml:space="preserve"> relative to population</w:t>
      </w:r>
      <w:r w:rsidRPr="004A4D8C">
        <w:rPr>
          <w:sz w:val="16"/>
        </w:rPr>
        <w:t>. In most countries, urban area take up less than one per cent of the national territory.</w:t>
      </w:r>
    </w:p>
    <w:p w14:paraId="622A35DE" w14:textId="77777777" w:rsidR="00665E22" w:rsidRPr="004A4D8C" w:rsidRDefault="00665E22" w:rsidP="00665E22">
      <w:pPr>
        <w:rPr>
          <w:sz w:val="16"/>
        </w:rPr>
      </w:pPr>
      <w:r w:rsidRPr="004A4D8C">
        <w:rPr>
          <w:sz w:val="16"/>
        </w:rPr>
        <w:t xml:space="preserve">4. </w:t>
      </w:r>
      <w:r w:rsidRPr="00E936C6">
        <w:rPr>
          <w:rStyle w:val="StyleUnderline"/>
        </w:rPr>
        <w:t xml:space="preserve">A much </w:t>
      </w:r>
      <w:r w:rsidRPr="00356D34">
        <w:rPr>
          <w:rStyle w:val="StyleUnderline"/>
          <w:highlight w:val="green"/>
        </w:rPr>
        <w:t>greater</w:t>
      </w:r>
      <w:r w:rsidRPr="00E936C6">
        <w:rPr>
          <w:rStyle w:val="StyleUnderline"/>
        </w:rPr>
        <w:t xml:space="preserve"> potential for </w:t>
      </w:r>
      <w:r w:rsidRPr="00356D34">
        <w:rPr>
          <w:rStyle w:val="StyleUnderline"/>
          <w:highlight w:val="green"/>
        </w:rPr>
        <w:t>limiting</w:t>
      </w:r>
      <w:r w:rsidRPr="00E936C6">
        <w:rPr>
          <w:rStyle w:val="StyleUnderline"/>
        </w:rPr>
        <w:t xml:space="preserve"> the use of </w:t>
      </w:r>
      <w:r w:rsidRPr="00356D34">
        <w:rPr>
          <w:rStyle w:val="StyleUnderline"/>
          <w:highlight w:val="green"/>
        </w:rPr>
        <w:t>motor vehicles</w:t>
      </w:r>
      <w:r w:rsidRPr="004A4D8C">
        <w:rPr>
          <w:sz w:val="16"/>
        </w:rPr>
        <w:t xml:space="preserve">, including greatly reducing the fossil fuels they need and the air pollution and high levels of resource consumption that their use implies. </w:t>
      </w:r>
      <w:r w:rsidRPr="00E936C6">
        <w:rPr>
          <w:rStyle w:val="StyleUnderline"/>
        </w:rPr>
        <w:t xml:space="preserve">High density cities allow many more trips to be made through walking or bicycling and they also make possible a much greater use of public transport </w:t>
      </w:r>
      <w:r w:rsidRPr="004A4D8C">
        <w:rPr>
          <w:sz w:val="16"/>
        </w:rPr>
        <w:t>and make economically feasible a high quality service.</w:t>
      </w:r>
    </w:p>
    <w:p w14:paraId="08616A22" w14:textId="77777777" w:rsidR="00665E22" w:rsidRPr="004A4D8C" w:rsidRDefault="00665E22" w:rsidP="00665E22">
      <w:pPr>
        <w:rPr>
          <w:sz w:val="16"/>
        </w:rPr>
      </w:pPr>
      <w:r w:rsidRPr="00E936C6">
        <w:rPr>
          <w:rStyle w:val="StyleUnderline"/>
        </w:rPr>
        <w:t xml:space="preserve">These caution </w:t>
      </w:r>
      <w:r w:rsidRPr="00E936C6">
        <w:rPr>
          <w:rStyle w:val="Emphasis"/>
        </w:rPr>
        <w:t>against assumptions</w:t>
      </w:r>
      <w:r w:rsidRPr="00E936C6">
        <w:rPr>
          <w:rStyle w:val="StyleUnderline"/>
        </w:rPr>
        <w:t xml:space="preserve"> that high densities are necessarily associated with environmental problems</w:t>
      </w:r>
      <w:r w:rsidRPr="004A4D8C">
        <w:rPr>
          <w:sz w:val="16"/>
        </w:rPr>
        <w:t>.16</w:t>
      </w:r>
    </w:p>
    <w:p w14:paraId="1C313DB8" w14:textId="77777777" w:rsidR="00665E22" w:rsidRPr="005C3E67" w:rsidRDefault="00665E22" w:rsidP="00665E22"/>
    <w:p w14:paraId="28198B7F" w14:textId="77777777" w:rsidR="00665E22" w:rsidRDefault="00665E22" w:rsidP="00665E22">
      <w:pPr>
        <w:pStyle w:val="Heading4"/>
      </w:pPr>
      <w:r>
        <w:rPr/>
        <w:t>Megacities are sustainable.</w:t>
      </w:r>
    </w:p>
    <w:p w14:paraId="77093DD5" w14:textId="77777777" w:rsidR="00665E22" w:rsidRDefault="00665E22" w:rsidP="00665E22">
      <w:pPr>
        <w:rPr>
          <w:color w:val="000000"/>
        </w:rPr>
      </w:pPr>
      <w:r w:rsidRPr="000631D2">
        <w:rPr>
          <w:rStyle w:val="Style13ptBold"/>
        </w:rPr>
        <w:t>Lee ’17</w:t>
      </w:r>
      <w:r>
        <w:rPr>
          <w:color w:val="000000"/>
        </w:rPr>
        <w:t> [Shin; October 17; Vice Dean, IUD Program (Ph.D.), IUDP Program, MGLEP Program at Seoul University; Seoul Solution, “What makes a megacity sustainable,” https://seoulsolution.kr/en/content/6566; KP]</w:t>
      </w:r>
    </w:p>
    <w:p w14:paraId="38960526" w14:textId="77777777" w:rsidR="00665E22" w:rsidRPr="000631D2" w:rsidRDefault="00665E22" w:rsidP="00665E22">
      <w:pPr>
        <w:rPr>
          <w:color w:val="000000"/>
          <w:sz w:val="16"/>
          <w:szCs w:val="24"/>
        </w:rPr>
      </w:pPr>
      <w:r w:rsidRPr="000631D2">
        <w:rPr>
          <w:color w:val="000000"/>
          <w:sz w:val="16"/>
          <w:szCs w:val="24"/>
        </w:rPr>
        <w:t xml:space="preserve">This view of the concept of the “sustainable megacity” has implications, which are pertinent to the discussion of Seoul’s transformation from a megacity with its overwhelming burden of rapid expansion into what might be, arguably, referred to as a “smart megacity”. Quite importantly, the </w:t>
      </w:r>
      <w:r w:rsidRPr="000631D2">
        <w:rPr>
          <w:rStyle w:val="StyleUnderline"/>
          <w:szCs w:val="24"/>
        </w:rPr>
        <w:t>notion of the smart city</w:t>
      </w:r>
      <w:r w:rsidRPr="000631D2">
        <w:rPr>
          <w:color w:val="000000"/>
          <w:sz w:val="16"/>
          <w:szCs w:val="24"/>
        </w:rPr>
        <w:t xml:space="preserve"> inevitably </w:t>
      </w:r>
      <w:r w:rsidRPr="000631D2">
        <w:rPr>
          <w:rStyle w:val="StyleUnderline"/>
          <w:szCs w:val="24"/>
        </w:rPr>
        <w:t>involves</w:t>
      </w:r>
      <w:r w:rsidRPr="000631D2">
        <w:rPr>
          <w:color w:val="000000"/>
          <w:sz w:val="16"/>
          <w:szCs w:val="24"/>
        </w:rPr>
        <w:t xml:space="preserve"> the </w:t>
      </w:r>
      <w:r w:rsidRPr="000631D2">
        <w:rPr>
          <w:rStyle w:val="StyleUnderline"/>
          <w:szCs w:val="24"/>
        </w:rPr>
        <w:t>attributes of</w:t>
      </w:r>
      <w:r w:rsidRPr="000631D2">
        <w:rPr>
          <w:color w:val="000000"/>
          <w:sz w:val="16"/>
          <w:szCs w:val="24"/>
        </w:rPr>
        <w:t xml:space="preserve"> </w:t>
      </w:r>
      <w:r w:rsidRPr="000631D2">
        <w:rPr>
          <w:rStyle w:val="Emphasis"/>
        </w:rPr>
        <w:t>sustainable development</w:t>
      </w:r>
      <w:r w:rsidRPr="000631D2">
        <w:rPr>
          <w:color w:val="000000"/>
          <w:sz w:val="16"/>
          <w:szCs w:val="24"/>
        </w:rPr>
        <w:t xml:space="preserve">, which will be addressed in a later section of this paper. Is it really the case that megacities are inherently unsustainable? </w:t>
      </w:r>
      <w:r w:rsidRPr="00356D34">
        <w:rPr>
          <w:rStyle w:val="StyleUnderline"/>
          <w:szCs w:val="24"/>
          <w:highlight w:val="green"/>
        </w:rPr>
        <w:t>Is</w:t>
      </w:r>
      <w:r w:rsidRPr="000631D2">
        <w:rPr>
          <w:color w:val="000000"/>
          <w:sz w:val="16"/>
          <w:szCs w:val="24"/>
        </w:rPr>
        <w:t xml:space="preserve"> </w:t>
      </w:r>
      <w:r w:rsidRPr="000631D2">
        <w:rPr>
          <w:rStyle w:val="StyleUnderline"/>
          <w:szCs w:val="24"/>
        </w:rPr>
        <w:t>the “</w:t>
      </w:r>
      <w:r w:rsidRPr="00356D34">
        <w:rPr>
          <w:rStyle w:val="Emphasis"/>
          <w:highlight w:val="green"/>
        </w:rPr>
        <w:t>sustainable megacity</w:t>
      </w:r>
      <w:r w:rsidRPr="000631D2">
        <w:rPr>
          <w:rStyle w:val="StyleUnderline"/>
          <w:szCs w:val="24"/>
        </w:rPr>
        <w:t>” an</w:t>
      </w:r>
      <w:r w:rsidRPr="000631D2">
        <w:rPr>
          <w:color w:val="000000"/>
          <w:sz w:val="16"/>
          <w:szCs w:val="24"/>
        </w:rPr>
        <w:t xml:space="preserve"> </w:t>
      </w:r>
      <w:r w:rsidRPr="00356D34">
        <w:rPr>
          <w:rStyle w:val="Emphasis"/>
          <w:highlight w:val="green"/>
        </w:rPr>
        <w:t>oxymoron</w:t>
      </w:r>
      <w:r w:rsidRPr="000631D2">
        <w:rPr>
          <w:rStyle w:val="StyleUnderline"/>
          <w:szCs w:val="24"/>
        </w:rPr>
        <w:t>?</w:t>
      </w:r>
      <w:r w:rsidRPr="000631D2">
        <w:rPr>
          <w:color w:val="000000"/>
          <w:sz w:val="16"/>
          <w:szCs w:val="24"/>
        </w:rPr>
        <w:t xml:space="preserve"> How about the “smart megacity?” Can a megacity be a smart city? Here, should the goal be to establish a city that contributes to smart development, rather than the smart city itself being the definitive outcome? It may be futile to debate whether a city is sustainable, or smart for that matter, in any definitive sense. However, </w:t>
      </w:r>
      <w:r w:rsidRPr="00356D34">
        <w:rPr>
          <w:rStyle w:val="StyleUnderline"/>
          <w:szCs w:val="24"/>
          <w:highlight w:val="green"/>
        </w:rPr>
        <w:t>it is</w:t>
      </w:r>
      <w:r w:rsidRPr="000631D2">
        <w:rPr>
          <w:color w:val="000000"/>
          <w:sz w:val="16"/>
          <w:szCs w:val="24"/>
        </w:rPr>
        <w:t xml:space="preserve"> relatively </w:t>
      </w:r>
      <w:r w:rsidRPr="00356D34">
        <w:rPr>
          <w:rStyle w:val="Emphasis"/>
          <w:highlight w:val="green"/>
        </w:rPr>
        <w:t>straightforward</w:t>
      </w:r>
      <w:r w:rsidRPr="000631D2">
        <w:rPr>
          <w:color w:val="000000"/>
          <w:sz w:val="16"/>
          <w:szCs w:val="24"/>
        </w:rPr>
        <w:t xml:space="preserve"> </w:t>
      </w:r>
      <w:r w:rsidRPr="00356D34">
        <w:rPr>
          <w:rStyle w:val="StyleUnderline"/>
          <w:szCs w:val="24"/>
          <w:highlight w:val="green"/>
        </w:rPr>
        <w:t>to determine whether</w:t>
      </w:r>
      <w:r w:rsidRPr="000631D2">
        <w:rPr>
          <w:color w:val="000000"/>
          <w:sz w:val="16"/>
          <w:szCs w:val="24"/>
        </w:rPr>
        <w:t xml:space="preserve"> an attribute of the collective endeavors undertaken in a </w:t>
      </w:r>
      <w:r w:rsidRPr="00356D34">
        <w:rPr>
          <w:rStyle w:val="StyleUnderline"/>
          <w:szCs w:val="24"/>
          <w:highlight w:val="green"/>
        </w:rPr>
        <w:t>city</w:t>
      </w:r>
      <w:r w:rsidRPr="000631D2">
        <w:rPr>
          <w:color w:val="000000"/>
          <w:sz w:val="16"/>
          <w:szCs w:val="24"/>
        </w:rPr>
        <w:t xml:space="preserve"> </w:t>
      </w:r>
      <w:r w:rsidRPr="000631D2">
        <w:rPr>
          <w:rStyle w:val="StyleUnderline"/>
          <w:szCs w:val="24"/>
        </w:rPr>
        <w:t>contributes to</w:t>
      </w:r>
      <w:r w:rsidRPr="000631D2">
        <w:rPr>
          <w:color w:val="000000"/>
          <w:sz w:val="16"/>
          <w:szCs w:val="24"/>
        </w:rPr>
        <w:t xml:space="preserve"> </w:t>
      </w:r>
      <w:r w:rsidRPr="00356D34">
        <w:rPr>
          <w:rStyle w:val="Emphasis"/>
          <w:highlight w:val="green"/>
        </w:rPr>
        <w:t>sustainable</w:t>
      </w:r>
      <w:r w:rsidRPr="000631D2">
        <w:rPr>
          <w:color w:val="000000"/>
          <w:sz w:val="16"/>
          <w:szCs w:val="24"/>
        </w:rPr>
        <w:t xml:space="preserve"> </w:t>
      </w:r>
      <w:r w:rsidRPr="000631D2">
        <w:rPr>
          <w:rStyle w:val="StyleUnderline"/>
          <w:szCs w:val="24"/>
        </w:rPr>
        <w:t>development</w:t>
      </w:r>
      <w:r w:rsidRPr="000631D2">
        <w:rPr>
          <w:color w:val="000000"/>
          <w:sz w:val="16"/>
          <w:szCs w:val="24"/>
        </w:rPr>
        <w:t xml:space="preserve"> or smart-city building. Similarly, it would be relatively easy to see if several different types of attributes of public action results in greater sustainability or smarter development when presented in a city simultaneously, or better yet, when integrated as a coherent system. It would then be an extremely constructive exercise to identify such a set of collective endeavors in any city with a view to drawing lessons or transferring proven know-hows to other contexts where such a contribution to sustainable or smart development is greatly needed from the global perspective. Before exploring what makes a smart megacity or what might contribute to sustainable development, it would be helpful to discuss what these adjectives signify and how the global urban community came to these popular ideas about the contemporary city and what they indicate. What it is vs. what it aspires to be – Different uses of city descriptors Giving a city different names or adding a variety of abstract descriptors before the word “city” is largely a post-modern phenomenon. Some cities have been named a “creative city,” for instance, and others have been referred to a “city of culture”; whilst the “world city” title has been conferred on somewhat differing groups of cities depending on the commentator and varying with time. During the modern times, cities used to be classified in certain ways –the sole basis for classification tended to be quantitative measures, such as size of population or economic output, or key functions of a city, such as port cities, administrative cities, trade cities, and so on. Modern geographers (in human geography) were primarily concerned with the growth and development of cities, and sought to answer such questions as to why cities are where they are; or what makes a city grow or decline. Similarly, for urban economists, the most commonly used city classification criterion was the size of a city—with the classes being almost entirely limited to small, medium and large—as one of the basic hypotheses in urban economics was that the nature and size of agglomeration benefits or other economically significant phenomena are associated with a city’s size. Urban planners in early modern times were a somewhat different breed, primarily in terms of their approach to the investigation of cities, from empiricists who examined cities on the basis of evidence, such as economists to early human geographers. Planners largely came from the tradition of design, hence, of imagination and creativity. Early urban planners would therefore be concerned with prescribing what things ought to be like (representing the “normative” perspective), whereas empiricists were primarily concerned with how things are (representing the “positive” perspective). As such, urban planners have continued to propose various models of the ideal city. Some of the city descriptors that we are familiar with today, including “sustainable,” “resilient,” or “smart” may be seen in the tradition of this normative perspective, that is to say that “sustainable” or “smart” are a kind of a state which a city might aspire to become. These abstract and value-based names are, therefore, different from a descriptor which is attached to some cities, because they are already what they are. For instance, descriptors such as “small,” “large,” “port” or “historic” merely describe and characterize a city in a positive manner, whereas the words “sustainable” or “smart” indicate a character or a value that a city might aspire to possess as a central character or a representative value in a “normative” sense. When a city does possess and exhibit the key attributes of the core value and becomes an embodiment of that value, however, the descriptor then plays a descriptive role as well. Therefore, many cities would call themselves a creative city, for instance, when they would like to be one. But there may be a much smaller number of cities that are acknowledged as such by the rest of the world. The same ambivalence in naming a city applies to other value-based descriptors such as “sustainable,” “smart,” “resilient,” “livable,” “healthy” or “eco” city. The rise and fall of great cities There are about 2.5 million cities in the world today, and they are all different. Early scholars and commentators rather commonly used the adjective “great.” The word appears in the title of Jane Jacobs’ best-known book The Death and Life of Great American Cities (1961). Whereas Jacobs was probably the first to ignite an interest in, if not a fascination with, cities in the qualitative sense, while highlighting the importance of non-materialistic qualities such as conviviality or urban vibrancy, the word “great” is inevitably associated with a quantitative property. There have always been cities called “great” even in ancient times, but it was only after the Industrial Revolution when a significant number of cities grew to a scale that was easily distinguishable from the rest—in the sense of what they possessed and produced—and rose to join the world league of great cities. Some great cities of the past have withered over time, however, while others have stood the test of time. City descriptors with normative connotations such as creative or culture became fashionable with the emergence of urban entrepreneurialism and city marketing around the 1980s, although largely in the Western part of the world. That was when industrial cities, whose past prosperity and wealth was largely accumulated on the basis of manufacturing, proactively sought ways of recovering their greatness by attracting different sorts of activities, such as cultural or creative ones, as they underwent the process of deindustrialization. In this context, place rebranding and city marketing were seen as modes of urban regeneration and competitiveness building. Hence, cities, or municipal governments, began to see their role as an entrepreneur rather than as a manager. In contemporary terms, great cities must have the status as a world city. A great deal of research has been undertaken to define, describe and theorize the world cities phenomenon, but it is still subject to debate as to which cities make the list. Amongst a few widely known world city scholars, however, there is no one who has denied the world-class city status of New York, London, Paris, or Tokyo (Friedmann 1986; Sassen 1991; Know and Taylor 1995). Amsterdam is often included too. So are Seoul and Sao Paulo. Some scholars have published a more generous list including a few megacities in developing countries (Lo and Yeung 1996). The world city discourse is now somewhat dated, so the rapidly emerging, globally important great cities of China did not figure in the classic world city discussions, for instance. The most consistent criterion to assess the world-class city status of a city is to ask whether the decisions made in that city influence actions in the rest of the world, and to what extent does such a city exert its influence over other cities in the world, if indeed it does. Economic dynamism is likely at the core of any great city. It is the magnetic power that continues to attract people, but it comes with strings attached in all known cases. The great cities of today and of the past alike have had their own big share of problems. This combination of great problems with great cities was seen as inevitable. Ever since cities emerged in history, especially after they grew large with the help of transportation technology that evolved over time, cities have been seen as a source of opportunities and problems at the same time. What defines a city is simply the size of the population who live there. If an area can be visibly distinguished from its surrounding areas due to the population concentration, and the number of people living there exceeds a certain administratively determined threshold, it is defined as a city. This concentration of people creates opportunities which are not available outside the area of concentration, but concentration inevitably means magnified conflicts and contests. Both agglomeration benefits and negative externalities (the secondary, unintended effects of what we do to live) exist in great quantities in great cities. The industrial cities largely located in the West shared virtually the same set of urban problems: congestion (people and vehicular traffic), environmental pollution, decline of the city center, slums, homelessness, safety, public health, spatial segregation/disparity, high impact disasters due to occurring in an area with a dense population, and so on. These consequences of industrialization and urban expansion aside, great cities in the world have enjoyed the prosperity they achieved, their popularity (or magnetism), and their status of being great. If, however, the problems grow out of proportion and eventually outweigh the attractiveness of the city, it ceases to be great, as seen in many industrial cities in the West. These cities had to undergo what is now commonly known as urban regeneration in order to recover their greatness. The key here lies in keeping the level of nuisance in check. A move towards not-so-great cities: quality rather than quantity However, do we all aspire to make our cities into great cities that boast great achievements and influence and, in return, tolerate the consequences of those achievements? Is greatness in terms of quantity what we aspire to today? The evolution of urban discourse does not suggest that this is the case. Garden Cities Throughout history, urban thinkers have proposed various models of a city in which human interactions are accommodated on the urban scale but, through design, excessive urban predicaments are minimized or even prevented. Early thinkers tended to focus on the balance between town and country; or the harmony between the built environment and the natural environment. This would be done by placing sufficient green areas – buffers – within the city as a way of mitigating harsh urban environments and the problems habitually associated with harsh and hard surfaces. Howard’s Garden City (1902) is probably the best known among these models and has had an enduring influence on subsequently proposed notions of urban planning along an extensive time spectrum, ranging from Howard’s own contemporary, namely Raymond Unwin and his Garden Suburb and the British planning tradition ranging from “greenbelt” and “New Town” to the “New Urbanism” movement of late. Sustainable towns and cities Approximately one century after the publication of Garden Cities of To-morrow (Howard 1989), the idea of sustainability was introduced. Our Common Future, more widely known as the Brundtland Report, was published in 1987, engendering the most popularly known definition of sustainability. We have since then quite positively and consistently embraced the idea. A multitude of ideas that are supposed to help cities remain sustainable or grow in a sustainable manner have been presented to the global urban community. For instance, UN HABITAT made an attempt to instill a set of practical principles of sustainability when applied to urban and neighborhood planning. The “five principles are as follows: 1) Adequate space for streets and an efficient street network: The street network should occupy at least 30 percent of the land and include at least 18 km of street length per km². 2) High density: At least 15,000 people per km², i.e. 150 people/ha or 61 people/acre. 3) Mixed land-use: At least 40 percent of floor space should be allocated for economic use in any neighborhood. 4) Social mix: The availability of houses in different price ranges and tenures in any given neighborhood to accommodate different incomes; 20 to 50 percent of the residential floor area should be set aside for low cost housing; and each type of tenure should be no more than 50 percent of the total. 5) Limited land-use specialization: This is to limit single function blocks or neighborhoods; single function blocks should cover less than 10 percent of any neighborhood (2014)”. Even though there is no mention of green space in this UN HABITAT description, it is hard to doubt that, in anyone’s imagination, the picture of a sustainable town or city includes abundant shades of green. As such, the physical structure or appearance of sustainable cities might share common characteristics with that of the Garden City. However, as can be seen in the above five principles suggested by UN HABITAT, the focus here with regard to sustainable towns and cities is on the ecological impact of urbanization. The crucial difference between Howard’s Garden City and the sustainable city is that environmentalism lies at the core of the contemporary idea of sustainable cities. This would also mean that the shared goal is to achieve sustainability on the global scale and not just at the individual city level. The global community is more conscious than ever of the implications of what shape of development path an individual city follows. Prosperity may be achieved at an individual city level, but the often environmentally damaging impacts of a city’s prosperity are shared by all. The wide diffusion of the sustainability concept, as well as its influence over nearly every aspect of collective actions that are undertaken in cities around the world, shows how our values and preferences have evolved over time. There probably are, among cities and people, those who prefer not-so-great cities – especially in terms of their physical size (of input and output; of population, land and productivity) and the size of negative externalities. The emergence and presence of sustainability as an overarching concept over the past quarter of a century suggests that our aspiration for greatness in terms of population and economic output is being replaced, at least in part, by the aspiration for cities with a low ecological impact. The variety of names for an ideal city that has penetrated into our day-to-day conversation as well as into academic discourse, such as sustainable cities, eco-cities and livable cities, and the intensity of the influence these concepts have on current urban practices might well indicate our contemporaries’ greater concern for quality rather than quantity. Resilient Cities More recently, however, “sustainable” has not seemed to be good enough or as fashionable as it had been until a decade ago, and the new buzzword has arguably become “resilient” in the core urban discourse. Leaving aside the purely equilibrium-focused viewpoint, a more inclusive definition of resilience that is useful for urban planning refers to “the ability of a system to adapt and adjust to changing internal or external processes (Holling, 1973; Gunderson et al, 1995; Pickett et al, 2004).” According to a widely accepted definition of resiliency in cities, a locale is resilient if “it is able to withstand an extreme natural event without suffering devastating losses, damage, diminished productivity, or quality of life and without (receiving) a large amount of assistance from outside the community (Mileti, 1999, pp. 32–33).” The Smart City In the meanwhile, the adjective “smart” appears to have gained an astounding level of popularity, particularly amongst policy makers and practitioners. Whilst “resilient” does not really seem to have gained traction outside academia, “smart” has indeed attracted considerable attention from governments in both the developing and the developed world, although the reaction appears to be more pronounced in the former. In fact, it was global technology firms that were responsible for the particularly rapid spread of this new “brand” of city (Holland 2014). As such, the smart city is often associated with a “technological fix” or an attempt to resolve all types of urban problems through technology. A more useful and sensible definition of the smart city, however, refers to a city which is “more economically prosperous, equal, more efficiently governed and less environmentally wasteful” (Holland 2014), and it does not necessarily prescribe how to reach that state of a city, suggesting that the “question of how” is open to new ideas or innovations, be it through technological innovation, innovative use of existing technology or simply new ways of doing things as long as the new inputs and processes can bring about different outcomes from business as usual. It is more commonly linked to such ideas as “doing more with less”; growing positively with fewer social costs; and, at the same time, responding to diverse human needs, demands and values. The emphases on diversity and inclusivity call for the ability of the city to coordinate and integrate different facets of municipal affairs, domains and goals. Comparing contemporary ideas of a desirable city: Similarities and differences When one looks closely into what each of the three models means and their respective components, these ideas for a city with differing names have much in common, while remaining quite distant from the early models proposed by Howard and modern urban thinkers of his time (Figure 1). </w:t>
      </w:r>
      <w:r w:rsidRPr="000631D2">
        <w:rPr>
          <w:rStyle w:val="Emphasis"/>
        </w:rPr>
        <w:t>Size matters</w:t>
      </w:r>
      <w:r w:rsidRPr="000631D2">
        <w:rPr>
          <w:color w:val="000000"/>
          <w:sz w:val="16"/>
          <w:szCs w:val="24"/>
        </w:rPr>
        <w:t xml:space="preserve"> and so does speed: </w:t>
      </w:r>
      <w:r w:rsidRPr="000631D2">
        <w:rPr>
          <w:rStyle w:val="StyleUnderline"/>
          <w:szCs w:val="24"/>
        </w:rPr>
        <w:t>Dealing with</w:t>
      </w:r>
      <w:r w:rsidRPr="000631D2">
        <w:rPr>
          <w:color w:val="000000"/>
          <w:sz w:val="16"/>
          <w:szCs w:val="24"/>
        </w:rPr>
        <w:t xml:space="preserve"> </w:t>
      </w:r>
      <w:r w:rsidRPr="000631D2">
        <w:rPr>
          <w:rStyle w:val="Emphasis"/>
        </w:rPr>
        <w:t>mega-size</w:t>
      </w:r>
      <w:r w:rsidRPr="000631D2">
        <w:rPr>
          <w:color w:val="000000"/>
          <w:sz w:val="16"/>
          <w:szCs w:val="24"/>
        </w:rPr>
        <w:t xml:space="preserve"> </w:t>
      </w:r>
      <w:r w:rsidRPr="000631D2">
        <w:rPr>
          <w:rStyle w:val="StyleUnderline"/>
          <w:szCs w:val="24"/>
        </w:rPr>
        <w:t>urban problems</w:t>
      </w:r>
      <w:r w:rsidRPr="000631D2">
        <w:rPr>
          <w:color w:val="000000"/>
          <w:sz w:val="16"/>
          <w:szCs w:val="24"/>
        </w:rPr>
        <w:t xml:space="preserve"> in a short span of time What about other </w:t>
      </w:r>
      <w:r w:rsidRPr="000631D2">
        <w:rPr>
          <w:rStyle w:val="StyleUnderline"/>
          <w:szCs w:val="24"/>
        </w:rPr>
        <w:t>cities</w:t>
      </w:r>
      <w:r w:rsidRPr="000631D2">
        <w:rPr>
          <w:color w:val="000000"/>
          <w:sz w:val="16"/>
          <w:szCs w:val="24"/>
        </w:rPr>
        <w:t xml:space="preserve"> that are often </w:t>
      </w:r>
      <w:r w:rsidRPr="000631D2">
        <w:rPr>
          <w:rStyle w:val="StyleUnderline"/>
          <w:szCs w:val="24"/>
        </w:rPr>
        <w:t>named</w:t>
      </w:r>
      <w:r w:rsidRPr="000631D2">
        <w:rPr>
          <w:color w:val="000000"/>
          <w:sz w:val="16"/>
          <w:szCs w:val="24"/>
        </w:rPr>
        <w:t xml:space="preserve"> as sustainable or </w:t>
      </w:r>
      <w:r w:rsidRPr="00356D34">
        <w:rPr>
          <w:rStyle w:val="Emphasis"/>
          <w:highlight w:val="green"/>
        </w:rPr>
        <w:t>smart cities</w:t>
      </w:r>
      <w:r w:rsidRPr="000631D2">
        <w:rPr>
          <w:rStyle w:val="StyleUnderline"/>
          <w:szCs w:val="24"/>
        </w:rPr>
        <w:t>, such as</w:t>
      </w:r>
      <w:r w:rsidRPr="000631D2">
        <w:rPr>
          <w:color w:val="000000"/>
          <w:sz w:val="16"/>
          <w:szCs w:val="24"/>
        </w:rPr>
        <w:t xml:space="preserve"> </w:t>
      </w:r>
      <w:r w:rsidRPr="000631D2">
        <w:rPr>
          <w:rStyle w:val="StyleUnderline"/>
          <w:szCs w:val="24"/>
        </w:rPr>
        <w:t>Curitiba, Freiburg,</w:t>
      </w:r>
      <w:r w:rsidRPr="000631D2">
        <w:rPr>
          <w:color w:val="000000"/>
          <w:sz w:val="16"/>
          <w:szCs w:val="24"/>
        </w:rPr>
        <w:t xml:space="preserve"> </w:t>
      </w:r>
      <w:r w:rsidRPr="00356D34">
        <w:rPr>
          <w:rStyle w:val="StyleUnderline"/>
          <w:szCs w:val="24"/>
          <w:highlight w:val="green"/>
        </w:rPr>
        <w:t>Copenhagen, Barcelona</w:t>
      </w:r>
      <w:r w:rsidRPr="000631D2">
        <w:rPr>
          <w:color w:val="000000"/>
          <w:sz w:val="16"/>
          <w:szCs w:val="24"/>
        </w:rPr>
        <w:t xml:space="preserve">, or </w:t>
      </w:r>
      <w:r w:rsidRPr="00356D34">
        <w:rPr>
          <w:rStyle w:val="StyleUnderline"/>
          <w:szCs w:val="24"/>
          <w:highlight w:val="green"/>
        </w:rPr>
        <w:t>Singapore</w:t>
      </w:r>
      <w:r w:rsidRPr="000631D2">
        <w:rPr>
          <w:color w:val="000000"/>
          <w:sz w:val="16"/>
          <w:szCs w:val="24"/>
        </w:rPr>
        <w:t xml:space="preserve">? Have they all not done what </w:t>
      </w:r>
      <w:r w:rsidRPr="00356D34">
        <w:rPr>
          <w:rStyle w:val="StyleUnderline"/>
          <w:szCs w:val="24"/>
          <w:highlight w:val="green"/>
        </w:rPr>
        <w:t>Seoul</w:t>
      </w:r>
      <w:r w:rsidRPr="000631D2">
        <w:rPr>
          <w:color w:val="000000"/>
          <w:sz w:val="16"/>
          <w:szCs w:val="24"/>
        </w:rPr>
        <w:t xml:space="preserve"> has </w:t>
      </w:r>
      <w:r w:rsidRPr="00356D34">
        <w:rPr>
          <w:rStyle w:val="StyleUnderline"/>
          <w:szCs w:val="24"/>
          <w:highlight w:val="green"/>
        </w:rPr>
        <w:t>done</w:t>
      </w:r>
      <w:r w:rsidRPr="000631D2">
        <w:rPr>
          <w:color w:val="000000"/>
          <w:sz w:val="16"/>
          <w:szCs w:val="24"/>
        </w:rPr>
        <w:t xml:space="preserve"> with regard to </w:t>
      </w:r>
      <w:r w:rsidRPr="00356D34">
        <w:rPr>
          <w:rStyle w:val="Emphasis"/>
          <w:highlight w:val="green"/>
        </w:rPr>
        <w:t>sustainable transport</w:t>
      </w:r>
      <w:r w:rsidRPr="000631D2">
        <w:rPr>
          <w:rStyle w:val="StyleUnderline"/>
          <w:szCs w:val="24"/>
        </w:rPr>
        <w:t>, high</w:t>
      </w:r>
      <w:r w:rsidRPr="000631D2">
        <w:rPr>
          <w:color w:val="000000"/>
          <w:sz w:val="16"/>
          <w:szCs w:val="24"/>
        </w:rPr>
        <w:t xml:space="preserve"> </w:t>
      </w:r>
      <w:r w:rsidRPr="00356D34">
        <w:rPr>
          <w:rStyle w:val="Emphasis"/>
          <w:highlight w:val="green"/>
        </w:rPr>
        <w:t>recycling</w:t>
      </w:r>
      <w:r w:rsidRPr="000631D2">
        <w:rPr>
          <w:color w:val="000000"/>
          <w:sz w:val="16"/>
          <w:szCs w:val="24"/>
        </w:rPr>
        <w:t xml:space="preserve"> </w:t>
      </w:r>
      <w:r w:rsidRPr="000631D2">
        <w:rPr>
          <w:rStyle w:val="StyleUnderline"/>
          <w:szCs w:val="24"/>
        </w:rPr>
        <w:t>rates,</w:t>
      </w:r>
      <w:r w:rsidRPr="000631D2">
        <w:rPr>
          <w:color w:val="000000"/>
          <w:sz w:val="16"/>
          <w:szCs w:val="24"/>
        </w:rPr>
        <w:t xml:space="preserve"> </w:t>
      </w:r>
      <w:r w:rsidRPr="000631D2">
        <w:rPr>
          <w:rStyle w:val="Emphasis"/>
        </w:rPr>
        <w:t>sufficient</w:t>
      </w:r>
      <w:r w:rsidRPr="000631D2">
        <w:rPr>
          <w:color w:val="000000"/>
          <w:sz w:val="16"/>
          <w:szCs w:val="24"/>
        </w:rPr>
        <w:t xml:space="preserve"> </w:t>
      </w:r>
      <w:r w:rsidRPr="00356D34">
        <w:rPr>
          <w:rStyle w:val="Emphasis"/>
          <w:highlight w:val="green"/>
        </w:rPr>
        <w:t>housing</w:t>
      </w:r>
      <w:r w:rsidRPr="000631D2">
        <w:rPr>
          <w:color w:val="000000"/>
          <w:sz w:val="16"/>
          <w:szCs w:val="24"/>
        </w:rPr>
        <w:t xml:space="preserve"> </w:t>
      </w:r>
      <w:r w:rsidRPr="000631D2">
        <w:rPr>
          <w:rStyle w:val="StyleUnderline"/>
          <w:szCs w:val="24"/>
        </w:rPr>
        <w:t>supply,</w:t>
      </w:r>
      <w:r w:rsidRPr="000631D2">
        <w:rPr>
          <w:color w:val="000000"/>
          <w:sz w:val="16"/>
          <w:szCs w:val="24"/>
        </w:rPr>
        <w:t xml:space="preserve"> </w:t>
      </w:r>
      <w:r w:rsidRPr="00356D34">
        <w:rPr>
          <w:rStyle w:val="StyleUnderline"/>
          <w:szCs w:val="24"/>
          <w:highlight w:val="green"/>
        </w:rPr>
        <w:t>effective</w:t>
      </w:r>
      <w:r w:rsidRPr="000631D2">
        <w:rPr>
          <w:color w:val="000000"/>
          <w:sz w:val="16"/>
          <w:szCs w:val="24"/>
        </w:rPr>
        <w:t xml:space="preserve"> </w:t>
      </w:r>
      <w:r w:rsidRPr="00356D34">
        <w:rPr>
          <w:rStyle w:val="Emphasis"/>
          <w:highlight w:val="green"/>
        </w:rPr>
        <w:t>e-governance</w:t>
      </w:r>
      <w:r w:rsidRPr="000631D2">
        <w:rPr>
          <w:color w:val="000000"/>
          <w:sz w:val="16"/>
          <w:szCs w:val="24"/>
        </w:rPr>
        <w:t xml:space="preserve"> and so forth? They may have done so—to varying degrees and in differing combinations of policy areas—but there appear to be some differences. First, Seoul is quite different from other oft-cited sustainable or smart cities in terms of size. How many megacities in the world are also representative of the sustainable city? It is also one of the few sustainable or smart cities to have emerged from the developing world to which it still belonged not so long ago. How many of the megacities which used to represent a city paying the price of hyper-urbanization and super-fast industrialization until about twenty years ago have turned into one of the few cities representing the highest rates of recycling in the world? All of the recycling cities included in the previous figure come from the traditional first world (or countries which completed their industrialization by the early 1960s) except Seoul. </w:t>
      </w:r>
      <w:r w:rsidRPr="00356D34">
        <w:rPr>
          <w:rStyle w:val="Emphasis"/>
          <w:highlight w:val="green"/>
        </w:rPr>
        <w:t>Megacities</w:t>
      </w:r>
      <w:r w:rsidRPr="000631D2">
        <w:rPr>
          <w:color w:val="000000"/>
          <w:sz w:val="16"/>
          <w:szCs w:val="24"/>
        </w:rPr>
        <w:t xml:space="preserve"> </w:t>
      </w:r>
      <w:r w:rsidRPr="00356D34">
        <w:rPr>
          <w:rStyle w:val="StyleUnderline"/>
          <w:szCs w:val="24"/>
          <w:highlight w:val="green"/>
        </w:rPr>
        <w:t>are thus called because</w:t>
      </w:r>
      <w:r w:rsidRPr="000631D2">
        <w:rPr>
          <w:color w:val="000000"/>
          <w:sz w:val="16"/>
          <w:szCs w:val="24"/>
        </w:rPr>
        <w:t xml:space="preserve"> </w:t>
      </w:r>
      <w:r w:rsidRPr="000631D2">
        <w:rPr>
          <w:rStyle w:val="StyleUnderline"/>
          <w:szCs w:val="24"/>
        </w:rPr>
        <w:t>they</w:t>
      </w:r>
      <w:r w:rsidRPr="000631D2">
        <w:rPr>
          <w:color w:val="000000"/>
          <w:sz w:val="16"/>
          <w:szCs w:val="24"/>
        </w:rPr>
        <w:t xml:space="preserve"> </w:t>
      </w:r>
      <w:r w:rsidRPr="00356D34">
        <w:rPr>
          <w:rStyle w:val="Emphasis"/>
          <w:highlight w:val="green"/>
        </w:rPr>
        <w:t>exceed</w:t>
      </w:r>
      <w:r w:rsidRPr="000631D2">
        <w:rPr>
          <w:color w:val="000000"/>
          <w:sz w:val="16"/>
          <w:szCs w:val="24"/>
        </w:rPr>
        <w:t xml:space="preserve"> certain </w:t>
      </w:r>
      <w:r w:rsidRPr="00356D34">
        <w:rPr>
          <w:rStyle w:val="StyleUnderline"/>
          <w:szCs w:val="24"/>
          <w:highlight w:val="green"/>
        </w:rPr>
        <w:t>thresholds</w:t>
      </w:r>
      <w:r w:rsidRPr="000631D2">
        <w:rPr>
          <w:color w:val="000000"/>
          <w:sz w:val="16"/>
          <w:szCs w:val="24"/>
        </w:rPr>
        <w:t xml:space="preserve"> in terms </w:t>
      </w:r>
      <w:r w:rsidRPr="00356D34">
        <w:rPr>
          <w:rStyle w:val="StyleUnderline"/>
          <w:szCs w:val="24"/>
          <w:highlight w:val="green"/>
        </w:rPr>
        <w:t>of population</w:t>
      </w:r>
      <w:r w:rsidRPr="000631D2">
        <w:rPr>
          <w:color w:val="000000"/>
          <w:sz w:val="16"/>
          <w:szCs w:val="24"/>
        </w:rPr>
        <w:t xml:space="preserve"> </w:t>
      </w:r>
      <w:r w:rsidRPr="000631D2">
        <w:rPr>
          <w:rStyle w:val="StyleUnderline"/>
          <w:szCs w:val="24"/>
        </w:rPr>
        <w:t>size, and for</w:t>
      </w:r>
      <w:r w:rsidRPr="000631D2">
        <w:rPr>
          <w:color w:val="000000"/>
          <w:sz w:val="16"/>
          <w:szCs w:val="24"/>
        </w:rPr>
        <w:t xml:space="preserve"> </w:t>
      </w:r>
      <w:r w:rsidRPr="00356D34">
        <w:rPr>
          <w:rStyle w:val="Emphasis"/>
          <w:highlight w:val="green"/>
        </w:rPr>
        <w:t>no other reason</w:t>
      </w:r>
      <w:r w:rsidRPr="000631D2">
        <w:rPr>
          <w:color w:val="000000"/>
          <w:sz w:val="16"/>
          <w:szCs w:val="24"/>
        </w:rPr>
        <w:t xml:space="preserve">—with the caveat that the threshold is something of a moving target as the cities in the world generally grew further and faster with time. The difference in size means the scale of the problem is conspicuously different. It may help to be reminded of the quote that appeared at the start of this paper: “…megacities are inherently unsustainable, with their vast consumption of resources drawn from distant “elsewheres,” and their equally vast production of wastes that are routinely exported elsewhere (Sorensen and Okata (2011).” Figure 5 shows the size of growth in terms of urban population increments in Seoul over time. Its population grew by 270,000 per annum (22,000 people per month) for three decades, from 1960 to 1990. The speeds of growth are also indicated as the slope of the curve. The size and rate of Seoul’s growth over the past century is compared with a few other world cities in Figure 6. Singapore, a city that is as often referred to as a smart city, is also included in the graph. Seoul’s steep population growth between 1960 and 1990 clearly stands out from the rest of the city group illustrated. The rapid population growth in Seoul ran parallel to the rapid date of economic growth, as Figure 7 indicates. Similar to the preceding comparison (Figure 6), the subsequent chart (Figure 8) highlights that the rate of economic growth in Korea has surpassed that of most other countries, including some rapidly expanding economies in the developing world. These two sets of statistics clearly reflect how Korea and its primary city Seoul have undergone extremely compressed economic development, which did not leave much temporal room for the urban planning that was needed to keep pace with the continuous and rapid growth of the city. The span of time available to absorb the shock of rapid growth and deal with the consequences of fast-tracked growth was simply not sufficient. As a matter of empirical fact, the time taken for industrialization has increasingly lessened over the centuries behind us, as Figure 9 illustrates. This is not because newly industrializing countries have been more able than their predecessors, but rather because of the greatly enlarged world market. The </w:t>
      </w:r>
      <w:r w:rsidRPr="000631D2">
        <w:rPr>
          <w:rStyle w:val="StyleUnderline"/>
          <w:szCs w:val="24"/>
        </w:rPr>
        <w:t>successful</w:t>
      </w:r>
      <w:r w:rsidRPr="000631D2">
        <w:rPr>
          <w:color w:val="000000"/>
          <w:sz w:val="16"/>
          <w:szCs w:val="24"/>
        </w:rPr>
        <w:t xml:space="preserve"> </w:t>
      </w:r>
      <w:r w:rsidRPr="000631D2">
        <w:rPr>
          <w:rStyle w:val="Emphasis"/>
        </w:rPr>
        <w:t>urban</w:t>
      </w:r>
      <w:r w:rsidRPr="000631D2">
        <w:rPr>
          <w:color w:val="000000"/>
          <w:sz w:val="16"/>
          <w:szCs w:val="24"/>
        </w:rPr>
        <w:t xml:space="preserve"> </w:t>
      </w:r>
      <w:r w:rsidRPr="000631D2">
        <w:rPr>
          <w:rStyle w:val="Emphasis"/>
        </w:rPr>
        <w:t>management</w:t>
      </w:r>
      <w:r w:rsidRPr="000631D2">
        <w:rPr>
          <w:color w:val="000000"/>
          <w:sz w:val="16"/>
          <w:szCs w:val="24"/>
        </w:rPr>
        <w:t xml:space="preserve"> of Seoul </w:t>
      </w:r>
      <w:r w:rsidRPr="000631D2">
        <w:rPr>
          <w:rStyle w:val="StyleUnderline"/>
          <w:szCs w:val="24"/>
        </w:rPr>
        <w:t>ought to be looked at from</w:t>
      </w:r>
      <w:r w:rsidRPr="000631D2">
        <w:rPr>
          <w:color w:val="000000"/>
          <w:sz w:val="16"/>
          <w:szCs w:val="24"/>
        </w:rPr>
        <w:t xml:space="preserve"> the context of the exceedingly </w:t>
      </w:r>
      <w:r w:rsidRPr="000631D2">
        <w:rPr>
          <w:rStyle w:val="Emphasis"/>
        </w:rPr>
        <w:t>rapid changes</w:t>
      </w:r>
      <w:r w:rsidRPr="000631D2">
        <w:rPr>
          <w:color w:val="000000"/>
          <w:sz w:val="16"/>
          <w:szCs w:val="24"/>
        </w:rPr>
        <w:t xml:space="preserve"> that occurred in the city. At such rates of growth, the magnitude of urban problems is normally overwhelming and continues to grow at an alarming rate in the absence of appropriate intervention, as has been the case in numerous megacities in the developing world. The following pair of illustrations (Figure 10-11) will give perspective on how Seoul has been faced with some of the negative externalities of rapid urban expansion most frequently associated with megacities. </w:t>
      </w:r>
      <w:r w:rsidRPr="00356D34">
        <w:rPr>
          <w:rStyle w:val="Emphasis"/>
          <w:highlight w:val="green"/>
        </w:rPr>
        <w:t>Negative externalities</w:t>
      </w:r>
      <w:r w:rsidRPr="000631D2">
        <w:rPr>
          <w:color w:val="000000"/>
          <w:sz w:val="16"/>
          <w:szCs w:val="24"/>
        </w:rPr>
        <w:t xml:space="preserve"> </w:t>
      </w:r>
      <w:r w:rsidRPr="000631D2">
        <w:rPr>
          <w:rStyle w:val="StyleUnderline"/>
          <w:szCs w:val="24"/>
        </w:rPr>
        <w:t>are</w:t>
      </w:r>
      <w:r w:rsidRPr="000631D2">
        <w:rPr>
          <w:color w:val="000000"/>
          <w:sz w:val="16"/>
          <w:szCs w:val="24"/>
        </w:rPr>
        <w:t xml:space="preserve"> </w:t>
      </w:r>
      <w:r w:rsidRPr="00356D34">
        <w:rPr>
          <w:rStyle w:val="StyleUnderline"/>
          <w:szCs w:val="24"/>
          <w:highlight w:val="green"/>
        </w:rPr>
        <w:t>not</w:t>
      </w:r>
      <w:r w:rsidRPr="000631D2">
        <w:rPr>
          <w:color w:val="000000"/>
          <w:sz w:val="16"/>
          <w:szCs w:val="24"/>
        </w:rPr>
        <w:t xml:space="preserve"> necessarily </w:t>
      </w:r>
      <w:r w:rsidRPr="00356D34">
        <w:rPr>
          <w:rStyle w:val="Emphasis"/>
          <w:highlight w:val="green"/>
        </w:rPr>
        <w:t>proportional</w:t>
      </w:r>
      <w:r w:rsidRPr="000631D2">
        <w:rPr>
          <w:color w:val="000000"/>
          <w:sz w:val="16"/>
          <w:szCs w:val="24"/>
        </w:rPr>
        <w:t xml:space="preserve"> </w:t>
      </w:r>
      <w:r w:rsidRPr="00356D34">
        <w:rPr>
          <w:rStyle w:val="StyleUnderline"/>
          <w:szCs w:val="24"/>
          <w:highlight w:val="green"/>
        </w:rPr>
        <w:t>to population</w:t>
      </w:r>
      <w:r w:rsidRPr="000631D2">
        <w:rPr>
          <w:color w:val="000000"/>
          <w:sz w:val="16"/>
          <w:szCs w:val="24"/>
        </w:rPr>
        <w:t xml:space="preserve"> and economic </w:t>
      </w:r>
      <w:r w:rsidRPr="000631D2">
        <w:rPr>
          <w:rStyle w:val="StyleUnderline"/>
          <w:szCs w:val="24"/>
        </w:rPr>
        <w:t>growth</w:t>
      </w:r>
      <w:r w:rsidRPr="000631D2">
        <w:rPr>
          <w:color w:val="000000"/>
          <w:sz w:val="16"/>
          <w:szCs w:val="24"/>
        </w:rPr>
        <w:t xml:space="preserve"> </w:t>
      </w:r>
      <w:r w:rsidRPr="000631D2">
        <w:rPr>
          <w:rStyle w:val="StyleUnderline"/>
          <w:szCs w:val="24"/>
        </w:rPr>
        <w:t>Are negative externalities proportional to</w:t>
      </w:r>
      <w:r w:rsidRPr="000631D2">
        <w:rPr>
          <w:color w:val="000000"/>
          <w:sz w:val="16"/>
          <w:szCs w:val="24"/>
        </w:rPr>
        <w:t xml:space="preserve"> growth in a city’s </w:t>
      </w:r>
      <w:r w:rsidRPr="000631D2">
        <w:rPr>
          <w:rStyle w:val="StyleUnderline"/>
          <w:szCs w:val="24"/>
        </w:rPr>
        <w:t>population</w:t>
      </w:r>
      <w:r w:rsidRPr="000631D2">
        <w:rPr>
          <w:color w:val="000000"/>
          <w:sz w:val="16"/>
          <w:szCs w:val="24"/>
        </w:rPr>
        <w:t xml:space="preserve"> and economy? History seems to suggest that </w:t>
      </w:r>
      <w:r w:rsidRPr="000631D2">
        <w:rPr>
          <w:rStyle w:val="Emphasis"/>
        </w:rPr>
        <w:t>they are not</w:t>
      </w:r>
      <w:r w:rsidRPr="000631D2">
        <w:rPr>
          <w:color w:val="000000"/>
          <w:sz w:val="16"/>
          <w:szCs w:val="24"/>
        </w:rPr>
        <w:t xml:space="preserve">. The City of </w:t>
      </w:r>
      <w:r w:rsidRPr="000631D2">
        <w:rPr>
          <w:rStyle w:val="StyleUnderline"/>
          <w:szCs w:val="24"/>
        </w:rPr>
        <w:t>L</w:t>
      </w:r>
      <w:r w:rsidRPr="000631D2">
        <w:rPr>
          <w:color w:val="000000"/>
          <w:sz w:val="16"/>
          <w:szCs w:val="24"/>
        </w:rPr>
        <w:t xml:space="preserve">os </w:t>
      </w:r>
      <w:r w:rsidRPr="000631D2">
        <w:rPr>
          <w:rStyle w:val="StyleUnderline"/>
          <w:szCs w:val="24"/>
        </w:rPr>
        <w:t>A</w:t>
      </w:r>
      <w:r w:rsidRPr="000631D2">
        <w:rPr>
          <w:color w:val="000000"/>
          <w:sz w:val="16"/>
          <w:szCs w:val="24"/>
        </w:rPr>
        <w:t xml:space="preserve">ngeles and its surrounding areas </w:t>
      </w:r>
      <w:r w:rsidRPr="000631D2">
        <w:rPr>
          <w:rStyle w:val="StyleUnderline"/>
          <w:szCs w:val="24"/>
        </w:rPr>
        <w:t>long suffered from</w:t>
      </w:r>
      <w:r w:rsidRPr="000631D2">
        <w:rPr>
          <w:color w:val="000000"/>
          <w:sz w:val="16"/>
          <w:szCs w:val="24"/>
        </w:rPr>
        <w:t xml:space="preserve"> </w:t>
      </w:r>
      <w:r w:rsidRPr="000631D2">
        <w:rPr>
          <w:rStyle w:val="Emphasis"/>
        </w:rPr>
        <w:t>urban smog</w:t>
      </w:r>
      <w:r w:rsidRPr="000631D2">
        <w:rPr>
          <w:color w:val="000000"/>
          <w:sz w:val="16"/>
          <w:szCs w:val="24"/>
        </w:rPr>
        <w:t xml:space="preserve"> associated with high atmospheric ozone levels. The basin-like topography, abundant sunlight and low mixing heights resulting from the marine layer all work against atmospheric air quality in Los Angeles, and the city has been growing fast compared to other leading cities in the country. Despite these natural characteristics and urban indicators, ozone levels have been decreasing over the past few decades while the city’s population and economy, as well as the number of vehicles in the area, have continued to grow (Figure 12). The decrease that began in the mid-1970s is not a coincidence. It was </w:t>
      </w:r>
      <w:r w:rsidRPr="000631D2">
        <w:rPr>
          <w:rStyle w:val="StyleUnderline"/>
          <w:szCs w:val="24"/>
        </w:rPr>
        <w:t>in</w:t>
      </w:r>
      <w:r w:rsidRPr="000631D2">
        <w:rPr>
          <w:color w:val="000000"/>
          <w:sz w:val="16"/>
          <w:szCs w:val="24"/>
        </w:rPr>
        <w:t xml:space="preserve"> that </w:t>
      </w:r>
      <w:r w:rsidRPr="000631D2">
        <w:rPr>
          <w:rStyle w:val="StyleUnderline"/>
          <w:szCs w:val="24"/>
        </w:rPr>
        <w:t>decade</w:t>
      </w:r>
      <w:r w:rsidRPr="000631D2">
        <w:rPr>
          <w:color w:val="000000"/>
          <w:sz w:val="16"/>
          <w:szCs w:val="24"/>
        </w:rPr>
        <w:t xml:space="preserve"> that a </w:t>
      </w:r>
      <w:r w:rsidRPr="00356D34">
        <w:rPr>
          <w:rStyle w:val="StyleUnderline"/>
          <w:szCs w:val="24"/>
          <w:highlight w:val="green"/>
        </w:rPr>
        <w:t>set</w:t>
      </w:r>
      <w:r w:rsidRPr="000631D2">
        <w:rPr>
          <w:color w:val="000000"/>
          <w:sz w:val="16"/>
          <w:szCs w:val="24"/>
        </w:rPr>
        <w:t xml:space="preserve"> of very </w:t>
      </w:r>
      <w:r w:rsidRPr="00356D34">
        <w:rPr>
          <w:rStyle w:val="Emphasis"/>
          <w:highlight w:val="green"/>
        </w:rPr>
        <w:t>aggressive</w:t>
      </w:r>
      <w:r w:rsidRPr="000631D2">
        <w:rPr>
          <w:color w:val="000000"/>
          <w:sz w:val="16"/>
          <w:szCs w:val="24"/>
        </w:rPr>
        <w:t xml:space="preserve"> </w:t>
      </w:r>
      <w:r w:rsidRPr="000631D2">
        <w:rPr>
          <w:rStyle w:val="StyleUnderline"/>
          <w:szCs w:val="24"/>
        </w:rPr>
        <w:t>policy</w:t>
      </w:r>
      <w:r w:rsidRPr="000631D2">
        <w:rPr>
          <w:color w:val="000000"/>
          <w:sz w:val="16"/>
          <w:szCs w:val="24"/>
        </w:rPr>
        <w:t xml:space="preserve"> </w:t>
      </w:r>
      <w:r w:rsidRPr="00356D34">
        <w:rPr>
          <w:rStyle w:val="StyleUnderline"/>
          <w:szCs w:val="24"/>
          <w:highlight w:val="green"/>
        </w:rPr>
        <w:t>measures</w:t>
      </w:r>
      <w:r w:rsidRPr="000631D2">
        <w:rPr>
          <w:color w:val="000000"/>
          <w:sz w:val="16"/>
          <w:szCs w:val="24"/>
        </w:rPr>
        <w:t xml:space="preserve"> were adopted by the city </w:t>
      </w:r>
      <w:r w:rsidRPr="00356D34">
        <w:rPr>
          <w:rStyle w:val="StyleUnderline"/>
          <w:szCs w:val="24"/>
          <w:highlight w:val="green"/>
        </w:rPr>
        <w:t>to</w:t>
      </w:r>
      <w:r w:rsidRPr="000631D2">
        <w:rPr>
          <w:color w:val="000000"/>
          <w:sz w:val="16"/>
          <w:szCs w:val="24"/>
        </w:rPr>
        <w:t xml:space="preserve"> </w:t>
      </w:r>
      <w:r w:rsidRPr="00356D34">
        <w:rPr>
          <w:rStyle w:val="Emphasis"/>
          <w:highlight w:val="green"/>
        </w:rPr>
        <w:t>reduce emissions</w:t>
      </w:r>
      <w:r w:rsidRPr="000631D2">
        <w:rPr>
          <w:color w:val="000000"/>
          <w:sz w:val="16"/>
          <w:szCs w:val="24"/>
        </w:rPr>
        <w:t xml:space="preserve"> </w:t>
      </w:r>
      <w:r w:rsidRPr="000631D2">
        <w:rPr>
          <w:rStyle w:val="StyleUnderline"/>
          <w:szCs w:val="24"/>
        </w:rPr>
        <w:t>from</w:t>
      </w:r>
      <w:r w:rsidRPr="000631D2">
        <w:rPr>
          <w:color w:val="000000"/>
          <w:sz w:val="16"/>
          <w:szCs w:val="24"/>
        </w:rPr>
        <w:t xml:space="preserve"> various sources including </w:t>
      </w:r>
      <w:r w:rsidRPr="000631D2">
        <w:rPr>
          <w:rStyle w:val="StyleUnderline"/>
          <w:szCs w:val="24"/>
        </w:rPr>
        <w:t>automobiles, a key contributor to urban ozone levels</w:t>
      </w:r>
      <w:r w:rsidRPr="000631D2">
        <w:rPr>
          <w:color w:val="000000"/>
          <w:sz w:val="16"/>
          <w:szCs w:val="24"/>
        </w:rPr>
        <w:t xml:space="preserve">. Los Angeles clearly </w:t>
      </w:r>
      <w:r w:rsidRPr="00356D34">
        <w:rPr>
          <w:rStyle w:val="StyleUnderline"/>
          <w:szCs w:val="24"/>
          <w:highlight w:val="green"/>
        </w:rPr>
        <w:t>illustrates</w:t>
      </w:r>
      <w:r w:rsidRPr="000631D2">
        <w:rPr>
          <w:color w:val="000000"/>
          <w:sz w:val="16"/>
          <w:szCs w:val="24"/>
        </w:rPr>
        <w:t xml:space="preserve"> the </w:t>
      </w:r>
      <w:r w:rsidRPr="00356D34">
        <w:rPr>
          <w:rStyle w:val="StyleUnderline"/>
          <w:szCs w:val="24"/>
          <w:highlight w:val="green"/>
        </w:rPr>
        <w:t>ability of</w:t>
      </w:r>
      <w:r w:rsidRPr="000631D2">
        <w:rPr>
          <w:color w:val="000000"/>
          <w:sz w:val="16"/>
          <w:szCs w:val="24"/>
        </w:rPr>
        <w:t xml:space="preserve"> </w:t>
      </w:r>
      <w:r w:rsidRPr="00356D34">
        <w:rPr>
          <w:rStyle w:val="Emphasis"/>
          <w:highlight w:val="green"/>
        </w:rPr>
        <w:t>public policies</w:t>
      </w:r>
      <w:r w:rsidRPr="000631D2">
        <w:rPr>
          <w:color w:val="000000"/>
          <w:sz w:val="16"/>
          <w:szCs w:val="24"/>
        </w:rPr>
        <w:t xml:space="preserve"> </w:t>
      </w:r>
      <w:r w:rsidRPr="00356D34">
        <w:rPr>
          <w:rStyle w:val="StyleUnderline"/>
          <w:szCs w:val="24"/>
          <w:highlight w:val="green"/>
        </w:rPr>
        <w:t>in</w:t>
      </w:r>
      <w:r w:rsidRPr="000631D2">
        <w:rPr>
          <w:color w:val="000000"/>
          <w:sz w:val="16"/>
          <w:szCs w:val="24"/>
        </w:rPr>
        <w:t xml:space="preserve"> </w:t>
      </w:r>
      <w:r w:rsidRPr="00356D34">
        <w:rPr>
          <w:rStyle w:val="StyleUnderline"/>
          <w:szCs w:val="24"/>
          <w:highlight w:val="green"/>
        </w:rPr>
        <w:t>changing</w:t>
      </w:r>
      <w:r w:rsidRPr="000631D2">
        <w:rPr>
          <w:color w:val="000000"/>
          <w:sz w:val="16"/>
          <w:szCs w:val="24"/>
        </w:rPr>
        <w:t xml:space="preserve"> the nature of the relationship between growth and growth-related </w:t>
      </w:r>
      <w:r w:rsidRPr="000631D2">
        <w:rPr>
          <w:rStyle w:val="Emphasis"/>
        </w:rPr>
        <w:t>negative</w:t>
      </w:r>
      <w:r w:rsidRPr="000631D2">
        <w:rPr>
          <w:color w:val="000000"/>
          <w:sz w:val="16"/>
          <w:szCs w:val="24"/>
        </w:rPr>
        <w:t xml:space="preserve"> </w:t>
      </w:r>
      <w:r w:rsidRPr="00356D34">
        <w:rPr>
          <w:rStyle w:val="Emphasis"/>
          <w:highlight w:val="green"/>
        </w:rPr>
        <w:t>externalities</w:t>
      </w:r>
      <w:r w:rsidRPr="000631D2">
        <w:rPr>
          <w:color w:val="000000"/>
          <w:sz w:val="16"/>
          <w:szCs w:val="24"/>
        </w:rPr>
        <w:t>.</w:t>
      </w:r>
    </w:p>
    <w:p w14:paraId="6E504484" w14:textId="77777777" w:rsidR="00665E22" w:rsidRPr="00253E67" w:rsidRDefault="00665E22" w:rsidP="00665E22"/>
    <w:p w14:paraId="18616142" w14:textId="77777777" w:rsidR="00665E22" w:rsidRDefault="00665E22" w:rsidP="00665E22">
      <w:pPr>
        <w:pStyle w:val="Heading4"/>
      </w:pPr>
      <w:r>
        <w:rPr/>
        <w:t xml:space="preserve">No megacities impact – too sweeping, empirically denied, </w:t>
      </w:r>
    </w:p>
    <w:p w14:paraId="6ADCEAA1" w14:textId="77777777" w:rsidR="00665E22" w:rsidRDefault="00665E22" w:rsidP="00665E22">
      <w:r w:rsidRPr="00767425">
        <w:rPr>
          <w:rStyle w:val="Style13ptBold"/>
        </w:rPr>
        <w:t>Pamreiter 13</w:t>
      </w:r>
      <w:r>
        <w:rPr/>
        <w:t xml:space="preserve"> (Christof Pamreiter, Department of Geography, University of Hamburg, “10 Does size matter? A critical assessment of the megacity-discourse,” in </w:t>
      </w:r>
      <w:r w:rsidRPr="00767425">
        <w:rPr>
          <w:iCs/>
        </w:rPr>
        <w:t>Institutional and Social Innovation for Sustainable Urban Development</w:t>
      </w:r>
      <w:r>
        <w:rPr/>
        <w:t>, eds. Harald A. Mieg and Klaus Topfer, Routledge, 2013, Google Book)</w:t>
      </w:r>
    </w:p>
    <w:p w14:paraId="38221188" w14:textId="77777777" w:rsidR="00665E22" w:rsidRPr="00767425" w:rsidRDefault="00665E22" w:rsidP="00665E22">
      <w:pPr>
        <w:rPr>
          <w:sz w:val="16"/>
        </w:rPr>
      </w:pPr>
      <w:r w:rsidRPr="00767425">
        <w:rPr>
          <w:sz w:val="16"/>
        </w:rPr>
        <w:t>Introduction</w:t>
      </w:r>
    </w:p>
    <w:p w14:paraId="0E076FBE" w14:textId="77777777" w:rsidR="00665E22" w:rsidRPr="00767425" w:rsidRDefault="00665E22" w:rsidP="00665E22">
      <w:pPr>
        <w:rPr>
          <w:sz w:val="16"/>
        </w:rPr>
      </w:pPr>
      <w:r w:rsidRPr="00767425">
        <w:rPr>
          <w:sz w:val="16"/>
        </w:rPr>
        <w:t>In the political discourse and scientific literature on urban sustainability, particular attention is being paid to megacities.1 World Bank President Robert Zoellick, for example, stated in a speech delivered to the fourth climate summit of the C40 (the Large Cities Climate Leadership Group) that megacities are responsible for about 80 percent of greenhouse gas emissions. Similarly, the United Nations Human Settlements Programme (UN-Habitat, 2011: 92, 71) underscores that ‘because of their sheer size,’ megacities are critical sites of current and future greenhouse gas emissions, with Asian megacities in particular ‘driving the increase in coastal flood risk globally.’Accordingly, Heinrichs et al. (2012: 5,8) discern a ‘risk habitat megacity’ because, due to ‘the concentration of people and values (... | the extent of a potential risk event is estimated to exceed the capacity of a megacity to react, with the consequence of particularly high losses.’ All in all, therefore, it is ‘no exaggeration to suggest that megacities will play a central role in the future of human civilization, and that meeting the challenges they present is a key to global environmental and social sustainability’ (Sorensen and Okata, 2011: 1).</w:t>
      </w:r>
    </w:p>
    <w:p w14:paraId="4E567DA0" w14:textId="77777777" w:rsidR="00665E22" w:rsidRPr="00767425" w:rsidRDefault="00665E22" w:rsidP="00665E22">
      <w:pPr>
        <w:rPr>
          <w:sz w:val="16"/>
        </w:rPr>
      </w:pPr>
      <w:r w:rsidRPr="00767425">
        <w:rPr>
          <w:sz w:val="16"/>
        </w:rPr>
        <w:t xml:space="preserve">The message is clear: city size matters for (or should I say, against?) urban sustainability. </w:t>
      </w:r>
      <w:r w:rsidRPr="00767425">
        <w:rPr>
          <w:rStyle w:val="StyleUnderline"/>
        </w:rPr>
        <w:t>While the emphasis on ecological problems is relatively novel, the underlying idea that large and fast-growing cities face and pose particular challenges is not new at all. The claim is, in short, that rapid and geographically-centralized urbanization</w:t>
      </w:r>
      <w:r w:rsidRPr="00767425">
        <w:rPr>
          <w:sz w:val="16"/>
        </w:rPr>
        <w:t xml:space="preserve"> in the ‘Third World’ (often denoted as ‘over-’or ‘</w:t>
      </w:r>
      <w:r w:rsidRPr="00767425">
        <w:rPr>
          <w:rStyle w:val="StyleUnderline"/>
        </w:rPr>
        <w:t>hyperurbanization</w:t>
      </w:r>
      <w:r w:rsidRPr="00767425">
        <w:rPr>
          <w:sz w:val="16"/>
        </w:rPr>
        <w:t xml:space="preserve">’) </w:t>
      </w:r>
      <w:r w:rsidRPr="00767425">
        <w:rPr>
          <w:rStyle w:val="StyleUnderline"/>
        </w:rPr>
        <w:t>is a cause—rather than a consequence—of underdevelopment</w:t>
      </w:r>
      <w:r w:rsidRPr="00767425">
        <w:rPr>
          <w:sz w:val="16"/>
        </w:rPr>
        <w:t xml:space="preserve">. From this perspective, </w:t>
      </w:r>
      <w:r w:rsidRPr="00767425">
        <w:rPr>
          <w:rStyle w:val="StyleUnderline"/>
        </w:rPr>
        <w:t>megacities are seen as being adverse for economic growth and social well-being, which is why the term ‘megacity’ has been, and continues to be, widely used as a synonym for all kind of evils plaguing poor societies</w:t>
      </w:r>
      <w:r w:rsidRPr="00767425">
        <w:rPr>
          <w:sz w:val="16"/>
        </w:rPr>
        <w:t xml:space="preserve">. The most popular account in this vein Is certainly Mike Davis’ Planet of Slums, which depicts inegacities as 'stinking mountains of shit’ (Davis, 2006: 138). Yet, even in the scientific literature, megacity growth is related to ‘pathologies’ (Teune, 1988: 361), and </w:t>
      </w:r>
      <w:r w:rsidRPr="00356D34">
        <w:rPr>
          <w:rStyle w:val="StyleUnderline"/>
          <w:highlight w:val="green"/>
        </w:rPr>
        <w:t>megacities are depicted as</w:t>
      </w:r>
      <w:r w:rsidRPr="00767425">
        <w:rPr>
          <w:rStyle w:val="StyleUnderline"/>
        </w:rPr>
        <w:t xml:space="preserve"> ‘major </w:t>
      </w:r>
      <w:r w:rsidRPr="00356D34">
        <w:rPr>
          <w:rStyle w:val="StyleUnderline"/>
          <w:highlight w:val="green"/>
        </w:rPr>
        <w:t>global risk areas’</w:t>
      </w:r>
      <w:r w:rsidRPr="00767425">
        <w:rPr>
          <w:sz w:val="16"/>
        </w:rPr>
        <w:t xml:space="preserve"> (Megacity Taskforce of the International Geographical Union, n.d.) that are ‘</w:t>
      </w:r>
      <w:r w:rsidRPr="00767425">
        <w:rPr>
          <w:rStyle w:val="StyleUnderline"/>
        </w:rPr>
        <w:t>particularly prone to supply crises, social disorganization, political unrest, natural and man-made disasters due to their highest concentration of people and extreme dynamics of development’</w:t>
      </w:r>
      <w:r w:rsidRPr="00767425">
        <w:rPr>
          <w:sz w:val="16"/>
        </w:rPr>
        <w:t xml:space="preserve"> (Kraas, 2008: 583).</w:t>
      </w:r>
    </w:p>
    <w:p w14:paraId="671E4667" w14:textId="77777777" w:rsidR="00665E22" w:rsidRPr="00767425" w:rsidRDefault="00665E22" w:rsidP="00665E22">
      <w:pPr>
        <w:rPr>
          <w:sz w:val="16"/>
        </w:rPr>
      </w:pPr>
      <w:r w:rsidRPr="00356D34">
        <w:rPr>
          <w:rStyle w:val="StyleUnderline"/>
          <w:highlight w:val="green"/>
        </w:rPr>
        <w:t xml:space="preserve">Yet, such notions are </w:t>
      </w:r>
      <w:r w:rsidRPr="00356D34">
        <w:rPr>
          <w:rStyle w:val="Emphasis"/>
          <w:highlight w:val="green"/>
        </w:rPr>
        <w:t>difficult to sustain</w:t>
      </w:r>
      <w:r w:rsidRPr="00767425">
        <w:rPr>
          <w:sz w:val="16"/>
        </w:rPr>
        <w:t xml:space="preserve">, as Richardson’s (1981) well-established argument, that </w:t>
      </w:r>
      <w:r w:rsidRPr="00356D34">
        <w:rPr>
          <w:rStyle w:val="StyleUnderline"/>
          <w:highlight w:val="green"/>
        </w:rPr>
        <w:t xml:space="preserve">there is </w:t>
      </w:r>
      <w:r w:rsidRPr="00356D34">
        <w:rPr>
          <w:rStyle w:val="Emphasis"/>
          <w:highlight w:val="green"/>
        </w:rPr>
        <w:t>neither</w:t>
      </w:r>
      <w:r w:rsidRPr="00356D34">
        <w:rPr>
          <w:rStyle w:val="StyleUnderline"/>
          <w:highlight w:val="green"/>
        </w:rPr>
        <w:t xml:space="preserve"> an </w:t>
      </w:r>
      <w:r w:rsidRPr="00356D34">
        <w:rPr>
          <w:rStyle w:val="Emphasis"/>
          <w:highlight w:val="green"/>
        </w:rPr>
        <w:t>optimal city size</w:t>
      </w:r>
      <w:r w:rsidRPr="00356D34">
        <w:rPr>
          <w:rStyle w:val="StyleUnderline"/>
          <w:highlight w:val="green"/>
        </w:rPr>
        <w:t xml:space="preserve"> nor an </w:t>
      </w:r>
      <w:r w:rsidRPr="00356D34">
        <w:rPr>
          <w:rStyle w:val="Emphasis"/>
          <w:highlight w:val="green"/>
        </w:rPr>
        <w:t>optimal rate</w:t>
      </w:r>
      <w:r w:rsidRPr="00356D34">
        <w:rPr>
          <w:rStyle w:val="StyleUnderline"/>
          <w:highlight w:val="green"/>
        </w:rPr>
        <w:t xml:space="preserve"> of </w:t>
      </w:r>
      <w:r w:rsidRPr="00356D34">
        <w:rPr>
          <w:rStyle w:val="Emphasis"/>
          <w:highlight w:val="green"/>
        </w:rPr>
        <w:t>expansion</w:t>
      </w:r>
      <w:r w:rsidRPr="00767425">
        <w:rPr>
          <w:rStyle w:val="StyleUnderline"/>
        </w:rPr>
        <w:t xml:space="preserve">, showed some </w:t>
      </w:r>
      <w:r w:rsidRPr="0063209F">
        <w:rPr>
          <w:rStyle w:val="Emphasis"/>
        </w:rPr>
        <w:t>30 years ago</w:t>
      </w:r>
      <w:r w:rsidRPr="00767425">
        <w:rPr>
          <w:sz w:val="16"/>
        </w:rPr>
        <w:t xml:space="preserve">. My contention is, thus, that </w:t>
      </w:r>
      <w:r w:rsidRPr="00356D34">
        <w:rPr>
          <w:rStyle w:val="StyleUnderline"/>
          <w:highlight w:val="green"/>
        </w:rPr>
        <w:t xml:space="preserve">it is </w:t>
      </w:r>
      <w:r w:rsidRPr="00356D34">
        <w:rPr>
          <w:rStyle w:val="Emphasis"/>
          <w:highlight w:val="green"/>
        </w:rPr>
        <w:t>mistaken</w:t>
      </w:r>
      <w:r w:rsidRPr="00767425">
        <w:rPr>
          <w:rStyle w:val="StyleUnderline"/>
        </w:rPr>
        <w:t xml:space="preserve"> to construct a </w:t>
      </w:r>
      <w:r w:rsidRPr="0063209F">
        <w:rPr>
          <w:rStyle w:val="Emphasis"/>
        </w:rPr>
        <w:t>negative relationship</w:t>
      </w:r>
      <w:r w:rsidRPr="00767425">
        <w:rPr>
          <w:rStyle w:val="StyleUnderline"/>
        </w:rPr>
        <w:t xml:space="preserve"> between city </w:t>
      </w:r>
      <w:r w:rsidRPr="0063209F">
        <w:rPr>
          <w:rStyle w:val="Emphasis"/>
        </w:rPr>
        <w:t>size</w:t>
      </w:r>
      <w:r w:rsidRPr="00767425">
        <w:rPr>
          <w:rStyle w:val="StyleUnderline"/>
        </w:rPr>
        <w:t xml:space="preserve"> and economic and </w:t>
      </w:r>
      <w:r w:rsidRPr="0063209F">
        <w:rPr>
          <w:rStyle w:val="Emphasis"/>
        </w:rPr>
        <w:t>social development</w:t>
      </w:r>
      <w:r w:rsidRPr="00767425">
        <w:rPr>
          <w:rStyle w:val="StyleUnderline"/>
        </w:rPr>
        <w:t xml:space="preserve">. Such assessments are </w:t>
      </w:r>
      <w:r w:rsidRPr="00356D34">
        <w:rPr>
          <w:rStyle w:val="StyleUnderline"/>
          <w:highlight w:val="green"/>
        </w:rPr>
        <w:t>based</w:t>
      </w:r>
      <w:r w:rsidRPr="00767425">
        <w:rPr>
          <w:rStyle w:val="StyleUnderline"/>
        </w:rPr>
        <w:t xml:space="preserve">, first, </w:t>
      </w:r>
      <w:r w:rsidRPr="00356D34">
        <w:rPr>
          <w:rStyle w:val="StyleUnderline"/>
          <w:highlight w:val="green"/>
        </w:rPr>
        <w:t xml:space="preserve">on the </w:t>
      </w:r>
      <w:r w:rsidRPr="00356D34">
        <w:rPr>
          <w:rStyle w:val="Emphasis"/>
          <w:highlight w:val="green"/>
        </w:rPr>
        <w:t>isolation</w:t>
      </w:r>
      <w:r w:rsidRPr="00356D34">
        <w:rPr>
          <w:rStyle w:val="StyleUnderline"/>
          <w:highlight w:val="green"/>
        </w:rPr>
        <w:t xml:space="preserve"> of just </w:t>
      </w:r>
      <w:r w:rsidRPr="00356D34">
        <w:rPr>
          <w:rStyle w:val="Emphasis"/>
          <w:highlight w:val="green"/>
        </w:rPr>
        <w:t>one particular</w:t>
      </w:r>
      <w:r w:rsidRPr="0063209F">
        <w:rPr>
          <w:rStyle w:val="Emphasis"/>
        </w:rPr>
        <w:t xml:space="preserve"> city </w:t>
      </w:r>
      <w:r w:rsidRPr="00356D34">
        <w:rPr>
          <w:rStyle w:val="Emphasis"/>
          <w:highlight w:val="green"/>
        </w:rPr>
        <w:t>attribute</w:t>
      </w:r>
      <w:r w:rsidRPr="00767425">
        <w:rPr>
          <w:rStyle w:val="StyleUnderline"/>
        </w:rPr>
        <w:t>—</w:t>
      </w:r>
      <w:r w:rsidRPr="0063209F">
        <w:rPr>
          <w:rStyle w:val="Emphasis"/>
        </w:rPr>
        <w:t>population size</w:t>
      </w:r>
      <w:r w:rsidRPr="00767425">
        <w:rPr>
          <w:rStyle w:val="StyleUnderline"/>
        </w:rPr>
        <w:t>—</w:t>
      </w:r>
      <w:r w:rsidRPr="00356D34">
        <w:rPr>
          <w:rStyle w:val="StyleUnderline"/>
          <w:highlight w:val="green"/>
        </w:rPr>
        <w:t>from</w:t>
      </w:r>
      <w:r w:rsidRPr="00767425">
        <w:rPr>
          <w:rStyle w:val="StyleUnderline"/>
        </w:rPr>
        <w:t xml:space="preserve"> the </w:t>
      </w:r>
      <w:r w:rsidRPr="00356D34">
        <w:rPr>
          <w:rStyle w:val="Emphasis"/>
          <w:highlight w:val="green"/>
        </w:rPr>
        <w:t>historical</w:t>
      </w:r>
      <w:r w:rsidRPr="00356D34">
        <w:rPr>
          <w:rStyle w:val="StyleUnderline"/>
          <w:highlight w:val="green"/>
        </w:rPr>
        <w:t xml:space="preserve"> and </w:t>
      </w:r>
      <w:r w:rsidRPr="00356D34">
        <w:rPr>
          <w:rStyle w:val="Emphasis"/>
          <w:highlight w:val="green"/>
        </w:rPr>
        <w:t>geographical complexities</w:t>
      </w:r>
      <w:r w:rsidRPr="00767425">
        <w:rPr>
          <w:rStyle w:val="StyleUnderline"/>
        </w:rPr>
        <w:t xml:space="preserve"> of cities; </w:t>
      </w:r>
      <w:r w:rsidRPr="00356D34">
        <w:rPr>
          <w:rStyle w:val="StyleUnderline"/>
          <w:highlight w:val="green"/>
        </w:rPr>
        <w:t>and</w:t>
      </w:r>
      <w:r w:rsidRPr="00767425">
        <w:rPr>
          <w:rStyle w:val="StyleUnderline"/>
        </w:rPr>
        <w:t xml:space="preserve">, second, </w:t>
      </w:r>
      <w:r w:rsidRPr="00356D34">
        <w:rPr>
          <w:rStyle w:val="StyleUnderline"/>
          <w:highlight w:val="green"/>
        </w:rPr>
        <w:t>on</w:t>
      </w:r>
      <w:r w:rsidRPr="00767425">
        <w:rPr>
          <w:rStyle w:val="StyleUnderline"/>
        </w:rPr>
        <w:t xml:space="preserve"> the subsequent </w:t>
      </w:r>
      <w:r w:rsidRPr="00356D34">
        <w:rPr>
          <w:rStyle w:val="StyleUnderline"/>
          <w:highlight w:val="green"/>
        </w:rPr>
        <w:t>turning</w:t>
      </w:r>
      <w:r w:rsidRPr="00767425">
        <w:rPr>
          <w:rStyle w:val="StyleUnderline"/>
        </w:rPr>
        <w:t xml:space="preserve"> of </w:t>
      </w:r>
      <w:r w:rsidRPr="00356D34">
        <w:rPr>
          <w:rStyle w:val="StyleUnderline"/>
          <w:highlight w:val="green"/>
        </w:rPr>
        <w:t xml:space="preserve">this single </w:t>
      </w:r>
      <w:r w:rsidRPr="00356D34">
        <w:rPr>
          <w:rStyle w:val="Emphasis"/>
          <w:highlight w:val="green"/>
        </w:rPr>
        <w:t>descriptive element</w:t>
      </w:r>
      <w:r w:rsidRPr="00356D34">
        <w:rPr>
          <w:rStyle w:val="StyleUnderline"/>
          <w:highlight w:val="green"/>
        </w:rPr>
        <w:t xml:space="preserve"> into</w:t>
      </w:r>
      <w:r w:rsidRPr="00767425">
        <w:rPr>
          <w:rStyle w:val="StyleUnderline"/>
        </w:rPr>
        <w:t xml:space="preserve"> one of the—if not </w:t>
      </w:r>
      <w:r w:rsidRPr="00356D34">
        <w:rPr>
          <w:rStyle w:val="StyleUnderline"/>
          <w:highlight w:val="green"/>
        </w:rPr>
        <w:t>the only—</w:t>
      </w:r>
      <w:r w:rsidRPr="00356D34">
        <w:rPr>
          <w:rStyle w:val="Emphasis"/>
          <w:highlight w:val="green"/>
        </w:rPr>
        <w:t>explanatory factor</w:t>
      </w:r>
      <w:r w:rsidRPr="0063209F">
        <w:rPr>
          <w:rStyle w:val="StyleUnderline"/>
        </w:rPr>
        <w:t>s</w:t>
      </w:r>
      <w:r w:rsidRPr="00767425">
        <w:rPr>
          <w:rStyle w:val="StyleUnderline"/>
        </w:rPr>
        <w:t xml:space="preserve"> of urban trajectories</w:t>
      </w:r>
      <w:r w:rsidRPr="00767425">
        <w:rPr>
          <w:sz w:val="16"/>
        </w:rPr>
        <w:t xml:space="preserve">. This transformation of a quantitative into a qualitative dimension is, however, </w:t>
      </w:r>
      <w:r w:rsidRPr="00356D34">
        <w:rPr>
          <w:rStyle w:val="StyleUnderline"/>
          <w:highlight w:val="green"/>
        </w:rPr>
        <w:t>neither backed with empirical evidence</w:t>
      </w:r>
      <w:r w:rsidRPr="00767425">
        <w:rPr>
          <w:rStyle w:val="StyleUnderline"/>
        </w:rPr>
        <w:t xml:space="preserve"> nor theoretically developed; </w:t>
      </w:r>
      <w:r w:rsidRPr="00356D34">
        <w:rPr>
          <w:rStyle w:val="StyleUnderline"/>
          <w:highlight w:val="green"/>
        </w:rPr>
        <w:t>rather</w:t>
      </w:r>
      <w:r w:rsidRPr="00767425">
        <w:rPr>
          <w:rStyle w:val="StyleUnderline"/>
        </w:rPr>
        <w:t xml:space="preserve">, </w:t>
      </w:r>
      <w:r w:rsidRPr="0063209F">
        <w:rPr>
          <w:rStyle w:val="Emphasis"/>
        </w:rPr>
        <w:t>population size</w:t>
      </w:r>
      <w:r w:rsidRPr="00767425">
        <w:rPr>
          <w:rStyle w:val="StyleUnderline"/>
        </w:rPr>
        <w:t xml:space="preserve"> is </w:t>
      </w:r>
      <w:r w:rsidRPr="00356D34">
        <w:rPr>
          <w:rStyle w:val="Emphasis"/>
          <w:highlight w:val="green"/>
        </w:rPr>
        <w:t>essentialized</w:t>
      </w:r>
      <w:r w:rsidRPr="00767425">
        <w:rPr>
          <w:sz w:val="16"/>
        </w:rPr>
        <w:t xml:space="preserve">. The ‘megacity’ is reified and established as a distinctive analytical category, yet without conceptualizing its contents and boundaries. </w:t>
      </w:r>
      <w:r w:rsidRPr="00767425">
        <w:rPr>
          <w:rStyle w:val="StyleUnderline"/>
        </w:rPr>
        <w:t>The results are totally depoliticized readings and representations of megacities, which disregard die circumstances of their making and transformations. If, however, urbanization is a social process</w:t>
      </w:r>
      <w:r w:rsidRPr="00767425">
        <w:rPr>
          <w:sz w:val="16"/>
        </w:rPr>
        <w:t xml:space="preserve"> (and who would disagree?), </w:t>
      </w:r>
      <w:r w:rsidRPr="00767425">
        <w:rPr>
          <w:rStyle w:val="StyleUnderline"/>
        </w:rPr>
        <w:t>then a comprehensive understanding of this process requires a historical-geographical perspective</w:t>
      </w:r>
      <w:r w:rsidRPr="00767425">
        <w:rPr>
          <w:sz w:val="16"/>
        </w:rPr>
        <w:t xml:space="preserve">: What are the forces driving and shaping mega-urbanization and its outcomes? What are die economic, social, and political settings in which megacities are being produced, and how do their specific characteristics and interrelationships impinge on the quality of megacity life? My claim is, in sum, that the question of what makes big cities (un) sustainable in economic, social or ecological terms, can be properly addressed only through a social perspective. Or; as David Harvey (1985, xv; emphasis added) put it: ‘I am primarily concerned with how capitalism creates a physical landscape of roads, houses, factories, schools, shops, and so forth in its own image, and what the contradictions are that arise out of such a process of producing space’. In the remainder of this chapter, I will present some general arguments to counter typical notions of the megacity-discourse. Additionally, I will assess the making of </w:t>
      </w:r>
      <w:r w:rsidRPr="00767425">
        <w:rPr>
          <w:rStyle w:val="StyleUnderline"/>
        </w:rPr>
        <w:t xml:space="preserve">one of the world’s most prominent megacities, </w:t>
      </w:r>
      <w:r w:rsidRPr="00356D34">
        <w:rPr>
          <w:rStyle w:val="StyleUnderline"/>
          <w:highlight w:val="green"/>
        </w:rPr>
        <w:t>Mexico City</w:t>
      </w:r>
      <w:r w:rsidRPr="00767425">
        <w:rPr>
          <w:sz w:val="16"/>
        </w:rPr>
        <w:t xml:space="preserve">, to </w:t>
      </w:r>
      <w:r w:rsidRPr="00356D34">
        <w:rPr>
          <w:rStyle w:val="StyleUnderline"/>
          <w:highlight w:val="green"/>
        </w:rPr>
        <w:t>back</w:t>
      </w:r>
      <w:r w:rsidRPr="00767425">
        <w:rPr>
          <w:rStyle w:val="StyleUnderline"/>
        </w:rPr>
        <w:t xml:space="preserve"> my claim </w:t>
      </w:r>
      <w:r w:rsidRPr="00356D34">
        <w:rPr>
          <w:rStyle w:val="StyleUnderline"/>
          <w:highlight w:val="green"/>
        </w:rPr>
        <w:t>that rapid city growth</w:t>
      </w:r>
      <w:r w:rsidRPr="00767425">
        <w:rPr>
          <w:rStyle w:val="StyleUnderline"/>
        </w:rPr>
        <w:t xml:space="preserve"> and high primacy </w:t>
      </w:r>
      <w:r w:rsidRPr="00356D34">
        <w:rPr>
          <w:rStyle w:val="StyleUnderline"/>
          <w:highlight w:val="green"/>
        </w:rPr>
        <w:t>are not</w:t>
      </w:r>
      <w:r w:rsidRPr="00767425">
        <w:rPr>
          <w:rStyle w:val="StyleUnderline"/>
        </w:rPr>
        <w:t xml:space="preserve"> necessarily </w:t>
      </w:r>
      <w:r w:rsidRPr="00356D34">
        <w:rPr>
          <w:rStyle w:val="StyleUnderline"/>
          <w:highlight w:val="green"/>
        </w:rPr>
        <w:t>linked to poverty and economic stagnation</w:t>
      </w:r>
      <w:r w:rsidRPr="00767425">
        <w:rPr>
          <w:sz w:val="16"/>
        </w:rPr>
        <w:t>. From that, I will conclude that whether size matters, and, more importantly, how it matters, depends not on a city’s size, but on the concrete economic, social and political settings in which megacities are being produced and lived.</w:t>
      </w:r>
    </w:p>
    <w:p w14:paraId="0F7FD11C" w14:textId="77777777" w:rsidR="00665E22" w:rsidRPr="00C408AA" w:rsidRDefault="00665E22" w:rsidP="00665E22">
      <w:pPr>
        <w:pStyle w:val="Heading4"/>
      </w:pPr>
      <w:r>
        <w:rPr/>
        <w:t>Emerging cities solve the impact -- rural fliers don’t go to megacities</w:t>
      </w:r>
    </w:p>
    <w:p w14:paraId="3585E408" w14:textId="77777777" w:rsidR="00665E22" w:rsidRPr="0002392A" w:rsidRDefault="00665E22" w:rsidP="00665E22">
      <w:r w:rsidRPr="0002392A">
        <w:rPr>
          <w:rStyle w:val="Style13ptBold"/>
        </w:rPr>
        <w:t>Jastrup 15</w:t>
      </w:r>
      <w:r>
        <w:rPr/>
        <w:t xml:space="preserve"> – Morten, Project Director for the Global Opportunity Network, “Turning Risk Into Opportunity for Unsustainable Urbanization”, Feb 3 2015, http://www.brinknews.com/turning-risk-into-opportunity-for-unsustainable-urbanization/</w:t>
      </w:r>
    </w:p>
    <w:p w14:paraId="6C89DDF8" w14:textId="77777777" w:rsidR="00665E22" w:rsidRPr="00C408AA" w:rsidRDefault="00665E22" w:rsidP="00665E22">
      <w:pPr>
        <w:rPr>
          <w:rStyle w:val="StyleUnderline"/>
        </w:rPr>
      </w:pPr>
      <w:r w:rsidRPr="00356D34">
        <w:rPr>
          <w:rStyle w:val="StyleUnderline"/>
          <w:highlight w:val="green"/>
        </w:rPr>
        <w:t>In developing countries, most of the people migrating from rural</w:t>
      </w:r>
      <w:r w:rsidRPr="00C408AA">
        <w:rPr>
          <w:sz w:val="16"/>
        </w:rPr>
        <w:t xml:space="preserve"> to urban </w:t>
      </w:r>
      <w:r w:rsidRPr="00356D34">
        <w:rPr>
          <w:rStyle w:val="StyleUnderline"/>
          <w:highlight w:val="green"/>
        </w:rPr>
        <w:t>areas move to small or medium-sized cities. These “emerging cities” are currently less overcrowded</w:t>
      </w:r>
      <w:r w:rsidRPr="00C408AA">
        <w:rPr>
          <w:rStyle w:val="StyleUnderline"/>
        </w:rPr>
        <w:t xml:space="preserve"> than many existing megacities.</w:t>
      </w:r>
    </w:p>
    <w:p w14:paraId="001575D9" w14:textId="77777777" w:rsidR="00665E22" w:rsidRPr="00C408AA" w:rsidRDefault="00665E22" w:rsidP="00665E22">
      <w:pPr>
        <w:rPr>
          <w:sz w:val="16"/>
        </w:rPr>
      </w:pPr>
      <w:r w:rsidRPr="00C408AA">
        <w:rPr>
          <w:rStyle w:val="StyleUnderline"/>
        </w:rPr>
        <w:t xml:space="preserve">Successful city planning efforts should </w:t>
      </w:r>
      <w:r w:rsidRPr="00356D34">
        <w:rPr>
          <w:rStyle w:val="StyleUnderline"/>
          <w:highlight w:val="green"/>
        </w:rPr>
        <w:t>lead to more compact and greener cities</w:t>
      </w:r>
      <w:r w:rsidRPr="00C408AA">
        <w:rPr>
          <w:sz w:val="16"/>
        </w:rPr>
        <w:t xml:space="preserve">, in which daily needs can be met within walking or biking distance and where long-range mobility is possible with public transport. </w:t>
      </w:r>
      <w:r w:rsidRPr="00C408AA">
        <w:rPr>
          <w:rStyle w:val="StyleUnderline"/>
        </w:rPr>
        <w:t xml:space="preserve">This </w:t>
      </w:r>
      <w:r w:rsidRPr="00356D34">
        <w:rPr>
          <w:rStyle w:val="StyleUnderline"/>
          <w:highlight w:val="green"/>
        </w:rPr>
        <w:t>reduces</w:t>
      </w:r>
      <w:r w:rsidRPr="00C408AA">
        <w:rPr>
          <w:rStyle w:val="StyleUnderline"/>
        </w:rPr>
        <w:t xml:space="preserve"> air </w:t>
      </w:r>
      <w:r w:rsidRPr="00356D34">
        <w:rPr>
          <w:rStyle w:val="StyleUnderline"/>
          <w:highlight w:val="green"/>
        </w:rPr>
        <w:t>pollution</w:t>
      </w:r>
      <w:r w:rsidRPr="00C408AA">
        <w:rPr>
          <w:rStyle w:val="StyleUnderline"/>
        </w:rPr>
        <w:t xml:space="preserve"> and creates socially cohesive neighborhoods</w:t>
      </w:r>
      <w:r w:rsidRPr="00C408AA">
        <w:rPr>
          <w:sz w:val="16"/>
        </w:rPr>
        <w:t xml:space="preserve">. And </w:t>
      </w:r>
      <w:r w:rsidRPr="00C408AA">
        <w:rPr>
          <w:rStyle w:val="StyleUnderline"/>
        </w:rPr>
        <w:t xml:space="preserve">it could potentially </w:t>
      </w:r>
      <w:r w:rsidRPr="00356D34">
        <w:rPr>
          <w:rStyle w:val="StyleUnderline"/>
          <w:highlight w:val="green"/>
        </w:rPr>
        <w:t>reduce</w:t>
      </w:r>
      <w:r w:rsidRPr="00C408AA">
        <w:rPr>
          <w:rStyle w:val="StyleUnderline"/>
        </w:rPr>
        <w:t xml:space="preserve"> the capital </w:t>
      </w:r>
      <w:r w:rsidRPr="00356D34">
        <w:rPr>
          <w:rStyle w:val="StyleUnderline"/>
          <w:highlight w:val="green"/>
        </w:rPr>
        <w:t>costs</w:t>
      </w:r>
      <w:r w:rsidRPr="00C408AA">
        <w:rPr>
          <w:rStyle w:val="StyleUnderline"/>
        </w:rPr>
        <w:t xml:space="preserve"> of infrastructure investment</w:t>
      </w:r>
      <w:r w:rsidRPr="00C408AA">
        <w:rPr>
          <w:sz w:val="16"/>
        </w:rPr>
        <w:t xml:space="preserve"> by $3 trillion globally by 2030.</w:t>
      </w:r>
    </w:p>
    <w:p w14:paraId="5256B7F5" w14:textId="77777777" w:rsidR="00665E22" w:rsidRDefault="00665E22" w:rsidP="00665E22">
      <w:pPr>
        <w:rPr>
          <w:sz w:val="16"/>
        </w:rPr>
      </w:pPr>
      <w:r w:rsidRPr="00C408AA">
        <w:rPr>
          <w:rStyle w:val="StyleUnderline"/>
        </w:rPr>
        <w:t xml:space="preserve">Private </w:t>
      </w:r>
      <w:r w:rsidRPr="00356D34">
        <w:rPr>
          <w:rStyle w:val="StyleUnderline"/>
          <w:highlight w:val="green"/>
        </w:rPr>
        <w:t>investors</w:t>
      </w:r>
      <w:r w:rsidRPr="00C408AA">
        <w:rPr>
          <w:rStyle w:val="StyleUnderline"/>
        </w:rPr>
        <w:t xml:space="preserve"> also </w:t>
      </w:r>
      <w:r w:rsidRPr="00356D34">
        <w:rPr>
          <w:rStyle w:val="StyleUnderline"/>
          <w:highlight w:val="green"/>
        </w:rPr>
        <w:t>benefit</w:t>
      </w:r>
      <w:r w:rsidRPr="00C408AA">
        <w:rPr>
          <w:rStyle w:val="StyleUnderline"/>
        </w:rPr>
        <w:t xml:space="preserve">. </w:t>
      </w:r>
      <w:r w:rsidRPr="00C408AA">
        <w:rPr>
          <w:sz w:val="16"/>
        </w:rPr>
        <w:t>More housing units can be built if less room is needed for roads and parking, while green areas make city neighborhoods more attractive to buyers.</w:t>
      </w:r>
    </w:p>
    <w:p w14:paraId="63DC1FB3" w14:textId="77777777" w:rsidR="00665E22" w:rsidRPr="00833E20" w:rsidRDefault="00665E22" w:rsidP="00665E22">
      <w:pPr>
        <w:pStyle w:val="Heading4"/>
      </w:pPr>
      <w:r>
        <w:rPr/>
        <w:t>No impact to urbanization</w:t>
      </w:r>
    </w:p>
    <w:p w14:paraId="0EB8FA82" w14:textId="77777777" w:rsidR="00665E22" w:rsidRPr="00AE088B" w:rsidRDefault="00665E22" w:rsidP="00665E22">
      <w:r>
        <w:rPr/>
        <w:t xml:space="preserve">Peter </w:t>
      </w:r>
      <w:r w:rsidRPr="00AE088B">
        <w:rPr>
          <w:rStyle w:val="Style13ptBold"/>
        </w:rPr>
        <w:t>Newman</w:t>
      </w:r>
      <w:r>
        <w:rPr/>
        <w:t>, environmental scientist, Professor of Sustainability at Curtin University and was awarded an Order of Australia for sustainable transport and urban design in 2014, “Decoupling Economic Growth from Fossil Fuels”, Modern Economy, June 20</w:t>
      </w:r>
      <w:r w:rsidRPr="00AE088B">
        <w:rPr>
          <w:rStyle w:val="Style13ptBold"/>
        </w:rPr>
        <w:t>17</w:t>
      </w:r>
      <w:r>
        <w:rPr/>
        <w:t>, https://file.scirp.org/pdf/ME_2017060715461068.pdf</w:t>
      </w:r>
    </w:p>
    <w:p w14:paraId="696F16F4" w14:textId="77777777" w:rsidR="00665E22" w:rsidRDefault="00665E22" w:rsidP="00665E22">
      <w:pPr>
        <w:rPr>
          <w:sz w:val="12"/>
        </w:rPr>
      </w:pPr>
      <w:r w:rsidRPr="004914E5">
        <w:rPr>
          <w:rStyle w:val="StyleUnderline"/>
        </w:rPr>
        <w:t>Across the developing</w:t>
      </w:r>
      <w:r>
        <w:rPr>
          <w:rStyle w:val="StyleUnderline"/>
        </w:rPr>
        <w:t xml:space="preserve"> </w:t>
      </w:r>
      <w:r w:rsidRPr="004914E5">
        <w:rPr>
          <w:rStyle w:val="StyleUnderline"/>
        </w:rPr>
        <w:t xml:space="preserve">world people living in </w:t>
      </w:r>
      <w:r w:rsidRPr="00356D34">
        <w:rPr>
          <w:rStyle w:val="StyleUnderline"/>
          <w:highlight w:val="green"/>
        </w:rPr>
        <w:t>extreme poverty declined</w:t>
      </w:r>
      <w:r w:rsidRPr="00E66792">
        <w:rPr>
          <w:sz w:val="12"/>
        </w:rPr>
        <w:t xml:space="preserve"> from 47% to 22% between 1990 and 2010—</w:t>
      </w:r>
      <w:r w:rsidRPr="004914E5">
        <w:rPr>
          <w:rStyle w:val="StyleUnderline"/>
        </w:rPr>
        <w:t xml:space="preserve">achieving the Millenium Goal 5 </w:t>
      </w:r>
      <w:r w:rsidRPr="00E66792">
        <w:rPr>
          <w:rStyle w:val="StyleUnderline"/>
        </w:rPr>
        <w:t>years ahead of time</w:t>
      </w:r>
      <w:r w:rsidRPr="00E66792">
        <w:rPr>
          <w:sz w:val="12"/>
        </w:rPr>
        <w:t xml:space="preserve"> [12]. This was mostly due to rapid declines in extreme poverty in China and India with some improvement in Africa. </w:t>
      </w:r>
      <w:r w:rsidRPr="00E66792">
        <w:rPr>
          <w:rStyle w:val="StyleUnderline"/>
        </w:rPr>
        <w:t>This process has taken around 1 billion people out of extreme poverty</w:t>
      </w:r>
      <w:r w:rsidRPr="00E66792">
        <w:rPr>
          <w:sz w:val="12"/>
        </w:rPr>
        <w:t xml:space="preserve"> in a 15 year period. </w:t>
      </w:r>
      <w:r w:rsidRPr="00E66792">
        <w:rPr>
          <w:rStyle w:val="StyleUnderline"/>
        </w:rPr>
        <w:t xml:space="preserve">It is also important to see that the </w:t>
      </w:r>
      <w:r w:rsidRPr="00833E20">
        <w:rPr>
          <w:rStyle w:val="StyleUnderline"/>
        </w:rPr>
        <w:t>rapid decline</w:t>
      </w:r>
      <w:r w:rsidRPr="00E66792">
        <w:rPr>
          <w:rStyle w:val="StyleUnderline"/>
        </w:rPr>
        <w:t xml:space="preserve"> in poverty has mostly occurred within cities and that the </w:t>
      </w:r>
      <w:r w:rsidRPr="00356D34">
        <w:rPr>
          <w:rStyle w:val="StyleUnderline"/>
          <w:highlight w:val="green"/>
        </w:rPr>
        <w:t>extremely rapid urbanization</w:t>
      </w:r>
      <w:r w:rsidRPr="00E66792">
        <w:rPr>
          <w:sz w:val="12"/>
        </w:rPr>
        <w:t xml:space="preserve"> </w:t>
      </w:r>
      <w:r w:rsidRPr="00356D34">
        <w:rPr>
          <w:rStyle w:val="StyleUnderline"/>
          <w:highlight w:val="green"/>
        </w:rPr>
        <w:t>in China</w:t>
      </w:r>
      <w:r w:rsidRPr="00E66792">
        <w:rPr>
          <w:sz w:val="12"/>
        </w:rPr>
        <w:t xml:space="preserve"> (and now in India and Africa) is what fuels this dramatic change. </w:t>
      </w:r>
      <w:r w:rsidRPr="004914E5">
        <w:rPr>
          <w:rStyle w:val="StyleUnderline"/>
        </w:rPr>
        <w:t>It also clear that</w:t>
      </w:r>
      <w:r>
        <w:rPr>
          <w:rStyle w:val="StyleUnderline"/>
        </w:rPr>
        <w:t xml:space="preserve"> </w:t>
      </w:r>
      <w:r w:rsidRPr="004914E5">
        <w:rPr>
          <w:rStyle w:val="StyleUnderline"/>
        </w:rPr>
        <w:t xml:space="preserve">there was </w:t>
      </w:r>
      <w:r w:rsidRPr="00356D34">
        <w:rPr>
          <w:rStyle w:val="StyleUnderline"/>
          <w:highlight w:val="green"/>
        </w:rPr>
        <w:t>not</w:t>
      </w:r>
      <w:r w:rsidRPr="004914E5">
        <w:rPr>
          <w:rStyle w:val="StyleUnderline"/>
        </w:rPr>
        <w:t xml:space="preserve"> as much </w:t>
      </w:r>
      <w:r w:rsidRPr="00356D34">
        <w:rPr>
          <w:rStyle w:val="StyleUnderline"/>
          <w:highlight w:val="green"/>
        </w:rPr>
        <w:t>concern in</w:t>
      </w:r>
      <w:r w:rsidRPr="004914E5">
        <w:rPr>
          <w:rStyle w:val="StyleUnderline"/>
        </w:rPr>
        <w:t xml:space="preserve"> </w:t>
      </w:r>
      <w:r w:rsidRPr="00E66792">
        <w:rPr>
          <w:rStyle w:val="StyleUnderline"/>
        </w:rPr>
        <w:t xml:space="preserve">this </w:t>
      </w:r>
      <w:r w:rsidRPr="00833E20">
        <w:rPr>
          <w:rStyle w:val="StyleUnderline"/>
        </w:rPr>
        <w:t xml:space="preserve">rapid </w:t>
      </w:r>
      <w:r w:rsidRPr="00356D34">
        <w:rPr>
          <w:rStyle w:val="StyleUnderline"/>
          <w:highlight w:val="green"/>
        </w:rPr>
        <w:t>urbanization</w:t>
      </w:r>
      <w:r w:rsidRPr="004914E5">
        <w:rPr>
          <w:rStyle w:val="StyleUnderline"/>
        </w:rPr>
        <w:t xml:space="preserve"> </w:t>
      </w:r>
      <w:r w:rsidRPr="00356D34">
        <w:rPr>
          <w:rStyle w:val="StyleUnderline"/>
          <w:highlight w:val="green"/>
        </w:rPr>
        <w:t>in</w:t>
      </w:r>
      <w:r w:rsidRPr="004914E5">
        <w:rPr>
          <w:rStyle w:val="StyleUnderline"/>
        </w:rPr>
        <w:t xml:space="preserve"> the emerging</w:t>
      </w:r>
      <w:r>
        <w:rPr>
          <w:rStyle w:val="StyleUnderline"/>
        </w:rPr>
        <w:t xml:space="preserve"> </w:t>
      </w:r>
      <w:r w:rsidRPr="004914E5">
        <w:rPr>
          <w:rStyle w:val="StyleUnderline"/>
        </w:rPr>
        <w:t xml:space="preserve">world’s </w:t>
      </w:r>
      <w:r w:rsidRPr="00356D34">
        <w:rPr>
          <w:rStyle w:val="StyleUnderline"/>
          <w:highlight w:val="green"/>
        </w:rPr>
        <w:t>cities for achieving fossil fuel and GHG reduction</w:t>
      </w:r>
      <w:r w:rsidRPr="004914E5">
        <w:rPr>
          <w:rStyle w:val="StyleUnderline"/>
        </w:rPr>
        <w:t>s</w:t>
      </w:r>
      <w:r w:rsidRPr="00E66792">
        <w:rPr>
          <w:sz w:val="12"/>
        </w:rPr>
        <w:t xml:space="preserve">; these cities were and are focusing on ending poverty. But </w:t>
      </w:r>
      <w:r w:rsidRPr="00356D34">
        <w:rPr>
          <w:rStyle w:val="StyleUnderline"/>
          <w:highlight w:val="green"/>
        </w:rPr>
        <w:t>the</w:t>
      </w:r>
      <w:r w:rsidRPr="004914E5">
        <w:rPr>
          <w:rStyle w:val="StyleUnderline"/>
        </w:rPr>
        <w:t xml:space="preserve"> new </w:t>
      </w:r>
      <w:r w:rsidRPr="00356D34">
        <w:rPr>
          <w:rStyle w:val="StyleUnderline"/>
          <w:highlight w:val="green"/>
        </w:rPr>
        <w:t>trend</w:t>
      </w:r>
      <w:r w:rsidRPr="00E66792">
        <w:rPr>
          <w:sz w:val="12"/>
        </w:rPr>
        <w:t xml:space="preserve"> in China which decoupling is now underway </w:t>
      </w:r>
      <w:r w:rsidRPr="00356D34">
        <w:rPr>
          <w:rStyle w:val="Emphasis"/>
          <w:highlight w:val="green"/>
        </w:rPr>
        <w:t>provides great hope that the process will</w:t>
      </w:r>
      <w:r w:rsidRPr="004914E5">
        <w:rPr>
          <w:rStyle w:val="Emphasis"/>
        </w:rPr>
        <w:t xml:space="preserve"> now </w:t>
      </w:r>
      <w:r w:rsidRPr="00356D34">
        <w:rPr>
          <w:rStyle w:val="Emphasis"/>
          <w:highlight w:val="green"/>
        </w:rPr>
        <w:t>spread to the whole</w:t>
      </w:r>
      <w:r>
        <w:rPr>
          <w:rStyle w:val="Emphasis"/>
        </w:rPr>
        <w:t xml:space="preserve"> </w:t>
      </w:r>
      <w:r w:rsidRPr="004914E5">
        <w:rPr>
          <w:rStyle w:val="Emphasis"/>
        </w:rPr>
        <w:t xml:space="preserve">emerging </w:t>
      </w:r>
      <w:r w:rsidRPr="00356D34">
        <w:rPr>
          <w:rStyle w:val="Emphasis"/>
          <w:highlight w:val="green"/>
        </w:rPr>
        <w:t>world</w:t>
      </w:r>
      <w:r w:rsidRPr="00E66792">
        <w:rPr>
          <w:sz w:val="12"/>
        </w:rPr>
        <w:t xml:space="preserve">. </w:t>
      </w:r>
      <w:r w:rsidRPr="00356D34">
        <w:rPr>
          <w:rStyle w:val="StyleUnderline"/>
          <w:highlight w:val="green"/>
        </w:rPr>
        <w:t>China</w:t>
      </w:r>
      <w:r w:rsidRPr="004914E5">
        <w:rPr>
          <w:rStyle w:val="StyleUnderline"/>
        </w:rPr>
        <w:t xml:space="preserve"> is probably </w:t>
      </w:r>
      <w:r w:rsidRPr="00356D34">
        <w:rPr>
          <w:rStyle w:val="StyleUnderline"/>
          <w:highlight w:val="green"/>
        </w:rPr>
        <w:t xml:space="preserve">going to show the way to decouple </w:t>
      </w:r>
      <w:r w:rsidRPr="00356D34">
        <w:rPr>
          <w:rStyle w:val="Emphasis"/>
          <w:highlight w:val="green"/>
        </w:rPr>
        <w:t>rapidly</w:t>
      </w:r>
      <w:r w:rsidRPr="00E66792">
        <w:rPr>
          <w:sz w:val="12"/>
        </w:rPr>
        <w:t xml:space="preserve"> as they invested $90 billion in renewables in 2015 (more than 60% of their investment in energy) so much of their continuing growth will be based around solar and wind rather than the fossil fuel-based economic growth of the past 15 years. The data on developed nations below show that </w:t>
      </w:r>
      <w:r w:rsidRPr="00356D34">
        <w:rPr>
          <w:rStyle w:val="StyleUnderline"/>
          <w:highlight w:val="green"/>
        </w:rPr>
        <w:t xml:space="preserve">decoupling can be anticipated in </w:t>
      </w:r>
      <w:r w:rsidRPr="00356D34">
        <w:rPr>
          <w:rStyle w:val="Emphasis"/>
          <w:highlight w:val="green"/>
        </w:rPr>
        <w:t>all elements of</w:t>
      </w:r>
      <w:r w:rsidRPr="004914E5">
        <w:rPr>
          <w:rStyle w:val="Emphasis"/>
        </w:rPr>
        <w:t xml:space="preserve"> economic </w:t>
      </w:r>
      <w:r w:rsidRPr="00356D34">
        <w:rPr>
          <w:rStyle w:val="Emphasis"/>
          <w:highlight w:val="green"/>
        </w:rPr>
        <w:t>growth</w:t>
      </w:r>
      <w:r w:rsidRPr="004914E5">
        <w:rPr>
          <w:rStyle w:val="StyleUnderline"/>
        </w:rPr>
        <w:t xml:space="preserve"> </w:t>
      </w:r>
      <w:r w:rsidRPr="00E66792">
        <w:rPr>
          <w:sz w:val="12"/>
        </w:rPr>
        <w:t xml:space="preserve">as GHG decoupling has set in. The big question for the world is whether this process of absolute decoupling is likely to continue in places like China and India and Africa as they develop. In Figures 3-6 we have presented the data on decoupling for Australia, China, Denmark and the United States to show that the extent of absolute decoupling is now considerable and this indicates that the global decoupling process is likely to continue. The largest decoupling is in Denmark, where the absolute decoupling began back in 1994 and has continued since, with coal and oil in significant decline without impacting on their overall growth in wealth. The US and Australia are following this pattern though not as spectacularly as Denmark. Most European nations have similar trajectories to Denmark. The EIA data in Figure 7 on China and the US, which stops in 2012 and so is not as clear in recent times about absolute decoupling, is certainly showing the sources of the decoupling. </w:t>
      </w:r>
    </w:p>
    <w:p w14:paraId="65D084A7" w14:textId="294A8427" w:rsidR="00665E22" w:rsidRDefault="008F0AE8" w:rsidP="008F0AE8">
      <w:pPr>
        <w:pStyle w:val="Heading1"/>
      </w:pPr>
      <w:r>
        <w:rPr/>
        <w:t xml:space="preserve">1NR </w:t>
      </w:r>
    </w:p>
    <w:p w14:paraId="3A15168B" w14:textId="77777777" w:rsidR="008F0AE8" w:rsidRDefault="008F0AE8" w:rsidP="008F0AE8">
      <w:pPr>
        <w:pStyle w:val="Heading2"/>
      </w:pPr>
      <w:r>
        <w:rPr/>
        <w:t>Localism DA</w:t>
      </w:r>
    </w:p>
    <w:p w14:paraId="560EA358" w14:textId="77777777" w:rsidR="008F0AE8" w:rsidRDefault="008F0AE8" w:rsidP="008F0AE8">
      <w:pPr>
        <w:pStyle w:val="Heading3"/>
      </w:pPr>
      <w:r>
        <w:rPr/>
        <w:t>2NC---AT: Fiscal Health A/O</w:t>
      </w:r>
    </w:p>
    <w:p w14:paraId="0A9D5771" w14:textId="77777777" w:rsidR="008F0AE8" w:rsidRDefault="008F0AE8" w:rsidP="008F0AE8"/>
    <w:p w14:paraId="51302FD0" w14:textId="77777777" w:rsidR="008F0AE8" w:rsidRPr="005447CA" w:rsidRDefault="008F0AE8" w:rsidP="008F0AE8">
      <w:pPr>
        <w:pStyle w:val="Heading4"/>
        <w:rPr>
          <w:b w:val="0"/>
          <w:bCs/>
        </w:rPr>
      </w:pPr>
      <w:r>
        <w:rPr/>
        <w:t>Debt is at record-highs</w:t>
      </w:r>
    </w:p>
    <w:p w14:paraId="40A72D62" w14:textId="77777777" w:rsidR="008F0AE8" w:rsidRDefault="008F0AE8" w:rsidP="008F0AE8">
      <w:r w:rsidRPr="00AA086E">
        <w:rPr>
          <w:rStyle w:val="Style13ptBold"/>
        </w:rPr>
        <w:t xml:space="preserve">Hussein 25 </w:t>
      </w:r>
      <w:r>
        <w:rPr/>
        <w:t>[Fatima Hussein, Associated Press, “U.S. hits $38 trillion in debt, after the fastest accumulation of $1 trillion outside of the pandemic,” 10-23-2025, U.S. hits $38 trillion in debt, after the fastest accumulation of $1 trillion outside of the pandemic]</w:t>
      </w:r>
    </w:p>
    <w:p w14:paraId="6884D4E0" w14:textId="77777777" w:rsidR="008F0AE8" w:rsidRPr="00A04A2E" w:rsidRDefault="008F0AE8" w:rsidP="008F0AE8">
      <w:pPr>
        <w:rPr>
          <w:sz w:val="16"/>
        </w:rPr>
      </w:pPr>
      <w:r w:rsidRPr="00A04A2E">
        <w:rPr>
          <w:sz w:val="16"/>
        </w:rPr>
        <w:t xml:space="preserve">WASHINGTON (AP) — </w:t>
      </w:r>
      <w:r w:rsidRPr="00A04A2E">
        <w:rPr>
          <w:rStyle w:val="Emphasis"/>
          <w:highlight w:val="green"/>
        </w:rPr>
        <w:t>In the midst of</w:t>
      </w:r>
      <w:r w:rsidRPr="00A04A2E">
        <w:rPr>
          <w:rStyle w:val="Emphasis"/>
        </w:rPr>
        <w:t xml:space="preserve"> a federal government </w:t>
      </w:r>
      <w:r w:rsidRPr="00A04A2E">
        <w:rPr>
          <w:rStyle w:val="Emphasis"/>
          <w:highlight w:val="green"/>
        </w:rPr>
        <w:t>shutdown</w:t>
      </w:r>
      <w:r w:rsidRPr="00A04A2E">
        <w:rPr>
          <w:rStyle w:val="StyleUnderline"/>
        </w:rPr>
        <w:t xml:space="preserve">, the U.S. government's gross national </w:t>
      </w:r>
      <w:r w:rsidRPr="00A04A2E">
        <w:rPr>
          <w:rStyle w:val="StyleUnderline"/>
          <w:highlight w:val="green"/>
        </w:rPr>
        <w:t>debt surpassed $38 trillion</w:t>
      </w:r>
      <w:r w:rsidRPr="00A04A2E">
        <w:rPr>
          <w:sz w:val="16"/>
        </w:rPr>
        <w:t xml:space="preserve"> Wednesday, </w:t>
      </w:r>
      <w:r w:rsidRPr="00A04A2E">
        <w:rPr>
          <w:rStyle w:val="StyleUnderline"/>
        </w:rPr>
        <w:t xml:space="preserve">a </w:t>
      </w:r>
      <w:r w:rsidRPr="00A04A2E">
        <w:rPr>
          <w:rStyle w:val="Emphasis"/>
          <w:highlight w:val="green"/>
        </w:rPr>
        <w:t>record number</w:t>
      </w:r>
      <w:r w:rsidRPr="00A04A2E">
        <w:rPr>
          <w:rStyle w:val="StyleUnderline"/>
        </w:rPr>
        <w:t xml:space="preserve"> that </w:t>
      </w:r>
      <w:r w:rsidRPr="00A04A2E">
        <w:rPr>
          <w:rStyle w:val="StyleUnderline"/>
          <w:highlight w:val="green"/>
        </w:rPr>
        <w:t>highlights</w:t>
      </w:r>
      <w:r w:rsidRPr="00A04A2E">
        <w:rPr>
          <w:rStyle w:val="StyleUnderline"/>
        </w:rPr>
        <w:t xml:space="preserve"> the </w:t>
      </w:r>
      <w:r w:rsidRPr="00A04A2E">
        <w:rPr>
          <w:rStyle w:val="Emphasis"/>
          <w:highlight w:val="green"/>
        </w:rPr>
        <w:t>accelerating accumulation</w:t>
      </w:r>
      <w:r w:rsidRPr="00A04A2E">
        <w:rPr>
          <w:rStyle w:val="StyleUnderline"/>
        </w:rPr>
        <w:t xml:space="preserve"> of debt on America's balance sheet</w:t>
      </w:r>
      <w:r w:rsidRPr="00A04A2E">
        <w:rPr>
          <w:sz w:val="16"/>
        </w:rPr>
        <w:t>.</w:t>
      </w:r>
    </w:p>
    <w:p w14:paraId="4AE79221" w14:textId="77777777" w:rsidR="008F0AE8" w:rsidRPr="00A04A2E" w:rsidRDefault="008F0AE8" w:rsidP="008F0AE8">
      <w:pPr>
        <w:rPr>
          <w:sz w:val="16"/>
        </w:rPr>
      </w:pPr>
      <w:r w:rsidRPr="00A04A2E">
        <w:rPr>
          <w:rStyle w:val="StyleUnderline"/>
        </w:rPr>
        <w:t xml:space="preserve">It's </w:t>
      </w:r>
      <w:r w:rsidRPr="00A04A2E">
        <w:rPr>
          <w:rStyle w:val="StyleUnderline"/>
          <w:highlight w:val="green"/>
        </w:rPr>
        <w:t>also</w:t>
      </w:r>
      <w:r w:rsidRPr="00A04A2E">
        <w:rPr>
          <w:rStyle w:val="StyleUnderline"/>
        </w:rPr>
        <w:t xml:space="preserve"> the </w:t>
      </w:r>
      <w:r w:rsidRPr="00A04A2E">
        <w:rPr>
          <w:rStyle w:val="Emphasis"/>
          <w:highlight w:val="green"/>
        </w:rPr>
        <w:t>fastest accumulation</w:t>
      </w:r>
      <w:r w:rsidRPr="00A04A2E">
        <w:rPr>
          <w:rStyle w:val="StyleUnderline"/>
          <w:highlight w:val="green"/>
        </w:rPr>
        <w:t xml:space="preserve"> of</w:t>
      </w:r>
      <w:r w:rsidRPr="00A04A2E">
        <w:rPr>
          <w:rStyle w:val="StyleUnderline"/>
        </w:rPr>
        <w:t xml:space="preserve"> a </w:t>
      </w:r>
      <w:r w:rsidRPr="00A04A2E">
        <w:rPr>
          <w:rStyle w:val="StyleUnderline"/>
          <w:highlight w:val="green"/>
        </w:rPr>
        <w:t>trillion</w:t>
      </w:r>
      <w:r w:rsidRPr="00A04A2E">
        <w:rPr>
          <w:rStyle w:val="StyleUnderline"/>
        </w:rPr>
        <w:t xml:space="preserve"> dollars in debt </w:t>
      </w:r>
      <w:r w:rsidRPr="00A04A2E">
        <w:rPr>
          <w:rStyle w:val="StyleUnderline"/>
          <w:highlight w:val="green"/>
        </w:rPr>
        <w:t>outside of</w:t>
      </w:r>
      <w:r w:rsidRPr="00A04A2E">
        <w:rPr>
          <w:rStyle w:val="StyleUnderline"/>
        </w:rPr>
        <w:t xml:space="preserve"> the </w:t>
      </w:r>
      <w:r w:rsidRPr="00A04A2E">
        <w:rPr>
          <w:rStyle w:val="StyleUnderline"/>
          <w:highlight w:val="green"/>
        </w:rPr>
        <w:t>COVID</w:t>
      </w:r>
      <w:r w:rsidRPr="00A04A2E">
        <w:rPr>
          <w:rStyle w:val="StyleUnderline"/>
        </w:rPr>
        <w:t>-19 pandemic</w:t>
      </w:r>
      <w:r w:rsidRPr="00A04A2E">
        <w:rPr>
          <w:sz w:val="16"/>
        </w:rPr>
        <w:t xml:space="preserve"> — the U.S. hit $37 trillion in gross national debt in August this year.</w:t>
      </w:r>
    </w:p>
    <w:p w14:paraId="30DDE663" w14:textId="77777777" w:rsidR="008F0AE8" w:rsidRPr="00A04A2E" w:rsidRDefault="008F0AE8" w:rsidP="008F0AE8">
      <w:pPr>
        <w:rPr>
          <w:sz w:val="16"/>
        </w:rPr>
      </w:pPr>
      <w:r w:rsidRPr="00A04A2E">
        <w:rPr>
          <w:sz w:val="16"/>
        </w:rPr>
        <w:t>The $38 trillion update is found in the latest Treasury Department report, which logs the nation's daily finances.</w:t>
      </w:r>
    </w:p>
    <w:p w14:paraId="4BDC3B1B" w14:textId="77777777" w:rsidR="008F0AE8" w:rsidRPr="00A04A2E" w:rsidRDefault="008F0AE8" w:rsidP="008F0AE8">
      <w:pPr>
        <w:rPr>
          <w:sz w:val="16"/>
        </w:rPr>
      </w:pPr>
      <w:r w:rsidRPr="00A04A2E">
        <w:rPr>
          <w:sz w:val="16"/>
        </w:rPr>
        <w:t>Kent Smetters of the University of Pennsylvania's Penn Wharton Budget Model, who served in President George W. Bush's Treasury Department, told The Associated Press that a growing debt load over time leads ultimately to higher inflation, eroding Americans' purchasing power.</w:t>
      </w:r>
    </w:p>
    <w:p w14:paraId="5AD45E2A" w14:textId="77777777" w:rsidR="008F0AE8" w:rsidRPr="00A04A2E" w:rsidRDefault="008F0AE8" w:rsidP="008F0AE8">
      <w:pPr>
        <w:rPr>
          <w:sz w:val="16"/>
        </w:rPr>
      </w:pPr>
      <w:r w:rsidRPr="00A04A2E">
        <w:rPr>
          <w:sz w:val="16"/>
        </w:rPr>
        <w:t>The Government Accountability Office outlines some of the impacts of rising government debt on Americans — including higher borrowing costs for things like mortgages and cars, lower wages from businesses having less money available to invest, and more expensive goods and services.</w:t>
      </w:r>
    </w:p>
    <w:p w14:paraId="202D458E" w14:textId="77777777" w:rsidR="008F0AE8" w:rsidRPr="00A04A2E" w:rsidRDefault="008F0AE8" w:rsidP="008F0AE8">
      <w:pPr>
        <w:rPr>
          <w:sz w:val="16"/>
        </w:rPr>
      </w:pPr>
      <w:r w:rsidRPr="00A04A2E">
        <w:rPr>
          <w:sz w:val="16"/>
        </w:rPr>
        <w:t>"I think a lot of people want to know that their kids and grandkids are going to be in good, decent shape in the future — that they will be able to afford a house," Smetters said. "That additional inflation compounds" and erodes consumers' purchasing power, he said, making it less possible for future generations to achieve home ownership goals.</w:t>
      </w:r>
    </w:p>
    <w:p w14:paraId="03D21954" w14:textId="77777777" w:rsidR="008F0AE8" w:rsidRPr="00A04A2E" w:rsidRDefault="008F0AE8" w:rsidP="008F0AE8">
      <w:pPr>
        <w:rPr>
          <w:sz w:val="16"/>
        </w:rPr>
      </w:pPr>
      <w:r w:rsidRPr="00A04A2E">
        <w:rPr>
          <w:sz w:val="16"/>
        </w:rPr>
        <w:t>The Trump administration says its policies are helping to slow government spending and will shrink the nation's massive deficit. A new analysis by Treasury Department officials states that from April to September, the cumulative deficit totaled $468 billion. In a post on X Wednesday, Treasury Secretary Scott Bessent said that's the lowest reading since 2019.</w:t>
      </w:r>
    </w:p>
    <w:p w14:paraId="2E225C98" w14:textId="77777777" w:rsidR="008F0AE8" w:rsidRPr="00A04A2E" w:rsidRDefault="008F0AE8" w:rsidP="008F0AE8">
      <w:pPr>
        <w:rPr>
          <w:sz w:val="16"/>
        </w:rPr>
      </w:pPr>
      <w:r w:rsidRPr="00A04A2E">
        <w:rPr>
          <w:sz w:val="16"/>
        </w:rPr>
        <w:t>"During his first eight months in office, President Trump has reduced the deficit by $350 billion compared to the same period in 2024 by cutting spending and boosting revenue," White House spokesman Kush Desai said in a statement, adding that the administration would pursue robust economic growth, lower inflation, tariff revenue, lower borrowing costs and cuts to waste, fraud and abuse.</w:t>
      </w:r>
    </w:p>
    <w:p w14:paraId="77470C15" w14:textId="77777777" w:rsidR="008F0AE8" w:rsidRPr="00A04A2E" w:rsidRDefault="008F0AE8" w:rsidP="008F0AE8">
      <w:pPr>
        <w:rPr>
          <w:sz w:val="16"/>
        </w:rPr>
      </w:pPr>
      <w:r w:rsidRPr="00A04A2E">
        <w:rPr>
          <w:sz w:val="16"/>
        </w:rPr>
        <w:t>The Joint Economic Committee estimates that the total national debt has grown by $69,713.82 per second for the past year.</w:t>
      </w:r>
    </w:p>
    <w:p w14:paraId="7BA76BCD" w14:textId="77777777" w:rsidR="008F0AE8" w:rsidRPr="00A04A2E" w:rsidRDefault="008F0AE8" w:rsidP="008F0AE8">
      <w:pPr>
        <w:rPr>
          <w:sz w:val="16"/>
        </w:rPr>
      </w:pPr>
      <w:r w:rsidRPr="00A04A2E">
        <w:rPr>
          <w:sz w:val="16"/>
        </w:rPr>
        <w:t>Michael Peterson, chair and CEO of the Peter G. Peterson Foundation, said in a statement that "</w:t>
      </w:r>
      <w:r w:rsidRPr="00A04A2E">
        <w:rPr>
          <w:rStyle w:val="StyleUnderline"/>
        </w:rPr>
        <w:t xml:space="preserve">reaching $38 trillion in debt during a government shutdown is the </w:t>
      </w:r>
      <w:r w:rsidRPr="00A04A2E">
        <w:rPr>
          <w:rStyle w:val="Emphasis"/>
          <w:highlight w:val="green"/>
        </w:rPr>
        <w:t>latest</w:t>
      </w:r>
      <w:r w:rsidRPr="00A04A2E">
        <w:rPr>
          <w:rStyle w:val="Emphasis"/>
        </w:rPr>
        <w:t xml:space="preserve"> troubling </w:t>
      </w:r>
      <w:r w:rsidRPr="00A04A2E">
        <w:rPr>
          <w:rStyle w:val="Emphasis"/>
          <w:highlight w:val="green"/>
        </w:rPr>
        <w:t>sign</w:t>
      </w:r>
      <w:r w:rsidRPr="00A04A2E">
        <w:rPr>
          <w:rStyle w:val="StyleUnderline"/>
        </w:rPr>
        <w:t xml:space="preserve"> that </w:t>
      </w:r>
      <w:r w:rsidRPr="00A04A2E">
        <w:rPr>
          <w:rStyle w:val="StyleUnderline"/>
          <w:highlight w:val="green"/>
        </w:rPr>
        <w:t>lawmakers</w:t>
      </w:r>
      <w:r w:rsidRPr="00A04A2E">
        <w:rPr>
          <w:rStyle w:val="StyleUnderline"/>
        </w:rPr>
        <w:t xml:space="preserve"> are </w:t>
      </w:r>
      <w:r w:rsidRPr="00A04A2E">
        <w:rPr>
          <w:rStyle w:val="StyleUnderline"/>
          <w:highlight w:val="green"/>
        </w:rPr>
        <w:t>not meeting</w:t>
      </w:r>
      <w:r w:rsidRPr="00A04A2E">
        <w:rPr>
          <w:rStyle w:val="StyleUnderline"/>
        </w:rPr>
        <w:t xml:space="preserve"> their basic </w:t>
      </w:r>
      <w:r w:rsidRPr="00A04A2E">
        <w:rPr>
          <w:rStyle w:val="StyleUnderline"/>
          <w:highlight w:val="green"/>
        </w:rPr>
        <w:t>fiscal duties</w:t>
      </w:r>
      <w:r w:rsidRPr="00A04A2E">
        <w:rPr>
          <w:sz w:val="16"/>
        </w:rPr>
        <w:t>."</w:t>
      </w:r>
    </w:p>
    <w:p w14:paraId="60DF8025" w14:textId="77777777" w:rsidR="008F0AE8" w:rsidRPr="00A04A2E" w:rsidRDefault="008F0AE8" w:rsidP="008F0AE8">
      <w:pPr>
        <w:rPr>
          <w:sz w:val="16"/>
        </w:rPr>
      </w:pPr>
      <w:r w:rsidRPr="00A04A2E">
        <w:rPr>
          <w:sz w:val="16"/>
        </w:rPr>
        <w:t>"Along with increasing debt, you get higher interest costs, which are now the fastest growing part of the budget," Peterson added. "We spent $4 trillion on interest over the last decade, but will spend $14 trillion in the next ten years. Interest costs crowd out important public and private investments in our future, harming the economy for every American."</w:t>
      </w:r>
    </w:p>
    <w:p w14:paraId="79440233" w14:textId="77777777" w:rsidR="008F0AE8" w:rsidRPr="00A04A2E" w:rsidRDefault="008F0AE8" w:rsidP="008F0AE8">
      <w:pPr>
        <w:rPr>
          <w:sz w:val="16"/>
        </w:rPr>
      </w:pPr>
      <w:r w:rsidRPr="00A04A2E">
        <w:rPr>
          <w:sz w:val="16"/>
        </w:rPr>
        <w:t xml:space="preserve">The </w:t>
      </w:r>
      <w:r w:rsidRPr="00A04A2E">
        <w:rPr>
          <w:rStyle w:val="StyleUnderline"/>
        </w:rPr>
        <w:t>U.S. hit $34 trillion in debt in January 2024, $35 trillion in July 2024 and $36 trillion in November 2024</w:t>
      </w:r>
      <w:r w:rsidRPr="00A04A2E">
        <w:rPr>
          <w:sz w:val="16"/>
        </w:rPr>
        <w:t>.</w:t>
      </w:r>
    </w:p>
    <w:p w14:paraId="41155AE9" w14:textId="77777777" w:rsidR="008F0AE8" w:rsidRPr="00D04C10" w:rsidRDefault="008F0AE8" w:rsidP="008F0AE8"/>
    <w:p w14:paraId="6B4D6433" w14:textId="77777777" w:rsidR="008F0AE8" w:rsidRPr="00CE4E0D" w:rsidRDefault="008F0AE8" w:rsidP="008F0AE8">
      <w:pPr>
        <w:pStyle w:val="Heading4"/>
      </w:pPr>
      <w:r>
        <w:rPr/>
        <w:t>No impact to debt</w:t>
      </w:r>
    </w:p>
    <w:p w14:paraId="1309E447" w14:textId="77777777" w:rsidR="008F0AE8" w:rsidRPr="005756E8" w:rsidRDefault="008F0AE8" w:rsidP="008F0AE8">
      <w:r w:rsidRPr="005756E8">
        <w:rPr>
          <w:rStyle w:val="Style13ptBold"/>
        </w:rPr>
        <w:t>Krugman 24</w:t>
      </w:r>
      <w:r>
        <w:rPr/>
        <w:t xml:space="preserve"> [Paul Robin Krugman is an American economist who is the Distinguished Professor of Economics at the Graduate Center of the City University of New York, 6-6-2024, "Why You </w:t>
      </w:r>
      <w:r w:rsidRPr="005756E8">
        <w:rPr>
          <w:rStyle w:val="Emphasis"/>
          <w:highlight w:val="green"/>
        </w:rPr>
        <w:t>Shouldn’t Obsess About</w:t>
      </w:r>
      <w:r>
        <w:rPr/>
        <w:t xml:space="preserve"> the National </w:t>
      </w:r>
      <w:r w:rsidRPr="005756E8">
        <w:rPr>
          <w:rStyle w:val="Emphasis"/>
          <w:highlight w:val="green"/>
        </w:rPr>
        <w:t>Debt</w:t>
      </w:r>
      <w:r>
        <w:rPr/>
        <w:t>", NYT, https://www.nytimes.com/2024/06/06/opinion/national-debt-us-taxes.html]</w:t>
      </w:r>
    </w:p>
    <w:p w14:paraId="7D87330F" w14:textId="77777777" w:rsidR="008F0AE8" w:rsidRPr="005756E8" w:rsidRDefault="008F0AE8" w:rsidP="008F0AE8">
      <w:pPr>
        <w:rPr>
          <w:rStyle w:val="Emphasis"/>
        </w:rPr>
      </w:pPr>
      <w:r w:rsidRPr="005756E8">
        <w:rPr>
          <w:sz w:val="16"/>
        </w:rPr>
        <w:t xml:space="preserve">The </w:t>
      </w:r>
      <w:r w:rsidRPr="005756E8">
        <w:rPr>
          <w:rStyle w:val="Emphasis"/>
          <w:highlight w:val="green"/>
        </w:rPr>
        <w:t>only</w:t>
      </w:r>
      <w:r w:rsidRPr="005756E8">
        <w:rPr>
          <w:sz w:val="16"/>
        </w:rPr>
        <w:t xml:space="preserve"> clear </w:t>
      </w:r>
      <w:r w:rsidRPr="005756E8">
        <w:rPr>
          <w:rStyle w:val="StyleUnderline"/>
          <w:highlight w:val="green"/>
        </w:rPr>
        <w:t>example</w:t>
      </w:r>
      <w:r w:rsidRPr="005756E8">
        <w:rPr>
          <w:sz w:val="16"/>
        </w:rPr>
        <w:t xml:space="preserve"> I know </w:t>
      </w:r>
      <w:r w:rsidRPr="005756E8">
        <w:rPr>
          <w:rStyle w:val="StyleUnderline"/>
          <w:highlight w:val="green"/>
        </w:rPr>
        <w:t>of</w:t>
      </w:r>
      <w:r w:rsidRPr="005756E8">
        <w:rPr>
          <w:rStyle w:val="StyleUnderline"/>
        </w:rPr>
        <w:t xml:space="preserve"> a national </w:t>
      </w:r>
      <w:r w:rsidRPr="005756E8">
        <w:rPr>
          <w:rStyle w:val="StyleUnderline"/>
          <w:highlight w:val="green"/>
        </w:rPr>
        <w:t>crisis brought on by high debt</w:t>
      </w:r>
      <w:r w:rsidRPr="005756E8">
        <w:rPr>
          <w:rStyle w:val="StyleUnderline"/>
        </w:rPr>
        <w:t xml:space="preserve"> </w:t>
      </w:r>
      <w:r w:rsidRPr="005756E8">
        <w:rPr>
          <w:sz w:val="16"/>
        </w:rPr>
        <w:t xml:space="preserve">owed in the country’s own currency </w:t>
      </w:r>
      <w:r w:rsidRPr="005756E8">
        <w:rPr>
          <w:rStyle w:val="StyleUnderline"/>
          <w:highlight w:val="green"/>
        </w:rPr>
        <w:t xml:space="preserve">is </w:t>
      </w:r>
      <w:r w:rsidRPr="005756E8">
        <w:rPr>
          <w:rStyle w:val="Emphasis"/>
          <w:highlight w:val="green"/>
        </w:rPr>
        <w:t>France</w:t>
      </w:r>
      <w:r w:rsidRPr="005756E8">
        <w:rPr>
          <w:sz w:val="16"/>
        </w:rPr>
        <w:t xml:space="preserve"> in 1926, </w:t>
      </w:r>
      <w:r w:rsidRPr="005756E8">
        <w:rPr>
          <w:rStyle w:val="StyleUnderline"/>
        </w:rPr>
        <w:t xml:space="preserve">and that </w:t>
      </w:r>
      <w:r w:rsidRPr="005756E8">
        <w:rPr>
          <w:rStyle w:val="StyleUnderline"/>
          <w:highlight w:val="green"/>
        </w:rPr>
        <w:t>story is</w:t>
      </w:r>
      <w:r w:rsidRPr="005756E8">
        <w:rPr>
          <w:rStyle w:val="StyleUnderline"/>
        </w:rPr>
        <w:t xml:space="preserve"> </w:t>
      </w:r>
      <w:r w:rsidRPr="005756E8">
        <w:rPr>
          <w:rStyle w:val="Emphasis"/>
        </w:rPr>
        <w:t xml:space="preserve">extremely </w:t>
      </w:r>
      <w:r w:rsidRPr="005756E8">
        <w:rPr>
          <w:rStyle w:val="Emphasis"/>
          <w:highlight w:val="green"/>
        </w:rPr>
        <w:t>complicated</w:t>
      </w:r>
      <w:r w:rsidRPr="005756E8">
        <w:rPr>
          <w:rStyle w:val="Emphasis"/>
        </w:rPr>
        <w:t>.</w:t>
      </w:r>
    </w:p>
    <w:p w14:paraId="46BEBA4A" w14:textId="77777777" w:rsidR="008F0AE8" w:rsidRPr="005756E8" w:rsidRDefault="008F0AE8" w:rsidP="008F0AE8">
      <w:pPr>
        <w:rPr>
          <w:sz w:val="16"/>
        </w:rPr>
      </w:pPr>
      <w:r w:rsidRPr="005756E8">
        <w:rPr>
          <w:sz w:val="16"/>
        </w:rPr>
        <w:t>Still, even many of us who don’t believe that the current level of debt will cause a financial and economic implosion can’t help feeling a bit uneasy over projections that show debt as a percentage of G.D.P. rising steadily over the next 30 years. So what would it take to assuage this unease?</w:t>
      </w:r>
    </w:p>
    <w:p w14:paraId="1DFD7BD5" w14:textId="77777777" w:rsidR="008F0AE8" w:rsidRPr="005756E8" w:rsidRDefault="008F0AE8" w:rsidP="008F0AE8">
      <w:pPr>
        <w:rPr>
          <w:sz w:val="16"/>
        </w:rPr>
      </w:pPr>
      <w:r w:rsidRPr="005756E8">
        <w:rPr>
          <w:sz w:val="16"/>
        </w:rPr>
        <w:t>Bear in mind that governments, unlike individuals, never have to pay off their debt. How did we pay off the debt from World War II? We didn’t. Federal debt when John F. Kennedy took office was slightly higher than it had been in 1946. But debt as a percentage of G.D.P. was way down, thanks to growth and inflation.</w:t>
      </w:r>
    </w:p>
    <w:p w14:paraId="208450C7" w14:textId="77777777" w:rsidR="008F0AE8" w:rsidRPr="005756E8" w:rsidRDefault="008F0AE8" w:rsidP="008F0AE8">
      <w:pPr>
        <w:rPr>
          <w:sz w:val="16"/>
        </w:rPr>
      </w:pPr>
      <w:r w:rsidRPr="005756E8">
        <w:rPr>
          <w:sz w:val="16"/>
        </w:rPr>
        <w:t xml:space="preserve">So </w:t>
      </w:r>
      <w:r w:rsidRPr="005756E8">
        <w:rPr>
          <w:rStyle w:val="StyleUnderline"/>
          <w:highlight w:val="green"/>
        </w:rPr>
        <w:t xml:space="preserve">what would it take to </w:t>
      </w:r>
      <w:r w:rsidRPr="005756E8">
        <w:rPr>
          <w:rStyle w:val="Emphasis"/>
          <w:highlight w:val="green"/>
        </w:rPr>
        <w:t>stabilize</w:t>
      </w:r>
      <w:r w:rsidRPr="005756E8">
        <w:rPr>
          <w:rStyle w:val="StyleUnderline"/>
        </w:rPr>
        <w:t xml:space="preserve"> debt</w:t>
      </w:r>
      <w:r w:rsidRPr="005756E8">
        <w:rPr>
          <w:sz w:val="16"/>
        </w:rPr>
        <w:t xml:space="preserve"> as a percentage of G.D.P. for the next 30 years? Bobby Kogan and Jessica Vela of the Center for American Progress, working with Congressional Budget Office numbers, estimate that we would need to increase taxes or </w:t>
      </w:r>
      <w:r w:rsidRPr="005756E8">
        <w:rPr>
          <w:rStyle w:val="StyleUnderline"/>
          <w:highlight w:val="green"/>
        </w:rPr>
        <w:t xml:space="preserve">cut spending by </w:t>
      </w:r>
      <w:r w:rsidRPr="005756E8">
        <w:rPr>
          <w:rStyle w:val="Emphasis"/>
          <w:highlight w:val="green"/>
        </w:rPr>
        <w:t>2.1 percent</w:t>
      </w:r>
      <w:r w:rsidRPr="005756E8">
        <w:rPr>
          <w:sz w:val="16"/>
        </w:rPr>
        <w:t xml:space="preserve"> of G.D.P.</w:t>
      </w:r>
    </w:p>
    <w:p w14:paraId="0F1BB731" w14:textId="77777777" w:rsidR="008F0AE8" w:rsidRPr="005756E8" w:rsidRDefault="008F0AE8" w:rsidP="008F0AE8">
      <w:pPr>
        <w:rPr>
          <w:sz w:val="16"/>
        </w:rPr>
      </w:pPr>
      <w:r w:rsidRPr="005756E8">
        <w:rPr>
          <w:sz w:val="16"/>
        </w:rPr>
        <w:t xml:space="preserve">That </w:t>
      </w:r>
      <w:r w:rsidRPr="005756E8">
        <w:rPr>
          <w:rStyle w:val="StyleUnderline"/>
          <w:highlight w:val="green"/>
        </w:rPr>
        <w:t xml:space="preserve">isn’t a </w:t>
      </w:r>
      <w:r w:rsidRPr="005756E8">
        <w:rPr>
          <w:rStyle w:val="Emphasis"/>
          <w:highlight w:val="green"/>
        </w:rPr>
        <w:t>big number</w:t>
      </w:r>
      <w:r w:rsidRPr="005756E8">
        <w:rPr>
          <w:rStyle w:val="StyleUnderline"/>
        </w:rPr>
        <w:t>!</w:t>
      </w:r>
      <w:r w:rsidRPr="005756E8">
        <w:rPr>
          <w:sz w:val="16"/>
        </w:rPr>
        <w:t xml:space="preserve"> (Yes, the exact number could be either bigger or smaller, but in either case probably not by enough to change the basic point.) America collects a much smaller percentage of its G.D.P. in taxes than most other rich countries; </w:t>
      </w:r>
      <w:r w:rsidRPr="005756E8">
        <w:rPr>
          <w:rStyle w:val="StyleUnderline"/>
        </w:rPr>
        <w:t xml:space="preserve">collecting an extra two percentage points would still leave us a </w:t>
      </w:r>
      <w:r w:rsidRPr="005756E8">
        <w:rPr>
          <w:rStyle w:val="Emphasis"/>
        </w:rPr>
        <w:t>low-tax nation</w:t>
      </w:r>
      <w:r w:rsidRPr="005756E8">
        <w:rPr>
          <w:sz w:val="16"/>
        </w:rPr>
        <w:t xml:space="preserve"> and </w:t>
      </w:r>
      <w:r w:rsidRPr="005756E8">
        <w:rPr>
          <w:rStyle w:val="StyleUnderline"/>
        </w:rPr>
        <w:t>would be unlikely to hurt the economy</w:t>
      </w:r>
      <w:r w:rsidRPr="005756E8">
        <w:rPr>
          <w:sz w:val="16"/>
        </w:rPr>
        <w:t>. If stabilizing debt seems hard, that’s only because given our deeply divided politics, even modest steps toward responsibility are extremely hard to take.</w:t>
      </w:r>
    </w:p>
    <w:p w14:paraId="354F7E8F" w14:textId="77777777" w:rsidR="008F0AE8" w:rsidRPr="005756E8" w:rsidRDefault="008F0AE8" w:rsidP="008F0AE8">
      <w:pPr>
        <w:rPr>
          <w:sz w:val="16"/>
        </w:rPr>
      </w:pPr>
      <w:r w:rsidRPr="005756E8">
        <w:rPr>
          <w:sz w:val="16"/>
        </w:rPr>
        <w:t>And by deeply divided politics I mostly mean Republicans, who declaim the evils of debt while pursuing policies that put long-run fiscal sustainability even farther out of reach. In a related analysis, Kogan and Vela estimate that permanently extending the 2017 Trump tax cuts — many of which are scheduled to expire after 2025 — would substantially worsen the fiscal outlook. Yet it’s hard to find Republicans in Congress opposing such an extension.</w:t>
      </w:r>
    </w:p>
    <w:p w14:paraId="45B710C9" w14:textId="77777777" w:rsidR="008F0AE8" w:rsidRPr="005756E8" w:rsidRDefault="008F0AE8" w:rsidP="008F0AE8">
      <w:pPr>
        <w:rPr>
          <w:sz w:val="16"/>
        </w:rPr>
      </w:pPr>
      <w:r w:rsidRPr="005756E8">
        <w:rPr>
          <w:sz w:val="16"/>
        </w:rPr>
        <w:t>Worse yet, House Republicans are pushing for drastic cuts in the Internal Revenue Service budget, depriving the agency of the resources it needs to crack down on wealthy tax cheats. That is, even as they yell about budget deficits, they’re both seeking to cut taxes and trying to block efforts to collect the taxes high-income Americans owe under current law.</w:t>
      </w:r>
    </w:p>
    <w:p w14:paraId="1B0BCAE2" w14:textId="77777777" w:rsidR="008F0AE8" w:rsidRPr="005756E8" w:rsidRDefault="008F0AE8" w:rsidP="008F0AE8">
      <w:pPr>
        <w:rPr>
          <w:sz w:val="16"/>
        </w:rPr>
      </w:pPr>
      <w:r w:rsidRPr="005756E8">
        <w:rPr>
          <w:sz w:val="16"/>
        </w:rPr>
        <w:t>So politics — specifically right-wing politics — rather than the size of the debt is the problem.</w:t>
      </w:r>
    </w:p>
    <w:p w14:paraId="2E730E1A" w14:textId="77777777" w:rsidR="008F0AE8" w:rsidRPr="005756E8" w:rsidRDefault="008F0AE8" w:rsidP="008F0AE8">
      <w:pPr>
        <w:rPr>
          <w:sz w:val="16"/>
        </w:rPr>
      </w:pPr>
      <w:r w:rsidRPr="005756E8">
        <w:rPr>
          <w:sz w:val="16"/>
        </w:rPr>
        <w:t xml:space="preserve">Which explains why I don’t talk more about the debt. </w:t>
      </w:r>
      <w:r w:rsidRPr="005756E8">
        <w:rPr>
          <w:rStyle w:val="StyleUnderline"/>
          <w:highlight w:val="green"/>
        </w:rPr>
        <w:t>America</w:t>
      </w:r>
      <w:r w:rsidRPr="005756E8">
        <w:rPr>
          <w:rStyle w:val="StyleUnderline"/>
        </w:rPr>
        <w:t xml:space="preserve">, with its </w:t>
      </w:r>
      <w:r w:rsidRPr="005756E8">
        <w:rPr>
          <w:rStyle w:val="Emphasis"/>
        </w:rPr>
        <w:t>huge economy</w:t>
      </w:r>
      <w:r w:rsidRPr="005756E8">
        <w:rPr>
          <w:rStyle w:val="StyleUnderline"/>
        </w:rPr>
        <w:t xml:space="preserve"> and relatively </w:t>
      </w:r>
      <w:r w:rsidRPr="005756E8">
        <w:rPr>
          <w:rStyle w:val="Emphasis"/>
        </w:rPr>
        <w:t>low taxes,</w:t>
      </w:r>
      <w:r w:rsidRPr="005756E8">
        <w:rPr>
          <w:rStyle w:val="StyleUnderline"/>
        </w:rPr>
        <w:t xml:space="preserve"> </w:t>
      </w:r>
      <w:r w:rsidRPr="005756E8">
        <w:rPr>
          <w:rStyle w:val="StyleUnderline"/>
          <w:highlight w:val="green"/>
        </w:rPr>
        <w:t>isn’t facing a</w:t>
      </w:r>
      <w:r w:rsidRPr="005756E8">
        <w:rPr>
          <w:rStyle w:val="StyleUnderline"/>
        </w:rPr>
        <w:t xml:space="preserve"> </w:t>
      </w:r>
      <w:r w:rsidRPr="005756E8">
        <w:rPr>
          <w:rStyle w:val="StyleUnderline"/>
          <w:highlight w:val="green"/>
        </w:rPr>
        <w:t>fundamental problem of fiscal sustainability</w:t>
      </w:r>
      <w:r w:rsidRPr="005756E8">
        <w:rPr>
          <w:sz w:val="16"/>
        </w:rPr>
        <w:t xml:space="preserve">. Given the political will, we could resolve debt concerns quite easily. </w:t>
      </w:r>
      <w:r w:rsidRPr="005756E8">
        <w:rPr>
          <w:rStyle w:val="StyleUnderline"/>
          <w:highlight w:val="green"/>
        </w:rPr>
        <w:t>To the extent that debt is a problem, that’s a reflection of</w:t>
      </w:r>
      <w:r w:rsidRPr="005756E8">
        <w:rPr>
          <w:rStyle w:val="StyleUnderline"/>
        </w:rPr>
        <w:t xml:space="preserve"> </w:t>
      </w:r>
      <w:r w:rsidRPr="005756E8">
        <w:rPr>
          <w:rStyle w:val="Emphasis"/>
        </w:rPr>
        <w:t>political dysfunction</w:t>
      </w:r>
      <w:r w:rsidRPr="005756E8">
        <w:rPr>
          <w:sz w:val="16"/>
        </w:rPr>
        <w:t xml:space="preserve">, mainly the </w:t>
      </w:r>
      <w:r w:rsidRPr="005756E8">
        <w:rPr>
          <w:rStyle w:val="StyleUnderline"/>
          <w:highlight w:val="green"/>
        </w:rPr>
        <w:t>radicalization of the G.O.P.</w:t>
      </w:r>
      <w:r w:rsidRPr="005756E8">
        <w:rPr>
          <w:sz w:val="16"/>
        </w:rPr>
        <w:t xml:space="preserve"> That radicalization deeply worries me for several reasons, starting with the fate of democracy, and federal debt is nowhere near the top of the list.</w:t>
      </w:r>
    </w:p>
    <w:p w14:paraId="0EF0D8A9" w14:textId="77777777" w:rsidR="008F0AE8" w:rsidRDefault="008F0AE8" w:rsidP="008F0AE8"/>
    <w:p w14:paraId="48B47D5F" w14:textId="77777777" w:rsidR="008F0AE8" w:rsidRPr="000737B5" w:rsidRDefault="008F0AE8" w:rsidP="008F0AE8"/>
    <w:p w14:paraId="4F3A8545" w14:textId="77777777" w:rsidR="008F0AE8" w:rsidRPr="009221A1" w:rsidRDefault="008F0AE8" w:rsidP="008F0AE8"/>
    <w:p w14:paraId="13178727" w14:textId="77777777" w:rsidR="008F0AE8" w:rsidRDefault="008F0AE8" w:rsidP="008F0AE8">
      <w:pPr>
        <w:pStyle w:val="Heading2"/>
      </w:pPr>
      <w:r>
        <w:rPr/>
        <w:t>Iran DA</w:t>
      </w:r>
    </w:p>
    <w:p w14:paraId="08A8A9E7" w14:textId="77777777" w:rsidR="008F0AE8" w:rsidRPr="0010029B" w:rsidRDefault="008F0AE8" w:rsidP="008F0AE8">
      <w:pPr>
        <w:pStyle w:val="Heading3"/>
      </w:pPr>
      <w:r w:rsidRPr="0010029B">
        <w:rPr/>
        <w:t>2NC---Defense Spending !---OV</w:t>
      </w:r>
    </w:p>
    <w:p w14:paraId="498AC860" w14:textId="77777777" w:rsidR="008F0AE8" w:rsidRPr="0010029B" w:rsidRDefault="008F0AE8" w:rsidP="008F0AE8">
      <w:pPr>
        <w:pStyle w:val="Heading4"/>
      </w:pPr>
      <w:r>
        <w:rPr/>
        <w:t xml:space="preserve">Second </w:t>
      </w:r>
      <w:r w:rsidRPr="0010029B">
        <w:rPr/>
        <w:t xml:space="preserve">– it’s </w:t>
      </w:r>
      <w:r w:rsidRPr="0010029B">
        <w:rPr>
          <w:u w:val="single"/>
        </w:rPr>
        <w:t>faster than the aff</w:t>
      </w:r>
      <w:r w:rsidRPr="0010029B">
        <w:rPr/>
        <w:t xml:space="preserve"> – our impact isn’t actual capability decline but the </w:t>
      </w:r>
      <w:r w:rsidRPr="0010029B">
        <w:rPr>
          <w:u w:val="single"/>
        </w:rPr>
        <w:t>signal</w:t>
      </w:r>
      <w:r w:rsidRPr="0010029B">
        <w:rPr/>
        <w:t xml:space="preserve"> that </w:t>
      </w:r>
      <w:r w:rsidRPr="0010029B">
        <w:rPr>
          <w:u w:val="single"/>
        </w:rPr>
        <w:t xml:space="preserve">greenlights adversaries </w:t>
      </w:r>
      <w:r w:rsidRPr="0010029B">
        <w:rPr/>
        <w:t>when the US doesn’t fully fund improvements. You only die once.</w:t>
      </w:r>
    </w:p>
    <w:p w14:paraId="6C35F353" w14:textId="77777777" w:rsidR="008F0AE8" w:rsidRPr="0010029B" w:rsidRDefault="008F0AE8" w:rsidP="008F0AE8">
      <w:pPr>
        <w:rPr>
          <w:sz w:val="18"/>
          <w:szCs w:val="18"/>
        </w:rPr>
      </w:pPr>
      <w:r w:rsidRPr="0010029B">
        <w:rPr>
          <w:rStyle w:val="Style13ptBold"/>
        </w:rPr>
        <w:t xml:space="preserve">WP 26 </w:t>
      </w:r>
      <w:r w:rsidRPr="0010029B">
        <w:rPr>
          <w:szCs w:val="18"/>
        </w:rPr>
        <w:t>- From the Editorial Board of the Washington Post. The author(s) of Washington Post editorial pieces is intentionally left opaque. However, Editorials represent the opinions of The Post as an institution, as determined through discussion among members of the Editorial Board. Leadership of The Washington Post Opinions section includes: Adam O'Neal, Opinion Editor. James Hohmann, Deputy Opinion Editor. Mark Lasswell, Deputy Opinion Editor. Chiqui Esteban, Creative Director and Mili Mitra, Director of Operations &amp; Strategy – “Another $200 billion for the military?” – Washington Post – March 21</w:t>
      </w:r>
      <w:r w:rsidRPr="0010029B">
        <w:rPr>
          <w:szCs w:val="18"/>
        </w:rPr>
        <w:t>st</w:t>
      </w:r>
      <w:r w:rsidRPr="0010029B">
        <w:rPr>
          <w:szCs w:val="18"/>
        </w:rPr>
        <w:t xml:space="preserve"> - https://www.washingtonpost.com/opinions/2026/03/21/iran-war-supplemental-munitions-military-budget/</w:t>
      </w:r>
    </w:p>
    <w:p w14:paraId="6CC498EE" w14:textId="77777777" w:rsidR="008F0AE8" w:rsidRPr="0010029B" w:rsidRDefault="008F0AE8" w:rsidP="008F0AE8">
      <w:pPr>
        <w:rPr>
          <w:rStyle w:val="StyleUnderline"/>
        </w:rPr>
      </w:pPr>
      <w:r w:rsidRPr="0010029B">
        <w:rPr>
          <w:szCs w:val="18"/>
        </w:rPr>
        <w:t xml:space="preserve">Some progress has been made in recent years, but the U.S. remains woefully unprepared, as the war in Ukraine has proved. Allies willing to spend more on their own defense face years-long backlogs to purchase hundreds of billions of dollars worth of American weapons. </w:t>
      </w:r>
      <w:r w:rsidRPr="0010029B">
        <w:rPr>
          <w:rStyle w:val="StyleUnderline"/>
        </w:rPr>
        <w:t xml:space="preserve">The </w:t>
      </w:r>
      <w:r w:rsidRPr="0010029B">
        <w:rPr>
          <w:rStyle w:val="StyleUnderline"/>
          <w:highlight w:val="green"/>
        </w:rPr>
        <w:t xml:space="preserve">war in Iran </w:t>
      </w:r>
      <w:r w:rsidRPr="00346DE3">
        <w:rPr>
          <w:rStyle w:val="StyleUnderline"/>
          <w:highlight w:val="green"/>
        </w:rPr>
        <w:t>may have</w:t>
      </w:r>
      <w:r w:rsidRPr="0010029B">
        <w:rPr>
          <w:rStyle w:val="StyleUnderline"/>
        </w:rPr>
        <w:t xml:space="preserve"> had </w:t>
      </w:r>
      <w:r w:rsidRPr="0010029B">
        <w:rPr>
          <w:rStyle w:val="Emphasis"/>
          <w:highlight w:val="green"/>
        </w:rPr>
        <w:t xml:space="preserve">a short-term deterrent </w:t>
      </w:r>
      <w:r w:rsidRPr="00283096">
        <w:rPr>
          <w:rStyle w:val="Emphasis"/>
          <w:highlight w:val="green"/>
        </w:rPr>
        <w:t>effect</w:t>
      </w:r>
      <w:r w:rsidRPr="00283096">
        <w:rPr>
          <w:rStyle w:val="StyleUnderline"/>
          <w:szCs w:val="18"/>
          <w:highlight w:val="green"/>
        </w:rPr>
        <w:t xml:space="preserve"> </w:t>
      </w:r>
      <w:r w:rsidRPr="00283096">
        <w:rPr>
          <w:rStyle w:val="StyleUnderline"/>
          <w:highlight w:val="green"/>
        </w:rPr>
        <w:t>a</w:t>
      </w:r>
      <w:r w:rsidRPr="0010029B">
        <w:rPr>
          <w:rStyle w:val="StyleUnderline"/>
          <w:highlight w:val="green"/>
        </w:rPr>
        <w:t xml:space="preserve">s China saw how ineffective its air defenses were </w:t>
      </w:r>
      <w:r w:rsidRPr="0010029B">
        <w:rPr>
          <w:rStyle w:val="StyleUnderline"/>
        </w:rPr>
        <w:t>against U.S. forces</w:t>
      </w:r>
      <w:r w:rsidRPr="0010029B">
        <w:rPr>
          <w:szCs w:val="18"/>
        </w:rPr>
        <w:t xml:space="preserve"> there and in Venezuela, </w:t>
      </w:r>
      <w:r w:rsidRPr="0010029B">
        <w:rPr>
          <w:rStyle w:val="StyleUnderline"/>
          <w:highlight w:val="green"/>
        </w:rPr>
        <w:t xml:space="preserve">but </w:t>
      </w:r>
      <w:r w:rsidRPr="0010029B">
        <w:rPr>
          <w:rStyle w:val="Emphasis"/>
          <w:highlight w:val="green"/>
        </w:rPr>
        <w:t>Xi</w:t>
      </w:r>
      <w:r w:rsidRPr="0010029B">
        <w:rPr>
          <w:szCs w:val="18"/>
        </w:rPr>
        <w:t xml:space="preserve"> Jinping </w:t>
      </w:r>
      <w:r w:rsidRPr="0010029B">
        <w:rPr>
          <w:rStyle w:val="StyleUnderline"/>
          <w:highlight w:val="green"/>
        </w:rPr>
        <w:t xml:space="preserve">will </w:t>
      </w:r>
      <w:r w:rsidRPr="0010029B">
        <w:rPr>
          <w:rStyle w:val="Emphasis"/>
          <w:highlight w:val="green"/>
        </w:rPr>
        <w:t>soon notice</w:t>
      </w:r>
      <w:r w:rsidRPr="0010029B">
        <w:rPr>
          <w:rStyle w:val="StyleUnderline"/>
          <w:highlight w:val="green"/>
        </w:rPr>
        <w:t xml:space="preserve"> </w:t>
      </w:r>
      <w:r w:rsidRPr="0010029B">
        <w:rPr>
          <w:rStyle w:val="StyleUnderline"/>
        </w:rPr>
        <w:t xml:space="preserve">America’s </w:t>
      </w:r>
      <w:r w:rsidRPr="0010029B">
        <w:rPr>
          <w:rStyle w:val="StyleUnderline"/>
          <w:highlight w:val="green"/>
        </w:rPr>
        <w:t>dwindling stockpiles.</w:t>
      </w:r>
    </w:p>
    <w:p w14:paraId="4D2BE450" w14:textId="77777777" w:rsidR="008F0AE8" w:rsidRPr="0010029B" w:rsidRDefault="008F0AE8" w:rsidP="008F0AE8">
      <w:pPr>
        <w:rPr>
          <w:sz w:val="18"/>
          <w:szCs w:val="18"/>
        </w:rPr>
      </w:pPr>
      <w:r w:rsidRPr="0010029B">
        <w:rPr>
          <w:rStyle w:val="StyleUnderline"/>
        </w:rPr>
        <w:t xml:space="preserve">The U.S. </w:t>
      </w:r>
      <w:r w:rsidRPr="0010029B">
        <w:rPr>
          <w:rStyle w:val="StyleUnderline"/>
          <w:highlight w:val="green"/>
        </w:rPr>
        <w:t xml:space="preserve">military needs </w:t>
      </w:r>
      <w:r w:rsidRPr="0010029B">
        <w:rPr>
          <w:rStyle w:val="Emphasis"/>
          <w:highlight w:val="green"/>
        </w:rPr>
        <w:t>more money</w:t>
      </w:r>
      <w:r w:rsidRPr="0010029B">
        <w:rPr>
          <w:szCs w:val="18"/>
        </w:rPr>
        <w:t xml:space="preserve"> not for promoting democracy or picking needless fights but </w:t>
      </w:r>
      <w:r w:rsidRPr="0010029B">
        <w:rPr>
          <w:rStyle w:val="StyleUnderline"/>
          <w:highlight w:val="green"/>
        </w:rPr>
        <w:t>to</w:t>
      </w:r>
      <w:r w:rsidRPr="0010029B">
        <w:rPr>
          <w:szCs w:val="18"/>
        </w:rPr>
        <w:t xml:space="preserve"> keep international trade flowing and </w:t>
      </w:r>
      <w:r w:rsidRPr="0010029B">
        <w:rPr>
          <w:rStyle w:val="Emphasis"/>
          <w:highlight w:val="green"/>
        </w:rPr>
        <w:t>deter future aggression.</w:t>
      </w:r>
    </w:p>
    <w:p w14:paraId="27E2A2A9" w14:textId="77777777" w:rsidR="008F0AE8" w:rsidRPr="0010029B" w:rsidRDefault="008F0AE8" w:rsidP="008F0AE8">
      <w:pPr>
        <w:rPr>
          <w:rStyle w:val="StyleUnderline"/>
        </w:rPr>
      </w:pPr>
      <w:r w:rsidRPr="0010029B">
        <w:rPr>
          <w:szCs w:val="18"/>
        </w:rPr>
        <w:t xml:space="preserve">The White House doesn’t deserve or need a blank check to make that happen. Congress has the constitutional responsibility to appropriate the money. </w:t>
      </w:r>
      <w:r w:rsidRPr="0010029B">
        <w:rPr>
          <w:rStyle w:val="StyleUnderline"/>
          <w:highlight w:val="green"/>
        </w:rPr>
        <w:t>The</w:t>
      </w:r>
      <w:r w:rsidRPr="0010029B">
        <w:rPr>
          <w:rStyle w:val="StyleUnderline"/>
          <w:szCs w:val="18"/>
          <w:highlight w:val="green"/>
        </w:rPr>
        <w:t xml:space="preserve"> </w:t>
      </w:r>
      <w:r w:rsidRPr="0010029B">
        <w:rPr>
          <w:rStyle w:val="Emphasis"/>
          <w:highlight w:val="green"/>
        </w:rPr>
        <w:t>best way forward</w:t>
      </w:r>
      <w:r w:rsidRPr="0010029B">
        <w:rPr>
          <w:szCs w:val="18"/>
        </w:rPr>
        <w:t xml:space="preserve"> </w:t>
      </w:r>
      <w:r w:rsidRPr="0010029B">
        <w:rPr>
          <w:rStyle w:val="StyleUnderline"/>
          <w:highlight w:val="green"/>
        </w:rPr>
        <w:t xml:space="preserve">is </w:t>
      </w:r>
      <w:r w:rsidRPr="0010029B">
        <w:rPr>
          <w:rStyle w:val="Emphasis"/>
          <w:highlight w:val="green"/>
        </w:rPr>
        <w:t>a supplemental</w:t>
      </w:r>
      <w:r w:rsidRPr="0010029B">
        <w:rPr>
          <w:szCs w:val="18"/>
        </w:rPr>
        <w:t xml:space="preserve"> </w:t>
      </w:r>
      <w:r w:rsidRPr="0010029B">
        <w:rPr>
          <w:rStyle w:val="StyleUnderline"/>
          <w:highlight w:val="green"/>
        </w:rPr>
        <w:t>that would</w:t>
      </w:r>
      <w:r w:rsidRPr="0010029B">
        <w:rPr>
          <w:szCs w:val="18"/>
        </w:rPr>
        <w:t xml:space="preserve"> narrowly </w:t>
      </w:r>
      <w:r w:rsidRPr="0010029B">
        <w:rPr>
          <w:rStyle w:val="StyleUnderline"/>
          <w:highlight w:val="green"/>
        </w:rPr>
        <w:t xml:space="preserve">authorize spending for </w:t>
      </w:r>
      <w:r w:rsidRPr="0010029B">
        <w:rPr>
          <w:rStyle w:val="StyleUnderline"/>
        </w:rPr>
        <w:t xml:space="preserve">the most </w:t>
      </w:r>
      <w:r w:rsidRPr="0010029B">
        <w:rPr>
          <w:rStyle w:val="StyleUnderline"/>
          <w:highlight w:val="green"/>
        </w:rPr>
        <w:t xml:space="preserve">critical munitions </w:t>
      </w:r>
      <w:r w:rsidRPr="0010029B">
        <w:rPr>
          <w:rStyle w:val="StyleUnderline"/>
        </w:rPr>
        <w:t>across several years.</w:t>
      </w:r>
    </w:p>
    <w:p w14:paraId="3C86FFD1" w14:textId="77777777" w:rsidR="008F0AE8" w:rsidRPr="0010029B" w:rsidRDefault="008F0AE8" w:rsidP="008F0AE8">
      <w:pPr>
        <w:pStyle w:val="Heading3"/>
      </w:pPr>
      <w:r w:rsidRPr="0010029B">
        <w:rPr/>
        <w:t>2NC---OV---Link Turns Case</w:t>
      </w:r>
    </w:p>
    <w:p w14:paraId="2210C746" w14:textId="77777777" w:rsidR="008F0AE8" w:rsidRPr="0010029B" w:rsidRDefault="008F0AE8" w:rsidP="008F0AE8">
      <w:pPr>
        <w:pStyle w:val="Heading4"/>
      </w:pPr>
      <w:r w:rsidRPr="0010029B">
        <w:rPr/>
        <w:t xml:space="preserve">The </w:t>
      </w:r>
      <w:r w:rsidRPr="0010029B">
        <w:rPr>
          <w:u w:val="single"/>
        </w:rPr>
        <w:t>link alone</w:t>
      </w:r>
      <w:r w:rsidRPr="0010029B">
        <w:rPr/>
        <w:t xml:space="preserve"> tubes solvency – the </w:t>
      </w:r>
      <w:r w:rsidRPr="0010029B">
        <w:rPr>
          <w:u w:val="single"/>
        </w:rPr>
        <w:t>legislative process</w:t>
      </w:r>
      <w:r w:rsidRPr="0010029B">
        <w:rPr/>
        <w:t xml:space="preserve"> ensures the outcome is </w:t>
      </w:r>
      <w:r w:rsidRPr="0010029B">
        <w:rPr>
          <w:u w:val="single"/>
        </w:rPr>
        <w:t>watered down</w:t>
      </w:r>
      <w:r w:rsidRPr="0010029B">
        <w:rPr/>
        <w:t xml:space="preserve"> </w:t>
      </w:r>
      <w:r w:rsidRPr="0010029B">
        <w:rPr>
          <w:u w:val="single"/>
        </w:rPr>
        <w:t>even assuming</w:t>
      </w:r>
      <w:r w:rsidRPr="0010029B">
        <w:rPr/>
        <w:t xml:space="preserve"> good-faith fiat</w:t>
      </w:r>
    </w:p>
    <w:p w14:paraId="78B993CE" w14:textId="77777777" w:rsidR="008F0AE8" w:rsidRPr="0010029B" w:rsidRDefault="008F0AE8" w:rsidP="008F0AE8">
      <w:r w:rsidRPr="0010029B">
        <w:rPr>
          <w:rStyle w:val="Style13ptBold"/>
        </w:rPr>
        <w:t>Fine and Shepherd 22</w:t>
      </w:r>
      <w:r w:rsidRPr="0010029B">
        <w:rPr/>
        <w:t xml:space="preserve"> [Janice Fine is a professor of labor studies and employment relations at the School of Management and Labor Relations, Rutgers University, and director of the Workplace Justice Lab. Hana Shepherd is an associate professor of sociology at Rutgers University. 5-19-2022 https://www.epi.org/unequalpower/publications/local-employment-standards-policy-and-enforcement/]</w:t>
      </w:r>
    </w:p>
    <w:p w14:paraId="02683BB4" w14:textId="77777777" w:rsidR="008F0AE8" w:rsidRPr="0010029B" w:rsidRDefault="008F0AE8" w:rsidP="008F0AE8">
      <w:pPr>
        <w:rPr>
          <w:sz w:val="16"/>
        </w:rPr>
      </w:pPr>
      <w:r w:rsidRPr="0010029B">
        <w:rPr>
          <w:sz w:val="16"/>
        </w:rPr>
        <w:t>Employer power across the three cases</w:t>
      </w:r>
    </w:p>
    <w:p w14:paraId="73C71139" w14:textId="77777777" w:rsidR="008F0AE8" w:rsidRPr="0010029B" w:rsidRDefault="008F0AE8" w:rsidP="008F0AE8">
      <w:pPr>
        <w:rPr>
          <w:rStyle w:val="StyleUnderline"/>
        </w:rPr>
      </w:pPr>
      <w:r w:rsidRPr="0010029B">
        <w:rPr>
          <w:sz w:val="16"/>
        </w:rPr>
        <w:t xml:space="preserve">In each of the cities, </w:t>
      </w:r>
      <w:r w:rsidRPr="0010029B">
        <w:rPr>
          <w:rStyle w:val="Emphasis"/>
          <w:highlight w:val="green"/>
        </w:rPr>
        <w:t>concessions to employers</w:t>
      </w:r>
      <w:r w:rsidRPr="0010029B">
        <w:rPr>
          <w:rStyle w:val="StyleUnderline"/>
          <w:highlight w:val="green"/>
        </w:rPr>
        <w:t xml:space="preserve"> </w:t>
      </w:r>
      <w:r w:rsidRPr="0010029B">
        <w:rPr>
          <w:rStyle w:val="StyleUnderline"/>
          <w:highlight w:val="green"/>
        </w:rPr>
        <w:t>during</w:t>
      </w:r>
      <w:r w:rsidRPr="0010029B">
        <w:rPr>
          <w:rStyle w:val="StyleUnderline"/>
        </w:rPr>
        <w:t xml:space="preserve"> the</w:t>
      </w:r>
      <w:r w:rsidRPr="0010029B">
        <w:rPr>
          <w:sz w:val="16"/>
        </w:rPr>
        <w:t xml:space="preserve"> </w:t>
      </w:r>
      <w:r w:rsidRPr="0010029B">
        <w:rPr>
          <w:rStyle w:val="Emphasis"/>
          <w:highlight w:val="green"/>
        </w:rPr>
        <w:t>legislative process</w:t>
      </w:r>
      <w:r w:rsidRPr="0010029B">
        <w:rPr>
          <w:rStyle w:val="StyleUnderline"/>
          <w:highlight w:val="green"/>
        </w:rPr>
        <w:t xml:space="preserve"> </w:t>
      </w:r>
      <w:r w:rsidRPr="0010029B">
        <w:rPr>
          <w:rStyle w:val="StyleUnderline"/>
          <w:highlight w:val="green"/>
        </w:rPr>
        <w:t>inform</w:t>
      </w:r>
      <w:r w:rsidRPr="0010029B">
        <w:rPr>
          <w:rStyle w:val="StyleUnderline"/>
        </w:rPr>
        <w:t>ed</w:t>
      </w:r>
      <w:r w:rsidRPr="0010029B">
        <w:rPr>
          <w:sz w:val="16"/>
        </w:rPr>
        <w:t xml:space="preserve"> the speed and nature of </w:t>
      </w:r>
      <w:r w:rsidRPr="0010029B">
        <w:rPr>
          <w:rStyle w:val="Emphasis"/>
          <w:highlight w:val="green"/>
        </w:rPr>
        <w:t>implementation</w:t>
      </w:r>
      <w:r w:rsidRPr="0010029B">
        <w:rPr>
          <w:sz w:val="16"/>
        </w:rPr>
        <w:t xml:space="preserve">. </w:t>
      </w:r>
      <w:r w:rsidRPr="0010029B">
        <w:rPr>
          <w:rStyle w:val="StyleUnderline"/>
          <w:highlight w:val="green"/>
        </w:rPr>
        <w:t>Employers and</w:t>
      </w:r>
      <w:r w:rsidRPr="0010029B">
        <w:rPr>
          <w:rStyle w:val="StyleUnderline"/>
        </w:rPr>
        <w:t xml:space="preserve"> their </w:t>
      </w:r>
      <w:r w:rsidRPr="0010029B">
        <w:rPr>
          <w:rStyle w:val="StyleUnderline"/>
          <w:highlight w:val="green"/>
        </w:rPr>
        <w:t>advocacy org</w:t>
      </w:r>
      <w:r w:rsidRPr="0010029B">
        <w:rPr>
          <w:rStyle w:val="StyleUnderline"/>
        </w:rPr>
        <w:t>anization</w:t>
      </w:r>
      <w:r w:rsidRPr="0010029B">
        <w:rPr>
          <w:rStyle w:val="StyleUnderline"/>
          <w:highlight w:val="green"/>
        </w:rPr>
        <w:t>s</w:t>
      </w:r>
      <w:r w:rsidRPr="0010029B">
        <w:rPr>
          <w:rStyle w:val="StyleUnderline"/>
        </w:rPr>
        <w:t xml:space="preserve"> </w:t>
      </w:r>
      <w:r w:rsidRPr="0010029B">
        <w:rPr>
          <w:rStyle w:val="StyleUnderline"/>
          <w:highlight w:val="green"/>
        </w:rPr>
        <w:t>secured</w:t>
      </w:r>
      <w:r w:rsidRPr="0010029B">
        <w:rPr>
          <w:rStyle w:val="StyleUnderline"/>
          <w:highlight w:val="green"/>
        </w:rPr>
        <w:t xml:space="preserve"> </w:t>
      </w:r>
      <w:r w:rsidRPr="0010029B">
        <w:rPr>
          <w:rStyle w:val="Emphasis"/>
          <w:highlight w:val="green"/>
        </w:rPr>
        <w:t>concessions</w:t>
      </w:r>
      <w:r w:rsidRPr="0010029B">
        <w:rPr>
          <w:sz w:val="16"/>
        </w:rPr>
        <w:t xml:space="preserve"> </w:t>
      </w:r>
      <w:r w:rsidRPr="0010029B">
        <w:rPr>
          <w:rStyle w:val="StyleUnderline"/>
        </w:rPr>
        <w:t xml:space="preserve">in implementation, </w:t>
      </w:r>
      <w:r w:rsidRPr="0010029B">
        <w:rPr>
          <w:rStyle w:val="StyleUnderline"/>
          <w:highlight w:val="green"/>
        </w:rPr>
        <w:t>such as</w:t>
      </w:r>
      <w:r w:rsidRPr="0010029B">
        <w:rPr>
          <w:rStyle w:val="StyleUnderline"/>
        </w:rPr>
        <w:t xml:space="preserve"> </w:t>
      </w:r>
      <w:r w:rsidRPr="0010029B">
        <w:rPr>
          <w:sz w:val="16"/>
        </w:rPr>
        <w:t xml:space="preserve">the </w:t>
      </w:r>
      <w:r w:rsidRPr="0010029B">
        <w:rPr>
          <w:rStyle w:val="Emphasis"/>
          <w:highlight w:val="green"/>
        </w:rPr>
        <w:t>soft launch</w:t>
      </w:r>
      <w:r w:rsidRPr="0010029B">
        <w:rPr>
          <w:sz w:val="16"/>
        </w:rPr>
        <w:t xml:space="preserve"> of policies—a </w:t>
      </w:r>
      <w:r w:rsidRPr="0010029B">
        <w:rPr>
          <w:rStyle w:val="Emphasis"/>
          <w:highlight w:val="green"/>
        </w:rPr>
        <w:t>reduction in</w:t>
      </w:r>
      <w:r w:rsidRPr="0010029B">
        <w:rPr>
          <w:rStyle w:val="Emphasis"/>
        </w:rPr>
        <w:t xml:space="preserve"> fines and </w:t>
      </w:r>
      <w:r w:rsidRPr="0010029B">
        <w:rPr>
          <w:rStyle w:val="Emphasis"/>
          <w:highlight w:val="green"/>
        </w:rPr>
        <w:t>penalties</w:t>
      </w:r>
      <w:r w:rsidRPr="0010029B">
        <w:rPr>
          <w:sz w:val="16"/>
        </w:rPr>
        <w:t xml:space="preserve"> and a focus on education and training for a period after the ordinance took effect—and the </w:t>
      </w:r>
      <w:r w:rsidRPr="0010029B">
        <w:rPr>
          <w:rStyle w:val="StyleUnderline"/>
        </w:rPr>
        <w:t xml:space="preserve">allocation of </w:t>
      </w:r>
      <w:r w:rsidRPr="0010029B">
        <w:rPr>
          <w:rStyle w:val="StyleUnderline"/>
          <w:highlight w:val="green"/>
        </w:rPr>
        <w:t>resources to</w:t>
      </w:r>
      <w:r w:rsidRPr="0010029B">
        <w:rPr>
          <w:rStyle w:val="StyleUnderline"/>
        </w:rPr>
        <w:t xml:space="preserve"> employer </w:t>
      </w:r>
      <w:r w:rsidRPr="0010029B">
        <w:rPr>
          <w:rStyle w:val="StyleUnderline"/>
          <w:highlight w:val="green"/>
        </w:rPr>
        <w:t xml:space="preserve">outreach </w:t>
      </w:r>
      <w:r w:rsidRPr="0010029B">
        <w:rPr>
          <w:rStyle w:val="Emphasis"/>
          <w:highlight w:val="green"/>
        </w:rPr>
        <w:t>instead of enforcement</w:t>
      </w:r>
      <w:r w:rsidRPr="0010029B">
        <w:rPr>
          <w:sz w:val="16"/>
        </w:rPr>
        <w:t xml:space="preserve">. Seattle, where political support for minimum wage policy was overwhelming, ironically settled on the longest phase-in period for small businesses (seven years) and the highest threshold for the number of employees that counted a firm as a small business (500 or fewer employees worldwide). In contrast, the cutoff for small businesses in Los Angeles was 25 employees, and for paid sick leave in New York it was four. In each city, </w:t>
      </w:r>
      <w:r w:rsidRPr="0010029B">
        <w:rPr>
          <w:rStyle w:val="StyleUnderline"/>
        </w:rPr>
        <w:t>employers secured</w:t>
      </w:r>
      <w:r w:rsidRPr="0010029B">
        <w:rPr>
          <w:sz w:val="16"/>
        </w:rPr>
        <w:t xml:space="preserve"> </w:t>
      </w:r>
      <w:r w:rsidRPr="0010029B">
        <w:rPr>
          <w:rStyle w:val="StyleUnderline"/>
          <w:highlight w:val="green"/>
        </w:rPr>
        <w:t>various</w:t>
      </w:r>
      <w:r w:rsidRPr="0010029B">
        <w:rPr>
          <w:rStyle w:val="StyleUnderline"/>
          <w:highlight w:val="green"/>
        </w:rPr>
        <w:t xml:space="preserve"> </w:t>
      </w:r>
      <w:r w:rsidRPr="0010029B">
        <w:rPr>
          <w:rStyle w:val="Emphasis"/>
          <w:highlight w:val="green"/>
        </w:rPr>
        <w:t>exemptions</w:t>
      </w:r>
      <w:r w:rsidRPr="0010029B">
        <w:rPr>
          <w:rStyle w:val="StyleUnderline"/>
          <w:highlight w:val="green"/>
        </w:rPr>
        <w:t xml:space="preserve">, </w:t>
      </w:r>
      <w:r w:rsidRPr="0010029B">
        <w:rPr>
          <w:rStyle w:val="Emphasis"/>
          <w:highlight w:val="green"/>
        </w:rPr>
        <w:t>carve-outs</w:t>
      </w:r>
      <w:r w:rsidRPr="0010029B">
        <w:rPr>
          <w:sz w:val="16"/>
        </w:rPr>
        <w:t xml:space="preserve">, </w:t>
      </w:r>
      <w:r w:rsidRPr="0010029B">
        <w:rPr>
          <w:rStyle w:val="StyleUnderline"/>
        </w:rPr>
        <w:t>and</w:t>
      </w:r>
      <w:r w:rsidRPr="0010029B">
        <w:rPr>
          <w:sz w:val="16"/>
        </w:rPr>
        <w:t xml:space="preserve"> </w:t>
      </w:r>
      <w:r w:rsidRPr="0010029B">
        <w:rPr>
          <w:rStyle w:val="Emphasis"/>
        </w:rPr>
        <w:t>phase-ins</w:t>
      </w:r>
      <w:r w:rsidRPr="0010029B">
        <w:rPr>
          <w:sz w:val="16"/>
        </w:rPr>
        <w:t xml:space="preserve"> </w:t>
      </w:r>
      <w:r w:rsidRPr="0010029B">
        <w:rPr>
          <w:rStyle w:val="StyleUnderline"/>
        </w:rPr>
        <w:t>from</w:t>
      </w:r>
      <w:r w:rsidRPr="0010029B">
        <w:rPr>
          <w:sz w:val="16"/>
        </w:rPr>
        <w:t xml:space="preserve"> certain provisions of </w:t>
      </w:r>
      <w:r w:rsidRPr="0010029B">
        <w:rPr>
          <w:rStyle w:val="StyleUnderline"/>
        </w:rPr>
        <w:t>the laws.</w:t>
      </w:r>
    </w:p>
    <w:p w14:paraId="36ECB7B0" w14:textId="77777777" w:rsidR="008F0AE8" w:rsidRPr="0010029B" w:rsidRDefault="008F0AE8" w:rsidP="008F0AE8">
      <w:pPr>
        <w:rPr>
          <w:rStyle w:val="StyleUnderline"/>
        </w:rPr>
      </w:pPr>
      <w:r w:rsidRPr="0010029B">
        <w:rPr>
          <w:rStyle w:val="StyleUnderline"/>
        </w:rPr>
        <w:t xml:space="preserve">Ultimately, the impact of </w:t>
      </w:r>
      <w:r w:rsidRPr="0010029B">
        <w:rPr>
          <w:rStyle w:val="StyleUnderline"/>
          <w:highlight w:val="green"/>
        </w:rPr>
        <w:t>employer influence over</w:t>
      </w:r>
      <w:r w:rsidRPr="0010029B">
        <w:rPr>
          <w:rStyle w:val="StyleUnderline"/>
        </w:rPr>
        <w:t xml:space="preserve"> the </w:t>
      </w:r>
      <w:r w:rsidRPr="0010029B">
        <w:rPr>
          <w:rStyle w:val="Emphasis"/>
          <w:highlight w:val="green"/>
        </w:rPr>
        <w:t>implementation</w:t>
      </w:r>
      <w:r w:rsidRPr="0010029B">
        <w:rPr>
          <w:sz w:val="16"/>
        </w:rPr>
        <w:t xml:space="preserve"> of these laws interacted with the focus and relative influence of advocates, other relevant government institutions, and city bureaucratic processes to </w:t>
      </w:r>
      <w:r w:rsidRPr="0010029B">
        <w:rPr>
          <w:rStyle w:val="StyleUnderline"/>
          <w:highlight w:val="green"/>
        </w:rPr>
        <w:t>shape</w:t>
      </w:r>
      <w:r w:rsidRPr="0010029B">
        <w:rPr>
          <w:rStyle w:val="StyleUnderline"/>
        </w:rPr>
        <w:t xml:space="preserve"> what </w:t>
      </w:r>
      <w:r w:rsidRPr="0010029B">
        <w:rPr>
          <w:rStyle w:val="Emphasis"/>
          <w:highlight w:val="green"/>
        </w:rPr>
        <w:t>enforcement</w:t>
      </w:r>
      <w:r w:rsidRPr="0010029B">
        <w:rPr>
          <w:rStyle w:val="StyleUnderline"/>
        </w:rPr>
        <w:t xml:space="preserve"> of</w:t>
      </w:r>
      <w:r w:rsidRPr="0010029B">
        <w:rPr>
          <w:sz w:val="16"/>
        </w:rPr>
        <w:t xml:space="preserve"> </w:t>
      </w:r>
      <w:r w:rsidRPr="0010029B">
        <w:rPr>
          <w:rStyle w:val="StyleUnderline"/>
        </w:rPr>
        <w:t>these</w:t>
      </w:r>
      <w:r w:rsidRPr="0010029B">
        <w:rPr>
          <w:sz w:val="16"/>
        </w:rPr>
        <w:t xml:space="preserve"> employment </w:t>
      </w:r>
      <w:r w:rsidRPr="0010029B">
        <w:rPr>
          <w:rStyle w:val="StyleUnderline"/>
        </w:rPr>
        <w:t xml:space="preserve">standards looks like </w:t>
      </w:r>
      <w:r w:rsidRPr="0010029B">
        <w:rPr>
          <w:rStyle w:val="Emphasis"/>
          <w:highlight w:val="green"/>
        </w:rPr>
        <w:t>in practice</w:t>
      </w:r>
      <w:r w:rsidRPr="0010029B">
        <w:rPr>
          <w:rStyle w:val="StyleUnderline"/>
        </w:rPr>
        <w:t>.</w:t>
      </w:r>
      <w:r w:rsidRPr="0010029B">
        <w:rPr>
          <w:sz w:val="16"/>
        </w:rPr>
        <w:t xml:space="preserve"> In Seattle, enforcement is supported by extremely strong statutory authority, an attention to the relationship between enforcement and the building of worker power, and creative enforcement practices, while at the same time enforcement practices are focused on and pay heed to the impact on small business, and many agency resources are directed toward building relationships with businesses. In Los Angeles, </w:t>
      </w:r>
      <w:r w:rsidRPr="0010029B">
        <w:rPr>
          <w:rStyle w:val="StyleUnderline"/>
        </w:rPr>
        <w:t>statutory enforcement authority is strong,</w:t>
      </w:r>
      <w:r w:rsidRPr="0010029B">
        <w:rPr>
          <w:sz w:val="16"/>
        </w:rPr>
        <w:t xml:space="preserve"> </w:t>
      </w:r>
      <w:r w:rsidRPr="0010029B">
        <w:rPr>
          <w:rStyle w:val="StyleUnderline"/>
        </w:rPr>
        <w:t>but enforcement practices are</w:t>
      </w:r>
      <w:r w:rsidRPr="0010029B">
        <w:rPr>
          <w:sz w:val="16"/>
        </w:rPr>
        <w:t xml:space="preserve"> </w:t>
      </w:r>
      <w:r w:rsidRPr="0010029B">
        <w:rPr>
          <w:rStyle w:val="Emphasis"/>
        </w:rPr>
        <w:t>severely constrained</w:t>
      </w:r>
      <w:r w:rsidRPr="0010029B">
        <w:rPr>
          <w:sz w:val="16"/>
        </w:rPr>
        <w:t xml:space="preserve"> by civil service hiring rules, which create high turnover in the Office of Wage Standards; by the very hands-on, legally conservative guidance from the city attorney’s office; and by an agencywide sense of the importance of balancing the needs of employees and employers. The extremely positive reputation among elected officials and advocates of the leader of the Bureau of Contract Administration has led to less pressure from officials who might otherwise encourage and pressure OWS to engage in more robust enforcement strategies. And in New York City, </w:t>
      </w:r>
      <w:r w:rsidRPr="0010029B">
        <w:rPr>
          <w:rStyle w:val="StyleUnderline"/>
          <w:highlight w:val="green"/>
        </w:rPr>
        <w:t>despite</w:t>
      </w:r>
      <w:r w:rsidRPr="0010029B">
        <w:rPr>
          <w:sz w:val="16"/>
        </w:rPr>
        <w:t xml:space="preserve"> </w:t>
      </w:r>
      <w:r w:rsidRPr="0010029B">
        <w:rPr>
          <w:rStyle w:val="StyleUnderline"/>
        </w:rPr>
        <w:t xml:space="preserve">incredibly strong </w:t>
      </w:r>
      <w:r w:rsidRPr="0010029B">
        <w:rPr>
          <w:rStyle w:val="StyleUnderline"/>
          <w:highlight w:val="green"/>
        </w:rPr>
        <w:t>agency</w:t>
      </w:r>
      <w:r w:rsidRPr="0010029B">
        <w:rPr>
          <w:rStyle w:val="StyleUnderline"/>
        </w:rPr>
        <w:t xml:space="preserve"> leadership and </w:t>
      </w:r>
      <w:r w:rsidRPr="0010029B">
        <w:rPr>
          <w:rStyle w:val="StyleUnderline"/>
          <w:highlight w:val="green"/>
        </w:rPr>
        <w:t>commitment to</w:t>
      </w:r>
      <w:r w:rsidRPr="0010029B">
        <w:rPr>
          <w:rStyle w:val="StyleUnderline"/>
        </w:rPr>
        <w:t xml:space="preserve"> robust </w:t>
      </w:r>
      <w:r w:rsidRPr="0010029B">
        <w:rPr>
          <w:rStyle w:val="StyleUnderline"/>
          <w:highlight w:val="green"/>
        </w:rPr>
        <w:t>enforcement</w:t>
      </w:r>
      <w:r w:rsidRPr="0010029B">
        <w:rPr>
          <w:rStyle w:val="StyleUnderline"/>
        </w:rPr>
        <w:t xml:space="preserve">, </w:t>
      </w:r>
      <w:r w:rsidRPr="0010029B">
        <w:rPr>
          <w:rStyle w:val="StyleUnderline"/>
          <w:highlight w:val="green"/>
        </w:rPr>
        <w:t>and</w:t>
      </w:r>
      <w:r w:rsidRPr="0010029B">
        <w:rPr>
          <w:rStyle w:val="StyleUnderline"/>
        </w:rPr>
        <w:t xml:space="preserve"> despite relatively </w:t>
      </w:r>
      <w:r w:rsidRPr="0010029B">
        <w:rPr>
          <w:rStyle w:val="StyleUnderline"/>
          <w:highlight w:val="green"/>
        </w:rPr>
        <w:t>strong</w:t>
      </w:r>
      <w:r w:rsidRPr="0010029B">
        <w:rPr>
          <w:rStyle w:val="StyleUnderline"/>
        </w:rPr>
        <w:t xml:space="preserve"> statutory enforcement </w:t>
      </w:r>
      <w:r w:rsidRPr="0010029B">
        <w:rPr>
          <w:rStyle w:val="StyleUnderline"/>
          <w:highlight w:val="green"/>
        </w:rPr>
        <w:t>authority</w:t>
      </w:r>
      <w:r w:rsidRPr="0010029B">
        <w:rPr>
          <w:rStyle w:val="StyleUnderline"/>
        </w:rPr>
        <w:t xml:space="preserve">, the </w:t>
      </w:r>
      <w:r w:rsidRPr="0010029B">
        <w:rPr>
          <w:rStyle w:val="StyleUnderline"/>
          <w:highlight w:val="green"/>
        </w:rPr>
        <w:t xml:space="preserve">agency is </w:t>
      </w:r>
      <w:r w:rsidRPr="0010029B">
        <w:rPr>
          <w:rStyle w:val="Emphasis"/>
          <w:highlight w:val="green"/>
        </w:rPr>
        <w:t>under-resourced</w:t>
      </w:r>
      <w:r w:rsidRPr="0010029B">
        <w:rPr>
          <w:sz w:val="16"/>
        </w:rPr>
        <w:t xml:space="preserve"> relative to the size of the city, its parent agency has not been equipped for the kind of enforcement practices needed for proactive enforcement, </w:t>
      </w:r>
      <w:r w:rsidRPr="0010029B">
        <w:rPr>
          <w:rStyle w:val="StyleUnderline"/>
          <w:highlight w:val="green"/>
        </w:rPr>
        <w:t>and</w:t>
      </w:r>
      <w:r w:rsidRPr="0010029B">
        <w:rPr>
          <w:sz w:val="16"/>
        </w:rPr>
        <w:t xml:space="preserve"> both have been </w:t>
      </w:r>
      <w:r w:rsidRPr="0010029B">
        <w:rPr>
          <w:rStyle w:val="Emphasis"/>
          <w:highlight w:val="green"/>
        </w:rPr>
        <w:t>legally constrained</w:t>
      </w:r>
      <w:r w:rsidRPr="0010029B">
        <w:rPr>
          <w:rStyle w:val="StyleUnderline"/>
          <w:highlight w:val="green"/>
        </w:rPr>
        <w:t xml:space="preserve"> </w:t>
      </w:r>
      <w:r w:rsidRPr="0010029B">
        <w:rPr>
          <w:rStyle w:val="StyleUnderline"/>
          <w:highlight w:val="green"/>
        </w:rPr>
        <w:t>by</w:t>
      </w:r>
      <w:r w:rsidRPr="0010029B">
        <w:rPr>
          <w:rStyle w:val="StyleUnderline"/>
        </w:rPr>
        <w:t xml:space="preserve"> </w:t>
      </w:r>
      <w:r w:rsidRPr="0010029B">
        <w:rPr>
          <w:rStyle w:val="StyleUnderline"/>
          <w:highlight w:val="green"/>
        </w:rPr>
        <w:t>rulings from</w:t>
      </w:r>
      <w:r w:rsidRPr="0010029B">
        <w:rPr>
          <w:rStyle w:val="StyleUnderline"/>
        </w:rPr>
        <w:t xml:space="preserve"> administrative tribunal </w:t>
      </w:r>
      <w:r w:rsidRPr="0010029B">
        <w:rPr>
          <w:rStyle w:val="StyleUnderline"/>
          <w:highlight w:val="green"/>
        </w:rPr>
        <w:t>judges</w:t>
      </w:r>
      <w:r w:rsidRPr="0010029B">
        <w:rPr>
          <w:rStyle w:val="StyleUnderline"/>
        </w:rPr>
        <w:t>.</w:t>
      </w:r>
    </w:p>
    <w:p w14:paraId="324FAEC9" w14:textId="77777777" w:rsidR="008F0AE8" w:rsidRDefault="008F0AE8" w:rsidP="008F0AE8"/>
    <w:p w14:paraId="35F11250" w14:textId="77777777" w:rsidR="008F0AE8" w:rsidRDefault="008F0AE8" w:rsidP="008F0AE8">
      <w:pPr>
        <w:pStyle w:val="Heading3"/>
      </w:pPr>
      <w:r>
        <w:rPr/>
        <w:t>2NC---AT: No Nuke Extinction</w:t>
      </w:r>
    </w:p>
    <w:p w14:paraId="7C5850DD" w14:textId="77777777" w:rsidR="008F0AE8" w:rsidRDefault="008F0AE8" w:rsidP="008F0AE8">
      <w:pPr>
        <w:pStyle w:val="Heading4"/>
      </w:pPr>
      <w:r>
        <w:rPr/>
        <w:t>FROM CASE:</w:t>
      </w:r>
    </w:p>
    <w:p w14:paraId="63232B44" w14:textId="77777777" w:rsidR="008F0AE8" w:rsidRPr="0060238D" w:rsidRDefault="008F0AE8" w:rsidP="008F0AE8"/>
    <w:p w14:paraId="573FA8A4" w14:textId="77777777" w:rsidR="008F0AE8" w:rsidRPr="000F7628" w:rsidRDefault="008F0AE8" w:rsidP="008F0AE8">
      <w:pPr>
        <w:pStyle w:val="Heading4"/>
      </w:pPr>
      <w:bookmarkStart w:id="3" w:name="_Hlk102732138"/>
      <w:r w:rsidRPr="000F7628">
        <w:rPr/>
        <w:t xml:space="preserve">Nuclear winter is </w:t>
      </w:r>
      <w:r w:rsidRPr="000F7628">
        <w:rPr>
          <w:u w:val="single"/>
        </w:rPr>
        <w:t>real</w:t>
      </w:r>
      <w:r w:rsidRPr="000F7628">
        <w:rPr/>
        <w:t xml:space="preserve"> and </w:t>
      </w:r>
      <w:r w:rsidRPr="000F7628">
        <w:rPr>
          <w:u w:val="single"/>
        </w:rPr>
        <w:t>cumulatively</w:t>
      </w:r>
      <w:r w:rsidRPr="000F7628">
        <w:rPr/>
        <w:t xml:space="preserve"> existential---prefer </w:t>
      </w:r>
      <w:r w:rsidRPr="000F7628">
        <w:rPr>
          <w:u w:val="single"/>
        </w:rPr>
        <w:t>new studies</w:t>
      </w:r>
      <w:r w:rsidRPr="000F7628">
        <w:rPr/>
        <w:t xml:space="preserve">. </w:t>
      </w:r>
    </w:p>
    <w:p w14:paraId="40358CB8" w14:textId="77777777" w:rsidR="008F0AE8" w:rsidRPr="000F7628" w:rsidRDefault="008F0AE8" w:rsidP="008F0AE8">
      <w:r w:rsidRPr="000F7628">
        <w:rPr>
          <w:rStyle w:val="Style13ptBold"/>
        </w:rPr>
        <w:t>Ruff 22</w:t>
      </w:r>
      <w:r w:rsidRPr="000F7628">
        <w:rPr/>
        <w:t xml:space="preserve"> (Dr. Tilman A. Ruff, Associate Professor @ the School of Population and Global Health, University of Melbourne; “Ending nuclear weapons before they end us: current challenges and paths to avoiding a public health catastrophe,” 01-17-22, Journal of Public Health and Policy, Vol. 43, pp. 5-17, </w:t>
      </w:r>
      <w:r w:rsidRPr="000F7628">
        <w:rPr>
          <w:rStyle w:val="Hyperlink"/>
        </w:rPr>
        <w:t>https://link.springer.com/article/10.1057/s41271-021-00331-9</w:t>
      </w:r>
      <w:r w:rsidRPr="000F7628">
        <w:rPr/>
        <w:t>) [language modified]</w:t>
      </w:r>
    </w:p>
    <w:p w14:paraId="61645352" w14:textId="77777777" w:rsidR="008F0AE8" w:rsidRPr="000F7628" w:rsidRDefault="008F0AE8" w:rsidP="008F0AE8">
      <w:pPr>
        <w:rPr>
          <w:sz w:val="16"/>
        </w:rPr>
      </w:pPr>
      <w:r w:rsidRPr="000F7628">
        <w:rPr>
          <w:sz w:val="16"/>
        </w:rPr>
        <w:t>Current evidence on the consequences of nuclear war</w:t>
      </w:r>
    </w:p>
    <w:p w14:paraId="60DD60E1" w14:textId="77777777" w:rsidR="008F0AE8" w:rsidRPr="000F7628" w:rsidRDefault="008F0AE8" w:rsidP="008F0AE8">
      <w:pPr>
        <w:rPr>
          <w:sz w:val="16"/>
        </w:rPr>
      </w:pPr>
      <w:r w:rsidRPr="000F7628">
        <w:rPr>
          <w:sz w:val="16"/>
        </w:rPr>
        <w:t xml:space="preserve">First </w:t>
      </w:r>
      <w:r w:rsidRPr="000F7628">
        <w:rPr>
          <w:rStyle w:val="StyleUnderline"/>
        </w:rPr>
        <w:t>WHO</w:t>
      </w:r>
      <w:r w:rsidRPr="000F7628">
        <w:rPr>
          <w:sz w:val="16"/>
        </w:rPr>
        <w:t xml:space="preserve"> assessment, 1983</w:t>
      </w:r>
    </w:p>
    <w:p w14:paraId="27DA8DC1" w14:textId="77777777" w:rsidR="008F0AE8" w:rsidRPr="000F7628" w:rsidRDefault="008F0AE8" w:rsidP="008F0AE8">
      <w:pPr>
        <w:rPr>
          <w:sz w:val="16"/>
        </w:rPr>
      </w:pPr>
      <w:r w:rsidRPr="000F7628">
        <w:rPr>
          <w:sz w:val="16"/>
        </w:rPr>
        <w:t xml:space="preserve">In 1983, the </w:t>
      </w:r>
      <w:r w:rsidRPr="000F7628">
        <w:rPr>
          <w:rStyle w:val="StyleUnderline"/>
        </w:rPr>
        <w:t>World Health Assembly considered</w:t>
      </w:r>
      <w:r w:rsidRPr="000F7628">
        <w:rPr>
          <w:sz w:val="16"/>
        </w:rPr>
        <w:t xml:space="preserve"> the </w:t>
      </w:r>
      <w:r w:rsidRPr="000F7628">
        <w:rPr>
          <w:rStyle w:val="StyleUnderline"/>
        </w:rPr>
        <w:t>first report of an international committee of experts on</w:t>
      </w:r>
      <w:r w:rsidRPr="000F7628">
        <w:rPr>
          <w:sz w:val="16"/>
        </w:rPr>
        <w:t xml:space="preserve"> the </w:t>
      </w:r>
      <w:r w:rsidRPr="000F7628">
        <w:rPr>
          <w:rStyle w:val="StyleUnderline"/>
        </w:rPr>
        <w:t>effects of nuclear war on health and health services. It endorsed</w:t>
      </w:r>
      <w:r w:rsidRPr="000F7628">
        <w:rPr>
          <w:sz w:val="16"/>
        </w:rPr>
        <w:t xml:space="preserve"> the </w:t>
      </w:r>
      <w:r w:rsidRPr="000F7628">
        <w:rPr>
          <w:rStyle w:val="StyleUnderline"/>
        </w:rPr>
        <w:t xml:space="preserve">committee's conclusion: "that </w:t>
      </w:r>
      <w:r w:rsidRPr="00AA0559">
        <w:rPr>
          <w:rStyle w:val="StyleUnderline"/>
          <w:highlight w:val="green"/>
        </w:rPr>
        <w:t xml:space="preserve">it is </w:t>
      </w:r>
      <w:r w:rsidRPr="00AA0559">
        <w:rPr>
          <w:rStyle w:val="Emphasis"/>
          <w:highlight w:val="green"/>
        </w:rPr>
        <w:t>impossible</w:t>
      </w:r>
      <w:r w:rsidRPr="00AA0559">
        <w:rPr>
          <w:rStyle w:val="StyleUnderline"/>
          <w:highlight w:val="green"/>
        </w:rPr>
        <w:t xml:space="preserve"> to</w:t>
      </w:r>
      <w:r w:rsidRPr="000F7628">
        <w:rPr>
          <w:rStyle w:val="StyleUnderline"/>
        </w:rPr>
        <w:t xml:space="preserve"> </w:t>
      </w:r>
      <w:r w:rsidRPr="000F7628">
        <w:rPr>
          <w:rStyle w:val="Emphasis"/>
        </w:rPr>
        <w:t>prepare</w:t>
      </w:r>
      <w:r w:rsidRPr="000F7628">
        <w:rPr>
          <w:rStyle w:val="StyleUnderline"/>
        </w:rPr>
        <w:t xml:space="preserve"> </w:t>
      </w:r>
      <w:r w:rsidRPr="000F7628">
        <w:rPr>
          <w:rStyle w:val="Emphasis"/>
        </w:rPr>
        <w:t>health services</w:t>
      </w:r>
      <w:r w:rsidRPr="000F7628">
        <w:rPr>
          <w:rStyle w:val="StyleUnderline"/>
        </w:rPr>
        <w:t xml:space="preserve"> to </w:t>
      </w:r>
      <w:r w:rsidRPr="00AA0559">
        <w:rPr>
          <w:rStyle w:val="StyleUnderline"/>
          <w:highlight w:val="green"/>
        </w:rPr>
        <w:t>deal</w:t>
      </w:r>
      <w:r w:rsidRPr="000F7628">
        <w:rPr>
          <w:rStyle w:val="StyleUnderline"/>
        </w:rPr>
        <w:t xml:space="preserve"> in </w:t>
      </w:r>
      <w:r w:rsidRPr="000F7628">
        <w:rPr>
          <w:rStyle w:val="Emphasis"/>
        </w:rPr>
        <w:t>any systematic way</w:t>
      </w:r>
      <w:r w:rsidRPr="000F7628">
        <w:rPr>
          <w:rStyle w:val="StyleUnderline"/>
        </w:rPr>
        <w:t xml:space="preserve"> </w:t>
      </w:r>
      <w:r w:rsidRPr="00AA0559">
        <w:rPr>
          <w:rStyle w:val="StyleUnderline"/>
          <w:highlight w:val="green"/>
        </w:rPr>
        <w:t>with</w:t>
      </w:r>
      <w:r w:rsidRPr="000F7628">
        <w:rPr>
          <w:rStyle w:val="StyleUnderline"/>
        </w:rPr>
        <w:t xml:space="preserve"> the </w:t>
      </w:r>
      <w:r w:rsidRPr="00AA0559">
        <w:rPr>
          <w:rStyle w:val="Emphasis"/>
          <w:highlight w:val="green"/>
        </w:rPr>
        <w:t>catastrophe</w:t>
      </w:r>
      <w:r w:rsidRPr="000F7628">
        <w:rPr>
          <w:rStyle w:val="StyleUnderline"/>
        </w:rPr>
        <w:t xml:space="preserve"> resulting </w:t>
      </w:r>
      <w:r w:rsidRPr="00AA0559">
        <w:rPr>
          <w:rStyle w:val="StyleUnderline"/>
          <w:highlight w:val="green"/>
        </w:rPr>
        <w:t xml:space="preserve">from </w:t>
      </w:r>
      <w:r w:rsidRPr="00AA0559">
        <w:rPr>
          <w:rStyle w:val="Emphasis"/>
          <w:highlight w:val="green"/>
        </w:rPr>
        <w:t>nuclear warfare</w:t>
      </w:r>
      <w:r w:rsidRPr="000F7628">
        <w:rPr>
          <w:rStyle w:val="StyleUnderline"/>
        </w:rPr>
        <w:t>, and</w:t>
      </w:r>
      <w:r w:rsidRPr="000F7628">
        <w:rPr>
          <w:sz w:val="16"/>
        </w:rPr>
        <w:t xml:space="preserve"> that </w:t>
      </w:r>
      <w:r w:rsidRPr="000F7628">
        <w:rPr>
          <w:rStyle w:val="StyleUnderline"/>
        </w:rPr>
        <w:t xml:space="preserve">nuclear weapons constitute the </w:t>
      </w:r>
      <w:r w:rsidRPr="000F7628">
        <w:rPr>
          <w:rStyle w:val="Emphasis"/>
        </w:rPr>
        <w:t>greatest immediate threat</w:t>
      </w:r>
      <w:r w:rsidRPr="000F7628">
        <w:rPr>
          <w:rStyle w:val="StyleUnderline"/>
        </w:rPr>
        <w:t xml:space="preserve"> to the health and welfare of [humanity]</w:t>
      </w:r>
      <w:r w:rsidRPr="000F7628">
        <w:rPr/>
        <w:t xml:space="preserve"> </w:t>
      </w:r>
      <w:r w:rsidRPr="000F7628">
        <w:rPr>
          <w:sz w:val="16"/>
          <w:szCs w:val="16"/>
        </w:rPr>
        <w:t>mankind</w:t>
      </w:r>
      <w:r w:rsidRPr="000F7628">
        <w:rPr>
          <w:sz w:val="16"/>
        </w:rPr>
        <w:t xml:space="preserve">" [6]. The committee's report states: “It is obvious that no health service in any area of the world would be capable of dealing adequately with the hundreds of thousands of people seriously injured by blast, heat or radiation from even a single 1-megaton bomb.” The committee concluded: “… the </w:t>
      </w:r>
      <w:r w:rsidRPr="00AA0559">
        <w:rPr>
          <w:rStyle w:val="StyleUnderline"/>
          <w:highlight w:val="green"/>
        </w:rPr>
        <w:t>only approach</w:t>
      </w:r>
      <w:r w:rsidRPr="000F7628">
        <w:rPr>
          <w:rStyle w:val="StyleUnderline"/>
        </w:rPr>
        <w:t xml:space="preserve"> to</w:t>
      </w:r>
      <w:r w:rsidRPr="000F7628">
        <w:rPr>
          <w:sz w:val="16"/>
        </w:rPr>
        <w:t xml:space="preserve"> the </w:t>
      </w:r>
      <w:r w:rsidRPr="000F7628">
        <w:rPr>
          <w:rStyle w:val="StyleUnderline"/>
        </w:rPr>
        <w:t>treatment</w:t>
      </w:r>
      <w:r w:rsidRPr="000F7628">
        <w:rPr>
          <w:sz w:val="16"/>
        </w:rPr>
        <w:t xml:space="preserve"> of the health effects of nuclear explosions </w:t>
      </w:r>
      <w:r w:rsidRPr="000F7628">
        <w:rPr>
          <w:rStyle w:val="StyleUnderline"/>
        </w:rPr>
        <w:t xml:space="preserve">is primary </w:t>
      </w:r>
      <w:r w:rsidRPr="000F7628">
        <w:rPr>
          <w:rStyle w:val="Emphasis"/>
        </w:rPr>
        <w:t>prevention</w:t>
      </w:r>
      <w:r w:rsidRPr="000F7628">
        <w:rPr>
          <w:rStyle w:val="StyleUnderline"/>
        </w:rPr>
        <w:t xml:space="preserve"> of such </w:t>
      </w:r>
      <w:r w:rsidRPr="000F7628">
        <w:rPr>
          <w:rStyle w:val="Emphasis"/>
        </w:rPr>
        <w:t>explosions</w:t>
      </w:r>
      <w:r w:rsidRPr="000F7628">
        <w:rPr>
          <w:sz w:val="16"/>
        </w:rPr>
        <w:t xml:space="preserve">, </w:t>
      </w:r>
      <w:r w:rsidRPr="000F7628">
        <w:rPr>
          <w:rStyle w:val="StyleUnderline"/>
        </w:rPr>
        <w:t xml:space="preserve">that </w:t>
      </w:r>
      <w:r w:rsidRPr="00AA0559">
        <w:rPr>
          <w:rStyle w:val="StyleUnderline"/>
          <w:highlight w:val="green"/>
        </w:rPr>
        <w:t>is</w:t>
      </w:r>
      <w:r w:rsidRPr="000F7628">
        <w:rPr>
          <w:sz w:val="16"/>
        </w:rPr>
        <w:t xml:space="preserve">, the primary </w:t>
      </w:r>
      <w:r w:rsidRPr="00AA0559">
        <w:rPr>
          <w:rStyle w:val="StyleUnderline"/>
          <w:highlight w:val="green"/>
        </w:rPr>
        <w:t>prevention of</w:t>
      </w:r>
      <w:r w:rsidRPr="000F7628">
        <w:rPr>
          <w:rStyle w:val="StyleUnderline"/>
        </w:rPr>
        <w:t xml:space="preserve"> atomic </w:t>
      </w:r>
      <w:r w:rsidRPr="00AA0559">
        <w:rPr>
          <w:rStyle w:val="Emphasis"/>
          <w:highlight w:val="green"/>
        </w:rPr>
        <w:t>war</w:t>
      </w:r>
      <w:r w:rsidRPr="000F7628">
        <w:rPr>
          <w:sz w:val="16"/>
        </w:rPr>
        <w:t>” [7].</w:t>
      </w:r>
    </w:p>
    <w:p w14:paraId="067CDBD1" w14:textId="77777777" w:rsidR="008F0AE8" w:rsidRPr="000F7628" w:rsidRDefault="008F0AE8" w:rsidP="008F0AE8">
      <w:pPr>
        <w:rPr>
          <w:sz w:val="16"/>
        </w:rPr>
      </w:pPr>
      <w:r w:rsidRPr="000F7628">
        <w:rPr>
          <w:sz w:val="16"/>
        </w:rPr>
        <w:t>New evidence of climate impacts</w:t>
      </w:r>
    </w:p>
    <w:p w14:paraId="7F0984F6" w14:textId="77777777" w:rsidR="008F0AE8" w:rsidRPr="000F7628" w:rsidRDefault="008F0AE8" w:rsidP="008F0AE8">
      <w:pPr>
        <w:rPr>
          <w:sz w:val="16"/>
        </w:rPr>
      </w:pPr>
      <w:r w:rsidRPr="000F7628">
        <w:rPr>
          <w:sz w:val="16"/>
        </w:rPr>
        <w:t xml:space="preserve">In the decades since 1983 we have learned much about the multiplicity of impacts of nuclear explosions and war. The </w:t>
      </w:r>
      <w:r w:rsidRPr="00AA0559">
        <w:rPr>
          <w:rStyle w:val="StyleUnderline"/>
          <w:highlight w:val="green"/>
        </w:rPr>
        <w:t>evidence</w:t>
      </w:r>
      <w:r w:rsidRPr="000F7628">
        <w:rPr>
          <w:rStyle w:val="StyleUnderline"/>
        </w:rPr>
        <w:t xml:space="preserve"> grows ever </w:t>
      </w:r>
      <w:r w:rsidRPr="00AA0559">
        <w:rPr>
          <w:rStyle w:val="Emphasis"/>
          <w:highlight w:val="green"/>
        </w:rPr>
        <w:t>clearer</w:t>
      </w:r>
      <w:r w:rsidRPr="00AA0559">
        <w:rPr>
          <w:rStyle w:val="StyleUnderline"/>
          <w:highlight w:val="green"/>
        </w:rPr>
        <w:t xml:space="preserve"> as to</w:t>
      </w:r>
      <w:r w:rsidRPr="000F7628">
        <w:rPr>
          <w:rStyle w:val="StyleUnderline"/>
        </w:rPr>
        <w:t xml:space="preserve"> the </w:t>
      </w:r>
      <w:r w:rsidRPr="00AA0559">
        <w:rPr>
          <w:rStyle w:val="Emphasis"/>
          <w:highlight w:val="green"/>
        </w:rPr>
        <w:t>catastrophic effects</w:t>
      </w:r>
      <w:r w:rsidRPr="000F7628">
        <w:rPr>
          <w:sz w:val="16"/>
        </w:rPr>
        <w:t xml:space="preserve">. The most </w:t>
      </w:r>
      <w:r w:rsidRPr="000F7628">
        <w:rPr>
          <w:rStyle w:val="StyleUnderline"/>
        </w:rPr>
        <w:t xml:space="preserve">important </w:t>
      </w:r>
      <w:r w:rsidRPr="000F7628">
        <w:rPr>
          <w:rStyle w:val="Emphasis"/>
        </w:rPr>
        <w:t>new evidence</w:t>
      </w:r>
      <w:r w:rsidRPr="000F7628">
        <w:rPr>
          <w:rStyle w:val="StyleUnderline"/>
        </w:rPr>
        <w:t xml:space="preserve"> relates to </w:t>
      </w:r>
      <w:r w:rsidRPr="000F7628">
        <w:rPr>
          <w:rStyle w:val="Emphasis"/>
        </w:rPr>
        <w:t>climate impacts</w:t>
      </w:r>
      <w:r w:rsidRPr="000F7628">
        <w:rPr>
          <w:sz w:val="16"/>
        </w:rPr>
        <w:t xml:space="preserve">. </w:t>
      </w:r>
      <w:r w:rsidRPr="000F7628">
        <w:rPr>
          <w:rStyle w:val="Emphasis"/>
        </w:rPr>
        <w:t>Nuc</w:t>
      </w:r>
      <w:r w:rsidRPr="000F7628">
        <w:rPr>
          <w:rStyle w:val="StyleUnderline"/>
        </w:rPr>
        <w:t>lear weapon</w:t>
      </w:r>
      <w:r w:rsidRPr="000F7628">
        <w:rPr>
          <w:rStyle w:val="Emphasis"/>
        </w:rPr>
        <w:t>s</w:t>
      </w:r>
      <w:r w:rsidRPr="000F7628">
        <w:rPr>
          <w:rStyle w:val="StyleUnderline"/>
        </w:rPr>
        <w:t xml:space="preserve"> are extremely efficient at </w:t>
      </w:r>
      <w:r w:rsidRPr="000F7628">
        <w:rPr>
          <w:rStyle w:val="Emphasis"/>
        </w:rPr>
        <w:t>igniting</w:t>
      </w:r>
      <w:r w:rsidRPr="000F7628">
        <w:rPr>
          <w:rStyle w:val="StyleUnderline"/>
        </w:rPr>
        <w:t xml:space="preserve"> </w:t>
      </w:r>
      <w:r w:rsidRPr="000F7628">
        <w:rPr>
          <w:rStyle w:val="Emphasis"/>
        </w:rPr>
        <w:t>vast numbers</w:t>
      </w:r>
      <w:r w:rsidRPr="000F7628">
        <w:rPr>
          <w:rStyle w:val="StyleUnderline"/>
        </w:rPr>
        <w:t xml:space="preserve"> of </w:t>
      </w:r>
      <w:r w:rsidRPr="000F7628">
        <w:rPr>
          <w:rStyle w:val="Emphasis"/>
        </w:rPr>
        <w:t>simultaneous fires</w:t>
      </w:r>
      <w:r w:rsidRPr="000F7628">
        <w:rPr>
          <w:rStyle w:val="StyleUnderline"/>
        </w:rPr>
        <w:t xml:space="preserve"> over </w:t>
      </w:r>
      <w:r w:rsidRPr="000F7628">
        <w:rPr>
          <w:rStyle w:val="Emphasis"/>
        </w:rPr>
        <w:t>large areas</w:t>
      </w:r>
      <w:r w:rsidRPr="000F7628">
        <w:rPr>
          <w:sz w:val="16"/>
        </w:rPr>
        <w:t xml:space="preserve">. These would </w:t>
      </w:r>
      <w:r w:rsidRPr="000F7628">
        <w:rPr>
          <w:rStyle w:val="StyleUnderline"/>
        </w:rPr>
        <w:t xml:space="preserve">consume </w:t>
      </w:r>
      <w:r w:rsidRPr="000F7628">
        <w:rPr>
          <w:rStyle w:val="Emphasis"/>
        </w:rPr>
        <w:t>all flammable materials</w:t>
      </w:r>
      <w:r w:rsidRPr="000F7628">
        <w:rPr>
          <w:rStyle w:val="StyleUnderline"/>
        </w:rPr>
        <w:t xml:space="preserve"> and coalesce into massive confluent fires within which no one could survive the</w:t>
      </w:r>
      <w:r w:rsidRPr="000F7628">
        <w:rPr>
          <w:rStyle w:val="StyleUnderline"/>
        </w:rPr>
        <w:t> </w:t>
      </w:r>
      <w:r w:rsidRPr="000F7628">
        <w:rPr>
          <w:rStyle w:val="StyleUnderline"/>
        </w:rPr>
        <w:t>&gt;</w:t>
      </w:r>
      <w:r w:rsidRPr="000F7628">
        <w:rPr>
          <w:rStyle w:val="StyleUnderline"/>
        </w:rPr>
        <w:t> </w:t>
      </w:r>
      <w:r w:rsidRPr="000F7628">
        <w:rPr>
          <w:rStyle w:val="StyleUnderline"/>
        </w:rPr>
        <w:t xml:space="preserve">800 </w:t>
      </w:r>
      <w:r w:rsidRPr="000F7628">
        <w:rPr>
          <w:rStyle w:val="StyleUnderline"/>
        </w:rPr>
        <w:t>°</w:t>
      </w:r>
      <w:r w:rsidRPr="000F7628">
        <w:rPr>
          <w:rStyle w:val="StyleUnderline"/>
        </w:rPr>
        <w:t xml:space="preserve">C </w:t>
      </w:r>
      <w:r w:rsidRPr="000F7628">
        <w:rPr>
          <w:rStyle w:val="Emphasis"/>
        </w:rPr>
        <w:t>heat</w:t>
      </w:r>
      <w:r w:rsidRPr="000F7628">
        <w:rPr>
          <w:sz w:val="16"/>
        </w:rPr>
        <w:t xml:space="preserve">, </w:t>
      </w:r>
      <w:r w:rsidRPr="000F7628">
        <w:rPr>
          <w:rStyle w:val="StyleUnderline"/>
        </w:rPr>
        <w:t xml:space="preserve">intense </w:t>
      </w:r>
      <w:r w:rsidRPr="000F7628">
        <w:rPr>
          <w:rStyle w:val="Emphasis"/>
        </w:rPr>
        <w:t>smoke</w:t>
      </w:r>
      <w:r w:rsidRPr="000F7628">
        <w:rPr>
          <w:sz w:val="16"/>
        </w:rPr>
        <w:t xml:space="preserve">, </w:t>
      </w:r>
      <w:r w:rsidRPr="000F7628">
        <w:rPr>
          <w:rStyle w:val="StyleUnderline"/>
        </w:rPr>
        <w:t xml:space="preserve">and </w:t>
      </w:r>
      <w:r w:rsidRPr="000F7628">
        <w:rPr>
          <w:rStyle w:val="Emphasis"/>
        </w:rPr>
        <w:t>oxygen depletion</w:t>
      </w:r>
      <w:r w:rsidRPr="000F7628">
        <w:rPr>
          <w:sz w:val="16"/>
        </w:rPr>
        <w:t xml:space="preserve">. Atmospheric scientists estimated that </w:t>
      </w:r>
      <w:r w:rsidRPr="000F7628">
        <w:rPr>
          <w:rStyle w:val="StyleUnderline"/>
        </w:rPr>
        <w:t>even</w:t>
      </w:r>
      <w:r w:rsidRPr="000F7628">
        <w:rPr>
          <w:sz w:val="16"/>
        </w:rPr>
        <w:t xml:space="preserve"> the </w:t>
      </w:r>
      <w:r w:rsidRPr="000F7628">
        <w:rPr>
          <w:rStyle w:val="StyleUnderline"/>
        </w:rPr>
        <w:t xml:space="preserve">relatively small tactical size nuclear weapon exploded on </w:t>
      </w:r>
      <w:r w:rsidRPr="000F7628">
        <w:rPr>
          <w:rStyle w:val="Emphasis"/>
        </w:rPr>
        <w:t>Hiroshima</w:t>
      </w:r>
      <w:r w:rsidRPr="000F7628">
        <w:rPr>
          <w:sz w:val="16"/>
        </w:rPr>
        <w:t xml:space="preserve"> (15 kilotonnes of high explosive equivalent) </w:t>
      </w:r>
      <w:r w:rsidRPr="000F7628">
        <w:rPr>
          <w:rStyle w:val="StyleUnderline"/>
        </w:rPr>
        <w:t xml:space="preserve">released about </w:t>
      </w:r>
      <w:r w:rsidRPr="000F7628">
        <w:rPr>
          <w:rStyle w:val="Emphasis"/>
        </w:rPr>
        <w:t>1000 times</w:t>
      </w:r>
      <w:r w:rsidRPr="000F7628">
        <w:rPr>
          <w:rStyle w:val="StyleUnderline"/>
        </w:rPr>
        <w:t xml:space="preserve"> as </w:t>
      </w:r>
      <w:r w:rsidRPr="000F7628">
        <w:rPr>
          <w:rStyle w:val="Emphasis"/>
        </w:rPr>
        <w:t>much energy</w:t>
      </w:r>
      <w:r w:rsidRPr="000F7628">
        <w:rPr>
          <w:rStyle w:val="StyleUnderline"/>
        </w:rPr>
        <w:t xml:space="preserve"> in the </w:t>
      </w:r>
      <w:r w:rsidRPr="000F7628">
        <w:rPr>
          <w:rStyle w:val="Emphasis"/>
        </w:rPr>
        <w:t>fires</w:t>
      </w:r>
      <w:r w:rsidRPr="000F7628">
        <w:rPr>
          <w:rStyle w:val="StyleUnderline"/>
        </w:rPr>
        <w:t xml:space="preserve"> it ignited</w:t>
      </w:r>
      <w:r w:rsidRPr="000F7628">
        <w:rPr>
          <w:sz w:val="16"/>
        </w:rPr>
        <w:t xml:space="preserve"> as in the explosion itself [8]. In Hiroshima approximately 13 km2 of the city burned completely. </w:t>
      </w:r>
      <w:r w:rsidRPr="000F7628">
        <w:rPr>
          <w:rStyle w:val="StyleUnderline"/>
        </w:rPr>
        <w:t>Detonation of the largest</w:t>
      </w:r>
      <w:r w:rsidRPr="000F7628">
        <w:rPr>
          <w:sz w:val="16"/>
        </w:rPr>
        <w:t xml:space="preserve"> currently deployed </w:t>
      </w:r>
      <w:r w:rsidRPr="000F7628">
        <w:rPr>
          <w:rStyle w:val="Emphasis"/>
        </w:rPr>
        <w:t>nuc</w:t>
      </w:r>
      <w:r w:rsidRPr="000F7628">
        <w:rPr>
          <w:rStyle w:val="StyleUnderline"/>
        </w:rPr>
        <w:t>lear weapon</w:t>
      </w:r>
      <w:r w:rsidRPr="000F7628">
        <w:rPr>
          <w:rStyle w:val="Emphasis"/>
        </w:rPr>
        <w:t>s</w:t>
      </w:r>
      <w:r w:rsidRPr="000F7628">
        <w:rPr>
          <w:rStyle w:val="StyleUnderline"/>
        </w:rPr>
        <w:t xml:space="preserve">, up to </w:t>
      </w:r>
      <w:r w:rsidRPr="000F7628">
        <w:rPr>
          <w:rStyle w:val="Emphasis"/>
        </w:rPr>
        <w:t>five megatonnes</w:t>
      </w:r>
      <w:r w:rsidRPr="000F7628">
        <w:rPr>
          <w:sz w:val="16"/>
        </w:rPr>
        <w:t xml:space="preserve"> in size, </w:t>
      </w:r>
      <w:r w:rsidRPr="000F7628">
        <w:rPr>
          <w:rStyle w:val="StyleUnderline"/>
        </w:rPr>
        <w:t xml:space="preserve">would result in a </w:t>
      </w:r>
      <w:r w:rsidRPr="000F7628">
        <w:rPr>
          <w:rStyle w:val="Emphasis"/>
        </w:rPr>
        <w:t>confluent megafire</w:t>
      </w:r>
      <w:r w:rsidRPr="000F7628">
        <w:rPr>
          <w:rStyle w:val="StyleUnderline"/>
        </w:rPr>
        <w:t xml:space="preserve"> more than </w:t>
      </w:r>
      <w:r w:rsidRPr="000F7628">
        <w:rPr>
          <w:rStyle w:val="Emphasis"/>
        </w:rPr>
        <w:t>45 km</w:t>
      </w:r>
      <w:r w:rsidRPr="000F7628">
        <w:rPr>
          <w:rStyle w:val="StyleUnderline"/>
        </w:rPr>
        <w:t xml:space="preserve"> in </w:t>
      </w:r>
      <w:r w:rsidRPr="000F7628">
        <w:rPr>
          <w:rStyle w:val="Emphasis"/>
        </w:rPr>
        <w:t>diameter</w:t>
      </w:r>
      <w:r w:rsidRPr="000F7628">
        <w:rPr>
          <w:sz w:val="16"/>
        </w:rPr>
        <w:t>, 1600 km2 in area [9].</w:t>
      </w:r>
    </w:p>
    <w:p w14:paraId="2B3EDFBC" w14:textId="77777777" w:rsidR="008F0AE8" w:rsidRPr="000F7628" w:rsidRDefault="008F0AE8" w:rsidP="008F0AE8">
      <w:pPr>
        <w:rPr>
          <w:sz w:val="16"/>
        </w:rPr>
      </w:pPr>
      <w:r w:rsidRPr="000F7628">
        <w:rPr>
          <w:sz w:val="16"/>
        </w:rPr>
        <w:t>Atmosphere and climate effects of regional nuclear war: the example of India–Pakistan</w:t>
      </w:r>
    </w:p>
    <w:p w14:paraId="2619E745" w14:textId="77777777" w:rsidR="008F0AE8" w:rsidRPr="000F7628" w:rsidRDefault="008F0AE8" w:rsidP="008F0AE8">
      <w:pPr>
        <w:rPr>
          <w:sz w:val="16"/>
        </w:rPr>
      </w:pPr>
      <w:r w:rsidRPr="000F7628">
        <w:rPr>
          <w:sz w:val="16"/>
        </w:rPr>
        <w:t xml:space="preserve">The </w:t>
      </w:r>
      <w:r w:rsidRPr="000F7628">
        <w:rPr>
          <w:rStyle w:val="StyleUnderline"/>
        </w:rPr>
        <w:t>scenario for regional nuclear war most often studied by atmospheric scientists is a war between India and Pakistan</w:t>
      </w:r>
      <w:r w:rsidRPr="000F7628">
        <w:rPr>
          <w:sz w:val="16"/>
        </w:rPr>
        <w:t xml:space="preserve">. This possibility is all too realistic, as the two nations have waged war four times since their independence in 1949, and mobilised up to 1,000,000 troops on two other occasions. They possess two of the world's three most rapidly growing nuclear arsenals. Both have policies which create high risks of nuclear escalation in a war between them. Violence erupts across their disputed border in Kashmir almost daily. The most recently updated scenario involves use of 250 nuclear weapons of 15, 50, or 100 kt in size [10]. These </w:t>
      </w:r>
      <w:r w:rsidRPr="000F7628">
        <w:rPr>
          <w:rStyle w:val="StyleUnderline"/>
        </w:rPr>
        <w:t xml:space="preserve">constitute </w:t>
      </w:r>
      <w:r w:rsidRPr="00AA0559">
        <w:rPr>
          <w:rStyle w:val="StyleUnderline"/>
          <w:highlight w:val="green"/>
        </w:rPr>
        <w:t xml:space="preserve">less than </w:t>
      </w:r>
      <w:r w:rsidRPr="00AA0559">
        <w:rPr>
          <w:rStyle w:val="Emphasis"/>
          <w:highlight w:val="green"/>
        </w:rPr>
        <w:t>2%</w:t>
      </w:r>
      <w:r w:rsidRPr="00AA0559">
        <w:rPr>
          <w:rStyle w:val="StyleUnderline"/>
          <w:highlight w:val="green"/>
        </w:rPr>
        <w:t xml:space="preserve"> of</w:t>
      </w:r>
      <w:r w:rsidRPr="000F7628">
        <w:rPr>
          <w:rStyle w:val="StyleUnderline"/>
        </w:rPr>
        <w:t xml:space="preserve"> the </w:t>
      </w:r>
      <w:r w:rsidRPr="000F7628">
        <w:rPr>
          <w:rStyle w:val="Emphasis"/>
        </w:rPr>
        <w:t>number</w:t>
      </w:r>
      <w:r w:rsidRPr="000F7628">
        <w:rPr>
          <w:rStyle w:val="StyleUnderline"/>
        </w:rPr>
        <w:t xml:space="preserve"> of </w:t>
      </w:r>
      <w:r w:rsidRPr="00AA0559">
        <w:rPr>
          <w:rStyle w:val="Emphasis"/>
          <w:highlight w:val="green"/>
        </w:rPr>
        <w:t>nuc</w:t>
      </w:r>
      <w:r w:rsidRPr="000F7628">
        <w:rPr>
          <w:rStyle w:val="StyleUnderline"/>
        </w:rPr>
        <w:t>lear weapon</w:t>
      </w:r>
      <w:r w:rsidRPr="00AA0559">
        <w:rPr>
          <w:rStyle w:val="Emphasis"/>
          <w:highlight w:val="green"/>
        </w:rPr>
        <w:t>s</w:t>
      </w:r>
      <w:r w:rsidRPr="000F7628">
        <w:rPr>
          <w:rStyle w:val="StyleUnderline"/>
        </w:rPr>
        <w:t xml:space="preserve"> worldwide; and</w:t>
      </w:r>
      <w:r w:rsidRPr="000F7628">
        <w:rPr>
          <w:sz w:val="16"/>
        </w:rPr>
        <w:t xml:space="preserve"> amount to </w:t>
      </w:r>
      <w:r w:rsidRPr="000F7628">
        <w:rPr>
          <w:rStyle w:val="StyleUnderline"/>
        </w:rPr>
        <w:t>less than 1% of their explosive yield</w:t>
      </w:r>
      <w:r w:rsidRPr="000F7628">
        <w:rPr>
          <w:sz w:val="16"/>
        </w:rPr>
        <w:t>, because the average size of the 13,150 nuclear weapons is 200 kt [11].</w:t>
      </w:r>
    </w:p>
    <w:p w14:paraId="4ACA0FD7" w14:textId="77777777" w:rsidR="008F0AE8" w:rsidRPr="000F7628" w:rsidRDefault="008F0AE8" w:rsidP="008F0AE8">
      <w:pPr>
        <w:rPr>
          <w:rStyle w:val="StyleUnderline"/>
        </w:rPr>
      </w:pPr>
      <w:r w:rsidRPr="000F7628">
        <w:rPr>
          <w:sz w:val="16"/>
        </w:rPr>
        <w:t xml:space="preserve">Such a </w:t>
      </w:r>
      <w:r w:rsidRPr="000F7628">
        <w:rPr>
          <w:rStyle w:val="StyleUnderline"/>
        </w:rPr>
        <w:t xml:space="preserve">war </w:t>
      </w:r>
      <w:r w:rsidRPr="00AA0559">
        <w:rPr>
          <w:rStyle w:val="StyleUnderline"/>
          <w:highlight w:val="green"/>
        </w:rPr>
        <w:t>would produce</w:t>
      </w:r>
      <w:r w:rsidRPr="000F7628">
        <w:rPr>
          <w:sz w:val="16"/>
        </w:rPr>
        <w:t xml:space="preserve"> between 83 and </w:t>
      </w:r>
      <w:r w:rsidRPr="000F7628">
        <w:rPr>
          <w:rStyle w:val="StyleUnderline"/>
        </w:rPr>
        <w:t xml:space="preserve">183 million </w:t>
      </w:r>
      <w:r w:rsidRPr="000F7628">
        <w:rPr>
          <w:rStyle w:val="Emphasis"/>
        </w:rPr>
        <w:t>acute casualties</w:t>
      </w:r>
      <w:r w:rsidRPr="000F7628">
        <w:rPr>
          <w:rStyle w:val="StyleUnderline"/>
        </w:rPr>
        <w:t xml:space="preserve"> in </w:t>
      </w:r>
      <w:r w:rsidRPr="000F7628">
        <w:rPr>
          <w:rStyle w:val="Emphasis"/>
        </w:rPr>
        <w:t>cities</w:t>
      </w:r>
      <w:r w:rsidRPr="000F7628">
        <w:rPr>
          <w:rStyle w:val="StyleUnderline"/>
        </w:rPr>
        <w:t xml:space="preserve"> across both nations</w:t>
      </w:r>
      <w:r w:rsidRPr="000F7628">
        <w:rPr>
          <w:sz w:val="16"/>
        </w:rPr>
        <w:t xml:space="preserve">, including 52 to 127 million deaths (depending on the size of the weapons used) [10]. </w:t>
      </w:r>
      <w:r w:rsidRPr="00AA0559">
        <w:rPr>
          <w:rStyle w:val="Emphasis"/>
          <w:highlight w:val="green"/>
        </w:rPr>
        <w:t>Radioactive contamination</w:t>
      </w:r>
      <w:r w:rsidRPr="000F7628">
        <w:rPr>
          <w:rStyle w:val="StyleUnderline"/>
        </w:rPr>
        <w:t xml:space="preserve">, severe </w:t>
      </w:r>
      <w:r w:rsidRPr="00AA0559">
        <w:rPr>
          <w:rStyle w:val="StyleUnderline"/>
          <w:highlight w:val="green"/>
        </w:rPr>
        <w:t>social</w:t>
      </w:r>
      <w:r w:rsidRPr="000F7628">
        <w:rPr>
          <w:rStyle w:val="StyleUnderline"/>
        </w:rPr>
        <w:t xml:space="preserve"> and economic </w:t>
      </w:r>
      <w:r w:rsidRPr="00AA0559">
        <w:rPr>
          <w:rStyle w:val="Emphasis"/>
          <w:highlight w:val="green"/>
        </w:rPr>
        <w:t>disruption</w:t>
      </w:r>
      <w:r w:rsidRPr="000F7628">
        <w:rPr>
          <w:rStyle w:val="StyleUnderline"/>
        </w:rPr>
        <w:t xml:space="preserve">, and people attempting to flee on an unprecedented scale would </w:t>
      </w:r>
      <w:r w:rsidRPr="000F7628">
        <w:rPr>
          <w:rStyle w:val="Emphasis"/>
        </w:rPr>
        <w:t>extend</w:t>
      </w:r>
      <w:r w:rsidRPr="000F7628">
        <w:rPr>
          <w:rStyle w:val="StyleUnderline"/>
        </w:rPr>
        <w:t xml:space="preserve"> </w:t>
      </w:r>
      <w:r w:rsidRPr="000F7628">
        <w:rPr>
          <w:rStyle w:val="Emphasis"/>
        </w:rPr>
        <w:t>across South Asia</w:t>
      </w:r>
      <w:r w:rsidRPr="000F7628">
        <w:rPr>
          <w:rStyle w:val="StyleUnderline"/>
        </w:rPr>
        <w:t xml:space="preserve"> and beyond</w:t>
      </w:r>
      <w:r w:rsidRPr="000F7628">
        <w:rPr>
          <w:sz w:val="16"/>
        </w:rPr>
        <w:t xml:space="preserve">. Such a </w:t>
      </w:r>
      <w:r w:rsidRPr="000F7628">
        <w:rPr>
          <w:rStyle w:val="StyleUnderline"/>
        </w:rPr>
        <w:t xml:space="preserve">war would also produce between 16 and </w:t>
      </w:r>
      <w:r w:rsidRPr="00AA0559">
        <w:rPr>
          <w:rStyle w:val="Emphasis"/>
          <w:highlight w:val="green"/>
        </w:rPr>
        <w:t>36 million</w:t>
      </w:r>
      <w:r w:rsidRPr="00AA0559">
        <w:rPr>
          <w:rStyle w:val="StyleUnderline"/>
          <w:highlight w:val="green"/>
        </w:rPr>
        <w:t xml:space="preserve"> </w:t>
      </w:r>
      <w:r w:rsidRPr="00AA0559">
        <w:rPr>
          <w:rStyle w:val="Emphasis"/>
          <w:highlight w:val="green"/>
        </w:rPr>
        <w:t>tonnes</w:t>
      </w:r>
      <w:r w:rsidRPr="00AA0559">
        <w:rPr>
          <w:rStyle w:val="StyleUnderline"/>
          <w:highlight w:val="green"/>
        </w:rPr>
        <w:t xml:space="preserve"> of </w:t>
      </w:r>
      <w:r w:rsidRPr="00AA0559">
        <w:rPr>
          <w:rStyle w:val="Emphasis"/>
          <w:highlight w:val="green"/>
        </w:rPr>
        <w:t>black carbon</w:t>
      </w:r>
      <w:r w:rsidRPr="000F7628">
        <w:rPr>
          <w:rStyle w:val="StyleUnderline"/>
        </w:rPr>
        <w:t xml:space="preserve"> in </w:t>
      </w:r>
      <w:r w:rsidRPr="000F7628">
        <w:rPr>
          <w:rStyle w:val="Emphasis"/>
        </w:rPr>
        <w:t>sooty smoke</w:t>
      </w:r>
      <w:r w:rsidRPr="000F7628">
        <w:rPr>
          <w:rStyle w:val="StyleUnderline"/>
        </w:rPr>
        <w:t xml:space="preserve"> </w:t>
      </w:r>
      <w:r w:rsidRPr="00AA0559">
        <w:rPr>
          <w:rStyle w:val="StyleUnderline"/>
          <w:highlight w:val="green"/>
        </w:rPr>
        <w:t xml:space="preserve">from </w:t>
      </w:r>
      <w:r w:rsidRPr="00AA0559">
        <w:rPr>
          <w:rStyle w:val="Emphasis"/>
          <w:highlight w:val="green"/>
        </w:rPr>
        <w:t>burning cities</w:t>
      </w:r>
      <w:r w:rsidRPr="000F7628">
        <w:rPr>
          <w:sz w:val="16"/>
        </w:rPr>
        <w:t xml:space="preserve"> [10]. This </w:t>
      </w:r>
      <w:r w:rsidRPr="00AA0559">
        <w:rPr>
          <w:rStyle w:val="StyleUnderline"/>
          <w:highlight w:val="green"/>
        </w:rPr>
        <w:t xml:space="preserve">smoke would </w:t>
      </w:r>
      <w:r w:rsidRPr="00AA0559">
        <w:rPr>
          <w:rStyle w:val="Emphasis"/>
          <w:highlight w:val="green"/>
        </w:rPr>
        <w:t>loft</w:t>
      </w:r>
      <w:r w:rsidRPr="000F7628">
        <w:rPr>
          <w:rStyle w:val="Emphasis"/>
        </w:rPr>
        <w:t xml:space="preserve"> quickly</w:t>
      </w:r>
      <w:r w:rsidRPr="000F7628">
        <w:rPr>
          <w:rStyle w:val="StyleUnderline"/>
        </w:rPr>
        <w:t xml:space="preserve"> into</w:t>
      </w:r>
      <w:r w:rsidRPr="000F7628">
        <w:rPr>
          <w:sz w:val="16"/>
        </w:rPr>
        <w:t xml:space="preserve"> the </w:t>
      </w:r>
      <w:r w:rsidRPr="000F7628">
        <w:rPr>
          <w:rStyle w:val="StyleUnderline"/>
        </w:rPr>
        <w:t xml:space="preserve">upper </w:t>
      </w:r>
      <w:r w:rsidRPr="000F7628">
        <w:rPr>
          <w:rStyle w:val="Emphasis"/>
        </w:rPr>
        <w:t>stratosphere</w:t>
      </w:r>
      <w:r w:rsidRPr="000F7628">
        <w:rPr>
          <w:rStyle w:val="StyleUnderline"/>
        </w:rPr>
        <w:t xml:space="preserve"> and </w:t>
      </w:r>
      <w:r w:rsidRPr="000F7628">
        <w:rPr>
          <w:rStyle w:val="Emphasis"/>
        </w:rPr>
        <w:t>mesosphere</w:t>
      </w:r>
      <w:r w:rsidRPr="000F7628">
        <w:rPr>
          <w:rStyle w:val="StyleUnderline"/>
        </w:rPr>
        <w:t xml:space="preserve">, </w:t>
      </w:r>
      <w:r w:rsidRPr="00AA0559">
        <w:rPr>
          <w:rStyle w:val="Emphasis"/>
          <w:highlight w:val="green"/>
        </w:rPr>
        <w:t>beyond</w:t>
      </w:r>
      <w:r w:rsidRPr="000F7628">
        <w:rPr>
          <w:rStyle w:val="StyleUnderline"/>
        </w:rPr>
        <w:t xml:space="preserve"> the </w:t>
      </w:r>
      <w:r w:rsidRPr="00AA0559">
        <w:rPr>
          <w:rStyle w:val="StyleUnderline"/>
          <w:highlight w:val="green"/>
        </w:rPr>
        <w:t xml:space="preserve">reach of </w:t>
      </w:r>
      <w:r w:rsidRPr="00AA0559">
        <w:rPr>
          <w:rStyle w:val="Emphasis"/>
          <w:highlight w:val="green"/>
        </w:rPr>
        <w:t>clouds</w:t>
      </w:r>
      <w:r w:rsidRPr="000F7628">
        <w:rPr>
          <w:rStyle w:val="StyleUnderline"/>
        </w:rPr>
        <w:t xml:space="preserve"> and </w:t>
      </w:r>
      <w:r w:rsidRPr="000F7628">
        <w:rPr>
          <w:rStyle w:val="Emphasis"/>
        </w:rPr>
        <w:t>precipitation</w:t>
      </w:r>
      <w:r w:rsidRPr="000F7628">
        <w:rPr>
          <w:rStyle w:val="StyleUnderline"/>
        </w:rPr>
        <w:t xml:space="preserve"> in</w:t>
      </w:r>
      <w:r w:rsidRPr="000F7628">
        <w:rPr>
          <w:sz w:val="16"/>
        </w:rPr>
        <w:t xml:space="preserve"> the </w:t>
      </w:r>
      <w:r w:rsidRPr="000F7628">
        <w:rPr>
          <w:rStyle w:val="StyleUnderline"/>
        </w:rPr>
        <w:t>lower atmosphere</w:t>
      </w:r>
      <w:r w:rsidRPr="000F7628">
        <w:rPr>
          <w:sz w:val="16"/>
        </w:rPr>
        <w:t xml:space="preserve"> (troposphere). The sun </w:t>
      </w:r>
      <w:r w:rsidRPr="000F7628">
        <w:rPr>
          <w:rStyle w:val="StyleUnderline"/>
        </w:rPr>
        <w:t>would heat the rising smok</w:t>
      </w:r>
      <w:r w:rsidRPr="000F7628">
        <w:rPr>
          <w:sz w:val="16"/>
        </w:rPr>
        <w:t xml:space="preserve">e by 50 to 80 °C. The </w:t>
      </w:r>
      <w:r w:rsidRPr="000F7628">
        <w:rPr>
          <w:rStyle w:val="Emphasis"/>
        </w:rPr>
        <w:t>carbon</w:t>
      </w:r>
      <w:r w:rsidRPr="000F7628">
        <w:rPr>
          <w:rStyle w:val="StyleUnderline"/>
        </w:rPr>
        <w:t xml:space="preserve"> would </w:t>
      </w:r>
      <w:r w:rsidRPr="00AA0559">
        <w:rPr>
          <w:rStyle w:val="Emphasis"/>
          <w:highlight w:val="green"/>
        </w:rPr>
        <w:t>blanket</w:t>
      </w:r>
      <w:r w:rsidRPr="000F7628">
        <w:rPr>
          <w:rStyle w:val="Emphasis"/>
        </w:rPr>
        <w:t xml:space="preserve"> the </w:t>
      </w:r>
      <w:r w:rsidRPr="00AA0559">
        <w:rPr>
          <w:rStyle w:val="Emphasis"/>
          <w:highlight w:val="green"/>
        </w:rPr>
        <w:t>Earth</w:t>
      </w:r>
      <w:r w:rsidRPr="00AA0559">
        <w:rPr>
          <w:rStyle w:val="StyleUnderline"/>
          <w:highlight w:val="green"/>
        </w:rPr>
        <w:t xml:space="preserve"> for </w:t>
      </w:r>
      <w:r w:rsidRPr="00AA0559">
        <w:rPr>
          <w:rStyle w:val="Emphasis"/>
          <w:highlight w:val="green"/>
        </w:rPr>
        <w:t>over a decade</w:t>
      </w:r>
      <w:r w:rsidRPr="000F7628">
        <w:rPr>
          <w:sz w:val="16"/>
        </w:rPr>
        <w:t xml:space="preserve">. It would also </w:t>
      </w:r>
      <w:r w:rsidRPr="00AA0559">
        <w:rPr>
          <w:rStyle w:val="StyleUnderline"/>
          <w:highlight w:val="green"/>
        </w:rPr>
        <w:t>reduce</w:t>
      </w:r>
      <w:r w:rsidRPr="000F7628">
        <w:rPr>
          <w:rStyle w:val="StyleUnderline"/>
        </w:rPr>
        <w:t xml:space="preserve"> global average surface </w:t>
      </w:r>
      <w:r w:rsidRPr="00AA0559">
        <w:rPr>
          <w:rStyle w:val="StyleUnderline"/>
          <w:highlight w:val="green"/>
        </w:rPr>
        <w:t>temperatures</w:t>
      </w:r>
      <w:r w:rsidRPr="000F7628">
        <w:rPr>
          <w:sz w:val="16"/>
        </w:rPr>
        <w:t xml:space="preserve"> by 3 to 6 °C, </w:t>
      </w:r>
      <w:r w:rsidRPr="000F7628">
        <w:rPr>
          <w:rStyle w:val="StyleUnderline"/>
        </w:rPr>
        <w:t xml:space="preserve">well </w:t>
      </w:r>
      <w:r w:rsidRPr="00AA0559">
        <w:rPr>
          <w:rStyle w:val="StyleUnderline"/>
          <w:highlight w:val="green"/>
        </w:rPr>
        <w:t>within</w:t>
      </w:r>
      <w:r w:rsidRPr="000F7628">
        <w:rPr>
          <w:rStyle w:val="StyleUnderline"/>
        </w:rPr>
        <w:t xml:space="preserve"> the </w:t>
      </w:r>
      <w:r w:rsidRPr="00AA0559">
        <w:rPr>
          <w:rStyle w:val="Emphasis"/>
          <w:highlight w:val="green"/>
        </w:rPr>
        <w:t>range</w:t>
      </w:r>
      <w:r w:rsidRPr="00AA0559">
        <w:rPr>
          <w:rStyle w:val="StyleUnderline"/>
          <w:highlight w:val="green"/>
        </w:rPr>
        <w:t xml:space="preserve"> of</w:t>
      </w:r>
      <w:r w:rsidRPr="000F7628">
        <w:rPr>
          <w:rStyle w:val="StyleUnderline"/>
        </w:rPr>
        <w:t xml:space="preserve"> </w:t>
      </w:r>
      <w:r w:rsidRPr="000F7628">
        <w:rPr>
          <w:rStyle w:val="Emphasis"/>
        </w:rPr>
        <w:t>minimum temperatures</w:t>
      </w:r>
      <w:r w:rsidRPr="000F7628">
        <w:rPr>
          <w:rStyle w:val="StyleUnderline"/>
        </w:rPr>
        <w:t xml:space="preserve"> during the </w:t>
      </w:r>
      <w:r w:rsidRPr="000F7628">
        <w:rPr>
          <w:rStyle w:val="Emphasis"/>
        </w:rPr>
        <w:t>peak</w:t>
      </w:r>
      <w:r w:rsidRPr="000F7628">
        <w:rPr>
          <w:rStyle w:val="StyleUnderline"/>
        </w:rPr>
        <w:t xml:space="preserve"> of the last </w:t>
      </w:r>
      <w:r w:rsidRPr="00AA0559">
        <w:rPr>
          <w:rStyle w:val="Emphasis"/>
          <w:highlight w:val="green"/>
        </w:rPr>
        <w:t>ice age</w:t>
      </w:r>
      <w:r w:rsidRPr="000F7628">
        <w:rPr>
          <w:sz w:val="16"/>
        </w:rPr>
        <w:t xml:space="preserve"> 20,000 years ago, 3 to 8 °C colder than present. </w:t>
      </w:r>
      <w:r w:rsidRPr="000F7628">
        <w:rPr>
          <w:rStyle w:val="StyleUnderline"/>
        </w:rPr>
        <w:t>Unevenly distributed temperature declines</w:t>
      </w:r>
      <w:r w:rsidRPr="000F7628">
        <w:rPr>
          <w:sz w:val="16"/>
        </w:rPr>
        <w:t xml:space="preserve"> of 8 to 15 °C </w:t>
      </w:r>
      <w:r w:rsidRPr="000F7628">
        <w:rPr>
          <w:rStyle w:val="StyleUnderline"/>
        </w:rPr>
        <w:t>would cover much of the large North American and Eurasian land masses</w:t>
      </w:r>
      <w:r w:rsidRPr="000F7628">
        <w:rPr>
          <w:sz w:val="16"/>
        </w:rPr>
        <w:t>.</w:t>
      </w:r>
    </w:p>
    <w:p w14:paraId="44CE99C6" w14:textId="77777777" w:rsidR="008F0AE8" w:rsidRPr="000F7628" w:rsidRDefault="008F0AE8" w:rsidP="008F0AE8">
      <w:pPr>
        <w:rPr>
          <w:sz w:val="16"/>
        </w:rPr>
      </w:pPr>
      <w:r w:rsidRPr="000F7628">
        <w:rPr>
          <w:rStyle w:val="StyleUnderline"/>
        </w:rPr>
        <w:t xml:space="preserve">Global </w:t>
      </w:r>
      <w:r w:rsidRPr="00AA0559">
        <w:rPr>
          <w:rStyle w:val="Emphasis"/>
          <w:highlight w:val="green"/>
        </w:rPr>
        <w:t>precipitation</w:t>
      </w:r>
      <w:r w:rsidRPr="00AA0559">
        <w:rPr>
          <w:rStyle w:val="StyleUnderline"/>
          <w:highlight w:val="green"/>
        </w:rPr>
        <w:t xml:space="preserve"> would</w:t>
      </w:r>
      <w:r w:rsidRPr="000F7628">
        <w:rPr>
          <w:rStyle w:val="StyleUnderline"/>
        </w:rPr>
        <w:t xml:space="preserve"> also </w:t>
      </w:r>
      <w:r w:rsidRPr="00AA0559">
        <w:rPr>
          <w:rStyle w:val="Emphasis"/>
          <w:highlight w:val="green"/>
        </w:rPr>
        <w:t>decline</w:t>
      </w:r>
      <w:r w:rsidRPr="000F7628">
        <w:rPr>
          <w:sz w:val="16"/>
        </w:rPr>
        <w:t xml:space="preserve"> by up to 35%, with particular disruption of the South Asian monsoon </w:t>
      </w:r>
      <w:r w:rsidRPr="000F7628">
        <w:rPr>
          <w:rStyle w:val="StyleUnderline"/>
        </w:rPr>
        <w:t>on which food production for 1.5 billion people critically depends</w:t>
      </w:r>
      <w:r w:rsidRPr="000F7628">
        <w:rPr>
          <w:sz w:val="16"/>
        </w:rPr>
        <w:t xml:space="preserve">. Scientists expect these drier conditions and colder temperatures to be associated with cold spells and shortened frost-free growing seasons in temperate regions. An </w:t>
      </w:r>
      <w:r w:rsidRPr="000F7628">
        <w:rPr>
          <w:rStyle w:val="StyleUnderline"/>
        </w:rPr>
        <w:t xml:space="preserve">unprecedented </w:t>
      </w:r>
      <w:r w:rsidRPr="000F7628">
        <w:rPr>
          <w:rStyle w:val="Emphasis"/>
        </w:rPr>
        <w:t>increase</w:t>
      </w:r>
      <w:r w:rsidRPr="000F7628">
        <w:rPr>
          <w:rStyle w:val="StyleUnderline"/>
        </w:rPr>
        <w:t xml:space="preserve"> in </w:t>
      </w:r>
      <w:r w:rsidRPr="000F7628">
        <w:rPr>
          <w:rStyle w:val="Emphasis"/>
        </w:rPr>
        <w:t>u</w:t>
      </w:r>
      <w:r w:rsidRPr="000F7628">
        <w:rPr>
          <w:rStyle w:val="StyleUnderline"/>
        </w:rPr>
        <w:t>ltra</w:t>
      </w:r>
      <w:r w:rsidRPr="000F7628">
        <w:rPr>
          <w:rStyle w:val="Emphasis"/>
        </w:rPr>
        <w:t>v</w:t>
      </w:r>
      <w:r w:rsidRPr="000F7628">
        <w:rPr>
          <w:rStyle w:val="StyleUnderline"/>
        </w:rPr>
        <w:t>iolet flux</w:t>
      </w:r>
      <w:r w:rsidRPr="000F7628">
        <w:rPr>
          <w:sz w:val="16"/>
        </w:rPr>
        <w:t xml:space="preserve"> (30–100% increases during summer outside the tropics) </w:t>
      </w:r>
      <w:r w:rsidRPr="000F7628">
        <w:rPr>
          <w:rStyle w:val="StyleUnderline"/>
        </w:rPr>
        <w:t xml:space="preserve">would </w:t>
      </w:r>
      <w:r w:rsidRPr="000F7628">
        <w:rPr>
          <w:rStyle w:val="Emphasis"/>
        </w:rPr>
        <w:t>exacerbate</w:t>
      </w:r>
      <w:r w:rsidRPr="000F7628">
        <w:rPr>
          <w:rStyle w:val="StyleUnderline"/>
        </w:rPr>
        <w:t xml:space="preserve"> these changes</w:t>
      </w:r>
      <w:r w:rsidRPr="000F7628">
        <w:rPr>
          <w:sz w:val="16"/>
        </w:rPr>
        <w:t xml:space="preserve"> [12]. </w:t>
      </w:r>
      <w:r w:rsidRPr="000F7628">
        <w:rPr>
          <w:rStyle w:val="StyleUnderline"/>
        </w:rPr>
        <w:t xml:space="preserve">Stratospheric </w:t>
      </w:r>
      <w:r w:rsidRPr="00AA0559">
        <w:rPr>
          <w:rStyle w:val="Emphasis"/>
          <w:highlight w:val="green"/>
        </w:rPr>
        <w:t>ozone</w:t>
      </w:r>
      <w:r w:rsidRPr="00AA0559">
        <w:rPr>
          <w:rStyle w:val="StyleUnderline"/>
          <w:highlight w:val="green"/>
        </w:rPr>
        <w:t xml:space="preserve"> would be</w:t>
      </w:r>
      <w:r w:rsidRPr="000F7628">
        <w:rPr>
          <w:rStyle w:val="StyleUnderline"/>
        </w:rPr>
        <w:t xml:space="preserve"> </w:t>
      </w:r>
      <w:r w:rsidRPr="000F7628">
        <w:rPr>
          <w:rStyle w:val="Emphasis"/>
        </w:rPr>
        <w:t xml:space="preserve">extensively </w:t>
      </w:r>
      <w:r w:rsidRPr="00AA0559">
        <w:rPr>
          <w:rStyle w:val="Emphasis"/>
          <w:highlight w:val="green"/>
        </w:rPr>
        <w:t>depleted</w:t>
      </w:r>
      <w:r w:rsidRPr="000F7628">
        <w:rPr>
          <w:rStyle w:val="StyleUnderline"/>
        </w:rPr>
        <w:t xml:space="preserve">, with harmful effects on plant and animal development and health in both aquatic and terrestrial environments. </w:t>
      </w:r>
      <w:r w:rsidRPr="00AA0559">
        <w:rPr>
          <w:rStyle w:val="StyleUnderline"/>
          <w:highlight w:val="green"/>
        </w:rPr>
        <w:t xml:space="preserve">Even a </w:t>
      </w:r>
      <w:r w:rsidRPr="00AA0559">
        <w:rPr>
          <w:rStyle w:val="Emphasis"/>
          <w:highlight w:val="green"/>
        </w:rPr>
        <w:t>smaller</w:t>
      </w:r>
      <w:r w:rsidRPr="000F7628">
        <w:rPr>
          <w:sz w:val="16"/>
        </w:rPr>
        <w:t xml:space="preserve"> India-Pakistan </w:t>
      </w:r>
      <w:r w:rsidRPr="000F7628">
        <w:rPr>
          <w:rStyle w:val="StyleUnderline"/>
        </w:rPr>
        <w:t xml:space="preserve">nuclear </w:t>
      </w:r>
      <w:r w:rsidRPr="00AA0559">
        <w:rPr>
          <w:rStyle w:val="Emphasis"/>
          <w:highlight w:val="green"/>
        </w:rPr>
        <w:t>war</w:t>
      </w:r>
      <w:r w:rsidRPr="000F7628">
        <w:rPr>
          <w:sz w:val="16"/>
        </w:rPr>
        <w:t xml:space="preserve"> releasing 5 million tonnes of soot </w:t>
      </w:r>
      <w:r w:rsidRPr="000F7628">
        <w:rPr>
          <w:rStyle w:val="StyleUnderline"/>
        </w:rPr>
        <w:t xml:space="preserve">would </w:t>
      </w:r>
      <w:r w:rsidRPr="00AA0559">
        <w:rPr>
          <w:rStyle w:val="StyleUnderline"/>
          <w:highlight w:val="green"/>
        </w:rPr>
        <w:t xml:space="preserve">produce </w:t>
      </w:r>
      <w:r w:rsidRPr="00AA0559">
        <w:rPr>
          <w:rStyle w:val="Emphasis"/>
          <w:highlight w:val="green"/>
        </w:rPr>
        <w:t>peak global ozone loss</w:t>
      </w:r>
      <w:r w:rsidRPr="00AA0559">
        <w:rPr>
          <w:rStyle w:val="StyleUnderline"/>
          <w:highlight w:val="green"/>
        </w:rPr>
        <w:t xml:space="preserve"> of</w:t>
      </w:r>
      <w:r w:rsidRPr="000F7628">
        <w:rPr>
          <w:rStyle w:val="StyleUnderline"/>
        </w:rPr>
        <w:t xml:space="preserve"> 25%, and </w:t>
      </w:r>
      <w:r w:rsidRPr="00AA0559">
        <w:rPr>
          <w:rStyle w:val="Emphasis"/>
          <w:highlight w:val="green"/>
        </w:rPr>
        <w:t>up to 55%</w:t>
      </w:r>
      <w:r w:rsidRPr="000F7628">
        <w:rPr>
          <w:rStyle w:val="StyleUnderline"/>
        </w:rPr>
        <w:t xml:space="preserve"> loss</w:t>
      </w:r>
      <w:r w:rsidRPr="000F7628">
        <w:rPr>
          <w:sz w:val="16"/>
        </w:rPr>
        <w:t xml:space="preserve"> at higher latitudes, with recovery taking 12 years and peak increase of 40% in the ultraviolet B wavelengths associated with DNA damage [13]. Most </w:t>
      </w:r>
      <w:r w:rsidRPr="00AA0559">
        <w:rPr>
          <w:rStyle w:val="Emphasis"/>
          <w:highlight w:val="green"/>
        </w:rPr>
        <w:t>ag</w:t>
      </w:r>
      <w:r w:rsidRPr="000F7628">
        <w:rPr>
          <w:rStyle w:val="StyleUnderline"/>
        </w:rPr>
        <w:t xml:space="preserve">ricultural </w:t>
      </w:r>
      <w:r w:rsidRPr="000F7628">
        <w:rPr>
          <w:rStyle w:val="Emphasis"/>
        </w:rPr>
        <w:t>production</w:t>
      </w:r>
      <w:r w:rsidRPr="000F7628">
        <w:rPr>
          <w:rStyle w:val="StyleUnderline"/>
        </w:rPr>
        <w:t xml:space="preserve"> </w:t>
      </w:r>
      <w:r w:rsidRPr="00AA0559">
        <w:rPr>
          <w:rStyle w:val="StyleUnderline"/>
          <w:highlight w:val="green"/>
        </w:rPr>
        <w:t xml:space="preserve">would </w:t>
      </w:r>
      <w:r w:rsidRPr="00AA0559">
        <w:rPr>
          <w:rStyle w:val="Emphasis"/>
          <w:highlight w:val="green"/>
        </w:rPr>
        <w:t>cease</w:t>
      </w:r>
      <w:r w:rsidRPr="000F7628">
        <w:rPr>
          <w:rStyle w:val="StyleUnderline"/>
        </w:rPr>
        <w:t xml:space="preserve"> in higher latitude regions</w:t>
      </w:r>
      <w:r w:rsidRPr="000F7628">
        <w:rPr>
          <w:sz w:val="16"/>
        </w:rPr>
        <w:t xml:space="preserve"> including Canada, northern areas of Europe, Russia, China, Korea, and Japan [14].</w:t>
      </w:r>
    </w:p>
    <w:p w14:paraId="44EE25A2" w14:textId="77777777" w:rsidR="008F0AE8" w:rsidRPr="000F7628" w:rsidRDefault="008F0AE8" w:rsidP="008F0AE8">
      <w:pPr>
        <w:rPr>
          <w:sz w:val="16"/>
        </w:rPr>
      </w:pPr>
      <w:r w:rsidRPr="000F7628">
        <w:rPr>
          <w:rStyle w:val="StyleUnderline"/>
        </w:rPr>
        <w:t>Radioactive fallout and toxic chemical contamination</w:t>
      </w:r>
      <w:r w:rsidRPr="000F7628">
        <w:rPr>
          <w:sz w:val="16"/>
        </w:rPr>
        <w:t xml:space="preserve"> from destroyed pipelines and industrial and storage sites </w:t>
      </w:r>
      <w:r w:rsidRPr="000F7628">
        <w:rPr>
          <w:rStyle w:val="StyleUnderline"/>
        </w:rPr>
        <w:t xml:space="preserve">would affect large areas of agricultural land. Social, economic, transport and trade </w:t>
      </w:r>
      <w:r w:rsidRPr="00AA0559">
        <w:rPr>
          <w:rStyle w:val="StyleUnderline"/>
          <w:highlight w:val="green"/>
        </w:rPr>
        <w:t>turmoil would disrupt</w:t>
      </w:r>
      <w:r w:rsidRPr="000F7628">
        <w:rPr>
          <w:rStyle w:val="StyleUnderline"/>
        </w:rPr>
        <w:t xml:space="preserve"> </w:t>
      </w:r>
      <w:r w:rsidRPr="000F7628">
        <w:rPr>
          <w:rStyle w:val="Emphasis"/>
        </w:rPr>
        <w:t xml:space="preserve">global </w:t>
      </w:r>
      <w:r w:rsidRPr="00AA0559">
        <w:rPr>
          <w:rStyle w:val="Emphasis"/>
          <w:highlight w:val="green"/>
        </w:rPr>
        <w:t>distribution</w:t>
      </w:r>
      <w:r w:rsidRPr="000F7628">
        <w:rPr>
          <w:rStyle w:val="StyleUnderline"/>
        </w:rPr>
        <w:t xml:space="preserve"> of </w:t>
      </w:r>
      <w:r w:rsidRPr="000F7628">
        <w:rPr>
          <w:rStyle w:val="Emphasis"/>
        </w:rPr>
        <w:t>fertiliser</w:t>
      </w:r>
      <w:r w:rsidRPr="000F7628">
        <w:rPr>
          <w:rStyle w:val="StyleUnderline"/>
        </w:rPr>
        <w:t xml:space="preserve">, fuel, machinery and equipment, </w:t>
      </w:r>
      <w:r w:rsidRPr="000F7628">
        <w:rPr>
          <w:rStyle w:val="Emphasis"/>
        </w:rPr>
        <w:t>seeds</w:t>
      </w:r>
      <w:r w:rsidRPr="000F7628">
        <w:rPr>
          <w:rStyle w:val="StyleUnderline"/>
        </w:rPr>
        <w:t xml:space="preserve">, </w:t>
      </w:r>
      <w:r w:rsidRPr="000F7628">
        <w:rPr>
          <w:rStyle w:val="Emphasis"/>
        </w:rPr>
        <w:t>pesticides</w:t>
      </w:r>
      <w:r w:rsidRPr="000F7628">
        <w:rPr>
          <w:rStyle w:val="StyleUnderline"/>
        </w:rPr>
        <w:t xml:space="preserve">, </w:t>
      </w:r>
      <w:r w:rsidRPr="000F7628">
        <w:rPr>
          <w:rStyle w:val="Emphasis"/>
        </w:rPr>
        <w:t>food storage</w:t>
      </w:r>
      <w:r w:rsidRPr="000F7628">
        <w:rPr>
          <w:rStyle w:val="StyleUnderline"/>
        </w:rPr>
        <w:t xml:space="preserve"> facilities, and </w:t>
      </w:r>
      <w:r w:rsidRPr="000F7628">
        <w:rPr>
          <w:rStyle w:val="Emphasis"/>
        </w:rPr>
        <w:t>transport</w:t>
      </w:r>
      <w:r w:rsidRPr="000F7628">
        <w:rPr>
          <w:rStyle w:val="StyleUnderline"/>
        </w:rPr>
        <w:t xml:space="preserve"> on which modern </w:t>
      </w:r>
      <w:r w:rsidRPr="000F7628">
        <w:rPr>
          <w:rStyle w:val="Emphasis"/>
        </w:rPr>
        <w:t>agriculture</w:t>
      </w:r>
      <w:r w:rsidRPr="000F7628">
        <w:rPr>
          <w:rStyle w:val="StyleUnderline"/>
        </w:rPr>
        <w:t xml:space="preserve">, food stocks, and </w:t>
      </w:r>
      <w:r w:rsidRPr="000F7628">
        <w:rPr>
          <w:rStyle w:val="Emphasis"/>
        </w:rPr>
        <w:t>distribution</w:t>
      </w:r>
      <w:r w:rsidRPr="000F7628">
        <w:rPr>
          <w:rStyle w:val="StyleUnderline"/>
        </w:rPr>
        <w:t xml:space="preserve"> depend</w:t>
      </w:r>
      <w:r w:rsidRPr="000F7628">
        <w:rPr>
          <w:sz w:val="16"/>
        </w:rPr>
        <w:t xml:space="preserve">. And the consequence? The </w:t>
      </w:r>
      <w:r w:rsidRPr="000F7628">
        <w:rPr>
          <w:rStyle w:val="StyleUnderline"/>
        </w:rPr>
        <w:t>climatic changes alone would cause a decline in net primary productivity</w:t>
      </w:r>
      <w:r w:rsidRPr="000F7628">
        <w:rPr>
          <w:sz w:val="16"/>
        </w:rPr>
        <w:t xml:space="preserve"> (NPP) of between 10 and 20% in the oceans and between 15 and 40% on land over multiple years [10]. NPP is the net amount of carbon per square metre per year converted into plant matter after accounting for what plants use for their own respiration. This loss would be comparable to the total current annual human use of food and fibre. Scientists continue to discover new effects that would exacerbate the harm. </w:t>
      </w:r>
      <w:r w:rsidRPr="000F7628">
        <w:rPr>
          <w:rStyle w:val="StyleUnderline"/>
        </w:rPr>
        <w:t>Recent findings indicate</w:t>
      </w:r>
      <w:r w:rsidRPr="000F7628">
        <w:rPr>
          <w:sz w:val="16"/>
        </w:rPr>
        <w:t xml:space="preserve"> that </w:t>
      </w:r>
      <w:r w:rsidRPr="000F7628">
        <w:rPr>
          <w:rStyle w:val="StyleUnderline"/>
        </w:rPr>
        <w:t xml:space="preserve">various nuclear war scenarios could induce an </w:t>
      </w:r>
      <w:r w:rsidRPr="000F7628">
        <w:rPr>
          <w:rStyle w:val="Emphasis"/>
        </w:rPr>
        <w:t>El Niño-like</w:t>
      </w:r>
      <w:r w:rsidRPr="000F7628">
        <w:rPr>
          <w:rStyle w:val="StyleUnderline"/>
        </w:rPr>
        <w:t xml:space="preserve"> </w:t>
      </w:r>
      <w:r w:rsidRPr="000F7628">
        <w:rPr>
          <w:rStyle w:val="Emphasis"/>
        </w:rPr>
        <w:t>pattern</w:t>
      </w:r>
      <w:r w:rsidRPr="000F7628">
        <w:rPr>
          <w:rStyle w:val="StyleUnderline"/>
        </w:rPr>
        <w:t xml:space="preserve"> of </w:t>
      </w:r>
      <w:r w:rsidRPr="000F7628">
        <w:rPr>
          <w:rStyle w:val="Emphasis"/>
        </w:rPr>
        <w:t>unprecedented magnitude</w:t>
      </w:r>
      <w:r w:rsidRPr="000F7628">
        <w:rPr>
          <w:rStyle w:val="StyleUnderline"/>
        </w:rPr>
        <w:t xml:space="preserve"> across</w:t>
      </w:r>
      <w:r w:rsidRPr="000F7628">
        <w:rPr>
          <w:sz w:val="16"/>
        </w:rPr>
        <w:t xml:space="preserve"> the </w:t>
      </w:r>
      <w:r w:rsidRPr="000F7628">
        <w:rPr>
          <w:rStyle w:val="StyleUnderline"/>
        </w:rPr>
        <w:t xml:space="preserve">Pacific, with associated </w:t>
      </w:r>
      <w:r w:rsidRPr="00AA0559">
        <w:rPr>
          <w:rStyle w:val="Emphasis"/>
          <w:highlight w:val="green"/>
        </w:rPr>
        <w:t>reductions</w:t>
      </w:r>
      <w:r w:rsidRPr="00AA0559">
        <w:rPr>
          <w:rStyle w:val="StyleUnderline"/>
          <w:highlight w:val="green"/>
        </w:rPr>
        <w:t xml:space="preserve"> in</w:t>
      </w:r>
      <w:r w:rsidRPr="000F7628">
        <w:rPr>
          <w:sz w:val="16"/>
        </w:rPr>
        <w:t xml:space="preserve"> equatorial Pacific </w:t>
      </w:r>
      <w:r w:rsidRPr="00AA0559">
        <w:rPr>
          <w:rStyle w:val="Emphasis"/>
          <w:highlight w:val="green"/>
        </w:rPr>
        <w:t>phytoplankton</w:t>
      </w:r>
      <w:r w:rsidRPr="000F7628">
        <w:rPr>
          <w:rStyle w:val="StyleUnderline"/>
        </w:rPr>
        <w:t xml:space="preserve"> productivity </w:t>
      </w:r>
      <w:r w:rsidRPr="00AA0559">
        <w:rPr>
          <w:rStyle w:val="StyleUnderline"/>
          <w:highlight w:val="green"/>
        </w:rPr>
        <w:t>of</w:t>
      </w:r>
      <w:r w:rsidRPr="000F7628">
        <w:rPr>
          <w:rStyle w:val="StyleUnderline"/>
        </w:rPr>
        <w:t xml:space="preserve"> about </w:t>
      </w:r>
      <w:r w:rsidRPr="00AA0559">
        <w:rPr>
          <w:rStyle w:val="Emphasis"/>
          <w:highlight w:val="green"/>
        </w:rPr>
        <w:t>40%</w:t>
      </w:r>
      <w:r w:rsidRPr="000F7628">
        <w:rPr>
          <w:sz w:val="16"/>
        </w:rPr>
        <w:t xml:space="preserve"> [15]. Researchers recently identified </w:t>
      </w:r>
      <w:r w:rsidRPr="00AA0559">
        <w:rPr>
          <w:rStyle w:val="Emphasis"/>
          <w:highlight w:val="green"/>
        </w:rPr>
        <w:t>large</w:t>
      </w:r>
      <w:r w:rsidRPr="00AA0559">
        <w:rPr>
          <w:rStyle w:val="StyleUnderline"/>
          <w:highlight w:val="green"/>
        </w:rPr>
        <w:t xml:space="preserve"> and </w:t>
      </w:r>
      <w:r w:rsidRPr="00AA0559">
        <w:rPr>
          <w:rStyle w:val="Emphasis"/>
          <w:highlight w:val="green"/>
        </w:rPr>
        <w:t>abrupt</w:t>
      </w:r>
      <w:r w:rsidRPr="000F7628">
        <w:rPr>
          <w:rStyle w:val="StyleUnderline"/>
        </w:rPr>
        <w:t xml:space="preserve"> exacerbations in </w:t>
      </w:r>
      <w:r w:rsidRPr="00AA0559">
        <w:rPr>
          <w:rStyle w:val="Emphasis"/>
          <w:highlight w:val="green"/>
        </w:rPr>
        <w:t>global ocean acidification</w:t>
      </w:r>
      <w:r w:rsidRPr="000F7628">
        <w:rPr>
          <w:rStyle w:val="StyleUnderline"/>
        </w:rPr>
        <w:t xml:space="preserve"> as consequences of </w:t>
      </w:r>
      <w:r w:rsidRPr="000F7628">
        <w:rPr>
          <w:rStyle w:val="Emphasis"/>
        </w:rPr>
        <w:t>nuclear conflict</w:t>
      </w:r>
      <w:r w:rsidRPr="000F7628">
        <w:rPr>
          <w:rStyle w:val="StyleUnderline"/>
        </w:rPr>
        <w:t xml:space="preserve"> including potential inability for marine calcifying organisms like shellfish and corals to maintain their shells or skeletons in a corrosive environment</w:t>
      </w:r>
      <w:r w:rsidRPr="000F7628">
        <w:rPr>
          <w:sz w:val="16"/>
        </w:rPr>
        <w:t xml:space="preserve"> [16].</w:t>
      </w:r>
    </w:p>
    <w:p w14:paraId="7F26967C" w14:textId="77777777" w:rsidR="008F0AE8" w:rsidRPr="000F7628" w:rsidRDefault="008F0AE8" w:rsidP="008F0AE8">
      <w:pPr>
        <w:rPr>
          <w:sz w:val="16"/>
        </w:rPr>
      </w:pPr>
      <w:r w:rsidRPr="000F7628">
        <w:rPr>
          <w:sz w:val="16"/>
        </w:rPr>
        <w:t>Devastation of food production</w:t>
      </w:r>
    </w:p>
    <w:p w14:paraId="0667FCB3" w14:textId="77777777" w:rsidR="008F0AE8" w:rsidRPr="000F7628" w:rsidRDefault="008F0AE8" w:rsidP="008F0AE8">
      <w:pPr>
        <w:rPr>
          <w:sz w:val="16"/>
        </w:rPr>
      </w:pPr>
      <w:r w:rsidRPr="000F7628">
        <w:rPr>
          <w:sz w:val="16"/>
        </w:rPr>
        <w:t xml:space="preserve">The </w:t>
      </w:r>
      <w:r w:rsidRPr="000F7628">
        <w:rPr>
          <w:rStyle w:val="Emphasis"/>
        </w:rPr>
        <w:t>world</w:t>
      </w:r>
      <w:r w:rsidRPr="000F7628">
        <w:rPr>
          <w:rStyle w:val="StyleUnderline"/>
        </w:rPr>
        <w:t xml:space="preserve"> is </w:t>
      </w:r>
      <w:r w:rsidRPr="000F7628">
        <w:rPr>
          <w:rStyle w:val="Emphasis"/>
        </w:rPr>
        <w:t>not well prepared</w:t>
      </w:r>
      <w:r w:rsidRPr="000F7628">
        <w:rPr>
          <w:rStyle w:val="StyleUnderline"/>
        </w:rPr>
        <w:t xml:space="preserve"> to withstand </w:t>
      </w:r>
      <w:r w:rsidRPr="000F7628">
        <w:rPr>
          <w:rStyle w:val="Emphasis"/>
        </w:rPr>
        <w:t>sustained decline</w:t>
      </w:r>
      <w:r w:rsidRPr="000F7628">
        <w:rPr>
          <w:rStyle w:val="StyleUnderline"/>
        </w:rPr>
        <w:t xml:space="preserve"> in </w:t>
      </w:r>
      <w:r w:rsidRPr="000F7628">
        <w:rPr>
          <w:rStyle w:val="Emphasis"/>
        </w:rPr>
        <w:t>food production</w:t>
      </w:r>
      <w:r w:rsidRPr="000F7628">
        <w:rPr>
          <w:rStyle w:val="StyleUnderline"/>
        </w:rPr>
        <w:t xml:space="preserve"> of such </w:t>
      </w:r>
      <w:r w:rsidRPr="000F7628">
        <w:rPr>
          <w:rStyle w:val="Emphasis"/>
        </w:rPr>
        <w:t>magnitude</w:t>
      </w:r>
      <w:r w:rsidRPr="000F7628">
        <w:rPr>
          <w:sz w:val="16"/>
        </w:rPr>
        <w:t xml:space="preserve">. In July 2021, the Food and Agriculture Organisation (FAO) of the United Nations estimated between 720 and 811 million people to be chronically malnourished in 2020, 118 million more than in 2019 [17]. Due to the COVID-19 pandemic, FAO estimated the number of people experiencing moderate or severe food insecurity in 2020 at 2.37 billion, 318 million more than the previous year. Their November 2021 forecast for the 2021–22 year for global cereal stocks is equivalent to 104 days of consumption [18]. We expect more detailed country specific estimates of impacts on food production to be published in coming months. </w:t>
      </w:r>
      <w:r w:rsidRPr="000F7628">
        <w:rPr>
          <w:rStyle w:val="Emphasis"/>
        </w:rPr>
        <w:t xml:space="preserve">Sustained </w:t>
      </w:r>
      <w:r w:rsidRPr="00AA0559">
        <w:rPr>
          <w:rStyle w:val="Emphasis"/>
          <w:highlight w:val="green"/>
        </w:rPr>
        <w:t>declines</w:t>
      </w:r>
      <w:r w:rsidRPr="00AA0559">
        <w:rPr>
          <w:rStyle w:val="StyleUnderline"/>
          <w:highlight w:val="green"/>
        </w:rPr>
        <w:t xml:space="preserve"> in</w:t>
      </w:r>
      <w:r w:rsidRPr="000F7628">
        <w:rPr>
          <w:rStyle w:val="StyleUnderline"/>
        </w:rPr>
        <w:t xml:space="preserve"> </w:t>
      </w:r>
      <w:r w:rsidRPr="000F7628">
        <w:rPr>
          <w:rStyle w:val="Emphasis"/>
        </w:rPr>
        <w:t xml:space="preserve">global </w:t>
      </w:r>
      <w:r w:rsidRPr="00AA0559">
        <w:rPr>
          <w:rStyle w:val="Emphasis"/>
          <w:highlight w:val="green"/>
        </w:rPr>
        <w:t>food</w:t>
      </w:r>
      <w:r w:rsidRPr="000F7628">
        <w:rPr>
          <w:rStyle w:val="Emphasis"/>
        </w:rPr>
        <w:t xml:space="preserve"> production</w:t>
      </w:r>
      <w:r w:rsidRPr="000F7628">
        <w:rPr>
          <w:rStyle w:val="StyleUnderline"/>
        </w:rPr>
        <w:t xml:space="preserve"> of</w:t>
      </w:r>
      <w:r w:rsidRPr="000F7628">
        <w:rPr>
          <w:sz w:val="16"/>
        </w:rPr>
        <w:t xml:space="preserve"> such </w:t>
      </w:r>
      <w:r w:rsidRPr="000F7628">
        <w:rPr>
          <w:rStyle w:val="StyleUnderline"/>
        </w:rPr>
        <w:t xml:space="preserve">magnitude </w:t>
      </w:r>
      <w:r w:rsidRPr="00AA0559">
        <w:rPr>
          <w:rStyle w:val="StyleUnderline"/>
          <w:highlight w:val="green"/>
        </w:rPr>
        <w:t xml:space="preserve">threaten </w:t>
      </w:r>
      <w:r w:rsidRPr="00AA0559">
        <w:rPr>
          <w:rStyle w:val="Emphasis"/>
          <w:highlight w:val="green"/>
        </w:rPr>
        <w:t>over 2 billion</w:t>
      </w:r>
      <w:r w:rsidRPr="000F7628">
        <w:rPr>
          <w:rStyle w:val="Emphasis"/>
        </w:rPr>
        <w:t xml:space="preserve"> people</w:t>
      </w:r>
      <w:r w:rsidRPr="000F7628">
        <w:rPr>
          <w:rStyle w:val="StyleUnderline"/>
        </w:rPr>
        <w:t xml:space="preserve"> with </w:t>
      </w:r>
      <w:r w:rsidRPr="000F7628">
        <w:rPr>
          <w:rStyle w:val="Emphasis"/>
        </w:rPr>
        <w:t>starvation</w:t>
      </w:r>
      <w:r w:rsidRPr="000F7628">
        <w:rPr>
          <w:sz w:val="16"/>
        </w:rPr>
        <w:t xml:space="preserve"> [19]. </w:t>
      </w:r>
      <w:r w:rsidRPr="00AA0559">
        <w:rPr>
          <w:rStyle w:val="StyleUnderline"/>
          <w:highlight w:val="green"/>
        </w:rPr>
        <w:t>Epidemics</w:t>
      </w:r>
      <w:r w:rsidRPr="000F7628">
        <w:rPr>
          <w:rStyle w:val="StyleUnderline"/>
        </w:rPr>
        <w:t xml:space="preserve"> of various </w:t>
      </w:r>
      <w:r w:rsidRPr="000F7628">
        <w:rPr>
          <w:rStyle w:val="Emphasis"/>
        </w:rPr>
        <w:t>infectious diseases</w:t>
      </w:r>
      <w:r w:rsidRPr="000F7628">
        <w:rPr>
          <w:rStyle w:val="StyleUnderline"/>
        </w:rPr>
        <w:t xml:space="preserve"> would inevitably </w:t>
      </w:r>
      <w:r w:rsidRPr="000F7628">
        <w:rPr>
          <w:rStyle w:val="Emphasis"/>
        </w:rPr>
        <w:t>accompany</w:t>
      </w:r>
      <w:r w:rsidRPr="000F7628">
        <w:rPr>
          <w:rStyle w:val="StyleUnderline"/>
        </w:rPr>
        <w:t xml:space="preserve"> </w:t>
      </w:r>
      <w:r w:rsidRPr="000F7628">
        <w:rPr>
          <w:rStyle w:val="Emphasis"/>
        </w:rPr>
        <w:t>famine</w:t>
      </w:r>
      <w:r w:rsidRPr="000F7628">
        <w:rPr>
          <w:rStyle w:val="StyleUnderline"/>
        </w:rPr>
        <w:t xml:space="preserve"> of such unprecedented magnitude, </w:t>
      </w:r>
      <w:r w:rsidRPr="00AA0559">
        <w:rPr>
          <w:rStyle w:val="StyleUnderline"/>
          <w:highlight w:val="green"/>
        </w:rPr>
        <w:t xml:space="preserve">as well as </w:t>
      </w:r>
      <w:r w:rsidRPr="00AA0559">
        <w:rPr>
          <w:rStyle w:val="Emphasis"/>
          <w:highlight w:val="green"/>
        </w:rPr>
        <w:t>conflict</w:t>
      </w:r>
      <w:r w:rsidRPr="000F7628">
        <w:rPr>
          <w:rStyle w:val="StyleUnderline"/>
        </w:rPr>
        <w:t xml:space="preserve"> within and </w:t>
      </w:r>
      <w:r w:rsidRPr="00AA0559">
        <w:rPr>
          <w:rStyle w:val="Emphasis"/>
          <w:highlight w:val="green"/>
        </w:rPr>
        <w:t>between nations</w:t>
      </w:r>
      <w:r w:rsidRPr="00AA0559">
        <w:rPr>
          <w:rStyle w:val="StyleUnderline"/>
          <w:highlight w:val="green"/>
        </w:rPr>
        <w:t xml:space="preserve"> over</w:t>
      </w:r>
      <w:r w:rsidRPr="000F7628">
        <w:rPr>
          <w:rStyle w:val="StyleUnderline"/>
        </w:rPr>
        <w:t xml:space="preserve"> inadequate and diminishing </w:t>
      </w:r>
      <w:r w:rsidRPr="00AA0559">
        <w:rPr>
          <w:rStyle w:val="Emphasis"/>
          <w:highlight w:val="green"/>
        </w:rPr>
        <w:t>food</w:t>
      </w:r>
      <w:r w:rsidRPr="000F7628">
        <w:rPr>
          <w:rStyle w:val="Emphasis"/>
        </w:rPr>
        <w:t xml:space="preserve"> reserves</w:t>
      </w:r>
      <w:r w:rsidRPr="000F7628">
        <w:rPr>
          <w:sz w:val="16"/>
        </w:rPr>
        <w:t xml:space="preserve">. The </w:t>
      </w:r>
      <w:r w:rsidRPr="000F7628">
        <w:rPr>
          <w:rStyle w:val="Emphasis"/>
        </w:rPr>
        <w:t>combination</w:t>
      </w:r>
      <w:r w:rsidRPr="000F7628">
        <w:rPr>
          <w:rStyle w:val="StyleUnderline"/>
        </w:rPr>
        <w:t xml:space="preserve"> would likely </w:t>
      </w:r>
      <w:r w:rsidRPr="000F7628">
        <w:rPr>
          <w:rStyle w:val="Emphasis"/>
        </w:rPr>
        <w:t>exacerbate</w:t>
      </w:r>
      <w:r w:rsidRPr="000F7628">
        <w:rPr>
          <w:rStyle w:val="StyleUnderline"/>
        </w:rPr>
        <w:t xml:space="preserve"> the </w:t>
      </w:r>
      <w:r w:rsidRPr="000F7628">
        <w:rPr>
          <w:rStyle w:val="Emphasis"/>
        </w:rPr>
        <w:t>human toll</w:t>
      </w:r>
      <w:r w:rsidRPr="000F7628">
        <w:rPr>
          <w:rStyle w:val="StyleUnderline"/>
        </w:rPr>
        <w:t xml:space="preserve"> </w:t>
      </w:r>
      <w:r w:rsidRPr="000F7628">
        <w:rPr>
          <w:rStyle w:val="Emphasis"/>
        </w:rPr>
        <w:t>substantially</w:t>
      </w:r>
      <w:r w:rsidRPr="000F7628">
        <w:rPr>
          <w:sz w:val="16"/>
        </w:rPr>
        <w:t>.</w:t>
      </w:r>
    </w:p>
    <w:p w14:paraId="5E5616FF" w14:textId="77777777" w:rsidR="008F0AE8" w:rsidRPr="000F7628" w:rsidRDefault="008F0AE8" w:rsidP="008F0AE8">
      <w:pPr>
        <w:rPr>
          <w:sz w:val="16"/>
        </w:rPr>
      </w:pPr>
      <w:r w:rsidRPr="000F7628">
        <w:rPr>
          <w:sz w:val="16"/>
        </w:rPr>
        <w:t>Human health effects and implications</w:t>
      </w:r>
    </w:p>
    <w:p w14:paraId="27BD28C7" w14:textId="77777777" w:rsidR="008F0AE8" w:rsidRDefault="008F0AE8" w:rsidP="008F0AE8">
      <w:pPr>
        <w:rPr>
          <w:sz w:val="16"/>
        </w:rPr>
      </w:pPr>
      <w:r w:rsidRPr="000F7628">
        <w:rPr>
          <w:sz w:val="16"/>
        </w:rPr>
        <w:t xml:space="preserve">Immediate localised destruction would cause catastrophic local health impacts. Widespread health impacts would be caused by dispersed radioactive fallout and potentially an electromagnetic pulse from a high-altitude nuclear explosion that would incapacitate all civilian electrical and electronic infrastructure on a continental scale. But the </w:t>
      </w:r>
      <w:r w:rsidRPr="00AA0559">
        <w:rPr>
          <w:rStyle w:val="StyleUnderline"/>
          <w:highlight w:val="green"/>
        </w:rPr>
        <w:t>major cause of casualties</w:t>
      </w:r>
      <w:r w:rsidRPr="000F7628">
        <w:rPr>
          <w:sz w:val="16"/>
        </w:rPr>
        <w:t xml:space="preserve"> worldwide from a nuclear war </w:t>
      </w:r>
      <w:r w:rsidRPr="00AA0559">
        <w:rPr>
          <w:rStyle w:val="StyleUnderline"/>
          <w:highlight w:val="green"/>
        </w:rPr>
        <w:t>would be</w:t>
      </w:r>
      <w:r w:rsidRPr="000F7628">
        <w:rPr>
          <w:rStyle w:val="StyleUnderline"/>
        </w:rPr>
        <w:t xml:space="preserve"> from an abrupt onset of a nuclear </w:t>
      </w:r>
      <w:r w:rsidRPr="00AA0559">
        <w:rPr>
          <w:rStyle w:val="StyleUnderline"/>
          <w:highlight w:val="green"/>
        </w:rPr>
        <w:t>ice age and</w:t>
      </w:r>
      <w:r w:rsidRPr="000F7628">
        <w:rPr>
          <w:rStyle w:val="StyleUnderline"/>
        </w:rPr>
        <w:t xml:space="preserve"> resultant </w:t>
      </w:r>
      <w:r w:rsidRPr="00AA0559">
        <w:rPr>
          <w:rStyle w:val="StyleUnderline"/>
          <w:highlight w:val="green"/>
        </w:rPr>
        <w:t>mass starvation</w:t>
      </w:r>
      <w:r w:rsidRPr="000F7628">
        <w:rPr>
          <w:sz w:val="16"/>
        </w:rPr>
        <w:t xml:space="preserve">. The </w:t>
      </w:r>
      <w:r w:rsidRPr="000F7628">
        <w:rPr>
          <w:rStyle w:val="StyleUnderline"/>
        </w:rPr>
        <w:t xml:space="preserve">ice age induced starvation findings </w:t>
      </w:r>
      <w:r w:rsidRPr="00AA0559">
        <w:rPr>
          <w:rStyle w:val="StyleUnderline"/>
          <w:highlight w:val="green"/>
        </w:rPr>
        <w:t xml:space="preserve">from even a </w:t>
      </w:r>
      <w:r w:rsidRPr="00AA0559">
        <w:rPr>
          <w:rStyle w:val="Emphasis"/>
          <w:highlight w:val="green"/>
        </w:rPr>
        <w:t>localised</w:t>
      </w:r>
      <w:r w:rsidRPr="000F7628">
        <w:rPr>
          <w:rStyle w:val="StyleUnderline"/>
        </w:rPr>
        <w:t xml:space="preserve"> </w:t>
      </w:r>
      <w:r w:rsidRPr="000F7628">
        <w:rPr>
          <w:rStyle w:val="Emphasis"/>
        </w:rPr>
        <w:t xml:space="preserve">regional nuclear </w:t>
      </w:r>
      <w:r w:rsidRPr="00AA0559">
        <w:rPr>
          <w:rStyle w:val="Emphasis"/>
          <w:highlight w:val="green"/>
        </w:rPr>
        <w:t>war</w:t>
      </w:r>
      <w:r w:rsidRPr="000F7628">
        <w:rPr>
          <w:sz w:val="16"/>
        </w:rPr>
        <w:t xml:space="preserve"> do not support the commonly claimed theoretical basis for nuclear deterrence of mutually assured destruction. Instead, they </w:t>
      </w:r>
      <w:r w:rsidRPr="000F7628">
        <w:rPr>
          <w:rStyle w:val="StyleUnderline"/>
        </w:rPr>
        <w:t xml:space="preserve">characterise nuclear weapons as risking self-assured destruction from what </w:t>
      </w:r>
      <w:r w:rsidRPr="00AA0559">
        <w:rPr>
          <w:rStyle w:val="StyleUnderline"/>
          <w:highlight w:val="green"/>
        </w:rPr>
        <w:t xml:space="preserve">amount to </w:t>
      </w:r>
      <w:r w:rsidRPr="00AA0559">
        <w:rPr>
          <w:rStyle w:val="Emphasis"/>
          <w:highlight w:val="green"/>
        </w:rPr>
        <w:t>global [omnicide]</w:t>
      </w:r>
      <w:r w:rsidRPr="000F7628">
        <w:rPr>
          <w:sz w:val="16"/>
        </w:rPr>
        <w:t xml:space="preserve"> suicide</w:t>
      </w:r>
      <w:r w:rsidRPr="000F7628">
        <w:rPr/>
        <w:t xml:space="preserve"> </w:t>
      </w:r>
      <w:r w:rsidRPr="000F7628">
        <w:rPr>
          <w:rStyle w:val="StyleUnderline"/>
        </w:rPr>
        <w:t xml:space="preserve">bombs. </w:t>
      </w:r>
      <w:r w:rsidRPr="00AA0559">
        <w:rPr>
          <w:rStyle w:val="StyleUnderline"/>
          <w:highlight w:val="green"/>
        </w:rPr>
        <w:t>Nuc</w:t>
      </w:r>
      <w:r w:rsidRPr="000F7628">
        <w:rPr>
          <w:rStyle w:val="StyleUnderline"/>
        </w:rPr>
        <w:t>lear weapon</w:t>
      </w:r>
      <w:r w:rsidRPr="00AA0559">
        <w:rPr>
          <w:rStyle w:val="StyleUnderline"/>
          <w:highlight w:val="green"/>
        </w:rPr>
        <w:t>s</w:t>
      </w:r>
      <w:r w:rsidRPr="000F7628">
        <w:rPr>
          <w:rStyle w:val="StyleUnderline"/>
        </w:rPr>
        <w:t xml:space="preserve"> </w:t>
      </w:r>
      <w:r w:rsidRPr="000F7628">
        <w:rPr>
          <w:rStyle w:val="Emphasis"/>
        </w:rPr>
        <w:t>overwhelmingly</w:t>
      </w:r>
      <w:r w:rsidRPr="000F7628">
        <w:rPr>
          <w:rStyle w:val="StyleUnderline"/>
        </w:rPr>
        <w:t xml:space="preserve"> </w:t>
      </w:r>
      <w:r w:rsidRPr="00AA0559">
        <w:rPr>
          <w:rStyle w:val="Emphasis"/>
          <w:highlight w:val="green"/>
        </w:rPr>
        <w:t>endanger</w:t>
      </w:r>
      <w:r w:rsidRPr="00AA0559">
        <w:rPr>
          <w:rStyle w:val="StyleUnderline"/>
          <w:highlight w:val="green"/>
        </w:rPr>
        <w:t xml:space="preserve"> the </w:t>
      </w:r>
      <w:r w:rsidRPr="00AA0559">
        <w:rPr>
          <w:rStyle w:val="Emphasis"/>
          <w:highlight w:val="green"/>
        </w:rPr>
        <w:t xml:space="preserve">security of all </w:t>
      </w:r>
      <w:r w:rsidRPr="000F7628">
        <w:rPr>
          <w:rStyle w:val="Emphasis"/>
        </w:rPr>
        <w:t>peoples</w:t>
      </w:r>
      <w:r w:rsidRPr="000F7628">
        <w:rPr>
          <w:sz w:val="16"/>
        </w:rPr>
        <w:t xml:space="preserve"> and render meaningless any concept of winning a nuclear war [20]. They have no legitimate or legal military purpose.</w:t>
      </w:r>
      <w:bookmarkEnd w:id="3"/>
    </w:p>
    <w:p w14:paraId="1ED2229A" w14:textId="77777777" w:rsidR="008F0AE8" w:rsidRDefault="008F0AE8" w:rsidP="008F0AE8">
      <w:pPr>
        <w:rPr>
          <w:sz w:val="16"/>
        </w:rPr>
      </w:pPr>
    </w:p>
    <w:p w14:paraId="7E862C48" w14:textId="77777777" w:rsidR="008F0AE8" w:rsidRDefault="008F0AE8" w:rsidP="008F0AE8">
      <w:pPr>
        <w:pStyle w:val="Heading4"/>
      </w:pPr>
      <w:r>
        <w:rPr/>
        <w:t>You should weigh our impact as full extinction even if its slightly less</w:t>
      </w:r>
    </w:p>
    <w:p w14:paraId="7C5DCB27" w14:textId="77777777" w:rsidR="008F0AE8" w:rsidRPr="003D6C20" w:rsidRDefault="008F0AE8" w:rsidP="008F0AE8">
      <w:r>
        <w:rPr/>
        <w:t xml:space="preserve">Samuel Miller </w:t>
      </w:r>
      <w:r w:rsidRPr="003D6C20">
        <w:rPr>
          <w:rStyle w:val="Style13ptBold"/>
        </w:rPr>
        <w:t>McDonald 18</w:t>
      </w:r>
      <w:r>
        <w:rPr/>
        <w:t>, studying for his DPhil, Master of Environmental Management from Yale University, Managing Editor at ActivistLab.org, 5/2/18, "Extinction vs. Collapse", Resilience, https://www.resilience.org/stories/2018-05-02/extinction-vs-collapse/</w:t>
      </w:r>
    </w:p>
    <w:p w14:paraId="354780E5" w14:textId="77777777" w:rsidR="008F0AE8" w:rsidRDefault="008F0AE8" w:rsidP="008F0AE8">
      <w:pPr>
        <w:rPr>
          <w:sz w:val="16"/>
        </w:rPr>
      </w:pPr>
      <w:r w:rsidRPr="003D6C20">
        <w:rPr>
          <w:sz w:val="16"/>
        </w:rPr>
        <w:t xml:space="preserve">What we do know is that, given everything above, we are living through a confluence of events that will shake the foundations of civilization, and jeopardize our capacity to sustain large populations of humans. There is enough certainty around these issues to justify being existentially alarmed. At this point, </w:t>
      </w:r>
      <w:r w:rsidRPr="00AA0559">
        <w:rPr>
          <w:rStyle w:val="StyleUnderline"/>
          <w:highlight w:val="green"/>
        </w:rPr>
        <w:t>whether</w:t>
      </w:r>
      <w:r w:rsidRPr="003D6C20">
        <w:rPr>
          <w:rStyle w:val="StyleUnderline"/>
        </w:rPr>
        <w:t xml:space="preserve"> we go </w:t>
      </w:r>
      <w:r w:rsidRPr="00AA0559">
        <w:rPr>
          <w:rStyle w:val="Emphasis"/>
          <w:highlight w:val="green"/>
        </w:rPr>
        <w:t>extinct</w:t>
      </w:r>
      <w:r w:rsidRPr="003D6C20">
        <w:rPr>
          <w:rStyle w:val="StyleUnderline"/>
        </w:rPr>
        <w:t xml:space="preserve"> </w:t>
      </w:r>
      <w:r w:rsidRPr="00AA0559">
        <w:rPr>
          <w:rStyle w:val="StyleUnderline"/>
          <w:highlight w:val="green"/>
        </w:rPr>
        <w:t xml:space="preserve">or </w:t>
      </w:r>
      <w:r w:rsidRPr="00AA0559">
        <w:rPr>
          <w:rStyle w:val="Emphasis"/>
          <w:highlight w:val="green"/>
        </w:rPr>
        <w:t>all but a thousand</w:t>
      </w:r>
      <w:r w:rsidRPr="003D6C20">
        <w:rPr>
          <w:rStyle w:val="StyleUnderline"/>
        </w:rPr>
        <w:t xml:space="preserve"> of us go extinct</w:t>
      </w:r>
      <w:r w:rsidRPr="003D6C20">
        <w:rPr>
          <w:sz w:val="16"/>
        </w:rPr>
        <w:t xml:space="preserve"> (again), maybe that </w:t>
      </w:r>
      <w:r w:rsidRPr="00AA0559">
        <w:rPr>
          <w:rStyle w:val="StyleUnderline"/>
          <w:highlight w:val="green"/>
        </w:rPr>
        <w:t>shouldn’t make</w:t>
      </w:r>
      <w:r w:rsidRPr="000D3164">
        <w:rPr>
          <w:rStyle w:val="StyleUnderline"/>
        </w:rPr>
        <w:t xml:space="preserve"> much </w:t>
      </w:r>
      <w:r w:rsidRPr="00AA0559">
        <w:rPr>
          <w:rStyle w:val="StyleUnderline"/>
          <w:highlight w:val="green"/>
        </w:rPr>
        <w:t>difference</w:t>
      </w:r>
      <w:r w:rsidRPr="003D6C20">
        <w:rPr>
          <w:sz w:val="16"/>
        </w:rPr>
        <w:t xml:space="preserve">. Maybe </w:t>
      </w:r>
      <w:r w:rsidRPr="000D3164">
        <w:rPr>
          <w:rStyle w:val="StyleUnderline"/>
        </w:rPr>
        <w:t xml:space="preserve">the </w:t>
      </w:r>
      <w:r w:rsidRPr="00AA0559">
        <w:rPr>
          <w:rStyle w:val="StyleUnderline"/>
          <w:highlight w:val="green"/>
        </w:rPr>
        <w:t>destruction of</w:t>
      </w:r>
      <w:r w:rsidRPr="003D6C20">
        <w:rPr>
          <w:rStyle w:val="StyleUnderline"/>
        </w:rPr>
        <w:t xml:space="preserve"> a few billion or </w:t>
      </w:r>
      <w:r w:rsidRPr="00AA0559">
        <w:rPr>
          <w:rStyle w:val="StyleUnderline"/>
          <w:highlight w:val="green"/>
        </w:rPr>
        <w:t>5 billion</w:t>
      </w:r>
      <w:r w:rsidRPr="003D6C20">
        <w:rPr>
          <w:rStyle w:val="StyleUnderline"/>
        </w:rPr>
        <w:t xml:space="preserve"> people </w:t>
      </w:r>
      <w:r w:rsidRPr="00AA0559">
        <w:rPr>
          <w:rStyle w:val="StyleUnderline"/>
          <w:highlight w:val="green"/>
        </w:rPr>
        <w:t xml:space="preserve">is </w:t>
      </w:r>
      <w:r w:rsidRPr="00AA0559">
        <w:rPr>
          <w:rStyle w:val="Emphasis"/>
          <w:highlight w:val="green"/>
        </w:rPr>
        <w:t>morally equivalent</w:t>
      </w:r>
      <w:r w:rsidRPr="00AA0559">
        <w:rPr>
          <w:rStyle w:val="StyleUnderline"/>
          <w:highlight w:val="green"/>
        </w:rPr>
        <w:t xml:space="preserve"> to </w:t>
      </w:r>
      <w:r w:rsidRPr="000D3164">
        <w:rPr>
          <w:rStyle w:val="StyleUnderline"/>
        </w:rPr>
        <w:t>the destruction of</w:t>
      </w:r>
      <w:r w:rsidRPr="003D6C20">
        <w:rPr>
          <w:rStyle w:val="StyleUnderline"/>
        </w:rPr>
        <w:t xml:space="preserve"> all </w:t>
      </w:r>
      <w:r w:rsidRPr="00AA0559">
        <w:rPr>
          <w:rStyle w:val="StyleUnderline"/>
          <w:highlight w:val="green"/>
        </w:rPr>
        <w:t>7</w:t>
      </w:r>
      <w:r w:rsidRPr="000D3164">
        <w:rPr>
          <w:rStyle w:val="StyleUnderline"/>
        </w:rPr>
        <w:t xml:space="preserve"> billion</w:t>
      </w:r>
      <w:r w:rsidRPr="003D6C20">
        <w:rPr>
          <w:rStyle w:val="StyleUnderline"/>
        </w:rPr>
        <w:t xml:space="preserve"> of us, </w:t>
      </w:r>
      <w:r w:rsidRPr="00AA0559">
        <w:rPr>
          <w:rStyle w:val="StyleUnderline"/>
          <w:highlight w:val="green"/>
        </w:rPr>
        <w:t>and</w:t>
      </w:r>
      <w:r w:rsidRPr="003D6C20">
        <w:rPr>
          <w:rStyle w:val="StyleUnderline"/>
        </w:rPr>
        <w:t xml:space="preserve"> so </w:t>
      </w:r>
      <w:r w:rsidRPr="00AA0559">
        <w:rPr>
          <w:rStyle w:val="StyleUnderline"/>
          <w:highlight w:val="green"/>
        </w:rPr>
        <w:t xml:space="preserve">should provoke </w:t>
      </w:r>
      <w:r w:rsidRPr="00AA0559">
        <w:rPr>
          <w:rStyle w:val="Emphasis"/>
          <w:highlight w:val="green"/>
        </w:rPr>
        <w:t>equal</w:t>
      </w:r>
      <w:r w:rsidRPr="000D3164">
        <w:rPr>
          <w:rStyle w:val="Emphasis"/>
        </w:rPr>
        <w:t xml:space="preserve"> degrees of </w:t>
      </w:r>
      <w:r w:rsidRPr="000D3164">
        <w:rPr>
          <w:rStyle w:val="Emphasis"/>
          <w:highlight w:val="green"/>
        </w:rPr>
        <w:t>urgency</w:t>
      </w:r>
      <w:r w:rsidRPr="003D6C20">
        <w:rPr>
          <w:sz w:val="16"/>
        </w:rPr>
        <w:t>. Maybe this debate about whether we’ll go completely extinct rather than just mostly extinct is absurd. Or maybe not. I don’t know. What I do know is that, regardless of the answer, there’s no excuse to stop fighting for a world that sustains life.</w:t>
      </w:r>
    </w:p>
    <w:p w14:paraId="1328900F" w14:textId="77777777" w:rsidR="008F0AE8" w:rsidRPr="0052538B" w:rsidRDefault="008F0AE8" w:rsidP="008F0AE8">
      <w:pPr>
        <w:rPr>
          <w:sz w:val="16"/>
        </w:rPr>
      </w:pPr>
    </w:p>
    <w:p w14:paraId="162B5223" w14:textId="77777777" w:rsidR="008F0AE8" w:rsidRPr="00424856" w:rsidRDefault="008F0AE8" w:rsidP="008F0AE8">
      <w:pPr>
        <w:pStyle w:val="Heading4"/>
      </w:pPr>
      <w:r>
        <w:rPr/>
        <w:t>*Even if nuclear war doesn’t cause extinction, preventing it’s a D-Rule</w:t>
      </w:r>
    </w:p>
    <w:p w14:paraId="16FAD585" w14:textId="77777777" w:rsidR="008F0AE8" w:rsidRPr="0052538B" w:rsidRDefault="008F0AE8" w:rsidP="008F0AE8">
      <w:r w:rsidRPr="00424856">
        <w:rPr>
          <w:rStyle w:val="Style13ptBold"/>
        </w:rPr>
        <w:t xml:space="preserve">Beckman </w:t>
      </w:r>
      <w:r>
        <w:rPr>
          <w:rStyle w:val="Style13ptBold"/>
        </w:rPr>
        <w:t xml:space="preserve">2K </w:t>
      </w:r>
      <w:r>
        <w:rPr/>
        <w:t xml:space="preserve">(Peter, professor of IR </w:t>
      </w:r>
      <w:r w:rsidRPr="00424856">
        <w:rPr/>
        <w:t>(Hobart and William Smith College) The Nuclear Predicament: Nuclear Weapons in t</w:t>
      </w:r>
      <w:r>
        <w:rPr/>
        <w:t>he 21st Century, 2000, Pg 296-7)</w:t>
      </w:r>
    </w:p>
    <w:p w14:paraId="2FDE09C3" w14:textId="77777777" w:rsidR="008F0AE8" w:rsidRPr="00424856" w:rsidRDefault="008F0AE8" w:rsidP="008F0AE8">
      <w:pPr>
        <w:rPr>
          <w:sz w:val="14"/>
        </w:rPr>
      </w:pPr>
      <w:r w:rsidRPr="00424856">
        <w:rPr>
          <w:sz w:val="14"/>
        </w:rPr>
        <w:t xml:space="preserve">Individual death is not the only death that affects the way people live. </w:t>
      </w:r>
      <w:r w:rsidRPr="00AA0559">
        <w:rPr>
          <w:rStyle w:val="StyleUnderline"/>
          <w:highlight w:val="green"/>
        </w:rPr>
        <w:t>Since hu</w:t>
      </w:r>
      <w:r w:rsidRPr="00AA0559">
        <w:rPr>
          <w:rStyle w:val="StyleUnderline"/>
          <w:highlight w:val="green"/>
        </w:rPr>
        <w:softHyphen/>
        <w:t>mans are social</w:t>
      </w:r>
      <w:r w:rsidRPr="00424856">
        <w:rPr>
          <w:rStyle w:val="StyleUnderline"/>
        </w:rPr>
        <w:t xml:space="preserve"> beings</w:t>
      </w:r>
      <w:r w:rsidRPr="00424856">
        <w:rPr>
          <w:sz w:val="14"/>
        </w:rPr>
        <w:t xml:space="preserve"> who define themselves naturally as parts of families, societies, kin</w:t>
      </w:r>
      <w:r w:rsidRPr="00424856">
        <w:rPr>
          <w:sz w:val="14"/>
        </w:rPr>
        <w:softHyphen/>
        <w:t xml:space="preserve">ship groups, religions, nations, and humanity as a whole, </w:t>
      </w:r>
      <w:r w:rsidRPr="00AA0559">
        <w:rPr>
          <w:rStyle w:val="StyleUnderline"/>
          <w:highlight w:val="green"/>
        </w:rPr>
        <w:t>how they view themselves</w:t>
      </w:r>
      <w:r w:rsidRPr="00424856">
        <w:rPr>
          <w:rStyle w:val="StyleUnderline"/>
        </w:rPr>
        <w:t xml:space="preserve"> will </w:t>
      </w:r>
      <w:r w:rsidRPr="00AA0559">
        <w:rPr>
          <w:rStyle w:val="StyleUnderline"/>
          <w:highlight w:val="green"/>
        </w:rPr>
        <w:t>depend</w:t>
      </w:r>
      <w:r w:rsidRPr="00424856">
        <w:rPr>
          <w:rStyle w:val="StyleUnderline"/>
        </w:rPr>
        <w:t xml:space="preserve"> largely </w:t>
      </w:r>
      <w:r w:rsidRPr="00AA0559">
        <w:rPr>
          <w:rStyle w:val="StyleUnderline"/>
          <w:highlight w:val="green"/>
        </w:rPr>
        <w:t>on whether they anticipate</w:t>
      </w:r>
      <w:r w:rsidRPr="00424856">
        <w:rPr>
          <w:rStyle w:val="StyleUnderline"/>
        </w:rPr>
        <w:t xml:space="preserve"> the continuing </w:t>
      </w:r>
      <w:r w:rsidRPr="00AA0559">
        <w:rPr>
          <w:rStyle w:val="StyleUnderline"/>
          <w:highlight w:val="green"/>
        </w:rPr>
        <w:t>existence</w:t>
      </w:r>
      <w:r w:rsidRPr="00424856">
        <w:rPr>
          <w:rStyle w:val="StyleUnderline"/>
        </w:rPr>
        <w:t xml:space="preserve"> of these social entities. </w:t>
      </w:r>
      <w:r w:rsidRPr="00B04D06">
        <w:rPr>
          <w:rStyle w:val="StyleUnderline"/>
        </w:rPr>
        <w:t xml:space="preserve">In the </w:t>
      </w:r>
      <w:r w:rsidRPr="00AA0559">
        <w:rPr>
          <w:rStyle w:val="StyleUnderline"/>
          <w:highlight w:val="green"/>
        </w:rPr>
        <w:t xml:space="preserve">prenuclear </w:t>
      </w:r>
      <w:r w:rsidRPr="00B04D06">
        <w:rPr>
          <w:rStyle w:val="StyleUnderline"/>
        </w:rPr>
        <w:t>age,</w:t>
      </w:r>
      <w:r w:rsidRPr="00424856">
        <w:rPr>
          <w:rStyle w:val="StyleUnderline"/>
        </w:rPr>
        <w:t xml:space="preserve"> the individual obviously dies, but </w:t>
      </w:r>
      <w:r w:rsidRPr="00AA0559">
        <w:rPr>
          <w:rStyle w:val="StyleUnderline"/>
          <w:highlight w:val="green"/>
        </w:rPr>
        <w:t>the social unit</w:t>
      </w:r>
      <w:r w:rsidRPr="00424856">
        <w:rPr>
          <w:sz w:val="14"/>
        </w:rPr>
        <w:t>, the na</w:t>
      </w:r>
      <w:r w:rsidRPr="00424856">
        <w:rPr>
          <w:sz w:val="14"/>
        </w:rPr>
        <w:softHyphen/>
        <w:t xml:space="preserve">tion, the family, the species, </w:t>
      </w:r>
      <w:r w:rsidRPr="00AA0559">
        <w:rPr>
          <w:rStyle w:val="StyleUnderline"/>
          <w:highlight w:val="green"/>
        </w:rPr>
        <w:t>was understood as outliving death. But</w:t>
      </w:r>
      <w:r w:rsidRPr="00424856">
        <w:rPr>
          <w:rStyle w:val="StyleUnderline"/>
        </w:rPr>
        <w:t xml:space="preserve"> in the nuclear age, </w:t>
      </w:r>
      <w:r w:rsidRPr="00AA0559">
        <w:rPr>
          <w:rStyle w:val="StyleUnderline"/>
          <w:highlight w:val="green"/>
        </w:rPr>
        <w:t>we must anticipate nuclear death as</w:t>
      </w:r>
      <w:r w:rsidRPr="00424856">
        <w:rPr>
          <w:rStyle w:val="StyleUnderline"/>
        </w:rPr>
        <w:t xml:space="preserve"> a </w:t>
      </w:r>
      <w:r w:rsidRPr="00AA0559">
        <w:rPr>
          <w:rStyle w:val="StyleUnderline"/>
          <w:highlight w:val="green"/>
        </w:rPr>
        <w:t>collective</w:t>
      </w:r>
      <w:r w:rsidRPr="00424856">
        <w:rPr>
          <w:rStyle w:val="StyleUnderline"/>
        </w:rPr>
        <w:t xml:space="preserve"> experience</w:t>
      </w:r>
      <w:r>
        <w:rPr>
          <w:rStyle w:val="underline"/>
        </w:rPr>
        <w:t>,</w:t>
      </w:r>
      <w:r w:rsidRPr="00424856">
        <w:rPr>
          <w:sz w:val="14"/>
        </w:rPr>
        <w:t xml:space="preserve"> what Norman Cousins called “irrational death”—death of a new kind, a nondiscriminating death without warning, death en masse. ‘While all deaths are individual, in the mass deaths of the twentieth century, be they at Auschwitz or at Hiroshima and Na</w:t>
      </w:r>
      <w:r w:rsidRPr="00424856">
        <w:rPr>
          <w:sz w:val="14"/>
        </w:rPr>
        <w:softHyphen/>
        <w:t xml:space="preserve">gasaki, </w:t>
      </w:r>
      <w:r w:rsidRPr="00AA0559">
        <w:rPr>
          <w:rStyle w:val="StyleUnderline"/>
          <w:highlight w:val="green"/>
        </w:rPr>
        <w:t>the individual is lost in</w:t>
      </w:r>
      <w:r w:rsidRPr="00424856">
        <w:rPr>
          <w:rStyle w:val="StyleUnderline"/>
        </w:rPr>
        <w:t xml:space="preserve"> a faceless, mindless, </w:t>
      </w:r>
      <w:r w:rsidRPr="00B04D06">
        <w:rPr>
          <w:rStyle w:val="StyleUnderline"/>
        </w:rPr>
        <w:t>random destruction</w:t>
      </w:r>
      <w:r>
        <w:rPr>
          <w:rStyle w:val="underline"/>
        </w:rPr>
        <w:t>.</w:t>
      </w:r>
      <w:r w:rsidRPr="00424856">
        <w:rPr>
          <w:sz w:val="14"/>
        </w:rPr>
        <w:t xml:space="preserve"> Writer Norman Mailer described the transformation as follows: For the first time in civilized history, perhaps for the first time in all history, we have been forced to live with the suppressed knowledge that </w:t>
      </w:r>
      <w:r w:rsidRPr="00424856">
        <w:rPr>
          <w:rStyle w:val="StyleUnderline"/>
        </w:rPr>
        <w:t>the smallest facets of our per</w:t>
      </w:r>
      <w:r w:rsidRPr="00424856">
        <w:rPr>
          <w:rStyle w:val="StyleUnderline"/>
        </w:rPr>
        <w:softHyphen/>
        <w:t>sonality</w:t>
      </w:r>
      <w:r w:rsidRPr="00424856">
        <w:rPr>
          <w:sz w:val="14"/>
        </w:rPr>
        <w:t xml:space="preserve"> or the most minor projections of our ideas ... </w:t>
      </w:r>
      <w:r w:rsidRPr="00424856">
        <w:rPr>
          <w:rStyle w:val="StyleUnderline"/>
        </w:rPr>
        <w:t>might be doomed to die as a ci</w:t>
      </w:r>
      <w:r w:rsidRPr="00424856">
        <w:rPr>
          <w:rStyle w:val="StyleUnderline"/>
        </w:rPr>
        <w:softHyphen/>
        <w:t xml:space="preserve">pher in </w:t>
      </w:r>
      <w:r w:rsidRPr="00AA0559">
        <w:rPr>
          <w:rStyle w:val="StyleUnderline"/>
          <w:highlight w:val="green"/>
        </w:rPr>
        <w:t>some vast statistical operation</w:t>
      </w:r>
      <w:r w:rsidRPr="00424856">
        <w:rPr>
          <w:sz w:val="14"/>
        </w:rPr>
        <w:t xml:space="preserve"> in which our teeth would be counted, and our hair would be saved, but our death itself unknown, unhonored and unrewarded, </w:t>
      </w:r>
      <w:r w:rsidRPr="00AA0559">
        <w:rPr>
          <w:rStyle w:val="StyleUnderline"/>
          <w:highlight w:val="green"/>
        </w:rPr>
        <w:t>a death</w:t>
      </w:r>
      <w:r w:rsidRPr="00424856">
        <w:rPr>
          <w:rStyle w:val="StyleUnderline"/>
        </w:rPr>
        <w:t xml:space="preserve"> which could </w:t>
      </w:r>
      <w:r w:rsidRPr="00AA0559">
        <w:rPr>
          <w:rStyle w:val="StyleUnderline"/>
          <w:highlight w:val="green"/>
        </w:rPr>
        <w:t>not</w:t>
      </w:r>
      <w:r w:rsidRPr="00424856">
        <w:rPr>
          <w:rStyle w:val="StyleUnderline"/>
        </w:rPr>
        <w:t xml:space="preserve"> follow </w:t>
      </w:r>
      <w:r w:rsidRPr="00AA0559">
        <w:rPr>
          <w:rStyle w:val="StyleUnderline"/>
          <w:highlight w:val="green"/>
        </w:rPr>
        <w:t>with dignity</w:t>
      </w:r>
      <w:r w:rsidRPr="00424856">
        <w:rPr>
          <w:sz w:val="14"/>
        </w:rPr>
        <w:t xml:space="preserve"> as a possible consequence to serious actions we have chosen, but rather a death in a gas chamber or a radioactive city; and so ... in the midst of civilization ... our psyche was subjected itself to the intolerable anxi</w:t>
      </w:r>
      <w:r w:rsidRPr="00424856">
        <w:rPr>
          <w:sz w:val="14"/>
        </w:rPr>
        <w:softHyphen/>
        <w:t>ety that death being causeless, life was causeless as well, and time deprived of cause and effect had come to a stop. If the type of death we anticipate is important because it affects how we view ourselves in the world, then the pervasive fear of nuclear annihilation does not necessarily tell us anything about death per se, but rather it reveals something about the perception hu</w:t>
      </w:r>
      <w:r w:rsidRPr="00424856">
        <w:rPr>
          <w:sz w:val="14"/>
        </w:rPr>
        <w:softHyphen/>
        <w:t xml:space="preserve">mans have of their place and worth in the world. </w:t>
      </w:r>
      <w:r w:rsidRPr="00B04D06">
        <w:rPr>
          <w:rStyle w:val="StyleUnderline"/>
        </w:rPr>
        <w:t xml:space="preserve">Nuclear </w:t>
      </w:r>
      <w:r w:rsidRPr="00AA0559">
        <w:rPr>
          <w:rStyle w:val="StyleUnderline"/>
          <w:highlight w:val="green"/>
        </w:rPr>
        <w:t>weapons</w:t>
      </w:r>
      <w:r w:rsidRPr="00424856">
        <w:rPr>
          <w:sz w:val="14"/>
        </w:rPr>
        <w:t xml:space="preserve"> challenge a basic belief in the importance of the individual. They </w:t>
      </w:r>
      <w:r w:rsidRPr="00AA0559">
        <w:rPr>
          <w:rStyle w:val="StyleUnderline"/>
          <w:highlight w:val="green"/>
        </w:rPr>
        <w:t>challenge</w:t>
      </w:r>
      <w:r w:rsidRPr="00424856">
        <w:rPr>
          <w:sz w:val="14"/>
        </w:rPr>
        <w:t xml:space="preserve"> possibly </w:t>
      </w:r>
      <w:r w:rsidRPr="00AA0559">
        <w:rPr>
          <w:rStyle w:val="StyleUnderline"/>
          <w:highlight w:val="green"/>
        </w:rPr>
        <w:t>the</w:t>
      </w:r>
      <w:r w:rsidRPr="00424856">
        <w:rPr>
          <w:rStyle w:val="StyleUnderline"/>
        </w:rPr>
        <w:t xml:space="preserve"> most </w:t>
      </w:r>
      <w:r w:rsidRPr="00B04D06">
        <w:rPr>
          <w:rStyle w:val="StyleUnderline"/>
        </w:rPr>
        <w:t>central</w:t>
      </w:r>
      <w:r w:rsidRPr="00424856">
        <w:rPr>
          <w:rStyle w:val="StyleUnderline"/>
        </w:rPr>
        <w:t xml:space="preserve"> </w:t>
      </w:r>
      <w:r w:rsidRPr="00B04D06">
        <w:rPr>
          <w:rStyle w:val="StyleUnderline"/>
        </w:rPr>
        <w:t>tenet</w:t>
      </w:r>
      <w:r w:rsidRPr="00424856">
        <w:rPr>
          <w:rStyle w:val="StyleUnderline"/>
        </w:rPr>
        <w:t xml:space="preserve"> of the Judeo-Christian </w:t>
      </w:r>
      <w:r w:rsidRPr="00AA0559">
        <w:rPr>
          <w:rStyle w:val="StyleUnderline"/>
          <w:highlight w:val="green"/>
        </w:rPr>
        <w:t>world view: Each</w:t>
      </w:r>
      <w:r w:rsidRPr="00424856">
        <w:rPr>
          <w:rStyle w:val="StyleUnderline"/>
        </w:rPr>
        <w:t xml:space="preserve"> in</w:t>
      </w:r>
      <w:r w:rsidRPr="00424856">
        <w:rPr>
          <w:rStyle w:val="StyleUnderline"/>
        </w:rPr>
        <w:softHyphen/>
        <w:t xml:space="preserve">dividual </w:t>
      </w:r>
      <w:r w:rsidRPr="00AA0559">
        <w:rPr>
          <w:rStyle w:val="StyleUnderline"/>
          <w:highlight w:val="green"/>
        </w:rPr>
        <w:t xml:space="preserve">is </w:t>
      </w:r>
      <w:r w:rsidRPr="00B04D06">
        <w:rPr>
          <w:rStyle w:val="StyleUnderline"/>
        </w:rPr>
        <w:t>unique</w:t>
      </w:r>
      <w:r w:rsidRPr="00424856">
        <w:rPr>
          <w:rStyle w:val="StyleUnderline"/>
        </w:rPr>
        <w:t xml:space="preserve"> and </w:t>
      </w:r>
      <w:r w:rsidRPr="00AA0559">
        <w:rPr>
          <w:rStyle w:val="StyleUnderline"/>
          <w:highlight w:val="green"/>
        </w:rPr>
        <w:t>important</w:t>
      </w:r>
      <w:r w:rsidRPr="00424856">
        <w:rPr>
          <w:sz w:val="14"/>
        </w:rPr>
        <w:t xml:space="preserve"> and created in the image of God. If you save one life it is like saving the entire world, the Talmud teaches. “God so loved the world that He gave His only begotten son,” John says. Now, we are haunted with the image of human beings as objects, as matter, to be burned, radiated, turned into ashes or vapor.</w:t>
      </w:r>
    </w:p>
    <w:p w14:paraId="74294B63" w14:textId="77777777" w:rsidR="008F0AE8" w:rsidRDefault="008F0AE8" w:rsidP="008F0AE8"/>
    <w:p w14:paraId="6F3E1517" w14:textId="77777777" w:rsidR="008F0AE8" w:rsidRDefault="008F0AE8" w:rsidP="008F0AE8">
      <w:pPr>
        <w:pStyle w:val="Heading3"/>
      </w:pPr>
      <w:r>
        <w:rPr/>
        <w:t>2NC---T/Adv 1</w:t>
      </w:r>
    </w:p>
    <w:p w14:paraId="3BBC0493" w14:textId="77777777" w:rsidR="008F0AE8" w:rsidRDefault="008F0AE8" w:rsidP="008F0AE8">
      <w:pPr>
        <w:pStyle w:val="Heading3"/>
      </w:pPr>
      <w:r>
        <w:rPr/>
        <w:t>2NC---T/Adv 2</w:t>
      </w:r>
    </w:p>
    <w:p w14:paraId="37084090" w14:textId="77777777" w:rsidR="008F0AE8" w:rsidRPr="008139A2" w:rsidRDefault="008F0AE8" w:rsidP="008F0AE8">
      <w:pPr>
        <w:pStyle w:val="Heading4"/>
        <w:rPr>
          <w:u w:val="single"/>
        </w:rPr>
      </w:pPr>
      <w:r>
        <w:rPr/>
        <w:t xml:space="preserve">Iran war </w:t>
      </w:r>
      <w:r>
        <w:rPr>
          <w:u w:val="single"/>
        </w:rPr>
        <w:t>thumps food</w:t>
      </w:r>
    </w:p>
    <w:p w14:paraId="52A1A0E3" w14:textId="77777777" w:rsidR="008F0AE8" w:rsidRPr="00561882" w:rsidRDefault="008F0AE8" w:rsidP="008F0AE8">
      <w:r w:rsidRPr="00561882">
        <w:rPr>
          <w:rStyle w:val="Style13ptBold"/>
        </w:rPr>
        <w:t>Shamim 3-</w:t>
      </w:r>
      <w:r w:rsidRPr="00CD028C">
        <w:rPr>
          <w:rStyle w:val="Style13ptBold"/>
        </w:rPr>
        <w:t>18</w:t>
      </w:r>
      <w:r>
        <w:rPr/>
        <w:t xml:space="preserve"> [Sarah Shamim, Al Jazeera journalist, 3-18-2026 https://www.aljazeera.com/economy/2026/3/18/not-just-energy-how-the-iran-war-could-trigger-a-global-food-crisis]</w:t>
      </w:r>
    </w:p>
    <w:p w14:paraId="1DA616BC" w14:textId="77777777" w:rsidR="008F0AE8" w:rsidRPr="00A50349" w:rsidRDefault="008F0AE8" w:rsidP="008F0AE8">
      <w:pPr>
        <w:rPr>
          <w:sz w:val="16"/>
        </w:rPr>
      </w:pPr>
      <w:r w:rsidRPr="00A50349">
        <w:rPr>
          <w:sz w:val="16"/>
        </w:rPr>
        <w:t xml:space="preserve">Not just energy: How the </w:t>
      </w:r>
      <w:r w:rsidRPr="00C25B49">
        <w:rPr>
          <w:rStyle w:val="Emphasis"/>
          <w:highlight w:val="green"/>
        </w:rPr>
        <w:t>Iran war</w:t>
      </w:r>
      <w:r w:rsidRPr="00A50349">
        <w:rPr>
          <w:sz w:val="16"/>
        </w:rPr>
        <w:t xml:space="preserve"> could </w:t>
      </w:r>
      <w:r w:rsidRPr="00C25B49">
        <w:rPr>
          <w:rStyle w:val="StyleUnderline"/>
          <w:highlight w:val="green"/>
        </w:rPr>
        <w:t>trigger</w:t>
      </w:r>
      <w:r w:rsidRPr="00A50349">
        <w:rPr>
          <w:sz w:val="16"/>
        </w:rPr>
        <w:t xml:space="preserve"> a </w:t>
      </w:r>
      <w:r w:rsidRPr="00C25B49">
        <w:rPr>
          <w:rStyle w:val="Emphasis"/>
          <w:highlight w:val="green"/>
        </w:rPr>
        <w:t>global food crisis</w:t>
      </w:r>
    </w:p>
    <w:p w14:paraId="07C2DDDA" w14:textId="77777777" w:rsidR="008F0AE8" w:rsidRPr="00A50349" w:rsidRDefault="008F0AE8" w:rsidP="008F0AE8">
      <w:pPr>
        <w:rPr>
          <w:sz w:val="16"/>
        </w:rPr>
      </w:pPr>
      <w:r w:rsidRPr="00A50349">
        <w:rPr>
          <w:sz w:val="16"/>
        </w:rPr>
        <w:t xml:space="preserve">The crisis of a </w:t>
      </w:r>
      <w:r w:rsidRPr="00C25B49">
        <w:rPr>
          <w:rStyle w:val="Emphasis"/>
          <w:highlight w:val="green"/>
        </w:rPr>
        <w:t>fertiliser shortage</w:t>
      </w:r>
      <w:r w:rsidRPr="00A50349">
        <w:rPr>
          <w:sz w:val="16"/>
        </w:rPr>
        <w:t xml:space="preserve"> </w:t>
      </w:r>
      <w:r w:rsidRPr="00C25B49">
        <w:rPr>
          <w:rStyle w:val="StyleUnderline"/>
          <w:highlight w:val="green"/>
        </w:rPr>
        <w:t>threatens</w:t>
      </w:r>
      <w:r w:rsidRPr="00A50349">
        <w:rPr>
          <w:rStyle w:val="StyleUnderline"/>
          <w:highlight w:val="green"/>
        </w:rPr>
        <w:t xml:space="preserve"> </w:t>
      </w:r>
      <w:r w:rsidRPr="00C25B49">
        <w:rPr>
          <w:rStyle w:val="Emphasis"/>
          <w:highlight w:val="green"/>
        </w:rPr>
        <w:t>global food security</w:t>
      </w:r>
      <w:r w:rsidRPr="00A50349">
        <w:rPr>
          <w:sz w:val="16"/>
        </w:rPr>
        <w:t xml:space="preserve"> </w:t>
      </w:r>
      <w:r w:rsidRPr="00561882">
        <w:rPr>
          <w:rStyle w:val="StyleUnderline"/>
        </w:rPr>
        <w:t>amid Iran war</w:t>
      </w:r>
      <w:r w:rsidRPr="00A50349">
        <w:rPr>
          <w:sz w:val="16"/>
        </w:rPr>
        <w:t>.</w:t>
      </w:r>
    </w:p>
    <w:p w14:paraId="59C5A679" w14:textId="77777777" w:rsidR="008F0AE8" w:rsidRPr="00A50349" w:rsidRDefault="008F0AE8" w:rsidP="008F0AE8">
      <w:pPr>
        <w:rPr>
          <w:sz w:val="16"/>
        </w:rPr>
      </w:pPr>
      <w:r w:rsidRPr="00A50349">
        <w:rPr>
          <w:sz w:val="16"/>
        </w:rPr>
        <w:t>Amid the ongoing war in Iran, the soaring price of oil since shipping was disrupted through the Strait of Hormuz has caused great alarm.</w:t>
      </w:r>
    </w:p>
    <w:p w14:paraId="0E90453B" w14:textId="77777777" w:rsidR="008F0AE8" w:rsidRPr="00A50349" w:rsidRDefault="008F0AE8" w:rsidP="008F0AE8">
      <w:pPr>
        <w:rPr>
          <w:sz w:val="16"/>
        </w:rPr>
      </w:pPr>
      <w:r w:rsidRPr="00A50349">
        <w:rPr>
          <w:sz w:val="16"/>
        </w:rPr>
        <w:t>On March 2, Ebrahim Jabari, a senior adviser to the commander-in-chief of Iran’s Islamic Revolutionary Guard Corps (IRGC), announced that the Strait of Hormuz – through which 20 percent of the world’s oil and gas is transported – was “closed”, a move that sent oil prices soaring higher than $100 per barrel.</w:t>
      </w:r>
    </w:p>
    <w:p w14:paraId="4FBC90AB" w14:textId="77777777" w:rsidR="008F0AE8" w:rsidRPr="00A50349" w:rsidRDefault="008F0AE8" w:rsidP="008F0AE8">
      <w:pPr>
        <w:rPr>
          <w:sz w:val="16"/>
        </w:rPr>
      </w:pPr>
      <w:r w:rsidRPr="00A50349">
        <w:rPr>
          <w:sz w:val="16"/>
        </w:rPr>
        <w:t>But experts say a parallel crisis is looming – a considerable threat to global food security, caused by a looming shortage of fertiliser, essential for food production.</w:t>
      </w:r>
    </w:p>
    <w:p w14:paraId="1006DEB8" w14:textId="77777777" w:rsidR="008F0AE8" w:rsidRPr="00A50349" w:rsidRDefault="008F0AE8" w:rsidP="008F0AE8">
      <w:pPr>
        <w:rPr>
          <w:sz w:val="16"/>
        </w:rPr>
      </w:pPr>
      <w:r w:rsidRPr="00A50349">
        <w:rPr>
          <w:sz w:val="16"/>
        </w:rPr>
        <w:t>Why is there a shortage of fertiliser?</w:t>
      </w:r>
    </w:p>
    <w:p w14:paraId="729AF037" w14:textId="77777777" w:rsidR="008F0AE8" w:rsidRPr="00561882" w:rsidRDefault="008F0AE8" w:rsidP="008F0AE8">
      <w:pPr>
        <w:rPr>
          <w:rStyle w:val="StyleUnderline"/>
        </w:rPr>
      </w:pPr>
      <w:r w:rsidRPr="00C25B49">
        <w:rPr>
          <w:rStyle w:val="StyleUnderline"/>
          <w:highlight w:val="green"/>
        </w:rPr>
        <w:t>Nearly half</w:t>
      </w:r>
      <w:r w:rsidRPr="00561882">
        <w:rPr>
          <w:rStyle w:val="StyleUnderline"/>
        </w:rPr>
        <w:t xml:space="preserve"> of the </w:t>
      </w:r>
      <w:r w:rsidRPr="00C25B49">
        <w:rPr>
          <w:rStyle w:val="StyleUnderline"/>
          <w:highlight w:val="green"/>
        </w:rPr>
        <w:t>world’s</w:t>
      </w:r>
      <w:r w:rsidRPr="00561882">
        <w:rPr>
          <w:rStyle w:val="StyleUnderline"/>
        </w:rPr>
        <w:t xml:space="preserve"> traded </w:t>
      </w:r>
      <w:r w:rsidRPr="00C25B49">
        <w:rPr>
          <w:rStyle w:val="StyleUnderline"/>
          <w:highlight w:val="green"/>
        </w:rPr>
        <w:t>urea</w:t>
      </w:r>
      <w:r w:rsidRPr="00A50349">
        <w:rPr>
          <w:sz w:val="16"/>
        </w:rPr>
        <w:t xml:space="preserve"> – </w:t>
      </w:r>
      <w:r w:rsidRPr="00561882">
        <w:rPr>
          <w:rStyle w:val="StyleUnderline"/>
        </w:rPr>
        <w:t xml:space="preserve">the </w:t>
      </w:r>
      <w:r w:rsidRPr="00C25B49">
        <w:rPr>
          <w:rStyle w:val="StyleUnderline"/>
          <w:highlight w:val="green"/>
        </w:rPr>
        <w:t>most widely used fertiliser</w:t>
      </w:r>
      <w:r w:rsidRPr="00A50349">
        <w:rPr>
          <w:sz w:val="16"/>
        </w:rPr>
        <w:t xml:space="preserve"> – </w:t>
      </w:r>
      <w:r w:rsidRPr="00561882">
        <w:rPr>
          <w:rStyle w:val="StyleUnderline"/>
        </w:rPr>
        <w:t xml:space="preserve">and large volumes of other fertilisers are </w:t>
      </w:r>
      <w:r w:rsidRPr="00C25B49">
        <w:rPr>
          <w:rStyle w:val="StyleUnderline"/>
          <w:highlight w:val="green"/>
        </w:rPr>
        <w:t xml:space="preserve">exported from </w:t>
      </w:r>
      <w:r w:rsidRPr="00C25B49">
        <w:rPr>
          <w:rStyle w:val="Emphasis"/>
          <w:highlight w:val="green"/>
        </w:rPr>
        <w:t>Gulf</w:t>
      </w:r>
      <w:r w:rsidRPr="00561882">
        <w:rPr>
          <w:rStyle w:val="Emphasis"/>
        </w:rPr>
        <w:t xml:space="preserve"> countries</w:t>
      </w:r>
      <w:r w:rsidRPr="00561882">
        <w:rPr>
          <w:rStyle w:val="StyleUnderline"/>
        </w:rPr>
        <w:t xml:space="preserve"> </w:t>
      </w:r>
      <w:r w:rsidRPr="00C25B49">
        <w:rPr>
          <w:rStyle w:val="StyleUnderline"/>
          <w:highlight w:val="green"/>
        </w:rPr>
        <w:t>via</w:t>
      </w:r>
      <w:r w:rsidRPr="00A50349">
        <w:rPr>
          <w:sz w:val="16"/>
        </w:rPr>
        <w:t xml:space="preserve"> </w:t>
      </w:r>
      <w:r w:rsidRPr="00561882">
        <w:rPr>
          <w:rStyle w:val="StyleUnderline"/>
        </w:rPr>
        <w:t>the</w:t>
      </w:r>
      <w:r w:rsidRPr="00A50349">
        <w:rPr>
          <w:sz w:val="16"/>
        </w:rPr>
        <w:t xml:space="preserve"> </w:t>
      </w:r>
      <w:r w:rsidRPr="00C25B49">
        <w:rPr>
          <w:rStyle w:val="Emphasis"/>
          <w:highlight w:val="green"/>
        </w:rPr>
        <w:t>Strait</w:t>
      </w:r>
      <w:r w:rsidRPr="00561882">
        <w:rPr>
          <w:rStyle w:val="Emphasis"/>
        </w:rPr>
        <w:t xml:space="preserve"> of Hormuz</w:t>
      </w:r>
      <w:r w:rsidRPr="00A50349">
        <w:rPr>
          <w:sz w:val="16"/>
        </w:rPr>
        <w:t xml:space="preserve">, </w:t>
      </w:r>
      <w:r w:rsidRPr="00C25B49">
        <w:rPr>
          <w:rStyle w:val="StyleUnderline"/>
          <w:highlight w:val="green"/>
        </w:rPr>
        <w:t>making global ag</w:t>
      </w:r>
      <w:r w:rsidRPr="00561882">
        <w:rPr>
          <w:rStyle w:val="StyleUnderline"/>
        </w:rPr>
        <w:t xml:space="preserve">riculture </w:t>
      </w:r>
      <w:r w:rsidRPr="00C25B49">
        <w:rPr>
          <w:rStyle w:val="Emphasis"/>
          <w:highlight w:val="green"/>
        </w:rPr>
        <w:t>highly exposed</w:t>
      </w:r>
      <w:r w:rsidRPr="00C25B49">
        <w:rPr>
          <w:rStyle w:val="StyleUnderline"/>
          <w:highlight w:val="green"/>
        </w:rPr>
        <w:t xml:space="preserve"> to</w:t>
      </w:r>
      <w:r w:rsidRPr="00561882">
        <w:rPr>
          <w:rStyle w:val="StyleUnderline"/>
        </w:rPr>
        <w:t xml:space="preserve"> any </w:t>
      </w:r>
      <w:r w:rsidRPr="00C25B49">
        <w:rPr>
          <w:rStyle w:val="StyleUnderline"/>
          <w:highlight w:val="green"/>
        </w:rPr>
        <w:t xml:space="preserve">disruption </w:t>
      </w:r>
      <w:r w:rsidRPr="00E3010C">
        <w:rPr>
          <w:rStyle w:val="StyleUnderline"/>
        </w:rPr>
        <w:t>there</w:t>
      </w:r>
      <w:r w:rsidRPr="00561882">
        <w:rPr>
          <w:rStyle w:val="StyleUnderline"/>
        </w:rPr>
        <w:t>.</w:t>
      </w:r>
    </w:p>
    <w:p w14:paraId="3CFE50BD" w14:textId="77777777" w:rsidR="008F0AE8" w:rsidRPr="00A50349" w:rsidRDefault="008F0AE8" w:rsidP="008F0AE8">
      <w:pPr>
        <w:rPr>
          <w:sz w:val="16"/>
        </w:rPr>
      </w:pPr>
      <w:r w:rsidRPr="00A50349">
        <w:rPr>
          <w:sz w:val="16"/>
        </w:rPr>
        <w:t xml:space="preserve">Recent </w:t>
      </w:r>
      <w:r w:rsidRPr="0050163A">
        <w:rPr>
          <w:rStyle w:val="StyleUnderline"/>
        </w:rPr>
        <w:t>disruptions</w:t>
      </w:r>
      <w:r w:rsidRPr="0064775F">
        <w:rPr>
          <w:rStyle w:val="StyleUnderline"/>
        </w:rPr>
        <w:t xml:space="preserve"> to gas supplies and shipping have already </w:t>
      </w:r>
      <w:r w:rsidRPr="0050163A">
        <w:rPr>
          <w:rStyle w:val="StyleUnderline"/>
        </w:rPr>
        <w:t xml:space="preserve">forced </w:t>
      </w:r>
      <w:r w:rsidRPr="00E3010C">
        <w:rPr>
          <w:rStyle w:val="StyleUnderline"/>
        </w:rPr>
        <w:t xml:space="preserve">fertiliser </w:t>
      </w:r>
      <w:r w:rsidRPr="00C25B49">
        <w:rPr>
          <w:rStyle w:val="StyleUnderline"/>
          <w:highlight w:val="green"/>
        </w:rPr>
        <w:t>plants</w:t>
      </w:r>
      <w:r w:rsidRPr="00A50349">
        <w:rPr>
          <w:sz w:val="16"/>
        </w:rPr>
        <w:t xml:space="preserve">, which use natural gas to manufacture fertiliser, in the Gulf and beyond </w:t>
      </w:r>
      <w:r w:rsidRPr="0050163A">
        <w:rPr>
          <w:rStyle w:val="StyleUnderline"/>
        </w:rPr>
        <w:t>to</w:t>
      </w:r>
      <w:r w:rsidRPr="00A50349">
        <w:rPr>
          <w:sz w:val="16"/>
        </w:rPr>
        <w:t xml:space="preserve"> </w:t>
      </w:r>
      <w:r w:rsidRPr="00C25B49">
        <w:rPr>
          <w:rStyle w:val="Emphasis"/>
          <w:highlight w:val="green"/>
        </w:rPr>
        <w:t>shut or cut</w:t>
      </w:r>
      <w:r w:rsidRPr="00A50349">
        <w:rPr>
          <w:sz w:val="16"/>
        </w:rPr>
        <w:t xml:space="preserve"> </w:t>
      </w:r>
      <w:r w:rsidRPr="0064775F">
        <w:rPr>
          <w:rStyle w:val="StyleUnderline"/>
        </w:rPr>
        <w:t>their output.</w:t>
      </w:r>
    </w:p>
    <w:p w14:paraId="036C25BA" w14:textId="77777777" w:rsidR="008F0AE8" w:rsidRPr="0064775F" w:rsidRDefault="008F0AE8" w:rsidP="008F0AE8">
      <w:pPr>
        <w:rPr>
          <w:rStyle w:val="StyleUnderline"/>
        </w:rPr>
      </w:pPr>
      <w:r w:rsidRPr="0064775F">
        <w:rPr>
          <w:rStyle w:val="StyleUnderline"/>
        </w:rPr>
        <w:t xml:space="preserve">After its LNG facilities were attacked, </w:t>
      </w:r>
      <w:r w:rsidRPr="0050163A">
        <w:rPr>
          <w:rStyle w:val="Emphasis"/>
          <w:highlight w:val="green"/>
        </w:rPr>
        <w:t>Qatar’s</w:t>
      </w:r>
      <w:r w:rsidRPr="00A50349">
        <w:rPr>
          <w:sz w:val="16"/>
        </w:rPr>
        <w:t xml:space="preserve"> state-run energy firm, QatarEnergy, </w:t>
      </w:r>
      <w:r w:rsidRPr="0050163A">
        <w:rPr>
          <w:rStyle w:val="StyleUnderline"/>
          <w:highlight w:val="green"/>
        </w:rPr>
        <w:t>halted</w:t>
      </w:r>
      <w:r w:rsidRPr="0064775F">
        <w:rPr>
          <w:rStyle w:val="StyleUnderline"/>
        </w:rPr>
        <w:t xml:space="preserve"> output at what is the </w:t>
      </w:r>
      <w:r w:rsidRPr="0050163A">
        <w:rPr>
          <w:rStyle w:val="Emphasis"/>
          <w:highlight w:val="green"/>
        </w:rPr>
        <w:t xml:space="preserve">world’s largest </w:t>
      </w:r>
      <w:r w:rsidRPr="00E3010C">
        <w:rPr>
          <w:rStyle w:val="Emphasis"/>
        </w:rPr>
        <w:t xml:space="preserve">urea </w:t>
      </w:r>
      <w:r w:rsidRPr="0050163A">
        <w:rPr>
          <w:rStyle w:val="Emphasis"/>
          <w:highlight w:val="green"/>
        </w:rPr>
        <w:t>plant</w:t>
      </w:r>
      <w:r w:rsidRPr="0064775F">
        <w:rPr>
          <w:rStyle w:val="StyleUnderline"/>
        </w:rPr>
        <w:t xml:space="preserve"> after it shut down gas output.</w:t>
      </w:r>
    </w:p>
    <w:p w14:paraId="66EFF37C" w14:textId="77777777" w:rsidR="008F0AE8" w:rsidRPr="0064775F" w:rsidRDefault="008F0AE8" w:rsidP="008F0AE8">
      <w:pPr>
        <w:rPr>
          <w:rStyle w:val="StyleUnderline"/>
        </w:rPr>
      </w:pPr>
      <w:r w:rsidRPr="00A50349">
        <w:rPr>
          <w:sz w:val="16"/>
        </w:rPr>
        <w:t xml:space="preserve">Since LNG output from Qatar has dropped off, </w:t>
      </w:r>
      <w:r w:rsidRPr="0050163A">
        <w:rPr>
          <w:rStyle w:val="Emphasis"/>
          <w:highlight w:val="green"/>
        </w:rPr>
        <w:t>India</w:t>
      </w:r>
      <w:r w:rsidRPr="0064775F">
        <w:rPr>
          <w:rStyle w:val="StyleUnderline"/>
        </w:rPr>
        <w:t xml:space="preserve"> has </w:t>
      </w:r>
      <w:r w:rsidRPr="0050163A">
        <w:rPr>
          <w:rStyle w:val="StyleUnderline"/>
          <w:highlight w:val="green"/>
        </w:rPr>
        <w:t>cut</w:t>
      </w:r>
      <w:r w:rsidRPr="0064775F">
        <w:rPr>
          <w:rStyle w:val="StyleUnderline"/>
        </w:rPr>
        <w:t xml:space="preserve"> output from </w:t>
      </w:r>
      <w:r w:rsidRPr="0050163A">
        <w:rPr>
          <w:rStyle w:val="StyleUnderline"/>
          <w:highlight w:val="green"/>
        </w:rPr>
        <w:t>three</w:t>
      </w:r>
      <w:r w:rsidRPr="0064775F">
        <w:rPr>
          <w:rStyle w:val="StyleUnderline"/>
        </w:rPr>
        <w:t xml:space="preserve"> of its own urea plants</w:t>
      </w:r>
      <w:r w:rsidRPr="00A50349">
        <w:rPr>
          <w:sz w:val="16"/>
        </w:rPr>
        <w:t xml:space="preserve">. </w:t>
      </w:r>
      <w:r w:rsidRPr="0050163A">
        <w:rPr>
          <w:rStyle w:val="Emphasis"/>
          <w:highlight w:val="green"/>
        </w:rPr>
        <w:t>Bangladesh</w:t>
      </w:r>
      <w:r w:rsidRPr="00A50349">
        <w:rPr>
          <w:sz w:val="16"/>
        </w:rPr>
        <w:t xml:space="preserve"> </w:t>
      </w:r>
      <w:r w:rsidRPr="0064775F">
        <w:rPr>
          <w:rStyle w:val="StyleUnderline"/>
        </w:rPr>
        <w:t xml:space="preserve">has also shut </w:t>
      </w:r>
      <w:r w:rsidRPr="0050163A">
        <w:rPr>
          <w:rStyle w:val="StyleUnderline"/>
          <w:highlight w:val="green"/>
        </w:rPr>
        <w:t>four</w:t>
      </w:r>
      <w:r w:rsidRPr="0064775F">
        <w:rPr>
          <w:rStyle w:val="StyleUnderline"/>
        </w:rPr>
        <w:t xml:space="preserve"> out of its five fertiliser factories.</w:t>
      </w:r>
    </w:p>
    <w:p w14:paraId="1E5CCE9D" w14:textId="77777777" w:rsidR="008F0AE8" w:rsidRPr="00A50349" w:rsidRDefault="008F0AE8" w:rsidP="008F0AE8">
      <w:pPr>
        <w:rPr>
          <w:sz w:val="16"/>
        </w:rPr>
      </w:pPr>
      <w:r w:rsidRPr="0064775F">
        <w:rPr>
          <w:rStyle w:val="StyleUnderline"/>
        </w:rPr>
        <w:t>The US is</w:t>
      </w:r>
      <w:r w:rsidRPr="00A50349">
        <w:rPr>
          <w:sz w:val="16"/>
        </w:rPr>
        <w:t xml:space="preserve"> already close to </w:t>
      </w:r>
      <w:r w:rsidRPr="0064775F">
        <w:rPr>
          <w:rStyle w:val="Emphasis"/>
        </w:rPr>
        <w:t>25 percent short</w:t>
      </w:r>
      <w:r w:rsidRPr="00A50349">
        <w:rPr>
          <w:sz w:val="16"/>
        </w:rPr>
        <w:t xml:space="preserve"> </w:t>
      </w:r>
      <w:r w:rsidRPr="0064775F">
        <w:rPr>
          <w:rStyle w:val="StyleUnderline"/>
        </w:rPr>
        <w:t>of fertiliser supply</w:t>
      </w:r>
      <w:r w:rsidRPr="00A50349">
        <w:rPr>
          <w:sz w:val="16"/>
        </w:rPr>
        <w:t xml:space="preserve"> for this time of year.</w:t>
      </w:r>
    </w:p>
    <w:p w14:paraId="696F2C75" w14:textId="77777777" w:rsidR="008F0AE8" w:rsidRDefault="008F0AE8" w:rsidP="008F0AE8">
      <w:pPr>
        <w:rPr>
          <w:sz w:val="16"/>
        </w:rPr>
      </w:pPr>
      <w:r w:rsidRPr="0064775F">
        <w:rPr>
          <w:rStyle w:val="StyleUnderline"/>
        </w:rPr>
        <w:t>Compounding shortages</w:t>
      </w:r>
      <w:r w:rsidRPr="00A50349">
        <w:rPr>
          <w:sz w:val="16"/>
        </w:rPr>
        <w:t xml:space="preserve">, </w:t>
      </w:r>
      <w:r w:rsidRPr="0050163A">
        <w:rPr>
          <w:rStyle w:val="Emphasis"/>
          <w:highlight w:val="green"/>
        </w:rPr>
        <w:t>urea</w:t>
      </w:r>
      <w:r w:rsidRPr="00A50349">
        <w:rPr>
          <w:sz w:val="16"/>
        </w:rPr>
        <w:t xml:space="preserve"> export </w:t>
      </w:r>
      <w:r w:rsidRPr="0050163A">
        <w:rPr>
          <w:rStyle w:val="Emphasis"/>
          <w:highlight w:val="green"/>
        </w:rPr>
        <w:t>prices</w:t>
      </w:r>
      <w:r w:rsidRPr="00A50349">
        <w:rPr>
          <w:sz w:val="16"/>
        </w:rPr>
        <w:t xml:space="preserve"> from the Middle East </w:t>
      </w:r>
      <w:r w:rsidRPr="0064775F">
        <w:rPr>
          <w:rStyle w:val="StyleUnderline"/>
        </w:rPr>
        <w:t xml:space="preserve">have </w:t>
      </w:r>
      <w:r w:rsidRPr="0050163A">
        <w:rPr>
          <w:rStyle w:val="StyleUnderline"/>
          <w:highlight w:val="green"/>
        </w:rPr>
        <w:t>surged</w:t>
      </w:r>
      <w:r w:rsidRPr="0064775F">
        <w:rPr>
          <w:rStyle w:val="StyleUnderline"/>
        </w:rPr>
        <w:t xml:space="preserve"> by about 40 percent</w:t>
      </w:r>
      <w:r w:rsidRPr="00A50349">
        <w:rPr>
          <w:sz w:val="16"/>
        </w:rPr>
        <w:t>, rising from just less than $500 to a little more than $700 per metric tonne as of last Friday, according to Argus, a specialist energy and commodities price reporting agency. The price is currently close to 60 percent higher than this time last year.</w:t>
      </w:r>
    </w:p>
    <w:p w14:paraId="69097305" w14:textId="77777777" w:rsidR="008F0AE8" w:rsidRDefault="008F0AE8" w:rsidP="008F0AE8"/>
    <w:p w14:paraId="2A8E83F3" w14:textId="77777777" w:rsidR="008F0AE8" w:rsidRDefault="008F0AE8" w:rsidP="008F0AE8"/>
    <w:p w14:paraId="3868C1CB" w14:textId="77777777" w:rsidR="008F0AE8" w:rsidRDefault="008F0AE8" w:rsidP="008F0AE8">
      <w:pPr>
        <w:pStyle w:val="Heading3"/>
      </w:pPr>
      <w:r>
        <w:rPr/>
        <w:t>2NC---T/AFL-CIO Energy A/O</w:t>
      </w:r>
    </w:p>
    <w:p w14:paraId="25DF4B49" w14:textId="77777777" w:rsidR="008F0AE8" w:rsidRPr="00CC40FA" w:rsidRDefault="008F0AE8" w:rsidP="008F0AE8">
      <w:pPr>
        <w:pStyle w:val="Heading4"/>
      </w:pPr>
      <w:r>
        <w:rPr/>
        <w:t>War in Iran turns energy prices</w:t>
      </w:r>
    </w:p>
    <w:p w14:paraId="0257EE63" w14:textId="77777777" w:rsidR="008F0AE8" w:rsidRDefault="008F0AE8" w:rsidP="008F0AE8">
      <w:r w:rsidRPr="00887FC6">
        <w:rPr>
          <w:rStyle w:val="Style13ptBold"/>
        </w:rPr>
        <w:t>Daoud</w:t>
      </w:r>
      <w:r>
        <w:rPr/>
        <w:t xml:space="preserve"> et al </w:t>
      </w:r>
      <w:r w:rsidRPr="00887FC6">
        <w:rPr>
          <w:rStyle w:val="Style13ptBold"/>
        </w:rPr>
        <w:t>3/3</w:t>
      </w:r>
      <w:r>
        <w:rPr/>
        <w:t>/2026 [Ziad Daoud, Dina Esfandiary, Jamie Rush, Jennifer Welch and Tom Orlik, Bloomberg Economics, Iran War Oil Shock Threatens to Unleash Wave of Global Inflation, https://www.bloomberg.com/news/features/2026-03-03/iran-war-oil-price-surge-put-global-economic-recovery-at-risk?embedded-checkout=true]</w:t>
      </w:r>
    </w:p>
    <w:p w14:paraId="02610EA8" w14:textId="77777777" w:rsidR="008F0AE8" w:rsidRPr="00887FC6" w:rsidRDefault="008F0AE8" w:rsidP="008F0AE8">
      <w:pPr>
        <w:rPr>
          <w:rStyle w:val="StyleUnderline"/>
        </w:rPr>
      </w:pPr>
      <w:r w:rsidRPr="00887FC6">
        <w:rPr>
          <w:sz w:val="16"/>
        </w:rPr>
        <w:t xml:space="preserve">In a severe scenario, </w:t>
      </w:r>
      <w:r w:rsidRPr="00887FC6">
        <w:rPr>
          <w:rStyle w:val="StyleUnderline"/>
        </w:rPr>
        <w:t>Bloomberg Economics assumes</w:t>
      </w:r>
      <w:r w:rsidRPr="00887FC6">
        <w:rPr>
          <w:sz w:val="16"/>
        </w:rPr>
        <w:t xml:space="preserve"> that </w:t>
      </w:r>
      <w:r w:rsidRPr="0032652E">
        <w:rPr>
          <w:sz w:val="16"/>
        </w:rPr>
        <w:t xml:space="preserve">with </w:t>
      </w:r>
      <w:r w:rsidRPr="0032652E">
        <w:rPr>
          <w:rStyle w:val="StyleUnderline"/>
        </w:rPr>
        <w:t>Trump warning</w:t>
      </w:r>
      <w:r w:rsidRPr="00887FC6">
        <w:rPr>
          <w:rStyle w:val="StyleUnderline"/>
        </w:rPr>
        <w:t xml:space="preserve"> of a “big wave” of attacks, Israel aiming at the fall of the Islamic Republic and Tehran betting it can outlast its adversaries</w:t>
      </w:r>
      <w:r w:rsidRPr="00887FC6">
        <w:rPr>
          <w:rStyle w:val="Emphasis"/>
        </w:rPr>
        <w:t xml:space="preserve">, </w:t>
      </w:r>
      <w:r w:rsidRPr="0032652E">
        <w:rPr>
          <w:rStyle w:val="Emphasis"/>
          <w:highlight w:val="green"/>
        </w:rPr>
        <w:t>the fighting grinds on</w:t>
      </w:r>
      <w:r w:rsidRPr="00887FC6">
        <w:rPr>
          <w:rStyle w:val="Emphasis"/>
        </w:rPr>
        <w:t xml:space="preserve">. </w:t>
      </w:r>
      <w:r w:rsidRPr="00887FC6">
        <w:rPr>
          <w:rStyle w:val="StyleUnderline"/>
        </w:rPr>
        <w:t xml:space="preserve">Intensified </w:t>
      </w:r>
      <w:r w:rsidRPr="0032652E">
        <w:rPr>
          <w:rStyle w:val="StyleUnderline"/>
          <w:highlight w:val="green"/>
        </w:rPr>
        <w:t>Iranian strikes set refineries and ports ablaze</w:t>
      </w:r>
      <w:r w:rsidRPr="00887FC6">
        <w:rPr>
          <w:rStyle w:val="StyleUnderline"/>
        </w:rPr>
        <w:t xml:space="preserve"> or </w:t>
      </w:r>
      <w:r w:rsidRPr="0032652E">
        <w:rPr>
          <w:rStyle w:val="StyleUnderline"/>
          <w:highlight w:val="green"/>
        </w:rPr>
        <w:t>knock out pipelines,</w:t>
      </w:r>
      <w:r w:rsidRPr="00887FC6">
        <w:rPr>
          <w:rStyle w:val="StyleUnderline"/>
        </w:rPr>
        <w:t xml:space="preserve"> </w:t>
      </w:r>
      <w:r w:rsidRPr="0032652E">
        <w:rPr>
          <w:rStyle w:val="StyleUnderline"/>
          <w:highlight w:val="green"/>
        </w:rPr>
        <w:t>bringing energy production to a halt.</w:t>
      </w:r>
    </w:p>
    <w:p w14:paraId="607BE978" w14:textId="77777777" w:rsidR="008F0AE8" w:rsidRPr="00887FC6" w:rsidRDefault="008F0AE8" w:rsidP="008F0AE8">
      <w:pPr>
        <w:rPr>
          <w:rStyle w:val="StyleUnderline"/>
        </w:rPr>
      </w:pPr>
      <w:r w:rsidRPr="00887FC6">
        <w:rPr>
          <w:sz w:val="16"/>
        </w:rPr>
        <w:t xml:space="preserve">The US could provide air defenses to help protect tankers transiting the Strait in addition to the naval escorts and insurance Trump promised on Wednesday but </w:t>
      </w:r>
      <w:r w:rsidRPr="0032652E">
        <w:rPr>
          <w:rStyle w:val="StyleUnderline"/>
          <w:highlight w:val="green"/>
        </w:rPr>
        <w:t>risks</w:t>
      </w:r>
      <w:r w:rsidRPr="00887FC6">
        <w:rPr>
          <w:sz w:val="16"/>
        </w:rPr>
        <w:t xml:space="preserve"> would </w:t>
      </w:r>
      <w:r w:rsidRPr="0032652E">
        <w:rPr>
          <w:rStyle w:val="StyleUnderline"/>
          <w:highlight w:val="green"/>
        </w:rPr>
        <w:t>remain high. A few well-timed swarm</w:t>
      </w:r>
      <w:r w:rsidRPr="00887FC6">
        <w:rPr>
          <w:sz w:val="16"/>
        </w:rPr>
        <w:t xml:space="preserve"> attacks </w:t>
      </w:r>
      <w:r w:rsidRPr="0032652E">
        <w:rPr>
          <w:rStyle w:val="StyleUnderline"/>
          <w:highlight w:val="green"/>
        </w:rPr>
        <w:t>by</w:t>
      </w:r>
      <w:r w:rsidRPr="00887FC6">
        <w:rPr>
          <w:rStyle w:val="StyleUnderline"/>
        </w:rPr>
        <w:t xml:space="preserve"> low-cost Iranian </w:t>
      </w:r>
      <w:r w:rsidRPr="0032652E">
        <w:rPr>
          <w:rStyle w:val="StyleUnderline"/>
          <w:highlight w:val="green"/>
        </w:rPr>
        <w:t>drones could be all it takes to</w:t>
      </w:r>
      <w:r w:rsidRPr="00887FC6">
        <w:rPr>
          <w:rStyle w:val="StyleUnderline"/>
        </w:rPr>
        <w:t xml:space="preserve"> </w:t>
      </w:r>
      <w:r w:rsidRPr="0032652E">
        <w:rPr>
          <w:rStyle w:val="StyleUnderline"/>
          <w:highlight w:val="green"/>
        </w:rPr>
        <w:t>keep the conduit</w:t>
      </w:r>
      <w:r w:rsidRPr="00887FC6">
        <w:rPr>
          <w:rStyle w:val="StyleUnderline"/>
        </w:rPr>
        <w:t xml:space="preserve"> effectively </w:t>
      </w:r>
      <w:r w:rsidRPr="0032652E">
        <w:rPr>
          <w:rStyle w:val="StyleUnderline"/>
          <w:highlight w:val="green"/>
        </w:rPr>
        <w:t>closed</w:t>
      </w:r>
      <w:r w:rsidRPr="00887FC6">
        <w:rPr>
          <w:rStyle w:val="StyleUnderline"/>
        </w:rPr>
        <w:t xml:space="preserve">. </w:t>
      </w:r>
    </w:p>
    <w:p w14:paraId="0CB89867" w14:textId="77777777" w:rsidR="008F0AE8" w:rsidRPr="00887FC6" w:rsidRDefault="008F0AE8" w:rsidP="008F0AE8">
      <w:pPr>
        <w:rPr>
          <w:rStyle w:val="StyleUnderline"/>
        </w:rPr>
      </w:pPr>
      <w:r w:rsidRPr="00887FC6">
        <w:rPr>
          <w:sz w:val="16"/>
        </w:rPr>
        <w:t xml:space="preserve">About 20% of global oil supply passes through the Strait. Drawing on academic studies and the experience of past supply outages, Bloomberg Economics estimates that </w:t>
      </w:r>
      <w:r w:rsidRPr="0032652E">
        <w:rPr>
          <w:rStyle w:val="StyleUnderline"/>
          <w:highlight w:val="green"/>
        </w:rPr>
        <w:t>a 1% drop in supply pushes prices up</w:t>
      </w:r>
      <w:r w:rsidRPr="00887FC6">
        <w:rPr>
          <w:rStyle w:val="StyleUnderline"/>
        </w:rPr>
        <w:t xml:space="preserve"> by about </w:t>
      </w:r>
      <w:r w:rsidRPr="0032652E">
        <w:rPr>
          <w:rStyle w:val="StyleUnderline"/>
          <w:highlight w:val="green"/>
        </w:rPr>
        <w:t>4%.</w:t>
      </w:r>
    </w:p>
    <w:p w14:paraId="20BB6443" w14:textId="77777777" w:rsidR="008F0AE8" w:rsidRPr="00887FC6" w:rsidRDefault="008F0AE8" w:rsidP="008F0AE8">
      <w:pPr>
        <w:rPr>
          <w:rStyle w:val="StyleUnderline"/>
        </w:rPr>
      </w:pPr>
      <w:r w:rsidRPr="00887FC6">
        <w:rPr>
          <w:rStyle w:val="StyleUnderline"/>
        </w:rPr>
        <w:t xml:space="preserve">That suggests </w:t>
      </w:r>
      <w:r w:rsidRPr="0032652E">
        <w:rPr>
          <w:rStyle w:val="StyleUnderline"/>
          <w:highlight w:val="green"/>
        </w:rPr>
        <w:t>a</w:t>
      </w:r>
      <w:r w:rsidRPr="00887FC6">
        <w:rPr>
          <w:rStyle w:val="StyleUnderline"/>
        </w:rPr>
        <w:t xml:space="preserve"> </w:t>
      </w:r>
      <w:r w:rsidRPr="00887FC6">
        <w:rPr>
          <w:sz w:val="16"/>
        </w:rPr>
        <w:t>prolonged</w:t>
      </w:r>
      <w:r w:rsidRPr="00887FC6">
        <w:rPr>
          <w:rStyle w:val="StyleUnderline"/>
        </w:rPr>
        <w:t xml:space="preserve"> </w:t>
      </w:r>
      <w:r w:rsidRPr="0032652E">
        <w:rPr>
          <w:rStyle w:val="StyleUnderline"/>
          <w:highlight w:val="green"/>
        </w:rPr>
        <w:t>closure of the Strait would raise prices by 80%</w:t>
      </w:r>
      <w:r w:rsidRPr="00887FC6">
        <w:rPr>
          <w:rStyle w:val="StyleUnderline"/>
        </w:rPr>
        <w:t xml:space="preserve"> from pre-war levels</w:t>
      </w:r>
      <w:r w:rsidRPr="00887FC6">
        <w:rPr>
          <w:sz w:val="16"/>
        </w:rPr>
        <w:t xml:space="preserve"> — taking them to around $108 a barrel. In a severe scenario, Bloomberg Economics assumes </w:t>
      </w:r>
      <w:r w:rsidRPr="0032652E">
        <w:rPr>
          <w:rStyle w:val="StyleUnderline"/>
          <w:highlight w:val="green"/>
        </w:rPr>
        <w:t>prices would stay that high</w:t>
      </w:r>
      <w:r w:rsidRPr="00887FC6">
        <w:rPr>
          <w:rStyle w:val="StyleUnderline"/>
        </w:rPr>
        <w:t xml:space="preserve"> into the fourth quarter of the year.</w:t>
      </w:r>
    </w:p>
    <w:p w14:paraId="500224B2" w14:textId="77777777" w:rsidR="008F0AE8" w:rsidRPr="00887FC6" w:rsidRDefault="008F0AE8" w:rsidP="008F0AE8">
      <w:pPr>
        <w:rPr>
          <w:sz w:val="16"/>
        </w:rPr>
      </w:pPr>
      <w:r w:rsidRPr="00887FC6">
        <w:rPr>
          <w:rStyle w:val="Emphasis"/>
        </w:rPr>
        <w:t>The range of uncertainty is wide</w:t>
      </w:r>
      <w:r w:rsidRPr="00887FC6">
        <w:rPr>
          <w:sz w:val="16"/>
        </w:rPr>
        <w:t xml:space="preserve">. </w:t>
      </w:r>
      <w:r w:rsidRPr="0032652E">
        <w:rPr>
          <w:rStyle w:val="StyleUnderline"/>
          <w:highlight w:val="green"/>
        </w:rPr>
        <w:t>Major damage to Persian Gulf</w:t>
      </w:r>
      <w:r w:rsidRPr="00887FC6">
        <w:rPr>
          <w:rStyle w:val="StyleUnderline"/>
        </w:rPr>
        <w:t xml:space="preserve"> energy </w:t>
      </w:r>
      <w:r w:rsidRPr="0032652E">
        <w:rPr>
          <w:rStyle w:val="StyleUnderline"/>
          <w:highlight w:val="green"/>
        </w:rPr>
        <w:t>infrastructure</w:t>
      </w:r>
      <w:r w:rsidRPr="00887FC6">
        <w:rPr>
          <w:rStyle w:val="StyleUnderline"/>
        </w:rPr>
        <w:t xml:space="preserve"> </w:t>
      </w:r>
      <w:r w:rsidRPr="00887FC6">
        <w:rPr>
          <w:sz w:val="16"/>
        </w:rPr>
        <w:t xml:space="preserve">— more </w:t>
      </w:r>
      <w:r w:rsidRPr="0032652E">
        <w:rPr>
          <w:rStyle w:val="StyleUnderline"/>
          <w:highlight w:val="green"/>
        </w:rPr>
        <w:t>drone strikes on Saudi</w:t>
      </w:r>
      <w:r w:rsidRPr="00887FC6">
        <w:rPr>
          <w:rStyle w:val="StyleUnderline"/>
        </w:rPr>
        <w:t xml:space="preserve"> Aramco’s </w:t>
      </w:r>
      <w:r w:rsidRPr="0032652E">
        <w:rPr>
          <w:rStyle w:val="StyleUnderline"/>
          <w:highlight w:val="green"/>
        </w:rPr>
        <w:t>facilities</w:t>
      </w:r>
      <w:r w:rsidRPr="00887FC6">
        <w:rPr>
          <w:sz w:val="16"/>
        </w:rPr>
        <w:t xml:space="preserve"> for example, </w:t>
      </w:r>
      <w:r w:rsidRPr="0032652E">
        <w:rPr>
          <w:rStyle w:val="StyleUnderline"/>
          <w:highlight w:val="green"/>
        </w:rPr>
        <w:t xml:space="preserve">or an overshoot in the market reaction, could take prices </w:t>
      </w:r>
      <w:r w:rsidRPr="0032652E">
        <w:rPr>
          <w:rStyle w:val="Emphasis"/>
          <w:highlight w:val="green"/>
        </w:rPr>
        <w:t>significantly higher</w:t>
      </w:r>
      <w:r w:rsidRPr="00887FC6">
        <w:rPr>
          <w:sz w:val="16"/>
        </w:rPr>
        <w:t>. More limited destruction or a shorter conflict would mean they rise less or spike more briefly.</w:t>
      </w:r>
    </w:p>
    <w:p w14:paraId="7D46B001" w14:textId="77777777" w:rsidR="008F0AE8" w:rsidRDefault="008F0AE8" w:rsidP="008F0AE8">
      <w:pPr>
        <w:rPr>
          <w:rStyle w:val="StyleUnderline"/>
        </w:rPr>
      </w:pPr>
      <w:r w:rsidRPr="00887FC6">
        <w:rPr>
          <w:rStyle w:val="StyleUnderline"/>
        </w:rPr>
        <w:t>Sharply higher oil prices impact the economy through multiple channels</w:t>
      </w:r>
      <w:r w:rsidRPr="00887FC6">
        <w:rPr>
          <w:sz w:val="16"/>
        </w:rPr>
        <w:t xml:space="preserve">. They add to costs for consumers and businesses, reducing spending power and taking a chunk out of growth. </w:t>
      </w:r>
      <w:r w:rsidRPr="00887FC6">
        <w:rPr>
          <w:rStyle w:val="StyleUnderline"/>
        </w:rPr>
        <w:t>They also add to inflation, pushing up prices for transport, and anything with petrochemicals as an input.</w:t>
      </w:r>
    </w:p>
    <w:p w14:paraId="1BDB136C" w14:textId="77777777" w:rsidR="008F0AE8" w:rsidRDefault="008F0AE8" w:rsidP="008F0AE8"/>
    <w:p w14:paraId="3E84CFDB" w14:textId="77777777" w:rsidR="008F0AE8" w:rsidRPr="0010029B" w:rsidRDefault="008F0AE8" w:rsidP="008F0AE8">
      <w:pPr>
        <w:pStyle w:val="Heading4"/>
      </w:pPr>
      <w:r>
        <w:rPr/>
        <w:t>But the bill quickly ends the war</w:t>
      </w:r>
    </w:p>
    <w:p w14:paraId="0826D230" w14:textId="77777777" w:rsidR="008F0AE8" w:rsidRPr="0010029B" w:rsidRDefault="008F0AE8" w:rsidP="008F0AE8">
      <w:pPr>
        <w:rPr>
          <w:sz w:val="18"/>
          <w:szCs w:val="18"/>
        </w:rPr>
      </w:pPr>
      <w:r w:rsidRPr="0010029B">
        <w:rPr>
          <w:rStyle w:val="Style13ptBold"/>
        </w:rPr>
        <w:t>Pergram</w:t>
      </w:r>
      <w:r w:rsidRPr="0010029B">
        <w:rPr>
          <w:szCs w:val="18"/>
        </w:rPr>
        <w:t xml:space="preserve"> - March 23</w:t>
      </w:r>
      <w:r w:rsidRPr="0010029B">
        <w:rPr>
          <w:szCs w:val="18"/>
        </w:rPr>
        <w:t>rd</w:t>
      </w:r>
      <w:r w:rsidRPr="0010029B">
        <w:rPr>
          <w:szCs w:val="18"/>
        </w:rPr>
        <w:t xml:space="preserve"> –</w:t>
      </w:r>
      <w:r w:rsidRPr="0010029B">
        <w:rPr>
          <w:rStyle w:val="Style13ptBold"/>
        </w:rPr>
        <w:t xml:space="preserve"> ‘26</w:t>
      </w:r>
      <w:r w:rsidRPr="0010029B">
        <w:rPr>
          <w:szCs w:val="18"/>
        </w:rPr>
        <w:t xml:space="preserve">  - Chad Pergram currently serves as Chief Congressional Correspondent for FOX News Channel (FNC) – “Political traffic signals: waiting for the light to change on the Hill” - Fox News - Published March 23, 2026 7:09pm EDT - https://www.foxnews.com/politics/political-traffic-signals-waiting-light-change-hill.amp</w:t>
      </w:r>
    </w:p>
    <w:p w14:paraId="545A35CE" w14:textId="77777777" w:rsidR="008F0AE8" w:rsidRPr="0010029B" w:rsidRDefault="008F0AE8" w:rsidP="008F0AE8">
      <w:pPr>
        <w:rPr>
          <w:sz w:val="18"/>
          <w:szCs w:val="18"/>
        </w:rPr>
      </w:pPr>
      <w:r w:rsidRPr="0010029B">
        <w:rPr>
          <w:szCs w:val="18"/>
        </w:rPr>
        <w:t xml:space="preserve">Rep. </w:t>
      </w:r>
      <w:r w:rsidRPr="0010029B">
        <w:rPr>
          <w:rStyle w:val="Emphasis"/>
          <w:highlight w:val="green"/>
        </w:rPr>
        <w:t>A</w:t>
      </w:r>
      <w:r w:rsidRPr="0010029B">
        <w:rPr>
          <w:szCs w:val="18"/>
        </w:rPr>
        <w:t xml:space="preserve">lexandria </w:t>
      </w:r>
      <w:r w:rsidRPr="0010029B">
        <w:rPr>
          <w:rStyle w:val="Emphasis"/>
          <w:highlight w:val="green"/>
        </w:rPr>
        <w:t>O</w:t>
      </w:r>
      <w:r w:rsidRPr="0010029B">
        <w:rPr>
          <w:szCs w:val="18"/>
        </w:rPr>
        <w:t>casio-</w:t>
      </w:r>
      <w:r w:rsidRPr="0010029B">
        <w:rPr>
          <w:rStyle w:val="Emphasis"/>
          <w:highlight w:val="green"/>
        </w:rPr>
        <w:t>C</w:t>
      </w:r>
      <w:r w:rsidRPr="0010029B">
        <w:rPr>
          <w:szCs w:val="18"/>
        </w:rPr>
        <w:t xml:space="preserve">ortez, D-N.Y., </w:t>
      </w:r>
      <w:r w:rsidRPr="0010029B">
        <w:rPr>
          <w:rStyle w:val="StyleUnderline"/>
          <w:highlight w:val="green"/>
        </w:rPr>
        <w:t>replied "no" when asked about</w:t>
      </w:r>
      <w:r w:rsidRPr="0010029B">
        <w:rPr>
          <w:szCs w:val="18"/>
        </w:rPr>
        <w:t xml:space="preserve"> </w:t>
      </w:r>
      <w:r w:rsidRPr="0010029B">
        <w:rPr>
          <w:rStyle w:val="StyleUnderline"/>
          <w:highlight w:val="green"/>
        </w:rPr>
        <w:t>the supplemental</w:t>
      </w:r>
      <w:r w:rsidRPr="0010029B">
        <w:rPr>
          <w:szCs w:val="18"/>
        </w:rPr>
        <w:t xml:space="preserve"> spending </w:t>
      </w:r>
      <w:r w:rsidRPr="0010029B">
        <w:rPr>
          <w:rStyle w:val="StyleUnderline"/>
          <w:highlight w:val="green"/>
        </w:rPr>
        <w:t>request.</w:t>
      </w:r>
    </w:p>
    <w:p w14:paraId="23CF0CC9" w14:textId="77777777" w:rsidR="008F0AE8" w:rsidRPr="0010029B" w:rsidRDefault="008F0AE8" w:rsidP="008F0AE8">
      <w:pPr>
        <w:rPr>
          <w:sz w:val="18"/>
          <w:szCs w:val="18"/>
        </w:rPr>
      </w:pPr>
      <w:r w:rsidRPr="0010029B">
        <w:rPr>
          <w:szCs w:val="18"/>
        </w:rPr>
        <w:t>"It is skyrocketing prices of everything across the board, and Congress didn't even approve. And so to have the audacity to come to Congress to fund a war that we have not even voted for it – not only is it illegal, it is insulting," said Ocasio-Cortez.</w:t>
      </w:r>
    </w:p>
    <w:p w14:paraId="592A328A" w14:textId="77777777" w:rsidR="008F0AE8" w:rsidRPr="0010029B" w:rsidRDefault="008F0AE8" w:rsidP="008F0AE8">
      <w:pPr>
        <w:rPr>
          <w:sz w:val="18"/>
          <w:szCs w:val="18"/>
        </w:rPr>
      </w:pPr>
      <w:r w:rsidRPr="0010029B">
        <w:rPr>
          <w:szCs w:val="18"/>
        </w:rPr>
        <w:t>I asked about whether it was dangerous for lawmakers to leave American troops in the lurch when they’re exposed to hostilities abroad.</w:t>
      </w:r>
    </w:p>
    <w:p w14:paraId="42E1C8D3" w14:textId="77777777" w:rsidR="008F0AE8" w:rsidRPr="0010029B" w:rsidRDefault="008F0AE8" w:rsidP="008F0AE8">
      <w:pPr>
        <w:rPr>
          <w:sz w:val="18"/>
          <w:szCs w:val="18"/>
        </w:rPr>
      </w:pPr>
      <w:r w:rsidRPr="0010029B">
        <w:rPr>
          <w:szCs w:val="18"/>
        </w:rPr>
        <w:t>"They should have thought about that before they entered a conflict without Congress," said Ocasio-Cortez. "They told everybody that it was just a quick in and out strike and now they have found themselves in a disaster. And we cannot enable this kind of reckless and illegal behavior."</w:t>
      </w:r>
    </w:p>
    <w:p w14:paraId="6AE227AF" w14:textId="77777777" w:rsidR="008F0AE8" w:rsidRPr="0010029B" w:rsidRDefault="008F0AE8" w:rsidP="008F0AE8">
      <w:pPr>
        <w:rPr>
          <w:rStyle w:val="StyleUnderline"/>
        </w:rPr>
      </w:pPr>
      <w:r w:rsidRPr="0010029B">
        <w:rPr>
          <w:szCs w:val="18"/>
        </w:rPr>
        <w:t xml:space="preserve">Ocasio-Cortez is hinting at </w:t>
      </w:r>
      <w:r w:rsidRPr="0010029B">
        <w:rPr>
          <w:rStyle w:val="StyleUnderline"/>
          <w:highlight w:val="green"/>
        </w:rPr>
        <w:t>the ultimate Congressional authority:</w:t>
      </w:r>
      <w:r w:rsidRPr="0010029B">
        <w:rPr>
          <w:szCs w:val="18"/>
        </w:rPr>
        <w:t xml:space="preserve"> </w:t>
      </w:r>
      <w:r w:rsidRPr="0010029B">
        <w:rPr>
          <w:rStyle w:val="Emphasis"/>
          <w:highlight w:val="green"/>
        </w:rPr>
        <w:t>power of the purse.</w:t>
      </w:r>
      <w:r w:rsidRPr="0010029B">
        <w:rPr>
          <w:szCs w:val="18"/>
        </w:rPr>
        <w:t xml:space="preserve"> </w:t>
      </w:r>
      <w:r w:rsidRPr="0010029B">
        <w:rPr>
          <w:rStyle w:val="StyleUnderline"/>
        </w:rPr>
        <w:t>Lawmakers are charged with approving 12 spending bills to run the government each year.</w:t>
      </w:r>
      <w:r w:rsidRPr="0010029B">
        <w:rPr>
          <w:szCs w:val="18"/>
        </w:rPr>
        <w:t xml:space="preserve"> </w:t>
      </w:r>
      <w:r w:rsidRPr="0010029B">
        <w:rPr>
          <w:rStyle w:val="StyleUnderline"/>
          <w:highlight w:val="green"/>
        </w:rPr>
        <w:t>A supplemental spending package</w:t>
      </w:r>
      <w:r w:rsidRPr="0010029B">
        <w:rPr>
          <w:szCs w:val="18"/>
        </w:rPr>
        <w:t xml:space="preserve"> – say for war, terrorism, recovery from natural disasters or economic stimulus – </w:t>
      </w:r>
      <w:r w:rsidRPr="0010029B">
        <w:rPr>
          <w:rStyle w:val="StyleUnderline"/>
          <w:highlight w:val="green"/>
        </w:rPr>
        <w:t>is</w:t>
      </w:r>
      <w:r w:rsidRPr="0010029B">
        <w:rPr>
          <w:szCs w:val="18"/>
        </w:rPr>
        <w:t xml:space="preserve"> a "13th" spending bill. It’s </w:t>
      </w:r>
      <w:r w:rsidRPr="0010029B">
        <w:rPr>
          <w:rStyle w:val="StyleUnderline"/>
          <w:highlight w:val="green"/>
        </w:rPr>
        <w:t>plopped on top of the customary 12</w:t>
      </w:r>
      <w:r w:rsidRPr="0010029B">
        <w:rPr>
          <w:szCs w:val="18"/>
        </w:rPr>
        <w:t xml:space="preserve">. </w:t>
      </w:r>
      <w:r w:rsidRPr="0010029B">
        <w:rPr>
          <w:rStyle w:val="StyleUnderline"/>
          <w:highlight w:val="green"/>
        </w:rPr>
        <w:t xml:space="preserve">Lawmakers could </w:t>
      </w:r>
      <w:r w:rsidRPr="0010029B">
        <w:rPr>
          <w:rStyle w:val="Emphasis"/>
          <w:highlight w:val="green"/>
        </w:rPr>
        <w:t>really hamstring the war</w:t>
      </w:r>
      <w:r w:rsidRPr="0010029B">
        <w:rPr>
          <w:szCs w:val="18"/>
        </w:rPr>
        <w:t xml:space="preserve"> </w:t>
      </w:r>
      <w:r w:rsidRPr="0010029B">
        <w:rPr>
          <w:rStyle w:val="StyleUnderline"/>
          <w:highlight w:val="green"/>
        </w:rPr>
        <w:t>in Iran</w:t>
      </w:r>
      <w:r w:rsidRPr="0010029B">
        <w:rPr>
          <w:szCs w:val="18"/>
        </w:rPr>
        <w:t xml:space="preserve"> </w:t>
      </w:r>
      <w:r w:rsidRPr="0010029B">
        <w:rPr>
          <w:rStyle w:val="StyleUnderline"/>
          <w:highlight w:val="green"/>
        </w:rPr>
        <w:t>if they decide to pull the funding.</w:t>
      </w:r>
    </w:p>
    <w:p w14:paraId="01194709" w14:textId="77777777" w:rsidR="008F0AE8" w:rsidRDefault="008F0AE8" w:rsidP="008F0AE8"/>
    <w:p w14:paraId="41C6CB75" w14:textId="77777777" w:rsidR="008F0AE8" w:rsidRDefault="008F0AE8" w:rsidP="008F0AE8"/>
    <w:p w14:paraId="02782146" w14:textId="77777777" w:rsidR="008F0AE8" w:rsidRDefault="008F0AE8" w:rsidP="008F0AE8">
      <w:pPr>
        <w:pStyle w:val="Heading3"/>
      </w:pPr>
      <w:r>
        <w:rPr/>
        <w:t>2NC---T/Fiscal Health</w:t>
      </w:r>
    </w:p>
    <w:p w14:paraId="55A12A3C" w14:textId="77777777" w:rsidR="008F0AE8" w:rsidRPr="00D103C8" w:rsidRDefault="008F0AE8" w:rsidP="008F0AE8">
      <w:pPr>
        <w:pStyle w:val="Heading4"/>
      </w:pPr>
      <w:r w:rsidRPr="00D103C8">
        <w:rPr/>
        <w:t>Inflation thumped - Iran</w:t>
      </w:r>
    </w:p>
    <w:p w14:paraId="22DE154B" w14:textId="77777777" w:rsidR="008F0AE8" w:rsidRDefault="008F0AE8" w:rsidP="008F0AE8">
      <w:r w:rsidRPr="00887FC6">
        <w:rPr>
          <w:rStyle w:val="Style13ptBold"/>
        </w:rPr>
        <w:t>Daoud</w:t>
      </w:r>
      <w:r>
        <w:rPr/>
        <w:t xml:space="preserve"> et al </w:t>
      </w:r>
      <w:r w:rsidRPr="00887FC6">
        <w:rPr>
          <w:rStyle w:val="Style13ptBold"/>
        </w:rPr>
        <w:t>3/3</w:t>
      </w:r>
      <w:r>
        <w:rPr/>
        <w:t xml:space="preserve">/2026 [Ziad Daoud, Dina Esfandiary, Jamie Rush, Jennifer Welch and Tom Orlik, Bloomberg Economics, Iran War Oil Shock Threatens to Unleash Wave of Global Inflation, </w:t>
      </w:r>
      <w:r w:rsidRPr="005A75CC">
        <w:rPr>
          <w:rStyle w:val="Hyperlink"/>
        </w:rPr>
        <w:t>https://www.bloomberg.com/news/features/2026-03-03/iran-war-oil-price-surge-put-global-economic-recovery-at-risk?embedded-checkout=true</w:t>
      </w:r>
      <w:r>
        <w:rPr/>
        <w:t>]</w:t>
      </w:r>
    </w:p>
    <w:p w14:paraId="3CE3B264" w14:textId="77777777" w:rsidR="008F0AE8" w:rsidRPr="00887FC6" w:rsidRDefault="008F0AE8" w:rsidP="008F0AE8">
      <w:pPr>
        <w:rPr>
          <w:rStyle w:val="StyleUnderline"/>
        </w:rPr>
      </w:pPr>
      <w:r w:rsidRPr="00887FC6">
        <w:rPr>
          <w:rStyle w:val="StyleUnderline"/>
        </w:rPr>
        <w:t xml:space="preserve">Sharply </w:t>
      </w:r>
      <w:r w:rsidRPr="0032652E">
        <w:rPr>
          <w:rStyle w:val="StyleUnderline"/>
          <w:highlight w:val="green"/>
        </w:rPr>
        <w:t xml:space="preserve">higher oil prices </w:t>
      </w:r>
      <w:r w:rsidRPr="0032652E">
        <w:rPr>
          <w:rStyle w:val="StyleUnderline"/>
        </w:rPr>
        <w:t>impact the economy</w:t>
      </w:r>
      <w:r w:rsidRPr="00887FC6">
        <w:rPr>
          <w:rStyle w:val="StyleUnderline"/>
        </w:rPr>
        <w:t xml:space="preserve"> through multiple channels</w:t>
      </w:r>
      <w:r w:rsidRPr="00887FC6">
        <w:rPr>
          <w:sz w:val="16"/>
        </w:rPr>
        <w:t xml:space="preserve">. They add to costs for consumers and businesses, reducing spending power and taking a chunk out of growth. </w:t>
      </w:r>
      <w:r w:rsidRPr="00887FC6">
        <w:rPr>
          <w:rStyle w:val="StyleUnderline"/>
        </w:rPr>
        <w:t xml:space="preserve">They also </w:t>
      </w:r>
      <w:r w:rsidRPr="0032652E">
        <w:rPr>
          <w:rStyle w:val="StyleUnderline"/>
          <w:highlight w:val="green"/>
        </w:rPr>
        <w:t>add to inflation</w:t>
      </w:r>
      <w:r w:rsidRPr="00887FC6">
        <w:rPr>
          <w:rStyle w:val="StyleUnderline"/>
        </w:rPr>
        <w:t>, pushing up prices for transport, and anything with petrochemicals as an input.</w:t>
      </w:r>
    </w:p>
    <w:p w14:paraId="063F7F7F" w14:textId="77777777" w:rsidR="008F0AE8" w:rsidRPr="00D103C8" w:rsidRDefault="008F0AE8" w:rsidP="008F0AE8">
      <w:pPr>
        <w:rPr>
          <w:sz w:val="16"/>
        </w:rPr>
      </w:pPr>
      <w:r w:rsidRPr="00D103C8">
        <w:rPr>
          <w:sz w:val="16"/>
        </w:rPr>
        <w:t>For central banks, what matters is the size of the impact and — crucially — whether inflation expectations stay anchored or not.</w:t>
      </w:r>
    </w:p>
    <w:p w14:paraId="4D0AE475" w14:textId="77777777" w:rsidR="008F0AE8" w:rsidRPr="00D103C8" w:rsidRDefault="008F0AE8" w:rsidP="008F0AE8">
      <w:pPr>
        <w:rPr>
          <w:sz w:val="16"/>
        </w:rPr>
      </w:pPr>
      <w:r w:rsidRPr="00D103C8">
        <w:rPr>
          <w:sz w:val="16"/>
        </w:rPr>
        <w:t>If they do, that could allow Fed Chair Jerome Powell, ECB President Christine Lagarde and their peers to look through the transitory impact on inflation and focus on the risks to growth — with potential to cut rates. If they don’t, concern about workers demanding higher wages, businesses raising prices — and the result an inflationary spiral — may force them to hike.</w:t>
      </w:r>
    </w:p>
    <w:p w14:paraId="35EB349F" w14:textId="77777777" w:rsidR="008F0AE8" w:rsidRPr="00D103C8" w:rsidRDefault="008F0AE8" w:rsidP="008F0AE8">
      <w:pPr>
        <w:rPr>
          <w:sz w:val="16"/>
        </w:rPr>
      </w:pPr>
      <w:r w:rsidRPr="00D103C8">
        <w:rPr>
          <w:sz w:val="16"/>
        </w:rPr>
        <w:t xml:space="preserve">For the US, the shale revolution has changed the way energy shocks impact the economy. </w:t>
      </w:r>
      <w:r w:rsidRPr="0032652E">
        <w:rPr>
          <w:rStyle w:val="StyleUnderline"/>
          <w:highlight w:val="green"/>
        </w:rPr>
        <w:t>Consumers lose</w:t>
      </w:r>
      <w:r w:rsidRPr="00887FC6">
        <w:rPr>
          <w:rStyle w:val="StyleUnderline"/>
        </w:rPr>
        <w:t xml:space="preserve"> from higher gas prices</w:t>
      </w:r>
      <w:r w:rsidRPr="00D103C8">
        <w:rPr>
          <w:sz w:val="16"/>
        </w:rPr>
        <w:t>, but producers win – and the result nets out at basically zero impact on growth.</w:t>
      </w:r>
    </w:p>
    <w:p w14:paraId="1B4E829E" w14:textId="77777777" w:rsidR="008F0AE8" w:rsidRPr="00D103C8" w:rsidRDefault="008F0AE8" w:rsidP="008F0AE8">
      <w:pPr>
        <w:rPr>
          <w:sz w:val="16"/>
        </w:rPr>
      </w:pPr>
      <w:r w:rsidRPr="00887FC6">
        <w:rPr>
          <w:rStyle w:val="StyleUnderline"/>
        </w:rPr>
        <w:t>For inflation</w:t>
      </w:r>
      <w:r w:rsidRPr="00D103C8">
        <w:rPr>
          <w:sz w:val="16"/>
        </w:rPr>
        <w:t xml:space="preserve">, it’s a different story. </w:t>
      </w:r>
      <w:r w:rsidRPr="0032652E">
        <w:rPr>
          <w:rStyle w:val="StyleUnderline"/>
          <w:highlight w:val="green"/>
        </w:rPr>
        <w:t>Plugging $108 per barrel oil</w:t>
      </w:r>
      <w:r w:rsidRPr="00887FC6">
        <w:rPr>
          <w:rStyle w:val="StyleUnderline"/>
        </w:rPr>
        <w:t xml:space="preserve"> into</w:t>
      </w:r>
      <w:r w:rsidRPr="00D103C8">
        <w:rPr>
          <w:sz w:val="16"/>
        </w:rPr>
        <w:t xml:space="preserve"> SHOK — Bloomberg </w:t>
      </w:r>
      <w:r w:rsidRPr="00887FC6">
        <w:rPr>
          <w:rStyle w:val="StyleUnderline"/>
        </w:rPr>
        <w:t>Economics’ model of major economies</w:t>
      </w:r>
      <w:r w:rsidRPr="00D103C8">
        <w:rPr>
          <w:sz w:val="16"/>
        </w:rPr>
        <w:t xml:space="preserve"> — </w:t>
      </w:r>
      <w:r w:rsidRPr="0032652E">
        <w:rPr>
          <w:rStyle w:val="StyleUnderline"/>
          <w:highlight w:val="green"/>
        </w:rPr>
        <w:t>adds</w:t>
      </w:r>
      <w:r w:rsidRPr="00887FC6">
        <w:rPr>
          <w:rStyle w:val="StyleUnderline"/>
        </w:rPr>
        <w:t xml:space="preserve"> about </w:t>
      </w:r>
      <w:r w:rsidRPr="0032652E">
        <w:rPr>
          <w:rStyle w:val="StyleUnderline"/>
          <w:highlight w:val="green"/>
        </w:rPr>
        <w:t>0.8 percentage point to inflation</w:t>
      </w:r>
      <w:r w:rsidRPr="00887FC6">
        <w:rPr>
          <w:rStyle w:val="StyleUnderline"/>
        </w:rPr>
        <w:t xml:space="preserve"> by year end. </w:t>
      </w:r>
      <w:r w:rsidRPr="0032652E">
        <w:rPr>
          <w:rStyle w:val="StyleUnderline"/>
          <w:highlight w:val="green"/>
        </w:rPr>
        <w:t>Adding that</w:t>
      </w:r>
      <w:r w:rsidRPr="00887FC6">
        <w:rPr>
          <w:rStyle w:val="StyleUnderline"/>
        </w:rPr>
        <w:t xml:space="preserve"> onto the pre-war </w:t>
      </w:r>
      <w:r w:rsidRPr="0032652E">
        <w:rPr>
          <w:rStyle w:val="StyleUnderline"/>
          <w:highlight w:val="green"/>
        </w:rPr>
        <w:t>forecast takes it above 3%</w:t>
      </w:r>
      <w:r w:rsidRPr="0032652E">
        <w:rPr>
          <w:rStyle w:val="StyleUnderline"/>
          <w:highlight w:val="green"/>
        </w:rPr>
        <w:t xml:space="preserve"> — </w:t>
      </w:r>
      <w:r w:rsidRPr="0032652E">
        <w:rPr>
          <w:rStyle w:val="Emphasis"/>
          <w:highlight w:val="green"/>
        </w:rPr>
        <w:t>considerably outstripping</w:t>
      </w:r>
      <w:r w:rsidRPr="0032652E">
        <w:rPr>
          <w:rStyle w:val="StyleUnderline"/>
          <w:highlight w:val="green"/>
        </w:rPr>
        <w:t xml:space="preserve"> the Fed’s</w:t>
      </w:r>
      <w:r w:rsidRPr="00D103C8">
        <w:rPr>
          <w:sz w:val="16"/>
        </w:rPr>
        <w:t xml:space="preserve"> 2% </w:t>
      </w:r>
      <w:r w:rsidRPr="0032652E">
        <w:rPr>
          <w:rStyle w:val="StyleUnderline"/>
          <w:highlight w:val="green"/>
        </w:rPr>
        <w:t>target</w:t>
      </w:r>
      <w:r w:rsidRPr="00887FC6">
        <w:rPr>
          <w:rStyle w:val="StyleUnderline"/>
        </w:rPr>
        <w:t>.</w:t>
      </w:r>
    </w:p>
    <w:p w14:paraId="2DF5AC7C" w14:textId="77777777" w:rsidR="008F0AE8" w:rsidRPr="00D103C8" w:rsidRDefault="008F0AE8" w:rsidP="008F0AE8">
      <w:pPr>
        <w:rPr>
          <w:sz w:val="16"/>
        </w:rPr>
      </w:pPr>
      <w:r w:rsidRPr="00D103C8">
        <w:rPr>
          <w:sz w:val="16"/>
        </w:rPr>
        <w:t xml:space="preserve">At a minimum, </w:t>
      </w:r>
      <w:r w:rsidRPr="0032652E">
        <w:rPr>
          <w:rStyle w:val="StyleUnderline"/>
          <w:highlight w:val="green"/>
        </w:rPr>
        <w:t>that would give the Fed pause before proceeding with</w:t>
      </w:r>
      <w:r w:rsidRPr="00D103C8">
        <w:rPr>
          <w:sz w:val="16"/>
        </w:rPr>
        <w:t xml:space="preserve"> more </w:t>
      </w:r>
      <w:r w:rsidRPr="00887FC6">
        <w:rPr>
          <w:rStyle w:val="StyleUnderline"/>
        </w:rPr>
        <w:t xml:space="preserve">rate </w:t>
      </w:r>
      <w:r w:rsidRPr="0032652E">
        <w:rPr>
          <w:rStyle w:val="StyleUnderline"/>
          <w:highlight w:val="green"/>
        </w:rPr>
        <w:t>cuts</w:t>
      </w:r>
      <w:r w:rsidRPr="00887FC6">
        <w:rPr>
          <w:rStyle w:val="StyleUnderline"/>
        </w:rPr>
        <w:t>. If inflation expectations are unanchored, the pressure would be to hike</w:t>
      </w:r>
      <w:r w:rsidRPr="00D103C8">
        <w:rPr>
          <w:sz w:val="16"/>
        </w:rPr>
        <w:t>. Kevin Warsh, Trump’s nominee for Fed chair, would find himself in a tough spot — with the president demanding lower rates but the forces unleashed by the conflict calling for higher.</w:t>
      </w:r>
    </w:p>
    <w:p w14:paraId="44E6D6A8" w14:textId="77777777" w:rsidR="008F0AE8" w:rsidRPr="00D103C8" w:rsidRDefault="008F0AE8" w:rsidP="008F0AE8">
      <w:pPr>
        <w:rPr>
          <w:sz w:val="16"/>
        </w:rPr>
      </w:pPr>
      <w:r w:rsidRPr="00D103C8">
        <w:rPr>
          <w:sz w:val="16"/>
        </w:rPr>
        <w:t xml:space="preserve">Trump also faces political peril. Neither inflation nor foreign wars are popular with US voters — as he surely knows after his resounding win at the polls in 2024. Midterm elections are just a few short months away. For the moment, </w:t>
      </w:r>
      <w:r w:rsidRPr="00D103C8">
        <w:rPr>
          <w:rStyle w:val="StyleUnderline"/>
        </w:rPr>
        <w:t>Congress seems unlikely to rein Trump in</w:t>
      </w:r>
      <w:r w:rsidRPr="00D103C8">
        <w:rPr>
          <w:sz w:val="16"/>
        </w:rPr>
        <w:t xml:space="preserve">, even as he’s so far failed to seek </w:t>
      </w:r>
      <w:r w:rsidRPr="00D103C8">
        <w:rPr>
          <w:rStyle w:val="StyleUnderline"/>
        </w:rPr>
        <w:t>authorization for the attack</w:t>
      </w:r>
      <w:r w:rsidRPr="00D103C8">
        <w:rPr>
          <w:sz w:val="16"/>
        </w:rPr>
        <w:t>.</w:t>
      </w:r>
    </w:p>
    <w:p w14:paraId="66C5BB0D" w14:textId="77777777" w:rsidR="008F0AE8" w:rsidRDefault="008F0AE8" w:rsidP="008F0AE8"/>
    <w:p w14:paraId="4AA5E1A0" w14:textId="77777777" w:rsidR="008F0AE8" w:rsidRDefault="008F0AE8" w:rsidP="008F0AE8">
      <w:pPr>
        <w:pStyle w:val="Heading4"/>
      </w:pPr>
      <w:r>
        <w:rPr/>
        <w:t>AND, terminal impact is LIO, which US failure in military modernization and losing wars to all adversaries turns</w:t>
      </w:r>
    </w:p>
    <w:p w14:paraId="58CD9349" w14:textId="77777777" w:rsidR="008F0AE8" w:rsidRDefault="008F0AE8" w:rsidP="008F0AE8"/>
    <w:p w14:paraId="61984164" w14:textId="77777777" w:rsidR="008F0AE8" w:rsidRDefault="008F0AE8" w:rsidP="008F0AE8"/>
    <w:p w14:paraId="29118C6B" w14:textId="77777777" w:rsidR="008F0AE8" w:rsidRDefault="008F0AE8" w:rsidP="008F0AE8"/>
    <w:p w14:paraId="2144BEB6" w14:textId="77777777" w:rsidR="008F0AE8" w:rsidRDefault="008F0AE8" w:rsidP="008F0AE8"/>
    <w:p w14:paraId="65551DC9" w14:textId="77777777" w:rsidR="008F0AE8" w:rsidRDefault="008F0AE8" w:rsidP="008F0AE8">
      <w:pPr>
        <w:pStyle w:val="Heading3"/>
      </w:pPr>
      <w:r w:rsidRPr="0010029B">
        <w:rPr/>
        <w:t>2NC---Link---HFC Wall</w:t>
      </w:r>
    </w:p>
    <w:p w14:paraId="0D64A7C7" w14:textId="77777777" w:rsidR="008F0AE8" w:rsidRDefault="008F0AE8" w:rsidP="008F0AE8">
      <w:pPr>
        <w:pStyle w:val="Heading4"/>
      </w:pPr>
      <w:r>
        <w:rPr/>
        <w:t>2AC 1 was plan popular:</w:t>
      </w:r>
    </w:p>
    <w:p w14:paraId="69852527" w14:textId="77777777" w:rsidR="008F0AE8" w:rsidRPr="00CC40FA" w:rsidRDefault="008F0AE8" w:rsidP="008F0AE8"/>
    <w:p w14:paraId="33EF3B49" w14:textId="77777777" w:rsidR="008F0AE8" w:rsidRPr="0010029B" w:rsidRDefault="008F0AE8" w:rsidP="008F0AE8">
      <w:pPr>
        <w:pStyle w:val="Heading4"/>
      </w:pPr>
      <w:r w:rsidRPr="0010029B">
        <w:rPr/>
        <w:t xml:space="preserve">Our link is about the </w:t>
      </w:r>
      <w:r w:rsidRPr="0010029B">
        <w:rPr>
          <w:u w:val="single"/>
        </w:rPr>
        <w:t>HFC</w:t>
      </w:r>
      <w:r w:rsidRPr="0010029B">
        <w:rPr/>
        <w:t xml:space="preserve"> and the aff has </w:t>
      </w:r>
      <w:r w:rsidRPr="0010029B">
        <w:rPr>
          <w:u w:val="single"/>
        </w:rPr>
        <w:t>zero ev</w:t>
      </w:r>
      <w:r w:rsidRPr="0010029B">
        <w:rPr/>
        <w:t xml:space="preserve"> that assumes that. The HFC deficit hawks </w:t>
      </w:r>
      <w:r w:rsidRPr="0010029B">
        <w:rPr>
          <w:u w:val="single"/>
        </w:rPr>
        <w:t>detest</w:t>
      </w:r>
      <w:r w:rsidRPr="0010029B">
        <w:rPr/>
        <w:t xml:space="preserve"> pro-worker positions and </w:t>
      </w:r>
      <w:r w:rsidRPr="0010029B">
        <w:rPr>
          <w:u w:val="single"/>
        </w:rPr>
        <w:t>backlash</w:t>
      </w:r>
      <w:r w:rsidRPr="0010029B">
        <w:rPr/>
        <w:t xml:space="preserve"> over them</w:t>
      </w:r>
    </w:p>
    <w:p w14:paraId="7BC22B7E" w14:textId="77777777" w:rsidR="008F0AE8" w:rsidRPr="0010029B" w:rsidRDefault="008F0AE8" w:rsidP="008F0AE8">
      <w:pPr>
        <w:rPr>
          <w:sz w:val="18"/>
          <w:szCs w:val="18"/>
        </w:rPr>
      </w:pPr>
    </w:p>
    <w:p w14:paraId="630B8804" w14:textId="77777777" w:rsidR="008F0AE8" w:rsidRPr="0010029B" w:rsidRDefault="008F0AE8" w:rsidP="008F0AE8">
      <w:pPr>
        <w:pStyle w:val="Heading4"/>
      </w:pPr>
      <w:r w:rsidRPr="0010029B">
        <w:rPr/>
        <w:t>Here’s more proof that the HFC hates the Aff … AND that concessions to shut them up will complicate budget negotiations.</w:t>
      </w:r>
    </w:p>
    <w:p w14:paraId="4C6DFC69" w14:textId="77777777" w:rsidR="008F0AE8" w:rsidRPr="0010029B" w:rsidRDefault="008F0AE8" w:rsidP="008F0AE8">
      <w:pPr>
        <w:rPr>
          <w:sz w:val="18"/>
          <w:szCs w:val="18"/>
        </w:rPr>
      </w:pPr>
      <w:r w:rsidRPr="0010029B">
        <w:rPr>
          <w:rStyle w:val="Style13ptBold"/>
        </w:rPr>
        <w:t>Gruenberg ‘24</w:t>
      </w:r>
      <w:r w:rsidRPr="0010029B">
        <w:rPr>
          <w:szCs w:val="18"/>
        </w:rPr>
        <w:t xml:space="preserve"> - Award-winning journalist Mark Gruenberg is head of the Washington, D.C., bureau of People's World. He is also the editor of Press Associates Inc - “Right-wing Republicans drop worker rights bomb on Baltimore bridge rebuilding” – People’s World - April 10, 2024 – modified for language that may offend - https://www.peoplesworld.org/article/right-wing-republicans-drop-worker-rights-bomb-on-baltimore-bridge-rebuilding/</w:t>
      </w:r>
    </w:p>
    <w:p w14:paraId="327924C2" w14:textId="77777777" w:rsidR="008F0AE8" w:rsidRPr="0010029B" w:rsidRDefault="008F0AE8" w:rsidP="008F0AE8">
      <w:pPr>
        <w:rPr>
          <w:sz w:val="18"/>
          <w:szCs w:val="18"/>
        </w:rPr>
      </w:pPr>
      <w:r w:rsidRPr="0010029B">
        <w:rPr>
          <w:szCs w:val="18"/>
        </w:rPr>
        <w:t xml:space="preserve">In an open policy letter published on Twitter/X, the so-called </w:t>
      </w:r>
      <w:r w:rsidRPr="0010029B">
        <w:rPr>
          <w:rStyle w:val="Emphasis"/>
          <w:highlight w:val="green"/>
        </w:rPr>
        <w:t>H</w:t>
      </w:r>
      <w:r w:rsidRPr="0010029B">
        <w:rPr>
          <w:szCs w:val="18"/>
        </w:rPr>
        <w:t xml:space="preserve">ouse </w:t>
      </w:r>
      <w:r w:rsidRPr="0010029B">
        <w:rPr>
          <w:rStyle w:val="Emphasis"/>
          <w:highlight w:val="green"/>
        </w:rPr>
        <w:t>F</w:t>
      </w:r>
      <w:r w:rsidRPr="0010029B">
        <w:rPr>
          <w:szCs w:val="18"/>
        </w:rPr>
        <w:t xml:space="preserve">reedom </w:t>
      </w:r>
      <w:r w:rsidRPr="0010029B">
        <w:rPr>
          <w:rStyle w:val="Emphasis"/>
          <w:highlight w:val="green"/>
        </w:rPr>
        <w:t>C</w:t>
      </w:r>
      <w:r w:rsidRPr="0010029B">
        <w:rPr>
          <w:szCs w:val="18"/>
        </w:rPr>
        <w:t>aucus members— extremist pro-fascist Trumpites—</w:t>
      </w:r>
      <w:r w:rsidRPr="0010029B">
        <w:rPr>
          <w:rStyle w:val="Emphasis"/>
          <w:highlight w:val="green"/>
        </w:rPr>
        <w:t>demand concessions</w:t>
      </w:r>
      <w:r w:rsidRPr="0010029B">
        <w:rPr>
          <w:szCs w:val="18"/>
        </w:rPr>
        <w:t xml:space="preserve">, </w:t>
      </w:r>
      <w:r w:rsidRPr="0010029B">
        <w:rPr>
          <w:rStyle w:val="StyleUnderline"/>
          <w:highlight w:val="green"/>
        </w:rPr>
        <w:t>including on worker rights</w:t>
      </w:r>
      <w:r w:rsidRPr="0010029B">
        <w:rPr>
          <w:szCs w:val="18"/>
        </w:rPr>
        <w:t>, that would effectively kill Democratic President Joe Biden’s promise to rebuild the bridge entirely with federal funds.</w:t>
      </w:r>
    </w:p>
    <w:p w14:paraId="6C83ED6E" w14:textId="77777777" w:rsidR="008F0AE8" w:rsidRPr="0010029B" w:rsidRDefault="008F0AE8" w:rsidP="008F0AE8">
      <w:pPr>
        <w:rPr>
          <w:sz w:val="18"/>
          <w:szCs w:val="18"/>
        </w:rPr>
      </w:pPr>
      <w:r w:rsidRPr="0010029B">
        <w:rPr>
          <w:szCs w:val="18"/>
        </w:rPr>
        <w:t>First the caucus demanded the government get the owners of the Dali, the 100,000-ton container cargo carrier that lost power and crashed into the bridge’s central pier,  to pay for reconstruction. Suing for reimbursement could take years to solve, Twitter/X users responded, leaving the bridge in limbo.</w:t>
      </w:r>
    </w:p>
    <w:p w14:paraId="1C3895B1" w14:textId="77777777" w:rsidR="008F0AE8" w:rsidRPr="0010029B" w:rsidRDefault="008F0AE8" w:rsidP="008F0AE8">
      <w:pPr>
        <w:rPr>
          <w:sz w:val="18"/>
          <w:szCs w:val="18"/>
        </w:rPr>
      </w:pPr>
      <w:r w:rsidRPr="0010029B">
        <w:rPr>
          <w:szCs w:val="18"/>
        </w:rPr>
        <w:t>The caucus’s second condition was that the Port of Baltimore “draw on available federal funds” and not seek more money to build a new bridge over the Patapsco River, the sole entrance to the port, the nation’s fifth-busiest and its main port for import and export of cars and trucks.</w:t>
      </w:r>
    </w:p>
    <w:p w14:paraId="41D35D2D" w14:textId="77777777" w:rsidR="008F0AE8" w:rsidRPr="00FA2C16" w:rsidRDefault="008F0AE8" w:rsidP="008F0AE8">
      <w:pPr>
        <w:rPr>
          <w:sz w:val="18"/>
          <w:szCs w:val="18"/>
        </w:rPr>
      </w:pPr>
      <w:r w:rsidRPr="0010029B">
        <w:rPr>
          <w:szCs w:val="18"/>
        </w:rPr>
        <w:t xml:space="preserve">Then the </w:t>
      </w:r>
      <w:r w:rsidRPr="00FA2C16">
        <w:rPr>
          <w:rStyle w:val="StyleUnderline"/>
        </w:rPr>
        <w:t xml:space="preserve">right-wingers </w:t>
      </w:r>
      <w:r w:rsidRPr="00FA2C16">
        <w:rPr>
          <w:rStyle w:val="Emphasis"/>
        </w:rPr>
        <w:t>drop</w:t>
      </w:r>
      <w:r w:rsidRPr="00FA2C16">
        <w:rPr>
          <w:szCs w:val="18"/>
        </w:rPr>
        <w:t xml:space="preserve">ped </w:t>
      </w:r>
      <w:r w:rsidRPr="00FA2C16">
        <w:rPr>
          <w:rStyle w:val="Emphasis"/>
        </w:rPr>
        <w:t>their bomb</w:t>
      </w:r>
      <w:r w:rsidRPr="00FA2C16">
        <w:rPr>
          <w:rStyle w:val="StyleUnderline"/>
        </w:rPr>
        <w:t xml:space="preserve"> on </w:t>
      </w:r>
      <w:r w:rsidRPr="00FA2C16">
        <w:rPr>
          <w:rStyle w:val="Emphasis"/>
        </w:rPr>
        <w:t>worker rights:</w:t>
      </w:r>
    </w:p>
    <w:p w14:paraId="64AA51D3" w14:textId="77777777" w:rsidR="008F0AE8" w:rsidRPr="0010029B" w:rsidRDefault="008F0AE8" w:rsidP="008F0AE8">
      <w:pPr>
        <w:rPr>
          <w:sz w:val="18"/>
          <w:szCs w:val="18"/>
        </w:rPr>
      </w:pPr>
      <w:r w:rsidRPr="00FA2C16">
        <w:rPr>
          <w:szCs w:val="18"/>
        </w:rPr>
        <w:t>“</w:t>
      </w:r>
      <w:r w:rsidRPr="00FA2C16">
        <w:rPr>
          <w:rStyle w:val="StyleUnderline"/>
        </w:rPr>
        <w:t xml:space="preserve">If it proves necessary </w:t>
      </w:r>
      <w:r w:rsidRPr="00FA2C16">
        <w:rPr/>
        <w:t>to appropriate taxpayer money</w:t>
      </w:r>
      <w:r w:rsidRPr="0010029B">
        <w:rPr>
          <w:szCs w:val="18"/>
        </w:rPr>
        <w:t xml:space="preserve"> to get one of America’s busiest ports back online, </w:t>
      </w:r>
      <w:r w:rsidRPr="0010029B">
        <w:rPr>
          <w:rStyle w:val="StyleUnderline"/>
          <w:highlight w:val="green"/>
        </w:rPr>
        <w:t>Congress</w:t>
      </w:r>
      <w:r w:rsidRPr="0010029B">
        <w:rPr>
          <w:rStyle w:val="StyleUnderline"/>
        </w:rPr>
        <w:t xml:space="preserve"> </w:t>
      </w:r>
      <w:r w:rsidRPr="0010029B">
        <w:rPr>
          <w:rStyle w:val="StyleUnderline"/>
          <w:highlight w:val="green"/>
        </w:rPr>
        <w:t xml:space="preserve">must ensure it </w:t>
      </w:r>
      <w:r w:rsidRPr="0010029B">
        <w:rPr>
          <w:rStyle w:val="Emphasis"/>
          <w:highlight w:val="green"/>
        </w:rPr>
        <w:t>is fully offset</w:t>
      </w:r>
      <w:r w:rsidRPr="0010029B">
        <w:rPr>
          <w:szCs w:val="18"/>
        </w:rPr>
        <w:t xml:space="preserve"> </w:t>
      </w:r>
      <w:r w:rsidRPr="0010029B">
        <w:rPr>
          <w:rStyle w:val="StyleUnderline"/>
          <w:highlight w:val="green"/>
        </w:rPr>
        <w:t>and that</w:t>
      </w:r>
      <w:r w:rsidRPr="0010029B">
        <w:rPr>
          <w:szCs w:val="18"/>
        </w:rPr>
        <w:t xml:space="preserve"> </w:t>
      </w:r>
      <w:r w:rsidRPr="0010029B">
        <w:rPr>
          <w:rStyle w:val="StyleUnderline"/>
          <w:highlight w:val="green"/>
        </w:rPr>
        <w:t>burdensome reg</w:t>
      </w:r>
      <w:r w:rsidRPr="0010029B">
        <w:rPr>
          <w:szCs w:val="18"/>
        </w:rPr>
        <w:t>ulation</w:t>
      </w:r>
      <w:r w:rsidRPr="0010029B">
        <w:rPr>
          <w:rStyle w:val="StyleUnderline"/>
          <w:highlight w:val="green"/>
        </w:rPr>
        <w:t>s</w:t>
      </w:r>
      <w:r w:rsidRPr="0010029B">
        <w:rPr>
          <w:szCs w:val="18"/>
        </w:rPr>
        <w:t>—</w:t>
      </w:r>
      <w:r w:rsidRPr="0010029B">
        <w:rPr>
          <w:rStyle w:val="StyleUnderline"/>
          <w:highlight w:val="green"/>
        </w:rPr>
        <w:t>such as</w:t>
      </w:r>
      <w:r w:rsidRPr="0010029B">
        <w:rPr>
          <w:szCs w:val="18"/>
        </w:rPr>
        <w:t xml:space="preserve"> </w:t>
      </w:r>
      <w:r w:rsidRPr="00773BFA">
        <w:rPr>
          <w:rStyle w:val="Emphasis"/>
        </w:rPr>
        <w:t>NEPA</w:t>
      </w:r>
      <w:r w:rsidRPr="00773BFA">
        <w:rPr>
          <w:szCs w:val="18"/>
        </w:rPr>
        <w:t xml:space="preserve">, the </w:t>
      </w:r>
      <w:r w:rsidRPr="00773BFA">
        <w:rPr>
          <w:rStyle w:val="Emphasis"/>
        </w:rPr>
        <w:t>E</w:t>
      </w:r>
      <w:r w:rsidRPr="00773BFA">
        <w:rPr>
          <w:szCs w:val="18"/>
        </w:rPr>
        <w:t>ndangered</w:t>
      </w:r>
      <w:r w:rsidRPr="00773BFA">
        <w:rPr/>
        <w:t xml:space="preserve"> </w:t>
      </w:r>
      <w:r w:rsidRPr="00773BFA">
        <w:rPr>
          <w:rStyle w:val="Emphasis"/>
        </w:rPr>
        <w:t>S</w:t>
      </w:r>
      <w:r w:rsidRPr="00773BFA">
        <w:rPr>
          <w:szCs w:val="18"/>
        </w:rPr>
        <w:t xml:space="preserve">pecies </w:t>
      </w:r>
      <w:r w:rsidRPr="00773BFA">
        <w:rPr>
          <w:rStyle w:val="Emphasis"/>
        </w:rPr>
        <w:t>A</w:t>
      </w:r>
      <w:r w:rsidRPr="00773BFA">
        <w:rPr>
          <w:szCs w:val="18"/>
        </w:rPr>
        <w:t xml:space="preserve">ct, </w:t>
      </w:r>
      <w:r w:rsidRPr="00773BFA">
        <w:rPr>
          <w:rStyle w:val="Emphasis"/>
          <w:highlight w:val="green"/>
        </w:rPr>
        <w:t>Davis-Bacon</w:t>
      </w:r>
      <w:r w:rsidRPr="00773BFA">
        <w:rPr>
          <w:szCs w:val="18"/>
        </w:rPr>
        <w:t xml:space="preserve">, </w:t>
      </w:r>
      <w:r w:rsidRPr="00773BFA">
        <w:rPr>
          <w:rStyle w:val="StyleUnderline"/>
        </w:rPr>
        <w:t xml:space="preserve">project </w:t>
      </w:r>
      <w:r w:rsidRPr="0010029B">
        <w:rPr>
          <w:rStyle w:val="StyleUnderline"/>
          <w:highlight w:val="green"/>
        </w:rPr>
        <w:t xml:space="preserve">labor </w:t>
      </w:r>
      <w:r w:rsidRPr="00773BFA">
        <w:rPr>
          <w:rStyle w:val="StyleUnderline"/>
        </w:rPr>
        <w:t>agreements</w:t>
      </w:r>
      <w:r w:rsidRPr="0010029B">
        <w:rPr>
          <w:szCs w:val="18"/>
        </w:rPr>
        <w:t xml:space="preserve">, </w:t>
      </w:r>
      <w:r w:rsidRPr="00773BFA">
        <w:rPr>
          <w:rStyle w:val="StyleUnderline"/>
          <w:highlight w:val="green"/>
        </w:rPr>
        <w:t>etc</w:t>
      </w:r>
      <w:r w:rsidRPr="0010029B">
        <w:rPr>
          <w:szCs w:val="18"/>
        </w:rPr>
        <w:t>.—</w:t>
      </w:r>
      <w:r w:rsidRPr="0010029B">
        <w:rPr>
          <w:rStyle w:val="StyleUnderline"/>
          <w:highlight w:val="green"/>
        </w:rPr>
        <w:t>are waived</w:t>
      </w:r>
      <w:r w:rsidRPr="0010029B">
        <w:rPr>
          <w:szCs w:val="18"/>
        </w:rPr>
        <w:t xml:space="preserve"> to avoid all unnecessary delays and costs,” </w:t>
      </w:r>
      <w:r w:rsidRPr="0010029B">
        <w:rPr>
          <w:rStyle w:val="Emphasis"/>
        </w:rPr>
        <w:t>the Freedom Caucus officially declared</w:t>
      </w:r>
      <w:r w:rsidRPr="0010029B">
        <w:rPr>
          <w:szCs w:val="18"/>
        </w:rPr>
        <w:t>. An official caucus stand needs a two-thirds vote.</w:t>
      </w:r>
    </w:p>
    <w:p w14:paraId="7511FA9E" w14:textId="77777777" w:rsidR="008F0AE8" w:rsidRPr="0010029B" w:rsidRDefault="008F0AE8" w:rsidP="008F0AE8">
      <w:pPr>
        <w:rPr>
          <w:sz w:val="18"/>
          <w:szCs w:val="18"/>
        </w:rPr>
      </w:pPr>
      <w:r w:rsidRPr="0010029B">
        <w:rPr>
          <w:rStyle w:val="Emphasis"/>
        </w:rPr>
        <w:t>NEPA is the National Environmental Policy Act</w:t>
      </w:r>
      <w:r w:rsidRPr="0010029B">
        <w:rPr>
          <w:szCs w:val="18"/>
        </w:rPr>
        <w:t xml:space="preserve">. </w:t>
      </w:r>
      <w:r w:rsidRPr="0010029B">
        <w:rPr>
          <w:rStyle w:val="StyleUnderline"/>
          <w:highlight w:val="green"/>
        </w:rPr>
        <w:t>Davis-Bacon ensures</w:t>
      </w:r>
      <w:r w:rsidRPr="0010029B">
        <w:rPr>
          <w:szCs w:val="18"/>
        </w:rPr>
        <w:t xml:space="preserve"> construction </w:t>
      </w:r>
      <w:r w:rsidRPr="0010029B">
        <w:rPr>
          <w:rStyle w:val="StyleUnderline"/>
          <w:highlight w:val="green"/>
        </w:rPr>
        <w:t>workers</w:t>
      </w:r>
      <w:r w:rsidRPr="0010029B">
        <w:rPr>
          <w:szCs w:val="18"/>
        </w:rPr>
        <w:t xml:space="preserve"> on projects built with federal funds </w:t>
      </w:r>
      <w:r w:rsidRPr="0010029B">
        <w:rPr>
          <w:rStyle w:val="StyleUnderline"/>
          <w:highlight w:val="green"/>
        </w:rPr>
        <w:t>are paid</w:t>
      </w:r>
      <w:r w:rsidRPr="0010029B">
        <w:rPr>
          <w:szCs w:val="18"/>
        </w:rPr>
        <w:t xml:space="preserve"> locally </w:t>
      </w:r>
      <w:r w:rsidRPr="0010029B">
        <w:rPr>
          <w:rStyle w:val="StyleUnderline"/>
          <w:highlight w:val="green"/>
        </w:rPr>
        <w:t>prevailing wages</w:t>
      </w:r>
      <w:r w:rsidRPr="0010029B">
        <w:rPr>
          <w:szCs w:val="18"/>
        </w:rPr>
        <w:t xml:space="preserve">, </w:t>
      </w:r>
      <w:r w:rsidRPr="0010029B">
        <w:rPr>
          <w:rStyle w:val="StyleUnderline"/>
          <w:highlight w:val="green"/>
        </w:rPr>
        <w:t>shutting out anti-union</w:t>
      </w:r>
      <w:r w:rsidRPr="0010029B">
        <w:rPr>
          <w:szCs w:val="18"/>
        </w:rPr>
        <w:t xml:space="preserve">, low-wage cut-rate </w:t>
      </w:r>
      <w:r w:rsidRPr="0010029B">
        <w:rPr>
          <w:rStyle w:val="StyleUnderline"/>
          <w:highlight w:val="green"/>
        </w:rPr>
        <w:t>contractors</w:t>
      </w:r>
      <w:r w:rsidRPr="0010029B">
        <w:rPr>
          <w:rStyle w:val="StyleUnderline"/>
        </w:rPr>
        <w:t xml:space="preserve"> </w:t>
      </w:r>
      <w:r w:rsidRPr="0010029B">
        <w:rPr>
          <w:szCs w:val="18"/>
        </w:rPr>
        <w:t>who often short their workers’ already skimpy paychecks and refuse to pay overtime.</w:t>
      </w:r>
    </w:p>
    <w:p w14:paraId="4DC87FFA" w14:textId="77777777" w:rsidR="008F0AE8" w:rsidRPr="0010029B" w:rsidRDefault="008F0AE8" w:rsidP="008F0AE8">
      <w:pPr>
        <w:rPr>
          <w:sz w:val="18"/>
          <w:szCs w:val="18"/>
        </w:rPr>
      </w:pPr>
      <w:r w:rsidRPr="0010029B">
        <w:rPr>
          <w:szCs w:val="18"/>
        </w:rPr>
        <w:t>Why PLAs are important</w:t>
      </w:r>
    </w:p>
    <w:p w14:paraId="1FE267F9" w14:textId="77777777" w:rsidR="008F0AE8" w:rsidRPr="0010029B" w:rsidRDefault="008F0AE8" w:rsidP="008F0AE8">
      <w:pPr>
        <w:rPr>
          <w:sz w:val="18"/>
          <w:szCs w:val="18"/>
        </w:rPr>
      </w:pPr>
      <w:r w:rsidRPr="0010029B">
        <w:rPr>
          <w:szCs w:val="18"/>
        </w:rPr>
        <w:t>Project Labor Agreements, now required by Biden, ensure unions and bosses, again on federally funded construction, set up a formal labor-management problem-solving and grievance process in return for a fixed contract price for any project, all to be built by union workers. The caucus also demands Biden lift his ban on building new terminals to export U.S. natural gas.</w:t>
      </w:r>
    </w:p>
    <w:p w14:paraId="4BBB803E" w14:textId="77777777" w:rsidR="008F0AE8" w:rsidRPr="0010029B" w:rsidRDefault="008F0AE8" w:rsidP="008F0AE8">
      <w:pPr>
        <w:rPr>
          <w:sz w:val="18"/>
          <w:szCs w:val="18"/>
        </w:rPr>
      </w:pPr>
      <w:r w:rsidRPr="0010029B">
        <w:rPr>
          <w:szCs w:val="18"/>
        </w:rPr>
        <w:t>That last demand exposes their hypocrisy on the issue of the war in Ukraine. The Freedom Caucus folks claim they are against funding the right-wing government there in its battle with Russia but yet they demand unfettered access to Europe by the gas companies that support that war because of the high profits it yields for them. The natural gas exported by the energy companies in the U.S. replaces what Europe lost because of U.S. embargoes against gas from Russia and because of the blowing up of the pipelines that delivered that Russian gas to Europe.</w:t>
      </w:r>
    </w:p>
    <w:p w14:paraId="73339A9E" w14:textId="77777777" w:rsidR="008F0AE8" w:rsidRPr="0010029B" w:rsidRDefault="008F0AE8" w:rsidP="008F0AE8">
      <w:pPr>
        <w:rPr>
          <w:sz w:val="18"/>
          <w:szCs w:val="18"/>
        </w:rPr>
      </w:pPr>
      <w:r w:rsidRPr="00773BFA">
        <w:rPr>
          <w:rStyle w:val="StyleUnderline"/>
        </w:rPr>
        <w:t xml:space="preserve">The </w:t>
      </w:r>
      <w:r w:rsidRPr="0010029B">
        <w:rPr>
          <w:rStyle w:val="StyleUnderline"/>
          <w:highlight w:val="green"/>
        </w:rPr>
        <w:t xml:space="preserve">Freedom Caucus </w:t>
      </w:r>
      <w:r w:rsidRPr="0010029B">
        <w:rPr>
          <w:rStyle w:val="Emphasis"/>
          <w:highlight w:val="green"/>
        </w:rPr>
        <w:t>has leverage</w:t>
      </w:r>
      <w:r w:rsidRPr="0010029B">
        <w:rPr>
          <w:szCs w:val="18"/>
        </w:rPr>
        <w:t xml:space="preserve"> in </w:t>
      </w:r>
      <w:r w:rsidRPr="00773BFA">
        <w:rPr>
          <w:rStyle w:val="StyleUnderline"/>
        </w:rPr>
        <w:t xml:space="preserve">its push </w:t>
      </w:r>
      <w:r w:rsidRPr="0010029B">
        <w:rPr>
          <w:rStyle w:val="Emphasis"/>
          <w:highlight w:val="green"/>
        </w:rPr>
        <w:t>against worker rights</w:t>
      </w:r>
      <w:r w:rsidRPr="0010029B">
        <w:rPr>
          <w:szCs w:val="18"/>
        </w:rPr>
        <w:t xml:space="preserve"> </w:t>
      </w:r>
      <w:r w:rsidRPr="00773BFA">
        <w:rPr>
          <w:rStyle w:val="StyleUnderline"/>
          <w:highlight w:val="green"/>
        </w:rPr>
        <w:t>because t</w:t>
      </w:r>
      <w:r w:rsidRPr="0010029B">
        <w:rPr>
          <w:rStyle w:val="StyleUnderline"/>
          <w:highlight w:val="green"/>
        </w:rPr>
        <w:t>he</w:t>
      </w:r>
      <w:r w:rsidRPr="0010029B">
        <w:rPr>
          <w:szCs w:val="18"/>
        </w:rPr>
        <w:t xml:space="preserve"> </w:t>
      </w:r>
      <w:r w:rsidRPr="0010029B">
        <w:rPr>
          <w:rStyle w:val="Emphasis"/>
        </w:rPr>
        <w:t xml:space="preserve">Republican </w:t>
      </w:r>
      <w:r w:rsidRPr="0010029B">
        <w:rPr>
          <w:rStyle w:val="StyleUnderline"/>
          <w:highlight w:val="green"/>
        </w:rPr>
        <w:t>House majority is down</w:t>
      </w:r>
      <w:r w:rsidRPr="0010029B">
        <w:rPr>
          <w:szCs w:val="18"/>
        </w:rPr>
        <w:t xml:space="preserve"> </w:t>
      </w:r>
      <w:r w:rsidRPr="0010029B">
        <w:rPr/>
        <w:t>to one seat.</w:t>
      </w:r>
    </w:p>
    <w:p w14:paraId="1DBFA646" w14:textId="77777777" w:rsidR="008F0AE8" w:rsidRPr="0010029B" w:rsidRDefault="008F0AE8" w:rsidP="008F0AE8">
      <w:pPr>
        <w:rPr>
          <w:sz w:val="18"/>
          <w:szCs w:val="18"/>
        </w:rPr>
      </w:pPr>
      <w:r w:rsidRPr="0010029B">
        <w:rPr>
          <w:rStyle w:val="StyleUnderline"/>
          <w:highlight w:val="green"/>
        </w:rPr>
        <w:t>That means</w:t>
      </w:r>
      <w:r w:rsidRPr="0010029B">
        <w:rPr>
          <w:szCs w:val="18"/>
        </w:rPr>
        <w:t xml:space="preserve"> any </w:t>
      </w:r>
      <w:r w:rsidRPr="0010029B">
        <w:rPr>
          <w:rStyle w:val="StyleUnderline"/>
          <w:highlight w:val="green"/>
        </w:rPr>
        <w:t>defections,</w:t>
      </w:r>
      <w:r w:rsidRPr="0010029B">
        <w:rPr>
          <w:szCs w:val="18"/>
        </w:rPr>
        <w:t xml:space="preserve">when combined with Democratic votes </w:t>
      </w:r>
      <w:r w:rsidRPr="00773BFA">
        <w:rPr>
          <w:rStyle w:val="StyleUnderline"/>
        </w:rPr>
        <w:t>against Republican schemes</w:t>
      </w:r>
      <w:r w:rsidRPr="0010029B">
        <w:rPr>
          <w:szCs w:val="18"/>
        </w:rPr>
        <w:t xml:space="preserve">, </w:t>
      </w:r>
      <w:r w:rsidRPr="0010029B">
        <w:rPr>
          <w:rStyle w:val="Emphasis"/>
          <w:highlight w:val="green"/>
        </w:rPr>
        <w:t>sink them,</w:t>
      </w:r>
      <w:r w:rsidRPr="0010029B">
        <w:rPr>
          <w:szCs w:val="18"/>
        </w:rPr>
        <w:t xml:space="preserve"> just like the Dali sank the Francis Scott Key Bridge. The bridge collapse and blockage of the Patapsco threw several thousand union longshore workers out of jobs and eliminated revenue that supports more thousands of ancillary jobs.</w:t>
      </w:r>
    </w:p>
    <w:p w14:paraId="5C5A7D1B" w14:textId="77777777" w:rsidR="008F0AE8" w:rsidRPr="0010029B" w:rsidRDefault="008F0AE8" w:rsidP="008F0AE8">
      <w:pPr>
        <w:rPr>
          <w:sz w:val="18"/>
          <w:szCs w:val="18"/>
        </w:rPr>
      </w:pPr>
      <w:r w:rsidRPr="0010029B">
        <w:rPr>
          <w:rStyle w:val="StyleUnderline"/>
          <w:highlight w:val="green"/>
        </w:rPr>
        <w:t xml:space="preserve">The Freedom Caucus’s </w:t>
      </w:r>
      <w:r w:rsidRPr="0010029B">
        <w:rPr>
          <w:rStyle w:val="Emphasis"/>
          <w:highlight w:val="green"/>
        </w:rPr>
        <w:t>anti-money</w:t>
      </w:r>
      <w:r w:rsidRPr="0010029B">
        <w:rPr>
          <w:szCs w:val="18"/>
        </w:rPr>
        <w:t xml:space="preserve"> </w:t>
      </w:r>
      <w:r w:rsidRPr="0010029B">
        <w:rPr>
          <w:szCs w:val="18"/>
        </w:rPr>
        <w:t>stand</w:t>
      </w:r>
      <w:r w:rsidRPr="0010029B">
        <w:rPr>
          <w:szCs w:val="18"/>
        </w:rPr>
        <w:t xml:space="preserve"> (</w:t>
      </w:r>
      <w:r w:rsidRPr="0010029B">
        <w:rPr>
          <w:rStyle w:val="StyleUnderline"/>
          <w:highlight w:val="green"/>
        </w:rPr>
        <w:t>perspective</w:t>
      </w:r>
      <w:r w:rsidRPr="0010029B">
        <w:rPr>
          <w:szCs w:val="18"/>
        </w:rPr>
        <w:t xml:space="preserve">) </w:t>
      </w:r>
      <w:r w:rsidRPr="0010029B">
        <w:rPr>
          <w:rStyle w:val="StyleUnderline"/>
          <w:highlight w:val="green"/>
        </w:rPr>
        <w:t>is in line with its</w:t>
      </w:r>
      <w:r w:rsidRPr="0010029B">
        <w:rPr>
          <w:szCs w:val="18"/>
        </w:rPr>
        <w:t xml:space="preserve"> so-called “</w:t>
      </w:r>
      <w:r w:rsidRPr="0010029B">
        <w:rPr>
          <w:rStyle w:val="Emphasis"/>
          <w:highlight w:val="green"/>
        </w:rPr>
        <w:t>principle</w:t>
      </w:r>
      <w:r w:rsidRPr="0010029B">
        <w:rPr>
          <w:szCs w:val="18"/>
        </w:rPr>
        <w:t xml:space="preserve">s,” </w:t>
      </w:r>
      <w:r w:rsidRPr="0010029B">
        <w:rPr>
          <w:rStyle w:val="Emphasis"/>
          <w:highlight w:val="green"/>
        </w:rPr>
        <w:t>pushing for deep cuts</w:t>
      </w:r>
      <w:r w:rsidRPr="0010029B">
        <w:rPr>
          <w:szCs w:val="18"/>
        </w:rPr>
        <w:t xml:space="preserve"> </w:t>
      </w:r>
      <w:r w:rsidRPr="0010029B">
        <w:rPr>
          <w:rStyle w:val="StyleUnderline"/>
          <w:highlight w:val="green"/>
        </w:rPr>
        <w:t>in</w:t>
      </w:r>
      <w:r w:rsidRPr="0010029B">
        <w:rPr>
          <w:szCs w:val="18"/>
        </w:rPr>
        <w:t xml:space="preserve"> federal </w:t>
      </w:r>
      <w:r w:rsidRPr="0010029B">
        <w:rPr>
          <w:rStyle w:val="StyleUnderline"/>
          <w:highlight w:val="green"/>
        </w:rPr>
        <w:t>domestic spending</w:t>
      </w:r>
      <w:r w:rsidRPr="0010029B">
        <w:rPr>
          <w:szCs w:val="18"/>
        </w:rPr>
        <w:t xml:space="preserve"> programs while allotting even more millions to the military. But it’s also in line with recent overall Republican campaigns, often led by Sen. Ted Cruz, R-Texas, against disaster aid to any “blue” state, as well as with the stands of the caucus’s God, Donald Trump. Those same anti-spending lawmakers, however, have no shame in seeking federal disaster aid money for their states.</w:t>
      </w:r>
    </w:p>
    <w:p w14:paraId="167E5F0F" w14:textId="77777777" w:rsidR="008F0AE8" w:rsidRPr="0010029B" w:rsidRDefault="008F0AE8" w:rsidP="008F0AE8">
      <w:pPr>
        <w:pStyle w:val="Heading4"/>
      </w:pPr>
      <w:r w:rsidRPr="0010029B">
        <w:rPr/>
        <w:t xml:space="preserve">HFC detests pro-labor policy and will </w:t>
      </w:r>
      <w:r>
        <w:rPr/>
        <w:t xml:space="preserve">support </w:t>
      </w:r>
      <w:r w:rsidRPr="0010029B">
        <w:rPr/>
        <w:t>Trump and Johnson’s agenda.</w:t>
      </w:r>
    </w:p>
    <w:p w14:paraId="09118BA8" w14:textId="77777777" w:rsidR="008F0AE8" w:rsidRPr="0010029B" w:rsidRDefault="008F0AE8" w:rsidP="008F0AE8">
      <w:pPr>
        <w:rPr>
          <w:sz w:val="18"/>
          <w:szCs w:val="18"/>
        </w:rPr>
      </w:pPr>
      <w:r w:rsidRPr="0010029B">
        <w:rPr>
          <w:rStyle w:val="Style13ptBold"/>
        </w:rPr>
        <w:t>Jacobs ’16</w:t>
      </w:r>
      <w:r w:rsidRPr="0010029B">
        <w:rPr>
          <w:szCs w:val="18"/>
        </w:rPr>
        <w:t xml:space="preserve"> – Ben - political reporter for Guardian – “Freedom Caucus wish list: policy areas conservatives want Trump to roll back”– Guardian – Dec 23 - https://www.theguardian.com/us-news/2016/dec/23/freedom-caucus-trump-policies-climate-change-net-neutrality</w:t>
      </w:r>
    </w:p>
    <w:p w14:paraId="01277145" w14:textId="77777777" w:rsidR="008F0AE8" w:rsidRPr="0010029B" w:rsidRDefault="008F0AE8" w:rsidP="008F0AE8">
      <w:pPr>
        <w:rPr>
          <w:sz w:val="18"/>
          <w:szCs w:val="18"/>
        </w:rPr>
      </w:pPr>
      <w:r w:rsidRPr="00773BFA">
        <w:rPr>
          <w:rStyle w:val="StyleUnderline"/>
        </w:rPr>
        <w:t xml:space="preserve">The </w:t>
      </w:r>
      <w:r w:rsidRPr="00773BFA">
        <w:rPr>
          <w:rStyle w:val="Emphasis"/>
        </w:rPr>
        <w:t xml:space="preserve">most </w:t>
      </w:r>
      <w:r w:rsidRPr="0010029B">
        <w:rPr>
          <w:rStyle w:val="Emphasis"/>
          <w:highlight w:val="green"/>
        </w:rPr>
        <w:t>ardent conservatives</w:t>
      </w:r>
      <w:r w:rsidRPr="0010029B">
        <w:rPr>
          <w:szCs w:val="18"/>
        </w:rPr>
        <w:t xml:space="preserve"> on Capitol Hill </w:t>
      </w:r>
      <w:r w:rsidRPr="0010029B">
        <w:rPr>
          <w:rStyle w:val="StyleUnderline"/>
          <w:highlight w:val="green"/>
        </w:rPr>
        <w:t>hope Trump’s anti-establishment attitude could</w:t>
      </w:r>
      <w:r w:rsidRPr="0010029B">
        <w:rPr>
          <w:szCs w:val="18"/>
        </w:rPr>
        <w:t xml:space="preserve"> be a signal that the president-elect will </w:t>
      </w:r>
      <w:r w:rsidRPr="0010029B">
        <w:rPr>
          <w:rStyle w:val="StyleUnderline"/>
          <w:highlight w:val="green"/>
        </w:rPr>
        <w:t xml:space="preserve">carry forth their agenda </w:t>
      </w:r>
      <w:r w:rsidRPr="00773BFA">
        <w:rPr>
          <w:rStyle w:val="StyleUnderline"/>
        </w:rPr>
        <w:t>to roll back the modern</w:t>
      </w:r>
      <w:r w:rsidRPr="00773BFA">
        <w:rPr>
          <w:szCs w:val="18"/>
        </w:rPr>
        <w:t xml:space="preserve"> regulatory </w:t>
      </w:r>
      <w:r w:rsidRPr="00773BFA">
        <w:rPr>
          <w:rStyle w:val="StyleUnderline"/>
        </w:rPr>
        <w:t>state.</w:t>
      </w:r>
    </w:p>
    <w:p w14:paraId="6131113F" w14:textId="77777777" w:rsidR="008F0AE8" w:rsidRPr="0010029B" w:rsidRDefault="008F0AE8" w:rsidP="008F0AE8">
      <w:pPr>
        <w:rPr>
          <w:sz w:val="18"/>
          <w:szCs w:val="18"/>
        </w:rPr>
      </w:pPr>
      <w:r w:rsidRPr="0010029B">
        <w:rPr>
          <w:rStyle w:val="Emphasis"/>
        </w:rPr>
        <w:t xml:space="preserve">In particular, </w:t>
      </w:r>
      <w:r w:rsidRPr="0010029B">
        <w:rPr>
          <w:rStyle w:val="StyleUnderline"/>
          <w:highlight w:val="green"/>
        </w:rPr>
        <w:t xml:space="preserve">the </w:t>
      </w:r>
      <w:r w:rsidRPr="0010029B">
        <w:rPr>
          <w:rStyle w:val="Emphasis"/>
          <w:highlight w:val="green"/>
        </w:rPr>
        <w:t>Freedom Caucus</w:t>
      </w:r>
      <w:r w:rsidRPr="0010029B">
        <w:rPr>
          <w:rStyle w:val="Emphasis"/>
        </w:rPr>
        <w:t xml:space="preserve"> in the House </w:t>
      </w:r>
      <w:r w:rsidRPr="0010029B">
        <w:rPr>
          <w:szCs w:val="18"/>
        </w:rPr>
        <w:t xml:space="preserve">of Representatives – who have long been thorns in the side of Republican leadership in that chamber – </w:t>
      </w:r>
      <w:r w:rsidRPr="0010029B">
        <w:rPr>
          <w:rStyle w:val="Emphasis"/>
          <w:highlight w:val="green"/>
        </w:rPr>
        <w:t>will push Trump</w:t>
      </w:r>
      <w:r w:rsidRPr="0010029B">
        <w:rPr>
          <w:szCs w:val="18"/>
        </w:rPr>
        <w:t xml:space="preserve"> </w:t>
      </w:r>
      <w:r w:rsidRPr="0010029B">
        <w:rPr>
          <w:rStyle w:val="StyleUnderline"/>
          <w:highlight w:val="green"/>
        </w:rPr>
        <w:t>to move swiftly</w:t>
      </w:r>
      <w:r w:rsidRPr="0010029B">
        <w:rPr>
          <w:szCs w:val="18"/>
        </w:rPr>
        <w:t xml:space="preserve"> </w:t>
      </w:r>
      <w:r w:rsidRPr="0010029B">
        <w:rPr>
          <w:rStyle w:val="StyleUnderline"/>
          <w:highlight w:val="green"/>
        </w:rPr>
        <w:t>to enact</w:t>
      </w:r>
      <w:r w:rsidRPr="0010029B">
        <w:rPr>
          <w:szCs w:val="18"/>
        </w:rPr>
        <w:t xml:space="preserve"> much of </w:t>
      </w:r>
      <w:r w:rsidRPr="0010029B">
        <w:rPr>
          <w:rStyle w:val="StyleUnderline"/>
          <w:highlight w:val="green"/>
        </w:rPr>
        <w:t>their agenda.</w:t>
      </w:r>
    </w:p>
    <w:p w14:paraId="326F8C09" w14:textId="77777777" w:rsidR="008F0AE8" w:rsidRPr="0010029B" w:rsidRDefault="008F0AE8" w:rsidP="008F0AE8">
      <w:pPr>
        <w:rPr>
          <w:sz w:val="18"/>
          <w:szCs w:val="18"/>
        </w:rPr>
      </w:pPr>
      <w:r w:rsidRPr="0010029B">
        <w:rPr>
          <w:szCs w:val="18"/>
        </w:rPr>
        <w:t>The president-elect has already announced that he will nominate one of the Freedom Caucus’s founders, Mick Mulvaney of South Carolina, to become head of the Office of Management and Budget, where he can oversee federal spending.</w:t>
      </w:r>
    </w:p>
    <w:p w14:paraId="7C5BF4A8" w14:textId="77777777" w:rsidR="008F0AE8" w:rsidRPr="0010029B" w:rsidRDefault="008F0AE8" w:rsidP="008F0AE8">
      <w:pPr>
        <w:rPr>
          <w:sz w:val="18"/>
          <w:szCs w:val="18"/>
        </w:rPr>
      </w:pPr>
      <w:r w:rsidRPr="008D54AC">
        <w:rPr>
          <w:rStyle w:val="StyleUnderline"/>
        </w:rPr>
        <w:t xml:space="preserve">The Freedom Caucus came out with </w:t>
      </w:r>
      <w:r w:rsidRPr="008D54AC">
        <w:rPr>
          <w:rStyle w:val="Emphasis"/>
        </w:rPr>
        <w:t>an extended wish list</w:t>
      </w:r>
      <w:r w:rsidRPr="0010029B">
        <w:rPr>
          <w:szCs w:val="18"/>
        </w:rPr>
        <w:t>, detailing 228 regulations and executive orders that they would like to see Trump revoke immediately upon taking office in January. These are five of the policy areas that would immediately be affected.</w:t>
      </w:r>
    </w:p>
    <w:p w14:paraId="6EC5C47E" w14:textId="77777777" w:rsidR="008F0AE8" w:rsidRPr="0010029B" w:rsidRDefault="008F0AE8" w:rsidP="008F0AE8">
      <w:pPr>
        <w:rPr>
          <w:sz w:val="18"/>
          <w:szCs w:val="18"/>
        </w:rPr>
      </w:pPr>
      <w:r w:rsidRPr="0010029B">
        <w:rPr>
          <w:szCs w:val="18"/>
        </w:rPr>
        <w:t>Climate change</w:t>
      </w:r>
    </w:p>
    <w:p w14:paraId="34101288" w14:textId="77777777" w:rsidR="008F0AE8" w:rsidRPr="0010029B" w:rsidRDefault="008F0AE8" w:rsidP="008F0AE8">
      <w:pPr>
        <w:rPr>
          <w:sz w:val="18"/>
          <w:szCs w:val="18"/>
        </w:rPr>
      </w:pPr>
      <w:r w:rsidRPr="0010029B">
        <w:rPr>
          <w:szCs w:val="18"/>
        </w:rPr>
        <w:t>The Freedom Caucus outlined a number of steps to curb the United States’ efforts in combating climate change. Their list includes: having the United States pull out of the Paris climate accord; eliminating regulations requiring government agencies to consider the impact of climate change; getting rid of efficiency standards for various electrical appliances; and expanding fossil fuel exploration on federal land.</w:t>
      </w:r>
    </w:p>
    <w:p w14:paraId="67A3AF84" w14:textId="77777777" w:rsidR="008F0AE8" w:rsidRPr="0010029B" w:rsidRDefault="008F0AE8" w:rsidP="008F0AE8">
      <w:pPr>
        <w:rPr>
          <w:sz w:val="18"/>
          <w:szCs w:val="18"/>
        </w:rPr>
      </w:pPr>
      <w:r w:rsidRPr="0010029B">
        <w:rPr>
          <w:szCs w:val="18"/>
        </w:rPr>
        <w:t>Net neutrality</w:t>
      </w:r>
    </w:p>
    <w:p w14:paraId="0D913911" w14:textId="77777777" w:rsidR="008F0AE8" w:rsidRPr="0010029B" w:rsidRDefault="008F0AE8" w:rsidP="008F0AE8">
      <w:pPr>
        <w:rPr>
          <w:sz w:val="18"/>
          <w:szCs w:val="18"/>
        </w:rPr>
      </w:pPr>
      <w:r w:rsidRPr="0010029B">
        <w:rPr>
          <w:szCs w:val="18"/>
        </w:rPr>
        <w:t>The conservative group is also pushing for Trump to overturn the rule implanted by the Federal Communications Commission that treats broadband internet as a utility. In particular, net neutrality means that internet service providers must treat all content equally and cannot block or slow rivals content. The regulation was opposed by some on the right who see it as government interference with the internet. The Freedom Caucus claims that the rule was made with a “lack of economic rigor and will thus have an impact far greater than envisioned”.</w:t>
      </w:r>
    </w:p>
    <w:p w14:paraId="1746FA0D" w14:textId="77777777" w:rsidR="008F0AE8" w:rsidRPr="0010029B" w:rsidRDefault="008F0AE8" w:rsidP="008F0AE8">
      <w:pPr>
        <w:rPr>
          <w:rStyle w:val="Emphasis"/>
        </w:rPr>
      </w:pPr>
      <w:r w:rsidRPr="0010029B">
        <w:rPr>
          <w:rStyle w:val="Emphasis"/>
        </w:rPr>
        <w:t>Labor</w:t>
      </w:r>
    </w:p>
    <w:p w14:paraId="18F37308" w14:textId="77777777" w:rsidR="008F0AE8" w:rsidRPr="0010029B" w:rsidRDefault="008F0AE8" w:rsidP="008F0AE8">
      <w:pPr>
        <w:rPr>
          <w:rStyle w:val="Emphasis"/>
        </w:rPr>
      </w:pPr>
      <w:r w:rsidRPr="008D54AC">
        <w:rPr>
          <w:rStyle w:val="StyleUnderline"/>
        </w:rPr>
        <w:t>There are</w:t>
      </w:r>
      <w:r w:rsidRPr="0010029B">
        <w:rPr>
          <w:szCs w:val="18"/>
        </w:rPr>
        <w:t xml:space="preserve"> also </w:t>
      </w:r>
      <w:r w:rsidRPr="0010029B">
        <w:rPr>
          <w:rStyle w:val="Emphasis"/>
          <w:highlight w:val="green"/>
        </w:rPr>
        <w:t>a number of proposals</w:t>
      </w:r>
      <w:r w:rsidRPr="0010029B">
        <w:rPr>
          <w:szCs w:val="18"/>
        </w:rPr>
        <w:t xml:space="preserve"> </w:t>
      </w:r>
      <w:r w:rsidRPr="0010029B">
        <w:rPr>
          <w:rStyle w:val="StyleUnderline"/>
          <w:highlight w:val="green"/>
        </w:rPr>
        <w:t xml:space="preserve">to </w:t>
      </w:r>
      <w:r w:rsidRPr="0010029B">
        <w:rPr>
          <w:rStyle w:val="Emphasis"/>
          <w:highlight w:val="green"/>
        </w:rPr>
        <w:t>undermine workers’ rights</w:t>
      </w:r>
      <w:r w:rsidRPr="0010029B">
        <w:rPr>
          <w:szCs w:val="18"/>
        </w:rPr>
        <w:t xml:space="preserve"> </w:t>
      </w:r>
      <w:r w:rsidRPr="0010029B">
        <w:rPr>
          <w:rStyle w:val="StyleUnderline"/>
          <w:highlight w:val="green"/>
        </w:rPr>
        <w:t xml:space="preserve">and </w:t>
      </w:r>
      <w:r w:rsidRPr="008D54AC">
        <w:rPr>
          <w:rStyle w:val="StyleUnderline"/>
        </w:rPr>
        <w:t xml:space="preserve">the role of </w:t>
      </w:r>
      <w:r w:rsidRPr="0010029B">
        <w:rPr>
          <w:rStyle w:val="StyleUnderline"/>
          <w:highlight w:val="green"/>
        </w:rPr>
        <w:t>organized labor.</w:t>
      </w:r>
      <w:r w:rsidRPr="0010029B">
        <w:rPr>
          <w:szCs w:val="18"/>
        </w:rPr>
        <w:t xml:space="preserve"> </w:t>
      </w:r>
      <w:r w:rsidRPr="008D54AC">
        <w:rPr>
          <w:rStyle w:val="StyleUnderline"/>
        </w:rPr>
        <w:t xml:space="preserve">The Freedom Caucus </w:t>
      </w:r>
      <w:r w:rsidRPr="0010029B">
        <w:rPr>
          <w:rStyle w:val="StyleUnderline"/>
          <w:highlight w:val="green"/>
        </w:rPr>
        <w:t>proposed</w:t>
      </w:r>
      <w:r w:rsidRPr="0010029B">
        <w:rPr>
          <w:szCs w:val="18"/>
        </w:rPr>
        <w:t xml:space="preserve"> </w:t>
      </w:r>
      <w:r w:rsidRPr="0010029B">
        <w:rPr>
          <w:rStyle w:val="Emphasis"/>
          <w:highlight w:val="green"/>
        </w:rPr>
        <w:t>revoking rules</w:t>
      </w:r>
      <w:r w:rsidRPr="0010029B">
        <w:rPr>
          <w:szCs w:val="18"/>
        </w:rPr>
        <w:t xml:space="preserve"> </w:t>
      </w:r>
      <w:r w:rsidRPr="0010029B">
        <w:rPr>
          <w:rStyle w:val="StyleUnderline"/>
          <w:highlight w:val="green"/>
        </w:rPr>
        <w:t xml:space="preserve">to expand eligibility for overtime </w:t>
      </w:r>
      <w:r w:rsidRPr="008D54AC">
        <w:rPr>
          <w:rStyle w:val="StyleUnderline"/>
        </w:rPr>
        <w:t>pay,</w:t>
      </w:r>
      <w:r w:rsidRPr="008D54AC">
        <w:rPr>
          <w:szCs w:val="18"/>
        </w:rPr>
        <w:t xml:space="preserve"> </w:t>
      </w:r>
      <w:r w:rsidRPr="008D54AC">
        <w:rPr>
          <w:rStyle w:val="StyleUnderline"/>
        </w:rPr>
        <w:t xml:space="preserve">for </w:t>
      </w:r>
      <w:r w:rsidRPr="0010029B">
        <w:rPr>
          <w:rStyle w:val="StyleUnderline"/>
          <w:highlight w:val="green"/>
        </w:rPr>
        <w:t>treating</w:t>
      </w:r>
      <w:r w:rsidRPr="0010029B">
        <w:rPr>
          <w:szCs w:val="18"/>
        </w:rPr>
        <w:t xml:space="preserve"> independent </w:t>
      </w:r>
      <w:r w:rsidRPr="0010029B">
        <w:rPr>
          <w:rStyle w:val="StyleUnderline"/>
          <w:highlight w:val="green"/>
        </w:rPr>
        <w:t>contractors as employees</w:t>
      </w:r>
      <w:r w:rsidRPr="0010029B">
        <w:rPr>
          <w:szCs w:val="18"/>
        </w:rPr>
        <w:t xml:space="preserve"> under labor law </w:t>
      </w:r>
      <w:r w:rsidRPr="0010029B">
        <w:rPr>
          <w:rStyle w:val="StyleUnderline"/>
          <w:highlight w:val="green"/>
        </w:rPr>
        <w:t>as well as waiving</w:t>
      </w:r>
      <w:r w:rsidRPr="0010029B">
        <w:rPr>
          <w:szCs w:val="18"/>
        </w:rPr>
        <w:t xml:space="preserve"> the requirements of the Davis-Bacon Act, which requires federal contractors to be paid “a </w:t>
      </w:r>
      <w:r w:rsidRPr="0010029B">
        <w:rPr>
          <w:rStyle w:val="Emphasis"/>
          <w:highlight w:val="green"/>
        </w:rPr>
        <w:t>prevailing wage</w:t>
      </w:r>
      <w:r w:rsidRPr="008D54AC">
        <w:rPr>
          <w:rStyle w:val="Emphasis"/>
        </w:rPr>
        <w:t>”.</w:t>
      </w:r>
    </w:p>
    <w:p w14:paraId="4E90B71F" w14:textId="77777777" w:rsidR="008F0AE8" w:rsidRPr="0010029B" w:rsidRDefault="008F0AE8" w:rsidP="008F0AE8"/>
    <w:p w14:paraId="20CE0977" w14:textId="77777777" w:rsidR="008F0AE8" w:rsidRDefault="008F0AE8" w:rsidP="008F0AE8"/>
    <w:p w14:paraId="1B4DCE9C" w14:textId="77777777" w:rsidR="008F0AE8" w:rsidRDefault="008F0AE8" w:rsidP="008F0AE8">
      <w:pPr>
        <w:pStyle w:val="Heading3"/>
      </w:pPr>
      <w:r>
        <w:rPr/>
        <w:t>2NC---AT: L/T</w:t>
      </w:r>
    </w:p>
    <w:p w14:paraId="12FBE8E0" w14:textId="77777777" w:rsidR="008F0AE8" w:rsidRDefault="008F0AE8" w:rsidP="008F0AE8"/>
    <w:p w14:paraId="6521A7AC" w14:textId="77777777" w:rsidR="008F0AE8" w:rsidRPr="00EF0F43" w:rsidRDefault="008F0AE8" w:rsidP="008F0AE8"/>
    <w:p w14:paraId="572A6A91" w14:textId="77777777" w:rsidR="008F0AE8" w:rsidRDefault="008F0AE8" w:rsidP="008F0AE8">
      <w:pPr>
        <w:pStyle w:val="Heading4"/>
      </w:pPr>
      <w:r>
        <w:rPr/>
        <w:t>3. Means doctors won’t join unions</w:t>
      </w:r>
    </w:p>
    <w:p w14:paraId="11472AE6" w14:textId="77777777" w:rsidR="008F0AE8" w:rsidRPr="00EF0F43" w:rsidRDefault="008F0AE8" w:rsidP="008F0AE8">
      <w:r>
        <w:rPr/>
        <w:t>--MSU is GREEN</w:t>
      </w:r>
    </w:p>
    <w:p w14:paraId="72457472" w14:textId="77777777" w:rsidR="008F0AE8" w:rsidRPr="0050515D" w:rsidRDefault="008F0AE8" w:rsidP="008F0AE8">
      <w:r w:rsidRPr="00930508">
        <w:rPr/>
        <w:t>Aton &amp; Connolly ‘01</w:t>
      </w:r>
      <w:r w:rsidRPr="0050515D">
        <w:rPr/>
        <w:t xml:space="preserve"> [Angel M. Aton &amp; Heidi S. Connolly, DEBATE OVER THE UNIONIZATION AND COLLECTIVE BARGAINING OF PRIVATE PHYSICIANS, 18 Hofstra Lab. &amp; Emp. L.J. 659]</w:t>
      </w:r>
    </w:p>
    <w:p w14:paraId="6D9130C6" w14:textId="77777777" w:rsidR="008F0AE8" w:rsidRDefault="008F0AE8" w:rsidP="008F0AE8">
      <w:pPr>
        <w:pStyle w:val="Heading4"/>
      </w:pPr>
      <w:r>
        <w:rPr>
          <w:color w:val="000000"/>
          <w:sz w:val="22"/>
          <w:u w:val="single"/>
        </w:rPr>
        <w:t>Public sentiment</w:t>
      </w:r>
      <w:r>
        <w:rPr>
          <w:color w:val="000000"/>
          <w:sz w:val="16"/>
          <w:szCs w:val="16"/>
        </w:rPr>
        <w:t xml:space="preserve"> also </w:t>
      </w:r>
      <w:r>
        <w:rPr>
          <w:color w:val="000000"/>
          <w:sz w:val="22"/>
          <w:u w:val="single"/>
        </w:rPr>
        <w:t>plays a role in the doctor unionization</w:t>
      </w:r>
      <w:r>
        <w:rPr>
          <w:color w:val="000000"/>
          <w:sz w:val="16"/>
          <w:szCs w:val="16"/>
        </w:rPr>
        <w:t xml:space="preserve"> movement. </w:t>
      </w:r>
      <w:r>
        <w:rPr>
          <w:color w:val="000000"/>
          <w:sz w:val="22"/>
          <w:u w:val="single"/>
          <w:shd w:val="clear" w:color="auto" w:fill="00FFFF"/>
        </w:rPr>
        <w:t>While unions are</w:t>
      </w:r>
      <w:r>
        <w:rPr>
          <w:color w:val="000000"/>
          <w:sz w:val="22"/>
          <w:u w:val="single"/>
        </w:rPr>
        <w:t xml:space="preserve"> becoming more </w:t>
      </w:r>
      <w:r>
        <w:rPr>
          <w:color w:val="000000"/>
          <w:sz w:val="22"/>
          <w:u w:val="single"/>
          <w:shd w:val="clear" w:color="auto" w:fill="00FFFF"/>
        </w:rPr>
        <w:t>enticing to</w:t>
      </w:r>
      <w:r>
        <w:rPr>
          <w:color w:val="000000"/>
          <w:sz w:val="22"/>
          <w:u w:val="single"/>
        </w:rPr>
        <w:t xml:space="preserve"> private </w:t>
      </w:r>
      <w:r>
        <w:rPr>
          <w:color w:val="000000"/>
          <w:sz w:val="22"/>
          <w:u w:val="single"/>
          <w:shd w:val="clear" w:color="auto" w:fill="00FFFF"/>
        </w:rPr>
        <w:t>physicians</w:t>
      </w:r>
      <w:r>
        <w:rPr>
          <w:color w:val="000000"/>
          <w:sz w:val="16"/>
          <w:szCs w:val="16"/>
        </w:rPr>
        <w:t>, with many being persuaded to join their ranks</w:t>
      </w:r>
      <w:r w:rsidRPr="00EF0F43">
        <w:rPr>
          <w:rStyle w:val="StyleUnderline"/>
          <w:color w:val="000000"/>
          <w:szCs w:val="16"/>
          <w:highlight w:val="green"/>
        </w:rPr>
        <w:t>, others still feel that they cannot take the plunge and join a union because</w:t>
      </w:r>
      <w:r>
        <w:rPr>
          <w:color w:val="000000"/>
          <w:sz w:val="16"/>
          <w:szCs w:val="16"/>
        </w:rPr>
        <w:t xml:space="preserve"> the </w:t>
      </w:r>
      <w:r>
        <w:rPr>
          <w:color w:val="000000"/>
          <w:u w:val="single"/>
          <w:shd w:val="clear" w:color="auto" w:fill="00FFFF"/>
        </w:rPr>
        <w:t xml:space="preserve">public sentiment </w:t>
      </w:r>
      <w:r>
        <w:rPr>
          <w:color w:val="000000"/>
          <w:u w:val="single"/>
        </w:rPr>
        <w:t xml:space="preserve">seems </w:t>
      </w:r>
      <w:r>
        <w:rPr>
          <w:color w:val="000000"/>
          <w:u w:val="single"/>
          <w:shd w:val="clear" w:color="auto" w:fill="00FFFF"/>
        </w:rPr>
        <w:t>so</w:t>
      </w:r>
      <w:r>
        <w:rPr>
          <w:color w:val="000000"/>
          <w:u w:val="single"/>
        </w:rPr>
        <w:t xml:space="preserve"> strongly </w:t>
      </w:r>
      <w:r>
        <w:rPr>
          <w:color w:val="000000"/>
          <w:u w:val="single"/>
          <w:shd w:val="clear" w:color="auto" w:fill="00FFFF"/>
        </w:rPr>
        <w:t>against it</w:t>
      </w:r>
      <w:r>
        <w:rPr>
          <w:color w:val="000000"/>
          <w:sz w:val="16"/>
          <w:szCs w:val="16"/>
        </w:rPr>
        <w:t xml:space="preserve">. 137 </w:t>
      </w:r>
      <w:r>
        <w:rPr>
          <w:color w:val="000000"/>
          <w:sz w:val="22"/>
          <w:u w:val="single"/>
        </w:rPr>
        <w:t>The opposition from</w:t>
      </w:r>
      <w:r>
        <w:rPr>
          <w:color w:val="000000"/>
          <w:sz w:val="16"/>
          <w:szCs w:val="16"/>
        </w:rPr>
        <w:t xml:space="preserve"> </w:t>
      </w:r>
      <w:r>
        <w:rPr>
          <w:color w:val="000000"/>
          <w:sz w:val="22"/>
          <w:u w:val="single"/>
        </w:rPr>
        <w:t>outside of the</w:t>
      </w:r>
      <w:r>
        <w:rPr>
          <w:color w:val="000000"/>
          <w:sz w:val="16"/>
          <w:szCs w:val="16"/>
        </w:rPr>
        <w:t xml:space="preserve"> </w:t>
      </w:r>
      <w:r>
        <w:rPr>
          <w:color w:val="000000"/>
          <w:sz w:val="22"/>
          <w:u w:val="single"/>
        </w:rPr>
        <w:t xml:space="preserve">medical community </w:t>
      </w:r>
      <w:r>
        <w:rPr>
          <w:color w:val="000000"/>
          <w:sz w:val="22"/>
          <w:u w:val="single"/>
          <w:shd w:val="clear" w:color="auto" w:fill="00FFFF"/>
        </w:rPr>
        <w:t xml:space="preserve">stems from </w:t>
      </w:r>
      <w:r>
        <w:rPr>
          <w:color w:val="000000"/>
          <w:sz w:val="22"/>
          <w:u w:val="single"/>
        </w:rPr>
        <w:t xml:space="preserve">the </w:t>
      </w:r>
      <w:r>
        <w:rPr>
          <w:color w:val="000000"/>
          <w:sz w:val="22"/>
          <w:u w:val="single"/>
          <w:shd w:val="clear" w:color="auto" w:fill="00FFFF"/>
        </w:rPr>
        <w:t>view that doctors are highly compensated</w:t>
      </w:r>
      <w:r>
        <w:rPr>
          <w:color w:val="000000"/>
          <w:sz w:val="16"/>
          <w:szCs w:val="16"/>
        </w:rPr>
        <w:t xml:space="preserve"> </w:t>
      </w:r>
      <w:r>
        <w:rPr>
          <w:color w:val="000000"/>
          <w:sz w:val="22"/>
          <w:u w:val="single"/>
        </w:rPr>
        <w:t>and "</w:t>
      </w:r>
      <w:r>
        <w:rPr>
          <w:color w:val="000000"/>
          <w:sz w:val="22"/>
          <w:u w:val="single"/>
          <w:shd w:val="clear" w:color="auto" w:fill="00FFFF"/>
        </w:rPr>
        <w:t>do not have</w:t>
      </w:r>
      <w:r>
        <w:rPr>
          <w:color w:val="000000"/>
          <w:sz w:val="22"/>
          <w:u w:val="single"/>
        </w:rPr>
        <w:t xml:space="preserve"> the</w:t>
      </w:r>
      <w:r>
        <w:rPr>
          <w:color w:val="000000"/>
          <w:sz w:val="16"/>
          <w:szCs w:val="16"/>
        </w:rPr>
        <w:t xml:space="preserve"> </w:t>
      </w:r>
      <w:r>
        <w:rPr>
          <w:color w:val="000000"/>
          <w:sz w:val="22"/>
          <w:u w:val="single"/>
          <w:shd w:val="clear" w:color="auto" w:fill="00FFFF"/>
        </w:rPr>
        <w:t>right</w:t>
      </w:r>
      <w:r>
        <w:rPr>
          <w:color w:val="000000"/>
          <w:sz w:val="16"/>
          <w:szCs w:val="16"/>
          <w:shd w:val="clear" w:color="auto" w:fill="00FFFF"/>
        </w:rPr>
        <w:t xml:space="preserve"> </w:t>
      </w:r>
      <w:r>
        <w:rPr>
          <w:color w:val="000000"/>
          <w:sz w:val="22"/>
          <w:u w:val="single"/>
          <w:shd w:val="clear" w:color="auto" w:fill="00FFFF"/>
        </w:rPr>
        <w:t>to</w:t>
      </w:r>
      <w:r>
        <w:rPr>
          <w:color w:val="000000"/>
          <w:sz w:val="22"/>
          <w:u w:val="single"/>
        </w:rPr>
        <w:t xml:space="preserve"> </w:t>
      </w:r>
      <w:r>
        <w:rPr>
          <w:color w:val="000000"/>
          <w:sz w:val="22"/>
          <w:u w:val="single"/>
          <w:shd w:val="clear" w:color="auto" w:fill="00FFFF"/>
        </w:rPr>
        <w:t>complain</w:t>
      </w:r>
      <w:r>
        <w:rPr>
          <w:color w:val="000000"/>
          <w:sz w:val="16"/>
          <w:szCs w:val="16"/>
        </w:rPr>
        <w:t xml:space="preserve"> about their incomes." 138 Additionally, </w:t>
      </w:r>
      <w:r>
        <w:rPr>
          <w:color w:val="000000"/>
          <w:sz w:val="22"/>
          <w:u w:val="single"/>
        </w:rPr>
        <w:t xml:space="preserve">doctors are </w:t>
      </w:r>
      <w:r>
        <w:rPr>
          <w:color w:val="000000"/>
          <w:u w:val="single"/>
          <w:shd w:val="clear" w:color="auto" w:fill="00FFFF"/>
        </w:rPr>
        <w:t xml:space="preserve">seen </w:t>
      </w:r>
      <w:r>
        <w:rPr>
          <w:color w:val="000000"/>
          <w:sz w:val="22"/>
          <w:u w:val="single"/>
          <w:shd w:val="clear" w:color="auto" w:fill="00FFFF"/>
        </w:rPr>
        <w:t>as protectors</w:t>
      </w:r>
      <w:r>
        <w:rPr>
          <w:color w:val="000000"/>
          <w:sz w:val="16"/>
          <w:szCs w:val="16"/>
        </w:rPr>
        <w:t xml:space="preserve"> and guardians, </w:t>
      </w:r>
      <w:r>
        <w:rPr>
          <w:color w:val="000000"/>
          <w:sz w:val="22"/>
          <w:u w:val="single"/>
          <w:shd w:val="clear" w:color="auto" w:fill="00FFFF"/>
        </w:rPr>
        <w:t>distinguishing them from</w:t>
      </w:r>
      <w:r>
        <w:rPr>
          <w:color w:val="000000"/>
          <w:sz w:val="22"/>
          <w:u w:val="single"/>
        </w:rPr>
        <w:t xml:space="preserve"> </w:t>
      </w:r>
      <w:r>
        <w:rPr>
          <w:color w:val="000000"/>
          <w:sz w:val="22"/>
          <w:u w:val="single"/>
          <w:shd w:val="clear" w:color="auto" w:fill="00FFFF"/>
        </w:rPr>
        <w:t>other employees</w:t>
      </w:r>
      <w:r>
        <w:rPr>
          <w:color w:val="000000"/>
          <w:sz w:val="16"/>
          <w:szCs w:val="16"/>
        </w:rPr>
        <w:t>. 139</w:t>
      </w:r>
    </w:p>
    <w:p w14:paraId="76090367" w14:textId="77777777" w:rsidR="008F0AE8" w:rsidRDefault="008F0AE8" w:rsidP="008F0AE8">
      <w:pPr>
        <w:pStyle w:val="Heading4"/>
      </w:pPr>
      <w:r>
        <w:rPr>
          <w:color w:val="000000"/>
          <w:sz w:val="16"/>
          <w:szCs w:val="16"/>
        </w:rPr>
        <w:t>[Footnote starts]</w:t>
      </w:r>
    </w:p>
    <w:p w14:paraId="52D480C6" w14:textId="77777777" w:rsidR="008F0AE8" w:rsidRDefault="008F0AE8" w:rsidP="008F0AE8">
      <w:pPr>
        <w:pStyle w:val="Heading4"/>
      </w:pPr>
      <w:r>
        <w:rPr>
          <w:color w:val="000000"/>
          <w:sz w:val="16"/>
          <w:szCs w:val="16"/>
        </w:rPr>
        <w:t xml:space="preserve">See id. "The medical profession stands alone in the widespread perception that it should not be able to rise up and protect its interests." Id. Movie stars and athletes, who are also highly compensated, have the right to unionize and the public does not protest in the same way that it does when doctors' unionizing efforts are involved. See id. This shows that it is not the high compensation, but rather </w:t>
      </w:r>
      <w:r>
        <w:rPr>
          <w:color w:val="000000"/>
          <w:sz w:val="22"/>
          <w:u w:val="single"/>
        </w:rPr>
        <w:t xml:space="preserve">society's </w:t>
      </w:r>
      <w:r>
        <w:rPr>
          <w:color w:val="000000"/>
          <w:sz w:val="22"/>
          <w:u w:val="single"/>
          <w:shd w:val="clear" w:color="auto" w:fill="00FFFF"/>
        </w:rPr>
        <w:t>perception</w:t>
      </w:r>
      <w:r>
        <w:rPr>
          <w:color w:val="000000"/>
          <w:sz w:val="16"/>
          <w:szCs w:val="16"/>
          <w:shd w:val="clear" w:color="auto" w:fill="00FFFF"/>
        </w:rPr>
        <w:t xml:space="preserve"> </w:t>
      </w:r>
      <w:r>
        <w:rPr>
          <w:color w:val="000000"/>
          <w:sz w:val="22"/>
          <w:u w:val="single"/>
          <w:shd w:val="clear" w:color="auto" w:fill="00FFFF"/>
        </w:rPr>
        <w:t>of the</w:t>
      </w:r>
      <w:r>
        <w:rPr>
          <w:color w:val="000000"/>
          <w:sz w:val="22"/>
          <w:u w:val="single"/>
        </w:rPr>
        <w:t xml:space="preserve"> </w:t>
      </w:r>
      <w:r>
        <w:rPr>
          <w:color w:val="000000"/>
          <w:sz w:val="22"/>
          <w:u w:val="single"/>
          <w:shd w:val="clear" w:color="auto" w:fill="00FFFF"/>
        </w:rPr>
        <w:t>role of doctors</w:t>
      </w:r>
      <w:r>
        <w:rPr>
          <w:color w:val="000000"/>
          <w:sz w:val="22"/>
          <w:u w:val="single"/>
        </w:rPr>
        <w:t xml:space="preserve"> in the community</w:t>
      </w:r>
      <w:r>
        <w:rPr>
          <w:color w:val="000000"/>
          <w:sz w:val="16"/>
          <w:szCs w:val="16"/>
        </w:rPr>
        <w:t xml:space="preserve">, that </w:t>
      </w:r>
      <w:r>
        <w:rPr>
          <w:color w:val="000000"/>
          <w:sz w:val="22"/>
          <w:u w:val="single"/>
          <w:shd w:val="clear" w:color="auto" w:fill="00FFFF"/>
        </w:rPr>
        <w:t>leads to</w:t>
      </w:r>
      <w:r>
        <w:rPr>
          <w:color w:val="000000"/>
          <w:sz w:val="22"/>
          <w:u w:val="single"/>
        </w:rPr>
        <w:t xml:space="preserve"> public </w:t>
      </w:r>
      <w:r>
        <w:rPr>
          <w:color w:val="000000"/>
          <w:sz w:val="22"/>
          <w:u w:val="single"/>
          <w:shd w:val="clear" w:color="auto" w:fill="00FFFF"/>
        </w:rPr>
        <w:t>opposition</w:t>
      </w:r>
      <w:r>
        <w:rPr>
          <w:color w:val="000000"/>
          <w:sz w:val="16"/>
          <w:szCs w:val="16"/>
        </w:rPr>
        <w:t xml:space="preserve"> </w:t>
      </w:r>
      <w:r>
        <w:rPr>
          <w:color w:val="000000"/>
          <w:sz w:val="22"/>
          <w:u w:val="single"/>
        </w:rPr>
        <w:t>to physician unionization.</w:t>
      </w:r>
    </w:p>
    <w:p w14:paraId="3D5D1D99" w14:textId="77777777" w:rsidR="008F0AE8" w:rsidRDefault="008F0AE8" w:rsidP="008F0AE8">
      <w:pPr>
        <w:pStyle w:val="Heading4"/>
      </w:pPr>
      <w:r>
        <w:rPr>
          <w:color w:val="000000"/>
          <w:sz w:val="16"/>
          <w:szCs w:val="16"/>
        </w:rPr>
        <w:t>[End]</w:t>
      </w:r>
    </w:p>
    <w:p w14:paraId="38453F1D" w14:textId="77777777" w:rsidR="008F0AE8" w:rsidRDefault="008F0AE8" w:rsidP="008F0AE8">
      <w:pPr>
        <w:pStyle w:val="Heading4"/>
      </w:pPr>
      <w:r>
        <w:rPr>
          <w:color w:val="000000"/>
          <w:sz w:val="16"/>
          <w:szCs w:val="16"/>
        </w:rPr>
        <w:t xml:space="preserve">Aside from the reasons mentioned above, critics contend that unionization will not solve the inherent conflict in the relationship  [*676]  between doctors and health plan providers. 140 </w:t>
      </w:r>
      <w:r>
        <w:rPr>
          <w:color w:val="000000"/>
          <w:sz w:val="22"/>
          <w:u w:val="single"/>
        </w:rPr>
        <w:t>If doctors unionize</w:t>
      </w:r>
      <w:r>
        <w:rPr>
          <w:color w:val="000000"/>
          <w:sz w:val="16"/>
          <w:szCs w:val="16"/>
        </w:rPr>
        <w:t xml:space="preserve">, the unionization will create a "physician monopoly." 141 When this happens, </w:t>
      </w:r>
      <w:r>
        <w:rPr>
          <w:color w:val="000000"/>
          <w:sz w:val="22"/>
          <w:u w:val="single"/>
          <w:shd w:val="clear" w:color="auto" w:fill="00FFFF"/>
        </w:rPr>
        <w:t>insurance companies</w:t>
      </w:r>
      <w:r>
        <w:rPr>
          <w:color w:val="000000"/>
          <w:sz w:val="16"/>
          <w:szCs w:val="16"/>
          <w:shd w:val="clear" w:color="auto" w:fill="00FFFF"/>
        </w:rPr>
        <w:t xml:space="preserve"> </w:t>
      </w:r>
      <w:r>
        <w:rPr>
          <w:color w:val="000000"/>
          <w:sz w:val="22"/>
          <w:u w:val="single"/>
          <w:shd w:val="clear" w:color="auto" w:fill="00FFFF"/>
        </w:rPr>
        <w:t>and HMOs</w:t>
      </w:r>
      <w:r>
        <w:rPr>
          <w:color w:val="000000"/>
          <w:sz w:val="16"/>
          <w:szCs w:val="16"/>
        </w:rPr>
        <w:t xml:space="preserve"> </w:t>
      </w:r>
      <w:r>
        <w:rPr>
          <w:color w:val="000000"/>
          <w:sz w:val="22"/>
          <w:u w:val="single"/>
        </w:rPr>
        <w:t>will not just sit back and watch</w:t>
      </w:r>
      <w:r>
        <w:rPr>
          <w:color w:val="000000"/>
          <w:sz w:val="16"/>
          <w:szCs w:val="16"/>
        </w:rPr>
        <w:t xml:space="preserve">; </w:t>
      </w:r>
      <w:r>
        <w:rPr>
          <w:color w:val="000000"/>
          <w:u w:val="single"/>
        </w:rPr>
        <w:t xml:space="preserve">they </w:t>
      </w:r>
      <w:r>
        <w:rPr>
          <w:color w:val="000000"/>
          <w:u w:val="single"/>
          <w:shd w:val="clear" w:color="auto" w:fill="00FFFF"/>
        </w:rPr>
        <w:t>will fight back</w:t>
      </w:r>
      <w:r>
        <w:rPr>
          <w:color w:val="000000"/>
          <w:sz w:val="16"/>
          <w:szCs w:val="16"/>
        </w:rPr>
        <w:t>. 142 For them to equalize the playing field, the insurance companies and the HMOs will also "band together." 143 The fear is that a domino effect will result and both sides will end up where they started. 144</w:t>
      </w:r>
    </w:p>
    <w:p w14:paraId="53930EC8" w14:textId="77777777" w:rsidR="008F0AE8" w:rsidRDefault="008F0AE8" w:rsidP="008F0AE8"/>
    <w:p w14:paraId="4BAAE0ED" w14:textId="77777777" w:rsidR="008F0AE8" w:rsidRDefault="008F0AE8" w:rsidP="008F0AE8">
      <w:pPr>
        <w:pStyle w:val="Heading3"/>
      </w:pPr>
      <w:r w:rsidRPr="0010029B">
        <w:rPr/>
        <w:t>2NC---UQ---Will Pass</w:t>
      </w:r>
    </w:p>
    <w:p w14:paraId="7583CEDE" w14:textId="77777777" w:rsidR="008F0AE8" w:rsidRDefault="008F0AE8" w:rsidP="008F0AE8">
      <w:pPr>
        <w:pStyle w:val="Heading4"/>
      </w:pPr>
      <w:r>
        <w:rPr/>
        <w:t>2AC 2</w:t>
      </w:r>
    </w:p>
    <w:p w14:paraId="5CA414A1" w14:textId="77777777" w:rsidR="008F0AE8" w:rsidRPr="00CC40FA" w:rsidRDefault="008F0AE8" w:rsidP="008F0AE8"/>
    <w:p w14:paraId="1DB8599B" w14:textId="77777777" w:rsidR="008F0AE8" w:rsidRPr="0010029B" w:rsidRDefault="008F0AE8" w:rsidP="008F0AE8">
      <w:pPr>
        <w:pStyle w:val="Heading4"/>
        <w:rPr>
          <w:b w:val="0"/>
          <w:bCs/>
        </w:rPr>
      </w:pPr>
      <w:r w:rsidRPr="0010029B">
        <w:rPr/>
        <w:t xml:space="preserve">Supplemental </w:t>
      </w:r>
      <w:r w:rsidRPr="0010029B">
        <w:rPr>
          <w:u w:val="single"/>
        </w:rPr>
        <w:t>will pass</w:t>
      </w:r>
      <w:r w:rsidRPr="0010029B">
        <w:rPr/>
        <w:t xml:space="preserve"> – the House </w:t>
      </w:r>
      <w:r w:rsidRPr="0010029B">
        <w:rPr>
          <w:u w:val="single"/>
        </w:rPr>
        <w:t>is key</w:t>
      </w:r>
      <w:r w:rsidRPr="0010029B">
        <w:rPr/>
        <w:t xml:space="preserve"> and causes </w:t>
      </w:r>
      <w:r w:rsidRPr="0010029B">
        <w:rPr>
          <w:u w:val="single"/>
        </w:rPr>
        <w:t>Senate follow-on</w:t>
      </w:r>
    </w:p>
    <w:p w14:paraId="44523F1D" w14:textId="77777777" w:rsidR="008F0AE8" w:rsidRPr="0010029B" w:rsidRDefault="008F0AE8" w:rsidP="008F0AE8">
      <w:r w:rsidRPr="0010029B">
        <w:rPr>
          <w:rStyle w:val="Style13ptBold"/>
        </w:rPr>
        <w:t>Pergram 3-23</w:t>
      </w:r>
      <w:r w:rsidRPr="0010029B">
        <w:rPr/>
        <w:t xml:space="preserve"> [Chad Pergram currently serves as Chief Congressional Correspondent for FOX News Channel (FNC) – “Political traffic signals: waiting for the light to change on the Hill” - Fox News - Published March 23, 2026 7:09pm EDT - https://www.foxnews.com/politics/political-traffic-signals-waiting-light-change-hill.amp]</w:t>
      </w:r>
    </w:p>
    <w:p w14:paraId="224C1108" w14:textId="77777777" w:rsidR="008F0AE8" w:rsidRPr="0010029B" w:rsidRDefault="008F0AE8" w:rsidP="008F0AE8">
      <w:pPr>
        <w:rPr>
          <w:sz w:val="18"/>
          <w:szCs w:val="18"/>
        </w:rPr>
      </w:pPr>
      <w:r w:rsidRPr="0010029B">
        <w:rPr>
          <w:szCs w:val="18"/>
        </w:rPr>
        <w:t xml:space="preserve">A phalanx of </w:t>
      </w:r>
      <w:r w:rsidRPr="0010029B">
        <w:rPr>
          <w:rStyle w:val="StyleUnderline"/>
        </w:rPr>
        <w:t>reporters</w:t>
      </w:r>
      <w:r w:rsidRPr="0010029B">
        <w:rPr>
          <w:szCs w:val="18"/>
        </w:rPr>
        <w:t xml:space="preserve"> and photographers </w:t>
      </w:r>
      <w:r w:rsidRPr="0010029B">
        <w:rPr>
          <w:rStyle w:val="StyleUnderline"/>
        </w:rPr>
        <w:t xml:space="preserve">trailed </w:t>
      </w:r>
      <w:r w:rsidRPr="0010029B">
        <w:rPr>
          <w:rStyle w:val="Emphasis"/>
        </w:rPr>
        <w:t>House Budget Committee Chair</w:t>
      </w:r>
      <w:r w:rsidRPr="0010029B">
        <w:rPr>
          <w:szCs w:val="18"/>
        </w:rPr>
        <w:t xml:space="preserve">man Jodey </w:t>
      </w:r>
      <w:r w:rsidRPr="0010029B">
        <w:rPr>
          <w:rStyle w:val="StyleUnderline"/>
        </w:rPr>
        <w:t>Arrington</w:t>
      </w:r>
      <w:r w:rsidRPr="0010029B">
        <w:rPr>
          <w:szCs w:val="18"/>
        </w:rPr>
        <w:t xml:space="preserve">, </w:t>
      </w:r>
      <w:r w:rsidRPr="0010029B">
        <w:rPr>
          <w:rStyle w:val="Emphasis"/>
        </w:rPr>
        <w:t>R-Texas</w:t>
      </w:r>
      <w:r w:rsidRPr="0010029B">
        <w:rPr>
          <w:szCs w:val="18"/>
        </w:rPr>
        <w:t xml:space="preserve">, </w:t>
      </w:r>
      <w:r w:rsidRPr="0010029B">
        <w:rPr>
          <w:rStyle w:val="StyleUnderline"/>
        </w:rPr>
        <w:t>out of the Capitol</w:t>
      </w:r>
      <w:r w:rsidRPr="0010029B">
        <w:rPr>
          <w:szCs w:val="18"/>
        </w:rPr>
        <w:t xml:space="preserve"> and across the Capitol grounds last Thursday morning.</w:t>
      </w:r>
    </w:p>
    <w:p w14:paraId="5B361D0C" w14:textId="77777777" w:rsidR="008F0AE8" w:rsidRPr="0010029B" w:rsidRDefault="008F0AE8" w:rsidP="008F0AE8">
      <w:pPr>
        <w:rPr>
          <w:sz w:val="18"/>
          <w:szCs w:val="18"/>
        </w:rPr>
      </w:pPr>
      <w:r w:rsidRPr="0010029B">
        <w:rPr>
          <w:szCs w:val="18"/>
        </w:rPr>
        <w:t xml:space="preserve">The </w:t>
      </w:r>
      <w:r w:rsidRPr="0010029B">
        <w:rPr>
          <w:rStyle w:val="StyleUnderline"/>
          <w:highlight w:val="green"/>
        </w:rPr>
        <w:t>Trump</w:t>
      </w:r>
      <w:r w:rsidRPr="0010029B">
        <w:rPr>
          <w:szCs w:val="18"/>
        </w:rPr>
        <w:t xml:space="preserve"> administration </w:t>
      </w:r>
      <w:r w:rsidRPr="00672203">
        <w:rPr>
          <w:rStyle w:val="StyleUnderline"/>
        </w:rPr>
        <w:t>plan</w:t>
      </w:r>
      <w:r w:rsidRPr="00672203">
        <w:rPr>
          <w:szCs w:val="18"/>
        </w:rPr>
        <w:t>ned</w:t>
      </w:r>
      <w:r w:rsidRPr="0010029B">
        <w:rPr>
          <w:szCs w:val="18"/>
        </w:rPr>
        <w:t xml:space="preserve"> </w:t>
      </w:r>
      <w:r w:rsidRPr="0010029B">
        <w:rPr>
          <w:rStyle w:val="StyleUnderline"/>
          <w:highlight w:val="green"/>
        </w:rPr>
        <w:t>to ask</w:t>
      </w:r>
      <w:r w:rsidRPr="0010029B">
        <w:rPr>
          <w:szCs w:val="18"/>
        </w:rPr>
        <w:t xml:space="preserve"> </w:t>
      </w:r>
      <w:r w:rsidRPr="0010029B">
        <w:rPr>
          <w:rStyle w:val="Emphasis"/>
        </w:rPr>
        <w:t>Congress</w:t>
      </w:r>
      <w:r w:rsidRPr="0010029B">
        <w:rPr/>
        <w:t xml:space="preserve"> </w:t>
      </w:r>
      <w:r w:rsidRPr="0010029B">
        <w:rPr>
          <w:rStyle w:val="StyleUnderline"/>
          <w:highlight w:val="green"/>
        </w:rPr>
        <w:t>for</w:t>
      </w:r>
      <w:r w:rsidRPr="0010029B">
        <w:rPr>
          <w:szCs w:val="18"/>
        </w:rPr>
        <w:t xml:space="preserve"> </w:t>
      </w:r>
      <w:r w:rsidRPr="0010029B">
        <w:rPr>
          <w:rStyle w:val="StyleUnderline"/>
        </w:rPr>
        <w:t>an additional</w:t>
      </w:r>
      <w:r w:rsidRPr="0010029B">
        <w:rPr>
          <w:szCs w:val="18"/>
        </w:rPr>
        <w:t xml:space="preserve"> $</w:t>
      </w:r>
      <w:r w:rsidRPr="0010029B">
        <w:rPr>
          <w:rStyle w:val="StyleUnderline"/>
          <w:highlight w:val="green"/>
        </w:rPr>
        <w:t>200 billion</w:t>
      </w:r>
      <w:r w:rsidRPr="0010029B">
        <w:rPr>
          <w:szCs w:val="18"/>
        </w:rPr>
        <w:t xml:space="preserve"> to</w:t>
      </w:r>
      <w:r w:rsidRPr="0010029B">
        <w:rPr>
          <w:rStyle w:val="StyleUnderline"/>
        </w:rPr>
        <w:t xml:space="preserve"> cover the cost of the war in Iran. </w:t>
      </w:r>
      <w:r w:rsidRPr="0010029B">
        <w:rPr>
          <w:rStyle w:val="Emphasis"/>
        </w:rPr>
        <w:t>Passing</w:t>
      </w:r>
      <w:r w:rsidRPr="0010029B">
        <w:rPr>
          <w:szCs w:val="18"/>
        </w:rPr>
        <w:t xml:space="preserve"> such a plan </w:t>
      </w:r>
      <w:r w:rsidRPr="0010029B">
        <w:rPr>
          <w:rStyle w:val="Emphasis"/>
        </w:rPr>
        <w:t>might</w:t>
      </w:r>
      <w:r w:rsidRPr="0010029B">
        <w:rPr>
          <w:szCs w:val="18"/>
        </w:rPr>
        <w:t xml:space="preserve"> </w:t>
      </w:r>
      <w:r w:rsidRPr="0010029B">
        <w:rPr>
          <w:rStyle w:val="StyleUnderline"/>
        </w:rPr>
        <w:t>be dicey</w:t>
      </w:r>
      <w:r w:rsidRPr="0010029B">
        <w:rPr>
          <w:szCs w:val="18"/>
        </w:rPr>
        <w:t xml:space="preserve">. </w:t>
      </w:r>
      <w:r w:rsidRPr="0010029B">
        <w:rPr>
          <w:rStyle w:val="Emphasis"/>
        </w:rPr>
        <w:t>Especially vaulting the 60 vote barricade in the Senate</w:t>
      </w:r>
      <w:r w:rsidRPr="0010029B">
        <w:rPr/>
        <w:t>.</w:t>
      </w:r>
      <w:r w:rsidRPr="0010029B">
        <w:rPr>
          <w:szCs w:val="18"/>
        </w:rPr>
        <w:t xml:space="preserve"> </w:t>
      </w:r>
      <w:r w:rsidRPr="0010029B">
        <w:rPr>
          <w:rStyle w:val="Emphasis"/>
        </w:rPr>
        <w:t>But</w:t>
      </w:r>
      <w:r w:rsidRPr="0010029B">
        <w:rPr>
          <w:rStyle w:val="Emphasis"/>
          <w:sz w:val="32"/>
          <w:szCs w:val="32"/>
        </w:rPr>
        <w:t xml:space="preserve"> </w:t>
      </w:r>
      <w:r w:rsidRPr="0010029B">
        <w:rPr>
          <w:szCs w:val="18"/>
        </w:rPr>
        <w:t xml:space="preserve">House Speaker Mike </w:t>
      </w:r>
      <w:r w:rsidRPr="0010029B">
        <w:rPr>
          <w:rStyle w:val="StyleUnderline"/>
          <w:highlight w:val="green"/>
        </w:rPr>
        <w:t>Johnson,</w:t>
      </w:r>
      <w:r w:rsidRPr="0010029B">
        <w:rPr>
          <w:szCs w:val="18"/>
        </w:rPr>
        <w:t xml:space="preserve"> R-La., </w:t>
      </w:r>
      <w:r w:rsidRPr="0010029B">
        <w:rPr>
          <w:rStyle w:val="StyleUnderline"/>
        </w:rPr>
        <w:t>and Arrington</w:t>
      </w:r>
      <w:r w:rsidRPr="0010029B">
        <w:rPr>
          <w:szCs w:val="18"/>
        </w:rPr>
        <w:t xml:space="preserve"> </w:t>
      </w:r>
      <w:r w:rsidRPr="00672203">
        <w:rPr>
          <w:rStyle w:val="StyleUnderline"/>
        </w:rPr>
        <w:t>were</w:t>
      </w:r>
      <w:r w:rsidRPr="0010029B">
        <w:rPr>
          <w:szCs w:val="18"/>
        </w:rPr>
        <w:t xml:space="preserve"> already </w:t>
      </w:r>
      <w:r w:rsidRPr="0010029B">
        <w:rPr>
          <w:rStyle w:val="StyleUnderline"/>
          <w:highlight w:val="green"/>
        </w:rPr>
        <w:t>touting</w:t>
      </w:r>
      <w:r w:rsidRPr="0010029B">
        <w:rPr>
          <w:szCs w:val="18"/>
        </w:rPr>
        <w:t xml:space="preserve"> a </w:t>
      </w:r>
      <w:r w:rsidRPr="0010029B">
        <w:rPr>
          <w:rStyle w:val="Emphasis"/>
          <w:highlight w:val="green"/>
        </w:rPr>
        <w:t>"reconciliation"</w:t>
      </w:r>
      <w:r w:rsidRPr="0010029B">
        <w:rPr>
          <w:szCs w:val="18"/>
        </w:rPr>
        <w:t xml:space="preserve"> bill for this year to approve some of the GOP’s domestic policy priorities ahead of the midterms. </w:t>
      </w:r>
      <w:r w:rsidRPr="0010029B">
        <w:rPr>
          <w:rStyle w:val="Emphasis"/>
        </w:rPr>
        <w:t>Reconciliation is inoculated from a Senate filibuster.</w:t>
      </w:r>
      <w:r w:rsidRPr="0010029B">
        <w:rPr>
          <w:szCs w:val="18"/>
        </w:rPr>
        <w:t xml:space="preserve"> And other </w:t>
      </w:r>
      <w:r w:rsidRPr="0010029B">
        <w:rPr>
          <w:rStyle w:val="StyleUnderline"/>
          <w:highlight w:val="green"/>
        </w:rPr>
        <w:t>Rep</w:t>
      </w:r>
      <w:r w:rsidRPr="004F016A">
        <w:rPr>
          <w:rStyle w:val="StyleUnderline"/>
        </w:rPr>
        <w:t>ublican</w:t>
      </w:r>
      <w:r w:rsidRPr="0010029B">
        <w:rPr>
          <w:rStyle w:val="StyleUnderline"/>
          <w:highlight w:val="green"/>
        </w:rPr>
        <w:t xml:space="preserve">s </w:t>
      </w:r>
      <w:r w:rsidRPr="00672203">
        <w:rPr>
          <w:rStyle w:val="StyleUnderline"/>
        </w:rPr>
        <w:t xml:space="preserve">may be </w:t>
      </w:r>
      <w:r w:rsidRPr="0010029B">
        <w:rPr>
          <w:rStyle w:val="Emphasis"/>
          <w:highlight w:val="green"/>
        </w:rPr>
        <w:t>on board</w:t>
      </w:r>
      <w:r w:rsidRPr="0010029B">
        <w:rPr>
          <w:rStyle w:val="Emphasis"/>
        </w:rPr>
        <w:t xml:space="preserve"> </w:t>
      </w:r>
      <w:r w:rsidRPr="00672203">
        <w:rPr>
          <w:rStyle w:val="StyleUnderline"/>
        </w:rPr>
        <w:t>with the</w:t>
      </w:r>
      <w:r w:rsidRPr="00672203">
        <w:rPr>
          <w:szCs w:val="18"/>
        </w:rPr>
        <w:t xml:space="preserve"> extra </w:t>
      </w:r>
      <w:r w:rsidRPr="00672203">
        <w:rPr>
          <w:rStyle w:val="Emphasis"/>
        </w:rPr>
        <w:t>$200 billion</w:t>
      </w:r>
      <w:r w:rsidRPr="0010029B">
        <w:rPr>
          <w:szCs w:val="18"/>
        </w:rPr>
        <w:t xml:space="preserve"> </w:t>
      </w:r>
      <w:r w:rsidRPr="0010029B">
        <w:rPr>
          <w:rStyle w:val="StyleUnderline"/>
          <w:highlight w:val="green"/>
        </w:rPr>
        <w:t>if</w:t>
      </w:r>
      <w:r w:rsidRPr="0010029B">
        <w:rPr>
          <w:rStyle w:val="StyleUnderline"/>
        </w:rPr>
        <w:t xml:space="preserve"> </w:t>
      </w:r>
      <w:r w:rsidRPr="004F016A">
        <w:rPr>
          <w:rStyle w:val="StyleUnderline"/>
          <w:highlight w:val="green"/>
        </w:rPr>
        <w:t>it’s</w:t>
      </w:r>
      <w:r w:rsidRPr="0010029B">
        <w:rPr>
          <w:rStyle w:val="StyleUnderline"/>
        </w:rPr>
        <w:t xml:space="preserve"> </w:t>
      </w:r>
      <w:r w:rsidRPr="004F016A">
        <w:rPr>
          <w:rStyle w:val="StyleUnderline"/>
        </w:rPr>
        <w:t>tucked</w:t>
      </w:r>
      <w:r w:rsidRPr="0010029B">
        <w:rPr>
          <w:szCs w:val="18"/>
        </w:rPr>
        <w:t xml:space="preserve"> </w:t>
      </w:r>
      <w:r w:rsidRPr="0010029B">
        <w:rPr>
          <w:rStyle w:val="StyleUnderline"/>
          <w:highlight w:val="green"/>
        </w:rPr>
        <w:t>in</w:t>
      </w:r>
      <w:r w:rsidRPr="0010029B">
        <w:rPr>
          <w:szCs w:val="18"/>
        </w:rPr>
        <w:t xml:space="preserve">to a </w:t>
      </w:r>
      <w:r w:rsidRPr="0010029B">
        <w:rPr>
          <w:rStyle w:val="StyleUnderline"/>
          <w:highlight w:val="green"/>
        </w:rPr>
        <w:t>reconciliation</w:t>
      </w:r>
      <w:r w:rsidRPr="0010029B">
        <w:rPr>
          <w:rStyle w:val="StyleUnderline"/>
        </w:rPr>
        <w:t xml:space="preserve"> </w:t>
      </w:r>
      <w:r w:rsidRPr="0010029B">
        <w:rPr>
          <w:szCs w:val="18"/>
        </w:rPr>
        <w:t>package which tackles other subjects.</w:t>
      </w:r>
    </w:p>
    <w:p w14:paraId="46053797" w14:textId="77777777" w:rsidR="008F0AE8" w:rsidRPr="0010029B" w:rsidRDefault="008F0AE8" w:rsidP="008F0AE8">
      <w:pPr>
        <w:rPr>
          <w:sz w:val="18"/>
          <w:szCs w:val="18"/>
        </w:rPr>
      </w:pPr>
      <w:r w:rsidRPr="0010029B">
        <w:rPr>
          <w:szCs w:val="18"/>
        </w:rPr>
        <w:t xml:space="preserve">"I think </w:t>
      </w:r>
      <w:r w:rsidRPr="0010029B">
        <w:rPr>
          <w:rStyle w:val="StyleUnderline"/>
        </w:rPr>
        <w:t>reconciliation is</w:t>
      </w:r>
      <w:r w:rsidRPr="0010029B">
        <w:rPr>
          <w:szCs w:val="18"/>
        </w:rPr>
        <w:t xml:space="preserve"> probably </w:t>
      </w:r>
      <w:r w:rsidRPr="0010029B">
        <w:rPr>
          <w:rStyle w:val="StyleUnderline"/>
        </w:rPr>
        <w:t xml:space="preserve">going to be </w:t>
      </w:r>
      <w:r w:rsidRPr="0010029B">
        <w:rPr>
          <w:rStyle w:val="Emphasis"/>
        </w:rPr>
        <w:t>the only vehicle</w:t>
      </w:r>
      <w:r w:rsidRPr="0010029B">
        <w:rPr>
          <w:szCs w:val="18"/>
        </w:rPr>
        <w:t xml:space="preserve"> </w:t>
      </w:r>
      <w:r w:rsidRPr="0010029B">
        <w:rPr>
          <w:rStyle w:val="StyleUnderline"/>
        </w:rPr>
        <w:t>that we put anything in because the Dem</w:t>
      </w:r>
      <w:r w:rsidRPr="0010029B">
        <w:rPr>
          <w:szCs w:val="18"/>
        </w:rPr>
        <w:t>ocrat</w:t>
      </w:r>
      <w:r w:rsidRPr="0010029B">
        <w:rPr>
          <w:rStyle w:val="StyleUnderline"/>
        </w:rPr>
        <w:t>s</w:t>
      </w:r>
      <w:r w:rsidRPr="0010029B">
        <w:rPr>
          <w:szCs w:val="18"/>
        </w:rPr>
        <w:t xml:space="preserve"> </w:t>
      </w:r>
      <w:r w:rsidRPr="0010029B">
        <w:rPr>
          <w:rStyle w:val="StyleUnderline"/>
        </w:rPr>
        <w:t>aren't going to support it</w:t>
      </w:r>
      <w:r w:rsidRPr="0010029B">
        <w:rPr>
          <w:szCs w:val="18"/>
        </w:rPr>
        <w:t>," said Arrington, briskly traversing a set of congressional steps near the plaza, bound for Independence Avenue. "I don't think they'll support the supplemental for the operating needs for our military while they're in conflict."</w:t>
      </w:r>
    </w:p>
    <w:p w14:paraId="51327AB7" w14:textId="77777777" w:rsidR="008F0AE8" w:rsidRPr="0010029B" w:rsidRDefault="008F0AE8" w:rsidP="008F0AE8">
      <w:pPr>
        <w:rPr>
          <w:sz w:val="18"/>
          <w:szCs w:val="18"/>
        </w:rPr>
      </w:pPr>
      <w:r w:rsidRPr="0010029B">
        <w:rPr>
          <w:szCs w:val="18"/>
        </w:rPr>
        <w:t>"The Senate seems kind of suspect of trying to do this," yours truly followed up as the gaggle of reporters and photographers trekked the Capitol grounds toward the street.</w:t>
      </w:r>
    </w:p>
    <w:p w14:paraId="189A96AC" w14:textId="77777777" w:rsidR="008F0AE8" w:rsidRPr="0010029B" w:rsidRDefault="008F0AE8" w:rsidP="008F0AE8">
      <w:pPr>
        <w:rPr>
          <w:sz w:val="18"/>
          <w:szCs w:val="18"/>
        </w:rPr>
      </w:pPr>
      <w:r w:rsidRPr="0010029B">
        <w:rPr>
          <w:szCs w:val="18"/>
        </w:rPr>
        <w:t>"</w:t>
      </w:r>
      <w:r w:rsidRPr="0010029B">
        <w:rPr>
          <w:rStyle w:val="StyleUnderline"/>
          <w:highlight w:val="green"/>
        </w:rPr>
        <w:t>The Senate is</w:t>
      </w:r>
      <w:r w:rsidRPr="0010029B">
        <w:rPr>
          <w:rStyle w:val="StyleUnderline"/>
        </w:rPr>
        <w:t xml:space="preserve"> going to be </w:t>
      </w:r>
      <w:r w:rsidRPr="0010029B">
        <w:rPr>
          <w:rStyle w:val="StyleUnderline"/>
          <w:highlight w:val="green"/>
        </w:rPr>
        <w:t>suspect</w:t>
      </w:r>
      <w:r w:rsidRPr="0010029B">
        <w:rPr>
          <w:szCs w:val="18"/>
        </w:rPr>
        <w:t xml:space="preserve"> and slow to be motivated. </w:t>
      </w:r>
      <w:r w:rsidRPr="0010029B">
        <w:rPr>
          <w:rStyle w:val="StyleUnderline"/>
          <w:highlight w:val="green"/>
        </w:rPr>
        <w:t xml:space="preserve">Which is </w:t>
      </w:r>
      <w:r w:rsidRPr="0010029B">
        <w:rPr>
          <w:rStyle w:val="Emphasis"/>
          <w:highlight w:val="green"/>
        </w:rPr>
        <w:t>why</w:t>
      </w:r>
      <w:r w:rsidRPr="0010029B">
        <w:rPr>
          <w:rStyle w:val="StyleUnderline"/>
          <w:highlight w:val="green"/>
        </w:rPr>
        <w:t xml:space="preserve"> </w:t>
      </w:r>
      <w:r w:rsidRPr="0010029B">
        <w:rPr>
          <w:rStyle w:val="StyleUnderline"/>
          <w:highlight w:val="green"/>
        </w:rPr>
        <w:t xml:space="preserve">the House </w:t>
      </w:r>
      <w:r w:rsidRPr="0010029B">
        <w:rPr>
          <w:rStyle w:val="Emphasis"/>
          <w:highlight w:val="green"/>
        </w:rPr>
        <w:t>is the</w:t>
      </w:r>
      <w:r w:rsidRPr="0010029B">
        <w:rPr>
          <w:rStyle w:val="Emphasis"/>
        </w:rPr>
        <w:t xml:space="preserve"> little </w:t>
      </w:r>
      <w:r w:rsidRPr="0010029B">
        <w:rPr>
          <w:rStyle w:val="Emphasis"/>
          <w:highlight w:val="green"/>
        </w:rPr>
        <w:t>engine that can.</w:t>
      </w:r>
      <w:r w:rsidRPr="0010029B">
        <w:rPr>
          <w:rStyle w:val="StyleUnderline"/>
        </w:rPr>
        <w:t xml:space="preserve"> And </w:t>
      </w:r>
      <w:r w:rsidRPr="0010029B">
        <w:rPr>
          <w:rStyle w:val="StyleUnderline"/>
          <w:highlight w:val="green"/>
        </w:rPr>
        <w:t>when the</w:t>
      </w:r>
      <w:r w:rsidRPr="0010029B">
        <w:rPr>
          <w:rStyle w:val="StyleUnderline"/>
        </w:rPr>
        <w:t xml:space="preserve"> little </w:t>
      </w:r>
      <w:r w:rsidRPr="0010029B">
        <w:rPr>
          <w:rStyle w:val="StyleUnderline"/>
          <w:highlight w:val="green"/>
        </w:rPr>
        <w:t>engine</w:t>
      </w:r>
      <w:r w:rsidRPr="0010029B">
        <w:rPr>
          <w:rStyle w:val="StyleUnderline"/>
        </w:rPr>
        <w:t xml:space="preserve"> that </w:t>
      </w:r>
      <w:r w:rsidRPr="0010029B">
        <w:rPr>
          <w:szCs w:val="18"/>
        </w:rPr>
        <w:t xml:space="preserve">can, </w:t>
      </w:r>
      <w:r w:rsidRPr="0010029B">
        <w:rPr>
          <w:rStyle w:val="StyleUnderline"/>
          <w:highlight w:val="green"/>
        </w:rPr>
        <w:t>does</w:t>
      </w:r>
      <w:r w:rsidRPr="0010029B">
        <w:rPr>
          <w:rStyle w:val="StyleUnderline"/>
          <w:szCs w:val="18"/>
          <w:highlight w:val="green"/>
        </w:rPr>
        <w:t>,</w:t>
      </w:r>
      <w:r w:rsidRPr="0010029B">
        <w:rPr>
          <w:szCs w:val="18"/>
        </w:rPr>
        <w:t xml:space="preserve"> </w:t>
      </w:r>
      <w:r w:rsidRPr="0010029B">
        <w:rPr>
          <w:rStyle w:val="StyleUnderline"/>
          <w:highlight w:val="green"/>
        </w:rPr>
        <w:t>then the Senate</w:t>
      </w:r>
      <w:r w:rsidRPr="0010029B">
        <w:rPr>
          <w:szCs w:val="18"/>
        </w:rPr>
        <w:t xml:space="preserve"> and other people </w:t>
      </w:r>
      <w:r w:rsidRPr="0010029B">
        <w:rPr>
          <w:rStyle w:val="StyleUnderline"/>
          <w:highlight w:val="green"/>
        </w:rPr>
        <w:t>follow.</w:t>
      </w:r>
      <w:r w:rsidRPr="0010029B">
        <w:rPr>
          <w:szCs w:val="18"/>
        </w:rPr>
        <w:t xml:space="preserve"> </w:t>
      </w:r>
      <w:r w:rsidRPr="0010029B">
        <w:rPr>
          <w:rStyle w:val="Emphasis"/>
        </w:rPr>
        <w:t xml:space="preserve">The </w:t>
      </w:r>
      <w:r w:rsidRPr="0010029B">
        <w:rPr>
          <w:rStyle w:val="Emphasis"/>
          <w:highlight w:val="green"/>
        </w:rPr>
        <w:t>House has to lead</w:t>
      </w:r>
      <w:r w:rsidRPr="0010029B">
        <w:rPr>
          <w:rStyle w:val="Emphasis"/>
        </w:rPr>
        <w:t>,"</w:t>
      </w:r>
      <w:r w:rsidRPr="0010029B">
        <w:rPr>
          <w:szCs w:val="18"/>
        </w:rPr>
        <w:t xml:space="preserve"> replied Arrington. "</w:t>
      </w:r>
      <w:r w:rsidRPr="0010029B">
        <w:rPr>
          <w:rStyle w:val="StyleUnderline"/>
        </w:rPr>
        <w:t xml:space="preserve">We </w:t>
      </w:r>
      <w:r w:rsidRPr="0010029B">
        <w:rPr>
          <w:rStyle w:val="Emphasis"/>
        </w:rPr>
        <w:t>led</w:t>
      </w:r>
      <w:r w:rsidRPr="0010029B">
        <w:rPr>
          <w:szCs w:val="18"/>
        </w:rPr>
        <w:t xml:space="preserve"> </w:t>
      </w:r>
      <w:r w:rsidRPr="0010029B">
        <w:rPr>
          <w:rStyle w:val="StyleUnderline"/>
        </w:rPr>
        <w:t>in the first reconciliation bill</w:t>
      </w:r>
      <w:r w:rsidRPr="0010029B">
        <w:rPr>
          <w:szCs w:val="18"/>
        </w:rPr>
        <w:t>. It wouldn't have been as big or beautiful if we didn't do our job on the tax cuts. On the spending cuts. On the energy reforms. On the generational welfare reforms."</w:t>
      </w:r>
    </w:p>
    <w:p w14:paraId="7D93164D" w14:textId="77777777" w:rsidR="008F0AE8" w:rsidRPr="0010029B" w:rsidRDefault="008F0AE8" w:rsidP="008F0AE8">
      <w:pPr>
        <w:rPr>
          <w:sz w:val="18"/>
          <w:szCs w:val="18"/>
        </w:rPr>
      </w:pPr>
      <w:r w:rsidRPr="0010029B">
        <w:rPr>
          <w:szCs w:val="18"/>
        </w:rPr>
        <w:t>The scrum edged closer to Independence Avenue in the shadow of the Longworth House Office Building.</w:t>
      </w:r>
    </w:p>
    <w:p w14:paraId="0ECB95AA" w14:textId="77777777" w:rsidR="008F0AE8" w:rsidRPr="0010029B" w:rsidRDefault="008F0AE8" w:rsidP="008F0AE8">
      <w:pPr>
        <w:rPr>
          <w:sz w:val="18"/>
          <w:szCs w:val="18"/>
        </w:rPr>
      </w:pPr>
      <w:r w:rsidRPr="0010029B">
        <w:rPr>
          <w:szCs w:val="18"/>
        </w:rPr>
        <w:t>"I’ve got to walk across here. I'm late for a meeting. Y'all can follow me," instructed Arrington, to the press, pivoting into the crosswalk just as the traffic light changed to green.</w:t>
      </w:r>
    </w:p>
    <w:p w14:paraId="333960D1" w14:textId="77777777" w:rsidR="008F0AE8" w:rsidRPr="0010029B" w:rsidRDefault="008F0AE8" w:rsidP="008F0AE8">
      <w:pPr>
        <w:rPr>
          <w:sz w:val="18"/>
          <w:szCs w:val="18"/>
        </w:rPr>
      </w:pPr>
      <w:r w:rsidRPr="0010029B">
        <w:rPr>
          <w:szCs w:val="18"/>
        </w:rPr>
        <w:t>Three journalists followed the Texas Republican into the street. However, your trusty journalist (and Wayne Elementary School Safety Town participant) remained on the corner.</w:t>
      </w:r>
    </w:p>
    <w:p w14:paraId="3B440566" w14:textId="77777777" w:rsidR="008F0AE8" w:rsidRPr="0010029B" w:rsidRDefault="008F0AE8" w:rsidP="008F0AE8">
      <w:pPr>
        <w:rPr>
          <w:sz w:val="18"/>
          <w:szCs w:val="18"/>
        </w:rPr>
      </w:pPr>
      <w:r w:rsidRPr="0010029B">
        <w:rPr>
          <w:szCs w:val="18"/>
        </w:rPr>
        <w:t>Two cars and a bus accelerated.</w:t>
      </w:r>
    </w:p>
    <w:p w14:paraId="3B8FDADE" w14:textId="77777777" w:rsidR="008F0AE8" w:rsidRPr="0010029B" w:rsidRDefault="008F0AE8" w:rsidP="008F0AE8">
      <w:pPr>
        <w:rPr>
          <w:sz w:val="18"/>
          <w:szCs w:val="18"/>
        </w:rPr>
      </w:pPr>
      <w:r w:rsidRPr="0010029B">
        <w:rPr>
          <w:szCs w:val="18"/>
        </w:rPr>
        <w:t>"Wait! Careful! Careful! Careful! Careful! Careful! Careful!" I hollered.</w:t>
      </w:r>
    </w:p>
    <w:p w14:paraId="18CC5510" w14:textId="77777777" w:rsidR="008F0AE8" w:rsidRPr="0010029B" w:rsidRDefault="008F0AE8" w:rsidP="008F0AE8">
      <w:pPr>
        <w:rPr>
          <w:sz w:val="18"/>
          <w:szCs w:val="18"/>
        </w:rPr>
      </w:pPr>
      <w:r w:rsidRPr="0010029B">
        <w:rPr>
          <w:szCs w:val="18"/>
        </w:rPr>
        <w:t>Arrington and the others scurried back to the curb.</w:t>
      </w:r>
    </w:p>
    <w:p w14:paraId="71E7F531" w14:textId="77777777" w:rsidR="008F0AE8" w:rsidRPr="0010029B" w:rsidRDefault="008F0AE8" w:rsidP="008F0AE8">
      <w:pPr>
        <w:rPr>
          <w:sz w:val="18"/>
          <w:szCs w:val="18"/>
        </w:rPr>
      </w:pPr>
      <w:r w:rsidRPr="0010029B">
        <w:rPr>
          <w:szCs w:val="18"/>
        </w:rPr>
        <w:t>"See, you lead. They follow. But they may die," observed Arrington.</w:t>
      </w:r>
    </w:p>
    <w:p w14:paraId="6AB64359" w14:textId="77777777" w:rsidR="008F0AE8" w:rsidRPr="0010029B" w:rsidRDefault="008F0AE8" w:rsidP="008F0AE8">
      <w:pPr>
        <w:rPr>
          <w:sz w:val="18"/>
          <w:szCs w:val="18"/>
        </w:rPr>
      </w:pPr>
      <w:r w:rsidRPr="0010029B">
        <w:rPr>
          <w:szCs w:val="18"/>
        </w:rPr>
        <w:t>"Are you going to lead the Senate right into a crosswalk with traffic?" I inquired.</w:t>
      </w:r>
    </w:p>
    <w:p w14:paraId="6D42928F" w14:textId="77777777" w:rsidR="008F0AE8" w:rsidRPr="0010029B" w:rsidRDefault="008F0AE8" w:rsidP="008F0AE8">
      <w:pPr>
        <w:rPr>
          <w:sz w:val="18"/>
          <w:szCs w:val="18"/>
        </w:rPr>
      </w:pPr>
      <w:r w:rsidRPr="0010029B">
        <w:rPr>
          <w:szCs w:val="18"/>
        </w:rPr>
        <w:t>Arrington pivoted – both back to the curb and to policy – as cars and scooters whizzed by.</w:t>
      </w:r>
    </w:p>
    <w:p w14:paraId="2DFD6100" w14:textId="77777777" w:rsidR="008F0AE8" w:rsidRPr="0010029B" w:rsidRDefault="008F0AE8" w:rsidP="008F0AE8">
      <w:pPr>
        <w:rPr>
          <w:sz w:val="18"/>
          <w:szCs w:val="18"/>
        </w:rPr>
      </w:pPr>
      <w:r w:rsidRPr="0010029B">
        <w:rPr>
          <w:szCs w:val="18"/>
        </w:rPr>
        <w:t xml:space="preserve">"I think </w:t>
      </w:r>
      <w:r w:rsidRPr="0010029B">
        <w:rPr>
          <w:rStyle w:val="StyleUnderline"/>
        </w:rPr>
        <w:t>my counterpart</w:t>
      </w:r>
      <w:r w:rsidRPr="0010029B">
        <w:rPr>
          <w:szCs w:val="18"/>
        </w:rPr>
        <w:t>, (</w:t>
      </w:r>
      <w:r w:rsidRPr="0010029B">
        <w:rPr>
          <w:rStyle w:val="Emphasis"/>
        </w:rPr>
        <w:t>Senate Budget Committee Chair</w:t>
      </w:r>
      <w:r w:rsidRPr="0010029B">
        <w:rPr>
          <w:szCs w:val="18"/>
        </w:rPr>
        <w:t xml:space="preserve">man) Lindsey </w:t>
      </w:r>
      <w:r w:rsidRPr="00672203">
        <w:rPr>
          <w:rStyle w:val="Emphasis"/>
          <w:highlight w:val="green"/>
        </w:rPr>
        <w:t>Graham</w:t>
      </w:r>
      <w:r w:rsidRPr="0010029B">
        <w:rPr>
          <w:rStyle w:val="Emphasis"/>
        </w:rPr>
        <w:t>,</w:t>
      </w:r>
      <w:r w:rsidRPr="0010029B">
        <w:rPr>
          <w:szCs w:val="18"/>
        </w:rPr>
        <w:t xml:space="preserve"> R-S.C., </w:t>
      </w:r>
      <w:r w:rsidRPr="0010029B">
        <w:rPr>
          <w:rStyle w:val="StyleUnderline"/>
          <w:highlight w:val="green"/>
        </w:rPr>
        <w:t>understands</w:t>
      </w:r>
      <w:r w:rsidRPr="0010029B">
        <w:rPr>
          <w:rStyle w:val="StyleUnderline"/>
        </w:rPr>
        <w:t xml:space="preserve"> </w:t>
      </w:r>
      <w:r w:rsidRPr="0010029B">
        <w:rPr>
          <w:szCs w:val="18"/>
        </w:rPr>
        <w:t xml:space="preserve">that </w:t>
      </w:r>
      <w:r w:rsidRPr="0010029B">
        <w:rPr>
          <w:rStyle w:val="StyleUnderline"/>
          <w:highlight w:val="green"/>
        </w:rPr>
        <w:t xml:space="preserve">the only train </w:t>
      </w:r>
      <w:r w:rsidRPr="004F016A">
        <w:rPr>
          <w:rStyle w:val="StyleUnderline"/>
        </w:rPr>
        <w:t>leaving the station</w:t>
      </w:r>
      <w:r w:rsidRPr="0010029B">
        <w:rPr>
          <w:szCs w:val="18"/>
        </w:rPr>
        <w:t xml:space="preserve"> for the bigger vision for our military </w:t>
      </w:r>
      <w:r w:rsidRPr="0010029B">
        <w:rPr>
          <w:rStyle w:val="StyleUnderline"/>
          <w:highlight w:val="green"/>
        </w:rPr>
        <w:t>will be</w:t>
      </w:r>
      <w:r w:rsidRPr="0010029B">
        <w:rPr>
          <w:szCs w:val="18"/>
        </w:rPr>
        <w:t xml:space="preserve"> a </w:t>
      </w:r>
      <w:r w:rsidRPr="0010029B">
        <w:rPr>
          <w:rStyle w:val="StyleUnderline"/>
          <w:highlight w:val="green"/>
        </w:rPr>
        <w:t>reconciliation</w:t>
      </w:r>
      <w:r w:rsidRPr="0010029B">
        <w:rPr>
          <w:szCs w:val="18"/>
        </w:rPr>
        <w:t xml:space="preserve"> bill," said Arrington.</w:t>
      </w:r>
    </w:p>
    <w:p w14:paraId="6C7F09F3" w14:textId="77777777" w:rsidR="008F0AE8" w:rsidRPr="0010029B" w:rsidRDefault="008F0AE8" w:rsidP="008F0AE8">
      <w:pPr>
        <w:rPr>
          <w:sz w:val="18"/>
          <w:szCs w:val="18"/>
        </w:rPr>
      </w:pPr>
    </w:p>
    <w:p w14:paraId="60AD9E05" w14:textId="77777777" w:rsidR="008F0AE8" w:rsidRPr="0010029B" w:rsidRDefault="008F0AE8" w:rsidP="008F0AE8">
      <w:pPr>
        <w:pStyle w:val="Heading4"/>
        <w:rPr>
          <w:u w:val="single"/>
        </w:rPr>
      </w:pPr>
      <w:r w:rsidRPr="0010029B">
        <w:rPr/>
        <w:t xml:space="preserve">Prefer Pergram – it’s </w:t>
      </w:r>
      <w:r w:rsidRPr="0010029B">
        <w:rPr>
          <w:u w:val="single"/>
        </w:rPr>
        <w:t>internally citing</w:t>
      </w:r>
      <w:r w:rsidRPr="0010029B">
        <w:rPr/>
        <w:t xml:space="preserve"> Arrington who is the </w:t>
      </w:r>
      <w:r w:rsidRPr="0010029B">
        <w:rPr>
          <w:u w:val="single"/>
        </w:rPr>
        <w:t>House Budget Committee Chair</w:t>
      </w:r>
    </w:p>
    <w:p w14:paraId="7F9411A2" w14:textId="77777777" w:rsidR="008F0AE8" w:rsidRDefault="008F0AE8" w:rsidP="008F0AE8"/>
    <w:p w14:paraId="6E7582AA" w14:textId="77777777" w:rsidR="008F0AE8" w:rsidRPr="0004479B" w:rsidRDefault="008F0AE8" w:rsidP="008F0AE8">
      <w:pPr>
        <w:pStyle w:val="Heading4"/>
        <w:rPr>
          <w:b w:val="0"/>
          <w:bCs/>
        </w:rPr>
      </w:pPr>
      <w:r>
        <w:rPr/>
        <w:t xml:space="preserve">It </w:t>
      </w:r>
      <w:r>
        <w:rPr>
          <w:u w:val="single"/>
        </w:rPr>
        <w:t>will pass</w:t>
      </w:r>
      <w:r>
        <w:rPr/>
        <w:t xml:space="preserve"> because </w:t>
      </w:r>
      <w:r>
        <w:rPr>
          <w:u w:val="single"/>
        </w:rPr>
        <w:t>fiscal and defense hawks</w:t>
      </w:r>
      <w:r>
        <w:rPr/>
        <w:t xml:space="preserve"> are </w:t>
      </w:r>
      <w:r>
        <w:rPr>
          <w:u w:val="single"/>
        </w:rPr>
        <w:t>loosely cooperating</w:t>
      </w:r>
      <w:r>
        <w:rPr/>
        <w:t xml:space="preserve"> but it’s </w:t>
      </w:r>
      <w:r>
        <w:rPr>
          <w:u w:val="single"/>
        </w:rPr>
        <w:t>reversible</w:t>
      </w:r>
      <w:r>
        <w:rPr/>
        <w:t xml:space="preserve">. </w:t>
      </w:r>
      <w:r>
        <w:rPr>
          <w:b w:val="0"/>
          <w:bCs/>
        </w:rPr>
        <w:t>Assumes DHS and SAVE</w:t>
      </w:r>
    </w:p>
    <w:p w14:paraId="2D2295B1" w14:textId="77777777" w:rsidR="008F0AE8" w:rsidRPr="0004479B" w:rsidRDefault="008F0AE8" w:rsidP="008F0AE8">
      <w:r w:rsidRPr="0004479B">
        <w:rPr>
          <w:rStyle w:val="Style13ptBold"/>
        </w:rPr>
        <w:t>Brooks 3-26</w:t>
      </w:r>
      <w:r>
        <w:rPr/>
        <w:t xml:space="preserve"> [</w:t>
      </w:r>
      <w:r w:rsidRPr="0004479B">
        <w:rPr/>
        <w:t>Emily Brooks - Congressional reporter for The Hill, focusing on House leadership and Republican politics in the lower chamber – “Second GOP-only bill faces new flash points” – The Hill - 03/26/26 - https://thehill.com/homenews/house/5801213-reconciliation-iran-dhs-save-act/</w:t>
      </w:r>
      <w:r>
        <w:rPr/>
        <w:t>]</w:t>
      </w:r>
    </w:p>
    <w:p w14:paraId="22D56A5D" w14:textId="77777777" w:rsidR="008F0AE8" w:rsidRDefault="008F0AE8" w:rsidP="008F0AE8">
      <w:pPr>
        <w:rPr>
          <w:sz w:val="18"/>
          <w:szCs w:val="18"/>
        </w:rPr>
      </w:pPr>
      <w:r>
        <w:rPr>
          <w:szCs w:val="18"/>
        </w:rPr>
        <w:t xml:space="preserve">The </w:t>
      </w:r>
      <w:r w:rsidRPr="007C3E0C">
        <w:rPr>
          <w:rStyle w:val="Emphasis"/>
          <w:highlight w:val="green"/>
        </w:rPr>
        <w:t>Iran</w:t>
      </w:r>
      <w:r w:rsidRPr="007C3E0C">
        <w:rPr/>
        <w:t xml:space="preserve"> </w:t>
      </w:r>
      <w:r>
        <w:rPr>
          <w:szCs w:val="18"/>
        </w:rPr>
        <w:t>war, a Department of Homeland Security (</w:t>
      </w:r>
      <w:r w:rsidRPr="007C3E0C">
        <w:rPr>
          <w:rStyle w:val="Emphasis"/>
          <w:highlight w:val="green"/>
        </w:rPr>
        <w:t>DHS</w:t>
      </w:r>
      <w:r>
        <w:rPr>
          <w:szCs w:val="18"/>
        </w:rPr>
        <w:t xml:space="preserve">) </w:t>
      </w:r>
      <w:r w:rsidRPr="007C3E0C">
        <w:rPr>
          <w:rStyle w:val="Emphasis"/>
          <w:highlight w:val="green"/>
        </w:rPr>
        <w:t>shutdown</w:t>
      </w:r>
      <w:r>
        <w:rPr>
          <w:szCs w:val="18"/>
        </w:rPr>
        <w:t xml:space="preserve">, </w:t>
      </w:r>
      <w:r w:rsidRPr="007C3E0C">
        <w:rPr>
          <w:rStyle w:val="StyleUnderline"/>
          <w:highlight w:val="green"/>
        </w:rPr>
        <w:t>and</w:t>
      </w:r>
      <w:r>
        <w:rPr>
          <w:szCs w:val="18"/>
        </w:rPr>
        <w:t xml:space="preserve"> President Trump’s demands for </w:t>
      </w:r>
      <w:r w:rsidRPr="007C3E0C">
        <w:rPr>
          <w:rStyle w:val="StyleUnderline"/>
          <w:highlight w:val="green"/>
        </w:rPr>
        <w:t>voting reforms</w:t>
      </w:r>
      <w:r>
        <w:rPr>
          <w:szCs w:val="18"/>
        </w:rPr>
        <w:t xml:space="preserve"> are </w:t>
      </w:r>
      <w:r w:rsidRPr="007C3E0C">
        <w:rPr>
          <w:rStyle w:val="StyleUnderline"/>
          <w:highlight w:val="green"/>
        </w:rPr>
        <w:t>pu</w:t>
      </w:r>
      <w:r>
        <w:rPr>
          <w:szCs w:val="18"/>
        </w:rPr>
        <w:t xml:space="preserve">tting </w:t>
      </w:r>
      <w:r w:rsidRPr="007C3E0C">
        <w:rPr>
          <w:rStyle w:val="StyleUnderline"/>
          <w:highlight w:val="green"/>
        </w:rPr>
        <w:t>pressure on Rep</w:t>
      </w:r>
      <w:r w:rsidRPr="004F016A">
        <w:rPr>
          <w:rStyle w:val="StyleUnderline"/>
        </w:rPr>
        <w:t>ublican</w:t>
      </w:r>
      <w:r w:rsidRPr="007C3E0C">
        <w:rPr>
          <w:rStyle w:val="StyleUnderline"/>
          <w:highlight w:val="green"/>
        </w:rPr>
        <w:t>s</w:t>
      </w:r>
      <w:r>
        <w:rPr>
          <w:szCs w:val="18"/>
        </w:rPr>
        <w:t xml:space="preserve"> who were hoping to use a second shot at a GOP-only budget bill to pursue conservative priorities ahead of the midterms.</w:t>
      </w:r>
    </w:p>
    <w:p w14:paraId="705E3B10" w14:textId="77777777" w:rsidR="008F0AE8" w:rsidRPr="007C3E0C" w:rsidRDefault="008F0AE8" w:rsidP="008F0AE8">
      <w:pPr>
        <w:rPr>
          <w:rStyle w:val="StyleUnderline"/>
        </w:rPr>
      </w:pPr>
      <w:r w:rsidRPr="007C3E0C">
        <w:rPr>
          <w:rStyle w:val="StyleUnderline"/>
          <w:highlight w:val="green"/>
        </w:rPr>
        <w:t xml:space="preserve">None </w:t>
      </w:r>
      <w:r w:rsidRPr="004F016A">
        <w:rPr>
          <w:rStyle w:val="StyleUnderline"/>
        </w:rPr>
        <w:t>of those</w:t>
      </w:r>
      <w:r>
        <w:rPr>
          <w:szCs w:val="18"/>
        </w:rPr>
        <w:t xml:space="preserve"> </w:t>
      </w:r>
      <w:r w:rsidRPr="007C3E0C">
        <w:rPr>
          <w:rStyle w:val="StyleUnderline"/>
        </w:rPr>
        <w:t>three</w:t>
      </w:r>
      <w:r>
        <w:rPr>
          <w:szCs w:val="18"/>
        </w:rPr>
        <w:t xml:space="preserve"> </w:t>
      </w:r>
      <w:r w:rsidRPr="004F016A">
        <w:rPr>
          <w:rStyle w:val="StyleUnderline"/>
        </w:rPr>
        <w:t xml:space="preserve">factors was </w:t>
      </w:r>
      <w:r w:rsidRPr="007C3E0C">
        <w:rPr>
          <w:rStyle w:val="StyleUnderline"/>
          <w:highlight w:val="green"/>
        </w:rPr>
        <w:t>at play</w:t>
      </w:r>
      <w:r>
        <w:rPr>
          <w:szCs w:val="18"/>
        </w:rPr>
        <w:t xml:space="preserve"> </w:t>
      </w:r>
      <w:r w:rsidRPr="007C3E0C">
        <w:rPr>
          <w:rStyle w:val="StyleUnderline"/>
          <w:highlight w:val="green"/>
        </w:rPr>
        <w:t>when conservatives started calling for</w:t>
      </w:r>
      <w:r>
        <w:rPr>
          <w:szCs w:val="18"/>
        </w:rPr>
        <w:t xml:space="preserve"> taking </w:t>
      </w:r>
      <w:r w:rsidRPr="007C3E0C">
        <w:rPr>
          <w:rStyle w:val="StyleUnderline"/>
        </w:rPr>
        <w:t xml:space="preserve">a second shot at a budget </w:t>
      </w:r>
      <w:r w:rsidRPr="007C3E0C">
        <w:rPr>
          <w:rStyle w:val="StyleUnderline"/>
          <w:highlight w:val="green"/>
        </w:rPr>
        <w:t>reconciliation</w:t>
      </w:r>
      <w:r w:rsidRPr="007C3E0C">
        <w:rPr>
          <w:rStyle w:val="StyleUnderline"/>
        </w:rPr>
        <w:t xml:space="preserve"> </w:t>
      </w:r>
      <w:r>
        <w:rPr>
          <w:szCs w:val="18"/>
        </w:rPr>
        <w:t xml:space="preserve">bill — </w:t>
      </w:r>
      <w:r w:rsidRPr="007C3E0C">
        <w:rPr>
          <w:rStyle w:val="StyleUnderline"/>
        </w:rPr>
        <w:t>which uses a special process that bypasses the need to get Democratic support to meet the Senate’s 60-vote threshold.</w:t>
      </w:r>
    </w:p>
    <w:p w14:paraId="6A0CC760" w14:textId="77777777" w:rsidR="008F0AE8" w:rsidRPr="007C3E0C" w:rsidRDefault="008F0AE8" w:rsidP="008F0AE8">
      <w:pPr>
        <w:rPr>
          <w:rStyle w:val="StyleUnderline"/>
        </w:rPr>
      </w:pPr>
      <w:r w:rsidRPr="007C3E0C">
        <w:rPr>
          <w:rStyle w:val="StyleUnderline"/>
          <w:highlight w:val="green"/>
        </w:rPr>
        <w:t xml:space="preserve">Now, they are </w:t>
      </w:r>
      <w:r w:rsidRPr="004F016A">
        <w:rPr>
          <w:rStyle w:val="StyleUnderline"/>
        </w:rPr>
        <w:t>set to be</w:t>
      </w:r>
      <w:r>
        <w:rPr>
          <w:szCs w:val="18"/>
        </w:rPr>
        <w:t xml:space="preserve">come </w:t>
      </w:r>
      <w:r w:rsidRPr="007C3E0C">
        <w:rPr>
          <w:rStyle w:val="StyleUnderline"/>
          <w:highlight w:val="green"/>
        </w:rPr>
        <w:t>the central focus</w:t>
      </w:r>
      <w:r>
        <w:rPr>
          <w:szCs w:val="18"/>
        </w:rPr>
        <w:t xml:space="preserve"> </w:t>
      </w:r>
      <w:r w:rsidRPr="007C3E0C">
        <w:rPr>
          <w:rStyle w:val="StyleUnderline"/>
        </w:rPr>
        <w:t>of the bill</w:t>
      </w:r>
      <w:r>
        <w:rPr>
          <w:szCs w:val="18"/>
        </w:rPr>
        <w:t xml:space="preserve"> — </w:t>
      </w:r>
      <w:r w:rsidRPr="004F016A">
        <w:rPr>
          <w:rStyle w:val="StyleUnderline"/>
        </w:rPr>
        <w:t xml:space="preserve">a dynamic that both </w:t>
      </w:r>
      <w:r w:rsidRPr="007C3E0C">
        <w:rPr>
          <w:rStyle w:val="StyleUnderline"/>
          <w:highlight w:val="green"/>
        </w:rPr>
        <w:t xml:space="preserve">creates </w:t>
      </w:r>
      <w:r w:rsidRPr="004F016A">
        <w:rPr>
          <w:rStyle w:val="StyleUnderline"/>
        </w:rPr>
        <w:t xml:space="preserve">a </w:t>
      </w:r>
      <w:r w:rsidRPr="007C3E0C">
        <w:rPr>
          <w:rStyle w:val="StyleUnderline"/>
          <w:highlight w:val="green"/>
        </w:rPr>
        <w:t>catalyst for action</w:t>
      </w:r>
      <w:r w:rsidRPr="007C3E0C">
        <w:rPr>
          <w:rStyle w:val="StyleUnderline"/>
        </w:rPr>
        <w:t xml:space="preserve"> and</w:t>
      </w:r>
      <w:r>
        <w:rPr>
          <w:szCs w:val="18"/>
        </w:rPr>
        <w:t xml:space="preserve"> creates </w:t>
      </w:r>
      <w:r w:rsidRPr="007C3E0C">
        <w:rPr>
          <w:rStyle w:val="StyleUnderline"/>
        </w:rPr>
        <w:t>more potential points of GOP division.</w:t>
      </w:r>
    </w:p>
    <w:p w14:paraId="0749A3BE" w14:textId="77777777" w:rsidR="008F0AE8" w:rsidRDefault="008F0AE8" w:rsidP="008F0AE8">
      <w:pPr>
        <w:rPr>
          <w:sz w:val="18"/>
          <w:szCs w:val="18"/>
        </w:rPr>
      </w:pPr>
      <w:r>
        <w:rPr>
          <w:szCs w:val="18"/>
        </w:rPr>
        <w:t>House Majority Leader Steve Scalise (R-La.) struck an optimistic tone when asked about the shift in priorities.</w:t>
      </w:r>
    </w:p>
    <w:p w14:paraId="2F1B58C9" w14:textId="77777777" w:rsidR="008F0AE8" w:rsidRDefault="008F0AE8" w:rsidP="008F0AE8">
      <w:pPr>
        <w:rPr>
          <w:sz w:val="18"/>
          <w:szCs w:val="18"/>
        </w:rPr>
      </w:pPr>
      <w:r>
        <w:rPr>
          <w:szCs w:val="18"/>
        </w:rPr>
        <w:t xml:space="preserve">“We can walk and chew gum and solve world peace at the same time,” Scalise said. “And we have to do all of those things. And </w:t>
      </w:r>
      <w:r w:rsidRPr="007C3E0C">
        <w:rPr>
          <w:rStyle w:val="Emphasis"/>
        </w:rPr>
        <w:t>some of those things can be done through reconciliation.”</w:t>
      </w:r>
    </w:p>
    <w:p w14:paraId="4729E9AA" w14:textId="77777777" w:rsidR="008F0AE8" w:rsidRDefault="008F0AE8" w:rsidP="008F0AE8">
      <w:pPr>
        <w:rPr>
          <w:sz w:val="18"/>
          <w:szCs w:val="18"/>
        </w:rPr>
      </w:pPr>
      <w:r>
        <w:rPr>
          <w:szCs w:val="18"/>
        </w:rPr>
        <w:t>Sen. Lindsey Graham (R-S.C.), the chair of the Senate Budget Committee that will be key to moving such a package, said Wednesday morning on the social platform X that his panel will “expeditiously move toward creating a second budget reconciliation bill” that will “make sure there is adequate funding to secure our homeland and to support our men and women in the military” and to “keep our elections secure and fair.”</w:t>
      </w:r>
    </w:p>
    <w:p w14:paraId="2DF60603" w14:textId="77777777" w:rsidR="008F0AE8" w:rsidRDefault="008F0AE8" w:rsidP="008F0AE8">
      <w:pPr>
        <w:rPr>
          <w:sz w:val="18"/>
          <w:szCs w:val="18"/>
        </w:rPr>
      </w:pPr>
      <w:r>
        <w:rPr>
          <w:szCs w:val="18"/>
        </w:rPr>
        <w:t>He was alluding to using the process to usher through an expected White House request for supplemental Pentagon funding; the possibility of funding Immigration and Customs Enforcement (ICE) if Senate Democrats agree to separately fund the rest of the DHS; and trying to enact portions of the Safeguard American Voter Eligibility (SAVE America) Act that implements proof-of-citizenship and voter ID requirements.</w:t>
      </w:r>
    </w:p>
    <w:p w14:paraId="5251601B" w14:textId="77777777" w:rsidR="008F0AE8" w:rsidRDefault="008F0AE8" w:rsidP="008F0AE8">
      <w:pPr>
        <w:rPr>
          <w:sz w:val="18"/>
          <w:szCs w:val="18"/>
        </w:rPr>
      </w:pPr>
      <w:r>
        <w:rPr>
          <w:szCs w:val="18"/>
        </w:rPr>
        <w:t>Speaker Mike Johnson (R-La.) said Wednesday that supplemental funding for the Pentagon due to strikes in Iran would “probably” be part of a second reconciliation bill, and he is “glad” the Senate is moving forward on one. But he was cool to the idea of splitting up the DHS funding, calling on Senate Democrats to fund the entire department.</w:t>
      </w:r>
    </w:p>
    <w:p w14:paraId="16E0BC6F" w14:textId="77777777" w:rsidR="008F0AE8" w:rsidRDefault="008F0AE8" w:rsidP="008F0AE8">
      <w:pPr>
        <w:rPr>
          <w:sz w:val="18"/>
          <w:szCs w:val="18"/>
        </w:rPr>
      </w:pPr>
      <w:r>
        <w:rPr>
          <w:szCs w:val="18"/>
        </w:rPr>
        <w:t>Republicans used the budget reconciliation process for a megabill of GOP tax cuts and funding boosts for immigration enforcement and the Pentagon last year, and a number of conservatives have hoped to use it again for more GOP items.</w:t>
      </w:r>
    </w:p>
    <w:p w14:paraId="46A9B2E2" w14:textId="77777777" w:rsidR="008F0AE8" w:rsidRDefault="008F0AE8" w:rsidP="008F0AE8">
      <w:pPr>
        <w:rPr>
          <w:sz w:val="18"/>
          <w:szCs w:val="18"/>
        </w:rPr>
      </w:pPr>
      <w:r>
        <w:rPr>
          <w:szCs w:val="18"/>
        </w:rPr>
        <w:t xml:space="preserve">Still, </w:t>
      </w:r>
      <w:r w:rsidRPr="007C3E0C">
        <w:rPr>
          <w:rStyle w:val="StyleUnderline"/>
        </w:rPr>
        <w:t>a second</w:t>
      </w:r>
      <w:r>
        <w:rPr>
          <w:szCs w:val="18"/>
        </w:rPr>
        <w:t xml:space="preserve"> such </w:t>
      </w:r>
      <w:r w:rsidRPr="007C3E0C">
        <w:rPr>
          <w:rStyle w:val="StyleUnderline"/>
        </w:rPr>
        <w:t>bill has</w:t>
      </w:r>
      <w:r>
        <w:rPr>
          <w:szCs w:val="18"/>
        </w:rPr>
        <w:t xml:space="preserve"> long </w:t>
      </w:r>
      <w:r w:rsidRPr="007C3E0C">
        <w:rPr>
          <w:rStyle w:val="StyleUnderline"/>
        </w:rPr>
        <w:t>been thought</w:t>
      </w:r>
      <w:r>
        <w:rPr>
          <w:szCs w:val="18"/>
        </w:rPr>
        <w:t xml:space="preserve"> to </w:t>
      </w:r>
      <w:r w:rsidRPr="007C3E0C">
        <w:rPr>
          <w:rStyle w:val="StyleUnderline"/>
        </w:rPr>
        <w:t>be a heavy lift in the House, where</w:t>
      </w:r>
      <w:r>
        <w:rPr>
          <w:szCs w:val="18"/>
        </w:rPr>
        <w:t xml:space="preserve"> </w:t>
      </w:r>
      <w:r w:rsidRPr="007C3E0C">
        <w:rPr>
          <w:rStyle w:val="StyleUnderline"/>
          <w:highlight w:val="green"/>
        </w:rPr>
        <w:t xml:space="preserve">Johnson </w:t>
      </w:r>
      <w:r w:rsidRPr="004F016A">
        <w:rPr>
          <w:rStyle w:val="StyleUnderline"/>
        </w:rPr>
        <w:t xml:space="preserve">would </w:t>
      </w:r>
      <w:r w:rsidRPr="007C3E0C">
        <w:rPr>
          <w:rStyle w:val="StyleUnderline"/>
          <w:highlight w:val="green"/>
        </w:rPr>
        <w:t>need</w:t>
      </w:r>
      <w:r>
        <w:rPr>
          <w:szCs w:val="18"/>
        </w:rPr>
        <w:t xml:space="preserve"> to get </w:t>
      </w:r>
      <w:r w:rsidRPr="007C3E0C">
        <w:rPr>
          <w:rStyle w:val="StyleUnderline"/>
          <w:highlight w:val="green"/>
        </w:rPr>
        <w:t>near-unanimous support</w:t>
      </w:r>
      <w:r>
        <w:rPr>
          <w:szCs w:val="18"/>
        </w:rPr>
        <w:t xml:space="preserve"> </w:t>
      </w:r>
      <w:r w:rsidRPr="004F016A">
        <w:rPr>
          <w:rStyle w:val="StyleUnderline"/>
        </w:rPr>
        <w:t>in his</w:t>
      </w:r>
      <w:r>
        <w:rPr>
          <w:szCs w:val="18"/>
        </w:rPr>
        <w:t xml:space="preserve"> fractious </w:t>
      </w:r>
      <w:r w:rsidRPr="004F016A">
        <w:rPr>
          <w:rStyle w:val="StyleUnderline"/>
        </w:rPr>
        <w:t>conference</w:t>
      </w:r>
      <w:r>
        <w:rPr>
          <w:szCs w:val="18"/>
        </w:rPr>
        <w:t xml:space="preserve"> and its sometimes competing priorities. Two Republicans voted against Trump’s One Big Beautiful Bill Act last year; Johnson can now afford to lose only one vote.</w:t>
      </w:r>
    </w:p>
    <w:p w14:paraId="774069A8" w14:textId="77777777" w:rsidR="008F0AE8" w:rsidRDefault="008F0AE8" w:rsidP="008F0AE8">
      <w:pPr>
        <w:rPr>
          <w:sz w:val="18"/>
          <w:szCs w:val="18"/>
        </w:rPr>
      </w:pPr>
      <w:r>
        <w:rPr>
          <w:szCs w:val="18"/>
        </w:rPr>
        <w:t>The Republican Study Committee (RSC), the largest conservative caucus in the House, in January put out a framework for a package focused on affordability.</w:t>
      </w:r>
    </w:p>
    <w:p w14:paraId="7D223EE6" w14:textId="77777777" w:rsidR="008F0AE8" w:rsidRDefault="008F0AE8" w:rsidP="008F0AE8">
      <w:pPr>
        <w:rPr>
          <w:sz w:val="18"/>
          <w:szCs w:val="18"/>
        </w:rPr>
      </w:pPr>
      <w:r>
        <w:rPr>
          <w:szCs w:val="18"/>
        </w:rPr>
        <w:t>Rep. August Pfluger (R-Texas), chair of the RSC, said the caucus is open to including a Pentagon boost and other matters in a reconciliation bill. But he added: “I don’t think it can be a sole issue.”</w:t>
      </w:r>
    </w:p>
    <w:p w14:paraId="25D3FAE9" w14:textId="77777777" w:rsidR="008F0AE8" w:rsidRDefault="008F0AE8" w:rsidP="008F0AE8">
      <w:pPr>
        <w:rPr>
          <w:sz w:val="18"/>
          <w:szCs w:val="18"/>
        </w:rPr>
      </w:pPr>
      <w:r>
        <w:rPr>
          <w:szCs w:val="18"/>
        </w:rPr>
        <w:t>“We need to codify the President’s agenda. We need to do what he promised and what we promised the American public, which includes the items that we put in our framework on housing and health care and affordability,” Pfluger said.</w:t>
      </w:r>
    </w:p>
    <w:p w14:paraId="504D9223" w14:textId="77777777" w:rsidR="008F0AE8" w:rsidRDefault="008F0AE8" w:rsidP="008F0AE8">
      <w:pPr>
        <w:rPr>
          <w:sz w:val="18"/>
          <w:szCs w:val="18"/>
        </w:rPr>
      </w:pPr>
      <w:r w:rsidRPr="0004479B">
        <w:rPr>
          <w:rStyle w:val="Emphasis"/>
          <w:highlight w:val="green"/>
        </w:rPr>
        <w:t>Skeptics</w:t>
      </w:r>
      <w:r>
        <w:rPr>
          <w:szCs w:val="18"/>
        </w:rPr>
        <w:t xml:space="preserve"> of a second reconciliation bill </w:t>
      </w:r>
      <w:r w:rsidRPr="007C3E0C">
        <w:rPr>
          <w:rStyle w:val="StyleUnderline"/>
          <w:highlight w:val="green"/>
        </w:rPr>
        <w:t>doubt</w:t>
      </w:r>
      <w:r w:rsidRPr="0004479B">
        <w:rPr>
          <w:rStyle w:val="Emphasis"/>
          <w:highlight w:val="green"/>
        </w:rPr>
        <w:t>ed</w:t>
      </w:r>
      <w:r w:rsidRPr="007C3E0C">
        <w:rPr>
          <w:rStyle w:val="StyleUnderline"/>
        </w:rPr>
        <w:t xml:space="preserve"> </w:t>
      </w:r>
      <w:r w:rsidRPr="00C75140">
        <w:rPr>
          <w:rStyle w:val="StyleUnderline"/>
        </w:rPr>
        <w:t xml:space="preserve">there would be a big </w:t>
      </w:r>
      <w:r w:rsidRPr="007C3E0C">
        <w:rPr>
          <w:rStyle w:val="StyleUnderline"/>
          <w:highlight w:val="green"/>
        </w:rPr>
        <w:t>enough pressure</w:t>
      </w:r>
      <w:r w:rsidRPr="00C75140">
        <w:rPr>
          <w:rStyle w:val="StyleUnderline"/>
        </w:rPr>
        <w:t xml:space="preserve"> point</w:t>
      </w:r>
      <w:r>
        <w:rPr>
          <w:szCs w:val="18"/>
        </w:rPr>
        <w:t xml:space="preserve"> </w:t>
      </w:r>
      <w:r w:rsidRPr="007C3E0C">
        <w:rPr>
          <w:rStyle w:val="StyleUnderline"/>
          <w:highlight w:val="green"/>
        </w:rPr>
        <w:t>to push</w:t>
      </w:r>
      <w:r w:rsidRPr="00C75140">
        <w:rPr>
          <w:rStyle w:val="StyleUnderline"/>
        </w:rPr>
        <w:t xml:space="preserve"> the </w:t>
      </w:r>
      <w:r w:rsidRPr="007C3E0C">
        <w:rPr>
          <w:rStyle w:val="StyleUnderline"/>
          <w:highlight w:val="green"/>
        </w:rPr>
        <w:t xml:space="preserve">House GOP </w:t>
      </w:r>
      <w:r w:rsidRPr="00C75140">
        <w:rPr>
          <w:rStyle w:val="StyleUnderline"/>
        </w:rPr>
        <w:t>conference</w:t>
      </w:r>
      <w:r>
        <w:rPr>
          <w:szCs w:val="18"/>
        </w:rPr>
        <w:t xml:space="preserve"> </w:t>
      </w:r>
      <w:r w:rsidRPr="007C3E0C">
        <w:rPr>
          <w:rStyle w:val="StyleUnderline"/>
          <w:highlight w:val="green"/>
        </w:rPr>
        <w:t>to rally behind</w:t>
      </w:r>
      <w:r w:rsidRPr="00C75140">
        <w:rPr>
          <w:rStyle w:val="StyleUnderline"/>
        </w:rPr>
        <w:t xml:space="preserve"> a </w:t>
      </w:r>
      <w:r w:rsidRPr="004F016A">
        <w:rPr>
          <w:rStyle w:val="StyleUnderline"/>
        </w:rPr>
        <w:t>second</w:t>
      </w:r>
      <w:r>
        <w:rPr>
          <w:szCs w:val="18"/>
        </w:rPr>
        <w:t xml:space="preserve"> </w:t>
      </w:r>
      <w:r w:rsidRPr="007C3E0C">
        <w:rPr>
          <w:rStyle w:val="StyleUnderline"/>
          <w:highlight w:val="green"/>
        </w:rPr>
        <w:t>reconciliation</w:t>
      </w:r>
      <w:r>
        <w:rPr>
          <w:szCs w:val="18"/>
        </w:rPr>
        <w:t xml:space="preserve"> bill — like a tax cut expiration deadline did last year.</w:t>
      </w:r>
    </w:p>
    <w:p w14:paraId="4AEC2C38" w14:textId="77777777" w:rsidR="008F0AE8" w:rsidRDefault="008F0AE8" w:rsidP="008F0AE8">
      <w:pPr>
        <w:rPr>
          <w:sz w:val="18"/>
          <w:szCs w:val="18"/>
        </w:rPr>
      </w:pPr>
      <w:r w:rsidRPr="0004479B">
        <w:rPr>
          <w:rStyle w:val="Emphasis"/>
          <w:highlight w:val="green"/>
        </w:rPr>
        <w:t>But</w:t>
      </w:r>
      <w:r>
        <w:rPr>
          <w:szCs w:val="18"/>
        </w:rPr>
        <w:t xml:space="preserve"> </w:t>
      </w:r>
      <w:r w:rsidRPr="007C3E0C">
        <w:rPr>
          <w:rStyle w:val="StyleUnderline"/>
        </w:rPr>
        <w:t>House Budget Committee Chair</w:t>
      </w:r>
      <w:r>
        <w:rPr>
          <w:szCs w:val="18"/>
        </w:rPr>
        <w:t xml:space="preserve"> Jodey </w:t>
      </w:r>
      <w:r w:rsidRPr="007C3E0C">
        <w:rPr>
          <w:rStyle w:val="StyleUnderline"/>
        </w:rPr>
        <w:t>Arrington</w:t>
      </w:r>
      <w:r>
        <w:rPr>
          <w:szCs w:val="18"/>
        </w:rPr>
        <w:t xml:space="preserve"> (R-Texas) </w:t>
      </w:r>
      <w:r w:rsidRPr="007C3E0C">
        <w:rPr>
          <w:rStyle w:val="StyleUnderline"/>
        </w:rPr>
        <w:t xml:space="preserve">hopes that </w:t>
      </w:r>
      <w:r w:rsidRPr="00C75140">
        <w:rPr>
          <w:rStyle w:val="StyleUnderline"/>
        </w:rPr>
        <w:t>a</w:t>
      </w:r>
      <w:r>
        <w:rPr>
          <w:szCs w:val="18"/>
        </w:rPr>
        <w:t xml:space="preserve"> coming </w:t>
      </w:r>
      <w:r w:rsidRPr="007C3E0C">
        <w:rPr>
          <w:rStyle w:val="StyleUnderline"/>
          <w:highlight w:val="green"/>
        </w:rPr>
        <w:t xml:space="preserve">Pentagon </w:t>
      </w:r>
      <w:r w:rsidRPr="004F016A">
        <w:rPr>
          <w:rStyle w:val="StyleUnderline"/>
          <w:highlight w:val="green"/>
        </w:rPr>
        <w:t>supp</w:t>
      </w:r>
      <w:r w:rsidRPr="004F016A">
        <w:rPr>
          <w:rStyle w:val="StyleUnderline"/>
        </w:rPr>
        <w:t>lemental</w:t>
      </w:r>
      <w:r>
        <w:rPr>
          <w:szCs w:val="18"/>
        </w:rPr>
        <w:t xml:space="preserve"> funding request </w:t>
      </w:r>
      <w:r w:rsidRPr="007C3E0C">
        <w:rPr>
          <w:rStyle w:val="StyleUnderline"/>
          <w:highlight w:val="green"/>
        </w:rPr>
        <w:t xml:space="preserve">will be </w:t>
      </w:r>
      <w:r w:rsidRPr="004F016A">
        <w:rPr>
          <w:rStyle w:val="StyleUnderline"/>
        </w:rPr>
        <w:t xml:space="preserve">the </w:t>
      </w:r>
      <w:r w:rsidRPr="007C3E0C">
        <w:rPr>
          <w:rStyle w:val="StyleUnderline"/>
          <w:highlight w:val="green"/>
        </w:rPr>
        <w:t>catalyst</w:t>
      </w:r>
      <w:r>
        <w:rPr>
          <w:szCs w:val="18"/>
        </w:rPr>
        <w:t xml:space="preserve"> to make such a package happen.</w:t>
      </w:r>
    </w:p>
    <w:p w14:paraId="61694293" w14:textId="77777777" w:rsidR="008F0AE8" w:rsidRPr="007C3E0C" w:rsidRDefault="008F0AE8" w:rsidP="008F0AE8">
      <w:pPr>
        <w:rPr>
          <w:rStyle w:val="StyleUnderline"/>
        </w:rPr>
      </w:pPr>
      <w:r>
        <w:rPr>
          <w:szCs w:val="18"/>
        </w:rPr>
        <w:t>“</w:t>
      </w:r>
      <w:r w:rsidRPr="00C75140">
        <w:rPr>
          <w:rStyle w:val="StyleUnderline"/>
        </w:rPr>
        <w:t xml:space="preserve">It’s </w:t>
      </w:r>
      <w:r w:rsidRPr="007C3E0C">
        <w:rPr>
          <w:rStyle w:val="StyleUnderline"/>
          <w:highlight w:val="green"/>
        </w:rPr>
        <w:t xml:space="preserve">not always </w:t>
      </w:r>
      <w:r w:rsidRPr="00C75140">
        <w:rPr>
          <w:rStyle w:val="StyleUnderline"/>
        </w:rPr>
        <w:t>that</w:t>
      </w:r>
      <w:r>
        <w:rPr>
          <w:szCs w:val="18"/>
        </w:rPr>
        <w:t xml:space="preserve"> the </w:t>
      </w:r>
      <w:r w:rsidRPr="007C3E0C">
        <w:rPr>
          <w:rStyle w:val="Emphasis"/>
          <w:highlight w:val="green"/>
        </w:rPr>
        <w:t xml:space="preserve">defense </w:t>
      </w:r>
      <w:r w:rsidRPr="004F016A">
        <w:rPr>
          <w:rStyle w:val="Emphasis"/>
        </w:rPr>
        <w:t>hawks</w:t>
      </w:r>
      <w:r>
        <w:rPr>
          <w:szCs w:val="18"/>
        </w:rPr>
        <w:t xml:space="preserve"> </w:t>
      </w:r>
      <w:r w:rsidRPr="007C3E0C">
        <w:rPr>
          <w:rStyle w:val="StyleUnderline"/>
          <w:highlight w:val="green"/>
        </w:rPr>
        <w:t xml:space="preserve">and </w:t>
      </w:r>
      <w:r w:rsidRPr="007C3E0C">
        <w:rPr>
          <w:rStyle w:val="Emphasis"/>
          <w:highlight w:val="green"/>
        </w:rPr>
        <w:t>budget hawks</w:t>
      </w:r>
      <w:r>
        <w:rPr>
          <w:szCs w:val="18"/>
        </w:rPr>
        <w:t xml:space="preserve"> </w:t>
      </w:r>
      <w:r w:rsidRPr="007C3E0C">
        <w:rPr>
          <w:rStyle w:val="StyleUnderline"/>
          <w:highlight w:val="green"/>
        </w:rPr>
        <w:t>lock arms</w:t>
      </w:r>
      <w:r w:rsidRPr="007C3E0C">
        <w:rPr>
          <w:rStyle w:val="StyleUnderline"/>
        </w:rPr>
        <w:t xml:space="preserve"> on something,”</w:t>
      </w:r>
      <w:r>
        <w:rPr>
          <w:szCs w:val="18"/>
        </w:rPr>
        <w:t xml:space="preserve"> Arrington said. </w:t>
      </w:r>
      <w:r w:rsidRPr="00C75140">
        <w:rPr>
          <w:rStyle w:val="StyleUnderline"/>
        </w:rPr>
        <w:t xml:space="preserve">But </w:t>
      </w:r>
      <w:r w:rsidRPr="007C3E0C">
        <w:rPr>
          <w:rStyle w:val="StyleUnderline"/>
          <w:highlight w:val="green"/>
        </w:rPr>
        <w:t>doing so</w:t>
      </w:r>
      <w:r w:rsidRPr="00C75140">
        <w:rPr>
          <w:rStyle w:val="StyleUnderline"/>
        </w:rPr>
        <w:t xml:space="preserve"> will </w:t>
      </w:r>
      <w:r w:rsidRPr="00C75140">
        <w:rPr>
          <w:rStyle w:val="StyleUnderline"/>
          <w:highlight w:val="green"/>
        </w:rPr>
        <w:t>enable Rep</w:t>
      </w:r>
      <w:r w:rsidRPr="00C75140">
        <w:rPr>
          <w:rStyle w:val="StyleUnderline"/>
        </w:rPr>
        <w:t>ublican</w:t>
      </w:r>
      <w:r w:rsidRPr="00C75140">
        <w:rPr>
          <w:rStyle w:val="StyleUnderline"/>
          <w:highlight w:val="green"/>
        </w:rPr>
        <w:t>s</w:t>
      </w:r>
      <w:r w:rsidRPr="00C75140">
        <w:rPr>
          <w:rStyle w:val="StyleUnderline"/>
        </w:rPr>
        <w:t xml:space="preserve"> </w:t>
      </w:r>
      <w:r w:rsidRPr="007C3E0C">
        <w:rPr>
          <w:rStyle w:val="StyleUnderline"/>
          <w:highlight w:val="green"/>
        </w:rPr>
        <w:t>to</w:t>
      </w:r>
      <w:r>
        <w:rPr>
          <w:szCs w:val="18"/>
        </w:rPr>
        <w:t xml:space="preserve"> “</w:t>
      </w:r>
      <w:r w:rsidRPr="007C3E0C">
        <w:rPr>
          <w:szCs w:val="18"/>
        </w:rPr>
        <w:t xml:space="preserve">walk </w:t>
      </w:r>
      <w:r>
        <w:rPr>
          <w:szCs w:val="18"/>
        </w:rPr>
        <w:t>(</w:t>
      </w:r>
      <w:r w:rsidRPr="007C3E0C">
        <w:rPr>
          <w:rStyle w:val="StyleUnderline"/>
          <w:highlight w:val="green"/>
        </w:rPr>
        <w:t>advance</w:t>
      </w:r>
      <w:r>
        <w:rPr>
          <w:szCs w:val="18"/>
        </w:rPr>
        <w:t xml:space="preserve">) </w:t>
      </w:r>
      <w:r w:rsidRPr="007C3E0C">
        <w:rPr>
          <w:rStyle w:val="StyleUnderline"/>
          <w:highlight w:val="green"/>
        </w:rPr>
        <w:t>this</w:t>
      </w:r>
      <w:r w:rsidRPr="007C3E0C">
        <w:rPr>
          <w:rStyle w:val="StyleUnderline"/>
        </w:rPr>
        <w:t xml:space="preserve"> </w:t>
      </w:r>
      <w:r>
        <w:rPr>
          <w:szCs w:val="18"/>
        </w:rPr>
        <w:t xml:space="preserve">thing </w:t>
      </w:r>
      <w:r w:rsidRPr="007C3E0C">
        <w:rPr>
          <w:rStyle w:val="StyleUnderline"/>
          <w:highlight w:val="green"/>
        </w:rPr>
        <w:t xml:space="preserve">forward </w:t>
      </w:r>
      <w:r w:rsidRPr="004F016A">
        <w:rPr>
          <w:rStyle w:val="Emphasis"/>
        </w:rPr>
        <w:t>together</w:t>
      </w:r>
      <w:r>
        <w:rPr>
          <w:szCs w:val="18"/>
        </w:rPr>
        <w:t xml:space="preserve"> </w:t>
      </w:r>
      <w:r w:rsidRPr="00C75140">
        <w:rPr>
          <w:rStyle w:val="StyleUnderline"/>
        </w:rPr>
        <w:t>in a way</w:t>
      </w:r>
      <w:r w:rsidRPr="00C75140">
        <w:rPr>
          <w:szCs w:val="18"/>
        </w:rPr>
        <w:t xml:space="preserve"> </w:t>
      </w:r>
      <w:r w:rsidRPr="00C75140">
        <w:rPr>
          <w:rStyle w:val="StyleUnderline"/>
        </w:rPr>
        <w:t>that</w:t>
      </w:r>
      <w:r w:rsidRPr="00C75140">
        <w:rPr>
          <w:szCs w:val="18"/>
        </w:rPr>
        <w:t xml:space="preserve"> I think </w:t>
      </w:r>
      <w:r w:rsidRPr="00C75140">
        <w:rPr>
          <w:rStyle w:val="StyleUnderline"/>
        </w:rPr>
        <w:t xml:space="preserve">is </w:t>
      </w:r>
      <w:r w:rsidRPr="004F016A">
        <w:rPr>
          <w:rStyle w:val="StyleUnderline"/>
          <w:highlight w:val="green"/>
        </w:rPr>
        <w:t>going</w:t>
      </w:r>
      <w:r w:rsidRPr="00C75140">
        <w:rPr>
          <w:rStyle w:val="StyleUnderline"/>
        </w:rPr>
        <w:t xml:space="preserve"> </w:t>
      </w:r>
      <w:r w:rsidRPr="007C3E0C">
        <w:rPr>
          <w:rStyle w:val="StyleUnderline"/>
          <w:highlight w:val="green"/>
        </w:rPr>
        <w:t>to be</w:t>
      </w:r>
      <w:r>
        <w:rPr>
          <w:szCs w:val="18"/>
        </w:rPr>
        <w:t xml:space="preserve"> </w:t>
      </w:r>
      <w:r w:rsidRPr="007C3E0C">
        <w:rPr>
          <w:rStyle w:val="StyleUnderline"/>
          <w:highlight w:val="green"/>
        </w:rPr>
        <w:t xml:space="preserve">the </w:t>
      </w:r>
      <w:r w:rsidRPr="00C75140">
        <w:rPr>
          <w:rStyle w:val="StyleUnderline"/>
        </w:rPr>
        <w:t xml:space="preserve">kind of </w:t>
      </w:r>
      <w:r w:rsidRPr="007C3E0C">
        <w:rPr>
          <w:rStyle w:val="StyleUnderline"/>
          <w:highlight w:val="green"/>
        </w:rPr>
        <w:t>momentum you</w:t>
      </w:r>
      <w:r w:rsidRPr="007C3E0C">
        <w:rPr/>
        <w:t xml:space="preserve"> </w:t>
      </w:r>
      <w:r w:rsidRPr="0004479B">
        <w:rPr>
          <w:rStyle w:val="Emphasis"/>
          <w:highlight w:val="green"/>
        </w:rPr>
        <w:t>need.”</w:t>
      </w:r>
    </w:p>
    <w:p w14:paraId="1E2BE044" w14:textId="77777777" w:rsidR="008F0AE8" w:rsidRDefault="008F0AE8" w:rsidP="008F0AE8">
      <w:pPr>
        <w:rPr>
          <w:sz w:val="18"/>
          <w:szCs w:val="18"/>
        </w:rPr>
      </w:pPr>
      <w:r w:rsidRPr="007C3E0C">
        <w:rPr>
          <w:rStyle w:val="StyleUnderline"/>
        </w:rPr>
        <w:t xml:space="preserve">Arrington, </w:t>
      </w:r>
      <w:r w:rsidRPr="007C3E0C">
        <w:rPr>
          <w:rStyle w:val="Emphasis"/>
        </w:rPr>
        <w:t>a fiscal hawk,</w:t>
      </w:r>
      <w:r>
        <w:rPr>
          <w:szCs w:val="18"/>
        </w:rPr>
        <w:t xml:space="preserve"> is </w:t>
      </w:r>
      <w:r w:rsidRPr="007C3E0C">
        <w:rPr>
          <w:rStyle w:val="StyleUnderline"/>
        </w:rPr>
        <w:t xml:space="preserve">among those clamoring to use </w:t>
      </w:r>
      <w:r>
        <w:rPr>
          <w:szCs w:val="18"/>
        </w:rPr>
        <w:t xml:space="preserve">a second </w:t>
      </w:r>
      <w:r w:rsidRPr="007C3E0C">
        <w:rPr>
          <w:rStyle w:val="StyleUnderline"/>
        </w:rPr>
        <w:t>reconciliation bill to rein in</w:t>
      </w:r>
      <w:r>
        <w:rPr>
          <w:szCs w:val="18"/>
        </w:rPr>
        <w:t xml:space="preserve"> federal spending, including by addressing </w:t>
      </w:r>
      <w:r w:rsidRPr="007C3E0C">
        <w:rPr>
          <w:rStyle w:val="StyleUnderline"/>
        </w:rPr>
        <w:t>alleged fraud in federal programs.</w:t>
      </w:r>
      <w:r>
        <w:rPr>
          <w:szCs w:val="18"/>
        </w:rPr>
        <w:t xml:space="preserve"> He said he has been in communication with Graham about a reconciliation package, and on Wednesday, he met with his Senate counterpart to discuss the path forward.</w:t>
      </w:r>
    </w:p>
    <w:p w14:paraId="14474289" w14:textId="77777777" w:rsidR="008F0AE8" w:rsidRPr="0004479B" w:rsidRDefault="008F0AE8" w:rsidP="008F0AE8">
      <w:pPr>
        <w:rPr>
          <w:sz w:val="18"/>
          <w:szCs w:val="18"/>
        </w:rPr>
      </w:pPr>
    </w:p>
    <w:p w14:paraId="0CD02D3B" w14:textId="77777777" w:rsidR="008F0AE8" w:rsidRPr="0010029B" w:rsidRDefault="008F0AE8" w:rsidP="008F0AE8">
      <w:pPr>
        <w:pStyle w:val="Heading4"/>
        <w:rPr>
          <w:u w:val="single"/>
        </w:rPr>
      </w:pPr>
      <w:r w:rsidRPr="0010029B">
        <w:rPr/>
        <w:t xml:space="preserve">In particular, we control </w:t>
      </w:r>
      <w:r w:rsidRPr="0010029B">
        <w:rPr>
          <w:u w:val="single"/>
        </w:rPr>
        <w:t>HFC UQ</w:t>
      </w:r>
      <w:r w:rsidRPr="0010029B">
        <w:rPr/>
        <w:t xml:space="preserve"> – they’re </w:t>
      </w:r>
      <w:r w:rsidRPr="0010029B">
        <w:rPr>
          <w:u w:val="single"/>
        </w:rPr>
        <w:t>on board now</w:t>
      </w:r>
    </w:p>
    <w:p w14:paraId="2963F166" w14:textId="77777777" w:rsidR="008F0AE8" w:rsidRPr="0010029B" w:rsidRDefault="008F0AE8" w:rsidP="008F0AE8">
      <w:r w:rsidRPr="0010029B">
        <w:rPr>
          <w:rStyle w:val="Style13ptBold"/>
        </w:rPr>
        <w:t>Punchbowl News 3-20 [</w:t>
      </w:r>
      <w:r w:rsidRPr="0010029B">
        <w:rPr/>
        <w:t>Punchbowl News is a daily newsletter service focusing on Congress. It is founded by Jake Sherman, who has a MA in Journalism from Columbia. Sherman is an NBC News and MSNBC political analyst and previously worked for Politico, among other media outlets. “GOP not sweating Iran war’s cost — yet” – Punchbowl News: Newsletter - March 20, 2026 - https://punchbowl.news/newsletter/]</w:t>
      </w:r>
    </w:p>
    <w:p w14:paraId="7A309C09" w14:textId="77777777" w:rsidR="008F0AE8" w:rsidRPr="0010029B" w:rsidRDefault="008F0AE8" w:rsidP="008F0AE8">
      <w:pPr>
        <w:rPr>
          <w:sz w:val="18"/>
          <w:szCs w:val="18"/>
        </w:rPr>
      </w:pPr>
      <w:r w:rsidRPr="0010029B">
        <w:rPr>
          <w:rStyle w:val="Emphasis"/>
          <w:highlight w:val="green"/>
        </w:rPr>
        <w:t>GOP not sweating Iran</w:t>
      </w:r>
      <w:r w:rsidRPr="00C75140">
        <w:rPr>
          <w:rStyle w:val="Emphasis"/>
        </w:rPr>
        <w:t xml:space="preserve"> </w:t>
      </w:r>
      <w:r w:rsidRPr="0010029B">
        <w:rPr>
          <w:rStyle w:val="Emphasis"/>
        </w:rPr>
        <w:t>war</w:t>
      </w:r>
      <w:r w:rsidRPr="004F016A">
        <w:rPr>
          <w:rStyle w:val="Emphasis"/>
          <w:highlight w:val="green"/>
        </w:rPr>
        <w:t>’s</w:t>
      </w:r>
      <w:r w:rsidRPr="0010029B">
        <w:rPr>
          <w:rStyle w:val="Emphasis"/>
        </w:rPr>
        <w:t xml:space="preserve"> </w:t>
      </w:r>
      <w:r w:rsidRPr="0010029B">
        <w:rPr>
          <w:rStyle w:val="Emphasis"/>
          <w:highlight w:val="green"/>
        </w:rPr>
        <w:t>cost</w:t>
      </w:r>
      <w:r w:rsidRPr="0010029B">
        <w:rPr>
          <w:szCs w:val="18"/>
        </w:rPr>
        <w:t xml:space="preserve"> —</w:t>
      </w:r>
      <w:r w:rsidRPr="00C75140">
        <w:rPr/>
        <w:t xml:space="preserve"> </w:t>
      </w:r>
      <w:r w:rsidRPr="00672203">
        <w:rPr>
          <w:rStyle w:val="Emphasis"/>
          <w:highlight w:val="green"/>
        </w:rPr>
        <w:t>yet</w:t>
      </w:r>
    </w:p>
    <w:p w14:paraId="35DEF823" w14:textId="77777777" w:rsidR="008F0AE8" w:rsidRPr="0010029B" w:rsidRDefault="008F0AE8" w:rsidP="008F0AE8">
      <w:pPr>
        <w:rPr>
          <w:rStyle w:val="StyleUnderline"/>
        </w:rPr>
      </w:pPr>
      <w:r w:rsidRPr="00672203">
        <w:rPr>
          <w:rStyle w:val="StyleUnderline"/>
        </w:rPr>
        <w:t>Conservative fiscal hawks aren’t showing</w:t>
      </w:r>
      <w:r w:rsidRPr="00672203">
        <w:rPr>
          <w:szCs w:val="18"/>
        </w:rPr>
        <w:t xml:space="preserve"> </w:t>
      </w:r>
      <w:r w:rsidRPr="00672203">
        <w:rPr>
          <w:rStyle w:val="StyleUnderline"/>
        </w:rPr>
        <w:t>any of their typical</w:t>
      </w:r>
      <w:r w:rsidRPr="00672203">
        <w:rPr>
          <w:szCs w:val="18"/>
        </w:rPr>
        <w:t xml:space="preserve"> </w:t>
      </w:r>
      <w:r w:rsidRPr="00672203">
        <w:rPr>
          <w:rStyle w:val="StyleUnderline"/>
        </w:rPr>
        <w:t>anxiety</w:t>
      </w:r>
      <w:r w:rsidRPr="00672203">
        <w:rPr>
          <w:szCs w:val="18"/>
        </w:rPr>
        <w:t xml:space="preserve"> — </w:t>
      </w:r>
      <w:r w:rsidRPr="00672203">
        <w:rPr>
          <w:rStyle w:val="Emphasis"/>
        </w:rPr>
        <w:t xml:space="preserve">yet </w:t>
      </w:r>
      <w:r w:rsidRPr="00672203">
        <w:rPr>
          <w:szCs w:val="18"/>
        </w:rPr>
        <w:t xml:space="preserve">— </w:t>
      </w:r>
      <w:r w:rsidRPr="00672203">
        <w:rPr>
          <w:rStyle w:val="StyleUnderline"/>
        </w:rPr>
        <w:t>about</w:t>
      </w:r>
      <w:r w:rsidRPr="00672203">
        <w:rPr>
          <w:szCs w:val="18"/>
        </w:rPr>
        <w:t xml:space="preserve"> </w:t>
      </w:r>
      <w:r w:rsidRPr="00672203">
        <w:rPr>
          <w:rStyle w:val="StyleUnderline"/>
        </w:rPr>
        <w:t>the</w:t>
      </w:r>
      <w:r w:rsidRPr="00672203">
        <w:rPr>
          <w:szCs w:val="18"/>
        </w:rPr>
        <w:t xml:space="preserve"> rapidly growing </w:t>
      </w:r>
      <w:r w:rsidRPr="00672203">
        <w:rPr>
          <w:rStyle w:val="Emphasis"/>
        </w:rPr>
        <w:t>price tag</w:t>
      </w:r>
      <w:r w:rsidRPr="00672203">
        <w:rPr>
          <w:rStyle w:val="StyleUnderline"/>
        </w:rPr>
        <w:t xml:space="preserve"> for the Iran war.</w:t>
      </w:r>
    </w:p>
    <w:p w14:paraId="45E21BB9" w14:textId="77777777" w:rsidR="008F0AE8" w:rsidRDefault="008F0AE8" w:rsidP="008F0AE8">
      <w:r w:rsidRPr="0010029B">
        <w:rPr>
          <w:szCs w:val="18"/>
        </w:rPr>
        <w:t>Al</w:t>
      </w:r>
      <w:r w:rsidRPr="0010029B">
        <w:rPr>
          <w:rStyle w:val="StyleUnderline"/>
        </w:rPr>
        <w:t>though</w:t>
      </w:r>
      <w:r w:rsidRPr="0010029B">
        <w:rPr>
          <w:szCs w:val="18"/>
        </w:rPr>
        <w:t xml:space="preserve"> </w:t>
      </w:r>
      <w:r w:rsidRPr="0010029B">
        <w:rPr>
          <w:rStyle w:val="StyleUnderline"/>
        </w:rPr>
        <w:t>they’re vowing careful scrutiny of the Trump</w:t>
      </w:r>
      <w:r w:rsidRPr="0010029B">
        <w:rPr>
          <w:szCs w:val="18"/>
        </w:rPr>
        <w:t xml:space="preserve"> administration</w:t>
      </w:r>
      <w:r w:rsidRPr="0010029B">
        <w:rPr>
          <w:rStyle w:val="StyleUnderline"/>
        </w:rPr>
        <w:t>’s</w:t>
      </w:r>
      <w:r w:rsidRPr="0010029B">
        <w:rPr>
          <w:szCs w:val="18"/>
        </w:rPr>
        <w:t xml:space="preserve"> eventual </w:t>
      </w:r>
      <w:r w:rsidRPr="0010029B">
        <w:rPr>
          <w:rStyle w:val="StyleUnderline"/>
        </w:rPr>
        <w:t>supplemental request</w:t>
      </w:r>
      <w:r w:rsidRPr="0010029B">
        <w:rPr>
          <w:szCs w:val="18"/>
        </w:rPr>
        <w:t xml:space="preserve"> — </w:t>
      </w:r>
      <w:r w:rsidRPr="00C75140">
        <w:rPr>
          <w:rStyle w:val="StyleUnderline"/>
        </w:rPr>
        <w:t xml:space="preserve">the </w:t>
      </w:r>
      <w:r w:rsidRPr="0010029B">
        <w:rPr>
          <w:rStyle w:val="StyleUnderline"/>
          <w:highlight w:val="green"/>
        </w:rPr>
        <w:t>Pentagon</w:t>
      </w:r>
      <w:r w:rsidRPr="00C75140">
        <w:rPr>
          <w:rStyle w:val="StyleUnderline"/>
        </w:rPr>
        <w:t xml:space="preserve"> has </w:t>
      </w:r>
      <w:r w:rsidRPr="0010029B">
        <w:rPr>
          <w:rStyle w:val="StyleUnderline"/>
          <w:highlight w:val="green"/>
        </w:rPr>
        <w:t>asked</w:t>
      </w:r>
      <w:r w:rsidRPr="0010029B">
        <w:rPr>
          <w:szCs w:val="18"/>
        </w:rPr>
        <w:t xml:space="preserve"> the White House </w:t>
      </w:r>
      <w:r w:rsidRPr="0010029B">
        <w:rPr>
          <w:rStyle w:val="StyleUnderline"/>
          <w:highlight w:val="green"/>
        </w:rPr>
        <w:t>for $200 billion</w:t>
      </w:r>
      <w:r w:rsidRPr="0010029B">
        <w:rPr>
          <w:szCs w:val="18"/>
        </w:rPr>
        <w:t xml:space="preserve"> — </w:t>
      </w:r>
      <w:r w:rsidRPr="0010029B">
        <w:rPr>
          <w:rStyle w:val="StyleUnderline"/>
          <w:highlight w:val="green"/>
        </w:rPr>
        <w:t xml:space="preserve">GOP lawmakers who’ve held up </w:t>
      </w:r>
      <w:r w:rsidRPr="0010029B">
        <w:rPr>
          <w:rStyle w:val="Emphasis"/>
        </w:rPr>
        <w:t>everything from</w:t>
      </w:r>
      <w:r w:rsidRPr="0010029B">
        <w:rPr>
          <w:rStyle w:val="StyleUnderline"/>
        </w:rPr>
        <w:t xml:space="preserve"> government </w:t>
      </w:r>
      <w:r w:rsidRPr="00C75140">
        <w:rPr>
          <w:rStyle w:val="StyleUnderline"/>
        </w:rPr>
        <w:t xml:space="preserve">funding to </w:t>
      </w:r>
      <w:r w:rsidRPr="0010029B">
        <w:rPr>
          <w:rStyle w:val="StyleUnderline"/>
          <w:highlight w:val="green"/>
        </w:rPr>
        <w:t>hurricane relief</w:t>
      </w:r>
      <w:r w:rsidRPr="00C75140">
        <w:rPr>
          <w:rStyle w:val="StyleUnderline"/>
        </w:rPr>
        <w:t xml:space="preserve"> over time</w:t>
      </w:r>
      <w:r w:rsidRPr="0010029B">
        <w:rPr>
          <w:szCs w:val="18"/>
        </w:rPr>
        <w:t xml:space="preserve"> </w:t>
      </w:r>
      <w:r w:rsidRPr="0010029B">
        <w:rPr>
          <w:rStyle w:val="Emphasis"/>
          <w:highlight w:val="green"/>
        </w:rPr>
        <w:t>aren’t showing the same</w:t>
      </w:r>
      <w:r w:rsidRPr="00C75140">
        <w:rPr>
          <w:rStyle w:val="Emphasis"/>
        </w:rPr>
        <w:t xml:space="preserve"> reflexive </w:t>
      </w:r>
      <w:r w:rsidRPr="0010029B">
        <w:rPr>
          <w:rStyle w:val="Emphasis"/>
          <w:highlight w:val="green"/>
        </w:rPr>
        <w:t>aversion to</w:t>
      </w:r>
      <w:r w:rsidRPr="00C75140">
        <w:rPr>
          <w:rStyle w:val="Emphasis"/>
        </w:rPr>
        <w:t xml:space="preserve"> spending on </w:t>
      </w:r>
      <w:r w:rsidRPr="0010029B">
        <w:rPr>
          <w:rStyle w:val="Emphasis"/>
          <w:highlight w:val="green"/>
        </w:rPr>
        <w:t>Iran</w:t>
      </w:r>
      <w:r w:rsidRPr="00C75140">
        <w:rPr/>
        <w:t>.</w:t>
      </w:r>
    </w:p>
    <w:p w14:paraId="0E4E6D37" w14:textId="77777777" w:rsidR="008F0AE8" w:rsidRPr="0010029B" w:rsidRDefault="008F0AE8" w:rsidP="008F0AE8">
      <w:pPr>
        <w:rPr>
          <w:b/>
          <w:iCs/>
          <w:u w:val="single"/>
          <w:bdr w:val="single" w:sz="8" w:space="0" w:color="auto"/>
        </w:rPr>
      </w:pPr>
    </w:p>
    <w:p w14:paraId="71C084C2" w14:textId="77777777" w:rsidR="008F0AE8" w:rsidRDefault="008F0AE8" w:rsidP="008F0AE8">
      <w:pPr>
        <w:pStyle w:val="Heading3"/>
      </w:pPr>
      <w:r w:rsidRPr="0010029B">
        <w:rPr/>
        <w:t>2NC---UQ---AT: Won’t Use Reconciliation</w:t>
      </w:r>
    </w:p>
    <w:p w14:paraId="01B20602" w14:textId="77777777" w:rsidR="008F0AE8" w:rsidRDefault="008F0AE8" w:rsidP="008F0AE8">
      <w:pPr>
        <w:pStyle w:val="Heading4"/>
      </w:pPr>
      <w:r>
        <w:rPr/>
        <w:t>Warrant in the card is “wont use reconciliation”---its wrong</w:t>
      </w:r>
    </w:p>
    <w:p w14:paraId="259D3433" w14:textId="77777777" w:rsidR="008F0AE8" w:rsidRPr="002442F0" w:rsidRDefault="008F0AE8" w:rsidP="008F0AE8"/>
    <w:p w14:paraId="1AE84839" w14:textId="77777777" w:rsidR="008F0AE8" w:rsidRPr="0010029B" w:rsidRDefault="008F0AE8" w:rsidP="008F0AE8">
      <w:pPr>
        <w:pStyle w:val="Heading4"/>
        <w:rPr>
          <w:b w:val="0"/>
          <w:bCs/>
        </w:rPr>
      </w:pPr>
      <w:r w:rsidRPr="0010029B">
        <w:rPr/>
        <w:t xml:space="preserve">Iran is </w:t>
      </w:r>
      <w:r w:rsidRPr="0010029B">
        <w:rPr>
          <w:u w:val="single"/>
        </w:rPr>
        <w:t>unique</w:t>
      </w:r>
      <w:r w:rsidRPr="0010029B">
        <w:rPr/>
        <w:t xml:space="preserve">---it’s rallied Republicans who were previously skeptical </w:t>
      </w:r>
      <w:r w:rsidRPr="0010029B">
        <w:rPr>
          <w:b w:val="0"/>
          <w:bCs/>
        </w:rPr>
        <w:t>– Elkind</w:t>
      </w:r>
    </w:p>
    <w:p w14:paraId="5C2765F5" w14:textId="77777777" w:rsidR="008F0AE8" w:rsidRPr="0010029B" w:rsidRDefault="008F0AE8" w:rsidP="008F0AE8">
      <w:pPr>
        <w:rPr>
          <w:rStyle w:val="Style13ptBold"/>
          <w:b w:val="0"/>
          <w:bCs w:val="0"/>
        </w:rPr>
      </w:pPr>
      <w:r w:rsidRPr="0010029B">
        <w:rPr>
          <w:rStyle w:val="Style13ptBold"/>
        </w:rPr>
        <w:t>&lt; FOR REFERENCE, 1NC Elkind &gt;</w:t>
      </w:r>
    </w:p>
    <w:p w14:paraId="6E7F4B22" w14:textId="77777777" w:rsidR="008F0AE8" w:rsidRPr="0010029B" w:rsidRDefault="008F0AE8" w:rsidP="008F0AE8">
      <w:pPr>
        <w:rPr>
          <w:sz w:val="18"/>
          <w:szCs w:val="18"/>
        </w:rPr>
      </w:pPr>
      <w:r w:rsidRPr="0010029B">
        <w:rPr>
          <w:szCs w:val="18"/>
        </w:rPr>
        <w:t xml:space="preserve">However, he noted that </w:t>
      </w:r>
      <w:r w:rsidRPr="0010029B">
        <w:rPr>
          <w:rStyle w:val="StyleUnderline"/>
          <w:highlight w:val="lightGray"/>
        </w:rPr>
        <w:t>reconciliation meant</w:t>
      </w:r>
      <w:r w:rsidRPr="0010029B">
        <w:rPr>
          <w:szCs w:val="18"/>
        </w:rPr>
        <w:t xml:space="preserve"> that </w:t>
      </w:r>
      <w:r w:rsidRPr="0010029B">
        <w:rPr>
          <w:rStyle w:val="StyleUnderline"/>
          <w:highlight w:val="lightGray"/>
        </w:rPr>
        <w:t>spending</w:t>
      </w:r>
      <w:r w:rsidRPr="0010029B">
        <w:rPr>
          <w:szCs w:val="18"/>
        </w:rPr>
        <w:t xml:space="preserve"> would likely </w:t>
      </w:r>
      <w:r w:rsidRPr="0010029B">
        <w:rPr>
          <w:rStyle w:val="StyleUnderline"/>
          <w:highlight w:val="lightGray"/>
        </w:rPr>
        <w:t>have to be offset</w:t>
      </w:r>
      <w:r w:rsidRPr="0010029B">
        <w:rPr>
          <w:rStyle w:val="StyleUnderline"/>
        </w:rPr>
        <w:t xml:space="preserve"> by cuts elsewhere</w:t>
      </w:r>
      <w:r w:rsidRPr="0010029B">
        <w:rPr>
          <w:szCs w:val="18"/>
        </w:rPr>
        <w:t xml:space="preserve">, </w:t>
      </w:r>
      <w:r w:rsidRPr="0010029B">
        <w:rPr>
          <w:rStyle w:val="StyleUnderline"/>
        </w:rPr>
        <w:t xml:space="preserve">something that </w:t>
      </w:r>
      <w:r w:rsidRPr="0010029B">
        <w:rPr>
          <w:rStyle w:val="StyleUnderline"/>
          <w:highlight w:val="lightGray"/>
        </w:rPr>
        <w:t xml:space="preserve">could </w:t>
      </w:r>
      <w:r w:rsidRPr="0010029B">
        <w:rPr>
          <w:rStyle w:val="Emphasis"/>
          <w:highlight w:val="lightGray"/>
        </w:rPr>
        <w:t>appease fiscal hawks</w:t>
      </w:r>
      <w:r w:rsidRPr="0010029B">
        <w:rPr>
          <w:szCs w:val="18"/>
        </w:rPr>
        <w:t xml:space="preserve"> wary of bloated spending levels.</w:t>
      </w:r>
    </w:p>
    <w:p w14:paraId="24723D1B" w14:textId="77777777" w:rsidR="008F0AE8" w:rsidRPr="0010029B" w:rsidRDefault="008F0AE8" w:rsidP="008F0AE8">
      <w:pPr>
        <w:rPr>
          <w:sz w:val="18"/>
          <w:szCs w:val="18"/>
        </w:rPr>
      </w:pPr>
      <w:r w:rsidRPr="0010029B">
        <w:rPr>
          <w:szCs w:val="18"/>
        </w:rPr>
        <w:t>"So where do we find the savings? I've got some ideas on that. I think it's related to fraud. I think there's a lot of money to be saved when we look at fraud, like what happened in Minnesota with the daycares and the billions of dollars that went out the window there," Pfluger said.</w:t>
      </w:r>
    </w:p>
    <w:p w14:paraId="4D9F020F" w14:textId="77777777" w:rsidR="008F0AE8" w:rsidRPr="0010029B" w:rsidRDefault="008F0AE8" w:rsidP="008F0AE8">
      <w:pPr>
        <w:rPr>
          <w:sz w:val="18"/>
          <w:szCs w:val="18"/>
        </w:rPr>
      </w:pPr>
      <w:r w:rsidRPr="0010029B">
        <w:rPr>
          <w:szCs w:val="18"/>
        </w:rPr>
        <w:t xml:space="preserve">The idea of </w:t>
      </w:r>
      <w:r w:rsidRPr="0010029B">
        <w:rPr>
          <w:rStyle w:val="StyleUnderline"/>
          <w:highlight w:val="lightGray"/>
        </w:rPr>
        <w:t>a second reconciliation</w:t>
      </w:r>
      <w:r w:rsidRPr="0010029B">
        <w:rPr>
          <w:szCs w:val="18"/>
        </w:rPr>
        <w:t xml:space="preserve"> bill </w:t>
      </w:r>
      <w:r w:rsidRPr="0010029B">
        <w:rPr>
          <w:rStyle w:val="StyleUnderline"/>
        </w:rPr>
        <w:t>has</w:t>
      </w:r>
      <w:r w:rsidRPr="0010029B">
        <w:rPr>
          <w:szCs w:val="18"/>
        </w:rPr>
        <w:t xml:space="preserve"> already </w:t>
      </w:r>
      <w:r w:rsidRPr="0010029B">
        <w:rPr>
          <w:rStyle w:val="StyleUnderline"/>
        </w:rPr>
        <w:t xml:space="preserve">been </w:t>
      </w:r>
      <w:r w:rsidRPr="0010029B">
        <w:rPr>
          <w:rStyle w:val="StyleUnderline"/>
          <w:highlight w:val="lightGray"/>
        </w:rPr>
        <w:t>met with skepticism</w:t>
      </w:r>
      <w:r w:rsidRPr="0010029B">
        <w:rPr>
          <w:szCs w:val="18"/>
        </w:rPr>
        <w:t xml:space="preserve"> </w:t>
      </w:r>
      <w:r w:rsidRPr="0010029B">
        <w:rPr>
          <w:rStyle w:val="StyleUnderline"/>
        </w:rPr>
        <w:t>by</w:t>
      </w:r>
      <w:r w:rsidRPr="0010029B">
        <w:rPr>
          <w:szCs w:val="18"/>
        </w:rPr>
        <w:t xml:space="preserve"> a significant number of </w:t>
      </w:r>
      <w:r w:rsidRPr="0010029B">
        <w:rPr>
          <w:rStyle w:val="StyleUnderline"/>
        </w:rPr>
        <w:t>Republicans,</w:t>
      </w:r>
      <w:r w:rsidRPr="0010029B">
        <w:rPr>
          <w:szCs w:val="18"/>
        </w:rPr>
        <w:t xml:space="preserve"> </w:t>
      </w:r>
      <w:r w:rsidRPr="0010029B">
        <w:rPr>
          <w:rStyle w:val="StyleUnderline"/>
        </w:rPr>
        <w:t xml:space="preserve">many of whom have </w:t>
      </w:r>
      <w:r w:rsidRPr="0010029B">
        <w:rPr>
          <w:rStyle w:val="StyleUnderline"/>
          <w:highlight w:val="lightGray"/>
        </w:rPr>
        <w:t>cited</w:t>
      </w:r>
      <w:r w:rsidRPr="0010029B">
        <w:rPr>
          <w:rStyle w:val="StyleUnderline"/>
        </w:rPr>
        <w:t xml:space="preserve"> the GOP's razor-thi</w:t>
      </w:r>
      <w:r w:rsidRPr="0010029B">
        <w:rPr>
          <w:rStyle w:val="StyleUnderline"/>
          <w:highlight w:val="lightGray"/>
        </w:rPr>
        <w:t xml:space="preserve">n majorities </w:t>
      </w:r>
      <w:r w:rsidRPr="0010029B">
        <w:rPr>
          <w:rStyle w:val="Emphasis"/>
          <w:highlight w:val="lightGray"/>
        </w:rPr>
        <w:t>in the House</w:t>
      </w:r>
      <w:r w:rsidRPr="0010029B">
        <w:rPr>
          <w:szCs w:val="18"/>
        </w:rPr>
        <w:t xml:space="preserve"> and Senate.</w:t>
      </w:r>
    </w:p>
    <w:p w14:paraId="681EDDB3" w14:textId="77777777" w:rsidR="008F0AE8" w:rsidRPr="0010029B" w:rsidRDefault="008F0AE8" w:rsidP="008F0AE8">
      <w:pPr>
        <w:rPr>
          <w:rStyle w:val="StyleUnderline"/>
        </w:rPr>
      </w:pPr>
      <w:r w:rsidRPr="0010029B">
        <w:rPr>
          <w:rStyle w:val="Emphasis"/>
          <w:highlight w:val="lightGray"/>
        </w:rPr>
        <w:t>But</w:t>
      </w:r>
      <w:r w:rsidRPr="0010029B">
        <w:rPr>
          <w:szCs w:val="18"/>
        </w:rPr>
        <w:t xml:space="preserve"> </w:t>
      </w:r>
      <w:r w:rsidRPr="0010029B">
        <w:rPr>
          <w:rStyle w:val="Emphasis"/>
        </w:rPr>
        <w:t>a senior House Republican</w:t>
      </w:r>
      <w:r w:rsidRPr="0010029B">
        <w:rPr>
          <w:szCs w:val="18"/>
        </w:rPr>
        <w:t xml:space="preserve"> who also spoke with Fox News Digital </w:t>
      </w:r>
      <w:r w:rsidRPr="0010029B">
        <w:rPr>
          <w:rStyle w:val="StyleUnderline"/>
        </w:rPr>
        <w:t>argued</w:t>
      </w:r>
      <w:r w:rsidRPr="0010029B">
        <w:rPr>
          <w:szCs w:val="18"/>
        </w:rPr>
        <w:t xml:space="preserve"> </w:t>
      </w:r>
      <w:r w:rsidRPr="0010029B">
        <w:rPr>
          <w:rStyle w:val="StyleUnderline"/>
        </w:rPr>
        <w:t xml:space="preserve">that the situation in </w:t>
      </w:r>
      <w:r w:rsidRPr="0010029B">
        <w:rPr>
          <w:rStyle w:val="StyleUnderline"/>
          <w:highlight w:val="lightGray"/>
        </w:rPr>
        <w:t>Iran</w:t>
      </w:r>
      <w:r w:rsidRPr="0010029B">
        <w:rPr>
          <w:rStyle w:val="StyleUnderline"/>
        </w:rPr>
        <w:t xml:space="preserve"> could </w:t>
      </w:r>
      <w:r w:rsidRPr="0010029B">
        <w:rPr>
          <w:rStyle w:val="Emphasis"/>
          <w:highlight w:val="lightGray"/>
        </w:rPr>
        <w:t>bring</w:t>
      </w:r>
      <w:r w:rsidRPr="0010029B">
        <w:rPr>
          <w:rStyle w:val="Emphasis"/>
        </w:rPr>
        <w:t xml:space="preserve"> the </w:t>
      </w:r>
      <w:r w:rsidRPr="0010029B">
        <w:rPr>
          <w:rStyle w:val="Emphasis"/>
          <w:highlight w:val="lightGray"/>
        </w:rPr>
        <w:t>unity Rep</w:t>
      </w:r>
      <w:r w:rsidRPr="0010029B">
        <w:rPr>
          <w:rStyle w:val="Emphasis"/>
        </w:rPr>
        <w:t>ublican</w:t>
      </w:r>
      <w:r w:rsidRPr="0010029B">
        <w:rPr>
          <w:rStyle w:val="Emphasis"/>
          <w:highlight w:val="lightGray"/>
        </w:rPr>
        <w:t>s</w:t>
      </w:r>
      <w:r w:rsidRPr="0010029B">
        <w:rPr>
          <w:rStyle w:val="Emphasis"/>
        </w:rPr>
        <w:t xml:space="preserve"> </w:t>
      </w:r>
      <w:r w:rsidRPr="0010029B">
        <w:rPr>
          <w:rStyle w:val="Emphasis"/>
          <w:highlight w:val="lightGray"/>
        </w:rPr>
        <w:t>need</w:t>
      </w:r>
      <w:r w:rsidRPr="0010029B">
        <w:rPr/>
        <w:t>.</w:t>
      </w:r>
    </w:p>
    <w:p w14:paraId="032C1D95" w14:textId="77777777" w:rsidR="008F0AE8" w:rsidRPr="0010029B" w:rsidRDefault="008F0AE8" w:rsidP="008F0AE8">
      <w:pPr>
        <w:pStyle w:val="Heading4"/>
      </w:pPr>
      <w:r w:rsidRPr="0010029B">
        <w:rPr/>
        <w:t xml:space="preserve">Iran is </w:t>
      </w:r>
      <w:r w:rsidRPr="0010029B">
        <w:rPr>
          <w:u w:val="single"/>
        </w:rPr>
        <w:t>t of the d</w:t>
      </w:r>
      <w:r w:rsidRPr="0010029B">
        <w:rPr/>
        <w:t xml:space="preserve"> and </w:t>
      </w:r>
      <w:r w:rsidRPr="0010029B">
        <w:rPr>
          <w:u w:val="single"/>
        </w:rPr>
        <w:t>will use reconciliation</w:t>
      </w:r>
      <w:r w:rsidRPr="0010029B">
        <w:rPr/>
        <w:t xml:space="preserve"> </w:t>
      </w:r>
    </w:p>
    <w:p w14:paraId="4E7792C7" w14:textId="77777777" w:rsidR="008F0AE8" w:rsidRPr="0010029B" w:rsidRDefault="008F0AE8" w:rsidP="008F0AE8">
      <w:r w:rsidRPr="0010029B">
        <w:rPr>
          <w:rStyle w:val="Style13ptBold"/>
        </w:rPr>
        <w:t>Kapur 3-25</w:t>
      </w:r>
      <w:r w:rsidRPr="0010029B">
        <w:rPr/>
        <w:t xml:space="preserve"> [Sahil Kapur is a senior national political reporter for NBC News. “Republicans launch new party-line bill for ICE, Iran war funding and election laws” – NBC News - https://www.nbcnews.com/politics/congress/republicans-launch-reconciliation-america-act-iran-war-ice-rcna265091</w:t>
      </w:r>
    </w:p>
    <w:p w14:paraId="5C46B83B" w14:textId="77777777" w:rsidR="008F0AE8" w:rsidRPr="0010029B" w:rsidRDefault="008F0AE8" w:rsidP="008F0AE8">
      <w:pPr>
        <w:rPr>
          <w:sz w:val="18"/>
          <w:szCs w:val="18"/>
        </w:rPr>
      </w:pPr>
      <w:r w:rsidRPr="0010029B">
        <w:rPr>
          <w:szCs w:val="18"/>
        </w:rPr>
        <w:t xml:space="preserve">Sen. Lindsey </w:t>
      </w:r>
      <w:r w:rsidRPr="0010029B">
        <w:rPr>
          <w:rStyle w:val="Emphasis"/>
          <w:highlight w:val="green"/>
        </w:rPr>
        <w:t>Graham,</w:t>
      </w:r>
      <w:r w:rsidRPr="0010029B">
        <w:rPr>
          <w:szCs w:val="18"/>
        </w:rPr>
        <w:t xml:space="preserve"> R-S.C., </w:t>
      </w:r>
      <w:r w:rsidRPr="0010029B">
        <w:rPr>
          <w:rStyle w:val="StyleUnderline"/>
          <w:highlight w:val="green"/>
        </w:rPr>
        <w:t>said he will</w:t>
      </w:r>
      <w:r w:rsidRPr="0010029B">
        <w:rPr>
          <w:szCs w:val="18"/>
        </w:rPr>
        <w:t xml:space="preserve"> “</w:t>
      </w:r>
      <w:r w:rsidRPr="0010029B">
        <w:rPr>
          <w:rStyle w:val="Emphasis"/>
          <w:highlight w:val="green"/>
        </w:rPr>
        <w:t>expeditiously move”</w:t>
      </w:r>
      <w:r w:rsidRPr="0010029B">
        <w:rPr>
          <w:szCs w:val="18"/>
        </w:rPr>
        <w:t xml:space="preserve"> </w:t>
      </w:r>
      <w:r w:rsidRPr="0010029B">
        <w:rPr>
          <w:rStyle w:val="StyleUnderline"/>
          <w:highlight w:val="green"/>
        </w:rPr>
        <w:t xml:space="preserve">to </w:t>
      </w:r>
      <w:r w:rsidRPr="007E04A3">
        <w:rPr>
          <w:rStyle w:val="StyleUnderline"/>
        </w:rPr>
        <w:t>write the</w:t>
      </w:r>
      <w:r w:rsidRPr="007E04A3">
        <w:rPr>
          <w:szCs w:val="18"/>
        </w:rPr>
        <w:t xml:space="preserve"> budget</w:t>
      </w:r>
      <w:r w:rsidRPr="0010029B">
        <w:rPr>
          <w:szCs w:val="18"/>
        </w:rPr>
        <w:t xml:space="preserve"> </w:t>
      </w:r>
      <w:r w:rsidRPr="0010029B">
        <w:rPr>
          <w:rStyle w:val="StyleUnderline"/>
          <w:highlight w:val="green"/>
        </w:rPr>
        <w:t>“reconciliation”</w:t>
      </w:r>
      <w:r w:rsidRPr="0010029B">
        <w:rPr>
          <w:szCs w:val="18"/>
        </w:rPr>
        <w:t xml:space="preserve"> process for the </w:t>
      </w:r>
      <w:r w:rsidRPr="007E04A3">
        <w:rPr>
          <w:rStyle w:val="StyleUnderline"/>
        </w:rPr>
        <w:t>measure</w:t>
      </w:r>
      <w:r w:rsidRPr="0010029B">
        <w:rPr>
          <w:szCs w:val="18"/>
        </w:rPr>
        <w:t xml:space="preserve">, </w:t>
      </w:r>
      <w:r w:rsidRPr="0010029B">
        <w:rPr>
          <w:rStyle w:val="Emphasis"/>
        </w:rPr>
        <w:t>which allows the Republican-led Senate to bypass the 60-vote filibuster rule</w:t>
      </w:r>
      <w:r w:rsidRPr="0010029B">
        <w:rPr>
          <w:szCs w:val="18"/>
        </w:rPr>
        <w:t xml:space="preserve"> </w:t>
      </w:r>
      <w:r w:rsidRPr="0010029B">
        <w:rPr>
          <w:rStyle w:val="StyleUnderline"/>
        </w:rPr>
        <w:t xml:space="preserve">and </w:t>
      </w:r>
      <w:r w:rsidRPr="0010029B">
        <w:rPr>
          <w:rStyle w:val="Emphasis"/>
        </w:rPr>
        <w:t>cut Dem</w:t>
      </w:r>
      <w:r w:rsidRPr="0010029B">
        <w:rPr>
          <w:szCs w:val="18"/>
        </w:rPr>
        <w:t>ocrat</w:t>
      </w:r>
      <w:r w:rsidRPr="0010029B">
        <w:rPr>
          <w:rStyle w:val="Emphasis"/>
        </w:rPr>
        <w:t>s</w:t>
      </w:r>
      <w:r w:rsidRPr="0010029B">
        <w:rPr>
          <w:szCs w:val="18"/>
        </w:rPr>
        <w:t xml:space="preserve"> </w:t>
      </w:r>
      <w:r w:rsidRPr="0010029B">
        <w:rPr>
          <w:rStyle w:val="Emphasis"/>
        </w:rPr>
        <w:t>out of the action.</w:t>
      </w:r>
      <w:r w:rsidRPr="0010029B">
        <w:rPr/>
        <w:t xml:space="preserve"> </w:t>
      </w:r>
      <w:r w:rsidRPr="0010029B">
        <w:rPr>
          <w:szCs w:val="18"/>
        </w:rPr>
        <w:t>It’s the same procedure they used to pass President Donald Trump’s “big, beautiful bill” last year.</w:t>
      </w:r>
    </w:p>
    <w:p w14:paraId="20169B68" w14:textId="77777777" w:rsidR="008F0AE8" w:rsidRPr="0010029B" w:rsidRDefault="008F0AE8" w:rsidP="008F0AE8">
      <w:pPr>
        <w:rPr>
          <w:sz w:val="18"/>
          <w:szCs w:val="18"/>
        </w:rPr>
      </w:pPr>
      <w:r w:rsidRPr="0010029B">
        <w:rPr>
          <w:szCs w:val="18"/>
        </w:rPr>
        <w:t xml:space="preserve">He said </w:t>
      </w:r>
      <w:r w:rsidRPr="0010029B">
        <w:rPr>
          <w:rStyle w:val="StyleUnderline"/>
        </w:rPr>
        <w:t>the project has the support of Trump and</w:t>
      </w:r>
      <w:r w:rsidRPr="0010029B">
        <w:rPr>
          <w:szCs w:val="18"/>
        </w:rPr>
        <w:t xml:space="preserve"> Senate Majority Leader John </w:t>
      </w:r>
      <w:r w:rsidRPr="0010029B">
        <w:rPr>
          <w:rStyle w:val="StyleUnderline"/>
        </w:rPr>
        <w:t>Thune</w:t>
      </w:r>
      <w:r w:rsidRPr="0010029B">
        <w:rPr>
          <w:szCs w:val="18"/>
        </w:rPr>
        <w:t>, R-S.D.</w:t>
      </w:r>
    </w:p>
    <w:p w14:paraId="1E54B4CF" w14:textId="77777777" w:rsidR="008F0AE8" w:rsidRPr="0010029B" w:rsidRDefault="008F0AE8" w:rsidP="008F0AE8">
      <w:pPr>
        <w:rPr>
          <w:rStyle w:val="StyleUnderline"/>
        </w:rPr>
      </w:pPr>
      <w:r w:rsidRPr="0010029B">
        <w:rPr>
          <w:szCs w:val="18"/>
        </w:rPr>
        <w:t>“</w:t>
      </w:r>
      <w:r w:rsidRPr="007E04A3">
        <w:rPr>
          <w:rStyle w:val="StyleUnderline"/>
        </w:rPr>
        <w:t xml:space="preserve">The </w:t>
      </w:r>
      <w:r w:rsidRPr="0010029B">
        <w:rPr>
          <w:rStyle w:val="Emphasis"/>
          <w:highlight w:val="green"/>
        </w:rPr>
        <w:t>purpose</w:t>
      </w:r>
      <w:r w:rsidRPr="0010029B">
        <w:rPr>
          <w:szCs w:val="18"/>
        </w:rPr>
        <w:t xml:space="preserve"> </w:t>
      </w:r>
      <w:r w:rsidRPr="007E04A3">
        <w:rPr>
          <w:rStyle w:val="StyleUnderline"/>
        </w:rPr>
        <w:t>of the second reconciliation</w:t>
      </w:r>
      <w:r w:rsidRPr="007E04A3">
        <w:rPr>
          <w:szCs w:val="18"/>
        </w:rPr>
        <w:t xml:space="preserve"> bill</w:t>
      </w:r>
      <w:r w:rsidRPr="0010029B">
        <w:rPr>
          <w:szCs w:val="18"/>
        </w:rPr>
        <w:t xml:space="preserve"> </w:t>
      </w:r>
      <w:r w:rsidRPr="0010029B">
        <w:rPr>
          <w:rStyle w:val="StyleUnderline"/>
          <w:highlight w:val="green"/>
        </w:rPr>
        <w:t>is to make sure there is</w:t>
      </w:r>
      <w:r w:rsidRPr="0010029B">
        <w:rPr>
          <w:szCs w:val="18"/>
        </w:rPr>
        <w:t xml:space="preserve"> </w:t>
      </w:r>
      <w:r w:rsidRPr="0010029B">
        <w:rPr>
          <w:rStyle w:val="StyleUnderline"/>
          <w:highlight w:val="green"/>
        </w:rPr>
        <w:t>adequate funding</w:t>
      </w:r>
      <w:r w:rsidRPr="0010029B">
        <w:rPr>
          <w:szCs w:val="18"/>
        </w:rPr>
        <w:t xml:space="preserve"> to secure our homeland and </w:t>
      </w:r>
      <w:r w:rsidRPr="0010029B">
        <w:rPr>
          <w:rStyle w:val="StyleUnderline"/>
          <w:highlight w:val="green"/>
        </w:rPr>
        <w:t>to support our</w:t>
      </w:r>
      <w:r w:rsidRPr="0010029B">
        <w:rPr>
          <w:szCs w:val="18"/>
        </w:rPr>
        <w:t xml:space="preserve"> </w:t>
      </w:r>
      <w:r w:rsidRPr="0010029B">
        <w:rPr>
          <w:rStyle w:val="StyleUnderline"/>
        </w:rPr>
        <w:t>men and women in the</w:t>
      </w:r>
      <w:r w:rsidRPr="0010029B">
        <w:rPr>
          <w:szCs w:val="18"/>
        </w:rPr>
        <w:t xml:space="preserve"> </w:t>
      </w:r>
      <w:r w:rsidRPr="0010029B">
        <w:rPr>
          <w:rStyle w:val="StyleUnderline"/>
          <w:highlight w:val="green"/>
        </w:rPr>
        <w:t xml:space="preserve">military </w:t>
      </w:r>
      <w:r w:rsidRPr="007E04A3">
        <w:rPr>
          <w:rStyle w:val="StyleUnderline"/>
        </w:rPr>
        <w:t>who are fighting so bravely</w:t>
      </w:r>
      <w:r w:rsidRPr="0010029B">
        <w:rPr>
          <w:szCs w:val="18"/>
        </w:rPr>
        <w:t xml:space="preserve">,” </w:t>
      </w:r>
      <w:r w:rsidRPr="0010029B">
        <w:rPr>
          <w:rStyle w:val="StyleUnderline"/>
        </w:rPr>
        <w:t>Graham said in a statement.</w:t>
      </w:r>
    </w:p>
    <w:p w14:paraId="32A91C60" w14:textId="77777777" w:rsidR="008F0AE8" w:rsidRPr="0010029B" w:rsidRDefault="008F0AE8" w:rsidP="008F0AE8">
      <w:pPr>
        <w:rPr>
          <w:sz w:val="18"/>
          <w:szCs w:val="18"/>
        </w:rPr>
      </w:pPr>
      <w:r w:rsidRPr="0010029B">
        <w:rPr>
          <w:szCs w:val="18"/>
        </w:rPr>
        <w:t>---</w:t>
      </w:r>
    </w:p>
    <w:p w14:paraId="1CB26B0A" w14:textId="77777777" w:rsidR="008F0AE8" w:rsidRPr="0010029B" w:rsidRDefault="008F0AE8" w:rsidP="008F0AE8">
      <w:pPr>
        <w:pStyle w:val="Heading4"/>
      </w:pPr>
      <w:r w:rsidRPr="0010029B">
        <w:rPr>
          <w:u w:val="single"/>
        </w:rPr>
        <w:t>Momentum</w:t>
      </w:r>
      <w:r w:rsidRPr="0010029B">
        <w:rPr/>
        <w:t xml:space="preserve"> is neg for using reconcilation</w:t>
      </w:r>
    </w:p>
    <w:p w14:paraId="03C12226" w14:textId="77777777" w:rsidR="008F0AE8" w:rsidRPr="0010029B" w:rsidRDefault="008F0AE8" w:rsidP="008F0AE8">
      <w:pPr>
        <w:rPr>
          <w:sz w:val="18"/>
          <w:szCs w:val="18"/>
        </w:rPr>
      </w:pPr>
      <w:r w:rsidRPr="0010029B">
        <w:rPr>
          <w:rStyle w:val="Style13ptBold"/>
        </w:rPr>
        <w:t>Schermele ‘26</w:t>
      </w:r>
      <w:r w:rsidRPr="0010029B">
        <w:rPr>
          <w:szCs w:val="18"/>
        </w:rPr>
        <w:t xml:space="preserve"> – internally quoting Chip Roy, Policy Chair of the HOUSE FREEDOM CAUCUS - Zachary Schermele is a congressional reporter for USA TODAY. “Another 'Big, Beautiful Bill' may be coming to pay for the Iran war” - USA TODAY – March 22 - </w:t>
      </w:r>
      <w:r w:rsidRPr="0010029B">
        <w:rPr>
          <w:rStyle w:val="Hyperlink"/>
          <w:sz w:val="18"/>
          <w:szCs w:val="18"/>
        </w:rPr>
        <w:t>https://www.usatoday.com/story/news/politics/2026/03/22/iran-war-big-beautiful-bill-congress/89186388007/</w:t>
      </w:r>
    </w:p>
    <w:p w14:paraId="2347B22C" w14:textId="77777777" w:rsidR="008F0AE8" w:rsidRPr="0010029B" w:rsidRDefault="008F0AE8" w:rsidP="008F0AE8">
      <w:pPr>
        <w:rPr>
          <w:sz w:val="18"/>
          <w:szCs w:val="18"/>
        </w:rPr>
      </w:pPr>
      <w:r w:rsidRPr="0010029B">
        <w:rPr>
          <w:szCs w:val="18"/>
        </w:rPr>
        <w:t xml:space="preserve">For weeks, </w:t>
      </w:r>
      <w:r w:rsidRPr="0010029B">
        <w:rPr>
          <w:rStyle w:val="Emphasis"/>
          <w:highlight w:val="green"/>
        </w:rPr>
        <w:t>speculation has grown</w:t>
      </w:r>
      <w:r w:rsidRPr="0010029B">
        <w:rPr>
          <w:szCs w:val="18"/>
        </w:rPr>
        <w:t xml:space="preserve"> on Capitol Hill </w:t>
      </w:r>
      <w:r w:rsidRPr="0010029B">
        <w:rPr>
          <w:rStyle w:val="StyleUnderline"/>
          <w:highlight w:val="green"/>
        </w:rPr>
        <w:t>about a second</w:t>
      </w:r>
      <w:r w:rsidRPr="0010029B">
        <w:rPr>
          <w:szCs w:val="18"/>
        </w:rPr>
        <w:t xml:space="preserve"> </w:t>
      </w:r>
      <w:r w:rsidRPr="0010029B">
        <w:rPr>
          <w:rStyle w:val="Emphasis"/>
          <w:highlight w:val="green"/>
        </w:rPr>
        <w:t>"B</w:t>
      </w:r>
      <w:r w:rsidRPr="0010029B">
        <w:rPr>
          <w:szCs w:val="18"/>
        </w:rPr>
        <w:t xml:space="preserve">ig, </w:t>
      </w:r>
      <w:r w:rsidRPr="0010029B">
        <w:rPr>
          <w:rStyle w:val="Emphasis"/>
          <w:highlight w:val="green"/>
        </w:rPr>
        <w:t>B</w:t>
      </w:r>
      <w:r w:rsidRPr="0010029B">
        <w:rPr>
          <w:szCs w:val="18"/>
        </w:rPr>
        <w:t xml:space="preserve">eautiful </w:t>
      </w:r>
      <w:r w:rsidRPr="0010029B">
        <w:rPr>
          <w:rStyle w:val="Emphasis"/>
          <w:highlight w:val="green"/>
        </w:rPr>
        <w:t>B</w:t>
      </w:r>
      <w:r w:rsidRPr="0010029B">
        <w:rPr>
          <w:szCs w:val="18"/>
        </w:rPr>
        <w:t>ill" as some Republicans push for another big legislative swing ahead of a midterm cycle that could cost them full control of Congress.</w:t>
      </w:r>
    </w:p>
    <w:p w14:paraId="108AF577" w14:textId="77777777" w:rsidR="008F0AE8" w:rsidRPr="0010029B" w:rsidRDefault="008F0AE8" w:rsidP="008F0AE8">
      <w:pPr>
        <w:rPr>
          <w:sz w:val="18"/>
          <w:szCs w:val="18"/>
        </w:rPr>
      </w:pPr>
      <w:r w:rsidRPr="007E04A3">
        <w:rPr>
          <w:rStyle w:val="StyleUnderline"/>
        </w:rPr>
        <w:t xml:space="preserve">The </w:t>
      </w:r>
      <w:r w:rsidRPr="0010029B">
        <w:rPr>
          <w:rStyle w:val="StyleUnderline"/>
          <w:highlight w:val="green"/>
        </w:rPr>
        <w:t xml:space="preserve">talk is </w:t>
      </w:r>
      <w:r w:rsidRPr="007E04A3">
        <w:rPr>
          <w:rStyle w:val="StyleUnderline"/>
        </w:rPr>
        <w:t>starting to get</w:t>
      </w:r>
      <w:r w:rsidRPr="007E04A3">
        <w:rPr>
          <w:szCs w:val="18"/>
        </w:rPr>
        <w:t xml:space="preserve"> </w:t>
      </w:r>
      <w:r w:rsidRPr="007E04A3">
        <w:rPr>
          <w:rStyle w:val="Emphasis"/>
        </w:rPr>
        <w:t xml:space="preserve">more </w:t>
      </w:r>
      <w:r w:rsidRPr="0010029B">
        <w:rPr>
          <w:rStyle w:val="Emphasis"/>
          <w:highlight w:val="green"/>
        </w:rPr>
        <w:t>serious</w:t>
      </w:r>
      <w:r w:rsidRPr="0010029B">
        <w:rPr>
          <w:rStyle w:val="StyleUnderline"/>
          <w:highlight w:val="green"/>
        </w:rPr>
        <w:t>, as lawmakers</w:t>
      </w:r>
      <w:r w:rsidRPr="0010029B">
        <w:rPr>
          <w:szCs w:val="18"/>
        </w:rPr>
        <w:t xml:space="preserve"> </w:t>
      </w:r>
      <w:r w:rsidRPr="0010029B">
        <w:rPr>
          <w:rStyle w:val="StyleUnderline"/>
          <w:highlight w:val="green"/>
        </w:rPr>
        <w:t>acknowledge</w:t>
      </w:r>
      <w:r w:rsidRPr="0010029B">
        <w:rPr>
          <w:rStyle w:val="StyleUnderline"/>
        </w:rPr>
        <w:t xml:space="preserve"> </w:t>
      </w:r>
      <w:r w:rsidRPr="0010029B">
        <w:rPr>
          <w:szCs w:val="18"/>
        </w:rPr>
        <w:t xml:space="preserve">that it </w:t>
      </w:r>
      <w:r w:rsidRPr="0010029B">
        <w:rPr>
          <w:rStyle w:val="StyleUnderline"/>
          <w:highlight w:val="green"/>
        </w:rPr>
        <w:t xml:space="preserve">may be the </w:t>
      </w:r>
      <w:r w:rsidRPr="0010029B">
        <w:rPr>
          <w:rStyle w:val="Emphasis"/>
          <w:highlight w:val="green"/>
        </w:rPr>
        <w:t>only way to pass</w:t>
      </w:r>
      <w:r w:rsidRPr="0010029B">
        <w:rPr>
          <w:szCs w:val="18"/>
        </w:rPr>
        <w:t xml:space="preserve"> as much as $200 billion in additional </w:t>
      </w:r>
      <w:r w:rsidRPr="0010029B">
        <w:rPr>
          <w:rStyle w:val="StyleUnderline"/>
          <w:highlight w:val="green"/>
        </w:rPr>
        <w:t>defense spending</w:t>
      </w:r>
      <w:r w:rsidRPr="0010029B">
        <w:rPr>
          <w:szCs w:val="18"/>
        </w:rPr>
        <w:t xml:space="preserve"> </w:t>
      </w:r>
      <w:r w:rsidRPr="0010029B">
        <w:rPr>
          <w:rStyle w:val="StyleUnderline"/>
          <w:highlight w:val="green"/>
        </w:rPr>
        <w:t xml:space="preserve">for </w:t>
      </w:r>
      <w:r w:rsidRPr="007E04A3">
        <w:rPr>
          <w:rStyle w:val="StyleUnderline"/>
        </w:rPr>
        <w:t>the</w:t>
      </w:r>
      <w:r w:rsidRPr="0010029B">
        <w:rPr>
          <w:szCs w:val="18"/>
        </w:rPr>
        <w:t xml:space="preserve"> intensifying </w:t>
      </w:r>
      <w:r w:rsidRPr="0010029B">
        <w:rPr>
          <w:rStyle w:val="StyleUnderline"/>
          <w:highlight w:val="green"/>
        </w:rPr>
        <w:t xml:space="preserve">Iran </w:t>
      </w:r>
      <w:r w:rsidRPr="007E04A3">
        <w:rPr>
          <w:rStyle w:val="StyleUnderline"/>
        </w:rPr>
        <w:t>war.</w:t>
      </w:r>
    </w:p>
    <w:p w14:paraId="3DF7818A" w14:textId="77777777" w:rsidR="008F0AE8" w:rsidRPr="0010029B" w:rsidRDefault="008F0AE8" w:rsidP="008F0AE8">
      <w:pPr>
        <w:rPr>
          <w:sz w:val="18"/>
          <w:szCs w:val="18"/>
        </w:rPr>
      </w:pPr>
      <w:r w:rsidRPr="0010029B">
        <w:rPr>
          <w:szCs w:val="18"/>
        </w:rPr>
        <w:t>But the road through Congress for war cash is likely to be a tough one, with the GOP unable to afford losing few (if any) votes within already-thin margins in the Senate and House of Representatives. And it risks fracturing Republicans trying to present a unified party message as the November elections approach.</w:t>
      </w:r>
    </w:p>
    <w:p w14:paraId="5B316485" w14:textId="77777777" w:rsidR="008F0AE8" w:rsidRPr="0010029B" w:rsidRDefault="008F0AE8" w:rsidP="008F0AE8">
      <w:pPr>
        <w:rPr>
          <w:sz w:val="18"/>
          <w:szCs w:val="18"/>
        </w:rPr>
      </w:pPr>
      <w:r w:rsidRPr="0010029B">
        <w:rPr>
          <w:rStyle w:val="StyleUnderline"/>
          <w:highlight w:val="green"/>
        </w:rPr>
        <w:t xml:space="preserve">While </w:t>
      </w:r>
      <w:r w:rsidRPr="007E04A3">
        <w:rPr>
          <w:rStyle w:val="StyleUnderline"/>
        </w:rPr>
        <w:t xml:space="preserve">the </w:t>
      </w:r>
      <w:r w:rsidRPr="0010029B">
        <w:rPr>
          <w:rStyle w:val="StyleUnderline"/>
          <w:highlight w:val="green"/>
        </w:rPr>
        <w:t xml:space="preserve">politics </w:t>
      </w:r>
      <w:r w:rsidRPr="007E04A3">
        <w:rPr>
          <w:rStyle w:val="StyleUnderline"/>
        </w:rPr>
        <w:t xml:space="preserve">of a Pentagon funding influx </w:t>
      </w:r>
      <w:r w:rsidRPr="0010029B">
        <w:rPr>
          <w:rStyle w:val="StyleUnderline"/>
          <w:highlight w:val="green"/>
        </w:rPr>
        <w:t>are complicated,</w:t>
      </w:r>
      <w:r w:rsidRPr="0010029B">
        <w:rPr>
          <w:szCs w:val="18"/>
        </w:rPr>
        <w:t xml:space="preserve"> </w:t>
      </w:r>
      <w:r w:rsidRPr="007E04A3">
        <w:rPr>
          <w:rStyle w:val="StyleUnderline"/>
        </w:rPr>
        <w:t xml:space="preserve">the </w:t>
      </w:r>
      <w:r w:rsidRPr="007E04A3">
        <w:rPr>
          <w:rStyle w:val="Emphasis"/>
        </w:rPr>
        <w:t xml:space="preserve">legislative </w:t>
      </w:r>
      <w:r w:rsidRPr="0010029B">
        <w:rPr>
          <w:rStyle w:val="Emphasis"/>
          <w:highlight w:val="green"/>
        </w:rPr>
        <w:t>logistics</w:t>
      </w:r>
      <w:r w:rsidRPr="0010029B">
        <w:rPr>
          <w:szCs w:val="18"/>
        </w:rPr>
        <w:t xml:space="preserve"> </w:t>
      </w:r>
      <w:r w:rsidRPr="0010029B">
        <w:rPr>
          <w:rStyle w:val="StyleUnderline"/>
          <w:highlight w:val="green"/>
        </w:rPr>
        <w:t>are</w:t>
      </w:r>
      <w:r w:rsidRPr="0010029B">
        <w:rPr>
          <w:rStyle w:val="StyleUnderline"/>
        </w:rPr>
        <w:t xml:space="preserve"> </w:t>
      </w:r>
      <w:r w:rsidRPr="0010029B">
        <w:rPr>
          <w:szCs w:val="18"/>
        </w:rPr>
        <w:t xml:space="preserve">relatively </w:t>
      </w:r>
      <w:r w:rsidRPr="0010029B">
        <w:rPr>
          <w:rStyle w:val="StyleUnderline"/>
          <w:highlight w:val="green"/>
        </w:rPr>
        <w:t>simple:</w:t>
      </w:r>
      <w:r w:rsidRPr="0010029B">
        <w:rPr>
          <w:szCs w:val="18"/>
        </w:rPr>
        <w:t xml:space="preserve"> </w:t>
      </w:r>
      <w:r w:rsidRPr="0010029B">
        <w:rPr>
          <w:rStyle w:val="StyleUnderline"/>
          <w:highlight w:val="green"/>
        </w:rPr>
        <w:t>Passing</w:t>
      </w:r>
      <w:r w:rsidRPr="0010029B">
        <w:rPr>
          <w:szCs w:val="18"/>
        </w:rPr>
        <w:t xml:space="preserve"> a big tax and spending law </w:t>
      </w:r>
      <w:r w:rsidRPr="0010029B">
        <w:rPr>
          <w:rStyle w:val="StyleUnderline"/>
          <w:highlight w:val="green"/>
        </w:rPr>
        <w:t>through</w:t>
      </w:r>
      <w:r w:rsidRPr="0010029B">
        <w:rPr>
          <w:szCs w:val="18"/>
        </w:rPr>
        <w:t xml:space="preserve"> a process known as "</w:t>
      </w:r>
      <w:r w:rsidRPr="0010029B">
        <w:rPr>
          <w:rStyle w:val="StyleUnderline"/>
          <w:highlight w:val="green"/>
        </w:rPr>
        <w:t>reconciliation" requires</w:t>
      </w:r>
      <w:r w:rsidRPr="0010029B">
        <w:rPr>
          <w:szCs w:val="18"/>
        </w:rPr>
        <w:t xml:space="preserve"> just </w:t>
      </w:r>
      <w:r w:rsidRPr="0010029B">
        <w:rPr>
          <w:rStyle w:val="StyleUnderline"/>
          <w:highlight w:val="green"/>
        </w:rPr>
        <w:t>a</w:t>
      </w:r>
      <w:r w:rsidRPr="0010029B">
        <w:rPr>
          <w:szCs w:val="18"/>
        </w:rPr>
        <w:t xml:space="preserve"> </w:t>
      </w:r>
      <w:r w:rsidRPr="0010029B">
        <w:rPr>
          <w:rStyle w:val="Emphasis"/>
          <w:highlight w:val="green"/>
        </w:rPr>
        <w:t>simple majority</w:t>
      </w:r>
      <w:r w:rsidRPr="0010029B">
        <w:rPr>
          <w:rStyle w:val="StyleUnderline"/>
          <w:highlight w:val="green"/>
        </w:rPr>
        <w:t xml:space="preserve"> </w:t>
      </w:r>
      <w:r w:rsidRPr="0010029B">
        <w:rPr>
          <w:rStyle w:val="StyleUnderline"/>
        </w:rPr>
        <w:t>vote</w:t>
      </w:r>
      <w:r w:rsidRPr="0010029B">
        <w:rPr>
          <w:rStyle w:val="StyleUnderline"/>
          <w:highlight w:val="green"/>
        </w:rPr>
        <w:t xml:space="preserve"> in the Senate.</w:t>
      </w:r>
    </w:p>
    <w:p w14:paraId="10EA36E8" w14:textId="77777777" w:rsidR="008F0AE8" w:rsidRPr="0010029B" w:rsidRDefault="008F0AE8" w:rsidP="008F0AE8">
      <w:pPr>
        <w:rPr>
          <w:rStyle w:val="StyleUnderline"/>
        </w:rPr>
      </w:pPr>
      <w:r w:rsidRPr="0010029B">
        <w:rPr>
          <w:szCs w:val="18"/>
        </w:rPr>
        <w:t>That's how the so-called Big, Beautiful Bill — a behemoth piece of legislation that slashed Medicaid, eliminated taxes on tips and overhauled student loans — came into being last year</w:t>
      </w:r>
      <w:r w:rsidRPr="0010029B">
        <w:rPr>
          <w:rStyle w:val="StyleUnderline"/>
        </w:rPr>
        <w:t>. Virtually everything else necessitates 60 votes, which requires support from Democrats.</w:t>
      </w:r>
    </w:p>
    <w:p w14:paraId="04492E0A" w14:textId="77777777" w:rsidR="008F0AE8" w:rsidRPr="0010029B" w:rsidRDefault="008F0AE8" w:rsidP="008F0AE8">
      <w:pPr>
        <w:rPr>
          <w:sz w:val="18"/>
          <w:szCs w:val="18"/>
        </w:rPr>
      </w:pPr>
      <w:r w:rsidRPr="0010029B">
        <w:rPr>
          <w:szCs w:val="18"/>
        </w:rPr>
        <w:t xml:space="preserve">Both strategies have pros and cons. </w:t>
      </w:r>
      <w:r w:rsidRPr="0010029B">
        <w:rPr>
          <w:rStyle w:val="Emphasis"/>
        </w:rPr>
        <w:t>The math for reconciliation</w:t>
      </w:r>
      <w:r w:rsidRPr="0010029B">
        <w:rPr>
          <w:szCs w:val="18"/>
        </w:rPr>
        <w:t xml:space="preserve">, theoretically, </w:t>
      </w:r>
      <w:r w:rsidRPr="0010029B">
        <w:rPr>
          <w:rStyle w:val="Emphasis"/>
        </w:rPr>
        <w:t>is easier</w:t>
      </w:r>
      <w:r w:rsidRPr="0010029B">
        <w:rPr>
          <w:szCs w:val="18"/>
        </w:rPr>
        <w:t xml:space="preserve">. Rep. Chip </w:t>
      </w:r>
      <w:r w:rsidRPr="0010029B">
        <w:rPr>
          <w:rStyle w:val="Emphasis"/>
          <w:highlight w:val="green"/>
        </w:rPr>
        <w:t>Roy</w:t>
      </w:r>
      <w:r w:rsidRPr="0010029B">
        <w:rPr>
          <w:rStyle w:val="Emphasis"/>
        </w:rPr>
        <w:t>,</w:t>
      </w:r>
      <w:r w:rsidRPr="0010029B">
        <w:rPr>
          <w:szCs w:val="18"/>
        </w:rPr>
        <w:t xml:space="preserve"> R-Texas, </w:t>
      </w:r>
      <w:r w:rsidRPr="0010029B">
        <w:rPr>
          <w:rStyle w:val="Emphasis"/>
        </w:rPr>
        <w:t>a hardline conservative</w:t>
      </w:r>
      <w:r w:rsidRPr="0010029B">
        <w:rPr>
          <w:szCs w:val="18"/>
        </w:rPr>
        <w:t xml:space="preserve">, </w:t>
      </w:r>
      <w:r w:rsidRPr="0010029B">
        <w:rPr>
          <w:rStyle w:val="StyleUnderline"/>
          <w:highlight w:val="green"/>
        </w:rPr>
        <w:t>called it a "better approach</w:t>
      </w:r>
      <w:r w:rsidRPr="0010029B">
        <w:rPr>
          <w:szCs w:val="18"/>
        </w:rPr>
        <w:t>"</w:t>
      </w:r>
      <w:r w:rsidRPr="0010029B">
        <w:rPr>
          <w:rStyle w:val="StyleUnderline"/>
        </w:rPr>
        <w:t xml:space="preserve"> </w:t>
      </w:r>
      <w:r w:rsidRPr="0010029B">
        <w:rPr>
          <w:rStyle w:val="StyleUnderline"/>
          <w:highlight w:val="green"/>
        </w:rPr>
        <w:t>than</w:t>
      </w:r>
      <w:r w:rsidRPr="0010029B">
        <w:rPr>
          <w:szCs w:val="18"/>
        </w:rPr>
        <w:t xml:space="preserve"> wading into the territory of </w:t>
      </w:r>
      <w:r w:rsidRPr="007E04A3">
        <w:rPr>
          <w:rStyle w:val="StyleUnderline"/>
        </w:rPr>
        <w:t xml:space="preserve">needing to </w:t>
      </w:r>
      <w:r w:rsidRPr="0010029B">
        <w:rPr>
          <w:rStyle w:val="StyleUnderline"/>
          <w:highlight w:val="green"/>
        </w:rPr>
        <w:t>court Dem</w:t>
      </w:r>
      <w:r w:rsidRPr="0010029B">
        <w:rPr>
          <w:szCs w:val="18"/>
        </w:rPr>
        <w:t xml:space="preserve">ocrats for </w:t>
      </w:r>
      <w:r w:rsidRPr="0010029B">
        <w:rPr>
          <w:rStyle w:val="StyleUnderline"/>
          <w:highlight w:val="green"/>
        </w:rPr>
        <w:t>votes.</w:t>
      </w:r>
    </w:p>
    <w:p w14:paraId="0677DB40" w14:textId="77777777" w:rsidR="008F0AE8" w:rsidRPr="0010029B" w:rsidRDefault="008F0AE8" w:rsidP="008F0AE8">
      <w:pPr>
        <w:pStyle w:val="Heading4"/>
      </w:pPr>
      <w:r w:rsidRPr="0010029B">
        <w:rPr/>
        <w:t xml:space="preserve">Prefer ev </w:t>
      </w:r>
      <w:r w:rsidRPr="0010029B">
        <w:rPr>
          <w:u w:val="single"/>
        </w:rPr>
        <w:t>quoting Arrington</w:t>
      </w:r>
      <w:r w:rsidRPr="0010029B">
        <w:rPr/>
        <w:t xml:space="preserve"> – who understands the end-game. </w:t>
      </w:r>
    </w:p>
    <w:p w14:paraId="3F22E0C5" w14:textId="77777777" w:rsidR="008F0AE8" w:rsidRPr="0010029B" w:rsidRDefault="008F0AE8" w:rsidP="008F0AE8">
      <w:pPr>
        <w:rPr>
          <w:sz w:val="18"/>
          <w:szCs w:val="18"/>
        </w:rPr>
      </w:pPr>
      <w:r w:rsidRPr="0010029B">
        <w:rPr>
          <w:rStyle w:val="Style13ptBold"/>
        </w:rPr>
        <w:t>Brooks ‘26</w:t>
      </w:r>
      <w:r w:rsidRPr="0010029B">
        <w:rPr>
          <w:szCs w:val="18"/>
        </w:rPr>
        <w:t xml:space="preserve"> – et al; Emily Brooks - Congressional reporter for The Hill, focusing on House leadership and Republican politics in the lower chamber. “GOP grapples with $200B Iran funding request from Trump, Hegseth” – The Hill - 03/19/26 - https://thehill.com/homenews/house/5791945-pentagon-funding-iran-war-supplemental-republicans/</w:t>
      </w:r>
    </w:p>
    <w:p w14:paraId="3815BA16" w14:textId="77777777" w:rsidR="008F0AE8" w:rsidRPr="0010029B" w:rsidRDefault="008F0AE8" w:rsidP="008F0AE8">
      <w:pPr>
        <w:rPr>
          <w:sz w:val="18"/>
          <w:szCs w:val="18"/>
        </w:rPr>
      </w:pPr>
      <w:r w:rsidRPr="0010029B">
        <w:rPr>
          <w:szCs w:val="18"/>
        </w:rPr>
        <w:t xml:space="preserve">Rep. Jodey </w:t>
      </w:r>
      <w:r w:rsidRPr="0010029B">
        <w:rPr>
          <w:rStyle w:val="Emphasis"/>
          <w:highlight w:val="green"/>
        </w:rPr>
        <w:t>Arrington</w:t>
      </w:r>
      <w:r w:rsidRPr="0010029B">
        <w:rPr>
          <w:rStyle w:val="Emphasis"/>
        </w:rPr>
        <w:t xml:space="preserve"> </w:t>
      </w:r>
      <w:r w:rsidRPr="0010029B">
        <w:rPr>
          <w:szCs w:val="18"/>
        </w:rPr>
        <w:t xml:space="preserve">(R-Texas), </w:t>
      </w:r>
      <w:r w:rsidRPr="0010029B">
        <w:rPr>
          <w:rStyle w:val="StyleUnderline"/>
        </w:rPr>
        <w:t>chair of the House Budget Committee</w:t>
      </w:r>
      <w:r w:rsidRPr="0010029B">
        <w:rPr>
          <w:szCs w:val="18"/>
        </w:rPr>
        <w:t xml:space="preserve">, </w:t>
      </w:r>
      <w:r w:rsidRPr="0010029B">
        <w:rPr>
          <w:rStyle w:val="StyleUnderline"/>
        </w:rPr>
        <w:t xml:space="preserve">which </w:t>
      </w:r>
      <w:r w:rsidRPr="0010029B">
        <w:rPr>
          <w:rStyle w:val="StyleUnderline"/>
          <w:highlight w:val="green"/>
        </w:rPr>
        <w:t xml:space="preserve">would have a major role in crafting </w:t>
      </w:r>
      <w:r w:rsidRPr="007E04A3">
        <w:rPr>
          <w:rStyle w:val="StyleUnderline"/>
        </w:rPr>
        <w:t xml:space="preserve">another </w:t>
      </w:r>
      <w:r w:rsidRPr="0010029B">
        <w:rPr>
          <w:rStyle w:val="StyleUnderline"/>
          <w:highlight w:val="green"/>
        </w:rPr>
        <w:t>reconciliation</w:t>
      </w:r>
      <w:r w:rsidRPr="0010029B">
        <w:rPr>
          <w:rStyle w:val="StyleUnderline"/>
        </w:rPr>
        <w:t xml:space="preserve"> package</w:t>
      </w:r>
      <w:r w:rsidRPr="0010029B">
        <w:rPr>
          <w:szCs w:val="18"/>
        </w:rPr>
        <w:t xml:space="preserve">, </w:t>
      </w:r>
      <w:r w:rsidRPr="0010029B">
        <w:rPr>
          <w:rStyle w:val="StyleUnderline"/>
          <w:highlight w:val="green"/>
        </w:rPr>
        <w:t>added:</w:t>
      </w:r>
      <w:r w:rsidRPr="0010029B">
        <w:rPr>
          <w:szCs w:val="18"/>
        </w:rPr>
        <w:t xml:space="preserve"> “</w:t>
      </w:r>
      <w:r w:rsidRPr="007E04A3">
        <w:rPr>
          <w:rStyle w:val="StyleUnderline"/>
        </w:rPr>
        <w:t xml:space="preserve">Reconciliation is </w:t>
      </w:r>
      <w:r w:rsidRPr="0010029B">
        <w:rPr>
          <w:rStyle w:val="StyleUnderline"/>
          <w:highlight w:val="green"/>
        </w:rPr>
        <w:t xml:space="preserve">probably going to be the </w:t>
      </w:r>
      <w:r w:rsidRPr="007E04A3">
        <w:rPr>
          <w:rStyle w:val="StyleUnderline"/>
        </w:rPr>
        <w:t>only</w:t>
      </w:r>
      <w:r w:rsidRPr="0010029B">
        <w:rPr>
          <w:szCs w:val="18"/>
        </w:rPr>
        <w:t xml:space="preserve"> thing, </w:t>
      </w:r>
      <w:r w:rsidRPr="0010029B">
        <w:rPr>
          <w:rStyle w:val="Emphasis"/>
          <w:highlight w:val="green"/>
        </w:rPr>
        <w:t>only vehicle</w:t>
      </w:r>
      <w:r w:rsidRPr="0010029B">
        <w:rPr>
          <w:szCs w:val="18"/>
        </w:rPr>
        <w:t xml:space="preserve">, that we put anything in, </w:t>
      </w:r>
      <w:r w:rsidRPr="0010029B">
        <w:rPr>
          <w:rStyle w:val="Emphasis"/>
          <w:highlight w:val="green"/>
        </w:rPr>
        <w:t>because</w:t>
      </w:r>
      <w:r w:rsidRPr="0010029B">
        <w:rPr>
          <w:szCs w:val="18"/>
        </w:rPr>
        <w:t xml:space="preserve"> the </w:t>
      </w:r>
      <w:r w:rsidRPr="0010029B">
        <w:rPr>
          <w:rStyle w:val="StyleUnderline"/>
          <w:highlight w:val="green"/>
        </w:rPr>
        <w:t>Dem</w:t>
      </w:r>
      <w:r w:rsidRPr="0010029B">
        <w:rPr>
          <w:szCs w:val="18"/>
        </w:rPr>
        <w:t>ocrat</w:t>
      </w:r>
      <w:r w:rsidRPr="0010029B">
        <w:rPr>
          <w:rStyle w:val="StyleUnderline"/>
          <w:highlight w:val="green"/>
        </w:rPr>
        <w:t>s</w:t>
      </w:r>
      <w:r w:rsidRPr="0010029B">
        <w:rPr>
          <w:szCs w:val="18"/>
        </w:rPr>
        <w:t xml:space="preserve"> </w:t>
      </w:r>
      <w:r w:rsidRPr="0010029B">
        <w:rPr>
          <w:rStyle w:val="StyleUnderline"/>
          <w:highlight w:val="green"/>
        </w:rPr>
        <w:t>aren’t going to support the supplemental</w:t>
      </w:r>
      <w:r w:rsidRPr="0010029B">
        <w:rPr>
          <w:rStyle w:val="StyleUnderline"/>
        </w:rPr>
        <w:t xml:space="preserve"> for the operating </w:t>
      </w:r>
      <w:r w:rsidRPr="0010029B">
        <w:rPr>
          <w:rStyle w:val="Emphasis"/>
        </w:rPr>
        <w:t>needs</w:t>
      </w:r>
      <w:r w:rsidRPr="0010029B">
        <w:rPr>
          <w:rStyle w:val="StyleUnderline"/>
        </w:rPr>
        <w:t xml:space="preserve"> for our military.”</w:t>
      </w:r>
    </w:p>
    <w:p w14:paraId="3490B3A3" w14:textId="77777777" w:rsidR="008F0AE8" w:rsidRDefault="008F0AE8" w:rsidP="008F0AE8">
      <w:pPr>
        <w:pStyle w:val="Heading3"/>
      </w:pPr>
      <w:r>
        <w:rPr/>
        <w:t>2NC---L---AT: Plan Fractures Base</w:t>
      </w:r>
    </w:p>
    <w:p w14:paraId="2E483F4B" w14:textId="77777777" w:rsidR="008F0AE8" w:rsidRDefault="008F0AE8" w:rsidP="008F0AE8">
      <w:pPr>
        <w:pStyle w:val="Heading3"/>
      </w:pPr>
      <w:r w:rsidRPr="0010029B">
        <w:rPr/>
        <w:t>2NC---Defense Spending !---A2: !/D</w:t>
      </w:r>
    </w:p>
    <w:p w14:paraId="24B0FA3D" w14:textId="77777777" w:rsidR="008F0AE8" w:rsidRDefault="008F0AE8" w:rsidP="008F0AE8"/>
    <w:p w14:paraId="347CAF68" w14:textId="77777777" w:rsidR="008F0AE8" w:rsidRDefault="008F0AE8" w:rsidP="008F0AE8">
      <w:pPr>
        <w:pStyle w:val="Heading4"/>
      </w:pPr>
      <w:r>
        <w:rPr/>
        <w:t>This card is just from a military family member who loves their siblings with no quals</w:t>
      </w:r>
    </w:p>
    <w:p w14:paraId="2E61F9EE" w14:textId="77777777" w:rsidR="008F0AE8" w:rsidRPr="00F61C51" w:rsidRDefault="008F0AE8" w:rsidP="008F0AE8">
      <w:pPr>
        <w:pStyle w:val="NormalWeb"/>
      </w:pPr>
      <w:r>
        <w:rPr>
          <w:rStyle w:val="Style13ptBold"/>
          <w:bCs/>
          <w:color w:val="000000"/>
          <w:szCs w:val="26"/>
        </w:rPr>
        <w:t xml:space="preserve">Hathorn </w:t>
      </w:r>
      <w:r w:rsidRPr="00F61C51">
        <w:rPr>
          <w:color w:val="000000"/>
          <w:szCs w:val="26"/>
        </w:rPr>
        <w:t>’25</w:t>
      </w:r>
      <w:r>
        <w:rPr>
          <w:color w:val="000000"/>
          <w:szCs w:val="22"/>
        </w:rPr>
        <w:t xml:space="preserve"> [Taylor; May 18; </w:t>
      </w:r>
      <w:r w:rsidRPr="00F61C51">
        <w:rPr>
          <w:rStyle w:val="StyleUnderline"/>
          <w:color w:val="000000"/>
          <w:szCs w:val="22"/>
          <w:highlight w:val="green"/>
        </w:rPr>
        <w:t>Opinion Contributor</w:t>
      </w:r>
      <w:r>
        <w:rPr>
          <w:color w:val="000000"/>
          <w:szCs w:val="22"/>
        </w:rPr>
        <w:t>; The Hill, “The US military is making a comeback thanks to Trump,” https://thehill.com/opinion/national-security/5302272-military-revival-under-trump-hegseth/]</w:t>
      </w:r>
    </w:p>
    <w:p w14:paraId="7FBDEE6F" w14:textId="77777777" w:rsidR="008F0AE8" w:rsidRDefault="008F0AE8" w:rsidP="008F0AE8">
      <w:pPr>
        <w:pStyle w:val="NormalWeb"/>
      </w:pPr>
      <w:r>
        <w:rPr>
          <w:rStyle w:val="StyleUnderline"/>
          <w:color w:val="000000"/>
          <w:szCs w:val="22"/>
          <w:shd w:val="clear" w:color="auto" w:fill="00FFFF"/>
        </w:rPr>
        <w:t xml:space="preserve">The U.S. boasts the </w:t>
      </w:r>
      <w:r>
        <w:rPr>
          <w:rStyle w:val="Emphasis"/>
          <w:bCs/>
          <w:color w:val="000000"/>
          <w:szCs w:val="22"/>
          <w:shd w:val="clear" w:color="auto" w:fill="00FFFF"/>
        </w:rPr>
        <w:t>greatest</w:t>
      </w:r>
      <w:r>
        <w:rPr>
          <w:rStyle w:val="StyleUnderline"/>
          <w:color w:val="000000"/>
          <w:szCs w:val="22"/>
          <w:shd w:val="clear" w:color="auto" w:fill="00FFFF"/>
        </w:rPr>
        <w:t xml:space="preserve"> military in the world</w:t>
      </w:r>
      <w:r>
        <w:rPr>
          <w:color w:val="000000"/>
          <w:sz w:val="16"/>
          <w:szCs w:val="16"/>
        </w:rPr>
        <w:t xml:space="preserve">. </w:t>
      </w:r>
      <w:r w:rsidRPr="00F61C51">
        <w:rPr>
          <w:rStyle w:val="StyleUnderline"/>
          <w:color w:val="000000"/>
          <w:szCs w:val="16"/>
          <w:highlight w:val="green"/>
        </w:rPr>
        <w:t>As a sister of two Marines, and a Gold Star family member, I can attest to this personally, from the expressed sentiments of all my brothers’ battle buddies</w:t>
      </w:r>
      <w:r>
        <w:rPr>
          <w:color w:val="000000"/>
          <w:sz w:val="16"/>
          <w:szCs w:val="16"/>
        </w:rPr>
        <w:t xml:space="preserve">. </w:t>
      </w:r>
      <w:r>
        <w:rPr>
          <w:rStyle w:val="StyleUnderline"/>
          <w:color w:val="000000"/>
          <w:szCs w:val="22"/>
          <w:shd w:val="clear" w:color="auto" w:fill="00FFFF"/>
        </w:rPr>
        <w:t xml:space="preserve">The American warfighter is </w:t>
      </w:r>
      <w:r>
        <w:rPr>
          <w:rStyle w:val="Emphasis"/>
          <w:bCs/>
          <w:color w:val="000000"/>
          <w:szCs w:val="22"/>
          <w:shd w:val="clear" w:color="auto" w:fill="00FFFF"/>
        </w:rPr>
        <w:t>ready</w:t>
      </w:r>
      <w:r>
        <w:rPr>
          <w:rStyle w:val="StyleUnderline"/>
          <w:color w:val="000000"/>
          <w:szCs w:val="22"/>
          <w:shd w:val="clear" w:color="auto" w:fill="00FFFF"/>
        </w:rPr>
        <w:t xml:space="preserve"> to pick up their arms</w:t>
      </w:r>
      <w:r>
        <w:rPr>
          <w:color w:val="000000"/>
          <w:sz w:val="16"/>
          <w:szCs w:val="16"/>
        </w:rPr>
        <w:t xml:space="preserve">. In only a few months, </w:t>
      </w:r>
      <w:r>
        <w:rPr>
          <w:rStyle w:val="StyleUnderline"/>
          <w:color w:val="000000"/>
          <w:szCs w:val="22"/>
        </w:rPr>
        <w:t>they’ve transformed</w:t>
      </w:r>
      <w:r>
        <w:rPr>
          <w:color w:val="000000"/>
          <w:sz w:val="16"/>
          <w:szCs w:val="16"/>
        </w:rPr>
        <w:t xml:space="preserve"> what many saw as </w:t>
      </w:r>
      <w:r>
        <w:rPr>
          <w:rStyle w:val="StyleUnderline"/>
          <w:color w:val="000000"/>
          <w:szCs w:val="22"/>
        </w:rPr>
        <w:t xml:space="preserve">a stagnant, </w:t>
      </w:r>
      <w:r>
        <w:rPr>
          <w:rStyle w:val="Emphasis"/>
          <w:bCs/>
          <w:color w:val="000000"/>
          <w:szCs w:val="22"/>
        </w:rPr>
        <w:t>struggling</w:t>
      </w:r>
      <w:r>
        <w:rPr>
          <w:rStyle w:val="StyleUnderline"/>
          <w:color w:val="000000"/>
          <w:szCs w:val="22"/>
        </w:rPr>
        <w:t xml:space="preserve"> force</w:t>
      </w:r>
      <w:r>
        <w:rPr>
          <w:color w:val="000000"/>
          <w:sz w:val="16"/>
          <w:szCs w:val="16"/>
        </w:rPr>
        <w:t xml:space="preserve">, focused too heavily on separating warfighters by race, gender, creed and religion, </w:t>
      </w:r>
      <w:r>
        <w:rPr>
          <w:rStyle w:val="StyleUnderline"/>
          <w:color w:val="000000"/>
          <w:szCs w:val="22"/>
        </w:rPr>
        <w:t xml:space="preserve">into a motivated, </w:t>
      </w:r>
      <w:r>
        <w:rPr>
          <w:rStyle w:val="Emphasis"/>
          <w:bCs/>
          <w:color w:val="000000"/>
          <w:szCs w:val="22"/>
        </w:rPr>
        <w:t>mission-ready military</w:t>
      </w:r>
      <w:r>
        <w:rPr>
          <w:color w:val="000000"/>
          <w:sz w:val="16"/>
          <w:szCs w:val="16"/>
        </w:rPr>
        <w:t>.</w:t>
      </w:r>
    </w:p>
    <w:p w14:paraId="34710366" w14:textId="77777777" w:rsidR="008F0AE8" w:rsidRPr="00F61C51" w:rsidRDefault="008F0AE8" w:rsidP="008F0AE8"/>
    <w:p w14:paraId="6E9C2942" w14:textId="77777777" w:rsidR="008F0AE8" w:rsidRPr="0010029B" w:rsidRDefault="008F0AE8" w:rsidP="008F0AE8">
      <w:pPr>
        <w:pStyle w:val="Heading4"/>
        <w:rPr>
          <w:u w:val="single"/>
        </w:rPr>
      </w:pPr>
      <w:r w:rsidRPr="0010029B">
        <w:rPr/>
        <w:t xml:space="preserve">The aff’s defense is </w:t>
      </w:r>
      <w:r w:rsidRPr="0010029B">
        <w:rPr>
          <w:u w:val="single"/>
        </w:rPr>
        <w:t>too old</w:t>
      </w:r>
      <w:r w:rsidRPr="0010029B">
        <w:rPr/>
        <w:t xml:space="preserve">---it assumes US superiority that’s </w:t>
      </w:r>
      <w:r w:rsidRPr="0010029B">
        <w:rPr>
          <w:u w:val="single"/>
        </w:rPr>
        <w:t>recently eroded</w:t>
      </w:r>
      <w:r w:rsidRPr="0010029B">
        <w:rPr/>
        <w:t xml:space="preserve"> due to </w:t>
      </w:r>
      <w:r w:rsidRPr="0010029B">
        <w:rPr>
          <w:u w:val="single"/>
        </w:rPr>
        <w:t>overuse in Iran</w:t>
      </w:r>
      <w:r w:rsidRPr="0010029B">
        <w:rPr/>
        <w:t xml:space="preserve">. Once the use “goes Winchester” it </w:t>
      </w:r>
      <w:r w:rsidRPr="0010029B">
        <w:rPr>
          <w:u w:val="single"/>
        </w:rPr>
        <w:t>greenlights adversary aggression</w:t>
      </w:r>
      <w:r w:rsidRPr="0010029B">
        <w:rPr/>
        <w:t xml:space="preserve"> and </w:t>
      </w:r>
      <w:r w:rsidRPr="0010029B">
        <w:rPr>
          <w:u w:val="single"/>
        </w:rPr>
        <w:t>only supplemental solves</w:t>
      </w:r>
    </w:p>
    <w:p w14:paraId="77E7B492" w14:textId="77777777" w:rsidR="008F0AE8" w:rsidRPr="0010029B" w:rsidRDefault="008F0AE8" w:rsidP="008F0AE8">
      <w:pPr>
        <w:rPr>
          <w:sz w:val="18"/>
          <w:szCs w:val="18"/>
        </w:rPr>
      </w:pPr>
      <w:r w:rsidRPr="0010029B">
        <w:rPr>
          <w:rStyle w:val="Style13ptBold"/>
        </w:rPr>
        <w:t xml:space="preserve">Karako </w:t>
      </w:r>
      <w:r w:rsidRPr="0010029B">
        <w:rPr>
          <w:szCs w:val="18"/>
        </w:rPr>
        <w:t>– March 13</w:t>
      </w:r>
      <w:r w:rsidRPr="0010029B">
        <w:rPr>
          <w:szCs w:val="18"/>
        </w:rPr>
        <w:t>th</w:t>
      </w:r>
      <w:r w:rsidRPr="0010029B">
        <w:rPr>
          <w:szCs w:val="18"/>
        </w:rPr>
        <w:t xml:space="preserve"> - </w:t>
      </w:r>
      <w:r w:rsidRPr="0010029B">
        <w:rPr>
          <w:rStyle w:val="Style13ptBold"/>
        </w:rPr>
        <w:t>‘26</w:t>
      </w:r>
      <w:r w:rsidRPr="0010029B">
        <w:rPr>
          <w:szCs w:val="18"/>
        </w:rPr>
        <w:t xml:space="preserve"> – Dr. Thomas Karako is a Senior Fellow with the Defense and Security Department at the Center for Strategic and International Studies (CSIS). Dr. Karako received his Ph.D. in Politics and Policy from Claremont Graduate University. Dr. Karako previously taught National Security policy, American government, and Constitutional Law at Claremont McKenna College and California State University, San Bernardino. “After Epic Fury, a munitions supplemental becomes imperative” - Breaking Defense - March 13, 2026 https://breakingdefense.com/2026/03/after-epic-fury-a-munitions-supplemental-becomes-imperative/</w:t>
      </w:r>
    </w:p>
    <w:p w14:paraId="0F073EF3" w14:textId="77777777" w:rsidR="008F0AE8" w:rsidRPr="0010029B" w:rsidRDefault="008F0AE8" w:rsidP="008F0AE8">
      <w:pPr>
        <w:rPr>
          <w:sz w:val="18"/>
          <w:szCs w:val="18"/>
        </w:rPr>
      </w:pPr>
      <w:r w:rsidRPr="0010029B">
        <w:rPr>
          <w:rStyle w:val="StyleUnderline"/>
          <w:highlight w:val="green"/>
        </w:rPr>
        <w:t>After Epic Fury</w:t>
      </w:r>
      <w:r w:rsidRPr="0010029B">
        <w:rPr>
          <w:szCs w:val="18"/>
        </w:rPr>
        <w:t xml:space="preserve">, </w:t>
      </w:r>
      <w:r w:rsidRPr="0010029B">
        <w:rPr>
          <w:rStyle w:val="StyleUnderline"/>
        </w:rPr>
        <w:t xml:space="preserve">a munitions </w:t>
      </w:r>
      <w:r w:rsidRPr="0010029B">
        <w:rPr>
          <w:rStyle w:val="StyleUnderline"/>
          <w:highlight w:val="green"/>
        </w:rPr>
        <w:t>supplemental</w:t>
      </w:r>
      <w:r w:rsidRPr="0010029B">
        <w:rPr>
          <w:rStyle w:val="StyleUnderline"/>
        </w:rPr>
        <w:t xml:space="preserve"> becomes</w:t>
      </w:r>
      <w:r w:rsidRPr="0010029B">
        <w:rPr/>
        <w:t xml:space="preserve"> </w:t>
      </w:r>
      <w:r w:rsidRPr="0010029B">
        <w:rPr>
          <w:rStyle w:val="Emphasis"/>
          <w:highlight w:val="green"/>
        </w:rPr>
        <w:t>imperative</w:t>
      </w:r>
    </w:p>
    <w:p w14:paraId="2406B823" w14:textId="77777777" w:rsidR="008F0AE8" w:rsidRPr="0010029B" w:rsidRDefault="008F0AE8" w:rsidP="008F0AE8">
      <w:pPr>
        <w:rPr>
          <w:rStyle w:val="StyleUnderline"/>
        </w:rPr>
      </w:pPr>
      <w:r w:rsidRPr="0010029B">
        <w:rPr>
          <w:rStyle w:val="StyleUnderline"/>
        </w:rPr>
        <w:t xml:space="preserve">The conflict with </w:t>
      </w:r>
      <w:r w:rsidRPr="0010029B">
        <w:rPr>
          <w:rStyle w:val="StyleUnderline"/>
          <w:highlight w:val="green"/>
        </w:rPr>
        <w:t>Iran</w:t>
      </w:r>
      <w:r w:rsidRPr="0010029B">
        <w:rPr>
          <w:szCs w:val="18"/>
        </w:rPr>
        <w:t xml:space="preserve"> </w:t>
      </w:r>
      <w:r w:rsidRPr="0010029B">
        <w:rPr>
          <w:rStyle w:val="StyleUnderline"/>
        </w:rPr>
        <w:t xml:space="preserve">has </w:t>
      </w:r>
      <w:r w:rsidRPr="0010029B">
        <w:rPr>
          <w:rStyle w:val="StyleUnderline"/>
          <w:highlight w:val="green"/>
        </w:rPr>
        <w:t>incurred</w:t>
      </w:r>
      <w:r w:rsidRPr="0010029B">
        <w:rPr>
          <w:szCs w:val="18"/>
        </w:rPr>
        <w:t xml:space="preserve"> </w:t>
      </w:r>
      <w:r w:rsidRPr="0010029B">
        <w:rPr>
          <w:rStyle w:val="StyleUnderline"/>
        </w:rPr>
        <w:t>a</w:t>
      </w:r>
      <w:r w:rsidRPr="0010029B">
        <w:rPr>
          <w:szCs w:val="18"/>
        </w:rPr>
        <w:t xml:space="preserve"> staggering </w:t>
      </w:r>
      <w:r w:rsidRPr="0010029B">
        <w:rPr>
          <w:rStyle w:val="StyleUnderline"/>
          <w:highlight w:val="green"/>
        </w:rPr>
        <w:t>expenditure</w:t>
      </w:r>
      <w:r w:rsidRPr="0010029B">
        <w:rPr>
          <w:rStyle w:val="StyleUnderline"/>
        </w:rPr>
        <w:t xml:space="preserve"> of ordnance</w:t>
      </w:r>
      <w:r w:rsidRPr="0010029B">
        <w:rPr>
          <w:szCs w:val="18"/>
        </w:rPr>
        <w:t xml:space="preserve"> </w:t>
      </w:r>
      <w:r w:rsidRPr="0010029B">
        <w:rPr>
          <w:rStyle w:val="StyleUnderline"/>
          <w:highlight w:val="green"/>
        </w:rPr>
        <w:t xml:space="preserve">that </w:t>
      </w:r>
      <w:r w:rsidRPr="0010029B">
        <w:rPr>
          <w:rStyle w:val="Emphasis"/>
          <w:highlight w:val="green"/>
        </w:rPr>
        <w:t>jeopardizes</w:t>
      </w:r>
      <w:r w:rsidRPr="0010029B">
        <w:rPr>
          <w:szCs w:val="18"/>
        </w:rPr>
        <w:t xml:space="preserve"> long-term </w:t>
      </w:r>
      <w:r w:rsidRPr="0010029B">
        <w:rPr>
          <w:rStyle w:val="Emphasis"/>
          <w:highlight w:val="green"/>
        </w:rPr>
        <w:t>deterrence</w:t>
      </w:r>
      <w:r w:rsidRPr="0010029B">
        <w:rPr>
          <w:szCs w:val="18"/>
        </w:rPr>
        <w:t xml:space="preserve"> </w:t>
      </w:r>
      <w:r w:rsidRPr="0010029B">
        <w:rPr>
          <w:rStyle w:val="StyleUnderline"/>
        </w:rPr>
        <w:t>and defense goals.</w:t>
      </w:r>
    </w:p>
    <w:p w14:paraId="30D2D19C" w14:textId="77777777" w:rsidR="008F0AE8" w:rsidRPr="0010029B" w:rsidRDefault="008F0AE8" w:rsidP="008F0AE8">
      <w:pPr>
        <w:rPr>
          <w:sz w:val="18"/>
          <w:szCs w:val="18"/>
        </w:rPr>
      </w:pPr>
      <w:r w:rsidRPr="0010029B">
        <w:rPr>
          <w:rStyle w:val="StyleUnderline"/>
        </w:rPr>
        <w:t>Over the last ten days</w:t>
      </w:r>
      <w:r w:rsidRPr="0010029B">
        <w:rPr>
          <w:szCs w:val="18"/>
        </w:rPr>
        <w:t xml:space="preserve">, </w:t>
      </w:r>
      <w:r w:rsidRPr="0010029B">
        <w:rPr>
          <w:rStyle w:val="StyleUnderline"/>
        </w:rPr>
        <w:t>Iran fired hundreds of</w:t>
      </w:r>
      <w:r w:rsidRPr="0010029B">
        <w:rPr>
          <w:szCs w:val="18"/>
        </w:rPr>
        <w:t xml:space="preserve"> ballistic and cruise </w:t>
      </w:r>
      <w:r w:rsidRPr="0010029B">
        <w:rPr>
          <w:rStyle w:val="StyleUnderline"/>
        </w:rPr>
        <w:t>missiles, and countless drones</w:t>
      </w:r>
      <w:r w:rsidRPr="0010029B">
        <w:rPr>
          <w:szCs w:val="18"/>
        </w:rPr>
        <w:t xml:space="preserve">. </w:t>
      </w:r>
      <w:r w:rsidRPr="0010029B">
        <w:rPr>
          <w:rStyle w:val="StyleUnderline"/>
        </w:rPr>
        <w:t>A relatively small number have gotten through, suggesting</w:t>
      </w:r>
      <w:r w:rsidRPr="0010029B">
        <w:rPr>
          <w:szCs w:val="18"/>
        </w:rPr>
        <w:t xml:space="preserve"> that </w:t>
      </w:r>
      <w:r w:rsidRPr="0010029B">
        <w:rPr>
          <w:rStyle w:val="StyleUnderline"/>
        </w:rPr>
        <w:t xml:space="preserve">the US </w:t>
      </w:r>
      <w:r w:rsidRPr="0010029B">
        <w:rPr>
          <w:szCs w:val="18"/>
        </w:rPr>
        <w:t xml:space="preserve">and its partners </w:t>
      </w:r>
      <w:r w:rsidRPr="0010029B">
        <w:rPr>
          <w:rStyle w:val="Emphasis"/>
        </w:rPr>
        <w:t xml:space="preserve">have fired hundreds of interceptors in turn. </w:t>
      </w:r>
      <w:r w:rsidRPr="0010029B">
        <w:rPr>
          <w:rStyle w:val="StyleUnderline"/>
        </w:rPr>
        <w:t>On the offensive side, the US has struck over 6,000 targets within Iran</w:t>
      </w:r>
      <w:r w:rsidRPr="0010029B">
        <w:rPr>
          <w:szCs w:val="18"/>
        </w:rPr>
        <w:t xml:space="preserve">. </w:t>
      </w:r>
      <w:r w:rsidRPr="0010029B">
        <w:rPr>
          <w:rStyle w:val="StyleUnderline"/>
        </w:rPr>
        <w:t>It is reasonable to surmise</w:t>
      </w:r>
      <w:r w:rsidRPr="0010029B">
        <w:rPr>
          <w:szCs w:val="18"/>
        </w:rPr>
        <w:t xml:space="preserve"> that in doing so the </w:t>
      </w:r>
      <w:r w:rsidRPr="0010029B">
        <w:rPr>
          <w:rStyle w:val="StyleUnderline"/>
        </w:rPr>
        <w:t xml:space="preserve">US forces may have expended many hundreds, even thousands, of precious long-range missiles. </w:t>
      </w:r>
      <w:r w:rsidRPr="0010029B">
        <w:rPr>
          <w:szCs w:val="18"/>
        </w:rPr>
        <w:t>When the totals are revealed, they could be shocking.</w:t>
      </w:r>
    </w:p>
    <w:p w14:paraId="22C01EAC" w14:textId="77777777" w:rsidR="008F0AE8" w:rsidRPr="0010029B" w:rsidRDefault="008F0AE8" w:rsidP="008F0AE8">
      <w:pPr>
        <w:rPr>
          <w:sz w:val="18"/>
          <w:szCs w:val="18"/>
        </w:rPr>
      </w:pPr>
      <w:r w:rsidRPr="0010029B">
        <w:rPr>
          <w:rStyle w:val="StyleUnderline"/>
        </w:rPr>
        <w:t>Pentagon officials say</w:t>
      </w:r>
      <w:r w:rsidRPr="0010029B">
        <w:rPr>
          <w:szCs w:val="18"/>
        </w:rPr>
        <w:t xml:space="preserve"> that </w:t>
      </w:r>
      <w:r w:rsidRPr="0010029B">
        <w:rPr>
          <w:rStyle w:val="StyleUnderline"/>
        </w:rPr>
        <w:t>the U</w:t>
      </w:r>
      <w:r w:rsidRPr="0010029B">
        <w:rPr>
          <w:szCs w:val="18"/>
        </w:rPr>
        <w:t xml:space="preserve">nited </w:t>
      </w:r>
      <w:r w:rsidRPr="0010029B">
        <w:rPr>
          <w:rStyle w:val="StyleUnderline"/>
        </w:rPr>
        <w:t>S</w:t>
      </w:r>
      <w:r w:rsidRPr="0010029B">
        <w:rPr>
          <w:szCs w:val="18"/>
        </w:rPr>
        <w:t xml:space="preserve">tates </w:t>
      </w:r>
      <w:r w:rsidRPr="0010029B">
        <w:rPr>
          <w:rStyle w:val="StyleUnderline"/>
        </w:rPr>
        <w:t>has enough for “the task at hand,”</w:t>
      </w:r>
      <w:r w:rsidRPr="0010029B">
        <w:rPr>
          <w:szCs w:val="18"/>
        </w:rPr>
        <w:t xml:space="preserve"> </w:t>
      </w:r>
      <w:r w:rsidRPr="0010029B">
        <w:rPr>
          <w:rStyle w:val="StyleUnderline"/>
        </w:rPr>
        <w:t>and some developments give reason for optimism.</w:t>
      </w:r>
      <w:r w:rsidRPr="0010029B">
        <w:rPr>
          <w:szCs w:val="18"/>
        </w:rPr>
        <w:t xml:space="preserve"> On March 4, Gen. Dan Caine, the chairman of the Joint Chiefs of Staff, noted that the United States had achieved a degree of air superiority that permitted a “munitions transition from standoff to stand-in weapons.” Moving to more plentiful and cheaper gravity bombs is a welcome development. That strikes have slowed the rate of Iranian missile fire by more than 90 percent, per Pentagon figures, further alleviates the rate of defensive interceptor launches. </w:t>
      </w:r>
    </w:p>
    <w:p w14:paraId="3F656D86" w14:textId="77777777" w:rsidR="008F0AE8" w:rsidRPr="0010029B" w:rsidRDefault="008F0AE8" w:rsidP="008F0AE8">
      <w:pPr>
        <w:rPr>
          <w:sz w:val="18"/>
          <w:szCs w:val="18"/>
        </w:rPr>
      </w:pPr>
      <w:r w:rsidRPr="0010029B">
        <w:rPr>
          <w:szCs w:val="18"/>
        </w:rPr>
        <w:t xml:space="preserve">But </w:t>
      </w:r>
      <w:r w:rsidRPr="0010029B">
        <w:rPr>
          <w:rStyle w:val="StyleUnderline"/>
          <w:highlight w:val="green"/>
        </w:rPr>
        <w:t>saying we have sufficient stocks for</w:t>
      </w:r>
      <w:r w:rsidRPr="0010029B">
        <w:rPr>
          <w:rStyle w:val="StyleUnderline"/>
        </w:rPr>
        <w:t xml:space="preserve"> the </w:t>
      </w:r>
      <w:r w:rsidRPr="0010029B">
        <w:rPr>
          <w:rStyle w:val="StyleUnderline"/>
          <w:highlight w:val="green"/>
        </w:rPr>
        <w:t xml:space="preserve">task </w:t>
      </w:r>
      <w:r w:rsidRPr="0010029B">
        <w:rPr>
          <w:rStyle w:val="Emphasis"/>
          <w:highlight w:val="green"/>
        </w:rPr>
        <w:t>at hand</w:t>
      </w:r>
      <w:r w:rsidRPr="0010029B">
        <w:rPr>
          <w:szCs w:val="18"/>
        </w:rPr>
        <w:t xml:space="preserve"> </w:t>
      </w:r>
      <w:r w:rsidRPr="0010029B">
        <w:rPr>
          <w:rStyle w:val="StyleUnderline"/>
        </w:rPr>
        <w:t xml:space="preserve">is </w:t>
      </w:r>
      <w:r w:rsidRPr="0010029B">
        <w:rPr>
          <w:rStyle w:val="Emphasis"/>
          <w:highlight w:val="green"/>
        </w:rPr>
        <w:t>not the same</w:t>
      </w:r>
      <w:r w:rsidRPr="0010029B">
        <w:rPr>
          <w:rStyle w:val="StyleUnderline"/>
          <w:highlight w:val="green"/>
        </w:rPr>
        <w:t xml:space="preserve"> as</w:t>
      </w:r>
      <w:r w:rsidRPr="0010029B">
        <w:rPr>
          <w:rStyle w:val="StyleUnderline"/>
        </w:rPr>
        <w:t xml:space="preserve"> saying there is </w:t>
      </w:r>
      <w:r w:rsidRPr="0010029B">
        <w:rPr>
          <w:rStyle w:val="StyleUnderline"/>
          <w:highlight w:val="green"/>
        </w:rPr>
        <w:t>enough for</w:t>
      </w:r>
      <w:r w:rsidRPr="0010029B">
        <w:rPr>
          <w:szCs w:val="18"/>
        </w:rPr>
        <w:t xml:space="preserve"> other objectives, most notably </w:t>
      </w:r>
      <w:r w:rsidRPr="0010029B">
        <w:rPr>
          <w:rStyle w:val="Emphasis"/>
          <w:highlight w:val="green"/>
        </w:rPr>
        <w:t>deterring</w:t>
      </w:r>
      <w:r w:rsidRPr="0010029B">
        <w:rPr>
          <w:rStyle w:val="Emphasis"/>
        </w:rPr>
        <w:t xml:space="preserve"> aggression</w:t>
      </w:r>
      <w:r w:rsidRPr="0010029B">
        <w:rPr>
          <w:rStyle w:val="StyleUnderline"/>
        </w:rPr>
        <w:t xml:space="preserve"> by </w:t>
      </w:r>
      <w:r w:rsidRPr="0010029B">
        <w:rPr>
          <w:rStyle w:val="StyleUnderline"/>
          <w:highlight w:val="green"/>
        </w:rPr>
        <w:t>China</w:t>
      </w:r>
      <w:r w:rsidRPr="0010029B">
        <w:rPr/>
        <w:t>.</w:t>
      </w:r>
      <w:r w:rsidRPr="0010029B">
        <w:rPr>
          <w:szCs w:val="18"/>
        </w:rPr>
        <w:t xml:space="preserve"> The context here is how many of these precious stocks of weapons have been used over the last 18 months, and how the US for years has failed to buy enough in the first place.</w:t>
      </w:r>
    </w:p>
    <w:p w14:paraId="31277AA2" w14:textId="77777777" w:rsidR="008F0AE8" w:rsidRPr="0010029B" w:rsidRDefault="008F0AE8" w:rsidP="008F0AE8">
      <w:pPr>
        <w:rPr>
          <w:sz w:val="18"/>
          <w:szCs w:val="18"/>
        </w:rPr>
      </w:pPr>
      <w:r w:rsidRPr="0010029B">
        <w:rPr>
          <w:rStyle w:val="StyleUnderline"/>
        </w:rPr>
        <w:t xml:space="preserve">The </w:t>
      </w:r>
      <w:r w:rsidRPr="0010029B">
        <w:rPr>
          <w:rStyle w:val="StyleUnderline"/>
          <w:highlight w:val="green"/>
        </w:rPr>
        <w:t>situation</w:t>
      </w:r>
      <w:r w:rsidRPr="0010029B">
        <w:rPr>
          <w:szCs w:val="18"/>
        </w:rPr>
        <w:t xml:space="preserve"> is unsustainable. It </w:t>
      </w:r>
      <w:r w:rsidRPr="0010029B">
        <w:rPr>
          <w:rStyle w:val="StyleUnderline"/>
          <w:highlight w:val="green"/>
        </w:rPr>
        <w:t>courts</w:t>
      </w:r>
      <w:r w:rsidRPr="0010029B">
        <w:rPr/>
        <w:t xml:space="preserve"> </w:t>
      </w:r>
      <w:r w:rsidRPr="0010029B">
        <w:rPr>
          <w:szCs w:val="18"/>
        </w:rPr>
        <w:t xml:space="preserve">running out of ammunition, what in military circles is called </w:t>
      </w:r>
      <w:r w:rsidRPr="0010029B">
        <w:rPr>
          <w:rStyle w:val="Emphasis"/>
          <w:highlight w:val="green"/>
        </w:rPr>
        <w:t>“going Winchester.”</w:t>
      </w:r>
      <w:r w:rsidRPr="0010029B">
        <w:rPr>
          <w:szCs w:val="18"/>
        </w:rPr>
        <w:t xml:space="preserve"> </w:t>
      </w:r>
      <w:r w:rsidRPr="0010029B">
        <w:rPr>
          <w:rStyle w:val="StyleUnderline"/>
        </w:rPr>
        <w:t xml:space="preserve">The </w:t>
      </w:r>
      <w:r w:rsidRPr="0010029B">
        <w:rPr>
          <w:rStyle w:val="StyleUnderline"/>
          <w:highlight w:val="green"/>
        </w:rPr>
        <w:t>solution</w:t>
      </w:r>
      <w:r w:rsidRPr="0010029B">
        <w:rPr>
          <w:rStyle w:val="StyleUnderline"/>
        </w:rPr>
        <w:t xml:space="preserve"> is likely to </w:t>
      </w:r>
      <w:r w:rsidRPr="0010029B">
        <w:rPr>
          <w:rStyle w:val="Emphasis"/>
          <w:highlight w:val="green"/>
        </w:rPr>
        <w:t>require</w:t>
      </w:r>
      <w:r w:rsidRPr="0010029B">
        <w:rPr>
          <w:rStyle w:val="StyleUnderline"/>
          <w:highlight w:val="green"/>
        </w:rPr>
        <w:t xml:space="preserve"> Congress to</w:t>
      </w:r>
      <w:r w:rsidRPr="0010029B">
        <w:rPr>
          <w:szCs w:val="18"/>
        </w:rPr>
        <w:t xml:space="preserve"> step up and </w:t>
      </w:r>
      <w:r w:rsidRPr="0010029B">
        <w:rPr>
          <w:rStyle w:val="StyleUnderline"/>
          <w:highlight w:val="green"/>
        </w:rPr>
        <w:t>pass a</w:t>
      </w:r>
      <w:r w:rsidRPr="0010029B">
        <w:rPr>
          <w:szCs w:val="18"/>
        </w:rPr>
        <w:t xml:space="preserve"> major </w:t>
      </w:r>
      <w:r w:rsidRPr="0010029B">
        <w:rPr>
          <w:rStyle w:val="StyleUnderline"/>
        </w:rPr>
        <w:t xml:space="preserve">budget </w:t>
      </w:r>
      <w:r w:rsidRPr="0010029B">
        <w:rPr>
          <w:rStyle w:val="StyleUnderline"/>
          <w:highlight w:val="green"/>
        </w:rPr>
        <w:t>supplemental.</w:t>
      </w:r>
    </w:p>
    <w:p w14:paraId="5298613B" w14:textId="77777777" w:rsidR="008F0AE8" w:rsidRPr="0010029B" w:rsidRDefault="008F0AE8" w:rsidP="008F0AE8">
      <w:pPr>
        <w:rPr>
          <w:sz w:val="18"/>
          <w:szCs w:val="18"/>
        </w:rPr>
      </w:pPr>
    </w:p>
    <w:p w14:paraId="3AD7001B" w14:textId="77777777" w:rsidR="008F0AE8" w:rsidRPr="00CC40FA" w:rsidRDefault="008F0AE8" w:rsidP="008F0AE8">
      <w:pPr>
        <w:pStyle w:val="Heading4"/>
      </w:pPr>
      <w:r>
        <w:rPr/>
        <w:t xml:space="preserve">AND, our Elkin evidence says that they’ll ask for </w:t>
      </w:r>
      <w:r>
        <w:rPr>
          <w:u w:val="single"/>
        </w:rPr>
        <w:t>entirely new military systems</w:t>
      </w:r>
      <w:r>
        <w:rPr/>
        <w:t xml:space="preserve"> in the bill, beyond what we need in Iran, which their ev doesn’t assume</w:t>
      </w:r>
    </w:p>
    <w:p w14:paraId="652BE652" w14:textId="77777777" w:rsidR="008F0AE8" w:rsidRPr="0010029B" w:rsidRDefault="008F0AE8" w:rsidP="008F0AE8">
      <w:pPr>
        <w:rPr>
          <w:sz w:val="18"/>
          <w:szCs w:val="18"/>
        </w:rPr>
      </w:pPr>
    </w:p>
    <w:p w14:paraId="602FC1D0" w14:textId="77777777" w:rsidR="008F0AE8" w:rsidRPr="0010029B" w:rsidRDefault="008F0AE8" w:rsidP="008F0AE8">
      <w:pPr>
        <w:pStyle w:val="Heading4"/>
      </w:pPr>
      <w:r w:rsidRPr="0010029B">
        <w:rPr/>
        <w:t>Aff impact D doesn’t apply – here’s proof our greenlighting distinction:</w:t>
      </w:r>
    </w:p>
    <w:p w14:paraId="232B233A" w14:textId="77777777" w:rsidR="008F0AE8" w:rsidRPr="0010029B" w:rsidRDefault="008F0AE8" w:rsidP="008F0AE8">
      <w:pPr>
        <w:rPr>
          <w:sz w:val="18"/>
          <w:szCs w:val="18"/>
        </w:rPr>
      </w:pPr>
      <w:r w:rsidRPr="0010029B">
        <w:rPr>
          <w:rStyle w:val="Style13ptBold"/>
        </w:rPr>
        <w:t xml:space="preserve">Karako </w:t>
      </w:r>
      <w:r w:rsidRPr="0010029B">
        <w:rPr>
          <w:szCs w:val="18"/>
        </w:rPr>
        <w:t>– March 13</w:t>
      </w:r>
      <w:r w:rsidRPr="0010029B">
        <w:rPr>
          <w:szCs w:val="18"/>
        </w:rPr>
        <w:t>th</w:t>
      </w:r>
      <w:r w:rsidRPr="0010029B">
        <w:rPr>
          <w:szCs w:val="18"/>
        </w:rPr>
        <w:t xml:space="preserve"> - </w:t>
      </w:r>
      <w:r w:rsidRPr="0010029B">
        <w:rPr>
          <w:rStyle w:val="Style13ptBold"/>
        </w:rPr>
        <w:t>‘26</w:t>
      </w:r>
      <w:r w:rsidRPr="0010029B">
        <w:rPr>
          <w:szCs w:val="18"/>
        </w:rPr>
        <w:t xml:space="preserve"> – Dr. Thomas Karako is a Senior Fellow with the Defense and Security Department at the Center for Strategic and International Studies (CSIS). Dr. Karako received his Ph.D. in Politics and Policy from Claremont Graduate University. Dr. Karako previously taught National Security policy, American government, and Constitutional Law at Claremont McKenna College and California State University, San Bernardino. “After Epic Fury, a munitions supplemental becomes imperative” - Breaking Defense - March 13, 2026 – modified for language that may offend - https://breakingdefense.com/2026/03/after-epic-fury-a-munitions-supplemental-becomes-imperative/</w:t>
      </w:r>
    </w:p>
    <w:p w14:paraId="48F339AB" w14:textId="77777777" w:rsidR="008F0AE8" w:rsidRPr="00283096" w:rsidRDefault="008F0AE8" w:rsidP="008F0AE8">
      <w:pPr>
        <w:rPr>
          <w:sz w:val="18"/>
          <w:szCs w:val="18"/>
        </w:rPr>
      </w:pPr>
      <w:r w:rsidRPr="00283096">
        <w:rPr>
          <w:rStyle w:val="StyleUnderline"/>
        </w:rPr>
        <w:t xml:space="preserve">The </w:t>
      </w:r>
      <w:r w:rsidRPr="00283096">
        <w:rPr>
          <w:rStyle w:val="Emphasis"/>
        </w:rPr>
        <w:t>dismal prospect</w:t>
      </w:r>
      <w:r w:rsidRPr="00283096">
        <w:rPr>
          <w:szCs w:val="18"/>
        </w:rPr>
        <w:t xml:space="preserve"> </w:t>
      </w:r>
      <w:r w:rsidRPr="00283096">
        <w:rPr>
          <w:rStyle w:val="StyleUnderline"/>
        </w:rPr>
        <w:t xml:space="preserve">of </w:t>
      </w:r>
      <w:r w:rsidRPr="00283096">
        <w:rPr>
          <w:rStyle w:val="StyleUnderline"/>
          <w:highlight w:val="green"/>
        </w:rPr>
        <w:t>what it</w:t>
      </w:r>
      <w:r w:rsidRPr="00283096">
        <w:rPr>
          <w:rStyle w:val="StyleUnderline"/>
        </w:rPr>
        <w:t xml:space="preserve"> </w:t>
      </w:r>
      <w:r w:rsidRPr="00283096">
        <w:rPr>
          <w:rStyle w:val="StyleUnderline"/>
          <w:highlight w:val="green"/>
        </w:rPr>
        <w:t>might mean to</w:t>
      </w:r>
      <w:r w:rsidRPr="00283096">
        <w:rPr>
          <w:szCs w:val="18"/>
        </w:rPr>
        <w:t xml:space="preserve"> </w:t>
      </w:r>
      <w:r w:rsidRPr="00283096">
        <w:rPr>
          <w:rStyle w:val="Emphasis"/>
          <w:highlight w:val="green"/>
        </w:rPr>
        <w:t>go Winchester</w:t>
      </w:r>
      <w:r w:rsidRPr="00283096">
        <w:rPr>
          <w:szCs w:val="18"/>
        </w:rPr>
        <w:t xml:space="preserve"> </w:t>
      </w:r>
      <w:r w:rsidRPr="00283096">
        <w:rPr>
          <w:rStyle w:val="StyleUnderline"/>
          <w:highlight w:val="green"/>
        </w:rPr>
        <w:t>with</w:t>
      </w:r>
      <w:r w:rsidRPr="00283096">
        <w:rPr>
          <w:szCs w:val="18"/>
        </w:rPr>
        <w:t xml:space="preserve"> missile </w:t>
      </w:r>
      <w:r w:rsidRPr="00283096">
        <w:rPr>
          <w:rStyle w:val="StyleUnderline"/>
        </w:rPr>
        <w:t>defenses or</w:t>
      </w:r>
      <w:r w:rsidRPr="00283096">
        <w:rPr>
          <w:szCs w:val="18"/>
        </w:rPr>
        <w:t xml:space="preserve"> </w:t>
      </w:r>
      <w:r w:rsidRPr="00283096">
        <w:rPr>
          <w:rStyle w:val="StyleUnderline"/>
        </w:rPr>
        <w:t xml:space="preserve">long-range strike </w:t>
      </w:r>
      <w:r w:rsidRPr="00283096">
        <w:rPr>
          <w:rStyle w:val="StyleUnderline"/>
          <w:highlight w:val="green"/>
        </w:rPr>
        <w:t xml:space="preserve">has </w:t>
      </w:r>
      <w:r w:rsidRPr="00283096">
        <w:rPr>
          <w:rStyle w:val="Emphasis"/>
          <w:highlight w:val="green"/>
        </w:rPr>
        <w:t>begun to sink in</w:t>
      </w:r>
      <w:r w:rsidRPr="00283096">
        <w:rPr>
          <w:rStyle w:val="StyleUnderline"/>
          <w:highlight w:val="green"/>
        </w:rPr>
        <w:t>.</w:t>
      </w:r>
      <w:r w:rsidRPr="00283096">
        <w:rPr>
          <w:szCs w:val="18"/>
        </w:rPr>
        <w:t xml:space="preserve"> </w:t>
      </w:r>
      <w:r w:rsidRPr="00283096">
        <w:rPr>
          <w:rStyle w:val="Emphasis"/>
        </w:rPr>
        <w:t>Regardless of one’s views of the Iran conflict</w:t>
      </w:r>
      <w:r w:rsidRPr="00283096">
        <w:rPr>
          <w:szCs w:val="18"/>
        </w:rPr>
        <w:t xml:space="preserve">, </w:t>
      </w:r>
      <w:r w:rsidRPr="00283096">
        <w:rPr>
          <w:rStyle w:val="StyleUnderline"/>
          <w:highlight w:val="green"/>
        </w:rPr>
        <w:t>avoiding that situation</w:t>
      </w:r>
      <w:r w:rsidRPr="00283096">
        <w:rPr>
          <w:szCs w:val="18"/>
        </w:rPr>
        <w:t xml:space="preserve"> will </w:t>
      </w:r>
      <w:r w:rsidRPr="00283096">
        <w:rPr>
          <w:rStyle w:val="Emphasis"/>
          <w:highlight w:val="green"/>
        </w:rPr>
        <w:t xml:space="preserve">requires immediate action </w:t>
      </w:r>
      <w:r w:rsidRPr="00283096">
        <w:rPr>
          <w:rStyle w:val="Emphasis"/>
        </w:rPr>
        <w:t>by Congress</w:t>
      </w:r>
      <w:r w:rsidRPr="00283096">
        <w:rPr>
          <w:szCs w:val="18"/>
        </w:rPr>
        <w:t>, the Pentagon, and defense industry. The rates of production in the framework agreements announced in recent months will now, almost certainly, need to be revised upwards. It may not be enough for 2,000 PAC-3s to be produced per year by 2030. It may not be enough to get to 1,000 Tomahawks per year by then.</w:t>
      </w:r>
    </w:p>
    <w:p w14:paraId="35F8278B" w14:textId="77777777" w:rsidR="008F0AE8" w:rsidRPr="00283096" w:rsidRDefault="008F0AE8" w:rsidP="008F0AE8">
      <w:pPr>
        <w:rPr>
          <w:rStyle w:val="StyleUnderline"/>
        </w:rPr>
      </w:pPr>
      <w:r w:rsidRPr="00283096">
        <w:rPr>
          <w:rStyle w:val="Emphasis"/>
        </w:rPr>
        <w:t>There is no sugarcoating this situation.</w:t>
      </w:r>
      <w:r w:rsidRPr="00283096">
        <w:rPr>
          <w:szCs w:val="18"/>
        </w:rPr>
        <w:t xml:space="preserve"> </w:t>
      </w:r>
      <w:r w:rsidRPr="00283096">
        <w:rPr>
          <w:rStyle w:val="StyleUnderline"/>
          <w:highlight w:val="green"/>
        </w:rPr>
        <w:t>The scale of</w:t>
      </w:r>
      <w:r w:rsidRPr="00283096">
        <w:rPr>
          <w:szCs w:val="18"/>
        </w:rPr>
        <w:t xml:space="preserve"> </w:t>
      </w:r>
      <w:r w:rsidRPr="00283096">
        <w:rPr>
          <w:rStyle w:val="Emphasis"/>
          <w:highlight w:val="green"/>
        </w:rPr>
        <w:t>recent munition expenditures</w:t>
      </w:r>
      <w:r w:rsidRPr="00283096">
        <w:rPr/>
        <w:t xml:space="preserve"> </w:t>
      </w:r>
      <w:r w:rsidRPr="00283096">
        <w:rPr>
          <w:rStyle w:val="StyleUnderline"/>
        </w:rPr>
        <w:t xml:space="preserve">and the degradation of </w:t>
      </w:r>
      <w:r w:rsidRPr="00283096">
        <w:rPr>
          <w:rStyle w:val="Emphasis"/>
        </w:rPr>
        <w:t>US missile defense capability</w:t>
      </w:r>
      <w:r w:rsidRPr="00283096">
        <w:rPr>
          <w:rStyle w:val="StyleUnderline"/>
        </w:rPr>
        <w:t xml:space="preserve"> may</w:t>
      </w:r>
      <w:r w:rsidRPr="00283096">
        <w:rPr/>
        <w:t xml:space="preserve"> </w:t>
      </w:r>
      <w:r w:rsidRPr="00283096">
        <w:rPr>
          <w:rStyle w:val="Emphasis"/>
        </w:rPr>
        <w:t>well</w:t>
      </w:r>
      <w:r w:rsidRPr="00283096">
        <w:rPr/>
        <w:t xml:space="preserve"> </w:t>
      </w:r>
      <w:r w:rsidRPr="00283096">
        <w:rPr>
          <w:rStyle w:val="Emphasis"/>
          <w:highlight w:val="green"/>
        </w:rPr>
        <w:t>undercut deterrence in the Pacific</w:t>
      </w:r>
      <w:r w:rsidRPr="00283096">
        <w:rPr>
          <w:szCs w:val="18"/>
        </w:rPr>
        <w:t xml:space="preserve"> for the remainder of this decade. </w:t>
      </w:r>
      <w:r w:rsidRPr="00283096">
        <w:rPr>
          <w:rStyle w:val="StyleUnderline"/>
          <w:highlight w:val="green"/>
        </w:rPr>
        <w:t>It is difficult not to worry that</w:t>
      </w:r>
      <w:r w:rsidRPr="00283096">
        <w:rPr>
          <w:szCs w:val="18"/>
        </w:rPr>
        <w:t xml:space="preserve"> they </w:t>
      </w:r>
      <w:r w:rsidRPr="00283096">
        <w:rPr>
          <w:rStyle w:val="StyleUnderline"/>
          <w:highlight w:val="green"/>
        </w:rPr>
        <w:t>could encourage China</w:t>
      </w:r>
      <w:r w:rsidRPr="00283096">
        <w:rPr/>
        <w:t xml:space="preserve"> </w:t>
      </w:r>
      <w:r w:rsidRPr="00283096">
        <w:rPr>
          <w:rStyle w:val="Emphasis"/>
          <w:highlight w:val="green"/>
        </w:rPr>
        <w:t xml:space="preserve">to jump through the </w:t>
      </w:r>
      <w:r w:rsidRPr="00283096">
        <w:rPr>
          <w:rStyle w:val="Emphasis"/>
        </w:rPr>
        <w:t xml:space="preserve">proverbial Davidson </w:t>
      </w:r>
      <w:r w:rsidRPr="00283096">
        <w:rPr>
          <w:rStyle w:val="Emphasis"/>
          <w:highlight w:val="green"/>
        </w:rPr>
        <w:t>window.</w:t>
      </w:r>
      <w:r w:rsidRPr="00283096">
        <w:rPr/>
        <w:t xml:space="preserve"> </w:t>
      </w:r>
      <w:r w:rsidRPr="00283096">
        <w:rPr>
          <w:rStyle w:val="StyleUnderline"/>
          <w:highlight w:val="green"/>
        </w:rPr>
        <w:t>Immediate actions</w:t>
      </w:r>
      <w:r w:rsidRPr="00283096">
        <w:rPr>
          <w:szCs w:val="18"/>
        </w:rPr>
        <w:t xml:space="preserve"> </w:t>
      </w:r>
      <w:r w:rsidRPr="00283096">
        <w:rPr>
          <w:rStyle w:val="StyleUnderline"/>
          <w:highlight w:val="green"/>
        </w:rPr>
        <w:t xml:space="preserve">are </w:t>
      </w:r>
      <w:r w:rsidRPr="00283096">
        <w:rPr>
          <w:rStyle w:val="Emphasis"/>
          <w:highlight w:val="green"/>
        </w:rPr>
        <w:t>necessary</w:t>
      </w:r>
      <w:r w:rsidRPr="00283096">
        <w:rPr>
          <w:szCs w:val="18"/>
        </w:rPr>
        <w:t xml:space="preserve"> </w:t>
      </w:r>
      <w:r w:rsidRPr="00A60505">
        <w:rPr>
          <w:rStyle w:val="StyleUnderline"/>
        </w:rPr>
        <w:t>to preclude that.</w:t>
      </w:r>
    </w:p>
    <w:p w14:paraId="0C11D1D9" w14:textId="77777777" w:rsidR="008F0AE8" w:rsidRPr="00283096" w:rsidRDefault="008F0AE8" w:rsidP="008F0AE8">
      <w:pPr>
        <w:rPr>
          <w:sz w:val="18"/>
          <w:szCs w:val="18"/>
        </w:rPr>
      </w:pPr>
      <w:r w:rsidRPr="00283096">
        <w:rPr>
          <w:rStyle w:val="StyleUnderline"/>
        </w:rPr>
        <w:t>The first</w:t>
      </w:r>
      <w:r w:rsidRPr="00283096">
        <w:rPr>
          <w:szCs w:val="18"/>
        </w:rPr>
        <w:t xml:space="preserve"> </w:t>
      </w:r>
      <w:r w:rsidRPr="00283096">
        <w:rPr>
          <w:szCs w:val="18"/>
        </w:rPr>
        <w:t xml:space="preserve">step </w:t>
      </w:r>
      <w:r w:rsidRPr="00283096">
        <w:rPr>
          <w:szCs w:val="18"/>
        </w:rPr>
        <w:t xml:space="preserve">(stage) </w:t>
      </w:r>
      <w:r w:rsidRPr="00283096">
        <w:rPr>
          <w:rStyle w:val="StyleUnderline"/>
        </w:rPr>
        <w:t>will be a munitions supplemental ample to cover both replenishment and expansion</w:t>
      </w:r>
      <w:r w:rsidRPr="00283096">
        <w:rPr>
          <w:szCs w:val="18"/>
        </w:rPr>
        <w:t>. Then the building can begin.</w:t>
      </w:r>
    </w:p>
    <w:p w14:paraId="22AC16D9" w14:textId="77777777" w:rsidR="008F0AE8" w:rsidRPr="0010029B" w:rsidRDefault="008F0AE8" w:rsidP="008F0AE8">
      <w:pPr>
        <w:rPr>
          <w:sz w:val="18"/>
          <w:szCs w:val="18"/>
        </w:rPr>
      </w:pPr>
    </w:p>
    <w:p w14:paraId="3EF55255" w14:textId="77777777" w:rsidR="008F0AE8" w:rsidRPr="0010029B" w:rsidRDefault="008F0AE8" w:rsidP="008F0AE8">
      <w:pPr>
        <w:pStyle w:val="Heading4"/>
      </w:pPr>
      <w:r w:rsidRPr="0010029B">
        <w:rPr/>
        <w:t xml:space="preserve">There’s no contradiction - US support for munitions deters adversary aggression. </w:t>
      </w:r>
    </w:p>
    <w:p w14:paraId="64645600" w14:textId="77777777" w:rsidR="008F0AE8" w:rsidRPr="0010029B" w:rsidRDefault="008F0AE8" w:rsidP="008F0AE8">
      <w:r w:rsidRPr="0010029B">
        <w:rPr>
          <w:rStyle w:val="Style13ptBold"/>
        </w:rPr>
        <w:t>Roper ‘24</w:t>
      </w:r>
      <w:r w:rsidRPr="0010029B">
        <w:rPr/>
        <w:t xml:space="preserve"> </w:t>
      </w:r>
      <w:r w:rsidRPr="0010029B">
        <w:rPr>
          <w:szCs w:val="18"/>
        </w:rPr>
        <w:t>– et al; co-authored with Charles McEnany – who is a National Security Analyst at the Association of the United States Army. McEnany has an MA in Security Policy Studies from George Washington University. Daniel S. Roper is The Director of National Security Studies at the Association of the United States Army’s Institute of Land Warfare. Daniel has served as a Seminar Leader for The U.S. Army School of Advanced Military Studies; and as a Counterinsurgency Advisor for “ Multinational Force Iraq” “The Russo-Ukrainian War: Protracted Warfare Implications for the U.S. Army” - Spotlight 24-2 - AUSA - October 2024 – modified for language that may offend - https://www.ausa.org/publications/russo-ukrainian-war-protracted-warfare-implications-us-army</w:t>
      </w:r>
    </w:p>
    <w:p w14:paraId="78443702" w14:textId="77777777" w:rsidR="008F0AE8" w:rsidRPr="0010029B" w:rsidRDefault="008F0AE8" w:rsidP="008F0AE8"/>
    <w:p w14:paraId="6BFF2EFA" w14:textId="77777777" w:rsidR="008F0AE8" w:rsidRPr="0010029B" w:rsidRDefault="008F0AE8" w:rsidP="008F0AE8">
      <w:pPr>
        <w:rPr>
          <w:rStyle w:val="StyleUnderline"/>
        </w:rPr>
      </w:pPr>
      <w:r w:rsidRPr="0010029B">
        <w:rPr>
          <w:rStyle w:val="StyleUnderline"/>
          <w:highlight w:val="green"/>
        </w:rPr>
        <w:t xml:space="preserve">Adversaries who </w:t>
      </w:r>
      <w:r w:rsidRPr="0010029B">
        <w:rPr>
          <w:rStyle w:val="Emphasis"/>
          <w:highlight w:val="green"/>
        </w:rPr>
        <w:t>perceive</w:t>
      </w:r>
      <w:r w:rsidRPr="0010029B">
        <w:rPr>
          <w:sz w:val="16"/>
        </w:rPr>
        <w:t xml:space="preserve"> that </w:t>
      </w:r>
      <w:r w:rsidRPr="0010029B">
        <w:rPr>
          <w:rStyle w:val="StyleUnderline"/>
          <w:highlight w:val="green"/>
        </w:rPr>
        <w:t>the U</w:t>
      </w:r>
      <w:r w:rsidRPr="0010029B">
        <w:rPr>
          <w:sz w:val="16"/>
        </w:rPr>
        <w:t xml:space="preserve">nited </w:t>
      </w:r>
      <w:r w:rsidRPr="0010029B">
        <w:rPr>
          <w:rStyle w:val="StyleUnderline"/>
          <w:highlight w:val="green"/>
        </w:rPr>
        <w:t>S</w:t>
      </w:r>
      <w:r w:rsidRPr="0010029B">
        <w:rPr>
          <w:sz w:val="16"/>
        </w:rPr>
        <w:t xml:space="preserve">tates and its partners </w:t>
      </w:r>
      <w:r w:rsidRPr="0010029B">
        <w:rPr>
          <w:rStyle w:val="StyleUnderline"/>
        </w:rPr>
        <w:t xml:space="preserve">are </w:t>
      </w:r>
      <w:r w:rsidRPr="0010029B">
        <w:rPr>
          <w:rStyle w:val="StyleUnderline"/>
          <w:highlight w:val="green"/>
        </w:rPr>
        <w:t>unprepared</w:t>
      </w:r>
      <w:r w:rsidRPr="0010029B">
        <w:rPr>
          <w:sz w:val="16"/>
        </w:rPr>
        <w:t xml:space="preserve"> for the demands of a lengthy conflict </w:t>
      </w:r>
      <w:r w:rsidRPr="0010029B">
        <w:rPr>
          <w:rStyle w:val="StyleUnderline"/>
          <w:highlight w:val="green"/>
        </w:rPr>
        <w:t xml:space="preserve">may be more willing to </w:t>
      </w:r>
      <w:r w:rsidRPr="0010029B">
        <w:rPr>
          <w:rStyle w:val="StyleUnderline"/>
        </w:rPr>
        <w:t xml:space="preserve">risk </w:t>
      </w:r>
      <w:r w:rsidRPr="0010029B">
        <w:rPr>
          <w:rStyle w:val="StyleUnderline"/>
          <w:highlight w:val="green"/>
        </w:rPr>
        <w:t>aggress</w:t>
      </w:r>
      <w:r w:rsidRPr="0010029B">
        <w:rPr>
          <w:rStyle w:val="StyleUnderline"/>
        </w:rPr>
        <w:t>ion</w:t>
      </w:r>
      <w:r w:rsidRPr="0010029B">
        <w:rPr>
          <w:rStyle w:val="StyleUnderline"/>
          <w:highlight w:val="green"/>
        </w:rPr>
        <w:t>.</w:t>
      </w:r>
      <w:r w:rsidRPr="0010029B">
        <w:rPr>
          <w:sz w:val="16"/>
        </w:rPr>
        <w:t xml:space="preserve"> </w:t>
      </w:r>
      <w:r w:rsidRPr="0010029B">
        <w:rPr>
          <w:rStyle w:val="StyleUnderline"/>
        </w:rPr>
        <w:t>They may calculate that</w:t>
      </w:r>
      <w:r w:rsidRPr="0010029B">
        <w:rPr>
          <w:sz w:val="16"/>
        </w:rPr>
        <w:t xml:space="preserve">, </w:t>
      </w:r>
      <w:r w:rsidRPr="0010029B">
        <w:rPr>
          <w:rStyle w:val="StyleUnderline"/>
        </w:rPr>
        <w:t>even if they fail to achieve their goals initially, they can prevail through</w:t>
      </w:r>
      <w:r w:rsidRPr="0010029B">
        <w:rPr>
          <w:sz w:val="16"/>
        </w:rPr>
        <w:t xml:space="preserve"> their ability to mobilize and </w:t>
      </w:r>
      <w:r w:rsidRPr="0010029B">
        <w:rPr>
          <w:rStyle w:val="StyleUnderline"/>
        </w:rPr>
        <w:t>their willingness to sustain high casualties.</w:t>
      </w:r>
    </w:p>
    <w:p w14:paraId="37BA1259" w14:textId="77777777" w:rsidR="008F0AE8" w:rsidRPr="0010029B" w:rsidRDefault="008F0AE8" w:rsidP="008F0AE8">
      <w:pPr>
        <w:rPr>
          <w:sz w:val="12"/>
          <w:szCs w:val="12"/>
        </w:rPr>
      </w:pPr>
      <w:r w:rsidRPr="0010029B">
        <w:rPr>
          <w:sz w:val="12"/>
          <w:szCs w:val="12"/>
        </w:rPr>
        <w:t>Observation 2: As the war has lengthened, the race between Russia and Ukraine (and their external supporters) for industrial base scalability, adaptability and resilience has become increasingly important.</w:t>
      </w:r>
    </w:p>
    <w:p w14:paraId="785EBEF7" w14:textId="77777777" w:rsidR="008F0AE8" w:rsidRPr="0010029B" w:rsidRDefault="008F0AE8" w:rsidP="008F0AE8">
      <w:pPr>
        <w:rPr>
          <w:sz w:val="12"/>
          <w:szCs w:val="12"/>
        </w:rPr>
      </w:pPr>
      <w:r w:rsidRPr="0010029B">
        <w:rPr>
          <w:sz w:val="12"/>
          <w:szCs w:val="12"/>
        </w:rPr>
        <w:t>The Ukraine conflict has become a contest of which combatant (and their external supporters) can mobilize their defense industrial potential. After failing to prepare for a protracted confrontation, Russia is now on a war footing, with defense spending accounting for nearly one-third of its federal budget in 2024.5 Moscow is increasing the production of critical military hardware by more than twofold and has advantages in equipment production, including tanks, rocket launchers, artillery and missiles.6 Kyiv has mobilized its industry, but it is at a disadvantage due to Moscow’s asymmetric ability to strike infrastructure throughout all of Ukraine. In addition, Ukraine did not possess a comparable DIB when the war began.</w:t>
      </w:r>
    </w:p>
    <w:p w14:paraId="65D0F361" w14:textId="77777777" w:rsidR="008F0AE8" w:rsidRPr="0010029B" w:rsidRDefault="008F0AE8" w:rsidP="008F0AE8">
      <w:pPr>
        <w:rPr>
          <w:sz w:val="12"/>
          <w:szCs w:val="12"/>
        </w:rPr>
      </w:pPr>
      <w:r w:rsidRPr="0010029B">
        <w:rPr>
          <w:sz w:val="12"/>
          <w:szCs w:val="12"/>
        </w:rPr>
        <w:t>External supporters have played a significant role. Russia has received materiel support from Iran—which has delivered thousands of drones (often referred to as unmanned aerial systems, or UAS) and signed an agreement to produce them in Russia.7 Additionally, North Korea has reportedly sent more artillery ammunition (though of questionable quality) to Russia than all of the European Union combined has delivered to Ukraine.8</w:t>
      </w:r>
    </w:p>
    <w:p w14:paraId="1C15AE93" w14:textId="77777777" w:rsidR="008F0AE8" w:rsidRPr="0010029B" w:rsidRDefault="008F0AE8" w:rsidP="008F0AE8">
      <w:pPr>
        <w:rPr>
          <w:sz w:val="12"/>
          <w:szCs w:val="12"/>
        </w:rPr>
      </w:pPr>
      <w:r w:rsidRPr="0010029B">
        <w:rPr>
          <w:sz w:val="12"/>
          <w:szCs w:val="12"/>
        </w:rPr>
        <w:t>Although limited, the U.S. and Western nations have made efforts to remedy their defense industrial shortcomings in order to aid Ukraine. The U.S. Army’s 155mm artillery ammunition production is one area of significant progress. As of October 2023, the Army was producing about 28,000 155mm artillery shells per month — doubling its capacity of 14,000 per month in 2022. The service plans to increase production to 60,000 shells per month by October 2024 and up to 100,000 per month in 2025 (Figure 3).9</w:t>
      </w:r>
    </w:p>
    <w:p w14:paraId="06D70B2F" w14:textId="77777777" w:rsidR="008F0AE8" w:rsidRPr="0010029B" w:rsidRDefault="008F0AE8" w:rsidP="008F0AE8">
      <w:pPr>
        <w:rPr>
          <w:sz w:val="12"/>
          <w:szCs w:val="12"/>
        </w:rPr>
      </w:pPr>
      <w:r w:rsidRPr="0010029B">
        <w:rPr>
          <w:sz w:val="12"/>
          <w:szCs w:val="12"/>
        </w:rPr>
        <w:t>This progress has been insufficient to meet Ukraine’s needs. Ukraine’s Western supporters have mainly relied on delivering munitions from national stockpiles and international markets instead of new production. According to an analysis by the Royal United Services Institute, Ukraine requires about 2.4 million rounds of ammunition in 2024 to achieve localized artillery superiority. Its Western partners may only meet half of that need.11</w:t>
      </w:r>
    </w:p>
    <w:p w14:paraId="02D4AC05" w14:textId="77777777" w:rsidR="008F0AE8" w:rsidRPr="0010029B" w:rsidRDefault="008F0AE8" w:rsidP="008F0AE8">
      <w:pPr>
        <w:rPr>
          <w:sz w:val="12"/>
          <w:szCs w:val="12"/>
        </w:rPr>
      </w:pPr>
      <w:r w:rsidRPr="0010029B">
        <w:rPr>
          <w:sz w:val="12"/>
          <w:szCs w:val="12"/>
        </w:rPr>
        <w:t>Implication 2.1: Congress should consider increasing the use of multiyear procurement to ensure a sustained and robust demand signal for the DIB.</w:t>
      </w:r>
    </w:p>
    <w:p w14:paraId="33D7FA28" w14:textId="77777777" w:rsidR="008F0AE8" w:rsidRPr="0010029B" w:rsidRDefault="008F0AE8" w:rsidP="008F0AE8">
      <w:pPr>
        <w:rPr>
          <w:sz w:val="12"/>
          <w:szCs w:val="12"/>
        </w:rPr>
      </w:pPr>
      <w:r w:rsidRPr="0010029B">
        <w:rPr>
          <w:sz w:val="12"/>
          <w:szCs w:val="12"/>
        </w:rPr>
        <w:t xml:space="preserve">U.S. economic strength and industrial capacity directly underpin deterrence. </w:t>
      </w:r>
      <w:r w:rsidRPr="0010029B">
        <w:rPr>
          <w:rStyle w:val="StyleUnderline"/>
          <w:highlight w:val="green"/>
        </w:rPr>
        <w:t>Deterrence may be more credible if the U.S.</w:t>
      </w:r>
      <w:r w:rsidRPr="0010029B">
        <w:rPr>
          <w:rStyle w:val="StyleUnderline"/>
        </w:rPr>
        <w:t xml:space="preserve"> </w:t>
      </w:r>
      <w:r w:rsidRPr="0010029B">
        <w:rPr>
          <w:sz w:val="12"/>
          <w:szCs w:val="12"/>
        </w:rPr>
        <w:t>government continues</w:t>
      </w:r>
      <w:r w:rsidRPr="0010029B">
        <w:rPr>
          <w:rStyle w:val="StyleUnderline"/>
          <w:szCs w:val="12"/>
        </w:rPr>
        <w:t xml:space="preserve"> </w:t>
      </w:r>
      <w:r w:rsidRPr="0010029B">
        <w:rPr>
          <w:rStyle w:val="StyleUnderline"/>
          <w:highlight w:val="green"/>
        </w:rPr>
        <w:t>shift</w:t>
      </w:r>
      <w:r w:rsidRPr="0010029B">
        <w:rPr>
          <w:sz w:val="12"/>
          <w:szCs w:val="12"/>
        </w:rPr>
        <w:t xml:space="preserve">ing </w:t>
      </w:r>
      <w:r w:rsidRPr="0010029B">
        <w:rPr>
          <w:rStyle w:val="StyleUnderline"/>
          <w:highlight w:val="green"/>
        </w:rPr>
        <w:t>from “just-in-time” procurement</w:t>
      </w:r>
      <w:r w:rsidRPr="0010029B">
        <w:rPr>
          <w:sz w:val="12"/>
          <w:szCs w:val="12"/>
        </w:rPr>
        <w:t xml:space="preserve"> to accepting targeted risk in the defense sector. As Douglas Bush, Assistant Secretary of the Army for Acquisition, Logistics and Technology, said, “If </w:t>
      </w:r>
      <w:r w:rsidRPr="0010029B">
        <w:rPr>
          <w:rStyle w:val="StyleUnderline"/>
          <w:highlight w:val="green"/>
        </w:rPr>
        <w:t>larger stockpiles are a way to mitigate risk for an extended conventional conflict</w:t>
      </w:r>
      <w:r w:rsidRPr="0010029B">
        <w:rPr>
          <w:sz w:val="12"/>
          <w:szCs w:val="12"/>
        </w:rPr>
        <w:t>, then that needs to be looked at.”12</w:t>
      </w:r>
    </w:p>
    <w:p w14:paraId="7FA4AF2A" w14:textId="77777777" w:rsidR="008F0AE8" w:rsidRPr="0010029B" w:rsidRDefault="008F0AE8" w:rsidP="008F0AE8">
      <w:pPr>
        <w:rPr>
          <w:sz w:val="14"/>
        </w:rPr>
      </w:pPr>
      <w:r w:rsidRPr="0010029B">
        <w:rPr>
          <w:sz w:val="14"/>
        </w:rPr>
        <w:t xml:space="preserve">The U.S. Army’s progress in increasing the production of 155mm artillery demonstrates the value of multiyear procurement authorities. </w:t>
      </w:r>
      <w:r w:rsidRPr="0010029B">
        <w:rPr>
          <w:rStyle w:val="StyleUnderline"/>
          <w:highlight w:val="green"/>
        </w:rPr>
        <w:t xml:space="preserve">With </w:t>
      </w:r>
      <w:r w:rsidRPr="0010029B">
        <w:rPr>
          <w:rStyle w:val="StyleUnderline"/>
        </w:rPr>
        <w:t xml:space="preserve">predictable and </w:t>
      </w:r>
      <w:r w:rsidRPr="0010029B">
        <w:rPr>
          <w:rStyle w:val="StyleUnderline"/>
          <w:highlight w:val="green"/>
        </w:rPr>
        <w:t>sufficient funding</w:t>
      </w:r>
      <w:r w:rsidRPr="0010029B">
        <w:rPr>
          <w:sz w:val="14"/>
        </w:rPr>
        <w:t xml:space="preserve">, the </w:t>
      </w:r>
      <w:r w:rsidRPr="0010029B">
        <w:rPr>
          <w:rStyle w:val="StyleUnderline"/>
          <w:highlight w:val="green"/>
        </w:rPr>
        <w:t>DIB can produce</w:t>
      </w:r>
      <w:r w:rsidRPr="0010029B">
        <w:rPr>
          <w:sz w:val="14"/>
        </w:rPr>
        <w:t xml:space="preserve"> </w:t>
      </w:r>
      <w:r w:rsidRPr="0010029B">
        <w:rPr>
          <w:rStyle w:val="Emphasis"/>
          <w:sz w:val="32"/>
          <w:szCs w:val="32"/>
          <w:highlight w:val="green"/>
        </w:rPr>
        <w:t>munitions</w:t>
      </w:r>
      <w:r w:rsidRPr="0010029B">
        <w:rPr>
          <w:rStyle w:val="Emphasis"/>
          <w:sz w:val="32"/>
          <w:szCs w:val="32"/>
        </w:rPr>
        <w:t xml:space="preserve"> </w:t>
      </w:r>
      <w:r w:rsidRPr="0010029B">
        <w:rPr>
          <w:rStyle w:val="StyleUnderline"/>
          <w:highlight w:val="green"/>
        </w:rPr>
        <w:t>at t</w:t>
      </w:r>
      <w:r w:rsidRPr="0010029B">
        <w:rPr>
          <w:rStyle w:val="StyleUnderline"/>
        </w:rPr>
        <w:t xml:space="preserve">he </w:t>
      </w:r>
      <w:r w:rsidRPr="0010029B">
        <w:rPr>
          <w:rStyle w:val="StyleUnderline"/>
          <w:highlight w:val="green"/>
        </w:rPr>
        <w:t>scale</w:t>
      </w:r>
      <w:r w:rsidRPr="0010029B">
        <w:rPr>
          <w:sz w:val="14"/>
        </w:rPr>
        <w:t xml:space="preserve"> required to support U.S. allies while also creating stockpiles that could be </w:t>
      </w:r>
      <w:r w:rsidRPr="0010029B">
        <w:rPr>
          <w:rStyle w:val="StyleUnderline"/>
          <w:highlight w:val="green"/>
        </w:rPr>
        <w:t>critical to deter</w:t>
      </w:r>
      <w:r w:rsidRPr="0010029B">
        <w:rPr>
          <w:rStyle w:val="StyleUnderline"/>
        </w:rPr>
        <w:t>ring</w:t>
      </w:r>
      <w:r w:rsidRPr="0010029B">
        <w:rPr>
          <w:sz w:val="14"/>
        </w:rPr>
        <w:t xml:space="preserve"> or fighting a protracted </w:t>
      </w:r>
      <w:r w:rsidRPr="0010029B">
        <w:rPr>
          <w:rStyle w:val="StyleUnderline"/>
        </w:rPr>
        <w:t>war.</w:t>
      </w:r>
    </w:p>
    <w:p w14:paraId="6BE0DEE8" w14:textId="77777777" w:rsidR="008F0AE8" w:rsidRDefault="008F0AE8" w:rsidP="008F0AE8"/>
    <w:p w14:paraId="2CD465D7" w14:textId="77777777" w:rsidR="008F0AE8" w:rsidRPr="0010029B" w:rsidRDefault="008F0AE8" w:rsidP="008F0AE8">
      <w:pPr>
        <w:pStyle w:val="Heading4"/>
        <w:rPr>
          <w:u w:val="single"/>
        </w:rPr>
      </w:pPr>
      <w:r w:rsidRPr="0010029B">
        <w:rPr>
          <w:u w:val="single"/>
        </w:rPr>
        <w:t>Supplemental is key</w:t>
      </w:r>
      <w:r w:rsidRPr="0010029B">
        <w:rPr/>
        <w:t xml:space="preserve">---Trump’s defense boosts are </w:t>
      </w:r>
      <w:r w:rsidRPr="0010029B">
        <w:rPr>
          <w:u w:val="single"/>
        </w:rPr>
        <w:t>insufficient</w:t>
      </w:r>
      <w:r w:rsidRPr="0010029B">
        <w:rPr/>
        <w:t xml:space="preserve"> and </w:t>
      </w:r>
      <w:r w:rsidRPr="0010029B">
        <w:rPr>
          <w:u w:val="single"/>
        </w:rPr>
        <w:t>didn’t target munitions</w:t>
      </w:r>
    </w:p>
    <w:p w14:paraId="6B53B0CF" w14:textId="77777777" w:rsidR="008F0AE8" w:rsidRPr="0010029B" w:rsidRDefault="008F0AE8" w:rsidP="008F0AE8">
      <w:pPr>
        <w:rPr>
          <w:sz w:val="18"/>
          <w:szCs w:val="18"/>
        </w:rPr>
      </w:pPr>
      <w:r w:rsidRPr="0010029B">
        <w:rPr>
          <w:rStyle w:val="Style13ptBold"/>
        </w:rPr>
        <w:t>Wall Street Journal</w:t>
      </w:r>
      <w:r w:rsidRPr="0010029B">
        <w:rPr>
          <w:szCs w:val="18"/>
        </w:rPr>
        <w:t xml:space="preserve"> – </w:t>
      </w:r>
      <w:r w:rsidRPr="0010029B">
        <w:rPr>
          <w:rStyle w:val="Style13ptBold"/>
        </w:rPr>
        <w:t>‘26</w:t>
      </w:r>
      <w:r w:rsidRPr="0010029B">
        <w:rPr>
          <w:szCs w:val="18"/>
        </w:rPr>
        <w:t xml:space="preserve"> - Editorial Board – “Is the U.S. Running Out of Ammo?” - March 3, 2026 - https://www.wsj.com/opinion/u-s-iran-weapons-missiles-air-defense-pentagon-military-2c0e18b5?gaa_at=eafs&amp;gaa_n=AWEtsqcuO5_QXRYaZ5MMTPe8KPe731WxJLAQlpvzHc2o1rH2sb5tGuo2LcngljLh2WA%3D&amp;gaa_ts=69b98585&amp;gaa_sig=BiRK0F9M1oG40Th5RqDnJS70MY2DxErXMUZi4gQC6s25w9x_-r76UTCeEiovxxJYpj6bMtMe8G8FfrDzDKrICw%3D%3D</w:t>
      </w:r>
    </w:p>
    <w:p w14:paraId="04B2EEE3" w14:textId="77777777" w:rsidR="008F0AE8" w:rsidRPr="0010029B" w:rsidRDefault="008F0AE8" w:rsidP="008F0AE8">
      <w:pPr>
        <w:rPr>
          <w:sz w:val="18"/>
          <w:szCs w:val="18"/>
        </w:rPr>
      </w:pPr>
      <w:r w:rsidRPr="0010029B">
        <w:rPr>
          <w:szCs w:val="18"/>
        </w:rPr>
        <w:t xml:space="preserve">Mr. </w:t>
      </w:r>
      <w:r w:rsidRPr="0010029B">
        <w:rPr>
          <w:rStyle w:val="StyleUnderline"/>
          <w:highlight w:val="green"/>
        </w:rPr>
        <w:t>Trump will</w:t>
      </w:r>
      <w:r w:rsidRPr="0010029B">
        <w:rPr>
          <w:szCs w:val="18"/>
        </w:rPr>
        <w:t xml:space="preserve"> also </w:t>
      </w:r>
      <w:r w:rsidRPr="0010029B">
        <w:rPr>
          <w:rStyle w:val="StyleUnderline"/>
          <w:highlight w:val="green"/>
        </w:rPr>
        <w:t>have to elevate</w:t>
      </w:r>
      <w:r w:rsidRPr="0010029B">
        <w:rPr>
          <w:szCs w:val="18"/>
        </w:rPr>
        <w:t xml:space="preserve"> U.S. </w:t>
      </w:r>
      <w:r w:rsidRPr="0010029B">
        <w:rPr>
          <w:rStyle w:val="StyleUnderline"/>
          <w:highlight w:val="green"/>
        </w:rPr>
        <w:t>weapons lines to a national priority.</w:t>
      </w:r>
      <w:r w:rsidRPr="0010029B">
        <w:rPr>
          <w:szCs w:val="18"/>
        </w:rPr>
        <w:t xml:space="preserve"> The Pentagon has been working to expand production of essential fires, including advanced Patriots and Terminal High Altitude Area Defense interceptors (Thaad), both working overtime this week.</w:t>
      </w:r>
    </w:p>
    <w:p w14:paraId="5F832D57" w14:textId="77777777" w:rsidR="008F0AE8" w:rsidRPr="0010029B" w:rsidRDefault="008F0AE8" w:rsidP="008F0AE8">
      <w:pPr>
        <w:rPr>
          <w:sz w:val="18"/>
          <w:szCs w:val="18"/>
        </w:rPr>
      </w:pPr>
      <w:r w:rsidRPr="0010029B">
        <w:rPr>
          <w:szCs w:val="18"/>
        </w:rPr>
        <w:t xml:space="preserve">Lockheed Martin is aiming to hit 2,000 advanced Patriot rounds a year by 2030, up from about 600 now, and to quadruple Thaad production from 96. But </w:t>
      </w:r>
      <w:r w:rsidRPr="0010029B">
        <w:rPr>
          <w:rStyle w:val="StyleUnderline"/>
          <w:highlight w:val="green"/>
        </w:rPr>
        <w:t>faster deliveries</w:t>
      </w:r>
      <w:r w:rsidRPr="0010029B">
        <w:rPr>
          <w:rStyle w:val="StyleUnderline"/>
        </w:rPr>
        <w:t xml:space="preserve"> </w:t>
      </w:r>
      <w:r w:rsidRPr="0010029B">
        <w:rPr>
          <w:rStyle w:val="Emphasis"/>
        </w:rPr>
        <w:t xml:space="preserve">will </w:t>
      </w:r>
      <w:r w:rsidRPr="0010029B">
        <w:rPr>
          <w:rStyle w:val="Emphasis"/>
          <w:highlight w:val="green"/>
        </w:rPr>
        <w:t>require</w:t>
      </w:r>
      <w:r w:rsidRPr="0010029B">
        <w:rPr>
          <w:rStyle w:val="Emphasis"/>
        </w:rPr>
        <w:t xml:space="preserve"> the President</w:t>
      </w:r>
      <w:r w:rsidRPr="0010029B">
        <w:rPr>
          <w:rStyle w:val="StyleUnderline"/>
        </w:rPr>
        <w:t xml:space="preserve"> to make the case for </w:t>
      </w:r>
      <w:r w:rsidRPr="0010029B">
        <w:rPr>
          <w:rStyle w:val="StyleUnderline"/>
          <w:highlight w:val="green"/>
        </w:rPr>
        <w:t>more defense money</w:t>
      </w:r>
      <w:r w:rsidRPr="0010029B">
        <w:rPr/>
        <w:t xml:space="preserve">. </w:t>
      </w:r>
      <w:r w:rsidRPr="0010029B">
        <w:rPr>
          <w:szCs w:val="18"/>
        </w:rPr>
        <w:t xml:space="preserve">Iranian drones honed on the battlefield in Ukraine now pose novel air-defense problems and require cheaper interceptors, which also means </w:t>
      </w:r>
      <w:r w:rsidRPr="0010029B">
        <w:rPr>
          <w:rStyle w:val="Emphasis"/>
          <w:highlight w:val="green"/>
        </w:rPr>
        <w:t>budgets have to rise</w:t>
      </w:r>
      <w:r w:rsidRPr="0010029B">
        <w:rPr/>
        <w:t>.</w:t>
      </w:r>
    </w:p>
    <w:p w14:paraId="466F4942" w14:textId="77777777" w:rsidR="008F0AE8" w:rsidRPr="0010029B" w:rsidRDefault="008F0AE8" w:rsidP="008F0AE8">
      <w:pPr>
        <w:rPr>
          <w:iCs/>
          <w:sz w:val="24"/>
          <w:u w:val="single"/>
          <w:bdr w:val="single" w:sz="8" w:space="0" w:color="auto"/>
        </w:rPr>
      </w:pPr>
      <w:r w:rsidRPr="0010029B">
        <w:rPr>
          <w:rStyle w:val="StyleUnderline"/>
        </w:rPr>
        <w:t xml:space="preserve">The </w:t>
      </w:r>
      <w:r w:rsidRPr="0010029B">
        <w:rPr>
          <w:rStyle w:val="StyleUnderline"/>
          <w:highlight w:val="green"/>
        </w:rPr>
        <w:t>Admin</w:t>
      </w:r>
      <w:r w:rsidRPr="0010029B">
        <w:rPr>
          <w:szCs w:val="18"/>
        </w:rPr>
        <w:t xml:space="preserve">istration </w:t>
      </w:r>
      <w:r w:rsidRPr="0010029B">
        <w:rPr>
          <w:rStyle w:val="StyleUnderline"/>
          <w:highlight w:val="green"/>
        </w:rPr>
        <w:t xml:space="preserve">proposed a </w:t>
      </w:r>
      <w:r w:rsidRPr="0010029B">
        <w:rPr>
          <w:rStyle w:val="Emphasis"/>
          <w:highlight w:val="green"/>
        </w:rPr>
        <w:t>flat</w:t>
      </w:r>
      <w:r w:rsidRPr="0010029B">
        <w:rPr/>
        <w:t xml:space="preserve"> </w:t>
      </w:r>
      <w:r w:rsidRPr="0010029B">
        <w:rPr>
          <w:szCs w:val="18"/>
        </w:rPr>
        <w:t xml:space="preserve">after inflation </w:t>
      </w:r>
      <w:r w:rsidRPr="0010029B">
        <w:rPr>
          <w:rStyle w:val="Emphasis"/>
          <w:highlight w:val="green"/>
        </w:rPr>
        <w:t>defense budget</w:t>
      </w:r>
      <w:r w:rsidRPr="0010029B">
        <w:rPr>
          <w:rStyle w:val="StyleUnderline"/>
        </w:rPr>
        <w:t xml:space="preserve"> </w:t>
      </w:r>
      <w:r w:rsidRPr="0010029B">
        <w:rPr>
          <w:rStyle w:val="StyleUnderline"/>
          <w:highlight w:val="green"/>
        </w:rPr>
        <w:t>for</w:t>
      </w:r>
      <w:r w:rsidRPr="0010029B">
        <w:rPr>
          <w:szCs w:val="18"/>
        </w:rPr>
        <w:t xml:space="preserve"> 20</w:t>
      </w:r>
      <w:r w:rsidRPr="0010029B">
        <w:rPr>
          <w:rStyle w:val="StyleUnderline"/>
          <w:highlight w:val="green"/>
        </w:rPr>
        <w:t>26</w:t>
      </w:r>
      <w:r w:rsidRPr="0010029B">
        <w:rPr/>
        <w:t xml:space="preserve">. </w:t>
      </w:r>
      <w:r w:rsidRPr="0010029B">
        <w:rPr>
          <w:rStyle w:val="StyleUnderline"/>
        </w:rPr>
        <w:t xml:space="preserve">The </w:t>
      </w:r>
      <w:r w:rsidRPr="0010029B">
        <w:rPr>
          <w:rStyle w:val="StyleUnderline"/>
          <w:highlight w:val="green"/>
        </w:rPr>
        <w:t>Pentagon then</w:t>
      </w:r>
      <w:r w:rsidRPr="0010029B">
        <w:rPr>
          <w:szCs w:val="18"/>
        </w:rPr>
        <w:t xml:space="preserve"> late last year </w:t>
      </w:r>
      <w:r w:rsidRPr="0010029B">
        <w:rPr>
          <w:rStyle w:val="StyleUnderline"/>
          <w:highlight w:val="green"/>
        </w:rPr>
        <w:t xml:space="preserve">informed lawmakers it was </w:t>
      </w:r>
      <w:r w:rsidRPr="0010029B">
        <w:rPr>
          <w:rStyle w:val="Emphasis"/>
          <w:highlight w:val="green"/>
        </w:rPr>
        <w:t>short billions</w:t>
      </w:r>
      <w:r w:rsidRPr="0010029B">
        <w:rPr>
          <w:rStyle w:val="StyleUnderline"/>
          <w:highlight w:val="green"/>
        </w:rPr>
        <w:t xml:space="preserve"> for</w:t>
      </w:r>
      <w:r w:rsidRPr="0010029B">
        <w:rPr>
          <w:rStyle w:val="StyleUnderline"/>
        </w:rPr>
        <w:t xml:space="preserve"> its </w:t>
      </w:r>
      <w:r w:rsidRPr="0010029B">
        <w:rPr>
          <w:rStyle w:val="StyleUnderline"/>
          <w:highlight w:val="green"/>
        </w:rPr>
        <w:t xml:space="preserve">expanded </w:t>
      </w:r>
      <w:r w:rsidRPr="0010029B">
        <w:rPr>
          <w:rStyle w:val="Emphasis"/>
          <w:highlight w:val="green"/>
        </w:rPr>
        <w:t>munitions</w:t>
      </w:r>
      <w:r w:rsidRPr="0010029B">
        <w:rPr>
          <w:rStyle w:val="StyleUnderline"/>
          <w:highlight w:val="green"/>
        </w:rPr>
        <w:t xml:space="preserve"> goals.</w:t>
      </w:r>
      <w:r w:rsidRPr="0010029B">
        <w:rPr>
          <w:szCs w:val="18"/>
        </w:rPr>
        <w:t xml:space="preserve"> A Capitol Hill aide tells us about </w:t>
      </w:r>
      <w:r w:rsidRPr="0010029B">
        <w:rPr>
          <w:rStyle w:val="StyleUnderline"/>
          <w:highlight w:val="green"/>
        </w:rPr>
        <w:t xml:space="preserve">$20 billion needed for </w:t>
      </w:r>
      <w:r w:rsidRPr="0010029B">
        <w:rPr>
          <w:rStyle w:val="Emphasis"/>
          <w:highlight w:val="green"/>
        </w:rPr>
        <w:t>critical munitions</w:t>
      </w:r>
      <w:r w:rsidRPr="0010029B">
        <w:rPr>
          <w:rStyle w:val="StyleUnderline"/>
        </w:rPr>
        <w:t xml:space="preserve"> is </w:t>
      </w:r>
      <w:r w:rsidRPr="0010029B">
        <w:rPr>
          <w:rStyle w:val="Emphasis"/>
          <w:highlight w:val="green"/>
        </w:rPr>
        <w:t>still unfunded</w:t>
      </w:r>
      <w:r w:rsidRPr="0010029B">
        <w:rPr/>
        <w:t>.</w:t>
      </w:r>
    </w:p>
    <w:p w14:paraId="365A3CF9" w14:textId="77777777" w:rsidR="008F0AE8" w:rsidRPr="00CC40FA" w:rsidRDefault="008F0AE8" w:rsidP="008F0AE8"/>
    <w:p w14:paraId="1F650CFE" w14:textId="77777777" w:rsidR="008F0AE8" w:rsidRPr="008F0AE8" w:rsidRDefault="008F0AE8" w:rsidP="008F0AE8"/>
    <w:p w14:paraId="0B7DD7BC" w14:textId="77777777" w:rsidR="00665E22" w:rsidRPr="0011638D" w:rsidRDefault="00665E22" w:rsidP="00665E22"/>
    <w:p w14:paraId="5CC2ECF9" w14:textId="77777777" w:rsidR="00F436BC" w:rsidRPr="00F436BC" w:rsidRDefault="00F436BC" w:rsidP="00F436BC"/>
    <w:p w14:paraId="79C21020" w14:textId="77777777" w:rsidR="006C37C0" w:rsidRPr="00815573" w:rsidRDefault="006C37C0" w:rsidP="006C37C0"/>
    <w:p w14:paraId="24F18C2B" w14:textId="77777777" w:rsidR="006C37C0" w:rsidRDefault="006C37C0" w:rsidP="006C37C0">
      <w:pPr>
        <w:rPr>
          <w:sz w:val="16"/>
        </w:rPr>
      </w:pPr>
    </w:p>
    <w:p w14:paraId="5E02B78C" w14:textId="0D850A73" w:rsidR="001652B8" w:rsidRPr="006C37C0" w:rsidRDefault="001652B8" w:rsidP="006C37C0"/>
    <w:sectPr w:rsidR="001652B8" w:rsidRPr="006C37C0" w:rsidSect="006C37C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Lucida Grande">
    <w:charset w:val="00"/>
    <w:family w:val="swiss"/>
    <w:pitch w:val="variable"/>
    <w:sig w:usb0="E1000AEF" w:usb1="5000A1FF" w:usb2="00000000" w:usb3="00000000" w:csb0="000001B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Times">
    <w:altName w:val="Sylfaen"/>
    <w:panose1 w:val="02020603050405020304"/>
    <w:charset w:val="00"/>
    <w:family w:val="roman"/>
    <w:pitch w:val="variable"/>
    <w:sig w:usb0="E0002EFF" w:usb1="C000785B" w:usb2="00000009" w:usb3="00000000" w:csb0="000001FF" w:csb1="00000000"/>
  </w:font>
  <w:font w:name="Franklin Gothic Heavy">
    <w:panose1 w:val="020B0903020102020204"/>
    <w:charset w:val="00"/>
    <w:family w:val="swiss"/>
    <w:pitch w:val="variable"/>
    <w:sig w:usb0="00000287" w:usb1="00000000" w:usb2="00000000" w:usb3="00000000" w:csb0="0000009F" w:csb1="00000000"/>
  </w:font>
  <w:font w:name="Arial Bold">
    <w:altName w:val="Arial"/>
    <w:panose1 w:val="020B0704020202020204"/>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MS Mincho">
    <w:panose1 w:val="02020609040205080304"/>
    <w:charset w:val="80"/>
    <w:family w:val="modern"/>
    <w:pitch w:val="fixed"/>
    <w:sig w:usb0="E00002FF" w:usb1="6AC7FDFB" w:usb2="08000012" w:usb3="00000000" w:csb0="0002009F" w:csb1="00000000"/>
  </w:font>
  <w:font w:name="DengXian">
    <w:panose1 w:val="02010600030101010101"/>
    <w:charset w:val="86"/>
    <w:family w:val="auto"/>
    <w:pitch w:val="variable"/>
    <w:sig w:usb0="A00002BF" w:usb1="38CF7CFA" w:usb2="00000016" w:usb3="00000000" w:csb0="0004000F" w:csb1="00000000"/>
  </w:font>
  <w:font w:name="Garamond">
    <w:panose1 w:val="02020404030301010803"/>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Bookman Old Style">
    <w:panose1 w:val="02050604050505020204"/>
    <w:charset w:val="00"/>
    <w:family w:val="roman"/>
    <w:pitch w:val="variable"/>
    <w:sig w:usb0="00000287" w:usb1="00000000" w:usb2="00000000" w:usb3="00000000" w:csb0="0000009F" w:csb1="00000000"/>
  </w:font>
  <w:font w:name="HNKAOE+Arial">
    <w:altName w:val="Calibri"/>
    <w:panose1 w:val="00000000000000000000"/>
    <w:charset w:val="00"/>
    <w:family w:val="swiss"/>
    <w:notTrueType/>
    <w:pitch w:val="default"/>
    <w:sig w:usb0="00000003" w:usb1="00000000" w:usb2="00000000" w:usb3="00000000" w:csb0="00000001" w:csb1="00000000"/>
  </w:font>
  <w:font w:name="Times-Roman">
    <w:altName w:val="Times New Roman"/>
    <w:panose1 w:val="00000000000000000000"/>
    <w:charset w:val="4D"/>
    <w:family w:val="roman"/>
    <w:notTrueType/>
    <w:pitch w:val="default"/>
    <w:sig w:usb0="03000000"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entury">
    <w:panose1 w:val="02040604050505020304"/>
    <w:charset w:val="00"/>
    <w:family w:val="roman"/>
    <w:pitch w:val="variable"/>
    <w:sig w:usb0="00000287" w:usb1="00000000" w:usb2="00000000" w:usb3="00000000" w:csb0="0000009F" w:csb1="00000000"/>
  </w:font>
  <w:font w:name="Myriad Pro Light">
    <w:altName w:val="Segoe UI Light"/>
    <w:panose1 w:val="00000000000000000000"/>
    <w:charset w:val="4D"/>
    <w:family w:val="swiss"/>
    <w:notTrueType/>
    <w:pitch w:val="default"/>
    <w:sig w:usb0="00000003" w:usb1="00000000" w:usb2="00000000" w:usb3="00000000" w:csb0="00000001" w:csb1="00000000"/>
  </w:font>
  <w:font w:name="Minion Pro">
    <w:panose1 w:val="00000000000000000000"/>
    <w:charset w:val="00"/>
    <w:family w:val="roman"/>
    <w:notTrueType/>
    <w:pitch w:val="variable"/>
    <w:sig w:usb0="60000287" w:usb1="00000001" w:usb2="00000000" w:usb3="00000000" w:csb0="0000019F" w:csb1="00000000"/>
  </w:font>
  <w:font w:name="Cooper Black">
    <w:panose1 w:val="0208090404030B020404"/>
    <w:charset w:val="00"/>
    <w:family w:val="roman"/>
    <w:pitch w:val="variable"/>
    <w:sig w:usb0="00000003" w:usb1="00000000" w:usb2="00000000" w:usb3="00000000" w:csb0="00000001" w:csb1="00000000"/>
  </w:font>
  <w:font w:name="Sabon LT Std">
    <w:altName w:val="Cambria"/>
    <w:panose1 w:val="00000000000000000000"/>
    <w:charset w:val="4D"/>
    <w:family w:val="roman"/>
    <w:notTrueType/>
    <w:pitch w:val="default"/>
    <w:sig w:usb0="00000003" w:usb1="00000000" w:usb2="00000000" w:usb3="00000000" w:csb0="00000001" w:csb1="00000000"/>
  </w:font>
  <w:font w:name="New Baskerville">
    <w:altName w:val="Cambria"/>
    <w:panose1 w:val="00000000000000000000"/>
    <w:charset w:val="4D"/>
    <w:family w:val="roman"/>
    <w:notTrueType/>
    <w:pitch w:val="default"/>
    <w:sig w:usb0="00000003" w:usb1="00000000" w:usb2="00000000" w:usb3="00000000" w:csb0="00000001" w:csb1="00000000"/>
  </w:font>
  <w:font w:name="Mokka">
    <w:altName w:val="Cambria"/>
    <w:panose1 w:val="00000000000000000000"/>
    <w:charset w:val="4D"/>
    <w:family w:val="roman"/>
    <w:notTrueType/>
    <w:pitch w:val="default"/>
    <w:sig w:usb0="00000003" w:usb1="00000000" w:usb2="00000000" w:usb3="00000000" w:csb0="00000001" w:csb1="00000000"/>
  </w:font>
  <w:font w:name="Gill Sans">
    <w:charset w:val="B1"/>
    <w:family w:val="swiss"/>
    <w:pitch w:val="variable"/>
    <w:sig w:usb0="80000A67" w:usb1="00000000" w:usb2="00000000" w:usb3="00000000" w:csb0="000001F7" w:csb1="00000000"/>
  </w:font>
  <w:font w:name="Futura">
    <w:altName w:val="Century Gothic"/>
    <w:charset w:val="00"/>
    <w:family w:val="swiss"/>
    <w:pitch w:val="variable"/>
    <w:sig w:usb0="A00002AF" w:usb1="5000214A" w:usb2="00000000" w:usb3="00000000" w:csb0="0000009F" w:csb1="00000000"/>
  </w:font>
  <w:font w:name="Times New Roman Bold">
    <w:altName w:val="Times New Roman"/>
    <w:panose1 w:val="02020803070505020304"/>
    <w:charset w:val="00"/>
    <w:family w:val="roman"/>
    <w:notTrueType/>
    <w:pitch w:val="default"/>
  </w:font>
  <w:font w:name="ヒラギノ角ゴ Pro W3">
    <w:charset w:val="80"/>
    <w:family w:val="auto"/>
    <w:pitch w:val="variable"/>
    <w:sig w:usb0="00000001" w:usb1="08070000" w:usb2="00000010" w:usb3="00000000" w:csb0="00020000" w:csb1="00000000"/>
  </w:font>
  <w:font w:name="Scala">
    <w:altName w:val="Cambria"/>
    <w:panose1 w:val="00000000000000000000"/>
    <w:charset w:val="00"/>
    <w:family w:val="roman"/>
    <w:notTrueType/>
    <w:pitch w:val="default"/>
    <w:sig w:usb0="00000003" w:usb1="00000000" w:usb2="00000000" w:usb3="00000000" w:csb0="00000001"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AGaramond">
    <w:altName w:val="Cambria"/>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Meridien-Italic">
    <w:altName w:val="Cambria"/>
    <w:panose1 w:val="00000000000000000000"/>
    <w:charset w:val="00"/>
    <w:family w:val="roman"/>
    <w:notTrueType/>
    <w:pitch w:val="default"/>
    <w:sig w:usb0="00000003" w:usb1="00000000" w:usb2="00000000" w:usb3="00000000" w:csb0="00000001" w:csb1="00000000"/>
  </w:font>
  <w:font w:name="Cambria (Body)">
    <w:altName w:val="Cambria"/>
    <w:panose1 w:val="00000000000000000000"/>
    <w:charset w:val="00"/>
    <w:family w:val="roman"/>
    <w:notTrueType/>
    <w:pitch w:val="default"/>
  </w:font>
  <w:font w:name="Baskerville">
    <w:altName w:val="Baskerville Old Face"/>
    <w:charset w:val="00"/>
    <w:family w:val="roman"/>
    <w:pitch w:val="variable"/>
    <w:sig w:usb0="80000067" w:usb1="02000000" w:usb2="00000000" w:usb3="00000000" w:csb0="0000019F" w:csb1="00000000"/>
  </w:font>
  <w:font w:name="Frutiger 45 Light">
    <w:altName w:val="Times New Roman"/>
    <w:panose1 w:val="00000000000000000000"/>
    <w:charset w:val="00"/>
    <w:family w:val="swiss"/>
    <w:notTrueType/>
    <w:pitch w:val="default"/>
    <w:sig w:usb0="03000003" w:usb1="00000000" w:usb2="00000000" w:usb3="00000000" w:csb0="00000001" w:csb1="00000000"/>
  </w:font>
  <w:font w:name="Courier">
    <w:altName w:val="Courier New"/>
    <w:panose1 w:val="02070409020205020404"/>
    <w:charset w:val="00"/>
    <w:family w:val="modern"/>
    <w:notTrueType/>
    <w:pitch w:val="fixed"/>
    <w:sig w:usb0="E0002AFF" w:usb1="C0007843"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PMingLiU">
    <w:panose1 w:val="02010601000101010101"/>
    <w:charset w:val="88"/>
    <w:family w:val="roman"/>
    <w:pitch w:val="variable"/>
    <w:sig w:usb0="A00002FF" w:usb1="28CFFCFA" w:usb2="00000016" w:usb3="00000000" w:csb0="00100001" w:csb1="00000000"/>
  </w:font>
  <w:font w:name="Arial Rounded MT Bold">
    <w:panose1 w:val="020F0704030504030204"/>
    <w:charset w:val="00"/>
    <w:family w:val="swiss"/>
    <w:pitch w:val="variable"/>
    <w:sig w:usb0="00000003" w:usb1="00000000" w:usb2="00000000" w:usb3="00000000" w:csb0="00000001" w:csb1="00000000"/>
  </w:font>
  <w:font w:name="Times-Italic">
    <w:altName w:val="Times New Roman"/>
    <w:panose1 w:val="00000000000000000000"/>
    <w:charset w:val="00"/>
    <w:family w:val="roman"/>
    <w:notTrueType/>
    <w:pitch w:val="default"/>
    <w:sig w:usb0="00000003" w:usb1="00000000" w:usb2="00000000" w:usb3="00000000" w:csb0="00000001" w:csb1="00000000"/>
  </w:font>
  <w:font w:name="StarSymbol">
    <w:altName w:val="Segoe UI Symbol"/>
    <w:charset w:val="02"/>
    <w:family w:val="auto"/>
    <w:pitch w:val="default"/>
  </w:font>
  <w:font w:name="AKDPE C+ Utopia">
    <w:altName w:val="Cambria"/>
    <w:panose1 w:val="00000000000000000000"/>
    <w:charset w:val="00"/>
    <w:family w:val="roman"/>
    <w:notTrueType/>
    <w:pitch w:val="default"/>
    <w:sig w:usb0="00000003" w:usb1="00000000" w:usb2="00000000" w:usb3="00000000" w:csb0="00000001" w:csb1="00000000"/>
  </w:font>
  <w:font w:name="Gill Sans MT Pro Light">
    <w:altName w:val="Cambria"/>
    <w:panose1 w:val="00000000000000000000"/>
    <w:charset w:val="00"/>
    <w:family w:val="swiss"/>
    <w:notTrueType/>
    <w:pitch w:val="default"/>
    <w:sig w:usb0="00000003" w:usb1="00000000" w:usb2="00000000" w:usb3="00000000" w:csb0="00000001" w:csb1="00000000"/>
  </w:font>
  <w:font w:name="Helvetica Neue">
    <w:charset w:val="00"/>
    <w:family w:val="auto"/>
    <w:pitch w:val="variable"/>
    <w:sig w:usb0="E50002FF" w:usb1="500079DB" w:usb2="0000001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113845"/>
    <w:multiLevelType w:val="hybridMultilevel"/>
    <w:tmpl w:val="1C02FDE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00AB617C"/>
    <w:multiLevelType w:val="hybridMultilevel"/>
    <w:tmpl w:val="0C4AEA8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01AA7C57"/>
    <w:multiLevelType w:val="hybridMultilevel"/>
    <w:tmpl w:val="E8EC47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34221B9"/>
    <w:multiLevelType w:val="hybridMultilevel"/>
    <w:tmpl w:val="F33CD604"/>
    <w:lvl w:ilvl="0" w:tplc="2FDC560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3ED3D62"/>
    <w:multiLevelType w:val="hybridMultilevel"/>
    <w:tmpl w:val="C462A1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3EE7B42"/>
    <w:multiLevelType w:val="multilevel"/>
    <w:tmpl w:val="D40A21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421057F"/>
    <w:multiLevelType w:val="hybridMultilevel"/>
    <w:tmpl w:val="5F62A8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04433E87"/>
    <w:multiLevelType w:val="hybridMultilevel"/>
    <w:tmpl w:val="B854E6AE"/>
    <w:lvl w:ilvl="0" w:tplc="00190409">
      <w:start w:val="1"/>
      <w:numFmt w:val="decimal"/>
      <w:pStyle w:val="PageHeader"/>
      <w:lvlText w:val="%1)"/>
      <w:lvlJc w:val="left"/>
      <w:pPr>
        <w:tabs>
          <w:tab w:val="num" w:pos="360"/>
        </w:tabs>
        <w:ind w:left="36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9" w15:restartNumberingAfterBreak="0">
    <w:nsid w:val="049E63EE"/>
    <w:multiLevelType w:val="hybridMultilevel"/>
    <w:tmpl w:val="812E5366"/>
    <w:lvl w:ilvl="0" w:tplc="D674B6C0">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050E0BBE"/>
    <w:multiLevelType w:val="hybridMultilevel"/>
    <w:tmpl w:val="5C767554"/>
    <w:lvl w:ilvl="0" w:tplc="3288F624">
      <w:start w:val="17"/>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0857186E"/>
    <w:multiLevelType w:val="hybridMultilevel"/>
    <w:tmpl w:val="76622B64"/>
    <w:lvl w:ilvl="0" w:tplc="54E0AF7A">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08D51580"/>
    <w:multiLevelType w:val="hybridMultilevel"/>
    <w:tmpl w:val="0470A862"/>
    <w:lvl w:ilvl="0" w:tplc="18C467C2">
      <w:start w:val="1"/>
      <w:numFmt w:val="bullet"/>
      <w:pStyle w:val="Numbering"/>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09134AFE"/>
    <w:multiLevelType w:val="hybridMultilevel"/>
    <w:tmpl w:val="2AE62C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09873068"/>
    <w:multiLevelType w:val="multilevel"/>
    <w:tmpl w:val="837C9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ABE5335"/>
    <w:multiLevelType w:val="hybridMultilevel"/>
    <w:tmpl w:val="3FF039C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0B1A0B1D"/>
    <w:multiLevelType w:val="multilevel"/>
    <w:tmpl w:val="02E8D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C3048D2"/>
    <w:multiLevelType w:val="hybridMultilevel"/>
    <w:tmpl w:val="6B249F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0D664070"/>
    <w:multiLevelType w:val="hybridMultilevel"/>
    <w:tmpl w:val="648CA6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0E1159AA"/>
    <w:multiLevelType w:val="hybridMultilevel"/>
    <w:tmpl w:val="2B6E761E"/>
    <w:lvl w:ilvl="0" w:tplc="2780DBBA">
      <w:start w:val="2"/>
      <w:numFmt w:val="bullet"/>
      <w:pStyle w:val="Number"/>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0F281B58"/>
    <w:multiLevelType w:val="multilevel"/>
    <w:tmpl w:val="6BC4D9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0716FF6"/>
    <w:multiLevelType w:val="hybridMultilevel"/>
    <w:tmpl w:val="E52444C2"/>
    <w:lvl w:ilvl="0" w:tplc="6ED6835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137F24AB"/>
    <w:multiLevelType w:val="hybridMultilevel"/>
    <w:tmpl w:val="EA5452C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14B47873"/>
    <w:multiLevelType w:val="hybridMultilevel"/>
    <w:tmpl w:val="496E7AC8"/>
    <w:styleLink w:val="1ai1"/>
    <w:lvl w:ilvl="0" w:tplc="04090001">
      <w:start w:val="1"/>
      <w:numFmt w:val="bullet"/>
      <w:pStyle w:val="PlaceholderTex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35" w15:restartNumberingAfterBreak="0">
    <w:nsid w:val="1788608B"/>
    <w:multiLevelType w:val="hybridMultilevel"/>
    <w:tmpl w:val="E8B8607E"/>
    <w:lvl w:ilvl="0" w:tplc="7D3AA380">
      <w:numFmt w:val="bullet"/>
      <w:lvlText w:val="-"/>
      <w:lvlJc w:val="left"/>
      <w:pPr>
        <w:ind w:left="1080" w:hanging="360"/>
      </w:pPr>
      <w:rPr>
        <w:rFonts w:ascii="Calibri" w:eastAsiaTheme="minorEastAsia"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 w15:restartNumberingAfterBreak="0">
    <w:nsid w:val="179A2D41"/>
    <w:multiLevelType w:val="hybridMultilevel"/>
    <w:tmpl w:val="2DEC3D3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180C3DF8"/>
    <w:multiLevelType w:val="hybridMultilevel"/>
    <w:tmpl w:val="50A40A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186F0399"/>
    <w:multiLevelType w:val="hybridMultilevel"/>
    <w:tmpl w:val="A4CEE312"/>
    <w:lvl w:ilvl="0" w:tplc="60B2035E">
      <w:start w:val="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18D01393"/>
    <w:multiLevelType w:val="hybridMultilevel"/>
    <w:tmpl w:val="C0367E3C"/>
    <w:lvl w:ilvl="0" w:tplc="C178B9B4">
      <w:start w:val="20"/>
      <w:numFmt w:val="bullet"/>
      <w:lvlText w:val="-"/>
      <w:lvlJc w:val="left"/>
      <w:pPr>
        <w:ind w:left="720" w:hanging="360"/>
      </w:pPr>
      <w:rPr>
        <w:rFonts w:ascii="Georgia" w:eastAsiaTheme="minorEastAsia" w:hAnsi="Georg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191B4B1F"/>
    <w:multiLevelType w:val="hybridMultilevel"/>
    <w:tmpl w:val="F3E2BB8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19A03E20"/>
    <w:multiLevelType w:val="multilevel"/>
    <w:tmpl w:val="2286F5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9F1659D"/>
    <w:multiLevelType w:val="hybridMultilevel"/>
    <w:tmpl w:val="B6D0BE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1CB168F3"/>
    <w:multiLevelType w:val="hybridMultilevel"/>
    <w:tmpl w:val="17F2F2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1D156D97"/>
    <w:multiLevelType w:val="hybridMultilevel"/>
    <w:tmpl w:val="1D50F5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1DE74D5C"/>
    <w:multiLevelType w:val="hybridMultilevel"/>
    <w:tmpl w:val="35C2C1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1E1F45C0"/>
    <w:multiLevelType w:val="hybridMultilevel"/>
    <w:tmpl w:val="3DDA45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1F5B18BC"/>
    <w:multiLevelType w:val="hybridMultilevel"/>
    <w:tmpl w:val="40D222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200B03EE"/>
    <w:multiLevelType w:val="hybridMultilevel"/>
    <w:tmpl w:val="37506634"/>
    <w:lvl w:ilvl="0" w:tplc="AB485A8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20E93D51"/>
    <w:multiLevelType w:val="hybridMultilevel"/>
    <w:tmpl w:val="EE46A3C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21806CAC"/>
    <w:multiLevelType w:val="hybridMultilevel"/>
    <w:tmpl w:val="07ACD0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223B7B64"/>
    <w:multiLevelType w:val="hybridMultilevel"/>
    <w:tmpl w:val="059C990E"/>
    <w:lvl w:ilvl="0" w:tplc="40E0504E">
      <w:start w:val="31"/>
      <w:numFmt w:val="decimal"/>
      <w:lvlText w:val="%1"/>
      <w:lvlJc w:val="left"/>
      <w:pPr>
        <w:ind w:left="1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superscript"/>
      </w:rPr>
    </w:lvl>
    <w:lvl w:ilvl="1" w:tplc="1B56094A">
      <w:start w:val="1"/>
      <w:numFmt w:val="lowerLetter"/>
      <w:lvlText w:val="%2"/>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superscript"/>
      </w:rPr>
    </w:lvl>
    <w:lvl w:ilvl="2" w:tplc="B8040FE4">
      <w:start w:val="1"/>
      <w:numFmt w:val="lowerRoman"/>
      <w:lvlText w:val="%3"/>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superscript"/>
      </w:rPr>
    </w:lvl>
    <w:lvl w:ilvl="3" w:tplc="F05A3D66">
      <w:start w:val="1"/>
      <w:numFmt w:val="decimal"/>
      <w:lvlText w:val="%4"/>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superscript"/>
      </w:rPr>
    </w:lvl>
    <w:lvl w:ilvl="4" w:tplc="C720A6CA">
      <w:start w:val="1"/>
      <w:numFmt w:val="lowerLetter"/>
      <w:lvlText w:val="%5"/>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superscript"/>
      </w:rPr>
    </w:lvl>
    <w:lvl w:ilvl="5" w:tplc="28B8699C">
      <w:start w:val="1"/>
      <w:numFmt w:val="lowerRoman"/>
      <w:lvlText w:val="%6"/>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superscript"/>
      </w:rPr>
    </w:lvl>
    <w:lvl w:ilvl="6" w:tplc="DC600E14">
      <w:start w:val="1"/>
      <w:numFmt w:val="decimal"/>
      <w:lvlText w:val="%7"/>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superscript"/>
      </w:rPr>
    </w:lvl>
    <w:lvl w:ilvl="7" w:tplc="944232FE">
      <w:start w:val="1"/>
      <w:numFmt w:val="lowerLetter"/>
      <w:lvlText w:val="%8"/>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superscript"/>
      </w:rPr>
    </w:lvl>
    <w:lvl w:ilvl="8" w:tplc="A37E8802">
      <w:start w:val="1"/>
      <w:numFmt w:val="lowerRoman"/>
      <w:lvlText w:val="%9"/>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superscript"/>
      </w:rPr>
    </w:lvl>
  </w:abstractNum>
  <w:abstractNum w:abstractNumId="53" w15:restartNumberingAfterBreak="0">
    <w:nsid w:val="22D75412"/>
    <w:multiLevelType w:val="hybridMultilevel"/>
    <w:tmpl w:val="E8745E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22F96C68"/>
    <w:multiLevelType w:val="hybridMultilevel"/>
    <w:tmpl w:val="5C1E74C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5" w15:restartNumberingAfterBreak="0">
    <w:nsid w:val="2389662C"/>
    <w:multiLevelType w:val="hybridMultilevel"/>
    <w:tmpl w:val="C220E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24D37E0B"/>
    <w:multiLevelType w:val="hybridMultilevel"/>
    <w:tmpl w:val="1F4022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25281978"/>
    <w:multiLevelType w:val="hybridMultilevel"/>
    <w:tmpl w:val="08283740"/>
    <w:lvl w:ilvl="0" w:tplc="F9EA410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25684ECA"/>
    <w:multiLevelType w:val="hybridMultilevel"/>
    <w:tmpl w:val="34F401E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26CB6115"/>
    <w:multiLevelType w:val="hybridMultilevel"/>
    <w:tmpl w:val="50EA916C"/>
    <w:lvl w:ilvl="0" w:tplc="576C41E6">
      <w:start w:val="1"/>
      <w:numFmt w:val="upperLetter"/>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26D32452"/>
    <w:multiLevelType w:val="hybridMultilevel"/>
    <w:tmpl w:val="D45EBB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27452A39"/>
    <w:multiLevelType w:val="hybridMultilevel"/>
    <w:tmpl w:val="4878A9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275D5C33"/>
    <w:multiLevelType w:val="hybridMultilevel"/>
    <w:tmpl w:val="910E5D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27994DB3"/>
    <w:multiLevelType w:val="multilevel"/>
    <w:tmpl w:val="319A55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27A06ABE"/>
    <w:multiLevelType w:val="hybridMultilevel"/>
    <w:tmpl w:val="669A9120"/>
    <w:lvl w:ilvl="0" w:tplc="70C2523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286C73BF"/>
    <w:multiLevelType w:val="hybridMultilevel"/>
    <w:tmpl w:val="BF467F1C"/>
    <w:lvl w:ilvl="0" w:tplc="9AE827B6">
      <w:start w:val="1"/>
      <w:numFmt w:val="bullet"/>
      <w:pStyle w:val="IndentedNumbering"/>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291F396A"/>
    <w:multiLevelType w:val="hybridMultilevel"/>
    <w:tmpl w:val="BF8C1698"/>
    <w:lvl w:ilvl="0" w:tplc="B7A00DB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29F01F88"/>
    <w:multiLevelType w:val="multilevel"/>
    <w:tmpl w:val="9FF64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A0A0AE5"/>
    <w:multiLevelType w:val="hybridMultilevel"/>
    <w:tmpl w:val="431E43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2A280599"/>
    <w:multiLevelType w:val="multilevel"/>
    <w:tmpl w:val="CC2A2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A4304D6"/>
    <w:multiLevelType w:val="multilevel"/>
    <w:tmpl w:val="68BA2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A4431B7"/>
    <w:multiLevelType w:val="hybridMultilevel"/>
    <w:tmpl w:val="760C123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2B150BC2"/>
    <w:multiLevelType w:val="hybridMultilevel"/>
    <w:tmpl w:val="4E56CD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2B48317E"/>
    <w:multiLevelType w:val="multilevel"/>
    <w:tmpl w:val="D9BE0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B575944"/>
    <w:multiLevelType w:val="hybridMultilevel"/>
    <w:tmpl w:val="6136B8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2B5C292A"/>
    <w:multiLevelType w:val="hybridMultilevel"/>
    <w:tmpl w:val="02220C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2C852F85"/>
    <w:multiLevelType w:val="hybridMultilevel"/>
    <w:tmpl w:val="715EC29A"/>
    <w:lvl w:ilvl="0" w:tplc="2DC06348">
      <w:start w:val="223"/>
      <w:numFmt w:val="decimal"/>
      <w:lvlText w:val="%1"/>
      <w:lvlJc w:val="left"/>
      <w:pPr>
        <w:ind w:left="24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superscript"/>
      </w:rPr>
    </w:lvl>
    <w:lvl w:ilvl="1" w:tplc="530E93AE">
      <w:start w:val="1"/>
      <w:numFmt w:val="lowerLetter"/>
      <w:lvlText w:val="%2"/>
      <w:lvlJc w:val="left"/>
      <w:pPr>
        <w:ind w:left="108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superscript"/>
      </w:rPr>
    </w:lvl>
    <w:lvl w:ilvl="2" w:tplc="F3C672E6">
      <w:start w:val="1"/>
      <w:numFmt w:val="lowerRoman"/>
      <w:lvlText w:val="%3"/>
      <w:lvlJc w:val="left"/>
      <w:pPr>
        <w:ind w:left="180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superscript"/>
      </w:rPr>
    </w:lvl>
    <w:lvl w:ilvl="3" w:tplc="6C8CA02E">
      <w:start w:val="1"/>
      <w:numFmt w:val="decimal"/>
      <w:lvlText w:val="%4"/>
      <w:lvlJc w:val="left"/>
      <w:pPr>
        <w:ind w:left="252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superscript"/>
      </w:rPr>
    </w:lvl>
    <w:lvl w:ilvl="4" w:tplc="B1601B54">
      <w:start w:val="1"/>
      <w:numFmt w:val="lowerLetter"/>
      <w:lvlText w:val="%5"/>
      <w:lvlJc w:val="left"/>
      <w:pPr>
        <w:ind w:left="324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superscript"/>
      </w:rPr>
    </w:lvl>
    <w:lvl w:ilvl="5" w:tplc="AB8CC770">
      <w:start w:val="1"/>
      <w:numFmt w:val="lowerRoman"/>
      <w:lvlText w:val="%6"/>
      <w:lvlJc w:val="left"/>
      <w:pPr>
        <w:ind w:left="396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superscript"/>
      </w:rPr>
    </w:lvl>
    <w:lvl w:ilvl="6" w:tplc="8C94A696">
      <w:start w:val="1"/>
      <w:numFmt w:val="decimal"/>
      <w:lvlText w:val="%7"/>
      <w:lvlJc w:val="left"/>
      <w:pPr>
        <w:ind w:left="468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superscript"/>
      </w:rPr>
    </w:lvl>
    <w:lvl w:ilvl="7" w:tplc="3986281E">
      <w:start w:val="1"/>
      <w:numFmt w:val="lowerLetter"/>
      <w:lvlText w:val="%8"/>
      <w:lvlJc w:val="left"/>
      <w:pPr>
        <w:ind w:left="540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superscript"/>
      </w:rPr>
    </w:lvl>
    <w:lvl w:ilvl="8" w:tplc="51EC5D26">
      <w:start w:val="1"/>
      <w:numFmt w:val="lowerRoman"/>
      <w:lvlText w:val="%9"/>
      <w:lvlJc w:val="left"/>
      <w:pPr>
        <w:ind w:left="612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superscript"/>
      </w:rPr>
    </w:lvl>
  </w:abstractNum>
  <w:abstractNum w:abstractNumId="78" w15:restartNumberingAfterBreak="0">
    <w:nsid w:val="2CF325CB"/>
    <w:multiLevelType w:val="hybridMultilevel"/>
    <w:tmpl w:val="97BED4A8"/>
    <w:lvl w:ilvl="0" w:tplc="DD52342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2CFC7B48"/>
    <w:multiLevelType w:val="hybridMultilevel"/>
    <w:tmpl w:val="AFC481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81" w15:restartNumberingAfterBreak="0">
    <w:nsid w:val="2DD8675A"/>
    <w:multiLevelType w:val="hybridMultilevel"/>
    <w:tmpl w:val="C4DCA1D4"/>
    <w:lvl w:ilvl="0" w:tplc="5330F13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2DEC73C4"/>
    <w:multiLevelType w:val="hybridMultilevel"/>
    <w:tmpl w:val="393AD8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2DF539AE"/>
    <w:multiLevelType w:val="hybridMultilevel"/>
    <w:tmpl w:val="7424E9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2E746081"/>
    <w:multiLevelType w:val="hybridMultilevel"/>
    <w:tmpl w:val="9BB85934"/>
    <w:lvl w:ilvl="0" w:tplc="5C06B5A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2E9666B4"/>
    <w:multiLevelType w:val="hybridMultilevel"/>
    <w:tmpl w:val="D0DAD15E"/>
    <w:lvl w:ilvl="0" w:tplc="6B66A8F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2EA80FB3"/>
    <w:multiLevelType w:val="hybridMultilevel"/>
    <w:tmpl w:val="E5801EA0"/>
    <w:lvl w:ilvl="0" w:tplc="FE8E2EC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2F2C5F8F"/>
    <w:multiLevelType w:val="hybridMultilevel"/>
    <w:tmpl w:val="F40ACE2C"/>
    <w:lvl w:ilvl="0" w:tplc="242CED2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306B2F29"/>
    <w:multiLevelType w:val="hybridMultilevel"/>
    <w:tmpl w:val="B21424C0"/>
    <w:lvl w:ilvl="0" w:tplc="481CD8B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90" w15:restartNumberingAfterBreak="0">
    <w:nsid w:val="316A5E53"/>
    <w:multiLevelType w:val="hybridMultilevel"/>
    <w:tmpl w:val="A66024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31C47118"/>
    <w:multiLevelType w:val="hybridMultilevel"/>
    <w:tmpl w:val="D3E4874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31CF7EF4"/>
    <w:multiLevelType w:val="hybridMultilevel"/>
    <w:tmpl w:val="4AD64C1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31FC434D"/>
    <w:multiLevelType w:val="hybridMultilevel"/>
    <w:tmpl w:val="9A94B64E"/>
    <w:lvl w:ilvl="0" w:tplc="1B2819A8">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320C2420"/>
    <w:multiLevelType w:val="hybridMultilevel"/>
    <w:tmpl w:val="29865B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32245554"/>
    <w:multiLevelType w:val="hybridMultilevel"/>
    <w:tmpl w:val="8A90540E"/>
    <w:lvl w:ilvl="0" w:tplc="914ED4F6">
      <w:start w:val="5"/>
      <w:numFmt w:val="bullet"/>
      <w:lvlText w:val="-"/>
      <w:lvlJc w:val="left"/>
      <w:pPr>
        <w:ind w:left="720" w:hanging="360"/>
      </w:pPr>
      <w:rPr>
        <w:rFonts w:ascii="Calibri" w:eastAsiaTheme="minorEastAsia"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324F3D3F"/>
    <w:multiLevelType w:val="hybridMultilevel"/>
    <w:tmpl w:val="D1902A2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97" w15:restartNumberingAfterBreak="0">
    <w:nsid w:val="33772539"/>
    <w:multiLevelType w:val="hybridMultilevel"/>
    <w:tmpl w:val="9A622C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33987D2E"/>
    <w:multiLevelType w:val="hybridMultilevel"/>
    <w:tmpl w:val="5816D7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339B744E"/>
    <w:multiLevelType w:val="hybridMultilevel"/>
    <w:tmpl w:val="5BE28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34D0499C"/>
    <w:multiLevelType w:val="hybridMultilevel"/>
    <w:tmpl w:val="6F80E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369661ED"/>
    <w:multiLevelType w:val="hybridMultilevel"/>
    <w:tmpl w:val="7FCC2238"/>
    <w:lvl w:ilvl="0" w:tplc="0C80E75E">
      <w:start w:val="3"/>
      <w:numFmt w:val="decimal"/>
      <w:lvlText w:val="%1."/>
      <w:lvlJc w:val="left"/>
      <w:pPr>
        <w:ind w:left="720" w:hanging="360"/>
      </w:pPr>
      <w:rPr>
        <w:rFonts w:hint="default"/>
        <w:sz w:val="16"/>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15:restartNumberingAfterBreak="0">
    <w:nsid w:val="36B8761A"/>
    <w:multiLevelType w:val="hybridMultilevel"/>
    <w:tmpl w:val="14E8485A"/>
    <w:lvl w:ilvl="0" w:tplc="57AE4122">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3B0C02CB"/>
    <w:multiLevelType w:val="hybridMultilevel"/>
    <w:tmpl w:val="2892D5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15:restartNumberingAfterBreak="0">
    <w:nsid w:val="3B0D270B"/>
    <w:multiLevelType w:val="multilevel"/>
    <w:tmpl w:val="FCF04C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3B281F13"/>
    <w:multiLevelType w:val="hybridMultilevel"/>
    <w:tmpl w:val="891698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6" w15:restartNumberingAfterBreak="0">
    <w:nsid w:val="3E836E5B"/>
    <w:multiLevelType w:val="hybridMultilevel"/>
    <w:tmpl w:val="EB4083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7" w15:restartNumberingAfterBreak="0">
    <w:nsid w:val="3EC0059B"/>
    <w:multiLevelType w:val="hybridMultilevel"/>
    <w:tmpl w:val="834A2BC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8" w15:restartNumberingAfterBreak="0">
    <w:nsid w:val="3F3E6D38"/>
    <w:multiLevelType w:val="hybridMultilevel"/>
    <w:tmpl w:val="40A0BBBE"/>
    <w:lvl w:ilvl="0" w:tplc="CBC6292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 w15:restartNumberingAfterBreak="0">
    <w:nsid w:val="3F931B29"/>
    <w:multiLevelType w:val="hybridMultilevel"/>
    <w:tmpl w:val="35240A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15:restartNumberingAfterBreak="0">
    <w:nsid w:val="40111135"/>
    <w:multiLevelType w:val="hybridMultilevel"/>
    <w:tmpl w:val="C3645AFA"/>
    <w:lvl w:ilvl="0" w:tplc="FF08588E">
      <w:start w:val="1"/>
      <w:numFmt w:val="bullet"/>
      <w:pStyle w:val="FileName"/>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414A735A"/>
    <w:multiLevelType w:val="hybridMultilevel"/>
    <w:tmpl w:val="CADE52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2" w15:restartNumberingAfterBreak="0">
    <w:nsid w:val="420C7FAE"/>
    <w:multiLevelType w:val="multilevel"/>
    <w:tmpl w:val="10AA8B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43C05BF2"/>
    <w:multiLevelType w:val="hybridMultilevel"/>
    <w:tmpl w:val="E41CAD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4" w15:restartNumberingAfterBreak="0">
    <w:nsid w:val="446F0E0D"/>
    <w:multiLevelType w:val="hybridMultilevel"/>
    <w:tmpl w:val="EC2E350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6" w15:restartNumberingAfterBreak="0">
    <w:nsid w:val="44CE4E97"/>
    <w:multiLevelType w:val="hybridMultilevel"/>
    <w:tmpl w:val="95A0AC3A"/>
    <w:lvl w:ilvl="0" w:tplc="7D524EC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7" w15:restartNumberingAfterBreak="0">
    <w:nsid w:val="458661F1"/>
    <w:multiLevelType w:val="multilevel"/>
    <w:tmpl w:val="5E508444"/>
    <w:styleLink w:val="DbLists"/>
    <w:lvl w:ilvl="0">
      <w:start w:val="1"/>
      <w:numFmt w:val="decimal"/>
      <w:suff w:val="space"/>
      <w:lvlText w:val="%1."/>
      <w:lvlJc w:val="left"/>
      <w:pPr>
        <w:ind w:left="0" w:firstLine="0"/>
      </w:pPr>
      <w:rPr>
        <w:rFonts w:asciiTheme="minorHAnsi" w:hAnsiTheme="minorHAnsi" w:hint="default"/>
        <w:color w:val="auto"/>
      </w:rPr>
    </w:lvl>
    <w:lvl w:ilvl="1">
      <w:start w:val="1"/>
      <w:numFmt w:val="upperLetter"/>
      <w:lvlText w:val="%2."/>
      <w:lvlJc w:val="left"/>
      <w:pPr>
        <w:tabs>
          <w:tab w:val="num" w:pos="288"/>
        </w:tabs>
        <w:ind w:left="0" w:firstLine="0"/>
      </w:pPr>
      <w:rPr>
        <w:rFonts w:hint="default"/>
      </w:rPr>
    </w:lvl>
    <w:lvl w:ilvl="2">
      <w:start w:val="1"/>
      <w:numFmt w:val="lowerRoman"/>
      <w:lvlText w:val="%3."/>
      <w:lvlJc w:val="right"/>
      <w:pPr>
        <w:tabs>
          <w:tab w:val="num" w:pos="288"/>
        </w:tabs>
        <w:ind w:left="0" w:firstLine="0"/>
      </w:pPr>
      <w:rPr>
        <w:rFonts w:hint="default"/>
      </w:rPr>
    </w:lvl>
    <w:lvl w:ilvl="3">
      <w:start w:val="1"/>
      <w:numFmt w:val="decimal"/>
      <w:lvlText w:val="%4."/>
      <w:lvlJc w:val="left"/>
      <w:pPr>
        <w:tabs>
          <w:tab w:val="num" w:pos="288"/>
        </w:tabs>
        <w:ind w:left="0" w:firstLine="0"/>
      </w:pPr>
      <w:rPr>
        <w:rFonts w:hint="default"/>
      </w:rPr>
    </w:lvl>
    <w:lvl w:ilvl="4">
      <w:start w:val="1"/>
      <w:numFmt w:val="lowerLetter"/>
      <w:lvlText w:val="%5."/>
      <w:lvlJc w:val="left"/>
      <w:pPr>
        <w:tabs>
          <w:tab w:val="num" w:pos="288"/>
        </w:tabs>
        <w:ind w:left="0" w:firstLine="0"/>
      </w:pPr>
      <w:rPr>
        <w:rFonts w:hint="default"/>
      </w:rPr>
    </w:lvl>
    <w:lvl w:ilvl="5">
      <w:start w:val="1"/>
      <w:numFmt w:val="lowerRoman"/>
      <w:lvlText w:val="%6."/>
      <w:lvlJc w:val="right"/>
      <w:pPr>
        <w:tabs>
          <w:tab w:val="num" w:pos="288"/>
        </w:tabs>
        <w:ind w:left="0" w:firstLine="0"/>
      </w:pPr>
      <w:rPr>
        <w:rFonts w:hint="default"/>
      </w:rPr>
    </w:lvl>
    <w:lvl w:ilvl="6">
      <w:start w:val="1"/>
      <w:numFmt w:val="decimal"/>
      <w:lvlText w:val="%7."/>
      <w:lvlJc w:val="left"/>
      <w:pPr>
        <w:tabs>
          <w:tab w:val="num" w:pos="288"/>
        </w:tabs>
        <w:ind w:left="0" w:firstLine="0"/>
      </w:pPr>
      <w:rPr>
        <w:rFonts w:hint="default"/>
      </w:rPr>
    </w:lvl>
    <w:lvl w:ilvl="7">
      <w:start w:val="1"/>
      <w:numFmt w:val="lowerLetter"/>
      <w:lvlText w:val="%8."/>
      <w:lvlJc w:val="left"/>
      <w:pPr>
        <w:tabs>
          <w:tab w:val="num" w:pos="288"/>
        </w:tabs>
        <w:ind w:left="0" w:firstLine="0"/>
      </w:pPr>
      <w:rPr>
        <w:rFonts w:hint="default"/>
      </w:rPr>
    </w:lvl>
    <w:lvl w:ilvl="8">
      <w:start w:val="1"/>
      <w:numFmt w:val="lowerRoman"/>
      <w:lvlText w:val="%9."/>
      <w:lvlJc w:val="right"/>
      <w:pPr>
        <w:tabs>
          <w:tab w:val="num" w:pos="288"/>
        </w:tabs>
        <w:ind w:left="0" w:firstLine="0"/>
      </w:pPr>
      <w:rPr>
        <w:rFonts w:hint="default"/>
      </w:rPr>
    </w:lvl>
  </w:abstractNum>
  <w:abstractNum w:abstractNumId="118" w15:restartNumberingAfterBreak="0">
    <w:nsid w:val="45BC08AE"/>
    <w:multiLevelType w:val="hybridMultilevel"/>
    <w:tmpl w:val="3B603A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9" w15:restartNumberingAfterBreak="0">
    <w:nsid w:val="460B54D6"/>
    <w:multiLevelType w:val="hybridMultilevel"/>
    <w:tmpl w:val="9550CA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15:restartNumberingAfterBreak="0">
    <w:nsid w:val="467F4350"/>
    <w:multiLevelType w:val="hybridMultilevel"/>
    <w:tmpl w:val="7FC049FC"/>
    <w:lvl w:ilvl="0" w:tplc="9FD40A3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1" w15:restartNumberingAfterBreak="0">
    <w:nsid w:val="46EE61B7"/>
    <w:multiLevelType w:val="hybridMultilevel"/>
    <w:tmpl w:val="CCF469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2" w15:restartNumberingAfterBreak="0">
    <w:nsid w:val="473E4AF0"/>
    <w:multiLevelType w:val="hybridMultilevel"/>
    <w:tmpl w:val="A28EB36C"/>
    <w:lvl w:ilvl="0" w:tplc="294CA6F6">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15:restartNumberingAfterBreak="0">
    <w:nsid w:val="478B58DB"/>
    <w:multiLevelType w:val="multilevel"/>
    <w:tmpl w:val="4438AC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48EC40B8"/>
    <w:multiLevelType w:val="hybridMultilevel"/>
    <w:tmpl w:val="066A5B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5" w15:restartNumberingAfterBreak="0">
    <w:nsid w:val="49021983"/>
    <w:multiLevelType w:val="multilevel"/>
    <w:tmpl w:val="BE9262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491F6A4F"/>
    <w:multiLevelType w:val="hybridMultilevel"/>
    <w:tmpl w:val="3FF039CC"/>
    <w:lvl w:ilvl="0" w:tplc="91583F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7" w15:restartNumberingAfterBreak="0">
    <w:nsid w:val="49297BFE"/>
    <w:multiLevelType w:val="hybridMultilevel"/>
    <w:tmpl w:val="16181EE2"/>
    <w:lvl w:ilvl="0" w:tplc="415AA896">
      <w:start w:val="59"/>
      <w:numFmt w:val="decimal"/>
      <w:lvlText w:val="%1"/>
      <w:lvlJc w:val="left"/>
      <w:pPr>
        <w:ind w:left="1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superscript"/>
      </w:rPr>
    </w:lvl>
    <w:lvl w:ilvl="1" w:tplc="336C1F32">
      <w:start w:val="1"/>
      <w:numFmt w:val="lowerLetter"/>
      <w:lvlText w:val="%2"/>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superscript"/>
      </w:rPr>
    </w:lvl>
    <w:lvl w:ilvl="2" w:tplc="3072E950">
      <w:start w:val="1"/>
      <w:numFmt w:val="lowerRoman"/>
      <w:lvlText w:val="%3"/>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superscript"/>
      </w:rPr>
    </w:lvl>
    <w:lvl w:ilvl="3" w:tplc="30385EA2">
      <w:start w:val="1"/>
      <w:numFmt w:val="decimal"/>
      <w:lvlText w:val="%4"/>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superscript"/>
      </w:rPr>
    </w:lvl>
    <w:lvl w:ilvl="4" w:tplc="E80CCF66">
      <w:start w:val="1"/>
      <w:numFmt w:val="lowerLetter"/>
      <w:lvlText w:val="%5"/>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superscript"/>
      </w:rPr>
    </w:lvl>
    <w:lvl w:ilvl="5" w:tplc="28AA4434">
      <w:start w:val="1"/>
      <w:numFmt w:val="lowerRoman"/>
      <w:lvlText w:val="%6"/>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superscript"/>
      </w:rPr>
    </w:lvl>
    <w:lvl w:ilvl="6" w:tplc="FECC94D6">
      <w:start w:val="1"/>
      <w:numFmt w:val="decimal"/>
      <w:lvlText w:val="%7"/>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superscript"/>
      </w:rPr>
    </w:lvl>
    <w:lvl w:ilvl="7" w:tplc="60BC8D62">
      <w:start w:val="1"/>
      <w:numFmt w:val="lowerLetter"/>
      <w:lvlText w:val="%8"/>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superscript"/>
      </w:rPr>
    </w:lvl>
    <w:lvl w:ilvl="8" w:tplc="5912A30A">
      <w:start w:val="1"/>
      <w:numFmt w:val="lowerRoman"/>
      <w:lvlText w:val="%9"/>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superscript"/>
      </w:rPr>
    </w:lvl>
  </w:abstractNum>
  <w:abstractNum w:abstractNumId="128" w15:restartNumberingAfterBreak="0">
    <w:nsid w:val="4A572783"/>
    <w:multiLevelType w:val="hybridMultilevel"/>
    <w:tmpl w:val="60AAF03C"/>
    <w:lvl w:ilvl="0" w:tplc="7CB6E4D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9" w15:restartNumberingAfterBreak="0">
    <w:nsid w:val="4B39139D"/>
    <w:multiLevelType w:val="multilevel"/>
    <w:tmpl w:val="4BE4E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4C3A175E"/>
    <w:multiLevelType w:val="hybridMultilevel"/>
    <w:tmpl w:val="3FF039C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1" w15:restartNumberingAfterBreak="0">
    <w:nsid w:val="4C3F62F7"/>
    <w:multiLevelType w:val="hybridMultilevel"/>
    <w:tmpl w:val="98CA062A"/>
    <w:lvl w:ilvl="0" w:tplc="F7064B32">
      <w:start w:val="12"/>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FC8AC9D8">
      <w:numFmt w:val="bullet"/>
      <w:lvlText w:val=""/>
      <w:lvlJc w:val="left"/>
      <w:pPr>
        <w:ind w:left="2520" w:hanging="720"/>
      </w:pPr>
      <w:rPr>
        <w:rFonts w:ascii="Symbol" w:eastAsiaTheme="minorHAnsi" w:hAnsi="Symbol" w:cs="Times New Roman"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2" w15:restartNumberingAfterBreak="0">
    <w:nsid w:val="4C4717E7"/>
    <w:multiLevelType w:val="hybridMultilevel"/>
    <w:tmpl w:val="BCBADB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3" w15:restartNumberingAfterBreak="0">
    <w:nsid w:val="4C5D3E8A"/>
    <w:multiLevelType w:val="hybridMultilevel"/>
    <w:tmpl w:val="9DD466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4" w15:restartNumberingAfterBreak="0">
    <w:nsid w:val="4CB873D1"/>
    <w:multiLevelType w:val="hybridMultilevel"/>
    <w:tmpl w:val="32C03F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5" w15:restartNumberingAfterBreak="0">
    <w:nsid w:val="4CD257CF"/>
    <w:multiLevelType w:val="hybridMultilevel"/>
    <w:tmpl w:val="4ECE89A0"/>
    <w:lvl w:ilvl="0" w:tplc="8174A35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6" w15:restartNumberingAfterBreak="0">
    <w:nsid w:val="4ED458AE"/>
    <w:multiLevelType w:val="hybridMultilevel"/>
    <w:tmpl w:val="E500D66C"/>
    <w:lvl w:ilvl="0" w:tplc="BD669280">
      <w:start w:val="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7" w15:restartNumberingAfterBreak="0">
    <w:nsid w:val="4F122DCF"/>
    <w:multiLevelType w:val="multilevel"/>
    <w:tmpl w:val="3E3289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4FD3203E"/>
    <w:multiLevelType w:val="multilevel"/>
    <w:tmpl w:val="2EC6D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508668B3"/>
    <w:multiLevelType w:val="hybridMultilevel"/>
    <w:tmpl w:val="2DC8B8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0" w15:restartNumberingAfterBreak="0">
    <w:nsid w:val="5114208F"/>
    <w:multiLevelType w:val="hybridMultilevel"/>
    <w:tmpl w:val="798676C8"/>
    <w:lvl w:ilvl="0" w:tplc="5E7AE8E2">
      <w:start w:val="25"/>
      <w:numFmt w:val="decimal"/>
      <w:lvlText w:val="%1"/>
      <w:lvlJc w:val="left"/>
      <w:pPr>
        <w:ind w:left="1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superscript"/>
      </w:rPr>
    </w:lvl>
    <w:lvl w:ilvl="1" w:tplc="C880652E">
      <w:start w:val="1"/>
      <w:numFmt w:val="lowerLetter"/>
      <w:lvlText w:val="%2"/>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superscript"/>
      </w:rPr>
    </w:lvl>
    <w:lvl w:ilvl="2" w:tplc="0ED2D924">
      <w:start w:val="1"/>
      <w:numFmt w:val="lowerRoman"/>
      <w:lvlText w:val="%3"/>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superscript"/>
      </w:rPr>
    </w:lvl>
    <w:lvl w:ilvl="3" w:tplc="DC48475A">
      <w:start w:val="1"/>
      <w:numFmt w:val="decimal"/>
      <w:lvlText w:val="%4"/>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superscript"/>
      </w:rPr>
    </w:lvl>
    <w:lvl w:ilvl="4" w:tplc="BE58BD0E">
      <w:start w:val="1"/>
      <w:numFmt w:val="lowerLetter"/>
      <w:lvlText w:val="%5"/>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superscript"/>
      </w:rPr>
    </w:lvl>
    <w:lvl w:ilvl="5" w:tplc="4DEE3122">
      <w:start w:val="1"/>
      <w:numFmt w:val="lowerRoman"/>
      <w:lvlText w:val="%6"/>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superscript"/>
      </w:rPr>
    </w:lvl>
    <w:lvl w:ilvl="6" w:tplc="6F661894">
      <w:start w:val="1"/>
      <w:numFmt w:val="decimal"/>
      <w:lvlText w:val="%7"/>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superscript"/>
      </w:rPr>
    </w:lvl>
    <w:lvl w:ilvl="7" w:tplc="2BE6869A">
      <w:start w:val="1"/>
      <w:numFmt w:val="lowerLetter"/>
      <w:lvlText w:val="%8"/>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superscript"/>
      </w:rPr>
    </w:lvl>
    <w:lvl w:ilvl="8" w:tplc="5D12FEF6">
      <w:start w:val="1"/>
      <w:numFmt w:val="lowerRoman"/>
      <w:lvlText w:val="%9"/>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superscript"/>
      </w:rPr>
    </w:lvl>
  </w:abstractNum>
  <w:abstractNum w:abstractNumId="141" w15:restartNumberingAfterBreak="0">
    <w:nsid w:val="51AC09AC"/>
    <w:multiLevelType w:val="hybridMultilevel"/>
    <w:tmpl w:val="C688F862"/>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2" w15:restartNumberingAfterBreak="0">
    <w:nsid w:val="53A407D2"/>
    <w:multiLevelType w:val="hybridMultilevel"/>
    <w:tmpl w:val="BB8EED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3" w15:restartNumberingAfterBreak="0">
    <w:nsid w:val="53D90040"/>
    <w:multiLevelType w:val="hybridMultilevel"/>
    <w:tmpl w:val="C97E78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4" w15:restartNumberingAfterBreak="0">
    <w:nsid w:val="54580188"/>
    <w:multiLevelType w:val="hybridMultilevel"/>
    <w:tmpl w:val="5816D7B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5" w15:restartNumberingAfterBreak="0">
    <w:nsid w:val="54E22922"/>
    <w:multiLevelType w:val="hybridMultilevel"/>
    <w:tmpl w:val="B98A57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6" w15:restartNumberingAfterBreak="0">
    <w:nsid w:val="55776FDA"/>
    <w:multiLevelType w:val="hybridMultilevel"/>
    <w:tmpl w:val="0B260B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7" w15:restartNumberingAfterBreak="0">
    <w:nsid w:val="578425B5"/>
    <w:multiLevelType w:val="hybridMultilevel"/>
    <w:tmpl w:val="0D62D8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8" w15:restartNumberingAfterBreak="0">
    <w:nsid w:val="57AB7919"/>
    <w:multiLevelType w:val="hybridMultilevel"/>
    <w:tmpl w:val="E8DCBD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9" w15:restartNumberingAfterBreak="0">
    <w:nsid w:val="57B9295F"/>
    <w:multiLevelType w:val="hybridMultilevel"/>
    <w:tmpl w:val="505663D2"/>
    <w:lvl w:ilvl="0" w:tplc="5330F13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0" w15:restartNumberingAfterBreak="0">
    <w:nsid w:val="57D25BF2"/>
    <w:multiLevelType w:val="hybridMultilevel"/>
    <w:tmpl w:val="E1CABF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1" w15:restartNumberingAfterBreak="0">
    <w:nsid w:val="57DE3666"/>
    <w:multiLevelType w:val="hybridMultilevel"/>
    <w:tmpl w:val="F9B086E4"/>
    <w:lvl w:ilvl="0" w:tplc="6B10E752">
      <w:start w:val="1"/>
      <w:numFmt w:val="bullet"/>
      <w:pStyle w:val="Lettering"/>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2" w15:restartNumberingAfterBreak="0">
    <w:nsid w:val="58027E06"/>
    <w:multiLevelType w:val="hybridMultilevel"/>
    <w:tmpl w:val="0C4AEA8C"/>
    <w:lvl w:ilvl="0" w:tplc="AB485A8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3" w15:restartNumberingAfterBreak="0">
    <w:nsid w:val="58C13CF9"/>
    <w:multiLevelType w:val="hybridMultilevel"/>
    <w:tmpl w:val="CB4CE238"/>
    <w:lvl w:ilvl="0" w:tplc="C090CCB4">
      <w:start w:val="1"/>
      <w:numFmt w:val="decimal"/>
      <w:lvlText w:val="%1."/>
      <w:lvlJc w:val="left"/>
      <w:pPr>
        <w:ind w:left="720" w:hanging="360"/>
      </w:pPr>
      <w:rPr>
        <w:rFonts w:eastAsiaTheme="majorEastAsi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4" w15:restartNumberingAfterBreak="0">
    <w:nsid w:val="5A2509A9"/>
    <w:multiLevelType w:val="hybridMultilevel"/>
    <w:tmpl w:val="C64A8AFE"/>
    <w:lvl w:ilvl="0" w:tplc="A2422E68">
      <w:start w:val="1"/>
      <w:numFmt w:val="bullet"/>
      <w:lvlText w:val="-"/>
      <w:lvlJc w:val="left"/>
      <w:pPr>
        <w:ind w:left="720" w:hanging="360"/>
      </w:pPr>
      <w:rPr>
        <w:rFonts w:ascii="Times New Roman" w:eastAsiaTheme="majorEastAsia"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5" w15:restartNumberingAfterBreak="0">
    <w:nsid w:val="5B023159"/>
    <w:multiLevelType w:val="multilevel"/>
    <w:tmpl w:val="A3A8D6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15:restartNumberingAfterBreak="0">
    <w:nsid w:val="5B0D4F9F"/>
    <w:multiLevelType w:val="hybridMultilevel"/>
    <w:tmpl w:val="DBA04B12"/>
    <w:lvl w:ilvl="0" w:tplc="7FCAD350">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7" w15:restartNumberingAfterBreak="0">
    <w:nsid w:val="5B2322DA"/>
    <w:multiLevelType w:val="hybridMultilevel"/>
    <w:tmpl w:val="83C210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8" w15:restartNumberingAfterBreak="0">
    <w:nsid w:val="5BA2291D"/>
    <w:multiLevelType w:val="hybridMultilevel"/>
    <w:tmpl w:val="E40A08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9" w15:restartNumberingAfterBreak="0">
    <w:nsid w:val="5BB279A9"/>
    <w:multiLevelType w:val="hybridMultilevel"/>
    <w:tmpl w:val="655CFCD4"/>
    <w:lvl w:ilvl="0" w:tplc="04090015">
      <w:start w:val="9"/>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0" w15:restartNumberingAfterBreak="0">
    <w:nsid w:val="5BE8227E"/>
    <w:multiLevelType w:val="hybridMultilevel"/>
    <w:tmpl w:val="B716386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1" w15:restartNumberingAfterBreak="0">
    <w:nsid w:val="5CCB20A9"/>
    <w:multiLevelType w:val="hybridMultilevel"/>
    <w:tmpl w:val="1F5A173E"/>
    <w:lvl w:ilvl="0" w:tplc="278A584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2" w15:restartNumberingAfterBreak="0">
    <w:nsid w:val="5E047D16"/>
    <w:multiLevelType w:val="hybridMultilevel"/>
    <w:tmpl w:val="15F25A38"/>
    <w:lvl w:ilvl="0" w:tplc="321A932A">
      <w:start w:val="1"/>
      <w:numFmt w:val="bullet"/>
      <w:pStyle w:val="IndentedLettering"/>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3" w15:restartNumberingAfterBreak="0">
    <w:nsid w:val="5E42637A"/>
    <w:multiLevelType w:val="hybridMultilevel"/>
    <w:tmpl w:val="8F5646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4" w15:restartNumberingAfterBreak="0">
    <w:nsid w:val="5E64760B"/>
    <w:multiLevelType w:val="hybridMultilevel"/>
    <w:tmpl w:val="AB904854"/>
    <w:lvl w:ilvl="0" w:tplc="0E0EAC08">
      <w:start w:val="100"/>
      <w:numFmt w:val="decimal"/>
      <w:lvlText w:val="%1"/>
      <w:lvlJc w:val="left"/>
      <w:pPr>
        <w:ind w:left="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superscript"/>
      </w:rPr>
    </w:lvl>
    <w:lvl w:ilvl="1" w:tplc="22A4559C">
      <w:start w:val="1"/>
      <w:numFmt w:val="lowerLetter"/>
      <w:lvlText w:val="%2"/>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superscript"/>
      </w:rPr>
    </w:lvl>
    <w:lvl w:ilvl="2" w:tplc="9D2C4534">
      <w:start w:val="1"/>
      <w:numFmt w:val="lowerRoman"/>
      <w:lvlText w:val="%3"/>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superscript"/>
      </w:rPr>
    </w:lvl>
    <w:lvl w:ilvl="3" w:tplc="58A87774">
      <w:start w:val="1"/>
      <w:numFmt w:val="decimal"/>
      <w:lvlText w:val="%4"/>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superscript"/>
      </w:rPr>
    </w:lvl>
    <w:lvl w:ilvl="4" w:tplc="3112F0A2">
      <w:start w:val="1"/>
      <w:numFmt w:val="lowerLetter"/>
      <w:lvlText w:val="%5"/>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superscript"/>
      </w:rPr>
    </w:lvl>
    <w:lvl w:ilvl="5" w:tplc="2FE82E16">
      <w:start w:val="1"/>
      <w:numFmt w:val="lowerRoman"/>
      <w:lvlText w:val="%6"/>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superscript"/>
      </w:rPr>
    </w:lvl>
    <w:lvl w:ilvl="6" w:tplc="8DE88CD4">
      <w:start w:val="1"/>
      <w:numFmt w:val="decimal"/>
      <w:lvlText w:val="%7"/>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superscript"/>
      </w:rPr>
    </w:lvl>
    <w:lvl w:ilvl="7" w:tplc="41FE0CAA">
      <w:start w:val="1"/>
      <w:numFmt w:val="lowerLetter"/>
      <w:lvlText w:val="%8"/>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superscript"/>
      </w:rPr>
    </w:lvl>
    <w:lvl w:ilvl="8" w:tplc="5434D962">
      <w:start w:val="1"/>
      <w:numFmt w:val="lowerRoman"/>
      <w:lvlText w:val="%9"/>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superscript"/>
      </w:rPr>
    </w:lvl>
  </w:abstractNum>
  <w:abstractNum w:abstractNumId="165" w15:restartNumberingAfterBreak="0">
    <w:nsid w:val="5F2445EF"/>
    <w:multiLevelType w:val="hybridMultilevel"/>
    <w:tmpl w:val="B24CA232"/>
    <w:lvl w:ilvl="0" w:tplc="FCA617C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6" w15:restartNumberingAfterBreak="0">
    <w:nsid w:val="601F4152"/>
    <w:multiLevelType w:val="hybridMultilevel"/>
    <w:tmpl w:val="59D0F1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7" w15:restartNumberingAfterBreak="0">
    <w:nsid w:val="60846CBE"/>
    <w:multiLevelType w:val="hybridMultilevel"/>
    <w:tmpl w:val="0C4AEA8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8" w15:restartNumberingAfterBreak="0">
    <w:nsid w:val="60AB41A9"/>
    <w:multiLevelType w:val="hybridMultilevel"/>
    <w:tmpl w:val="A784F9D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9" w15:restartNumberingAfterBreak="0">
    <w:nsid w:val="60E579BF"/>
    <w:multiLevelType w:val="hybridMultilevel"/>
    <w:tmpl w:val="97564F5E"/>
    <w:lvl w:ilvl="0" w:tplc="2A7AE27A">
      <w:start w:val="1"/>
      <w:numFmt w:val="upperLetter"/>
      <w:lvlText w:val="%1."/>
      <w:lvlJc w:val="left"/>
      <w:pPr>
        <w:ind w:left="1080" w:hanging="360"/>
      </w:pPr>
      <w:rPr>
        <w:rFonts w:hint="default"/>
        <w:u w:val="non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0" w15:restartNumberingAfterBreak="0">
    <w:nsid w:val="61DA40F1"/>
    <w:multiLevelType w:val="hybridMultilevel"/>
    <w:tmpl w:val="2E3ABD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1" w15:restartNumberingAfterBreak="0">
    <w:nsid w:val="639A4FA8"/>
    <w:multiLevelType w:val="multilevel"/>
    <w:tmpl w:val="543008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2" w15:restartNumberingAfterBreak="0">
    <w:nsid w:val="63BC01D3"/>
    <w:multiLevelType w:val="hybridMultilevel"/>
    <w:tmpl w:val="5EFE9E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3" w15:restartNumberingAfterBreak="0">
    <w:nsid w:val="63C82CFC"/>
    <w:multiLevelType w:val="hybridMultilevel"/>
    <w:tmpl w:val="2A7C4B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4" w15:restartNumberingAfterBreak="0">
    <w:nsid w:val="64E55ED3"/>
    <w:multiLevelType w:val="hybridMultilevel"/>
    <w:tmpl w:val="8926F9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5" w15:restartNumberingAfterBreak="0">
    <w:nsid w:val="656F3139"/>
    <w:multiLevelType w:val="hybridMultilevel"/>
    <w:tmpl w:val="D9FA0C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6" w15:restartNumberingAfterBreak="0">
    <w:nsid w:val="65DB4435"/>
    <w:multiLevelType w:val="hybridMultilevel"/>
    <w:tmpl w:val="06D6B8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7" w15:restartNumberingAfterBreak="0">
    <w:nsid w:val="665A4F4B"/>
    <w:multiLevelType w:val="hybridMultilevel"/>
    <w:tmpl w:val="8B269B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8" w15:restartNumberingAfterBreak="0">
    <w:nsid w:val="674F15A9"/>
    <w:multiLevelType w:val="hybridMultilevel"/>
    <w:tmpl w:val="467098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9"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0" w15:restartNumberingAfterBreak="0">
    <w:nsid w:val="685F6105"/>
    <w:multiLevelType w:val="hybridMultilevel"/>
    <w:tmpl w:val="A80456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1" w15:restartNumberingAfterBreak="0">
    <w:nsid w:val="686F2E2F"/>
    <w:multiLevelType w:val="hybridMultilevel"/>
    <w:tmpl w:val="E3C8FE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2" w15:restartNumberingAfterBreak="0">
    <w:nsid w:val="68BF313D"/>
    <w:multiLevelType w:val="hybridMultilevel"/>
    <w:tmpl w:val="032E4F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3" w15:restartNumberingAfterBreak="0">
    <w:nsid w:val="68BF3C95"/>
    <w:multiLevelType w:val="multilevel"/>
    <w:tmpl w:val="C8B0A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69523358"/>
    <w:multiLevelType w:val="hybridMultilevel"/>
    <w:tmpl w:val="F30EF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5" w15:restartNumberingAfterBreak="0">
    <w:nsid w:val="69A53A8A"/>
    <w:multiLevelType w:val="hybridMultilevel"/>
    <w:tmpl w:val="FF0AC2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6" w15:restartNumberingAfterBreak="0">
    <w:nsid w:val="69BD4A3F"/>
    <w:multiLevelType w:val="hybridMultilevel"/>
    <w:tmpl w:val="458213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7" w15:restartNumberingAfterBreak="0">
    <w:nsid w:val="6B543D49"/>
    <w:multiLevelType w:val="hybridMultilevel"/>
    <w:tmpl w:val="4D008E92"/>
    <w:lvl w:ilvl="0" w:tplc="E4EA7B8A">
      <w:start w:val="1"/>
      <w:numFmt w:val="upperRoman"/>
      <w:lvlText w:val="%1."/>
      <w:lvlJc w:val="left"/>
      <w:pPr>
        <w:ind w:left="1080" w:hanging="720"/>
      </w:pPr>
      <w:rPr>
        <w:rFonts w:ascii="Calibri" w:hAnsi="Calibri" w:cs="Calibri" w:hint="default"/>
      </w:rPr>
    </w:lvl>
    <w:lvl w:ilvl="1" w:tplc="E98096EC">
      <w:start w:val="1"/>
      <w:numFmt w:val="upperLetter"/>
      <w:lvlText w:val="%2."/>
      <w:lvlJc w:val="left"/>
      <w:pPr>
        <w:ind w:left="1440" w:hanging="360"/>
      </w:pPr>
      <w:rPr>
        <w:rFonts w:ascii="Calibri" w:eastAsiaTheme="minorHAnsi" w:hAnsi="Calibri" w:cs="Calibri"/>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8" w15:restartNumberingAfterBreak="0">
    <w:nsid w:val="6BA606DC"/>
    <w:multiLevelType w:val="hybridMultilevel"/>
    <w:tmpl w:val="1A3CCEA6"/>
    <w:lvl w:ilvl="0" w:tplc="128CC87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9" w15:restartNumberingAfterBreak="0">
    <w:nsid w:val="6CC9309C"/>
    <w:multiLevelType w:val="multilevel"/>
    <w:tmpl w:val="138E94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6D036841"/>
    <w:multiLevelType w:val="hybridMultilevel"/>
    <w:tmpl w:val="663210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1" w15:restartNumberingAfterBreak="0">
    <w:nsid w:val="6E5C0070"/>
    <w:multiLevelType w:val="hybridMultilevel"/>
    <w:tmpl w:val="E77C159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2" w15:restartNumberingAfterBreak="0">
    <w:nsid w:val="6E615686"/>
    <w:multiLevelType w:val="hybridMultilevel"/>
    <w:tmpl w:val="CA66481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3" w15:restartNumberingAfterBreak="0">
    <w:nsid w:val="6FA6755F"/>
    <w:multiLevelType w:val="hybridMultilevel"/>
    <w:tmpl w:val="2D1E1DF4"/>
    <w:lvl w:ilvl="0" w:tplc="74C2D020">
      <w:start w:val="226"/>
      <w:numFmt w:val="decimal"/>
      <w:lvlText w:val="%1"/>
      <w:lvlJc w:val="left"/>
      <w:pPr>
        <w:ind w:left="24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superscript"/>
      </w:rPr>
    </w:lvl>
    <w:lvl w:ilvl="1" w:tplc="F048AB42">
      <w:start w:val="1"/>
      <w:numFmt w:val="lowerLetter"/>
      <w:lvlText w:val="%2"/>
      <w:lvlJc w:val="left"/>
      <w:pPr>
        <w:ind w:left="108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superscript"/>
      </w:rPr>
    </w:lvl>
    <w:lvl w:ilvl="2" w:tplc="AC1C53E8">
      <w:start w:val="1"/>
      <w:numFmt w:val="lowerRoman"/>
      <w:lvlText w:val="%3"/>
      <w:lvlJc w:val="left"/>
      <w:pPr>
        <w:ind w:left="180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superscript"/>
      </w:rPr>
    </w:lvl>
    <w:lvl w:ilvl="3" w:tplc="4B509C2A">
      <w:start w:val="1"/>
      <w:numFmt w:val="decimal"/>
      <w:lvlText w:val="%4"/>
      <w:lvlJc w:val="left"/>
      <w:pPr>
        <w:ind w:left="252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superscript"/>
      </w:rPr>
    </w:lvl>
    <w:lvl w:ilvl="4" w:tplc="7A28EB14">
      <w:start w:val="1"/>
      <w:numFmt w:val="lowerLetter"/>
      <w:lvlText w:val="%5"/>
      <w:lvlJc w:val="left"/>
      <w:pPr>
        <w:ind w:left="324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superscript"/>
      </w:rPr>
    </w:lvl>
    <w:lvl w:ilvl="5" w:tplc="F992F2E4">
      <w:start w:val="1"/>
      <w:numFmt w:val="lowerRoman"/>
      <w:lvlText w:val="%6"/>
      <w:lvlJc w:val="left"/>
      <w:pPr>
        <w:ind w:left="396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superscript"/>
      </w:rPr>
    </w:lvl>
    <w:lvl w:ilvl="6" w:tplc="98489E7C">
      <w:start w:val="1"/>
      <w:numFmt w:val="decimal"/>
      <w:lvlText w:val="%7"/>
      <w:lvlJc w:val="left"/>
      <w:pPr>
        <w:ind w:left="468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superscript"/>
      </w:rPr>
    </w:lvl>
    <w:lvl w:ilvl="7" w:tplc="A2FADF68">
      <w:start w:val="1"/>
      <w:numFmt w:val="lowerLetter"/>
      <w:lvlText w:val="%8"/>
      <w:lvlJc w:val="left"/>
      <w:pPr>
        <w:ind w:left="540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superscript"/>
      </w:rPr>
    </w:lvl>
    <w:lvl w:ilvl="8" w:tplc="2E70CEE4">
      <w:start w:val="1"/>
      <w:numFmt w:val="lowerRoman"/>
      <w:lvlText w:val="%9"/>
      <w:lvlJc w:val="left"/>
      <w:pPr>
        <w:ind w:left="612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superscript"/>
      </w:rPr>
    </w:lvl>
  </w:abstractNum>
  <w:abstractNum w:abstractNumId="194" w15:restartNumberingAfterBreak="0">
    <w:nsid w:val="6FDC2807"/>
    <w:multiLevelType w:val="hybridMultilevel"/>
    <w:tmpl w:val="949471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5" w15:restartNumberingAfterBreak="0">
    <w:nsid w:val="706B103B"/>
    <w:multiLevelType w:val="hybridMultilevel"/>
    <w:tmpl w:val="7326D8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6" w15:restartNumberingAfterBreak="0">
    <w:nsid w:val="711D30E2"/>
    <w:multiLevelType w:val="hybridMultilevel"/>
    <w:tmpl w:val="185E38D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7" w15:restartNumberingAfterBreak="0">
    <w:nsid w:val="714A7C34"/>
    <w:multiLevelType w:val="multilevel"/>
    <w:tmpl w:val="6C66E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714D7287"/>
    <w:multiLevelType w:val="hybridMultilevel"/>
    <w:tmpl w:val="CFF226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9" w15:restartNumberingAfterBreak="0">
    <w:nsid w:val="751568F9"/>
    <w:multiLevelType w:val="hybridMultilevel"/>
    <w:tmpl w:val="EB580E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0" w15:restartNumberingAfterBreak="0">
    <w:nsid w:val="75161E68"/>
    <w:multiLevelType w:val="hybridMultilevel"/>
    <w:tmpl w:val="F04891AC"/>
    <w:lvl w:ilvl="0" w:tplc="04090015">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1" w15:restartNumberingAfterBreak="0">
    <w:nsid w:val="75227789"/>
    <w:multiLevelType w:val="hybridMultilevel"/>
    <w:tmpl w:val="7E28229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2" w15:restartNumberingAfterBreak="0">
    <w:nsid w:val="76125AB7"/>
    <w:multiLevelType w:val="hybridMultilevel"/>
    <w:tmpl w:val="D7D21B0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03" w15:restartNumberingAfterBreak="0">
    <w:nsid w:val="76557759"/>
    <w:multiLevelType w:val="hybridMultilevel"/>
    <w:tmpl w:val="C2C48EE0"/>
    <w:lvl w:ilvl="0" w:tplc="F08E3DE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4" w15:restartNumberingAfterBreak="0">
    <w:nsid w:val="76782682"/>
    <w:multiLevelType w:val="hybridMultilevel"/>
    <w:tmpl w:val="DE4A7B7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5" w15:restartNumberingAfterBreak="0">
    <w:nsid w:val="77C4675F"/>
    <w:multiLevelType w:val="multilevel"/>
    <w:tmpl w:val="CC44C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78E005D6"/>
    <w:multiLevelType w:val="hybridMultilevel"/>
    <w:tmpl w:val="75DE4E56"/>
    <w:lvl w:ilvl="0" w:tplc="0FA0ABE8">
      <w:numFmt w:val="bullet"/>
      <w:lvlText w:val="-"/>
      <w:lvlJc w:val="left"/>
      <w:pPr>
        <w:ind w:left="720" w:hanging="360"/>
      </w:pPr>
      <w:rPr>
        <w:rFonts w:ascii="Georgia" w:eastAsiaTheme="minorEastAsia" w:hAnsi="Georgia"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7" w15:restartNumberingAfterBreak="0">
    <w:nsid w:val="791D1598"/>
    <w:multiLevelType w:val="hybridMultilevel"/>
    <w:tmpl w:val="890E54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8" w15:restartNumberingAfterBreak="0">
    <w:nsid w:val="792A0D6E"/>
    <w:multiLevelType w:val="hybridMultilevel"/>
    <w:tmpl w:val="DD3868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9" w15:restartNumberingAfterBreak="0">
    <w:nsid w:val="7A2C2E22"/>
    <w:multiLevelType w:val="hybridMultilevel"/>
    <w:tmpl w:val="72E88EC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0" w15:restartNumberingAfterBreak="0">
    <w:nsid w:val="7A9218DC"/>
    <w:multiLevelType w:val="hybridMultilevel"/>
    <w:tmpl w:val="DFD461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1" w15:restartNumberingAfterBreak="0">
    <w:nsid w:val="7AB07B52"/>
    <w:multiLevelType w:val="hybridMultilevel"/>
    <w:tmpl w:val="7EE47580"/>
    <w:lvl w:ilvl="0" w:tplc="6AD2555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2" w15:restartNumberingAfterBreak="0">
    <w:nsid w:val="7B5B2E15"/>
    <w:multiLevelType w:val="hybridMultilevel"/>
    <w:tmpl w:val="46BC09C4"/>
    <w:lvl w:ilvl="0" w:tplc="4D9E0CC4">
      <w:start w:val="1"/>
      <w:numFmt w:val="upperLetter"/>
      <w:pStyle w:val="CardContinued1"/>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3" w15:restartNumberingAfterBreak="0">
    <w:nsid w:val="7B5F50A2"/>
    <w:multiLevelType w:val="hybridMultilevel"/>
    <w:tmpl w:val="7C18100E"/>
    <w:lvl w:ilvl="0" w:tplc="065A2B7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4" w15:restartNumberingAfterBreak="0">
    <w:nsid w:val="7C1E61A3"/>
    <w:multiLevelType w:val="hybridMultilevel"/>
    <w:tmpl w:val="FC8044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5" w15:restartNumberingAfterBreak="0">
    <w:nsid w:val="7D5E54EF"/>
    <w:multiLevelType w:val="hybridMultilevel"/>
    <w:tmpl w:val="3B86E8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6" w15:restartNumberingAfterBreak="0">
    <w:nsid w:val="7E1E2386"/>
    <w:multiLevelType w:val="hybridMultilevel"/>
    <w:tmpl w:val="5DF4C3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7" w15:restartNumberingAfterBreak="0">
    <w:nsid w:val="7E6A79BC"/>
    <w:multiLevelType w:val="hybridMultilevel"/>
    <w:tmpl w:val="4ACABD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8" w15:restartNumberingAfterBreak="0">
    <w:nsid w:val="7E7B029E"/>
    <w:multiLevelType w:val="hybridMultilevel"/>
    <w:tmpl w:val="7460E9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9" w15:restartNumberingAfterBreak="0">
    <w:nsid w:val="7E887830"/>
    <w:multiLevelType w:val="hybridMultilevel"/>
    <w:tmpl w:val="F724E12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0" w15:restartNumberingAfterBreak="0">
    <w:nsid w:val="7EFC6F3C"/>
    <w:multiLevelType w:val="hybridMultilevel"/>
    <w:tmpl w:val="65362B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1" w15:restartNumberingAfterBreak="0">
    <w:nsid w:val="7F7454BB"/>
    <w:multiLevelType w:val="hybridMultilevel"/>
    <w:tmpl w:val="032E4FF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233510218">
    <w:abstractNumId w:val="58"/>
  </w:num>
  <w:num w:numId="2" w16cid:durableId="766734837">
    <w:abstractNumId w:val="92"/>
  </w:num>
  <w:num w:numId="3" w16cid:durableId="767387787">
    <w:abstractNumId w:val="160"/>
  </w:num>
  <w:num w:numId="4" w16cid:durableId="215774105">
    <w:abstractNumId w:val="196"/>
  </w:num>
  <w:num w:numId="5" w16cid:durableId="430584709">
    <w:abstractNumId w:val="159"/>
  </w:num>
  <w:num w:numId="6" w16cid:durableId="1417436048">
    <w:abstractNumId w:val="34"/>
  </w:num>
  <w:num w:numId="7" w16cid:durableId="1919749081">
    <w:abstractNumId w:val="179"/>
  </w:num>
  <w:num w:numId="8" w16cid:durableId="1265501681">
    <w:abstractNumId w:val="151"/>
  </w:num>
  <w:num w:numId="9" w16cid:durableId="1018315881">
    <w:abstractNumId w:val="110"/>
  </w:num>
  <w:num w:numId="10" w16cid:durableId="650063291">
    <w:abstractNumId w:val="162"/>
  </w:num>
  <w:num w:numId="11" w16cid:durableId="1321930609">
    <w:abstractNumId w:val="66"/>
  </w:num>
  <w:num w:numId="12" w16cid:durableId="1008018817">
    <w:abstractNumId w:val="22"/>
  </w:num>
  <w:num w:numId="13" w16cid:durableId="1632780651">
    <w:abstractNumId w:val="29"/>
  </w:num>
  <w:num w:numId="14" w16cid:durableId="383867229">
    <w:abstractNumId w:val="212"/>
  </w:num>
  <w:num w:numId="15" w16cid:durableId="1611819085">
    <w:abstractNumId w:val="18"/>
  </w:num>
  <w:num w:numId="16" w16cid:durableId="2091466727">
    <w:abstractNumId w:val="80"/>
  </w:num>
  <w:num w:numId="17" w16cid:durableId="434983886">
    <w:abstractNumId w:val="89"/>
  </w:num>
  <w:num w:numId="18" w16cid:durableId="6836948">
    <w:abstractNumId w:val="158"/>
  </w:num>
  <w:num w:numId="19" w16cid:durableId="1713188445">
    <w:abstractNumId w:val="184"/>
  </w:num>
  <w:num w:numId="20" w16cid:durableId="1763601005">
    <w:abstractNumId w:val="100"/>
  </w:num>
  <w:num w:numId="21" w16cid:durableId="1957758541">
    <w:abstractNumId w:val="117"/>
  </w:num>
  <w:num w:numId="22" w16cid:durableId="563561827">
    <w:abstractNumId w:val="156"/>
  </w:num>
  <w:num w:numId="23" w16cid:durableId="1843815369">
    <w:abstractNumId w:val="60"/>
  </w:num>
  <w:num w:numId="24" w16cid:durableId="976834921">
    <w:abstractNumId w:val="53"/>
  </w:num>
  <w:num w:numId="25" w16cid:durableId="1804957627">
    <w:abstractNumId w:val="36"/>
  </w:num>
  <w:num w:numId="26" w16cid:durableId="370888918">
    <w:abstractNumId w:val="111"/>
  </w:num>
  <w:num w:numId="27" w16cid:durableId="1090813888">
    <w:abstractNumId w:val="17"/>
  </w:num>
  <w:num w:numId="28" w16cid:durableId="512689758">
    <w:abstractNumId w:val="202"/>
  </w:num>
  <w:num w:numId="29" w16cid:durableId="909073978">
    <w:abstractNumId w:val="115"/>
  </w:num>
  <w:num w:numId="30" w16cid:durableId="1170870560">
    <w:abstractNumId w:val="10"/>
  </w:num>
  <w:num w:numId="31" w16cid:durableId="833834185">
    <w:abstractNumId w:val="8"/>
  </w:num>
  <w:num w:numId="32" w16cid:durableId="483855610">
    <w:abstractNumId w:val="7"/>
  </w:num>
  <w:num w:numId="33" w16cid:durableId="490291629">
    <w:abstractNumId w:val="6"/>
  </w:num>
  <w:num w:numId="34" w16cid:durableId="1864976328">
    <w:abstractNumId w:val="5"/>
  </w:num>
  <w:num w:numId="35" w16cid:durableId="2064716988">
    <w:abstractNumId w:val="9"/>
  </w:num>
  <w:num w:numId="36" w16cid:durableId="1002856598">
    <w:abstractNumId w:val="4"/>
  </w:num>
  <w:num w:numId="37" w16cid:durableId="1377390552">
    <w:abstractNumId w:val="3"/>
  </w:num>
  <w:num w:numId="38" w16cid:durableId="1014767844">
    <w:abstractNumId w:val="2"/>
  </w:num>
  <w:num w:numId="39" w16cid:durableId="183520292">
    <w:abstractNumId w:val="1"/>
  </w:num>
  <w:num w:numId="40" w16cid:durableId="1205605210">
    <w:abstractNumId w:val="56"/>
  </w:num>
  <w:num w:numId="41" w16cid:durableId="1695883432">
    <w:abstractNumId w:val="47"/>
  </w:num>
  <w:num w:numId="42" w16cid:durableId="720713117">
    <w:abstractNumId w:val="33"/>
  </w:num>
  <w:num w:numId="43" w16cid:durableId="1516964333">
    <w:abstractNumId w:val="131"/>
  </w:num>
  <w:num w:numId="44" w16cid:durableId="1564216995">
    <w:abstractNumId w:val="54"/>
  </w:num>
  <w:num w:numId="45" w16cid:durableId="1426343644">
    <w:abstractNumId w:val="96"/>
  </w:num>
  <w:num w:numId="46" w16cid:durableId="866455850">
    <w:abstractNumId w:val="55"/>
  </w:num>
  <w:num w:numId="47" w16cid:durableId="326984341">
    <w:abstractNumId w:val="38"/>
  </w:num>
  <w:num w:numId="48" w16cid:durableId="40598565">
    <w:abstractNumId w:val="108"/>
  </w:num>
  <w:num w:numId="49" w16cid:durableId="1956405982">
    <w:abstractNumId w:val="99"/>
  </w:num>
  <w:num w:numId="50" w16cid:durableId="1674337751">
    <w:abstractNumId w:val="174"/>
  </w:num>
  <w:num w:numId="51" w16cid:durableId="954794764">
    <w:abstractNumId w:val="82"/>
  </w:num>
  <w:num w:numId="52" w16cid:durableId="369494857">
    <w:abstractNumId w:val="62"/>
  </w:num>
  <w:num w:numId="53" w16cid:durableId="24987813">
    <w:abstractNumId w:val="140"/>
  </w:num>
  <w:num w:numId="54" w16cid:durableId="852305617">
    <w:abstractNumId w:val="52"/>
  </w:num>
  <w:num w:numId="55" w16cid:durableId="1013192386">
    <w:abstractNumId w:val="127"/>
  </w:num>
  <w:num w:numId="56" w16cid:durableId="317538172">
    <w:abstractNumId w:val="164"/>
  </w:num>
  <w:num w:numId="57" w16cid:durableId="858196615">
    <w:abstractNumId w:val="77"/>
  </w:num>
  <w:num w:numId="58" w16cid:durableId="1433237949">
    <w:abstractNumId w:val="193"/>
  </w:num>
  <w:num w:numId="59" w16cid:durableId="1234313952">
    <w:abstractNumId w:val="141"/>
  </w:num>
  <w:num w:numId="60" w16cid:durableId="1239170953">
    <w:abstractNumId w:val="73"/>
  </w:num>
  <w:num w:numId="61" w16cid:durableId="27026301">
    <w:abstractNumId w:val="194"/>
  </w:num>
  <w:num w:numId="62" w16cid:durableId="1891115825">
    <w:abstractNumId w:val="72"/>
  </w:num>
  <w:num w:numId="63" w16cid:durableId="2038584516">
    <w:abstractNumId w:val="211"/>
  </w:num>
  <w:num w:numId="64" w16cid:durableId="40639430">
    <w:abstractNumId w:val="88"/>
  </w:num>
  <w:num w:numId="65" w16cid:durableId="681518625">
    <w:abstractNumId w:val="188"/>
  </w:num>
  <w:num w:numId="66" w16cid:durableId="527528257">
    <w:abstractNumId w:val="161"/>
  </w:num>
  <w:num w:numId="67" w16cid:durableId="1889797445">
    <w:abstractNumId w:val="120"/>
  </w:num>
  <w:num w:numId="68" w16cid:durableId="55667893">
    <w:abstractNumId w:val="65"/>
  </w:num>
  <w:num w:numId="69" w16cid:durableId="941107329">
    <w:abstractNumId w:val="59"/>
  </w:num>
  <w:num w:numId="70" w16cid:durableId="2080395437">
    <w:abstractNumId w:val="168"/>
  </w:num>
  <w:num w:numId="71" w16cid:durableId="471362696">
    <w:abstractNumId w:val="191"/>
  </w:num>
  <w:num w:numId="72" w16cid:durableId="478036481">
    <w:abstractNumId w:val="192"/>
  </w:num>
  <w:num w:numId="73" w16cid:durableId="474614263">
    <w:abstractNumId w:val="106"/>
  </w:num>
  <w:num w:numId="74" w16cid:durableId="235671704">
    <w:abstractNumId w:val="119"/>
  </w:num>
  <w:num w:numId="75" w16cid:durableId="1325427973">
    <w:abstractNumId w:val="79"/>
  </w:num>
  <w:num w:numId="76" w16cid:durableId="913123908">
    <w:abstractNumId w:val="37"/>
  </w:num>
  <w:num w:numId="77" w16cid:durableId="657540982">
    <w:abstractNumId w:val="195"/>
  </w:num>
  <w:num w:numId="78" w16cid:durableId="1049690721">
    <w:abstractNumId w:val="51"/>
  </w:num>
  <w:num w:numId="79" w16cid:durableId="2077125604">
    <w:abstractNumId w:val="142"/>
  </w:num>
  <w:num w:numId="80" w16cid:durableId="899245628">
    <w:abstractNumId w:val="95"/>
  </w:num>
  <w:num w:numId="81" w16cid:durableId="231818303">
    <w:abstractNumId w:val="78"/>
  </w:num>
  <w:num w:numId="82" w16cid:durableId="1714422492">
    <w:abstractNumId w:val="67"/>
  </w:num>
  <w:num w:numId="83" w16cid:durableId="212541386">
    <w:abstractNumId w:val="84"/>
  </w:num>
  <w:num w:numId="84" w16cid:durableId="1089230788">
    <w:abstractNumId w:val="205"/>
  </w:num>
  <w:num w:numId="85" w16cid:durableId="441002712">
    <w:abstractNumId w:val="137"/>
  </w:num>
  <w:num w:numId="86" w16cid:durableId="1479804920">
    <w:abstractNumId w:val="171"/>
  </w:num>
  <w:num w:numId="87" w16cid:durableId="58868131">
    <w:abstractNumId w:val="155"/>
  </w:num>
  <w:num w:numId="88" w16cid:durableId="1273787475">
    <w:abstractNumId w:val="30"/>
  </w:num>
  <w:num w:numId="89" w16cid:durableId="1098600538">
    <w:abstractNumId w:val="136"/>
  </w:num>
  <w:num w:numId="90" w16cid:durableId="1641882721">
    <w:abstractNumId w:val="123"/>
  </w:num>
  <w:num w:numId="91" w16cid:durableId="470442617">
    <w:abstractNumId w:val="215"/>
  </w:num>
  <w:num w:numId="92" w16cid:durableId="140194472">
    <w:abstractNumId w:val="206"/>
  </w:num>
  <w:num w:numId="93" w16cid:durableId="1257397741">
    <w:abstractNumId w:val="43"/>
  </w:num>
  <w:num w:numId="94" w16cid:durableId="1341271308">
    <w:abstractNumId w:val="166"/>
  </w:num>
  <w:num w:numId="95" w16cid:durableId="1561860478">
    <w:abstractNumId w:val="0"/>
  </w:num>
  <w:num w:numId="96" w16cid:durableId="601111053">
    <w:abstractNumId w:val="35"/>
  </w:num>
  <w:num w:numId="97" w16cid:durableId="431047558">
    <w:abstractNumId w:val="31"/>
  </w:num>
  <w:num w:numId="98" w16cid:durableId="215044726">
    <w:abstractNumId w:val="83"/>
  </w:num>
  <w:num w:numId="99" w16cid:durableId="108165251">
    <w:abstractNumId w:val="134"/>
  </w:num>
  <w:num w:numId="100" w16cid:durableId="91970929">
    <w:abstractNumId w:val="76"/>
  </w:num>
  <w:num w:numId="101" w16cid:durableId="997347830">
    <w:abstractNumId w:val="146"/>
  </w:num>
  <w:num w:numId="102" w16cid:durableId="248733940">
    <w:abstractNumId w:val="105"/>
  </w:num>
  <w:num w:numId="103" w16cid:durableId="1477331388">
    <w:abstractNumId w:val="124"/>
  </w:num>
  <w:num w:numId="104" w16cid:durableId="1435586709">
    <w:abstractNumId w:val="21"/>
  </w:num>
  <w:num w:numId="105" w16cid:durableId="1882596931">
    <w:abstractNumId w:val="27"/>
  </w:num>
  <w:num w:numId="106" w16cid:durableId="18434444">
    <w:abstractNumId w:val="14"/>
  </w:num>
  <w:num w:numId="107" w16cid:durableId="1622418349">
    <w:abstractNumId w:val="19"/>
  </w:num>
  <w:num w:numId="108" w16cid:durableId="1187213713">
    <w:abstractNumId w:val="93"/>
  </w:num>
  <w:num w:numId="109" w16cid:durableId="2009628218">
    <w:abstractNumId w:val="138"/>
  </w:num>
  <w:num w:numId="110" w16cid:durableId="1254824226">
    <w:abstractNumId w:val="198"/>
  </w:num>
  <w:num w:numId="111" w16cid:durableId="95446446">
    <w:abstractNumId w:val="13"/>
  </w:num>
  <w:num w:numId="112" w16cid:durableId="50858637">
    <w:abstractNumId w:val="148"/>
  </w:num>
  <w:num w:numId="113" w16cid:durableId="2051950511">
    <w:abstractNumId w:val="186"/>
  </w:num>
  <w:num w:numId="114" w16cid:durableId="1256746784">
    <w:abstractNumId w:val="157"/>
  </w:num>
  <w:num w:numId="115" w16cid:durableId="1222248830">
    <w:abstractNumId w:val="219"/>
  </w:num>
  <w:num w:numId="116" w16cid:durableId="1543051433">
    <w:abstractNumId w:val="209"/>
  </w:num>
  <w:num w:numId="117" w16cid:durableId="1642929002">
    <w:abstractNumId w:val="145"/>
  </w:num>
  <w:num w:numId="118" w16cid:durableId="1626891394">
    <w:abstractNumId w:val="97"/>
  </w:num>
  <w:num w:numId="119" w16cid:durableId="573272650">
    <w:abstractNumId w:val="23"/>
  </w:num>
  <w:num w:numId="120" w16cid:durableId="1319915338">
    <w:abstractNumId w:val="201"/>
  </w:num>
  <w:num w:numId="121" w16cid:durableId="972712313">
    <w:abstractNumId w:val="153"/>
  </w:num>
  <w:num w:numId="122" w16cid:durableId="343829367">
    <w:abstractNumId w:val="107"/>
  </w:num>
  <w:num w:numId="123" w16cid:durableId="967124650">
    <w:abstractNumId w:val="69"/>
  </w:num>
  <w:num w:numId="124" w16cid:durableId="1068963002">
    <w:abstractNumId w:val="101"/>
  </w:num>
  <w:num w:numId="125" w16cid:durableId="1306547787">
    <w:abstractNumId w:val="180"/>
  </w:num>
  <w:num w:numId="126" w16cid:durableId="715204351">
    <w:abstractNumId w:val="75"/>
  </w:num>
  <w:num w:numId="127" w16cid:durableId="372536482">
    <w:abstractNumId w:val="91"/>
  </w:num>
  <w:num w:numId="128" w16cid:durableId="1069883115">
    <w:abstractNumId w:val="220"/>
  </w:num>
  <w:num w:numId="129" w16cid:durableId="1635017246">
    <w:abstractNumId w:val="177"/>
  </w:num>
  <w:num w:numId="130" w16cid:durableId="1990748498">
    <w:abstractNumId w:val="214"/>
  </w:num>
  <w:num w:numId="131" w16cid:durableId="1728913683">
    <w:abstractNumId w:val="45"/>
  </w:num>
  <w:num w:numId="132" w16cid:durableId="1505393369">
    <w:abstractNumId w:val="90"/>
  </w:num>
  <w:num w:numId="133" w16cid:durableId="793908869">
    <w:abstractNumId w:val="74"/>
  </w:num>
  <w:num w:numId="134" w16cid:durableId="2118788671">
    <w:abstractNumId w:val="189"/>
  </w:num>
  <w:num w:numId="135" w16cid:durableId="1389301789">
    <w:abstractNumId w:val="104"/>
  </w:num>
  <w:num w:numId="136" w16cid:durableId="1588004673">
    <w:abstractNumId w:val="183"/>
  </w:num>
  <w:num w:numId="137" w16cid:durableId="1517845676">
    <w:abstractNumId w:val="129"/>
  </w:num>
  <w:num w:numId="138" w16cid:durableId="1455059621">
    <w:abstractNumId w:val="181"/>
  </w:num>
  <w:num w:numId="139" w16cid:durableId="1586838769">
    <w:abstractNumId w:val="125"/>
  </w:num>
  <w:num w:numId="140" w16cid:durableId="1221405173">
    <w:abstractNumId w:val="15"/>
  </w:num>
  <w:num w:numId="141" w16cid:durableId="896936348">
    <w:abstractNumId w:val="147"/>
  </w:num>
  <w:num w:numId="142" w16cid:durableId="1487748488">
    <w:abstractNumId w:val="207"/>
  </w:num>
  <w:num w:numId="143" w16cid:durableId="1124423988">
    <w:abstractNumId w:val="40"/>
  </w:num>
  <w:num w:numId="144" w16cid:durableId="491724053">
    <w:abstractNumId w:val="204"/>
  </w:num>
  <w:num w:numId="145" w16cid:durableId="1838303641">
    <w:abstractNumId w:val="118"/>
  </w:num>
  <w:num w:numId="146" w16cid:durableId="1221818852">
    <w:abstractNumId w:val="24"/>
  </w:num>
  <w:num w:numId="147" w16cid:durableId="1065833924">
    <w:abstractNumId w:val="112"/>
  </w:num>
  <w:num w:numId="148" w16cid:durableId="1055936144">
    <w:abstractNumId w:val="197"/>
  </w:num>
  <w:num w:numId="149" w16cid:durableId="143550152">
    <w:abstractNumId w:val="68"/>
  </w:num>
  <w:num w:numId="150" w16cid:durableId="1942451884">
    <w:abstractNumId w:val="70"/>
  </w:num>
  <w:num w:numId="151" w16cid:durableId="686718268">
    <w:abstractNumId w:val="16"/>
  </w:num>
  <w:num w:numId="152" w16cid:durableId="1031224652">
    <w:abstractNumId w:val="64"/>
  </w:num>
  <w:num w:numId="153" w16cid:durableId="38867543">
    <w:abstractNumId w:val="116"/>
  </w:num>
  <w:num w:numId="154" w16cid:durableId="1690986372">
    <w:abstractNumId w:val="187"/>
  </w:num>
  <w:num w:numId="155" w16cid:durableId="1556812374">
    <w:abstractNumId w:val="41"/>
  </w:num>
  <w:num w:numId="156" w16cid:durableId="1826167472">
    <w:abstractNumId w:val="210"/>
  </w:num>
  <w:num w:numId="157" w16cid:durableId="1276912747">
    <w:abstractNumId w:val="121"/>
  </w:num>
  <w:num w:numId="158" w16cid:durableId="523788286">
    <w:abstractNumId w:val="143"/>
  </w:num>
  <w:num w:numId="159" w16cid:durableId="66999583">
    <w:abstractNumId w:val="39"/>
  </w:num>
  <w:num w:numId="160" w16cid:durableId="714501330">
    <w:abstractNumId w:val="216"/>
  </w:num>
  <w:num w:numId="161" w16cid:durableId="1582370564">
    <w:abstractNumId w:val="109"/>
  </w:num>
  <w:num w:numId="162" w16cid:durableId="1482885466">
    <w:abstractNumId w:val="172"/>
  </w:num>
  <w:num w:numId="163" w16cid:durableId="1403915594">
    <w:abstractNumId w:val="182"/>
  </w:num>
  <w:num w:numId="164" w16cid:durableId="1630932241">
    <w:abstractNumId w:val="221"/>
  </w:num>
  <w:num w:numId="165" w16cid:durableId="945963131">
    <w:abstractNumId w:val="113"/>
  </w:num>
  <w:num w:numId="166" w16cid:durableId="1999264634">
    <w:abstractNumId w:val="122"/>
  </w:num>
  <w:num w:numId="167" w16cid:durableId="1644853303">
    <w:abstractNumId w:val="102"/>
  </w:num>
  <w:num w:numId="168" w16cid:durableId="1563061181">
    <w:abstractNumId w:val="44"/>
  </w:num>
  <w:num w:numId="169" w16cid:durableId="349839297">
    <w:abstractNumId w:val="32"/>
  </w:num>
  <w:num w:numId="170" w16cid:durableId="2136945506">
    <w:abstractNumId w:val="150"/>
  </w:num>
  <w:num w:numId="171" w16cid:durableId="679352073">
    <w:abstractNumId w:val="175"/>
  </w:num>
  <w:num w:numId="172" w16cid:durableId="182982178">
    <w:abstractNumId w:val="154"/>
  </w:num>
  <w:num w:numId="173" w16cid:durableId="1849640935">
    <w:abstractNumId w:val="94"/>
  </w:num>
  <w:num w:numId="174" w16cid:durableId="142432410">
    <w:abstractNumId w:val="178"/>
  </w:num>
  <w:num w:numId="175" w16cid:durableId="816721895">
    <w:abstractNumId w:val="185"/>
  </w:num>
  <w:num w:numId="176" w16cid:durableId="1623072102">
    <w:abstractNumId w:val="11"/>
  </w:num>
  <w:num w:numId="177" w16cid:durableId="346564447">
    <w:abstractNumId w:val="46"/>
  </w:num>
  <w:num w:numId="178" w16cid:durableId="1887984569">
    <w:abstractNumId w:val="48"/>
  </w:num>
  <w:num w:numId="179" w16cid:durableId="326900980">
    <w:abstractNumId w:val="203"/>
  </w:num>
  <w:num w:numId="180" w16cid:durableId="483742452">
    <w:abstractNumId w:val="173"/>
  </w:num>
  <w:num w:numId="181" w16cid:durableId="476530378">
    <w:abstractNumId w:val="87"/>
  </w:num>
  <w:num w:numId="182" w16cid:durableId="1925333875">
    <w:abstractNumId w:val="20"/>
  </w:num>
  <w:num w:numId="183" w16cid:durableId="493306289">
    <w:abstractNumId w:val="149"/>
  </w:num>
  <w:num w:numId="184" w16cid:durableId="1860704859">
    <w:abstractNumId w:val="128"/>
  </w:num>
  <w:num w:numId="185" w16cid:durableId="1582595038">
    <w:abstractNumId w:val="85"/>
  </w:num>
  <w:num w:numId="186" w16cid:durableId="342434956">
    <w:abstractNumId w:val="135"/>
  </w:num>
  <w:num w:numId="187" w16cid:durableId="1222668265">
    <w:abstractNumId w:val="213"/>
  </w:num>
  <w:num w:numId="188" w16cid:durableId="2027751317">
    <w:abstractNumId w:val="165"/>
  </w:num>
  <w:num w:numId="189" w16cid:durableId="466555289">
    <w:abstractNumId w:val="126"/>
  </w:num>
  <w:num w:numId="190" w16cid:durableId="938563825">
    <w:abstractNumId w:val="81"/>
  </w:num>
  <w:num w:numId="191" w16cid:durableId="1735734739">
    <w:abstractNumId w:val="57"/>
  </w:num>
  <w:num w:numId="192" w16cid:durableId="1373967966">
    <w:abstractNumId w:val="163"/>
  </w:num>
  <w:num w:numId="193" w16cid:durableId="1159729141">
    <w:abstractNumId w:val="42"/>
  </w:num>
  <w:num w:numId="194" w16cid:durableId="1683045690">
    <w:abstractNumId w:val="170"/>
  </w:num>
  <w:num w:numId="195" w16cid:durableId="474763964">
    <w:abstractNumId w:val="63"/>
  </w:num>
  <w:num w:numId="196" w16cid:durableId="261381407">
    <w:abstractNumId w:val="28"/>
  </w:num>
  <w:num w:numId="197" w16cid:durableId="395904911">
    <w:abstractNumId w:val="130"/>
  </w:num>
  <w:num w:numId="198" w16cid:durableId="1093933276">
    <w:abstractNumId w:val="61"/>
  </w:num>
  <w:num w:numId="199" w16cid:durableId="1146168266">
    <w:abstractNumId w:val="98"/>
  </w:num>
  <w:num w:numId="200" w16cid:durableId="1804153136">
    <w:abstractNumId w:val="25"/>
  </w:num>
  <w:num w:numId="201" w16cid:durableId="482083559">
    <w:abstractNumId w:val="199"/>
  </w:num>
  <w:num w:numId="202" w16cid:durableId="1885828439">
    <w:abstractNumId w:val="133"/>
  </w:num>
  <w:num w:numId="203" w16cid:durableId="2094819531">
    <w:abstractNumId w:val="144"/>
  </w:num>
  <w:num w:numId="204" w16cid:durableId="443039299">
    <w:abstractNumId w:val="152"/>
  </w:num>
  <w:num w:numId="205" w16cid:durableId="199126699">
    <w:abstractNumId w:val="12"/>
  </w:num>
  <w:num w:numId="206" w16cid:durableId="73207100">
    <w:abstractNumId w:val="167"/>
  </w:num>
  <w:num w:numId="207" w16cid:durableId="1526290598">
    <w:abstractNumId w:val="49"/>
  </w:num>
  <w:num w:numId="208" w16cid:durableId="1932006680">
    <w:abstractNumId w:val="86"/>
  </w:num>
  <w:num w:numId="209" w16cid:durableId="852651318">
    <w:abstractNumId w:val="71"/>
  </w:num>
  <w:num w:numId="210" w16cid:durableId="872422943">
    <w:abstractNumId w:val="132"/>
  </w:num>
  <w:num w:numId="211" w16cid:durableId="756293304">
    <w:abstractNumId w:val="114"/>
  </w:num>
  <w:num w:numId="212" w16cid:durableId="80880086">
    <w:abstractNumId w:val="50"/>
  </w:num>
  <w:num w:numId="213" w16cid:durableId="921640409">
    <w:abstractNumId w:val="190"/>
  </w:num>
  <w:num w:numId="214" w16cid:durableId="780030288">
    <w:abstractNumId w:val="218"/>
  </w:num>
  <w:num w:numId="215" w16cid:durableId="917983430">
    <w:abstractNumId w:val="208"/>
  </w:num>
  <w:num w:numId="216" w16cid:durableId="587541993">
    <w:abstractNumId w:val="169"/>
  </w:num>
  <w:num w:numId="217" w16cid:durableId="1175388479">
    <w:abstractNumId w:val="200"/>
  </w:num>
  <w:num w:numId="218" w16cid:durableId="1099182276">
    <w:abstractNumId w:val="139"/>
  </w:num>
  <w:num w:numId="219" w16cid:durableId="1045258006">
    <w:abstractNumId w:val="217"/>
  </w:num>
  <w:num w:numId="220" w16cid:durableId="953944301">
    <w:abstractNumId w:val="103"/>
  </w:num>
  <w:num w:numId="221" w16cid:durableId="671950960">
    <w:abstractNumId w:val="176"/>
  </w:num>
  <w:num w:numId="222" w16cid:durableId="1986281088">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3E8E"/>
    <w:rsid w:val="001652B8"/>
    <w:rsid w:val="004B6A45"/>
    <w:rsid w:val="004C3E8E"/>
    <w:rsid w:val="005E4256"/>
    <w:rsid w:val="00665E22"/>
    <w:rsid w:val="006C37C0"/>
    <w:rsid w:val="007C0EE9"/>
    <w:rsid w:val="008D4BE7"/>
    <w:rsid w:val="008F0AE8"/>
    <w:rsid w:val="00956977"/>
    <w:rsid w:val="00C56AE5"/>
    <w:rsid w:val="00D01267"/>
    <w:rsid w:val="00F32CB2"/>
    <w:rsid w:val="00F436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C6B8CF"/>
  <w15:chartTrackingRefBased/>
  <w15:docId w15:val="{7DFAEE4A-130E-40F8-BDC7-F9EF58D345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qFormat="1"/>
    <w:lsdException w:name="toc 2" w:semiHidden="1" w:uiPriority="0" w:unhideWhenUsed="1" w:qFormat="1"/>
    <w:lsdException w:name="toc 3" w:semiHidden="1" w:uiPriority="0"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iPriority="0"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0"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5"/>
    <w:qFormat/>
    <w:rsid w:val="006C37C0"/>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F32CB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F32CB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F32CB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qFormat/>
    <w:rsid w:val="00F32CB2"/>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F32CB2"/>
    <w:pPr>
      <w:keepNext/>
      <w:keepLines/>
      <w:spacing w:before="40"/>
      <w:outlineLvl w:val="4"/>
    </w:pPr>
    <w:rPr>
      <w:rFonts w:asciiTheme="majorHAnsi" w:eastAsiaTheme="majorEastAsia" w:hAnsiTheme="majorHAnsi" w:cstheme="majorBidi"/>
      <w:color w:val="0F4761" w:themeColor="accent1" w:themeShade="BF"/>
    </w:rPr>
  </w:style>
  <w:style w:type="character" w:customStyle="1" w:styleId="Heading1Char">
    <w:name w:val="Heading 1 Char"/>
    <w:aliases w:val="Pocket Char"/>
    <w:basedOn w:val="DefaultParagraphFont"/>
    <w:link w:val="Heading1"/>
    <w:rsid w:val="00F32CB2"/>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qFormat/>
    <w:rsid w:val="00F32CB2"/>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
    <w:basedOn w:val="DefaultParagraphFont"/>
    <w:link w:val="Heading3"/>
    <w:uiPriority w:val="2"/>
    <w:rsid w:val="00F32CB2"/>
    <w:rPr>
      <w:rFonts w:ascii="Calibri" w:eastAsiaTheme="majorEastAsia" w:hAnsi="Calibri" w:cstheme="majorBidi"/>
      <w:b/>
      <w:kern w:val="0"/>
      <w:sz w:val="32"/>
      <w:u w:val="single"/>
      <w14:ligatures w14:val="none"/>
    </w:rPr>
  </w:style>
  <w:style w:type="character" w:customStyle="1" w:styleId="Heading4Char">
    <w:name w:val="Heading 4 Char"/>
    <w:aliases w:val="Tag Char"/>
    <w:basedOn w:val="DefaultParagraphFont"/>
    <w:link w:val="Heading4"/>
    <w:uiPriority w:val="3"/>
    <w:rsid w:val="00F32CB2"/>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rsid w:val="00F32CB2"/>
    <w:rPr>
      <w:rFonts w:asciiTheme="majorHAnsi" w:eastAsiaTheme="majorEastAsia" w:hAnsiTheme="majorHAnsi" w:cstheme="majorBidi"/>
      <w:color w:val="0F4761" w:themeColor="accent1" w:themeShade="BF"/>
      <w:kern w:val="0"/>
      <w:sz w:val="22"/>
      <w:szCs w:val="22"/>
      <w14:ligatures w14:val="none"/>
    </w:rPr>
  </w:style>
  <w:style w:type="character" w:styleId="Emphasis">
    <w:name w:val="Emphasis"/>
    <w:basedOn w:val="DefaultParagraphFont"/>
    <w:link w:val="textbold"/>
    <w:uiPriority w:val="8"/>
    <w:qFormat/>
    <w:rsid w:val="00F32CB2"/>
    <w:rPr>
      <w:rFonts w:ascii="Calibri" w:hAnsi="Calibri" w:cs="Calibri"/>
      <w:b/>
      <w:iCs/>
      <w:sz w:val="22"/>
      <w:u w:val="single"/>
      <w:bdr w:val="single" w:sz="8" w:space="0" w:color="auto"/>
    </w:rPr>
  </w:style>
  <w:style w:type="character" w:customStyle="1" w:styleId="Style13ptBold">
    <w:name w:val="Style13ptBold"/>
    <w:aliases w:val="Cite"/>
    <w:basedOn w:val="DefaultParagraphFont"/>
    <w:uiPriority w:val="6"/>
    <w:qFormat/>
    <w:rsid w:val="00F32CB2"/>
    <w:rPr>
      <w:b/>
      <w:bCs/>
      <w:sz w:val="26"/>
      <w:u w:val="none"/>
    </w:rPr>
  </w:style>
  <w:style w:type="character" w:customStyle="1" w:styleId="StyleUnderline">
    <w:name w:val="StyleUnderline"/>
    <w:aliases w:val="Underline"/>
    <w:basedOn w:val="DefaultParagraphFont"/>
    <w:uiPriority w:val="7"/>
    <w:qFormat/>
    <w:rsid w:val="00F32CB2"/>
    <w:rPr>
      <w:b w:val="0"/>
      <w:sz w:val="22"/>
      <w:u w:val="single"/>
    </w:rPr>
  </w:style>
  <w:style w:type="paragraph" w:styleId="Header">
    <w:name w:val="header"/>
    <w:basedOn w:val="Normal"/>
    <w:link w:val="HeaderChar"/>
    <w:uiPriority w:val="99"/>
    <w:rsid w:val="00F32CB2"/>
    <w:pPr>
      <w:tabs>
        <w:tab w:val="center" w:pos="4680"/>
        <w:tab w:val="right" w:pos="9360"/>
      </w:tabs>
    </w:pPr>
  </w:style>
  <w:style w:type="character" w:customStyle="1" w:styleId="HeaderChar">
    <w:name w:val="Header Char"/>
    <w:basedOn w:val="DefaultParagraphFont"/>
    <w:link w:val="Header"/>
    <w:uiPriority w:val="99"/>
    <w:rsid w:val="00F32CB2"/>
    <w:rPr>
      <w:rFonts w:ascii="Calibri" w:hAnsi="Calibri" w:cs="Calibri"/>
      <w:kern w:val="0"/>
      <w:sz w:val="22"/>
      <w:szCs w:val="22"/>
      <w14:ligatures w14:val="none"/>
    </w:rPr>
  </w:style>
  <w:style w:type="paragraph" w:styleId="Footer">
    <w:name w:val="footer"/>
    <w:basedOn w:val="Normal"/>
    <w:link w:val="FooterChar"/>
    <w:uiPriority w:val="99"/>
    <w:rsid w:val="00F32CB2"/>
    <w:pPr>
      <w:tabs>
        <w:tab w:val="center" w:pos="4680"/>
        <w:tab w:val="right" w:pos="9360"/>
      </w:tabs>
    </w:pPr>
  </w:style>
  <w:style w:type="character" w:customStyle="1" w:styleId="FooterChar">
    <w:name w:val="Footer Char"/>
    <w:basedOn w:val="DefaultParagraphFont"/>
    <w:link w:val="Footer"/>
    <w:uiPriority w:val="99"/>
    <w:rsid w:val="00F32CB2"/>
    <w:rPr>
      <w:rFonts w:ascii="Calibri" w:hAnsi="Calibri" w:cs="Calibri"/>
      <w:kern w:val="0"/>
      <w:sz w:val="22"/>
      <w:szCs w:val="22"/>
      <w14:ligatures w14:val="none"/>
    </w:rPr>
  </w:style>
  <w:style w:type="paragraph" w:styleId="BodyText">
    <w:name w:val="Body Text"/>
    <w:basedOn w:val="Normal"/>
    <w:link w:val="BodyTextChar"/>
    <w:uiPriority w:val="99"/>
    <w:unhideWhenUsed/>
    <w:rsid w:val="00F32CB2"/>
    <w:pPr>
      <w:spacing w:after="120"/>
    </w:pPr>
  </w:style>
  <w:style w:type="character" w:customStyle="1" w:styleId="BodyTextChar">
    <w:name w:val="Body Text Char"/>
    <w:basedOn w:val="DefaultParagraphFont"/>
    <w:link w:val="BodyText"/>
    <w:uiPriority w:val="99"/>
    <w:rsid w:val="00F32CB2"/>
    <w:rPr>
      <w:rFonts w:ascii="Calibri" w:hAnsi="Calibri" w:cs="Calibri"/>
      <w:kern w:val="0"/>
      <w:sz w:val="22"/>
      <w:szCs w:val="22"/>
      <w14:ligatures w14:val="none"/>
    </w:rPr>
  </w:style>
  <w:style w:type="paragraph" w:styleId="NoSpacing">
    <w:name w:val="No Spacing"/>
    <w:link w:val="NoSpacingChar"/>
    <w:uiPriority w:val="99"/>
    <w:unhideWhenUsed/>
    <w:qFormat/>
    <w:rsid w:val="00F32CB2"/>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F32CB2"/>
    <w:rPr>
      <w:rFonts w:ascii="Calibri" w:hAnsi="Calibri" w:cs="Calibri"/>
      <w:kern w:val="0"/>
      <w:sz w:val="22"/>
      <w:szCs w:val="22"/>
      <w14:ligatures w14:val="none"/>
    </w:rPr>
  </w:style>
  <w:style w:type="paragraph" w:customStyle="1" w:styleId="Undertag">
    <w:name w:val="Undertag"/>
    <w:link w:val="UndertagChar"/>
    <w:autoRedefine/>
    <w:uiPriority w:val="5"/>
    <w:qFormat/>
    <w:rsid w:val="00F32CB2"/>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F32CB2"/>
    <w:rPr>
      <w:rFonts w:ascii="Times New Roman" w:eastAsiaTheme="majorEastAsia" w:hAnsi="Times New Roman" w:cstheme="majorBidi"/>
      <w:i/>
      <w:iCs/>
      <w:color w:val="275317" w:themeColor="accent6" w:themeShade="80"/>
      <w:kern w:val="0"/>
      <w:szCs w:val="22"/>
      <w14:ligatures w14:val="none"/>
    </w:rPr>
  </w:style>
  <w:style w:type="paragraph" w:customStyle="1" w:styleId="Analytic">
    <w:name w:val="Analytic"/>
    <w:basedOn w:val="Heading4"/>
    <w:link w:val="AnalyticChar"/>
    <w:autoRedefine/>
    <w:uiPriority w:val="5"/>
    <w:qFormat/>
    <w:rsid w:val="00F32CB2"/>
    <w:rPr>
      <w:color w:val="0A2F41" w:themeColor="accent1" w:themeShade="80"/>
    </w:rPr>
  </w:style>
  <w:style w:type="character" w:customStyle="1" w:styleId="AnalyticChar">
    <w:name w:val="Analytic Char"/>
    <w:basedOn w:val="DefaultParagraphFont"/>
    <w:link w:val="Analytic"/>
    <w:uiPriority w:val="5"/>
    <w:rsid w:val="00F32CB2"/>
    <w:rPr>
      <w:rFonts w:ascii="Calibri" w:eastAsiaTheme="majorEastAsia" w:hAnsi="Calibri" w:cstheme="majorBidi"/>
      <w:b/>
      <w:iCs/>
      <w:color w:val="0A2F41" w:themeColor="accent1" w:themeShade="80"/>
      <w:kern w:val="0"/>
      <w:sz w:val="26"/>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usatoday.com/story/news/politics/2026/03/22/iran-war-big-beautiful-bill-congress/89186388007/"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bloomberg.com/news/features/2026-03-03/iran-war-oil-price-surge-put-global-economic-recovery-at-risk?embedded-checkout=true" TargetMode="External"/><Relationship Id="rId5" Type="http://schemas.openxmlformats.org/officeDocument/2006/relationships/hyperlink" Target="https://link.springer.com/article/10.1057/s41271-021-00331-9" TargetMode="Externa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ver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10</TotalTime>
  <Pages>1</Pages>
  <Words>82991</Words>
  <Characters>475541</Characters>
  <Application>Microsoft Office Word</Application>
  <DocSecurity>0</DocSecurity>
  <Lines>5113</Lines>
  <Paragraphs>1493</Paragraphs>
  <ScaleCrop>false</ScaleCrop>
  <Company/>
  <LinksUpToDate>false</LinksUpToDate>
  <CharactersWithSpaces>557039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Avery Bates</dc:creator>
  <cp:keywords/>
  <dc:description/>
  <cp:lastModifiedBy>Avery Bates</cp:lastModifiedBy>
  <cp:revision>11</cp:revision>
  <dcterms:created xsi:type="dcterms:W3CDTF">2026-03-29T23:12:00Z</dcterms:created>
  <dcterms:modified xsi:type="dcterms:W3CDTF">2026-03-30T00:18:00Z</dcterms:modified>
</cp:coreProperties>
</file>