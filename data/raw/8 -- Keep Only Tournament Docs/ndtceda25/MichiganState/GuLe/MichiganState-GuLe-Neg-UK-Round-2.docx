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B22D" w14:textId="270DACD5" w:rsidR="00EB555F" w:rsidRDefault="00EB555F" w:rsidP="00EB555F">
      <w:pPr>
        <w:pStyle w:val="Heading1"/>
      </w:pPr>
      <w:r>
        <w:t xml:space="preserve">Neg Wiki Doc---UK---Round 2 </w:t>
      </w:r>
    </w:p>
    <w:p w14:paraId="6A5C514C" w14:textId="517BF235" w:rsidR="00EB555F" w:rsidRDefault="00EB555F" w:rsidP="00EB555F">
      <w:pPr>
        <w:pStyle w:val="Heading1"/>
      </w:pPr>
      <w:r>
        <w:t xml:space="preserve">1NC---UK---Round 2 </w:t>
      </w:r>
    </w:p>
    <w:p w14:paraId="72A7CAD1" w14:textId="77777777" w:rsidR="00EB555F" w:rsidRDefault="00EB555F" w:rsidP="00EB555F">
      <w:pPr>
        <w:pStyle w:val="Heading2"/>
      </w:pPr>
      <w:r>
        <w:t>OFF</w:t>
      </w:r>
    </w:p>
    <w:p w14:paraId="2A1C9795" w14:textId="77777777" w:rsidR="00EB555F" w:rsidRPr="00B45539" w:rsidRDefault="00EB555F" w:rsidP="00EB555F">
      <w:pPr>
        <w:pStyle w:val="Heading3"/>
      </w:pPr>
      <w:r w:rsidRPr="00B45539">
        <w:t>1NC---</w:t>
      </w:r>
      <w:r>
        <w:t>DA</w:t>
      </w:r>
    </w:p>
    <w:p w14:paraId="25EFF916" w14:textId="77777777" w:rsidR="00EB555F" w:rsidRPr="00B45539" w:rsidRDefault="00EB555F" w:rsidP="00EB555F">
      <w:r w:rsidRPr="00B45539">
        <w:t>Automation DA</w:t>
      </w:r>
    </w:p>
    <w:p w14:paraId="02337F30" w14:textId="77777777" w:rsidR="00EB555F" w:rsidRPr="00323401" w:rsidRDefault="00EB555F" w:rsidP="00EB555F">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0CA2FEC7" w14:textId="77777777" w:rsidR="00EB555F" w:rsidRDefault="00EB555F" w:rsidP="00EB555F">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6414BD75" w14:textId="77777777" w:rsidR="00EB555F" w:rsidRPr="00162B02" w:rsidRDefault="00EB555F" w:rsidP="00EB555F">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0AB525F0" w14:textId="77777777" w:rsidR="00EB555F" w:rsidRPr="00162B02" w:rsidRDefault="00EB555F" w:rsidP="00EB555F">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627D16B7" w14:textId="77777777" w:rsidR="00EB555F" w:rsidRPr="00162B02" w:rsidRDefault="00EB555F" w:rsidP="00EB555F">
      <w:pPr>
        <w:rPr>
          <w:sz w:val="16"/>
        </w:rPr>
      </w:pPr>
      <w:r w:rsidRPr="00162B02">
        <w:rPr>
          <w:sz w:val="16"/>
        </w:rPr>
        <w:t>But the jobs AI is expected to touch in the years to come are different from those impacted by previous waves of technological change.</w:t>
      </w:r>
    </w:p>
    <w:p w14:paraId="73DD62F6" w14:textId="77777777" w:rsidR="00EB555F" w:rsidRPr="00162B02" w:rsidRDefault="00EB555F" w:rsidP="00EB555F">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0F2A7A92" w14:textId="77777777" w:rsidR="00EB555F" w:rsidRPr="00162B02" w:rsidRDefault="00EB555F" w:rsidP="00EB555F">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6BACE89C" w14:textId="77777777" w:rsidR="00EB555F" w:rsidRPr="00162B02" w:rsidRDefault="00EB555F" w:rsidP="00EB555F">
      <w:pPr>
        <w:rPr>
          <w:sz w:val="16"/>
        </w:rPr>
      </w:pPr>
      <w:r w:rsidRPr="00162B02">
        <w:rPr>
          <w:sz w:val="16"/>
        </w:rPr>
        <w:t>First, computers loomed over occupations</w:t>
      </w:r>
    </w:p>
    <w:p w14:paraId="6364A401" w14:textId="77777777" w:rsidR="00EB555F" w:rsidRPr="00162B02" w:rsidRDefault="00EB555F" w:rsidP="00EB555F">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26F4939B" w14:textId="77777777" w:rsidR="00EB555F" w:rsidRPr="00162B02" w:rsidRDefault="00EB555F" w:rsidP="00EB555F">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0FCF619A" w14:textId="77777777" w:rsidR="00EB555F" w:rsidRPr="00162B02" w:rsidRDefault="00EB555F" w:rsidP="00EB555F">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21DFFE94" w14:textId="77777777" w:rsidR="00EB555F" w:rsidRPr="00162B02" w:rsidRDefault="00EB555F" w:rsidP="00EB555F">
      <w:pPr>
        <w:rPr>
          <w:sz w:val="16"/>
        </w:rPr>
      </w:pPr>
      <w:r w:rsidRPr="00162B02">
        <w:rPr>
          <w:sz w:val="16"/>
        </w:rPr>
        <w:t>Move over, here comes AI</w:t>
      </w:r>
    </w:p>
    <w:p w14:paraId="29363EFF" w14:textId="77777777" w:rsidR="00EB555F" w:rsidRPr="00EB3096" w:rsidRDefault="00EB555F" w:rsidP="00EB555F">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211B7E34" w14:textId="77777777" w:rsidR="00EB555F" w:rsidRPr="00162B02" w:rsidRDefault="00EB555F" w:rsidP="00EB555F">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36C541E5" w14:textId="77777777" w:rsidR="00EB555F" w:rsidRPr="00DE5796" w:rsidRDefault="00EB555F" w:rsidP="00EB555F">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487DC016" w14:textId="77777777" w:rsidR="00EB555F" w:rsidRPr="00162B02" w:rsidRDefault="00EB555F" w:rsidP="00EB555F">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1B3EFA4A" w14:textId="77777777" w:rsidR="00EB555F" w:rsidRPr="00162B02" w:rsidRDefault="00EB555F" w:rsidP="00EB555F">
      <w:pPr>
        <w:rPr>
          <w:sz w:val="16"/>
        </w:rPr>
      </w:pPr>
      <w:r w:rsidRPr="00162B02">
        <w:rPr>
          <w:sz w:val="16"/>
        </w:rPr>
        <w:t>Computerization, AI threaten different jobs</w:t>
      </w:r>
    </w:p>
    <w:p w14:paraId="5A14AABE" w14:textId="77777777" w:rsidR="00EB555F" w:rsidRPr="00162B02" w:rsidRDefault="00EB555F" w:rsidP="00EB555F">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65E72E43" w14:textId="77777777" w:rsidR="00EB555F" w:rsidRPr="00162B02" w:rsidRDefault="00EB555F" w:rsidP="00EB555F">
      <w:pPr>
        <w:rPr>
          <w:sz w:val="16"/>
        </w:rPr>
      </w:pPr>
      <w:r w:rsidRPr="00162B02">
        <w:rPr>
          <w:sz w:val="16"/>
        </w:rPr>
        <w:t>Chart 1</w:t>
      </w:r>
    </w:p>
    <w:p w14:paraId="70E6A81D" w14:textId="77777777" w:rsidR="00EB555F" w:rsidRPr="00162B02" w:rsidRDefault="00EB555F" w:rsidP="00EB555F">
      <w:pPr>
        <w:rPr>
          <w:sz w:val="16"/>
        </w:rPr>
      </w:pPr>
      <w:r w:rsidRPr="00162B02">
        <w:rPr>
          <w:noProof/>
          <w:sz w:val="16"/>
        </w:rPr>
        <w:drawing>
          <wp:inline distT="0" distB="0" distL="0" distR="0" wp14:anchorId="162C92F9" wp14:editId="470F0C22">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5BCC5054" w14:textId="77777777" w:rsidR="00EB555F" w:rsidRPr="00EB3096" w:rsidRDefault="00EB555F" w:rsidP="00EB555F">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483280A7" w14:textId="77777777" w:rsidR="00EB555F" w:rsidRPr="00162B02" w:rsidRDefault="00EB555F" w:rsidP="00EB555F">
      <w:pPr>
        <w:rPr>
          <w:sz w:val="16"/>
        </w:rPr>
      </w:pPr>
      <w:r w:rsidRPr="00162B02">
        <w:rPr>
          <w:sz w:val="16"/>
        </w:rPr>
        <w:t>Bureau of Labor Statistics offers 10-year employment projections</w:t>
      </w:r>
    </w:p>
    <w:p w14:paraId="547E7436" w14:textId="77777777" w:rsidR="00EB555F" w:rsidRPr="00162B02" w:rsidRDefault="00EB555F" w:rsidP="00EB555F">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123D2AE4" w14:textId="77777777" w:rsidR="00EB555F" w:rsidRPr="00162B02" w:rsidRDefault="00EB555F" w:rsidP="00EB555F">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4FA31630" w14:textId="77777777" w:rsidR="00EB555F" w:rsidRPr="00162B02" w:rsidRDefault="00EB555F" w:rsidP="00EB555F">
      <w:pPr>
        <w:rPr>
          <w:sz w:val="16"/>
        </w:rPr>
      </w:pPr>
      <w:r w:rsidRPr="00162B02">
        <w:rPr>
          <w:sz w:val="16"/>
        </w:rPr>
        <w:t>Chart 2</w:t>
      </w:r>
    </w:p>
    <w:p w14:paraId="3E971378" w14:textId="77777777" w:rsidR="00EB555F" w:rsidRPr="00162B02" w:rsidRDefault="00EB555F" w:rsidP="00EB555F">
      <w:pPr>
        <w:rPr>
          <w:sz w:val="16"/>
        </w:rPr>
      </w:pPr>
      <w:r w:rsidRPr="00162B02">
        <w:rPr>
          <w:noProof/>
          <w:sz w:val="16"/>
        </w:rPr>
        <w:drawing>
          <wp:inline distT="0" distB="0" distL="0" distR="0" wp14:anchorId="27515E9A" wp14:editId="77A70326">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44D2A8E0" w14:textId="77777777" w:rsidR="00EB555F" w:rsidRPr="00162B02" w:rsidRDefault="00EB555F" w:rsidP="00EB555F">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60A581C0" w14:textId="77777777" w:rsidR="00EB555F" w:rsidRPr="00162B02" w:rsidRDefault="00EB555F" w:rsidP="00EB555F">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486F7D90" w14:textId="77777777" w:rsidR="00EB555F" w:rsidRPr="00162B02" w:rsidRDefault="00EB555F" w:rsidP="00EB555F">
      <w:pPr>
        <w:rPr>
          <w:sz w:val="16"/>
        </w:rPr>
      </w:pPr>
      <w:r w:rsidRPr="00162B02">
        <w:rPr>
          <w:sz w:val="16"/>
        </w:rPr>
        <w:t>Chart 3</w:t>
      </w:r>
    </w:p>
    <w:p w14:paraId="7830DCD8" w14:textId="77777777" w:rsidR="00EB555F" w:rsidRPr="00162B02" w:rsidRDefault="00EB555F" w:rsidP="00EB555F">
      <w:pPr>
        <w:rPr>
          <w:sz w:val="16"/>
        </w:rPr>
      </w:pPr>
      <w:r w:rsidRPr="00162B02">
        <w:rPr>
          <w:noProof/>
          <w:sz w:val="16"/>
        </w:rPr>
        <w:drawing>
          <wp:inline distT="0" distB="0" distL="0" distR="0" wp14:anchorId="5D30B466" wp14:editId="3085A6F7">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05953B04" w14:textId="77777777" w:rsidR="00EB555F" w:rsidRPr="00162B02" w:rsidRDefault="00EB555F" w:rsidP="00EB555F">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4905B556" w14:textId="77777777" w:rsidR="00EB555F" w:rsidRPr="00162B02" w:rsidRDefault="00EB555F" w:rsidP="00EB555F">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7B0A7683" w14:textId="77777777" w:rsidR="00EB555F" w:rsidRPr="00162B02" w:rsidRDefault="00EB555F" w:rsidP="00EB555F">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5B716A5C" w14:textId="77777777" w:rsidR="00EB555F" w:rsidRPr="00162B02" w:rsidRDefault="00EB555F" w:rsidP="00EB555F">
      <w:pPr>
        <w:rPr>
          <w:sz w:val="16"/>
        </w:rPr>
      </w:pPr>
      <w:r w:rsidRPr="00162B02">
        <w:rPr>
          <w:sz w:val="16"/>
        </w:rPr>
        <w:t>Chart 4</w:t>
      </w:r>
    </w:p>
    <w:p w14:paraId="290A457B" w14:textId="77777777" w:rsidR="00EB555F" w:rsidRPr="00162B02" w:rsidRDefault="00EB555F" w:rsidP="00EB555F">
      <w:pPr>
        <w:rPr>
          <w:sz w:val="16"/>
        </w:rPr>
      </w:pPr>
      <w:r w:rsidRPr="00162B02">
        <w:rPr>
          <w:noProof/>
          <w:sz w:val="16"/>
        </w:rPr>
        <w:drawing>
          <wp:inline distT="0" distB="0" distL="0" distR="0" wp14:anchorId="12631984" wp14:editId="7ED690E0">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0A185568" w14:textId="77777777" w:rsidR="00EB555F" w:rsidRPr="00162B02" w:rsidRDefault="00EB555F" w:rsidP="00EB555F">
      <w:pPr>
        <w:rPr>
          <w:sz w:val="16"/>
        </w:rPr>
      </w:pPr>
      <w:r w:rsidRPr="00162B02">
        <w:rPr>
          <w:sz w:val="16"/>
        </w:rPr>
        <w:t>The measure of exposure to image generating AI vs. the BLS 2022–32 employment projections shows similar results (Chart 5).</w:t>
      </w:r>
    </w:p>
    <w:p w14:paraId="62912276" w14:textId="77777777" w:rsidR="00EB555F" w:rsidRPr="00162B02" w:rsidRDefault="00EB555F" w:rsidP="00EB555F">
      <w:pPr>
        <w:rPr>
          <w:sz w:val="16"/>
        </w:rPr>
      </w:pPr>
      <w:r w:rsidRPr="00162B02">
        <w:rPr>
          <w:sz w:val="16"/>
        </w:rPr>
        <w:t>Chart 5</w:t>
      </w:r>
    </w:p>
    <w:p w14:paraId="74E40518" w14:textId="77777777" w:rsidR="00EB555F" w:rsidRPr="00162B02" w:rsidRDefault="00EB555F" w:rsidP="00EB555F">
      <w:pPr>
        <w:rPr>
          <w:sz w:val="16"/>
        </w:rPr>
      </w:pPr>
      <w:r w:rsidRPr="00162B02">
        <w:rPr>
          <w:noProof/>
          <w:sz w:val="16"/>
        </w:rPr>
        <w:drawing>
          <wp:inline distT="0" distB="0" distL="0" distR="0" wp14:anchorId="0880DCDC" wp14:editId="52A5A496">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6AA47010" w14:textId="77777777" w:rsidR="00EB555F" w:rsidRPr="00162B02" w:rsidRDefault="00EB555F" w:rsidP="00EB555F">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416C09E0" w14:textId="77777777" w:rsidR="00EB555F" w:rsidRPr="00162B02" w:rsidRDefault="00EB555F" w:rsidP="00EB555F">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68C3BE13" w14:textId="77777777" w:rsidR="00EB555F" w:rsidRPr="00162B02" w:rsidRDefault="00EB555F" w:rsidP="00EB555F">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385FC7BA" w14:textId="77777777" w:rsidR="00EB555F" w:rsidRDefault="00EB555F" w:rsidP="00EB555F">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4D7E08D4" w14:textId="77777777" w:rsidR="00EB555F" w:rsidRDefault="00EB555F" w:rsidP="00EB555F">
      <w:pPr>
        <w:rPr>
          <w:sz w:val="16"/>
          <w:szCs w:val="16"/>
        </w:rPr>
      </w:pPr>
    </w:p>
    <w:p w14:paraId="77259A2F" w14:textId="77777777" w:rsidR="00EB555F" w:rsidRPr="009006EC" w:rsidRDefault="00EB555F" w:rsidP="00EB555F">
      <w:pPr>
        <w:pStyle w:val="Heading4"/>
        <w:rPr>
          <w:u w:val="single"/>
        </w:rPr>
      </w:pPr>
      <w:r>
        <w:t xml:space="preserve">Union strength </w:t>
      </w:r>
      <w:r w:rsidRPr="009006EC">
        <w:rPr>
          <w:u w:val="single"/>
        </w:rPr>
        <w:t>spikes automation</w:t>
      </w:r>
      <w:r>
        <w:t xml:space="preserve"> and </w:t>
      </w:r>
      <w:r>
        <w:rPr>
          <w:u w:val="single"/>
        </w:rPr>
        <w:t>turns worker power</w:t>
      </w:r>
    </w:p>
    <w:p w14:paraId="7898EFDC" w14:textId="77777777" w:rsidR="00EB555F" w:rsidRPr="00947338" w:rsidRDefault="00EB555F" w:rsidP="00EB555F">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E36D59E" w14:textId="77777777" w:rsidR="00EB555F" w:rsidRPr="00BE051D" w:rsidRDefault="00EB555F" w:rsidP="00EB555F">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38ADCA44" w14:textId="77777777" w:rsidR="00EB555F" w:rsidRPr="00BE051D" w:rsidRDefault="00EB555F" w:rsidP="00EB555F">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7E35718F" w14:textId="77777777" w:rsidR="00EB555F" w:rsidRPr="00BE051D" w:rsidRDefault="00EB555F" w:rsidP="00EB555F">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63527980" w14:textId="77777777" w:rsidR="00EB555F" w:rsidRPr="00BE051D" w:rsidRDefault="00EB555F" w:rsidP="00EB555F">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6E0C1BC2" w14:textId="77777777" w:rsidR="00EB555F" w:rsidRPr="00BE051D" w:rsidRDefault="00EB555F" w:rsidP="00EB555F">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6191CFC5" w14:textId="77777777" w:rsidR="00EB555F" w:rsidRPr="00BE051D" w:rsidRDefault="00EB555F" w:rsidP="00EB555F">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31DCA0CB" w14:textId="77777777" w:rsidR="00EB555F" w:rsidRPr="00BE051D" w:rsidRDefault="00EB555F" w:rsidP="00EB555F">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7811589F" w14:textId="77777777" w:rsidR="00EB555F" w:rsidRPr="00BE051D" w:rsidRDefault="00EB555F" w:rsidP="00EB555F">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4C81B389" w14:textId="77777777" w:rsidR="00EB555F" w:rsidRPr="00F46932" w:rsidRDefault="00EB555F" w:rsidP="00EB555F">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26D17EA4" w14:textId="77777777" w:rsidR="00EB555F" w:rsidRPr="00BE051D" w:rsidRDefault="00EB555F" w:rsidP="00EB555F">
      <w:pPr>
        <w:rPr>
          <w:sz w:val="16"/>
        </w:rPr>
      </w:pPr>
      <w:r w:rsidRPr="00BE051D">
        <w:rPr>
          <w:sz w:val="16"/>
        </w:rPr>
        <w:t>Labor unions and automation</w:t>
      </w:r>
    </w:p>
    <w:p w14:paraId="4DF41452" w14:textId="77777777" w:rsidR="00EB555F" w:rsidRDefault="00EB555F" w:rsidP="00EB555F">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27BC7737" w14:textId="77777777" w:rsidR="00EB555F" w:rsidRPr="00BE051D" w:rsidRDefault="00EB555F" w:rsidP="00EB555F">
      <w:pPr>
        <w:rPr>
          <w:sz w:val="16"/>
        </w:rPr>
      </w:pPr>
    </w:p>
    <w:p w14:paraId="04364244" w14:textId="77777777" w:rsidR="00EB555F" w:rsidRDefault="00EB555F" w:rsidP="00EB555F">
      <w:pPr>
        <w:pStyle w:val="Heading4"/>
      </w:pPr>
      <w:r>
        <w:t xml:space="preserve">Economic incentives from increased automation causes </w:t>
      </w:r>
      <w:r w:rsidRPr="009006EC">
        <w:rPr>
          <w:u w:val="single"/>
        </w:rPr>
        <w:t>AGI</w:t>
      </w:r>
      <w:r>
        <w:t xml:space="preserve"> </w:t>
      </w:r>
    </w:p>
    <w:p w14:paraId="3098D08B" w14:textId="77777777" w:rsidR="00EB555F" w:rsidRDefault="00EB555F" w:rsidP="00EB555F">
      <w:r w:rsidRPr="00E6426A">
        <w:rPr>
          <w:rStyle w:val="Style13ptBold"/>
        </w:rPr>
        <w:t>Sotala and Yampolskiy</w:t>
      </w:r>
      <w:r>
        <w:rPr>
          <w:rStyle w:val="Style13ptBold"/>
        </w:rPr>
        <w:t xml:space="preserve"> </w:t>
      </w:r>
      <w:r w:rsidRPr="00E6426A">
        <w:rPr>
          <w:rStyle w:val="Style13ptBold"/>
        </w:rPr>
        <w:t>14</w:t>
      </w:r>
      <w:r>
        <w:t xml:space="preserve"> [Kaj Sotala and Roman V Yampolskiy, 12-19-2014, Responses to catastrophic AGI risk: a survey, Physica Scripta 90, https://iopscience.iop.org/article/10.1088/0031-8949/90/1/018001/pdf, Sotala is an AI researcher who has worked at UC Berkeley's Machine Intelligence Research Institute, the Center of Long-Term Risk, and the Singularity Institute, Yampolskiy is a computer science professor at the University of Louisville, Accessed: 6-30-2025] //IF</w:t>
      </w:r>
    </w:p>
    <w:p w14:paraId="718533EB" w14:textId="77777777" w:rsidR="00EB555F" w:rsidRPr="000F2C10" w:rsidRDefault="00EB555F" w:rsidP="00EB555F">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1E25ACE5" w14:textId="77777777" w:rsidR="00EB555F" w:rsidRPr="000F2C10" w:rsidRDefault="00EB555F" w:rsidP="00EB555F">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in order to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the US Air Force Chief Scientist</w:t>
      </w:r>
      <w:r w:rsidRPr="00DA5B93">
        <w:rPr>
          <w:rStyle w:val="StyleUnderline"/>
          <w:rFonts w:ascii="Arial" w:hAnsi="Arial" w:cs="Arial"/>
        </w:rPr>
        <w:t>ʼ</w:t>
      </w:r>
      <w:r w:rsidRPr="00DA5B93">
        <w:rPr>
          <w:rStyle w:val="StyleUnderline"/>
        </w:rPr>
        <w:t xml:space="preserve">s </w:t>
      </w:r>
      <w:r w:rsidRPr="000F2C10">
        <w:rPr>
          <w:sz w:val="16"/>
        </w:rPr>
        <w:t>[78] ‘</w:t>
      </w:r>
      <w:r w:rsidRPr="00DA5B93">
        <w:rPr>
          <w:rStyle w:val="StyleUnderline"/>
        </w:rPr>
        <w:t>Technology horizons’ report mentions ‘increased use of autonomy and autonomous systems’ as a key area of research to focus on in the next decade</w:t>
      </w:r>
      <w:r w:rsidRPr="000F2C10">
        <w:rPr>
          <w:sz w:val="16"/>
        </w:rPr>
        <w:t xml:space="preserve">, and also notes that reducing the need for manpower provides the greatest potential for cutting costs. In 2000, the US Congress instructed the armed forces to have one third of their deep strike force aircraft be unmanned by 2010, and one third of their ground combat vehicles be unmanned by 2015 [4]. </w:t>
      </w:r>
    </w:p>
    <w:p w14:paraId="26667DAC" w14:textId="77777777" w:rsidR="00EB555F" w:rsidRPr="000F2C10" w:rsidRDefault="00EB555F" w:rsidP="00EB555F">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CA24DF">
        <w:rPr>
          <w:rStyle w:val="Emphasis"/>
        </w:rPr>
        <w:t>As more tasks become automated</w:t>
      </w:r>
      <w:r w:rsidRPr="00CA24DF">
        <w:rPr>
          <w:rStyle w:val="StyleUnderline"/>
        </w:rPr>
        <w:t>,</w:t>
      </w:r>
      <w:r w:rsidRPr="00CA24DF">
        <w:rPr>
          <w:sz w:val="16"/>
        </w:rPr>
        <w:t xml:space="preserve"> </w:t>
      </w:r>
      <w:r w:rsidRPr="00CA24DF">
        <w:rPr>
          <w:rStyle w:val="StyleUnderline"/>
        </w:rPr>
        <w:t xml:space="preserve">the </w:t>
      </w:r>
      <w:r w:rsidRPr="00CA24DF">
        <w:rPr>
          <w:rStyle w:val="Emphasis"/>
        </w:rPr>
        <w:t>bottlenecks</w:t>
      </w:r>
      <w:r w:rsidRPr="00CA24DF">
        <w:rPr>
          <w:rStyle w:val="StyleUnderline"/>
        </w:rPr>
        <w:t xml:space="preserve"> for further automation </w:t>
      </w:r>
      <w:r w:rsidRPr="00CA24DF">
        <w:rPr>
          <w:rStyle w:val="Emphasis"/>
        </w:rPr>
        <w:t>will require adaptability</w:t>
      </w:r>
      <w:r w:rsidRPr="00CA24DF">
        <w:rPr>
          <w:rStyle w:val="StyleUnderline"/>
        </w:rPr>
        <w:t xml:space="preserve"> and flexibility that narrow-AI systems are incapable of.</w:t>
      </w:r>
      <w:r w:rsidRPr="00CA24DF">
        <w:rPr>
          <w:sz w:val="16"/>
        </w:rPr>
        <w:t xml:space="preserve"> These will then make up an increasing</w:t>
      </w:r>
      <w:r w:rsidRPr="000F2C10">
        <w:rPr>
          <w:sz w:val="16"/>
        </w:rPr>
        <w:t xml:space="preserve">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44EFF6F7" w14:textId="77777777" w:rsidR="00EB555F" w:rsidRDefault="00EB555F" w:rsidP="00EB555F">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greater and greater proportion of the workforce will consist of intelligent machines.</w:t>
      </w:r>
    </w:p>
    <w:p w14:paraId="44E24682" w14:textId="77777777" w:rsidR="00EB555F" w:rsidRPr="000F2C10" w:rsidRDefault="00EB555F" w:rsidP="00EB555F">
      <w:pPr>
        <w:rPr>
          <w:sz w:val="16"/>
        </w:rPr>
      </w:pPr>
    </w:p>
    <w:p w14:paraId="37B7CED5" w14:textId="77777777" w:rsidR="00EB555F" w:rsidRPr="00DE5796" w:rsidRDefault="00EB555F" w:rsidP="00EB555F">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2186808C" w14:textId="77777777" w:rsidR="00EB555F" w:rsidRDefault="00EB555F" w:rsidP="00EB555F">
      <w:r w:rsidRPr="00FA583C">
        <w:rPr>
          <w:rStyle w:val="Style13ptBold"/>
        </w:rPr>
        <w:t>Kasirzadeh</w:t>
      </w:r>
      <w:r>
        <w:rPr>
          <w:rStyle w:val="Style13ptBold"/>
        </w:rPr>
        <w:t xml:space="preserve"> </w:t>
      </w:r>
      <w:r w:rsidRPr="00FA583C">
        <w:rPr>
          <w:rStyle w:val="Style13ptBold"/>
        </w:rPr>
        <w:t>24</w:t>
      </w:r>
      <w:r>
        <w:t xml:space="preserve"> [Atoosa Kasirzadeh, 2-6-2024, Two Types of AI Existential Risk: Decisive and Accumulative, https://arxiv.org/html/2401.07836v2#S1, Kasirzadeh is an assistant professor at the University of Edinburgh who focuses on the ethics, safety, and philosophy of AI, Accessed: 6-30-2025] //IF</w:t>
      </w:r>
    </w:p>
    <w:p w14:paraId="3FFE330E" w14:textId="77777777" w:rsidR="00EB555F" w:rsidRPr="00CA24DF" w:rsidRDefault="00EB555F" w:rsidP="00EB555F">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CA24DF">
        <w:rPr>
          <w:sz w:val="16"/>
        </w:rPr>
        <w:t xml:space="preserve">where </w:t>
      </w:r>
      <w:r w:rsidRPr="00CA24DF">
        <w:rPr>
          <w:rStyle w:val="StyleUnderline"/>
        </w:rPr>
        <w:t>distinguishing fact from deepfake-generated reality becomes</w:t>
      </w:r>
      <w:r w:rsidRPr="00CA24DF">
        <w:rPr>
          <w:sz w:val="16"/>
        </w:rPr>
        <w:t xml:space="preserve"> nearly </w:t>
      </w:r>
      <w:r w:rsidRPr="00CA24DF">
        <w:rPr>
          <w:rStyle w:val="Emphasis"/>
        </w:rPr>
        <w:t>impossible</w:t>
      </w:r>
      <w:r w:rsidRPr="00CA24DF">
        <w:rPr>
          <w:sz w:val="16"/>
        </w:rPr>
        <w:t xml:space="preserve">.17 This capability </w:t>
      </w:r>
      <w:r w:rsidRPr="00CA24DF">
        <w:rPr>
          <w:rStyle w:val="StyleUnderline"/>
        </w:rPr>
        <w:t xml:space="preserve">opens the door to the creation of </w:t>
      </w:r>
      <w:r w:rsidRPr="00CA24DF">
        <w:rPr>
          <w:rStyle w:val="Emphasis"/>
        </w:rPr>
        <w:t>hyper-personalized</w:t>
      </w:r>
      <w:r w:rsidRPr="00CA24DF">
        <w:rPr>
          <w:rStyle w:val="StyleUnderline"/>
        </w:rPr>
        <w:t xml:space="preserve">, AI-generated </w:t>
      </w:r>
      <w:r w:rsidRPr="00CA24DF">
        <w:rPr>
          <w:rStyle w:val="Emphasis"/>
        </w:rPr>
        <w:t>propaganda</w:t>
      </w:r>
      <w:r w:rsidRPr="00CA24DF">
        <w:rPr>
          <w:sz w:val="16"/>
        </w:rPr>
        <w:t xml:space="preserve"> and similar persuasive narratives, </w:t>
      </w:r>
      <w:r w:rsidRPr="00CA24DF">
        <w:rPr>
          <w:rStyle w:val="StyleUnderline"/>
        </w:rPr>
        <w:t>which can be strategically leveraged for social engineering purposes</w:t>
      </w:r>
      <w:r w:rsidRPr="00CA24DF">
        <w:rPr>
          <w:sz w:val="16"/>
        </w:rPr>
        <w:t xml:space="preserve"> — manipulating public opinion, </w:t>
      </w:r>
      <w:r w:rsidRPr="00CA24DF">
        <w:rPr>
          <w:rStyle w:val="Emphasis"/>
        </w:rPr>
        <w:t>influencing electoral outcomes</w:t>
      </w:r>
      <w:r w:rsidRPr="00CA24DF">
        <w:rPr>
          <w:sz w:val="16"/>
        </w:rPr>
        <w:t xml:space="preserve">, </w:t>
      </w:r>
      <w:r w:rsidRPr="00CA24DF">
        <w:rPr>
          <w:rStyle w:val="Emphasis"/>
        </w:rPr>
        <w:t>inciting civil unrest</w:t>
      </w:r>
      <w:r w:rsidRPr="00CA24DF">
        <w:rPr>
          <w:sz w:val="16"/>
        </w:rPr>
        <w:t>, diminishing oppositional viewpoints, and exploiting existing social and epistemic divides.</w:t>
      </w:r>
    </w:p>
    <w:p w14:paraId="15F982C5" w14:textId="77777777" w:rsidR="00EB555F" w:rsidRPr="007612DC" w:rsidRDefault="00EB555F" w:rsidP="00EB555F">
      <w:pPr>
        <w:rPr>
          <w:sz w:val="16"/>
        </w:rPr>
      </w:pPr>
      <w:r w:rsidRPr="00CA24DF">
        <w:rPr>
          <w:sz w:val="16"/>
        </w:rPr>
        <w:t xml:space="preserve">Proliferation of Insecurity threats. </w:t>
      </w:r>
      <w:r w:rsidRPr="00CA24DF">
        <w:rPr>
          <w:rStyle w:val="StyleUnderline"/>
        </w:rPr>
        <w:t>In the domestic sphere, everyday personal IoT devices</w:t>
      </w:r>
      <w:r w:rsidRPr="00CA24DF">
        <w:rPr>
          <w:sz w:val="16"/>
        </w:rPr>
        <w:t xml:space="preserve"> like smart mirrors and refrigerators transcend their roles as mere conveniences. They now </w:t>
      </w:r>
      <w:r w:rsidRPr="00CA24DF">
        <w:rPr>
          <w:rStyle w:val="StyleUnderline"/>
        </w:rPr>
        <w:t>represent significant points of vulnerability</w:t>
      </w:r>
      <w:r w:rsidRPr="00CA24DF">
        <w:rPr>
          <w:sz w:val="16"/>
        </w:rPr>
        <w:t xml:space="preserve">. With frontier AI capabilities, </w:t>
      </w:r>
      <w:r w:rsidRPr="00CA24DF">
        <w:rPr>
          <w:rStyle w:val="StyleUnderline"/>
        </w:rPr>
        <w:t>cybercriminals can penetrate these devices in a more expansive way</w:t>
      </w:r>
      <w:r w:rsidRPr="00CA24DF">
        <w:rPr>
          <w:sz w:val="16"/>
        </w:rPr>
        <w:t xml:space="preserve">, leading to widespread </w:t>
      </w:r>
      <w:r w:rsidRPr="00CA24DF">
        <w:rPr>
          <w:rStyle w:val="Emphasis"/>
        </w:rPr>
        <w:t>identity theft</w:t>
      </w:r>
      <w:r w:rsidRPr="00CA24DF">
        <w:rPr>
          <w:sz w:val="16"/>
        </w:rPr>
        <w:t xml:space="preserve"> and ushering in a new era of </w:t>
      </w:r>
      <w:r w:rsidRPr="00CA24DF">
        <w:rPr>
          <w:rStyle w:val="Emphasis"/>
        </w:rPr>
        <w:t>digital espionage</w:t>
      </w:r>
      <w:r w:rsidRPr="00CA24DF">
        <w:rPr>
          <w:sz w:val="16"/>
        </w:rPr>
        <w:t>. What were initially perceived as isolated incidents of breaches gradually coalesce into a discernible pattern, signifying a more</w:t>
      </w:r>
      <w:r w:rsidRPr="007612DC">
        <w:rPr>
          <w:sz w:val="16"/>
        </w:rPr>
        <w:t xml:space="preserve"> </w:t>
      </w:r>
      <w:r w:rsidRPr="003C6210">
        <w:rPr>
          <w:rStyle w:val="Emphasis"/>
        </w:rPr>
        <w:t xml:space="preserve">amplified </w:t>
      </w:r>
      <w:r w:rsidRPr="00EE562D">
        <w:rPr>
          <w:rStyle w:val="Emphasis"/>
          <w:highlight w:val="green"/>
        </w:rPr>
        <w:t>erosion of digital security</w:t>
      </w:r>
      <w:r w:rsidRPr="007612DC">
        <w:rPr>
          <w:sz w:val="16"/>
        </w:rPr>
        <w:t>.</w:t>
      </w:r>
    </w:p>
    <w:p w14:paraId="201A7B83" w14:textId="77777777" w:rsidR="00EB555F" w:rsidRPr="007612DC" w:rsidRDefault="00EB555F" w:rsidP="00EB555F">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w:t>
      </w:r>
      <w:r w:rsidRPr="00F17A71">
        <w:rPr>
          <w:rStyle w:val="StyleUnderline"/>
        </w:rPr>
        <w:t>interconnected botnets</w:t>
      </w:r>
      <w:r w:rsidRPr="00F17A71">
        <w:rPr>
          <w:sz w:val="16"/>
        </w:rPr>
        <w:t xml:space="preserve">. These AI-powered networks, once relatively benign, </w:t>
      </w:r>
      <w:r w:rsidRPr="00F17A71">
        <w:rPr>
          <w:rStyle w:val="StyleUnderline"/>
        </w:rPr>
        <w:t>show agentic abilities and become capable of launching</w:t>
      </w:r>
      <w:r w:rsidRPr="00F17A71">
        <w:rPr>
          <w:sz w:val="16"/>
        </w:rPr>
        <w:t xml:space="preserve"> unprecedented</w:t>
      </w:r>
      <w:r w:rsidRPr="007612DC">
        <w:rPr>
          <w:sz w:val="16"/>
        </w:rPr>
        <w:t xml:space="preserve">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F17A71">
        <w:rPr>
          <w:rStyle w:val="StyleUnderline"/>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3301100E" w14:textId="77777777" w:rsidR="00EB555F" w:rsidRPr="007612DC" w:rsidRDefault="00EB555F" w:rsidP="00EB555F">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becomes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4AD1BD28" w14:textId="77777777" w:rsidR="00EB555F" w:rsidRPr="00BC0A7A" w:rsidRDefault="00EB555F" w:rsidP="00EB555F">
      <w:pPr>
        <w:rPr>
          <w:sz w:val="16"/>
        </w:rPr>
      </w:pPr>
      <w:r w:rsidRPr="00BC0A7A">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BC0A7A">
        <w:rPr>
          <w:rStyle w:val="StyleUnderline"/>
        </w:rPr>
        <w:t>Governments across various political spectra have embraced advanced AI for mass surveillance, frequently under the guise of national security</w:t>
      </w:r>
      <w:r w:rsidRPr="00BC0A7A">
        <w:rPr>
          <w:sz w:val="16"/>
        </w:rPr>
        <w:t>. This landscape is marked by an array of pervasive surveillance systems, some overt and others clandestinely operated under national security pretexts.</w:t>
      </w:r>
    </w:p>
    <w:p w14:paraId="6B5279BA" w14:textId="77777777" w:rsidR="00EB555F" w:rsidRPr="00BC0A7A" w:rsidRDefault="00EB555F" w:rsidP="00EB555F">
      <w:pPr>
        <w:rPr>
          <w:sz w:val="16"/>
        </w:rPr>
      </w:pPr>
      <w:r w:rsidRPr="00BC0A7A">
        <w:rPr>
          <w:sz w:val="16"/>
        </w:rPr>
        <w:t>In this future context, the reach of government surveillance have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5614B860" w14:textId="77777777" w:rsidR="00EB555F" w:rsidRPr="00BC0A7A" w:rsidRDefault="00EB555F" w:rsidP="00EB555F">
      <w:pPr>
        <w:rPr>
          <w:rStyle w:val="StyleUnderline"/>
        </w:rPr>
      </w:pPr>
      <w:r w:rsidRPr="00BC0A7A">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BC0A7A">
        <w:rPr>
          <w:rStyle w:val="StyleUnderline"/>
        </w:rPr>
        <w:t>AI-enhanced financial products</w:t>
      </w:r>
      <w:r w:rsidRPr="00BC0A7A">
        <w:rPr>
          <w:sz w:val="16"/>
        </w:rPr>
        <w:t xml:space="preserve"> is particularly significant in already vulnerable economies facing systemic issues and cyber threats. The introduction of these complex investment tools further </w:t>
      </w:r>
      <w:r w:rsidRPr="00BC0A7A">
        <w:rPr>
          <w:rStyle w:val="StyleUnderline"/>
        </w:rPr>
        <w:t xml:space="preserve">undermines trust in financial systems, </w:t>
      </w:r>
      <w:r w:rsidRPr="00BC0A7A">
        <w:rPr>
          <w:rStyle w:val="Emphasis"/>
        </w:rPr>
        <w:t>intensifying</w:t>
      </w:r>
      <w:r w:rsidRPr="00BC0A7A">
        <w:rPr>
          <w:rStyle w:val="StyleUnderline"/>
        </w:rPr>
        <w:t xml:space="preserve"> the </w:t>
      </w:r>
      <w:r w:rsidRPr="00BC0A7A">
        <w:rPr>
          <w:rStyle w:val="Emphasis"/>
        </w:rPr>
        <w:t>risk of economic downturns</w:t>
      </w:r>
      <w:r w:rsidRPr="00BC0A7A">
        <w:rPr>
          <w:rStyle w:val="StyleUnderline"/>
        </w:rPr>
        <w:t>.</w:t>
      </w:r>
    </w:p>
    <w:p w14:paraId="73F2129D" w14:textId="77777777" w:rsidR="00EB555F" w:rsidRPr="00BC0A7A" w:rsidRDefault="00EB555F" w:rsidP="00EB555F">
      <w:pPr>
        <w:rPr>
          <w:sz w:val="16"/>
        </w:rPr>
      </w:pPr>
      <w:r w:rsidRPr="00BC0A7A">
        <w:rPr>
          <w:sz w:val="16"/>
        </w:rPr>
        <w:t xml:space="preserve">Additionally, the potential for AI to unintentionally trigger market instability becomes a realistic concern. </w:t>
      </w:r>
      <w:r w:rsidRPr="00BC0A7A">
        <w:rPr>
          <w:rStyle w:val="StyleUnderline"/>
        </w:rPr>
        <w:t>Automated trading algorithms</w:t>
      </w:r>
      <w:r w:rsidRPr="00BC0A7A">
        <w:rPr>
          <w:sz w:val="16"/>
        </w:rPr>
        <w:t xml:space="preserve">, responding rapidly to market signals, now can in unprecedented speed </w:t>
      </w:r>
      <w:r w:rsidRPr="00BC0A7A">
        <w:rPr>
          <w:rStyle w:val="Emphasis"/>
        </w:rPr>
        <w:t>amplify market volatility</w:t>
      </w:r>
      <w:r w:rsidRPr="00BC0A7A">
        <w:rPr>
          <w:sz w:val="16"/>
        </w:rPr>
        <w:t xml:space="preserve"> </w:t>
      </w:r>
      <w:r w:rsidRPr="00BC0A7A">
        <w:rPr>
          <w:rStyle w:val="StyleUnderline"/>
        </w:rPr>
        <w:t>at unprecedented speeds</w:t>
      </w:r>
      <w:r w:rsidRPr="00BC0A7A">
        <w:rPr>
          <w:sz w:val="16"/>
        </w:rPr>
        <w:t>. This phenomenon is exemplified in incidents like flash crashes — i.e., sudden and drastic market fluctuations driven by the high-speed responses of automated trading systems.</w:t>
      </w:r>
    </w:p>
    <w:p w14:paraId="28C105C6" w14:textId="77777777" w:rsidR="00EB555F" w:rsidRPr="007612DC" w:rsidRDefault="00EB555F" w:rsidP="00EB555F">
      <w:pPr>
        <w:rPr>
          <w:sz w:val="16"/>
        </w:rPr>
      </w:pPr>
      <w:r w:rsidRPr="00BC0A7A">
        <w:rPr>
          <w:sz w:val="16"/>
        </w:rPr>
        <w:t>Rights infringement. The pervasive application of AI in mass surveillance and extensive data collection practices is increasingly encroaching upon basic human rights. Privacy breaches have become alarmingly</w:t>
      </w:r>
      <w:r w:rsidRPr="007612DC">
        <w:rPr>
          <w:sz w:val="16"/>
        </w:rPr>
        <w:t xml:space="preserve">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100756C6" w14:textId="77777777" w:rsidR="00EB555F" w:rsidRPr="00F17A71" w:rsidRDefault="00EB555F" w:rsidP="00EB555F">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0498953E" w14:textId="77777777" w:rsidR="00EB555F" w:rsidRDefault="00EB555F" w:rsidP="00EB555F"/>
    <w:p w14:paraId="6CA21E8C" w14:textId="77777777" w:rsidR="00EB555F" w:rsidRPr="00894B23" w:rsidRDefault="00EB555F" w:rsidP="00EB555F"/>
    <w:p w14:paraId="227AD573" w14:textId="77777777" w:rsidR="00EB555F" w:rsidRDefault="00EB555F" w:rsidP="00EB555F">
      <w:pPr>
        <w:pStyle w:val="Heading3"/>
      </w:pPr>
      <w:r>
        <w:t>1NC---T</w:t>
      </w:r>
    </w:p>
    <w:p w14:paraId="5D5B6887" w14:textId="77777777" w:rsidR="00EB555F" w:rsidRPr="00947948" w:rsidRDefault="00EB555F" w:rsidP="00EB555F"/>
    <w:p w14:paraId="16C5F563" w14:textId="77777777" w:rsidR="00EB555F" w:rsidRDefault="00EB555F" w:rsidP="00EB555F">
      <w:pPr>
        <w:pStyle w:val="Heading4"/>
      </w:pPr>
      <w:r>
        <w:t xml:space="preserve">“Strengthen” is defined by net additions </w:t>
      </w:r>
    </w:p>
    <w:p w14:paraId="4363917C" w14:textId="77777777" w:rsidR="00EB555F" w:rsidRDefault="00EB555F" w:rsidP="00EB555F">
      <w:r w:rsidRPr="0019705B">
        <w:rPr>
          <w:rStyle w:val="Style13ptBold"/>
        </w:rPr>
        <w:t>Blank 23</w:t>
      </w:r>
      <w:r>
        <w:t xml:space="preserve"> [Marian Blank Horn, Judge, United States Court of Federal Claims, Blue Cross &amp; Blue Shield United of Wis. v. United States, 56 Fed. Cl. 697, June 12 2003, Lexis]</w:t>
      </w:r>
    </w:p>
    <w:p w14:paraId="5DD11691" w14:textId="77777777" w:rsidR="00EB555F" w:rsidRPr="0019705B" w:rsidRDefault="00EB555F" w:rsidP="00EB555F">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395B8E52" w14:textId="77777777" w:rsidR="00EB555F" w:rsidRPr="0019705B" w:rsidRDefault="00EB555F" w:rsidP="00EB555F">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086FAADF" w14:textId="77777777" w:rsidR="00EB555F" w:rsidRPr="0019705B" w:rsidRDefault="00EB555F" w:rsidP="00EB555F">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3EFAE0A3" w14:textId="77777777" w:rsidR="00EB555F" w:rsidRPr="0019705B" w:rsidRDefault="00EB555F" w:rsidP="00EB555F">
      <w:pPr>
        <w:rPr>
          <w:sz w:val="16"/>
        </w:rPr>
      </w:pPr>
      <w:r w:rsidRPr="0019705B">
        <w:rPr>
          <w:sz w:val="16"/>
        </w:rPr>
        <w:t>* * *</w:t>
      </w:r>
    </w:p>
    <w:p w14:paraId="3988ACD3" w14:textId="77777777" w:rsidR="00EB555F" w:rsidRPr="0019705B" w:rsidRDefault="00EB555F" w:rsidP="00EB555F">
      <w:pPr>
        <w:rPr>
          <w:sz w:val="16"/>
        </w:rPr>
      </w:pPr>
      <w:r w:rsidRPr="0019705B">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4B5AEBCD" w14:textId="77777777" w:rsidR="00EB555F" w:rsidRPr="0019705B" w:rsidRDefault="00EB555F" w:rsidP="00EB555F">
      <w:pPr>
        <w:rPr>
          <w:sz w:val="16"/>
        </w:rPr>
      </w:pPr>
      <w:r w:rsidRPr="0019705B">
        <w:rPr>
          <w:sz w:val="16"/>
        </w:rPr>
        <w:t>(A) The reserve at the end of the immediately preceding taxable year; reduced by</w:t>
      </w:r>
    </w:p>
    <w:p w14:paraId="7A14E672" w14:textId="77777777" w:rsidR="00EB555F" w:rsidRPr="0019705B" w:rsidRDefault="00EB555F" w:rsidP="00EB555F">
      <w:pPr>
        <w:rPr>
          <w:sz w:val="16"/>
        </w:rPr>
      </w:pPr>
      <w:r w:rsidRPr="0019705B">
        <w:rPr>
          <w:sz w:val="16"/>
        </w:rPr>
        <w:t>(B) Claims paid and loss adjustment expenses paid ("loss payments") in the taxable year beginning in 1986 with respect to losses that are attributable to the reserve. … 16</w:t>
      </w:r>
    </w:p>
    <w:p w14:paraId="0ED98E7D" w14:textId="77777777" w:rsidR="00EB555F" w:rsidRPr="0019705B" w:rsidRDefault="00EB555F" w:rsidP="00EB555F">
      <w:pPr>
        <w:rPr>
          <w:sz w:val="16"/>
        </w:rPr>
      </w:pPr>
      <w:r w:rsidRPr="0019705B">
        <w:rPr>
          <w:sz w:val="16"/>
        </w:rPr>
        <w:t>§ 1.846-3(c) (emphasis added).</w:t>
      </w:r>
    </w:p>
    <w:p w14:paraId="4B3C1A9D" w14:textId="77777777" w:rsidR="00EB555F" w:rsidRPr="0019705B" w:rsidRDefault="00EB555F" w:rsidP="00EB555F">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5BD5E4A1" w14:textId="77777777" w:rsidR="00EB555F" w:rsidRPr="0019705B" w:rsidRDefault="00EB555F" w:rsidP="00EB555F">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37B0EE66" w14:textId="77777777" w:rsidR="00EB555F" w:rsidRDefault="00EB555F" w:rsidP="00EB555F"/>
    <w:p w14:paraId="19B686D7" w14:textId="77777777" w:rsidR="00EB555F" w:rsidRDefault="00EB555F" w:rsidP="00EB555F">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0A5F9A09" w14:textId="77777777" w:rsidR="00EB555F" w:rsidRDefault="00EB555F" w:rsidP="00EB555F">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10A4FA07" w14:textId="77777777" w:rsidR="00EB555F" w:rsidRPr="00C94E99" w:rsidRDefault="00EB555F" w:rsidP="00EB555F">
      <w:pPr>
        <w:rPr>
          <w:sz w:val="16"/>
        </w:rPr>
      </w:pPr>
      <w:r w:rsidRPr="00C94E99">
        <w:rPr>
          <w:sz w:val="16"/>
        </w:rPr>
        <w:t>Appendix B.1 NBER Public Sector Collective Bargaining Law Data Set</w:t>
      </w:r>
    </w:p>
    <w:p w14:paraId="24189F35" w14:textId="77777777" w:rsidR="00EB555F" w:rsidRPr="00C94E99" w:rsidRDefault="00EB555F" w:rsidP="00EB555F">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5FA084BA" w14:textId="77777777" w:rsidR="00EB555F" w:rsidRPr="00C94E99" w:rsidRDefault="00EB555F" w:rsidP="00EB555F">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C10B08F" w14:textId="77777777" w:rsidR="00EB555F" w:rsidRPr="00C94E99" w:rsidRDefault="00EB555F" w:rsidP="00EB555F">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17522163" w14:textId="77777777" w:rsidR="00EB555F" w:rsidRPr="00C94E99" w:rsidRDefault="00EB555F" w:rsidP="00EB555F">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44D798B9" w14:textId="77777777" w:rsidR="00EB555F" w:rsidRPr="00C94E99" w:rsidRDefault="00EB555F" w:rsidP="00EB555F">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1E0ACF2B" w14:textId="77777777" w:rsidR="00EB555F" w:rsidRPr="00C94E99" w:rsidRDefault="00EB555F" w:rsidP="00EB555F">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FBA75EC" w14:textId="77777777" w:rsidR="00EB555F" w:rsidRPr="00C94E99" w:rsidRDefault="00EB555F" w:rsidP="00EB555F">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F4A9548" w14:textId="77777777" w:rsidR="00EB555F" w:rsidRDefault="00EB555F" w:rsidP="00EB555F">
      <w:r w:rsidRPr="00CB01C9">
        <w:rPr>
          <w:noProof/>
        </w:rPr>
        <w:drawing>
          <wp:inline distT="0" distB="0" distL="0" distR="0" wp14:anchorId="37A7DEF7" wp14:editId="3E2186B8">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10"/>
                    <a:stretch>
                      <a:fillRect/>
                    </a:stretch>
                  </pic:blipFill>
                  <pic:spPr>
                    <a:xfrm>
                      <a:off x="0" y="0"/>
                      <a:ext cx="5502255" cy="3750431"/>
                    </a:xfrm>
                    <a:prstGeom prst="rect">
                      <a:avLst/>
                    </a:prstGeom>
                  </pic:spPr>
                </pic:pic>
              </a:graphicData>
            </a:graphic>
          </wp:inline>
        </w:drawing>
      </w:r>
    </w:p>
    <w:p w14:paraId="7B4DCDFC" w14:textId="77777777" w:rsidR="00EB555F" w:rsidRDefault="00EB555F" w:rsidP="00EB555F"/>
    <w:p w14:paraId="72E42CC9" w14:textId="77777777" w:rsidR="00EB555F" w:rsidRDefault="00EB555F" w:rsidP="00EB555F"/>
    <w:p w14:paraId="36971F1E" w14:textId="77777777" w:rsidR="00EB555F" w:rsidRDefault="00EB555F" w:rsidP="00EB555F">
      <w:pPr>
        <w:pStyle w:val="Heading3"/>
      </w:pPr>
      <w:r>
        <w:t>1NC---CP</w:t>
      </w:r>
    </w:p>
    <w:p w14:paraId="5E91A4BA" w14:textId="77777777" w:rsidR="00EB555F" w:rsidRPr="00F62866" w:rsidRDefault="00EB555F" w:rsidP="00EB555F">
      <w:pPr>
        <w:pStyle w:val="Heading4"/>
      </w:pPr>
      <w:r w:rsidRPr="00F62866">
        <w:t>The United States Federal Government should provide a universal basic income</w:t>
      </w:r>
      <w:r>
        <w:t xml:space="preserve"> and increase its democracy promotion as per the Brands evidence.</w:t>
      </w:r>
    </w:p>
    <w:p w14:paraId="146963D1" w14:textId="77777777" w:rsidR="00EB555F" w:rsidRDefault="00EB555F" w:rsidP="00EB555F"/>
    <w:p w14:paraId="2A270026" w14:textId="77777777" w:rsidR="00EB555F" w:rsidRPr="00D12761" w:rsidRDefault="00EB555F" w:rsidP="00EB555F">
      <w:pPr>
        <w:pStyle w:val="Heading4"/>
      </w:pPr>
      <w:r w:rsidRPr="00D12761">
        <w:t>A new democracy approach solves – promotion key</w:t>
      </w:r>
    </w:p>
    <w:p w14:paraId="353D86A0" w14:textId="77777777" w:rsidR="00EB555F" w:rsidRPr="00D12761" w:rsidRDefault="00EB555F" w:rsidP="00EB555F">
      <w:r w:rsidRPr="009247E1">
        <w:rPr>
          <w:rStyle w:val="Style13ptBold"/>
        </w:rPr>
        <w:t>Brands 17</w:t>
      </w:r>
      <w:r w:rsidRPr="00D12761">
        <w:t xml:space="preserve"> (Hal, Henry Kissinger Distinguished Professor at the Henry Kissinger Centre for Global Affairs at Johns Hopkins University's School of Advanced International Studies and a senior fellow at the Centre for Strategic and Budgetary Assessments. His latest book is American Grand Strategy in the Age of Trump. The Sydney Morning Herald, 12-15-2017. “Trump could actually make democracy great again”) </w:t>
      </w:r>
    </w:p>
    <w:p w14:paraId="14627348" w14:textId="77777777" w:rsidR="00EB555F" w:rsidRPr="00D12761" w:rsidRDefault="00EB555F" w:rsidP="00EB555F">
      <w:r w:rsidRPr="00D12761">
        <w:t>https://www.smh.com.au/world/trump-could-actually-make-democracy-great-again-20171215-h05ntv.html</w:t>
      </w:r>
    </w:p>
    <w:p w14:paraId="1FED4BC1" w14:textId="77777777" w:rsidR="00EB555F" w:rsidRPr="00CC6F1F" w:rsidRDefault="00EB555F" w:rsidP="00EB555F">
      <w:pPr>
        <w:rPr>
          <w:rFonts w:asciiTheme="minorHAnsi" w:hAnsiTheme="minorHAnsi" w:cstheme="minorHAnsi"/>
          <w:sz w:val="12"/>
        </w:rPr>
      </w:pPr>
      <w:r w:rsidRPr="00D12761">
        <w:rPr>
          <w:rFonts w:asciiTheme="minorHAnsi" w:hAnsiTheme="minorHAnsi" w:cstheme="minorHAnsi"/>
          <w:sz w:val="12"/>
        </w:rPr>
        <w:t xml:space="preserve">Wilsonianism remains an important pillar of US strategy today, if only because the democratic peace theory - </w:t>
      </w:r>
      <w:r w:rsidRPr="00D12761">
        <w:rPr>
          <w:rStyle w:val="StyleUnderline"/>
        </w:rPr>
        <w:t>the idea</w:t>
      </w:r>
      <w:r w:rsidRPr="00D12761">
        <w:rPr>
          <w:rFonts w:asciiTheme="minorHAnsi" w:hAnsiTheme="minorHAnsi" w:cstheme="minorHAnsi"/>
          <w:sz w:val="12"/>
        </w:rPr>
        <w:t xml:space="preserve"> that </w:t>
      </w:r>
      <w:r w:rsidRPr="00D12761">
        <w:rPr>
          <w:rStyle w:val="StyleUnderline"/>
        </w:rPr>
        <w:t>democracies do not fight each other</w:t>
      </w:r>
      <w:r w:rsidRPr="00D12761">
        <w:rPr>
          <w:rFonts w:asciiTheme="minorHAnsi" w:hAnsiTheme="minorHAnsi" w:cstheme="minorHAnsi"/>
          <w:sz w:val="12"/>
        </w:rPr>
        <w:t xml:space="preserve"> - is the closest thing to an iron law of social science. </w:t>
      </w:r>
      <w:r w:rsidRPr="00D12761">
        <w:rPr>
          <w:rStyle w:val="StyleUnderline"/>
        </w:rPr>
        <w:t xml:space="preserve">America's role as a proponent of the ideal that people everywhere deserve to be free is also a powerful competitive advantage vis-a-vis authoritarian great powers that systematically repress their populations. </w:t>
      </w:r>
      <w:r w:rsidRPr="009A0ACD">
        <w:rPr>
          <w:rStyle w:val="StyleUnderline"/>
          <w:highlight w:val="green"/>
        </w:rPr>
        <w:t>Junking</w:t>
      </w:r>
      <w:r w:rsidRPr="00D12761">
        <w:rPr>
          <w:rStyle w:val="StyleUnderline"/>
        </w:rPr>
        <w:t xml:space="preserve"> the </w:t>
      </w:r>
      <w:r w:rsidRPr="009A0ACD">
        <w:rPr>
          <w:rStyle w:val="StyleUnderline"/>
          <w:highlight w:val="green"/>
        </w:rPr>
        <w:t>promotion of democracy</w:t>
      </w:r>
      <w:r w:rsidRPr="00D12761">
        <w:rPr>
          <w:rStyle w:val="StyleUnderline"/>
        </w:rPr>
        <w:t xml:space="preserve"> and human rights, as </w:t>
      </w:r>
      <w:r w:rsidRPr="009A0ACD">
        <w:rPr>
          <w:rStyle w:val="StyleUnderline"/>
          <w:highlight w:val="green"/>
        </w:rPr>
        <w:t>Trump</w:t>
      </w:r>
      <w:r w:rsidRPr="00D12761">
        <w:rPr>
          <w:rStyle w:val="StyleUnderline"/>
        </w:rPr>
        <w:t xml:space="preserve"> seems </w:t>
      </w:r>
      <w:r w:rsidRPr="009A0ACD">
        <w:rPr>
          <w:rStyle w:val="StyleUnderline"/>
          <w:highlight w:val="green"/>
        </w:rPr>
        <w:t>inclined</w:t>
      </w:r>
      <w:r w:rsidRPr="00D12761">
        <w:rPr>
          <w:rStyle w:val="StyleUnderline"/>
        </w:rPr>
        <w:t xml:space="preserve"> to do</w:t>
      </w:r>
      <w:r w:rsidRPr="009A0ACD">
        <w:rPr>
          <w:rStyle w:val="StyleUnderline"/>
        </w:rPr>
        <w:t xml:space="preserve">, </w:t>
      </w:r>
      <w:r w:rsidRPr="009A0ACD">
        <w:rPr>
          <w:rStyle w:val="Emphasis"/>
          <w:highlight w:val="green"/>
        </w:rPr>
        <w:t>would be a grave mistake</w:t>
      </w:r>
      <w:r w:rsidRPr="00D12761">
        <w:rPr>
          <w:rFonts w:asciiTheme="minorHAnsi" w:hAnsiTheme="minorHAnsi" w:cstheme="minorHAnsi"/>
          <w:sz w:val="12"/>
        </w:rPr>
        <w:t xml:space="preserve">. But </w:t>
      </w:r>
      <w:r w:rsidRPr="00D12761">
        <w:rPr>
          <w:rStyle w:val="StyleUnderline"/>
        </w:rPr>
        <w:t xml:space="preserve">the US will nonetheless need an updated and more modest approach to these issues </w:t>
      </w:r>
      <w:r w:rsidRPr="00D12761">
        <w:rPr>
          <w:rFonts w:asciiTheme="minorHAnsi" w:hAnsiTheme="minorHAnsi" w:cstheme="minorHAnsi"/>
          <w:sz w:val="12"/>
        </w:rPr>
        <w:t xml:space="preserve"> - one based on three key principles. First</w:t>
      </w:r>
      <w:r w:rsidRPr="00D12761">
        <w:rPr>
          <w:rStyle w:val="StyleUnderline"/>
        </w:rPr>
        <w:t xml:space="preserve">, </w:t>
      </w:r>
      <w:r w:rsidRPr="009A0ACD">
        <w:rPr>
          <w:rStyle w:val="StyleUnderline"/>
          <w:highlight w:val="green"/>
        </w:rPr>
        <w:t>promoting</w:t>
      </w:r>
      <w:r w:rsidRPr="00D12761">
        <w:rPr>
          <w:rStyle w:val="StyleUnderline"/>
        </w:rPr>
        <w:t xml:space="preserve"> human rights and </w:t>
      </w:r>
      <w:r w:rsidRPr="009A0ACD">
        <w:rPr>
          <w:rStyle w:val="StyleUnderline"/>
          <w:highlight w:val="green"/>
        </w:rPr>
        <w:t>democracy need not entail</w:t>
      </w:r>
      <w:r w:rsidRPr="00D12761">
        <w:rPr>
          <w:rStyle w:val="StyleUnderline"/>
        </w:rPr>
        <w:t xml:space="preserve"> armed </w:t>
      </w:r>
      <w:r w:rsidRPr="009A0ACD">
        <w:rPr>
          <w:rStyle w:val="StyleUnderline"/>
          <w:highlight w:val="green"/>
        </w:rPr>
        <w:t>nation-building</w:t>
      </w:r>
      <w:r w:rsidRPr="00D12761">
        <w:rPr>
          <w:rFonts w:asciiTheme="minorHAnsi" w:hAnsiTheme="minorHAnsi" w:cstheme="minorHAnsi"/>
          <w:sz w:val="12"/>
        </w:rPr>
        <w:t xml:space="preserve">. Those missions are the most visible, costly and unpopular manifestations of Wilsonianism; but in reality, </w:t>
      </w:r>
      <w:r w:rsidRPr="00D12761">
        <w:rPr>
          <w:rStyle w:val="StyleUnderline"/>
        </w:rPr>
        <w:t>they represent</w:t>
      </w:r>
      <w:r w:rsidRPr="00D12761">
        <w:rPr>
          <w:rFonts w:asciiTheme="minorHAnsi" w:hAnsiTheme="minorHAnsi" w:cstheme="minorHAnsi"/>
          <w:sz w:val="12"/>
        </w:rPr>
        <w:t xml:space="preserve"> only the </w:t>
      </w:r>
      <w:r w:rsidRPr="00D12761">
        <w:rPr>
          <w:rStyle w:val="StyleUnderline"/>
        </w:rPr>
        <w:t xml:space="preserve">10 per cent of the democracy-promotion iceberg above the water's surface. The other 90 per cent involves support for election-monitoring </w:t>
      </w:r>
      <w:r w:rsidRPr="009A0ACD">
        <w:rPr>
          <w:rStyle w:val="StyleUnderline"/>
          <w:highlight w:val="green"/>
        </w:rPr>
        <w:t>missions, diplomatic engagement</w:t>
      </w:r>
      <w:r w:rsidRPr="00D12761">
        <w:rPr>
          <w:rStyle w:val="StyleUnderline"/>
        </w:rPr>
        <w:t xml:space="preserve"> on issues such as human trafficking and other human rights abuses, </w:t>
      </w:r>
      <w:r w:rsidRPr="009A0ACD">
        <w:rPr>
          <w:rStyle w:val="StyleUnderline"/>
          <w:highlight w:val="green"/>
        </w:rPr>
        <w:t>economic and political support</w:t>
      </w:r>
      <w:r w:rsidRPr="00D12761">
        <w:rPr>
          <w:rStyle w:val="StyleUnderline"/>
        </w:rPr>
        <w:t xml:space="preserve"> for civil society, and other seemingly mundane measures</w:t>
      </w:r>
      <w:r w:rsidRPr="00D12761">
        <w:rPr>
          <w:rFonts w:asciiTheme="minorHAnsi" w:hAnsiTheme="minorHAnsi" w:cstheme="minorHAnsi"/>
          <w:sz w:val="12"/>
        </w:rPr>
        <w:t xml:space="preserve">. </w:t>
      </w:r>
      <w:r w:rsidRPr="00D12761">
        <w:rPr>
          <w:rStyle w:val="StyleUnderline"/>
        </w:rPr>
        <w:t>These initiatives cost relatively little,</w:t>
      </w:r>
      <w:r w:rsidRPr="00D12761">
        <w:rPr>
          <w:rFonts w:asciiTheme="minorHAnsi" w:hAnsiTheme="minorHAnsi" w:cstheme="minorHAnsi"/>
          <w:sz w:val="12"/>
        </w:rPr>
        <w:t xml:space="preserve"> </w:t>
      </w:r>
      <w:r w:rsidRPr="00D12761">
        <w:rPr>
          <w:rStyle w:val="Emphasis"/>
        </w:rPr>
        <w:t xml:space="preserve">but they have been </w:t>
      </w:r>
      <w:r w:rsidRPr="009A0ACD">
        <w:rPr>
          <w:rStyle w:val="Emphasis"/>
          <w:highlight w:val="green"/>
        </w:rPr>
        <w:t>vital in promoting</w:t>
      </w:r>
      <w:r w:rsidRPr="00D12761">
        <w:rPr>
          <w:rFonts w:asciiTheme="minorHAnsi" w:hAnsiTheme="minorHAnsi" w:cstheme="minorHAnsi"/>
          <w:sz w:val="12"/>
        </w:rPr>
        <w:t xml:space="preserve"> </w:t>
      </w:r>
      <w:r w:rsidRPr="00D12761">
        <w:rPr>
          <w:rStyle w:val="StyleUnderline"/>
        </w:rPr>
        <w:t xml:space="preserve">and sustaining </w:t>
      </w:r>
      <w:r w:rsidRPr="009A0ACD">
        <w:rPr>
          <w:rStyle w:val="Emphasis"/>
          <w:highlight w:val="green"/>
        </w:rPr>
        <w:t>democratic breakthroughs</w:t>
      </w:r>
      <w:r w:rsidRPr="00D12761">
        <w:rPr>
          <w:rFonts w:asciiTheme="minorHAnsi" w:hAnsiTheme="minorHAnsi" w:cstheme="minorHAnsi"/>
          <w:sz w:val="12"/>
        </w:rPr>
        <w:t xml:space="preserve"> in countries from Chile to South Korea to Ukraine over the years. They remain valuable tools today. Second, as important as these measures are, </w:t>
      </w:r>
      <w:r w:rsidRPr="009A0ACD">
        <w:rPr>
          <w:rStyle w:val="StyleUnderline"/>
          <w:highlight w:val="green"/>
        </w:rPr>
        <w:t>US policymakers must</w:t>
      </w:r>
      <w:r w:rsidRPr="00D12761">
        <w:rPr>
          <w:rStyle w:val="StyleUnderline"/>
        </w:rPr>
        <w:t xml:space="preserve"> also</w:t>
      </w:r>
      <w:r w:rsidRPr="00D12761">
        <w:rPr>
          <w:rFonts w:asciiTheme="minorHAnsi" w:hAnsiTheme="minorHAnsi" w:cstheme="minorHAnsi"/>
          <w:sz w:val="12"/>
        </w:rPr>
        <w:t xml:space="preserve"> selectively </w:t>
      </w:r>
      <w:r w:rsidRPr="009A0ACD">
        <w:rPr>
          <w:rStyle w:val="StyleUnderline"/>
          <w:highlight w:val="green"/>
        </w:rPr>
        <w:t>temper</w:t>
      </w:r>
      <w:r w:rsidRPr="00D12761">
        <w:rPr>
          <w:rStyle w:val="StyleUnderline"/>
        </w:rPr>
        <w:t xml:space="preserve"> their Wilsonian </w:t>
      </w:r>
      <w:r w:rsidRPr="009A0ACD">
        <w:rPr>
          <w:rStyle w:val="StyleUnderline"/>
          <w:highlight w:val="green"/>
        </w:rPr>
        <w:t>urges</w:t>
      </w:r>
      <w:r w:rsidRPr="00D12761">
        <w:rPr>
          <w:rStyle w:val="StyleUnderline"/>
        </w:rPr>
        <w:t xml:space="preserve"> in dealing with certain state</w:t>
      </w:r>
      <w:r w:rsidRPr="00D12761">
        <w:rPr>
          <w:rFonts w:asciiTheme="minorHAnsi" w:hAnsiTheme="minorHAnsi" w:cstheme="minorHAnsi"/>
          <w:sz w:val="12"/>
        </w:rPr>
        <w:t xml:space="preserve">s on the frontlines of America's geopolitical competitions. </w:t>
      </w:r>
      <w:r w:rsidRPr="00D12761">
        <w:rPr>
          <w:rStyle w:val="StyleUnderline"/>
        </w:rPr>
        <w:t>To</w:t>
      </w:r>
      <w:r w:rsidRPr="00D12761">
        <w:rPr>
          <w:rFonts w:asciiTheme="minorHAnsi" w:hAnsiTheme="minorHAnsi" w:cstheme="minorHAnsi"/>
          <w:sz w:val="12"/>
        </w:rPr>
        <w:t xml:space="preserve"> altogether </w:t>
      </w:r>
      <w:r w:rsidRPr="00D12761">
        <w:rPr>
          <w:rStyle w:val="StyleUnderline"/>
        </w:rPr>
        <w:t>abandon support for democracy and human rights would represent unilateral ideological disarmament in dealing with authoritarian powers</w:t>
      </w:r>
      <w:r w:rsidRPr="00D12761">
        <w:rPr>
          <w:rFonts w:asciiTheme="minorHAnsi" w:hAnsiTheme="minorHAnsi" w:cstheme="minorHAnsi"/>
          <w:sz w:val="12"/>
        </w:rPr>
        <w:t xml:space="preserve"> - </w:t>
      </w:r>
      <w:r w:rsidRPr="00D12761">
        <w:rPr>
          <w:rStyle w:val="Emphasis"/>
        </w:rPr>
        <w:t>namely Russia and China</w:t>
      </w:r>
      <w:r w:rsidRPr="00D12761">
        <w:rPr>
          <w:rFonts w:asciiTheme="minorHAnsi" w:hAnsiTheme="minorHAnsi" w:cstheme="minorHAnsi"/>
          <w:sz w:val="12"/>
        </w:rPr>
        <w:t xml:space="preserve"> - </w:t>
      </w:r>
      <w:r w:rsidRPr="00D12761">
        <w:rPr>
          <w:rStyle w:val="StyleUnderline"/>
        </w:rPr>
        <w:t>that are increasingly touting the virtues of their own illiberal systems</w:t>
      </w:r>
      <w:r w:rsidRPr="00D12761">
        <w:rPr>
          <w:rFonts w:asciiTheme="minorHAnsi" w:hAnsiTheme="minorHAnsi" w:cstheme="minorHAnsi"/>
          <w:sz w:val="12"/>
        </w:rPr>
        <w:t xml:space="preserve">. But </w:t>
      </w:r>
      <w:r w:rsidRPr="00D12761">
        <w:rPr>
          <w:rStyle w:val="StyleUnderline"/>
        </w:rPr>
        <w:t xml:space="preserve">because pushing these issues too strongly can cause severe near-term strains in dealing with some of America's own allies, </w:t>
      </w:r>
      <w:r w:rsidRPr="00D12761">
        <w:rPr>
          <w:rStyle w:val="Emphasis"/>
        </w:rPr>
        <w:t>some</w:t>
      </w:r>
      <w:r w:rsidRPr="00D12761">
        <w:rPr>
          <w:rStyle w:val="StyleUnderline"/>
        </w:rPr>
        <w:t xml:space="preserve"> </w:t>
      </w:r>
      <w:r w:rsidRPr="009A0ACD">
        <w:rPr>
          <w:rStyle w:val="StyleUnderline"/>
          <w:highlight w:val="green"/>
        </w:rPr>
        <w:t xml:space="preserve">degree of </w:t>
      </w:r>
      <w:r w:rsidRPr="009A0ACD">
        <w:rPr>
          <w:rStyle w:val="Emphasis"/>
          <w:highlight w:val="green"/>
        </w:rPr>
        <w:t>circumspection is essential</w:t>
      </w:r>
      <w:r w:rsidRPr="00D12761">
        <w:rPr>
          <w:rFonts w:asciiTheme="minorHAnsi" w:hAnsiTheme="minorHAnsi" w:cstheme="minorHAnsi"/>
          <w:sz w:val="12"/>
        </w:rPr>
        <w:t xml:space="preserve">. Rodrigo Duterte's government has committed grievous human-rights violations, </w:t>
      </w:r>
      <w:r w:rsidRPr="002B7C82">
        <w:rPr>
          <w:rFonts w:asciiTheme="minorHAnsi" w:hAnsiTheme="minorHAnsi" w:cstheme="minorHAnsi"/>
          <w:sz w:val="12"/>
        </w:rPr>
        <w:t xml:space="preserve">but </w:t>
      </w:r>
      <w:r w:rsidRPr="002B7C82">
        <w:rPr>
          <w:rStyle w:val="StyleUnderline"/>
        </w:rPr>
        <w:t xml:space="preserve">Washington cannot </w:t>
      </w:r>
      <w:r w:rsidRPr="002B7C82">
        <w:rPr>
          <w:rFonts w:asciiTheme="minorHAnsi" w:hAnsiTheme="minorHAnsi" w:cstheme="minorHAnsi"/>
          <w:sz w:val="12"/>
        </w:rPr>
        <w:t xml:space="preserve">simply </w:t>
      </w:r>
      <w:r w:rsidRPr="002B7C82">
        <w:rPr>
          <w:rStyle w:val="StyleUnderline"/>
        </w:rPr>
        <w:t>blow up its relationship with the Philippines</w:t>
      </w:r>
      <w:r w:rsidRPr="002B7C82">
        <w:rPr>
          <w:rFonts w:asciiTheme="minorHAnsi" w:hAnsiTheme="minorHAnsi" w:cstheme="minorHAnsi"/>
          <w:sz w:val="12"/>
        </w:rPr>
        <w:t xml:space="preserve"> at a critical moment in the struggle with China over control of the South China Sea. </w:t>
      </w:r>
      <w:r w:rsidRPr="002B7C82">
        <w:rPr>
          <w:rStyle w:val="StyleUnderline"/>
        </w:rPr>
        <w:t>Poland has an increasingly illiberal government, but it is also a vital ally in checking Russian revisionism in Eastern Europe</w:t>
      </w:r>
      <w:r w:rsidRPr="002B7C82">
        <w:rPr>
          <w:rFonts w:asciiTheme="minorHAnsi" w:hAnsiTheme="minorHAnsi" w:cstheme="minorHAnsi"/>
          <w:sz w:val="12"/>
        </w:rPr>
        <w:t xml:space="preserve">. </w:t>
      </w:r>
      <w:r w:rsidRPr="002B7C82">
        <w:rPr>
          <w:rStyle w:val="StyleUnderline"/>
        </w:rPr>
        <w:t>Human rights and political issues cannot be ignored</w:t>
      </w:r>
      <w:r w:rsidRPr="002B7C82">
        <w:rPr>
          <w:rFonts w:asciiTheme="minorHAnsi" w:hAnsiTheme="minorHAnsi" w:cstheme="minorHAnsi"/>
          <w:sz w:val="12"/>
        </w:rPr>
        <w:t xml:space="preserve"> in these relationships - and egregious abuses such as Duterte's should never be lauded by an American president - but neither can they be pursued so strenuously and confrontationally as make essential</w:t>
      </w:r>
      <w:r w:rsidRPr="00D12761">
        <w:rPr>
          <w:rFonts w:asciiTheme="minorHAnsi" w:hAnsiTheme="minorHAnsi" w:cstheme="minorHAnsi"/>
          <w:sz w:val="12"/>
        </w:rPr>
        <w:t xml:space="preserve"> security cooperation impossible. America's </w:t>
      </w:r>
      <w:r w:rsidRPr="00E30535">
        <w:rPr>
          <w:rFonts w:asciiTheme="minorHAnsi" w:hAnsiTheme="minorHAnsi" w:cstheme="minorHAnsi"/>
          <w:sz w:val="12"/>
        </w:rPr>
        <w:t xml:space="preserve">Wilsonianism has always been selective rather than universal, </w:t>
      </w:r>
      <w:r w:rsidRPr="00E30535">
        <w:rPr>
          <w:rStyle w:val="StyleUnderline"/>
        </w:rPr>
        <w:t>and the premium on selectivity only rises</w:t>
      </w:r>
      <w:r w:rsidRPr="00E30535">
        <w:rPr>
          <w:rFonts w:asciiTheme="minorHAnsi" w:hAnsiTheme="minorHAnsi" w:cstheme="minorHAnsi"/>
          <w:sz w:val="12"/>
        </w:rPr>
        <w:t xml:space="preserve"> when strategic rivalry is intense. Third, </w:t>
      </w:r>
      <w:r w:rsidRPr="00E30535">
        <w:rPr>
          <w:rStyle w:val="StyleUnderline"/>
        </w:rPr>
        <w:t xml:space="preserve">the best way of promoting liberal values over the long run is to sustain a broader international system in which </w:t>
      </w:r>
      <w:r w:rsidRPr="00E30535">
        <w:rPr>
          <w:rStyle w:val="Emphasis"/>
        </w:rPr>
        <w:t>democracies</w:t>
      </w:r>
      <w:r w:rsidRPr="00E30535">
        <w:rPr>
          <w:rStyle w:val="StyleUnderline"/>
        </w:rPr>
        <w:t xml:space="preserve">, rather than hostile autocracies, </w:t>
      </w:r>
      <w:r w:rsidRPr="00E30535">
        <w:rPr>
          <w:rStyle w:val="Emphasis"/>
        </w:rPr>
        <w:t>are geopolitically dominant</w:t>
      </w:r>
      <w:r w:rsidRPr="00E30535">
        <w:rPr>
          <w:rFonts w:asciiTheme="minorHAnsi" w:hAnsiTheme="minorHAnsi" w:cstheme="minorHAnsi"/>
          <w:sz w:val="12"/>
        </w:rPr>
        <w:t xml:space="preserve"> - even if that requires working with friendly authoritarians in the short run. When Woodrow Wilson spoke of making the world safe for democracy</w:t>
      </w:r>
      <w:r w:rsidRPr="00D12761">
        <w:rPr>
          <w:rFonts w:asciiTheme="minorHAnsi" w:hAnsiTheme="minorHAnsi" w:cstheme="minorHAnsi"/>
          <w:sz w:val="12"/>
        </w:rPr>
        <w:t xml:space="preserve"> during World War I, he was not calling for a crusade to spread democracy across the globe. He was arguing that America must stop authoritarian regimes - in that case, the Kaiser's Germany - from becoming geopolitically dominant in a way that would ultimately make it difficult for democracies anywhere to thrive. Likewise, during the Cold War, the US regularly cut deals with friendly dictators in China, Saudi Arabia and elsewhere in the service of containing communism, and thereby preserving an international system in which liberal values could survive and flourish. Today, the </w:t>
      </w:r>
      <w:r w:rsidRPr="00D12761">
        <w:rPr>
          <w:rStyle w:val="StyleUnderline"/>
        </w:rPr>
        <w:t xml:space="preserve">single most important thing the </w:t>
      </w:r>
      <w:r w:rsidRPr="009A0ACD">
        <w:rPr>
          <w:rStyle w:val="StyleUnderline"/>
          <w:highlight w:val="green"/>
        </w:rPr>
        <w:t>US</w:t>
      </w:r>
      <w:r w:rsidRPr="00D12761">
        <w:rPr>
          <w:rStyle w:val="StyleUnderline"/>
        </w:rPr>
        <w:t xml:space="preserve"> can do to </w:t>
      </w:r>
      <w:r w:rsidRPr="009A0ACD">
        <w:rPr>
          <w:rStyle w:val="StyleUnderline"/>
          <w:highlight w:val="green"/>
        </w:rPr>
        <w:t>enhance</w:t>
      </w:r>
      <w:r w:rsidRPr="00D12761">
        <w:rPr>
          <w:rStyle w:val="StyleUnderline"/>
        </w:rPr>
        <w:t xml:space="preserve"> the long-term </w:t>
      </w:r>
      <w:r w:rsidRPr="009A0ACD">
        <w:rPr>
          <w:rStyle w:val="StyleUnderline"/>
          <w:highlight w:val="green"/>
        </w:rPr>
        <w:t>prospects for</w:t>
      </w:r>
      <w:r w:rsidRPr="00D12761">
        <w:rPr>
          <w:rStyle w:val="StyleUnderline"/>
        </w:rPr>
        <w:t xml:space="preserve"> the spread of </w:t>
      </w:r>
      <w:r w:rsidRPr="009A0ACD">
        <w:rPr>
          <w:rStyle w:val="StyleUnderline"/>
          <w:highlight w:val="green"/>
        </w:rPr>
        <w:t>democracy is to prevent Russia and China from overturning</w:t>
      </w:r>
      <w:r w:rsidRPr="00D12761">
        <w:rPr>
          <w:rFonts w:asciiTheme="minorHAnsi" w:hAnsiTheme="minorHAnsi" w:cstheme="minorHAnsi"/>
          <w:sz w:val="12"/>
        </w:rPr>
        <w:t xml:space="preserve"> </w:t>
      </w:r>
      <w:r w:rsidRPr="00D12761">
        <w:rPr>
          <w:rStyle w:val="StyleUnderline"/>
        </w:rPr>
        <w:t xml:space="preserve">- or even severely disrupting - </w:t>
      </w:r>
      <w:r w:rsidRPr="009A0ACD">
        <w:rPr>
          <w:rStyle w:val="StyleUnderline"/>
          <w:highlight w:val="green"/>
        </w:rPr>
        <w:t>the</w:t>
      </w:r>
      <w:r w:rsidRPr="00D12761">
        <w:rPr>
          <w:rStyle w:val="StyleUnderline"/>
        </w:rPr>
        <w:t xml:space="preserve"> stable and broadly </w:t>
      </w:r>
      <w:r w:rsidRPr="009A0ACD">
        <w:rPr>
          <w:rStyle w:val="StyleUnderline"/>
          <w:highlight w:val="green"/>
        </w:rPr>
        <w:t>liberal international system</w:t>
      </w:r>
      <w:r w:rsidRPr="00D12761">
        <w:rPr>
          <w:rStyle w:val="StyleUnderline"/>
        </w:rPr>
        <w:t xml:space="preserve"> it has long worked to construct</w:t>
      </w:r>
      <w:r w:rsidRPr="00D12761">
        <w:rPr>
          <w:rFonts w:asciiTheme="minorHAnsi" w:hAnsiTheme="minorHAnsi" w:cstheme="minorHAnsi"/>
          <w:sz w:val="12"/>
        </w:rPr>
        <w:t xml:space="preserve">. To the extent that </w:t>
      </w:r>
      <w:r w:rsidRPr="00D12761">
        <w:rPr>
          <w:rStyle w:val="StyleUnderline"/>
        </w:rPr>
        <w:t>Washington can keep China from becoming the supreme power in East Asia</w:t>
      </w:r>
      <w:r w:rsidRPr="00D12761">
        <w:rPr>
          <w:rFonts w:asciiTheme="minorHAnsi" w:hAnsiTheme="minorHAnsi" w:cstheme="minorHAnsi"/>
          <w:sz w:val="12"/>
        </w:rPr>
        <w:t xml:space="preserve">, </w:t>
      </w:r>
      <w:r w:rsidRPr="00D12761">
        <w:rPr>
          <w:rStyle w:val="StyleUnderline"/>
        </w:rPr>
        <w:t xml:space="preserve">to the extent it can stop Moscow from restoring its lost sphere of influence in the former Soviet Union and Eastern Europe, it can create the ideological and geopolitical space </w:t>
      </w:r>
      <w:r w:rsidRPr="00D12761">
        <w:rPr>
          <w:rStyle w:val="Emphasis"/>
        </w:rPr>
        <w:t>for liberal values to flourish</w:t>
      </w:r>
      <w:r w:rsidRPr="00D12761">
        <w:rPr>
          <w:rFonts w:asciiTheme="minorHAnsi" w:hAnsiTheme="minorHAnsi" w:cstheme="minorHAnsi"/>
          <w:sz w:val="12"/>
        </w:rPr>
        <w:t xml:space="preserve"> - even if doing so requires cooperating with questionable regimes in Bangkok, Singapore and Warsaw along the way. American statecraft fares best when it blends high-minded idealism with hard-headed realism. It's exactly the sort of approach that could make Wilsonianism great again.</w:t>
      </w:r>
    </w:p>
    <w:p w14:paraId="6D7FE03C" w14:textId="77777777" w:rsidR="00EB555F" w:rsidRPr="009F778B" w:rsidRDefault="00EB555F" w:rsidP="00EB555F"/>
    <w:p w14:paraId="5DCA55AE" w14:textId="77777777" w:rsidR="00EB555F" w:rsidRDefault="00EB555F" w:rsidP="00EB555F">
      <w:pPr>
        <w:pStyle w:val="Heading3"/>
      </w:pPr>
      <w:r>
        <w:t>1NC---P</w:t>
      </w:r>
    </w:p>
    <w:p w14:paraId="3645E607" w14:textId="77777777" w:rsidR="00EB555F" w:rsidRPr="006B4B01" w:rsidRDefault="00EB555F" w:rsidP="00EB555F">
      <w:pPr>
        <w:pStyle w:val="Heading4"/>
      </w:pPr>
      <w:r>
        <w:t xml:space="preserve">‘The’ before USFG requires </w:t>
      </w:r>
      <w:r>
        <w:rPr>
          <w:u w:val="single"/>
        </w:rPr>
        <w:t>specification</w:t>
      </w:r>
      <w:r>
        <w:t>.</w:t>
      </w:r>
    </w:p>
    <w:p w14:paraId="32967103" w14:textId="77777777" w:rsidR="00EB555F" w:rsidRPr="00684BFE" w:rsidRDefault="00EB555F" w:rsidP="00EB555F">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507A4B18" w14:textId="77777777" w:rsidR="00EB555F" w:rsidRPr="0048189B" w:rsidRDefault="00EB555F" w:rsidP="00EB555F">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7E9FAABC" w14:textId="77777777" w:rsidR="00EB555F" w:rsidRDefault="00EB555F" w:rsidP="00EB555F">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47451E">
        <w:rPr>
          <w:rStyle w:val="StyleUnderline"/>
          <w:highlight w:val="green"/>
        </w:rPr>
        <w:t xml:space="preserve">'the' is a </w:t>
      </w:r>
      <w:r w:rsidRPr="0047451E">
        <w:rPr>
          <w:rStyle w:val="Emphasis"/>
          <w:highlight w:val="green"/>
        </w:rPr>
        <w:t>word of specificity</w:t>
      </w:r>
      <w:r w:rsidRPr="0048189B">
        <w:rPr>
          <w:rStyle w:val="StyleUnderline"/>
        </w:rPr>
        <w:t xml:space="preserve"> as </w:t>
      </w:r>
      <w:r w:rsidRPr="0047451E">
        <w:rPr>
          <w:rStyle w:val="Emphasis"/>
          <w:highlight w:val="green"/>
        </w:rPr>
        <w:t>contrasted</w:t>
      </w:r>
      <w:r w:rsidRPr="0047451E">
        <w:rPr>
          <w:rStyle w:val="StyleUnderline"/>
          <w:highlight w:val="gree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47451E">
        <w:rPr>
          <w:rStyle w:val="Emphasis"/>
          <w:highlight w:val="green"/>
        </w:rPr>
        <w:t>'an'</w:t>
      </w:r>
      <w:r w:rsidRPr="0047451E">
        <w:rPr>
          <w:rStyle w:val="StyleUnderline"/>
          <w:highlight w:val="green"/>
        </w:rPr>
        <w:t xml:space="preserve"> which</w:t>
      </w:r>
      <w:r w:rsidRPr="0048189B">
        <w:rPr>
          <w:rStyle w:val="StyleUnderline"/>
        </w:rPr>
        <w:t xml:space="preserve"> are general in description </w:t>
      </w:r>
      <w:r w:rsidRPr="0047451E">
        <w:rPr>
          <w:rStyle w:val="Emphasis"/>
          <w:highlight w:val="green"/>
        </w:rPr>
        <w:t>encompass</w:t>
      </w:r>
      <w:r w:rsidRPr="00F952A0">
        <w:rPr>
          <w:rStyle w:val="StyleUnderline"/>
        </w:rPr>
        <w:t>ing</w:t>
      </w:r>
      <w:r w:rsidRPr="0048189B">
        <w:rPr>
          <w:rStyle w:val="StyleUnderline"/>
        </w:rPr>
        <w:t xml:space="preserve"> any of </w:t>
      </w:r>
      <w:r w:rsidRPr="0047451E">
        <w:rPr>
          <w:rStyle w:val="StyleUnderline"/>
          <w:highlight w:val="green"/>
        </w:rPr>
        <w:t xml:space="preserve">the </w:t>
      </w:r>
      <w:r w:rsidRPr="0047451E">
        <w:rPr>
          <w:rStyle w:val="Emphasis"/>
          <w:highlight w:val="gree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E65F864" w14:textId="77777777" w:rsidR="00EB555F" w:rsidRPr="007F7553" w:rsidRDefault="00EB555F" w:rsidP="00EB555F"/>
    <w:p w14:paraId="38F6E52D" w14:textId="77777777" w:rsidR="00EB555F" w:rsidRDefault="00EB555F" w:rsidP="00EB555F"/>
    <w:p w14:paraId="72C2C8CF" w14:textId="77777777" w:rsidR="00EB555F" w:rsidRDefault="00EB555F" w:rsidP="00EB555F">
      <w:pPr>
        <w:pStyle w:val="Heading3"/>
      </w:pPr>
      <w:r>
        <w:t>1NC---CP</w:t>
      </w:r>
    </w:p>
    <w:p w14:paraId="359EA8C2" w14:textId="77777777" w:rsidR="00EB555F" w:rsidRDefault="00EB555F" w:rsidP="00EB555F">
      <w:pPr>
        <w:pStyle w:val="Heading4"/>
      </w:pPr>
      <w:r>
        <w:t xml:space="preserve">Subsidies are </w:t>
      </w:r>
      <w:r w:rsidRPr="00DE250D">
        <w:rPr>
          <w:u w:val="single"/>
        </w:rPr>
        <w:t>sufficient</w:t>
      </w:r>
      <w:r>
        <w:t xml:space="preserve"> to get a deal. Dems made many demands, but </w:t>
      </w:r>
      <w:r w:rsidRPr="00D8646E">
        <w:rPr>
          <w:u w:val="single"/>
        </w:rPr>
        <w:t>their finish line strategy</w:t>
      </w:r>
      <w:r>
        <w:t xml:space="preserve"> will narrow to a “subsidies-for-no shutdown” deal in the squo. </w:t>
      </w:r>
    </w:p>
    <w:p w14:paraId="22BCE22F" w14:textId="77777777" w:rsidR="00EB555F" w:rsidRDefault="00EB555F" w:rsidP="00EB555F">
      <w:r w:rsidRPr="00D206A1">
        <w:rPr>
          <w:rStyle w:val="Style13ptBold"/>
        </w:rPr>
        <w:t xml:space="preserve">Wise </w:t>
      </w:r>
      <w:r>
        <w:t xml:space="preserve">– Sept 26 – </w:t>
      </w:r>
      <w:r>
        <w:rPr>
          <w:rStyle w:val="Style13ptBold"/>
        </w:rPr>
        <w:t>‘</w:t>
      </w:r>
      <w:r w:rsidRPr="00D206A1">
        <w:rPr>
          <w:rStyle w:val="Style13ptBold"/>
        </w:rPr>
        <w:t>25</w:t>
      </w:r>
      <w:r>
        <w:t xml:space="preserve"> – </w:t>
      </w:r>
      <w:r w:rsidRPr="00273DE5">
        <w:rPr>
          <w:sz w:val="18"/>
          <w:szCs w:val="18"/>
        </w:rPr>
        <w:t>et al; quoting Sen Majority Leader Thune AND Sen Minority Leader Schumer - Lindsay Wise is a Politics Reporter that covers Congress for the Wall Street Journal. “Schumer Drives a Hard Bargain on Shutdown but Sees an Exit Ramp” – Wall Street Journal – Sept 26</w:t>
      </w:r>
      <w:r w:rsidRPr="00273DE5">
        <w:rPr>
          <w:sz w:val="18"/>
          <w:szCs w:val="18"/>
          <w:vertAlign w:val="superscript"/>
        </w:rPr>
        <w:t>th</w:t>
      </w:r>
      <w:r w:rsidRPr="00273DE5">
        <w:rPr>
          <w:sz w:val="18"/>
          <w:szCs w:val="18"/>
        </w:rPr>
        <w:t xml:space="preserve"> – 2025 – modified for language that may offend - available via the Dow Jones Factiva Database</w:t>
      </w:r>
    </w:p>
    <w:p w14:paraId="433DF865" w14:textId="77777777" w:rsidR="00EB555F" w:rsidRDefault="00EB555F" w:rsidP="00EB555F"/>
    <w:p w14:paraId="3B6F13EE" w14:textId="77777777" w:rsidR="00EB555F" w:rsidRPr="00273DE5" w:rsidRDefault="00EB555F" w:rsidP="00EB555F">
      <w:pPr>
        <w:rPr>
          <w:sz w:val="16"/>
        </w:rPr>
      </w:pPr>
      <w:r w:rsidRPr="00273DE5">
        <w:rPr>
          <w:rStyle w:val="StyleUnderline"/>
          <w:highlight w:val="green"/>
        </w:rPr>
        <w:t>Schumer Drives a Hard Bargain on Shutdown bu</w:t>
      </w:r>
      <w:r w:rsidRPr="00273DE5">
        <w:rPr>
          <w:sz w:val="16"/>
        </w:rPr>
        <w:t xml:space="preserve">t </w:t>
      </w:r>
      <w:r w:rsidRPr="00273DE5">
        <w:rPr>
          <w:strike/>
          <w:sz w:val="16"/>
        </w:rPr>
        <w:t>Sees</w:t>
      </w:r>
      <w:r w:rsidRPr="00273DE5">
        <w:rPr>
          <w:sz w:val="16"/>
        </w:rPr>
        <w:t xml:space="preserve"> (</w:t>
      </w:r>
      <w:r w:rsidRPr="00273DE5">
        <w:rPr>
          <w:rStyle w:val="StyleUnderline"/>
          <w:highlight w:val="green"/>
        </w:rPr>
        <w:t>pictures)</w:t>
      </w:r>
      <w:r w:rsidRPr="00273DE5">
        <w:rPr>
          <w:sz w:val="16"/>
          <w:highlight w:val="green"/>
        </w:rPr>
        <w:t xml:space="preserve"> </w:t>
      </w:r>
      <w:r w:rsidRPr="00273DE5">
        <w:rPr>
          <w:rStyle w:val="Emphasis"/>
          <w:highlight w:val="green"/>
        </w:rPr>
        <w:t>an Exit Ramp</w:t>
      </w:r>
    </w:p>
    <w:p w14:paraId="2F5C781D" w14:textId="77777777" w:rsidR="00EB555F" w:rsidRPr="00273DE5" w:rsidRDefault="00EB555F" w:rsidP="00EB555F">
      <w:pPr>
        <w:rPr>
          <w:sz w:val="16"/>
        </w:rPr>
      </w:pPr>
      <w:r w:rsidRPr="00273DE5">
        <w:rPr>
          <w:rStyle w:val="Emphasis"/>
        </w:rPr>
        <w:t>Senate Democratic leader says</w:t>
      </w:r>
      <w:r w:rsidRPr="00273DE5">
        <w:rPr>
          <w:sz w:val="16"/>
        </w:rPr>
        <w:t xml:space="preserve"> </w:t>
      </w:r>
      <w:r w:rsidRPr="00273DE5">
        <w:rPr>
          <w:rStyle w:val="StyleUnderline"/>
          <w:highlight w:val="green"/>
        </w:rPr>
        <w:t>extending</w:t>
      </w:r>
      <w:r w:rsidRPr="00273DE5">
        <w:rPr>
          <w:sz w:val="16"/>
        </w:rPr>
        <w:t xml:space="preserve"> health-insurance </w:t>
      </w:r>
      <w:r w:rsidRPr="00273DE5">
        <w:rPr>
          <w:rStyle w:val="StyleUnderline"/>
          <w:highlight w:val="green"/>
        </w:rPr>
        <w:t xml:space="preserve">subsidies </w:t>
      </w:r>
      <w:r w:rsidRPr="00D8646E">
        <w:rPr>
          <w:rStyle w:val="Emphasis"/>
        </w:rPr>
        <w:t xml:space="preserve">would </w:t>
      </w:r>
      <w:r w:rsidRPr="00273DE5">
        <w:rPr>
          <w:rStyle w:val="Emphasis"/>
          <w:highlight w:val="green"/>
        </w:rPr>
        <w:t>be central</w:t>
      </w:r>
      <w:r w:rsidRPr="00273DE5">
        <w:rPr>
          <w:rStyle w:val="StyleUnderline"/>
          <w:highlight w:val="green"/>
        </w:rPr>
        <w:t xml:space="preserve"> </w:t>
      </w:r>
      <w:r w:rsidRPr="00D8646E">
        <w:rPr>
          <w:rStyle w:val="StyleUnderline"/>
        </w:rPr>
        <w:t>to any deal</w:t>
      </w:r>
    </w:p>
    <w:p w14:paraId="0978C489" w14:textId="77777777" w:rsidR="00EB555F" w:rsidRPr="00273DE5" w:rsidRDefault="00EB555F" w:rsidP="00EB555F">
      <w:pPr>
        <w:rPr>
          <w:sz w:val="16"/>
          <w:szCs w:val="16"/>
        </w:rPr>
      </w:pPr>
      <w:r w:rsidRPr="00273DE5">
        <w:rPr>
          <w:sz w:val="16"/>
          <w:szCs w:val="16"/>
        </w:rPr>
        <w:t>Even as Senate Minority Leader Chuck Schumer stands on the brink of a government shutdown, he can see a potential way out.</w:t>
      </w:r>
    </w:p>
    <w:p w14:paraId="791860A2" w14:textId="77777777" w:rsidR="00EB555F" w:rsidRPr="00273DE5" w:rsidRDefault="00EB555F" w:rsidP="00EB555F">
      <w:pPr>
        <w:rPr>
          <w:sz w:val="16"/>
          <w:szCs w:val="16"/>
        </w:rPr>
      </w:pPr>
      <w:r w:rsidRPr="00273DE5">
        <w:rPr>
          <w:sz w:val="16"/>
          <w:szCs w:val="16"/>
        </w:rPr>
        <w:t>The New York Democrat is squaring off with President Trump and congressional Republicans six months after he drew criticism from Democratic colleagues and activists for helping the GOP keep the government open. Federal agencies will partially shut down Wednesday if Congress doesn't pass a short-term spending patch, and the White House has made it clear it plans to make things as painful as possible -- starting with mass firings of government workers on top of the typical furloughs.</w:t>
      </w:r>
    </w:p>
    <w:p w14:paraId="37400EC7" w14:textId="77777777" w:rsidR="00EB555F" w:rsidRPr="00273DE5" w:rsidRDefault="00EB555F" w:rsidP="00EB555F">
      <w:pPr>
        <w:rPr>
          <w:sz w:val="16"/>
          <w:szCs w:val="16"/>
        </w:rPr>
      </w:pPr>
      <w:r w:rsidRPr="00273DE5">
        <w:rPr>
          <w:sz w:val="16"/>
          <w:szCs w:val="16"/>
        </w:rPr>
        <w:t>For Schumer, it is one of the most consequential political moments in his nearly 45-year career in Congress, as the Democratic base grows increasingly restive in Trump's second term.</w:t>
      </w:r>
    </w:p>
    <w:p w14:paraId="2F83BFBC" w14:textId="77777777" w:rsidR="00EB555F" w:rsidRPr="00273DE5" w:rsidRDefault="00EB555F" w:rsidP="00EB555F">
      <w:pPr>
        <w:rPr>
          <w:sz w:val="16"/>
        </w:rPr>
      </w:pPr>
      <w:r w:rsidRPr="00273DE5">
        <w:rPr>
          <w:sz w:val="16"/>
        </w:rPr>
        <w:t xml:space="preserve">In an interview with The Wall Street Journal, Schumer projected confidence that he has an exit strategy in the event of a shutdown. He said that he expects </w:t>
      </w:r>
      <w:r w:rsidRPr="00273DE5">
        <w:rPr>
          <w:rStyle w:val="StyleUnderline"/>
          <w:highlight w:val="green"/>
        </w:rPr>
        <w:t xml:space="preserve">pressure </w:t>
      </w:r>
      <w:r w:rsidRPr="00D8646E">
        <w:rPr>
          <w:rStyle w:val="StyleUnderline"/>
        </w:rPr>
        <w:t xml:space="preserve">will </w:t>
      </w:r>
      <w:r w:rsidRPr="00273DE5">
        <w:rPr>
          <w:rStyle w:val="StyleUnderline"/>
          <w:highlight w:val="green"/>
        </w:rPr>
        <w:t>build on Rep</w:t>
      </w:r>
      <w:r w:rsidRPr="00D8646E">
        <w:rPr>
          <w:rStyle w:val="StyleUnderline"/>
        </w:rPr>
        <w:t>ublican</w:t>
      </w:r>
      <w:r w:rsidRPr="00273DE5">
        <w:rPr>
          <w:rStyle w:val="StyleUnderline"/>
          <w:highlight w:val="green"/>
        </w:rPr>
        <w:t>s to reach a deal to save expiring</w:t>
      </w:r>
      <w:r w:rsidRPr="00273DE5">
        <w:rPr>
          <w:rStyle w:val="StyleUnderline"/>
        </w:rPr>
        <w:t xml:space="preserve"> </w:t>
      </w:r>
      <w:r w:rsidRPr="00273DE5">
        <w:rPr>
          <w:rStyle w:val="Emphasis"/>
        </w:rPr>
        <w:t>A</w:t>
      </w:r>
      <w:r w:rsidRPr="00273DE5">
        <w:rPr>
          <w:sz w:val="16"/>
        </w:rPr>
        <w:t xml:space="preserve">ffordable </w:t>
      </w:r>
      <w:r w:rsidRPr="00273DE5">
        <w:rPr>
          <w:rStyle w:val="Emphasis"/>
        </w:rPr>
        <w:t>C</w:t>
      </w:r>
      <w:r w:rsidRPr="00273DE5">
        <w:rPr>
          <w:sz w:val="16"/>
        </w:rPr>
        <w:t xml:space="preserve">are </w:t>
      </w:r>
      <w:r w:rsidRPr="00273DE5">
        <w:rPr>
          <w:rStyle w:val="Emphasis"/>
        </w:rPr>
        <w:t>A</w:t>
      </w:r>
      <w:r w:rsidRPr="00273DE5">
        <w:rPr>
          <w:sz w:val="16"/>
        </w:rPr>
        <w:t xml:space="preserve">ct </w:t>
      </w:r>
      <w:r w:rsidRPr="00273DE5">
        <w:rPr>
          <w:rStyle w:val="StyleUnderline"/>
          <w:highlight w:val="green"/>
        </w:rPr>
        <w:t>subsidies</w:t>
      </w:r>
      <w:r w:rsidRPr="00273DE5">
        <w:rPr>
          <w:rStyle w:val="StyleUnderline"/>
        </w:rPr>
        <w:t xml:space="preserve"> </w:t>
      </w:r>
      <w:r w:rsidRPr="00273DE5">
        <w:rPr>
          <w:sz w:val="16"/>
        </w:rPr>
        <w:t>as Americans begin to receive letters next month informing them of healthcare premium increases ahead of open enrollment in November.</w:t>
      </w:r>
    </w:p>
    <w:p w14:paraId="6C5F6829" w14:textId="77777777" w:rsidR="00EB555F" w:rsidRPr="00273DE5" w:rsidRDefault="00EB555F" w:rsidP="00EB555F">
      <w:pPr>
        <w:rPr>
          <w:sz w:val="16"/>
        </w:rPr>
      </w:pPr>
      <w:r w:rsidRPr="00273DE5">
        <w:rPr>
          <w:sz w:val="16"/>
        </w:rPr>
        <w:t>"</w:t>
      </w:r>
      <w:r w:rsidRPr="00273DE5">
        <w:rPr>
          <w:rStyle w:val="Emphasis"/>
        </w:rPr>
        <w:t>There's going to be pressure on them</w:t>
      </w:r>
      <w:r w:rsidRPr="00273DE5">
        <w:rPr>
          <w:sz w:val="16"/>
        </w:rPr>
        <w:t xml:space="preserve"> on that...and Democrats are going to say, very simply, 'Just come and sit down and talk to us and negotiate agreements, and you can end the shutdown,'" Schumer said.</w:t>
      </w:r>
    </w:p>
    <w:p w14:paraId="232BD712" w14:textId="77777777" w:rsidR="00EB555F" w:rsidRPr="00273DE5" w:rsidRDefault="00EB555F" w:rsidP="00EB555F">
      <w:pPr>
        <w:rPr>
          <w:sz w:val="16"/>
        </w:rPr>
      </w:pPr>
      <w:r w:rsidRPr="00273DE5">
        <w:rPr>
          <w:rStyle w:val="StyleUnderline"/>
          <w:highlight w:val="green"/>
        </w:rPr>
        <w:t>Dem</w:t>
      </w:r>
      <w:r w:rsidRPr="00273DE5">
        <w:rPr>
          <w:sz w:val="16"/>
        </w:rPr>
        <w:t>ocrat</w:t>
      </w:r>
      <w:r w:rsidRPr="00273DE5">
        <w:rPr>
          <w:rStyle w:val="StyleUnderline"/>
          <w:highlight w:val="green"/>
        </w:rPr>
        <w:t>s'</w:t>
      </w:r>
      <w:r w:rsidRPr="00273DE5">
        <w:rPr>
          <w:sz w:val="16"/>
        </w:rPr>
        <w:t xml:space="preserve"> </w:t>
      </w:r>
      <w:r w:rsidRPr="00D8646E">
        <w:rPr>
          <w:rStyle w:val="StyleUnderline"/>
        </w:rPr>
        <w:t xml:space="preserve">list of </w:t>
      </w:r>
      <w:r w:rsidRPr="00273DE5">
        <w:rPr>
          <w:rStyle w:val="StyleUnderline"/>
          <w:highlight w:val="green"/>
        </w:rPr>
        <w:t>demands</w:t>
      </w:r>
      <w:r w:rsidRPr="00273DE5">
        <w:rPr>
          <w:sz w:val="16"/>
        </w:rPr>
        <w:t xml:space="preserve"> </w:t>
      </w:r>
      <w:r w:rsidRPr="00D8646E">
        <w:rPr>
          <w:rStyle w:val="Emphasis"/>
        </w:rPr>
        <w:t>also</w:t>
      </w:r>
      <w:r w:rsidRPr="00273DE5">
        <w:rPr>
          <w:sz w:val="16"/>
        </w:rPr>
        <w:t xml:space="preserve"> </w:t>
      </w:r>
      <w:r w:rsidRPr="00273DE5">
        <w:rPr>
          <w:rStyle w:val="StyleUnderline"/>
          <w:highlight w:val="green"/>
        </w:rPr>
        <w:t>include</w:t>
      </w:r>
      <w:r w:rsidRPr="00273DE5">
        <w:rPr>
          <w:sz w:val="16"/>
        </w:rPr>
        <w:t xml:space="preserve"> restoring cut </w:t>
      </w:r>
      <w:r w:rsidRPr="00273DE5">
        <w:rPr>
          <w:rStyle w:val="StyleUnderline"/>
          <w:highlight w:val="green"/>
        </w:rPr>
        <w:t>Medicaid</w:t>
      </w:r>
      <w:r w:rsidRPr="00273DE5">
        <w:rPr>
          <w:rStyle w:val="StyleUnderline"/>
        </w:rPr>
        <w:t xml:space="preserve"> </w:t>
      </w:r>
      <w:r w:rsidRPr="00273DE5">
        <w:rPr>
          <w:sz w:val="16"/>
        </w:rPr>
        <w:t xml:space="preserve">funding </w:t>
      </w:r>
      <w:r w:rsidRPr="00273DE5">
        <w:rPr>
          <w:rStyle w:val="StyleUnderline"/>
          <w:highlight w:val="green"/>
        </w:rPr>
        <w:t>and unfreezing money</w:t>
      </w:r>
      <w:r w:rsidRPr="00273DE5">
        <w:rPr>
          <w:sz w:val="16"/>
        </w:rPr>
        <w:t xml:space="preserve"> previously approved by Congress, </w:t>
      </w:r>
      <w:r w:rsidRPr="00D8646E">
        <w:rPr>
          <w:rStyle w:val="StyleUnderline"/>
        </w:rPr>
        <w:t>but</w:t>
      </w:r>
      <w:r w:rsidRPr="00273DE5">
        <w:rPr>
          <w:rStyle w:val="StyleUnderline"/>
        </w:rPr>
        <w:t xml:space="preserve"> </w:t>
      </w:r>
      <w:r w:rsidRPr="00273DE5">
        <w:rPr>
          <w:rStyle w:val="Emphasis"/>
          <w:highlight w:val="green"/>
        </w:rPr>
        <w:t>Schumer said</w:t>
      </w:r>
      <w:r w:rsidRPr="00273DE5">
        <w:rPr>
          <w:sz w:val="16"/>
        </w:rPr>
        <w:t xml:space="preserve"> </w:t>
      </w:r>
      <w:r w:rsidRPr="00273DE5">
        <w:rPr>
          <w:rStyle w:val="StyleUnderline"/>
          <w:highlight w:val="green"/>
        </w:rPr>
        <w:t xml:space="preserve">those items </w:t>
      </w:r>
      <w:r w:rsidRPr="00273DE5">
        <w:rPr>
          <w:rStyle w:val="Emphasis"/>
          <w:highlight w:val="green"/>
        </w:rPr>
        <w:t>were negotiable with Republicans.</w:t>
      </w:r>
    </w:p>
    <w:p w14:paraId="63E68FD9" w14:textId="77777777" w:rsidR="00EB555F" w:rsidRPr="00273DE5" w:rsidRDefault="00EB555F" w:rsidP="00EB555F">
      <w:pPr>
        <w:rPr>
          <w:sz w:val="16"/>
        </w:rPr>
      </w:pPr>
      <w:r w:rsidRPr="00273DE5">
        <w:rPr>
          <w:sz w:val="16"/>
        </w:rPr>
        <w:t>"</w:t>
      </w:r>
      <w:r w:rsidRPr="00273DE5">
        <w:rPr>
          <w:rStyle w:val="StyleUnderline"/>
          <w:highlight w:val="green"/>
        </w:rPr>
        <w:t>Those</w:t>
      </w:r>
      <w:r w:rsidRPr="00273DE5">
        <w:rPr>
          <w:sz w:val="16"/>
        </w:rPr>
        <w:t xml:space="preserve"> things </w:t>
      </w:r>
      <w:r w:rsidRPr="00273DE5">
        <w:rPr>
          <w:rStyle w:val="Emphasis"/>
          <w:highlight w:val="green"/>
        </w:rPr>
        <w:t>are not red lines</w:t>
      </w:r>
      <w:r w:rsidRPr="00273DE5">
        <w:rPr>
          <w:sz w:val="16"/>
        </w:rPr>
        <w:t>," he said. "All we've asked is that they sit down, negotiate, and help relieve the pain the Americans are feeling because of their healthcare cuts."</w:t>
      </w:r>
    </w:p>
    <w:p w14:paraId="1F296E85" w14:textId="77777777" w:rsidR="00EB555F" w:rsidRPr="00273DE5" w:rsidRDefault="00EB555F" w:rsidP="00EB555F">
      <w:pPr>
        <w:rPr>
          <w:sz w:val="16"/>
          <w:szCs w:val="16"/>
        </w:rPr>
      </w:pPr>
      <w:r w:rsidRPr="00273DE5">
        <w:rPr>
          <w:sz w:val="16"/>
          <w:szCs w:val="16"/>
        </w:rPr>
        <w:t>Republicans say they aren't interested in bipartisan talks yet. The GOP-controlled House left Washington after passing a seven-week stopgap bill that would keep the government running though late November while also adding millions of dollars for security for lawmakers and officials -- and no healthcare funds. Democrats blocked that measure in the Senate, where Republicans have a 53-47 majority but 60 votes are required to advance most legislation.</w:t>
      </w:r>
    </w:p>
    <w:p w14:paraId="1381B35E" w14:textId="77777777" w:rsidR="00EB555F" w:rsidRPr="00273DE5" w:rsidRDefault="00EB555F" w:rsidP="00EB555F">
      <w:pPr>
        <w:rPr>
          <w:sz w:val="16"/>
          <w:szCs w:val="16"/>
        </w:rPr>
      </w:pPr>
      <w:r w:rsidRPr="00273DE5">
        <w:rPr>
          <w:sz w:val="16"/>
          <w:szCs w:val="16"/>
        </w:rPr>
        <w:t>The Senate returns on Monday, but Republican leaders plan to keep the House out until after the Sept. 30 shutdown deadline, in a bid to force Democrats to accept their spending bill. Trump canceled a planned meeting with Schumer and House Minority Leader Hakeem Jeffries (D., N.Y.) earlier this week after conferring with Speaker Mike Johnson (R., La.) and Senate Majority Leader John Thune (R., S.D.).</w:t>
      </w:r>
    </w:p>
    <w:p w14:paraId="71CAE8D3" w14:textId="77777777" w:rsidR="00EB555F" w:rsidRPr="00273DE5" w:rsidRDefault="00EB555F" w:rsidP="00EB555F">
      <w:pPr>
        <w:rPr>
          <w:sz w:val="16"/>
          <w:szCs w:val="16"/>
        </w:rPr>
      </w:pPr>
      <w:r w:rsidRPr="00273DE5">
        <w:rPr>
          <w:sz w:val="16"/>
          <w:szCs w:val="16"/>
        </w:rPr>
        <w:t>"The radical left Democrats want to shut it down, and it's up to them," Trump said Friday.</w:t>
      </w:r>
    </w:p>
    <w:p w14:paraId="1052D207" w14:textId="77777777" w:rsidR="00EB555F" w:rsidRPr="00273DE5" w:rsidRDefault="00EB555F" w:rsidP="00EB555F">
      <w:pPr>
        <w:rPr>
          <w:sz w:val="16"/>
          <w:szCs w:val="16"/>
        </w:rPr>
      </w:pPr>
      <w:r w:rsidRPr="00273DE5">
        <w:rPr>
          <w:sz w:val="16"/>
          <w:szCs w:val="16"/>
        </w:rPr>
        <w:t>Playing hardball</w:t>
      </w:r>
    </w:p>
    <w:p w14:paraId="54501542" w14:textId="77777777" w:rsidR="00EB555F" w:rsidRPr="00273DE5" w:rsidRDefault="00EB555F" w:rsidP="00EB555F">
      <w:pPr>
        <w:rPr>
          <w:sz w:val="16"/>
          <w:szCs w:val="16"/>
        </w:rPr>
      </w:pPr>
      <w:r w:rsidRPr="00273DE5">
        <w:rPr>
          <w:sz w:val="16"/>
          <w:szCs w:val="16"/>
        </w:rPr>
        <w:t>Thune said in an interview that internal Democratic politics are pushing Schumer to play hardball. Schumer's political base "was incredibly unforgiving" back in March during the last standoff, Thune said. "He got blown up for doing the right thing."</w:t>
      </w:r>
    </w:p>
    <w:p w14:paraId="1F4C6017" w14:textId="77777777" w:rsidR="00EB555F" w:rsidRPr="00273DE5" w:rsidRDefault="00EB555F" w:rsidP="00EB555F">
      <w:pPr>
        <w:rPr>
          <w:sz w:val="16"/>
        </w:rPr>
      </w:pPr>
      <w:r w:rsidRPr="00273DE5">
        <w:rPr>
          <w:sz w:val="16"/>
        </w:rPr>
        <w:t>But</w:t>
      </w:r>
      <w:r w:rsidRPr="00273DE5">
        <w:rPr>
          <w:rStyle w:val="StyleUnderline"/>
        </w:rPr>
        <w:t xml:space="preserve"> </w:t>
      </w:r>
      <w:r w:rsidRPr="00273DE5">
        <w:rPr>
          <w:rStyle w:val="StyleUnderline"/>
          <w:highlight w:val="green"/>
        </w:rPr>
        <w:t>Thune</w:t>
      </w:r>
      <w:r w:rsidRPr="00273DE5">
        <w:rPr>
          <w:sz w:val="16"/>
        </w:rPr>
        <w:t xml:space="preserve"> also </w:t>
      </w:r>
      <w:r w:rsidRPr="00273DE5">
        <w:rPr>
          <w:rStyle w:val="StyleUnderline"/>
          <w:highlight w:val="green"/>
        </w:rPr>
        <w:t>said</w:t>
      </w:r>
      <w:r w:rsidRPr="00273DE5">
        <w:rPr>
          <w:sz w:val="16"/>
        </w:rPr>
        <w:t xml:space="preserve"> that </w:t>
      </w:r>
      <w:r w:rsidRPr="00273DE5">
        <w:rPr>
          <w:rStyle w:val="StyleUnderline"/>
          <w:highlight w:val="green"/>
        </w:rPr>
        <w:t>a resolution</w:t>
      </w:r>
      <w:r w:rsidRPr="00273DE5">
        <w:rPr>
          <w:sz w:val="16"/>
        </w:rPr>
        <w:t xml:space="preserve"> </w:t>
      </w:r>
      <w:r w:rsidRPr="00D8646E">
        <w:rPr>
          <w:rStyle w:val="Emphasis"/>
        </w:rPr>
        <w:t>likely will</w:t>
      </w:r>
      <w:r w:rsidRPr="00273DE5">
        <w:rPr>
          <w:sz w:val="16"/>
        </w:rPr>
        <w:t xml:space="preserve"> </w:t>
      </w:r>
      <w:r w:rsidRPr="00273DE5">
        <w:rPr>
          <w:rStyle w:val="StyleUnderline"/>
          <w:highlight w:val="green"/>
        </w:rPr>
        <w:t xml:space="preserve">involve </w:t>
      </w:r>
      <w:r w:rsidRPr="00D8646E">
        <w:rPr>
          <w:rStyle w:val="StyleUnderline"/>
        </w:rPr>
        <w:t xml:space="preserve">an </w:t>
      </w:r>
      <w:r w:rsidRPr="00273DE5">
        <w:rPr>
          <w:rStyle w:val="StyleUnderline"/>
          <w:highlight w:val="green"/>
        </w:rPr>
        <w:t>agreement to extend</w:t>
      </w:r>
      <w:r w:rsidRPr="00273DE5">
        <w:rPr>
          <w:sz w:val="16"/>
        </w:rPr>
        <w:t xml:space="preserve"> the </w:t>
      </w:r>
      <w:r w:rsidRPr="00273DE5">
        <w:rPr>
          <w:rStyle w:val="StyleUnderline"/>
          <w:highlight w:val="green"/>
        </w:rPr>
        <w:t>expiring</w:t>
      </w:r>
      <w:r w:rsidRPr="00273DE5">
        <w:rPr>
          <w:sz w:val="16"/>
        </w:rPr>
        <w:t xml:space="preserve"> health-insurance </w:t>
      </w:r>
      <w:r w:rsidRPr="00273DE5">
        <w:rPr>
          <w:rStyle w:val="StyleUnderline"/>
          <w:highlight w:val="green"/>
        </w:rPr>
        <w:t>subsidies.</w:t>
      </w:r>
      <w:r w:rsidRPr="00273DE5">
        <w:rPr>
          <w:sz w:val="16"/>
        </w:rPr>
        <w:t xml:space="preserve"> The tax credits, which expanded the payments offered under the existing ACA, or Obamacare, were first passed in 2021 by Democrats and are set to expire at the end of this year.</w:t>
      </w:r>
    </w:p>
    <w:p w14:paraId="500F2766" w14:textId="77777777" w:rsidR="00EB555F" w:rsidRDefault="00EB555F" w:rsidP="00EB555F"/>
    <w:p w14:paraId="7067541C" w14:textId="77777777" w:rsidR="00EB555F" w:rsidRDefault="00EB555F" w:rsidP="00EB555F">
      <w:pPr>
        <w:pStyle w:val="Heading4"/>
      </w:pPr>
      <w:r>
        <w:t>GOP’s on-board for “</w:t>
      </w:r>
      <w:r w:rsidRPr="00D8646E">
        <w:rPr>
          <w:u w:val="single"/>
        </w:rPr>
        <w:t>narrowed deal</w:t>
      </w:r>
      <w:r>
        <w:t xml:space="preserve">” – and the HFC won’t hate it bc the CP specifies funding.  </w:t>
      </w:r>
    </w:p>
    <w:p w14:paraId="4712B121" w14:textId="77777777" w:rsidR="00EB555F" w:rsidRPr="00273DE5" w:rsidRDefault="00EB555F" w:rsidP="00EB555F">
      <w:pPr>
        <w:pStyle w:val="ListParagraph"/>
        <w:numPr>
          <w:ilvl w:val="0"/>
          <w:numId w:val="18"/>
        </w:numPr>
        <w:rPr>
          <w:sz w:val="18"/>
          <w:szCs w:val="18"/>
        </w:rPr>
      </w:pPr>
      <w:r w:rsidRPr="00273DE5">
        <w:rPr>
          <w:sz w:val="18"/>
          <w:szCs w:val="18"/>
        </w:rPr>
        <w:t xml:space="preserve">HFC objections to the ACA subsidies are FINANCIAL, not IDEOLOGICAL. </w:t>
      </w:r>
    </w:p>
    <w:p w14:paraId="33221BAD" w14:textId="77777777" w:rsidR="00EB555F" w:rsidRPr="00273DE5" w:rsidRDefault="00EB555F" w:rsidP="00EB555F">
      <w:pPr>
        <w:pStyle w:val="ListParagraph"/>
        <w:numPr>
          <w:ilvl w:val="0"/>
          <w:numId w:val="18"/>
        </w:numPr>
        <w:rPr>
          <w:sz w:val="18"/>
          <w:szCs w:val="18"/>
        </w:rPr>
      </w:pPr>
      <w:r w:rsidRPr="00273DE5">
        <w:rPr>
          <w:sz w:val="18"/>
          <w:szCs w:val="18"/>
        </w:rPr>
        <w:t xml:space="preserve">Cplan resolves the FINANCIAL concerns. </w:t>
      </w:r>
    </w:p>
    <w:p w14:paraId="3E8C89C6" w14:textId="77777777" w:rsidR="00EB555F" w:rsidRPr="00273DE5" w:rsidRDefault="00EB555F" w:rsidP="00EB555F">
      <w:pPr>
        <w:pStyle w:val="ListParagraph"/>
        <w:numPr>
          <w:ilvl w:val="0"/>
          <w:numId w:val="18"/>
        </w:numPr>
        <w:rPr>
          <w:sz w:val="18"/>
          <w:szCs w:val="18"/>
        </w:rPr>
      </w:pPr>
      <w:r w:rsidRPr="00273DE5">
        <w:rPr>
          <w:sz w:val="18"/>
          <w:szCs w:val="18"/>
        </w:rPr>
        <w:t xml:space="preserve">The Plan and Perm cannot resolve the HFC *ideological* concerns about Collective Bargaining and Labor. </w:t>
      </w:r>
    </w:p>
    <w:p w14:paraId="308E472C" w14:textId="77777777" w:rsidR="00EB555F" w:rsidRDefault="00EB555F" w:rsidP="00EB555F">
      <w:pPr>
        <w:rPr>
          <w:sz w:val="18"/>
          <w:szCs w:val="18"/>
        </w:rPr>
      </w:pPr>
      <w:r w:rsidRPr="004D6909">
        <w:rPr>
          <w:rStyle w:val="Style13ptBold"/>
        </w:rPr>
        <w:t>Mueller ‘25</w:t>
      </w:r>
      <w:r>
        <w:rPr>
          <w:sz w:val="18"/>
          <w:szCs w:val="18"/>
        </w:rPr>
        <w:t xml:space="preserve"> – et al – co-authors listed. ;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“Republicans grapple with internal divide over Obamacare credits” – Semafor – Sept 8</w:t>
      </w:r>
      <w:r w:rsidRPr="004D6909">
        <w:rPr>
          <w:sz w:val="18"/>
          <w:szCs w:val="18"/>
          <w:vertAlign w:val="superscript"/>
        </w:rPr>
        <w:t>th</w:t>
      </w:r>
      <w:r>
        <w:rPr>
          <w:sz w:val="18"/>
          <w:szCs w:val="18"/>
        </w:rPr>
        <w:t xml:space="preserve"> - https://www.semafor.com/article/09/08/2025/republicans-grapple-with-internal-divide-over-obamacare-credits</w:t>
      </w:r>
    </w:p>
    <w:p w14:paraId="5D4D3F72" w14:textId="77777777" w:rsidR="00EB555F" w:rsidRDefault="00EB555F" w:rsidP="00EB555F">
      <w:pPr>
        <w:rPr>
          <w:sz w:val="18"/>
          <w:szCs w:val="18"/>
        </w:rPr>
      </w:pPr>
    </w:p>
    <w:p w14:paraId="7787D7CB" w14:textId="77777777" w:rsidR="00EB555F" w:rsidRDefault="00EB555F" w:rsidP="00EB555F">
      <w:pPr>
        <w:rPr>
          <w:sz w:val="18"/>
          <w:szCs w:val="18"/>
        </w:rPr>
      </w:pPr>
      <w:r>
        <w:rPr>
          <w:sz w:val="18"/>
          <w:szCs w:val="18"/>
        </w:rPr>
        <w:t xml:space="preserve">But </w:t>
      </w:r>
      <w:r w:rsidRPr="00341381">
        <w:rPr>
          <w:rStyle w:val="StyleUnderline"/>
          <w:highlight w:val="green"/>
        </w:rPr>
        <w:t xml:space="preserve">Republicans </w:t>
      </w:r>
      <w:r w:rsidRPr="00D8646E">
        <w:rPr>
          <w:rStyle w:val="StyleUnderline"/>
        </w:rPr>
        <w:t>are</w:t>
      </w:r>
      <w:r>
        <w:rPr>
          <w:sz w:val="18"/>
          <w:szCs w:val="18"/>
        </w:rPr>
        <w:t xml:space="preserve"> still </w:t>
      </w:r>
      <w:r w:rsidRPr="00341381">
        <w:rPr>
          <w:rStyle w:val="StyleUnderline"/>
          <w:highlight w:val="green"/>
        </w:rPr>
        <w:t xml:space="preserve">grappling with </w:t>
      </w:r>
      <w:r w:rsidRPr="00D8646E">
        <w:rPr>
          <w:rStyle w:val="StyleUnderline"/>
        </w:rPr>
        <w:t xml:space="preserve">a </w:t>
      </w:r>
      <w:r w:rsidRPr="00341381">
        <w:rPr>
          <w:rStyle w:val="StyleUnderline"/>
          <w:highlight w:val="green"/>
        </w:rPr>
        <w:t>challenging</w:t>
      </w:r>
      <w:r>
        <w:rPr>
          <w:sz w:val="18"/>
          <w:szCs w:val="18"/>
        </w:rPr>
        <w:t xml:space="preserve"> political </w:t>
      </w:r>
      <w:r w:rsidRPr="00341381">
        <w:rPr>
          <w:rStyle w:val="StyleUnderline"/>
          <w:highlight w:val="green"/>
        </w:rPr>
        <w:t>dynamic:</w:t>
      </w:r>
      <w:r>
        <w:rPr>
          <w:sz w:val="18"/>
          <w:szCs w:val="18"/>
        </w:rPr>
        <w:t xml:space="preserve"> </w:t>
      </w:r>
      <w:r w:rsidRPr="00D8646E">
        <w:rPr>
          <w:rStyle w:val="StyleUnderline"/>
        </w:rPr>
        <w:t xml:space="preserve">The </w:t>
      </w:r>
      <w:r w:rsidRPr="00341381">
        <w:rPr>
          <w:rStyle w:val="StyleUnderline"/>
          <w:highlight w:val="green"/>
        </w:rPr>
        <w:t>health care law is</w:t>
      </w:r>
      <w:r>
        <w:rPr>
          <w:sz w:val="18"/>
          <w:szCs w:val="18"/>
        </w:rPr>
        <w:t xml:space="preserve"> both </w:t>
      </w:r>
      <w:r w:rsidRPr="00341381">
        <w:rPr>
          <w:rStyle w:val="Emphasis"/>
        </w:rPr>
        <w:t>broadly</w:t>
      </w:r>
      <w:r>
        <w:rPr>
          <w:sz w:val="18"/>
          <w:szCs w:val="18"/>
        </w:rPr>
        <w:t xml:space="preserve"> </w:t>
      </w:r>
      <w:r w:rsidRPr="00D8646E">
        <w:rPr>
          <w:rStyle w:val="Emphasis"/>
          <w:highlight w:val="green"/>
        </w:rPr>
        <w:t>popular</w:t>
      </w:r>
      <w:r w:rsidRPr="00341381">
        <w:rPr>
          <w:rStyle w:val="StyleUnderline"/>
          <w:highlight w:val="green"/>
        </w:rPr>
        <w:t xml:space="preserve"> and despised by the</w:t>
      </w:r>
      <w:r>
        <w:rPr>
          <w:sz w:val="18"/>
          <w:szCs w:val="18"/>
        </w:rPr>
        <w:t xml:space="preserve"> conservative </w:t>
      </w:r>
      <w:r w:rsidRPr="00D8646E">
        <w:rPr>
          <w:rStyle w:val="Emphasis"/>
          <w:highlight w:val="green"/>
        </w:rPr>
        <w:t>base</w:t>
      </w:r>
      <w:r w:rsidRPr="00341381">
        <w:rPr>
          <w:rStyle w:val="StyleUnderline"/>
          <w:highlight w:val="green"/>
        </w:rPr>
        <w:t>.</w:t>
      </w:r>
    </w:p>
    <w:p w14:paraId="316E8FB7" w14:textId="77777777" w:rsidR="00EB555F" w:rsidRDefault="00EB555F" w:rsidP="00EB555F">
      <w:pPr>
        <w:rPr>
          <w:sz w:val="18"/>
          <w:szCs w:val="18"/>
        </w:rPr>
      </w:pPr>
      <w:r w:rsidRPr="00D8646E">
        <w:rPr>
          <w:rStyle w:val="StyleUnderline"/>
        </w:rPr>
        <w:t>This year,</w:t>
      </w:r>
      <w:r w:rsidRPr="00D8646E">
        <w:rPr>
          <w:sz w:val="18"/>
          <w:szCs w:val="18"/>
        </w:rPr>
        <w:t xml:space="preserve"> </w:t>
      </w:r>
      <w:r w:rsidRPr="00D8646E">
        <w:rPr>
          <w:rStyle w:val="StyleUnderline"/>
        </w:rPr>
        <w:t xml:space="preserve">the </w:t>
      </w:r>
      <w:r w:rsidRPr="00341381">
        <w:rPr>
          <w:rStyle w:val="StyleUnderline"/>
          <w:highlight w:val="green"/>
        </w:rPr>
        <w:t xml:space="preserve">party has </w:t>
      </w:r>
      <w:r w:rsidRPr="00D8646E">
        <w:rPr>
          <w:rStyle w:val="Emphasis"/>
        </w:rPr>
        <w:t xml:space="preserve">an </w:t>
      </w:r>
      <w:r w:rsidRPr="00341381">
        <w:rPr>
          <w:rStyle w:val="Emphasis"/>
          <w:highlight w:val="green"/>
        </w:rPr>
        <w:t>obvious vehicle</w:t>
      </w:r>
      <w:r>
        <w:rPr>
          <w:sz w:val="18"/>
          <w:szCs w:val="18"/>
        </w:rPr>
        <w:t xml:space="preserve"> </w:t>
      </w:r>
      <w:r w:rsidRPr="00341381">
        <w:rPr>
          <w:rStyle w:val="StyleUnderline"/>
          <w:highlight w:val="green"/>
        </w:rPr>
        <w:t xml:space="preserve">to pass </w:t>
      </w:r>
      <w:r w:rsidRPr="00D8646E">
        <w:rPr>
          <w:rStyle w:val="StyleUnderline"/>
        </w:rPr>
        <w:t>a</w:t>
      </w:r>
      <w:r>
        <w:rPr>
          <w:sz w:val="18"/>
          <w:szCs w:val="18"/>
        </w:rPr>
        <w:t xml:space="preserve"> limited </w:t>
      </w:r>
      <w:r w:rsidRPr="00341381">
        <w:rPr>
          <w:rStyle w:val="StyleUnderline"/>
          <w:highlight w:val="green"/>
        </w:rPr>
        <w:t>extension of</w:t>
      </w:r>
      <w:r w:rsidRPr="00341381">
        <w:t xml:space="preserve"> the</w:t>
      </w:r>
      <w:r w:rsidRPr="00341381">
        <w:rPr>
          <w:rStyle w:val="StyleUnderline"/>
          <w:highlight w:val="green"/>
        </w:rPr>
        <w:t xml:space="preserve"> subsidies</w:t>
      </w:r>
      <w:r>
        <w:rPr>
          <w:sz w:val="18"/>
          <w:szCs w:val="18"/>
        </w:rPr>
        <w:t xml:space="preserve"> — </w:t>
      </w:r>
      <w:r w:rsidRPr="00D8646E">
        <w:rPr>
          <w:rStyle w:val="Emphasis"/>
        </w:rPr>
        <w:t>a</w:t>
      </w:r>
      <w:r w:rsidRPr="00D8646E">
        <w:rPr>
          <w:sz w:val="18"/>
          <w:szCs w:val="18"/>
        </w:rPr>
        <w:t xml:space="preserve"> government </w:t>
      </w:r>
      <w:r w:rsidRPr="00D8646E">
        <w:rPr>
          <w:rStyle w:val="Emphasis"/>
        </w:rPr>
        <w:t>funding bill</w:t>
      </w:r>
      <w:r>
        <w:rPr>
          <w:sz w:val="18"/>
          <w:szCs w:val="18"/>
        </w:rPr>
        <w:t xml:space="preserve"> </w:t>
      </w:r>
      <w:r w:rsidRPr="00341381">
        <w:rPr>
          <w:rStyle w:val="StyleUnderline"/>
        </w:rPr>
        <w:t>which must by definition be bipartisan</w:t>
      </w:r>
      <w:r>
        <w:rPr>
          <w:sz w:val="18"/>
          <w:szCs w:val="18"/>
        </w:rPr>
        <w:t xml:space="preserve"> — </w:t>
      </w:r>
      <w:r w:rsidRPr="00341381">
        <w:rPr>
          <w:rStyle w:val="StyleUnderline"/>
          <w:highlight w:val="green"/>
        </w:rPr>
        <w:t>and willing partners in the Dem</w:t>
      </w:r>
      <w:r>
        <w:rPr>
          <w:sz w:val="18"/>
          <w:szCs w:val="18"/>
        </w:rPr>
        <w:t xml:space="preserve">ocrats, </w:t>
      </w:r>
      <w:r w:rsidRPr="00D8646E">
        <w:rPr>
          <w:rStyle w:val="Emphasis"/>
        </w:rPr>
        <w:t xml:space="preserve">who are </w:t>
      </w:r>
      <w:r w:rsidRPr="00341381">
        <w:rPr>
          <w:rStyle w:val="Emphasis"/>
          <w:highlight w:val="green"/>
        </w:rPr>
        <w:t xml:space="preserve">eager to cut a deal preserving coverage that </w:t>
      </w:r>
      <w:r w:rsidRPr="00D8646E">
        <w:rPr>
          <w:rStyle w:val="Emphasis"/>
        </w:rPr>
        <w:t xml:space="preserve">also </w:t>
      </w:r>
      <w:r w:rsidRPr="00341381">
        <w:rPr>
          <w:rStyle w:val="Emphasis"/>
          <w:highlight w:val="green"/>
        </w:rPr>
        <w:t xml:space="preserve">avoids </w:t>
      </w:r>
      <w:r w:rsidRPr="00D8646E">
        <w:rPr>
          <w:rStyle w:val="Emphasis"/>
        </w:rPr>
        <w:t xml:space="preserve">a </w:t>
      </w:r>
      <w:r w:rsidRPr="00341381">
        <w:rPr>
          <w:rStyle w:val="Emphasis"/>
          <w:highlight w:val="green"/>
        </w:rPr>
        <w:t>shutdown.</w:t>
      </w:r>
      <w:r>
        <w:rPr>
          <w:sz w:val="18"/>
          <w:szCs w:val="18"/>
        </w:rPr>
        <w:t xml:space="preserve"> But Republicans’ long-running internal fights over how to handle health insurance coverage are far from settled, and party leaders are not eager to take a firm stance.</w:t>
      </w:r>
    </w:p>
    <w:p w14:paraId="798C3AD1" w14:textId="77777777" w:rsidR="00EB555F" w:rsidRDefault="00EB555F" w:rsidP="00EB555F">
      <w:pPr>
        <w:rPr>
          <w:sz w:val="18"/>
          <w:szCs w:val="18"/>
        </w:rPr>
      </w:pPr>
      <w:r w:rsidRPr="00341381">
        <w:rPr>
          <w:rStyle w:val="StyleUnderline"/>
        </w:rPr>
        <w:t xml:space="preserve">The </w:t>
      </w:r>
      <w:r w:rsidRPr="00341381">
        <w:rPr>
          <w:rStyle w:val="StyleUnderline"/>
          <w:highlight w:val="green"/>
        </w:rPr>
        <w:t>GOP left</w:t>
      </w:r>
      <w:r w:rsidRPr="00341381">
        <w:rPr>
          <w:rStyle w:val="StyleUnderline"/>
        </w:rPr>
        <w:t xml:space="preserve"> the </w:t>
      </w:r>
      <w:r w:rsidRPr="00341381">
        <w:rPr>
          <w:rStyle w:val="StyleUnderline"/>
          <w:highlight w:val="green"/>
        </w:rPr>
        <w:t>subsidies out of</w:t>
      </w:r>
      <w:r w:rsidRPr="00341381">
        <w:rPr>
          <w:rStyle w:val="StyleUnderline"/>
        </w:rPr>
        <w:t xml:space="preserve"> this year’s</w:t>
      </w:r>
      <w:r>
        <w:rPr>
          <w:sz w:val="18"/>
          <w:szCs w:val="18"/>
        </w:rPr>
        <w:t xml:space="preserve"> “</w:t>
      </w:r>
      <w:r w:rsidRPr="00341381">
        <w:rPr>
          <w:rStyle w:val="Emphasis"/>
          <w:highlight w:val="green"/>
        </w:rPr>
        <w:t>b</w:t>
      </w:r>
      <w:r>
        <w:rPr>
          <w:sz w:val="18"/>
          <w:szCs w:val="18"/>
        </w:rPr>
        <w:t xml:space="preserve">ig, </w:t>
      </w:r>
      <w:r w:rsidRPr="00341381">
        <w:rPr>
          <w:rStyle w:val="Emphasis"/>
          <w:highlight w:val="green"/>
        </w:rPr>
        <w:t>b</w:t>
      </w:r>
      <w:r>
        <w:rPr>
          <w:sz w:val="18"/>
          <w:szCs w:val="18"/>
        </w:rPr>
        <w:t>eautiful” mega</w:t>
      </w:r>
      <w:r w:rsidRPr="00341381">
        <w:rPr>
          <w:rStyle w:val="Emphasis"/>
          <w:highlight w:val="green"/>
        </w:rPr>
        <w:t>b</w:t>
      </w:r>
      <w:r>
        <w:rPr>
          <w:sz w:val="18"/>
          <w:szCs w:val="18"/>
        </w:rPr>
        <w:t xml:space="preserve">ill </w:t>
      </w:r>
      <w:r w:rsidRPr="00341381">
        <w:rPr>
          <w:rStyle w:val="StyleUnderline"/>
          <w:highlight w:val="green"/>
        </w:rPr>
        <w:t xml:space="preserve">amid </w:t>
      </w:r>
      <w:r w:rsidRPr="00D8646E">
        <w:rPr>
          <w:rStyle w:val="StyleUnderline"/>
        </w:rPr>
        <w:t>i</w:t>
      </w:r>
      <w:r>
        <w:rPr>
          <w:sz w:val="18"/>
          <w:szCs w:val="18"/>
        </w:rPr>
        <w:t xml:space="preserve">mmense </w:t>
      </w:r>
      <w:r w:rsidRPr="00341381">
        <w:rPr>
          <w:rStyle w:val="StyleUnderline"/>
          <w:highlight w:val="green"/>
        </w:rPr>
        <w:t>pressure</w:t>
      </w:r>
      <w:r>
        <w:rPr>
          <w:sz w:val="18"/>
          <w:szCs w:val="18"/>
        </w:rPr>
        <w:t xml:space="preserve"> from deficit hawks </w:t>
      </w:r>
      <w:r w:rsidRPr="00D8646E">
        <w:rPr>
          <w:rStyle w:val="Emphasis"/>
          <w:sz w:val="26"/>
          <w:szCs w:val="26"/>
          <w:highlight w:val="green"/>
        </w:rPr>
        <w:t>to keep its price tag low</w:t>
      </w:r>
      <w:r>
        <w:rPr>
          <w:sz w:val="18"/>
          <w:szCs w:val="18"/>
        </w:rPr>
        <w:t xml:space="preserve"> and narrow margins that required them to bring along almost every member. Which means Republicans are now painfully divided over what to do next.</w:t>
      </w:r>
    </w:p>
    <w:p w14:paraId="13B94DE1" w14:textId="77777777" w:rsidR="00EB555F" w:rsidRDefault="00EB555F" w:rsidP="00EB555F">
      <w:pPr>
        <w:rPr>
          <w:sz w:val="18"/>
          <w:szCs w:val="18"/>
        </w:rPr>
      </w:pPr>
      <w:r>
        <w:rPr>
          <w:sz w:val="18"/>
          <w:szCs w:val="18"/>
        </w:rPr>
        <w:t>“I haven’t taken a final position on that. I know there’s opposition on some parts of the Republican side and a desire to transition them to a better system,” Senate Finance Chair Mike Crapo, R-Idaho, told Semafor. “It’s an issue which clearly we need to deal with … there’s lots of different positions, from pure extension to pure elimination.”</w:t>
      </w:r>
    </w:p>
    <w:p w14:paraId="46ED5E38" w14:textId="77777777" w:rsidR="00EB555F" w:rsidRDefault="00EB555F" w:rsidP="00EB555F">
      <w:pPr>
        <w:rPr>
          <w:sz w:val="18"/>
          <w:szCs w:val="18"/>
        </w:rPr>
      </w:pPr>
      <w:r>
        <w:rPr>
          <w:sz w:val="18"/>
          <w:szCs w:val="18"/>
        </w:rPr>
        <w:t>Conservatives are already lining up against an extension of the expiring subsidies, which would cost an estimated $20 billion to nearly $40 billion a year, depending on the proposal.</w:t>
      </w:r>
    </w:p>
    <w:p w14:paraId="1B446E00" w14:textId="77777777" w:rsidR="00EB555F" w:rsidRDefault="00EB555F" w:rsidP="00EB555F">
      <w:pPr>
        <w:rPr>
          <w:sz w:val="18"/>
          <w:szCs w:val="18"/>
        </w:rPr>
      </w:pPr>
      <w:r>
        <w:rPr>
          <w:sz w:val="18"/>
          <w:szCs w:val="18"/>
        </w:rPr>
        <w:t xml:space="preserve">Democrats only extended the subsidies for three years in 2022’s party-line Inflation Reduction Act as part of a complicated negotiation with former Sen. Joe Manchin, I-W.Va., who sought to limit Democrats’ spending ambitions. </w:t>
      </w:r>
      <w:r w:rsidRPr="00D8646E">
        <w:rPr>
          <w:rStyle w:val="StyleUnderline"/>
        </w:rPr>
        <w:t xml:space="preserve">A </w:t>
      </w:r>
      <w:r w:rsidRPr="00341381">
        <w:rPr>
          <w:rStyle w:val="StyleUnderline"/>
          <w:highlight w:val="green"/>
        </w:rPr>
        <w:t>compromise proposed by</w:t>
      </w:r>
      <w:r>
        <w:rPr>
          <w:sz w:val="18"/>
          <w:szCs w:val="18"/>
        </w:rPr>
        <w:t xml:space="preserve"> moderate </w:t>
      </w:r>
      <w:r w:rsidRPr="00341381">
        <w:rPr>
          <w:rStyle w:val="StyleUnderline"/>
          <w:highlight w:val="green"/>
        </w:rPr>
        <w:t>House Rep</w:t>
      </w:r>
      <w:r w:rsidRPr="00D8646E">
        <w:rPr>
          <w:rStyle w:val="StyleUnderline"/>
        </w:rPr>
        <w:t>ublican</w:t>
      </w:r>
      <w:r w:rsidRPr="00341381">
        <w:rPr>
          <w:rStyle w:val="StyleUnderline"/>
          <w:highlight w:val="green"/>
        </w:rPr>
        <w:t>s and Dem</w:t>
      </w:r>
      <w:r>
        <w:rPr>
          <w:sz w:val="18"/>
          <w:szCs w:val="18"/>
        </w:rPr>
        <w:t>ocrat</w:t>
      </w:r>
      <w:r w:rsidRPr="00341381">
        <w:rPr>
          <w:rStyle w:val="StyleUnderline"/>
          <w:highlight w:val="green"/>
        </w:rPr>
        <w:t>s</w:t>
      </w:r>
      <w:r w:rsidRPr="00341381">
        <w:rPr>
          <w:rStyle w:val="StyleUnderline"/>
        </w:rPr>
        <w:t xml:space="preserve"> </w:t>
      </w:r>
      <w:r w:rsidRPr="00341381">
        <w:rPr>
          <w:rStyle w:val="Emphasis"/>
        </w:rPr>
        <w:t>last week</w:t>
      </w:r>
      <w:r>
        <w:rPr>
          <w:sz w:val="18"/>
          <w:szCs w:val="18"/>
        </w:rPr>
        <w:t xml:space="preserve"> </w:t>
      </w:r>
      <w:r w:rsidRPr="00D8646E">
        <w:rPr>
          <w:rStyle w:val="StyleUnderline"/>
        </w:rPr>
        <w:t xml:space="preserve">would </w:t>
      </w:r>
      <w:r w:rsidRPr="00341381">
        <w:rPr>
          <w:rStyle w:val="StyleUnderline"/>
          <w:highlight w:val="green"/>
        </w:rPr>
        <w:t>extend them</w:t>
      </w:r>
      <w:r w:rsidRPr="00341381">
        <w:rPr>
          <w:rStyle w:val="StyleUnderline"/>
        </w:rPr>
        <w:t xml:space="preserve"> for</w:t>
      </w:r>
      <w:r>
        <w:rPr>
          <w:sz w:val="18"/>
          <w:szCs w:val="18"/>
        </w:rPr>
        <w:t xml:space="preserve"> just </w:t>
      </w:r>
      <w:r w:rsidRPr="00341381">
        <w:rPr>
          <w:rStyle w:val="StyleUnderline"/>
        </w:rPr>
        <w:t>one year</w:t>
      </w:r>
      <w:r>
        <w:rPr>
          <w:sz w:val="18"/>
          <w:szCs w:val="18"/>
        </w:rPr>
        <w:t>.</w:t>
      </w:r>
    </w:p>
    <w:p w14:paraId="2B3CBFCE" w14:textId="77777777" w:rsidR="00EB555F" w:rsidRDefault="00EB555F" w:rsidP="00EB555F">
      <w:pPr>
        <w:rPr>
          <w:sz w:val="18"/>
          <w:szCs w:val="18"/>
        </w:rPr>
      </w:pPr>
      <w:r>
        <w:rPr>
          <w:sz w:val="18"/>
          <w:szCs w:val="18"/>
        </w:rPr>
        <w:t>“</w:t>
      </w:r>
      <w:r w:rsidRPr="00D8646E">
        <w:rPr>
          <w:rStyle w:val="StyleUnderline"/>
        </w:rPr>
        <w:t xml:space="preserve">The </w:t>
      </w:r>
      <w:r w:rsidRPr="00341381">
        <w:rPr>
          <w:rStyle w:val="StyleUnderline"/>
          <w:highlight w:val="green"/>
        </w:rPr>
        <w:t>Freedom Caucus is against that</w:t>
      </w:r>
      <w:r>
        <w:rPr>
          <w:sz w:val="18"/>
          <w:szCs w:val="18"/>
        </w:rPr>
        <w:t xml:space="preserve">. </w:t>
      </w:r>
      <w:r w:rsidRPr="00341381">
        <w:rPr>
          <w:rStyle w:val="Emphasis"/>
        </w:rPr>
        <w:t>I mean,</w:t>
      </w:r>
      <w:r>
        <w:rPr>
          <w:sz w:val="18"/>
          <w:szCs w:val="18"/>
        </w:rPr>
        <w:t xml:space="preserve"> </w:t>
      </w:r>
      <w:r w:rsidRPr="00341381">
        <w:rPr>
          <w:rStyle w:val="StyleUnderline"/>
          <w:highlight w:val="green"/>
        </w:rPr>
        <w:t xml:space="preserve">it’s </w:t>
      </w:r>
      <w:r w:rsidRPr="00341381">
        <w:rPr>
          <w:rStyle w:val="StyleUnderline"/>
        </w:rPr>
        <w:t xml:space="preserve">incredibly </w:t>
      </w:r>
      <w:r w:rsidRPr="00341381">
        <w:rPr>
          <w:rStyle w:val="StyleUnderline"/>
          <w:highlight w:val="green"/>
        </w:rPr>
        <w:t>expensive</w:t>
      </w:r>
      <w:r>
        <w:rPr>
          <w:sz w:val="18"/>
          <w:szCs w:val="18"/>
        </w:rPr>
        <w:t xml:space="preserve">,” </w:t>
      </w:r>
      <w:r w:rsidRPr="00341381">
        <w:rPr>
          <w:rStyle w:val="Emphasis"/>
        </w:rPr>
        <w:t>House Freedom Caucus Chair Andy Harris, R-Md., told Semafor.</w:t>
      </w:r>
      <w:r>
        <w:rPr>
          <w:sz w:val="18"/>
          <w:szCs w:val="18"/>
        </w:rPr>
        <w:t xml:space="preserve"> “The Democrats wrote the bill to expire in December … they could have written it to last forever. They didn’t. They wrote it to expire this year. So we should just let it expire.”</w:t>
      </w:r>
    </w:p>
    <w:p w14:paraId="54971874" w14:textId="77777777" w:rsidR="00EB555F" w:rsidRDefault="00EB555F" w:rsidP="00EB555F">
      <w:pPr>
        <w:rPr>
          <w:sz w:val="18"/>
          <w:szCs w:val="18"/>
        </w:rPr>
      </w:pPr>
      <w:r w:rsidRPr="00341381">
        <w:rPr>
          <w:rStyle w:val="Emphasis"/>
        </w:rPr>
        <w:t>Harris added that</w:t>
      </w:r>
      <w:r>
        <w:rPr>
          <w:sz w:val="18"/>
          <w:szCs w:val="18"/>
        </w:rPr>
        <w:t xml:space="preserve"> </w:t>
      </w:r>
      <w:r w:rsidRPr="00D8646E">
        <w:rPr>
          <w:rStyle w:val="StyleUnderline"/>
        </w:rPr>
        <w:t xml:space="preserve">the </w:t>
      </w:r>
      <w:r w:rsidRPr="004D6909">
        <w:rPr>
          <w:rStyle w:val="StyleUnderline"/>
          <w:highlight w:val="green"/>
        </w:rPr>
        <w:t>caucus might consider supporting an extension</w:t>
      </w:r>
      <w:r>
        <w:rPr>
          <w:sz w:val="18"/>
          <w:szCs w:val="18"/>
        </w:rPr>
        <w:t xml:space="preserve"> </w:t>
      </w:r>
      <w:r w:rsidRPr="004D6909">
        <w:rPr>
          <w:rStyle w:val="Emphasis"/>
          <w:sz w:val="28"/>
          <w:szCs w:val="28"/>
          <w:highlight w:val="green"/>
        </w:rPr>
        <w:t>if lawmakers could offset the cost:</w:t>
      </w:r>
      <w:r w:rsidRPr="004D6909">
        <w:rPr>
          <w:rStyle w:val="Emphasis"/>
          <w:sz w:val="28"/>
          <w:szCs w:val="28"/>
        </w:rPr>
        <w:t xml:space="preserve"> </w:t>
      </w:r>
      <w:r>
        <w:rPr>
          <w:sz w:val="18"/>
          <w:szCs w:val="18"/>
        </w:rPr>
        <w:t>“</w:t>
      </w:r>
      <w:r w:rsidRPr="004D6909">
        <w:rPr>
          <w:rStyle w:val="StyleUnderline"/>
        </w:rPr>
        <w:t xml:space="preserve">If someone wants to promise how we pay for it, </w:t>
      </w:r>
      <w:r>
        <w:rPr>
          <w:sz w:val="18"/>
          <w:szCs w:val="18"/>
        </w:rPr>
        <w:t xml:space="preserve">maybe </w:t>
      </w:r>
      <w:r w:rsidRPr="004D6909">
        <w:rPr>
          <w:rStyle w:val="StyleUnderline"/>
        </w:rPr>
        <w:t>we’ll look at it.”</w:t>
      </w:r>
    </w:p>
    <w:p w14:paraId="4391F315" w14:textId="77777777" w:rsidR="00EB555F" w:rsidRDefault="00EB555F" w:rsidP="00EB555F">
      <w:pPr>
        <w:rPr>
          <w:sz w:val="18"/>
          <w:szCs w:val="18"/>
        </w:rPr>
      </w:pPr>
    </w:p>
    <w:p w14:paraId="51273768" w14:textId="77777777" w:rsidR="00EB555F" w:rsidRDefault="00EB555F" w:rsidP="00EB555F"/>
    <w:p w14:paraId="68857542" w14:textId="77777777" w:rsidR="00EB555F" w:rsidRDefault="00EB555F" w:rsidP="00EB555F">
      <w:pPr>
        <w:pStyle w:val="Heading3"/>
      </w:pPr>
      <w:r>
        <w:t>1NC---DA</w:t>
      </w:r>
    </w:p>
    <w:p w14:paraId="62F05511" w14:textId="77777777" w:rsidR="00EB555F" w:rsidRDefault="00EB555F" w:rsidP="00EB555F"/>
    <w:p w14:paraId="38FC6330" w14:textId="77777777" w:rsidR="00EB555F" w:rsidRPr="00574E8B" w:rsidRDefault="00EB555F" w:rsidP="00EB555F">
      <w:pPr>
        <w:pStyle w:val="Heading4"/>
        <w:rPr>
          <w:i/>
          <w:iCs w:val="0"/>
        </w:rPr>
      </w:pPr>
      <w:r w:rsidRPr="00574E8B">
        <w:rPr>
          <w:i/>
          <w:iCs w:val="0"/>
        </w:rPr>
        <w:t>Next Off - HFC</w:t>
      </w:r>
    </w:p>
    <w:p w14:paraId="45760580" w14:textId="77777777" w:rsidR="00EB555F" w:rsidRDefault="00EB555F" w:rsidP="00EB555F"/>
    <w:p w14:paraId="5BBDC9E7" w14:textId="77777777" w:rsidR="00EB555F" w:rsidRPr="00F669B7" w:rsidRDefault="00EB555F" w:rsidP="00EB555F">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1AF78AEC" w14:textId="77777777" w:rsidR="00EB555F" w:rsidRPr="00F669B7" w:rsidRDefault="00EB555F" w:rsidP="00EB555F">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259937B5" w14:textId="77777777" w:rsidR="00EB555F" w:rsidRPr="00F669B7" w:rsidRDefault="00EB555F" w:rsidP="00EB555F">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01FAE889" w14:textId="77777777" w:rsidR="00EB555F" w:rsidRPr="00F669B7" w:rsidRDefault="00EB555F" w:rsidP="00EB555F">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11B771B7" w14:textId="77777777" w:rsidR="00EB555F" w:rsidRPr="00F669B7" w:rsidRDefault="00EB555F" w:rsidP="00EB555F">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459237D3" w14:textId="77777777" w:rsidR="00EB555F" w:rsidRPr="00F669B7" w:rsidRDefault="00EB555F" w:rsidP="00EB555F">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157468EE" w14:textId="77777777" w:rsidR="00EB555F" w:rsidRPr="00F669B7" w:rsidRDefault="00EB555F" w:rsidP="00EB555F">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DEA2CAF" w14:textId="77777777" w:rsidR="00EB555F" w:rsidRPr="00F669B7" w:rsidRDefault="00EB555F" w:rsidP="00EB555F">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0BC0EE39" w14:textId="77777777" w:rsidR="00EB555F" w:rsidRPr="00F669B7" w:rsidRDefault="00EB555F" w:rsidP="00EB555F">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037FC07A" w14:textId="77777777" w:rsidR="00EB555F" w:rsidRPr="00F669B7" w:rsidRDefault="00EB555F" w:rsidP="00EB555F">
      <w:pPr>
        <w:rPr>
          <w:rStyle w:val="Emphasis"/>
        </w:rPr>
      </w:pPr>
      <w:r w:rsidRPr="00F669B7">
        <w:rPr>
          <w:sz w:val="16"/>
        </w:rPr>
        <w:t xml:space="preserve">Traditional </w:t>
      </w:r>
      <w:r w:rsidRPr="00F669B7">
        <w:rPr>
          <w:rStyle w:val="Emphasis"/>
          <w:highlight w:val="green"/>
        </w:rPr>
        <w:t>libertarian Republicans strike back</w:t>
      </w:r>
    </w:p>
    <w:p w14:paraId="5707AB89" w14:textId="77777777" w:rsidR="00EB555F" w:rsidRPr="00F669B7" w:rsidRDefault="00EB555F" w:rsidP="00EB555F">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5C4C8ED8" w14:textId="77777777" w:rsidR="00EB555F" w:rsidRPr="00F669B7" w:rsidRDefault="00EB555F" w:rsidP="00EB555F">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0010D9C7" w14:textId="77777777" w:rsidR="00EB555F" w:rsidRPr="00F669B7" w:rsidRDefault="00EB555F" w:rsidP="00EB555F">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217F4A96" w14:textId="77777777" w:rsidR="00EB555F" w:rsidRPr="00F669B7" w:rsidRDefault="00EB555F" w:rsidP="00EB555F">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2B5D252D" w14:textId="77777777" w:rsidR="00EB555F" w:rsidRPr="00F669B7" w:rsidRDefault="00EB555F" w:rsidP="00EB555F">
      <w:pPr>
        <w:rPr>
          <w:sz w:val="16"/>
        </w:rPr>
      </w:pPr>
      <w:r w:rsidRPr="00F669B7">
        <w:rPr>
          <w:sz w:val="16"/>
        </w:rPr>
        <w:t>A younger generation of Republicans take the lead</w:t>
      </w:r>
    </w:p>
    <w:p w14:paraId="2F67F7CE" w14:textId="77777777" w:rsidR="00EB555F" w:rsidRPr="00F669B7" w:rsidRDefault="00EB555F" w:rsidP="00EB555F">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429A661D" w14:textId="77777777" w:rsidR="00EB555F" w:rsidRPr="00F669B7" w:rsidRDefault="00EB555F" w:rsidP="00EB555F">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384C3CEE" w14:textId="77777777" w:rsidR="00EB555F" w:rsidRPr="00F669B7" w:rsidRDefault="00EB555F" w:rsidP="00EB555F">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FCA3A7F" w14:textId="77777777" w:rsidR="00EB555F" w:rsidRPr="00F669B7" w:rsidRDefault="00EB555F" w:rsidP="00EB555F">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6C32F147" w14:textId="77777777" w:rsidR="00EB555F" w:rsidRPr="00F669B7" w:rsidRDefault="00EB555F" w:rsidP="00EB555F">
      <w:pPr>
        <w:rPr>
          <w:sz w:val="16"/>
        </w:rPr>
      </w:pPr>
      <w:r w:rsidRPr="00F669B7">
        <w:rPr>
          <w:sz w:val="16"/>
        </w:rPr>
        <w:t>Republicans sounding like Democrats</w:t>
      </w:r>
    </w:p>
    <w:p w14:paraId="795F1425" w14:textId="77777777" w:rsidR="00EB555F" w:rsidRPr="00F669B7" w:rsidRDefault="00EB555F" w:rsidP="00EB555F">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4F94CA40" w14:textId="77777777" w:rsidR="00EB555F" w:rsidRPr="00F669B7" w:rsidRDefault="00EB555F" w:rsidP="00EB555F">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1A1FC801" w14:textId="77777777" w:rsidR="00EB555F" w:rsidRPr="00F669B7" w:rsidRDefault="00EB555F" w:rsidP="00EB555F">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50487E2B" w14:textId="77777777" w:rsidR="00EB555F" w:rsidRPr="00F669B7" w:rsidRDefault="00EB555F" w:rsidP="00EB555F">
      <w:pPr>
        <w:rPr>
          <w:sz w:val="16"/>
        </w:rPr>
      </w:pPr>
      <w:r w:rsidRPr="00F669B7">
        <w:rPr>
          <w:sz w:val="16"/>
        </w:rPr>
        <w:t>Rudderless Democrats</w:t>
      </w:r>
    </w:p>
    <w:p w14:paraId="081D0D1E" w14:textId="77777777" w:rsidR="00EB555F" w:rsidRPr="00F669B7" w:rsidRDefault="00EB555F" w:rsidP="00EB555F">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5D8CF50A" w14:textId="77777777" w:rsidR="00EB555F" w:rsidRDefault="00EB555F" w:rsidP="00EB555F"/>
    <w:p w14:paraId="03A162DE" w14:textId="77777777" w:rsidR="00EB555F" w:rsidRPr="00F669B7" w:rsidRDefault="00EB555F" w:rsidP="00EB555F">
      <w:pPr>
        <w:pStyle w:val="Heading4"/>
      </w:pPr>
      <w:r w:rsidRPr="00F669B7">
        <w:t xml:space="preserve">Disunity leads to leadership striking fiscally conservative deals. </w:t>
      </w:r>
    </w:p>
    <w:p w14:paraId="615A9725" w14:textId="77777777" w:rsidR="00EB555F" w:rsidRPr="00F669B7" w:rsidRDefault="00EB555F" w:rsidP="00EB555F">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6B653EA1" w14:textId="77777777" w:rsidR="00EB555F" w:rsidRPr="00F669B7" w:rsidRDefault="00EB555F" w:rsidP="00EB555F">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26209EAD" w14:textId="77777777" w:rsidR="00EB555F" w:rsidRPr="00F669B7" w:rsidRDefault="00EB555F" w:rsidP="00EB555F">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4C7413CF" w14:textId="77777777" w:rsidR="00EB555F" w:rsidRPr="00F669B7" w:rsidRDefault="00EB555F" w:rsidP="00EB555F">
      <w:pPr>
        <w:rPr>
          <w:sz w:val="18"/>
          <w:szCs w:val="18"/>
        </w:rPr>
      </w:pPr>
      <w:r w:rsidRPr="00F669B7">
        <w:rPr>
          <w:sz w:val="18"/>
          <w:szCs w:val="18"/>
        </w:rPr>
        <w:t>But this has struck a nerve with the White House.</w:t>
      </w:r>
    </w:p>
    <w:p w14:paraId="1C28D88C" w14:textId="77777777" w:rsidR="00EB555F" w:rsidRPr="00F669B7" w:rsidRDefault="00EB555F" w:rsidP="00EB555F">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66083F5C" w14:textId="77777777" w:rsidR="00EB555F" w:rsidRPr="00F669B7" w:rsidRDefault="00EB555F" w:rsidP="00EB555F">
      <w:pPr>
        <w:rPr>
          <w:sz w:val="18"/>
          <w:szCs w:val="18"/>
        </w:rPr>
      </w:pPr>
      <w:r w:rsidRPr="00F669B7">
        <w:rPr>
          <w:sz w:val="18"/>
          <w:szCs w:val="18"/>
        </w:rPr>
        <w:t>"They just want a little love," he said. "Unfortunately, it's always the same - always the same 12 people."</w:t>
      </w:r>
    </w:p>
    <w:p w14:paraId="657397B8" w14:textId="77777777" w:rsidR="00EB555F" w:rsidRPr="00F669B7" w:rsidRDefault="00EB555F" w:rsidP="00EB555F">
      <w:pPr>
        <w:rPr>
          <w:sz w:val="18"/>
          <w:szCs w:val="18"/>
        </w:rPr>
      </w:pPr>
      <w:r w:rsidRPr="00F669B7">
        <w:rPr>
          <w:sz w:val="18"/>
          <w:szCs w:val="18"/>
        </w:rPr>
        <w:t>Those people? Usually members of the Freedom Caucus.</w:t>
      </w:r>
    </w:p>
    <w:p w14:paraId="1E904BE2" w14:textId="77777777" w:rsidR="00EB555F" w:rsidRPr="00F669B7" w:rsidRDefault="00EB555F" w:rsidP="00EB555F">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20BBCF02" w14:textId="77777777" w:rsidR="00EB555F" w:rsidRPr="00F669B7" w:rsidRDefault="00EB555F" w:rsidP="00EB555F">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0013227" w14:textId="77777777" w:rsidR="00EB555F" w:rsidRPr="00F669B7" w:rsidRDefault="00EB555F" w:rsidP="00EB555F">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28EDE560" w14:textId="77777777" w:rsidR="00EB555F" w:rsidRPr="00F669B7" w:rsidRDefault="00EB555F" w:rsidP="00EB555F">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49855A3B" w14:textId="77777777" w:rsidR="00EB555F" w:rsidRPr="00F669B7" w:rsidRDefault="00EB555F" w:rsidP="00EB555F">
      <w:pPr>
        <w:rPr>
          <w:rStyle w:val="StyleUnderline"/>
        </w:rPr>
      </w:pPr>
      <w:r w:rsidRPr="00F669B7">
        <w:rPr>
          <w:rStyle w:val="StyleUnderline"/>
        </w:rPr>
        <w:t>So, it's given them this track record of folding to Trump's pressure.</w:t>
      </w:r>
    </w:p>
    <w:p w14:paraId="1BE378C8" w14:textId="77777777" w:rsidR="00EB555F" w:rsidRPr="00F669B7" w:rsidRDefault="00EB555F" w:rsidP="00EB555F">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009D40FD" w14:textId="77777777" w:rsidR="00EB555F" w:rsidRPr="00F669B7" w:rsidRDefault="00EB555F" w:rsidP="00EB555F">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2BD2E375" w14:textId="77777777" w:rsidR="00EB555F" w:rsidRPr="00F669B7" w:rsidRDefault="00EB555F" w:rsidP="00EB555F">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546CC629" w14:textId="77777777" w:rsidR="00EB555F" w:rsidRPr="00F669B7" w:rsidRDefault="00EB555F" w:rsidP="00EB555F">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6BFB033F" w14:textId="77777777" w:rsidR="00EB555F" w:rsidRPr="00F669B7" w:rsidRDefault="00EB555F" w:rsidP="00EB555F">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17B88312" w14:textId="77777777" w:rsidR="00EB555F" w:rsidRPr="00F669B7" w:rsidRDefault="00EB555F" w:rsidP="00EB555F">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1C8914B2" w14:textId="77777777" w:rsidR="00EB555F" w:rsidRPr="00F669B7" w:rsidRDefault="00EB555F" w:rsidP="00EB555F">
      <w:pPr>
        <w:rPr>
          <w:sz w:val="18"/>
          <w:szCs w:val="18"/>
        </w:rPr>
      </w:pPr>
      <w:r w:rsidRPr="00F669B7">
        <w:rPr>
          <w:sz w:val="18"/>
          <w:szCs w:val="18"/>
        </w:rPr>
        <w:t>"Look at the scoreboard," one lawmaker told me. "There's a reason mods were enraged about green scam subsidies."</w:t>
      </w:r>
    </w:p>
    <w:p w14:paraId="51EBAB42" w14:textId="77777777" w:rsidR="00EB555F" w:rsidRPr="00F669B7" w:rsidRDefault="00EB555F" w:rsidP="00EB555F"/>
    <w:p w14:paraId="5915DE76" w14:textId="77777777" w:rsidR="00EB555F" w:rsidRPr="001C59CA" w:rsidRDefault="00EB555F" w:rsidP="00EB555F">
      <w:pPr>
        <w:pStyle w:val="Heading4"/>
        <w:rPr>
          <w:b w:val="0"/>
          <w:bCs/>
        </w:rPr>
      </w:pPr>
      <w:r>
        <w:t xml:space="preserve">Dealmaking is happening behind the scenes now---a new partisan CR opens the door for Schumer to rally the Dems against it </w:t>
      </w:r>
    </w:p>
    <w:p w14:paraId="37044CC1" w14:textId="77777777" w:rsidR="00EB555F" w:rsidRPr="00E562C7" w:rsidRDefault="00EB555F" w:rsidP="00EB555F">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3B015391" w14:textId="77777777" w:rsidR="00EB555F" w:rsidRDefault="00EB555F" w:rsidP="00EB555F">
      <w:pPr>
        <w:rPr>
          <w:sz w:val="18"/>
          <w:szCs w:val="18"/>
        </w:rPr>
      </w:pPr>
      <w:r w:rsidRPr="006953BD">
        <w:rPr>
          <w:rStyle w:val="StyleUnderline"/>
          <w:highlight w:val="green"/>
        </w:rPr>
        <w:t>Cracks</w:t>
      </w:r>
      <w:r w:rsidRPr="006953BD">
        <w:rPr>
          <w:rStyle w:val="StyleUnderline"/>
        </w:rPr>
        <w:t xml:space="preserve"> are </w:t>
      </w:r>
      <w:r w:rsidRPr="006953BD">
        <w:rPr>
          <w:rStyle w:val="StyleUnderline"/>
          <w:highlight w:val="green"/>
        </w:rPr>
        <w:t>starting to form in</w:t>
      </w:r>
      <w:r w:rsidRPr="006953BD">
        <w:rPr>
          <w:rStyle w:val="StyleUnderline"/>
        </w:rPr>
        <w:t xml:space="preserve"> the </w:t>
      </w:r>
      <w:r w:rsidRPr="006617C2">
        <w:rPr>
          <w:rStyle w:val="StyleUnderline"/>
          <w:highlight w:val="green"/>
        </w:rPr>
        <w:t>Senate Dem</w:t>
      </w:r>
      <w:r>
        <w:rPr>
          <w:sz w:val="18"/>
          <w:szCs w:val="18"/>
        </w:rPr>
        <w:t xml:space="preserve">ocratic </w:t>
      </w:r>
      <w:r w:rsidRPr="006617C2">
        <w:rPr>
          <w:rStyle w:val="StyleUnderline"/>
          <w:highlight w:val="green"/>
        </w:rPr>
        <w:t>caucus over whether to hold</w:t>
      </w:r>
      <w:r w:rsidRPr="00E562C7">
        <w:rPr>
          <w:rStyle w:val="StyleUnderline"/>
        </w:rPr>
        <w:t xml:space="preserve"> the </w:t>
      </w:r>
      <w:r w:rsidRPr="006617C2">
        <w:rPr>
          <w:rStyle w:val="StyleUnderline"/>
          <w:highlight w:val="green"/>
        </w:rPr>
        <w:t>line against a</w:t>
      </w:r>
      <w:r>
        <w:rPr>
          <w:sz w:val="18"/>
          <w:szCs w:val="18"/>
        </w:rPr>
        <w:t xml:space="preserve"> seven-week clean government funding </w:t>
      </w:r>
      <w:r w:rsidRPr="006617C2">
        <w:rPr>
          <w:rStyle w:val="StyleUnderline"/>
          <w:highlight w:val="green"/>
        </w:rPr>
        <w:t>stopgap</w:t>
      </w:r>
      <w:r w:rsidRPr="00E562C7">
        <w:rPr>
          <w:rStyle w:val="StyleUnderline"/>
        </w:rPr>
        <w:t xml:space="preserve"> passed by the House</w:t>
      </w:r>
      <w:r>
        <w:rPr>
          <w:sz w:val="18"/>
          <w:szCs w:val="18"/>
        </w:rPr>
        <w:t>, according to Democratic sources who say a threat by President Trump to lay off thousands of federal workers is changing the Democratic political calculus on a shutdown.</w:t>
      </w:r>
    </w:p>
    <w:p w14:paraId="3CEFB825" w14:textId="77777777" w:rsidR="00EB555F" w:rsidRDefault="00EB555F" w:rsidP="00EB555F">
      <w:pPr>
        <w:rPr>
          <w:sz w:val="18"/>
          <w:szCs w:val="18"/>
        </w:rPr>
      </w:pPr>
      <w:r>
        <w:rPr>
          <w:sz w:val="18"/>
          <w:szCs w:val="18"/>
        </w:rPr>
        <w:t>Senate Democratic Leader Chuck Schumer (N.Y.), who faces a potential primary challenge from Rep. Alexandria Ocasio-Cortez (D-N.Y.) in 2028, has made it clear he won’t vote for the House-passed GOP stopgap, but centrists in his caucus are looking for a way to avoid a catastrophic shutdown.</w:t>
      </w:r>
    </w:p>
    <w:p w14:paraId="53782E72" w14:textId="77777777" w:rsidR="00EB555F" w:rsidRDefault="00EB555F" w:rsidP="00EB555F">
      <w:pPr>
        <w:rPr>
          <w:sz w:val="18"/>
          <w:szCs w:val="18"/>
        </w:rPr>
      </w:pPr>
      <w:r w:rsidRPr="0001724E">
        <w:rPr>
          <w:rStyle w:val="Emphasis"/>
        </w:rPr>
        <w:t>Sen.</w:t>
      </w:r>
      <w:r>
        <w:rPr>
          <w:sz w:val="18"/>
          <w:szCs w:val="18"/>
        </w:rPr>
        <w:t xml:space="preserve"> Jeanne </w:t>
      </w:r>
      <w:r w:rsidRPr="00574E8B">
        <w:rPr>
          <w:rStyle w:val="Emphasis"/>
        </w:rPr>
        <w:t>Shaheen</w:t>
      </w:r>
      <w:r w:rsidRPr="0001724E">
        <w:rPr>
          <w:rStyle w:val="Emphasis"/>
        </w:rPr>
        <w:t xml:space="preserve"> </w:t>
      </w:r>
      <w:r>
        <w:rPr>
          <w:sz w:val="18"/>
          <w:szCs w:val="18"/>
        </w:rPr>
        <w:t>(</w:t>
      </w:r>
      <w:r w:rsidRPr="0001724E">
        <w:rPr>
          <w:rStyle w:val="Emphasis"/>
        </w:rPr>
        <w:t>D-N.H.),</w:t>
      </w:r>
      <w:r>
        <w:rPr>
          <w:sz w:val="18"/>
          <w:szCs w:val="18"/>
        </w:rPr>
        <w:t xml:space="preserve"> </w:t>
      </w:r>
      <w:r w:rsidRPr="0001724E">
        <w:rPr>
          <w:rStyle w:val="Emphasis"/>
        </w:rPr>
        <w:t>who plans to retire</w:t>
      </w:r>
      <w:r>
        <w:rPr>
          <w:sz w:val="18"/>
          <w:szCs w:val="18"/>
        </w:rPr>
        <w:t xml:space="preserve"> from the Senate at the end of 2026, has been “putting out feelers” to Republican senators about reaching some sort of deal or mutual understanding to avoid a government shutdown next week, according to a source familiar with her conversations with Senate colleagues.</w:t>
      </w:r>
    </w:p>
    <w:p w14:paraId="449A9E6F" w14:textId="77777777" w:rsidR="00EB555F" w:rsidRPr="0001724E" w:rsidRDefault="00EB555F" w:rsidP="00EB555F">
      <w:pPr>
        <w:rPr>
          <w:rStyle w:val="StyleUnderline"/>
        </w:rPr>
      </w:pPr>
      <w:bookmarkStart w:id="0" w:name="_Hlk209825191"/>
      <w:r w:rsidRPr="00574E8B">
        <w:rPr>
          <w:rStyle w:val="StyleUnderline"/>
          <w:highlight w:val="green"/>
        </w:rPr>
        <w:t>Shaheen told Semafor</w:t>
      </w:r>
      <w:r>
        <w:rPr>
          <w:sz w:val="18"/>
          <w:szCs w:val="18"/>
        </w:rPr>
        <w:t xml:space="preserve"> in an interview Wednesday that </w:t>
      </w:r>
      <w:r w:rsidRPr="00574E8B">
        <w:rPr>
          <w:rStyle w:val="StyleUnderline"/>
          <w:highlight w:val="green"/>
        </w:rPr>
        <w:t>she</w:t>
      </w:r>
      <w:r w:rsidRPr="00574E8B">
        <w:rPr>
          <w:rStyle w:val="StyleUnderline"/>
        </w:rPr>
        <w:t xml:space="preserve"> </w:t>
      </w:r>
      <w:r w:rsidRPr="00574E8B">
        <w:rPr>
          <w:strike/>
          <w:sz w:val="18"/>
          <w:szCs w:val="18"/>
        </w:rPr>
        <w:t>sees</w:t>
      </w:r>
      <w:r>
        <w:rPr>
          <w:sz w:val="18"/>
          <w:szCs w:val="18"/>
        </w:rPr>
        <w:t xml:space="preserve"> (</w:t>
      </w:r>
      <w:r w:rsidRPr="00574E8B">
        <w:rPr>
          <w:rStyle w:val="StyleUnderline"/>
          <w:highlight w:val="green"/>
        </w:rPr>
        <w:t>feels there are) “a number of ways” to avoid a</w:t>
      </w:r>
      <w:r>
        <w:rPr>
          <w:sz w:val="18"/>
          <w:szCs w:val="18"/>
        </w:rPr>
        <w:t xml:space="preserve"> government </w:t>
      </w:r>
      <w:r w:rsidRPr="00574E8B">
        <w:rPr>
          <w:rStyle w:val="StyleUnderline"/>
          <w:highlight w:val="green"/>
        </w:rPr>
        <w:t>shutdown “that</w:t>
      </w:r>
      <w:r w:rsidRPr="006953BD">
        <w:rPr>
          <w:rStyle w:val="StyleUnderline"/>
        </w:rPr>
        <w:t xml:space="preserve"> should </w:t>
      </w:r>
      <w:r w:rsidRPr="00574E8B">
        <w:rPr>
          <w:rStyle w:val="StyleUnderline"/>
          <w:highlight w:val="green"/>
        </w:rPr>
        <w:t>satisfy both sides”</w:t>
      </w:r>
      <w:r>
        <w:rPr>
          <w:sz w:val="18"/>
          <w:szCs w:val="18"/>
        </w:rPr>
        <w:t xml:space="preserve"> and </w:t>
      </w:r>
      <w:r w:rsidRPr="006617C2">
        <w:rPr>
          <w:rStyle w:val="StyleUnderline"/>
          <w:highlight w:val="green"/>
        </w:rPr>
        <w:t>open</w:t>
      </w:r>
      <w:r w:rsidRPr="006953BD">
        <w:rPr>
          <w:rStyle w:val="StyleUnderline"/>
        </w:rPr>
        <w:t xml:space="preserve">ed the door </w:t>
      </w:r>
      <w:r w:rsidRPr="006953BD">
        <w:rPr>
          <w:rStyle w:val="StyleUnderline"/>
          <w:highlight w:val="green"/>
        </w:rPr>
        <w:t>to</w:t>
      </w:r>
      <w:r w:rsidRPr="006953BD">
        <w:rPr>
          <w:rStyle w:val="StyleUnderline"/>
        </w:rPr>
        <w:t xml:space="preserve"> voting for the </w:t>
      </w:r>
      <w:r w:rsidRPr="006617C2">
        <w:rPr>
          <w:rStyle w:val="StyleUnderline"/>
          <w:highlight w:val="green"/>
        </w:rPr>
        <w:t>House</w:t>
      </w:r>
      <w:r w:rsidRPr="0001724E">
        <w:rPr>
          <w:rStyle w:val="StyleUnderline"/>
        </w:rPr>
        <w:t xml:space="preserve">-passed </w:t>
      </w:r>
      <w:r w:rsidRPr="006617C2">
        <w:rPr>
          <w:rStyle w:val="StyleUnderline"/>
          <w:highlight w:val="green"/>
        </w:rPr>
        <w:t>stopgap</w:t>
      </w:r>
      <w:r>
        <w:rPr>
          <w:sz w:val="18"/>
          <w:szCs w:val="18"/>
        </w:rPr>
        <w:t xml:space="preserve"> </w:t>
      </w:r>
      <w:r w:rsidRPr="0001724E">
        <w:rPr>
          <w:rStyle w:val="StyleUnderline"/>
        </w:rPr>
        <w:t>next week when Senate Majority Leader John Thune (R-S.D.) brings it back to the Senate floor.</w:t>
      </w:r>
    </w:p>
    <w:p w14:paraId="7ABCEC0D" w14:textId="77777777" w:rsidR="00EB555F" w:rsidRDefault="00EB555F" w:rsidP="00EB555F">
      <w:pPr>
        <w:rPr>
          <w:sz w:val="18"/>
          <w:szCs w:val="18"/>
        </w:rPr>
      </w:pPr>
      <w:r>
        <w:rPr>
          <w:sz w:val="18"/>
          <w:szCs w:val="18"/>
        </w:rPr>
        <w:t>“I’m not going to draw a line in the sand and say it’s got to be this way or that way,” she said.</w:t>
      </w:r>
    </w:p>
    <w:p w14:paraId="3CB8A5DC" w14:textId="77777777" w:rsidR="00EB555F" w:rsidRPr="0001724E" w:rsidRDefault="00EB555F" w:rsidP="00EB555F">
      <w:pPr>
        <w:rPr>
          <w:sz w:val="16"/>
        </w:rPr>
      </w:pPr>
      <w:r w:rsidRPr="006617C2">
        <w:rPr>
          <w:rStyle w:val="Emphasis"/>
          <w:highlight w:val="green"/>
        </w:rPr>
        <w:t>Dem</w:t>
      </w:r>
      <w:r w:rsidRPr="0001724E">
        <w:rPr>
          <w:sz w:val="16"/>
          <w:szCs w:val="18"/>
        </w:rPr>
        <w:t xml:space="preserve">ocratic </w:t>
      </w:r>
      <w:r w:rsidRPr="006953BD">
        <w:rPr>
          <w:rStyle w:val="Emphasis"/>
          <w:highlight w:val="green"/>
        </w:rPr>
        <w:t>sources famil</w:t>
      </w:r>
      <w:r w:rsidRPr="006617C2">
        <w:rPr>
          <w:rStyle w:val="Emphasis"/>
          <w:highlight w:val="green"/>
        </w:rPr>
        <w:t>iar with internal</w:t>
      </w:r>
      <w:r w:rsidRPr="006953BD">
        <w:rPr>
          <w:rStyle w:val="Emphasis"/>
        </w:rPr>
        <w:t xml:space="preserve"> caucus </w:t>
      </w:r>
      <w:r w:rsidRPr="006617C2">
        <w:rPr>
          <w:rStyle w:val="Emphasis"/>
          <w:highlight w:val="green"/>
        </w:rPr>
        <w:t>discussions</w:t>
      </w:r>
      <w:r w:rsidRPr="0001724E">
        <w:rPr>
          <w:sz w:val="16"/>
          <w:szCs w:val="18"/>
        </w:rPr>
        <w:t xml:space="preserve"> </w:t>
      </w:r>
      <w:r w:rsidRPr="006617C2">
        <w:rPr>
          <w:rStyle w:val="StyleUnderline"/>
          <w:highlight w:val="green"/>
        </w:rPr>
        <w:t>say</w:t>
      </w:r>
      <w:r w:rsidRPr="006953BD">
        <w:rPr>
          <w:rStyle w:val="StyleUnderline"/>
        </w:rPr>
        <w:t xml:space="preserve"> there are a</w:t>
      </w:r>
      <w:r w:rsidRPr="0001724E">
        <w:rPr>
          <w:sz w:val="16"/>
          <w:szCs w:val="18"/>
        </w:rPr>
        <w:t xml:space="preserve"> </w:t>
      </w:r>
      <w:r w:rsidRPr="0001724E">
        <w:rPr>
          <w:strike/>
          <w:sz w:val="16"/>
          <w:szCs w:val="18"/>
        </w:rPr>
        <w:t>handful</w:t>
      </w:r>
      <w:r w:rsidRPr="0001724E">
        <w:rPr>
          <w:sz w:val="16"/>
          <w:szCs w:val="18"/>
        </w:rPr>
        <w:t xml:space="preserve"> (</w:t>
      </w:r>
      <w:r w:rsidRPr="006617C2">
        <w:rPr>
          <w:rStyle w:val="StyleUnderline"/>
          <w:highlight w:val="green"/>
        </w:rPr>
        <w:t>portion) of Dem</w:t>
      </w:r>
      <w:r w:rsidRPr="0001724E">
        <w:rPr>
          <w:sz w:val="16"/>
          <w:szCs w:val="18"/>
        </w:rPr>
        <w:t xml:space="preserve">ocratic </w:t>
      </w:r>
      <w:r w:rsidRPr="006617C2">
        <w:rPr>
          <w:rStyle w:val="StyleUnderline"/>
          <w:highlight w:val="green"/>
        </w:rPr>
        <w:t>senators who want to avoid a</w:t>
      </w:r>
      <w:r w:rsidRPr="0001724E">
        <w:rPr>
          <w:sz w:val="16"/>
          <w:szCs w:val="18"/>
        </w:rPr>
        <w:t xml:space="preserve"> government</w:t>
      </w:r>
      <w:r w:rsidRPr="0001724E">
        <w:rPr>
          <w:rStyle w:val="StyleUnderline"/>
        </w:rPr>
        <w:t xml:space="preserve"> </w:t>
      </w:r>
      <w:r w:rsidRPr="006617C2">
        <w:rPr>
          <w:rStyle w:val="StyleUnderline"/>
          <w:highlight w:val="green"/>
        </w:rPr>
        <w:t>shutdown</w:t>
      </w:r>
      <w:r w:rsidRPr="0001724E">
        <w:rPr>
          <w:sz w:val="16"/>
          <w:szCs w:val="18"/>
        </w:rPr>
        <w:t xml:space="preserve">, </w:t>
      </w:r>
      <w:r w:rsidRPr="0072406E">
        <w:rPr>
          <w:rStyle w:val="Emphasis"/>
          <w:i/>
          <w:sz w:val="28"/>
          <w:szCs w:val="28"/>
          <w:highlight w:val="green"/>
        </w:rPr>
        <w:t>even though</w:t>
      </w:r>
      <w:r w:rsidRPr="0001724E">
        <w:rPr>
          <w:sz w:val="16"/>
        </w:rPr>
        <w:t xml:space="preserve"> </w:t>
      </w:r>
      <w:r w:rsidRPr="0072406E">
        <w:rPr>
          <w:rStyle w:val="StyleUnderline"/>
          <w:highlight w:val="green"/>
        </w:rPr>
        <w:t xml:space="preserve">they have </w:t>
      </w:r>
      <w:r w:rsidRPr="00BC1C46">
        <w:rPr>
          <w:rStyle w:val="Emphasis"/>
          <w:highlight w:val="green"/>
        </w:rPr>
        <w:t>little room to maneuver</w:t>
      </w:r>
      <w:r w:rsidRPr="0072406E">
        <w:rPr>
          <w:rStyle w:val="StyleUnderline"/>
          <w:highlight w:val="green"/>
        </w:rPr>
        <w:t xml:space="preserve"> given</w:t>
      </w:r>
      <w:r w:rsidRPr="006953BD">
        <w:rPr>
          <w:rStyle w:val="StyleUnderline"/>
        </w:rPr>
        <w:t xml:space="preserve"> the </w:t>
      </w:r>
      <w:r w:rsidRPr="006953BD">
        <w:rPr>
          <w:rStyle w:val="StyleUnderline"/>
          <w:highlight w:val="green"/>
        </w:rPr>
        <w:t>hard line</w:t>
      </w:r>
      <w:r w:rsidRPr="006953BD">
        <w:rPr>
          <w:rStyle w:val="StyleUnderline"/>
        </w:rPr>
        <w:t xml:space="preserve"> </w:t>
      </w:r>
      <w:r w:rsidRPr="006953BD">
        <w:rPr>
          <w:rStyle w:val="Emphasis"/>
        </w:rPr>
        <w:t xml:space="preserve">drawn </w:t>
      </w:r>
      <w:r w:rsidRPr="006953BD">
        <w:rPr>
          <w:rStyle w:val="Emphasis"/>
          <w:highlight w:val="green"/>
        </w:rPr>
        <w:t>by S</w:t>
      </w:r>
      <w:r w:rsidRPr="0072406E">
        <w:rPr>
          <w:rStyle w:val="Emphasis"/>
          <w:highlight w:val="green"/>
        </w:rPr>
        <w:t>chumer</w:t>
      </w:r>
      <w:r w:rsidRPr="0001724E">
        <w:rPr>
          <w:sz w:val="16"/>
        </w:rPr>
        <w:t xml:space="preserve"> and House Democratic Leader Hakeem Jeffries (N.Y.) against the House-passed continuing resolution.</w:t>
      </w:r>
    </w:p>
    <w:p w14:paraId="12BFBB92" w14:textId="77777777" w:rsidR="00EB555F" w:rsidRDefault="00EB555F" w:rsidP="00EB555F">
      <w:pPr>
        <w:rPr>
          <w:sz w:val="18"/>
          <w:szCs w:val="18"/>
        </w:rPr>
      </w:pPr>
      <w:r>
        <w:rPr>
          <w:sz w:val="18"/>
          <w:szCs w:val="18"/>
        </w:rPr>
        <w:t>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w:t>
      </w:r>
    </w:p>
    <w:p w14:paraId="608B90ED" w14:textId="77777777" w:rsidR="00EB555F" w:rsidRDefault="00EB555F" w:rsidP="00EB555F">
      <w:pPr>
        <w:rPr>
          <w:sz w:val="18"/>
          <w:szCs w:val="18"/>
        </w:rPr>
      </w:pPr>
      <w:r>
        <w:rPr>
          <w:sz w:val="18"/>
          <w:szCs w:val="18"/>
        </w:rPr>
        <w:t xml:space="preserve">Schumer on Wednesday dismissed a memo from the White House budget office directing agencies to use a shutdown as “an opportunity to consider reduction in force (RIF) notices” as something that would be overturned by the courts.  </w:t>
      </w:r>
    </w:p>
    <w:p w14:paraId="6543B979" w14:textId="77777777" w:rsidR="00EB555F" w:rsidRDefault="00EB555F" w:rsidP="00EB555F">
      <w:pPr>
        <w:rPr>
          <w:sz w:val="18"/>
          <w:szCs w:val="18"/>
        </w:rPr>
      </w:pPr>
      <w:r>
        <w:rPr>
          <w:sz w:val="18"/>
          <w:szCs w:val="18"/>
        </w:rP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722F4DF1" w14:textId="77777777" w:rsidR="00EB555F" w:rsidRDefault="00EB555F" w:rsidP="00EB555F">
      <w:pPr>
        <w:rPr>
          <w:sz w:val="18"/>
          <w:szCs w:val="18"/>
        </w:rPr>
      </w:pPr>
      <w:r>
        <w:rPr>
          <w:sz w:val="18"/>
          <w:szCs w:val="18"/>
        </w:rPr>
        <w:t>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w:t>
      </w:r>
    </w:p>
    <w:p w14:paraId="1BCE017A" w14:textId="77777777" w:rsidR="00EB555F" w:rsidRDefault="00EB555F" w:rsidP="00EB555F">
      <w:pPr>
        <w:rPr>
          <w:sz w:val="18"/>
          <w:szCs w:val="18"/>
        </w:rPr>
      </w:pPr>
      <w:r>
        <w:rPr>
          <w:sz w:val="18"/>
          <w:szCs w:val="18"/>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491B6097" w14:textId="77777777" w:rsidR="00EB555F" w:rsidRPr="00574E8B" w:rsidRDefault="00EB555F" w:rsidP="00EB555F">
      <w:pPr>
        <w:rPr>
          <w:u w:val="single"/>
        </w:rPr>
      </w:pPr>
      <w:r>
        <w:rPr>
          <w:sz w:val="18"/>
          <w:szCs w:val="18"/>
        </w:rPr>
        <w:t xml:space="preserve">A Senate GOP aide confirmed </w:t>
      </w:r>
      <w:r w:rsidRPr="0072406E">
        <w:rPr>
          <w:rStyle w:val="Emphasis"/>
          <w:highlight w:val="green"/>
        </w:rPr>
        <w:t>bipart</w:t>
      </w:r>
      <w:r w:rsidRPr="0001724E">
        <w:rPr>
          <w:rStyle w:val="StyleUnderline"/>
        </w:rPr>
        <w:t xml:space="preserve">isan </w:t>
      </w:r>
      <w:r w:rsidRPr="0072406E">
        <w:rPr>
          <w:rStyle w:val="StyleUnderline"/>
          <w:highlight w:val="green"/>
        </w:rPr>
        <w:t xml:space="preserve">talks are </w:t>
      </w:r>
      <w:r w:rsidRPr="006953BD">
        <w:rPr>
          <w:rStyle w:val="StyleUnderline"/>
          <w:highlight w:val="green"/>
        </w:rPr>
        <w:t xml:space="preserve">underway </w:t>
      </w:r>
      <w:r w:rsidRPr="006953BD">
        <w:rPr>
          <w:rStyle w:val="Emphasis"/>
          <w:highlight w:val="green"/>
        </w:rPr>
        <w:t xml:space="preserve">outside </w:t>
      </w:r>
      <w:r w:rsidRPr="0072406E">
        <w:rPr>
          <w:rStyle w:val="Emphasis"/>
          <w:highlight w:val="green"/>
        </w:rPr>
        <w:t>the Dem</w:t>
      </w:r>
      <w:r>
        <w:rPr>
          <w:sz w:val="18"/>
          <w:szCs w:val="18"/>
        </w:rPr>
        <w:t xml:space="preserve">ocratic </w:t>
      </w:r>
      <w:r w:rsidRPr="006953BD">
        <w:rPr>
          <w:rStyle w:val="StyleUnderline"/>
          <w:highlight w:val="green"/>
        </w:rPr>
        <w:t xml:space="preserve">leadership to find </w:t>
      </w:r>
      <w:r w:rsidRPr="0072406E">
        <w:rPr>
          <w:rStyle w:val="StyleUnderline"/>
          <w:highlight w:val="green"/>
        </w:rPr>
        <w:t>a way to pass a</w:t>
      </w:r>
      <w:r>
        <w:rPr>
          <w:sz w:val="18"/>
          <w:szCs w:val="18"/>
        </w:rPr>
        <w:t xml:space="preserve"> clean, short-term </w:t>
      </w:r>
      <w:r w:rsidRPr="0001724E">
        <w:rPr>
          <w:rStyle w:val="StyleUnderline"/>
        </w:rPr>
        <w:t xml:space="preserve">funding </w:t>
      </w:r>
      <w:r w:rsidRPr="0072406E">
        <w:rPr>
          <w:rStyle w:val="StyleUnderline"/>
          <w:highlight w:val="green"/>
        </w:rPr>
        <w:t>bill</w:t>
      </w:r>
      <w:r w:rsidRPr="0001724E">
        <w:rPr>
          <w:rStyle w:val="StyleUnderline"/>
        </w:rPr>
        <w:t xml:space="preserve"> </w:t>
      </w:r>
      <w:r w:rsidRPr="0001724E">
        <w:rPr>
          <w:rStyle w:val="Emphasis"/>
        </w:rPr>
        <w:t>before Tuesday night.</w:t>
      </w:r>
    </w:p>
    <w:bookmarkEnd w:id="0"/>
    <w:p w14:paraId="3A554E55" w14:textId="77777777" w:rsidR="00EB555F" w:rsidRDefault="00EB555F" w:rsidP="00EB555F"/>
    <w:p w14:paraId="75AAE5AC" w14:textId="77777777" w:rsidR="00EB555F" w:rsidRPr="00F669B7" w:rsidRDefault="00EB555F" w:rsidP="00EB555F">
      <w:pPr>
        <w:pStyle w:val="Heading4"/>
      </w:pPr>
      <w:bookmarkStart w:id="1" w:name="_Hlk207292222"/>
      <w:r w:rsidRPr="00F669B7">
        <w:t xml:space="preserve">Shutdown kills US innovation edge vis-à-vis adversaries. </w:t>
      </w:r>
      <w:r w:rsidRPr="00F669B7">
        <w:rPr>
          <w:b w:val="0"/>
          <w:bCs/>
        </w:rPr>
        <w:t>Also halts munitions and Taiwan arm sales.</w:t>
      </w:r>
    </w:p>
    <w:p w14:paraId="3839ECAC" w14:textId="77777777" w:rsidR="00EB555F" w:rsidRPr="00F669B7" w:rsidRDefault="00EB555F" w:rsidP="00EB555F">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21395F9F" w14:textId="77777777" w:rsidR="00EB555F" w:rsidRPr="00F669B7" w:rsidRDefault="00EB555F" w:rsidP="00EB555F">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31162823" w14:textId="77777777" w:rsidR="00EB555F" w:rsidRPr="00F669B7" w:rsidRDefault="00EB555F" w:rsidP="00EB555F">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3A0E843B" w14:textId="77777777" w:rsidR="00EB555F" w:rsidRPr="00F669B7" w:rsidRDefault="00EB555F" w:rsidP="00EB555F">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59F3AA24" w14:textId="77777777" w:rsidR="00EB555F" w:rsidRPr="00F669B7" w:rsidRDefault="00EB555F" w:rsidP="00EB555F">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73D317B1" w14:textId="77777777" w:rsidR="00EB555F" w:rsidRPr="00F669B7" w:rsidRDefault="00EB555F" w:rsidP="00EB555F">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0440E1BB" w14:textId="77777777" w:rsidR="00EB555F" w:rsidRPr="00F669B7" w:rsidRDefault="00EB555F" w:rsidP="00EB555F">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4820834C" w14:textId="77777777" w:rsidR="00EB555F" w:rsidRPr="00F669B7" w:rsidRDefault="00EB555F" w:rsidP="00EB555F">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2259D593" w14:textId="77777777" w:rsidR="00EB555F" w:rsidRPr="00F669B7" w:rsidRDefault="00EB555F" w:rsidP="00EB555F">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6B632F82" w14:textId="77777777" w:rsidR="00EB555F" w:rsidRPr="00F669B7" w:rsidRDefault="00EB555F" w:rsidP="00EB555F">
      <w:pPr>
        <w:rPr>
          <w:sz w:val="18"/>
          <w:szCs w:val="18"/>
        </w:rPr>
      </w:pPr>
      <w:r w:rsidRPr="00F669B7">
        <w:rPr>
          <w:sz w:val="18"/>
          <w:szCs w:val="18"/>
        </w:rPr>
        <w:t>Those workforce concerns were echoed by Doug Bush, the Army acquisition head, in a roundtable with reporters last week.</w:t>
      </w:r>
    </w:p>
    <w:p w14:paraId="57227687" w14:textId="77777777" w:rsidR="00EB555F" w:rsidRPr="00F669B7" w:rsidRDefault="00EB555F" w:rsidP="00EB555F">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6029ECE3" w14:textId="77777777" w:rsidR="00EB555F" w:rsidRPr="00F669B7" w:rsidRDefault="00EB555F" w:rsidP="00EB555F">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4371A41F" w14:textId="77777777" w:rsidR="00EB555F" w:rsidRPr="00F669B7" w:rsidRDefault="00EB555F" w:rsidP="00EB555F">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1"/>
    <w:p w14:paraId="79B20310" w14:textId="77777777" w:rsidR="00EB555F" w:rsidRPr="00F669B7" w:rsidRDefault="00EB555F" w:rsidP="00EB555F"/>
    <w:p w14:paraId="3D2C79CB" w14:textId="77777777" w:rsidR="00EB555F" w:rsidRPr="00F669B7" w:rsidRDefault="00EB555F" w:rsidP="00EB555F">
      <w:pPr>
        <w:pStyle w:val="Heading4"/>
      </w:pPr>
      <w:r w:rsidRPr="00F669B7">
        <w:t xml:space="preserve">That innovation’s key to avert nuclear war---extinction. </w:t>
      </w:r>
    </w:p>
    <w:p w14:paraId="6E4939AF" w14:textId="77777777" w:rsidR="00EB555F" w:rsidRPr="00F669B7" w:rsidRDefault="00EB555F" w:rsidP="00EB555F">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0A36DFB8" w14:textId="77777777" w:rsidR="00EB555F" w:rsidRPr="00F669B7" w:rsidRDefault="00EB555F" w:rsidP="00EB555F">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7631541B" w14:textId="77777777" w:rsidR="00EB555F" w:rsidRPr="00F669B7" w:rsidRDefault="00EB555F" w:rsidP="00EB555F">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5D748DD6" w14:textId="77777777" w:rsidR="00EB555F" w:rsidRPr="00F669B7" w:rsidRDefault="00EB555F" w:rsidP="00EB555F">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5B7238A9" w14:textId="77777777" w:rsidR="00EB555F" w:rsidRPr="00F669B7" w:rsidRDefault="00EB555F" w:rsidP="00EB555F">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47F49724" w14:textId="77777777" w:rsidR="00EB555F" w:rsidRPr="00F669B7" w:rsidRDefault="00EB555F" w:rsidP="00EB555F">
      <w:pPr>
        <w:rPr>
          <w:rStyle w:val="Emphasis"/>
        </w:rPr>
      </w:pPr>
      <w:r w:rsidRPr="00F669B7">
        <w:rPr>
          <w:rStyle w:val="Emphasis"/>
        </w:rPr>
        <w:t>EXECUTIVE SUMMARY</w:t>
      </w:r>
    </w:p>
    <w:p w14:paraId="0D572190" w14:textId="77777777" w:rsidR="00EB555F" w:rsidRPr="00F669B7" w:rsidRDefault="00EB555F" w:rsidP="00EB555F">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62AF50DA" w14:textId="77777777" w:rsidR="00EB555F" w:rsidRPr="00F669B7" w:rsidRDefault="00EB555F" w:rsidP="00EB555F">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7ABD963B" w14:textId="77777777" w:rsidR="00EB555F" w:rsidRPr="00F669B7" w:rsidRDefault="00EB555F" w:rsidP="00EB555F">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563949DF" w14:textId="77777777" w:rsidR="00EB555F" w:rsidRDefault="00EB555F" w:rsidP="00EB555F"/>
    <w:p w14:paraId="6ED3D457" w14:textId="77777777" w:rsidR="00EB555F" w:rsidRDefault="00EB555F" w:rsidP="00EB555F">
      <w:pPr>
        <w:pStyle w:val="Heading3"/>
      </w:pPr>
      <w:r>
        <w:t>1NC---CP</w:t>
      </w:r>
    </w:p>
    <w:p w14:paraId="4F85EFC3" w14:textId="77777777" w:rsidR="00EB555F" w:rsidRDefault="00EB555F" w:rsidP="00EB555F">
      <w:pPr>
        <w:pStyle w:val="Heading4"/>
      </w:pPr>
      <w:bookmarkStart w:id="2" w:name="_Hlk208040131"/>
      <w:r>
        <w:t>The 50 state governments and other relevant subnational governments should:</w:t>
      </w:r>
    </w:p>
    <w:p w14:paraId="604BE3E1" w14:textId="77777777" w:rsidR="00EB555F" w:rsidRDefault="00EB555F" w:rsidP="00EB555F">
      <w:r w:rsidRPr="008F054D">
        <w:t>[[plank 1]]</w:t>
      </w:r>
    </w:p>
    <w:p w14:paraId="5A7218FC" w14:textId="77777777" w:rsidR="00EB555F" w:rsidRDefault="00EB555F" w:rsidP="00EB555F">
      <w:pPr>
        <w:pStyle w:val="Heading4"/>
      </w:pPr>
      <w:r>
        <w:t>--facilitate mass-membership organizations by granting them the right to organize, providing resources, and requiring democratic structures</w:t>
      </w:r>
    </w:p>
    <w:p w14:paraId="66356B1D" w14:textId="77777777" w:rsidR="00EB555F" w:rsidRDefault="00EB555F" w:rsidP="00EB555F">
      <w:pPr>
        <w:pStyle w:val="Heading4"/>
      </w:pPr>
      <w:r>
        <w:t>--expressly authorize establishment of representative worker boards with divided appointing authority to [XXX] with specific missions, administrative and enforcement capacity, public participation, and active state supervision</w:t>
      </w:r>
    </w:p>
    <w:p w14:paraId="2A5B2322" w14:textId="77777777" w:rsidR="00EB555F" w:rsidRDefault="00EB555F" w:rsidP="00EB555F">
      <w:pPr>
        <w:pStyle w:val="Heading4"/>
      </w:pPr>
      <w:r>
        <w:t>--choose to adopt the worker boards’ regulatory recommendations</w:t>
      </w:r>
    </w:p>
    <w:bookmarkEnd w:id="2"/>
    <w:p w14:paraId="055FA2E7" w14:textId="77777777" w:rsidR="00EB555F" w:rsidRDefault="00EB555F" w:rsidP="00EB555F">
      <w:r>
        <w:t>[[plank 2]]</w:t>
      </w:r>
    </w:p>
    <w:p w14:paraId="40F91956" w14:textId="77777777" w:rsidR="00EB555F" w:rsidRDefault="00EB555F" w:rsidP="00EB555F">
      <w:pPr>
        <w:pStyle w:val="Heading4"/>
      </w:pPr>
      <w:bookmarkStart w:id="3" w:name="_Hlk208040185"/>
      <w:r>
        <w:t>--coordinate enforcement including sharing data to bring multi-state cases and pool research and communications strategies</w:t>
      </w:r>
      <w:bookmarkEnd w:id="3"/>
    </w:p>
    <w:p w14:paraId="2F4DD288" w14:textId="77777777" w:rsidR="00EB555F" w:rsidRDefault="00EB555F" w:rsidP="00EB555F">
      <w:r>
        <w:t>[[plank 3]]</w:t>
      </w:r>
    </w:p>
    <w:p w14:paraId="57928086" w14:textId="77777777" w:rsidR="00EB555F" w:rsidRDefault="00EB555F" w:rsidP="00EB555F">
      <w:pPr>
        <w:pStyle w:val="Heading4"/>
      </w:pPr>
      <w:bookmarkStart w:id="4" w:name="_Hlk208040174"/>
      <w:r>
        <w:t>--inform the federal government that their cooperation with federal initiatives is contingent upon the United States Federal Government not preempting these efforts</w:t>
      </w:r>
      <w:bookmarkEnd w:id="4"/>
      <w:r>
        <w:t>.</w:t>
      </w:r>
    </w:p>
    <w:p w14:paraId="2A597BB5" w14:textId="77777777" w:rsidR="00EB555F" w:rsidRDefault="00EB555F" w:rsidP="00EB555F"/>
    <w:p w14:paraId="45EB9F3A" w14:textId="77777777" w:rsidR="00EB555F" w:rsidRPr="001D67B0" w:rsidRDefault="00EB555F" w:rsidP="00EB555F">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7B48510E" w14:textId="77777777" w:rsidR="00EB555F" w:rsidRPr="00E71314" w:rsidRDefault="00EB555F" w:rsidP="00EB555F">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205A6FE3" w14:textId="77777777" w:rsidR="00EB555F" w:rsidRPr="00C31F6A" w:rsidRDefault="00EB555F" w:rsidP="00EB555F">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48831D39" w14:textId="77777777" w:rsidR="00EB555F" w:rsidRPr="001D67B0" w:rsidRDefault="00EB555F" w:rsidP="00EB555F">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6904F1AA" w14:textId="77777777" w:rsidR="00EB555F" w:rsidRPr="001D67B0" w:rsidRDefault="00EB555F" w:rsidP="00EB555F">
      <w:pPr>
        <w:rPr>
          <w:sz w:val="14"/>
        </w:rPr>
      </w:pPr>
      <w:r w:rsidRPr="001D67B0">
        <w:rPr>
          <w:sz w:val="14"/>
        </w:rPr>
        <w:t>Improving and expanding bargaining protections for public employees</w:t>
      </w:r>
    </w:p>
    <w:p w14:paraId="7DB7FE6A" w14:textId="77777777" w:rsidR="00EB555F" w:rsidRPr="001D67B0" w:rsidRDefault="00EB555F" w:rsidP="00EB555F">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16A82BC9" w14:textId="77777777" w:rsidR="00EB555F" w:rsidRPr="001D67B0" w:rsidRDefault="00EB555F" w:rsidP="00EB555F">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4CA47A7C" w14:textId="77777777" w:rsidR="00EB555F" w:rsidRPr="001D67B0" w:rsidRDefault="00EB555F" w:rsidP="00EB555F">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5CFBD74A" w14:textId="77777777" w:rsidR="00EB555F" w:rsidRPr="001D67B0" w:rsidRDefault="00EB555F" w:rsidP="00EB555F">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447F0F78" w14:textId="77777777" w:rsidR="00EB555F" w:rsidRPr="001D67B0" w:rsidRDefault="00EB555F" w:rsidP="00EB555F">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59814369" w14:textId="77777777" w:rsidR="00EB555F" w:rsidRPr="001D67B0" w:rsidRDefault="00EB555F" w:rsidP="00EB555F">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4F0404A9" w14:textId="77777777" w:rsidR="00EB555F" w:rsidRPr="001D67B0" w:rsidRDefault="00EB555F" w:rsidP="00EB555F">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6833A85A" w14:textId="77777777" w:rsidR="00EB555F" w:rsidRPr="001D67B0" w:rsidRDefault="00EB555F" w:rsidP="00EB555F">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20CE602F" w14:textId="77777777" w:rsidR="00EB555F" w:rsidRPr="001D67B0" w:rsidRDefault="00EB555F" w:rsidP="00EB555F">
      <w:pPr>
        <w:rPr>
          <w:sz w:val="14"/>
        </w:rPr>
      </w:pPr>
      <w:r w:rsidRPr="001D67B0">
        <w:rPr>
          <w:sz w:val="14"/>
        </w:rPr>
        <w:t>Repealing “right-to-work” for private sector employees in Michigan</w:t>
      </w:r>
    </w:p>
    <w:p w14:paraId="284CBC99" w14:textId="77777777" w:rsidR="00EB555F" w:rsidRPr="001D67B0" w:rsidRDefault="00EB555F" w:rsidP="00EB555F">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22EC0509" w14:textId="77777777" w:rsidR="00EB555F" w:rsidRPr="001D67B0" w:rsidRDefault="00EB555F" w:rsidP="00EB555F">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538A00BC" w14:textId="77777777" w:rsidR="00EB555F" w:rsidRPr="001D67B0" w:rsidRDefault="00EB555F" w:rsidP="00EB555F">
      <w:pPr>
        <w:rPr>
          <w:sz w:val="14"/>
        </w:rPr>
      </w:pPr>
      <w:r w:rsidRPr="001D67B0">
        <w:rPr>
          <w:sz w:val="14"/>
        </w:rPr>
        <w:t>Protections for workers on strike in Illinois, California, and New Jersey</w:t>
      </w:r>
    </w:p>
    <w:p w14:paraId="704B1DA9" w14:textId="77777777" w:rsidR="00EB555F" w:rsidRPr="001D67B0" w:rsidRDefault="00EB555F" w:rsidP="00EB555F">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0CBDD5C8" w14:textId="77777777" w:rsidR="00EB555F" w:rsidRPr="001D67B0" w:rsidRDefault="00EB555F" w:rsidP="00EB555F">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69BF1705" w14:textId="77777777" w:rsidR="00EB555F" w:rsidRPr="001D67B0" w:rsidRDefault="00EB555F" w:rsidP="00EB555F">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62E311F3" w14:textId="77777777" w:rsidR="00EB555F" w:rsidRPr="001D67B0" w:rsidRDefault="00EB555F" w:rsidP="00EB555F">
      <w:pPr>
        <w:rPr>
          <w:sz w:val="14"/>
        </w:rPr>
      </w:pPr>
      <w:r w:rsidRPr="001D67B0">
        <w:rPr>
          <w:sz w:val="14"/>
        </w:rPr>
        <w:t>Allowing union members to deduct union dues from taxes in Maryland, Delaware, Michigan, and Illinois</w:t>
      </w:r>
    </w:p>
    <w:p w14:paraId="3C349023" w14:textId="77777777" w:rsidR="00EB555F" w:rsidRPr="001D67B0" w:rsidRDefault="00EB555F" w:rsidP="00EB555F">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478A6807" w14:textId="77777777" w:rsidR="00EB555F" w:rsidRPr="001D67B0" w:rsidRDefault="00EB555F" w:rsidP="00EB555F">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23C5C22A" w14:textId="77777777" w:rsidR="00EB555F" w:rsidRPr="001D67B0" w:rsidRDefault="00EB555F" w:rsidP="00EB555F">
      <w:pPr>
        <w:rPr>
          <w:sz w:val="14"/>
        </w:rPr>
      </w:pPr>
      <w:r w:rsidRPr="001D67B0">
        <w:rPr>
          <w:sz w:val="14"/>
        </w:rPr>
        <w:t>Additional wins to protect rights and raise standards for workers</w:t>
      </w:r>
    </w:p>
    <w:p w14:paraId="74B69521" w14:textId="77777777" w:rsidR="00EB555F" w:rsidRPr="001D67B0" w:rsidRDefault="00EB555F" w:rsidP="00EB555F">
      <w:pPr>
        <w:rPr>
          <w:sz w:val="14"/>
        </w:rPr>
      </w:pPr>
      <w:r w:rsidRPr="001D67B0">
        <w:rPr>
          <w:sz w:val="14"/>
        </w:rPr>
        <w:t>In addition to reforms to strengthen workers’ collective bargaining rights, state policymakers are also moving to improve worker protections and raise job standards by:</w:t>
      </w:r>
    </w:p>
    <w:p w14:paraId="1B8404F5" w14:textId="77777777" w:rsidR="00EB555F" w:rsidRPr="001D67B0" w:rsidRDefault="00EB555F" w:rsidP="00EB555F">
      <w:pPr>
        <w:rPr>
          <w:sz w:val="14"/>
        </w:rPr>
      </w:pPr>
      <w:r w:rsidRPr="001D67B0">
        <w:rPr>
          <w:sz w:val="14"/>
        </w:rPr>
        <w:t>Banning captive audience meetings in Minnesota, New York, and Maine</w:t>
      </w:r>
    </w:p>
    <w:p w14:paraId="32BEE91F" w14:textId="77777777" w:rsidR="00EB555F" w:rsidRPr="001D67B0" w:rsidRDefault="00EB555F" w:rsidP="00EB555F">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610213FD" w14:textId="77777777" w:rsidR="00EB555F" w:rsidRPr="001D67B0" w:rsidRDefault="00EB555F" w:rsidP="00EB555F">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7C5C6ED" w14:textId="77777777" w:rsidR="00EB555F" w:rsidRPr="001D67B0" w:rsidRDefault="00EB555F" w:rsidP="00EB555F">
      <w:pPr>
        <w:rPr>
          <w:sz w:val="14"/>
        </w:rPr>
      </w:pPr>
      <w:r w:rsidRPr="001D67B0">
        <w:rPr>
          <w:sz w:val="14"/>
        </w:rPr>
        <w:t>Restoring a prevailing wage law in Michigan</w:t>
      </w:r>
    </w:p>
    <w:p w14:paraId="696D28CB" w14:textId="77777777" w:rsidR="00EB555F" w:rsidRPr="001D67B0" w:rsidRDefault="00EB555F" w:rsidP="00EB555F">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1BC2E484" w14:textId="77777777" w:rsidR="00EB555F" w:rsidRPr="001D67B0" w:rsidRDefault="00EB555F" w:rsidP="00EB555F">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1EC55D98" w14:textId="77777777" w:rsidR="00EB555F" w:rsidRPr="001D67B0" w:rsidRDefault="00EB555F" w:rsidP="00EB555F">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14A44831" w14:textId="77777777" w:rsidR="00EB555F" w:rsidRPr="005425A9" w:rsidRDefault="00EB555F" w:rsidP="00EB555F">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7D724D93" w14:textId="77777777" w:rsidR="00EB555F" w:rsidRPr="001D67B0" w:rsidRDefault="00EB555F" w:rsidP="00EB555F">
      <w:pPr>
        <w:rPr>
          <w:sz w:val="14"/>
        </w:rPr>
      </w:pPr>
      <w:r w:rsidRPr="001D67B0">
        <w:rPr>
          <w:sz w:val="14"/>
        </w:rPr>
        <w:t>Attempting to repeal preemption in Michigan</w:t>
      </w:r>
    </w:p>
    <w:p w14:paraId="2516EF13" w14:textId="77777777" w:rsidR="00EB555F" w:rsidRPr="001D67B0" w:rsidRDefault="00EB555F" w:rsidP="00EB555F">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7BDE6A50" w14:textId="77777777" w:rsidR="00EB555F" w:rsidRPr="001D67B0" w:rsidRDefault="00EB555F" w:rsidP="00EB555F">
      <w:pPr>
        <w:rPr>
          <w:sz w:val="14"/>
        </w:rPr>
      </w:pPr>
      <w:r w:rsidRPr="001D67B0">
        <w:rPr>
          <w:sz w:val="14"/>
        </w:rPr>
        <w:t>Extending unemployment insurance and paid holidays to hourly school workers in Minnesota and Illinois</w:t>
      </w:r>
    </w:p>
    <w:p w14:paraId="1EA18B08" w14:textId="77777777" w:rsidR="00EB555F" w:rsidRPr="001D67B0" w:rsidRDefault="00EB555F" w:rsidP="00EB555F">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365F7112" w14:textId="77777777" w:rsidR="00EB555F" w:rsidRPr="001D67B0" w:rsidRDefault="00EB555F" w:rsidP="00EB555F">
      <w:pPr>
        <w:rPr>
          <w:sz w:val="14"/>
        </w:rPr>
      </w:pPr>
      <w:r w:rsidRPr="001D67B0">
        <w:rPr>
          <w:sz w:val="14"/>
        </w:rPr>
        <w:t>Protecting displaced workers in New Jersey</w:t>
      </w:r>
    </w:p>
    <w:p w14:paraId="06819E1A" w14:textId="77777777" w:rsidR="00EB555F" w:rsidRPr="001D67B0" w:rsidRDefault="00EB555F" w:rsidP="00EB555F">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359B07C3" w14:textId="77777777" w:rsidR="00EB555F" w:rsidRPr="001D67B0" w:rsidRDefault="00EB555F" w:rsidP="00EB555F">
      <w:pPr>
        <w:rPr>
          <w:sz w:val="14"/>
        </w:rPr>
      </w:pPr>
      <w:r w:rsidRPr="001D67B0">
        <w:rPr>
          <w:sz w:val="14"/>
        </w:rPr>
        <w:t>Conclusion</w:t>
      </w:r>
    </w:p>
    <w:p w14:paraId="1785A626" w14:textId="77777777" w:rsidR="00EB555F" w:rsidRPr="00B51E97" w:rsidRDefault="00EB555F" w:rsidP="00EB555F">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7D43BF44" w14:textId="77777777" w:rsidR="00EB555F" w:rsidRPr="0082087E" w:rsidRDefault="00EB555F" w:rsidP="00EB555F"/>
    <w:p w14:paraId="2B0D8E23" w14:textId="77777777" w:rsidR="00EB555F" w:rsidRDefault="00EB555F" w:rsidP="00EB555F">
      <w:pPr>
        <w:pStyle w:val="Heading4"/>
        <w:rPr>
          <w:u w:val="single"/>
        </w:rPr>
      </w:pPr>
      <w:bookmarkStart w:id="5" w:name="_Hlk208040195"/>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4212A710" w14:textId="77777777" w:rsidR="00EB555F" w:rsidRPr="00A444BA" w:rsidRDefault="00EB555F" w:rsidP="00EB555F">
      <w:r>
        <w:t>Note: Gray text appears in the counterplan text</w:t>
      </w:r>
    </w:p>
    <w:p w14:paraId="609FDC30" w14:textId="77777777" w:rsidR="00EB555F" w:rsidRPr="004069A0" w:rsidRDefault="00EB555F" w:rsidP="00EB555F">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6FCF134C" w14:textId="77777777" w:rsidR="00EB555F" w:rsidRPr="00DC4DD5" w:rsidRDefault="00EB555F" w:rsidP="00EB555F">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76244018" w14:textId="77777777" w:rsidR="00EB555F" w:rsidRPr="00DC4DD5" w:rsidRDefault="00EB555F" w:rsidP="00EB555F">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67BBD1BA" w14:textId="77777777" w:rsidR="00EB555F" w:rsidRPr="00DC4DD5" w:rsidRDefault="00EB555F" w:rsidP="00EB555F">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2B69B3E6" w14:textId="77777777" w:rsidR="00EB555F" w:rsidRPr="00DC4DD5" w:rsidRDefault="00EB555F" w:rsidP="00EB555F">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1127448A" w14:textId="77777777" w:rsidR="00EB555F" w:rsidRPr="00DC4DD5" w:rsidRDefault="00EB555F" w:rsidP="00EB555F">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2A7D2EA3" w14:textId="77777777" w:rsidR="00EB555F" w:rsidRPr="00DC4DD5" w:rsidRDefault="00EB555F" w:rsidP="00EB555F">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1F72E827" w14:textId="77777777" w:rsidR="00EB555F" w:rsidRPr="00DC4DD5" w:rsidRDefault="00EB555F" w:rsidP="00EB555F">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1640D7D8" w14:textId="77777777" w:rsidR="00EB555F" w:rsidRPr="00DC4DD5" w:rsidRDefault="00EB555F" w:rsidP="00EB555F">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50A52B5F" w14:textId="77777777" w:rsidR="00EB555F" w:rsidRPr="00DC4DD5" w:rsidRDefault="00EB555F" w:rsidP="00EB555F">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6B7DB44D" w14:textId="77777777" w:rsidR="00EB555F" w:rsidRPr="00DC4DD5" w:rsidRDefault="00EB555F" w:rsidP="00EB555F">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507AD12D" w14:textId="77777777" w:rsidR="00EB555F" w:rsidRPr="00DC4DD5" w:rsidRDefault="00EB555F" w:rsidP="00EB555F">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12B79812" w14:textId="77777777" w:rsidR="00EB555F" w:rsidRPr="00DC4DD5" w:rsidRDefault="00EB555F" w:rsidP="00EB555F">
      <w:pPr>
        <w:rPr>
          <w:sz w:val="14"/>
        </w:rPr>
      </w:pPr>
      <w:r w:rsidRPr="00DC4DD5">
        <w:rPr>
          <w:sz w:val="14"/>
        </w:rPr>
        <w:t xml:space="preserve">Standing up for workers and unions is right on the merits, and it’s also smart politics. A new Gallup poll shows labor union approval at a record high of 68 percent.  </w:t>
      </w:r>
    </w:p>
    <w:p w14:paraId="2851B385" w14:textId="77777777" w:rsidR="00EB555F" w:rsidRPr="00DC4DD5" w:rsidRDefault="00EB555F" w:rsidP="00EB555F">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6160CC02" w14:textId="77777777" w:rsidR="00EB555F" w:rsidRPr="009C10D7" w:rsidRDefault="00EB555F" w:rsidP="00EB555F">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597F48A2" w14:textId="77777777" w:rsidR="00EB555F" w:rsidRDefault="00EB555F" w:rsidP="00EB555F">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03125BE0" w14:textId="77777777" w:rsidR="00EB555F" w:rsidRDefault="00EB555F" w:rsidP="00EB555F">
      <w:pPr>
        <w:rPr>
          <w:rStyle w:val="StyleUnderline"/>
        </w:rPr>
      </w:pPr>
    </w:p>
    <w:p w14:paraId="725B5EDD" w14:textId="77777777" w:rsidR="00EB555F" w:rsidRPr="00436D6F" w:rsidRDefault="00EB555F" w:rsidP="00EB555F">
      <w:pPr>
        <w:keepNext/>
        <w:keepLines/>
        <w:spacing w:before="40" w:after="0"/>
        <w:outlineLvl w:val="3"/>
        <w:rPr>
          <w:rFonts w:eastAsiaTheme="majorEastAsia" w:cstheme="majorBidi"/>
          <w:b/>
          <w:iCs/>
          <w:sz w:val="26"/>
        </w:rPr>
      </w:pPr>
      <w:bookmarkStart w:id="6" w:name="_Hlk208040178"/>
      <w:bookmarkEnd w:id="5"/>
      <w:r w:rsidRPr="00436D6F">
        <w:rPr>
          <w:rFonts w:eastAsiaTheme="majorEastAsia" w:cstheme="majorBidi"/>
          <w:b/>
          <w:iCs/>
          <w:sz w:val="26"/>
        </w:rPr>
        <w:t xml:space="preserve">CP solves all their fed key warrants </w:t>
      </w:r>
    </w:p>
    <w:p w14:paraId="365330DC" w14:textId="77777777" w:rsidR="00EB555F" w:rsidRPr="00436D6F" w:rsidRDefault="00EB555F" w:rsidP="00EB555F">
      <w:r w:rsidRPr="00436D6F">
        <w:rPr>
          <w:b/>
          <w:bCs/>
          <w:sz w:val="26"/>
        </w:rPr>
        <w:t xml:space="preserve">Bloomberg 22 </w:t>
      </w:r>
      <w:r w:rsidRPr="00436D6F">
        <w:t>[Scott Bloomberg, Associate Professor of Law, University of Maine School of Law, ARTICLE: FRENEMY FEDERALISM, 56 U. Rich. L. Rev. 367, 399-400, Winter, 2022, Lexis]</w:t>
      </w:r>
    </w:p>
    <w:p w14:paraId="308639F8" w14:textId="77777777" w:rsidR="00EB555F" w:rsidRPr="00436D6F" w:rsidRDefault="00EB555F" w:rsidP="00EB555F">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bookmarkEnd w:id="6"/>
    <w:p w14:paraId="286AB4F7" w14:textId="77777777" w:rsidR="00EB555F" w:rsidRDefault="00EB555F" w:rsidP="00EB555F"/>
    <w:p w14:paraId="20AD215A" w14:textId="77777777" w:rsidR="00EB555F" w:rsidRPr="00135585" w:rsidRDefault="00EB555F" w:rsidP="00EB555F"/>
    <w:p w14:paraId="2CE54753" w14:textId="77777777" w:rsidR="00EB555F" w:rsidRDefault="00EB555F" w:rsidP="00EB555F">
      <w:pPr>
        <w:pStyle w:val="Heading2"/>
      </w:pPr>
      <w:r>
        <w:t xml:space="preserve">Solvency </w:t>
      </w:r>
    </w:p>
    <w:p w14:paraId="72EDF585" w14:textId="77777777" w:rsidR="00EB555F" w:rsidRPr="00F44193" w:rsidRDefault="00EB555F" w:rsidP="00EB555F"/>
    <w:p w14:paraId="2DF0DC43" w14:textId="77777777" w:rsidR="00EB555F" w:rsidRPr="009F58BB" w:rsidRDefault="00EB555F" w:rsidP="00EB555F">
      <w:pPr>
        <w:pStyle w:val="Heading3"/>
      </w:pPr>
      <w:r w:rsidRPr="009F58BB">
        <w:t>1NC---SB Fails</w:t>
      </w:r>
    </w:p>
    <w:p w14:paraId="0C3ED461" w14:textId="77777777" w:rsidR="00EB555F" w:rsidRPr="009F58BB" w:rsidRDefault="00EB555F" w:rsidP="00EB555F">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61663F24" w14:textId="77777777" w:rsidR="00EB555F" w:rsidRPr="009F58BB" w:rsidRDefault="00EB555F" w:rsidP="00EB555F">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2A9120DF" w14:textId="77777777" w:rsidR="00EB555F" w:rsidRPr="009F58BB" w:rsidRDefault="00EB555F" w:rsidP="00EB555F">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1CA6C7DB" w14:textId="77777777" w:rsidR="00EB555F" w:rsidRPr="009F58BB" w:rsidRDefault="00EB555F" w:rsidP="00EB555F">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454DE2EB" w14:textId="77777777" w:rsidR="00EB555F" w:rsidRPr="009F58BB" w:rsidRDefault="00EB555F" w:rsidP="00EB555F">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58071A5A" w14:textId="77777777" w:rsidR="00EB555F" w:rsidRPr="009F58BB" w:rsidRDefault="00EB555F" w:rsidP="00EB555F">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238AC564" w14:textId="77777777" w:rsidR="00EB555F" w:rsidRPr="009F58BB" w:rsidRDefault="00EB555F" w:rsidP="00EB555F">
      <w:pPr>
        <w:rPr>
          <w:sz w:val="8"/>
          <w:szCs w:val="8"/>
        </w:rPr>
      </w:pPr>
      <w:r w:rsidRPr="009F58BB">
        <w:rPr>
          <w:sz w:val="8"/>
          <w:szCs w:val="8"/>
        </w:rPr>
        <w:t>However, divorced from a diagnosis of the underlying problem, some sectoral bargaining reform proposals may serve precisely to reinforce it.</w:t>
      </w:r>
    </w:p>
    <w:p w14:paraId="1DC346E0" w14:textId="77777777" w:rsidR="00EB555F" w:rsidRPr="009F58BB" w:rsidRDefault="00EB555F" w:rsidP="00EB555F">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6782C608" w14:textId="77777777" w:rsidR="00EB555F" w:rsidRPr="009F58BB" w:rsidRDefault="00EB555F" w:rsidP="00EB555F">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1EF405C3" w14:textId="77777777" w:rsidR="00EB555F" w:rsidRPr="009F58BB" w:rsidRDefault="00EB555F" w:rsidP="00EB555F">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128DD00D" w14:textId="77777777" w:rsidR="00EB555F" w:rsidRPr="009F58BB" w:rsidRDefault="00EB555F" w:rsidP="00EB555F">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65733DC4" w14:textId="77777777" w:rsidR="00EB555F" w:rsidRPr="009F58BB" w:rsidRDefault="00EB555F" w:rsidP="00EB555F">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11156724" w14:textId="77777777" w:rsidR="00EB555F" w:rsidRPr="009F58BB" w:rsidRDefault="00EB555F" w:rsidP="00EB555F">
      <w:pPr>
        <w:rPr>
          <w:sz w:val="8"/>
          <w:szCs w:val="8"/>
        </w:rPr>
      </w:pPr>
      <w:r w:rsidRPr="009F58BB">
        <w:rPr>
          <w:sz w:val="8"/>
          <w:szCs w:val="8"/>
        </w:rPr>
        <w:t>………</w:t>
      </w:r>
    </w:p>
    <w:p w14:paraId="7D2288DF" w14:textId="77777777" w:rsidR="00EB555F" w:rsidRPr="009F58BB" w:rsidRDefault="00EB555F" w:rsidP="00EB555F">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30E9C714" w14:textId="77777777" w:rsidR="00EB555F" w:rsidRPr="009F58BB" w:rsidRDefault="00EB555F" w:rsidP="00EB555F">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3870BAE" w14:textId="77777777" w:rsidR="00EB555F" w:rsidRPr="009F58BB" w:rsidRDefault="00EB555F" w:rsidP="00EB555F">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3ED7DBA4" w14:textId="77777777" w:rsidR="00EB555F" w:rsidRPr="009F58BB" w:rsidRDefault="00EB555F" w:rsidP="00EB555F">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7A11FCB7" w14:textId="77777777" w:rsidR="00EB555F" w:rsidRPr="009F58BB" w:rsidRDefault="00EB555F" w:rsidP="00EB555F">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1F18E607" w14:textId="77777777" w:rsidR="00EB555F" w:rsidRPr="009F58BB" w:rsidRDefault="00EB555F" w:rsidP="00EB555F">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193D639A" w14:textId="77777777" w:rsidR="00EB555F" w:rsidRPr="009F58BB" w:rsidRDefault="00EB555F" w:rsidP="00EB555F">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6322C23E" w14:textId="77777777" w:rsidR="00EB555F" w:rsidRPr="009F58BB" w:rsidRDefault="00EB555F" w:rsidP="00EB555F">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4782A04F" w14:textId="77777777" w:rsidR="00EB555F" w:rsidRPr="009F58BB" w:rsidRDefault="00EB555F" w:rsidP="00EB555F">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794CE417" w14:textId="77777777" w:rsidR="00EB555F" w:rsidRPr="009F58BB" w:rsidRDefault="00EB555F" w:rsidP="00EB555F">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15D74E0E" w14:textId="77777777" w:rsidR="00EB555F" w:rsidRPr="009F58BB" w:rsidRDefault="00EB555F" w:rsidP="00EB555F">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7FDA20C3" w14:textId="77777777" w:rsidR="00EB555F" w:rsidRPr="009F58BB" w:rsidRDefault="00EB555F" w:rsidP="00EB555F">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6E27C316" w14:textId="77777777" w:rsidR="00EB555F" w:rsidRPr="009F58BB" w:rsidRDefault="00EB555F" w:rsidP="00EB555F">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067412B7" w14:textId="77777777" w:rsidR="00EB555F" w:rsidRPr="009F58BB" w:rsidRDefault="00EB555F" w:rsidP="00EB555F">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2DFEA35D" w14:textId="77777777" w:rsidR="00EB555F" w:rsidRPr="009F58BB" w:rsidRDefault="00EB555F" w:rsidP="00EB555F">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1CCDF90F" w14:textId="77777777" w:rsidR="00EB555F" w:rsidRPr="009F58BB" w:rsidRDefault="00EB555F" w:rsidP="00EB555F">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24D878DC" w14:textId="77777777" w:rsidR="00EB555F" w:rsidRPr="009F58BB" w:rsidRDefault="00EB555F" w:rsidP="00EB555F">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1FA1638B" w14:textId="77777777" w:rsidR="00EB555F" w:rsidRPr="009F58BB" w:rsidRDefault="00EB555F" w:rsidP="00EB555F">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0D749A40" w14:textId="77777777" w:rsidR="00EB555F" w:rsidRPr="009F58BB" w:rsidRDefault="00EB555F" w:rsidP="00EB555F">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4D4E390E" w14:textId="77777777" w:rsidR="00EB555F" w:rsidRPr="009F58BB" w:rsidRDefault="00EB555F" w:rsidP="00EB555F">
      <w:pPr>
        <w:rPr>
          <w:rStyle w:val="Emphasis"/>
          <w:b/>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4CEFA394" w14:textId="77777777" w:rsidR="00EB555F" w:rsidRPr="00F44193" w:rsidRDefault="00EB555F" w:rsidP="00EB555F"/>
    <w:p w14:paraId="20634846" w14:textId="77777777" w:rsidR="00EB555F" w:rsidRDefault="00EB555F" w:rsidP="00EB555F">
      <w:pPr>
        <w:pStyle w:val="Heading2"/>
      </w:pPr>
      <w:r>
        <w:t xml:space="preserve">Democracy </w:t>
      </w:r>
    </w:p>
    <w:p w14:paraId="1BD8614D" w14:textId="77777777" w:rsidR="00EB555F" w:rsidRDefault="00EB555F" w:rsidP="00EB555F">
      <w:pPr>
        <w:pStyle w:val="Heading3"/>
      </w:pPr>
      <w:r>
        <w:t>1NC---Unions !---US Democracy</w:t>
      </w:r>
    </w:p>
    <w:p w14:paraId="57197F78" w14:textId="77777777" w:rsidR="00EB555F" w:rsidRPr="00B721A3" w:rsidRDefault="00EB555F" w:rsidP="00EB555F">
      <w:pPr>
        <w:pStyle w:val="Heading4"/>
      </w:pPr>
      <w:r>
        <w:t xml:space="preserve">Unions </w:t>
      </w:r>
      <w:r>
        <w:rPr>
          <w:u w:val="single"/>
        </w:rPr>
        <w:t>don’t solve democracy</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083BF6CA" w14:textId="77777777" w:rsidR="00EB555F" w:rsidRPr="00D6483C" w:rsidRDefault="00EB555F" w:rsidP="00EB555F">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7F774ED6" w14:textId="77777777" w:rsidR="00EB555F" w:rsidRPr="00B721A3" w:rsidRDefault="00EB555F" w:rsidP="00EB555F">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1F18756F" w14:textId="77777777" w:rsidR="00EB555F" w:rsidRPr="00B721A3" w:rsidRDefault="00EB555F" w:rsidP="00EB555F">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085DE963" w14:textId="77777777" w:rsidR="00EB555F" w:rsidRPr="00B721A3" w:rsidRDefault="00EB555F" w:rsidP="00EB555F">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t>
      </w:r>
      <w:r w:rsidRPr="00B721A3">
        <w:rPr>
          <w:rFonts w:ascii="Arial" w:hAnsi="Arial" w:cs="Arial"/>
          <w:sz w:val="16"/>
        </w:rPr>
        <w:t>​</w:t>
      </w:r>
      <w:r w:rsidRPr="00B721A3">
        <w:rPr>
          <w:rFonts w:cs="Arial Narrow"/>
          <w:sz w:val="16"/>
        </w:rPr>
        <w:t>“</w:t>
      </w:r>
      <w:r w:rsidRPr="00B721A3">
        <w:rPr>
          <w:sz w:val="16"/>
        </w:rPr>
        <w:t>We have studied these issues, we have met with politicians, we have lobbied in Washington, and here is our power analysis, and here are our friends and enemies, and here is why, and here is the path forward.</w:t>
      </w:r>
      <w:r w:rsidRPr="00B721A3">
        <w:rPr>
          <w:rFonts w:cs="Arial Narrow"/>
          <w:sz w:val="16"/>
        </w:rPr>
        <w:t>”</w:t>
      </w:r>
      <w:r w:rsidRPr="00B721A3">
        <w:rPr>
          <w:sz w:val="16"/>
        </w:rPr>
        <w:t xml:space="preserve">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15CF2813" w14:textId="77777777" w:rsidR="00EB555F" w:rsidRPr="00B721A3" w:rsidRDefault="00EB555F" w:rsidP="00EB555F">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474121B7" w14:textId="77777777" w:rsidR="00EB555F" w:rsidRPr="00F44193" w:rsidRDefault="00EB555F" w:rsidP="00EB555F"/>
    <w:p w14:paraId="28B747E4" w14:textId="77777777" w:rsidR="00EB555F" w:rsidRPr="009F58BB" w:rsidRDefault="00EB555F" w:rsidP="00EB555F">
      <w:pPr>
        <w:pStyle w:val="Heading3"/>
      </w:pPr>
      <w:r w:rsidRPr="009F58BB">
        <w:t>1NC---Union Demands---Fail</w:t>
      </w:r>
    </w:p>
    <w:p w14:paraId="1A4DCA93" w14:textId="77777777" w:rsidR="00EB555F" w:rsidRPr="009F58BB" w:rsidRDefault="00EB555F" w:rsidP="00EB555F">
      <w:pPr>
        <w:pStyle w:val="Heading4"/>
        <w:rPr>
          <w:b w:val="0"/>
          <w:bCs/>
        </w:rPr>
      </w:pPr>
      <w:r w:rsidRPr="009F58BB">
        <w:t xml:space="preserve">Union failure </w:t>
      </w:r>
      <w:r w:rsidRPr="009F58BB">
        <w:rPr>
          <w:u w:val="single"/>
        </w:rPr>
        <w:t>inevitable</w:t>
      </w:r>
      <w:r w:rsidRPr="009F58BB">
        <w:t xml:space="preserve"> – </w:t>
      </w:r>
      <w:r w:rsidRPr="009F58BB">
        <w:rPr>
          <w:b w:val="0"/>
          <w:bCs/>
          <w:u w:val="single"/>
        </w:rPr>
        <w:t>structural factors</w:t>
      </w:r>
      <w:r w:rsidRPr="009F58BB">
        <w:rPr>
          <w:b w:val="0"/>
          <w:bCs/>
        </w:rPr>
        <w:t xml:space="preserve"> like delay tactics and lack of penalties favor firms over workers</w:t>
      </w:r>
    </w:p>
    <w:p w14:paraId="35612D97" w14:textId="77777777" w:rsidR="00EB555F" w:rsidRPr="009F58BB" w:rsidRDefault="00EB555F" w:rsidP="00EB555F">
      <w:r w:rsidRPr="009F58BB">
        <w:rPr>
          <w:rStyle w:val="Style13ptBold"/>
        </w:rPr>
        <w:t>Rathke 23</w:t>
      </w:r>
      <w:r w:rsidRPr="009F58BB">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6C1EB891" w14:textId="77777777" w:rsidR="00EB555F" w:rsidRPr="009F58BB" w:rsidRDefault="00EB555F" w:rsidP="00EB555F">
      <w:pPr>
        <w:rPr>
          <w:sz w:val="16"/>
        </w:rPr>
      </w:pPr>
      <w:r w:rsidRPr="009F58BB">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9F58BB">
        <w:rPr>
          <w:rStyle w:val="StyleUnderline"/>
        </w:rPr>
        <w:t xml:space="preserve">giant </w:t>
      </w:r>
      <w:r w:rsidRPr="009F58BB">
        <w:rPr>
          <w:rStyle w:val="StyleUnderline"/>
          <w:highlight w:val="green"/>
        </w:rPr>
        <w:t>companies</w:t>
      </w:r>
      <w:r w:rsidRPr="009F58BB">
        <w:rPr>
          <w:rStyle w:val="StyleUnderline"/>
        </w:rPr>
        <w:t xml:space="preserve"> are </w:t>
      </w:r>
      <w:r w:rsidRPr="009F58BB">
        <w:rPr>
          <w:rStyle w:val="StyleUnderline"/>
          <w:highlight w:val="green"/>
        </w:rPr>
        <w:t>win</w:t>
      </w:r>
      <w:r w:rsidRPr="009F58BB">
        <w:rPr>
          <w:rStyle w:val="StyleUnderline"/>
        </w:rPr>
        <w:t xml:space="preserve">ning </w:t>
      </w:r>
      <w:r w:rsidRPr="009F58BB">
        <w:rPr>
          <w:rStyle w:val="StyleUnderline"/>
          <w:highlight w:val="green"/>
        </w:rPr>
        <w:t>the war</w:t>
      </w:r>
      <w:r w:rsidRPr="009F58BB">
        <w:rPr>
          <w:rStyle w:val="StyleUnderline"/>
        </w:rPr>
        <w:t>.</w:t>
      </w:r>
      <w:r w:rsidRPr="009F58BB">
        <w:rPr>
          <w:sz w:val="16"/>
        </w:rPr>
        <w:t xml:space="preserve">  The </w:t>
      </w:r>
      <w:r w:rsidRPr="009F58BB">
        <w:rPr>
          <w:rStyle w:val="StyleUnderline"/>
          <w:highlight w:val="green"/>
        </w:rPr>
        <w:t>workers and</w:t>
      </w:r>
      <w:r w:rsidRPr="009F58BB">
        <w:rPr>
          <w:rStyle w:val="StyleUnderline"/>
        </w:rPr>
        <w:t xml:space="preserve"> their </w:t>
      </w:r>
      <w:r w:rsidRPr="009F58BB">
        <w:rPr>
          <w:rStyle w:val="StyleUnderline"/>
          <w:highlight w:val="green"/>
        </w:rPr>
        <w:t>unions were able to</w:t>
      </w:r>
      <w:r w:rsidRPr="009F58BB">
        <w:rPr>
          <w:rStyle w:val="StyleUnderline"/>
        </w:rPr>
        <w:t xml:space="preserve"> </w:t>
      </w:r>
      <w:r w:rsidRPr="009F58BB">
        <w:rPr>
          <w:rStyle w:val="StyleUnderline"/>
          <w:highlight w:val="green"/>
        </w:rPr>
        <w:t>build power</w:t>
      </w:r>
      <w:r w:rsidRPr="009F58BB">
        <w:rPr>
          <w:rStyle w:val="StyleUnderline"/>
        </w:rPr>
        <w:t xml:space="preserve"> in</w:t>
      </w:r>
      <w:r w:rsidRPr="009F58BB">
        <w:rPr>
          <w:sz w:val="16"/>
        </w:rPr>
        <w:t xml:space="preserve"> </w:t>
      </w:r>
      <w:r w:rsidRPr="009F58BB">
        <w:rPr>
          <w:rStyle w:val="StyleUnderline"/>
        </w:rPr>
        <w:t xml:space="preserve">their workplaces, </w:t>
      </w:r>
      <w:r w:rsidRPr="009F58BB">
        <w:rPr>
          <w:rStyle w:val="StyleUnderline"/>
          <w:highlight w:val="green"/>
        </w:rPr>
        <w:t>but</w:t>
      </w:r>
      <w:r w:rsidRPr="009F58BB">
        <w:rPr>
          <w:rStyle w:val="StyleUnderline"/>
        </w:rPr>
        <w:t xml:space="preserve"> the </w:t>
      </w:r>
      <w:r w:rsidRPr="009F58BB">
        <w:rPr>
          <w:rStyle w:val="StyleUnderline"/>
          <w:highlight w:val="green"/>
        </w:rPr>
        <w:t>companies</w:t>
      </w:r>
      <w:r w:rsidRPr="009F58BB">
        <w:rPr>
          <w:rStyle w:val="StyleUnderline"/>
        </w:rPr>
        <w:t xml:space="preserve"> are </w:t>
      </w:r>
      <w:r w:rsidRPr="009F58BB">
        <w:rPr>
          <w:rStyle w:val="Emphasis"/>
          <w:highlight w:val="green"/>
        </w:rPr>
        <w:t>win</w:t>
      </w:r>
      <w:r w:rsidRPr="009F58BB">
        <w:rPr>
          <w:rStyle w:val="Emphasis"/>
        </w:rPr>
        <w:t xml:space="preserve">ning </w:t>
      </w:r>
      <w:r w:rsidRPr="009F58BB">
        <w:rPr>
          <w:rStyle w:val="Emphasis"/>
          <w:highlight w:val="green"/>
        </w:rPr>
        <w:t>the delay game</w:t>
      </w:r>
      <w:r w:rsidRPr="009F58BB">
        <w:rPr>
          <w:sz w:val="16"/>
          <w:highlight w:val="green"/>
        </w:rPr>
        <w:t xml:space="preserve"> </w:t>
      </w:r>
      <w:r w:rsidRPr="009F58BB">
        <w:rPr>
          <w:rStyle w:val="StyleUnderline"/>
          <w:highlight w:val="green"/>
        </w:rPr>
        <w:t>enabled by</w:t>
      </w:r>
      <w:r w:rsidRPr="009F58BB">
        <w:rPr>
          <w:rStyle w:val="StyleUnderline"/>
        </w:rPr>
        <w:t xml:space="preserve"> the</w:t>
      </w:r>
      <w:r w:rsidRPr="009F58BB">
        <w:rPr>
          <w:sz w:val="16"/>
        </w:rPr>
        <w:t xml:space="preserve"> </w:t>
      </w:r>
      <w:r w:rsidRPr="009F58BB">
        <w:rPr>
          <w:rStyle w:val="Emphasis"/>
        </w:rPr>
        <w:t>legal regime of l</w:t>
      </w:r>
      <w:r w:rsidRPr="009F58BB">
        <w:rPr>
          <w:rStyle w:val="Emphasis"/>
          <w:highlight w:val="green"/>
        </w:rPr>
        <w:t>abor law</w:t>
      </w:r>
      <w:r w:rsidRPr="009F58BB">
        <w:rPr>
          <w:sz w:val="16"/>
          <w:highlight w:val="green"/>
        </w:rPr>
        <w:t xml:space="preserve">, </w:t>
      </w:r>
      <w:r w:rsidRPr="009F58BB">
        <w:rPr>
          <w:rStyle w:val="Emphasis"/>
          <w:highlight w:val="green"/>
        </w:rPr>
        <w:t>the NLRB</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rPr>
        <w:t xml:space="preserve">the </w:t>
      </w:r>
      <w:r w:rsidRPr="009F58BB">
        <w:rPr>
          <w:rStyle w:val="Emphasis"/>
          <w:highlight w:val="green"/>
        </w:rPr>
        <w:t>courts</w:t>
      </w:r>
      <w:r w:rsidRPr="009F58BB">
        <w:rPr>
          <w:sz w:val="16"/>
        </w:rPr>
        <w:t>.</w:t>
      </w:r>
    </w:p>
    <w:p w14:paraId="719B9426" w14:textId="77777777" w:rsidR="00EB555F" w:rsidRPr="009F58BB" w:rsidRDefault="00EB555F" w:rsidP="00EB555F">
      <w:pPr>
        <w:rPr>
          <w:sz w:val="16"/>
        </w:rPr>
      </w:pPr>
      <w:r w:rsidRPr="009F58BB">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9F58BB">
        <w:rPr>
          <w:rStyle w:val="StyleUnderline"/>
          <w:highlight w:val="green"/>
        </w:rPr>
        <w:t>Any delay</w:t>
      </w:r>
      <w:r w:rsidRPr="009F58BB">
        <w:rPr>
          <w:rStyle w:val="StyleUnderline"/>
        </w:rPr>
        <w:t xml:space="preserve"> helps the company take wind out of the union’s sails</w:t>
      </w:r>
      <w:r w:rsidRPr="009F58BB">
        <w:rPr>
          <w:sz w:val="16"/>
        </w:rPr>
        <w:t xml:space="preserve">, </w:t>
      </w:r>
      <w:r w:rsidRPr="009F58BB">
        <w:rPr>
          <w:rStyle w:val="StyleUnderline"/>
        </w:rPr>
        <w:t xml:space="preserve">because it </w:t>
      </w:r>
      <w:r w:rsidRPr="009F58BB">
        <w:rPr>
          <w:rStyle w:val="Emphasis"/>
          <w:highlight w:val="green"/>
        </w:rPr>
        <w:t>blunts</w:t>
      </w:r>
      <w:r w:rsidRPr="009F58BB">
        <w:rPr>
          <w:rStyle w:val="Emphasis"/>
        </w:rPr>
        <w:t xml:space="preserve"> the </w:t>
      </w:r>
      <w:r w:rsidRPr="009F58BB">
        <w:rPr>
          <w:rStyle w:val="Emphasis"/>
          <w:highlight w:val="green"/>
        </w:rPr>
        <w:t>momentum</w:t>
      </w:r>
      <w:r w:rsidRPr="009F58BB">
        <w:rPr>
          <w:rStyle w:val="Emphasis"/>
        </w:rPr>
        <w:t xml:space="preserve"> </w:t>
      </w:r>
      <w:r w:rsidRPr="009F58BB">
        <w:rPr>
          <w:rStyle w:val="StyleUnderline"/>
        </w:rPr>
        <w:t>of the union in many cases</w:t>
      </w:r>
      <w:r w:rsidRPr="009F58BB">
        <w:rPr>
          <w:sz w:val="16"/>
        </w:rPr>
        <w:t>, because organizers and leaders have too often laid out candy cane visions of a collective bargaining agreement.</w:t>
      </w:r>
    </w:p>
    <w:p w14:paraId="788F7135" w14:textId="77777777" w:rsidR="00EB555F" w:rsidRPr="009F58BB" w:rsidRDefault="00EB555F" w:rsidP="00EB555F">
      <w:pPr>
        <w:rPr>
          <w:sz w:val="16"/>
        </w:rPr>
      </w:pPr>
      <w:r w:rsidRPr="009F58BB">
        <w:rPr>
          <w:rStyle w:val="StyleUnderline"/>
        </w:rPr>
        <w:t xml:space="preserve">These delays are </w:t>
      </w:r>
      <w:r w:rsidRPr="009F58BB">
        <w:rPr>
          <w:rStyle w:val="StyleUnderline"/>
          <w:highlight w:val="green"/>
        </w:rPr>
        <w:t>even more effective</w:t>
      </w:r>
      <w:r w:rsidRPr="009F58BB">
        <w:rPr>
          <w:rStyle w:val="StyleUnderline"/>
        </w:rPr>
        <w:t xml:space="preserve"> as union-killers </w:t>
      </w:r>
      <w:r w:rsidRPr="009F58BB">
        <w:rPr>
          <w:rStyle w:val="StyleUnderline"/>
          <w:highlight w:val="green"/>
        </w:rPr>
        <w:t>in industries marked by high turnover</w:t>
      </w:r>
      <w:r w:rsidRPr="009F58BB">
        <w:rPr>
          <w:rStyle w:val="StyleUnderline"/>
        </w:rPr>
        <w:t xml:space="preserve">, </w:t>
      </w:r>
      <w:r w:rsidRPr="009F58BB">
        <w:rPr>
          <w:rStyle w:val="StyleUnderline"/>
          <w:highlight w:val="green"/>
        </w:rPr>
        <w:t>part-time</w:t>
      </w:r>
      <w:r w:rsidRPr="009F58BB">
        <w:rPr>
          <w:rStyle w:val="StyleUnderline"/>
        </w:rPr>
        <w:t xml:space="preserve"> schedules, </w:t>
      </w:r>
      <w:r w:rsidRPr="009F58BB">
        <w:rPr>
          <w:rStyle w:val="StyleUnderline"/>
          <w:highlight w:val="green"/>
        </w:rPr>
        <w:t>and younger, more mobile workers</w:t>
      </w:r>
      <w:r w:rsidRPr="009F58BB">
        <w:rPr>
          <w:rStyle w:val="StyleUnderline"/>
        </w:rPr>
        <w:t>,</w:t>
      </w:r>
      <w:r w:rsidRPr="009F58BB">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31F704C0" w14:textId="77777777" w:rsidR="00EB555F" w:rsidRPr="009F58BB" w:rsidRDefault="00EB555F" w:rsidP="00EB555F">
      <w:pPr>
        <w:rPr>
          <w:sz w:val="16"/>
        </w:rPr>
      </w:pPr>
      <w:r w:rsidRPr="009F58BB">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6C7E1563" w14:textId="77777777" w:rsidR="00EB555F" w:rsidRPr="009F58BB" w:rsidRDefault="00EB555F" w:rsidP="00EB555F">
      <w:pPr>
        <w:rPr>
          <w:sz w:val="16"/>
        </w:rPr>
      </w:pPr>
      <w:r w:rsidRPr="009F58BB">
        <w:rPr>
          <w:rStyle w:val="StyleUnderline"/>
        </w:rPr>
        <w:t>Here’s what is worse this time</w:t>
      </w:r>
      <w:r w:rsidRPr="009F58BB">
        <w:rPr>
          <w:sz w:val="16"/>
        </w:rPr>
        <w:t xml:space="preserve">.  For a change, </w:t>
      </w:r>
      <w:r w:rsidRPr="009F58BB">
        <w:rPr>
          <w:rStyle w:val="StyleUnderline"/>
          <w:highlight w:val="green"/>
        </w:rPr>
        <w:t>you can’t blame the NLRB</w:t>
      </w:r>
      <w:r w:rsidRPr="009F58BB">
        <w:rPr>
          <w:rStyle w:val="StyleUnderline"/>
        </w:rPr>
        <w:t>.</w:t>
      </w:r>
      <w:r w:rsidRPr="009F58BB">
        <w:rPr>
          <w:sz w:val="16"/>
        </w:rPr>
        <w:t xml:space="preserve">  </w:t>
      </w:r>
      <w:r w:rsidRPr="009F58BB">
        <w:rPr>
          <w:rStyle w:val="StyleUnderline"/>
        </w:rPr>
        <w:t>The current general counsel and the board itself are</w:t>
      </w:r>
      <w:r w:rsidRPr="009F58BB">
        <w:rPr>
          <w:sz w:val="16"/>
        </w:rPr>
        <w:t xml:space="preserve"> </w:t>
      </w:r>
      <w:r w:rsidRPr="009F58BB">
        <w:rPr>
          <w:rStyle w:val="StyleUnderline"/>
        </w:rPr>
        <w:t>arguably the best any of us have seen in the last generation of organizers</w:t>
      </w:r>
      <w:r w:rsidRPr="009F58BB">
        <w:rPr>
          <w:sz w:val="16"/>
        </w:rPr>
        <w:t xml:space="preserve">.  </w:t>
      </w:r>
      <w:r w:rsidRPr="009F58BB">
        <w:rPr>
          <w:rStyle w:val="StyleUnderline"/>
          <w:highlight w:val="green"/>
        </w:rPr>
        <w:t>They</w:t>
      </w:r>
      <w:r w:rsidRPr="009F58BB">
        <w:rPr>
          <w:rStyle w:val="StyleUnderline"/>
        </w:rPr>
        <w:t xml:space="preserve"> have </w:t>
      </w:r>
      <w:r w:rsidRPr="009F58BB">
        <w:rPr>
          <w:rStyle w:val="StyleUnderline"/>
          <w:highlight w:val="green"/>
        </w:rPr>
        <w:t>used all the tools they have</w:t>
      </w:r>
      <w:r w:rsidRPr="009F58BB">
        <w:rPr>
          <w:rStyle w:val="StyleUnderline"/>
        </w:rPr>
        <w:t xml:space="preserve"> to try to put pressure on both companies, including consolidating cases, ordering workers back on the job, and now threatening to file 10(j) injunctions to force bargaining and pressure the companies.</w:t>
      </w:r>
      <w:r w:rsidRPr="009F58BB">
        <w:rPr>
          <w:sz w:val="16"/>
        </w:rPr>
        <w:t xml:space="preserve">  </w:t>
      </w:r>
      <w:r w:rsidRPr="009F58BB">
        <w:rPr>
          <w:rStyle w:val="StyleUnderline"/>
          <w:highlight w:val="green"/>
        </w:rPr>
        <w:t>It is</w:t>
      </w:r>
      <w:r w:rsidRPr="009F58BB">
        <w:rPr>
          <w:sz w:val="16"/>
          <w:highlight w:val="green"/>
        </w:rPr>
        <w:t xml:space="preserve"> </w:t>
      </w:r>
      <w:r w:rsidRPr="009F58BB">
        <w:rPr>
          <w:rStyle w:val="Emphasis"/>
          <w:highlight w:val="green"/>
        </w:rPr>
        <w:t>inescapable</w:t>
      </w:r>
      <w:r w:rsidRPr="009F58BB">
        <w:rPr>
          <w:sz w:val="16"/>
        </w:rPr>
        <w:t xml:space="preserve"> </w:t>
      </w:r>
      <w:r w:rsidRPr="009F58BB">
        <w:rPr>
          <w:rStyle w:val="StyleUnderline"/>
        </w:rPr>
        <w:t xml:space="preserve">though to conclude that </w:t>
      </w:r>
      <w:r w:rsidRPr="009F58BB">
        <w:rPr>
          <w:rStyle w:val="Emphasis"/>
          <w:highlight w:val="green"/>
        </w:rPr>
        <w:t>none of this is working</w:t>
      </w:r>
      <w:r w:rsidRPr="009F58BB">
        <w:rPr>
          <w:sz w:val="16"/>
        </w:rPr>
        <w:t>.</w:t>
      </w:r>
    </w:p>
    <w:p w14:paraId="3C07566D" w14:textId="77777777" w:rsidR="00EB555F" w:rsidRPr="009F58BB" w:rsidRDefault="00EB555F" w:rsidP="00EB555F">
      <w:pPr>
        <w:rPr>
          <w:rStyle w:val="StyleUnderline"/>
        </w:rPr>
      </w:pPr>
      <w:r w:rsidRPr="009F58BB">
        <w:rPr>
          <w:rStyle w:val="Emphasis"/>
          <w:highlight w:val="green"/>
        </w:rPr>
        <w:t>The law and</w:t>
      </w:r>
      <w:r w:rsidRPr="009F58BB">
        <w:rPr>
          <w:rStyle w:val="Emphasis"/>
        </w:rPr>
        <w:t xml:space="preserve"> the </w:t>
      </w:r>
      <w:r w:rsidRPr="009F58BB">
        <w:rPr>
          <w:rStyle w:val="Emphasis"/>
          <w:highlight w:val="green"/>
        </w:rPr>
        <w:t>entire</w:t>
      </w:r>
      <w:r w:rsidRPr="009F58BB">
        <w:rPr>
          <w:rStyle w:val="Emphasis"/>
        </w:rPr>
        <w:t xml:space="preserve"> legalistic </w:t>
      </w:r>
      <w:r w:rsidRPr="009F58BB">
        <w:rPr>
          <w:rStyle w:val="Emphasis"/>
          <w:highlight w:val="green"/>
        </w:rPr>
        <w:t>system are irredeemably broken</w:t>
      </w:r>
      <w:r w:rsidRPr="009F58BB">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9F58BB">
        <w:rPr>
          <w:rStyle w:val="StyleUnderline"/>
        </w:rPr>
        <w:t>The law demands “good faith,” but it does not demand agreement</w:t>
      </w:r>
      <w:r w:rsidRPr="009F58BB">
        <w:rPr>
          <w:sz w:val="16"/>
        </w:rPr>
        <w:t xml:space="preserve">.  </w:t>
      </w:r>
      <w:r w:rsidRPr="009F58BB">
        <w:rPr>
          <w:rStyle w:val="StyleUnderline"/>
        </w:rPr>
        <w:t xml:space="preserve">The </w:t>
      </w:r>
      <w:r w:rsidRPr="009F58BB">
        <w:rPr>
          <w:rStyle w:val="StyleUnderline"/>
          <w:highlight w:val="green"/>
        </w:rPr>
        <w:t>penalties to company</w:t>
      </w:r>
      <w:r w:rsidRPr="009F58BB">
        <w:rPr>
          <w:rStyle w:val="StyleUnderline"/>
        </w:rPr>
        <w:t xml:space="preserve"> infraction</w:t>
      </w:r>
      <w:r w:rsidRPr="009F58BB">
        <w:rPr>
          <w:rStyle w:val="StyleUnderline"/>
          <w:highlight w:val="green"/>
        </w:rPr>
        <w:t>s</w:t>
      </w:r>
      <w:r w:rsidRPr="009F58BB">
        <w:rPr>
          <w:rStyle w:val="StyleUnderline"/>
        </w:rPr>
        <w:t xml:space="preserve"> </w:t>
      </w:r>
      <w:r w:rsidRPr="009F58BB">
        <w:rPr>
          <w:rStyle w:val="StyleUnderline"/>
          <w:highlight w:val="green"/>
        </w:rPr>
        <w:t>are</w:t>
      </w:r>
      <w:r w:rsidRPr="009F58BB">
        <w:rPr>
          <w:rStyle w:val="StyleUnderline"/>
        </w:rPr>
        <w:t xml:space="preserve"> </w:t>
      </w:r>
      <w:r w:rsidRPr="009F58BB">
        <w:rPr>
          <w:rStyle w:val="Emphasis"/>
          <w:highlight w:val="green"/>
        </w:rPr>
        <w:t>miniscule</w:t>
      </w:r>
      <w:r w:rsidRPr="009F58BB">
        <w:rPr>
          <w:rStyle w:val="StyleUnderline"/>
          <w:highlight w:val="green"/>
        </w:rPr>
        <w:t xml:space="preserve"> and </w:t>
      </w:r>
      <w:r w:rsidRPr="009F58BB">
        <w:rPr>
          <w:rStyle w:val="Emphasis"/>
          <w:highlight w:val="green"/>
        </w:rPr>
        <w:t>ineffective</w:t>
      </w:r>
      <w:r w:rsidRPr="009F58BB">
        <w:rPr>
          <w:sz w:val="16"/>
        </w:rPr>
        <w:t xml:space="preserve">.  </w:t>
      </w:r>
      <w:r w:rsidRPr="009F58BB">
        <w:rPr>
          <w:rStyle w:val="StyleUnderline"/>
        </w:rPr>
        <w:t xml:space="preserve">It took seven years for our union to get a contract from the Hyatt and by the time we got there, it was a </w:t>
      </w:r>
      <w:r w:rsidRPr="009F58BB">
        <w:rPr>
          <w:rStyle w:val="Emphasis"/>
        </w:rPr>
        <w:t>pyrrhic victory</w:t>
      </w:r>
      <w:r w:rsidRPr="009F58BB">
        <w:rPr>
          <w:sz w:val="16"/>
        </w:rPr>
        <w:t xml:space="preserve">, </w:t>
      </w:r>
      <w:r w:rsidRPr="009F58BB">
        <w:rPr>
          <w:rStyle w:val="StyleUnderline"/>
        </w:rPr>
        <w:t>because the workers were beaten.</w:t>
      </w:r>
    </w:p>
    <w:p w14:paraId="008B56F6" w14:textId="77777777" w:rsidR="00EB555F" w:rsidRDefault="00EB555F" w:rsidP="00EB555F">
      <w:pPr>
        <w:rPr>
          <w:sz w:val="16"/>
        </w:rPr>
      </w:pPr>
      <w:r w:rsidRPr="009F58BB">
        <w:rPr>
          <w:sz w:val="16"/>
        </w:rPr>
        <w:t xml:space="preserve">More than </w:t>
      </w:r>
      <w:r w:rsidRPr="009F58BB">
        <w:rPr>
          <w:rStyle w:val="Emphasis"/>
        </w:rPr>
        <w:t>the law is broken</w:t>
      </w:r>
      <w:r w:rsidRPr="009F58BB">
        <w:rPr>
          <w:sz w:val="16"/>
        </w:rPr>
        <w:t xml:space="preserve">.  </w:t>
      </w:r>
      <w:r w:rsidRPr="009F58BB">
        <w:rPr>
          <w:rStyle w:val="StyleUnderline"/>
        </w:rPr>
        <w:t xml:space="preserve">In this organizing climate, </w:t>
      </w:r>
      <w:r w:rsidRPr="009F58BB">
        <w:rPr>
          <w:rStyle w:val="Emphasis"/>
          <w:highlight w:val="green"/>
        </w:rPr>
        <w:t>collective bargaining is fools’ gold</w:t>
      </w:r>
      <w:r w:rsidRPr="009F58BB">
        <w:rPr>
          <w:rStyle w:val="StyleUnderline"/>
        </w:rPr>
        <w:t>.</w:t>
      </w:r>
      <w:r w:rsidRPr="009F58BB">
        <w:rPr>
          <w:sz w:val="16"/>
        </w:rPr>
        <w:t xml:space="preserve">  </w:t>
      </w:r>
      <w:r w:rsidRPr="009F58BB">
        <w:rPr>
          <w:rStyle w:val="StyleUnderline"/>
        </w:rPr>
        <w:t xml:space="preserve">In </w:t>
      </w:r>
      <w:r w:rsidRPr="009F58BB">
        <w:rPr>
          <w:rStyle w:val="StyleUnderline"/>
          <w:highlight w:val="green"/>
        </w:rPr>
        <w:t>this</w:t>
      </w:r>
      <w:r w:rsidRPr="009F58BB">
        <w:rPr>
          <w:sz w:val="16"/>
          <w:highlight w:val="green"/>
        </w:rPr>
        <w:t xml:space="preserve"> </w:t>
      </w:r>
      <w:r w:rsidRPr="009F58BB">
        <w:rPr>
          <w:rStyle w:val="Emphasis"/>
          <w:highlight w:val="green"/>
        </w:rPr>
        <w:t>imbalance of power</w:t>
      </w:r>
      <w:r w:rsidRPr="009F58BB">
        <w:rPr>
          <w:sz w:val="16"/>
        </w:rPr>
        <w:t xml:space="preserve">, </w:t>
      </w:r>
      <w:r w:rsidRPr="009F58BB">
        <w:rPr>
          <w:rStyle w:val="StyleUnderline"/>
        </w:rPr>
        <w:t>where unions are so clearly on the short end of the stick,</w:t>
      </w:r>
      <w:r w:rsidRPr="009F58BB">
        <w:rPr>
          <w:sz w:val="16"/>
        </w:rPr>
        <w:t xml:space="preserve"> a contract can no longer be raised as a goal in organizing new workers, because we can’t guarantee delivery and making the </w:t>
      </w:r>
      <w:r w:rsidRPr="009F58BB">
        <w:rPr>
          <w:rStyle w:val="StyleUnderline"/>
        </w:rPr>
        <w:t xml:space="preserve">promise </w:t>
      </w:r>
      <w:r w:rsidRPr="009F58BB">
        <w:rPr>
          <w:rStyle w:val="StyleUnderline"/>
          <w:highlight w:val="green"/>
        </w:rPr>
        <w:t>just sets us up for</w:t>
      </w:r>
      <w:r w:rsidRPr="009F58BB">
        <w:rPr>
          <w:rStyle w:val="StyleUnderline"/>
        </w:rPr>
        <w:t xml:space="preserve"> these kinds of </w:t>
      </w:r>
      <w:r w:rsidRPr="009F58BB">
        <w:rPr>
          <w:rStyle w:val="Emphasis"/>
          <w:highlight w:val="green"/>
        </w:rPr>
        <w:t>defeats</w:t>
      </w:r>
      <w:r w:rsidRPr="009F58BB">
        <w:rPr>
          <w:sz w:val="16"/>
        </w:rPr>
        <w:t>.  The current economic and legal environment has to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7C93DA27" w14:textId="77777777" w:rsidR="00EB555F" w:rsidRDefault="00EB555F" w:rsidP="00EB555F">
      <w:pPr>
        <w:pStyle w:val="Heading3"/>
      </w:pPr>
      <w:r>
        <w:t>1NC---Union Democracy !</w:t>
      </w:r>
    </w:p>
    <w:p w14:paraId="4F25129D" w14:textId="77777777" w:rsidR="00EB555F" w:rsidRDefault="00EB555F" w:rsidP="00EB555F">
      <w:pPr>
        <w:pStyle w:val="Heading4"/>
      </w:pPr>
      <w:r>
        <w:t xml:space="preserve">Union democracy is a </w:t>
      </w:r>
      <w:r w:rsidRPr="00F8279F">
        <w:rPr>
          <w:u w:val="single"/>
        </w:rPr>
        <w:t>façade</w:t>
      </w:r>
      <w:r>
        <w:t xml:space="preserve">---their internal politics favor the </w:t>
      </w:r>
      <w:r w:rsidRPr="001614E9">
        <w:rPr>
          <w:u w:val="single"/>
        </w:rPr>
        <w:t>status quo</w:t>
      </w:r>
      <w:r>
        <w:t xml:space="preserve"> and </w:t>
      </w:r>
      <w:r w:rsidRPr="001614E9">
        <w:rPr>
          <w:u w:val="single"/>
        </w:rPr>
        <w:t>don’t listen</w:t>
      </w:r>
      <w:r>
        <w:t xml:space="preserve"> to members.</w:t>
      </w:r>
    </w:p>
    <w:p w14:paraId="5C47ED92" w14:textId="77777777" w:rsidR="00EB555F" w:rsidRPr="00F8279F" w:rsidRDefault="00EB555F" w:rsidP="00EB555F">
      <w:r w:rsidRPr="00F8279F">
        <w:rPr>
          <w:rStyle w:val="Style13ptBold"/>
        </w:rPr>
        <w:t>DiSalvo 14</w:t>
      </w:r>
      <w:r>
        <w:t xml:space="preserve"> [Daniel DiSalvo, senior fellow at the Manhattan Institute and a professor of political science in the Colin Powell School at the City College of New York–CUNY, “Are Unions Democratic? The Internal Politics of Labor Unions and Their Implications,” 9/10/14, </w:t>
      </w:r>
      <w:r w:rsidRPr="00B721A3">
        <w:t>https://manhattan.institute/article/are-unions-democratic-the-internal-politics-of-labor-unions-and-their-implications</w:t>
      </w:r>
      <w:r>
        <w:t>, accessed 7/5/25] hm</w:t>
      </w:r>
    </w:p>
    <w:p w14:paraId="4E71E064" w14:textId="77777777" w:rsidR="00EB555F" w:rsidRPr="00F8279F" w:rsidRDefault="00EB555F" w:rsidP="00EB555F">
      <w:pPr>
        <w:rPr>
          <w:rStyle w:val="StyleUnderline"/>
        </w:rPr>
      </w:pPr>
      <w:r w:rsidRPr="00F8279F">
        <w:rPr>
          <w:sz w:val="16"/>
        </w:rPr>
        <w:t xml:space="preserve">Unfortunately, </w:t>
      </w:r>
      <w:r w:rsidRPr="00F8279F">
        <w:rPr>
          <w:rStyle w:val="StyleUnderline"/>
        </w:rPr>
        <w:t xml:space="preserve">much </w:t>
      </w:r>
      <w:r w:rsidRPr="00F8279F">
        <w:rPr>
          <w:rStyle w:val="Emphasis"/>
          <w:highlight w:val="green"/>
        </w:rPr>
        <w:t>ev</w:t>
      </w:r>
      <w:r w:rsidRPr="00F8279F">
        <w:rPr>
          <w:rStyle w:val="StyleUnderline"/>
        </w:rPr>
        <w:t xml:space="preserve">idence </w:t>
      </w:r>
      <w:r w:rsidRPr="00F8279F">
        <w:rPr>
          <w:rStyle w:val="StyleUnderline"/>
          <w:highlight w:val="green"/>
        </w:rPr>
        <w:t>suggests</w:t>
      </w:r>
      <w:r w:rsidRPr="00F8279F">
        <w:rPr>
          <w:sz w:val="16"/>
        </w:rPr>
        <w:t xml:space="preserve"> that </w:t>
      </w:r>
      <w:r w:rsidRPr="00F8279F">
        <w:rPr>
          <w:rStyle w:val="StyleUnderline"/>
          <w:highlight w:val="green"/>
        </w:rPr>
        <w:t>unions are</w:t>
      </w:r>
      <w:r w:rsidRPr="00F8279F">
        <w:rPr>
          <w:sz w:val="16"/>
        </w:rPr>
        <w:t xml:space="preserve">, in the vast majority of cases, </w:t>
      </w:r>
      <w:r w:rsidRPr="00F8279F">
        <w:rPr>
          <w:rStyle w:val="StyleUnderline"/>
          <w:highlight w:val="green"/>
        </w:rPr>
        <w:t xml:space="preserve">only </w:t>
      </w:r>
      <w:r w:rsidRPr="00F8279F">
        <w:rPr>
          <w:rStyle w:val="Emphasis"/>
          <w:highlight w:val="green"/>
        </w:rPr>
        <w:t>superficially</w:t>
      </w:r>
      <w:r w:rsidRPr="00F8279F">
        <w:rPr>
          <w:rStyle w:val="StyleUnderline"/>
          <w:highlight w:val="green"/>
        </w:rPr>
        <w:t xml:space="preserve"> </w:t>
      </w:r>
      <w:r w:rsidRPr="00F8279F">
        <w:rPr>
          <w:rStyle w:val="Emphasis"/>
          <w:highlight w:val="green"/>
        </w:rPr>
        <w:t>democratic</w:t>
      </w:r>
      <w:r w:rsidRPr="00F8279F">
        <w:rPr>
          <w:sz w:val="16"/>
        </w:rPr>
        <w:t xml:space="preserve">. A review of </w:t>
      </w:r>
      <w:r w:rsidRPr="00F8279F">
        <w:rPr>
          <w:rStyle w:val="StyleUnderline"/>
        </w:rPr>
        <w:t>the existing literature shows that:</w:t>
      </w:r>
    </w:p>
    <w:p w14:paraId="01BA3AD1" w14:textId="77777777" w:rsidR="00EB555F" w:rsidRPr="00F8279F" w:rsidRDefault="00EB555F" w:rsidP="00EB555F">
      <w:pPr>
        <w:pStyle w:val="ListParagraph"/>
        <w:numPr>
          <w:ilvl w:val="0"/>
          <w:numId w:val="15"/>
        </w:numPr>
        <w:rPr>
          <w:sz w:val="16"/>
        </w:rPr>
      </w:pPr>
      <w:r w:rsidRPr="00F8279F">
        <w:rPr>
          <w:rStyle w:val="StyleUnderline"/>
        </w:rPr>
        <w:t xml:space="preserve">Very </w:t>
      </w:r>
      <w:r w:rsidRPr="00F8279F">
        <w:rPr>
          <w:rStyle w:val="Emphasis"/>
          <w:highlight w:val="green"/>
        </w:rPr>
        <w:t>few</w:t>
      </w:r>
      <w:r w:rsidRPr="00F8279F">
        <w:rPr>
          <w:rStyle w:val="StyleUnderline"/>
          <w:highlight w:val="green"/>
        </w:rPr>
        <w:t xml:space="preserve"> members </w:t>
      </w:r>
      <w:r w:rsidRPr="00F8279F">
        <w:rPr>
          <w:rStyle w:val="Emphasis"/>
          <w:highlight w:val="green"/>
        </w:rPr>
        <w:t>vote</w:t>
      </w:r>
      <w:r w:rsidRPr="00F8279F">
        <w:rPr>
          <w:rStyle w:val="StyleUnderline"/>
        </w:rPr>
        <w:t xml:space="preserve"> </w:t>
      </w:r>
      <w:r w:rsidRPr="00F8279F">
        <w:rPr>
          <w:rStyle w:val="StyleUnderline"/>
          <w:highlight w:val="green"/>
        </w:rPr>
        <w:t>in</w:t>
      </w:r>
      <w:r w:rsidRPr="00F8279F">
        <w:rPr>
          <w:rStyle w:val="StyleUnderline"/>
        </w:rPr>
        <w:t xml:space="preserve"> standard union-leadership </w:t>
      </w:r>
      <w:r w:rsidRPr="00F8279F">
        <w:rPr>
          <w:rStyle w:val="StyleUnderline"/>
          <w:highlight w:val="green"/>
        </w:rPr>
        <w:t>elections</w:t>
      </w:r>
      <w:r w:rsidRPr="00F8279F">
        <w:rPr>
          <w:sz w:val="16"/>
        </w:rPr>
        <w:t xml:space="preserve"> (</w:t>
      </w:r>
      <w:r w:rsidRPr="00F8279F">
        <w:rPr>
          <w:rStyle w:val="StyleUnderline"/>
          <w:highlight w:val="green"/>
        </w:rPr>
        <w:t xml:space="preserve">turnout is </w:t>
      </w:r>
      <w:r w:rsidRPr="00F8279F">
        <w:rPr>
          <w:rStyle w:val="StyleUnderline"/>
        </w:rPr>
        <w:t xml:space="preserve">often </w:t>
      </w:r>
      <w:r w:rsidRPr="00F8279F">
        <w:rPr>
          <w:rStyle w:val="StyleUnderline"/>
          <w:highlight w:val="green"/>
        </w:rPr>
        <w:t>below 20 percent</w:t>
      </w:r>
      <w:r w:rsidRPr="00F8279F">
        <w:rPr>
          <w:sz w:val="16"/>
        </w:rPr>
        <w:t>; in one recent New York City public-sector union election, turnout was 4 percent).</w:t>
      </w:r>
    </w:p>
    <w:p w14:paraId="606F1946" w14:textId="77777777" w:rsidR="00EB555F" w:rsidRPr="00F8279F" w:rsidRDefault="00EB555F" w:rsidP="00EB555F">
      <w:pPr>
        <w:pStyle w:val="ListParagraph"/>
        <w:numPr>
          <w:ilvl w:val="0"/>
          <w:numId w:val="15"/>
        </w:numPr>
        <w:rPr>
          <w:sz w:val="16"/>
        </w:rPr>
      </w:pPr>
      <w:r w:rsidRPr="00F8279F">
        <w:rPr>
          <w:rStyle w:val="StyleUnderline"/>
          <w:highlight w:val="green"/>
        </w:rPr>
        <w:t xml:space="preserve">Those who do </w:t>
      </w:r>
      <w:r w:rsidRPr="00F8279F">
        <w:rPr>
          <w:rStyle w:val="StyleUnderline"/>
        </w:rPr>
        <w:t xml:space="preserve">vote </w:t>
      </w:r>
      <w:r w:rsidRPr="00F8279F">
        <w:rPr>
          <w:rStyle w:val="StyleUnderline"/>
          <w:highlight w:val="green"/>
        </w:rPr>
        <w:t xml:space="preserve">are </w:t>
      </w:r>
      <w:r w:rsidRPr="00F8279F">
        <w:rPr>
          <w:rStyle w:val="Emphasis"/>
          <w:highlight w:val="green"/>
        </w:rPr>
        <w:t>not representative</w:t>
      </w:r>
      <w:r w:rsidRPr="00F8279F">
        <w:rPr>
          <w:rStyle w:val="StyleUnderline"/>
          <w:highlight w:val="green"/>
        </w:rPr>
        <w:t xml:space="preserve"> of</w:t>
      </w:r>
      <w:r w:rsidRPr="00F8279F">
        <w:rPr>
          <w:rStyle w:val="StyleUnderline"/>
        </w:rPr>
        <w:t xml:space="preserve"> the </w:t>
      </w:r>
      <w:r w:rsidRPr="00F8279F">
        <w:rPr>
          <w:rStyle w:val="StyleUnderline"/>
          <w:highlight w:val="green"/>
        </w:rPr>
        <w:t>membership</w:t>
      </w:r>
      <w:r w:rsidRPr="00F8279F">
        <w:rPr>
          <w:sz w:val="16"/>
        </w:rPr>
        <w:t xml:space="preserve"> as a whole (with </w:t>
      </w:r>
      <w:r w:rsidRPr="00F8279F">
        <w:rPr>
          <w:rStyle w:val="StyleUnderline"/>
        </w:rPr>
        <w:t>older workers voting at higher rates, thus skewing</w:t>
      </w:r>
      <w:r w:rsidRPr="00F8279F">
        <w:rPr>
          <w:sz w:val="16"/>
        </w:rPr>
        <w:t xml:space="preserve">, for example, </w:t>
      </w:r>
      <w:r w:rsidRPr="00F8279F">
        <w:rPr>
          <w:rStyle w:val="StyleUnderline"/>
        </w:rPr>
        <w:t>union policies on the importance of pensions relative to wages</w:t>
      </w:r>
      <w:r w:rsidRPr="00F8279F">
        <w:rPr>
          <w:sz w:val="16"/>
        </w:rPr>
        <w:t>).</w:t>
      </w:r>
    </w:p>
    <w:p w14:paraId="212978DC" w14:textId="77777777" w:rsidR="00EB555F" w:rsidRPr="00F8279F" w:rsidRDefault="00EB555F" w:rsidP="00EB555F">
      <w:pPr>
        <w:pStyle w:val="ListParagraph"/>
        <w:numPr>
          <w:ilvl w:val="0"/>
          <w:numId w:val="15"/>
        </w:numPr>
        <w:rPr>
          <w:sz w:val="16"/>
        </w:rPr>
      </w:pPr>
      <w:r w:rsidRPr="00F8279F">
        <w:rPr>
          <w:rStyle w:val="StyleUnderline"/>
          <w:highlight w:val="green"/>
        </w:rPr>
        <w:t>Incumbent leaders</w:t>
      </w:r>
      <w:r w:rsidRPr="00F8279F">
        <w:rPr>
          <w:rStyle w:val="StyleUnderline"/>
        </w:rPr>
        <w:t xml:space="preserve"> often </w:t>
      </w:r>
      <w:r w:rsidRPr="00F8279F">
        <w:rPr>
          <w:rStyle w:val="StyleUnderline"/>
          <w:highlight w:val="green"/>
        </w:rPr>
        <w:t>go unchallenged</w:t>
      </w:r>
      <w:r w:rsidRPr="00F8279F">
        <w:rPr>
          <w:rStyle w:val="StyleUnderline"/>
        </w:rPr>
        <w:t xml:space="preserve"> for long periods</w:t>
      </w:r>
      <w:r w:rsidRPr="00F8279F">
        <w:rPr>
          <w:sz w:val="16"/>
        </w:rPr>
        <w:t>, sometimes “</w:t>
      </w:r>
      <w:r w:rsidRPr="00F8279F">
        <w:rPr>
          <w:rStyle w:val="Emphasis"/>
          <w:highlight w:val="green"/>
        </w:rPr>
        <w:t>anointing</w:t>
      </w:r>
      <w:r w:rsidRPr="00F8279F">
        <w:rPr>
          <w:rStyle w:val="StyleUnderline"/>
        </w:rPr>
        <w:t xml:space="preserve">” chosen </w:t>
      </w:r>
      <w:r w:rsidRPr="00F8279F">
        <w:rPr>
          <w:rStyle w:val="Emphasis"/>
          <w:highlight w:val="green"/>
        </w:rPr>
        <w:t>successors</w:t>
      </w:r>
      <w:r w:rsidRPr="00F8279F">
        <w:rPr>
          <w:rStyle w:val="StyleUnderline"/>
        </w:rPr>
        <w:t xml:space="preserve"> </w:t>
      </w:r>
      <w:r w:rsidRPr="00F8279F">
        <w:rPr>
          <w:sz w:val="16"/>
        </w:rPr>
        <w:t xml:space="preserve">(who then anoint another generation) </w:t>
      </w:r>
      <w:r w:rsidRPr="00F8279F">
        <w:rPr>
          <w:rStyle w:val="StyleUnderline"/>
        </w:rPr>
        <w:t>instead of fostering genuine contests</w:t>
      </w:r>
      <w:r w:rsidRPr="00F8279F">
        <w:rPr>
          <w:sz w:val="16"/>
        </w:rPr>
        <w:t>.</w:t>
      </w:r>
    </w:p>
    <w:p w14:paraId="4F0E6604" w14:textId="77777777" w:rsidR="00EB555F" w:rsidRPr="00F8279F" w:rsidRDefault="00EB555F" w:rsidP="00EB555F">
      <w:pPr>
        <w:pStyle w:val="ListParagraph"/>
        <w:numPr>
          <w:ilvl w:val="0"/>
          <w:numId w:val="15"/>
        </w:numPr>
        <w:rPr>
          <w:sz w:val="16"/>
        </w:rPr>
      </w:pPr>
      <w:r w:rsidRPr="00F8279F">
        <w:rPr>
          <w:rStyle w:val="StyleUnderline"/>
          <w:highlight w:val="green"/>
        </w:rPr>
        <w:t>Unions</w:t>
      </w:r>
      <w:r w:rsidRPr="00F8279F">
        <w:rPr>
          <w:sz w:val="16"/>
        </w:rPr>
        <w:t xml:space="preserve">, especially at the state and national level, often </w:t>
      </w:r>
      <w:r w:rsidRPr="00F8279F">
        <w:rPr>
          <w:rStyle w:val="StyleUnderline"/>
          <w:highlight w:val="green"/>
        </w:rPr>
        <w:t xml:space="preserve">take </w:t>
      </w:r>
      <w:r w:rsidRPr="00F8279F">
        <w:rPr>
          <w:rStyle w:val="StyleUnderline"/>
        </w:rPr>
        <w:t xml:space="preserve">political </w:t>
      </w:r>
      <w:r w:rsidRPr="00F8279F">
        <w:rPr>
          <w:rStyle w:val="Emphasis"/>
          <w:highlight w:val="green"/>
        </w:rPr>
        <w:t>positions</w:t>
      </w:r>
      <w:r w:rsidRPr="00F8279F">
        <w:rPr>
          <w:rStyle w:val="StyleUnderline"/>
          <w:highlight w:val="green"/>
        </w:rPr>
        <w:t xml:space="preserve"> with</w:t>
      </w:r>
      <w:r w:rsidRPr="00F8279F">
        <w:rPr>
          <w:rStyle w:val="StyleUnderline"/>
        </w:rPr>
        <w:t xml:space="preserve"> </w:t>
      </w:r>
      <w:r w:rsidRPr="00F8279F">
        <w:rPr>
          <w:rStyle w:val="StyleUnderline"/>
          <w:highlight w:val="green"/>
        </w:rPr>
        <w:t>which</w:t>
      </w:r>
      <w:r w:rsidRPr="00F8279F">
        <w:rPr>
          <w:rStyle w:val="StyleUnderline"/>
        </w:rPr>
        <w:t xml:space="preserve"> a substantial number of </w:t>
      </w:r>
      <w:r w:rsidRPr="00F8279F">
        <w:rPr>
          <w:rStyle w:val="StyleUnderline"/>
          <w:highlight w:val="green"/>
        </w:rPr>
        <w:t xml:space="preserve">members </w:t>
      </w:r>
      <w:r w:rsidRPr="00F8279F">
        <w:rPr>
          <w:rStyle w:val="Emphasis"/>
          <w:highlight w:val="green"/>
        </w:rPr>
        <w:t>disagree</w:t>
      </w:r>
      <w:r w:rsidRPr="00F8279F">
        <w:rPr>
          <w:sz w:val="16"/>
        </w:rPr>
        <w:t xml:space="preserve"> (thus </w:t>
      </w:r>
      <w:r w:rsidRPr="00F8279F">
        <w:rPr>
          <w:rStyle w:val="StyleUnderline"/>
        </w:rPr>
        <w:t xml:space="preserve">forcing those members to pay, </w:t>
      </w:r>
      <w:r w:rsidRPr="00F8279F">
        <w:rPr>
          <w:sz w:val="16"/>
        </w:rPr>
        <w:t xml:space="preserve">with their dues, </w:t>
      </w:r>
      <w:r w:rsidRPr="00F8279F">
        <w:rPr>
          <w:rStyle w:val="StyleUnderline"/>
        </w:rPr>
        <w:t>for the advocacy of policies that they do not support</w:t>
      </w:r>
      <w:r w:rsidRPr="00F8279F">
        <w:rPr>
          <w:sz w:val="16"/>
        </w:rPr>
        <w:t>).</w:t>
      </w:r>
    </w:p>
    <w:p w14:paraId="766C75FA" w14:textId="77777777" w:rsidR="00EB555F" w:rsidRPr="00F8279F" w:rsidRDefault="00EB555F" w:rsidP="00EB555F">
      <w:pPr>
        <w:rPr>
          <w:sz w:val="16"/>
        </w:rPr>
      </w:pPr>
      <w:r w:rsidRPr="00F8279F">
        <w:rPr>
          <w:sz w:val="16"/>
        </w:rPr>
        <w:t xml:space="preserve">All </w:t>
      </w:r>
      <w:r w:rsidRPr="00F8279F">
        <w:rPr>
          <w:rStyle w:val="StyleUnderline"/>
          <w:highlight w:val="green"/>
        </w:rPr>
        <w:t>these</w:t>
      </w:r>
      <w:r w:rsidRPr="00F8279F">
        <w:rPr>
          <w:rStyle w:val="StyleUnderline"/>
        </w:rPr>
        <w:t xml:space="preserve"> factors </w:t>
      </w:r>
      <w:r w:rsidRPr="00F8279F">
        <w:rPr>
          <w:rStyle w:val="StyleUnderline"/>
          <w:highlight w:val="green"/>
        </w:rPr>
        <w:t>are signs of a gap</w:t>
      </w:r>
      <w:r w:rsidRPr="00F8279F">
        <w:rPr>
          <w:rStyle w:val="StyleUnderline"/>
        </w:rPr>
        <w:t xml:space="preserve"> </w:t>
      </w:r>
      <w:r w:rsidRPr="00F8279F">
        <w:rPr>
          <w:rStyle w:val="StyleUnderline"/>
          <w:highlight w:val="green"/>
        </w:rPr>
        <w:t>between</w:t>
      </w:r>
      <w:r w:rsidRPr="00F8279F">
        <w:rPr>
          <w:rStyle w:val="StyleUnderline"/>
        </w:rPr>
        <w:t xml:space="preserve"> union </w:t>
      </w:r>
      <w:r w:rsidRPr="00F8279F">
        <w:rPr>
          <w:rStyle w:val="StyleUnderline"/>
          <w:highlight w:val="green"/>
        </w:rPr>
        <w:t>democracy as</w:t>
      </w:r>
      <w:r w:rsidRPr="00F8279F">
        <w:rPr>
          <w:rStyle w:val="StyleUnderline"/>
        </w:rPr>
        <w:t xml:space="preserve"> a </w:t>
      </w:r>
      <w:r w:rsidRPr="00F8279F">
        <w:rPr>
          <w:rStyle w:val="StyleUnderline"/>
          <w:highlight w:val="green"/>
        </w:rPr>
        <w:t>theory and</w:t>
      </w:r>
      <w:r w:rsidRPr="00F8279F">
        <w:rPr>
          <w:rStyle w:val="StyleUnderline"/>
        </w:rPr>
        <w:t xml:space="preserve"> its actual </w:t>
      </w:r>
      <w:r w:rsidRPr="00F8279F">
        <w:rPr>
          <w:rStyle w:val="StyleUnderline"/>
          <w:highlight w:val="green"/>
        </w:rPr>
        <w:t>practice</w:t>
      </w:r>
      <w:r w:rsidRPr="00F8279F">
        <w:rPr>
          <w:sz w:val="16"/>
        </w:rPr>
        <w:t>. This paper examines that gap and locates its cause in the incentives that union leaders face.</w:t>
      </w:r>
    </w:p>
    <w:p w14:paraId="39F6DF72" w14:textId="77777777" w:rsidR="00EB555F" w:rsidRDefault="00EB555F" w:rsidP="00EB555F">
      <w:pPr>
        <w:rPr>
          <w:sz w:val="16"/>
        </w:rPr>
      </w:pPr>
      <w:r w:rsidRPr="00F8279F">
        <w:rPr>
          <w:sz w:val="16"/>
        </w:rPr>
        <w:t xml:space="preserve">Indeed, </w:t>
      </w:r>
      <w:r w:rsidRPr="00F8279F">
        <w:rPr>
          <w:rStyle w:val="StyleUnderline"/>
        </w:rPr>
        <w:t>those incentives push leaders toward the maintenance of an effective organization</w:t>
      </w:r>
      <w:r w:rsidRPr="00F8279F">
        <w:rPr>
          <w:sz w:val="16"/>
        </w:rPr>
        <w:t xml:space="preserve"> and toward keen attention to the overall satisfaction of a majority of their members—</w:t>
      </w:r>
      <w:r w:rsidRPr="00F8279F">
        <w:rPr>
          <w:rStyle w:val="StyleUnderline"/>
        </w:rPr>
        <w:t>but away from the potentially boat-rocking effects of real debate, truly contested elections, and widespread participation by members in choosing leaders and policies for their organization</w:t>
      </w:r>
      <w:r w:rsidRPr="00F8279F">
        <w:rPr>
          <w:sz w:val="16"/>
        </w:rPr>
        <w:t xml:space="preserve">. In short, leaders’ </w:t>
      </w:r>
      <w:r w:rsidRPr="00A83271">
        <w:rPr>
          <w:rStyle w:val="StyleUnderline"/>
          <w:highlight w:val="green"/>
        </w:rPr>
        <w:t>incentives</w:t>
      </w:r>
      <w:r w:rsidRPr="00F8279F">
        <w:rPr>
          <w:sz w:val="16"/>
        </w:rPr>
        <w:t xml:space="preserve">, combined with widespread apathy about union politics among the rank and file, conspire to </w:t>
      </w:r>
      <w:r w:rsidRPr="00A83271">
        <w:rPr>
          <w:rStyle w:val="StyleUnderline"/>
          <w:highlight w:val="green"/>
        </w:rPr>
        <w:t>keep democracy at bay in</w:t>
      </w:r>
      <w:r w:rsidRPr="00A83271">
        <w:rPr>
          <w:rStyle w:val="StyleUnderline"/>
        </w:rPr>
        <w:t xml:space="preserve"> </w:t>
      </w:r>
      <w:r w:rsidRPr="00F8279F">
        <w:rPr>
          <w:sz w:val="16"/>
        </w:rPr>
        <w:t xml:space="preserve">most </w:t>
      </w:r>
      <w:r w:rsidRPr="00A83271">
        <w:rPr>
          <w:rStyle w:val="StyleUnderline"/>
          <w:highlight w:val="green"/>
        </w:rPr>
        <w:t>unions</w:t>
      </w:r>
      <w:r w:rsidRPr="00F8279F">
        <w:rPr>
          <w:sz w:val="16"/>
        </w:rPr>
        <w:t>.</w:t>
      </w:r>
    </w:p>
    <w:p w14:paraId="4EE6FA58" w14:textId="77777777" w:rsidR="00EB555F" w:rsidRPr="009F58BB" w:rsidRDefault="00EB555F" w:rsidP="00EB555F">
      <w:pPr>
        <w:pStyle w:val="Heading3"/>
      </w:pPr>
      <w:r w:rsidRPr="009F58BB">
        <w:t>1NC---Organizing T/</w:t>
      </w:r>
    </w:p>
    <w:p w14:paraId="0E1EEB52" w14:textId="77777777" w:rsidR="00EB555F" w:rsidRPr="009F58BB" w:rsidRDefault="00EB555F" w:rsidP="00EB555F">
      <w:pPr>
        <w:pStyle w:val="Heading4"/>
      </w:pP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p>
    <w:p w14:paraId="53366B1A" w14:textId="77777777" w:rsidR="00EB555F" w:rsidRPr="009F58BB" w:rsidRDefault="00EB555F" w:rsidP="00EB555F">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69B794C4" w14:textId="77777777" w:rsidR="00EB555F" w:rsidRPr="009F58BB" w:rsidRDefault="00EB555F" w:rsidP="00EB555F">
      <w:pPr>
        <w:rPr>
          <w:sz w:val="16"/>
        </w:rPr>
      </w:pPr>
      <w:r w:rsidRPr="009F58BB">
        <w:rPr>
          <w:sz w:val="16"/>
        </w:rPr>
        <w:t xml:space="preserve">Beyond union organizing, </w:t>
      </w:r>
      <w:r w:rsidRPr="009F58BB">
        <w:rPr>
          <w:rStyle w:val="StyleUnderline"/>
        </w:rPr>
        <w:t xml:space="preserve">it is important to take into account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industry-wide 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There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42D3189E" w14:textId="77777777" w:rsidR="00EB555F" w:rsidRPr="009F58BB" w:rsidRDefault="00EB555F" w:rsidP="00EB555F">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all of </w:t>
      </w:r>
      <w:r w:rsidRPr="009F58BB">
        <w:rPr>
          <w:rStyle w:val="Emphasis"/>
        </w:rPr>
        <w:t>western Europe</w:t>
      </w:r>
      <w:r w:rsidRPr="009F58BB">
        <w:rPr>
          <w:sz w:val="16"/>
        </w:rPr>
        <w:t>.58</w:t>
      </w:r>
    </w:p>
    <w:p w14:paraId="37643114" w14:textId="77777777" w:rsidR="00EB555F" w:rsidRPr="009F58BB" w:rsidRDefault="00EB555F" w:rsidP="00EB555F">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19BB9147" w14:textId="77777777" w:rsidR="00EB555F" w:rsidRPr="009F58BB" w:rsidRDefault="00EB555F" w:rsidP="00EB555F">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4BC10F6F" w14:textId="77777777" w:rsidR="00EB555F" w:rsidRPr="009F58BB" w:rsidRDefault="00EB555F" w:rsidP="00EB555F">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4879E978" w14:textId="77777777" w:rsidR="00EB555F" w:rsidRPr="009F58BB" w:rsidRDefault="00EB555F" w:rsidP="00EB555F">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r w:rsidRPr="009F58BB">
        <w:rPr>
          <w:rStyle w:val="StyleUnderline"/>
        </w:rPr>
        <w:t xml:space="preserve">in order </w:t>
      </w:r>
      <w:r w:rsidRPr="009F58BB">
        <w:rPr>
          <w:rStyle w:val="StyleUnderline"/>
          <w:highlight w:val="green"/>
        </w:rPr>
        <w:t>to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07FE79C3" w14:textId="77777777" w:rsidR="00EB555F" w:rsidRPr="009F58BB" w:rsidRDefault="00EB555F" w:rsidP="00EB555F">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4891E729" w14:textId="77777777" w:rsidR="00EB555F" w:rsidRPr="009F58BB" w:rsidRDefault="00EB555F" w:rsidP="00EB555F">
      <w:pPr>
        <w:rPr>
          <w:sz w:val="16"/>
        </w:rPr>
      </w:pPr>
    </w:p>
    <w:p w14:paraId="205DE803" w14:textId="77777777" w:rsidR="00EB555F" w:rsidRDefault="00EB555F" w:rsidP="00EB555F">
      <w:pPr>
        <w:pStyle w:val="Heading3"/>
      </w:pPr>
      <w:r>
        <w:t>1NC---AT: Democracy !</w:t>
      </w:r>
    </w:p>
    <w:p w14:paraId="4D9A85F1" w14:textId="77777777" w:rsidR="00EB555F" w:rsidRPr="00FA7173" w:rsidRDefault="00EB555F" w:rsidP="00EB555F"/>
    <w:p w14:paraId="3C115A00" w14:textId="77777777" w:rsidR="00EB555F" w:rsidRDefault="00EB555F" w:rsidP="00EB555F">
      <w:pPr>
        <w:pStyle w:val="Heading4"/>
      </w:pPr>
      <w:r>
        <w:t>Democracy is resilient</w:t>
      </w:r>
    </w:p>
    <w:p w14:paraId="00B6779D" w14:textId="77777777" w:rsidR="00EB555F" w:rsidRDefault="00EB555F" w:rsidP="00EB555F">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73176BB1" w14:textId="77777777" w:rsidR="00EB555F" w:rsidRPr="003356AD" w:rsidRDefault="00EB555F" w:rsidP="00EB555F">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648B6534" w14:textId="77777777" w:rsidR="00EB555F" w:rsidRPr="003356AD" w:rsidRDefault="00EB555F" w:rsidP="00EB555F">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52B663AA" w14:textId="77777777" w:rsidR="00EB555F" w:rsidRPr="00005F06" w:rsidRDefault="00EB555F" w:rsidP="00EB555F">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3A1A608D" w14:textId="77777777" w:rsidR="00EB555F" w:rsidRPr="00005F06" w:rsidRDefault="00EB555F" w:rsidP="00EB555F">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highlight w:val="green"/>
        </w:rPr>
        <w:t>as high as it has ever been</w:t>
      </w:r>
      <w:r w:rsidRPr="00005F06">
        <w:rPr>
          <w:sz w:val="16"/>
        </w:rPr>
        <w:t>,” they conclude.</w:t>
      </w:r>
    </w:p>
    <w:p w14:paraId="20F6DB5D" w14:textId="77777777" w:rsidR="00EB555F" w:rsidRPr="00005F06" w:rsidRDefault="00EB555F" w:rsidP="00EB555F">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394A45F8" w14:textId="77777777" w:rsidR="00EB555F" w:rsidRPr="00005F06" w:rsidRDefault="00EB555F" w:rsidP="00EB555F">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716B03FF" w14:textId="77777777" w:rsidR="00EB555F" w:rsidRDefault="00EB555F" w:rsidP="00EB555F">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318543BA" w14:textId="77777777" w:rsidR="00EB555F" w:rsidRPr="00961082" w:rsidRDefault="00EB555F" w:rsidP="00EB555F"/>
    <w:p w14:paraId="6083F43C" w14:textId="77777777" w:rsidR="00EB555F" w:rsidRPr="00961082" w:rsidRDefault="00EB555F" w:rsidP="00EB555F">
      <w:pPr>
        <w:pStyle w:val="Heading4"/>
      </w:pP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413D8E71" w14:textId="77777777" w:rsidR="00EB555F" w:rsidRPr="00961082" w:rsidRDefault="00EB555F" w:rsidP="00EB555F">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hyperlink r:id="rId11" w:history="1">
        <w:r w:rsidRPr="00961082">
          <w:rPr>
            <w:rStyle w:val="Hyperlink"/>
          </w:rPr>
          <w:t>https://www.foreignaffairs.com/articles/hungary/2022-04-19/how-autocrats-endure</w:t>
        </w:r>
      </w:hyperlink>
      <w:r>
        <w:t>)</w:t>
      </w:r>
      <w:r w:rsidRPr="00961082">
        <w:t xml:space="preserve"> </w:t>
      </w:r>
    </w:p>
    <w:p w14:paraId="718E6D6C" w14:textId="77777777" w:rsidR="00EB555F" w:rsidRDefault="00EB555F" w:rsidP="00EB555F">
      <w:pPr>
        <w:rPr>
          <w:sz w:val="16"/>
        </w:rPr>
      </w:pPr>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p w14:paraId="0008C96A" w14:textId="77777777" w:rsidR="00EB555F" w:rsidRPr="00F44193" w:rsidRDefault="00EB555F" w:rsidP="00EB555F"/>
    <w:p w14:paraId="6C23A0AD" w14:textId="77777777" w:rsidR="00EB555F" w:rsidRDefault="00EB555F" w:rsidP="00EB555F">
      <w:pPr>
        <w:pStyle w:val="Heading2"/>
      </w:pPr>
      <w:r>
        <w:t xml:space="preserve">Inequality </w:t>
      </w:r>
    </w:p>
    <w:p w14:paraId="2DD7FD65" w14:textId="77777777" w:rsidR="00EB555F" w:rsidRPr="009F58BB" w:rsidRDefault="00EB555F" w:rsidP="00EB555F">
      <w:pPr>
        <w:pStyle w:val="Heading3"/>
      </w:pPr>
      <w:r w:rsidRPr="009F58BB">
        <w:t>1NC---Wages Adv---T/</w:t>
      </w:r>
    </w:p>
    <w:p w14:paraId="5220C636" w14:textId="77777777" w:rsidR="00EB555F" w:rsidRPr="009F58BB" w:rsidRDefault="00EB555F" w:rsidP="00EB555F">
      <w:pPr>
        <w:pStyle w:val="Heading4"/>
        <w:rPr>
          <w:u w:val="single"/>
        </w:rPr>
      </w:pPr>
      <w:r w:rsidRPr="009F58BB">
        <w:t xml:space="preserve">SB causes </w:t>
      </w:r>
      <w:r w:rsidRPr="009F58BB">
        <w:rPr>
          <w:u w:val="single"/>
        </w:rPr>
        <w:t>job lock</w:t>
      </w:r>
      <w:r w:rsidRPr="009F58BB">
        <w:t xml:space="preserve"> that </w:t>
      </w:r>
      <w:r w:rsidRPr="009F58BB">
        <w:rPr>
          <w:u w:val="single"/>
        </w:rPr>
        <w:t>limits wage increases</w:t>
      </w:r>
    </w:p>
    <w:p w14:paraId="4E60DA23" w14:textId="77777777" w:rsidR="00EB555F" w:rsidRPr="009F58BB" w:rsidRDefault="00EB555F" w:rsidP="00EB555F">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749D465B" w14:textId="77777777" w:rsidR="00EB555F" w:rsidRPr="009F58BB" w:rsidRDefault="00EB555F" w:rsidP="00EB555F">
      <w:pPr>
        <w:rPr>
          <w:sz w:val="16"/>
        </w:rPr>
      </w:pPr>
      <w:r w:rsidRPr="009F58BB">
        <w:rPr>
          <w:rStyle w:val="StyleUnderline"/>
        </w:rPr>
        <w:t xml:space="preserve">Sectoral bargaining in Germany is </w:t>
      </w:r>
      <w:r w:rsidRPr="009F58BB">
        <w:rPr>
          <w:rStyle w:val="Emphasis"/>
        </w:rPr>
        <w:t>considerably more flexible</w:t>
      </w:r>
      <w:r w:rsidRPr="009F58BB">
        <w:rPr>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employers in an association, but employers can refuse to join. Except in rare instances where the government mandates sector-wide agreements, employers who are not in an association are free to create their own contracts with their employees.12</w:t>
      </w:r>
    </w:p>
    <w:p w14:paraId="50A10280" w14:textId="77777777" w:rsidR="00EB555F" w:rsidRPr="009F58BB" w:rsidRDefault="00EB555F" w:rsidP="00EB555F">
      <w:pPr>
        <w:rPr>
          <w:sz w:val="16"/>
        </w:rPr>
      </w:pPr>
      <w:r w:rsidRPr="009F58BB">
        <w:rPr>
          <w:sz w:val="16"/>
        </w:rPr>
        <w:t>In practice, a recent US Chamber of Commerce study noted a “range of potential scenarios that can occur in Germany. For instance, an employer can agree that,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4BE9C2A3" w14:textId="77777777" w:rsidR="00EB555F" w:rsidRPr="009F58BB" w:rsidRDefault="00EB555F" w:rsidP="00EB555F">
      <w:pPr>
        <w:rPr>
          <w:sz w:val="16"/>
        </w:rPr>
      </w:pPr>
      <w:r w:rsidRPr="009F58BB">
        <w:rPr>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61DCD4C2" w14:textId="77777777" w:rsidR="00EB555F" w:rsidRPr="009F58BB" w:rsidRDefault="00EB555F" w:rsidP="00EB555F">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9F58BB">
        <w:rPr>
          <w:sz w:val="16"/>
          <w:highlight w:val="green"/>
        </w:rPr>
        <w:t>“[</w:t>
      </w:r>
      <w:r w:rsidRPr="009F58BB">
        <w:rPr>
          <w:rStyle w:val="StyleUnderline"/>
          <w:highlight w:val="green"/>
        </w:rPr>
        <w:t>s]ectoral contracts</w:t>
      </w:r>
      <w:r w:rsidRPr="009F58BB">
        <w:rPr>
          <w:sz w:val="16"/>
          <w:highlight w:val="green"/>
        </w:rPr>
        <w:t xml:space="preserve"> </w:t>
      </w:r>
      <w:r w:rsidRPr="009F58BB">
        <w:rPr>
          <w:rStyle w:val="Emphasis"/>
          <w:highlight w:val="green"/>
        </w:rPr>
        <w:t>discourage</w:t>
      </w:r>
      <w:r w:rsidRPr="009F58BB">
        <w:rPr>
          <w:rStyle w:val="Emphasis"/>
        </w:rPr>
        <w:t xml:space="preserve"> </w:t>
      </w:r>
      <w:r w:rsidRPr="009F58BB">
        <w:rPr>
          <w:rStyle w:val="Emphasis"/>
          <w:highlight w:val="green"/>
        </w:rPr>
        <w:t>employee movement</w:t>
      </w:r>
      <w:r w:rsidRPr="009F58BB">
        <w:rPr>
          <w:sz w:val="16"/>
          <w:highlight w:val="green"/>
        </w:rPr>
        <w:t xml:space="preserve"> </w:t>
      </w:r>
      <w:r w:rsidRPr="009F58BB">
        <w:rPr>
          <w:rStyle w:val="StyleUnderline"/>
          <w:highlight w:val="green"/>
        </w:rPr>
        <w:t>between firms</w:t>
      </w:r>
      <w:r w:rsidRPr="009F58BB">
        <w:rPr>
          <w:rStyle w:val="StyleUnderline"/>
        </w:rPr>
        <w:t xml:space="preserve"> because </w:t>
      </w:r>
      <w:r w:rsidRPr="009F58BB">
        <w:rPr>
          <w:rStyle w:val="StyleUnderline"/>
          <w:highlight w:val="green"/>
        </w:rPr>
        <w:t xml:space="preserve">they are </w:t>
      </w:r>
      <w:r w:rsidRPr="009F58BB">
        <w:rPr>
          <w:rStyle w:val="Emphasis"/>
          <w:highlight w:val="green"/>
        </w:rPr>
        <w:t>unlikely to receive a raise</w:t>
      </w:r>
      <w:r w:rsidRPr="009F58BB">
        <w:rPr>
          <w:rStyle w:val="StyleUnderline"/>
          <w:highlight w:val="green"/>
        </w:rPr>
        <w:t xml:space="preserve"> by taking a job at a competitor</w:t>
      </w:r>
      <w:r w:rsidRPr="009F58BB">
        <w:rPr>
          <w:sz w:val="16"/>
        </w:rPr>
        <w:t>.”15</w:t>
      </w:r>
    </w:p>
    <w:p w14:paraId="6FDB05BE" w14:textId="77777777" w:rsidR="00EB555F" w:rsidRPr="009F58BB" w:rsidRDefault="00EB555F" w:rsidP="00EB555F">
      <w:pPr>
        <w:rPr>
          <w:rStyle w:val="StyleUnderline"/>
        </w:rPr>
      </w:pPr>
      <w:r w:rsidRPr="009F58BB">
        <w:rPr>
          <w:sz w:val="16"/>
        </w:rPr>
        <w:t xml:space="preserve">Since </w:t>
      </w:r>
      <w:r w:rsidRPr="009F58BB">
        <w:rPr>
          <w:rStyle w:val="StyleUnderline"/>
          <w:highlight w:val="green"/>
        </w:rPr>
        <w:t>moving (or threatening to</w:t>
      </w:r>
      <w:r w:rsidRPr="009F58BB">
        <w:rPr>
          <w:rStyle w:val="StyleUnderline"/>
        </w:rPr>
        <w:t xml:space="preserve"> move) from one company to a competitor </w:t>
      </w:r>
      <w:r w:rsidRPr="009F58BB">
        <w:rPr>
          <w:rStyle w:val="StyleUnderline"/>
          <w:highlight w:val="green"/>
        </w:rPr>
        <w:t xml:space="preserve">is an </w:t>
      </w:r>
      <w:r w:rsidRPr="009F58BB">
        <w:rPr>
          <w:rStyle w:val="Emphasis"/>
          <w:highlight w:val="green"/>
        </w:rPr>
        <w:t>effective method</w:t>
      </w:r>
      <w:r w:rsidRPr="009F58BB">
        <w:rPr>
          <w:rStyle w:val="StyleUnderline"/>
        </w:rPr>
        <w:t xml:space="preserve"> that </w:t>
      </w:r>
      <w:r w:rsidRPr="009F58BB">
        <w:rPr>
          <w:rStyle w:val="StyleUnderline"/>
          <w:highlight w:val="green"/>
        </w:rPr>
        <w:t>American</w:t>
      </w:r>
      <w:r w:rsidRPr="009F58BB">
        <w:rPr>
          <w:rStyle w:val="StyleUnderline"/>
        </w:rPr>
        <w:t xml:space="preserve"> worker</w:t>
      </w:r>
      <w:r w:rsidRPr="009F58BB">
        <w:rPr>
          <w:rStyle w:val="StyleUnderline"/>
          <w:highlight w:val="green"/>
        </w:rPr>
        <w:t>s</w:t>
      </w:r>
      <w:r w:rsidRPr="009F58BB">
        <w:rPr>
          <w:sz w:val="16"/>
        </w:rPr>
        <w:t xml:space="preserve"> </w:t>
      </w:r>
      <w:r w:rsidRPr="009F58BB">
        <w:rPr>
          <w:rStyle w:val="Emphasis"/>
          <w:highlight w:val="green"/>
        </w:rPr>
        <w:t xml:space="preserve">regularly use </w:t>
      </w:r>
      <w:r w:rsidRPr="009F58BB">
        <w:rPr>
          <w:rStyle w:val="StyleUnderline"/>
          <w:highlight w:val="green"/>
        </w:rPr>
        <w:t>to</w:t>
      </w:r>
      <w:r w:rsidRPr="009F58BB">
        <w:rPr>
          <w:rStyle w:val="StyleUnderline"/>
        </w:rPr>
        <w:t xml:space="preserve"> better their situation and </w:t>
      </w:r>
      <w:r w:rsidRPr="009F58BB">
        <w:rPr>
          <w:rStyle w:val="StyleUnderline"/>
          <w:highlight w:val="green"/>
        </w:rPr>
        <w:t>increase their pay</w:t>
      </w:r>
      <w:r w:rsidRPr="009F58BB">
        <w:rPr>
          <w:sz w:val="16"/>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along these lines </w:t>
      </w:r>
      <w:r w:rsidRPr="009F58BB">
        <w:rPr>
          <w:rStyle w:val="StyleUnderline"/>
          <w:highlight w:val="green"/>
        </w:rPr>
        <w:t>would</w:t>
      </w:r>
      <w:r w:rsidRPr="009F58BB">
        <w:rPr>
          <w:sz w:val="16"/>
          <w:highlight w:val="green"/>
        </w:rPr>
        <w:t xml:space="preserve"> </w:t>
      </w:r>
      <w:r w:rsidRPr="009F58BB">
        <w:rPr>
          <w:rStyle w:val="Emphasis"/>
          <w:highlight w:val="green"/>
        </w:rPr>
        <w:t>significantly limit</w:t>
      </w:r>
      <w:r w:rsidRPr="009F58BB">
        <w:rPr>
          <w:sz w:val="16"/>
        </w:rPr>
        <w:t xml:space="preserve"> new work </w:t>
      </w:r>
      <w:r w:rsidRPr="009F58BB">
        <w:rPr>
          <w:rStyle w:val="StyleUnderline"/>
          <w:highlight w:val="green"/>
        </w:rPr>
        <w:t>opportunities for</w:t>
      </w:r>
      <w:r w:rsidRPr="009F58BB">
        <w:rPr>
          <w:rStyle w:val="StyleUnderline"/>
        </w:rPr>
        <w:t xml:space="preserve"> U.S. </w:t>
      </w:r>
      <w:r w:rsidRPr="009F58BB">
        <w:rPr>
          <w:rStyle w:val="StyleUnderline"/>
          <w:highlight w:val="green"/>
        </w:rPr>
        <w:t>employees</w:t>
      </w:r>
      <w:r w:rsidRPr="009F58BB">
        <w:rPr>
          <w:rStyle w:val="StyleUnderline"/>
        </w:rPr>
        <w:t xml:space="preserve">. </w:t>
      </w:r>
    </w:p>
    <w:p w14:paraId="4078401C" w14:textId="77777777" w:rsidR="00EB555F" w:rsidRPr="009F58BB" w:rsidRDefault="00EB555F" w:rsidP="00EB555F">
      <w:pPr>
        <w:pStyle w:val="Heading3"/>
      </w:pPr>
      <w:r w:rsidRPr="009F58BB">
        <w:t>1NC---Link---SB---Firm Performance</w:t>
      </w:r>
    </w:p>
    <w:p w14:paraId="60405633" w14:textId="77777777" w:rsidR="00EB555F" w:rsidRPr="009F58BB" w:rsidRDefault="00EB555F" w:rsidP="00EB555F">
      <w:pPr>
        <w:pStyle w:val="Heading4"/>
        <w:rPr>
          <w:u w:val="single"/>
        </w:rPr>
      </w:pPr>
      <w:r w:rsidRPr="009F58BB">
        <w:t xml:space="preserve">SB causes </w:t>
      </w:r>
      <w:r w:rsidRPr="009F58BB">
        <w:rPr>
          <w:u w:val="single"/>
        </w:rPr>
        <w:t>wage stagnation</w:t>
      </w:r>
      <w:r w:rsidRPr="009F58BB">
        <w:t xml:space="preserve">, </w:t>
      </w:r>
      <w:r w:rsidRPr="009F58BB">
        <w:rPr>
          <w:u w:val="single"/>
        </w:rPr>
        <w:t>hurts small businesses</w:t>
      </w:r>
      <w:r w:rsidRPr="009F58BB">
        <w:t xml:space="preserve">, and </w:t>
      </w:r>
      <w:r w:rsidRPr="009F58BB">
        <w:rPr>
          <w:u w:val="single"/>
        </w:rPr>
        <w:t>increases prices</w:t>
      </w:r>
    </w:p>
    <w:p w14:paraId="1F37CF2D" w14:textId="77777777" w:rsidR="00EB555F" w:rsidRPr="009F58BB" w:rsidRDefault="00EB555F" w:rsidP="00EB555F">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3B13B35C" w14:textId="77777777" w:rsidR="00EB555F" w:rsidRPr="009F58BB" w:rsidRDefault="00EB555F" w:rsidP="00EB555F">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7DD4AB3B" w14:textId="77777777" w:rsidR="00EB555F" w:rsidRPr="009F58BB" w:rsidRDefault="00EB555F" w:rsidP="00EB555F">
      <w:pPr>
        <w:rPr>
          <w:sz w:val="16"/>
        </w:rPr>
      </w:pPr>
      <w:r w:rsidRPr="009F58BB">
        <w:rPr>
          <w:sz w:val="16"/>
        </w:rPr>
        <w:t>American advocates of sectoral bargaining are going to have significant hurdles in their way for the foreseeable future. Sectoral bargaining is implemented differently in different countries. It appears most successful in Germany. However that version of sectoral bargaining has significant flexibility built into it but can also be used by companies to flatten wages. That, presumably, is a feature that American workers would rather not import.</w:t>
      </w:r>
    </w:p>
    <w:p w14:paraId="62B9FC54" w14:textId="77777777" w:rsidR="00EB555F" w:rsidRPr="009F58BB" w:rsidRDefault="00EB555F" w:rsidP="00EB555F">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14121323" w14:textId="77777777" w:rsidR="00EB555F" w:rsidRPr="009F58BB" w:rsidRDefault="00EB555F" w:rsidP="00EB555F">
      <w:pPr>
        <w:rPr>
          <w:sz w:val="16"/>
        </w:rPr>
      </w:pPr>
      <w:r w:rsidRPr="009F58BB">
        <w:rPr>
          <w:sz w:val="16"/>
        </w:rPr>
        <w:t>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1474D96B" w14:textId="77777777" w:rsidR="00EB555F" w:rsidRPr="009F58BB" w:rsidRDefault="00EB555F" w:rsidP="00EB555F">
      <w:pPr>
        <w:rPr>
          <w:sz w:val="16"/>
        </w:rPr>
      </w:pPr>
      <w:r w:rsidRPr="009F58BB">
        <w:rPr>
          <w:sz w:val="16"/>
        </w:rPr>
        <w:t>Here are some other problems with sectoral bargaining for Americans:</w:t>
      </w:r>
    </w:p>
    <w:p w14:paraId="61C59E15" w14:textId="77777777" w:rsidR="00EB555F" w:rsidRPr="009F58BB" w:rsidRDefault="00EB555F" w:rsidP="00EB555F">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754E7F04" w14:textId="77777777" w:rsidR="00EB555F" w:rsidRPr="009F58BB" w:rsidRDefault="00EB555F" w:rsidP="00EB555F">
      <w:pPr>
        <w:rPr>
          <w:rStyle w:val="StyleUnderline"/>
        </w:rPr>
      </w:pPr>
      <w:r w:rsidRPr="009F58BB">
        <w:rPr>
          <w:rStyle w:val="StyleUnderline"/>
        </w:rPr>
        <w:t>Sectoral bargaining</w:t>
      </w:r>
      <w:r w:rsidRPr="009F58BB">
        <w:t xml:space="preserve"> </w:t>
      </w:r>
      <w:r w:rsidRPr="009F58BB">
        <w:rPr>
          <w:rStyle w:val="Emphasis"/>
          <w:highlight w:val="green"/>
        </w:rPr>
        <w:t>harms small businesses</w:t>
      </w:r>
      <w:r w:rsidRPr="009F58BB">
        <w:t xml:space="preserve">. Most of the proposals being floated say that </w:t>
      </w:r>
      <w:r w:rsidRPr="009F58BB">
        <w:rPr>
          <w:rStyle w:val="StyleUnderline"/>
          <w:highlight w:val="green"/>
        </w:rPr>
        <w:t>market share</w:t>
      </w:r>
      <w:r w:rsidRPr="009F58BB">
        <w:rPr>
          <w:rStyle w:val="StyleUnderline"/>
        </w:rPr>
        <w:t xml:space="preserve"> will </w:t>
      </w:r>
      <w:r w:rsidRPr="009F58BB">
        <w:rPr>
          <w:rStyle w:val="StyleUnderline"/>
          <w:highlight w:val="green"/>
        </w:rPr>
        <w:t>affect how much</w:t>
      </w:r>
      <w:r w:rsidRPr="009F58BB">
        <w:t xml:space="preserve"> </w:t>
      </w:r>
      <w:r w:rsidRPr="009F58BB">
        <w:rPr>
          <w:rStyle w:val="StyleUnderline"/>
        </w:rPr>
        <w:t xml:space="preserve">of a </w:t>
      </w:r>
      <w:r w:rsidRPr="009F58BB">
        <w:rPr>
          <w:rStyle w:val="StyleUnderline"/>
          <w:highlight w:val="green"/>
        </w:rPr>
        <w:t>say a company gets in negotiations</w:t>
      </w:r>
      <w:r w:rsidRPr="009F58BB">
        <w:rPr>
          <w:rStyle w:val="StyleUnderline"/>
        </w:rPr>
        <w:t xml:space="preserve"> with unions</w:t>
      </w:r>
      <w:r w:rsidRPr="009F58BB">
        <w:t xml:space="preserve">. </w:t>
      </w:r>
      <w:r w:rsidRPr="009F58BB">
        <w:rPr>
          <w:rStyle w:val="StyleUnderline"/>
          <w:highlight w:val="green"/>
        </w:rPr>
        <w:t>The</w:t>
      </w:r>
      <w:r w:rsidRPr="009F58BB">
        <w:rPr>
          <w:highlight w:val="green"/>
        </w:rPr>
        <w:t xml:space="preserve"> </w:t>
      </w:r>
      <w:r w:rsidRPr="009F58BB">
        <w:rPr>
          <w:rStyle w:val="Emphasis"/>
          <w:highlight w:val="green"/>
        </w:rPr>
        <w:t>larger players</w:t>
      </w:r>
      <w:r w:rsidRPr="009F58BB">
        <w:t xml:space="preserve"> </w:t>
      </w:r>
      <w:r w:rsidRPr="009F58BB">
        <w:rPr>
          <w:rStyle w:val="StyleUnderline"/>
        </w:rPr>
        <w:t xml:space="preserve">will thus </w:t>
      </w:r>
      <w:r w:rsidRPr="009F58BB">
        <w:rPr>
          <w:rStyle w:val="StyleUnderline"/>
          <w:highlight w:val="green"/>
        </w:rPr>
        <w:t xml:space="preserve">have </w:t>
      </w:r>
      <w:r w:rsidRPr="009F58BB">
        <w:rPr>
          <w:rStyle w:val="Emphasis"/>
          <w:highlight w:val="green"/>
        </w:rPr>
        <w:t>much more say</w:t>
      </w:r>
      <w:r w:rsidRPr="009F58BB">
        <w:rPr>
          <w:rStyle w:val="StyleUnderline"/>
        </w:rPr>
        <w:t xml:space="preserve"> in those negotiations by design</w:t>
      </w:r>
      <w:r w:rsidRPr="009F58BB">
        <w:t xml:space="preserve">. </w:t>
      </w:r>
      <w:r w:rsidRPr="009F58BB">
        <w:rPr>
          <w:rStyle w:val="StyleUnderline"/>
        </w:rPr>
        <w:t xml:space="preserve">Many of the academic </w:t>
      </w:r>
      <w:r w:rsidRPr="009F58BB">
        <w:rPr>
          <w:rStyle w:val="StyleUnderline"/>
          <w:highlight w:val="green"/>
        </w:rPr>
        <w:t>plans call for</w:t>
      </w:r>
      <w:r w:rsidRPr="009F58BB">
        <w:rPr>
          <w:rStyle w:val="StyleUnderline"/>
        </w:rPr>
        <w:t xml:space="preserve"> businesses negotiating with sectoral unions to have a </w:t>
      </w:r>
      <w:r w:rsidRPr="009F58BB">
        <w:rPr>
          <w:rStyle w:val="StyleUnderline"/>
          <w:highlight w:val="green"/>
        </w:rPr>
        <w:t>percentage</w:t>
      </w:r>
      <w:r w:rsidRPr="009F58BB">
        <w:rPr>
          <w:rStyle w:val="StyleUnderline"/>
        </w:rPr>
        <w:t xml:space="preserve"> say </w:t>
      </w:r>
      <w:r w:rsidRPr="009F58BB">
        <w:rPr>
          <w:rStyle w:val="StyleUnderline"/>
          <w:highlight w:val="green"/>
        </w:rPr>
        <w:t>determined</w:t>
      </w:r>
      <w:r w:rsidRPr="009F58BB">
        <w:rPr>
          <w:rStyle w:val="StyleUnderline"/>
        </w:rPr>
        <w:t xml:space="preserve"> </w:t>
      </w:r>
      <w:r w:rsidRPr="009F58BB">
        <w:rPr>
          <w:rStyle w:val="StyleUnderline"/>
          <w:highlight w:val="green"/>
        </w:rPr>
        <w:t>by how many workers</w:t>
      </w:r>
      <w:r w:rsidRPr="009F58BB">
        <w:rPr>
          <w:rStyle w:val="StyleUnderline"/>
        </w:rPr>
        <w:t xml:space="preserve"> they represent. This means that </w:t>
      </w:r>
      <w:r w:rsidRPr="009F58BB">
        <w:rPr>
          <w:rStyle w:val="StyleUnderline"/>
          <w:highlight w:val="green"/>
        </w:rPr>
        <w:t xml:space="preserve">small business interests will be </w:t>
      </w:r>
      <w:r w:rsidRPr="009F58BB">
        <w:rPr>
          <w:rStyle w:val="Emphasis"/>
          <w:highlight w:val="green"/>
        </w:rPr>
        <w:t>subordinate</w:t>
      </w:r>
      <w:r w:rsidRPr="009F58BB">
        <w:rPr>
          <w:rStyle w:val="Emphasis"/>
        </w:rPr>
        <w:t xml:space="preserve"> to larger business</w:t>
      </w:r>
      <w:r w:rsidRPr="009F58BB">
        <w:rPr>
          <w:rStyle w:val="StyleUnderline"/>
        </w:rPr>
        <w:t xml:space="preserve"> with more market share. </w:t>
      </w:r>
    </w:p>
    <w:p w14:paraId="5F6BB22A" w14:textId="77777777" w:rsidR="00EB555F" w:rsidRPr="009F58BB" w:rsidRDefault="00EB555F" w:rsidP="00EB555F">
      <w:r w:rsidRPr="009F58BB">
        <w:t>Sectoral bargaining takes away choice from workers. Because many of the plans call for unions representing a few thousand workers or 10 percent of an industry, this means that a minority of workers could select representation for everyone else. The United Auto Workers, which has suffered from multiple corruption scandals56 recently, could represent non-union southern autoworkers that have repeatedly said no to the UAW.57</w:t>
      </w:r>
    </w:p>
    <w:p w14:paraId="419EDCE2" w14:textId="77777777" w:rsidR="00EB555F" w:rsidRPr="009F58BB" w:rsidRDefault="00EB555F" w:rsidP="00EB555F">
      <w:pPr>
        <w:rPr>
          <w:rStyle w:val="StyleUnderline"/>
        </w:rPr>
      </w:pPr>
      <w:r w:rsidRPr="009F58BB">
        <w:rPr>
          <w:rStyle w:val="StyleUnderline"/>
        </w:rPr>
        <w:t xml:space="preserve">Costs of </w:t>
      </w:r>
      <w:r w:rsidRPr="009F58BB">
        <w:rPr>
          <w:rStyle w:val="StyleUnderline"/>
          <w:highlight w:val="green"/>
        </w:rPr>
        <w:t>less competition</w:t>
      </w:r>
      <w:r w:rsidRPr="009F58BB">
        <w:rPr>
          <w:rStyle w:val="StyleUnderline"/>
        </w:rPr>
        <w:t xml:space="preserve"> will </w:t>
      </w:r>
      <w:r w:rsidRPr="009F58BB">
        <w:rPr>
          <w:rStyle w:val="StyleUnderline"/>
          <w:highlight w:val="green"/>
        </w:rPr>
        <w:t xml:space="preserve">mean </w:t>
      </w:r>
      <w:r w:rsidRPr="009F58BB">
        <w:rPr>
          <w:rStyle w:val="Emphasis"/>
          <w:highlight w:val="green"/>
        </w:rPr>
        <w:t>higher prices for consumers</w:t>
      </w:r>
      <w:r w:rsidRPr="009F58BB">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w:t>
      </w:r>
      <w:r w:rsidRPr="009F58BB">
        <w:rPr>
          <w:rStyle w:val="StyleUnderline"/>
        </w:rPr>
        <w:t xml:space="preserve">These </w:t>
      </w:r>
      <w:r w:rsidRPr="009F58BB">
        <w:rPr>
          <w:rStyle w:val="StyleUnderline"/>
          <w:highlight w:val="green"/>
        </w:rPr>
        <w:t>firms</w:t>
      </w:r>
      <w:r w:rsidRPr="009F58BB">
        <w:rPr>
          <w:rStyle w:val="StyleUnderline"/>
        </w:rPr>
        <w:t xml:space="preserve"> compete on product quality or services because </w:t>
      </w:r>
      <w:r w:rsidRPr="009F58BB">
        <w:rPr>
          <w:rStyle w:val="Emphasis"/>
        </w:rPr>
        <w:t xml:space="preserve">they </w:t>
      </w:r>
      <w:r w:rsidRPr="009F58BB">
        <w:rPr>
          <w:rStyle w:val="Emphasis"/>
          <w:highlight w:val="green"/>
        </w:rPr>
        <w:t>can no longer compete on price</w:t>
      </w:r>
      <w:r w:rsidRPr="009F58BB">
        <w:rPr>
          <w:rStyle w:val="StyleUnderline"/>
          <w:highlight w:val="green"/>
        </w:rPr>
        <w:t xml:space="preserve">, and </w:t>
      </w:r>
      <w:r w:rsidRPr="009F58BB">
        <w:rPr>
          <w:rStyle w:val="Emphasis"/>
          <w:highlight w:val="green"/>
        </w:rPr>
        <w:t>consumers</w:t>
      </w:r>
      <w:r w:rsidRPr="009F58BB">
        <w:rPr>
          <w:rStyle w:val="Emphasis"/>
        </w:rPr>
        <w:t xml:space="preserve"> </w:t>
      </w:r>
      <w:r w:rsidRPr="009F58BB">
        <w:rPr>
          <w:rStyle w:val="Emphasis"/>
          <w:highlight w:val="green"/>
        </w:rPr>
        <w:t>pay for that lack of competition</w:t>
      </w:r>
      <w:r w:rsidRPr="009F58BB">
        <w:rPr>
          <w:rStyle w:val="StyleUnderline"/>
        </w:rPr>
        <w:t xml:space="preserve">. </w:t>
      </w:r>
    </w:p>
    <w:p w14:paraId="068CABF6" w14:textId="77777777" w:rsidR="00EB555F" w:rsidRPr="009F58BB" w:rsidRDefault="00EB555F" w:rsidP="00EB555F">
      <w:pPr>
        <w:rPr>
          <w:rStyle w:val="Emphasis"/>
        </w:rPr>
      </w:pPr>
      <w:r w:rsidRPr="009F58BB">
        <w:rPr>
          <w:rStyle w:val="StyleUnderline"/>
        </w:rPr>
        <w:t>Sectoral bargaining</w:t>
      </w:r>
      <w:r w:rsidRPr="009F58BB">
        <w:t xml:space="preserve"> would </w:t>
      </w:r>
      <w:r w:rsidRPr="009F58BB">
        <w:rPr>
          <w:rStyle w:val="StyleUnderline"/>
        </w:rPr>
        <w:t xml:space="preserve">completely </w:t>
      </w:r>
      <w:r w:rsidRPr="009F58BB">
        <w:rPr>
          <w:rStyle w:val="Emphasis"/>
        </w:rPr>
        <w:t>cut against</w:t>
      </w:r>
      <w:r w:rsidRPr="009F58BB">
        <w:t xml:space="preserve"> </w:t>
      </w:r>
      <w:r w:rsidRPr="009F58BB">
        <w:rPr>
          <w:rStyle w:val="StyleUnderline"/>
        </w:rPr>
        <w:t>the</w:t>
      </w:r>
      <w:r w:rsidRPr="009F58BB">
        <w:t xml:space="preserve"> </w:t>
      </w:r>
      <w:r w:rsidRPr="009F58BB">
        <w:rPr>
          <w:rStyle w:val="Emphasis"/>
        </w:rPr>
        <w:t>democratic</w:t>
      </w:r>
      <w:r w:rsidRPr="009F58BB">
        <w:t xml:space="preserve"> grain of </w:t>
      </w:r>
      <w:r w:rsidRPr="009F58BB">
        <w:rPr>
          <w:rStyle w:val="Emphasis"/>
        </w:rPr>
        <w:t>unionization</w:t>
      </w:r>
      <w:r w:rsidRPr="009F58BB">
        <w:t xml:space="preserve"> </w:t>
      </w:r>
      <w:r w:rsidRPr="009F58BB">
        <w:rPr>
          <w:rStyle w:val="StyleUnderline"/>
        </w:rPr>
        <w:t>in America. It would make unions</w:t>
      </w:r>
      <w:r w:rsidRPr="009F58BB">
        <w:t xml:space="preserve"> </w:t>
      </w:r>
      <w:r w:rsidRPr="009F58BB">
        <w:rPr>
          <w:rStyle w:val="StyleUnderline"/>
        </w:rPr>
        <w:t>represent people at companies where the workers have never asked for (or even rejected) unionization and who may not want that representation</w:t>
      </w:r>
      <w:r w:rsidRPr="009F58BB">
        <w:t xml:space="preserve">. </w:t>
      </w:r>
      <w:r w:rsidRPr="009F58BB">
        <w:rPr>
          <w:rStyle w:val="StyleUnderline"/>
          <w:highlight w:val="green"/>
        </w:rPr>
        <w:t>It</w:t>
      </w:r>
      <w:r w:rsidRPr="009F58BB">
        <w:rPr>
          <w:rStyle w:val="StyleUnderline"/>
        </w:rPr>
        <w:t xml:space="preserve"> could </w:t>
      </w:r>
      <w:r w:rsidRPr="009F58BB">
        <w:rPr>
          <w:rStyle w:val="StyleUnderline"/>
          <w:highlight w:val="green"/>
        </w:rPr>
        <w:t>force industry agreements that make</w:t>
      </w:r>
      <w:r w:rsidRPr="009F58BB">
        <w:rPr>
          <w:rStyle w:val="StyleUnderline"/>
        </w:rPr>
        <w:t xml:space="preserve"> the American </w:t>
      </w:r>
      <w:r w:rsidRPr="009F58BB">
        <w:rPr>
          <w:rStyle w:val="Emphasis"/>
          <w:highlight w:val="green"/>
        </w:rPr>
        <w:t>economy less nimble.</w:t>
      </w:r>
    </w:p>
    <w:p w14:paraId="5DADB862" w14:textId="77777777" w:rsidR="00EB555F" w:rsidRPr="003A4F21" w:rsidRDefault="00EB555F" w:rsidP="00EB555F"/>
    <w:p w14:paraId="6C877465" w14:textId="77777777" w:rsidR="00EB555F" w:rsidRPr="00F44193" w:rsidRDefault="00EB555F" w:rsidP="00EB555F"/>
    <w:p w14:paraId="23893D01" w14:textId="77777777" w:rsidR="00EB555F" w:rsidRDefault="00EB555F" w:rsidP="00EB555F">
      <w:pPr>
        <w:pStyle w:val="Heading3"/>
      </w:pPr>
      <w:r>
        <w:t>1NC---AT: Inequality !</w:t>
      </w:r>
    </w:p>
    <w:p w14:paraId="62F62202" w14:textId="77777777" w:rsidR="00EB555F" w:rsidRDefault="00EB555F" w:rsidP="00EB555F">
      <w:pPr>
        <w:pStyle w:val="Heading4"/>
      </w:pPr>
      <w:r>
        <w:t xml:space="preserve">Inequality is </w:t>
      </w:r>
      <w:r w:rsidRPr="002751E4">
        <w:rPr>
          <w:u w:val="single"/>
        </w:rPr>
        <w:t>declining</w:t>
      </w:r>
      <w:r>
        <w:t xml:space="preserve"> AND </w:t>
      </w:r>
      <w:r w:rsidRPr="002751E4">
        <w:rPr>
          <w:u w:val="single"/>
        </w:rPr>
        <w:t>not</w:t>
      </w:r>
      <w:r>
        <w:t xml:space="preserve"> ‘existential.’</w:t>
      </w:r>
    </w:p>
    <w:p w14:paraId="17838DFB" w14:textId="77777777" w:rsidR="00EB555F" w:rsidRDefault="00EB555F" w:rsidP="00EB555F">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2CEA9533" w14:textId="77777777" w:rsidR="00EB555F" w:rsidRPr="00B41415" w:rsidRDefault="00EB555F" w:rsidP="00EB555F">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3E6A9627" w14:textId="77777777" w:rsidR="00EB555F" w:rsidRPr="00B41415" w:rsidRDefault="00EB555F" w:rsidP="00EB555F">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A0F1ABB" w14:textId="77777777" w:rsidR="00EB555F" w:rsidRPr="00B41415" w:rsidRDefault="00EB555F" w:rsidP="00EB555F">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50813320" w14:textId="77777777" w:rsidR="00EB555F" w:rsidRPr="00B41415" w:rsidRDefault="00EB555F" w:rsidP="00EB555F">
      <w:pPr>
        <w:rPr>
          <w:sz w:val="16"/>
        </w:rPr>
      </w:pPr>
      <w:r w:rsidRPr="00B41415">
        <w:rPr>
          <w:sz w:val="16"/>
        </w:rPr>
        <w:t>THE TALE OF RUNAWAY INEQUALITY</w:t>
      </w:r>
    </w:p>
    <w:p w14:paraId="07933F80" w14:textId="77777777" w:rsidR="00EB555F" w:rsidRPr="00B41415" w:rsidRDefault="00EB555F" w:rsidP="00EB555F">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6F7C20E" w14:textId="77777777" w:rsidR="00EB555F" w:rsidRPr="00B41415" w:rsidRDefault="00EB555F" w:rsidP="00EB555F">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9DC6189" w14:textId="77777777" w:rsidR="00EB555F" w:rsidRPr="00B41415" w:rsidRDefault="00EB555F" w:rsidP="00EB555F">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7696A56D" w14:textId="77777777" w:rsidR="00EB555F" w:rsidRPr="00B41415" w:rsidRDefault="00EB555F" w:rsidP="00EB555F">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0C552C94" w14:textId="77777777" w:rsidR="00EB555F" w:rsidRPr="00B41415" w:rsidRDefault="00EB555F" w:rsidP="00EB555F">
      <w:pPr>
        <w:rPr>
          <w:sz w:val="16"/>
        </w:rPr>
      </w:pPr>
      <w:r w:rsidRPr="00B41415">
        <w:rPr>
          <w:sz w:val="16"/>
        </w:rPr>
        <w:t>A RISING TIDE</w:t>
      </w:r>
    </w:p>
    <w:p w14:paraId="3A9BE57C" w14:textId="77777777" w:rsidR="00EB555F" w:rsidRPr="00B41415" w:rsidRDefault="00EB555F" w:rsidP="00EB555F">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09BF96F9" w14:textId="77777777" w:rsidR="00EB555F" w:rsidRPr="00B41415" w:rsidRDefault="00EB555F" w:rsidP="00EB555F">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160F8888" w14:textId="77777777" w:rsidR="00EB555F" w:rsidRPr="00B41415" w:rsidRDefault="00EB555F" w:rsidP="00EB555F">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6CF5741D" w14:textId="77777777" w:rsidR="00EB555F" w:rsidRPr="00B41415" w:rsidRDefault="00EB555F" w:rsidP="00EB555F">
      <w:pPr>
        <w:rPr>
          <w:sz w:val="16"/>
        </w:rPr>
      </w:pPr>
      <w:r w:rsidRPr="00B41415">
        <w:rPr>
          <w:noProof/>
          <w:sz w:val="16"/>
        </w:rPr>
        <w:drawing>
          <wp:inline distT="0" distB="0" distL="0" distR="0" wp14:anchorId="273A0448" wp14:editId="77C303E9">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F746AE8" w14:textId="77777777" w:rsidR="00EB555F" w:rsidRPr="00B41415" w:rsidRDefault="00EB555F" w:rsidP="00EB555F">
      <w:pPr>
        <w:rPr>
          <w:sz w:val="16"/>
        </w:rPr>
      </w:pPr>
      <w:r w:rsidRPr="00B41415">
        <w:rPr>
          <w:noProof/>
          <w:sz w:val="16"/>
        </w:rPr>
        <w:drawing>
          <wp:inline distT="0" distB="0" distL="0" distR="0" wp14:anchorId="0F7A05F9" wp14:editId="5743CC8A">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50360F30" w14:textId="77777777" w:rsidR="00EB555F" w:rsidRPr="00EE5C0A" w:rsidRDefault="00EB555F" w:rsidP="00EB555F">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44F17429" w14:textId="77777777" w:rsidR="00EB555F" w:rsidRDefault="00EB555F" w:rsidP="00EB555F"/>
    <w:p w14:paraId="7E022CEC" w14:textId="77777777" w:rsidR="00EB555F" w:rsidRPr="004202BB" w:rsidRDefault="00EB555F" w:rsidP="00EB555F">
      <w:pPr>
        <w:pStyle w:val="Heading3"/>
      </w:pPr>
      <w:r>
        <w:t>1NC---AT: Inequality !---Civil War</w:t>
      </w:r>
    </w:p>
    <w:p w14:paraId="34824662" w14:textId="77777777" w:rsidR="00EB555F" w:rsidRDefault="00EB555F" w:rsidP="00EB555F">
      <w:pPr>
        <w:pStyle w:val="Heading4"/>
      </w:pPr>
      <w:r>
        <w:t xml:space="preserve">No </w:t>
      </w:r>
      <w:r w:rsidRPr="00D863BE">
        <w:rPr>
          <w:u w:val="single"/>
        </w:rPr>
        <w:t>civil war</w:t>
      </w:r>
      <w:r>
        <w:t>.</w:t>
      </w:r>
    </w:p>
    <w:p w14:paraId="04D2DFC4" w14:textId="77777777" w:rsidR="00EB555F" w:rsidRDefault="00EB555F" w:rsidP="00EB555F">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28DF2497" w14:textId="77777777" w:rsidR="00EB555F" w:rsidRPr="003D3A83" w:rsidRDefault="00EB555F" w:rsidP="00EB555F">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A109FD">
        <w:rPr>
          <w:rStyle w:val="StyleUnderline"/>
          <w:highlight w:val="green"/>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A109FD">
        <w:rPr>
          <w:rStyle w:val="StyleUnderline"/>
          <w:highlight w:val="green"/>
        </w:rPr>
        <w:t>predicting</w:t>
      </w:r>
      <w:r w:rsidRPr="003D3A83">
        <w:rPr>
          <w:rStyle w:val="StyleUnderline"/>
        </w:rPr>
        <w:t xml:space="preserve"> a</w:t>
      </w:r>
      <w:r w:rsidRPr="003D3A83">
        <w:rPr>
          <w:sz w:val="16"/>
        </w:rPr>
        <w:t xml:space="preserve"> </w:t>
      </w:r>
      <w:r w:rsidRPr="00A109FD">
        <w:rPr>
          <w:rStyle w:val="Emphasis"/>
          <w:highlight w:val="green"/>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A109FD">
        <w:rPr>
          <w:rStyle w:val="Emphasis"/>
          <w:highlight w:val="green"/>
        </w:rPr>
        <w:t>balm for</w:t>
      </w:r>
      <w:r w:rsidRPr="003D3A83">
        <w:rPr>
          <w:sz w:val="16"/>
        </w:rPr>
        <w:t xml:space="preserve"> such </w:t>
      </w:r>
      <w:r w:rsidRPr="00A109FD">
        <w:rPr>
          <w:rStyle w:val="Emphasis"/>
          <w:highlight w:val="green"/>
        </w:rPr>
        <w:t>doom and gloom</w:t>
      </w:r>
      <w:r w:rsidRPr="003D3A83">
        <w:rPr>
          <w:sz w:val="16"/>
        </w:rPr>
        <w:t xml:space="preserve"> </w:t>
      </w:r>
      <w:r w:rsidRPr="003D3A83">
        <w:rPr>
          <w:rStyle w:val="StyleUnderline"/>
        </w:rPr>
        <w:t xml:space="preserve">predictions: It’s </w:t>
      </w:r>
      <w:r w:rsidRPr="00A109FD">
        <w:rPr>
          <w:rStyle w:val="StyleUnderline"/>
          <w:highlight w:val="green"/>
        </w:rPr>
        <w:t>called</w:t>
      </w:r>
      <w:r w:rsidRPr="00A109FD">
        <w:rPr>
          <w:sz w:val="16"/>
          <w:highlight w:val="green"/>
        </w:rPr>
        <w:t xml:space="preserve"> </w:t>
      </w:r>
      <w:r w:rsidRPr="00A109FD">
        <w:rPr>
          <w:rStyle w:val="Emphasis"/>
          <w:highlight w:val="green"/>
        </w:rPr>
        <w:t>history</w:t>
      </w:r>
      <w:r w:rsidRPr="003D3A83">
        <w:rPr>
          <w:sz w:val="16"/>
        </w:rPr>
        <w:t>.</w:t>
      </w:r>
    </w:p>
    <w:p w14:paraId="138B8C26" w14:textId="77777777" w:rsidR="00EB555F" w:rsidRPr="003D3A83" w:rsidRDefault="00EB555F" w:rsidP="00EB555F">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6B8C58BB" w14:textId="77777777" w:rsidR="00EB555F" w:rsidRPr="003D3A83" w:rsidRDefault="00EB555F" w:rsidP="00EB555F">
      <w:pPr>
        <w:rPr>
          <w:sz w:val="16"/>
        </w:rPr>
      </w:pPr>
      <w:r w:rsidRPr="003D3A83">
        <w:rPr>
          <w:sz w:val="16"/>
        </w:rPr>
        <w:t>There is certainly much to be worried about. We can’t go a day without reading about violent incidents taking place around the country.</w:t>
      </w:r>
    </w:p>
    <w:p w14:paraId="0234F05A" w14:textId="77777777" w:rsidR="00EB555F" w:rsidRPr="003D3A83" w:rsidRDefault="00EB555F" w:rsidP="00EB555F">
      <w:pPr>
        <w:rPr>
          <w:sz w:val="16"/>
        </w:rPr>
      </w:pPr>
      <w:r w:rsidRPr="003D3A83">
        <w:rPr>
          <w:sz w:val="16"/>
        </w:rPr>
        <w:t>But “unprecedented”? Really?</w:t>
      </w:r>
    </w:p>
    <w:p w14:paraId="43F56E42" w14:textId="77777777" w:rsidR="00EB555F" w:rsidRPr="003D3A83" w:rsidRDefault="00EB555F" w:rsidP="00EB555F">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3993B159" w14:textId="77777777" w:rsidR="00EB555F" w:rsidRPr="003D3A83" w:rsidRDefault="00EB555F" w:rsidP="00EB555F">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20765DE" w14:textId="77777777" w:rsidR="00EB555F" w:rsidRPr="003D3A83" w:rsidRDefault="00EB555F" w:rsidP="00EB555F">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20DBDAE1" w14:textId="77777777" w:rsidR="00EB555F" w:rsidRPr="003D3A83" w:rsidRDefault="00EB555F" w:rsidP="00EB555F">
      <w:pPr>
        <w:rPr>
          <w:sz w:val="16"/>
        </w:rPr>
      </w:pPr>
      <w:r w:rsidRPr="003D3A83">
        <w:rPr>
          <w:sz w:val="16"/>
        </w:rPr>
        <w:t>The point here is that history often takes a back seat in these moments when everything appears to be in decline.</w:t>
      </w:r>
    </w:p>
    <w:p w14:paraId="2D68AC80" w14:textId="77777777" w:rsidR="00EB555F" w:rsidRPr="003D3A83" w:rsidRDefault="00EB555F" w:rsidP="00EB555F">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23AE7E46" w14:textId="77777777" w:rsidR="00EB555F" w:rsidRPr="003D3A83" w:rsidRDefault="00EB555F" w:rsidP="00EB555F">
      <w:pPr>
        <w:ind w:left="720"/>
        <w:rPr>
          <w:sz w:val="16"/>
        </w:rPr>
      </w:pPr>
      <w:r w:rsidRPr="003D3A83">
        <w:rPr>
          <w:sz w:val="16"/>
        </w:rPr>
        <w:t xml:space="preserve">Americans </w:t>
      </w:r>
      <w:r w:rsidRPr="00A109FD">
        <w:rPr>
          <w:rStyle w:val="StyleUnderline"/>
          <w:highlight w:val="green"/>
        </w:rPr>
        <w:t>claim</w:t>
      </w:r>
      <w:r w:rsidRPr="003D3A83">
        <w:rPr>
          <w:sz w:val="16"/>
        </w:rPr>
        <w:t xml:space="preserve"> that </w:t>
      </w:r>
      <w:r w:rsidRPr="003D3A83">
        <w:rPr>
          <w:rStyle w:val="StyleUnderline"/>
        </w:rPr>
        <w:t>we are</w:t>
      </w:r>
      <w:r w:rsidRPr="003D3A83">
        <w:rPr>
          <w:sz w:val="16"/>
        </w:rPr>
        <w:t xml:space="preserve"> </w:t>
      </w:r>
      <w:r w:rsidRPr="00A109FD">
        <w:rPr>
          <w:rStyle w:val="Emphasis"/>
          <w:highlight w:val="green"/>
        </w:rPr>
        <w:t>more divided</w:t>
      </w:r>
      <w:r w:rsidRPr="00A109FD">
        <w:rPr>
          <w:sz w:val="16"/>
          <w:highlight w:val="green"/>
        </w:rPr>
        <w:t xml:space="preserve"> </w:t>
      </w:r>
      <w:r w:rsidRPr="00A109FD">
        <w:rPr>
          <w:rStyle w:val="StyleUnderline"/>
          <w:highlight w:val="green"/>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A109FD">
        <w:rPr>
          <w:rStyle w:val="Emphasis"/>
          <w:highlight w:val="green"/>
        </w:rPr>
        <w:t>1860s</w:t>
      </w:r>
      <w:r w:rsidRPr="00A109FD">
        <w:rPr>
          <w:sz w:val="16"/>
          <w:highlight w:val="green"/>
        </w:rPr>
        <w:t xml:space="preserve"> </w:t>
      </w:r>
      <w:r w:rsidRPr="00A109FD">
        <w:rPr>
          <w:rStyle w:val="StyleUnderline"/>
          <w:highlight w:val="green"/>
        </w:rPr>
        <w:t>through</w:t>
      </w:r>
      <w:r w:rsidRPr="003D3A83">
        <w:rPr>
          <w:sz w:val="16"/>
        </w:rPr>
        <w:t xml:space="preserve"> the </w:t>
      </w:r>
      <w:r w:rsidRPr="003D3A83">
        <w:rPr>
          <w:rStyle w:val="Emphasis"/>
        </w:rPr>
        <w:t xml:space="preserve">early </w:t>
      </w:r>
      <w:r w:rsidRPr="00A109FD">
        <w:rPr>
          <w:rStyle w:val="Emphasis"/>
          <w:highlight w:val="green"/>
        </w:rPr>
        <w:t>1900s</w:t>
      </w:r>
      <w:r w:rsidRPr="003D3A83">
        <w:rPr>
          <w:sz w:val="16"/>
        </w:rPr>
        <w:t xml:space="preserve">, </w:t>
      </w:r>
      <w:r w:rsidRPr="003D3A83">
        <w:rPr>
          <w:rStyle w:val="StyleUnderline"/>
        </w:rPr>
        <w:t xml:space="preserve">presidential </w:t>
      </w:r>
      <w:r w:rsidRPr="00A109FD">
        <w:rPr>
          <w:rStyle w:val="StyleUnderline"/>
          <w:highlight w:val="green"/>
        </w:rPr>
        <w:t>elections</w:t>
      </w:r>
      <w:r w:rsidRPr="003D3A83">
        <w:rPr>
          <w:sz w:val="16"/>
        </w:rPr>
        <w:t xml:space="preserve"> drew the highest turnouts ever reached, were decided by the closest margins, and </w:t>
      </w:r>
      <w:r w:rsidRPr="00A109FD">
        <w:rPr>
          <w:rStyle w:val="StyleUnderline"/>
          <w:highlight w:val="green"/>
        </w:rPr>
        <w:t>witnessed</w:t>
      </w:r>
      <w:r w:rsidRPr="003D3A83">
        <w:rPr>
          <w:rStyle w:val="StyleUnderline"/>
        </w:rPr>
        <w:t xml:space="preserve"> the </w:t>
      </w:r>
      <w:r w:rsidRPr="00A109FD">
        <w:rPr>
          <w:rStyle w:val="StyleUnderline"/>
          <w:highlight w:val="green"/>
        </w:rPr>
        <w:t>the</w:t>
      </w:r>
      <w:r w:rsidRPr="00A109FD">
        <w:rPr>
          <w:sz w:val="16"/>
          <w:highlight w:val="green"/>
        </w:rPr>
        <w:t xml:space="preserve"> </w:t>
      </w:r>
      <w:r w:rsidRPr="00A109FD">
        <w:rPr>
          <w:rStyle w:val="Emphasis"/>
          <w:highlight w:val="green"/>
        </w:rPr>
        <w:t>most</w:t>
      </w:r>
      <w:r w:rsidRPr="00A109FD">
        <w:rPr>
          <w:sz w:val="16"/>
          <w:highlight w:val="green"/>
        </w:rPr>
        <w:t xml:space="preserve"> </w:t>
      </w:r>
      <w:r w:rsidRPr="00A109FD">
        <w:rPr>
          <w:rStyle w:val="StyleUnderline"/>
          <w:highlight w:val="green"/>
        </w:rPr>
        <w:t>political violence</w:t>
      </w:r>
      <w:r w:rsidRPr="003D3A83">
        <w:rPr>
          <w:sz w:val="16"/>
        </w:rPr>
        <w:t xml:space="preserve">. </w:t>
      </w:r>
      <w:r w:rsidRPr="00A109FD">
        <w:rPr>
          <w:rStyle w:val="Emphasis"/>
          <w:highlight w:val="green"/>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A109FD">
        <w:rPr>
          <w:rStyle w:val="Emphasis"/>
          <w:highlight w:val="green"/>
        </w:rPr>
        <w:t>one impeachment</w:t>
      </w:r>
      <w:r w:rsidRPr="003D3A83">
        <w:rPr>
          <w:sz w:val="16"/>
        </w:rPr>
        <w:t xml:space="preserve">, </w:t>
      </w:r>
      <w:r w:rsidRPr="00A109FD">
        <w:rPr>
          <w:rStyle w:val="Emphasis"/>
          <w:highlight w:val="green"/>
        </w:rPr>
        <w:t>two</w:t>
      </w:r>
      <w:r w:rsidRPr="003D3A83">
        <w:rPr>
          <w:sz w:val="16"/>
        </w:rPr>
        <w:t xml:space="preserve"> presidential </w:t>
      </w:r>
      <w:r w:rsidRPr="00A109FD">
        <w:rPr>
          <w:rStyle w:val="StyleUnderline"/>
          <w:highlight w:val="green"/>
        </w:rPr>
        <w:t>elections</w:t>
      </w:r>
      <w:r w:rsidRPr="003D3A83">
        <w:rPr>
          <w:rStyle w:val="StyleUnderline"/>
        </w:rPr>
        <w:t xml:space="preserve"> “won” </w:t>
      </w:r>
      <w:r w:rsidRPr="00A109FD">
        <w:rPr>
          <w:rStyle w:val="StyleUnderline"/>
          <w:highlight w:val="green"/>
        </w:rPr>
        <w:t>by</w:t>
      </w:r>
      <w:r w:rsidRPr="003D3A83">
        <w:rPr>
          <w:rStyle w:val="StyleUnderline"/>
        </w:rPr>
        <w:t xml:space="preserve"> the</w:t>
      </w:r>
      <w:r w:rsidRPr="003D3A83">
        <w:rPr>
          <w:sz w:val="16"/>
        </w:rPr>
        <w:t xml:space="preserve"> </w:t>
      </w:r>
      <w:r w:rsidRPr="00A109FD">
        <w:rPr>
          <w:rStyle w:val="Emphasis"/>
          <w:highlight w:val="green"/>
        </w:rPr>
        <w:t>loser</w:t>
      </w:r>
      <w:r w:rsidRPr="003D3A83">
        <w:rPr>
          <w:sz w:val="16"/>
        </w:rPr>
        <w:t xml:space="preserve"> </w:t>
      </w:r>
      <w:r w:rsidRPr="003D3A83">
        <w:rPr>
          <w:rStyle w:val="StyleUnderline"/>
        </w:rPr>
        <w:t xml:space="preserve">of the popular vote, </w:t>
      </w:r>
      <w:r w:rsidRPr="00A109FD">
        <w:rPr>
          <w:rStyle w:val="StyleUnderline"/>
          <w:highlight w:val="green"/>
        </w:rPr>
        <w:t>and</w:t>
      </w:r>
      <w:r w:rsidRPr="00A109FD">
        <w:rPr>
          <w:sz w:val="16"/>
          <w:highlight w:val="green"/>
        </w:rPr>
        <w:t xml:space="preserve"> </w:t>
      </w:r>
      <w:r w:rsidRPr="00A109FD">
        <w:rPr>
          <w:rStyle w:val="Emphasis"/>
          <w:i/>
          <w:highlight w:val="green"/>
        </w:rPr>
        <w:t>three pres</w:t>
      </w:r>
      <w:r w:rsidRPr="003D3A83">
        <w:rPr>
          <w:rStyle w:val="Emphasis"/>
          <w:i/>
        </w:rPr>
        <w:t xml:space="preserve">idential </w:t>
      </w:r>
      <w:r w:rsidRPr="00A109FD">
        <w:rPr>
          <w:rStyle w:val="Emphasis"/>
          <w:i/>
          <w:highlight w:val="green"/>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82EF9C0" w14:textId="77777777" w:rsidR="00EB555F" w:rsidRPr="003D3A83" w:rsidRDefault="00EB555F" w:rsidP="00EB555F">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3D302F0A" w14:textId="77777777" w:rsidR="00EB555F" w:rsidRPr="003D3A83" w:rsidRDefault="00EB555F" w:rsidP="00EB555F">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7C8968DF" w14:textId="77777777" w:rsidR="00EB555F" w:rsidRPr="003D3A83" w:rsidRDefault="00EB555F" w:rsidP="00EB555F">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3E8935D6" w14:textId="77777777" w:rsidR="00EB555F" w:rsidRPr="003D3A83" w:rsidRDefault="00EB555F" w:rsidP="00EB555F">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30E33247" w14:textId="77777777" w:rsidR="00EB555F" w:rsidRPr="003D3A83" w:rsidRDefault="00EB555F" w:rsidP="00EB555F">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170C97FA" w14:textId="77777777" w:rsidR="00EB555F" w:rsidRPr="003D3A83" w:rsidRDefault="00EB555F" w:rsidP="00EB555F">
      <w:pPr>
        <w:rPr>
          <w:sz w:val="8"/>
          <w:szCs w:val="8"/>
        </w:rPr>
      </w:pPr>
      <w:r w:rsidRPr="003D3A83">
        <w:rPr>
          <w:sz w:val="8"/>
          <w:szCs w:val="8"/>
        </w:rPr>
        <w:t>He also lived long enough to see the gradual erosion of Black civil rights in the last years of his life.</w:t>
      </w:r>
    </w:p>
    <w:p w14:paraId="592EFE8D" w14:textId="77777777" w:rsidR="00EB555F" w:rsidRPr="003D3A83" w:rsidRDefault="00EB555F" w:rsidP="00EB555F">
      <w:pPr>
        <w:rPr>
          <w:sz w:val="8"/>
          <w:szCs w:val="8"/>
        </w:rPr>
      </w:pPr>
      <w:r w:rsidRPr="003D3A83">
        <w:rPr>
          <w:sz w:val="8"/>
          <w:szCs w:val="8"/>
        </w:rPr>
        <w:t>Douglass’s defiance was on full display in one of his last major speeches delivered in Washington, D.C. on January 9, 1894.</w:t>
      </w:r>
    </w:p>
    <w:p w14:paraId="7AE851EB" w14:textId="77777777" w:rsidR="00EB555F" w:rsidRPr="003D3A83" w:rsidRDefault="00EB555F" w:rsidP="00EB555F">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3D9B9763" w14:textId="77777777" w:rsidR="00EB555F" w:rsidRPr="003D3A83" w:rsidRDefault="00EB555F" w:rsidP="00EB555F">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150B83EA" w14:textId="77777777" w:rsidR="00EB555F" w:rsidRPr="003D3A83" w:rsidRDefault="00EB555F" w:rsidP="00EB555F">
      <w:pPr>
        <w:rPr>
          <w:sz w:val="8"/>
          <w:szCs w:val="8"/>
        </w:rPr>
      </w:pPr>
      <w:r w:rsidRPr="003D3A83">
        <w:rPr>
          <w:sz w:val="8"/>
          <w:szCs w:val="8"/>
        </w:rPr>
        <w:t>And yet Douglass somehow managed to end his speech by reminding his audience of the power of the nation’s founding ideals.</w:t>
      </w:r>
    </w:p>
    <w:p w14:paraId="75D05E67" w14:textId="77777777" w:rsidR="00EB555F" w:rsidRPr="003D3A83" w:rsidRDefault="00EB555F" w:rsidP="00EB555F">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5C290AD" w14:textId="77777777" w:rsidR="00EB555F" w:rsidRPr="003D3A83" w:rsidRDefault="00EB555F" w:rsidP="00EB555F">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4350F0C" w14:textId="77777777" w:rsidR="00EB555F" w:rsidRPr="003D3A83" w:rsidRDefault="00EB555F" w:rsidP="00EB555F">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228EFCCD" w14:textId="77777777" w:rsidR="00EB555F" w:rsidRPr="00A45CA2" w:rsidRDefault="00EB555F" w:rsidP="00EB555F">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A109FD">
        <w:rPr>
          <w:rStyle w:val="Emphasis"/>
          <w:highlight w:val="green"/>
        </w:rPr>
        <w:t>knee-jerk predictions</w:t>
      </w:r>
      <w:r w:rsidRPr="00A109FD">
        <w:rPr>
          <w:sz w:val="16"/>
          <w:highlight w:val="green"/>
        </w:rPr>
        <w:t xml:space="preserve"> </w:t>
      </w:r>
      <w:r w:rsidRPr="00A109FD">
        <w:rPr>
          <w:rStyle w:val="StyleUnderline"/>
          <w:highlight w:val="green"/>
        </w:rPr>
        <w:t>of civil war reveal</w:t>
      </w:r>
      <w:r w:rsidRPr="003D3A83">
        <w:rPr>
          <w:rStyle w:val="StyleUnderline"/>
        </w:rPr>
        <w:t xml:space="preserve"> a</w:t>
      </w:r>
      <w:r w:rsidRPr="003D3A83">
        <w:rPr>
          <w:sz w:val="16"/>
        </w:rPr>
        <w:t xml:space="preserve"> </w:t>
      </w:r>
      <w:r w:rsidRPr="00A109FD">
        <w:rPr>
          <w:rStyle w:val="Emphasis"/>
          <w:highlight w:val="green"/>
        </w:rPr>
        <w:t>tendency</w:t>
      </w:r>
      <w:r w:rsidRPr="00A109FD">
        <w:rPr>
          <w:sz w:val="16"/>
          <w:highlight w:val="green"/>
        </w:rPr>
        <w:t xml:space="preserve"> </w:t>
      </w:r>
      <w:r w:rsidRPr="00A109FD">
        <w:rPr>
          <w:rStyle w:val="StyleUnderline"/>
          <w:highlight w:val="green"/>
        </w:rPr>
        <w:t>to see violence as</w:t>
      </w:r>
      <w:r w:rsidRPr="003D3A83">
        <w:rPr>
          <w:sz w:val="16"/>
        </w:rPr>
        <w:t xml:space="preserve"> somehow </w:t>
      </w:r>
      <w:r w:rsidRPr="003D3A83">
        <w:rPr>
          <w:rStyle w:val="StyleUnderline"/>
        </w:rPr>
        <w:t>the</w:t>
      </w:r>
      <w:r w:rsidRPr="003D3A83">
        <w:rPr>
          <w:sz w:val="16"/>
        </w:rPr>
        <w:t xml:space="preserve"> </w:t>
      </w:r>
      <w:r w:rsidRPr="00A109FD">
        <w:rPr>
          <w:rStyle w:val="Emphasis"/>
          <w:highlight w:val="green"/>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62851C36" w14:textId="77777777" w:rsidR="00EB555F" w:rsidRDefault="00EB555F" w:rsidP="00EB555F">
      <w:pPr>
        <w:pStyle w:val="Heading3"/>
      </w:pPr>
      <w:r>
        <w:t>1NC---AT: Slow Growth !</w:t>
      </w:r>
    </w:p>
    <w:p w14:paraId="2798385B" w14:textId="77777777" w:rsidR="00EB555F" w:rsidRPr="005D25FF" w:rsidRDefault="00EB555F" w:rsidP="00EB555F">
      <w:pPr>
        <w:pStyle w:val="Heading4"/>
      </w:pPr>
      <w:r w:rsidRPr="005D25FF">
        <w:t xml:space="preserve">Slow growth doesn’t </w:t>
      </w:r>
      <w:r>
        <w:t>cause retrenchment</w:t>
      </w:r>
    </w:p>
    <w:p w14:paraId="15B6D4C0" w14:textId="77777777" w:rsidR="00EB555F" w:rsidRPr="005D25FF" w:rsidRDefault="00EB555F" w:rsidP="00EB555F">
      <w:r w:rsidRPr="005D25FF">
        <w:rPr>
          <w:rStyle w:val="Style13ptBold"/>
        </w:rPr>
        <w:t>VALLONE 20</w:t>
      </w:r>
      <w:r>
        <w:t xml:space="preserve"> --- </w:t>
      </w:r>
      <w:r w:rsidRPr="005D25FF">
        <w:t>MATT VALLONE, Director of Research &amp; Analysis at Avascent. He leads a team of defense and space-focused analysts, “U.S. DEFENSE SPENDING DURING AND AFTER THE PANDEMIC”, War on the Rocks, July 31st 2020, https://warontherocks.com/2020/07/u-s-defense-spending-during-and-after-the-pandemic/</w:t>
      </w:r>
    </w:p>
    <w:p w14:paraId="220C8D7D" w14:textId="77777777" w:rsidR="00EB555F" w:rsidRDefault="00EB555F" w:rsidP="00EB555F">
      <w:pPr>
        <w:rPr>
          <w:rStyle w:val="StyleUnderline"/>
        </w:rPr>
      </w:pPr>
      <w:r w:rsidRPr="00BF6F2B">
        <w:rPr>
          <w:rStyle w:val="StyleUnderline"/>
          <w:highlight w:val="green"/>
        </w:rPr>
        <w:t>The conventional wisdom</w:t>
      </w:r>
      <w:r w:rsidRPr="005D25FF">
        <w:rPr>
          <w:rStyle w:val="StyleUnderline"/>
        </w:rPr>
        <w:t xml:space="preserve"> </w:t>
      </w:r>
      <w:r w:rsidRPr="005D25FF">
        <w:rPr>
          <w:sz w:val="16"/>
        </w:rPr>
        <w:t xml:space="preserve">in defense budget forecasting </w:t>
      </w:r>
      <w:r w:rsidRPr="00BF6F2B">
        <w:rPr>
          <w:rStyle w:val="StyleUnderline"/>
          <w:highlight w:val="green"/>
        </w:rPr>
        <w:t>is</w:t>
      </w:r>
      <w:r w:rsidRPr="005D25FF">
        <w:rPr>
          <w:rStyle w:val="StyleUnderline"/>
        </w:rPr>
        <w:t xml:space="preserve"> that </w:t>
      </w:r>
      <w:r w:rsidRPr="00BF6F2B">
        <w:rPr>
          <w:rStyle w:val="StyleUnderline"/>
          <w:highlight w:val="green"/>
        </w:rPr>
        <w:t>economic downturns trigger</w:t>
      </w:r>
      <w:r w:rsidRPr="005D25FF">
        <w:rPr>
          <w:rStyle w:val="StyleUnderline"/>
        </w:rPr>
        <w:t xml:space="preserve"> a </w:t>
      </w:r>
      <w:r w:rsidRPr="00BF6F2B">
        <w:rPr>
          <w:rStyle w:val="StyleUnderline"/>
          <w:highlight w:val="green"/>
        </w:rPr>
        <w:t>decline in defense</w:t>
      </w:r>
      <w:r w:rsidRPr="005D25FF">
        <w:rPr>
          <w:rStyle w:val="StyleUnderline"/>
        </w:rPr>
        <w:t xml:space="preserve"> spending.</w:t>
      </w:r>
      <w:r w:rsidRPr="005D25FF">
        <w:rPr>
          <w:sz w:val="16"/>
        </w:rPr>
        <w:t xml:space="preserve"> </w:t>
      </w:r>
      <w:r w:rsidRPr="00BF6F2B">
        <w:rPr>
          <w:rStyle w:val="Emphasis"/>
          <w:highlight w:val="green"/>
        </w:rPr>
        <w:t>However</w:t>
      </w:r>
      <w:r w:rsidRPr="005D25FF">
        <w:rPr>
          <w:sz w:val="16"/>
        </w:rPr>
        <w:t xml:space="preserve">, </w:t>
      </w:r>
      <w:r w:rsidRPr="005D25FF">
        <w:rPr>
          <w:rStyle w:val="StyleUnderline"/>
        </w:rPr>
        <w:t xml:space="preserve">the </w:t>
      </w:r>
      <w:r w:rsidRPr="00BF6F2B">
        <w:rPr>
          <w:rStyle w:val="StyleUnderline"/>
          <w:highlight w:val="green"/>
        </w:rPr>
        <w:t xml:space="preserve">historical evidence </w:t>
      </w:r>
      <w:r w:rsidRPr="00BF6F2B">
        <w:rPr>
          <w:rStyle w:val="Emphasis"/>
          <w:highlight w:val="green"/>
        </w:rPr>
        <w:t>doesn’t</w:t>
      </w:r>
      <w:r w:rsidRPr="005D25FF">
        <w:rPr>
          <w:sz w:val="16"/>
        </w:rPr>
        <w:t xml:space="preserve"> seem to </w:t>
      </w:r>
      <w:r w:rsidRPr="00BF6F2B">
        <w:rPr>
          <w:rStyle w:val="Emphasis"/>
          <w:highlight w:val="green"/>
        </w:rPr>
        <w:t>support this</w:t>
      </w:r>
      <w:r w:rsidRPr="005D25FF">
        <w:rPr>
          <w:sz w:val="16"/>
        </w:rPr>
        <w:t xml:space="preserve"> assumption. The line graph in the chart below represents constant “total obligation authority,” which is the amount of money actually spent by the Department of Defense (Table 6-1 in the Fiscal Year 2021 Green Book) while the vertical bars represent years where there were recessions (drawn from the National Bureau of Economic Research). </w:t>
      </w:r>
      <w:r w:rsidRPr="005D25FF">
        <w:rPr>
          <w:rStyle w:val="StyleUnderline"/>
        </w:rPr>
        <w:t>A quick review</w:t>
      </w:r>
      <w:r w:rsidRPr="005D25FF">
        <w:rPr>
          <w:sz w:val="16"/>
        </w:rPr>
        <w:t xml:space="preserve"> of the graph </w:t>
      </w:r>
      <w:r w:rsidRPr="005D25FF">
        <w:rPr>
          <w:rStyle w:val="StyleUnderline"/>
        </w:rPr>
        <w:t>demonstrates that some recessions have presaged declines</w:t>
      </w:r>
      <w:r w:rsidRPr="005D25FF">
        <w:rPr>
          <w:sz w:val="16"/>
        </w:rPr>
        <w:t xml:space="preserve"> in U.S. defense spending </w:t>
      </w:r>
      <w:r w:rsidRPr="005D25FF">
        <w:rPr>
          <w:rStyle w:val="StyleUnderline"/>
        </w:rPr>
        <w:t xml:space="preserve">while others have preceded </w:t>
      </w:r>
      <w:r w:rsidRPr="005D25FF">
        <w:rPr>
          <w:rStyle w:val="Emphasis"/>
        </w:rPr>
        <w:t>increases</w:t>
      </w:r>
      <w:r w:rsidRPr="005D25FF">
        <w:rPr>
          <w:rStyle w:val="StyleUnderline"/>
        </w:rPr>
        <w:t>.</w:t>
      </w:r>
    </w:p>
    <w:p w14:paraId="569CAFAD" w14:textId="77777777" w:rsidR="00EB555F" w:rsidRDefault="00EB555F" w:rsidP="00EB555F">
      <w:pPr>
        <w:rPr>
          <w:rStyle w:val="Emphasis"/>
        </w:rPr>
      </w:pPr>
      <w:r w:rsidRPr="005D25FF">
        <w:rPr>
          <w:sz w:val="16"/>
        </w:rPr>
        <w:t xml:space="preserve">Similarly, </w:t>
      </w:r>
      <w:r w:rsidRPr="00BF6F2B">
        <w:rPr>
          <w:rStyle w:val="StyleUnderline"/>
          <w:highlight w:val="green"/>
        </w:rPr>
        <w:t>a regression of real GDP growth and</w:t>
      </w:r>
      <w:r w:rsidRPr="005D25FF">
        <w:rPr>
          <w:rStyle w:val="StyleUnderline"/>
        </w:rPr>
        <w:t xml:space="preserve"> </w:t>
      </w:r>
      <w:r w:rsidRPr="00BF6F2B">
        <w:rPr>
          <w:rStyle w:val="StyleUnderline"/>
          <w:highlight w:val="green"/>
        </w:rPr>
        <w:t>defense spending</w:t>
      </w:r>
      <w:r w:rsidRPr="005D25FF">
        <w:rPr>
          <w:rStyle w:val="StyleUnderline"/>
        </w:rPr>
        <w:t xml:space="preserve"> growth</w:t>
      </w:r>
      <w:r w:rsidRPr="005D25FF">
        <w:rPr>
          <w:sz w:val="16"/>
        </w:rPr>
        <w:t xml:space="preserve"> from 1948 to 2019 </w:t>
      </w:r>
      <w:r w:rsidRPr="00BF6F2B">
        <w:rPr>
          <w:rStyle w:val="StyleUnderline"/>
          <w:highlight w:val="green"/>
        </w:rPr>
        <w:t>shows</w:t>
      </w:r>
      <w:r w:rsidRPr="005D25FF">
        <w:rPr>
          <w:rStyle w:val="StyleUnderline"/>
        </w:rPr>
        <w:t xml:space="preserve"> that </w:t>
      </w:r>
      <w:r w:rsidRPr="00BF6F2B">
        <w:rPr>
          <w:rStyle w:val="StyleUnderline"/>
          <w:highlight w:val="green"/>
        </w:rPr>
        <w:t>there is</w:t>
      </w:r>
      <w:r w:rsidRPr="005D25FF">
        <w:rPr>
          <w:rStyle w:val="StyleUnderline"/>
        </w:rPr>
        <w:t xml:space="preserve"> </w:t>
      </w:r>
      <w:r w:rsidRPr="005D25FF">
        <w:rPr>
          <w:rStyle w:val="Emphasis"/>
        </w:rPr>
        <w:t xml:space="preserve">almost </w:t>
      </w:r>
      <w:r w:rsidRPr="00BF6F2B">
        <w:rPr>
          <w:rStyle w:val="Emphasis"/>
          <w:highlight w:val="green"/>
        </w:rPr>
        <w:t>no relationship</w:t>
      </w:r>
      <w:r w:rsidRPr="005D25FF">
        <w:rPr>
          <w:sz w:val="16"/>
        </w:rPr>
        <w:t xml:space="preserve"> between the two figures. </w:t>
      </w:r>
      <w:r w:rsidRPr="005D25FF">
        <w:rPr>
          <w:rStyle w:val="StyleUnderline"/>
        </w:rPr>
        <w:t xml:space="preserve">In measuring how closely two variables are related, </w:t>
      </w:r>
      <w:r w:rsidRPr="00BF6F2B">
        <w:rPr>
          <w:rStyle w:val="StyleUnderline"/>
          <w:highlight w:val="green"/>
        </w:rPr>
        <w:t>a regression calculation</w:t>
      </w:r>
      <w:r w:rsidRPr="005D25FF">
        <w:rPr>
          <w:rStyle w:val="StyleUnderline"/>
        </w:rPr>
        <w:t xml:space="preserve"> results in something called an “r-squared” value, which is what percent of the change in an output</w:t>
      </w:r>
      <w:r w:rsidRPr="005D25FF">
        <w:rPr>
          <w:sz w:val="16"/>
        </w:rPr>
        <w:t xml:space="preserve"> variable </w:t>
      </w:r>
      <w:r w:rsidRPr="005D25FF">
        <w:rPr>
          <w:rStyle w:val="StyleUnderline"/>
        </w:rPr>
        <w:t>depends on an input. If you compare</w:t>
      </w:r>
      <w:r w:rsidRPr="005D25FF">
        <w:rPr>
          <w:sz w:val="16"/>
        </w:rPr>
        <w:t xml:space="preserve"> real </w:t>
      </w:r>
      <w:r w:rsidRPr="005D25FF">
        <w:rPr>
          <w:rStyle w:val="StyleUnderline"/>
        </w:rPr>
        <w:t>GDP growth and defense</w:t>
      </w:r>
      <w:r w:rsidRPr="005D25FF">
        <w:rPr>
          <w:sz w:val="16"/>
        </w:rPr>
        <w:t xml:space="preserve"> spending growth for this period, </w:t>
      </w:r>
      <w:r w:rsidRPr="005D25FF">
        <w:rPr>
          <w:rStyle w:val="StyleUnderline"/>
        </w:rPr>
        <w:t xml:space="preserve">the r-squared is .1949, which is fairly </w:t>
      </w:r>
      <w:r w:rsidRPr="005D25FF">
        <w:rPr>
          <w:rStyle w:val="Emphasis"/>
        </w:rPr>
        <w:t>low</w:t>
      </w:r>
      <w:r w:rsidRPr="005D25FF">
        <w:rPr>
          <w:sz w:val="16"/>
        </w:rPr>
        <w:t xml:space="preserve">. The scatter plot below </w:t>
      </w:r>
      <w:r w:rsidRPr="00BF6F2B">
        <w:rPr>
          <w:rStyle w:val="StyleUnderline"/>
          <w:highlight w:val="green"/>
        </w:rPr>
        <w:t>suggests</w:t>
      </w:r>
      <w:r w:rsidRPr="005D25FF">
        <w:rPr>
          <w:sz w:val="16"/>
        </w:rPr>
        <w:t xml:space="preserve"> that </w:t>
      </w:r>
      <w:r w:rsidRPr="005D25FF">
        <w:rPr>
          <w:rStyle w:val="StyleUnderline"/>
        </w:rPr>
        <w:t xml:space="preserve">there is a </w:t>
      </w:r>
      <w:r w:rsidRPr="00BF6F2B">
        <w:rPr>
          <w:rStyle w:val="StyleUnderline"/>
          <w:highlight w:val="green"/>
        </w:rPr>
        <w:t>relationship</w:t>
      </w:r>
      <w:r w:rsidRPr="005D25FF">
        <w:rPr>
          <w:rStyle w:val="StyleUnderline"/>
        </w:rPr>
        <w:t xml:space="preserve"> </w:t>
      </w:r>
      <w:r w:rsidRPr="00BF6F2B">
        <w:rPr>
          <w:rStyle w:val="StyleUnderline"/>
          <w:highlight w:val="green"/>
        </w:rPr>
        <w:t>between the two</w:t>
      </w:r>
      <w:r w:rsidRPr="005D25FF">
        <w:rPr>
          <w:rStyle w:val="StyleUnderline"/>
        </w:rPr>
        <w:t xml:space="preserve"> but that the connection </w:t>
      </w:r>
      <w:r w:rsidRPr="00BF6F2B">
        <w:rPr>
          <w:rStyle w:val="StyleUnderline"/>
          <w:highlight w:val="green"/>
        </w:rPr>
        <w:t xml:space="preserve">is </w:t>
      </w:r>
      <w:r w:rsidRPr="00BF6F2B">
        <w:rPr>
          <w:rStyle w:val="Emphasis"/>
          <w:highlight w:val="green"/>
        </w:rPr>
        <w:t>not</w:t>
      </w:r>
      <w:r w:rsidRPr="005D25FF">
        <w:rPr>
          <w:rStyle w:val="Emphasis"/>
        </w:rPr>
        <w:t xml:space="preserve"> particularly </w:t>
      </w:r>
      <w:r w:rsidRPr="00BF6F2B">
        <w:rPr>
          <w:rStyle w:val="Emphasis"/>
          <w:highlight w:val="green"/>
        </w:rPr>
        <w:t>strong</w:t>
      </w:r>
      <w:r w:rsidRPr="005D25FF">
        <w:rPr>
          <w:rStyle w:val="StyleUnderline"/>
        </w:rPr>
        <w:t xml:space="preserve">. Simply put, a reduction in defense spending following this downturn is </w:t>
      </w:r>
      <w:r w:rsidRPr="005D25FF">
        <w:rPr>
          <w:sz w:val="16"/>
        </w:rPr>
        <w:t xml:space="preserve">certainly possible, but it is </w:t>
      </w:r>
      <w:r w:rsidRPr="005D25FF">
        <w:rPr>
          <w:rStyle w:val="Emphasis"/>
        </w:rPr>
        <w:t>not foreordained.</w:t>
      </w:r>
    </w:p>
    <w:p w14:paraId="540C73B0" w14:textId="77777777" w:rsidR="00EB555F" w:rsidRPr="00F12BA6" w:rsidRDefault="00EB555F" w:rsidP="00EB555F"/>
    <w:p w14:paraId="7CBEF9BB" w14:textId="77777777" w:rsidR="00EB555F" w:rsidRDefault="00EB555F" w:rsidP="00EB555F">
      <w:pPr>
        <w:pStyle w:val="Heading1"/>
      </w:pPr>
      <w:r>
        <w:t>2NC</w:t>
      </w:r>
    </w:p>
    <w:p w14:paraId="457F701F" w14:textId="77777777" w:rsidR="00EB555F" w:rsidRDefault="00EB555F" w:rsidP="00EB555F"/>
    <w:p w14:paraId="44FD3266" w14:textId="77777777" w:rsidR="00EB555F" w:rsidRDefault="00EB555F" w:rsidP="00EB555F">
      <w:pPr>
        <w:pStyle w:val="Heading2"/>
      </w:pPr>
      <w:r w:rsidRPr="007B3AE2">
        <w:t>States CP</w:t>
      </w:r>
    </w:p>
    <w:p w14:paraId="4083446D" w14:textId="77777777" w:rsidR="00EB555F" w:rsidRDefault="00EB555F" w:rsidP="00EB555F">
      <w:pPr>
        <w:pStyle w:val="Heading3"/>
      </w:pPr>
      <w:r>
        <w:t>2NC---Overview---T/L</w:t>
      </w:r>
    </w:p>
    <w:p w14:paraId="06E4ED7B" w14:textId="77777777" w:rsidR="00EB555F" w:rsidRPr="00015EDC" w:rsidRDefault="00EB555F" w:rsidP="00EB555F">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17774008" w14:textId="77777777" w:rsidR="00EB555F" w:rsidRPr="002B2407" w:rsidRDefault="00EB555F" w:rsidP="00EB555F">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54E03D29" w14:textId="77777777" w:rsidR="00EB555F" w:rsidRPr="00015EDC" w:rsidRDefault="00EB555F" w:rsidP="00EB555F">
      <w:pPr>
        <w:rPr>
          <w:sz w:val="16"/>
        </w:rPr>
      </w:pPr>
      <w:r w:rsidRPr="00015EDC">
        <w:rPr>
          <w:sz w:val="16"/>
        </w:rPr>
        <w:t>D. Dynamic Federalism: From National to Local to National Again</w:t>
      </w:r>
    </w:p>
    <w:p w14:paraId="399727F6" w14:textId="77777777" w:rsidR="00EB555F" w:rsidRPr="00015EDC" w:rsidRDefault="00EB555F" w:rsidP="00EB555F">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76E4C894" w14:textId="77777777" w:rsidR="00EB555F" w:rsidRPr="00015EDC" w:rsidRDefault="00EB555F" w:rsidP="00EB555F">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41EFC928" w14:textId="77777777" w:rsidR="00EB555F" w:rsidRPr="00015EDC" w:rsidRDefault="00EB555F" w:rsidP="00EB555F">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2704D2E2" w14:textId="77777777" w:rsidR="00EB555F" w:rsidRPr="00015EDC" w:rsidRDefault="00EB555F" w:rsidP="00EB555F">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7F1AE949" w14:textId="77777777" w:rsidR="00EB555F" w:rsidRPr="00015EDC" w:rsidRDefault="00EB555F" w:rsidP="00EB555F">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467496C5" w14:textId="77777777" w:rsidR="00EB555F" w:rsidRDefault="00EB555F" w:rsidP="00EB555F">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01C8EA26" w14:textId="77777777" w:rsidR="00EB555F" w:rsidRPr="00485C95" w:rsidRDefault="00EB555F" w:rsidP="00EB555F">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13CB5A79" w14:textId="77777777" w:rsidR="00EB555F" w:rsidRPr="00436D6F" w:rsidRDefault="00EB555F" w:rsidP="00EB555F">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7B5A7CF1" w14:textId="77777777" w:rsidR="00EB555F" w:rsidRPr="00436D6F" w:rsidRDefault="00EB555F" w:rsidP="00EB555F">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5978281A" w14:textId="77777777" w:rsidR="00EB555F" w:rsidRPr="00436D6F" w:rsidRDefault="00EB555F" w:rsidP="00EB555F">
      <w:pPr>
        <w:spacing w:line="256" w:lineRule="auto"/>
        <w:rPr>
          <w:rFonts w:eastAsia="Calibri"/>
          <w:sz w:val="16"/>
        </w:rPr>
      </w:pPr>
      <w:r w:rsidRPr="00DC4DD5">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4"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5"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6"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7" w:anchor="marker3fn16" w:history="1">
        <w:r w:rsidRPr="00436D6F">
          <w:rPr>
            <w:rFonts w:eastAsia="Calibri"/>
            <w:color w:val="0000FF"/>
            <w:sz w:val="16"/>
            <w:u w:val="single"/>
          </w:rPr>
          <w:t xml:space="preserve">16 </w:t>
        </w:r>
      </w:hyperlink>
    </w:p>
    <w:p w14:paraId="71A765B4" w14:textId="77777777" w:rsidR="00EB555F" w:rsidRPr="00436D6F" w:rsidRDefault="00EB555F" w:rsidP="00EB555F">
      <w:pPr>
        <w:spacing w:line="256" w:lineRule="auto"/>
        <w:rPr>
          <w:rFonts w:eastAsia="Calibri"/>
          <w:sz w:val="16"/>
        </w:rPr>
      </w:pPr>
      <w:r w:rsidRPr="00436D6F">
        <w:rPr>
          <w:rFonts w:eastAsia="Calibri"/>
          <w:sz w:val="16"/>
        </w:rPr>
        <w:t>[CONTINUES – TO FOOTNOTE]</w:t>
      </w:r>
    </w:p>
    <w:p w14:paraId="3DF598AF" w14:textId="77777777" w:rsidR="00EB555F" w:rsidRPr="00436D6F" w:rsidRDefault="00EB555F" w:rsidP="00EB555F">
      <w:pPr>
        <w:spacing w:line="256" w:lineRule="auto"/>
        <w:rPr>
          <w:rFonts w:eastAsia="Calibri"/>
          <w:sz w:val="16"/>
        </w:rPr>
      </w:pPr>
      <w:hyperlink r:id="rId18"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9"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20"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21" w:history="1">
        <w:r w:rsidRPr="00436D6F">
          <w:rPr>
            <w:rFonts w:eastAsia="Calibri"/>
            <w:color w:val="0000FF"/>
            <w:sz w:val="16"/>
            <w:u w:val="single"/>
          </w:rPr>
          <w:t>106 U.S. 360</w:t>
        </w:r>
      </w:hyperlink>
      <w:r w:rsidRPr="00436D6F">
        <w:rPr>
          <w:rFonts w:eastAsia="Calibri"/>
          <w:sz w:val="16"/>
        </w:rPr>
        <w:t>, 365, 1 S.Ct. 336, 337, 27 L.Ed. 201 (1882).</w:t>
      </w:r>
    </w:p>
    <w:p w14:paraId="11EF59CD" w14:textId="77777777" w:rsidR="00EB555F" w:rsidRPr="00436D6F" w:rsidRDefault="00EB555F" w:rsidP="00EB555F">
      <w:pPr>
        <w:spacing w:line="256" w:lineRule="auto"/>
        <w:rPr>
          <w:rFonts w:eastAsia="Calibri"/>
        </w:rPr>
      </w:pPr>
    </w:p>
    <w:p w14:paraId="2654DA5A" w14:textId="77777777" w:rsidR="00EB555F" w:rsidRPr="008F014D" w:rsidRDefault="00EB555F" w:rsidP="00EB555F">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2049701C" w14:textId="77777777" w:rsidR="00EB555F" w:rsidRPr="00436D6F" w:rsidRDefault="00EB555F" w:rsidP="00EB555F">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3C5EAB9A" w14:textId="77777777" w:rsidR="00EB555F" w:rsidRPr="00436D6F" w:rsidRDefault="00EB555F" w:rsidP="00EB555F">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16EA0D16" w14:textId="77777777" w:rsidR="00EB555F" w:rsidRPr="005E253A" w:rsidRDefault="00EB555F" w:rsidP="00EB555F">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2C04CC2D" w14:textId="77777777" w:rsidR="00EB555F" w:rsidRPr="00436D6F" w:rsidRDefault="00EB555F" w:rsidP="00EB555F">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4F19A341" w14:textId="77777777" w:rsidR="00EB555F" w:rsidRPr="00436D6F" w:rsidRDefault="00EB555F" w:rsidP="00EB555F">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2598C457" w14:textId="77777777" w:rsidR="00EB555F" w:rsidRPr="00436D6F" w:rsidRDefault="00EB555F" w:rsidP="00EB555F">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70B0FB45" w14:textId="77777777" w:rsidR="00EB555F" w:rsidRPr="00F47297" w:rsidRDefault="00EB555F" w:rsidP="00EB555F"/>
    <w:p w14:paraId="50A472B6" w14:textId="77777777" w:rsidR="00EB555F" w:rsidRDefault="00EB555F" w:rsidP="00EB555F">
      <w:pPr>
        <w:pStyle w:val="Heading3"/>
      </w:pPr>
      <w:r>
        <w:t>2NC---Uncooperative Federalism</w:t>
      </w:r>
    </w:p>
    <w:p w14:paraId="4FD198A4" w14:textId="77777777" w:rsidR="00EB555F" w:rsidRPr="00A7384E" w:rsidRDefault="00EB555F" w:rsidP="00EB555F">
      <w:pPr>
        <w:keepNext/>
        <w:keepLines/>
        <w:spacing w:before="40" w:after="0"/>
        <w:outlineLvl w:val="3"/>
        <w:rPr>
          <w:rFonts w:eastAsiaTheme="majorEastAsia" w:cstheme="majorBidi"/>
          <w:bCs/>
          <w:iCs/>
          <w:sz w:val="26"/>
        </w:rPr>
      </w:pPr>
      <w:r>
        <w:rPr>
          <w:rFonts w:eastAsiaTheme="majorEastAsia" w:cstheme="majorBidi"/>
          <w:b/>
          <w:iCs/>
          <w:sz w:val="26"/>
        </w:rPr>
        <w:t>The</w:t>
      </w:r>
      <w:r w:rsidRPr="00436D6F">
        <w:rPr>
          <w:rFonts w:eastAsiaTheme="majorEastAsia" w:cstheme="majorBidi"/>
          <w:b/>
          <w:iCs/>
          <w:sz w:val="26"/>
        </w:rPr>
        <w:t xml:space="preserve"> Fed will be </w:t>
      </w:r>
      <w:r w:rsidRPr="00A7384E">
        <w:rPr>
          <w:rFonts w:eastAsiaTheme="majorEastAsia" w:cstheme="majorBidi"/>
          <w:b/>
          <w:iCs/>
          <w:sz w:val="26"/>
          <w:u w:val="single"/>
        </w:rPr>
        <w:t>forced to compromise</w:t>
      </w:r>
      <w:r w:rsidRPr="00436D6F">
        <w:rPr>
          <w:rFonts w:eastAsiaTheme="majorEastAsia" w:cstheme="majorBidi"/>
          <w:b/>
          <w:iCs/>
          <w:sz w:val="26"/>
        </w:rPr>
        <w:t xml:space="preserve"> –</w:t>
      </w:r>
      <w:r>
        <w:rPr>
          <w:rFonts w:eastAsiaTheme="majorEastAsia" w:cstheme="majorBidi"/>
          <w:b/>
          <w:iCs/>
          <w:sz w:val="26"/>
        </w:rPr>
        <w:t xml:space="preserve"> </w:t>
      </w:r>
      <w:r w:rsidRPr="00436D6F">
        <w:rPr>
          <w:rFonts w:eastAsiaTheme="majorEastAsia" w:cstheme="majorBidi"/>
          <w:b/>
          <w:iCs/>
          <w:sz w:val="26"/>
        </w:rPr>
        <w:t xml:space="preserve">Trump </w:t>
      </w:r>
      <w:r w:rsidRPr="00A7384E">
        <w:rPr>
          <w:rFonts w:eastAsiaTheme="majorEastAsia" w:cstheme="majorBidi"/>
          <w:b/>
          <w:iCs/>
          <w:sz w:val="26"/>
          <w:u w:val="single"/>
        </w:rPr>
        <w:t>needs the states</w:t>
      </w:r>
      <w:r w:rsidRPr="00436D6F">
        <w:rPr>
          <w:rFonts w:eastAsiaTheme="majorEastAsia" w:cstheme="majorBidi"/>
          <w:b/>
          <w:iCs/>
          <w:sz w:val="26"/>
        </w:rPr>
        <w:t xml:space="preserve"> to enforce his </w:t>
      </w:r>
      <w:r w:rsidRPr="00A7384E">
        <w:rPr>
          <w:rFonts w:eastAsiaTheme="majorEastAsia" w:cstheme="majorBidi"/>
          <w:b/>
          <w:iCs/>
          <w:sz w:val="26"/>
          <w:u w:val="single"/>
        </w:rPr>
        <w:t>top priorities</w:t>
      </w:r>
      <w:r w:rsidRPr="00436D6F">
        <w:rPr>
          <w:rFonts w:eastAsiaTheme="majorEastAsia" w:cstheme="majorBidi"/>
          <w:b/>
          <w:iCs/>
          <w:sz w:val="26"/>
        </w:rPr>
        <w:t xml:space="preserve"> – </w:t>
      </w:r>
      <w:r>
        <w:rPr>
          <w:rFonts w:eastAsiaTheme="majorEastAsia" w:cstheme="majorBidi"/>
          <w:bCs/>
          <w:iCs/>
          <w:sz w:val="26"/>
        </w:rPr>
        <w:t>s</w:t>
      </w:r>
      <w:r w:rsidRPr="00A7384E">
        <w:rPr>
          <w:rFonts w:eastAsiaTheme="majorEastAsia" w:cstheme="majorBidi"/>
          <w:bCs/>
          <w:iCs/>
          <w:sz w:val="26"/>
        </w:rPr>
        <w:t xml:space="preserve">ure, Trump loves to pick a fight with California, but he can’t fight all 50 states </w:t>
      </w:r>
    </w:p>
    <w:p w14:paraId="36D9B454" w14:textId="77777777" w:rsidR="00EB555F" w:rsidRPr="00436D6F" w:rsidRDefault="00EB555F" w:rsidP="00EB555F">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58E7D1CE" w14:textId="77777777" w:rsidR="00EB555F" w:rsidRPr="00436D6F" w:rsidRDefault="00EB555F" w:rsidP="00EB555F">
      <w:pPr>
        <w:rPr>
          <w:b/>
          <w:iCs/>
          <w:u w:val="single"/>
        </w:rPr>
      </w:pPr>
      <w:r w:rsidRPr="00436D6F">
        <w:rPr>
          <w:u w:val="single"/>
        </w:rPr>
        <w:t xml:space="preserve">Because of this, </w:t>
      </w:r>
      <w:r w:rsidRPr="00436D6F">
        <w:rPr>
          <w:highlight w:val="green"/>
          <w:u w:val="single"/>
        </w:rPr>
        <w:t xml:space="preserve">Washington </w:t>
      </w:r>
      <w:r w:rsidRPr="00436D6F">
        <w:rPr>
          <w:b/>
          <w:iCs/>
          <w:highlight w:val="green"/>
          <w:u w:val="single"/>
        </w:rPr>
        <w:t>can’t go it alone</w:t>
      </w:r>
      <w:r w:rsidRPr="00436D6F">
        <w:rPr>
          <w:sz w:val="16"/>
        </w:rPr>
        <w:t xml:space="preserve">. </w:t>
      </w:r>
      <w:r w:rsidRPr="00436D6F">
        <w:rPr>
          <w:u w:val="single"/>
        </w:rPr>
        <w:t xml:space="preserve">When </w:t>
      </w:r>
      <w:r w:rsidRPr="00436D6F">
        <w:rPr>
          <w:highlight w:val="green"/>
          <w:u w:val="single"/>
        </w:rPr>
        <w:t xml:space="preserve">Congress </w:t>
      </w:r>
      <w:r w:rsidRPr="00436D6F">
        <w:rPr>
          <w:u w:val="single"/>
        </w:rPr>
        <w:t>makes a law, it</w:t>
      </w:r>
      <w:r w:rsidRPr="00436D6F">
        <w:rPr>
          <w:sz w:val="16"/>
        </w:rPr>
        <w:t xml:space="preserve"> often </w:t>
      </w:r>
      <w:r w:rsidRPr="00436D6F">
        <w:rPr>
          <w:highlight w:val="green"/>
          <w:u w:val="single"/>
        </w:rPr>
        <w:t>lacks</w:t>
      </w:r>
      <w:r w:rsidRPr="00436D6F">
        <w:rPr>
          <w:u w:val="single"/>
        </w:rPr>
        <w:t xml:space="preserve"> the </w:t>
      </w:r>
      <w:r w:rsidRPr="00436D6F">
        <w:rPr>
          <w:highlight w:val="green"/>
          <w:u w:val="single"/>
        </w:rPr>
        <w:t xml:space="preserve">resources to enforce </w:t>
      </w:r>
      <w:r w:rsidRPr="00436D6F">
        <w:rPr>
          <w:u w:val="single"/>
        </w:rPr>
        <w:t>it.</w:t>
      </w:r>
      <w:r w:rsidRPr="00436D6F">
        <w:rPr>
          <w:sz w:val="16"/>
        </w:rPr>
        <w:t xml:space="preserve"> Instead, </w:t>
      </w:r>
      <w:r w:rsidRPr="00436D6F">
        <w:rPr>
          <w:highlight w:val="green"/>
          <w:u w:val="single"/>
        </w:rPr>
        <w:t>it relies on states</w:t>
      </w:r>
      <w:r w:rsidRPr="00436D6F">
        <w:rPr>
          <w:u w:val="single"/>
        </w:rPr>
        <w:t xml:space="preserve"> and localities to carry out its policies. </w:t>
      </w:r>
      <w:r w:rsidRPr="00436D6F">
        <w:rPr>
          <w:highlight w:val="green"/>
          <w:u w:val="single"/>
        </w:rPr>
        <w:t>Without</w:t>
      </w:r>
      <w:r w:rsidRPr="00436D6F">
        <w:rPr>
          <w:u w:val="single"/>
        </w:rPr>
        <w:t xml:space="preserve"> those </w:t>
      </w:r>
      <w:r w:rsidRPr="00436D6F">
        <w:rPr>
          <w:highlight w:val="green"/>
          <w:u w:val="single"/>
        </w:rPr>
        <w:t>local actors,</w:t>
      </w:r>
      <w:r w:rsidRPr="00436D6F">
        <w:rPr>
          <w:u w:val="single"/>
        </w:rPr>
        <w:t xml:space="preserve"> the </w:t>
      </w:r>
      <w:r w:rsidRPr="00436D6F">
        <w:rPr>
          <w:highlight w:val="green"/>
          <w:u w:val="single"/>
        </w:rPr>
        <w:t>feds cannot enforce</w:t>
      </w:r>
      <w:r w:rsidRPr="00436D6F">
        <w:rPr>
          <w:sz w:val="16"/>
          <w:highlight w:val="green"/>
        </w:rPr>
        <w:t xml:space="preserve"> </w:t>
      </w:r>
      <w:r w:rsidRPr="00A7384E">
        <w:rPr>
          <w:rStyle w:val="Emphasis"/>
          <w:highlight w:val="green"/>
        </w:rPr>
        <w:t>immigration</w:t>
      </w:r>
      <w:r w:rsidRPr="00436D6F">
        <w:rPr>
          <w:b/>
          <w:iCs/>
          <w:highlight w:val="green"/>
          <w:u w:val="single"/>
        </w:rPr>
        <w:t xml:space="preserve"> </w:t>
      </w:r>
      <w:r w:rsidRPr="00436D6F">
        <w:rPr>
          <w:b/>
          <w:iCs/>
          <w:u w:val="single"/>
        </w:rPr>
        <w:t>law</w:t>
      </w:r>
      <w:r w:rsidRPr="00436D6F">
        <w:rPr>
          <w:sz w:val="16"/>
        </w:rPr>
        <w:t xml:space="preserve">, implement </w:t>
      </w:r>
      <w:r w:rsidRPr="00436D6F">
        <w:rPr>
          <w:b/>
          <w:iCs/>
          <w:u w:val="single"/>
        </w:rPr>
        <w:t>environmental policy</w:t>
      </w:r>
      <w:r w:rsidRPr="00436D6F">
        <w:rPr>
          <w:sz w:val="16"/>
        </w:rPr>
        <w:t xml:space="preserve">, </w:t>
      </w:r>
      <w:r w:rsidRPr="00A7384E">
        <w:rPr>
          <w:b/>
          <w:iCs/>
          <w:u w:val="single"/>
        </w:rPr>
        <w:t xml:space="preserve">build </w:t>
      </w:r>
      <w:r w:rsidRPr="00A7384E">
        <w:rPr>
          <w:rStyle w:val="Emphasis"/>
          <w:highlight w:val="green"/>
        </w:rPr>
        <w:t>infrastructure</w:t>
      </w:r>
      <w:r w:rsidRPr="00436D6F">
        <w:rPr>
          <w:sz w:val="16"/>
        </w:rPr>
        <w:t xml:space="preserve">, or </w:t>
      </w:r>
      <w:r w:rsidRPr="00436D6F">
        <w:rPr>
          <w:b/>
          <w:iCs/>
          <w:u w:val="single"/>
        </w:rPr>
        <w:t>prosecute drug offenses</w:t>
      </w:r>
      <w:r w:rsidRPr="00436D6F">
        <w:rPr>
          <w:sz w:val="16"/>
        </w:rPr>
        <w:t xml:space="preserve">. Changing </w:t>
      </w:r>
      <w:r w:rsidRPr="00436D6F">
        <w:rPr>
          <w:u w:val="single"/>
        </w:rPr>
        <w:t>policies in these areas</w:t>
      </w:r>
      <w:r w:rsidRPr="00436D6F">
        <w:rPr>
          <w:sz w:val="16"/>
        </w:rPr>
        <w:t>—</w:t>
      </w:r>
      <w:r w:rsidRPr="00A7384E">
        <w:rPr>
          <w:rStyle w:val="Emphasis"/>
          <w:highlight w:val="green"/>
        </w:rPr>
        <w:t>and many more—</w:t>
      </w:r>
      <w:r w:rsidRPr="00436D6F">
        <w:rPr>
          <w:u w:val="single"/>
        </w:rPr>
        <w:t xml:space="preserve">is possible only if </w:t>
      </w:r>
      <w:r w:rsidRPr="00436D6F">
        <w:rPr>
          <w:sz w:val="16"/>
        </w:rPr>
        <w:t>cities and</w:t>
      </w:r>
      <w:r w:rsidRPr="00436D6F">
        <w:rPr>
          <w:u w:val="single"/>
        </w:rPr>
        <w:t xml:space="preserve"> states lend a hand</w:t>
      </w:r>
      <w:r w:rsidRPr="00436D6F">
        <w:rPr>
          <w:sz w:val="16"/>
        </w:rPr>
        <w:t xml:space="preserve">. </w:t>
      </w:r>
      <w:r w:rsidRPr="00436D6F">
        <w:rPr>
          <w:u w:val="single"/>
        </w:rPr>
        <w:t>This arrangement creates opportunities for</w:t>
      </w:r>
      <w:r w:rsidRPr="00436D6F">
        <w:rPr>
          <w:sz w:val="16"/>
        </w:rPr>
        <w:t xml:space="preserve"> federal-state cooperation. But it also allows for “</w:t>
      </w:r>
      <w:r w:rsidRPr="00436D6F">
        <w:rPr>
          <w:u w:val="single"/>
        </w:rPr>
        <w:t xml:space="preserve">uncooperative federalism”: </w:t>
      </w:r>
      <w:r w:rsidRPr="00436D6F">
        <w:rPr>
          <w:highlight w:val="green"/>
          <w:u w:val="single"/>
        </w:rPr>
        <w:t>State</w:t>
      </w:r>
      <w:r w:rsidRPr="00436D6F">
        <w:rPr>
          <w:sz w:val="16"/>
        </w:rPr>
        <w:t xml:space="preserve"> and local officials </w:t>
      </w:r>
      <w:r w:rsidRPr="00436D6F">
        <w:rPr>
          <w:u w:val="single"/>
        </w:rPr>
        <w:t xml:space="preserve">can use their </w:t>
      </w:r>
      <w:r w:rsidRPr="00436D6F">
        <w:rPr>
          <w:highlight w:val="green"/>
          <w:u w:val="single"/>
        </w:rPr>
        <w:t>leverage</w:t>
      </w:r>
      <w:r w:rsidRPr="00436D6F">
        <w:rPr>
          <w:u w:val="single"/>
        </w:rPr>
        <w:t xml:space="preserve"> over the feds to </w:t>
      </w:r>
      <w:r w:rsidRPr="00A7384E">
        <w:rPr>
          <w:rStyle w:val="Emphasis"/>
          <w:highlight w:val="green"/>
        </w:rPr>
        <w:t>shape national policy</w:t>
      </w:r>
      <w:r w:rsidRPr="00436D6F">
        <w:rPr>
          <w:b/>
          <w:iCs/>
          <w:highlight w:val="green"/>
          <w:u w:val="single"/>
        </w:rPr>
        <w:t>.</w:t>
      </w:r>
    </w:p>
    <w:p w14:paraId="5068BD20" w14:textId="77777777" w:rsidR="00EB555F" w:rsidRPr="00A7384E" w:rsidRDefault="00EB555F" w:rsidP="00EB555F">
      <w:pPr>
        <w:rPr>
          <w:u w:val="single"/>
        </w:rPr>
      </w:pPr>
      <w:r w:rsidRPr="00436D6F">
        <w:rPr>
          <w:sz w:val="16"/>
        </w:rPr>
        <w:t xml:space="preserve">This means that </w:t>
      </w:r>
      <w:r w:rsidRPr="00436D6F">
        <w:rPr>
          <w:u w:val="single"/>
        </w:rPr>
        <w:t xml:space="preserve">states can shape policy simply </w:t>
      </w:r>
      <w:r w:rsidRPr="00436D6F">
        <w:rPr>
          <w:highlight w:val="green"/>
          <w:u w:val="single"/>
        </w:rPr>
        <w:t>by refusing to partner with the fed</w:t>
      </w:r>
      <w:r w:rsidRPr="00436D6F">
        <w:rPr>
          <w:u w:val="single"/>
        </w:rPr>
        <w:t xml:space="preserve">eral government. </w:t>
      </w:r>
      <w:r w:rsidRPr="00436D6F">
        <w:rPr>
          <w:highlight w:val="green"/>
          <w:u w:val="single"/>
        </w:rPr>
        <w:t>This</w:t>
      </w:r>
      <w:r w:rsidRPr="00436D6F">
        <w:rPr>
          <w:u w:val="single"/>
        </w:rPr>
        <w:t xml:space="preserve"> form of resistance</w:t>
      </w:r>
      <w:r w:rsidRPr="00436D6F">
        <w:rPr>
          <w:sz w:val="16"/>
        </w:rPr>
        <w:t xml:space="preserve"> involves more than mere obstruction. It </w:t>
      </w:r>
      <w:r w:rsidRPr="00436D6F">
        <w:rPr>
          <w:highlight w:val="green"/>
          <w:u w:val="single"/>
        </w:rPr>
        <w:t>allows progressive</w:t>
      </w:r>
      <w:r w:rsidRPr="00436D6F">
        <w:rPr>
          <w:u w:val="single"/>
        </w:rPr>
        <w:t xml:space="preserve"> states </w:t>
      </w:r>
      <w:r w:rsidRPr="00436D6F">
        <w:rPr>
          <w:highlight w:val="green"/>
          <w:u w:val="single"/>
        </w:rPr>
        <w:t>to</w:t>
      </w:r>
      <w:r w:rsidRPr="00436D6F">
        <w:rPr>
          <w:u w:val="single"/>
        </w:rPr>
        <w:t xml:space="preserve"> help </w:t>
      </w:r>
      <w:r w:rsidRPr="00436D6F">
        <w:rPr>
          <w:highlight w:val="green"/>
          <w:u w:val="single"/>
        </w:rPr>
        <w:t>set the</w:t>
      </w:r>
      <w:r w:rsidRPr="00436D6F">
        <w:rPr>
          <w:u w:val="single"/>
        </w:rPr>
        <w:t xml:space="preserve"> federal </w:t>
      </w:r>
      <w:r w:rsidRPr="00436D6F">
        <w:rPr>
          <w:highlight w:val="green"/>
          <w:u w:val="single"/>
        </w:rPr>
        <w:t>agenda by forcing</w:t>
      </w:r>
      <w:r w:rsidRPr="00436D6F">
        <w:rPr>
          <w:u w:val="single"/>
        </w:rPr>
        <w:t xml:space="preserve"> </w:t>
      </w:r>
      <w:r w:rsidRPr="00436D6F">
        <w:rPr>
          <w:sz w:val="16"/>
        </w:rPr>
        <w:t xml:space="preserve">debates that conservatives would rather avoid and by creating </w:t>
      </w:r>
      <w:r w:rsidRPr="00436D6F">
        <w:rPr>
          <w:u w:val="single"/>
        </w:rPr>
        <w:t xml:space="preserve">incentives for </w:t>
      </w:r>
      <w:r w:rsidRPr="00436D6F">
        <w:rPr>
          <w:highlight w:val="green"/>
          <w:u w:val="single"/>
        </w:rPr>
        <w:t>compromise</w:t>
      </w:r>
      <w:r w:rsidRPr="00436D6F">
        <w:rPr>
          <w:u w:val="single"/>
        </w:rPr>
        <w:t>. When states opt out</w:t>
      </w:r>
      <w:r w:rsidRPr="00436D6F">
        <w:rPr>
          <w:sz w:val="16"/>
        </w:rPr>
        <w:t xml:space="preserve"> of a federal program, </w:t>
      </w:r>
      <w:r w:rsidRPr="00436D6F">
        <w:rPr>
          <w:u w:val="single"/>
        </w:rPr>
        <w:t>it costs the federal government resources and political capital. That’s why</w:t>
      </w:r>
      <w:r w:rsidRPr="00436D6F">
        <w:rPr>
          <w:sz w:val="16"/>
        </w:rPr>
        <w:t xml:space="preserve"> President </w:t>
      </w:r>
      <w:r w:rsidRPr="00436D6F">
        <w:rPr>
          <w:u w:val="single"/>
        </w:rPr>
        <w:t xml:space="preserve">Trump has a </w:t>
      </w:r>
      <w:r w:rsidRPr="00436D6F">
        <w:rPr>
          <w:b/>
          <w:iCs/>
          <w:u w:val="single"/>
        </w:rPr>
        <w:t>lot more incentive</w:t>
      </w:r>
      <w:r w:rsidRPr="00436D6F">
        <w:rPr>
          <w:sz w:val="16"/>
        </w:rPr>
        <w:t xml:space="preserve"> </w:t>
      </w:r>
      <w:r w:rsidRPr="00436D6F">
        <w:rPr>
          <w:u w:val="single"/>
        </w:rPr>
        <w:t>to compromise with Democrats in Sacramento than with those on the Hill.</w:t>
      </w:r>
    </w:p>
    <w:p w14:paraId="5D2C670A" w14:textId="77777777" w:rsidR="00EB555F" w:rsidRPr="00436D6F" w:rsidRDefault="00EB555F" w:rsidP="00EB555F">
      <w:pPr>
        <w:keepNext/>
        <w:keepLines/>
        <w:spacing w:before="40" w:after="0"/>
        <w:outlineLvl w:val="3"/>
        <w:rPr>
          <w:rFonts w:eastAsiaTheme="majorEastAsia" w:cs="Arial"/>
          <w:b/>
          <w:iCs/>
          <w:sz w:val="26"/>
        </w:rPr>
      </w:pPr>
      <w:r w:rsidRPr="00436D6F">
        <w:rPr>
          <w:rFonts w:eastAsiaTheme="majorEastAsia" w:cs="Arial"/>
          <w:b/>
          <w:iCs/>
          <w:sz w:val="26"/>
        </w:rPr>
        <w:t xml:space="preserve">Uncooperative federalism is especially powerful in the </w:t>
      </w:r>
      <w:r w:rsidRPr="00A7384E">
        <w:rPr>
          <w:rFonts w:eastAsiaTheme="majorEastAsia" w:cs="Arial"/>
          <w:b/>
          <w:iCs/>
          <w:sz w:val="26"/>
          <w:u w:val="single"/>
        </w:rPr>
        <w:t>Trump 2.0</w:t>
      </w:r>
      <w:r w:rsidRPr="00436D6F">
        <w:rPr>
          <w:rFonts w:eastAsiaTheme="majorEastAsia" w:cs="Arial"/>
          <w:b/>
          <w:iCs/>
          <w:sz w:val="26"/>
        </w:rPr>
        <w:t xml:space="preserve"> world </w:t>
      </w:r>
    </w:p>
    <w:p w14:paraId="0B79D27D" w14:textId="77777777" w:rsidR="00EB555F" w:rsidRPr="00436D6F" w:rsidRDefault="00EB555F" w:rsidP="00EB555F">
      <w:r w:rsidRPr="00436D6F">
        <w:rPr>
          <w:b/>
          <w:bCs/>
          <w:sz w:val="26"/>
        </w:rPr>
        <w:t>Presslein 24</w:t>
      </w:r>
      <w:r w:rsidRPr="00436D6F">
        <w:t xml:space="preserve"> [David Presslein, Research Assistant at the Max Planck Institute for Social Law and Social Policy in Munich. He holds an LL.M. from Yale Law School. “Political Resistance and Two Dirty Words.” November 15, 2024. https://verfassungsblog.de/political-resistance-and-two-dirty-words/]</w:t>
      </w:r>
    </w:p>
    <w:p w14:paraId="5B8CAF72" w14:textId="77777777" w:rsidR="00EB555F" w:rsidRPr="00436D6F" w:rsidRDefault="00EB555F" w:rsidP="00EB555F">
      <w:pPr>
        <w:rPr>
          <w:sz w:val="16"/>
        </w:rPr>
      </w:pPr>
      <w:r w:rsidRPr="00436D6F">
        <w:rPr>
          <w:sz w:val="16"/>
        </w:rPr>
        <w:t xml:space="preserve">Although the </w:t>
      </w:r>
      <w:r w:rsidRPr="00436D6F">
        <w:rPr>
          <w:u w:val="single"/>
        </w:rPr>
        <w:t>States and the federal government formally act separately</w:t>
      </w:r>
      <w:r w:rsidRPr="00436D6F">
        <w:rPr>
          <w:sz w:val="16"/>
        </w:rPr>
        <w:t xml:space="preserve">, in practice they often </w:t>
      </w:r>
      <w:r w:rsidRPr="00436D6F">
        <w:rPr>
          <w:u w:val="single"/>
        </w:rPr>
        <w:t>cooperate to administer joint programs</w:t>
      </w:r>
      <w:r w:rsidRPr="00436D6F">
        <w:rPr>
          <w:sz w:val="16"/>
        </w:rPr>
        <w:t xml:space="preserve"> in what can be called “Intrastatutory Federalism”. </w:t>
      </w:r>
      <w:r w:rsidRPr="00436D6F">
        <w:rPr>
          <w:u w:val="single"/>
        </w:rPr>
        <w:t xml:space="preserve">The </w:t>
      </w:r>
      <w:r w:rsidRPr="00436D6F">
        <w:rPr>
          <w:highlight w:val="green"/>
          <w:u w:val="single"/>
        </w:rPr>
        <w:t>States</w:t>
      </w:r>
      <w:r w:rsidRPr="00436D6F">
        <w:rPr>
          <w:sz w:val="16"/>
        </w:rPr>
        <w:t xml:space="preserve"> (and localities) </w:t>
      </w:r>
      <w:r w:rsidRPr="00436D6F">
        <w:rPr>
          <w:highlight w:val="green"/>
          <w:u w:val="single"/>
        </w:rPr>
        <w:t>have</w:t>
      </w:r>
      <w:r w:rsidRPr="00436D6F">
        <w:rPr>
          <w:sz w:val="16"/>
        </w:rPr>
        <w:t xml:space="preserve"> </w:t>
      </w:r>
      <w:r w:rsidRPr="00436D6F">
        <w:rPr>
          <w:u w:val="single"/>
        </w:rPr>
        <w:t xml:space="preserve">thus </w:t>
      </w:r>
      <w:r w:rsidRPr="00436D6F">
        <w:rPr>
          <w:b/>
          <w:iCs/>
          <w:highlight w:val="green"/>
          <w:u w:val="single"/>
        </w:rPr>
        <w:t>considerable influence</w:t>
      </w:r>
      <w:r w:rsidRPr="00436D6F">
        <w:rPr>
          <w:highlight w:val="green"/>
          <w:u w:val="single"/>
        </w:rPr>
        <w:t xml:space="preserve"> on</w:t>
      </w:r>
      <w:r w:rsidRPr="00436D6F">
        <w:rPr>
          <w:u w:val="single"/>
        </w:rPr>
        <w:t xml:space="preserve"> the actual </w:t>
      </w:r>
      <w:r w:rsidRPr="00436D6F">
        <w:rPr>
          <w:b/>
          <w:iCs/>
          <w:highlight w:val="green"/>
          <w:u w:val="single"/>
        </w:rPr>
        <w:t>implementation</w:t>
      </w:r>
      <w:r w:rsidRPr="00436D6F">
        <w:rPr>
          <w:highlight w:val="green"/>
          <w:u w:val="single"/>
        </w:rPr>
        <w:t xml:space="preserve"> of fed</w:t>
      </w:r>
      <w:r w:rsidRPr="00436D6F">
        <w:rPr>
          <w:u w:val="single"/>
        </w:rPr>
        <w:t xml:space="preserve">eral </w:t>
      </w:r>
      <w:r w:rsidRPr="00436D6F">
        <w:rPr>
          <w:highlight w:val="green"/>
          <w:u w:val="single"/>
        </w:rPr>
        <w:t>measures and can (</w:t>
      </w:r>
      <w:r w:rsidRPr="00436D6F">
        <w:rPr>
          <w:b/>
          <w:iCs/>
          <w:highlight w:val="green"/>
          <w:u w:val="single"/>
        </w:rPr>
        <w:t>re-)shape</w:t>
      </w:r>
      <w:r w:rsidRPr="00436D6F">
        <w:rPr>
          <w:u w:val="single"/>
        </w:rPr>
        <w:t xml:space="preserve"> or block harmful </w:t>
      </w:r>
      <w:r w:rsidRPr="00436D6F">
        <w:rPr>
          <w:highlight w:val="green"/>
          <w:u w:val="single"/>
        </w:rPr>
        <w:t xml:space="preserve">programs, engaging in </w:t>
      </w:r>
      <w:r w:rsidRPr="00436D6F">
        <w:rPr>
          <w:b/>
          <w:iCs/>
          <w:highlight w:val="green"/>
          <w:u w:val="single"/>
        </w:rPr>
        <w:t>Uncooperative Federalism</w:t>
      </w:r>
      <w:r w:rsidRPr="00436D6F">
        <w:rPr>
          <w:sz w:val="16"/>
        </w:rPr>
        <w:t xml:space="preserve">. </w:t>
      </w:r>
      <w:r w:rsidRPr="00436D6F">
        <w:rPr>
          <w:u w:val="single"/>
        </w:rPr>
        <w:t>Through disaggregation of political bodies and diffusion of power, national minorities can become local majorities</w:t>
      </w:r>
      <w:r w:rsidRPr="00436D6F">
        <w:rPr>
          <w:sz w:val="16"/>
        </w:rPr>
        <w:t xml:space="preserve"> and shape policy themselves, thereby </w:t>
      </w:r>
      <w:r w:rsidRPr="00436D6F">
        <w:rPr>
          <w:u w:val="single"/>
        </w:rPr>
        <w:t>dissenting by deciding</w:t>
      </w:r>
      <w:r w:rsidRPr="00436D6F">
        <w:rPr>
          <w:sz w:val="16"/>
        </w:rPr>
        <w:t xml:space="preserve">. Furthermore, local communities offer the opportunity to establish their own programs at a local level and strengthen their case in opposition to federal policies – </w:t>
      </w:r>
      <w:r w:rsidRPr="00436D6F">
        <w:rPr>
          <w:u w:val="single"/>
        </w:rPr>
        <w:t xml:space="preserve">it is </w:t>
      </w:r>
      <w:r w:rsidRPr="00436D6F">
        <w:rPr>
          <w:b/>
          <w:iCs/>
          <w:u w:val="single"/>
        </w:rPr>
        <w:t>easier</w:t>
      </w:r>
      <w:r w:rsidRPr="00436D6F">
        <w:rPr>
          <w:u w:val="single"/>
        </w:rPr>
        <w:t xml:space="preserve"> to argue if </w:t>
      </w:r>
      <w:r w:rsidRPr="00436D6F">
        <w:rPr>
          <w:highlight w:val="green"/>
          <w:u w:val="single"/>
        </w:rPr>
        <w:t xml:space="preserve">you can point to </w:t>
      </w:r>
      <w:r w:rsidRPr="00436D6F">
        <w:rPr>
          <w:b/>
          <w:iCs/>
          <w:highlight w:val="green"/>
          <w:u w:val="single"/>
        </w:rPr>
        <w:t>concrete</w:t>
      </w:r>
      <w:r w:rsidRPr="00436D6F">
        <w:rPr>
          <w:u w:val="single"/>
        </w:rPr>
        <w:t xml:space="preserve">, well-functioning </w:t>
      </w:r>
      <w:r w:rsidRPr="00436D6F">
        <w:rPr>
          <w:b/>
          <w:iCs/>
          <w:highlight w:val="green"/>
          <w:u w:val="single"/>
        </w:rPr>
        <w:t>practical examples</w:t>
      </w:r>
      <w:r w:rsidRPr="00436D6F">
        <w:rPr>
          <w:u w:val="single"/>
        </w:rPr>
        <w:t>. That way</w:t>
      </w:r>
      <w:r w:rsidRPr="00436D6F">
        <w:rPr>
          <w:sz w:val="16"/>
        </w:rPr>
        <w:t xml:space="preserve">, they can also work to protect individual rights – federalism and rights </w:t>
      </w:r>
      <w:r w:rsidRPr="00436D6F">
        <w:rPr>
          <w:u w:val="single"/>
        </w:rPr>
        <w:t>work as “interlocking gears</w:t>
      </w:r>
      <w:r w:rsidRPr="00436D6F">
        <w:rPr>
          <w:sz w:val="16"/>
        </w:rPr>
        <w:t xml:space="preserve">”. Such a </w:t>
      </w:r>
      <w:r w:rsidRPr="00436D6F">
        <w:rPr>
          <w:u w:val="single"/>
        </w:rPr>
        <w:t>comprehensive account</w:t>
      </w:r>
      <w:r w:rsidRPr="00436D6F">
        <w:rPr>
          <w:sz w:val="16"/>
        </w:rPr>
        <w:t xml:space="preserve"> of federalism can </w:t>
      </w:r>
      <w:r w:rsidRPr="00436D6F">
        <w:rPr>
          <w:u w:val="single"/>
        </w:rPr>
        <w:t xml:space="preserve">help Democrats understand </w:t>
      </w:r>
      <w:r w:rsidRPr="00436D6F">
        <w:rPr>
          <w:highlight w:val="green"/>
          <w:u w:val="single"/>
        </w:rPr>
        <w:t>its</w:t>
      </w:r>
      <w:r w:rsidRPr="00436D6F">
        <w:rPr>
          <w:u w:val="single"/>
        </w:rPr>
        <w:t xml:space="preserve"> progressive </w:t>
      </w:r>
      <w:r w:rsidRPr="00436D6F">
        <w:rPr>
          <w:highlight w:val="green"/>
          <w:u w:val="single"/>
        </w:rPr>
        <w:t>potential</w:t>
      </w:r>
      <w:r w:rsidRPr="00436D6F">
        <w:rPr>
          <w:sz w:val="16"/>
        </w:rPr>
        <w:t xml:space="preserve"> and adapt accordingly. As Gerken argues, this </w:t>
      </w:r>
      <w:r w:rsidRPr="00436D6F">
        <w:rPr>
          <w:highlight w:val="green"/>
          <w:u w:val="single"/>
        </w:rPr>
        <w:t xml:space="preserve">proves </w:t>
      </w:r>
      <w:r w:rsidRPr="00436D6F">
        <w:rPr>
          <w:b/>
          <w:iCs/>
          <w:highlight w:val="green"/>
          <w:u w:val="single"/>
        </w:rPr>
        <w:t>more useful</w:t>
      </w:r>
      <w:r w:rsidRPr="00436D6F">
        <w:rPr>
          <w:highlight w:val="green"/>
          <w:u w:val="single"/>
        </w:rPr>
        <w:t xml:space="preserve"> against</w:t>
      </w:r>
      <w:r w:rsidRPr="00436D6F">
        <w:rPr>
          <w:u w:val="single"/>
        </w:rPr>
        <w:t xml:space="preserve"> the </w:t>
      </w:r>
      <w:r w:rsidRPr="00436D6F">
        <w:rPr>
          <w:highlight w:val="green"/>
          <w:u w:val="single"/>
        </w:rPr>
        <w:t>Trump</w:t>
      </w:r>
      <w:r w:rsidRPr="00436D6F">
        <w:rPr>
          <w:u w:val="single"/>
        </w:rPr>
        <w:t xml:space="preserve"> Administration</w:t>
      </w:r>
      <w:r w:rsidRPr="00436D6F">
        <w:rPr>
          <w:sz w:val="16"/>
        </w:rPr>
        <w:t xml:space="preserve"> than arguments relying on sovereignty (see here, here, or here).</w:t>
      </w:r>
    </w:p>
    <w:p w14:paraId="3F337E6F" w14:textId="77777777" w:rsidR="00EB555F" w:rsidRPr="00436D6F" w:rsidRDefault="00EB555F" w:rsidP="00EB555F">
      <w:pPr>
        <w:rPr>
          <w:sz w:val="16"/>
        </w:rPr>
      </w:pPr>
      <w:r w:rsidRPr="00436D6F">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35862FE2" w14:textId="77777777" w:rsidR="00EB555F" w:rsidRPr="00436D6F" w:rsidRDefault="00EB555F" w:rsidP="00EB555F">
      <w:pPr>
        <w:rPr>
          <w:sz w:val="16"/>
        </w:rPr>
      </w:pPr>
      <w:r w:rsidRPr="00436D6F">
        <w:rPr>
          <w:sz w:val="16"/>
        </w:rPr>
        <w:t xml:space="preserve">First in line is the </w:t>
      </w:r>
      <w:r w:rsidRPr="00436D6F">
        <w:rPr>
          <w:highlight w:val="green"/>
          <w:u w:val="single"/>
        </w:rPr>
        <w:t>Anti-Commandeering</w:t>
      </w:r>
      <w:r w:rsidRPr="00436D6F">
        <w:rPr>
          <w:u w:val="single"/>
        </w:rPr>
        <w:t xml:space="preserve"> Doctrine</w:t>
      </w:r>
      <w:r w:rsidRPr="00436D6F">
        <w:rPr>
          <w:sz w:val="16"/>
        </w:rPr>
        <w:t xml:space="preserve">. The </w:t>
      </w:r>
      <w:r w:rsidRPr="00436D6F">
        <w:rPr>
          <w:u w:val="single"/>
        </w:rPr>
        <w:t xml:space="preserve">U.S. Constitution formally envisions a dual system in which the federal </w:t>
      </w:r>
      <w:r w:rsidRPr="00436D6F">
        <w:rPr>
          <w:highlight w:val="green"/>
          <w:u w:val="single"/>
        </w:rPr>
        <w:t>and</w:t>
      </w:r>
      <w:r w:rsidRPr="00436D6F">
        <w:rPr>
          <w:u w:val="single"/>
        </w:rPr>
        <w:t xml:space="preserve"> state levels administer their own laws independently</w:t>
      </w:r>
      <w:r w:rsidRPr="00436D6F">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36D6F">
        <w:rPr>
          <w:u w:val="single"/>
        </w:rPr>
        <w:t xml:space="preserve">can now foreclose attempts by the Trump administration to </w:t>
      </w:r>
      <w:r w:rsidRPr="00436D6F">
        <w:rPr>
          <w:b/>
          <w:iCs/>
          <w:u w:val="single"/>
        </w:rPr>
        <w:t>force</w:t>
      </w:r>
      <w:r w:rsidRPr="00436D6F">
        <w:rPr>
          <w:u w:val="single"/>
        </w:rPr>
        <w:t xml:space="preserve"> the States to enact its policies</w:t>
      </w:r>
      <w:r w:rsidRPr="00436D6F">
        <w:rPr>
          <w:sz w:val="16"/>
        </w:rPr>
        <w:t>.</w:t>
      </w:r>
    </w:p>
    <w:p w14:paraId="77E7B67B" w14:textId="77777777" w:rsidR="00EB555F" w:rsidRPr="00436D6F" w:rsidRDefault="00EB555F" w:rsidP="00EB555F">
      <w:pPr>
        <w:rPr>
          <w:sz w:val="16"/>
        </w:rPr>
      </w:pPr>
      <w:r w:rsidRPr="00436D6F">
        <w:rPr>
          <w:sz w:val="16"/>
        </w:rPr>
        <w:t xml:space="preserve">The </w:t>
      </w:r>
      <w:r w:rsidRPr="00436D6F">
        <w:rPr>
          <w:u w:val="single"/>
        </w:rPr>
        <w:t>Anti-Coercion Doctrine heads in a similar direction</w:t>
      </w:r>
      <w:r w:rsidRPr="00436D6F">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36D6F">
        <w:rPr>
          <w:highlight w:val="green"/>
          <w:u w:val="single"/>
        </w:rPr>
        <w:t>Anti-Coercion</w:t>
      </w:r>
      <w:r w:rsidRPr="00436D6F">
        <w:rPr>
          <w:u w:val="single"/>
        </w:rPr>
        <w:t xml:space="preserve"> Doctrine can therefore </w:t>
      </w:r>
      <w:r w:rsidRPr="00436D6F">
        <w:rPr>
          <w:highlight w:val="green"/>
          <w:u w:val="single"/>
        </w:rPr>
        <w:t>block coercive Republican efforts</w:t>
      </w:r>
      <w:r w:rsidRPr="00436D6F">
        <w:rPr>
          <w:sz w:val="16"/>
        </w:rPr>
        <w:t xml:space="preserve"> (for a first, albeit unsuccessful attempt, see State of New York v. Yellen and here).</w:t>
      </w:r>
    </w:p>
    <w:p w14:paraId="0F509488" w14:textId="77777777" w:rsidR="00EB555F" w:rsidRPr="00436D6F" w:rsidRDefault="00EB555F" w:rsidP="00EB555F">
      <w:pPr>
        <w:rPr>
          <w:sz w:val="16"/>
        </w:rPr>
      </w:pPr>
      <w:r w:rsidRPr="00436D6F">
        <w:rPr>
          <w:sz w:val="16"/>
        </w:rPr>
        <w:t xml:space="preserve">A third candidate is the </w:t>
      </w:r>
      <w:r w:rsidRPr="00436D6F">
        <w:rPr>
          <w:b/>
          <w:iCs/>
          <w:u w:val="single"/>
        </w:rPr>
        <w:t>Equal Sovereignty</w:t>
      </w:r>
      <w:r w:rsidRPr="00436D6F">
        <w:rPr>
          <w:u w:val="single"/>
        </w:rPr>
        <w:t xml:space="preserve"> Doctrine</w:t>
      </w:r>
      <w:r w:rsidRPr="00436D6F">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36D6F">
        <w:rPr>
          <w:u w:val="single"/>
        </w:rPr>
        <w:t xml:space="preserve">severely restricted their capacity to </w:t>
      </w:r>
      <w:r w:rsidRPr="00436D6F">
        <w:rPr>
          <w:b/>
          <w:iCs/>
          <w:u w:val="single"/>
        </w:rPr>
        <w:t>regulate</w:t>
      </w:r>
      <w:r w:rsidRPr="00436D6F">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36D6F">
        <w:rPr>
          <w:u w:val="single"/>
        </w:rPr>
        <w:t>general principle of equality</w:t>
      </w:r>
      <w:r w:rsidRPr="00436D6F">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215EE506" w14:textId="77777777" w:rsidR="00EB555F" w:rsidRPr="00436D6F" w:rsidRDefault="00EB555F" w:rsidP="00EB555F">
      <w:pPr>
        <w:rPr>
          <w:sz w:val="16"/>
        </w:rPr>
      </w:pPr>
      <w:r w:rsidRPr="00436D6F">
        <w:rPr>
          <w:u w:val="single"/>
        </w:rPr>
        <w:t xml:space="preserve">These </w:t>
      </w:r>
      <w:r w:rsidRPr="00436D6F">
        <w:rPr>
          <w:highlight w:val="green"/>
          <w:u w:val="single"/>
        </w:rPr>
        <w:t xml:space="preserve">examples are merely the </w:t>
      </w:r>
      <w:r w:rsidRPr="00436D6F">
        <w:rPr>
          <w:b/>
          <w:iCs/>
          <w:highlight w:val="green"/>
          <w:u w:val="single"/>
        </w:rPr>
        <w:t>tip of the iceberg</w:t>
      </w:r>
      <w:r w:rsidRPr="00436D6F">
        <w:rPr>
          <w:sz w:val="16"/>
        </w:rPr>
        <w:t xml:space="preserve">. There are </w:t>
      </w:r>
      <w:r w:rsidRPr="00436D6F">
        <w:rPr>
          <w:u w:val="single"/>
        </w:rPr>
        <w:t xml:space="preserve">more ways to defy an excessive federal government and more doctrines that await a </w:t>
      </w:r>
      <w:r w:rsidRPr="00436D6F">
        <w:rPr>
          <w:b/>
          <w:iCs/>
          <w:u w:val="single"/>
        </w:rPr>
        <w:t>progressive reframing</w:t>
      </w:r>
      <w:r w:rsidRPr="00436D6F">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5084D2D2" w14:textId="77777777" w:rsidR="00EB555F" w:rsidRPr="00F47297" w:rsidRDefault="00EB555F" w:rsidP="00EB555F"/>
    <w:p w14:paraId="1298B29C" w14:textId="77777777" w:rsidR="00EB555F" w:rsidRDefault="00EB555F" w:rsidP="00EB555F">
      <w:pPr>
        <w:pStyle w:val="Heading2"/>
      </w:pPr>
      <w:r w:rsidRPr="007B3AE2">
        <w:t xml:space="preserve">Solvency </w:t>
      </w:r>
    </w:p>
    <w:p w14:paraId="0708C8DE" w14:textId="77777777" w:rsidR="00EB555F" w:rsidRDefault="00EB555F" w:rsidP="00EB555F">
      <w:pPr>
        <w:pStyle w:val="Heading3"/>
      </w:pPr>
      <w:r w:rsidRPr="007B3AE2">
        <w:t xml:space="preserve">2NC---SB Fails </w:t>
      </w:r>
    </w:p>
    <w:p w14:paraId="770E96FB" w14:textId="77777777" w:rsidR="00EB555F" w:rsidRPr="009F58BB" w:rsidRDefault="00EB555F" w:rsidP="00EB555F">
      <w:pPr>
        <w:pStyle w:val="Heading4"/>
      </w:pPr>
      <w:r w:rsidRPr="009F58BB">
        <w:t xml:space="preserve">Sectoral bargaining effects are </w:t>
      </w:r>
      <w:r w:rsidRPr="009F58BB">
        <w:rPr>
          <w:u w:val="single"/>
        </w:rPr>
        <w:t>limited</w:t>
      </w:r>
      <w:r w:rsidRPr="009F58BB">
        <w:t xml:space="preserve"> by general lack of worker power</w:t>
      </w:r>
    </w:p>
    <w:p w14:paraId="05C30D14" w14:textId="77777777" w:rsidR="00EB555F" w:rsidRPr="009F58BB" w:rsidRDefault="00EB555F" w:rsidP="00EB555F">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26D96F57" w14:textId="77777777" w:rsidR="00EB555F" w:rsidRPr="009F58BB" w:rsidRDefault="00EB555F" w:rsidP="00EB555F">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an extensive or cohesive dialogue, they </w:t>
      </w:r>
      <w:r w:rsidRPr="009F58BB">
        <w:rPr>
          <w:rStyle w:val="StyleUnderline"/>
        </w:rPr>
        <w:t xml:space="preserve">broadly fall into </w:t>
      </w:r>
      <w:r w:rsidRPr="009F58BB">
        <w:rPr>
          <w:rStyle w:val="Emphasis"/>
        </w:rPr>
        <w:t>five categories</w:t>
      </w:r>
      <w:r w:rsidRPr="009F58BB">
        <w:rPr>
          <w:sz w:val="14"/>
        </w:rPr>
        <w:t>.</w:t>
      </w:r>
    </w:p>
    <w:p w14:paraId="7E91237C" w14:textId="77777777" w:rsidR="00EB555F" w:rsidRPr="009F58BB" w:rsidRDefault="00EB555F" w:rsidP="00EB555F">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(Marzán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210B45CF" w14:textId="77777777" w:rsidR="00EB555F" w:rsidRPr="009F58BB" w:rsidRDefault="00EB555F" w:rsidP="00EB555F">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4881D01E" w14:textId="77777777" w:rsidR="00EB555F" w:rsidRPr="009F58BB" w:rsidRDefault="00EB555F" w:rsidP="00EB555F">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3719F866" w14:textId="77777777" w:rsidR="00EB555F" w:rsidRPr="009F58BB" w:rsidRDefault="00EB555F" w:rsidP="00EB555F">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7A5B314D" w14:textId="77777777" w:rsidR="00EB555F" w:rsidRPr="009F58BB" w:rsidRDefault="00EB555F" w:rsidP="00EB555F">
      <w:pPr>
        <w:rPr>
          <w:sz w:val="14"/>
        </w:rPr>
      </w:pPr>
      <w:r w:rsidRPr="009F58BB">
        <w:rPr>
          <w:sz w:val="14"/>
        </w:rPr>
        <w:t>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though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177F456B" w14:textId="77777777" w:rsidR="00EB555F" w:rsidRPr="009F58BB" w:rsidRDefault="00EB555F" w:rsidP="00EB555F">
      <w:pPr>
        <w:rPr>
          <w:sz w:val="14"/>
        </w:rPr>
      </w:pPr>
      <w:r w:rsidRPr="009F58BB">
        <w:rPr>
          <w:sz w:val="14"/>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0896E9D3" w14:textId="77777777" w:rsidR="00EB555F" w:rsidRPr="009F58BB" w:rsidRDefault="00EB555F" w:rsidP="00EB555F">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2094EFDD" w14:textId="77777777" w:rsidR="00EB555F" w:rsidRPr="009F58BB" w:rsidRDefault="00EB555F" w:rsidP="00EB555F">
      <w:pPr>
        <w:pStyle w:val="Heading4"/>
        <w:rPr>
          <w:u w:val="single"/>
        </w:rPr>
      </w:pPr>
      <w:r w:rsidRPr="009F58BB">
        <w:t xml:space="preserve">Overall union weakness makes fragmented bargaining </w:t>
      </w:r>
      <w:r w:rsidRPr="009F58BB">
        <w:rPr>
          <w:u w:val="single"/>
        </w:rPr>
        <w:t>inevitable</w:t>
      </w:r>
    </w:p>
    <w:p w14:paraId="0CC2AB35" w14:textId="77777777" w:rsidR="00EB555F" w:rsidRPr="009F58BB" w:rsidRDefault="00EB555F" w:rsidP="00EB555F">
      <w:r w:rsidRPr="009F58BB">
        <w:rPr>
          <w:rStyle w:val="Style13ptBold"/>
        </w:rPr>
        <w:t>Madland 19</w:t>
      </w:r>
      <w:r w:rsidRPr="009F58BB">
        <w:t xml:space="preserve"> [David Madland, Senior Fellow; Senior Adviser, American Worker Project, doctorate in government from Georgetown University and his bachelor’s degree from the University of California, Berkeley “How to Promote Sectoral Bargaining in the United States”, 6-10-2019, https://www.americanprogressaction.org/article/promote-sectoral-bargaining-united-states/]</w:t>
      </w:r>
    </w:p>
    <w:p w14:paraId="232ED364" w14:textId="77777777" w:rsidR="00EB555F" w:rsidRPr="009F58BB" w:rsidRDefault="00EB555F" w:rsidP="00EB555F">
      <w:pPr>
        <w:rPr>
          <w:sz w:val="16"/>
        </w:rPr>
      </w:pPr>
      <w:r w:rsidRPr="009F58BB">
        <w:rPr>
          <w:sz w:val="16"/>
        </w:rPr>
        <w:t xml:space="preserve">Today, </w:t>
      </w:r>
      <w:r w:rsidRPr="009F58BB">
        <w:rPr>
          <w:rStyle w:val="StyleUnderline"/>
          <w:highlight w:val="green"/>
        </w:rPr>
        <w:t>unions represent only</w:t>
      </w:r>
      <w:r w:rsidRPr="009F58BB">
        <w:rPr>
          <w:rStyle w:val="StyleUnderline"/>
        </w:rPr>
        <w:t xml:space="preserve"> about 11 percent of all workers—including just </w:t>
      </w:r>
      <w:r w:rsidRPr="009F58BB">
        <w:rPr>
          <w:rStyle w:val="StyleUnderline"/>
          <w:highlight w:val="green"/>
        </w:rPr>
        <w:t>6 percent of private sector</w:t>
      </w:r>
      <w:r w:rsidRPr="009F58BB">
        <w:rPr>
          <w:rStyle w:val="StyleUnderline"/>
        </w:rPr>
        <w:t xml:space="preserve"> workers</w:t>
      </w:r>
      <w:r w:rsidRPr="009F58BB">
        <w:rPr>
          <w:sz w:val="16"/>
        </w:rPr>
        <w:t xml:space="preserve">—in large part because current policies make joining a union very difficult and give employers greater power to fight unions.8 </w:t>
      </w:r>
      <w:r w:rsidRPr="009F58BB">
        <w:rPr>
          <w:rStyle w:val="StyleUnderline"/>
        </w:rPr>
        <w:t xml:space="preserve">As a result, </w:t>
      </w:r>
      <w:r w:rsidRPr="009F58BB">
        <w:rPr>
          <w:rStyle w:val="StyleUnderline"/>
          <w:highlight w:val="green"/>
        </w:rPr>
        <w:t xml:space="preserve">unions </w:t>
      </w:r>
      <w:r w:rsidRPr="009F58BB">
        <w:rPr>
          <w:rStyle w:val="Emphasis"/>
          <w:highlight w:val="green"/>
        </w:rPr>
        <w:t>do not</w:t>
      </w:r>
      <w:r w:rsidRPr="009F58BB">
        <w:rPr>
          <w:rStyle w:val="StyleUnderline"/>
        </w:rPr>
        <w:t xml:space="preserve"> currently </w:t>
      </w:r>
      <w:r w:rsidRPr="009F58BB">
        <w:rPr>
          <w:rStyle w:val="Emphasis"/>
          <w:highlight w:val="green"/>
        </w:rPr>
        <w:t>have enough power</w:t>
      </w:r>
      <w:r w:rsidRPr="009F58BB">
        <w:rPr>
          <w:rStyle w:val="StyleUnderline"/>
          <w:highlight w:val="green"/>
        </w:rPr>
        <w:t xml:space="preserve"> to engage in multiemployer bargaining</w:t>
      </w:r>
      <w:r w:rsidRPr="009F58BB">
        <w:rPr>
          <w:rStyle w:val="StyleUnderline"/>
        </w:rPr>
        <w:t xml:space="preserve"> on a large scale or much worksite-level bargaining</w:t>
      </w:r>
      <w:r w:rsidRPr="009F58BB">
        <w:rPr>
          <w:sz w:val="16"/>
        </w:rPr>
        <w:t xml:space="preserve">. </w:t>
      </w:r>
      <w:r w:rsidRPr="009F58BB">
        <w:rPr>
          <w:rStyle w:val="Emphasis"/>
          <w:highlight w:val="green"/>
        </w:rPr>
        <w:t>Overall union weakness</w:t>
      </w:r>
      <w:r w:rsidRPr="009F58BB">
        <w:rPr>
          <w:rStyle w:val="StyleUnderline"/>
        </w:rPr>
        <w:t>—</w:t>
      </w:r>
      <w:r w:rsidRPr="009F58BB">
        <w:rPr>
          <w:rStyle w:val="StyleUnderline"/>
          <w:highlight w:val="green"/>
        </w:rPr>
        <w:t>combined with</w:t>
      </w:r>
      <w:r w:rsidRPr="009F58BB">
        <w:rPr>
          <w:rStyle w:val="StyleUnderline"/>
        </w:rPr>
        <w:t xml:space="preserve"> a </w:t>
      </w:r>
      <w:r w:rsidRPr="009F58BB">
        <w:rPr>
          <w:rStyle w:val="StyleUnderline"/>
          <w:highlight w:val="green"/>
        </w:rPr>
        <w:t>legal regime that</w:t>
      </w:r>
      <w:r w:rsidRPr="009F58BB">
        <w:rPr>
          <w:rStyle w:val="StyleUnderline"/>
        </w:rPr>
        <w:t xml:space="preserve"> is designed to </w:t>
      </w:r>
      <w:r w:rsidRPr="009F58BB">
        <w:rPr>
          <w:rStyle w:val="Emphasis"/>
          <w:highlight w:val="green"/>
        </w:rPr>
        <w:t>fragment bargaining</w:t>
      </w:r>
      <w:r w:rsidRPr="009F58BB">
        <w:rPr>
          <w:rStyle w:val="StyleUnderline"/>
        </w:rPr>
        <w:t xml:space="preserve">, </w:t>
      </w:r>
      <w:r w:rsidRPr="009F58BB">
        <w:rPr>
          <w:rStyle w:val="StyleUnderline"/>
          <w:highlight w:val="green"/>
        </w:rPr>
        <w:t>as well as</w:t>
      </w:r>
      <w:r w:rsidRPr="009F58BB">
        <w:rPr>
          <w:rStyle w:val="StyleUnderline"/>
        </w:rPr>
        <w:t xml:space="preserve"> the effects of </w:t>
      </w:r>
      <w:r w:rsidRPr="009F58BB">
        <w:rPr>
          <w:rStyle w:val="StyleUnderline"/>
          <w:highlight w:val="green"/>
        </w:rPr>
        <w:t>tech</w:t>
      </w:r>
      <w:r w:rsidRPr="009F58BB">
        <w:rPr>
          <w:rStyle w:val="StyleUnderline"/>
        </w:rPr>
        <w:t xml:space="preserve">nology </w:t>
      </w:r>
      <w:r w:rsidRPr="009F58BB">
        <w:rPr>
          <w:rStyle w:val="StyleUnderline"/>
          <w:highlight w:val="green"/>
        </w:rPr>
        <w:t>and</w:t>
      </w:r>
      <w:r w:rsidRPr="009F58BB">
        <w:rPr>
          <w:rStyle w:val="StyleUnderline"/>
        </w:rPr>
        <w:t xml:space="preserve"> </w:t>
      </w:r>
      <w:r w:rsidRPr="009F58BB">
        <w:rPr>
          <w:rStyle w:val="StyleUnderline"/>
          <w:highlight w:val="green"/>
        </w:rPr>
        <w:t>globalization</w:t>
      </w:r>
      <w:r w:rsidRPr="009F58BB">
        <w:rPr>
          <w:rStyle w:val="StyleUnderline"/>
        </w:rPr>
        <w:t xml:space="preserve"> that increasingly enable companies to </w:t>
      </w:r>
      <w:r w:rsidRPr="009F58BB">
        <w:rPr>
          <w:rStyle w:val="StyleUnderline"/>
          <w:highlight w:val="green"/>
        </w:rPr>
        <w:t xml:space="preserve">structure work in ways that make bargaining </w:t>
      </w:r>
      <w:r w:rsidRPr="009F58BB">
        <w:rPr>
          <w:rStyle w:val="Emphasis"/>
          <w:highlight w:val="green"/>
        </w:rPr>
        <w:t>more difficult</w:t>
      </w:r>
      <w:r w:rsidRPr="009F58BB">
        <w:rPr>
          <w:sz w:val="16"/>
        </w:rPr>
        <w:t xml:space="preserve"> means that the United States does not see enough sectoral bargaining.9</w:t>
      </w:r>
    </w:p>
    <w:p w14:paraId="56707393" w14:textId="77777777" w:rsidR="00EB555F" w:rsidRPr="007B3AE2" w:rsidRDefault="00EB555F" w:rsidP="00EB555F"/>
    <w:p w14:paraId="330EBCD9" w14:textId="77777777" w:rsidR="00EB555F" w:rsidRPr="009F58BB" w:rsidRDefault="00EB555F" w:rsidP="00EB555F">
      <w:pPr>
        <w:pStyle w:val="Heading3"/>
      </w:pPr>
      <w:r w:rsidRPr="009F58BB">
        <w:t>2NC---Organizing T/</w:t>
      </w:r>
    </w:p>
    <w:p w14:paraId="576FA0A1" w14:textId="77777777" w:rsidR="00EB555F" w:rsidRPr="009F58BB" w:rsidRDefault="00EB555F" w:rsidP="00EB555F">
      <w:pPr>
        <w:pStyle w:val="Heading4"/>
      </w:pPr>
      <w:r w:rsidRPr="009F58BB">
        <w:t xml:space="preserve">Sectoral bargaining destroys organizing. Premature enactment ensures a </w:t>
      </w:r>
      <w:r w:rsidRPr="009F58BB">
        <w:rPr>
          <w:u w:val="single"/>
        </w:rPr>
        <w:t>weak version</w:t>
      </w:r>
      <w:r w:rsidRPr="009F58BB">
        <w:t xml:space="preserve"> that </w:t>
      </w:r>
      <w:r w:rsidRPr="009F58BB">
        <w:rPr>
          <w:u w:val="single"/>
        </w:rPr>
        <w:t>fails</w:t>
      </w:r>
      <w:r w:rsidRPr="009F58BB">
        <w:t xml:space="preserve"> to secure real protections, </w:t>
      </w:r>
      <w:r w:rsidRPr="009F58BB">
        <w:rPr>
          <w:u w:val="single"/>
        </w:rPr>
        <w:t>separates</w:t>
      </w:r>
      <w:r w:rsidRPr="009F58BB">
        <w:t xml:space="preserve"> union </w:t>
      </w:r>
      <w:r w:rsidRPr="009F58BB">
        <w:rPr>
          <w:u w:val="single"/>
        </w:rPr>
        <w:t>leaders</w:t>
      </w:r>
      <w:r w:rsidRPr="009F58BB">
        <w:t xml:space="preserve"> from the </w:t>
      </w:r>
      <w:r w:rsidRPr="009F58BB">
        <w:rPr>
          <w:u w:val="single"/>
        </w:rPr>
        <w:t>rank-and-file</w:t>
      </w:r>
      <w:r w:rsidRPr="009F58BB">
        <w:t xml:space="preserve">, and </w:t>
      </w:r>
      <w:r w:rsidRPr="009F58BB">
        <w:rPr>
          <w:u w:val="single"/>
        </w:rPr>
        <w:t>sabotages</w:t>
      </w:r>
      <w:r w:rsidRPr="009F58BB">
        <w:t xml:space="preserve"> longer-term organizing militancy. </w:t>
      </w:r>
    </w:p>
    <w:p w14:paraId="70722B7C" w14:textId="77777777" w:rsidR="00EB555F" w:rsidRPr="009F58BB" w:rsidRDefault="00EB555F" w:rsidP="00EB555F">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66FB1C92" w14:textId="77777777" w:rsidR="00EB555F" w:rsidRPr="009F58BB" w:rsidRDefault="00EB555F" w:rsidP="00EB555F">
      <w:pPr>
        <w:rPr>
          <w:rStyle w:val="Emphasis"/>
        </w:rPr>
      </w:pPr>
      <w:r w:rsidRPr="009F58BB">
        <w:rPr>
          <w:rStyle w:val="StyleUnderline"/>
        </w:rPr>
        <w:t>However, the</w:t>
      </w:r>
      <w:r w:rsidRPr="009F58BB">
        <w:rPr>
          <w:sz w:val="16"/>
        </w:rPr>
        <w:t xml:space="preserve"> </w:t>
      </w:r>
      <w:r w:rsidRPr="009F58BB">
        <w:rPr>
          <w:rStyle w:val="Emphasis"/>
        </w:rPr>
        <w:t>opposite extreme</w:t>
      </w:r>
      <w:r w:rsidRPr="009F58BB">
        <w:rPr>
          <w:sz w:val="16"/>
        </w:rPr>
        <w:t>—</w:t>
      </w:r>
      <w:r w:rsidRPr="009F58BB">
        <w:rPr>
          <w:rStyle w:val="StyleUnderline"/>
        </w:rPr>
        <w:t>where Madland finds himself</w:t>
      </w:r>
      <w:r w:rsidRPr="009F58BB">
        <w:rPr>
          <w:sz w:val="16"/>
        </w:rPr>
        <w:t>—</w:t>
      </w:r>
      <w:r w:rsidRPr="009F58BB">
        <w:rPr>
          <w:rStyle w:val="StyleUnderline"/>
        </w:rPr>
        <w:t>is</w:t>
      </w:r>
      <w:r w:rsidRPr="009F58BB">
        <w:rPr>
          <w:sz w:val="16"/>
        </w:rPr>
        <w:t xml:space="preserve"> </w:t>
      </w:r>
      <w:r w:rsidRPr="009F58BB">
        <w:rPr>
          <w:rStyle w:val="Emphasis"/>
        </w:rPr>
        <w:t>just as wrong</w:t>
      </w:r>
      <w:r w:rsidRPr="009F58BB">
        <w:rPr>
          <w:rStyle w:val="StyleUnderline"/>
        </w:rPr>
        <w:t>. Madland contraposes “top down” and “bottom up” power, without understanding that “top down” power is secured in</w:t>
      </w:r>
      <w:r w:rsidRPr="009F58BB">
        <w:rPr>
          <w:sz w:val="16"/>
        </w:rPr>
        <w:t xml:space="preserve"> </w:t>
      </w:r>
      <w:r w:rsidRPr="009F58BB">
        <w:rPr>
          <w:rStyle w:val="Emphasis"/>
        </w:rPr>
        <w:t>direct proportion</w:t>
      </w:r>
      <w:r w:rsidRPr="009F58BB">
        <w:rPr>
          <w:sz w:val="16"/>
        </w:rPr>
        <w:t xml:space="preserve"> </w:t>
      </w:r>
      <w:r w:rsidRPr="009F58BB">
        <w:rPr>
          <w:rStyle w:val="StyleUnderline"/>
        </w:rPr>
        <w:t>to</w:t>
      </w:r>
      <w:r w:rsidRPr="009F58BB">
        <w:rPr>
          <w:sz w:val="16"/>
        </w:rPr>
        <w:t xml:space="preserve"> </w:t>
      </w:r>
      <w:r w:rsidRPr="009F58BB">
        <w:rPr>
          <w:rStyle w:val="Emphasis"/>
        </w:rPr>
        <w:t>organized labor’s “bottom up” power</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secure</w:t>
      </w:r>
      <w:r w:rsidRPr="009F58BB">
        <w:rPr>
          <w:rStyle w:val="Emphasis"/>
        </w:rPr>
        <w:t xml:space="preserve"> from the state</w:t>
      </w:r>
      <w:r w:rsidRPr="009F58BB">
        <w:rPr>
          <w:sz w:val="16"/>
        </w:rPr>
        <w:t xml:space="preserve"> </w:t>
      </w:r>
      <w:r w:rsidRPr="009F58BB">
        <w:rPr>
          <w:rStyle w:val="StyleUnderline"/>
        </w:rPr>
        <w:t>what</w:t>
      </w:r>
      <w:r w:rsidRPr="009F58BB">
        <w:rPr>
          <w:sz w:val="16"/>
        </w:rPr>
        <w:t xml:space="preserve"> </w:t>
      </w:r>
      <w:r w:rsidRPr="009F58BB">
        <w:rPr>
          <w:rStyle w:val="Emphasis"/>
          <w:highlight w:val="green"/>
        </w:rPr>
        <w:t>concessions</w:t>
      </w:r>
      <w:r w:rsidRPr="009F58BB">
        <w:rPr>
          <w:rStyle w:val="Emphasis"/>
        </w:rPr>
        <w:t xml:space="preserve"> we can force</w:t>
      </w:r>
      <w:r w:rsidRPr="009F58BB">
        <w:rPr>
          <w:sz w:val="16"/>
        </w:rPr>
        <w:t xml:space="preserve"> </w:t>
      </w:r>
      <w:r w:rsidRPr="009F58BB">
        <w:rPr>
          <w:rStyle w:val="StyleUnderline"/>
          <w:highlight w:val="green"/>
        </w:rPr>
        <w:t>through</w:t>
      </w:r>
      <w:r w:rsidRPr="009F58BB">
        <w:rPr>
          <w:sz w:val="16"/>
        </w:rPr>
        <w:t xml:space="preserve"> the </w:t>
      </w:r>
      <w:r w:rsidRPr="009F58BB">
        <w:rPr>
          <w:rStyle w:val="Emphasis"/>
          <w:highlight w:val="green"/>
        </w:rPr>
        <w:t>power built</w:t>
      </w:r>
      <w:r w:rsidRPr="009F58BB">
        <w:rPr>
          <w:sz w:val="16"/>
          <w:highlight w:val="green"/>
        </w:rPr>
        <w:t xml:space="preserve"> </w:t>
      </w:r>
      <w:r w:rsidRPr="009F58BB">
        <w:rPr>
          <w:rStyle w:val="StyleUnderline"/>
          <w:highlight w:val="green"/>
        </w:rPr>
        <w:t>on</w:t>
      </w:r>
      <w:r w:rsidRPr="009F58BB">
        <w:rPr>
          <w:sz w:val="16"/>
          <w:highlight w:val="green"/>
        </w:rPr>
        <w:t xml:space="preserve"> </w:t>
      </w:r>
      <w:r w:rsidRPr="009F58BB">
        <w:rPr>
          <w:rStyle w:val="Emphasis"/>
          <w:highlight w:val="green"/>
        </w:rPr>
        <w:t>organized workers</w:t>
      </w:r>
      <w:r w:rsidRPr="009F58BB">
        <w:rPr>
          <w:rStyle w:val="StyleUnderline"/>
        </w:rPr>
        <w:t>, and</w:t>
      </w:r>
      <w:r w:rsidRPr="009F58BB">
        <w:rPr>
          <w:sz w:val="16"/>
        </w:rPr>
        <w:t xml:space="preserve"> organized </w:t>
      </w:r>
      <w:r w:rsidRPr="009F58BB">
        <w:rPr>
          <w:rStyle w:val="Emphasis"/>
        </w:rPr>
        <w:t>money</w:t>
      </w:r>
      <w:r w:rsidRPr="009F58BB">
        <w:rPr>
          <w:rStyle w:val="StyleUnderline"/>
        </w:rPr>
        <w:t xml:space="preserve">. </w:t>
      </w:r>
      <w:r w:rsidRPr="009F58BB">
        <w:rPr>
          <w:rStyle w:val="StyleUnderline"/>
          <w:highlight w:val="green"/>
        </w:rPr>
        <w:t>By</w:t>
      </w:r>
      <w:r w:rsidRPr="009F58BB">
        <w:rPr>
          <w:rStyle w:val="StyleUnderline"/>
        </w:rPr>
        <w:t xml:space="preserve"> ignoring this, and by </w:t>
      </w:r>
      <w:r w:rsidRPr="009F58BB">
        <w:rPr>
          <w:rStyle w:val="StyleUnderline"/>
          <w:highlight w:val="green"/>
        </w:rPr>
        <w:t>focusing on</w:t>
      </w:r>
      <w:r w:rsidRPr="009F58BB">
        <w:rPr>
          <w:rStyle w:val="StyleUnderline"/>
        </w:rPr>
        <w:t xml:space="preserve"> an </w:t>
      </w:r>
      <w:r w:rsidRPr="009F58BB">
        <w:rPr>
          <w:rStyle w:val="StyleUnderline"/>
          <w:highlight w:val="green"/>
        </w:rPr>
        <w:t>abstract</w:t>
      </w:r>
      <w:r w:rsidRPr="009F58BB">
        <w:rPr>
          <w:rStyle w:val="StyleUnderline"/>
        </w:rPr>
        <w:t xml:space="preserve"> question of </w:t>
      </w:r>
      <w:r w:rsidRPr="009F58BB">
        <w:rPr>
          <w:rStyle w:val="StyleUnderline"/>
          <w:highlight w:val="green"/>
        </w:rPr>
        <w:t>policy regimes</w:t>
      </w:r>
      <w:r w:rsidRPr="009F58BB">
        <w:rPr>
          <w:rStyle w:val="StyleUnderline"/>
        </w:rPr>
        <w:t xml:space="preserve"> and market manipulation at a thousand foot level, Madland erases workers altogether. Ultimately, his vision is one in which </w:t>
      </w:r>
      <w:r w:rsidRPr="009F58BB">
        <w:rPr>
          <w:rStyle w:val="StyleUnderline"/>
          <w:highlight w:val="green"/>
        </w:rPr>
        <w:t xml:space="preserve">unions are free to </w:t>
      </w:r>
      <w:r w:rsidRPr="009F58BB">
        <w:rPr>
          <w:rStyle w:val="Emphasis"/>
          <w:highlight w:val="green"/>
        </w:rPr>
        <w:t>bargain</w:t>
      </w:r>
      <w:r w:rsidRPr="009F58BB">
        <w:rPr>
          <w:rStyle w:val="StyleUnderline"/>
          <w:highlight w:val="green"/>
        </w:rPr>
        <w:t xml:space="preserve"> </w:t>
      </w:r>
      <w:r w:rsidRPr="009F58BB">
        <w:rPr>
          <w:rStyle w:val="Emphasis"/>
          <w:highlight w:val="green"/>
        </w:rPr>
        <w:t>without</w:t>
      </w:r>
      <w:r w:rsidRPr="009F58BB">
        <w:rPr>
          <w:rStyle w:val="Emphasis"/>
        </w:rPr>
        <w:t xml:space="preserve"> the </w:t>
      </w:r>
      <w:r w:rsidRPr="009F58BB">
        <w:rPr>
          <w:rStyle w:val="Emphasis"/>
          <w:highlight w:val="green"/>
        </w:rPr>
        <w:t>workers</w:t>
      </w:r>
      <w:r w:rsidRPr="009F58BB">
        <w:rPr>
          <w:rStyle w:val="StyleUnderline"/>
        </w:rPr>
        <w:t xml:space="preserve">, who are merely </w:t>
      </w:r>
      <w:r w:rsidRPr="009F58BB">
        <w:rPr>
          <w:rStyle w:val="Emphasis"/>
        </w:rPr>
        <w:t>passive beneficiaries</w:t>
      </w:r>
      <w:r w:rsidRPr="009F58BB">
        <w:rPr>
          <w:rStyle w:val="StyleUnderline"/>
        </w:rPr>
        <w:t xml:space="preserve"> of outcomes </w:t>
      </w:r>
      <w:r w:rsidRPr="009F58BB">
        <w:rPr>
          <w:rStyle w:val="Emphasis"/>
        </w:rPr>
        <w:t>determined</w:t>
      </w:r>
      <w:r w:rsidRPr="009F58BB">
        <w:rPr>
          <w:rStyle w:val="StyleUnderline"/>
        </w:rPr>
        <w:t xml:space="preserve"> by the </w:t>
      </w:r>
      <w:r w:rsidRPr="009F58BB">
        <w:rPr>
          <w:rStyle w:val="Emphasis"/>
        </w:rPr>
        <w:t xml:space="preserve">maneuvering of elite actors. </w:t>
      </w:r>
    </w:p>
    <w:p w14:paraId="4A83F5DD" w14:textId="77777777" w:rsidR="00EB555F" w:rsidRPr="009F58BB" w:rsidRDefault="00EB555F" w:rsidP="00EB555F">
      <w:pPr>
        <w:rPr>
          <w:rStyle w:val="Emphasis"/>
        </w:rPr>
      </w:pPr>
      <w:r w:rsidRPr="009F58BB">
        <w:rPr>
          <w:rStyle w:val="StyleUnderline"/>
          <w:highlight w:val="green"/>
        </w:rPr>
        <w:t>This is the</w:t>
      </w:r>
      <w:r w:rsidRPr="009F58BB">
        <w:rPr>
          <w:sz w:val="16"/>
          <w:highlight w:val="green"/>
        </w:rPr>
        <w:t xml:space="preserve"> </w:t>
      </w:r>
      <w:r w:rsidRPr="009F58BB">
        <w:rPr>
          <w:rStyle w:val="Emphasis"/>
          <w:highlight w:val="green"/>
        </w:rPr>
        <w:t>core danger</w:t>
      </w:r>
      <w:r w:rsidRPr="009F58BB">
        <w:rPr>
          <w:sz w:val="16"/>
          <w:highlight w:val="green"/>
        </w:rPr>
        <w:t xml:space="preserve"> </w:t>
      </w:r>
      <w:r w:rsidRPr="009F58BB">
        <w:rPr>
          <w:rStyle w:val="StyleUnderline"/>
          <w:highlight w:val="green"/>
        </w:rPr>
        <w:t>in</w:t>
      </w:r>
      <w:r w:rsidRPr="009F58BB">
        <w:rPr>
          <w:sz w:val="16"/>
        </w:rPr>
        <w:t xml:space="preserve"> some </w:t>
      </w:r>
      <w:r w:rsidRPr="009F58BB">
        <w:rPr>
          <w:rStyle w:val="StyleUnderline"/>
        </w:rPr>
        <w:t xml:space="preserve">proposals for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and one </w:t>
      </w:r>
      <w:r w:rsidRPr="009F58BB">
        <w:rPr>
          <w:rStyle w:val="StyleUnderline"/>
        </w:rPr>
        <w:t>which experts have</w:t>
      </w:r>
      <w:r w:rsidRPr="009F58BB">
        <w:rPr>
          <w:sz w:val="16"/>
        </w:rPr>
        <w:t xml:space="preserve"> </w:t>
      </w:r>
      <w:r w:rsidRPr="009F58BB">
        <w:rPr>
          <w:rStyle w:val="Emphasis"/>
        </w:rPr>
        <w:t>warned against</w:t>
      </w:r>
      <w:r w:rsidRPr="009F58BB">
        <w:rPr>
          <w:rStyle w:val="StyleUnderline"/>
        </w:rPr>
        <w:t xml:space="preserve">. A </w:t>
      </w:r>
      <w:r w:rsidRPr="009F58BB">
        <w:rPr>
          <w:rStyle w:val="Emphasis"/>
        </w:rPr>
        <w:t>joint letter</w:t>
      </w:r>
      <w:r w:rsidRPr="009F58BB">
        <w:rPr>
          <w:rStyle w:val="StyleUnderline"/>
        </w:rPr>
        <w:t xml:space="preserve"> issued by labor economists, lawyers, and scholars cautioned against </w:t>
      </w:r>
      <w:r w:rsidRPr="009F58BB">
        <w:rPr>
          <w:rStyle w:val="Emphasis"/>
          <w:highlight w:val="green"/>
        </w:rPr>
        <w:t>the “shortcut”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legislating</w:t>
      </w:r>
      <w:r w:rsidRPr="009F58BB">
        <w:rPr>
          <w:rStyle w:val="Emphasis"/>
        </w:rPr>
        <w:t xml:space="preserve"> our way to </w:t>
      </w:r>
      <w:r w:rsidRPr="009F58BB">
        <w:rPr>
          <w:rStyle w:val="Emphasis"/>
          <w:highlight w:val="green"/>
        </w:rPr>
        <w:t>worker power</w:t>
      </w:r>
      <w:r w:rsidRPr="009F58BB">
        <w:rPr>
          <w:rStyle w:val="StyleUnderline"/>
        </w:rPr>
        <w:t xml:space="preserve">, or through securing benefits through favorable </w:t>
      </w:r>
      <w:r w:rsidRPr="009F58BB">
        <w:rPr>
          <w:rStyle w:val="Emphasis"/>
        </w:rPr>
        <w:t>policy</w:t>
      </w:r>
      <w:r w:rsidRPr="009F58BB">
        <w:rPr>
          <w:sz w:val="16"/>
        </w:rPr>
        <w:t xml:space="preserve"> </w:t>
      </w:r>
      <w:r w:rsidRPr="009F58BB">
        <w:rPr>
          <w:rStyle w:val="StyleUnderline"/>
        </w:rPr>
        <w:t>without</w:t>
      </w:r>
      <w:r w:rsidRPr="009F58BB">
        <w:rPr>
          <w:sz w:val="16"/>
        </w:rPr>
        <w:t xml:space="preserve"> </w:t>
      </w:r>
      <w:r w:rsidRPr="009F58BB">
        <w:rPr>
          <w:rStyle w:val="Emphasis"/>
        </w:rPr>
        <w:t>independent power</w:t>
      </w:r>
      <w:r w:rsidRPr="009F58BB">
        <w:rPr>
          <w:sz w:val="16"/>
        </w:rPr>
        <w:t xml:space="preserve"> </w:t>
      </w:r>
      <w:r w:rsidRPr="009F58BB">
        <w:rPr>
          <w:rStyle w:val="StyleUnderline"/>
        </w:rPr>
        <w:t xml:space="preserve">to secure it. As they note, the </w:t>
      </w:r>
      <w:r w:rsidRPr="009F58BB">
        <w:rPr>
          <w:rStyle w:val="StyleUnderline"/>
          <w:highlight w:val="green"/>
        </w:rPr>
        <w:t>functional</w:t>
      </w:r>
      <w:r w:rsidRPr="009F58BB">
        <w:rPr>
          <w:sz w:val="16"/>
          <w:highlight w:val="green"/>
        </w:rPr>
        <w:t xml:space="preserve"> </w:t>
      </w:r>
      <w:r w:rsidRPr="009F58BB">
        <w:rPr>
          <w:rStyle w:val="Emphasis"/>
          <w:highlight w:val="green"/>
        </w:rPr>
        <w:t>sectoral systems</w:t>
      </w:r>
      <w:r w:rsidRPr="009F58BB">
        <w:rPr>
          <w:rStyle w:val="Emphasis"/>
        </w:rPr>
        <w:t xml:space="preserve"> in Europe</w:t>
      </w:r>
      <w:r w:rsidRPr="009F58BB">
        <w:rPr>
          <w:sz w:val="16"/>
        </w:rPr>
        <w:t xml:space="preserve"> </w:t>
      </w:r>
      <w:r w:rsidRPr="009F58BB">
        <w:rPr>
          <w:rStyle w:val="StyleUnderline"/>
        </w:rPr>
        <w:t>are all built upon a</w:t>
      </w:r>
      <w:r w:rsidRPr="009F58BB">
        <w:rPr>
          <w:sz w:val="16"/>
        </w:rPr>
        <w:t xml:space="preserve"> </w:t>
      </w:r>
      <w:r w:rsidRPr="009F58BB">
        <w:rPr>
          <w:rStyle w:val="Emphasis"/>
        </w:rPr>
        <w:t>core bedrock of worker power</w:t>
      </w:r>
      <w:r w:rsidRPr="009F58BB">
        <w:rPr>
          <w:sz w:val="16"/>
        </w:rPr>
        <w:t xml:space="preserve"> </w:t>
      </w:r>
      <w:r w:rsidRPr="009F58BB">
        <w:rPr>
          <w:rStyle w:val="StyleUnderline"/>
        </w:rPr>
        <w:t>and the</w:t>
      </w:r>
      <w:r w:rsidRPr="009F58BB">
        <w:rPr>
          <w:sz w:val="16"/>
        </w:rPr>
        <w:t xml:space="preserve"> </w:t>
      </w:r>
      <w:r w:rsidRPr="009F58BB">
        <w:rPr>
          <w:rStyle w:val="Emphasis"/>
        </w:rPr>
        <w:t>credible threat of labor action</w:t>
      </w:r>
      <w:r w:rsidRPr="009F58BB">
        <w:rPr>
          <w:rStyle w:val="StyleUnderline"/>
        </w:rPr>
        <w:t>. They function</w:t>
      </w:r>
      <w:r w:rsidRPr="009F58BB">
        <w:rPr>
          <w:sz w:val="16"/>
        </w:rPr>
        <w:t xml:space="preserve"> </w:t>
      </w:r>
      <w:r w:rsidRPr="009F58BB">
        <w:rPr>
          <w:rStyle w:val="Emphasis"/>
          <w:highlight w:val="green"/>
        </w:rPr>
        <w:t>because</w:t>
      </w:r>
      <w:r w:rsidRPr="009F58BB">
        <w:rPr>
          <w:sz w:val="16"/>
          <w:highlight w:val="green"/>
        </w:rPr>
        <w:t xml:space="preserve"> </w:t>
      </w:r>
      <w:r w:rsidRPr="009F58BB">
        <w:rPr>
          <w:rStyle w:val="StyleUnderline"/>
          <w:highlight w:val="green"/>
        </w:rPr>
        <w:t>labor is organized, and are an</w:t>
      </w:r>
      <w:r w:rsidRPr="009F58BB">
        <w:rPr>
          <w:sz w:val="16"/>
          <w:highlight w:val="green"/>
        </w:rPr>
        <w:t xml:space="preserve"> </w:t>
      </w:r>
      <w:r w:rsidRPr="009F58BB">
        <w:rPr>
          <w:rStyle w:val="Emphasis"/>
          <w:highlight w:val="green"/>
        </w:rPr>
        <w:t>outgrowth of</w:t>
      </w:r>
      <w:r w:rsidRPr="009F58BB">
        <w:rPr>
          <w:sz w:val="16"/>
        </w:rPr>
        <w:t xml:space="preserve"> and sustained by </w:t>
      </w:r>
      <w:r w:rsidRPr="009F58BB">
        <w:rPr>
          <w:rStyle w:val="Emphasis"/>
          <w:highlight w:val="green"/>
        </w:rPr>
        <w:t>that</w:t>
      </w:r>
      <w:r w:rsidRPr="009F58BB">
        <w:rPr>
          <w:rStyle w:val="Emphasis"/>
        </w:rPr>
        <w:t xml:space="preserve"> organization</w:t>
      </w:r>
      <w:r w:rsidRPr="009F58BB">
        <w:rPr>
          <w:rStyle w:val="StyleUnderline"/>
        </w:rPr>
        <w:t xml:space="preserve">. </w:t>
      </w:r>
      <w:r w:rsidRPr="009F58BB">
        <w:rPr>
          <w:rStyle w:val="StyleUnderline"/>
          <w:highlight w:val="green"/>
        </w:rPr>
        <w:t>We</w:t>
      </w:r>
      <w:r w:rsidRPr="009F58BB">
        <w:rPr>
          <w:sz w:val="16"/>
          <w:highlight w:val="green"/>
        </w:rPr>
        <w:t xml:space="preserve"> </w:t>
      </w:r>
      <w:r w:rsidRPr="009F58BB">
        <w:rPr>
          <w:rStyle w:val="Emphasis"/>
          <w:highlight w:val="green"/>
        </w:rPr>
        <w:t>can’t reverse engineer our way to power.</w:t>
      </w:r>
    </w:p>
    <w:p w14:paraId="437BFD8C" w14:textId="77777777" w:rsidR="00EB555F" w:rsidRPr="009F58BB" w:rsidRDefault="00EB555F" w:rsidP="00EB555F">
      <w:pPr>
        <w:rPr>
          <w:sz w:val="16"/>
        </w:rPr>
      </w:pPr>
      <w:r w:rsidRPr="009F58BB">
        <w:rPr>
          <w:rStyle w:val="StyleUnderline"/>
        </w:rPr>
        <w:t xml:space="preserve">Madland’s book is fatally weakened by failing to realistically grapple with the reality that </w:t>
      </w:r>
      <w:r w:rsidRPr="009F58BB">
        <w:rPr>
          <w:rStyle w:val="StyleUnderline"/>
          <w:highlight w:val="green"/>
        </w:rPr>
        <w:t>a</w:t>
      </w:r>
      <w:r w:rsidRPr="009F58BB">
        <w:rPr>
          <w:sz w:val="16"/>
          <w:highlight w:val="green"/>
        </w:rPr>
        <w:t xml:space="preserve"> </w:t>
      </w:r>
      <w:r w:rsidRPr="009F58BB">
        <w:rPr>
          <w:rStyle w:val="Emphasis"/>
          <w:highlight w:val="green"/>
        </w:rPr>
        <w:t>grand bargain</w:t>
      </w:r>
      <w:r w:rsidRPr="009F58BB">
        <w:rPr>
          <w:sz w:val="16"/>
          <w:highlight w:val="green"/>
        </w:rPr>
        <w:t xml:space="preserve"> </w:t>
      </w:r>
      <w:r w:rsidRPr="009F58BB">
        <w:rPr>
          <w:rStyle w:val="StyleUnderline"/>
          <w:highlight w:val="green"/>
        </w:rPr>
        <w:t>between labor and</w:t>
      </w:r>
      <w:r w:rsidRPr="009F58BB">
        <w:rPr>
          <w:rStyle w:val="StyleUnderline"/>
        </w:rPr>
        <w:t xml:space="preserve"> </w:t>
      </w:r>
      <w:r w:rsidRPr="009F58BB">
        <w:rPr>
          <w:rStyle w:val="StyleUnderline"/>
          <w:highlight w:val="green"/>
        </w:rPr>
        <w:t>capital is</w:t>
      </w:r>
      <w:r w:rsidRPr="009F58BB">
        <w:rPr>
          <w:sz w:val="16"/>
          <w:highlight w:val="green"/>
        </w:rPr>
        <w:t xml:space="preserve"> </w:t>
      </w:r>
      <w:r w:rsidRPr="009F58BB">
        <w:rPr>
          <w:rStyle w:val="Emphasis"/>
          <w:highlight w:val="green"/>
        </w:rPr>
        <w:t>not practical, achievable, or desirable</w:t>
      </w:r>
      <w:r w:rsidRPr="009F58BB">
        <w:rPr>
          <w:sz w:val="16"/>
        </w:rPr>
        <w:t xml:space="preserve">, </w:t>
      </w:r>
      <w:r w:rsidRPr="009F58BB">
        <w:rPr>
          <w:rStyle w:val="StyleUnderline"/>
        </w:rPr>
        <w:t xml:space="preserve">and that </w:t>
      </w:r>
      <w:r w:rsidRPr="009F58BB">
        <w:rPr>
          <w:rStyle w:val="StyleUnderline"/>
          <w:highlight w:val="green"/>
        </w:rPr>
        <w:t>the political environment in the</w:t>
      </w:r>
      <w:r w:rsidRPr="009F58BB">
        <w:rPr>
          <w:rStyle w:val="StyleUnderline"/>
        </w:rPr>
        <w:t xml:space="preserve"> </w:t>
      </w:r>
      <w:r w:rsidRPr="009F58BB">
        <w:rPr>
          <w:rStyle w:val="Emphasis"/>
          <w:highlight w:val="green"/>
        </w:rPr>
        <w:t>U</w:t>
      </w:r>
      <w:r w:rsidRPr="009F58BB">
        <w:rPr>
          <w:rStyle w:val="StyleUnderline"/>
        </w:rPr>
        <w:t xml:space="preserve">nited </w:t>
      </w:r>
      <w:r w:rsidRPr="009F58BB">
        <w:rPr>
          <w:rStyle w:val="Emphasis"/>
          <w:highlight w:val="green"/>
        </w:rPr>
        <w:t>S</w:t>
      </w:r>
      <w:r w:rsidRPr="009F58BB">
        <w:rPr>
          <w:rStyle w:val="StyleUnderline"/>
        </w:rPr>
        <w:t xml:space="preserve">tates has largely favored and continues to </w:t>
      </w:r>
      <w:r w:rsidRPr="009F58BB">
        <w:rPr>
          <w:rStyle w:val="StyleUnderline"/>
          <w:highlight w:val="green"/>
        </w:rPr>
        <w:t>favor capital.</w:t>
      </w:r>
      <w:r w:rsidRPr="009F58BB">
        <w:rPr>
          <w:sz w:val="16"/>
        </w:rPr>
        <w:t xml:space="preserve"> </w:t>
      </w:r>
      <w:r w:rsidRPr="009F58BB">
        <w:rPr>
          <w:rStyle w:val="StyleUnderline"/>
        </w:rPr>
        <w:t xml:space="preserve">Clever value propositions and </w:t>
      </w:r>
      <w:r w:rsidRPr="009F58BB">
        <w:rPr>
          <w:rStyle w:val="StyleUnderline"/>
          <w:highlight w:val="green"/>
        </w:rPr>
        <w:t>policy proposals will not change</w:t>
      </w:r>
      <w:r w:rsidRPr="009F58BB">
        <w:rPr>
          <w:rStyle w:val="StyleUnderline"/>
        </w:rPr>
        <w:t xml:space="preserve"> the base </w:t>
      </w:r>
      <w:r w:rsidRPr="009F58BB">
        <w:rPr>
          <w:rStyle w:val="StyleUnderline"/>
          <w:highlight w:val="green"/>
        </w:rPr>
        <w:t>reluctance of employers</w:t>
      </w:r>
      <w:r w:rsidRPr="009F58BB">
        <w:rPr>
          <w:rStyle w:val="StyleUnderline"/>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cede control</w:t>
      </w:r>
      <w:r w:rsidRPr="009F58BB">
        <w:rPr>
          <w:sz w:val="16"/>
        </w:rPr>
        <w:t xml:space="preserve"> </w:t>
      </w:r>
      <w:r w:rsidRPr="009F58BB">
        <w:rPr>
          <w:rStyle w:val="StyleUnderline"/>
        </w:rPr>
        <w:t>over their workforces or legislate in defiance of their desire to minimize labor costs and maximize profit.</w:t>
      </w:r>
      <w:r w:rsidRPr="009F58BB">
        <w:rPr>
          <w:sz w:val="16"/>
        </w:rPr>
        <w:t xml:space="preserve"> </w:t>
      </w:r>
      <w:r w:rsidRPr="009F58BB">
        <w:rPr>
          <w:rStyle w:val="StyleUnderline"/>
        </w:rPr>
        <w:t xml:space="preserve">He is correct that we should think clearly about policy and take steps to secure favorable policy. However, we should think of it as an </w:t>
      </w:r>
      <w:r w:rsidRPr="009F58BB">
        <w:rPr>
          <w:rStyle w:val="Emphasis"/>
        </w:rPr>
        <w:t>outgrowth</w:t>
      </w:r>
      <w:r w:rsidRPr="009F58BB">
        <w:rPr>
          <w:rStyle w:val="StyleUnderline"/>
        </w:rPr>
        <w:t xml:space="preserve"> of</w:t>
      </w:r>
      <w:r w:rsidRPr="009F58BB">
        <w:rPr>
          <w:sz w:val="16"/>
        </w:rPr>
        <w:t xml:space="preserve"> independent </w:t>
      </w:r>
      <w:r w:rsidRPr="009F58BB">
        <w:rPr>
          <w:rStyle w:val="StyleUnderline"/>
        </w:rPr>
        <w:t xml:space="preserve">power, and as functioning toward the </w:t>
      </w:r>
      <w:r w:rsidRPr="009F58BB">
        <w:rPr>
          <w:rStyle w:val="Emphasis"/>
        </w:rPr>
        <w:t>end</w:t>
      </w:r>
      <w:r w:rsidRPr="009F58BB">
        <w:rPr>
          <w:sz w:val="16"/>
        </w:rPr>
        <w:t xml:space="preserve"> </w:t>
      </w:r>
      <w:r w:rsidRPr="009F58BB">
        <w:rPr>
          <w:rStyle w:val="StyleUnderline"/>
        </w:rPr>
        <w:t>of</w:t>
      </w:r>
      <w:r w:rsidRPr="009F58BB">
        <w:rPr>
          <w:sz w:val="16"/>
        </w:rPr>
        <w:t xml:space="preserve"> </w:t>
      </w:r>
      <w:r w:rsidRPr="009F58BB">
        <w:rPr>
          <w:rStyle w:val="Emphasis"/>
        </w:rPr>
        <w:t>securing</w:t>
      </w:r>
      <w:r w:rsidRPr="009F58BB">
        <w:rPr>
          <w:sz w:val="16"/>
        </w:rPr>
        <w:t xml:space="preserve"> </w:t>
      </w:r>
      <w:r w:rsidRPr="009F58BB">
        <w:rPr>
          <w:rStyle w:val="StyleUnderline"/>
        </w:rPr>
        <w:t>and</w:t>
      </w:r>
      <w:r w:rsidRPr="009F58BB">
        <w:rPr>
          <w:sz w:val="16"/>
        </w:rPr>
        <w:t xml:space="preserve"> </w:t>
      </w:r>
      <w:r w:rsidRPr="009F58BB">
        <w:rPr>
          <w:rStyle w:val="Emphasis"/>
        </w:rPr>
        <w:t>reproducing that power</w:t>
      </w:r>
      <w:r w:rsidRPr="009F58BB">
        <w:rPr>
          <w:sz w:val="16"/>
        </w:rPr>
        <w:t>.</w:t>
      </w:r>
    </w:p>
    <w:p w14:paraId="06BAAAAC" w14:textId="77777777" w:rsidR="00EB555F" w:rsidRPr="009F58BB" w:rsidRDefault="00EB555F" w:rsidP="00EB555F">
      <w:pPr>
        <w:rPr>
          <w:sz w:val="16"/>
        </w:rPr>
      </w:pPr>
      <w:r w:rsidRPr="009F58BB">
        <w:rPr>
          <w:sz w:val="16"/>
        </w:rPr>
        <w:t xml:space="preserve">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9F58BB">
        <w:rPr>
          <w:rStyle w:val="StyleUnderline"/>
        </w:rPr>
        <w:t xml:space="preserve">The </w:t>
      </w:r>
      <w:r w:rsidRPr="009F58BB">
        <w:rPr>
          <w:rStyle w:val="StyleUnderline"/>
          <w:highlight w:val="green"/>
        </w:rPr>
        <w:t>energy of the movement is</w:t>
      </w:r>
      <w:r w:rsidRPr="009F58BB">
        <w:rPr>
          <w:rStyle w:val="StyleUnderline"/>
        </w:rPr>
        <w:t xml:space="preserve"> </w:t>
      </w:r>
      <w:r w:rsidRPr="009F58BB">
        <w:rPr>
          <w:rStyle w:val="StyleUnderline"/>
          <w:highlight w:val="green"/>
        </w:rPr>
        <w:t>elsewhere: in organizing</w:t>
      </w:r>
      <w:r w:rsidRPr="009F58BB">
        <w:rPr>
          <w:rStyle w:val="StyleUnderline"/>
        </w:rPr>
        <w:t xml:space="preserve">, </w:t>
      </w:r>
      <w:r w:rsidRPr="009F58BB">
        <w:rPr>
          <w:rStyle w:val="StyleUnderline"/>
          <w:highlight w:val="green"/>
        </w:rPr>
        <w:t>in</w:t>
      </w:r>
      <w:r w:rsidRPr="009F58BB">
        <w:rPr>
          <w:rStyle w:val="StyleUnderline"/>
        </w:rPr>
        <w:t xml:space="preserve"> more militant </w:t>
      </w:r>
      <w:r w:rsidRPr="009F58BB">
        <w:rPr>
          <w:rStyle w:val="StyleUnderline"/>
          <w:highlight w:val="green"/>
        </w:rPr>
        <w:t>confrontations with</w:t>
      </w:r>
      <w:r w:rsidRPr="009F58BB">
        <w:rPr>
          <w:rStyle w:val="StyleUnderline"/>
        </w:rPr>
        <w:t xml:space="preserve"> management and </w:t>
      </w:r>
      <w:r w:rsidRPr="009F58BB">
        <w:rPr>
          <w:rStyle w:val="StyleUnderline"/>
          <w:highlight w:val="green"/>
        </w:rPr>
        <w:t>capital</w:t>
      </w:r>
      <w:r w:rsidRPr="009F58BB">
        <w:rPr>
          <w:rStyle w:val="StyleUnderline"/>
        </w:rPr>
        <w:t xml:space="preserve">, </w:t>
      </w:r>
      <w:r w:rsidRPr="009F58BB">
        <w:rPr>
          <w:rStyle w:val="StyleUnderline"/>
          <w:highlight w:val="green"/>
        </w:rPr>
        <w:t>and in expanding</w:t>
      </w:r>
      <w:r w:rsidRPr="009F58BB">
        <w:rPr>
          <w:rStyle w:val="StyleUnderline"/>
        </w:rPr>
        <w:t xml:space="preserve"> the arsenal of </w:t>
      </w:r>
      <w:r w:rsidRPr="009F58BB">
        <w:rPr>
          <w:rStyle w:val="StyleUnderline"/>
          <w:highlight w:val="green"/>
        </w:rPr>
        <w:t>economic weapons available</w:t>
      </w:r>
      <w:r w:rsidRPr="009F58BB">
        <w:rPr>
          <w:rStyle w:val="StyleUnderline"/>
        </w:rPr>
        <w:t xml:space="preserve"> to American workers. </w:t>
      </w:r>
      <w:r w:rsidRPr="009F58BB">
        <w:rPr>
          <w:rStyle w:val="StyleUnderline"/>
          <w:highlight w:val="green"/>
        </w:rPr>
        <w:t xml:space="preserve">There is </w:t>
      </w:r>
      <w:r w:rsidRPr="009F58BB">
        <w:rPr>
          <w:rStyle w:val="Emphasis"/>
          <w:highlight w:val="green"/>
        </w:rPr>
        <w:t>no “wonk” fix</w:t>
      </w:r>
      <w:r w:rsidRPr="009F58BB">
        <w:rPr>
          <w:sz w:val="16"/>
          <w:highlight w:val="green"/>
        </w:rPr>
        <w:t xml:space="preserve"> </w:t>
      </w:r>
      <w:r w:rsidRPr="009F58BB">
        <w:rPr>
          <w:rStyle w:val="StyleUnderline"/>
          <w:highlight w:val="green"/>
        </w:rPr>
        <w:t xml:space="preserve">to </w:t>
      </w:r>
      <w:r w:rsidRPr="009F58BB">
        <w:rPr>
          <w:rStyle w:val="Emphasis"/>
          <w:highlight w:val="green"/>
        </w:rPr>
        <w:t>organizational</w:t>
      </w:r>
      <w:r w:rsidRPr="009F58BB">
        <w:rPr>
          <w:sz w:val="16"/>
        </w:rPr>
        <w:t xml:space="preserve"> </w:t>
      </w:r>
      <w:r w:rsidRPr="009F58BB">
        <w:rPr>
          <w:rStyle w:val="StyleUnderline"/>
        </w:rPr>
        <w:t>and</w:t>
      </w:r>
      <w:r w:rsidRPr="009F58BB">
        <w:rPr>
          <w:sz w:val="16"/>
        </w:rPr>
        <w:t xml:space="preserve"> </w:t>
      </w:r>
      <w:r w:rsidRPr="009F58BB">
        <w:rPr>
          <w:rStyle w:val="Emphasis"/>
        </w:rPr>
        <w:t xml:space="preserve">political </w:t>
      </w:r>
      <w:r w:rsidRPr="009F58BB">
        <w:rPr>
          <w:rStyle w:val="Emphasis"/>
          <w:highlight w:val="green"/>
        </w:rPr>
        <w:t>problems</w:t>
      </w:r>
      <w:r w:rsidRPr="009F58BB">
        <w:rPr>
          <w:rStyle w:val="StyleUnderline"/>
          <w:highlight w:val="green"/>
        </w:rPr>
        <w:t>, nor</w:t>
      </w:r>
      <w:r w:rsidRPr="009F58BB">
        <w:rPr>
          <w:rStyle w:val="StyleUnderline"/>
        </w:rPr>
        <w:t xml:space="preserve"> </w:t>
      </w:r>
      <w:r w:rsidRPr="009F58BB">
        <w:rPr>
          <w:rStyle w:val="StyleUnderline"/>
          <w:highlight w:val="green"/>
        </w:rPr>
        <w:t>will</w:t>
      </w:r>
      <w:r w:rsidRPr="009F58BB">
        <w:rPr>
          <w:sz w:val="16"/>
          <w:highlight w:val="green"/>
        </w:rPr>
        <w:t xml:space="preserve"> </w:t>
      </w:r>
      <w:r w:rsidRPr="009F58BB">
        <w:rPr>
          <w:rStyle w:val="Emphasis"/>
          <w:highlight w:val="green"/>
        </w:rPr>
        <w:t>clever policy</w:t>
      </w:r>
      <w:r w:rsidRPr="009F58BB">
        <w:rPr>
          <w:sz w:val="16"/>
          <w:highlight w:val="green"/>
        </w:rPr>
        <w:t xml:space="preserve"> </w:t>
      </w:r>
      <w:r w:rsidRPr="009F58BB">
        <w:rPr>
          <w:rStyle w:val="StyleUnderline"/>
          <w:highlight w:val="green"/>
        </w:rPr>
        <w:t>make</w:t>
      </w:r>
      <w:r w:rsidRPr="009F58BB">
        <w:rPr>
          <w:rStyle w:val="StyleUnderline"/>
        </w:rPr>
        <w:t xml:space="preserve"> our</w:t>
      </w:r>
      <w:r w:rsidRPr="009F58BB">
        <w:rPr>
          <w:sz w:val="16"/>
        </w:rPr>
        <w:t xml:space="preserve"> </w:t>
      </w:r>
      <w:r w:rsidRPr="009F58BB">
        <w:rPr>
          <w:rStyle w:val="Emphasis"/>
          <w:highlight w:val="green"/>
        </w:rPr>
        <w:t>class enemies like us</w:t>
      </w:r>
      <w:r w:rsidRPr="009F58BB">
        <w:rPr>
          <w:sz w:val="16"/>
          <w:highlight w:val="green"/>
        </w:rPr>
        <w:t>.</w:t>
      </w:r>
      <w:r w:rsidRPr="009F58BB">
        <w:rPr>
          <w:sz w:val="16"/>
        </w:rPr>
        <w:t xml:space="preserve"> </w:t>
      </w:r>
    </w:p>
    <w:p w14:paraId="42322E8C" w14:textId="77777777" w:rsidR="00EB555F" w:rsidRPr="009F58BB" w:rsidRDefault="00EB555F" w:rsidP="00EB555F">
      <w:pPr>
        <w:rPr>
          <w:sz w:val="16"/>
        </w:rPr>
      </w:pPr>
      <w:r w:rsidRPr="009F58BB">
        <w:rPr>
          <w:sz w:val="16"/>
        </w:rPr>
        <w:t xml:space="preserve">A more pessimistic—and perhaps more accurate—read is that there is still a profound difference in how elements within the labor movement view the nature of “The Labor Question,” as well as its answer. </w:t>
      </w:r>
      <w:r w:rsidRPr="009F58BB">
        <w:rPr>
          <w:rStyle w:val="StyleUnderline"/>
        </w:rPr>
        <w:t>With a shift toward a more</w:t>
      </w:r>
      <w:r w:rsidRPr="009F58BB">
        <w:rPr>
          <w:sz w:val="16"/>
        </w:rPr>
        <w:t xml:space="preserve"> </w:t>
      </w:r>
      <w:r w:rsidRPr="009F58BB">
        <w:rPr>
          <w:rStyle w:val="Emphasis"/>
        </w:rPr>
        <w:t>politically friendly federal government</w:t>
      </w:r>
      <w:r w:rsidRPr="009F58BB">
        <w:rPr>
          <w:sz w:val="16"/>
        </w:rPr>
        <w:t xml:space="preserve"> </w:t>
      </w:r>
      <w:r w:rsidRPr="009F58BB">
        <w:rPr>
          <w:rStyle w:val="StyleUnderline"/>
        </w:rPr>
        <w:t>and new-found</w:t>
      </w:r>
      <w:r w:rsidRPr="009F58BB">
        <w:rPr>
          <w:sz w:val="16"/>
        </w:rPr>
        <w:t xml:space="preserve"> </w:t>
      </w:r>
      <w:r w:rsidRPr="009F58BB">
        <w:rPr>
          <w:rStyle w:val="Emphasis"/>
        </w:rPr>
        <w:t>public cachet</w:t>
      </w:r>
      <w:r w:rsidRPr="009F58BB">
        <w:rPr>
          <w:sz w:val="16"/>
        </w:rPr>
        <w:t xml:space="preserve"> </w:t>
      </w:r>
      <w:r w:rsidRPr="009F58BB">
        <w:rPr>
          <w:rStyle w:val="StyleUnderline"/>
        </w:rPr>
        <w:t>for</w:t>
      </w:r>
      <w:r w:rsidRPr="009F58BB">
        <w:rPr>
          <w:sz w:val="16"/>
        </w:rPr>
        <w:t xml:space="preserve"> </w:t>
      </w:r>
      <w:r w:rsidRPr="009F58BB">
        <w:rPr>
          <w:rStyle w:val="Emphasis"/>
        </w:rPr>
        <w:t>labor unions</w:t>
      </w:r>
      <w:r w:rsidRPr="009F58BB">
        <w:rPr>
          <w:rStyle w:val="StyleUnderline"/>
        </w:rPr>
        <w:t xml:space="preserve">, holdouts of the Stern-influenced “growth at all cost” school of thought may be tempted </w:t>
      </w:r>
      <w:r w:rsidRPr="009F58BB">
        <w:rPr>
          <w:rStyle w:val="StyleUnderline"/>
          <w:highlight w:val="green"/>
        </w:rPr>
        <w:t xml:space="preserve">to </w:t>
      </w:r>
      <w:r w:rsidRPr="009F58BB">
        <w:rPr>
          <w:rStyle w:val="Emphasis"/>
          <w:highlight w:val="green"/>
        </w:rPr>
        <w:t>cut deals</w:t>
      </w:r>
      <w:r w:rsidRPr="009F58BB">
        <w:rPr>
          <w:sz w:val="16"/>
          <w:highlight w:val="green"/>
        </w:rPr>
        <w:t xml:space="preserve"> </w:t>
      </w:r>
      <w:r w:rsidRPr="009F58BB">
        <w:rPr>
          <w:rStyle w:val="StyleUnderline"/>
          <w:highlight w:val="green"/>
        </w:rPr>
        <w:t>for</w:t>
      </w:r>
      <w:r w:rsidRPr="009F58BB">
        <w:rPr>
          <w:sz w:val="16"/>
          <w:highlight w:val="green"/>
        </w:rPr>
        <w:t xml:space="preserve"> </w:t>
      </w:r>
      <w:r w:rsidRPr="009F58BB">
        <w:rPr>
          <w:rStyle w:val="Emphasis"/>
          <w:highlight w:val="green"/>
        </w:rPr>
        <w:t>short</w:t>
      </w:r>
      <w:r w:rsidRPr="009F58BB">
        <w:rPr>
          <w:rStyle w:val="Emphasis"/>
        </w:rPr>
        <w:t xml:space="preserve"> </w:t>
      </w:r>
      <w:r w:rsidRPr="009F58BB">
        <w:rPr>
          <w:rStyle w:val="Emphasis"/>
          <w:highlight w:val="green"/>
        </w:rPr>
        <w:t>term gain</w:t>
      </w:r>
      <w:r w:rsidRPr="009F58BB">
        <w:rPr>
          <w:sz w:val="16"/>
          <w:highlight w:val="green"/>
        </w:rPr>
        <w:t xml:space="preserve"> </w:t>
      </w:r>
      <w:r w:rsidRPr="009F58BB">
        <w:rPr>
          <w:rStyle w:val="StyleUnderline"/>
          <w:highlight w:val="green"/>
        </w:rPr>
        <w:t>at the expense of</w:t>
      </w:r>
      <w:r w:rsidRPr="009F58BB">
        <w:rPr>
          <w:sz w:val="16"/>
          <w:highlight w:val="green"/>
        </w:rPr>
        <w:t xml:space="preserve"> </w:t>
      </w:r>
      <w:r w:rsidRPr="009F58BB">
        <w:rPr>
          <w:rStyle w:val="Emphasis"/>
          <w:highlight w:val="green"/>
        </w:rPr>
        <w:t>long term power</w:t>
      </w:r>
      <w:r w:rsidRPr="009F58BB">
        <w:rPr>
          <w:rStyle w:val="StyleUnderline"/>
        </w:rPr>
        <w:t xml:space="preserve">. If they do so, we </w:t>
      </w:r>
      <w:r w:rsidRPr="009F58BB">
        <w:rPr>
          <w:rStyle w:val="StyleUnderline"/>
          <w:highlight w:val="green"/>
        </w:rPr>
        <w:t xml:space="preserve">will have </w:t>
      </w:r>
      <w:r w:rsidRPr="009F58BB">
        <w:rPr>
          <w:rStyle w:val="Emphasis"/>
          <w:highlight w:val="green"/>
        </w:rPr>
        <w:t>squandered</w:t>
      </w:r>
      <w:r w:rsidRPr="009F58BB">
        <w:rPr>
          <w:sz w:val="16"/>
          <w:highlight w:val="green"/>
        </w:rPr>
        <w:t xml:space="preserve"> </w:t>
      </w:r>
      <w:r w:rsidRPr="009F58BB">
        <w:rPr>
          <w:rStyle w:val="StyleUnderline"/>
          <w:highlight w:val="green"/>
        </w:rPr>
        <w:t>a chance to</w:t>
      </w:r>
      <w:r w:rsidRPr="009F58BB">
        <w:rPr>
          <w:sz w:val="16"/>
        </w:rPr>
        <w:t xml:space="preserve"> </w:t>
      </w:r>
      <w:r w:rsidRPr="009F58BB">
        <w:rPr>
          <w:rStyle w:val="Emphasis"/>
        </w:rPr>
        <w:t>fundamentally reshape</w:t>
      </w:r>
      <w:r w:rsidRPr="009F58BB">
        <w:rPr>
          <w:sz w:val="16"/>
        </w:rPr>
        <w:t xml:space="preserve"> </w:t>
      </w:r>
      <w:r w:rsidRPr="009F58BB">
        <w:rPr>
          <w:rStyle w:val="StyleUnderline"/>
        </w:rPr>
        <w:t>the movement and</w:t>
      </w:r>
      <w:r w:rsidRPr="009F58BB">
        <w:rPr>
          <w:sz w:val="16"/>
        </w:rPr>
        <w:t xml:space="preserve"> </w:t>
      </w:r>
      <w:r w:rsidRPr="009F58BB">
        <w:rPr>
          <w:rStyle w:val="Emphasis"/>
          <w:highlight w:val="green"/>
        </w:rPr>
        <w:t>reverse</w:t>
      </w:r>
      <w:r w:rsidRPr="009F58BB">
        <w:rPr>
          <w:rStyle w:val="Emphasis"/>
        </w:rPr>
        <w:t xml:space="preserve"> its </w:t>
      </w:r>
      <w:r w:rsidRPr="009F58BB">
        <w:rPr>
          <w:rStyle w:val="Emphasis"/>
          <w:highlight w:val="green"/>
        </w:rPr>
        <w:t>decline</w:t>
      </w:r>
      <w:r w:rsidRPr="009F58BB">
        <w:rPr>
          <w:sz w:val="16"/>
        </w:rPr>
        <w:t>.</w:t>
      </w:r>
    </w:p>
    <w:p w14:paraId="1A309531" w14:textId="77777777" w:rsidR="00EB555F" w:rsidRPr="007B3AE2" w:rsidRDefault="00EB555F" w:rsidP="00EB555F">
      <w:pPr>
        <w:pStyle w:val="Heading2"/>
      </w:pPr>
      <w:r w:rsidRPr="007B3AE2">
        <w:t xml:space="preserve">Democracy </w:t>
      </w:r>
    </w:p>
    <w:p w14:paraId="54D83498" w14:textId="77777777" w:rsidR="00EB555F" w:rsidRDefault="00EB555F" w:rsidP="00EB555F">
      <w:pPr>
        <w:pStyle w:val="Heading3"/>
      </w:pPr>
      <w:r>
        <w:t>2NC---Unions !---US Democracy</w:t>
      </w:r>
    </w:p>
    <w:p w14:paraId="0566831D" w14:textId="77777777" w:rsidR="00EB555F" w:rsidRPr="00B721A3" w:rsidRDefault="00EB555F" w:rsidP="00EB555F"/>
    <w:p w14:paraId="48C0A57C" w14:textId="77777777" w:rsidR="00EB555F" w:rsidRPr="00B721A3" w:rsidRDefault="00EB555F" w:rsidP="00EB555F">
      <w:pPr>
        <w:pStyle w:val="Heading4"/>
      </w:pPr>
      <w:r>
        <w:t>Unions</w:t>
      </w:r>
      <w:r w:rsidRPr="00B721A3">
        <w:t xml:space="preserve"> are</w:t>
      </w:r>
      <w:r>
        <w:t xml:space="preserve"> too</w:t>
      </w:r>
      <w:r w:rsidRPr="00B721A3">
        <w:t xml:space="preserve"> </w:t>
      </w:r>
      <w:r w:rsidRPr="00B721A3">
        <w:rPr>
          <w:u w:val="single"/>
        </w:rPr>
        <w:t>populist</w:t>
      </w:r>
      <w:r>
        <w:t xml:space="preserve">, </w:t>
      </w:r>
      <w:r w:rsidRPr="00B721A3">
        <w:rPr>
          <w:u w:val="single"/>
        </w:rPr>
        <w:t>protectionist</w:t>
      </w:r>
      <w:r>
        <w:t xml:space="preserve">, and </w:t>
      </w:r>
      <w:r w:rsidRPr="00B721A3">
        <w:rPr>
          <w:u w:val="single"/>
        </w:rPr>
        <w:t>nativist</w:t>
      </w:r>
      <w:r>
        <w:t xml:space="preserve"> to solve liberal democracy---answers all three of their warrants because it assumes the increase their ev is advocating for. </w:t>
      </w:r>
    </w:p>
    <w:p w14:paraId="2199577F" w14:textId="77777777" w:rsidR="00EB555F" w:rsidRPr="00401C73" w:rsidRDefault="00EB555F" w:rsidP="00EB555F">
      <w:r w:rsidRPr="00401C73">
        <w:rPr>
          <w:rStyle w:val="Style13ptBold"/>
        </w:rPr>
        <w:t>Gruenberg 21</w:t>
      </w:r>
      <w:r>
        <w:t xml:space="preserve"> [Mark Gruenberg, head of the Washington, D.C., bureau of People’s World and is the editor of Press Associates Inc., a union news service in Washington, D.C., “Worldwide, union leaders grapple with members backing right-wing ‘populists’,” 3/30/21, https://peoplesworld.org/article/worldwide-union-leaders-grapple-with-members-backing-right-wing-populists/] </w:t>
      </w:r>
    </w:p>
    <w:p w14:paraId="12BE67A0" w14:textId="77777777" w:rsidR="00EB555F" w:rsidRPr="00E71691" w:rsidRDefault="00EB555F" w:rsidP="00EB555F">
      <w:pPr>
        <w:rPr>
          <w:sz w:val="16"/>
        </w:rPr>
      </w:pPr>
      <w:r w:rsidRPr="00E71691">
        <w:rPr>
          <w:sz w:val="16"/>
        </w:rPr>
        <w:t xml:space="preserve">WASHINGTON—For years, </w:t>
      </w:r>
      <w:r w:rsidRPr="00387108">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387108">
        <w:rPr>
          <w:rStyle w:val="StyleUnderline"/>
          <w:highlight w:val="green"/>
        </w:rPr>
        <w:t>faced a problem</w:t>
      </w:r>
      <w:r w:rsidRPr="00387108">
        <w:rPr>
          <w:sz w:val="16"/>
          <w:highlight w:val="green"/>
        </w:rPr>
        <w:t xml:space="preserve">: </w:t>
      </w:r>
      <w:r w:rsidRPr="00387108">
        <w:rPr>
          <w:rStyle w:val="Emphasis"/>
          <w:highlight w:val="green"/>
        </w:rPr>
        <w:t>Right-wing ideologues’</w:t>
      </w:r>
      <w:r w:rsidRPr="00E71691">
        <w:rPr>
          <w:sz w:val="16"/>
        </w:rPr>
        <w:t xml:space="preserve"> “</w:t>
      </w:r>
      <w:r w:rsidRPr="00E71691">
        <w:rPr>
          <w:rStyle w:val="StyleUnderline"/>
        </w:rPr>
        <w:t xml:space="preserve">populist” rhetoric </w:t>
      </w:r>
      <w:r w:rsidRPr="00387108">
        <w:rPr>
          <w:rStyle w:val="StyleUnderline"/>
          <w:highlight w:val="green"/>
        </w:rPr>
        <w:t xml:space="preserve">sways </w:t>
      </w:r>
      <w:r w:rsidRPr="00387108">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2D9A195A" w14:textId="77777777" w:rsidR="00EB555F" w:rsidRPr="00E71691" w:rsidRDefault="00EB555F" w:rsidP="00EB555F">
      <w:pPr>
        <w:rPr>
          <w:sz w:val="16"/>
        </w:rPr>
      </w:pPr>
      <w:r w:rsidRPr="00E71691">
        <w:rPr>
          <w:sz w:val="16"/>
        </w:rPr>
        <w:t xml:space="preserve">And </w:t>
      </w:r>
      <w:r w:rsidRPr="00E71691">
        <w:rPr>
          <w:rStyle w:val="StyleUnderline"/>
        </w:rPr>
        <w:t xml:space="preserve">then </w:t>
      </w:r>
      <w:r w:rsidRPr="00387108">
        <w:rPr>
          <w:rStyle w:val="StyleUnderline"/>
          <w:highlight w:val="green"/>
        </w:rPr>
        <w:t>once those</w:t>
      </w:r>
      <w:r w:rsidRPr="00E71691">
        <w:rPr>
          <w:rStyle w:val="StyleUnderline"/>
        </w:rPr>
        <w:t xml:space="preserve"> putative </w:t>
      </w:r>
      <w:r w:rsidRPr="00387108">
        <w:rPr>
          <w:rStyle w:val="Emphasis"/>
          <w:highlight w:val="green"/>
        </w:rPr>
        <w:t>plutocrats</w:t>
      </w:r>
      <w:r w:rsidRPr="00387108">
        <w:rPr>
          <w:rStyle w:val="StyleUnderline"/>
          <w:highlight w:val="green"/>
        </w:rPr>
        <w:t xml:space="preserve"> achieve public office</w:t>
      </w:r>
      <w:r w:rsidRPr="00E71691">
        <w:rPr>
          <w:rStyle w:val="StyleUnderline"/>
        </w:rPr>
        <w:t xml:space="preserve">, </w:t>
      </w:r>
      <w:r w:rsidRPr="00387108">
        <w:rPr>
          <w:rStyle w:val="StyleUnderline"/>
          <w:highlight w:val="green"/>
        </w:rPr>
        <w:t xml:space="preserve">they show their </w:t>
      </w:r>
      <w:r w:rsidRPr="00387108">
        <w:rPr>
          <w:rStyle w:val="Emphasis"/>
          <w:highlight w:val="green"/>
        </w:rPr>
        <w:t>true colors</w:t>
      </w:r>
      <w:r w:rsidRPr="00387108">
        <w:rPr>
          <w:sz w:val="16"/>
          <w:highlight w:val="green"/>
        </w:rPr>
        <w:t xml:space="preserve">, </w:t>
      </w:r>
      <w:r w:rsidRPr="00387108">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387108">
        <w:rPr>
          <w:rStyle w:val="Emphasis"/>
          <w:highlight w:val="green"/>
        </w:rPr>
        <w:t>anti-worker laws</w:t>
      </w:r>
      <w:r w:rsidRPr="00E71691">
        <w:rPr>
          <w:sz w:val="16"/>
        </w:rPr>
        <w:t>.</w:t>
      </w:r>
    </w:p>
    <w:p w14:paraId="0BCB5C54" w14:textId="77777777" w:rsidR="00EB555F" w:rsidRPr="00E71691" w:rsidRDefault="00EB555F" w:rsidP="00EB555F">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387108">
        <w:rPr>
          <w:rStyle w:val="Emphasis"/>
          <w:highlight w:val="green"/>
        </w:rPr>
        <w:t>40% of union members</w:t>
      </w:r>
      <w:r w:rsidRPr="00E71691">
        <w:rPr>
          <w:sz w:val="16"/>
        </w:rPr>
        <w:t xml:space="preserve"> </w:t>
      </w:r>
      <w:r w:rsidRPr="00E71691">
        <w:rPr>
          <w:rStyle w:val="StyleUnderline"/>
        </w:rPr>
        <w:t xml:space="preserve">and their families </w:t>
      </w:r>
      <w:r w:rsidRPr="00387108">
        <w:rPr>
          <w:rStyle w:val="StyleUnderline"/>
          <w:highlight w:val="green"/>
        </w:rPr>
        <w:t>backed</w:t>
      </w:r>
      <w:r w:rsidRPr="00E71691">
        <w:rPr>
          <w:sz w:val="16"/>
        </w:rPr>
        <w:t xml:space="preserve"> former GOP Oval Office occupant Donald </w:t>
      </w:r>
      <w:r w:rsidRPr="00387108">
        <w:rPr>
          <w:rStyle w:val="Emphasis"/>
          <w:highlight w:val="green"/>
        </w:rPr>
        <w:t>Trump</w:t>
      </w:r>
      <w:r w:rsidRPr="00E71691">
        <w:rPr>
          <w:sz w:val="16"/>
        </w:rPr>
        <w:t xml:space="preserve"> in 2020. But it’s not just Trump.</w:t>
      </w:r>
    </w:p>
    <w:p w14:paraId="13A1B2B3" w14:textId="77777777" w:rsidR="00EB555F" w:rsidRPr="00E71691" w:rsidRDefault="00EB555F" w:rsidP="00EB555F">
      <w:pPr>
        <w:rPr>
          <w:sz w:val="16"/>
        </w:rPr>
      </w:pPr>
      <w:r w:rsidRPr="00E71691">
        <w:rPr>
          <w:sz w:val="16"/>
        </w:rPr>
        <w:t xml:space="preserve">Over the years, </w:t>
      </w:r>
      <w:r w:rsidRPr="00387108">
        <w:rPr>
          <w:rStyle w:val="StyleUnderline"/>
          <w:highlight w:val="green"/>
        </w:rPr>
        <w:t>millions supported</w:t>
      </w:r>
      <w:r w:rsidRPr="00E71691">
        <w:rPr>
          <w:sz w:val="16"/>
        </w:rPr>
        <w:t xml:space="preserve"> other right-wing Republicans such as Sens. Mitch </w:t>
      </w:r>
      <w:r w:rsidRPr="00387108">
        <w:rPr>
          <w:rStyle w:val="Emphasis"/>
          <w:highlight w:val="green"/>
        </w:rPr>
        <w:t>McConnell</w:t>
      </w:r>
      <w:r w:rsidRPr="00E71691">
        <w:rPr>
          <w:sz w:val="16"/>
        </w:rPr>
        <w:t xml:space="preserve"> (Ky.), Ted </w:t>
      </w:r>
      <w:r w:rsidRPr="00387108">
        <w:rPr>
          <w:rStyle w:val="Emphasis"/>
          <w:highlight w:val="gree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387108">
        <w:rPr>
          <w:rStyle w:val="StyleUnderline"/>
          <w:highlight w:val="green"/>
        </w:rPr>
        <w:t>and</w:t>
      </w:r>
      <w:r w:rsidRPr="00E71691">
        <w:rPr>
          <w:sz w:val="16"/>
        </w:rPr>
        <w:t xml:space="preserve"> Scott </w:t>
      </w:r>
      <w:r w:rsidRPr="00387108">
        <w:rPr>
          <w:rStyle w:val="Emphasis"/>
          <w:highlight w:val="green"/>
        </w:rPr>
        <w:t>Walker</w:t>
      </w:r>
      <w:r w:rsidRPr="00E71691">
        <w:rPr>
          <w:sz w:val="16"/>
        </w:rPr>
        <w:t xml:space="preserve"> (Wis.).</w:t>
      </w:r>
    </w:p>
    <w:p w14:paraId="3D5128A3" w14:textId="77777777" w:rsidR="00EB555F" w:rsidRPr="00E71691" w:rsidRDefault="00EB555F" w:rsidP="00EB555F">
      <w:pPr>
        <w:rPr>
          <w:sz w:val="16"/>
        </w:rPr>
      </w:pPr>
      <w:r w:rsidRPr="00E71691">
        <w:rPr>
          <w:sz w:val="16"/>
        </w:rPr>
        <w:t>All of them, especially Trump and Cruz, spout populist bombast and claim to represent workers—and then enact edicts benefiting the corporate class.</w:t>
      </w:r>
    </w:p>
    <w:p w14:paraId="6D90C41D" w14:textId="77777777" w:rsidR="00EB555F" w:rsidRPr="00E71691" w:rsidRDefault="00EB555F" w:rsidP="00EB555F">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said Knut Pankin, moderator of a late-March panel discussion on Right-Wing Populism As An Anti-Worker Agenda. “Why?”</w:t>
      </w:r>
    </w:p>
    <w:p w14:paraId="65C070A3" w14:textId="77777777" w:rsidR="00EB555F" w:rsidRPr="00E71691" w:rsidRDefault="00EB555F" w:rsidP="00EB555F">
      <w:pPr>
        <w:rPr>
          <w:sz w:val="16"/>
        </w:rPr>
      </w:pPr>
      <w:r w:rsidRPr="00E71691">
        <w:rPr>
          <w:rStyle w:val="StyleUnderline"/>
        </w:rPr>
        <w:t>The dilemma exists in other democracies</w:t>
      </w:r>
      <w:r w:rsidRPr="00E71691">
        <w:rPr>
          <w:sz w:val="16"/>
        </w:rPr>
        <w:t xml:space="preserve">, too. Some </w:t>
      </w:r>
      <w:r w:rsidRPr="00387108">
        <w:rPr>
          <w:rStyle w:val="Emphasis"/>
          <w:highlight w:val="green"/>
        </w:rPr>
        <w:t>unionists</w:t>
      </w:r>
      <w:r w:rsidRPr="00387108">
        <w:rPr>
          <w:sz w:val="16"/>
          <w:highlight w:val="green"/>
        </w:rPr>
        <w:t xml:space="preserve"> </w:t>
      </w:r>
      <w:r w:rsidRPr="00387108">
        <w:rPr>
          <w:rStyle w:val="StyleUnderline"/>
          <w:highlight w:val="green"/>
        </w:rPr>
        <w:t>heeded</w:t>
      </w:r>
      <w:r w:rsidRPr="00E71691">
        <w:rPr>
          <w:rStyle w:val="StyleUnderline"/>
        </w:rPr>
        <w:t xml:space="preserve"> anti-immigrant </w:t>
      </w:r>
      <w:r w:rsidRPr="00387108">
        <w:rPr>
          <w:rStyle w:val="StyleUnderline"/>
          <w:highlight w:val="green"/>
        </w:rPr>
        <w:t xml:space="preserve">screeds from </w:t>
      </w:r>
      <w:r w:rsidRPr="00387108">
        <w:rPr>
          <w:rStyle w:val="Emphasis"/>
          <w:highlight w:val="green"/>
        </w:rPr>
        <w:t>Germany’s</w:t>
      </w:r>
      <w:r w:rsidRPr="00E71691">
        <w:rPr>
          <w:rStyle w:val="StyleUnderline"/>
        </w:rPr>
        <w:t xml:space="preserve"> extreme </w:t>
      </w:r>
      <w:r w:rsidRPr="00387108">
        <w:rPr>
          <w:rStyle w:val="Emphasis"/>
          <w:highlight w:val="green"/>
        </w:rPr>
        <w:t>right</w:t>
      </w:r>
      <w:r w:rsidRPr="00E71691">
        <w:rPr>
          <w:sz w:val="16"/>
        </w:rPr>
        <w:t xml:space="preserve"> Alternative for Deutschland, </w:t>
      </w:r>
      <w:r w:rsidRPr="00387108">
        <w:rPr>
          <w:rStyle w:val="Emphasis"/>
          <w:highlight w:val="green"/>
        </w:rPr>
        <w:t>Marine LePen’s</w:t>
      </w:r>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387108">
        <w:rPr>
          <w:rStyle w:val="Emphasis"/>
          <w:highlight w:val="gree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22AE10D5" w14:textId="77777777" w:rsidR="00EB555F" w:rsidRPr="00E71691" w:rsidRDefault="00EB555F" w:rsidP="00EB555F">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0AC87946" w14:textId="77777777" w:rsidR="00EB555F" w:rsidRPr="00E71691" w:rsidRDefault="00EB555F" w:rsidP="00EB555F">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47E12741" w14:textId="77777777" w:rsidR="00EB555F" w:rsidRPr="00E71691" w:rsidRDefault="00EB555F" w:rsidP="00EB555F">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23ABC4A1" w14:textId="77777777" w:rsidR="00EB555F" w:rsidRPr="00E71691" w:rsidRDefault="00EB555F" w:rsidP="00EB555F">
      <w:pPr>
        <w:rPr>
          <w:sz w:val="16"/>
        </w:rPr>
      </w:pPr>
      <w:r w:rsidRPr="00E71691">
        <w:rPr>
          <w:sz w:val="16"/>
        </w:rPr>
        <w:t>All those parties, including the GOP, “started as bourgeois, middle-class, shopkeeper-oriented” organizations, but have since pivoted to right-wing populism, Greven explained.</w:t>
      </w:r>
    </w:p>
    <w:p w14:paraId="0FA30A11" w14:textId="77777777" w:rsidR="00EB555F" w:rsidRPr="00E71691" w:rsidRDefault="00EB555F" w:rsidP="00EB555F">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7CC5DCC7" w14:textId="77777777" w:rsidR="00EB555F" w:rsidRPr="00E71691" w:rsidRDefault="00EB555F" w:rsidP="00EB555F">
      <w:pPr>
        <w:rPr>
          <w:sz w:val="16"/>
        </w:rPr>
      </w:pPr>
      <w:r w:rsidRPr="00E71691">
        <w:rPr>
          <w:sz w:val="16"/>
        </w:rPr>
        <w:t>Nationalism, protectionism, and racism</w:t>
      </w:r>
    </w:p>
    <w:p w14:paraId="4DB3BDBF" w14:textId="77777777" w:rsidR="00EB555F" w:rsidRPr="00E71691" w:rsidRDefault="00EB555F" w:rsidP="00EB555F">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387108">
        <w:rPr>
          <w:rStyle w:val="StyleUnderline"/>
          <w:highlight w:val="green"/>
        </w:rPr>
        <w:t>workers</w:t>
      </w:r>
      <w:r w:rsidRPr="00E71691">
        <w:rPr>
          <w:rStyle w:val="StyleUnderline"/>
        </w:rPr>
        <w:t xml:space="preserve"> they appeal to, “</w:t>
      </w:r>
      <w:r w:rsidRPr="00387108">
        <w:rPr>
          <w:rStyle w:val="StyleUnderline"/>
          <w:highlight w:val="green"/>
        </w:rPr>
        <w:t xml:space="preserve">have a </w:t>
      </w:r>
      <w:r w:rsidRPr="00387108">
        <w:rPr>
          <w:rStyle w:val="Emphasis"/>
          <w:highlight w:val="green"/>
        </w:rPr>
        <w:t>radicalized response</w:t>
      </w:r>
      <w:r w:rsidRPr="00387108">
        <w:rPr>
          <w:sz w:val="16"/>
          <w:highlight w:val="green"/>
        </w:rPr>
        <w:t xml:space="preserve">” </w:t>
      </w:r>
      <w:r w:rsidRPr="00387108">
        <w:rPr>
          <w:rStyle w:val="StyleUnderline"/>
          <w:highlight w:val="green"/>
        </w:rPr>
        <w:t xml:space="preserve">that “is nationalist, </w:t>
      </w:r>
      <w:r w:rsidRPr="00387108">
        <w:rPr>
          <w:rStyle w:val="Emphasis"/>
          <w:highlight w:val="green"/>
        </w:rPr>
        <w:t>protectionist</w:t>
      </w:r>
      <w:r w:rsidRPr="00387108">
        <w:rPr>
          <w:rStyle w:val="StyleUnderline"/>
          <w:highlight w:val="green"/>
        </w:rPr>
        <w:t xml:space="preserve"> and</w:t>
      </w:r>
      <w:r w:rsidRPr="00387108">
        <w:rPr>
          <w:sz w:val="16"/>
          <w:highlight w:val="green"/>
        </w:rPr>
        <w:t xml:space="preserve"> </w:t>
      </w:r>
      <w:r w:rsidRPr="00387108">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0383212E" w14:textId="77777777" w:rsidR="00EB555F" w:rsidRDefault="00EB555F" w:rsidP="00EB555F">
      <w:pPr>
        <w:rPr>
          <w:sz w:val="16"/>
        </w:rPr>
      </w:pPr>
      <w:r w:rsidRPr="00E71691">
        <w:rPr>
          <w:sz w:val="16"/>
        </w:rPr>
        <w:t>“</w:t>
      </w:r>
      <w:r w:rsidRPr="00387108">
        <w:rPr>
          <w:rStyle w:val="Emphasis"/>
          <w:highlight w:val="green"/>
        </w:rPr>
        <w:t>’Us versus them’</w:t>
      </w:r>
      <w:r w:rsidRPr="00387108">
        <w:rPr>
          <w:sz w:val="16"/>
          <w:highlight w:val="green"/>
        </w:rPr>
        <w:t xml:space="preserve"> </w:t>
      </w:r>
      <w:r w:rsidRPr="00387108">
        <w:rPr>
          <w:rStyle w:val="StyleUnderline"/>
          <w:highlight w:val="green"/>
        </w:rPr>
        <w:t>is</w:t>
      </w:r>
      <w:r w:rsidRPr="00E71691">
        <w:rPr>
          <w:rStyle w:val="StyleUnderline"/>
        </w:rPr>
        <w:t xml:space="preserve"> much </w:t>
      </w:r>
      <w:r w:rsidRPr="00387108">
        <w:rPr>
          <w:rStyle w:val="StyleUnderline"/>
          <w:highlight w:val="green"/>
        </w:rPr>
        <w:t xml:space="preserve">easier to sell to </w:t>
      </w:r>
      <w:r w:rsidRPr="00387108">
        <w:rPr>
          <w:rStyle w:val="Emphasis"/>
          <w:highlight w:val="green"/>
        </w:rPr>
        <w:t>working-class constituents</w:t>
      </w:r>
      <w:r w:rsidRPr="00E71691">
        <w:rPr>
          <w:sz w:val="16"/>
        </w:rPr>
        <w:t xml:space="preserve">. </w:t>
      </w:r>
      <w:r w:rsidRPr="00387108">
        <w:rPr>
          <w:rStyle w:val="StyleUnderline"/>
          <w:highlight w:val="green"/>
        </w:rPr>
        <w:t xml:space="preserve">Union status doesn’t </w:t>
      </w:r>
      <w:r w:rsidRPr="00387108">
        <w:rPr>
          <w:rStyle w:val="Emphasis"/>
          <w:highlight w:val="green"/>
        </w:rPr>
        <w:t>inoculate people</w:t>
      </w:r>
      <w:r w:rsidRPr="00387108">
        <w:rPr>
          <w:rStyle w:val="StyleUnderline"/>
          <w:highlight w:val="green"/>
        </w:rPr>
        <w:t xml:space="preserve"> versus</w:t>
      </w:r>
      <w:r w:rsidRPr="00E71691">
        <w:rPr>
          <w:rStyle w:val="StyleUnderline"/>
        </w:rPr>
        <w:t xml:space="preserve"> right-wing </w:t>
      </w:r>
      <w:r w:rsidRPr="00387108">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589C9E8D" w14:textId="77777777" w:rsidR="00EB555F" w:rsidRPr="00B721A3" w:rsidRDefault="00EB555F" w:rsidP="00EB555F"/>
    <w:p w14:paraId="0B7B73F2" w14:textId="77777777" w:rsidR="00EB555F" w:rsidRDefault="00EB555F" w:rsidP="00EB555F"/>
    <w:p w14:paraId="1A1BD3E6" w14:textId="77777777" w:rsidR="00EB555F" w:rsidRPr="007B3AE2" w:rsidRDefault="00EB555F" w:rsidP="00EB555F"/>
    <w:p w14:paraId="389CCEE2" w14:textId="77777777" w:rsidR="00EB555F" w:rsidRPr="009F58BB" w:rsidRDefault="00EB555F" w:rsidP="00EB555F">
      <w:pPr>
        <w:pStyle w:val="Heading3"/>
      </w:pPr>
      <w:r w:rsidRPr="009F58BB">
        <w:t>2NC---Union Demands---Fail</w:t>
      </w:r>
    </w:p>
    <w:p w14:paraId="72B99402" w14:textId="77777777" w:rsidR="00EB555F" w:rsidRPr="009F58BB" w:rsidRDefault="00EB555F" w:rsidP="00EB555F"/>
    <w:p w14:paraId="546FFDBF" w14:textId="77777777" w:rsidR="00EB555F" w:rsidRPr="009F58BB" w:rsidRDefault="00EB555F" w:rsidP="00EB555F">
      <w:pPr>
        <w:pStyle w:val="Heading4"/>
      </w:pPr>
      <w:r w:rsidRPr="009F58BB">
        <w:t xml:space="preserve">Offshoring </w:t>
      </w:r>
      <w:r w:rsidRPr="009F58BB">
        <w:rPr>
          <w:u w:val="single"/>
        </w:rPr>
        <w:t>decimates</w:t>
      </w:r>
      <w:r w:rsidRPr="009F58BB">
        <w:t xml:space="preserve"> bargaining power </w:t>
      </w:r>
      <w:r w:rsidRPr="009F58BB">
        <w:rPr>
          <w:u w:val="single"/>
        </w:rPr>
        <w:t>even with</w:t>
      </w:r>
      <w:r w:rsidRPr="009F58BB">
        <w:t xml:space="preserve"> more density</w:t>
      </w:r>
    </w:p>
    <w:p w14:paraId="67666D50" w14:textId="77777777" w:rsidR="00EB555F" w:rsidRPr="009F58BB" w:rsidRDefault="00EB555F" w:rsidP="00EB555F">
      <w:r w:rsidRPr="009F58BB">
        <w:rPr>
          <w:rStyle w:val="Style13ptBold"/>
        </w:rPr>
        <w:t>Cass 24</w:t>
      </w:r>
      <w:r w:rsidRPr="009F58BB">
        <w:t xml:space="preserve"> [Oren Cass, chief economist at American Compass, a conservative economic think tank, and writes the newsletter Understanding America, "Workers Deserve Real Power. Unions Aren’t the Best Way to Get It.", New York Times, 8-30-2024, https://www.nytimes.com/2024/08/30/opinion/union-workers-power-us.html]</w:t>
      </w:r>
    </w:p>
    <w:p w14:paraId="5F7C899A" w14:textId="77777777" w:rsidR="00EB555F" w:rsidRPr="009F58BB" w:rsidRDefault="00EB555F" w:rsidP="00EB555F">
      <w:pPr>
        <w:rPr>
          <w:sz w:val="16"/>
        </w:rPr>
      </w:pPr>
      <w:r w:rsidRPr="009F58BB">
        <w:rPr>
          <w:sz w:val="16"/>
        </w:rPr>
        <w:t>On the first night of the Democratic National Convention, six labor leaders took the stage to endorse the party’s nominee. “Kamala Harris will keep fighting for workers,” promised the general president of the Laborers’ International Union of North America. The Republicans’ vision, said the president of the A.F.L.-C.I.O., is “a worker’s nightmare.”</w:t>
      </w:r>
    </w:p>
    <w:p w14:paraId="47B7B63B" w14:textId="77777777" w:rsidR="00EB555F" w:rsidRPr="009F58BB" w:rsidRDefault="00EB555F" w:rsidP="00EB555F">
      <w:pPr>
        <w:rPr>
          <w:sz w:val="16"/>
        </w:rPr>
      </w:pPr>
      <w:r w:rsidRPr="009F58BB">
        <w:rPr>
          <w:sz w:val="16"/>
        </w:rPr>
        <w:t xml:space="preserve">Certainly, they are right about who will fight for the labor leaders. The Democrats’ Protecting the Right to Organize legislation would help them add more members to their unions. But the casual conflation of their own interests with those of workers misunderstands what workers want and what pro-worker policy can look like. </w:t>
      </w:r>
      <w:r w:rsidRPr="009F58BB">
        <w:rPr>
          <w:highlight w:val="green"/>
          <w:u w:val="single"/>
        </w:rPr>
        <w:t xml:space="preserve">If the </w:t>
      </w:r>
      <w:r w:rsidRPr="009F58BB">
        <w:rPr>
          <w:rStyle w:val="Emphasis"/>
          <w:highlight w:val="green"/>
        </w:rPr>
        <w:t>goal</w:t>
      </w:r>
      <w:r w:rsidRPr="009F58BB">
        <w:rPr>
          <w:highlight w:val="green"/>
          <w:u w:val="single"/>
        </w:rPr>
        <w:t xml:space="preserve"> is</w:t>
      </w:r>
      <w:r w:rsidRPr="009F58BB">
        <w:rPr>
          <w:u w:val="single"/>
        </w:rPr>
        <w:t xml:space="preserve"> to place </w:t>
      </w:r>
      <w:r w:rsidRPr="009F58BB">
        <w:rPr>
          <w:highlight w:val="green"/>
          <w:u w:val="single"/>
        </w:rPr>
        <w:t>workers on</w:t>
      </w:r>
      <w:r w:rsidRPr="009F58BB">
        <w:rPr>
          <w:u w:val="single"/>
        </w:rPr>
        <w:t xml:space="preserve"> a </w:t>
      </w:r>
      <w:r w:rsidRPr="009F58BB">
        <w:rPr>
          <w:rStyle w:val="Emphasis"/>
          <w:highlight w:val="green"/>
        </w:rPr>
        <w:t>level playing field</w:t>
      </w:r>
      <w:r w:rsidRPr="009F58BB">
        <w:rPr>
          <w:u w:val="single"/>
        </w:rPr>
        <w:t xml:space="preserve"> with employers </w:t>
      </w:r>
      <w:r w:rsidRPr="009F58BB">
        <w:rPr>
          <w:highlight w:val="green"/>
          <w:u w:val="single"/>
        </w:rPr>
        <w:t>so</w:t>
      </w:r>
      <w:r w:rsidRPr="009F58BB">
        <w:rPr>
          <w:u w:val="single"/>
        </w:rPr>
        <w:t xml:space="preserve"> that </w:t>
      </w:r>
      <w:r w:rsidRPr="009F58BB">
        <w:rPr>
          <w:highlight w:val="green"/>
          <w:u w:val="single"/>
        </w:rPr>
        <w:t xml:space="preserve">they can </w:t>
      </w:r>
      <w:r w:rsidRPr="009F58BB">
        <w:rPr>
          <w:rStyle w:val="Emphasis"/>
          <w:highlight w:val="green"/>
        </w:rPr>
        <w:t>advocate</w:t>
      </w:r>
      <w:r w:rsidRPr="009F58BB">
        <w:rPr>
          <w:u w:val="single"/>
        </w:rPr>
        <w:t xml:space="preserve"> their own </w:t>
      </w:r>
      <w:r w:rsidRPr="009F58BB">
        <w:rPr>
          <w:highlight w:val="green"/>
          <w:u w:val="single"/>
        </w:rPr>
        <w:t>interests</w:t>
      </w:r>
      <w:r w:rsidRPr="009F58BB">
        <w:rPr>
          <w:u w:val="single"/>
        </w:rPr>
        <w:t xml:space="preserve"> effectively and share fully in the prosperity they help to create, then getting </w:t>
      </w:r>
      <w:r w:rsidRPr="009F58BB">
        <w:rPr>
          <w:rStyle w:val="Emphasis"/>
          <w:highlight w:val="green"/>
        </w:rPr>
        <w:t>more workers</w:t>
      </w:r>
      <w:r w:rsidRPr="009F58BB">
        <w:rPr>
          <w:u w:val="single"/>
        </w:rPr>
        <w:t xml:space="preserve"> into those unions </w:t>
      </w:r>
      <w:r w:rsidRPr="009F58BB">
        <w:rPr>
          <w:highlight w:val="green"/>
          <w:u w:val="single"/>
        </w:rPr>
        <w:t xml:space="preserve">is </w:t>
      </w:r>
      <w:r w:rsidRPr="009F58BB">
        <w:rPr>
          <w:rStyle w:val="Emphasis"/>
          <w:highlight w:val="green"/>
        </w:rPr>
        <w:t>not the</w:t>
      </w:r>
      <w:r w:rsidRPr="009F58BB">
        <w:rPr>
          <w:rStyle w:val="Emphasis"/>
        </w:rPr>
        <w:t xml:space="preserve"> only way</w:t>
      </w:r>
      <w:r w:rsidRPr="009F58BB">
        <w:rPr>
          <w:sz w:val="16"/>
        </w:rPr>
        <w:t xml:space="preserve">. </w:t>
      </w:r>
      <w:r w:rsidRPr="009F58BB">
        <w:rPr>
          <w:u w:val="single"/>
        </w:rPr>
        <w:t xml:space="preserve">It’s </w:t>
      </w:r>
      <w:r w:rsidRPr="009F58BB">
        <w:rPr>
          <w:rStyle w:val="Emphasis"/>
        </w:rPr>
        <w:t xml:space="preserve">not even the </w:t>
      </w:r>
      <w:r w:rsidRPr="009F58BB">
        <w:rPr>
          <w:rStyle w:val="Emphasis"/>
          <w:highlight w:val="green"/>
        </w:rPr>
        <w:t>best way</w:t>
      </w:r>
      <w:r w:rsidRPr="009F58BB">
        <w:rPr>
          <w:sz w:val="16"/>
        </w:rPr>
        <w:t>.</w:t>
      </w:r>
    </w:p>
    <w:p w14:paraId="6DD6D4BD" w14:textId="77777777" w:rsidR="00EB555F" w:rsidRPr="009F58BB" w:rsidRDefault="00EB555F" w:rsidP="00EB555F">
      <w:pPr>
        <w:rPr>
          <w:rStyle w:val="StyleUnderline"/>
        </w:rPr>
      </w:pPr>
      <w:r w:rsidRPr="009F58BB">
        <w:rPr>
          <w:u w:val="single"/>
        </w:rPr>
        <w:t xml:space="preserve">A </w:t>
      </w:r>
      <w:r w:rsidRPr="009F58BB">
        <w:rPr>
          <w:rStyle w:val="Emphasis"/>
          <w:highlight w:val="green"/>
        </w:rPr>
        <w:t>more effective</w:t>
      </w:r>
      <w:r w:rsidRPr="009F58BB">
        <w:rPr>
          <w:rStyle w:val="Emphasis"/>
        </w:rPr>
        <w:t xml:space="preserve"> strategy</w:t>
      </w:r>
      <w:r w:rsidRPr="009F58BB">
        <w:rPr>
          <w:u w:val="single"/>
        </w:rPr>
        <w:t xml:space="preserve"> is to ensure a </w:t>
      </w:r>
      <w:r w:rsidRPr="009F58BB">
        <w:rPr>
          <w:rStyle w:val="Emphasis"/>
        </w:rPr>
        <w:t>tight labor market</w:t>
      </w:r>
      <w:r w:rsidRPr="009F58BB">
        <w:rPr>
          <w:u w:val="single"/>
        </w:rPr>
        <w:t xml:space="preserve"> by </w:t>
      </w:r>
      <w:r w:rsidRPr="009F58BB">
        <w:rPr>
          <w:rStyle w:val="Emphasis"/>
        </w:rPr>
        <w:t>constraining</w:t>
      </w:r>
      <w:r w:rsidRPr="009F58BB">
        <w:rPr>
          <w:u w:val="single"/>
        </w:rPr>
        <w:t xml:space="preserve"> who employers can hire — in particular, by </w:t>
      </w:r>
      <w:r w:rsidRPr="009F58BB">
        <w:rPr>
          <w:highlight w:val="green"/>
          <w:u w:val="single"/>
        </w:rPr>
        <w:t>mak</w:t>
      </w:r>
      <w:r w:rsidRPr="009F58BB">
        <w:rPr>
          <w:u w:val="single"/>
        </w:rPr>
        <w:t xml:space="preserve">ing </w:t>
      </w:r>
      <w:r w:rsidRPr="009F58BB">
        <w:rPr>
          <w:highlight w:val="green"/>
          <w:u w:val="single"/>
        </w:rPr>
        <w:t xml:space="preserve">it </w:t>
      </w:r>
      <w:r w:rsidRPr="009F58BB">
        <w:rPr>
          <w:rStyle w:val="Emphasis"/>
          <w:highlight w:val="green"/>
        </w:rPr>
        <w:t>harder to offshore</w:t>
      </w:r>
      <w:r w:rsidRPr="009F58BB">
        <w:rPr>
          <w:u w:val="single"/>
        </w:rPr>
        <w:t xml:space="preserve"> production to other countries or bring workers from other countries into the United States</w:t>
      </w:r>
      <w:r w:rsidRPr="009F58BB">
        <w:rPr>
          <w:sz w:val="16"/>
        </w:rPr>
        <w:t xml:space="preserve">. </w:t>
      </w:r>
      <w:r w:rsidRPr="009F58BB">
        <w:rPr>
          <w:rStyle w:val="StyleUnderline"/>
        </w:rPr>
        <w:t xml:space="preserve">Employers fight against such constraint tooth and nail because it forces them to </w:t>
      </w:r>
      <w:r w:rsidRPr="009F58BB">
        <w:rPr>
          <w:rStyle w:val="Emphasis"/>
        </w:rPr>
        <w:t>improve the quality</w:t>
      </w:r>
      <w:r w:rsidRPr="009F58BB">
        <w:rPr>
          <w:rStyle w:val="StyleUnderline"/>
        </w:rPr>
        <w:t xml:space="preserve"> of the jobs they offer, to </w:t>
      </w:r>
      <w:r w:rsidRPr="009F58BB">
        <w:rPr>
          <w:rStyle w:val="Emphasis"/>
        </w:rPr>
        <w:t>retain workers</w:t>
      </w:r>
      <w:r w:rsidRPr="009F58BB">
        <w:rPr>
          <w:rStyle w:val="StyleUnderline"/>
        </w:rPr>
        <w:t xml:space="preserve"> and draw people off the sidelines to </w:t>
      </w:r>
      <w:r w:rsidRPr="009F58BB">
        <w:rPr>
          <w:rStyle w:val="Emphasis"/>
        </w:rPr>
        <w:t>fill open positions</w:t>
      </w:r>
      <w:r w:rsidRPr="009F58BB">
        <w:rPr>
          <w:rStyle w:val="StyleUnderline"/>
        </w:rPr>
        <w:t xml:space="preserve">, and to invest in </w:t>
      </w:r>
      <w:r w:rsidRPr="009F58BB">
        <w:rPr>
          <w:rStyle w:val="Emphasis"/>
        </w:rPr>
        <w:t>boosting productivity</w:t>
      </w:r>
      <w:r w:rsidRPr="009F58BB">
        <w:rPr>
          <w:rStyle w:val="StyleUnderline"/>
        </w:rPr>
        <w:t>.</w:t>
      </w:r>
    </w:p>
    <w:p w14:paraId="65AC58A9" w14:textId="77777777" w:rsidR="00EB555F" w:rsidRPr="009F58BB" w:rsidRDefault="00EB555F" w:rsidP="00EB555F">
      <w:pPr>
        <w:rPr>
          <w:sz w:val="16"/>
        </w:rPr>
      </w:pPr>
      <w:r w:rsidRPr="009F58BB">
        <w:rPr>
          <w:rStyle w:val="StyleUnderline"/>
        </w:rPr>
        <w:t xml:space="preserve">A </w:t>
      </w:r>
      <w:r w:rsidRPr="009F58BB">
        <w:rPr>
          <w:rStyle w:val="Emphasis"/>
        </w:rPr>
        <w:t>recent analysis</w:t>
      </w:r>
      <w:r w:rsidRPr="009F58BB">
        <w:rPr>
          <w:rStyle w:val="StyleUnderline"/>
        </w:rPr>
        <w:t xml:space="preserve"> by the Federal Reserve Bank of St. Louis illustrates this effect. Firms lamenting labor shortages and hiring challenges for routine manual tasks tend to </w:t>
      </w:r>
      <w:r w:rsidRPr="009F58BB">
        <w:rPr>
          <w:rStyle w:val="Emphasis"/>
        </w:rPr>
        <w:t>invest more</w:t>
      </w:r>
      <w:r w:rsidRPr="009F58BB">
        <w:rPr>
          <w:rStyle w:val="StyleUnderline"/>
        </w:rPr>
        <w:t xml:space="preserve"> and achieve </w:t>
      </w:r>
      <w:r w:rsidRPr="009F58BB">
        <w:rPr>
          <w:rStyle w:val="Emphasis"/>
        </w:rPr>
        <w:t>larger productivity gains</w:t>
      </w:r>
      <w:r w:rsidRPr="009F58BB">
        <w:rPr>
          <w:sz w:val="16"/>
        </w:rPr>
        <w:t xml:space="preserve">. Senator JD Vance has articulated the point well, warning that </w:t>
      </w:r>
      <w:r w:rsidRPr="009F58BB">
        <w:rPr>
          <w:rStyle w:val="StyleUnderline"/>
        </w:rPr>
        <w:t xml:space="preserve">support for the free </w:t>
      </w:r>
      <w:r w:rsidRPr="009F58BB">
        <w:rPr>
          <w:rStyle w:val="StyleUnderline"/>
          <w:highlight w:val="green"/>
        </w:rPr>
        <w:t>movement of labor across</w:t>
      </w:r>
      <w:r w:rsidRPr="009F58BB">
        <w:rPr>
          <w:rStyle w:val="StyleUnderline"/>
        </w:rPr>
        <w:t xml:space="preserve"> national </w:t>
      </w:r>
      <w:r w:rsidRPr="009F58BB">
        <w:rPr>
          <w:rStyle w:val="StyleUnderline"/>
          <w:highlight w:val="green"/>
        </w:rPr>
        <w:t>borders</w:t>
      </w:r>
      <w:r w:rsidRPr="009F58BB">
        <w:rPr>
          <w:rStyle w:val="StyleUnderline"/>
        </w:rPr>
        <w:t xml:space="preserve"> “</w:t>
      </w:r>
      <w:r w:rsidRPr="009F58BB">
        <w:rPr>
          <w:rStyle w:val="Emphasis"/>
          <w:highlight w:val="green"/>
        </w:rPr>
        <w:t>decimates</w:t>
      </w:r>
      <w:r w:rsidRPr="009F58BB">
        <w:rPr>
          <w:rStyle w:val="StyleUnderline"/>
        </w:rPr>
        <w:t xml:space="preserve"> the </w:t>
      </w:r>
      <w:r w:rsidRPr="009F58BB">
        <w:rPr>
          <w:rStyle w:val="StyleUnderline"/>
          <w:highlight w:val="green"/>
        </w:rPr>
        <w:t>bargaining power of workers</w:t>
      </w:r>
      <w:r w:rsidRPr="009F58BB">
        <w:rPr>
          <w:rStyle w:val="StyleUnderline"/>
        </w:rPr>
        <w:t xml:space="preserve">” </w:t>
      </w:r>
      <w:r w:rsidRPr="009F58BB">
        <w:rPr>
          <w:rStyle w:val="StyleUnderline"/>
          <w:highlight w:val="green"/>
        </w:rPr>
        <w:t>by offering</w:t>
      </w:r>
      <w:r w:rsidRPr="009F58BB">
        <w:rPr>
          <w:rStyle w:val="StyleUnderline"/>
        </w:rPr>
        <w:t xml:space="preserve"> employers </w:t>
      </w:r>
      <w:r w:rsidRPr="009F58BB">
        <w:rPr>
          <w:rStyle w:val="StyleUnderline"/>
          <w:highlight w:val="green"/>
        </w:rPr>
        <w:t>less expensive alt</w:t>
      </w:r>
      <w:r w:rsidRPr="009F58BB">
        <w:rPr>
          <w:rStyle w:val="StyleUnderline"/>
        </w:rPr>
        <w:t>ernative</w:t>
      </w:r>
      <w:r w:rsidRPr="009F58BB">
        <w:rPr>
          <w:rStyle w:val="StyleUnderline"/>
          <w:highlight w:val="green"/>
        </w:rPr>
        <w:t>s</w:t>
      </w:r>
      <w:r w:rsidRPr="009F58BB">
        <w:rPr>
          <w:sz w:val="16"/>
        </w:rPr>
        <w:t xml:space="preserve">, while constraining access to inexpensive labor is “a tech-forward argument. </w:t>
      </w:r>
      <w:r w:rsidRPr="009F58BB">
        <w:rPr>
          <w:rStyle w:val="StyleUnderline"/>
        </w:rPr>
        <w:t xml:space="preserve">If you can’t constantly do the same things with cheaper and cheaper labor, your economy is </w:t>
      </w:r>
      <w:r w:rsidRPr="009F58BB">
        <w:rPr>
          <w:rStyle w:val="Emphasis"/>
        </w:rPr>
        <w:t>forced to innovate</w:t>
      </w:r>
      <w:r w:rsidRPr="009F58BB">
        <w:rPr>
          <w:sz w:val="16"/>
        </w:rPr>
        <w:t>.”</w:t>
      </w:r>
    </w:p>
    <w:p w14:paraId="1FD22AEE" w14:textId="77777777" w:rsidR="00EB555F" w:rsidRDefault="00EB555F" w:rsidP="00EB555F">
      <w:pPr>
        <w:pStyle w:val="Heading3"/>
      </w:pPr>
      <w:r>
        <w:t>2NC---AT: Democracy !</w:t>
      </w:r>
    </w:p>
    <w:p w14:paraId="5CC5B6A3" w14:textId="77777777" w:rsidR="00EB555F" w:rsidRPr="00A92F46" w:rsidRDefault="00EB555F" w:rsidP="00EB555F">
      <w:pPr>
        <w:pStyle w:val="Heading4"/>
      </w:pPr>
      <w:r>
        <w:t xml:space="preserve">Authoritarian regimes inevitably </w:t>
      </w:r>
      <w:r w:rsidRPr="00A92F46">
        <w:rPr>
          <w:u w:val="single"/>
        </w:rPr>
        <w:t>collapse</w:t>
      </w:r>
      <w:r w:rsidRPr="00A92F46">
        <w:t>---</w:t>
      </w:r>
      <w:r>
        <w:t xml:space="preserve">internal-external threat tradeoff </w:t>
      </w:r>
    </w:p>
    <w:p w14:paraId="27FC84AD" w14:textId="77777777" w:rsidR="00EB555F" w:rsidRPr="006148F4" w:rsidRDefault="00EB555F" w:rsidP="00EB555F">
      <w:r>
        <w:t xml:space="preserve">Victor </w:t>
      </w:r>
      <w:r w:rsidRPr="00220F85">
        <w:rPr>
          <w:rStyle w:val="Style13ptBold"/>
        </w:rPr>
        <w:t>Shih 17</w:t>
      </w:r>
      <w:r>
        <w:t>, associate professor of political economy at UC San Diego, with; Pengfei Zhang, School of Economics, Peking University; 2017, “Threats and Political Instability in Authoritarian Regimes: A Dynamic Theoretical Analysis,” https://gps.ucsd.edu/_files/faculty/shih/Shih_threats-and-political-instability_04-18.pdf</w:t>
      </w:r>
    </w:p>
    <w:p w14:paraId="1D7AA52F" w14:textId="77777777" w:rsidR="00EB555F" w:rsidRPr="00A92F46" w:rsidRDefault="00EB555F" w:rsidP="00EB555F">
      <w:r w:rsidRPr="00A92F46">
        <w:t xml:space="preserve">Third, this theoretical account also introduces an explicit mechanism to illustrate </w:t>
      </w:r>
      <w:r w:rsidRPr="00BF6F2B">
        <w:rPr>
          <w:rStyle w:val="StyleUnderline"/>
          <w:highlight w:val="green"/>
        </w:rPr>
        <w:t xml:space="preserve">the </w:t>
      </w:r>
      <w:r w:rsidRPr="00BF6F2B">
        <w:rPr>
          <w:rStyle w:val="Emphasis"/>
          <w:highlight w:val="green"/>
        </w:rPr>
        <w:t>tradeoff</w:t>
      </w:r>
      <w:r w:rsidRPr="00BF6F2B">
        <w:rPr>
          <w:rStyle w:val="StyleUnderline"/>
          <w:highlight w:val="green"/>
        </w:rPr>
        <w:t xml:space="preserve"> between </w:t>
      </w:r>
      <w:r w:rsidRPr="00BF6F2B">
        <w:rPr>
          <w:rStyle w:val="Emphasis"/>
          <w:highlight w:val="green"/>
        </w:rPr>
        <w:t>eliminating external threats</w:t>
      </w:r>
      <w:r w:rsidRPr="00BF6F2B">
        <w:rPr>
          <w:rStyle w:val="StyleUnderline"/>
          <w:highlight w:val="green"/>
        </w:rPr>
        <w:t xml:space="preserve"> and </w:t>
      </w:r>
      <w:r w:rsidRPr="00BF6F2B">
        <w:rPr>
          <w:rStyle w:val="Emphasis"/>
          <w:highlight w:val="green"/>
        </w:rPr>
        <w:t>developing internal vulnerabilities</w:t>
      </w:r>
      <w:r w:rsidRPr="00A92F46">
        <w:t xml:space="preserve">. We propose a model in which </w:t>
      </w:r>
      <w:r w:rsidRPr="00BF6F2B">
        <w:rPr>
          <w:rStyle w:val="Emphasis"/>
          <w:highlight w:val="green"/>
        </w:rPr>
        <w:t>exogenous threats</w:t>
      </w:r>
      <w:r w:rsidRPr="00A92F46">
        <w:t xml:space="preserve"> </w:t>
      </w:r>
      <w:r w:rsidRPr="00993EC9">
        <w:rPr>
          <w:rStyle w:val="StyleUnderline"/>
        </w:rPr>
        <w:t xml:space="preserve">to the regime lying </w:t>
      </w:r>
      <w:r w:rsidRPr="00BF6F2B">
        <w:rPr>
          <w:rStyle w:val="StyleUnderline"/>
          <w:highlight w:val="green"/>
        </w:rPr>
        <w:t>outside</w:t>
      </w:r>
      <w:r w:rsidRPr="00993EC9">
        <w:rPr>
          <w:rStyle w:val="StyleUnderline"/>
        </w:rPr>
        <w:t xml:space="preserve"> of </w:t>
      </w:r>
      <w:r w:rsidRPr="00BF6F2B">
        <w:rPr>
          <w:rStyle w:val="StyleUnderline"/>
          <w:highlight w:val="green"/>
        </w:rPr>
        <w:t>the dictator’s</w:t>
      </w:r>
      <w:r w:rsidRPr="00993EC9">
        <w:rPr>
          <w:rStyle w:val="StyleUnderline"/>
        </w:rPr>
        <w:t xml:space="preserve"> own core </w:t>
      </w:r>
      <w:r w:rsidRPr="00BF6F2B">
        <w:rPr>
          <w:rStyle w:val="StyleUnderline"/>
          <w:highlight w:val="green"/>
        </w:rPr>
        <w:t>competence</w:t>
      </w:r>
      <w:r w:rsidRPr="00993EC9">
        <w:rPr>
          <w:rStyle w:val="StyleUnderline"/>
        </w:rPr>
        <w:t xml:space="preserve"> will </w:t>
      </w:r>
      <w:r w:rsidRPr="00BF6F2B">
        <w:rPr>
          <w:rStyle w:val="StyleUnderline"/>
          <w:highlight w:val="green"/>
        </w:rPr>
        <w:t>compel her to delegate</w:t>
      </w:r>
      <w:r w:rsidRPr="00993EC9">
        <w:rPr>
          <w:rStyle w:val="StyleUnderline"/>
        </w:rPr>
        <w:t xml:space="preserve"> to (hopefully) skillful lieutenants.</w:t>
      </w:r>
      <w:r w:rsidRPr="00A92F46">
        <w:t xml:space="preserve"> </w:t>
      </w:r>
      <w:r w:rsidRPr="00993EC9">
        <w:rPr>
          <w:rStyle w:val="StyleUnderline"/>
        </w:rPr>
        <w:t xml:space="preserve">The skillful </w:t>
      </w:r>
      <w:r w:rsidRPr="00BF6F2B">
        <w:rPr>
          <w:rStyle w:val="StyleUnderline"/>
          <w:highlight w:val="green"/>
        </w:rPr>
        <w:t>lieutenants</w:t>
      </w:r>
      <w:r w:rsidRPr="00993EC9">
        <w:rPr>
          <w:rStyle w:val="StyleUnderline"/>
        </w:rPr>
        <w:t xml:space="preserve"> will </w:t>
      </w:r>
      <w:r w:rsidRPr="00BF6F2B">
        <w:rPr>
          <w:rStyle w:val="StyleUnderline"/>
          <w:highlight w:val="green"/>
        </w:rPr>
        <w:t>extinguish</w:t>
      </w:r>
      <w:r w:rsidRPr="00993EC9">
        <w:rPr>
          <w:rStyle w:val="StyleUnderline"/>
        </w:rPr>
        <w:t xml:space="preserve"> the </w:t>
      </w:r>
      <w:r w:rsidRPr="00BF6F2B">
        <w:rPr>
          <w:rStyle w:val="StyleUnderline"/>
          <w:highlight w:val="green"/>
        </w:rPr>
        <w:t>threats but build</w:t>
      </w:r>
      <w:r w:rsidRPr="00993EC9">
        <w:rPr>
          <w:rStyle w:val="StyleUnderline"/>
        </w:rPr>
        <w:t xml:space="preserve"> up internal </w:t>
      </w:r>
      <w:r w:rsidRPr="00BF6F2B">
        <w:rPr>
          <w:rStyle w:val="Emphasis"/>
          <w:highlight w:val="green"/>
        </w:rPr>
        <w:t>power bases</w:t>
      </w:r>
      <w:r w:rsidRPr="00BF6F2B">
        <w:rPr>
          <w:rStyle w:val="StyleUnderline"/>
          <w:highlight w:val="green"/>
        </w:rPr>
        <w:t xml:space="preserve"> that</w:t>
      </w:r>
      <w:r w:rsidRPr="00993EC9">
        <w:rPr>
          <w:rStyle w:val="StyleUnderline"/>
        </w:rPr>
        <w:t xml:space="preserve"> can</w:t>
      </w:r>
      <w:r w:rsidRPr="00A92F46">
        <w:t xml:space="preserve">, </w:t>
      </w:r>
      <w:r w:rsidRPr="00993EC9">
        <w:rPr>
          <w:rStyle w:val="StyleUnderline"/>
        </w:rPr>
        <w:t>one day</w:t>
      </w:r>
      <w:r w:rsidRPr="00A92F46">
        <w:t xml:space="preserve">, </w:t>
      </w:r>
      <w:r w:rsidRPr="00BF6F2B">
        <w:rPr>
          <w:rStyle w:val="Emphasis"/>
          <w:highlight w:val="green"/>
        </w:rPr>
        <w:t>challenge the dictator</w:t>
      </w:r>
      <w:r w:rsidRPr="00993EC9">
        <w:rPr>
          <w:rStyle w:val="Emphasis"/>
        </w:rPr>
        <w:t>’s own power</w:t>
      </w:r>
      <w:r w:rsidRPr="00A92F46">
        <w:t xml:space="preserve">.6 </w:t>
      </w:r>
      <w:r w:rsidRPr="00993EC9">
        <w:rPr>
          <w:rStyle w:val="StyleUnderline"/>
        </w:rPr>
        <w:t>Besides skills, elites in the system are also endowed with political resources</w:t>
      </w:r>
      <w:r w:rsidRPr="00A92F46">
        <w:t>. We distinguish between skills, which are used to deal with exogenous shocks, and political resources, which are purely for domestic political struggles. Whoever holds greater political resources at the moment of the struggle will be the victor when at least one side initiates offensive action—i.e., a purge by the dictator and/or a coup by the lieutenant. Rather than relying on information asymmetry between the dictator and the lieutenant (e.g., Myerson, 2008, 2015; Egorov and Sonin, 2011; McMahon and Slantchev, 2016) or exogenous reshuffling (e.g., Acemoglu, Egorov, and Sonin, 2008) to distribute power between actors, we introduce the intuitive mechanism that the lieutenant will accumulate more and more political resources relative to the dictator when he resolves crises for the regime.</w:t>
      </w:r>
    </w:p>
    <w:p w14:paraId="051FC8BB" w14:textId="77777777" w:rsidR="00EB555F" w:rsidRPr="00A92F46" w:rsidRDefault="00EB555F" w:rsidP="00EB555F">
      <w:r w:rsidRPr="00A92F46">
        <w:t xml:space="preserve">More specifically, we assume that elites have two sources of political resources. First, </w:t>
      </w:r>
      <w:r w:rsidRPr="00993EC9">
        <w:rPr>
          <w:rStyle w:val="StyleUnderline"/>
        </w:rPr>
        <w:t>every member of the elite is endowed with some level of initial political resources</w:t>
      </w:r>
      <w:r w:rsidRPr="00A92F46">
        <w:t xml:space="preserve">, </w:t>
      </w:r>
      <w:r w:rsidRPr="00993EC9">
        <w:rPr>
          <w:rStyle w:val="StyleUnderline"/>
        </w:rPr>
        <w:t>which never diminishes.</w:t>
      </w:r>
      <w:r w:rsidRPr="00A92F46">
        <w:t xml:space="preserve"> His initial political resource is an independent and identically distributed (i.i.d.) random variable and private information, but its distribution is public information. Thus, although one elite does not know how the amount of initial resources another has, he knows where he stands in the overall distribution and, thus, can assess his likelihood of defeating the other. Second, with each successive period of survival, we assume that the entire authoritarian regime receives a constant political surplus, which is public information and completely disappears by the next period.7 In every period, the constant political surplus will be divided between </w:t>
      </w:r>
      <w:r w:rsidRPr="00993EC9">
        <w:rPr>
          <w:rStyle w:val="StyleUnderline"/>
        </w:rPr>
        <w:t>the dictator and the lieutenant, who engage in implicit bargaining with one another on the basis of their political power bases within the regime and on their ability to resolve different shocks</w:t>
      </w:r>
      <w:r w:rsidRPr="00A92F46">
        <w:t xml:space="preserve"> (Cramton, 1984; Sobel and Takahashi, 1983). </w:t>
      </w:r>
      <w:r w:rsidRPr="00993EC9">
        <w:rPr>
          <w:rStyle w:val="StyleUnderline"/>
        </w:rPr>
        <w:t xml:space="preserve">Appointments to </w:t>
      </w:r>
      <w:r w:rsidRPr="00993EC9">
        <w:rPr>
          <w:rStyle w:val="Emphasis"/>
        </w:rPr>
        <w:t>powerful positions</w:t>
      </w:r>
      <w:r w:rsidRPr="00993EC9">
        <w:rPr>
          <w:rStyle w:val="StyleUnderline"/>
        </w:rPr>
        <w:t xml:space="preserve"> allow these skillful lieutenants to obtain </w:t>
      </w:r>
      <w:r w:rsidRPr="00993EC9">
        <w:rPr>
          <w:rStyle w:val="Emphasis"/>
        </w:rPr>
        <w:t>larger shares of political resources</w:t>
      </w:r>
      <w:r w:rsidRPr="00993EC9">
        <w:rPr>
          <w:rStyle w:val="StyleUnderline"/>
        </w:rPr>
        <w:t xml:space="preserve"> when they resolve successive challenges for the regime</w:t>
      </w:r>
      <w:r w:rsidRPr="00A92F46">
        <w:t>. Therefore, we assume that the fraction of political surplus appropriated by the lieutenant is an increasing function of the number of shocks that he has resolved consecutively.</w:t>
      </w:r>
    </w:p>
    <w:p w14:paraId="2F645A71" w14:textId="77777777" w:rsidR="00EB555F" w:rsidRPr="00993EC9" w:rsidRDefault="00EB555F" w:rsidP="00EB555F">
      <w:pPr>
        <w:rPr>
          <w:rStyle w:val="StyleUnderline"/>
        </w:rPr>
      </w:pPr>
      <w:r w:rsidRPr="00A92F46">
        <w:t xml:space="preserve">The intuition here is that in </w:t>
      </w:r>
      <w:r w:rsidRPr="00BF6F2B">
        <w:rPr>
          <w:rStyle w:val="StyleUnderline"/>
          <w:highlight w:val="green"/>
        </w:rPr>
        <w:t>helping</w:t>
      </w:r>
      <w:r w:rsidRPr="00993EC9">
        <w:rPr>
          <w:rStyle w:val="StyleUnderline"/>
        </w:rPr>
        <w:t xml:space="preserve"> the regime </w:t>
      </w:r>
      <w:r w:rsidRPr="00BF6F2B">
        <w:rPr>
          <w:rStyle w:val="StyleUnderline"/>
          <w:highlight w:val="green"/>
        </w:rPr>
        <w:t xml:space="preserve">resolve </w:t>
      </w:r>
      <w:r w:rsidRPr="00BF6F2B">
        <w:rPr>
          <w:rStyle w:val="Emphasis"/>
          <w:highlight w:val="green"/>
        </w:rPr>
        <w:t>major crises</w:t>
      </w:r>
      <w:r w:rsidRPr="00A92F46">
        <w:t xml:space="preserve">, </w:t>
      </w:r>
      <w:r w:rsidRPr="00BF6F2B">
        <w:rPr>
          <w:rStyle w:val="StyleUnderline"/>
          <w:highlight w:val="green"/>
        </w:rPr>
        <w:t>lieutenants obtain</w:t>
      </w:r>
      <w:r w:rsidRPr="00993EC9">
        <w:rPr>
          <w:rStyle w:val="StyleUnderline"/>
        </w:rPr>
        <w:t xml:space="preserve"> ever-increasing </w:t>
      </w:r>
      <w:r w:rsidRPr="00BF6F2B">
        <w:rPr>
          <w:rStyle w:val="StyleUnderline"/>
          <w:highlight w:val="green"/>
        </w:rPr>
        <w:t>control over</w:t>
      </w:r>
      <w:r w:rsidRPr="00993EC9">
        <w:rPr>
          <w:rStyle w:val="StyleUnderline"/>
        </w:rPr>
        <w:t xml:space="preserve"> a subset of </w:t>
      </w:r>
      <w:r w:rsidRPr="00BF6F2B">
        <w:rPr>
          <w:rStyle w:val="StyleUnderline"/>
          <w:highlight w:val="green"/>
        </w:rPr>
        <w:t>institutions</w:t>
      </w:r>
      <w:r w:rsidRPr="00993EC9">
        <w:rPr>
          <w:rStyle w:val="StyleUnderline"/>
        </w:rPr>
        <w:t xml:space="preserve"> in the regime by intimately understanding how they work and by appointing trusted followers to key positions in these institutions</w:t>
      </w:r>
      <w:r w:rsidRPr="00A92F46">
        <w:t xml:space="preserve">. </w:t>
      </w:r>
      <w:r w:rsidRPr="00993EC9">
        <w:rPr>
          <w:rStyle w:val="StyleUnderline"/>
        </w:rPr>
        <w:t xml:space="preserve">Also, by resolving key crises for the regime, skillful lieutenants signal both skills and political style to the other senior leaders of the regime, </w:t>
      </w:r>
      <w:r w:rsidRPr="00BF6F2B">
        <w:rPr>
          <w:rStyle w:val="StyleUnderline"/>
          <w:highlight w:val="green"/>
        </w:rPr>
        <w:t>which</w:t>
      </w:r>
      <w:r w:rsidRPr="00993EC9">
        <w:rPr>
          <w:rStyle w:val="StyleUnderline"/>
        </w:rPr>
        <w:t xml:space="preserve">, over time, can </w:t>
      </w:r>
      <w:r w:rsidRPr="00BF6F2B">
        <w:rPr>
          <w:rStyle w:val="StyleUnderline"/>
          <w:highlight w:val="green"/>
        </w:rPr>
        <w:t>make</w:t>
      </w:r>
      <w:r w:rsidRPr="00993EC9">
        <w:rPr>
          <w:rStyle w:val="StyleUnderline"/>
        </w:rPr>
        <w:t xml:space="preserve"> these </w:t>
      </w:r>
      <w:r w:rsidRPr="00BF6F2B">
        <w:rPr>
          <w:rStyle w:val="StyleUnderline"/>
          <w:highlight w:val="green"/>
        </w:rPr>
        <w:t>lieutenants</w:t>
      </w:r>
      <w:r w:rsidRPr="00993EC9">
        <w:rPr>
          <w:rStyle w:val="StyleUnderline"/>
        </w:rPr>
        <w:t xml:space="preserve"> </w:t>
      </w:r>
      <w:r w:rsidRPr="00993EC9">
        <w:rPr>
          <w:rStyle w:val="Emphasis"/>
        </w:rPr>
        <w:t xml:space="preserve">increasingly </w:t>
      </w:r>
      <w:r w:rsidRPr="00BF6F2B">
        <w:rPr>
          <w:rStyle w:val="Emphasis"/>
          <w:highlight w:val="green"/>
        </w:rPr>
        <w:t>viable alternatives</w:t>
      </w:r>
      <w:r w:rsidRPr="00993EC9">
        <w:rPr>
          <w:rStyle w:val="StyleUnderline"/>
        </w:rPr>
        <w:t xml:space="preserve"> to the incumbent </w:t>
      </w:r>
      <w:r w:rsidRPr="00BF6F2B">
        <w:rPr>
          <w:rStyle w:val="StyleUnderline"/>
          <w:highlight w:val="green"/>
        </w:rPr>
        <w:t>in the eyes of the elite</w:t>
      </w:r>
      <w:r w:rsidRPr="00993EC9">
        <w:rPr>
          <w:rStyle w:val="StyleUnderline"/>
        </w:rPr>
        <w:t xml:space="preserve"> selectorate.</w:t>
      </w:r>
      <w:r w:rsidRPr="00A92F46">
        <w:t xml:space="preserve"> Finally, by overcoming major shocks for the regime, </w:t>
      </w:r>
      <w:r w:rsidRPr="00993EC9">
        <w:rPr>
          <w:rStyle w:val="StyleUnderline"/>
        </w:rPr>
        <w:t>skillful lieutenants become core members of the inner circles of power and accumulate crucial knowledge that is useful in a coup, including the dictator’s weaknesses, grudges against the incumbent, and the possible coalitions that may favor the removal of the incumbent.</w:t>
      </w:r>
    </w:p>
    <w:p w14:paraId="37EE76D8" w14:textId="77777777" w:rsidR="00EB555F" w:rsidRPr="00A92F46" w:rsidRDefault="00EB555F" w:rsidP="00EB555F">
      <w:r w:rsidRPr="00A92F46">
        <w:t xml:space="preserve">Fourth, this model explicitly links the severity and frequency of external threats to the internal stability of an authoritarian regime. In our model, unlike any previous model, the type and severity of external crises directly affect domestic stability in authoritarian regimes. The main engine of change in our model is the dynamic evolution of the relative distribution of political resources between the lieutenant and the dictator. Over time, through resolving successive challenges for the regime, these lieutenants construct their own empires within the regime, thus posing serious challenges to the incumbents. </w:t>
      </w:r>
      <w:r w:rsidRPr="00A92F46">
        <w:rPr>
          <w:rStyle w:val="StyleUnderline"/>
        </w:rPr>
        <w:t xml:space="preserve">Incumbents then face a difficult choice between </w:t>
      </w:r>
      <w:r w:rsidRPr="00BF6F2B">
        <w:rPr>
          <w:rStyle w:val="StyleUnderline"/>
          <w:highlight w:val="green"/>
        </w:rPr>
        <w:t>purging</w:t>
      </w:r>
      <w:r w:rsidRPr="00A92F46">
        <w:rPr>
          <w:rStyle w:val="StyleUnderline"/>
        </w:rPr>
        <w:t xml:space="preserve"> the </w:t>
      </w:r>
      <w:r w:rsidRPr="00BF6F2B">
        <w:rPr>
          <w:rStyle w:val="StyleUnderline"/>
          <w:highlight w:val="green"/>
        </w:rPr>
        <w:t>skillful lieutenants</w:t>
      </w:r>
      <w:r w:rsidRPr="00A92F46">
        <w:rPr>
          <w:rStyle w:val="StyleUnderline"/>
        </w:rPr>
        <w:t xml:space="preserve">, which </w:t>
      </w:r>
      <w:r w:rsidRPr="00BF6F2B">
        <w:rPr>
          <w:rStyle w:val="Emphasis"/>
          <w:highlight w:val="green"/>
        </w:rPr>
        <w:t>risks regime destruction from future shocks</w:t>
      </w:r>
      <w:r w:rsidRPr="00A92F46">
        <w:t xml:space="preserve">, </w:t>
      </w:r>
      <w:r w:rsidRPr="00A92F46">
        <w:rPr>
          <w:rStyle w:val="StyleUnderline"/>
        </w:rPr>
        <w:t xml:space="preserve">and </w:t>
      </w:r>
      <w:r w:rsidRPr="00BF6F2B">
        <w:rPr>
          <w:rStyle w:val="StyleUnderline"/>
          <w:highlight w:val="green"/>
        </w:rPr>
        <w:t>allowing them to stay</w:t>
      </w:r>
      <w:r w:rsidRPr="00A92F46">
        <w:rPr>
          <w:rStyle w:val="StyleUnderline"/>
        </w:rPr>
        <w:t xml:space="preserve">, which </w:t>
      </w:r>
      <w:r w:rsidRPr="00BF6F2B">
        <w:rPr>
          <w:rStyle w:val="StyleUnderline"/>
          <w:highlight w:val="green"/>
        </w:rPr>
        <w:t>risks</w:t>
      </w:r>
      <w:r w:rsidRPr="00A92F46">
        <w:rPr>
          <w:rStyle w:val="StyleUnderline"/>
        </w:rPr>
        <w:t xml:space="preserve"> potential </w:t>
      </w:r>
      <w:r w:rsidRPr="00BF6F2B">
        <w:rPr>
          <w:rStyle w:val="StyleUnderline"/>
          <w:highlight w:val="green"/>
        </w:rPr>
        <w:t>coups</w:t>
      </w:r>
      <w:r w:rsidRPr="00A92F46">
        <w:rPr>
          <w:rStyle w:val="StyleUnderline"/>
        </w:rPr>
        <w:t xml:space="preserve"> by the lieutenants</w:t>
      </w:r>
      <w:r w:rsidRPr="00A92F46">
        <w:t xml:space="preserve">. The ambitious lieutenants likewise grapple with the payoffs from usurping the dictator and the risks of failed coups, as well as the risk of overthrowing a uniquely talented dictator who may be able to deal with future shocks. Both the dictator and the lieutenant make guesses about the relative political resources of the other actor, the trajectory of future shocks, and the pool of potential talent that is skillful in dealing with various shocks in their calculation of maintaining or changing the status quo. When at least one actor decides to change the status quo, a temporary period of instability ensues, and when both actors decide to change the status quo, the result may be a calamitous civil conflict. </w:t>
      </w:r>
    </w:p>
    <w:p w14:paraId="5252157C" w14:textId="77777777" w:rsidR="00EB555F" w:rsidRPr="00961082" w:rsidRDefault="00EB555F" w:rsidP="00EB555F"/>
    <w:p w14:paraId="320F07CB" w14:textId="77777777" w:rsidR="00EB555F" w:rsidRDefault="00EB555F" w:rsidP="00EB555F">
      <w:pPr>
        <w:pStyle w:val="Heading2"/>
      </w:pPr>
      <w:r w:rsidRPr="007B3AE2">
        <w:t xml:space="preserve">Inequality </w:t>
      </w:r>
    </w:p>
    <w:p w14:paraId="05AAD71C" w14:textId="77777777" w:rsidR="00EB555F" w:rsidRDefault="00EB555F" w:rsidP="00EB555F">
      <w:pPr>
        <w:pStyle w:val="Heading3"/>
      </w:pPr>
      <w:r>
        <w:t>2NC---Unions !---Income Inequality</w:t>
      </w:r>
    </w:p>
    <w:p w14:paraId="060AF0EB" w14:textId="77777777" w:rsidR="00EB555F" w:rsidRPr="006C7308" w:rsidRDefault="00EB555F" w:rsidP="00EB555F"/>
    <w:p w14:paraId="6CC90D22" w14:textId="77777777" w:rsidR="00EB555F" w:rsidRPr="002B2407" w:rsidRDefault="00EB555F" w:rsidP="00EB555F">
      <w:pPr>
        <w:pStyle w:val="Heading4"/>
        <w:rPr>
          <w:u w:val="single"/>
        </w:rPr>
      </w:pPr>
      <w:r w:rsidRPr="002B2407">
        <w:t xml:space="preserve">Job polarization </w:t>
      </w:r>
      <w:r w:rsidRPr="002B2407">
        <w:rPr>
          <w:u w:val="single"/>
        </w:rPr>
        <w:t>not de-unionization</w:t>
      </w:r>
      <w:r w:rsidRPr="002B2407">
        <w:t xml:space="preserve"> best explains income inequality – also proven by </w:t>
      </w:r>
      <w:r w:rsidRPr="002B2407">
        <w:rPr>
          <w:u w:val="single"/>
        </w:rPr>
        <w:t>historical trends</w:t>
      </w:r>
    </w:p>
    <w:p w14:paraId="7809C02B" w14:textId="77777777" w:rsidR="00EB555F" w:rsidRPr="002B2407" w:rsidRDefault="00EB555F" w:rsidP="00EB555F">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291E2457" w14:textId="77777777" w:rsidR="00EB555F" w:rsidRPr="002B2407" w:rsidRDefault="00EB555F" w:rsidP="00EB555F">
      <w:r w:rsidRPr="002B2407">
        <w:t>Has the Decline in Labor Union Power Increased Income Inequality?</w:t>
      </w:r>
    </w:p>
    <w:p w14:paraId="0464D4AF" w14:textId="77777777" w:rsidR="00EB555F" w:rsidRPr="002B2407" w:rsidRDefault="00EB555F" w:rsidP="00EB555F">
      <w:pPr>
        <w:rPr>
          <w:rStyle w:val="StyleUnderline"/>
        </w:rPr>
      </w:pPr>
      <w:r w:rsidRPr="002B2407">
        <w:rPr>
          <w:rStyle w:val="StyleUnderline"/>
        </w:rPr>
        <w:t>Several research studies have found that the decline in labor union power</w:t>
      </w:r>
      <w:r w:rsidRPr="002B2407">
        <w:t xml:space="preserve"> (as measured by reduction in union density) throughout the second half of the 20th century </w:t>
      </w:r>
      <w:r w:rsidRPr="002B2407">
        <w:rPr>
          <w:rStyle w:val="StyleUnderline"/>
        </w:rPr>
        <w:t>has been accompanied by a marked increase in income inequality</w:t>
      </w:r>
      <w:r w:rsidRPr="002B2407">
        <w:t xml:space="preserve">, particularly in Anglo-Saxon countries such as the United States and the United Kingdom.[39] </w:t>
      </w:r>
      <w:r w:rsidRPr="002B2407">
        <w:rPr>
          <w:rStyle w:val="StyleUnderline"/>
        </w:rPr>
        <w:t xml:space="preserve">However, the </w:t>
      </w:r>
      <w:r w:rsidRPr="002B2407">
        <w:rPr>
          <w:rStyle w:val="StyleUnderline"/>
          <w:highlight w:val="green"/>
        </w:rPr>
        <w:t>connection between</w:t>
      </w:r>
      <w:r w:rsidRPr="002B2407">
        <w:rPr>
          <w:rStyle w:val="StyleUnderline"/>
        </w:rPr>
        <w:t xml:space="preserve"> labor </w:t>
      </w:r>
      <w:r w:rsidRPr="002B2407">
        <w:rPr>
          <w:rStyle w:val="StyleUnderline"/>
          <w:highlight w:val="green"/>
        </w:rPr>
        <w:t>union</w:t>
      </w:r>
      <w:r w:rsidRPr="002B2407">
        <w:rPr>
          <w:rStyle w:val="StyleUnderline"/>
        </w:rPr>
        <w:t xml:space="preserve"> power </w:t>
      </w:r>
      <w:r w:rsidRPr="002B2407">
        <w:rPr>
          <w:rStyle w:val="StyleUnderline"/>
          <w:highlight w:val="green"/>
        </w:rPr>
        <w:t>and</w:t>
      </w:r>
      <w:r w:rsidRPr="002B2407">
        <w:rPr>
          <w:rStyle w:val="StyleUnderline"/>
        </w:rPr>
        <w:t xml:space="preserve"> income </w:t>
      </w:r>
      <w:r w:rsidRPr="002B2407">
        <w:rPr>
          <w:rStyle w:val="StyleUnderline"/>
          <w:highlight w:val="green"/>
        </w:rPr>
        <w:t xml:space="preserve">inequality is </w:t>
      </w:r>
      <w:r w:rsidRPr="002B2407">
        <w:rPr>
          <w:rStyle w:val="Emphasis"/>
          <w:highlight w:val="green"/>
        </w:rPr>
        <w:t>multifaceted</w:t>
      </w:r>
      <w:r w:rsidRPr="002B2407">
        <w:rPr>
          <w:rStyle w:val="StyleUnderline"/>
        </w:rPr>
        <w:t>.</w:t>
      </w:r>
    </w:p>
    <w:p w14:paraId="2B3FDE18" w14:textId="77777777" w:rsidR="00EB555F" w:rsidRPr="002B2407" w:rsidRDefault="00EB555F" w:rsidP="00EB555F">
      <w:pPr>
        <w:rPr>
          <w:rStyle w:val="StyleUnderline"/>
        </w:rPr>
      </w:pPr>
      <w:r w:rsidRPr="002B2407">
        <w:t xml:space="preserve">First, </w:t>
      </w:r>
      <w:r w:rsidRPr="002B2407">
        <w:rPr>
          <w:rStyle w:val="StyleUnderline"/>
          <w:highlight w:val="green"/>
        </w:rPr>
        <w:t>there is a</w:t>
      </w:r>
      <w:r w:rsidRPr="002B2407">
        <w:rPr>
          <w:highlight w:val="green"/>
        </w:rPr>
        <w:t xml:space="preserve"> </w:t>
      </w:r>
      <w:r w:rsidRPr="002B2407">
        <w:rPr>
          <w:rStyle w:val="Emphasis"/>
          <w:highlight w:val="green"/>
        </w:rPr>
        <w:t>lack of consensus</w:t>
      </w:r>
      <w:r w:rsidRPr="002B2407">
        <w:t xml:space="preserve"> </w:t>
      </w:r>
      <w:r w:rsidRPr="002B2407">
        <w:rPr>
          <w:rStyle w:val="StyleUnderline"/>
        </w:rPr>
        <w:t xml:space="preserve">among economists </w:t>
      </w:r>
      <w:r w:rsidRPr="002B2407">
        <w:rPr>
          <w:rStyle w:val="StyleUnderline"/>
          <w:highlight w:val="green"/>
        </w:rPr>
        <w:t>about</w:t>
      </w:r>
      <w:r w:rsidRPr="002B2407">
        <w:rPr>
          <w:rStyle w:val="StyleUnderline"/>
        </w:rPr>
        <w:t xml:space="preserve"> the decline in labor </w:t>
      </w:r>
      <w:r w:rsidRPr="002B2407">
        <w:rPr>
          <w:rStyle w:val="StyleUnderline"/>
          <w:highlight w:val="green"/>
        </w:rPr>
        <w:t>union</w:t>
      </w:r>
      <w:r w:rsidRPr="002B2407">
        <w:rPr>
          <w:rStyle w:val="StyleUnderline"/>
        </w:rPr>
        <w:t xml:space="preserve"> power </w:t>
      </w:r>
      <w:r w:rsidRPr="002B2407">
        <w:rPr>
          <w:rStyle w:val="StyleUnderline"/>
          <w:highlight w:val="green"/>
        </w:rPr>
        <w:t>being</w:t>
      </w:r>
      <w:r w:rsidRPr="002B2407">
        <w:rPr>
          <w:rStyle w:val="StyleUnderline"/>
        </w:rPr>
        <w:t xml:space="preserve"> the </w:t>
      </w:r>
      <w:r w:rsidRPr="002B2407">
        <w:rPr>
          <w:rStyle w:val="Emphasis"/>
          <w:highlight w:val="green"/>
        </w:rPr>
        <w:t>primary cause</w:t>
      </w:r>
      <w:r w:rsidRPr="002B2407">
        <w:rPr>
          <w:rStyle w:val="StyleUnderline"/>
        </w:rPr>
        <w:t xml:space="preserve"> of income inequality. </w:t>
      </w:r>
      <w:r w:rsidRPr="002B2407">
        <w:rPr>
          <w:rStyle w:val="Emphasis"/>
          <w:highlight w:val="green"/>
        </w:rPr>
        <w:t>Most economists</w:t>
      </w:r>
      <w:r w:rsidRPr="002B2407">
        <w:rPr>
          <w:highlight w:val="green"/>
        </w:rPr>
        <w:t xml:space="preserve"> </w:t>
      </w:r>
      <w:r w:rsidRPr="002B2407">
        <w:rPr>
          <w:rStyle w:val="StyleUnderline"/>
          <w:highlight w:val="green"/>
        </w:rPr>
        <w:t>attribute</w:t>
      </w:r>
      <w:r w:rsidRPr="002B2407">
        <w:rPr>
          <w:rStyle w:val="StyleUnderline"/>
        </w:rPr>
        <w:t xml:space="preserve"> the rising income </w:t>
      </w:r>
      <w:r w:rsidRPr="002B2407">
        <w:rPr>
          <w:rStyle w:val="StyleUnderline"/>
          <w:highlight w:val="green"/>
        </w:rPr>
        <w:t>equality to</w:t>
      </w:r>
      <w:r w:rsidRPr="002B2407">
        <w:rPr>
          <w:rStyle w:val="StyleUnderline"/>
        </w:rPr>
        <w:t xml:space="preserve"> skill-biased </w:t>
      </w:r>
      <w:r w:rsidRPr="002B2407">
        <w:rPr>
          <w:rStyle w:val="Emphasis"/>
        </w:rPr>
        <w:t>technological change</w:t>
      </w:r>
      <w:r w:rsidRPr="002B2407">
        <w:t xml:space="preserve"> </w:t>
      </w:r>
      <w:r w:rsidRPr="002B2407">
        <w:rPr>
          <w:rStyle w:val="StyleUnderline"/>
        </w:rPr>
        <w:t xml:space="preserve">that has benefitted the most-skilled workers who tend to be nonunionized,  while the demand for other, less-skilled workers stagnated leading to what is referred to as </w:t>
      </w:r>
      <w:r w:rsidRPr="002B2407">
        <w:rPr>
          <w:rStyle w:val="Emphasis"/>
          <w:highlight w:val="green"/>
        </w:rPr>
        <w:t>job polarization</w:t>
      </w:r>
      <w:r w:rsidRPr="002B2407">
        <w:rPr>
          <w:rStyle w:val="StyleUnderline"/>
        </w:rPr>
        <w:t>.</w:t>
      </w:r>
      <w:r w:rsidRPr="002B2407">
        <w:t xml:space="preserve">[40] Since the 1980s, there has been a “hollowing out” of the middle of the jobs distribution: </w:t>
      </w:r>
      <w:r w:rsidRPr="002B2407">
        <w:rPr>
          <w:rStyle w:val="Emphasis"/>
          <w:highlight w:val="green"/>
        </w:rPr>
        <w:t>Computerization</w:t>
      </w:r>
      <w:r w:rsidRPr="002B2407">
        <w:rPr>
          <w:highlight w:val="green"/>
        </w:rPr>
        <w:t xml:space="preserve"> </w:t>
      </w:r>
      <w:r w:rsidRPr="002B2407">
        <w:rPr>
          <w:rStyle w:val="StyleUnderline"/>
          <w:highlight w:val="green"/>
        </w:rPr>
        <w:t>and</w:t>
      </w:r>
      <w:r w:rsidRPr="002B2407">
        <w:t xml:space="preserve"> other </w:t>
      </w:r>
      <w:r w:rsidRPr="002B2407">
        <w:rPr>
          <w:rStyle w:val="Emphasis"/>
          <w:highlight w:val="green"/>
        </w:rPr>
        <w:t>tech</w:t>
      </w:r>
      <w:r w:rsidRPr="002B2407">
        <w:rPr>
          <w:rStyle w:val="Emphasis"/>
        </w:rPr>
        <w:t xml:space="preserve">nological </w:t>
      </w:r>
      <w:r w:rsidRPr="002B2407">
        <w:rPr>
          <w:rStyle w:val="Emphasis"/>
          <w:highlight w:val="green"/>
        </w:rPr>
        <w:t>advancements</w:t>
      </w:r>
      <w:r w:rsidRPr="002B2407">
        <w:rPr>
          <w:highlight w:val="green"/>
        </w:rPr>
        <w:t xml:space="preserve"> </w:t>
      </w:r>
      <w:r w:rsidRPr="002B2407">
        <w:rPr>
          <w:rStyle w:val="StyleUnderline"/>
          <w:highlight w:val="green"/>
        </w:rPr>
        <w:t>increased</w:t>
      </w:r>
      <w:r w:rsidRPr="002B2407">
        <w:rPr>
          <w:rStyle w:val="StyleUnderline"/>
        </w:rPr>
        <w:t xml:space="preserve"> the </w:t>
      </w:r>
      <w:r w:rsidRPr="002B2407">
        <w:rPr>
          <w:rStyle w:val="StyleUnderline"/>
          <w:highlight w:val="green"/>
        </w:rPr>
        <w:t>demand for college grad</w:t>
      </w:r>
      <w:r w:rsidRPr="002B2407">
        <w:rPr>
          <w:rStyle w:val="StyleUnderline"/>
        </w:rPr>
        <w:t>uate</w:t>
      </w:r>
      <w:r w:rsidRPr="002B2407">
        <w:rPr>
          <w:rStyle w:val="StyleUnderline"/>
          <w:highlight w:val="green"/>
        </w:rPr>
        <w:t>s</w:t>
      </w:r>
      <w:r w:rsidRPr="002B2407">
        <w:rPr>
          <w:rStyle w:val="StyleUnderline"/>
        </w:rPr>
        <w:t xml:space="preserve">, </w:t>
      </w:r>
      <w:r w:rsidRPr="002B2407">
        <w:rPr>
          <w:rStyle w:val="StyleUnderline"/>
          <w:highlight w:val="green"/>
        </w:rPr>
        <w:t>who</w:t>
      </w:r>
      <w:r w:rsidRPr="002B2407">
        <w:rPr>
          <w:rStyle w:val="StyleUnderline"/>
        </w:rPr>
        <w:t xml:space="preserve"> </w:t>
      </w:r>
      <w:r w:rsidRPr="002B2407">
        <w:rPr>
          <w:rStyle w:val="StyleUnderline"/>
          <w:highlight w:val="green"/>
        </w:rPr>
        <w:t>are higher paid</w:t>
      </w:r>
      <w:r w:rsidRPr="002B2407">
        <w:rPr>
          <w:rStyle w:val="StyleUnderline"/>
        </w:rPr>
        <w:t xml:space="preserve"> (resulting in higher wages for them), </w:t>
      </w:r>
      <w:r w:rsidRPr="002B2407">
        <w:rPr>
          <w:rStyle w:val="StyleUnderline"/>
          <w:highlight w:val="green"/>
        </w:rPr>
        <w:t>and decreased demand for</w:t>
      </w:r>
      <w:r w:rsidRPr="002B2407">
        <w:rPr>
          <w:rStyle w:val="StyleUnderline"/>
        </w:rPr>
        <w:t xml:space="preserve"> less-educated workers in routine </w:t>
      </w:r>
      <w:r w:rsidRPr="002B2407">
        <w:rPr>
          <w:rStyle w:val="StyleUnderline"/>
          <w:highlight w:val="green"/>
        </w:rPr>
        <w:t>middle-skill jobs</w:t>
      </w:r>
      <w:r w:rsidRPr="002B2407">
        <w:rPr>
          <w:rStyle w:val="StyleUnderline"/>
        </w:rPr>
        <w:t>. For example, workers in computer-intensive industries, such as legal services, advertising, and finance, were in high demand, while secretaries, typists, and bookkeeping clerks were in low demand due to the automation of record-keeping and administrative tasks.</w:t>
      </w:r>
      <w:r w:rsidRPr="002B2407">
        <w:t xml:space="preserve"> </w:t>
      </w:r>
      <w:r w:rsidRPr="002B2407">
        <w:rPr>
          <w:rStyle w:val="StyleUnderline"/>
        </w:rPr>
        <w:t xml:space="preserve">At the same time, automated machinery and industrial robots contributed to a decline in demand for assembly-line and machine-operation jobs, also harming blue-collar workers. </w:t>
      </w:r>
    </w:p>
    <w:p w14:paraId="4C38121D" w14:textId="77777777" w:rsidR="00EB555F" w:rsidRPr="002B2407" w:rsidRDefault="00EB555F" w:rsidP="00EB555F">
      <w:r w:rsidRPr="002B2407">
        <w:rPr>
          <w:rStyle w:val="StyleUnderline"/>
        </w:rPr>
        <w:t>The timing of</w:t>
      </w:r>
      <w:r w:rsidRPr="002B2407">
        <w:t xml:space="preserve"> </w:t>
      </w:r>
      <w:r w:rsidRPr="002B2407">
        <w:rPr>
          <w:rStyle w:val="Emphasis"/>
          <w:highlight w:val="green"/>
        </w:rPr>
        <w:t>key trends</w:t>
      </w:r>
      <w:r w:rsidRPr="002B2407">
        <w:rPr>
          <w:highlight w:val="green"/>
        </w:rPr>
        <w:t xml:space="preserve"> </w:t>
      </w:r>
      <w:r w:rsidRPr="002B2407">
        <w:rPr>
          <w:rStyle w:val="Emphasis"/>
          <w:highlight w:val="green"/>
        </w:rPr>
        <w:t>undermines the argument</w:t>
      </w:r>
      <w:r w:rsidRPr="002B2407">
        <w:rPr>
          <w:highlight w:val="green"/>
        </w:rPr>
        <w:t xml:space="preserve"> </w:t>
      </w:r>
      <w:r w:rsidRPr="002B2407">
        <w:rPr>
          <w:rStyle w:val="StyleUnderline"/>
          <w:highlight w:val="green"/>
        </w:rPr>
        <w:t>that de-unionization</w:t>
      </w:r>
      <w:r w:rsidRPr="002B2407">
        <w:rPr>
          <w:rStyle w:val="StyleUnderline"/>
        </w:rPr>
        <w:t xml:space="preserve">, rather than technological change, </w:t>
      </w:r>
      <w:r w:rsidRPr="002B2407">
        <w:rPr>
          <w:rStyle w:val="StyleUnderline"/>
          <w:highlight w:val="green"/>
        </w:rPr>
        <w:t xml:space="preserve">was the </w:t>
      </w:r>
      <w:r w:rsidRPr="002B2407">
        <w:rPr>
          <w:rStyle w:val="Emphasis"/>
          <w:highlight w:val="green"/>
        </w:rPr>
        <w:t>primary</w:t>
      </w:r>
      <w:r w:rsidRPr="002B2407">
        <w:rPr>
          <w:rStyle w:val="Emphasis"/>
        </w:rPr>
        <w:t xml:space="preserve"> </w:t>
      </w:r>
      <w:r w:rsidRPr="002B2407">
        <w:rPr>
          <w:rStyle w:val="Emphasis"/>
          <w:highlight w:val="green"/>
        </w:rPr>
        <w:t>driver</w:t>
      </w:r>
      <w:r w:rsidRPr="002B2407">
        <w:rPr>
          <w:rStyle w:val="Emphasis"/>
        </w:rPr>
        <w:t xml:space="preserve"> </w:t>
      </w:r>
      <w:r w:rsidRPr="002B2407">
        <w:rPr>
          <w:rStyle w:val="StyleUnderline"/>
        </w:rPr>
        <w:t xml:space="preserve">of rising wage inequality. </w:t>
      </w:r>
      <w:r w:rsidRPr="002B2407">
        <w:rPr>
          <w:rStyle w:val="StyleUnderline"/>
          <w:highlight w:val="green"/>
        </w:rPr>
        <w:t>In the UK</w:t>
      </w:r>
      <w:r w:rsidRPr="002B2407">
        <w:rPr>
          <w:rStyle w:val="StyleUnderline"/>
        </w:rPr>
        <w:t xml:space="preserve">, wage </w:t>
      </w:r>
      <w:r w:rsidRPr="002B2407">
        <w:rPr>
          <w:rStyle w:val="StyleUnderline"/>
          <w:highlight w:val="green"/>
        </w:rPr>
        <w:t>inequality</w:t>
      </w:r>
      <w:r w:rsidRPr="002B2407">
        <w:rPr>
          <w:rStyle w:val="StyleUnderline"/>
        </w:rPr>
        <w:t xml:space="preserve"> began </w:t>
      </w:r>
      <w:r w:rsidRPr="002B2407">
        <w:rPr>
          <w:rStyle w:val="StyleUnderline"/>
          <w:highlight w:val="green"/>
        </w:rPr>
        <w:t>increas</w:t>
      </w:r>
      <w:r w:rsidRPr="002B2407">
        <w:rPr>
          <w:rStyle w:val="StyleUnderline"/>
        </w:rPr>
        <w:t xml:space="preserve">ing in the mid-1970s even </w:t>
      </w:r>
      <w:r w:rsidRPr="002B2407">
        <w:rPr>
          <w:rStyle w:val="StyleUnderline"/>
          <w:highlight w:val="green"/>
        </w:rPr>
        <w:t>as</w:t>
      </w:r>
      <w:r w:rsidRPr="002B2407">
        <w:rPr>
          <w:rStyle w:val="StyleUnderline"/>
        </w:rPr>
        <w:t xml:space="preserve"> </w:t>
      </w:r>
      <w:r w:rsidRPr="002B2407">
        <w:rPr>
          <w:rStyle w:val="StyleUnderline"/>
          <w:highlight w:val="green"/>
        </w:rPr>
        <w:t>union density</w:t>
      </w:r>
      <w:r w:rsidRPr="002B2407">
        <w:rPr>
          <w:rStyle w:val="StyleUnderline"/>
        </w:rPr>
        <w:t xml:space="preserve"> continued to </w:t>
      </w:r>
      <w:r w:rsidRPr="002B2407">
        <w:rPr>
          <w:rStyle w:val="StyleUnderline"/>
          <w:highlight w:val="green"/>
        </w:rPr>
        <w:t>rise</w:t>
      </w:r>
      <w:r w:rsidRPr="002B2407">
        <w:t xml:space="preserve"> until 1980. </w:t>
      </w:r>
      <w:r w:rsidRPr="002B2407">
        <w:rPr>
          <w:rStyle w:val="StyleUnderline"/>
          <w:highlight w:val="green"/>
        </w:rPr>
        <w:t>In the US, de-unionization started</w:t>
      </w:r>
      <w:r w:rsidRPr="002B2407">
        <w:rPr>
          <w:rStyle w:val="StyleUnderline"/>
        </w:rPr>
        <w:t xml:space="preserve"> in the 1950s, a period </w:t>
      </w:r>
      <w:r w:rsidRPr="002B2407">
        <w:rPr>
          <w:rStyle w:val="StyleUnderline"/>
          <w:highlight w:val="green"/>
        </w:rPr>
        <w:t>when</w:t>
      </w:r>
      <w:r w:rsidRPr="002B2407">
        <w:rPr>
          <w:rStyle w:val="StyleUnderline"/>
        </w:rPr>
        <w:t xml:space="preserve"> wage </w:t>
      </w:r>
      <w:r w:rsidRPr="002B2407">
        <w:rPr>
          <w:rStyle w:val="StyleUnderline"/>
          <w:highlight w:val="green"/>
        </w:rPr>
        <w:t>inequality remained</w:t>
      </w:r>
      <w:r w:rsidRPr="002B2407">
        <w:rPr>
          <w:rStyle w:val="StyleUnderline"/>
        </w:rPr>
        <w:t xml:space="preserve"> relatively </w:t>
      </w:r>
      <w:r w:rsidRPr="002B2407">
        <w:rPr>
          <w:rStyle w:val="StyleUnderline"/>
          <w:highlight w:val="green"/>
        </w:rPr>
        <w:t>stable</w:t>
      </w:r>
      <w:r w:rsidRPr="002B2407">
        <w:rPr>
          <w:rStyle w:val="StyleUnderline"/>
          <w:rFonts w:ascii="Arial" w:hAnsi="Arial" w:cs="Arial"/>
        </w:rPr>
        <w:t>​</w:t>
      </w:r>
      <w:r w:rsidRPr="002B2407">
        <w:t>.[41] Economist John Addison summarizes the literature on this relationship as follows: “</w:t>
      </w:r>
      <w:r w:rsidRPr="002B2407">
        <w:rPr>
          <w:rStyle w:val="StyleUnderline"/>
          <w:highlight w:val="green"/>
        </w:rPr>
        <w:t>Although unions</w:t>
      </w:r>
      <w:r w:rsidRPr="002B2407">
        <w:t xml:space="preserve"> may have </w:t>
      </w:r>
      <w:r w:rsidRPr="002B2407">
        <w:rPr>
          <w:rStyle w:val="StyleUnderline"/>
        </w:rPr>
        <w:t xml:space="preserve">played a material role in </w:t>
      </w:r>
      <w:r w:rsidRPr="002B2407">
        <w:rPr>
          <w:rStyle w:val="StyleUnderline"/>
          <w:highlight w:val="green"/>
        </w:rPr>
        <w:t>narrow</w:t>
      </w:r>
      <w:r w:rsidRPr="002B2407">
        <w:rPr>
          <w:rStyle w:val="StyleUnderline"/>
        </w:rPr>
        <w:t xml:space="preserve">ing </w:t>
      </w:r>
      <w:r w:rsidRPr="002B2407">
        <w:rPr>
          <w:rStyle w:val="StyleUnderline"/>
          <w:highlight w:val="green"/>
        </w:rPr>
        <w:t>inequality at their peak</w:t>
      </w:r>
      <w:r w:rsidRPr="002B2407">
        <w:t xml:space="preserve"> or at times of strength both within and beyond the ranks of their members, </w:t>
      </w:r>
      <w:r w:rsidRPr="002B2407">
        <w:rPr>
          <w:rStyle w:val="StyleUnderline"/>
          <w:highlight w:val="green"/>
        </w:rPr>
        <w:t>any such role since the</w:t>
      </w:r>
      <w:r w:rsidRPr="002B2407">
        <w:rPr>
          <w:rStyle w:val="StyleUnderline"/>
        </w:rPr>
        <w:t xml:space="preserve"> 19</w:t>
      </w:r>
      <w:r w:rsidRPr="002B2407">
        <w:rPr>
          <w:rStyle w:val="StyleUnderline"/>
          <w:highlight w:val="green"/>
        </w:rPr>
        <w:t>80s</w:t>
      </w:r>
      <w:r w:rsidRPr="002B2407">
        <w:rPr>
          <w:rStyle w:val="StyleUnderline"/>
        </w:rPr>
        <w:t xml:space="preserve"> and 1990s </w:t>
      </w:r>
      <w:r w:rsidRPr="002B2407">
        <w:rPr>
          <w:rStyle w:val="StyleUnderline"/>
          <w:highlight w:val="green"/>
        </w:rPr>
        <w:t>seems</w:t>
      </w:r>
      <w:r w:rsidRPr="002B2407">
        <w:rPr>
          <w:highlight w:val="green"/>
        </w:rPr>
        <w:t xml:space="preserve"> </w:t>
      </w:r>
      <w:r w:rsidRPr="002B2407">
        <w:rPr>
          <w:rStyle w:val="Emphasis"/>
          <w:highlight w:val="green"/>
        </w:rPr>
        <w:t>unlikely</w:t>
      </w:r>
      <w:r w:rsidRPr="002B2407">
        <w:rPr>
          <w:highlight w:val="green"/>
        </w:rPr>
        <w:t xml:space="preserve"> </w:t>
      </w:r>
      <w:r w:rsidRPr="002B2407">
        <w:rPr>
          <w:rStyle w:val="StyleUnderline"/>
          <w:highlight w:val="green"/>
        </w:rPr>
        <w:t>against</w:t>
      </w:r>
      <w:r w:rsidRPr="002B2407">
        <w:rPr>
          <w:rStyle w:val="StyleUnderline"/>
        </w:rPr>
        <w:t xml:space="preserve"> the more recent backdrop of </w:t>
      </w:r>
      <w:r w:rsidRPr="002B2407">
        <w:rPr>
          <w:rStyle w:val="Emphasis"/>
          <w:highlight w:val="green"/>
        </w:rPr>
        <w:t>job polarization</w:t>
      </w:r>
      <w:r w:rsidRPr="002B2407">
        <w:t xml:space="preserve">.”[42] </w:t>
      </w:r>
    </w:p>
    <w:p w14:paraId="1E1BC2BF" w14:textId="77777777" w:rsidR="00EB555F" w:rsidRDefault="00EB555F" w:rsidP="00EB555F">
      <w:pPr>
        <w:pStyle w:val="Heading3"/>
      </w:pPr>
      <w:r>
        <w:t>2NC---AT: Inequality !</w:t>
      </w:r>
    </w:p>
    <w:p w14:paraId="2A0AD58E" w14:textId="77777777" w:rsidR="00EB555F" w:rsidRPr="00AE780B" w:rsidRDefault="00EB555F" w:rsidP="00EB555F">
      <w:pPr>
        <w:pStyle w:val="Heading4"/>
        <w:rPr>
          <w:b w:val="0"/>
          <w:bCs/>
        </w:rPr>
      </w:pPr>
      <w:r>
        <w:t xml:space="preserve">Their data relies on </w:t>
      </w:r>
      <w:r w:rsidRPr="00B668DA">
        <w:rPr>
          <w:u w:val="single"/>
        </w:rPr>
        <w:t>narrow assumptions</w:t>
      </w:r>
      <w:r>
        <w:t xml:space="preserve"> that ignore </w:t>
      </w:r>
      <w:r w:rsidRPr="00B668DA">
        <w:rPr>
          <w:u w:val="single"/>
        </w:rPr>
        <w:t>recent trends</w:t>
      </w:r>
      <w:r>
        <w:t xml:space="preserve">. Adaptive capitalism has </w:t>
      </w:r>
      <w:r w:rsidRPr="00B668DA">
        <w:rPr>
          <w:u w:val="single"/>
        </w:rPr>
        <w:t>conclusively closed gaps in inequality</w:t>
      </w:r>
      <w:r>
        <w:t xml:space="preserve">.  </w:t>
      </w:r>
      <w:r>
        <w:rPr>
          <w:b w:val="0"/>
          <w:bCs/>
        </w:rPr>
        <w:t xml:space="preserve">Piketty is wrong. </w:t>
      </w:r>
    </w:p>
    <w:p w14:paraId="7CAF7CF4" w14:textId="77777777" w:rsidR="00EB555F" w:rsidRPr="00607AF1" w:rsidRDefault="00EB555F" w:rsidP="00EB555F">
      <w:r>
        <w:rPr>
          <w:rStyle w:val="Style13ptBold"/>
        </w:rPr>
        <w:t xml:space="preserve">Waldenstrom 25 </w:t>
      </w:r>
      <w:r w:rsidRPr="00BB116C">
        <w:t xml:space="preserve">[Daniel, Professor of Economics at IFN Stockholm and the author of Richer and More Equal: A New History of Wealth in the West., “The Inequality Myth Western Societies Are Growing More Equal, Not Less”, 5-19-25, </w:t>
      </w:r>
      <w:hyperlink r:id="rId22" w:history="1">
        <w:r w:rsidRPr="00BB116C">
          <w:rPr>
            <w:rStyle w:val="Hyperlink"/>
          </w:rPr>
          <w:t>https://www.foreignaffairs.com/united-states/inequality-myth-western-societies-more-equal-waldenstrom</w:t>
        </w:r>
      </w:hyperlink>
      <w:r w:rsidRPr="00BB116C">
        <w:t xml:space="preserve">] </w:t>
      </w:r>
    </w:p>
    <w:p w14:paraId="73598AB5" w14:textId="77777777" w:rsidR="00EB555F" w:rsidRPr="00B668DA" w:rsidRDefault="00EB555F" w:rsidP="00EB555F">
      <w:pPr>
        <w:rPr>
          <w:sz w:val="16"/>
        </w:rPr>
      </w:pPr>
      <w:r w:rsidRPr="00B668DA">
        <w:rPr>
          <w:sz w:val="16"/>
        </w:rPr>
        <w:t>THE TALE OF RUNAWAY INEQUALITY</w:t>
      </w:r>
    </w:p>
    <w:p w14:paraId="4D2B3B83" w14:textId="77777777" w:rsidR="00EB555F" w:rsidRPr="00B668DA" w:rsidRDefault="00EB555F" w:rsidP="00EB555F">
      <w:pPr>
        <w:rPr>
          <w:sz w:val="16"/>
        </w:rPr>
      </w:pPr>
      <w:r w:rsidRPr="00B668DA">
        <w:rPr>
          <w:sz w:val="16"/>
        </w:rPr>
        <w:t xml:space="preserve">The </w:t>
      </w:r>
      <w:r w:rsidRPr="00B668DA">
        <w:rPr>
          <w:rStyle w:val="StyleUnderline"/>
        </w:rPr>
        <w:t xml:space="preserve">prevailing </w:t>
      </w:r>
      <w:r w:rsidRPr="00F765C1">
        <w:rPr>
          <w:rStyle w:val="StyleUnderline"/>
          <w:highlight w:val="green"/>
        </w:rPr>
        <w:t xml:space="preserve">narrative about </w:t>
      </w:r>
      <w:r w:rsidRPr="00F765C1">
        <w:rPr>
          <w:rStyle w:val="Emphasis"/>
          <w:highlight w:val="green"/>
        </w:rPr>
        <w:t>inequality</w:t>
      </w:r>
      <w:r w:rsidRPr="00B668DA">
        <w:rPr>
          <w:sz w:val="16"/>
        </w:rPr>
        <w:t>—popularized by the economist Thomas Piketty in his bestselling 2014 book, Capital in the Twenty-First Century—</w:t>
      </w:r>
      <w:r w:rsidRPr="00C90F79">
        <w:rPr>
          <w:rStyle w:val="StyleUnderline"/>
        </w:rPr>
        <w:t xml:space="preserve">depicts a </w:t>
      </w:r>
      <w:r w:rsidRPr="00C90F79">
        <w:rPr>
          <w:rStyle w:val="Emphasis"/>
        </w:rPr>
        <w:t>U-shaped curve</w:t>
      </w:r>
      <w:r w:rsidRPr="00B668DA">
        <w:rPr>
          <w:sz w:val="16"/>
        </w:rPr>
        <w:t>.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E96F0E0" w14:textId="77777777" w:rsidR="00EB555F" w:rsidRPr="00B668DA" w:rsidRDefault="00EB555F" w:rsidP="00EB555F">
      <w:pPr>
        <w:rPr>
          <w:sz w:val="16"/>
        </w:rPr>
      </w:pPr>
      <w:r w:rsidRPr="00B668DA">
        <w:rPr>
          <w:rStyle w:val="StyleUnderline"/>
        </w:rPr>
        <w:t xml:space="preserve">Three </w:t>
      </w:r>
      <w:r w:rsidRPr="00E757A3">
        <w:rPr>
          <w:rStyle w:val="StyleUnderline"/>
        </w:rPr>
        <w:t xml:space="preserve">kinds of </w:t>
      </w:r>
      <w:r w:rsidRPr="00AE780B">
        <w:rPr>
          <w:rStyle w:val="StyleUnderline"/>
        </w:rPr>
        <w:t>ev</w:t>
      </w:r>
      <w:r w:rsidRPr="00AE780B">
        <w:rPr>
          <w:sz w:val="16"/>
        </w:rPr>
        <w:t>idence</w:t>
      </w:r>
      <w:r w:rsidRPr="00E757A3">
        <w:rPr>
          <w:sz w:val="16"/>
        </w:rPr>
        <w:t xml:space="preserve"> </w:t>
      </w:r>
      <w:r w:rsidRPr="00E757A3">
        <w:rPr>
          <w:rStyle w:val="StyleUnderline"/>
        </w:rPr>
        <w:t>underpin</w:t>
      </w:r>
      <w:r w:rsidRPr="00B668DA">
        <w:rPr>
          <w:rStyle w:val="StyleUnderline"/>
        </w:rPr>
        <w:t xml:space="preserve"> this interpretation</w:t>
      </w:r>
      <w:r w:rsidRPr="00B668DA">
        <w:rPr>
          <w:sz w:val="16"/>
        </w:rPr>
        <w:t xml:space="preserve">. First are </w:t>
      </w:r>
      <w:r w:rsidRPr="00B668DA">
        <w:rPr>
          <w:rStyle w:val="Emphasis"/>
        </w:rPr>
        <w:t>tax-return data</w:t>
      </w:r>
      <w:r w:rsidRPr="00B668DA">
        <w:rPr>
          <w:sz w:val="16"/>
        </w:rPr>
        <w:t xml:space="preserve"> </w:t>
      </w:r>
      <w:r w:rsidRPr="00B668DA">
        <w:rPr>
          <w:rStyle w:val="StyleUnderline"/>
        </w:rPr>
        <w:t xml:space="preserve">that track </w:t>
      </w:r>
      <w:r w:rsidRPr="00B668DA">
        <w:rPr>
          <w:rStyle w:val="Emphasis"/>
        </w:rPr>
        <w:t>pretax market income</w:t>
      </w:r>
      <w:r w:rsidRPr="00B668DA">
        <w:rPr>
          <w:sz w:val="16"/>
        </w:rPr>
        <w:t xml:space="preserve">: salaries, dividends, and realized capital gains. These show widening gaps because high earners captured disproportionate gains from globalization and digital technology. Second are </w:t>
      </w:r>
      <w:r w:rsidRPr="00B668DA">
        <w:rPr>
          <w:rStyle w:val="StyleUnderline"/>
        </w:rPr>
        <w:t xml:space="preserve">surveys of household wealth that measure who owns </w:t>
      </w:r>
      <w:r w:rsidRPr="00B668DA">
        <w:rPr>
          <w:rStyle w:val="Emphasis"/>
        </w:rPr>
        <w:t>stocks</w:t>
      </w:r>
      <w:r w:rsidRPr="00B668DA">
        <w:rPr>
          <w:rStyle w:val="StyleUnderline"/>
        </w:rPr>
        <w:t xml:space="preserve"> and </w:t>
      </w:r>
      <w:r w:rsidRPr="00B668DA">
        <w:rPr>
          <w:rStyle w:val="Emphasis"/>
        </w:rPr>
        <w:t>real estate</w:t>
      </w:r>
      <w:r w:rsidRPr="00B668DA">
        <w:rPr>
          <w:sz w:val="16"/>
        </w:rPr>
        <w:t xml:space="preserve">; when asset prices boom, wealthy portfolios balloon. </w:t>
      </w:r>
      <w:r w:rsidRPr="00B668DA">
        <w:rPr>
          <w:rStyle w:val="StyleUnderline"/>
        </w:rPr>
        <w:t>Third are</w:t>
      </w:r>
      <w:r w:rsidRPr="00B668DA">
        <w:rPr>
          <w:sz w:val="16"/>
        </w:rPr>
        <w:t xml:space="preserve"> particular </w:t>
      </w:r>
      <w:r w:rsidRPr="00B668DA">
        <w:rPr>
          <w:rStyle w:val="Emphasis"/>
        </w:rPr>
        <w:t>statistics</w:t>
      </w:r>
      <w:r w:rsidRPr="00B668DA">
        <w:rPr>
          <w:rStyle w:val="StyleUnderline"/>
        </w:rPr>
        <w:t xml:space="preserve"> that make </w:t>
      </w:r>
      <w:r w:rsidRPr="00B668DA">
        <w:rPr>
          <w:rStyle w:val="Emphasis"/>
        </w:rPr>
        <w:t>headlines</w:t>
      </w:r>
      <w:r w:rsidRPr="00B668DA">
        <w:rPr>
          <w:sz w:val="16"/>
        </w:rPr>
        <w:t>—the many CEOs paid hundreds of times more than average workers, or the eight men who together are richer than half the world—and feed public outrage.</w:t>
      </w:r>
    </w:p>
    <w:p w14:paraId="4FA38483" w14:textId="77777777" w:rsidR="00EB555F" w:rsidRPr="00B668DA" w:rsidRDefault="00EB555F" w:rsidP="00EB555F">
      <w:pPr>
        <w:rPr>
          <w:rStyle w:val="StyleUnderline"/>
        </w:rPr>
      </w:pPr>
      <w:r w:rsidRPr="00B668DA">
        <w:rPr>
          <w:sz w:val="16"/>
        </w:rPr>
        <w:t xml:space="preserve">But </w:t>
      </w:r>
      <w:r w:rsidRPr="00B668DA">
        <w:rPr>
          <w:rStyle w:val="Emphasis"/>
        </w:rPr>
        <w:t xml:space="preserve">such evidence </w:t>
      </w:r>
      <w:r w:rsidRPr="00F765C1">
        <w:rPr>
          <w:rStyle w:val="Emphasis"/>
          <w:highlight w:val="green"/>
        </w:rPr>
        <w:t>has limits</w:t>
      </w:r>
      <w:r w:rsidRPr="00B668DA">
        <w:rPr>
          <w:sz w:val="16"/>
        </w:rPr>
        <w:t xml:space="preserve">. </w:t>
      </w:r>
      <w:r w:rsidRPr="00F765C1">
        <w:rPr>
          <w:rStyle w:val="StyleUnderline"/>
          <w:highlight w:val="green"/>
        </w:rPr>
        <w:t>Starting</w:t>
      </w:r>
      <w:r w:rsidRPr="00B668DA">
        <w:rPr>
          <w:rStyle w:val="StyleUnderline"/>
        </w:rPr>
        <w:t xml:space="preserve"> the clock </w:t>
      </w:r>
      <w:r w:rsidRPr="00F765C1">
        <w:rPr>
          <w:rStyle w:val="StyleUnderline"/>
          <w:highlight w:val="green"/>
        </w:rPr>
        <w:t xml:space="preserve">in 1980 </w:t>
      </w:r>
      <w:r w:rsidRPr="00F765C1">
        <w:rPr>
          <w:rStyle w:val="StyleUnderline"/>
        </w:rPr>
        <w:t>is</w:t>
      </w:r>
      <w:r w:rsidRPr="00B668DA">
        <w:rPr>
          <w:rStyle w:val="StyleUnderline"/>
        </w:rPr>
        <w:t xml:space="preserve"> </w:t>
      </w:r>
      <w:r w:rsidRPr="00B668DA">
        <w:rPr>
          <w:rStyle w:val="Emphasis"/>
        </w:rPr>
        <w:t xml:space="preserve">rhetorically </w:t>
      </w:r>
      <w:r w:rsidRPr="00F765C1">
        <w:rPr>
          <w:rStyle w:val="Emphasis"/>
          <w:highlight w:val="green"/>
        </w:rPr>
        <w:t>convenient</w:t>
      </w:r>
      <w:r w:rsidRPr="00B668DA">
        <w:rPr>
          <w:rStyle w:val="StyleUnderline"/>
        </w:rPr>
        <w:t xml:space="preserve"> </w:t>
      </w:r>
      <w:r w:rsidRPr="00C90F79">
        <w:rPr>
          <w:rStyle w:val="StyleUnderline"/>
        </w:rPr>
        <w:t xml:space="preserve">because </w:t>
      </w:r>
      <w:r w:rsidRPr="00F765C1">
        <w:rPr>
          <w:rStyle w:val="StyleUnderline"/>
          <w:highlight w:val="green"/>
        </w:rPr>
        <w:t xml:space="preserve">inequality </w:t>
      </w:r>
      <w:r w:rsidRPr="00F765C1">
        <w:rPr>
          <w:rStyle w:val="StyleUnderline"/>
        </w:rPr>
        <w:t>was</w:t>
      </w:r>
      <w:r w:rsidRPr="00B668DA">
        <w:rPr>
          <w:sz w:val="16"/>
        </w:rPr>
        <w:t xml:space="preserve"> then </w:t>
      </w:r>
      <w:r w:rsidRPr="00F765C1">
        <w:rPr>
          <w:rStyle w:val="Emphasis"/>
          <w:highlight w:val="green"/>
        </w:rPr>
        <w:t>unusually low</w:t>
      </w:r>
      <w:r w:rsidRPr="00B668DA">
        <w:rPr>
          <w:sz w:val="16"/>
        </w:rPr>
        <w:t xml:space="preserve">, </w:t>
      </w:r>
      <w:r w:rsidRPr="00AE780B">
        <w:rPr>
          <w:rStyle w:val="StyleUnderline"/>
        </w:rPr>
        <w:t xml:space="preserve">following </w:t>
      </w:r>
      <w:r w:rsidRPr="00E757A3">
        <w:rPr>
          <w:rStyle w:val="StyleUnderline"/>
        </w:rPr>
        <w:t xml:space="preserve">decades of </w:t>
      </w:r>
      <w:r w:rsidRPr="00F765C1">
        <w:rPr>
          <w:rStyle w:val="Emphasis"/>
        </w:rPr>
        <w:t xml:space="preserve">steep </w:t>
      </w:r>
      <w:r w:rsidRPr="00AE780B">
        <w:rPr>
          <w:rStyle w:val="Emphasis"/>
        </w:rPr>
        <w:t>taxation</w:t>
      </w:r>
      <w:r w:rsidRPr="00AE780B">
        <w:rPr>
          <w:rStyle w:val="StyleUnderline"/>
        </w:rPr>
        <w:t xml:space="preserve"> and </w:t>
      </w:r>
      <w:r w:rsidRPr="00AE780B">
        <w:rPr>
          <w:rStyle w:val="Emphasis"/>
        </w:rPr>
        <w:t>stringent regulation</w:t>
      </w:r>
      <w:r w:rsidRPr="00B668DA">
        <w:rPr>
          <w:rStyle w:val="StyleUnderline"/>
        </w:rPr>
        <w:t xml:space="preserve"> </w:t>
      </w:r>
      <w:r w:rsidRPr="00C90F79">
        <w:rPr>
          <w:rStyle w:val="StyleUnderline"/>
        </w:rPr>
        <w:t>that</w:t>
      </w:r>
      <w:r w:rsidRPr="00B668DA">
        <w:rPr>
          <w:sz w:val="16"/>
        </w:rPr>
        <w:t xml:space="preserve"> had </w:t>
      </w:r>
      <w:r w:rsidRPr="00F765C1">
        <w:rPr>
          <w:rStyle w:val="StyleUnderline"/>
          <w:highlight w:val="green"/>
        </w:rPr>
        <w:t>dampened</w:t>
      </w:r>
      <w:r w:rsidRPr="00B668DA">
        <w:rPr>
          <w:rStyle w:val="StyleUnderline"/>
        </w:rPr>
        <w:t xml:space="preserve"> </w:t>
      </w:r>
      <w:r w:rsidRPr="00F765C1">
        <w:rPr>
          <w:rStyle w:val="Emphasis"/>
          <w:highlight w:val="green"/>
        </w:rPr>
        <w:t>entrepreneurship</w:t>
      </w:r>
      <w:r w:rsidRPr="00B668DA">
        <w:rPr>
          <w:sz w:val="16"/>
        </w:rPr>
        <w:t xml:space="preserve"> </w:t>
      </w:r>
      <w:r w:rsidRPr="00B668DA">
        <w:rPr>
          <w:rStyle w:val="StyleUnderline"/>
        </w:rPr>
        <w:t>and</w:t>
      </w:r>
      <w:r w:rsidRPr="00B668DA">
        <w:rPr>
          <w:sz w:val="16"/>
        </w:rPr>
        <w:t xml:space="preserve"> </w:t>
      </w:r>
      <w:r w:rsidRPr="00B668DA">
        <w:rPr>
          <w:rStyle w:val="StyleUnderline"/>
        </w:rPr>
        <w:t>curtailed</w:t>
      </w:r>
      <w:r w:rsidRPr="00B668DA">
        <w:rPr>
          <w:sz w:val="16"/>
        </w:rPr>
        <w:t xml:space="preserve"> many </w:t>
      </w:r>
      <w:r w:rsidRPr="00B668DA">
        <w:rPr>
          <w:rStyle w:val="Emphasis"/>
        </w:rPr>
        <w:t>ambitious career paths</w:t>
      </w:r>
      <w:r w:rsidRPr="00B668DA">
        <w:rPr>
          <w:sz w:val="16"/>
        </w:rPr>
        <w:t xml:space="preserve">. </w:t>
      </w:r>
      <w:r w:rsidRPr="00F765C1">
        <w:rPr>
          <w:rStyle w:val="Emphasis"/>
          <w:highlight w:val="green"/>
        </w:rPr>
        <w:t>Today’s levels</w:t>
      </w:r>
      <w:r w:rsidRPr="00B668DA">
        <w:rPr>
          <w:sz w:val="16"/>
        </w:rPr>
        <w:t xml:space="preserve">, although higher than those of the late 1970s, </w:t>
      </w:r>
      <w:r w:rsidRPr="00F765C1">
        <w:rPr>
          <w:rStyle w:val="StyleUnderline"/>
        </w:rPr>
        <w:t xml:space="preserve">are </w:t>
      </w:r>
      <w:r w:rsidRPr="00F765C1">
        <w:rPr>
          <w:rStyle w:val="Emphasis"/>
          <w:highlight w:val="green"/>
        </w:rPr>
        <w:t>far below</w:t>
      </w:r>
      <w:r w:rsidRPr="00B668DA">
        <w:rPr>
          <w:rStyle w:val="StyleUnderline"/>
        </w:rPr>
        <w:t xml:space="preserve"> those of the </w:t>
      </w:r>
      <w:r w:rsidRPr="00C90F79">
        <w:rPr>
          <w:rStyle w:val="Emphasis"/>
        </w:rPr>
        <w:t xml:space="preserve">pre–World War II </w:t>
      </w:r>
      <w:r w:rsidRPr="00F765C1">
        <w:rPr>
          <w:rStyle w:val="Emphasis"/>
        </w:rPr>
        <w:t>era</w:t>
      </w:r>
      <w:r w:rsidRPr="00B668DA">
        <w:rPr>
          <w:rStyle w:val="StyleUnderline"/>
        </w:rPr>
        <w:t xml:space="preserve"> when taxes were much lower than they are today.</w:t>
      </w:r>
      <w:r w:rsidRPr="00B668DA">
        <w:rPr>
          <w:sz w:val="16"/>
        </w:rPr>
        <w:t xml:space="preserve"> In addition, </w:t>
      </w:r>
      <w:r w:rsidRPr="00F765C1">
        <w:rPr>
          <w:rStyle w:val="StyleUnderline"/>
          <w:highlight w:val="green"/>
        </w:rPr>
        <w:t xml:space="preserve">most estimates </w:t>
      </w:r>
      <w:r w:rsidRPr="00F765C1">
        <w:rPr>
          <w:rStyle w:val="StyleUnderline"/>
        </w:rPr>
        <w:t>of</w:t>
      </w:r>
      <w:r w:rsidRPr="00B668DA">
        <w:rPr>
          <w:rStyle w:val="StyleUnderline"/>
        </w:rPr>
        <w:t xml:space="preserve"> income </w:t>
      </w:r>
      <w:r w:rsidRPr="00F765C1">
        <w:rPr>
          <w:rStyle w:val="StyleUnderline"/>
        </w:rPr>
        <w:t>inequality</w:t>
      </w:r>
      <w:r w:rsidRPr="00B668DA">
        <w:rPr>
          <w:rStyle w:val="StyleUnderline"/>
        </w:rPr>
        <w:t xml:space="preserve"> have</w:t>
      </w:r>
      <w:r w:rsidRPr="00B668DA">
        <w:rPr>
          <w:sz w:val="16"/>
        </w:rPr>
        <w:t xml:space="preserve"> actually </w:t>
      </w:r>
      <w:r w:rsidRPr="00F765C1">
        <w:rPr>
          <w:rStyle w:val="Emphasis"/>
          <w:highlight w:val="green"/>
        </w:rPr>
        <w:t>plateaued</w:t>
      </w:r>
      <w:r w:rsidRPr="00B668DA">
        <w:rPr>
          <w:sz w:val="16"/>
        </w:rPr>
        <w:t xml:space="preserve"> </w:t>
      </w:r>
      <w:r w:rsidRPr="00F765C1">
        <w:rPr>
          <w:rStyle w:val="StyleUnderline"/>
          <w:highlight w:val="green"/>
        </w:rPr>
        <w:t>in</w:t>
      </w:r>
      <w:r w:rsidRPr="00B668DA">
        <w:rPr>
          <w:rStyle w:val="StyleUnderline"/>
        </w:rPr>
        <w:t xml:space="preserve"> the </w:t>
      </w:r>
      <w:r w:rsidRPr="00F765C1">
        <w:rPr>
          <w:rStyle w:val="StyleUnderline"/>
          <w:highlight w:val="green"/>
        </w:rPr>
        <w:t xml:space="preserve">last </w:t>
      </w:r>
      <w:r w:rsidRPr="00F765C1">
        <w:rPr>
          <w:rStyle w:val="Emphasis"/>
          <w:highlight w:val="green"/>
        </w:rPr>
        <w:t>two decades</w:t>
      </w:r>
      <w:r w:rsidRPr="00B668DA">
        <w:rPr>
          <w:sz w:val="16"/>
        </w:rPr>
        <w:t xml:space="preserve">. Likewise, </w:t>
      </w:r>
      <w:r w:rsidRPr="00F765C1">
        <w:rPr>
          <w:rStyle w:val="StyleUnderline"/>
          <w:highlight w:val="green"/>
        </w:rPr>
        <w:t>focusing on pretax income</w:t>
      </w:r>
      <w:r w:rsidRPr="00B668DA">
        <w:rPr>
          <w:rStyle w:val="StyleUnderline"/>
        </w:rPr>
        <w:t xml:space="preserve"> </w:t>
      </w:r>
      <w:r w:rsidRPr="00F765C1">
        <w:rPr>
          <w:rStyle w:val="StyleUnderline"/>
          <w:highlight w:val="green"/>
        </w:rPr>
        <w:t>ignores</w:t>
      </w:r>
      <w:r w:rsidRPr="00B668DA">
        <w:rPr>
          <w:sz w:val="16"/>
        </w:rPr>
        <w:t xml:space="preserve"> the </w:t>
      </w:r>
      <w:r w:rsidRPr="00AE780B">
        <w:rPr>
          <w:rStyle w:val="StyleUnderline"/>
        </w:rPr>
        <w:t>consequences of</w:t>
      </w:r>
      <w:r w:rsidRPr="00F765C1">
        <w:rPr>
          <w:sz w:val="16"/>
          <w:highlight w:val="green"/>
        </w:rPr>
        <w:t xml:space="preserve"> </w:t>
      </w:r>
      <w:r w:rsidRPr="00F765C1">
        <w:rPr>
          <w:rStyle w:val="Emphasis"/>
          <w:highlight w:val="green"/>
        </w:rPr>
        <w:t>progressive taxation</w:t>
      </w:r>
      <w:r w:rsidRPr="00B668DA">
        <w:rPr>
          <w:sz w:val="16"/>
        </w:rPr>
        <w:t xml:space="preserve"> </w:t>
      </w:r>
      <w:r w:rsidRPr="00F765C1">
        <w:rPr>
          <w:rStyle w:val="StyleUnderline"/>
          <w:highlight w:val="green"/>
        </w:rPr>
        <w:t>and</w:t>
      </w:r>
      <w:r w:rsidRPr="00B668DA">
        <w:rPr>
          <w:sz w:val="16"/>
        </w:rPr>
        <w:t xml:space="preserve">, crucially, </w:t>
      </w:r>
      <w:r w:rsidRPr="00B668DA">
        <w:rPr>
          <w:rStyle w:val="StyleUnderline"/>
        </w:rPr>
        <w:t xml:space="preserve">the vast </w:t>
      </w:r>
      <w:r w:rsidRPr="00F765C1">
        <w:rPr>
          <w:rStyle w:val="StyleUnderline"/>
          <w:highlight w:val="green"/>
        </w:rPr>
        <w:t xml:space="preserve">public spending </w:t>
      </w:r>
      <w:r w:rsidRPr="00F765C1">
        <w:rPr>
          <w:rStyle w:val="StyleUnderline"/>
        </w:rPr>
        <w:t xml:space="preserve">on </w:t>
      </w:r>
      <w:r w:rsidRPr="00F765C1">
        <w:rPr>
          <w:rStyle w:val="Emphasis"/>
        </w:rPr>
        <w:t>health care</w:t>
      </w:r>
      <w:r w:rsidRPr="00F765C1">
        <w:rPr>
          <w:rStyle w:val="StyleUnderline"/>
        </w:rPr>
        <w:t xml:space="preserve">, </w:t>
      </w:r>
      <w:r w:rsidRPr="00F765C1">
        <w:rPr>
          <w:rStyle w:val="Emphasis"/>
        </w:rPr>
        <w:t>education</w:t>
      </w:r>
      <w:r w:rsidRPr="00F765C1">
        <w:rPr>
          <w:rStyle w:val="StyleUnderline"/>
        </w:rPr>
        <w:t xml:space="preserve">, and </w:t>
      </w:r>
      <w:r w:rsidRPr="00F765C1">
        <w:rPr>
          <w:rStyle w:val="Emphasis"/>
        </w:rPr>
        <w:t>pensions</w:t>
      </w:r>
      <w:r w:rsidRPr="00B668DA">
        <w:rPr>
          <w:rStyle w:val="StyleUnderline"/>
        </w:rPr>
        <w:t xml:space="preserve"> </w:t>
      </w:r>
      <w:r w:rsidRPr="00F765C1">
        <w:rPr>
          <w:rStyle w:val="StyleUnderline"/>
          <w:highlight w:val="green"/>
        </w:rPr>
        <w:t>that</w:t>
      </w:r>
      <w:r w:rsidRPr="00B668DA">
        <w:rPr>
          <w:rStyle w:val="StyleUnderline"/>
        </w:rPr>
        <w:t xml:space="preserve"> disproportionately </w:t>
      </w:r>
      <w:r w:rsidRPr="00F765C1">
        <w:rPr>
          <w:rStyle w:val="StyleUnderline"/>
          <w:highlight w:val="green"/>
        </w:rPr>
        <w:t xml:space="preserve">benefits </w:t>
      </w:r>
      <w:r w:rsidRPr="00F765C1">
        <w:rPr>
          <w:rStyle w:val="Emphasis"/>
          <w:highlight w:val="green"/>
        </w:rPr>
        <w:t>low</w:t>
      </w:r>
      <w:r w:rsidRPr="00C90F79">
        <w:rPr>
          <w:rStyle w:val="Emphasis"/>
        </w:rPr>
        <w:t>er</w:t>
      </w:r>
      <w:r w:rsidRPr="00C90F79">
        <w:rPr>
          <w:rStyle w:val="StyleUnderline"/>
        </w:rPr>
        <w:t xml:space="preserve">- </w:t>
      </w:r>
      <w:r w:rsidRPr="00F765C1">
        <w:rPr>
          <w:rStyle w:val="StyleUnderline"/>
          <w:highlight w:val="green"/>
        </w:rPr>
        <w:t xml:space="preserve">and </w:t>
      </w:r>
      <w:r w:rsidRPr="00F765C1">
        <w:rPr>
          <w:rStyle w:val="Emphasis"/>
          <w:highlight w:val="green"/>
        </w:rPr>
        <w:t>middle-income</w:t>
      </w:r>
      <w:r w:rsidRPr="00B668DA">
        <w:rPr>
          <w:rStyle w:val="Emphasis"/>
        </w:rPr>
        <w:t xml:space="preserve"> households</w:t>
      </w:r>
      <w:r w:rsidRPr="00B668DA">
        <w:rPr>
          <w:rStyle w:val="StyleUnderline"/>
        </w:rPr>
        <w:t>.</w:t>
      </w:r>
      <w:r w:rsidRPr="00B668DA">
        <w:rPr>
          <w:sz w:val="16"/>
        </w:rPr>
        <w:t xml:space="preserve"> Finally, </w:t>
      </w:r>
      <w:r w:rsidRPr="00B668DA">
        <w:rPr>
          <w:rStyle w:val="StyleUnderline"/>
        </w:rPr>
        <w:t>wealth surveys</w:t>
      </w:r>
      <w:r w:rsidRPr="00B668DA">
        <w:rPr>
          <w:sz w:val="16"/>
        </w:rPr>
        <w:t xml:space="preserve"> often </w:t>
      </w:r>
      <w:r w:rsidRPr="00B668DA">
        <w:rPr>
          <w:rStyle w:val="StyleUnderline"/>
        </w:rPr>
        <w:t xml:space="preserve">exclude mandatory pension assets and undercount owner-occupied housing—the </w:t>
      </w:r>
      <w:r w:rsidRPr="00B668DA">
        <w:rPr>
          <w:rStyle w:val="Emphasis"/>
        </w:rPr>
        <w:t>two largest stores</w:t>
      </w:r>
      <w:r w:rsidRPr="00B668DA">
        <w:rPr>
          <w:rStyle w:val="StyleUnderline"/>
        </w:rPr>
        <w:t xml:space="preserve"> of </w:t>
      </w:r>
      <w:r w:rsidRPr="00B668DA">
        <w:rPr>
          <w:rStyle w:val="Emphasis"/>
        </w:rPr>
        <w:t>middle-class wealth</w:t>
      </w:r>
      <w:r w:rsidRPr="00B668DA">
        <w:rPr>
          <w:rStyle w:val="StyleUnderline"/>
        </w:rPr>
        <w:t>.</w:t>
      </w:r>
    </w:p>
    <w:p w14:paraId="4F1F65D6" w14:textId="77777777" w:rsidR="00EB555F" w:rsidRPr="00B668DA" w:rsidRDefault="00EB555F" w:rsidP="00EB555F">
      <w:pPr>
        <w:rPr>
          <w:rStyle w:val="Emphasis"/>
        </w:rPr>
      </w:pPr>
      <w:r w:rsidRPr="00F765C1">
        <w:rPr>
          <w:rStyle w:val="StyleUnderline"/>
          <w:highlight w:val="green"/>
        </w:rPr>
        <w:t xml:space="preserve">Recent work </w:t>
      </w:r>
      <w:r w:rsidRPr="00E757A3">
        <w:rPr>
          <w:rStyle w:val="StyleUnderline"/>
        </w:rPr>
        <w:t>on</w:t>
      </w:r>
      <w:r w:rsidRPr="00B668DA">
        <w:rPr>
          <w:rStyle w:val="StyleUnderline"/>
        </w:rPr>
        <w:t xml:space="preserve"> U.S. </w:t>
      </w:r>
      <w:r w:rsidRPr="00E757A3">
        <w:rPr>
          <w:rStyle w:val="StyleUnderline"/>
        </w:rPr>
        <w:t>income distribution</w:t>
      </w:r>
      <w:r w:rsidRPr="00B668DA">
        <w:rPr>
          <w:rStyle w:val="StyleUnderline"/>
        </w:rPr>
        <w:t xml:space="preserve"> by</w:t>
      </w:r>
      <w:r w:rsidRPr="00B668DA">
        <w:rPr>
          <w:sz w:val="16"/>
        </w:rPr>
        <w:t xml:space="preserve"> the tax economists Gerald </w:t>
      </w:r>
      <w:r w:rsidRPr="00B668DA">
        <w:rPr>
          <w:rStyle w:val="Emphasis"/>
        </w:rPr>
        <w:t>Auten</w:t>
      </w:r>
      <w:r w:rsidRPr="00B668DA">
        <w:rPr>
          <w:sz w:val="16"/>
        </w:rPr>
        <w:t xml:space="preserve"> </w:t>
      </w:r>
      <w:r w:rsidRPr="00B668DA">
        <w:rPr>
          <w:rStyle w:val="StyleUnderline"/>
        </w:rPr>
        <w:t>and</w:t>
      </w:r>
      <w:r w:rsidRPr="00B668DA">
        <w:rPr>
          <w:sz w:val="16"/>
        </w:rPr>
        <w:t xml:space="preserve"> David </w:t>
      </w:r>
      <w:r w:rsidRPr="00B668DA">
        <w:rPr>
          <w:rStyle w:val="Emphasis"/>
        </w:rPr>
        <w:t>Splinter</w:t>
      </w:r>
      <w:r w:rsidRPr="00B668DA">
        <w:rPr>
          <w:sz w:val="16"/>
        </w:rPr>
        <w:t xml:space="preserve"> </w:t>
      </w:r>
      <w:r w:rsidRPr="00F765C1">
        <w:rPr>
          <w:rStyle w:val="StyleUnderline"/>
          <w:highlight w:val="green"/>
        </w:rPr>
        <w:t>shows</w:t>
      </w:r>
      <w:r w:rsidRPr="00B668DA">
        <w:rPr>
          <w:sz w:val="16"/>
        </w:rPr>
        <w:t xml:space="preserve"> that </w:t>
      </w:r>
      <w:r w:rsidRPr="00C90F79">
        <w:rPr>
          <w:rStyle w:val="StyleUnderline"/>
        </w:rPr>
        <w:t xml:space="preserve">correcting for underreported income at the </w:t>
      </w:r>
      <w:r w:rsidRPr="00C90F79">
        <w:rPr>
          <w:rStyle w:val="Emphasis"/>
        </w:rPr>
        <w:t>bottom</w:t>
      </w:r>
      <w:r w:rsidRPr="00C90F79">
        <w:rPr>
          <w:rStyle w:val="StyleUnderline"/>
        </w:rPr>
        <w:t>,</w:t>
      </w:r>
      <w:r w:rsidRPr="00B668DA">
        <w:rPr>
          <w:rStyle w:val="StyleUnderline"/>
        </w:rPr>
        <w:t xml:space="preserve"> </w:t>
      </w:r>
      <w:r w:rsidRPr="00F765C1">
        <w:rPr>
          <w:rStyle w:val="StyleUnderline"/>
          <w:highlight w:val="green"/>
        </w:rPr>
        <w:t xml:space="preserve">income shifted into </w:t>
      </w:r>
      <w:r w:rsidRPr="00AE780B">
        <w:rPr>
          <w:rStyle w:val="Emphasis"/>
        </w:rPr>
        <w:t xml:space="preserve">tax-deferred </w:t>
      </w:r>
      <w:r w:rsidRPr="00F765C1">
        <w:rPr>
          <w:rStyle w:val="Emphasis"/>
          <w:highlight w:val="green"/>
        </w:rPr>
        <w:t>retirement</w:t>
      </w:r>
      <w:r w:rsidRPr="00B668DA">
        <w:rPr>
          <w:rStyle w:val="StyleUnderline"/>
        </w:rPr>
        <w:t xml:space="preserve"> accounts, </w:t>
      </w:r>
      <w:r w:rsidRPr="00F765C1">
        <w:rPr>
          <w:rStyle w:val="StyleUnderline"/>
          <w:highlight w:val="green"/>
        </w:rPr>
        <w:t xml:space="preserve">and welfare transfers </w:t>
      </w:r>
      <w:r w:rsidRPr="00F765C1">
        <w:rPr>
          <w:rStyle w:val="Emphasis"/>
          <w:highlight w:val="green"/>
        </w:rPr>
        <w:t>flattens</w:t>
      </w:r>
      <w:r w:rsidRPr="00B668DA">
        <w:rPr>
          <w:rStyle w:val="Emphasis"/>
        </w:rPr>
        <w:t xml:space="preserve"> the </w:t>
      </w:r>
      <w:r w:rsidRPr="00F765C1">
        <w:rPr>
          <w:rStyle w:val="Emphasis"/>
          <w:highlight w:val="green"/>
        </w:rPr>
        <w:t>trend dramatically</w:t>
      </w:r>
      <w:r w:rsidRPr="00B668DA">
        <w:rPr>
          <w:sz w:val="16"/>
        </w:rPr>
        <w:t xml:space="preserve">: </w:t>
      </w:r>
      <w:r w:rsidRPr="00F765C1">
        <w:rPr>
          <w:rStyle w:val="StyleUnderline"/>
          <w:highlight w:val="green"/>
        </w:rPr>
        <w:t>in the U</w:t>
      </w:r>
      <w:r w:rsidRPr="00B668DA">
        <w:rPr>
          <w:sz w:val="16"/>
        </w:rPr>
        <w:t xml:space="preserve">nited </w:t>
      </w:r>
      <w:r w:rsidRPr="00F765C1">
        <w:rPr>
          <w:rStyle w:val="StyleUnderline"/>
          <w:highlight w:val="green"/>
        </w:rPr>
        <w:t>S</w:t>
      </w:r>
      <w:r w:rsidRPr="00B668DA">
        <w:rPr>
          <w:sz w:val="16"/>
        </w:rPr>
        <w:t xml:space="preserve">tates, </w:t>
      </w:r>
      <w:r w:rsidRPr="00B668DA">
        <w:rPr>
          <w:rStyle w:val="StyleUnderline"/>
        </w:rPr>
        <w:t xml:space="preserve">the </w:t>
      </w:r>
      <w:r w:rsidRPr="00F765C1">
        <w:rPr>
          <w:rStyle w:val="StyleUnderline"/>
          <w:highlight w:val="green"/>
        </w:rPr>
        <w:t xml:space="preserve">top one percent’s share of </w:t>
      </w:r>
      <w:r w:rsidRPr="00F765C1">
        <w:rPr>
          <w:rStyle w:val="StyleUnderline"/>
        </w:rPr>
        <w:t xml:space="preserve">after-tax </w:t>
      </w:r>
      <w:r w:rsidRPr="00F765C1">
        <w:rPr>
          <w:rStyle w:val="StyleUnderline"/>
          <w:highlight w:val="green"/>
        </w:rPr>
        <w:t>income</w:t>
      </w:r>
      <w:r w:rsidRPr="00B668DA">
        <w:rPr>
          <w:rStyle w:val="StyleUnderline"/>
        </w:rPr>
        <w:t xml:space="preserve"> is </w:t>
      </w:r>
      <w:r w:rsidRPr="00AE780B">
        <w:rPr>
          <w:rStyle w:val="Emphasis"/>
        </w:rPr>
        <w:t>only slightly higher</w:t>
      </w:r>
      <w:r w:rsidRPr="00B668DA">
        <w:rPr>
          <w:rStyle w:val="Emphasis"/>
        </w:rPr>
        <w:t xml:space="preserve"> today</w:t>
      </w:r>
      <w:r w:rsidRPr="00B668DA">
        <w:rPr>
          <w:sz w:val="16"/>
        </w:rPr>
        <w:t xml:space="preserve"> than it was in 1960, </w:t>
      </w:r>
      <w:r w:rsidRPr="00F765C1">
        <w:rPr>
          <w:rStyle w:val="StyleUnderline"/>
          <w:highlight w:val="green"/>
        </w:rPr>
        <w:t>nowhere near</w:t>
      </w:r>
      <w:r w:rsidRPr="00B668DA">
        <w:rPr>
          <w:rStyle w:val="StyleUnderline"/>
        </w:rPr>
        <w:t xml:space="preserve"> the </w:t>
      </w:r>
      <w:r w:rsidRPr="00F765C1">
        <w:rPr>
          <w:rStyle w:val="StyleUnderline"/>
          <w:highlight w:val="green"/>
        </w:rPr>
        <w:t>doubling</w:t>
      </w:r>
      <w:r w:rsidRPr="00B668DA">
        <w:rPr>
          <w:rStyle w:val="StyleUnderline"/>
        </w:rPr>
        <w:t xml:space="preserve"> implied by </w:t>
      </w:r>
      <w:r w:rsidRPr="00F765C1">
        <w:rPr>
          <w:rStyle w:val="StyleUnderline"/>
          <w:highlight w:val="green"/>
        </w:rPr>
        <w:t>estimates</w:t>
      </w:r>
      <w:r w:rsidRPr="00B668DA">
        <w:rPr>
          <w:rStyle w:val="StyleUnderline"/>
        </w:rPr>
        <w:t xml:space="preserve"> </w:t>
      </w:r>
      <w:r w:rsidRPr="00F765C1">
        <w:rPr>
          <w:rStyle w:val="StyleUnderline"/>
          <w:highlight w:val="cyan"/>
        </w:rPr>
        <w:t xml:space="preserve">presented by </w:t>
      </w:r>
      <w:r w:rsidRPr="00F765C1">
        <w:rPr>
          <w:rStyle w:val="Emphasis"/>
          <w:highlight w:val="cyan"/>
        </w:rPr>
        <w:t>Piketty</w:t>
      </w:r>
      <w:r w:rsidRPr="00B668DA">
        <w:rPr>
          <w:sz w:val="16"/>
        </w:rPr>
        <w:t xml:space="preserve"> </w:t>
      </w:r>
      <w:r w:rsidRPr="00052907">
        <w:rPr>
          <w:rStyle w:val="StyleUnderline"/>
          <w:highlight w:val="cyan"/>
        </w:rPr>
        <w:t>and</w:t>
      </w:r>
      <w:r w:rsidRPr="00B668DA">
        <w:rPr>
          <w:sz w:val="16"/>
        </w:rPr>
        <w:t xml:space="preserve"> his </w:t>
      </w:r>
      <w:r w:rsidRPr="00052907">
        <w:rPr>
          <w:rStyle w:val="Emphasis"/>
          <w:highlight w:val="cyan"/>
        </w:rPr>
        <w:t>co-authors.</w:t>
      </w:r>
      <w:r w:rsidRPr="00B668DA">
        <w:rPr>
          <w:sz w:val="16"/>
        </w:rPr>
        <w:t xml:space="preserve"> </w:t>
      </w:r>
      <w:r w:rsidRPr="00F765C1">
        <w:rPr>
          <w:rStyle w:val="StyleUnderline"/>
          <w:highlight w:val="green"/>
        </w:rPr>
        <w:t xml:space="preserve">Europe’s picture </w:t>
      </w:r>
      <w:r w:rsidRPr="00C90F79">
        <w:rPr>
          <w:rStyle w:val="StyleUnderline"/>
        </w:rPr>
        <w:t xml:space="preserve">is </w:t>
      </w:r>
      <w:r w:rsidRPr="00F765C1">
        <w:rPr>
          <w:rStyle w:val="Emphasis"/>
          <w:highlight w:val="green"/>
        </w:rPr>
        <w:t>flatter</w:t>
      </w:r>
      <w:r w:rsidRPr="00B668DA">
        <w:rPr>
          <w:sz w:val="16"/>
        </w:rPr>
        <w:t xml:space="preserve"> still, </w:t>
      </w:r>
      <w:r w:rsidRPr="00F765C1">
        <w:rPr>
          <w:rStyle w:val="StyleUnderline"/>
          <w:highlight w:val="green"/>
        </w:rPr>
        <w:t xml:space="preserve">thanks to </w:t>
      </w:r>
      <w:r w:rsidRPr="00F765C1">
        <w:rPr>
          <w:rStyle w:val="Emphasis"/>
          <w:highlight w:val="green"/>
        </w:rPr>
        <w:t>heavier redistribution</w:t>
      </w:r>
      <w:r w:rsidRPr="00B668DA">
        <w:rPr>
          <w:rStyle w:val="StyleUnderline"/>
        </w:rPr>
        <w:t xml:space="preserve"> and </w:t>
      </w:r>
      <w:r w:rsidRPr="00B668DA">
        <w:rPr>
          <w:rStyle w:val="Emphasis"/>
        </w:rPr>
        <w:t>less winner-take-all compensation</w:t>
      </w:r>
      <w:r w:rsidRPr="00B668DA">
        <w:rPr>
          <w:rStyle w:val="StyleUnderline"/>
        </w:rPr>
        <w:t xml:space="preserve"> at the top of the </w:t>
      </w:r>
      <w:r w:rsidRPr="00B668DA">
        <w:rPr>
          <w:rStyle w:val="Emphasis"/>
        </w:rPr>
        <w:t>corporate ladder.</w:t>
      </w:r>
    </w:p>
    <w:p w14:paraId="0292B131" w14:textId="77777777" w:rsidR="00EB555F" w:rsidRDefault="00EB555F" w:rsidP="00EB555F">
      <w:pPr>
        <w:pStyle w:val="Heading3"/>
      </w:pPr>
      <w:r>
        <w:t>2NC---AT: Civil War !</w:t>
      </w:r>
    </w:p>
    <w:p w14:paraId="50A44E3C" w14:textId="77777777" w:rsidR="00EB555F" w:rsidRPr="002D38BF" w:rsidRDefault="00EB555F" w:rsidP="00EB555F">
      <w:pPr>
        <w:pStyle w:val="Heading3"/>
      </w:pPr>
      <w:r>
        <w:t>2NC---AT: Econ I/L</w:t>
      </w:r>
    </w:p>
    <w:p w14:paraId="4A5A3ECC" w14:textId="77777777" w:rsidR="00EB555F" w:rsidRPr="007B3AE2" w:rsidRDefault="00EB555F" w:rsidP="00EB555F">
      <w:pPr>
        <w:pStyle w:val="Heading3"/>
      </w:pPr>
      <w:r w:rsidRPr="007B3AE2">
        <w:t xml:space="preserve">2NC---AT: Slow Growth </w:t>
      </w:r>
    </w:p>
    <w:p w14:paraId="0327F147" w14:textId="77777777" w:rsidR="00EB555F" w:rsidRDefault="00EB555F" w:rsidP="00EB555F">
      <w:pPr>
        <w:pStyle w:val="Heading1"/>
      </w:pPr>
      <w:r w:rsidRPr="005C3C2D">
        <w:t>1NR</w:t>
      </w:r>
    </w:p>
    <w:p w14:paraId="2E5FEA1D" w14:textId="77777777" w:rsidR="00EB555F" w:rsidRDefault="00EB555F" w:rsidP="00EB555F">
      <w:pPr>
        <w:pStyle w:val="Heading2"/>
      </w:pPr>
      <w:r>
        <w:t>Shutdown UQ CP</w:t>
      </w:r>
    </w:p>
    <w:p w14:paraId="30A532A8" w14:textId="77777777" w:rsidR="00EB555F" w:rsidRDefault="00EB555F" w:rsidP="00EB555F">
      <w:pPr>
        <w:pStyle w:val="Heading3"/>
      </w:pPr>
      <w:r>
        <w:t>2NC---UQ CP---T/L</w:t>
      </w:r>
    </w:p>
    <w:p w14:paraId="4C951286" w14:textId="77777777" w:rsidR="00EB555F" w:rsidRDefault="00EB555F" w:rsidP="00EB555F">
      <w:pPr>
        <w:pStyle w:val="Heading4"/>
        <w:rPr>
          <w:b w:val="0"/>
          <w:bCs/>
        </w:rPr>
      </w:pPr>
      <w:r>
        <w:t>There are 10 dems in the squo</w:t>
      </w:r>
      <w:r>
        <w:rPr>
          <w:b w:val="0"/>
          <w:bCs/>
        </w:rPr>
        <w:t xml:space="preserve"> and we only need 7 or 8</w:t>
      </w:r>
    </w:p>
    <w:p w14:paraId="0DF48110" w14:textId="77777777" w:rsidR="00EB555F" w:rsidRPr="00D46E07" w:rsidRDefault="00EB555F" w:rsidP="00EB555F">
      <w:r>
        <w:t>--</w:t>
      </w:r>
      <w:r w:rsidRPr="00D46E07">
        <w:t xml:space="preserve">Includes Shaheen and additional Dems; </w:t>
      </w:r>
    </w:p>
    <w:p w14:paraId="7808093E" w14:textId="77777777" w:rsidR="00EB555F" w:rsidRPr="00D46E07" w:rsidRDefault="00EB555F" w:rsidP="00EB555F">
      <w:r>
        <w:t>--</w:t>
      </w:r>
      <w:r w:rsidRPr="00D46E07">
        <w:t xml:space="preserve">One would typically think Rand Paul – internally quoted – would be a biased Republicans, but recall that HE HATES THE GOP C.R. and is vote-counting bhind the scenes in *hopes that it’ll fail*. His incentives are in inverted – and he’s more apt to say “will not pass”. </w:t>
      </w:r>
    </w:p>
    <w:p w14:paraId="675785D5" w14:textId="77777777" w:rsidR="00EB555F" w:rsidRDefault="00EB555F" w:rsidP="00EB555F">
      <w:pPr>
        <w:rPr>
          <w:sz w:val="18"/>
          <w:szCs w:val="18"/>
        </w:rPr>
      </w:pPr>
      <w:r w:rsidRPr="004D6909">
        <w:rPr>
          <w:rStyle w:val="Style13ptBold"/>
        </w:rPr>
        <w:t xml:space="preserve">Mueller </w:t>
      </w:r>
      <w:r w:rsidRPr="009806E0">
        <w:rPr>
          <w:rStyle w:val="Style13ptBold"/>
          <w:sz w:val="18"/>
          <w:szCs w:val="18"/>
        </w:rPr>
        <w:t>-</w:t>
      </w:r>
      <w:r>
        <w:rPr>
          <w:rStyle w:val="Style13ptBold"/>
          <w:sz w:val="18"/>
          <w:szCs w:val="18"/>
        </w:rPr>
        <w:t xml:space="preserve"> </w:t>
      </w:r>
      <w:r w:rsidRPr="009806E0">
        <w:rPr>
          <w:rStyle w:val="Style13ptBold"/>
          <w:sz w:val="18"/>
          <w:szCs w:val="18"/>
        </w:rPr>
        <w:t>Sept 25</w:t>
      </w:r>
      <w:r w:rsidRPr="009806E0">
        <w:rPr>
          <w:rStyle w:val="Style13ptBold"/>
          <w:sz w:val="18"/>
          <w:szCs w:val="18"/>
          <w:vertAlign w:val="superscript"/>
        </w:rPr>
        <w:t>th</w:t>
      </w:r>
      <w:r w:rsidRPr="009806E0">
        <w:rPr>
          <w:rStyle w:val="Style13ptBold"/>
          <w:sz w:val="18"/>
          <w:szCs w:val="18"/>
        </w:rPr>
        <w:t xml:space="preserve"> -</w:t>
      </w:r>
      <w:r>
        <w:rPr>
          <w:rStyle w:val="Style13ptBold"/>
        </w:rPr>
        <w:t xml:space="preserve"> </w:t>
      </w:r>
      <w:r w:rsidRPr="004D6909">
        <w:rPr>
          <w:rStyle w:val="Style13ptBold"/>
        </w:rPr>
        <w:t>‘25</w:t>
      </w:r>
      <w:r>
        <w:rPr>
          <w:sz w:val="18"/>
          <w:szCs w:val="18"/>
        </w:rPr>
        <w:t xml:space="preserve"> – et al – co-authors listed. ;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“Government funding offramp still intact, senator says” – Sept 25 - https://www.semafor.com/article/09/25/2025/government-funding-offramp-still-intact-senator-says</w:t>
      </w:r>
    </w:p>
    <w:p w14:paraId="23B63564" w14:textId="77777777" w:rsidR="00EB555F" w:rsidRDefault="00EB555F" w:rsidP="00EB555F">
      <w:pPr>
        <w:rPr>
          <w:sz w:val="18"/>
          <w:szCs w:val="18"/>
        </w:rPr>
      </w:pPr>
      <w:r>
        <w:rPr>
          <w:sz w:val="18"/>
          <w:szCs w:val="18"/>
        </w:rPr>
        <w:t xml:space="preserve">Sen. Jeanne </w:t>
      </w:r>
      <w:r w:rsidRPr="009806E0">
        <w:rPr>
          <w:rStyle w:val="StyleUnderline"/>
          <w:highlight w:val="green"/>
        </w:rPr>
        <w:t>Shaheen</w:t>
      </w:r>
      <w:r>
        <w:rPr>
          <w:sz w:val="18"/>
          <w:szCs w:val="18"/>
        </w:rPr>
        <w:t xml:space="preserve">, D-N.H., </w:t>
      </w:r>
      <w:r w:rsidRPr="00D91C40">
        <w:rPr>
          <w:rStyle w:val="StyleUnderline"/>
        </w:rPr>
        <w:t xml:space="preserve">is </w:t>
      </w:r>
      <w:r w:rsidRPr="009806E0">
        <w:rPr>
          <w:rStyle w:val="StyleUnderline"/>
          <w:highlight w:val="green"/>
        </w:rPr>
        <w:t xml:space="preserve">declining to rule out </w:t>
      </w:r>
      <w:r w:rsidRPr="00D91C40">
        <w:rPr>
          <w:rStyle w:val="StyleUnderline"/>
        </w:rPr>
        <w:t xml:space="preserve">supporting </w:t>
      </w:r>
      <w:r w:rsidRPr="009806E0">
        <w:rPr>
          <w:rStyle w:val="StyleUnderline"/>
          <w:highlight w:val="green"/>
        </w:rPr>
        <w:t>Rep</w:t>
      </w:r>
      <w:r w:rsidRPr="00D91C40">
        <w:rPr>
          <w:rStyle w:val="StyleUnderline"/>
        </w:rPr>
        <w:t>ublican</w:t>
      </w:r>
      <w:r w:rsidRPr="009806E0">
        <w:rPr>
          <w:rStyle w:val="StyleUnderline"/>
          <w:highlight w:val="green"/>
        </w:rPr>
        <w:t>s’</w:t>
      </w:r>
      <w:r w:rsidRPr="00D91C40">
        <w:rPr>
          <w:rStyle w:val="StyleUnderline"/>
        </w:rPr>
        <w:t xml:space="preserve"> short-term spending </w:t>
      </w:r>
      <w:r w:rsidRPr="009806E0">
        <w:rPr>
          <w:rStyle w:val="StyleUnderline"/>
          <w:highlight w:val="green"/>
        </w:rPr>
        <w:t>bill</w:t>
      </w:r>
      <w:r>
        <w:rPr>
          <w:sz w:val="18"/>
          <w:szCs w:val="18"/>
        </w:rPr>
        <w:t xml:space="preserve"> </w:t>
      </w:r>
      <w:r w:rsidRPr="009806E0">
        <w:rPr>
          <w:rStyle w:val="StyleUnderline"/>
          <w:highlight w:val="green"/>
        </w:rPr>
        <w:t xml:space="preserve">if </w:t>
      </w:r>
      <w:r w:rsidRPr="00D91C40">
        <w:rPr>
          <w:rStyle w:val="StyleUnderline"/>
        </w:rPr>
        <w:t xml:space="preserve">leaders promise a vote on </w:t>
      </w:r>
      <w:r w:rsidRPr="009806E0">
        <w:rPr>
          <w:rStyle w:val="StyleUnderline"/>
          <w:highlight w:val="green"/>
        </w:rPr>
        <w:t>extend</w:t>
      </w:r>
      <w:r w:rsidRPr="00D91C40">
        <w:rPr>
          <w:rStyle w:val="StyleUnderline"/>
        </w:rPr>
        <w:t>ing</w:t>
      </w:r>
      <w:r>
        <w:rPr>
          <w:sz w:val="18"/>
          <w:szCs w:val="18"/>
        </w:rPr>
        <w:t xml:space="preserve"> </w:t>
      </w:r>
      <w:r w:rsidRPr="009806E0">
        <w:rPr>
          <w:rStyle w:val="StyleUnderline"/>
          <w:highlight w:val="green"/>
        </w:rPr>
        <w:t>A</w:t>
      </w:r>
      <w:r>
        <w:rPr>
          <w:sz w:val="18"/>
          <w:szCs w:val="18"/>
        </w:rPr>
        <w:t xml:space="preserve">ffordable </w:t>
      </w:r>
      <w:r w:rsidRPr="009806E0">
        <w:rPr>
          <w:rStyle w:val="StyleUnderline"/>
          <w:highlight w:val="green"/>
        </w:rPr>
        <w:t>C</w:t>
      </w:r>
      <w:r>
        <w:rPr>
          <w:sz w:val="18"/>
          <w:szCs w:val="18"/>
        </w:rPr>
        <w:t xml:space="preserve">are </w:t>
      </w:r>
      <w:r w:rsidRPr="009806E0">
        <w:rPr>
          <w:rStyle w:val="StyleUnderline"/>
          <w:highlight w:val="green"/>
        </w:rPr>
        <w:t>A</w:t>
      </w:r>
      <w:r>
        <w:rPr>
          <w:sz w:val="18"/>
          <w:szCs w:val="18"/>
        </w:rPr>
        <w:t>ct subsidies later this year.</w:t>
      </w:r>
    </w:p>
    <w:p w14:paraId="202AFE38" w14:textId="77777777" w:rsidR="00EB555F" w:rsidRDefault="00EB555F" w:rsidP="00EB555F">
      <w:pPr>
        <w:rPr>
          <w:sz w:val="18"/>
          <w:szCs w:val="18"/>
        </w:rPr>
      </w:pPr>
      <w:r w:rsidRPr="00373658">
        <w:rPr>
          <w:sz w:val="18"/>
          <w:szCs w:val="18"/>
        </w:rPr>
        <w:t>“</w:t>
      </w:r>
      <w:r w:rsidRPr="00373658">
        <w:rPr>
          <w:rStyle w:val="StyleUnderline"/>
        </w:rPr>
        <w:t xml:space="preserve">There are </w:t>
      </w:r>
      <w:r w:rsidRPr="00373658">
        <w:rPr>
          <w:rStyle w:val="Emphasis"/>
        </w:rPr>
        <w:t xml:space="preserve">a </w:t>
      </w:r>
      <w:r w:rsidRPr="00373658">
        <w:rPr>
          <w:rStyle w:val="Emphasis"/>
          <w:highlight w:val="green"/>
        </w:rPr>
        <w:t>number of ways to get this done</w:t>
      </w:r>
      <w:r w:rsidRPr="00373658">
        <w:rPr>
          <w:rStyle w:val="StyleUnderline"/>
        </w:rPr>
        <w:t xml:space="preserve"> that </w:t>
      </w:r>
      <w:r w:rsidRPr="00373658">
        <w:rPr>
          <w:rStyle w:val="Emphasis"/>
        </w:rPr>
        <w:t xml:space="preserve">should </w:t>
      </w:r>
      <w:r w:rsidRPr="00373658">
        <w:rPr>
          <w:rStyle w:val="Emphasis"/>
          <w:highlight w:val="green"/>
        </w:rPr>
        <w:t>satisfy both sides</w:t>
      </w:r>
      <w:r w:rsidRPr="00373658">
        <w:rPr>
          <w:rStyle w:val="StyleUnderline"/>
        </w:rPr>
        <w:t>,</w:t>
      </w:r>
      <w:r w:rsidRPr="00373658">
        <w:rPr>
          <w:sz w:val="18"/>
          <w:szCs w:val="18"/>
        </w:rPr>
        <w:t xml:space="preserve">” </w:t>
      </w:r>
      <w:r w:rsidRPr="00373658">
        <w:rPr>
          <w:rStyle w:val="Emphasis"/>
        </w:rPr>
        <w:t>Shaheen,</w:t>
      </w:r>
      <w:r w:rsidRPr="00373658">
        <w:rPr>
          <w:sz w:val="18"/>
          <w:szCs w:val="18"/>
        </w:rPr>
        <w:t xml:space="preserve"> a longtime sponsor of related legislation, </w:t>
      </w:r>
      <w:r w:rsidRPr="00373658">
        <w:rPr>
          <w:rStyle w:val="Emphasis"/>
        </w:rPr>
        <w:t>told Semafor</w:t>
      </w:r>
      <w:r w:rsidRPr="00373658">
        <w:rPr>
          <w:sz w:val="18"/>
          <w:szCs w:val="18"/>
        </w:rPr>
        <w:t xml:space="preserve"> on Wednesday, following a roundtable with small business owners who rely on the subsidies. “I’m not going to draw a line in the sand and say it’s got to be this way or that way.”</w:t>
      </w:r>
    </w:p>
    <w:p w14:paraId="2C67695C" w14:textId="77777777" w:rsidR="00EB555F" w:rsidRDefault="00EB555F" w:rsidP="00EB555F">
      <w:pPr>
        <w:rPr>
          <w:sz w:val="18"/>
          <w:szCs w:val="18"/>
        </w:rPr>
      </w:pPr>
      <w:r w:rsidRPr="00373658">
        <w:rPr>
          <w:rStyle w:val="StyleUnderline"/>
        </w:rPr>
        <w:t xml:space="preserve">Her </w:t>
      </w:r>
      <w:r w:rsidRPr="00373658">
        <w:rPr>
          <w:rStyle w:val="StyleUnderline"/>
          <w:highlight w:val="green"/>
        </w:rPr>
        <w:t>comments point to</w:t>
      </w:r>
      <w:r w:rsidRPr="00373658">
        <w:rPr>
          <w:rStyle w:val="StyleUnderline"/>
        </w:rPr>
        <w:t xml:space="preserve"> </w:t>
      </w:r>
      <w:r w:rsidRPr="00373658">
        <w:rPr>
          <w:rStyle w:val="Emphasis"/>
        </w:rPr>
        <w:t xml:space="preserve">an </w:t>
      </w:r>
      <w:r w:rsidRPr="00373658">
        <w:rPr>
          <w:rStyle w:val="Emphasis"/>
          <w:highlight w:val="green"/>
        </w:rPr>
        <w:t>off-ramp for</w:t>
      </w:r>
      <w:r w:rsidRPr="00373658">
        <w:t xml:space="preserve"> </w:t>
      </w:r>
      <w:r w:rsidRPr="00373658">
        <w:rPr>
          <w:rStyle w:val="StyleUnderline"/>
        </w:rPr>
        <w:t>lawmakers seeking to avert a</w:t>
      </w:r>
      <w:r w:rsidRPr="00373658">
        <w:rPr>
          <w:sz w:val="18"/>
          <w:szCs w:val="18"/>
        </w:rPr>
        <w:t xml:space="preserve"> government</w:t>
      </w:r>
      <w:r w:rsidRPr="00373658">
        <w:rPr>
          <w:rStyle w:val="StyleUnderline"/>
        </w:rPr>
        <w:t xml:space="preserve"> </w:t>
      </w:r>
      <w:r w:rsidRPr="00373658">
        <w:rPr>
          <w:rStyle w:val="StyleUnderline"/>
          <w:highlight w:val="green"/>
        </w:rPr>
        <w:t>shutdown</w:t>
      </w:r>
      <w:r w:rsidRPr="00373658">
        <w:rPr>
          <w:sz w:val="18"/>
          <w:szCs w:val="18"/>
        </w:rPr>
        <w:t xml:space="preserve"> next week: Senate Majority Leader John Thune told CNN the GOP’s proposal “enables us … to have discussions about other issues, like the premium tax credit issue.”</w:t>
      </w:r>
    </w:p>
    <w:p w14:paraId="1641BF0C" w14:textId="77777777" w:rsidR="00EB555F" w:rsidRDefault="00EB555F" w:rsidP="00EB555F">
      <w:pPr>
        <w:rPr>
          <w:sz w:val="18"/>
          <w:szCs w:val="18"/>
        </w:rPr>
      </w:pPr>
      <w:r>
        <w:rPr>
          <w:sz w:val="18"/>
          <w:szCs w:val="18"/>
        </w:rPr>
        <w:t xml:space="preserve">Sen. Rand </w:t>
      </w:r>
      <w:r w:rsidRPr="009806E0">
        <w:rPr>
          <w:rStyle w:val="StyleUnderline"/>
          <w:highlight w:val="green"/>
        </w:rPr>
        <w:t>Paul</w:t>
      </w:r>
      <w:r>
        <w:rPr>
          <w:sz w:val="18"/>
          <w:szCs w:val="18"/>
        </w:rPr>
        <w:t xml:space="preserve">, R-Ky., </w:t>
      </w:r>
      <w:r w:rsidRPr="009806E0">
        <w:rPr>
          <w:rStyle w:val="StyleUnderline"/>
          <w:highlight w:val="green"/>
        </w:rPr>
        <w:t xml:space="preserve">predicted </w:t>
      </w:r>
      <w:r w:rsidRPr="00373658">
        <w:rPr>
          <w:rStyle w:val="Emphasis"/>
          <w:highlight w:val="green"/>
        </w:rPr>
        <w:t>10 Senate Dem</w:t>
      </w:r>
      <w:r>
        <w:rPr>
          <w:sz w:val="18"/>
          <w:szCs w:val="18"/>
        </w:rPr>
        <w:t>ocrat</w:t>
      </w:r>
      <w:r w:rsidRPr="00373658">
        <w:rPr>
          <w:rStyle w:val="Emphasis"/>
          <w:highlight w:val="green"/>
        </w:rPr>
        <w:t>s</w:t>
      </w:r>
      <w:r>
        <w:rPr>
          <w:sz w:val="18"/>
          <w:szCs w:val="18"/>
        </w:rPr>
        <w:t xml:space="preserve"> </w:t>
      </w:r>
      <w:r w:rsidRPr="00373658">
        <w:rPr>
          <w:rStyle w:val="Emphasis"/>
        </w:rPr>
        <w:t xml:space="preserve">would </w:t>
      </w:r>
      <w:r w:rsidRPr="009806E0">
        <w:rPr>
          <w:rStyle w:val="Emphasis"/>
          <w:highlight w:val="green"/>
        </w:rPr>
        <w:t>vote for</w:t>
      </w:r>
      <w:r w:rsidRPr="00373658">
        <w:rPr>
          <w:rStyle w:val="Emphasis"/>
        </w:rPr>
        <w:t xml:space="preserve"> the funding </w:t>
      </w:r>
      <w:r w:rsidRPr="009806E0">
        <w:rPr>
          <w:rStyle w:val="Emphasis"/>
          <w:highlight w:val="green"/>
        </w:rPr>
        <w:t>bill</w:t>
      </w:r>
      <w:r>
        <w:rPr>
          <w:sz w:val="18"/>
          <w:szCs w:val="18"/>
        </w:rPr>
        <w:t xml:space="preserve"> on Monday.</w:t>
      </w:r>
    </w:p>
    <w:p w14:paraId="734AF3EA" w14:textId="77777777" w:rsidR="00EB555F" w:rsidRDefault="00EB555F" w:rsidP="00EB555F"/>
    <w:p w14:paraId="1D7C5FEE" w14:textId="77777777" w:rsidR="00EB555F" w:rsidRDefault="00EB555F" w:rsidP="00EB555F">
      <w:pPr>
        <w:pStyle w:val="Heading4"/>
      </w:pPr>
      <w:r>
        <w:t>Absent the aff, the Senate can get to 60---here are the names</w:t>
      </w:r>
    </w:p>
    <w:p w14:paraId="4778F41E" w14:textId="77777777" w:rsidR="00EB555F" w:rsidRDefault="00EB555F" w:rsidP="00EB555F">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063A07C1" w14:textId="77777777" w:rsidR="00EB555F" w:rsidRDefault="00EB555F" w:rsidP="00EB555F">
      <w:pPr>
        <w:rPr>
          <w:sz w:val="18"/>
          <w:szCs w:val="18"/>
        </w:rPr>
      </w:pPr>
      <w:r w:rsidRPr="0001724E">
        <w:rPr>
          <w:rStyle w:val="StyleUnderline"/>
        </w:rPr>
        <w:t>Republicans control 53 seats, but</w:t>
      </w:r>
      <w:r>
        <w:rPr>
          <w:sz w:val="18"/>
          <w:szCs w:val="18"/>
        </w:rPr>
        <w:t xml:space="preserve"> Sen. Rand </w:t>
      </w:r>
      <w:r w:rsidRPr="0001724E">
        <w:rPr>
          <w:rStyle w:val="Emphasis"/>
          <w:sz w:val="32"/>
        </w:rPr>
        <w:t xml:space="preserve">Paul </w:t>
      </w:r>
      <w:r>
        <w:rPr>
          <w:sz w:val="18"/>
          <w:szCs w:val="18"/>
        </w:rPr>
        <w:t xml:space="preserve">(R-Ky.), </w:t>
      </w:r>
      <w:r w:rsidRPr="0001724E">
        <w:rPr>
          <w:rStyle w:val="StyleUnderline"/>
        </w:rPr>
        <w:t>an outspoken fiscal conservative</w:t>
      </w:r>
      <w:r>
        <w:rPr>
          <w:sz w:val="18"/>
          <w:szCs w:val="18"/>
        </w:rPr>
        <w:t xml:space="preserve">, says he </w:t>
      </w:r>
      <w:r w:rsidRPr="0001724E">
        <w:rPr>
          <w:rStyle w:val="StyleUnderline"/>
        </w:rPr>
        <w:t>will oppose the GOP funding measure because he says it prolongs Biden-era spending levels.</w:t>
      </w:r>
    </w:p>
    <w:p w14:paraId="7B483D51" w14:textId="77777777" w:rsidR="00EB555F" w:rsidRDefault="00EB555F" w:rsidP="00EB555F">
      <w:pPr>
        <w:rPr>
          <w:sz w:val="18"/>
          <w:szCs w:val="18"/>
        </w:rPr>
      </w:pPr>
      <w:r>
        <w:rPr>
          <w:sz w:val="18"/>
          <w:szCs w:val="18"/>
        </w:rPr>
        <w:t xml:space="preserve">Sen. Lisa </w:t>
      </w:r>
      <w:r w:rsidRPr="00D46E07">
        <w:rPr>
          <w:rStyle w:val="Emphasis"/>
          <w:highlight w:val="green"/>
        </w:rPr>
        <w:t>Murkowski</w:t>
      </w:r>
      <w:r w:rsidRPr="0001724E">
        <w:rPr>
          <w:rStyle w:val="Emphasis"/>
        </w:rPr>
        <w:t xml:space="preserve"> </w:t>
      </w:r>
      <w:r>
        <w:rPr>
          <w:sz w:val="18"/>
          <w:szCs w:val="18"/>
        </w:rPr>
        <w:t xml:space="preserve">(R-Alaska) </w:t>
      </w:r>
      <w:r w:rsidRPr="0001724E">
        <w:rPr>
          <w:rStyle w:val="StyleUnderline"/>
        </w:rPr>
        <w:t>voted against the House GOP-drafted stopgap funding bill last week and has expressed concern about the expiration of enhanced health insurance premium subsidies at the end of this year</w:t>
      </w:r>
      <w:r>
        <w:rPr>
          <w:sz w:val="18"/>
          <w:szCs w:val="18"/>
        </w:rPr>
        <w:t>, something the House bill failed to address.</w:t>
      </w:r>
    </w:p>
    <w:p w14:paraId="1D655433" w14:textId="77777777" w:rsidR="00EB555F" w:rsidRPr="0001724E" w:rsidRDefault="00EB555F" w:rsidP="00EB555F">
      <w:pPr>
        <w:rPr>
          <w:rStyle w:val="StyleUnderline"/>
        </w:rPr>
      </w:pPr>
      <w:r>
        <w:rPr>
          <w:sz w:val="18"/>
          <w:szCs w:val="18"/>
        </w:rPr>
        <w:t xml:space="preserve">Murkowski, however, </w:t>
      </w:r>
      <w:r w:rsidRPr="006617C2">
        <w:rPr>
          <w:rStyle w:val="StyleUnderline"/>
          <w:highlight w:val="green"/>
        </w:rPr>
        <w:t>would</w:t>
      </w:r>
      <w:r w:rsidRPr="0001724E">
        <w:rPr>
          <w:rStyle w:val="StyleUnderline"/>
        </w:rPr>
        <w:t xml:space="preserve"> likely </w:t>
      </w:r>
      <w:r w:rsidRPr="006617C2">
        <w:rPr>
          <w:rStyle w:val="StyleUnderline"/>
          <w:highlight w:val="green"/>
        </w:rPr>
        <w:t>vote for a</w:t>
      </w:r>
      <w:r>
        <w:rPr>
          <w:sz w:val="18"/>
          <w:szCs w:val="18"/>
        </w:rPr>
        <w:t xml:space="preserve"> clean </w:t>
      </w:r>
      <w:r w:rsidRPr="006617C2">
        <w:rPr>
          <w:rStyle w:val="Emphasis"/>
          <w:highlight w:val="green"/>
        </w:rPr>
        <w:t>c</w:t>
      </w:r>
      <w:r>
        <w:rPr>
          <w:sz w:val="18"/>
          <w:szCs w:val="18"/>
        </w:rPr>
        <w:t xml:space="preserve">ontinuing </w:t>
      </w:r>
      <w:r w:rsidRPr="006617C2">
        <w:rPr>
          <w:rStyle w:val="Emphasis"/>
          <w:highlight w:val="green"/>
        </w:rPr>
        <w:t>r</w:t>
      </w:r>
      <w:r>
        <w:rPr>
          <w:sz w:val="18"/>
          <w:szCs w:val="18"/>
        </w:rPr>
        <w:t xml:space="preserve">esolution </w:t>
      </w:r>
      <w:r w:rsidRPr="00D46E07">
        <w:rPr>
          <w:rStyle w:val="Emphasis"/>
          <w:sz w:val="26"/>
          <w:szCs w:val="24"/>
          <w:highlight w:val="green"/>
        </w:rPr>
        <w:t>if it has more bipart</w:t>
      </w:r>
      <w:r w:rsidRPr="00D46E07">
        <w:rPr>
          <w:rStyle w:val="Emphasis"/>
          <w:sz w:val="26"/>
          <w:szCs w:val="24"/>
        </w:rPr>
        <w:t xml:space="preserve">isan </w:t>
      </w:r>
      <w:r w:rsidRPr="00D46E07">
        <w:rPr>
          <w:rStyle w:val="Emphasis"/>
          <w:sz w:val="26"/>
          <w:szCs w:val="24"/>
          <w:highlight w:val="green"/>
        </w:rPr>
        <w:t>support</w:t>
      </w:r>
      <w:r w:rsidRPr="00D46E07">
        <w:rPr>
          <w:sz w:val="20"/>
          <w:szCs w:val="20"/>
          <w:highlight w:val="green"/>
        </w:rPr>
        <w:t xml:space="preserve"> </w:t>
      </w:r>
      <w:r w:rsidRPr="00D46E07">
        <w:rPr>
          <w:rStyle w:val="StyleUnderline"/>
          <w:highlight w:val="green"/>
        </w:rPr>
        <w:t>and a good chance of passing</w:t>
      </w:r>
      <w:r w:rsidRPr="0001724E">
        <w:rPr>
          <w:rStyle w:val="StyleUnderline"/>
        </w:rPr>
        <w:t xml:space="preserve"> the Senate.</w:t>
      </w:r>
    </w:p>
    <w:p w14:paraId="535BE119" w14:textId="77777777" w:rsidR="00EB555F" w:rsidRDefault="00EB555F" w:rsidP="00EB555F">
      <w:pPr>
        <w:rPr>
          <w:sz w:val="18"/>
          <w:szCs w:val="18"/>
        </w:rPr>
      </w:pPr>
      <w:r>
        <w:rPr>
          <w:sz w:val="18"/>
          <w:szCs w:val="18"/>
        </w:rPr>
        <w:t>Schumer and Sen. Brian Schatz (Hawaii), the Democrats’ chief deputy whip, have said definitively that they will not vote for the clean House GOP-drafted stopgap funding the government through Nov. 21.</w:t>
      </w:r>
    </w:p>
    <w:p w14:paraId="06D75B3F" w14:textId="77777777" w:rsidR="00EB555F" w:rsidRPr="0001724E" w:rsidRDefault="00EB555F" w:rsidP="00EB555F">
      <w:pPr>
        <w:rPr>
          <w:rStyle w:val="StyleUnderline"/>
        </w:rPr>
      </w:pPr>
      <w:r w:rsidRPr="006617C2">
        <w:rPr>
          <w:rStyle w:val="StyleUnderline"/>
          <w:highlight w:val="green"/>
        </w:rPr>
        <w:t>Eight other Senate Dem</w:t>
      </w:r>
      <w:r>
        <w:rPr>
          <w:sz w:val="18"/>
          <w:szCs w:val="18"/>
        </w:rPr>
        <w:t>ocrat</w:t>
      </w:r>
      <w:r w:rsidRPr="006617C2">
        <w:rPr>
          <w:rStyle w:val="StyleUnderline"/>
          <w:highlight w:val="green"/>
        </w:rPr>
        <w:t>s</w:t>
      </w:r>
      <w:r>
        <w:rPr>
          <w:sz w:val="18"/>
          <w:szCs w:val="18"/>
        </w:rPr>
        <w:t xml:space="preserve"> </w:t>
      </w:r>
      <w:r w:rsidRPr="006617C2">
        <w:rPr>
          <w:rStyle w:val="Emphasis"/>
        </w:rPr>
        <w:t xml:space="preserve">who voted </w:t>
      </w:r>
      <w:r w:rsidRPr="00D46E07">
        <w:rPr>
          <w:rStyle w:val="Emphasis"/>
          <w:highlight w:val="green"/>
        </w:rPr>
        <w:t>for</w:t>
      </w:r>
      <w:r w:rsidRPr="006617C2">
        <w:rPr>
          <w:rStyle w:val="Emphasis"/>
        </w:rPr>
        <w:t xml:space="preserve"> the</w:t>
      </w:r>
      <w:r>
        <w:rPr>
          <w:sz w:val="18"/>
          <w:szCs w:val="18"/>
        </w:rPr>
        <w:t xml:space="preserve"> six-month </w:t>
      </w:r>
      <w:r w:rsidRPr="0001724E">
        <w:rPr>
          <w:rStyle w:val="StyleUnderline"/>
        </w:rPr>
        <w:t xml:space="preserve">House </w:t>
      </w:r>
      <w:r w:rsidRPr="006617C2">
        <w:rPr>
          <w:rStyle w:val="StyleUnderline"/>
          <w:highlight w:val="green"/>
        </w:rPr>
        <w:t>GOP</w:t>
      </w:r>
      <w:r w:rsidRPr="006617C2">
        <w:rPr>
          <w:sz w:val="18"/>
          <w:szCs w:val="18"/>
          <w:highlight w:val="green"/>
        </w:rPr>
        <w:t xml:space="preserve"> </w:t>
      </w:r>
      <w:r w:rsidRPr="006617C2">
        <w:rPr>
          <w:rStyle w:val="Emphasis"/>
          <w:highlight w:val="green"/>
        </w:rPr>
        <w:t>c</w:t>
      </w:r>
      <w:r>
        <w:rPr>
          <w:sz w:val="18"/>
          <w:szCs w:val="18"/>
        </w:rPr>
        <w:t xml:space="preserve">ontinuing </w:t>
      </w:r>
      <w:r w:rsidRPr="006617C2">
        <w:rPr>
          <w:rStyle w:val="Emphasis"/>
          <w:highlight w:val="green"/>
        </w:rPr>
        <w:t>r</w:t>
      </w:r>
      <w:r>
        <w:rPr>
          <w:sz w:val="18"/>
          <w:szCs w:val="18"/>
        </w:rPr>
        <w:t xml:space="preserve">esolution </w:t>
      </w:r>
      <w:r w:rsidRPr="006617C2">
        <w:rPr>
          <w:rStyle w:val="StyleUnderline"/>
          <w:highlight w:val="green"/>
        </w:rPr>
        <w:t>in March are</w:t>
      </w:r>
      <w:r w:rsidRPr="00D46E07">
        <w:rPr>
          <w:rStyle w:val="StyleUnderline"/>
        </w:rPr>
        <w:t xml:space="preserve"> still </w:t>
      </w:r>
      <w:r w:rsidRPr="00D46E07">
        <w:rPr>
          <w:rStyle w:val="StyleUnderline"/>
          <w:highlight w:val="green"/>
        </w:rPr>
        <w:t>in</w:t>
      </w:r>
      <w:r w:rsidRPr="00D46E07">
        <w:rPr>
          <w:rStyle w:val="StyleUnderline"/>
        </w:rPr>
        <w:t xml:space="preserve"> play.</w:t>
      </w:r>
    </w:p>
    <w:p w14:paraId="0ED4273A" w14:textId="77777777" w:rsidR="00EB555F" w:rsidRDefault="00EB555F" w:rsidP="00EB555F">
      <w:pPr>
        <w:rPr>
          <w:sz w:val="18"/>
          <w:szCs w:val="18"/>
        </w:rPr>
      </w:pPr>
      <w:r w:rsidRPr="006617C2">
        <w:rPr>
          <w:rStyle w:val="StyleUnderline"/>
          <w:highlight w:val="green"/>
        </w:rPr>
        <w:t>They include</w:t>
      </w:r>
      <w:r>
        <w:rPr>
          <w:sz w:val="18"/>
          <w:szCs w:val="18"/>
        </w:rPr>
        <w:t xml:space="preserve"> Sen. John </w:t>
      </w:r>
      <w:r w:rsidRPr="0001724E">
        <w:rPr>
          <w:rStyle w:val="Emphasis"/>
          <w:sz w:val="32"/>
        </w:rPr>
        <w:t>F</w:t>
      </w:r>
      <w:r w:rsidRPr="006617C2">
        <w:rPr>
          <w:rStyle w:val="Emphasis"/>
          <w:sz w:val="32"/>
          <w:highlight w:val="green"/>
        </w:rPr>
        <w:t>etterman</w:t>
      </w:r>
      <w:r>
        <w:rPr>
          <w:sz w:val="18"/>
          <w:szCs w:val="18"/>
        </w:rPr>
        <w:t xml:space="preserve"> (Pa.), </w:t>
      </w:r>
      <w:r w:rsidRPr="0001724E">
        <w:rPr>
          <w:rStyle w:val="StyleUnderline"/>
        </w:rPr>
        <w:t>who</w:t>
      </w:r>
      <w:r>
        <w:rPr>
          <w:sz w:val="18"/>
          <w:szCs w:val="18"/>
        </w:rPr>
        <w:t xml:space="preserve"> </w:t>
      </w:r>
      <w:r w:rsidRPr="0001724E">
        <w:rPr>
          <w:rStyle w:val="StyleUnderline"/>
        </w:rPr>
        <w:t>was the only Senate Dem</w:t>
      </w:r>
      <w:r>
        <w:rPr>
          <w:sz w:val="18"/>
          <w:szCs w:val="18"/>
        </w:rPr>
        <w:t xml:space="preserve">ocrat </w:t>
      </w:r>
      <w:r w:rsidRPr="0001724E">
        <w:rPr>
          <w:rStyle w:val="StyleUnderline"/>
        </w:rPr>
        <w:t>to vote last week for the House</w:t>
      </w:r>
      <w:r>
        <w:rPr>
          <w:sz w:val="18"/>
          <w:szCs w:val="18"/>
        </w:rPr>
        <w:t xml:space="preserve">-passed </w:t>
      </w:r>
      <w:r w:rsidRPr="0001724E">
        <w:rPr>
          <w:rStyle w:val="Emphasis"/>
        </w:rPr>
        <w:t>c</w:t>
      </w:r>
      <w:r>
        <w:rPr>
          <w:sz w:val="18"/>
          <w:szCs w:val="18"/>
        </w:rPr>
        <w:t xml:space="preserve">ontinuing </w:t>
      </w:r>
      <w:r w:rsidRPr="0001724E">
        <w:rPr>
          <w:rStyle w:val="Emphasis"/>
        </w:rPr>
        <w:t>r</w:t>
      </w:r>
      <w:r>
        <w:rPr>
          <w:sz w:val="18"/>
          <w:szCs w:val="18"/>
        </w:rPr>
        <w:t xml:space="preserve">esolution. That measure failed on the Senate floor by a 44-48 vote.  </w:t>
      </w:r>
    </w:p>
    <w:p w14:paraId="7BF19D68" w14:textId="77777777" w:rsidR="00EB555F" w:rsidRDefault="00EB555F" w:rsidP="00EB555F">
      <w:pPr>
        <w:rPr>
          <w:sz w:val="18"/>
          <w:szCs w:val="18"/>
        </w:rPr>
      </w:pPr>
      <w:r w:rsidRPr="0001724E">
        <w:rPr>
          <w:rStyle w:val="StyleUnderline"/>
        </w:rPr>
        <w:t>Other potential yes votes</w:t>
      </w:r>
      <w:r>
        <w:rPr>
          <w:sz w:val="18"/>
          <w:szCs w:val="18"/>
        </w:rPr>
        <w:t xml:space="preserve"> </w:t>
      </w:r>
      <w:r w:rsidRPr="0001724E">
        <w:rPr>
          <w:rStyle w:val="StyleUnderline"/>
        </w:rPr>
        <w:t xml:space="preserve">include </w:t>
      </w:r>
      <w:r w:rsidRPr="0001724E">
        <w:rPr>
          <w:rStyle w:val="Emphasis"/>
        </w:rPr>
        <w:t>retiring Democrats</w:t>
      </w:r>
      <w:r>
        <w:rPr>
          <w:sz w:val="18"/>
          <w:szCs w:val="18"/>
        </w:rPr>
        <w:t xml:space="preserve"> </w:t>
      </w:r>
      <w:r w:rsidRPr="0001724E">
        <w:rPr>
          <w:rStyle w:val="StyleUnderline"/>
        </w:rPr>
        <w:t>who voted for the March stopgap</w:t>
      </w:r>
      <w:r>
        <w:rPr>
          <w:sz w:val="18"/>
          <w:szCs w:val="18"/>
        </w:rPr>
        <w:t xml:space="preserve">, </w:t>
      </w:r>
      <w:r w:rsidRPr="0001724E">
        <w:rPr>
          <w:rStyle w:val="StyleUnderline"/>
        </w:rPr>
        <w:t>such as</w:t>
      </w:r>
      <w:r>
        <w:rPr>
          <w:sz w:val="18"/>
          <w:szCs w:val="18"/>
        </w:rPr>
        <w:t xml:space="preserve"> Senate Democratic Whip Dick </w:t>
      </w:r>
      <w:r w:rsidRPr="00D46E07">
        <w:rPr>
          <w:rStyle w:val="Emphasis"/>
          <w:highlight w:val="green"/>
        </w:rPr>
        <w:t>Durbin</w:t>
      </w:r>
      <w:r w:rsidRPr="00D46E07">
        <w:t xml:space="preserve"> </w:t>
      </w:r>
      <w:r>
        <w:rPr>
          <w:sz w:val="18"/>
          <w:szCs w:val="18"/>
        </w:rPr>
        <w:t xml:space="preserve">(Ill.) </w:t>
      </w:r>
      <w:r w:rsidRPr="0001724E">
        <w:rPr>
          <w:rStyle w:val="StyleUnderline"/>
        </w:rPr>
        <w:t>and</w:t>
      </w:r>
      <w:r>
        <w:rPr>
          <w:sz w:val="18"/>
          <w:szCs w:val="18"/>
        </w:rPr>
        <w:t xml:space="preserve"> Sen. Gary </w:t>
      </w:r>
      <w:r w:rsidRPr="00D46E07">
        <w:rPr>
          <w:rStyle w:val="Emphasis"/>
          <w:highlight w:val="green"/>
        </w:rPr>
        <w:t>Peters</w:t>
      </w:r>
      <w:r>
        <w:rPr>
          <w:sz w:val="18"/>
          <w:szCs w:val="18"/>
        </w:rPr>
        <w:t xml:space="preserve"> (Mich.).</w:t>
      </w:r>
    </w:p>
    <w:p w14:paraId="7F30879A" w14:textId="77777777" w:rsidR="00EB555F" w:rsidRDefault="00EB555F" w:rsidP="00EB555F">
      <w:pPr>
        <w:rPr>
          <w:sz w:val="18"/>
          <w:szCs w:val="18"/>
        </w:rPr>
      </w:pPr>
      <w:r>
        <w:rPr>
          <w:sz w:val="18"/>
          <w:szCs w:val="18"/>
        </w:rPr>
        <w:t>Durbin voted against the House-passed continuing resolution last week and urged Trump to negotiate with Schumer and Jeffries, but he didn’t rule out voting for a funding measure before the deadline.</w:t>
      </w:r>
    </w:p>
    <w:p w14:paraId="03CF23A6" w14:textId="77777777" w:rsidR="00EB555F" w:rsidRDefault="00EB555F" w:rsidP="00EB555F">
      <w:pPr>
        <w:rPr>
          <w:sz w:val="18"/>
          <w:szCs w:val="18"/>
        </w:rPr>
      </w:pPr>
      <w:r>
        <w:rPr>
          <w:sz w:val="18"/>
          <w:szCs w:val="18"/>
        </w:rPr>
        <w:t xml:space="preserve">Sen. Catherine </w:t>
      </w:r>
      <w:r w:rsidRPr="00D46E07">
        <w:rPr>
          <w:rStyle w:val="Emphasis"/>
          <w:highlight w:val="green"/>
        </w:rPr>
        <w:t>Cortez Masto</w:t>
      </w:r>
      <w:r>
        <w:rPr>
          <w:sz w:val="18"/>
          <w:szCs w:val="18"/>
        </w:rPr>
        <w:t xml:space="preserve"> (D-Nev.) </w:t>
      </w:r>
      <w:r w:rsidRPr="0001724E">
        <w:rPr>
          <w:rStyle w:val="StyleUnderline"/>
        </w:rPr>
        <w:t>hasn’t yet said how she would vote</w:t>
      </w:r>
      <w:r>
        <w:rPr>
          <w:sz w:val="18"/>
          <w:szCs w:val="18"/>
        </w:rPr>
        <w:t xml:space="preserve"> if the GOP funding measure comes back to the floor Tuesday.</w:t>
      </w:r>
    </w:p>
    <w:p w14:paraId="3C973ECB" w14:textId="77777777" w:rsidR="00EB555F" w:rsidRDefault="00EB555F" w:rsidP="00EB555F">
      <w:pPr>
        <w:rPr>
          <w:sz w:val="18"/>
          <w:szCs w:val="18"/>
        </w:rPr>
      </w:pPr>
      <w:r w:rsidRPr="00D46E07">
        <w:rPr>
          <w:rStyle w:val="Emphasis"/>
          <w:highlight w:val="green"/>
        </w:rPr>
        <w:t>Shaheen</w:t>
      </w:r>
      <w:r w:rsidRPr="00D46E07">
        <w:rPr>
          <w:iCs/>
          <w:sz w:val="18"/>
          <w:szCs w:val="18"/>
        </w:rPr>
        <w:t>’s</w:t>
      </w:r>
      <w:r>
        <w:rPr>
          <w:sz w:val="18"/>
          <w:szCs w:val="18"/>
        </w:rPr>
        <w:t xml:space="preserve"> home-state </w:t>
      </w:r>
      <w:r w:rsidRPr="006617C2">
        <w:rPr>
          <w:rStyle w:val="StyleUnderline"/>
        </w:rPr>
        <w:t>colleague</w:t>
      </w:r>
      <w:r w:rsidRPr="006617C2">
        <w:rPr>
          <w:rStyle w:val="Emphasis"/>
          <w:highlight w:val="green"/>
        </w:rPr>
        <w:t>,</w:t>
      </w:r>
      <w:r w:rsidRPr="006617C2">
        <w:rPr>
          <w:sz w:val="18"/>
          <w:szCs w:val="18"/>
        </w:rPr>
        <w:t xml:space="preserve"> Sen</w:t>
      </w:r>
      <w:r>
        <w:rPr>
          <w:sz w:val="18"/>
          <w:szCs w:val="18"/>
        </w:rPr>
        <w:t xml:space="preserve">. Maggie </w:t>
      </w:r>
      <w:r w:rsidRPr="00D46E07">
        <w:rPr>
          <w:rStyle w:val="Emphasis"/>
          <w:highlight w:val="green"/>
        </w:rPr>
        <w:t>Hassan</w:t>
      </w:r>
      <w:r w:rsidRPr="00D46E07">
        <w:t xml:space="preserve"> </w:t>
      </w:r>
      <w:r>
        <w:rPr>
          <w:sz w:val="18"/>
          <w:szCs w:val="18"/>
        </w:rPr>
        <w:t xml:space="preserve">(D-N.H.), </w:t>
      </w:r>
      <w:r w:rsidRPr="00D46E07">
        <w:rPr>
          <w:rStyle w:val="StyleUnderline"/>
        </w:rPr>
        <w:t>and</w:t>
      </w:r>
      <w:r w:rsidRPr="0001724E">
        <w:rPr>
          <w:rStyle w:val="StyleUnderline"/>
        </w:rPr>
        <w:t xml:space="preserve"> Sens</w:t>
      </w:r>
      <w:r>
        <w:rPr>
          <w:sz w:val="18"/>
          <w:szCs w:val="18"/>
        </w:rPr>
        <w:t xml:space="preserve">. Kirsten </w:t>
      </w:r>
      <w:r w:rsidRPr="00D46E07">
        <w:rPr>
          <w:rStyle w:val="Emphasis"/>
          <w:highlight w:val="green"/>
        </w:rPr>
        <w:t>Gillibrand</w:t>
      </w:r>
      <w:r>
        <w:rPr>
          <w:sz w:val="18"/>
          <w:szCs w:val="18"/>
        </w:rPr>
        <w:t xml:space="preserve"> (D-N.Y.) </w:t>
      </w:r>
      <w:r w:rsidRPr="0001724E">
        <w:rPr>
          <w:rStyle w:val="StyleUnderline"/>
        </w:rPr>
        <w:t>and</w:t>
      </w:r>
      <w:r>
        <w:rPr>
          <w:sz w:val="18"/>
          <w:szCs w:val="18"/>
        </w:rPr>
        <w:t xml:space="preserve"> Angus </w:t>
      </w:r>
      <w:r w:rsidRPr="00D46E07">
        <w:rPr>
          <w:rStyle w:val="Emphasis"/>
          <w:highlight w:val="green"/>
        </w:rPr>
        <w:t>King</w:t>
      </w:r>
      <w:r>
        <w:rPr>
          <w:sz w:val="18"/>
          <w:szCs w:val="18"/>
        </w:rPr>
        <w:t xml:space="preserve"> (I-Maine) — </w:t>
      </w:r>
      <w:r w:rsidRPr="0001724E">
        <w:rPr>
          <w:rStyle w:val="Emphasis"/>
        </w:rPr>
        <w:t xml:space="preserve">who </w:t>
      </w:r>
      <w:r w:rsidRPr="006617C2">
        <w:rPr>
          <w:rStyle w:val="Emphasis"/>
          <w:highlight w:val="green"/>
        </w:rPr>
        <w:t xml:space="preserve">all voted for the March </w:t>
      </w:r>
      <w:r w:rsidRPr="00D46E07">
        <w:rPr>
          <w:rStyle w:val="Emphasis"/>
        </w:rPr>
        <w:t>stopgap</w:t>
      </w:r>
      <w:r>
        <w:rPr>
          <w:sz w:val="18"/>
          <w:szCs w:val="18"/>
        </w:rPr>
        <w:t xml:space="preserve"> — </w:t>
      </w:r>
      <w:r w:rsidRPr="006617C2">
        <w:rPr>
          <w:rStyle w:val="StyleUnderline"/>
          <w:highlight w:val="green"/>
        </w:rPr>
        <w:t>are</w:t>
      </w:r>
      <w:r>
        <w:rPr>
          <w:sz w:val="18"/>
          <w:szCs w:val="18"/>
        </w:rPr>
        <w:t xml:space="preserve"> also </w:t>
      </w:r>
      <w:r w:rsidRPr="006617C2">
        <w:rPr>
          <w:rStyle w:val="Emphasis"/>
          <w:highlight w:val="green"/>
        </w:rPr>
        <w:t>in the mix</w:t>
      </w:r>
      <w:r w:rsidRPr="00D46E07">
        <w:t>.</w:t>
      </w:r>
    </w:p>
    <w:p w14:paraId="1150C106" w14:textId="77777777" w:rsidR="00EB555F" w:rsidRDefault="00EB555F" w:rsidP="00EB555F"/>
    <w:p w14:paraId="6209BD66" w14:textId="77777777" w:rsidR="00EB555F" w:rsidRDefault="00EB555F" w:rsidP="00EB555F"/>
    <w:p w14:paraId="2AB3D111" w14:textId="77777777" w:rsidR="00EB555F" w:rsidRPr="003C03EC" w:rsidRDefault="00EB555F" w:rsidP="00EB555F">
      <w:pPr>
        <w:pStyle w:val="Heading4"/>
        <w:rPr>
          <w:b w:val="0"/>
          <w:bCs/>
        </w:rPr>
      </w:pPr>
      <w:r>
        <w:t xml:space="preserve">Behind-the-scenes, the GOP and Dems are fine with this deal. </w:t>
      </w:r>
      <w:r w:rsidRPr="003C03EC">
        <w:rPr>
          <w:b w:val="0"/>
          <w:bCs/>
        </w:rPr>
        <w:t>Aff cards are postering</w:t>
      </w:r>
      <w:r>
        <w:rPr>
          <w:b w:val="0"/>
          <w:bCs/>
        </w:rPr>
        <w:t xml:space="preserve"> – </w:t>
      </w:r>
      <w:r w:rsidRPr="003C03EC">
        <w:rPr>
          <w:b w:val="0"/>
          <w:bCs/>
        </w:rPr>
        <w:t>privately, the GOP and Dems would take the deal.</w:t>
      </w:r>
    </w:p>
    <w:p w14:paraId="4F6838F0" w14:textId="77777777" w:rsidR="00EB555F" w:rsidRPr="003C03EC" w:rsidRDefault="00EB555F" w:rsidP="00EB555F">
      <w:pPr>
        <w:rPr>
          <w:sz w:val="18"/>
          <w:szCs w:val="18"/>
        </w:rPr>
      </w:pPr>
      <w:r w:rsidRPr="00A61666">
        <w:rPr>
          <w:rStyle w:val="Style13ptBold"/>
        </w:rPr>
        <w:t>Sherman</w:t>
      </w:r>
      <w:r>
        <w:rPr>
          <w:rStyle w:val="Style13ptBold"/>
        </w:rPr>
        <w:t xml:space="preserve"> ‘</w:t>
      </w:r>
      <w:r w:rsidRPr="00A61666">
        <w:rPr>
          <w:rStyle w:val="Style13ptBold"/>
        </w:rPr>
        <w:t>25</w:t>
      </w:r>
      <w:r w:rsidRPr="00A61666">
        <w:rPr>
          <w:sz w:val="18"/>
          <w:szCs w:val="18"/>
        </w:rPr>
        <w:t xml:space="preserve"> – et al; Jake Sherman has been covering national politics for more than a decade, and has focused his reporting on Congress, the congressional leadership and the politics of legislating. Jake is a contributor to NBC News, and appears almost daily across all of the network’s platforms. He’s a graduate of the George Washington University and Columbia Journalism School. </w:t>
      </w:r>
      <w:r>
        <w:rPr>
          <w:sz w:val="18"/>
          <w:szCs w:val="18"/>
        </w:rPr>
        <w:t xml:space="preserve">Republicans’ Obamacare mess </w:t>
      </w:r>
      <w:r w:rsidRPr="00A61666">
        <w:rPr>
          <w:sz w:val="18"/>
          <w:szCs w:val="18"/>
        </w:rPr>
        <w:t xml:space="preserve">- Punchbowl News - September </w:t>
      </w:r>
      <w:r>
        <w:rPr>
          <w:sz w:val="18"/>
          <w:szCs w:val="18"/>
        </w:rPr>
        <w:t>4th</w:t>
      </w:r>
      <w:r w:rsidRPr="00A61666">
        <w:rPr>
          <w:sz w:val="18"/>
          <w:szCs w:val="18"/>
        </w:rPr>
        <w:t>, 2025 https://punchbowl.news/article/washington/funding-moments/</w:t>
      </w:r>
    </w:p>
    <w:p w14:paraId="6C5D3F21" w14:textId="77777777" w:rsidR="00EB555F" w:rsidRPr="000D742D" w:rsidRDefault="00EB555F" w:rsidP="00EB555F">
      <w:pPr>
        <w:rPr>
          <w:sz w:val="16"/>
        </w:rPr>
      </w:pPr>
      <w:r w:rsidRPr="000D742D">
        <w:rPr>
          <w:sz w:val="16"/>
        </w:rPr>
        <w:t xml:space="preserve">But </w:t>
      </w:r>
      <w:r w:rsidRPr="00566C92">
        <w:rPr>
          <w:rStyle w:val="Emphasis"/>
          <w:highlight w:val="green"/>
        </w:rPr>
        <w:t>behind the scenes</w:t>
      </w:r>
      <w:r w:rsidRPr="000D742D">
        <w:rPr>
          <w:sz w:val="16"/>
        </w:rPr>
        <w:t xml:space="preserve">, </w:t>
      </w:r>
      <w:r w:rsidRPr="003C03EC">
        <w:rPr>
          <w:rStyle w:val="StyleUnderline"/>
        </w:rPr>
        <w:t xml:space="preserve">vulnerable </w:t>
      </w:r>
      <w:r w:rsidRPr="00566C92">
        <w:rPr>
          <w:rStyle w:val="StyleUnderline"/>
          <w:highlight w:val="green"/>
        </w:rPr>
        <w:t>Rep</w:t>
      </w:r>
      <w:r w:rsidRPr="003C03EC">
        <w:rPr>
          <w:rStyle w:val="StyleUnderline"/>
        </w:rPr>
        <w:t xml:space="preserve">ublicans are </w:t>
      </w:r>
      <w:r w:rsidRPr="00566C92">
        <w:rPr>
          <w:rStyle w:val="StyleUnderline"/>
          <w:highlight w:val="green"/>
        </w:rPr>
        <w:t>worried about</w:t>
      </w:r>
      <w:r w:rsidRPr="000D742D">
        <w:rPr>
          <w:sz w:val="16"/>
        </w:rPr>
        <w:t xml:space="preserve"> another issue: </w:t>
      </w:r>
      <w:r w:rsidRPr="00566C92">
        <w:rPr>
          <w:rStyle w:val="StyleUnderline"/>
          <w:highlight w:val="green"/>
        </w:rPr>
        <w:t>Obamacare subsidies</w:t>
      </w:r>
      <w:r w:rsidRPr="000D742D">
        <w:rPr>
          <w:sz w:val="16"/>
        </w:rPr>
        <w:t xml:space="preserve"> that are </w:t>
      </w:r>
      <w:r w:rsidRPr="00566C92">
        <w:rPr>
          <w:rStyle w:val="StyleUnderline"/>
          <w:highlight w:val="green"/>
        </w:rPr>
        <w:t>set to expire</w:t>
      </w:r>
      <w:r w:rsidRPr="000D742D">
        <w:rPr>
          <w:sz w:val="16"/>
        </w:rPr>
        <w:t xml:space="preserve"> </w:t>
      </w:r>
      <w:r w:rsidRPr="00566C92">
        <w:rPr>
          <w:rStyle w:val="Emphasis"/>
        </w:rPr>
        <w:t>at the end of the year.</w:t>
      </w:r>
    </w:p>
    <w:p w14:paraId="504BBD10" w14:textId="77777777" w:rsidR="00EB555F" w:rsidRPr="000D742D" w:rsidRDefault="00EB555F" w:rsidP="00EB555F">
      <w:pPr>
        <w:rPr>
          <w:sz w:val="16"/>
        </w:rPr>
      </w:pPr>
      <w:r w:rsidRPr="00566C92">
        <w:rPr>
          <w:rStyle w:val="StyleUnderline"/>
          <w:highlight w:val="green"/>
        </w:rPr>
        <w:t>The</w:t>
      </w:r>
      <w:r w:rsidRPr="00566C92">
        <w:rPr>
          <w:rStyle w:val="StyleUnderline"/>
        </w:rPr>
        <w:t xml:space="preserve"> Obamacare </w:t>
      </w:r>
      <w:r w:rsidRPr="00566C92">
        <w:rPr>
          <w:rStyle w:val="StyleUnderline"/>
          <w:highlight w:val="green"/>
        </w:rPr>
        <w:t>cliff</w:t>
      </w:r>
      <w:r w:rsidRPr="000D742D">
        <w:rPr>
          <w:sz w:val="16"/>
        </w:rPr>
        <w:t xml:space="preserve"> </w:t>
      </w:r>
      <w:r w:rsidRPr="00566C92">
        <w:rPr>
          <w:rStyle w:val="Emphasis"/>
          <w:highlight w:val="green"/>
        </w:rPr>
        <w:t>is</w:t>
      </w:r>
      <w:r w:rsidRPr="003C03EC">
        <w:rPr>
          <w:rStyle w:val="Emphasis"/>
        </w:rPr>
        <w:t xml:space="preserve"> a </w:t>
      </w:r>
      <w:r w:rsidRPr="003C03EC">
        <w:rPr>
          <w:rStyle w:val="Emphasis"/>
          <w:highlight w:val="green"/>
        </w:rPr>
        <w:t>pressing</w:t>
      </w:r>
      <w:r w:rsidRPr="003C03EC">
        <w:rPr>
          <w:rStyle w:val="Emphasis"/>
        </w:rPr>
        <w:t xml:space="preserve"> political problem.</w:t>
      </w:r>
      <w:r w:rsidRPr="000D742D">
        <w:rPr>
          <w:sz w:val="16"/>
        </w:rPr>
        <w:t xml:space="preserve"> The boosted tax credits help Americans pay for health insurance purchased through the Obamacare marketplace. </w:t>
      </w:r>
      <w:r w:rsidRPr="00566C92">
        <w:rPr>
          <w:rStyle w:val="StyleUnderline"/>
        </w:rPr>
        <w:t>Letting the premium subsidies lapse could lead to more than 4 million people losing health insurance</w:t>
      </w:r>
      <w:r w:rsidRPr="000D742D">
        <w:rPr>
          <w:sz w:val="16"/>
        </w:rPr>
        <w:t>, according to the CBO. Longtime Trump pollster John McLaughlin recently said the issue would be the party’s “greatest midterm threat.”</w:t>
      </w:r>
    </w:p>
    <w:p w14:paraId="04A0F432" w14:textId="77777777" w:rsidR="00EB555F" w:rsidRPr="000D742D" w:rsidRDefault="00EB555F" w:rsidP="00EB555F">
      <w:pPr>
        <w:rPr>
          <w:sz w:val="16"/>
          <w:szCs w:val="16"/>
        </w:rPr>
      </w:pPr>
      <w:r w:rsidRPr="000D742D">
        <w:rPr>
          <w:sz w:val="16"/>
          <w:szCs w:val="16"/>
        </w:rPr>
        <w:t>Inflation and rising costs of living are already a looming political liability for the GOP heading into 2026. Republicans are also under heavy fire for the Medicaid cuts in the One Big Beautiful Bill. So the Obamacare cliff could make those problems worse.</w:t>
      </w:r>
    </w:p>
    <w:p w14:paraId="2DC4CC6D" w14:textId="77777777" w:rsidR="00EB555F" w:rsidRPr="00566C92" w:rsidRDefault="00EB555F" w:rsidP="00EB555F">
      <w:pPr>
        <w:rPr>
          <w:rStyle w:val="Emphasis"/>
        </w:rPr>
      </w:pPr>
      <w:r w:rsidRPr="000D742D">
        <w:rPr>
          <w:sz w:val="16"/>
        </w:rPr>
        <w:t xml:space="preserve">Let’s be clear: Republicans are in charge of Washington, so </w:t>
      </w:r>
      <w:r w:rsidRPr="00566C92">
        <w:rPr>
          <w:rStyle w:val="StyleUnderline"/>
          <w:highlight w:val="green"/>
        </w:rPr>
        <w:t>if premiums go up</w:t>
      </w:r>
      <w:r w:rsidRPr="00566C92">
        <w:rPr>
          <w:rStyle w:val="StyleUnderline"/>
        </w:rPr>
        <w:t xml:space="preserve"> </w:t>
      </w:r>
      <w:r w:rsidRPr="000D742D">
        <w:rPr>
          <w:sz w:val="16"/>
        </w:rPr>
        <w:t xml:space="preserve">or huge chunks of Americans lose their health-care coverage entirely, the </w:t>
      </w:r>
      <w:r w:rsidRPr="00566C92">
        <w:rPr>
          <w:rStyle w:val="StyleUnderline"/>
          <w:highlight w:val="green"/>
        </w:rPr>
        <w:t xml:space="preserve">GOP </w:t>
      </w:r>
      <w:r w:rsidRPr="00216013">
        <w:rPr>
          <w:rStyle w:val="StyleUnderline"/>
        </w:rPr>
        <w:t xml:space="preserve">will </w:t>
      </w:r>
      <w:r w:rsidRPr="00566C92">
        <w:rPr>
          <w:rStyle w:val="StyleUnderline"/>
          <w:highlight w:val="green"/>
        </w:rPr>
        <w:t xml:space="preserve">get </w:t>
      </w:r>
      <w:r w:rsidRPr="00216013">
        <w:rPr>
          <w:rStyle w:val="StyleUnderline"/>
        </w:rPr>
        <w:t xml:space="preserve">the </w:t>
      </w:r>
      <w:r w:rsidRPr="00566C92">
        <w:rPr>
          <w:rStyle w:val="StyleUnderline"/>
          <w:highlight w:val="green"/>
        </w:rPr>
        <w:t>blame.</w:t>
      </w:r>
      <w:r w:rsidRPr="000D742D">
        <w:rPr>
          <w:sz w:val="16"/>
        </w:rPr>
        <w:t xml:space="preserve"> </w:t>
      </w:r>
      <w:r w:rsidRPr="00566C92">
        <w:rPr>
          <w:rStyle w:val="Emphasis"/>
          <w:highlight w:val="green"/>
        </w:rPr>
        <w:t>They privately acknowledge that.</w:t>
      </w:r>
    </w:p>
    <w:p w14:paraId="71E33628" w14:textId="77777777" w:rsidR="00EB555F" w:rsidRDefault="00EB555F" w:rsidP="00EB555F">
      <w:pPr>
        <w:rPr>
          <w:rStyle w:val="StyleUnderline"/>
        </w:rPr>
      </w:pPr>
      <w:r w:rsidRPr="00216013">
        <w:rPr>
          <w:rStyle w:val="StyleUnderline"/>
        </w:rPr>
        <w:t xml:space="preserve">A </w:t>
      </w:r>
      <w:r w:rsidRPr="00216013">
        <w:rPr>
          <w:rStyle w:val="StyleUnderline"/>
          <w:highlight w:val="green"/>
        </w:rPr>
        <w:t>bill to avert</w:t>
      </w:r>
      <w:r w:rsidRPr="00216013">
        <w:rPr>
          <w:rStyle w:val="StyleUnderline"/>
        </w:rPr>
        <w:t xml:space="preserve"> a</w:t>
      </w:r>
      <w:r w:rsidRPr="00216013">
        <w:rPr>
          <w:sz w:val="16"/>
        </w:rPr>
        <w:t xml:space="preserve"> government </w:t>
      </w:r>
      <w:r w:rsidRPr="00216013">
        <w:rPr>
          <w:rStyle w:val="StyleUnderline"/>
          <w:highlight w:val="green"/>
        </w:rPr>
        <w:t>shutdown</w:t>
      </w:r>
      <w:r w:rsidRPr="00216013">
        <w:rPr>
          <w:sz w:val="16"/>
        </w:rPr>
        <w:t xml:space="preserve"> </w:t>
      </w:r>
      <w:r w:rsidRPr="00216013">
        <w:rPr>
          <w:rStyle w:val="Emphasis"/>
        </w:rPr>
        <w:t>at the end of the month</w:t>
      </w:r>
      <w:r w:rsidRPr="00216013">
        <w:rPr>
          <w:sz w:val="16"/>
        </w:rPr>
        <w:t xml:space="preserve"> </w:t>
      </w:r>
      <w:r w:rsidRPr="00216013">
        <w:rPr>
          <w:rStyle w:val="StyleUnderline"/>
          <w:highlight w:val="green"/>
        </w:rPr>
        <w:t>is</w:t>
      </w:r>
      <w:r w:rsidRPr="00216013">
        <w:rPr>
          <w:rStyle w:val="StyleUnderline"/>
        </w:rPr>
        <w:t xml:space="preserve"> a potential </w:t>
      </w:r>
      <w:r w:rsidRPr="00216013">
        <w:rPr>
          <w:rStyle w:val="Emphasis"/>
          <w:highlight w:val="green"/>
        </w:rPr>
        <w:t>vehicle to address</w:t>
      </w:r>
      <w:r w:rsidRPr="00216013">
        <w:rPr>
          <w:rStyle w:val="StyleUnderline"/>
        </w:rPr>
        <w:t xml:space="preserve"> the matter.</w:t>
      </w:r>
      <w:r w:rsidRPr="00216013">
        <w:rPr>
          <w:sz w:val="16"/>
        </w:rPr>
        <w:t xml:space="preserve"> An</w:t>
      </w:r>
      <w:r w:rsidRPr="000D742D">
        <w:rPr>
          <w:sz w:val="16"/>
        </w:rPr>
        <w:t xml:space="preserve"> </w:t>
      </w:r>
      <w:r w:rsidRPr="00566C92">
        <w:rPr>
          <w:rStyle w:val="StyleUnderline"/>
          <w:highlight w:val="green"/>
        </w:rPr>
        <w:t>extension of the tax credits</w:t>
      </w:r>
      <w:r w:rsidRPr="000D742D">
        <w:rPr>
          <w:sz w:val="16"/>
        </w:rPr>
        <w:t xml:space="preserve"> </w:t>
      </w:r>
      <w:r w:rsidRPr="00566C92">
        <w:rPr>
          <w:rStyle w:val="Emphasis"/>
          <w:highlight w:val="green"/>
        </w:rPr>
        <w:t>is the one concession</w:t>
      </w:r>
      <w:r w:rsidRPr="000D742D">
        <w:rPr>
          <w:sz w:val="16"/>
        </w:rPr>
        <w:t xml:space="preserve"> Senate </w:t>
      </w:r>
      <w:r w:rsidRPr="00566C92">
        <w:rPr>
          <w:rStyle w:val="StyleUnderline"/>
          <w:highlight w:val="green"/>
        </w:rPr>
        <w:t>Dem</w:t>
      </w:r>
      <w:r w:rsidRPr="000D742D">
        <w:rPr>
          <w:sz w:val="16"/>
        </w:rPr>
        <w:t>ocrat</w:t>
      </w:r>
      <w:r w:rsidRPr="00566C92">
        <w:rPr>
          <w:rStyle w:val="StyleUnderline"/>
          <w:highlight w:val="green"/>
        </w:rPr>
        <w:t>s</w:t>
      </w:r>
      <w:r w:rsidRPr="000D742D">
        <w:rPr>
          <w:sz w:val="16"/>
        </w:rPr>
        <w:t xml:space="preserve"> </w:t>
      </w:r>
      <w:r w:rsidRPr="00216013">
        <w:rPr>
          <w:rStyle w:val="StyleUnderline"/>
        </w:rPr>
        <w:t xml:space="preserve">think they </w:t>
      </w:r>
      <w:r w:rsidRPr="00216013">
        <w:rPr>
          <w:rStyle w:val="StyleUnderline"/>
          <w:highlight w:val="green"/>
        </w:rPr>
        <w:t>could</w:t>
      </w:r>
      <w:r w:rsidRPr="00216013">
        <w:rPr>
          <w:rStyle w:val="StyleUnderline"/>
        </w:rPr>
        <w:t xml:space="preserve"> potentially </w:t>
      </w:r>
      <w:r w:rsidRPr="00216013">
        <w:rPr>
          <w:rStyle w:val="StyleUnderline"/>
          <w:highlight w:val="green"/>
        </w:rPr>
        <w:t>get in exchange</w:t>
      </w:r>
      <w:r w:rsidRPr="00216013">
        <w:rPr>
          <w:rStyle w:val="StyleUnderline"/>
        </w:rPr>
        <w:t xml:space="preserve"> for their votes.</w:t>
      </w:r>
    </w:p>
    <w:p w14:paraId="34A17E17" w14:textId="77777777" w:rsidR="00EB555F" w:rsidRDefault="00EB555F" w:rsidP="00EB555F"/>
    <w:p w14:paraId="326EFF04" w14:textId="77777777" w:rsidR="00EB555F" w:rsidRDefault="00EB555F" w:rsidP="00EB555F"/>
    <w:p w14:paraId="6739FAF1" w14:textId="77777777" w:rsidR="00EB555F" w:rsidRDefault="00EB555F" w:rsidP="00EB555F"/>
    <w:p w14:paraId="365CDC1F" w14:textId="77777777" w:rsidR="00EB555F" w:rsidRDefault="00EB555F" w:rsidP="00EB555F">
      <w:pPr>
        <w:pStyle w:val="Heading3"/>
      </w:pPr>
      <w:r>
        <w:t>2NC---UQ CP---AT: Perm T/L</w:t>
      </w:r>
    </w:p>
    <w:p w14:paraId="237572AC" w14:textId="77777777" w:rsidR="00EB555F" w:rsidRDefault="00EB555F" w:rsidP="00EB555F">
      <w:pPr>
        <w:pStyle w:val="Heading4"/>
      </w:pPr>
      <w:r>
        <w:t>They detest pro-labor policy and will force Trump to compensate</w:t>
      </w:r>
    </w:p>
    <w:p w14:paraId="6BBCE90E" w14:textId="77777777" w:rsidR="00EB555F" w:rsidRPr="00341860" w:rsidRDefault="00EB555F" w:rsidP="00EB555F">
      <w:pPr>
        <w:rPr>
          <w:sz w:val="18"/>
          <w:szCs w:val="18"/>
        </w:rPr>
      </w:pPr>
      <w:r w:rsidRPr="00A321CC">
        <w:rPr>
          <w:rStyle w:val="Style13ptBold"/>
        </w:rPr>
        <w:t>Jacobs ’16</w:t>
      </w:r>
      <w:r>
        <w:rPr>
          <w:sz w:val="18"/>
          <w:szCs w:val="18"/>
        </w:rPr>
        <w:t xml:space="preserve"> – Ben - political reporter for Guardian – “Freedom Caucus wish list: policy areas conservatives want Trump to roll back”– Guardian – Dec 23 - https://www.theguardian.com/us-news/2016/dec/23/freedom-caucus-trump-policies-climate-change-net-neutrality</w:t>
      </w:r>
    </w:p>
    <w:p w14:paraId="49459D3F" w14:textId="77777777" w:rsidR="00EB555F" w:rsidRDefault="00EB555F" w:rsidP="00EB555F">
      <w:pPr>
        <w:rPr>
          <w:sz w:val="18"/>
          <w:szCs w:val="18"/>
        </w:rPr>
      </w:pPr>
      <w:r w:rsidRPr="001A03B2">
        <w:rPr>
          <w:rStyle w:val="StyleUnderline"/>
        </w:rPr>
        <w:t xml:space="preserve">The </w:t>
      </w:r>
      <w:r w:rsidRPr="00A321CC">
        <w:rPr>
          <w:rStyle w:val="Emphasis"/>
          <w:highlight w:val="green"/>
        </w:rPr>
        <w:t>most ardent conservatives</w:t>
      </w:r>
      <w:r>
        <w:rPr>
          <w:sz w:val="18"/>
          <w:szCs w:val="18"/>
        </w:rPr>
        <w:t xml:space="preserve"> on Capitol Hill </w:t>
      </w:r>
      <w:r w:rsidRPr="00A321CC">
        <w:rPr>
          <w:rStyle w:val="StyleUnderline"/>
          <w:highlight w:val="green"/>
        </w:rPr>
        <w:t>hope Trump’s anti-establishment attitude could</w:t>
      </w:r>
      <w:r>
        <w:rPr>
          <w:sz w:val="18"/>
          <w:szCs w:val="18"/>
        </w:rPr>
        <w:t xml:space="preserve"> be a signal that the president-elect will </w:t>
      </w:r>
      <w:r w:rsidRPr="001A03B2">
        <w:rPr>
          <w:rStyle w:val="StyleUnderline"/>
        </w:rPr>
        <w:t xml:space="preserve">carry </w:t>
      </w:r>
      <w:r w:rsidRPr="00A321CC">
        <w:rPr>
          <w:rStyle w:val="StyleUnderline"/>
          <w:highlight w:val="green"/>
        </w:rPr>
        <w:t>forth their agenda to roll back the modern</w:t>
      </w:r>
      <w:r>
        <w:rPr>
          <w:sz w:val="18"/>
          <w:szCs w:val="18"/>
        </w:rPr>
        <w:t xml:space="preserve"> regulatory </w:t>
      </w:r>
      <w:r w:rsidRPr="00A321CC">
        <w:rPr>
          <w:rStyle w:val="StyleUnderline"/>
          <w:highlight w:val="green"/>
        </w:rPr>
        <w:t>state.</w:t>
      </w:r>
    </w:p>
    <w:p w14:paraId="0EAE47BE" w14:textId="77777777" w:rsidR="00EB555F" w:rsidRDefault="00EB555F" w:rsidP="00EB555F">
      <w:pPr>
        <w:rPr>
          <w:sz w:val="18"/>
          <w:szCs w:val="18"/>
        </w:rPr>
      </w:pPr>
      <w:r w:rsidRPr="001A03B2">
        <w:rPr>
          <w:rStyle w:val="StyleUnderline"/>
        </w:rPr>
        <w:t xml:space="preserve">In particular, the </w:t>
      </w:r>
      <w:r w:rsidRPr="001A03B2">
        <w:rPr>
          <w:rStyle w:val="StyleUnderline"/>
          <w:highlight w:val="green"/>
        </w:rPr>
        <w:t>F</w:t>
      </w:r>
      <w:r w:rsidRPr="001A03B2">
        <w:rPr>
          <w:rStyle w:val="StyleUnderline"/>
        </w:rPr>
        <w:t xml:space="preserve">reedom </w:t>
      </w:r>
      <w:r w:rsidRPr="001A03B2">
        <w:rPr>
          <w:rStyle w:val="StyleUnderline"/>
          <w:highlight w:val="green"/>
        </w:rPr>
        <w:t>C</w:t>
      </w:r>
      <w:r w:rsidRPr="001A03B2">
        <w:rPr>
          <w:rStyle w:val="StyleUnderline"/>
        </w:rPr>
        <w:t>aucus in the House</w:t>
      </w:r>
      <w:r w:rsidRPr="001A03B2">
        <w:t xml:space="preserve"> </w:t>
      </w:r>
      <w:r>
        <w:rPr>
          <w:sz w:val="18"/>
          <w:szCs w:val="18"/>
        </w:rPr>
        <w:t xml:space="preserve">of Representatives – who have long been thorns in the side of Republican leadership in that chamber – </w:t>
      </w:r>
      <w:r w:rsidRPr="001A03B2">
        <w:rPr>
          <w:rStyle w:val="Emphasis"/>
        </w:rPr>
        <w:t xml:space="preserve">will </w:t>
      </w:r>
      <w:r w:rsidRPr="00A321CC">
        <w:rPr>
          <w:rStyle w:val="Emphasis"/>
          <w:highlight w:val="green"/>
        </w:rPr>
        <w:t>push Trump</w:t>
      </w:r>
      <w:r>
        <w:rPr>
          <w:sz w:val="18"/>
          <w:szCs w:val="18"/>
        </w:rPr>
        <w:t xml:space="preserve"> </w:t>
      </w:r>
      <w:r w:rsidRPr="00A321CC">
        <w:rPr>
          <w:rStyle w:val="StyleUnderline"/>
          <w:highlight w:val="green"/>
        </w:rPr>
        <w:t xml:space="preserve">to move </w:t>
      </w:r>
      <w:r w:rsidRPr="001A03B2">
        <w:rPr>
          <w:rStyle w:val="StyleUnderline"/>
        </w:rPr>
        <w:t>swiftly</w:t>
      </w:r>
      <w:r>
        <w:rPr>
          <w:sz w:val="18"/>
          <w:szCs w:val="18"/>
        </w:rPr>
        <w:t xml:space="preserve"> </w:t>
      </w:r>
      <w:r w:rsidRPr="00A321CC">
        <w:rPr>
          <w:rStyle w:val="StyleUnderline"/>
          <w:highlight w:val="green"/>
        </w:rPr>
        <w:t>to enact</w:t>
      </w:r>
      <w:r>
        <w:rPr>
          <w:sz w:val="18"/>
          <w:szCs w:val="18"/>
        </w:rPr>
        <w:t xml:space="preserve"> much of </w:t>
      </w:r>
      <w:r w:rsidRPr="001A03B2">
        <w:rPr>
          <w:rStyle w:val="StyleUnderline"/>
        </w:rPr>
        <w:t xml:space="preserve">their </w:t>
      </w:r>
      <w:r w:rsidRPr="00A321CC">
        <w:rPr>
          <w:rStyle w:val="StyleUnderline"/>
          <w:highlight w:val="green"/>
        </w:rPr>
        <w:t>agenda.</w:t>
      </w:r>
    </w:p>
    <w:p w14:paraId="4F02ECEF" w14:textId="77777777" w:rsidR="00EB555F" w:rsidRDefault="00EB555F" w:rsidP="00EB555F">
      <w:pPr>
        <w:rPr>
          <w:sz w:val="18"/>
          <w:szCs w:val="18"/>
        </w:rPr>
      </w:pPr>
      <w:r>
        <w:rPr>
          <w:sz w:val="18"/>
          <w:szCs w:val="18"/>
        </w:rPr>
        <w:t>The president-elect has already announced that he will nominate one of the Freedom Caucus’s founders, Mick Mulvaney of South Carolina, to become head of the Office of Management and Budget, where he can oversee federal spending.</w:t>
      </w:r>
    </w:p>
    <w:p w14:paraId="3E486D68" w14:textId="77777777" w:rsidR="00EB555F" w:rsidRDefault="00EB555F" w:rsidP="00EB555F">
      <w:pPr>
        <w:rPr>
          <w:sz w:val="18"/>
          <w:szCs w:val="18"/>
        </w:rPr>
      </w:pPr>
      <w:r w:rsidRPr="001A03B2">
        <w:rPr>
          <w:rStyle w:val="StyleUnderline"/>
        </w:rPr>
        <w:t xml:space="preserve">The </w:t>
      </w:r>
      <w:r w:rsidRPr="001A03B2">
        <w:rPr>
          <w:rStyle w:val="StyleUnderline"/>
          <w:highlight w:val="green"/>
        </w:rPr>
        <w:t>F</w:t>
      </w:r>
      <w:r w:rsidRPr="001A03B2">
        <w:rPr>
          <w:rStyle w:val="StyleUnderline"/>
        </w:rPr>
        <w:t xml:space="preserve">reedom </w:t>
      </w:r>
      <w:r w:rsidRPr="001A03B2">
        <w:rPr>
          <w:rStyle w:val="StyleUnderline"/>
          <w:highlight w:val="green"/>
        </w:rPr>
        <w:t>C</w:t>
      </w:r>
      <w:r w:rsidRPr="001A03B2">
        <w:rPr>
          <w:rStyle w:val="StyleUnderline"/>
        </w:rPr>
        <w:t xml:space="preserve">aucus </w:t>
      </w:r>
      <w:r w:rsidRPr="00A321CC">
        <w:rPr>
          <w:rStyle w:val="StyleUnderline"/>
          <w:highlight w:val="green"/>
        </w:rPr>
        <w:t xml:space="preserve">came out with </w:t>
      </w:r>
      <w:r w:rsidRPr="00A321CC">
        <w:rPr>
          <w:rStyle w:val="Emphasis"/>
          <w:highlight w:val="green"/>
        </w:rPr>
        <w:t xml:space="preserve">an extended </w:t>
      </w:r>
      <w:r w:rsidRPr="00A321CC">
        <w:rPr>
          <w:rStyle w:val="Emphasis"/>
          <w:sz w:val="36"/>
          <w:szCs w:val="36"/>
          <w:highlight w:val="green"/>
        </w:rPr>
        <w:t>wish list</w:t>
      </w:r>
      <w:r>
        <w:rPr>
          <w:sz w:val="18"/>
          <w:szCs w:val="18"/>
        </w:rPr>
        <w:t>, detailing 228 regulations and executive orders that they would like to see Trump revoke immediately upon taking office in January. These are five of the policy areas that would immediately be affected.</w:t>
      </w:r>
    </w:p>
    <w:p w14:paraId="7B9A0DC9" w14:textId="77777777" w:rsidR="00EB555F" w:rsidRDefault="00EB555F" w:rsidP="00EB555F">
      <w:pPr>
        <w:rPr>
          <w:sz w:val="18"/>
          <w:szCs w:val="18"/>
        </w:rPr>
      </w:pPr>
      <w:r>
        <w:rPr>
          <w:sz w:val="18"/>
          <w:szCs w:val="18"/>
        </w:rPr>
        <w:t>Climate change</w:t>
      </w:r>
    </w:p>
    <w:p w14:paraId="600FE482" w14:textId="77777777" w:rsidR="00EB555F" w:rsidRDefault="00EB555F" w:rsidP="00EB555F">
      <w:pPr>
        <w:rPr>
          <w:sz w:val="18"/>
          <w:szCs w:val="18"/>
        </w:rPr>
      </w:pPr>
      <w:r>
        <w:rPr>
          <w:sz w:val="18"/>
          <w:szCs w:val="18"/>
        </w:rPr>
        <w:t>The Freedom Caucus outlined a number of steps to curb the United States’ efforts in combating climate change. Their list includes: having the United States pull out of the Paris climate accord; eliminating regulations requiring government agencies to consider the impact of climate change; getting rid of efficiency standards for various electrical appliances; and expanding fossil fuel exploration on federal land.</w:t>
      </w:r>
    </w:p>
    <w:p w14:paraId="5CBE3F3E" w14:textId="77777777" w:rsidR="00EB555F" w:rsidRDefault="00EB555F" w:rsidP="00EB555F">
      <w:pPr>
        <w:rPr>
          <w:sz w:val="18"/>
          <w:szCs w:val="18"/>
        </w:rPr>
      </w:pPr>
      <w:r>
        <w:rPr>
          <w:sz w:val="18"/>
          <w:szCs w:val="18"/>
        </w:rPr>
        <w:t>Net neutrality</w:t>
      </w:r>
    </w:p>
    <w:p w14:paraId="098D1C92" w14:textId="77777777" w:rsidR="00EB555F" w:rsidRDefault="00EB555F" w:rsidP="00EB555F">
      <w:pPr>
        <w:rPr>
          <w:sz w:val="18"/>
          <w:szCs w:val="18"/>
        </w:rPr>
      </w:pPr>
      <w:r>
        <w:rPr>
          <w:sz w:val="18"/>
          <w:szCs w:val="18"/>
        </w:rPr>
        <w:t>The conservative group is also pushing for Trump to overturn the rule implanted by the Federal Communications Commission that treats broadband internet as a utility. In particular, net neutrality means that internet service providers must treat all content equally and cannot block or slow rivals content. The regulation was opposed by some on the right who see it as government interference with the internet. The Freedom Caucus claims that the rule was made with a “lack of economic rigor and will thus have an impact far greater than envisioned”.</w:t>
      </w:r>
    </w:p>
    <w:p w14:paraId="058DC7DD" w14:textId="77777777" w:rsidR="00EB555F" w:rsidRPr="00A321CC" w:rsidRDefault="00EB555F" w:rsidP="00EB555F">
      <w:pPr>
        <w:rPr>
          <w:rStyle w:val="Emphasis"/>
        </w:rPr>
      </w:pPr>
      <w:r w:rsidRPr="00A321CC">
        <w:rPr>
          <w:rStyle w:val="Emphasis"/>
        </w:rPr>
        <w:t>Labor</w:t>
      </w:r>
    </w:p>
    <w:p w14:paraId="2B390CF4" w14:textId="77777777" w:rsidR="00EB555F" w:rsidRPr="00A321CC" w:rsidRDefault="00EB555F" w:rsidP="00EB555F">
      <w:pPr>
        <w:rPr>
          <w:rStyle w:val="Emphasis"/>
        </w:rPr>
      </w:pPr>
      <w:r w:rsidRPr="001A03B2">
        <w:rPr>
          <w:rStyle w:val="StyleUnderline"/>
        </w:rPr>
        <w:t>There are</w:t>
      </w:r>
      <w:r w:rsidRPr="001A03B2">
        <w:rPr>
          <w:sz w:val="18"/>
          <w:szCs w:val="18"/>
        </w:rPr>
        <w:t xml:space="preserve"> also </w:t>
      </w:r>
      <w:r w:rsidRPr="001A03B2">
        <w:rPr>
          <w:rStyle w:val="Emphasis"/>
        </w:rPr>
        <w:t xml:space="preserve">a </w:t>
      </w:r>
      <w:r w:rsidRPr="001A03B2">
        <w:rPr>
          <w:rStyle w:val="Emphasis"/>
          <w:highlight w:val="green"/>
        </w:rPr>
        <w:t>number of proposals</w:t>
      </w:r>
      <w:r w:rsidRPr="001A03B2">
        <w:rPr>
          <w:sz w:val="18"/>
          <w:szCs w:val="18"/>
          <w:highlight w:val="green"/>
        </w:rPr>
        <w:t xml:space="preserve"> </w:t>
      </w:r>
      <w:r w:rsidRPr="001A03B2">
        <w:rPr>
          <w:rStyle w:val="StyleUnderline"/>
          <w:highlight w:val="green"/>
        </w:rPr>
        <w:t xml:space="preserve">to </w:t>
      </w:r>
      <w:r w:rsidRPr="001A03B2">
        <w:rPr>
          <w:rStyle w:val="Emphasis"/>
          <w:highlight w:val="green"/>
        </w:rPr>
        <w:t>undermine workers’ rights</w:t>
      </w:r>
      <w:r w:rsidRPr="001A03B2">
        <w:rPr>
          <w:sz w:val="18"/>
          <w:szCs w:val="18"/>
        </w:rPr>
        <w:t xml:space="preserve"> </w:t>
      </w:r>
      <w:r w:rsidRPr="001A03B2">
        <w:rPr>
          <w:rStyle w:val="StyleUnderline"/>
          <w:highlight w:val="green"/>
        </w:rPr>
        <w:t>and</w:t>
      </w:r>
      <w:r w:rsidRPr="001A03B2">
        <w:rPr>
          <w:rStyle w:val="StyleUnderline"/>
        </w:rPr>
        <w:t xml:space="preserve"> the role of </w:t>
      </w:r>
      <w:r w:rsidRPr="001A03B2">
        <w:rPr>
          <w:rStyle w:val="StyleUnderline"/>
          <w:highlight w:val="green"/>
        </w:rPr>
        <w:t>organized labor</w:t>
      </w:r>
      <w:r w:rsidRPr="001A03B2">
        <w:rPr>
          <w:rStyle w:val="StyleUnderline"/>
        </w:rPr>
        <w:t>.</w:t>
      </w:r>
      <w:r w:rsidRPr="001A03B2">
        <w:rPr>
          <w:sz w:val="18"/>
          <w:szCs w:val="18"/>
        </w:rPr>
        <w:t xml:space="preserve"> </w:t>
      </w:r>
      <w:r w:rsidRPr="001A03B2">
        <w:rPr>
          <w:rStyle w:val="StyleUnderline"/>
        </w:rPr>
        <w:t xml:space="preserve">The Freedom Caucus </w:t>
      </w:r>
      <w:r w:rsidRPr="001A03B2">
        <w:rPr>
          <w:rStyle w:val="StyleUnderline"/>
          <w:highlight w:val="green"/>
        </w:rPr>
        <w:t>proposed</w:t>
      </w:r>
      <w:r w:rsidRPr="001A03B2">
        <w:rPr>
          <w:sz w:val="18"/>
          <w:szCs w:val="18"/>
          <w:highlight w:val="green"/>
        </w:rPr>
        <w:t xml:space="preserve"> </w:t>
      </w:r>
      <w:r w:rsidRPr="001A03B2">
        <w:rPr>
          <w:rStyle w:val="Emphasis"/>
          <w:highlight w:val="green"/>
        </w:rPr>
        <w:t>revoking rules</w:t>
      </w:r>
      <w:r w:rsidRPr="001A03B2">
        <w:rPr>
          <w:sz w:val="18"/>
          <w:szCs w:val="18"/>
          <w:highlight w:val="green"/>
        </w:rPr>
        <w:t xml:space="preserve"> </w:t>
      </w:r>
      <w:r w:rsidRPr="001A03B2">
        <w:rPr>
          <w:rStyle w:val="StyleUnderline"/>
          <w:highlight w:val="green"/>
        </w:rPr>
        <w:t>to expand</w:t>
      </w:r>
      <w:r w:rsidRPr="001A03B2">
        <w:rPr>
          <w:rStyle w:val="StyleUnderline"/>
        </w:rPr>
        <w:t xml:space="preserve"> eligibility for overtime </w:t>
      </w:r>
      <w:r w:rsidRPr="001A03B2">
        <w:rPr>
          <w:rStyle w:val="StyleUnderline"/>
          <w:highlight w:val="green"/>
        </w:rPr>
        <w:t>pay</w:t>
      </w:r>
      <w:r w:rsidRPr="001A03B2">
        <w:rPr>
          <w:rStyle w:val="StyleUnderline"/>
        </w:rPr>
        <w:t>,</w:t>
      </w:r>
      <w:r w:rsidRPr="001A03B2">
        <w:rPr>
          <w:sz w:val="18"/>
          <w:szCs w:val="18"/>
        </w:rPr>
        <w:t xml:space="preserve"> </w:t>
      </w:r>
      <w:r w:rsidRPr="001A03B2">
        <w:rPr>
          <w:rStyle w:val="StyleUnderline"/>
        </w:rPr>
        <w:t>for treating</w:t>
      </w:r>
      <w:r w:rsidRPr="001A03B2">
        <w:rPr>
          <w:sz w:val="18"/>
          <w:szCs w:val="18"/>
        </w:rPr>
        <w:t xml:space="preserve"> independent </w:t>
      </w:r>
      <w:r w:rsidRPr="001A03B2">
        <w:rPr>
          <w:rStyle w:val="StyleUnderline"/>
          <w:highlight w:val="green"/>
        </w:rPr>
        <w:t>contractors</w:t>
      </w:r>
      <w:r w:rsidRPr="001A03B2">
        <w:rPr>
          <w:rStyle w:val="StyleUnderline"/>
        </w:rPr>
        <w:t xml:space="preserve"> as employees</w:t>
      </w:r>
      <w:r w:rsidRPr="001A03B2">
        <w:rPr>
          <w:sz w:val="18"/>
          <w:szCs w:val="18"/>
        </w:rPr>
        <w:t xml:space="preserve"> under labor law </w:t>
      </w:r>
      <w:r w:rsidRPr="001A03B2">
        <w:rPr>
          <w:rStyle w:val="StyleUnderline"/>
          <w:highlight w:val="green"/>
        </w:rPr>
        <w:t>as well as</w:t>
      </w:r>
      <w:r w:rsidRPr="001A03B2">
        <w:rPr>
          <w:rStyle w:val="StyleUnderline"/>
        </w:rPr>
        <w:t xml:space="preserve"> waiving</w:t>
      </w:r>
      <w:r w:rsidRPr="001A03B2">
        <w:rPr>
          <w:sz w:val="18"/>
          <w:szCs w:val="18"/>
        </w:rPr>
        <w:t xml:space="preserve"> the requirements of the Davis-Bacon Act, which requires federal contractors to be paid “a </w:t>
      </w:r>
      <w:r w:rsidRPr="001A03B2">
        <w:rPr>
          <w:rStyle w:val="Emphasis"/>
          <w:highlight w:val="green"/>
        </w:rPr>
        <w:t>prevailing wage</w:t>
      </w:r>
      <w:r w:rsidRPr="001A03B2">
        <w:rPr>
          <w:rStyle w:val="Emphasis"/>
        </w:rPr>
        <w:t>”.</w:t>
      </w:r>
    </w:p>
    <w:p w14:paraId="46B2B1CD" w14:textId="77777777" w:rsidR="00EB555F" w:rsidRDefault="00EB555F" w:rsidP="00EB555F"/>
    <w:p w14:paraId="505BD20C" w14:textId="77777777" w:rsidR="00EB555F" w:rsidRPr="00857A31" w:rsidRDefault="00EB555F" w:rsidP="00EB555F"/>
    <w:p w14:paraId="6D96089F" w14:textId="77777777" w:rsidR="00EB555F" w:rsidRDefault="00EB555F" w:rsidP="00EB555F">
      <w:pPr>
        <w:pStyle w:val="Heading2"/>
      </w:pPr>
      <w:r>
        <w:t>Shutdown DA</w:t>
      </w:r>
    </w:p>
    <w:p w14:paraId="2FD5BC0A" w14:textId="77777777" w:rsidR="00EB555F" w:rsidRDefault="00EB555F" w:rsidP="00EB555F">
      <w:pPr>
        <w:pStyle w:val="Heading3"/>
      </w:pPr>
      <w:r w:rsidRPr="00F669B7">
        <w:t>2NC---Overview---T/L</w:t>
      </w:r>
    </w:p>
    <w:p w14:paraId="359BA446" w14:textId="77777777" w:rsidR="00EB555F" w:rsidRPr="00F669B7" w:rsidRDefault="00EB555F" w:rsidP="00EB555F">
      <w:pPr>
        <w:pStyle w:val="Heading4"/>
      </w:pPr>
      <w:r w:rsidRPr="00F669B7">
        <w:t xml:space="preserve">Try-or-die </w:t>
      </w:r>
      <w:r>
        <w:t>neg. N</w:t>
      </w:r>
      <w:r w:rsidRPr="00F669B7">
        <w:t xml:space="preserve">uclear war with Russia and China are </w:t>
      </w:r>
      <w:r w:rsidRPr="00674624">
        <w:rPr>
          <w:u w:val="single"/>
        </w:rPr>
        <w:t>coming</w:t>
      </w:r>
      <w:r w:rsidRPr="00F669B7">
        <w:t xml:space="preserve">. US DIB innovation </w:t>
      </w:r>
      <w:r w:rsidRPr="00674624">
        <w:rPr>
          <w:u w:val="single"/>
        </w:rPr>
        <w:t>key to check it</w:t>
      </w:r>
      <w:r w:rsidRPr="00F669B7">
        <w:t xml:space="preserve">. </w:t>
      </w:r>
    </w:p>
    <w:p w14:paraId="2EF9E6B3" w14:textId="77777777" w:rsidR="00EB555F" w:rsidRPr="00F669B7" w:rsidRDefault="00EB555F" w:rsidP="00EB555F">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are: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44142FA1" w14:textId="77777777" w:rsidR="00EB555F" w:rsidRPr="00F669B7" w:rsidRDefault="00EB555F" w:rsidP="00EB555F">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F669B7">
        <w:rPr>
          <w:rStyle w:val="StyleUnderline"/>
          <w:highlight w:val="green"/>
        </w:rPr>
        <w:t xml:space="preserve">require actionable reform </w:t>
      </w:r>
      <w:r w:rsidRPr="00F669B7">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F669B7">
        <w:rPr>
          <w:rStyle w:val="StyleUnderline"/>
          <w:highlight w:val="green"/>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r w:rsidRPr="00F669B7">
        <w:rPr>
          <w:rStyle w:val="Emphasis"/>
          <w:highlight w:val="green"/>
        </w:rPr>
        <w:t>considerations</w:t>
      </w:r>
      <w:r w:rsidRPr="00F669B7">
        <w:rPr>
          <w:sz w:val="16"/>
        </w:rPr>
        <w:t xml:space="preserve">, </w:t>
      </w:r>
      <w:r w:rsidRPr="00F669B7">
        <w:rPr>
          <w:rStyle w:val="StyleUnderline"/>
          <w:highlight w:val="green"/>
        </w:rPr>
        <w:t>but</w:t>
      </w:r>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sharp relief</w:t>
      </w:r>
      <w:r w:rsidRPr="00F669B7">
        <w:rPr>
          <w:sz w:val="16"/>
        </w:rPr>
        <w:t xml:space="preserve"> </w:t>
      </w:r>
      <w:r w:rsidRPr="00F669B7">
        <w:rPr>
          <w:rStyle w:val="StyleUnderline"/>
          <w:highlight w:val="green"/>
        </w:rPr>
        <w:t>the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F669B7">
        <w:rPr>
          <w:rStyle w:val="StyleUnderline"/>
          <w:highlight w:val="green"/>
        </w:rPr>
        <w:t>and field innovative tech</w:t>
      </w:r>
      <w:r w:rsidRPr="00F669B7">
        <w:rPr>
          <w:sz w:val="16"/>
        </w:rPr>
        <w:t>nologies at scale.</w:t>
      </w:r>
    </w:p>
    <w:p w14:paraId="5573FBB8" w14:textId="77777777" w:rsidR="00EB555F" w:rsidRPr="00523E0A" w:rsidRDefault="00EB555F" w:rsidP="00EB555F"/>
    <w:p w14:paraId="5D8C9F94" w14:textId="77777777" w:rsidR="00EB555F" w:rsidRPr="00F669B7" w:rsidRDefault="00EB555F" w:rsidP="00EB555F">
      <w:pPr>
        <w:pStyle w:val="Heading3"/>
      </w:pPr>
      <w:r w:rsidRPr="00F669B7">
        <w:t>2NC---T/C</w:t>
      </w:r>
      <w:r>
        <w:t>---T/L</w:t>
      </w:r>
    </w:p>
    <w:p w14:paraId="76D2D385" w14:textId="77777777" w:rsidR="00EB555F" w:rsidRPr="00F669B7" w:rsidRDefault="00EB555F" w:rsidP="00EB555F">
      <w:pPr>
        <w:pStyle w:val="Heading4"/>
      </w:pPr>
      <w:r w:rsidRPr="00F669B7">
        <w:t xml:space="preserve">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11097E98" w14:textId="77777777" w:rsidR="00EB555F" w:rsidRPr="00F669B7" w:rsidRDefault="00EB555F" w:rsidP="00EB555F">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344A48A3" w14:textId="77777777" w:rsidR="00EB555F" w:rsidRPr="00F669B7" w:rsidRDefault="00EB555F" w:rsidP="00EB555F">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r w:rsidRPr="00F669B7">
        <w:rPr>
          <w:rStyle w:val="StyleUnderline"/>
        </w:rPr>
        <w:t xml:space="preserve">So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r w:rsidRPr="00DF2783">
        <w:rPr>
          <w:rStyle w:val="StyleUnderline"/>
        </w:rPr>
        <w:t xml:space="preserve">but,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20D170A1" w14:textId="77777777" w:rsidR="00EB555F" w:rsidRPr="00F669B7" w:rsidRDefault="00EB555F" w:rsidP="00EB555F">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r w:rsidRPr="00DF2783">
        <w:rPr>
          <w:sz w:val="16"/>
          <w:szCs w:val="16"/>
        </w:rPr>
        <w:t xml:space="preserve">So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1DDA9B0B" w14:textId="77777777" w:rsidR="00EB555F" w:rsidRPr="00E24756" w:rsidRDefault="00EB555F" w:rsidP="00EB555F"/>
    <w:p w14:paraId="667AC491" w14:textId="77777777" w:rsidR="00EB555F" w:rsidRDefault="00EB555F" w:rsidP="00EB555F">
      <w:pPr>
        <w:pStyle w:val="Heading3"/>
      </w:pPr>
      <w:r>
        <w:t>2NC---AT: No Spillover/Compartmentalization---T/L</w:t>
      </w:r>
    </w:p>
    <w:p w14:paraId="0ED3EB23" w14:textId="77777777" w:rsidR="00EB555F" w:rsidRPr="00F669B7" w:rsidRDefault="00EB555F" w:rsidP="00EB555F">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72F045E0" w14:textId="77777777" w:rsidR="00EB555F" w:rsidRPr="00F669B7" w:rsidRDefault="00EB555F" w:rsidP="00EB555F">
      <w:pPr>
        <w:rPr>
          <w:sz w:val="18"/>
          <w:szCs w:val="18"/>
        </w:rPr>
      </w:pPr>
      <w:r w:rsidRPr="00F669B7">
        <w:rPr>
          <w:rStyle w:val="Style13ptBold"/>
        </w:rPr>
        <w:t>Musa ‘25</w:t>
      </w:r>
      <w:r w:rsidRPr="00F669B7">
        <w:rPr>
          <w:sz w:val="18"/>
          <w:szCs w:val="18"/>
        </w:rPr>
        <w:t xml:space="preserve"> - Miriam Musa is a journalist who freelances on a range of news items -  “Another shutdown? Why Congress is headed for a standoff” – Rolling Out - Jul 31, 2025 - https://rollingout.com/2025/07/31/congressional-shutdown-standoff/</w:t>
      </w:r>
    </w:p>
    <w:p w14:paraId="06B58A01" w14:textId="77777777" w:rsidR="00EB555F" w:rsidRPr="00F669B7" w:rsidRDefault="00EB555F" w:rsidP="00EB555F">
      <w:pPr>
        <w:rPr>
          <w:sz w:val="18"/>
          <w:szCs w:val="18"/>
        </w:rPr>
      </w:pPr>
      <w:r w:rsidRPr="00F669B7">
        <w:rPr>
          <w:sz w:val="18"/>
          <w:szCs w:val="18"/>
        </w:rPr>
        <w:t>Political calculations and timing</w:t>
      </w:r>
    </w:p>
    <w:p w14:paraId="7D7C03EE" w14:textId="77777777" w:rsidR="00EB555F" w:rsidRPr="00174185" w:rsidRDefault="00EB555F" w:rsidP="00EB555F">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19AFAAD0" w14:textId="77777777" w:rsidR="00EB555F" w:rsidRPr="00174185" w:rsidRDefault="00EB555F" w:rsidP="00EB555F">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0338B007" w14:textId="77777777" w:rsidR="00EB555F" w:rsidRPr="00174185" w:rsidRDefault="00EB555F" w:rsidP="00EB555F">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30C5B471" w14:textId="77777777" w:rsidR="00EB555F" w:rsidRDefault="00EB555F" w:rsidP="00EB555F"/>
    <w:p w14:paraId="2BA819DD" w14:textId="77777777" w:rsidR="00EB555F" w:rsidRPr="00F669B7" w:rsidRDefault="00EB555F" w:rsidP="00EB555F">
      <w:pPr>
        <w:pStyle w:val="Heading4"/>
      </w:pPr>
      <w:r>
        <w:t xml:space="preserve">Pergram’s </w:t>
      </w:r>
      <w:r w:rsidRPr="00174185">
        <w:rPr>
          <w:u w:val="single"/>
        </w:rPr>
        <w:t>neg</w:t>
      </w:r>
      <w:r>
        <w:t xml:space="preserve">. It’s a feature </w:t>
      </w:r>
      <w:r w:rsidRPr="00174185">
        <w:rPr>
          <w:u w:val="single"/>
        </w:rPr>
        <w:t>piece</w:t>
      </w:r>
      <w:r>
        <w:t xml:space="preserve"> about </w:t>
      </w:r>
      <w:r w:rsidRPr="00174185">
        <w:rPr>
          <w:u w:val="single"/>
        </w:rPr>
        <w:t>Lisa Murkowski</w:t>
      </w:r>
      <w:r>
        <w:t xml:space="preserve">. Doesn’t say she’s </w:t>
      </w:r>
      <w:r w:rsidRPr="00174185">
        <w:rPr>
          <w:u w:val="single"/>
        </w:rPr>
        <w:t>emblematic</w:t>
      </w:r>
      <w:r>
        <w:t xml:space="preserve"> of the </w:t>
      </w:r>
      <w:r w:rsidRPr="00174185">
        <w:rPr>
          <w:u w:val="single"/>
        </w:rPr>
        <w:t>rest of Congress</w:t>
      </w:r>
      <w:r>
        <w:t xml:space="preserve"> and proves </w:t>
      </w:r>
      <w:r w:rsidRPr="00174185">
        <w:rPr>
          <w:u w:val="single"/>
        </w:rPr>
        <w:t>compartmentalization</w:t>
      </w:r>
      <w:r>
        <w:t xml:space="preserve"> gets broken by </w:t>
      </w:r>
      <w:r w:rsidRPr="00174185">
        <w:rPr>
          <w:u w:val="single"/>
        </w:rPr>
        <w:t>much of Congress</w:t>
      </w:r>
      <w:r>
        <w:t xml:space="preserve">. </w:t>
      </w:r>
    </w:p>
    <w:p w14:paraId="6AF4F059" w14:textId="77777777" w:rsidR="00EB555F" w:rsidRPr="00F669B7" w:rsidRDefault="00EB555F" w:rsidP="00EB555F">
      <w:r w:rsidRPr="00F669B7">
        <w:rPr>
          <w:rStyle w:val="Style13ptBold"/>
        </w:rPr>
        <w:t>Pergram ’18</w:t>
      </w:r>
      <w:r w:rsidRPr="00F669B7">
        <w:t xml:space="preserve"> - Chad Pergram - Fox News senior congressional correspondent – “Amid Kavanaugh cacophony, Congress forges bipartisan agreements on key issues” – Fox News - Published October 13, 2018 - https://www.foxnews.com/politics/amid-kavanaugh-cacophony-congress-forges-bipartisan-agreements-on-key-issues</w:t>
      </w:r>
    </w:p>
    <w:p w14:paraId="51B587F5" w14:textId="77777777" w:rsidR="00EB555F" w:rsidRPr="00174185" w:rsidRDefault="00EB555F" w:rsidP="00EB555F">
      <w:pPr>
        <w:rPr>
          <w:sz w:val="16"/>
        </w:rPr>
      </w:pPr>
    </w:p>
    <w:p w14:paraId="3C2DA522" w14:textId="77777777" w:rsidR="00EB555F" w:rsidRPr="00174185" w:rsidRDefault="00EB555F" w:rsidP="00EB555F">
      <w:pPr>
        <w:rPr>
          <w:sz w:val="16"/>
        </w:rPr>
      </w:pPr>
      <w:r w:rsidRPr="00174185">
        <w:rPr>
          <w:rStyle w:val="StyleUnderline"/>
          <w:highlight w:val="green"/>
        </w:rPr>
        <w:t>Angst</w:t>
      </w:r>
      <w:r w:rsidRPr="00174185">
        <w:rPr>
          <w:rStyle w:val="StyleUnderline"/>
        </w:rPr>
        <w:t xml:space="preserve"> </w:t>
      </w:r>
      <w:r w:rsidRPr="00174185">
        <w:rPr>
          <w:rStyle w:val="StyleUnderline"/>
          <w:highlight w:val="green"/>
        </w:rPr>
        <w:t>and enmity</w:t>
      </w:r>
      <w:r w:rsidRPr="00174185">
        <w:rPr>
          <w:sz w:val="16"/>
        </w:rPr>
        <w:t xml:space="preserve"> </w:t>
      </w:r>
      <w:r w:rsidRPr="00174185">
        <w:rPr>
          <w:rStyle w:val="StyleUnderline"/>
          <w:highlight w:val="green"/>
        </w:rPr>
        <w:t>often consume Capitol Hill</w:t>
      </w:r>
      <w:r w:rsidRPr="00174185">
        <w:rPr>
          <w:sz w:val="16"/>
        </w:rPr>
        <w:t xml:space="preserve"> </w:t>
      </w:r>
      <w:r w:rsidRPr="00174185">
        <w:rPr>
          <w:rStyle w:val="StyleUnderline"/>
          <w:highlight w:val="green"/>
        </w:rPr>
        <w:t xml:space="preserve">when </w:t>
      </w:r>
      <w:r w:rsidRPr="00174185">
        <w:rPr>
          <w:rStyle w:val="Emphasis"/>
          <w:highlight w:val="green"/>
        </w:rPr>
        <w:t>big issues</w:t>
      </w:r>
      <w:r w:rsidRPr="00174185">
        <w:rPr>
          <w:rStyle w:val="StyleUnderline"/>
          <w:highlight w:val="green"/>
        </w:rPr>
        <w:t xml:space="preserve"> </w:t>
      </w:r>
      <w:r w:rsidRPr="00174185">
        <w:rPr>
          <w:rStyle w:val="Emphasis"/>
          <w:highlight w:val="green"/>
        </w:rPr>
        <w:t>split the sides</w:t>
      </w:r>
      <w:r w:rsidRPr="00174185">
        <w:rPr>
          <w:rStyle w:val="Emphasis"/>
        </w:rPr>
        <w:t>.</w:t>
      </w:r>
      <w:r w:rsidRPr="00174185">
        <w:rPr>
          <w:sz w:val="16"/>
        </w:rPr>
        <w:t xml:space="preserve"> The rise of former House Speaker Newt Gingrich, R-Ga., and the 1994 Republican takeover of the House. Multiple government shutdowns. The impeachment of President Clinton. The Bush administration’s handling of the Iraq War. The skirmish to approve ObamaCare. A monumental 2011 fight over the debt ceiling. The 2013 government shutdown over repealing ObamaCare. And now, Kavanaugh.</w:t>
      </w:r>
    </w:p>
    <w:p w14:paraId="3E24EF1B" w14:textId="77777777" w:rsidR="00EB555F" w:rsidRPr="00174185" w:rsidRDefault="00EB555F" w:rsidP="00EB555F">
      <w:pPr>
        <w:rPr>
          <w:sz w:val="16"/>
        </w:rPr>
      </w:pPr>
      <w:r w:rsidRPr="00174185">
        <w:rPr>
          <w:rStyle w:val="StyleUnderline"/>
          <w:highlight w:val="green"/>
        </w:rPr>
        <w:t xml:space="preserve">The rancor </w:t>
      </w:r>
      <w:r w:rsidRPr="00174185">
        <w:rPr>
          <w:rStyle w:val="Emphasis"/>
          <w:highlight w:val="green"/>
        </w:rPr>
        <w:t>spilled over</w:t>
      </w:r>
      <w:r w:rsidRPr="00174185">
        <w:rPr>
          <w:sz w:val="16"/>
        </w:rPr>
        <w:t xml:space="preserve"> the Kavanaugh confirmation ranks </w:t>
      </w:r>
      <w:r w:rsidRPr="00174185">
        <w:rPr>
          <w:rStyle w:val="StyleUnderline"/>
          <w:highlight w:val="green"/>
        </w:rPr>
        <w:t>right up there with some of the most intense imbroglios</w:t>
      </w:r>
      <w:r w:rsidRPr="00174185">
        <w:rPr>
          <w:rStyle w:val="StyleUnderline"/>
        </w:rPr>
        <w:t xml:space="preserve"> </w:t>
      </w:r>
      <w:r w:rsidRPr="00174185">
        <w:rPr>
          <w:sz w:val="16"/>
        </w:rPr>
        <w:t>in Washington over the past quarter century. You know it’s tense in Congress when the workers who operate the trolleys which shuttle people back and forth from the Russell Senate Office Building and the Capitol start browbeating aides and journalists.</w:t>
      </w:r>
    </w:p>
    <w:p w14:paraId="29F5ABE9" w14:textId="77777777" w:rsidR="00EB555F" w:rsidRPr="00174185" w:rsidRDefault="00EB555F" w:rsidP="00EB555F">
      <w:pPr>
        <w:rPr>
          <w:rStyle w:val="StyleUnderline"/>
        </w:rPr>
      </w:pPr>
      <w:r w:rsidRPr="00174185">
        <w:rPr>
          <w:sz w:val="16"/>
        </w:rPr>
        <w:t xml:space="preserve">Sen. Lisa </w:t>
      </w:r>
      <w:r w:rsidRPr="00174185">
        <w:rPr>
          <w:rStyle w:val="Emphasis"/>
          <w:highlight w:val="green"/>
        </w:rPr>
        <w:t>Murkowski,</w:t>
      </w:r>
      <w:r w:rsidRPr="00174185">
        <w:rPr>
          <w:sz w:val="16"/>
        </w:rPr>
        <w:t xml:space="preserve"> R-Alaska, is </w:t>
      </w:r>
      <w:r w:rsidRPr="00174185">
        <w:rPr>
          <w:rStyle w:val="StyleUnderline"/>
          <w:highlight w:val="green"/>
        </w:rPr>
        <w:t>the lone Republican to oppose Kavanaugh</w:t>
      </w:r>
      <w:r w:rsidRPr="00174185">
        <w:rPr>
          <w:sz w:val="16"/>
        </w:rPr>
        <w:t xml:space="preserve">. She didn’t cast a ballot for or against the nominee. Instead, Murkowski “paired” her vote with Sen. Steve Daines, R-Mont. Daines backed Kavanaugh but couldn’t cast a ballot due his daughter’s wedding. So neither registered their view on the Senate floor. Still, </w:t>
      </w:r>
      <w:r w:rsidRPr="00174185">
        <w:rPr>
          <w:rStyle w:val="StyleUnderline"/>
        </w:rPr>
        <w:t>President Trump and former Alaska Gov. Sarah Palin (R) directed invective at Alaska’s senior senator.</w:t>
      </w:r>
    </w:p>
    <w:p w14:paraId="50D0DFF6" w14:textId="77777777" w:rsidR="00EB555F" w:rsidRPr="00174185" w:rsidRDefault="00EB555F" w:rsidP="00EB555F">
      <w:pPr>
        <w:rPr>
          <w:sz w:val="16"/>
        </w:rPr>
      </w:pPr>
      <w:r w:rsidRPr="00174185">
        <w:rPr>
          <w:sz w:val="16"/>
        </w:rPr>
        <w:t xml:space="preserve">New York </w:t>
      </w:r>
      <w:r w:rsidRPr="00174185">
        <w:rPr>
          <w:rStyle w:val="StyleUnderline"/>
          <w:highlight w:val="green"/>
        </w:rPr>
        <w:t>Yankees fans were more gentle with</w:t>
      </w:r>
      <w:r w:rsidRPr="00174185">
        <w:rPr>
          <w:sz w:val="16"/>
        </w:rPr>
        <w:t xml:space="preserve"> Aaron </w:t>
      </w:r>
      <w:r w:rsidRPr="00174185">
        <w:rPr>
          <w:rStyle w:val="StyleUnderline"/>
          <w:highlight w:val="green"/>
        </w:rPr>
        <w:t xml:space="preserve">Boone </w:t>
      </w:r>
      <w:r w:rsidRPr="00174185">
        <w:rPr>
          <w:rStyle w:val="StyleUnderline"/>
        </w:rPr>
        <w:t>after</w:t>
      </w:r>
      <w:r w:rsidRPr="00174185">
        <w:rPr>
          <w:sz w:val="16"/>
        </w:rPr>
        <w:t xml:space="preserve"> some of </w:t>
      </w:r>
      <w:r w:rsidRPr="00174185">
        <w:rPr>
          <w:rStyle w:val="StyleUnderline"/>
        </w:rPr>
        <w:t xml:space="preserve">his managerial decisions in the playoffs </w:t>
      </w:r>
      <w:r w:rsidRPr="00174185">
        <w:rPr>
          <w:rStyle w:val="StyleUnderline"/>
          <w:highlight w:val="green"/>
        </w:rPr>
        <w:t xml:space="preserve">than </w:t>
      </w:r>
      <w:r w:rsidRPr="00174185">
        <w:rPr>
          <w:rStyle w:val="Emphasis"/>
          <w:highlight w:val="green"/>
        </w:rPr>
        <w:t>some</w:t>
      </w:r>
      <w:r w:rsidRPr="00174185">
        <w:rPr>
          <w:rStyle w:val="StyleUnderline"/>
          <w:highlight w:val="green"/>
        </w:rPr>
        <w:t xml:space="preserve"> Republicans were with Murkowski</w:t>
      </w:r>
      <w:r w:rsidRPr="00174185">
        <w:rPr>
          <w:sz w:val="16"/>
        </w:rPr>
        <w:t>.</w:t>
      </w:r>
    </w:p>
    <w:p w14:paraId="782CC3CB" w14:textId="77777777" w:rsidR="00EB555F" w:rsidRPr="00174185" w:rsidRDefault="00EB555F" w:rsidP="00EB555F">
      <w:r w:rsidRPr="00174185">
        <w:t xml:space="preserve">-------------------- </w:t>
      </w:r>
      <w:r w:rsidRPr="00174185">
        <w:rPr>
          <w:b/>
          <w:bCs/>
        </w:rPr>
        <w:t>their card starts here</w:t>
      </w:r>
      <w:r w:rsidRPr="00174185">
        <w:t xml:space="preserve"> ------------------</w:t>
      </w:r>
    </w:p>
    <w:p w14:paraId="6860445F" w14:textId="77777777" w:rsidR="00EB555F" w:rsidRPr="00174185" w:rsidRDefault="00EB555F" w:rsidP="00EB555F">
      <w:pPr>
        <w:rPr>
          <w:sz w:val="16"/>
        </w:rPr>
      </w:pPr>
      <w:r w:rsidRPr="00174185">
        <w:rPr>
          <w:sz w:val="16"/>
        </w:rPr>
        <w:t>Step back from the Kavanaugh cacophony. Examine what lawmakers from both parties in both chambers accomplished in September and early October, with virtually zero fanfare.</w:t>
      </w:r>
    </w:p>
    <w:p w14:paraId="502BD3A4" w14:textId="77777777" w:rsidR="00EB555F" w:rsidRPr="00174185" w:rsidRDefault="00EB555F" w:rsidP="00EB555F">
      <w:pPr>
        <w:rPr>
          <w:sz w:val="16"/>
        </w:rPr>
      </w:pPr>
      <w:r w:rsidRPr="00174185">
        <w:rPr>
          <w:sz w:val="16"/>
        </w:rPr>
        <w:t>Amid the turmoil, Congress approved the first revamp of national aviation policy in years. The Senate approved the final version of the legislation 93-6. This came after a staggering six extensions due to bickering and disagreement.</w:t>
      </w:r>
    </w:p>
    <w:p w14:paraId="3C632055" w14:textId="77777777" w:rsidR="00EB555F" w:rsidRPr="00174185" w:rsidRDefault="00EB555F" w:rsidP="00EB555F">
      <w:pPr>
        <w:rPr>
          <w:sz w:val="16"/>
        </w:rPr>
      </w:pPr>
      <w:r w:rsidRPr="00174185">
        <w:rPr>
          <w:sz w:val="16"/>
        </w:rPr>
        <w:t>Then, Congress approved a sweeping, bipartisan measure to combat opioid abuse. The House okayed the package 393-8. The Senate adopted the measure 98-1.</w:t>
      </w:r>
    </w:p>
    <w:p w14:paraId="41DC29FB" w14:textId="77777777" w:rsidR="00EB555F" w:rsidRPr="00174185" w:rsidRDefault="00EB555F" w:rsidP="00EB555F">
      <w:pPr>
        <w:rPr>
          <w:sz w:val="16"/>
        </w:rPr>
      </w:pPr>
      <w:r w:rsidRPr="00174185">
        <w:rPr>
          <w:sz w:val="16"/>
        </w:rPr>
        <w:t>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36435880" w14:textId="77777777" w:rsidR="00EB555F" w:rsidRPr="00174185" w:rsidRDefault="00EB555F" w:rsidP="00EB555F">
      <w:pPr>
        <w:rPr>
          <w:sz w:val="16"/>
        </w:rPr>
      </w:pPr>
      <w:r w:rsidRPr="00174185">
        <w:rPr>
          <w:sz w:val="16"/>
        </w:rPr>
        <w:t>The Senate approved a bipartisan water and infrastructure package.</w:t>
      </w:r>
    </w:p>
    <w:p w14:paraId="50A709EE" w14:textId="77777777" w:rsidR="00EB555F" w:rsidRPr="00174185" w:rsidRDefault="00EB555F" w:rsidP="00EB555F">
      <w:pPr>
        <w:rPr>
          <w:sz w:val="16"/>
        </w:rPr>
      </w:pPr>
      <w:r w:rsidRPr="00174185">
        <w:rPr>
          <w:sz w:val="16"/>
        </w:rPr>
        <w:t>McConnell hailed the bipartisanship which descended upon the Senate – even as the senators fought over Kavanaugh. Nearly in the same breath, McConnell derided boisterous, anti-Kavanaugh protesters outside the Capitol as a “mob.”</w:t>
      </w:r>
    </w:p>
    <w:p w14:paraId="3334CABA" w14:textId="77777777" w:rsidR="00EB555F" w:rsidRPr="00174185" w:rsidRDefault="00EB555F" w:rsidP="00EB555F">
      <w:pPr>
        <w:rPr>
          <w:sz w:val="16"/>
        </w:rPr>
      </w:pPr>
      <w:r w:rsidRPr="00174185">
        <w:rPr>
          <w:sz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0B51FE31" w14:textId="77777777" w:rsidR="00EB555F" w:rsidRPr="00174185" w:rsidRDefault="00EB555F" w:rsidP="00EB555F">
      <w:pPr>
        <w:rPr>
          <w:sz w:val="16"/>
        </w:rPr>
      </w:pPr>
      <w:r w:rsidRPr="00174185">
        <w:rPr>
          <w:sz w:val="16"/>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63914F40" w14:textId="77777777" w:rsidR="00EB555F" w:rsidRPr="00174185" w:rsidRDefault="00EB555F" w:rsidP="00EB555F">
      <w:pPr>
        <w:rPr>
          <w:sz w:val="16"/>
        </w:rPr>
      </w:pPr>
      <w:r w:rsidRPr="00174185">
        <w:rPr>
          <w:sz w:val="16"/>
        </w:rPr>
        <w:t xml:space="preserve">One may wonder how lawmakers can find themselves in an imbroglio over a major issue like Kavanaugh – yet forge major bipartisan accords on other. Frankly, that’s just politics. Politics always elicits strange bedfellows. </w:t>
      </w:r>
      <w:r w:rsidRPr="00174185">
        <w:rPr>
          <w:rStyle w:val="Emphasis"/>
          <w:highlight w:val="green"/>
        </w:rPr>
        <w:t>Successful</w:t>
      </w:r>
      <w:r w:rsidRPr="00174185">
        <w:rPr>
          <w:sz w:val="16"/>
        </w:rPr>
        <w:t xml:space="preserve"> </w:t>
      </w:r>
      <w:r w:rsidRPr="00174185">
        <w:rPr>
          <w:rStyle w:val="StyleUnderline"/>
          <w:highlight w:val="green"/>
        </w:rPr>
        <w:t xml:space="preserve">lawmakers know they </w:t>
      </w:r>
      <w:r w:rsidRPr="00174185">
        <w:rPr>
          <w:rStyle w:val="Emphasis"/>
          <w:highlight w:val="green"/>
        </w:rPr>
        <w:t xml:space="preserve">should </w:t>
      </w:r>
      <w:r w:rsidRPr="00174185">
        <w:rPr>
          <w:rStyle w:val="StyleUnderline"/>
          <w:highlight w:val="green"/>
        </w:rPr>
        <w:t>compartmentalize</w:t>
      </w:r>
      <w:r w:rsidRPr="00174185">
        <w:rPr>
          <w:sz w:val="16"/>
        </w:rPr>
        <w:t xml:space="preserve"> their </w:t>
      </w:r>
      <w:r w:rsidRPr="00174185">
        <w:rPr>
          <w:rStyle w:val="StyleUnderline"/>
          <w:highlight w:val="green"/>
        </w:rPr>
        <w:t>disputes</w:t>
      </w:r>
      <w:r w:rsidRPr="00174185">
        <w:rPr>
          <w:sz w:val="16"/>
        </w:rPr>
        <w:t>. The enemy today may be your best ally tomorrow.</w:t>
      </w:r>
    </w:p>
    <w:p w14:paraId="589A45F5" w14:textId="77777777" w:rsidR="00EB555F" w:rsidRPr="00174185" w:rsidRDefault="00EB555F" w:rsidP="00EB555F">
      <w:r w:rsidRPr="00174185">
        <w:t xml:space="preserve">--------- </w:t>
      </w:r>
      <w:r w:rsidRPr="00174185">
        <w:rPr>
          <w:b/>
          <w:bCs/>
        </w:rPr>
        <w:t>their card ends – article continues</w:t>
      </w:r>
      <w:r w:rsidRPr="00174185">
        <w:t xml:space="preserve"> --------------- </w:t>
      </w:r>
    </w:p>
    <w:p w14:paraId="317A9D93" w14:textId="77777777" w:rsidR="00EB555F" w:rsidRPr="00174185" w:rsidRDefault="00EB555F" w:rsidP="00EB555F">
      <w:pPr>
        <w:rPr>
          <w:rStyle w:val="StyleUnderline"/>
        </w:rPr>
      </w:pPr>
      <w:r w:rsidRPr="00174185">
        <w:rPr>
          <w:rStyle w:val="Emphasis"/>
          <w:highlight w:val="green"/>
        </w:rPr>
        <w:t>That said</w:t>
      </w:r>
      <w:r w:rsidRPr="00174185">
        <w:rPr>
          <w:sz w:val="16"/>
        </w:rPr>
        <w:t xml:space="preserve">, </w:t>
      </w:r>
      <w:r w:rsidRPr="00174185">
        <w:rPr>
          <w:rStyle w:val="StyleUnderline"/>
          <w:highlight w:val="green"/>
        </w:rPr>
        <w:t>donnybrooks lie ahead</w:t>
      </w:r>
      <w:r w:rsidRPr="00174185">
        <w:rPr>
          <w:sz w:val="16"/>
        </w:rPr>
        <w:t xml:space="preserve">. </w:t>
      </w:r>
      <w:r w:rsidRPr="00174185">
        <w:rPr>
          <w:rStyle w:val="StyleUnderline"/>
          <w:highlight w:val="green"/>
        </w:rPr>
        <w:t>Consider the delay on the border wall</w:t>
      </w:r>
      <w:r w:rsidRPr="00174185">
        <w:rPr>
          <w:sz w:val="16"/>
        </w:rPr>
        <w:t xml:space="preserve">. In a speech to the National Press Club, House Speaker Paul Ryan, R-Wis., warned that </w:t>
      </w:r>
      <w:r w:rsidRPr="00174185">
        <w:rPr>
          <w:rStyle w:val="StyleUnderline"/>
          <w:highlight w:val="green"/>
        </w:rPr>
        <w:t xml:space="preserve">the GOP would go to the mat </w:t>
      </w:r>
      <w:r w:rsidRPr="00174185">
        <w:rPr>
          <w:rStyle w:val="Emphasis"/>
          <w:highlight w:val="green"/>
        </w:rPr>
        <w:t>during the lame duck Congress.</w:t>
      </w:r>
    </w:p>
    <w:p w14:paraId="47FBD483" w14:textId="77777777" w:rsidR="00EB555F" w:rsidRPr="00174185" w:rsidRDefault="00EB555F" w:rsidP="00EB555F">
      <w:pPr>
        <w:rPr>
          <w:sz w:val="16"/>
        </w:rPr>
      </w:pPr>
      <w:r w:rsidRPr="00174185">
        <w:rPr>
          <w:sz w:val="16"/>
        </w:rPr>
        <w:t>“We will have a fight over that,” said Ryan when asked about the wall. “We intend to have a full-fledged discussion on how to complete the mission at the border.”</w:t>
      </w:r>
    </w:p>
    <w:p w14:paraId="231483B4" w14:textId="77777777" w:rsidR="00EB555F" w:rsidRPr="00174185" w:rsidRDefault="00EB555F" w:rsidP="00EB555F">
      <w:pPr>
        <w:rPr>
          <w:sz w:val="16"/>
        </w:rPr>
      </w:pPr>
      <w:r w:rsidRPr="00174185">
        <w:rPr>
          <w:rStyle w:val="StyleUnderline"/>
          <w:highlight w:val="green"/>
        </w:rPr>
        <w:t xml:space="preserve">Such a scenario could spark a </w:t>
      </w:r>
      <w:r w:rsidRPr="00174185">
        <w:rPr>
          <w:rStyle w:val="StyleUnderline"/>
        </w:rPr>
        <w:t>government</w:t>
      </w:r>
      <w:r w:rsidRPr="00174185">
        <w:rPr>
          <w:rStyle w:val="StyleUnderline"/>
          <w:highlight w:val="green"/>
        </w:rPr>
        <w:t xml:space="preserve"> shutdown</w:t>
      </w:r>
      <w:r w:rsidRPr="00174185">
        <w:rPr>
          <w:sz w:val="16"/>
        </w:rPr>
        <w:t xml:space="preserve"> </w:t>
      </w:r>
      <w:r w:rsidRPr="00174185">
        <w:rPr>
          <w:rStyle w:val="Emphasis"/>
        </w:rPr>
        <w:t>just before Christmas</w:t>
      </w:r>
      <w:r w:rsidRPr="00174185">
        <w:rPr>
          <w:sz w:val="16"/>
        </w:rPr>
        <w:t>.</w:t>
      </w:r>
    </w:p>
    <w:p w14:paraId="650D4942" w14:textId="77777777" w:rsidR="00EB555F" w:rsidRPr="00174185" w:rsidRDefault="00EB555F" w:rsidP="00EB555F">
      <w:pPr>
        <w:rPr>
          <w:sz w:val="16"/>
        </w:rPr>
      </w:pPr>
      <w:r w:rsidRPr="00174185">
        <w:rPr>
          <w:sz w:val="16"/>
        </w:rPr>
        <w:t>That may be. But the reality for Republicans and Democrats is that they need to work together to keep the government open – even if their policy priorities differ.</w:t>
      </w:r>
    </w:p>
    <w:p w14:paraId="49C06402" w14:textId="77777777" w:rsidR="00EB555F" w:rsidRPr="00174185" w:rsidRDefault="00EB555F" w:rsidP="00EB555F">
      <w:pPr>
        <w:rPr>
          <w:sz w:val="16"/>
        </w:rPr>
      </w:pPr>
      <w:r w:rsidRPr="00174185">
        <w:rPr>
          <w:sz w:val="16"/>
        </w:rPr>
        <w:t>USCP Officer David Wilson stood nearby as Lisa Murkowski gaggled with reporters after the Kavanaugh confirmation vote. Wilson is well-known to Capitol Hill regulars, frequently posted just inside the Senate Carriage Entrance. Murkowski went over to Wilson and expressed her gratitude to him and other officers for their assistance during the Kavanaugh skirmish. Murkowski gave Wilson a big hug.</w:t>
      </w:r>
    </w:p>
    <w:p w14:paraId="74C9844E" w14:textId="77777777" w:rsidR="00EB555F" w:rsidRPr="00174185" w:rsidRDefault="00EB555F" w:rsidP="00EB555F">
      <w:pPr>
        <w:rPr>
          <w:sz w:val="16"/>
        </w:rPr>
      </w:pPr>
      <w:r w:rsidRPr="00174185">
        <w:rPr>
          <w:sz w:val="16"/>
        </w:rPr>
        <w:t>“They’re the best,” Murkowski said of the USCP force.</w:t>
      </w:r>
    </w:p>
    <w:p w14:paraId="71E58D88" w14:textId="77777777" w:rsidR="00EB555F" w:rsidRPr="00174185" w:rsidRDefault="00EB555F" w:rsidP="00EB555F">
      <w:pPr>
        <w:rPr>
          <w:rStyle w:val="Emphasis"/>
        </w:rPr>
      </w:pPr>
      <w:r w:rsidRPr="00174185">
        <w:rPr>
          <w:rStyle w:val="StyleUnderline"/>
          <w:highlight w:val="green"/>
        </w:rPr>
        <w:t>Lawmakers</w:t>
      </w:r>
      <w:r w:rsidRPr="00174185">
        <w:rPr>
          <w:sz w:val="16"/>
        </w:rPr>
        <w:t xml:space="preserve"> may not always get along. They </w:t>
      </w:r>
      <w:r w:rsidRPr="00174185">
        <w:rPr>
          <w:rStyle w:val="Emphasis"/>
          <w:highlight w:val="green"/>
        </w:rPr>
        <w:t>may not always reach bipartisan common ground on big issues</w:t>
      </w:r>
      <w:r w:rsidRPr="00174185">
        <w:rPr>
          <w:sz w:val="16"/>
        </w:rPr>
        <w:t xml:space="preserve">. Senate decorum may falter. </w:t>
      </w:r>
      <w:r w:rsidRPr="00174185">
        <w:rPr>
          <w:rStyle w:val="StyleUnderline"/>
          <w:highlight w:val="green"/>
        </w:rPr>
        <w:t xml:space="preserve">Yet </w:t>
      </w:r>
      <w:r w:rsidRPr="00174185">
        <w:rPr>
          <w:rStyle w:val="Emphasis"/>
          <w:highlight w:val="green"/>
        </w:rPr>
        <w:t>Murkowski’s</w:t>
      </w:r>
      <w:r w:rsidRPr="00174185">
        <w:rPr>
          <w:rStyle w:val="StyleUnderline"/>
          <w:highlight w:val="green"/>
        </w:rPr>
        <w:t xml:space="preserve"> gesture</w:t>
      </w:r>
      <w:r w:rsidRPr="00174185">
        <w:rPr>
          <w:sz w:val="16"/>
        </w:rPr>
        <w:t xml:space="preserve"> </w:t>
      </w:r>
      <w:r w:rsidRPr="00174185">
        <w:rPr>
          <w:rStyle w:val="StyleUnderline"/>
        </w:rPr>
        <w:t>of appreciation</w:t>
      </w:r>
      <w:r w:rsidRPr="00174185">
        <w:rPr>
          <w:sz w:val="16"/>
        </w:rPr>
        <w:t xml:space="preserve"> to Wilson </w:t>
      </w:r>
      <w:r w:rsidRPr="00174185">
        <w:rPr>
          <w:rStyle w:val="StyleUnderline"/>
          <w:highlight w:val="green"/>
        </w:rPr>
        <w:t>might reveal something</w:t>
      </w:r>
      <w:r w:rsidRPr="00174185">
        <w:rPr>
          <w:rStyle w:val="StyleUnderline"/>
        </w:rPr>
        <w:t xml:space="preserve"> </w:t>
      </w:r>
      <w:r w:rsidRPr="00174185">
        <w:rPr>
          <w:sz w:val="16"/>
        </w:rPr>
        <w:t xml:space="preserve">below the surface. </w:t>
      </w:r>
      <w:r w:rsidRPr="00174185">
        <w:rPr>
          <w:rStyle w:val="StyleUnderline"/>
          <w:highlight w:val="green"/>
        </w:rPr>
        <w:t>Perhaps everything</w:t>
      </w:r>
      <w:r w:rsidRPr="00174185">
        <w:rPr>
          <w:rStyle w:val="StyleUnderline"/>
        </w:rPr>
        <w:t xml:space="preserve"> on Capitol Hill </w:t>
      </w:r>
      <w:r w:rsidRPr="00174185">
        <w:rPr>
          <w:rStyle w:val="StyleUnderline"/>
          <w:highlight w:val="green"/>
        </w:rPr>
        <w:t>hasn’t completely devolved</w:t>
      </w:r>
      <w:r w:rsidRPr="00174185">
        <w:rPr>
          <w:rStyle w:val="StyleUnderline"/>
        </w:rPr>
        <w:t>.</w:t>
      </w:r>
      <w:r w:rsidRPr="00174185">
        <w:rPr>
          <w:sz w:val="16"/>
        </w:rPr>
        <w:t xml:space="preserve"> </w:t>
      </w:r>
      <w:r w:rsidRPr="00174185">
        <w:rPr>
          <w:rStyle w:val="Emphasis"/>
          <w:highlight w:val="green"/>
        </w:rPr>
        <w:t>Yet.</w:t>
      </w:r>
    </w:p>
    <w:p w14:paraId="0E739B83" w14:textId="77777777" w:rsidR="00EB555F" w:rsidRPr="00F669B7" w:rsidRDefault="00EB555F" w:rsidP="00EB555F">
      <w:r w:rsidRPr="00174185">
        <w:t>----------- end of article -----------</w:t>
      </w:r>
    </w:p>
    <w:p w14:paraId="0421A2DF" w14:textId="77777777" w:rsidR="00EB555F" w:rsidRDefault="00EB555F" w:rsidP="00EB555F"/>
    <w:p w14:paraId="1971F3EB" w14:textId="77777777" w:rsidR="00EB555F" w:rsidRDefault="00EB555F" w:rsidP="00EB555F">
      <w:pPr>
        <w:pStyle w:val="Heading3"/>
      </w:pPr>
      <w:r>
        <w:t>2NC---!---AT: Military Useless</w:t>
      </w:r>
    </w:p>
    <w:p w14:paraId="43A74CF9" w14:textId="77777777" w:rsidR="00EB555F" w:rsidRDefault="00EB555F" w:rsidP="00EB555F"/>
    <w:p w14:paraId="0440B4B1" w14:textId="77777777" w:rsidR="00EB555F" w:rsidRDefault="00EB555F" w:rsidP="00EB555F">
      <w:pPr>
        <w:pStyle w:val="Heading4"/>
      </w:pPr>
      <w:bookmarkStart w:id="7" w:name="_Hlk188109995"/>
      <w:r>
        <w:t>Modernization key to deterrence</w:t>
      </w:r>
    </w:p>
    <w:p w14:paraId="4160A1AC" w14:textId="77777777" w:rsidR="00EB555F" w:rsidRDefault="00EB555F" w:rsidP="00EB555F">
      <w:r w:rsidRPr="00010DD9">
        <w:rPr>
          <w:rStyle w:val="Style13ptBold"/>
        </w:rPr>
        <w:t>Porter ’23</w:t>
      </w:r>
      <w:r>
        <w:t xml:space="preserve"> - Lieutenant Colonel Porter is an intercontinental ballistic missile operator in the US Air Force and currently a doctoral candidate in defense and strategic studies at Missouri State University. He holds a master’s degree in management from Troy University and a bachelor’s degree in international relations from Brigham Young University. His research interests include China’s nuclear posture and nuclear deterrence strategy -“The Nuclear Revolution: Fact of Fiction?” - Journal of Indo-Pacific Affairs - Nov. 15, 2023 - https://media.defense.gov/2023/Nov/14/2003340195/-1/-1/1/VIEW%20PORTER%20-%20JIPA.PDF/VIEW%20PORTER%20-%20JIPA.PDF</w:t>
      </w:r>
    </w:p>
    <w:p w14:paraId="3327263E" w14:textId="77777777" w:rsidR="00EB555F" w:rsidRDefault="00EB555F" w:rsidP="00EB555F"/>
    <w:p w14:paraId="7FF2DB6E" w14:textId="77777777" w:rsidR="00EB555F" w:rsidRPr="00B73C8A" w:rsidRDefault="00EB555F" w:rsidP="00EB555F">
      <w:pPr>
        <w:rPr>
          <w:sz w:val="14"/>
        </w:rPr>
      </w:pPr>
      <w:r w:rsidRPr="00010DD9">
        <w:rPr>
          <w:rStyle w:val="Emphasis"/>
        </w:rPr>
        <w:t>In today’s security environment</w:t>
      </w:r>
      <w:r w:rsidRPr="00B73C8A">
        <w:rPr>
          <w:sz w:val="14"/>
        </w:rPr>
        <w:t xml:space="preserve">, stakes may be higher between emerging nuclear-armed states and other nuclear-armed states. Consequently, </w:t>
      </w:r>
      <w:r w:rsidRPr="00010DD9">
        <w:rPr>
          <w:rStyle w:val="StyleUnderline"/>
          <w:highlight w:val="green"/>
        </w:rPr>
        <w:t>nuclear-armed states may accept more risk</w:t>
      </w:r>
      <w:r w:rsidRPr="00B73C8A">
        <w:rPr>
          <w:sz w:val="14"/>
        </w:rPr>
        <w:t xml:space="preserve"> </w:t>
      </w:r>
      <w:r w:rsidRPr="00010DD9">
        <w:rPr>
          <w:rStyle w:val="Emphasis"/>
        </w:rPr>
        <w:t>today</w:t>
      </w:r>
      <w:r w:rsidRPr="00B73C8A">
        <w:rPr>
          <w:sz w:val="14"/>
        </w:rPr>
        <w:t xml:space="preserve"> than during the Cold War, </w:t>
      </w:r>
      <w:r w:rsidRPr="00010DD9">
        <w:rPr>
          <w:rStyle w:val="StyleUnderline"/>
          <w:highlight w:val="green"/>
        </w:rPr>
        <w:t>and there is a great</w:t>
      </w:r>
      <w:r w:rsidRPr="00B73C8A">
        <w:rPr>
          <w:sz w:val="14"/>
        </w:rPr>
        <w:t xml:space="preserve">er </w:t>
      </w:r>
      <w:r w:rsidRPr="00010DD9">
        <w:rPr>
          <w:rStyle w:val="StyleUnderline"/>
          <w:highlight w:val="green"/>
        </w:rPr>
        <w:t>potential for vital interests to clash.</w:t>
      </w:r>
      <w:r w:rsidRPr="00010DD9">
        <w:rPr>
          <w:rStyle w:val="StyleUnderline"/>
        </w:rPr>
        <w:t xml:space="preserve"> </w:t>
      </w:r>
      <w:r w:rsidRPr="00B73C8A">
        <w:rPr>
          <w:sz w:val="14"/>
        </w:rPr>
        <w:t xml:space="preserve">Evidence of this possibility can be seen in the tension between India and Pakistan. Shortly after conducting nuclear tests, the long-standing dispute over Kashmir erupted into armed conflict in 1999 (the Kargil conflict). In 2019, India became the first nuclear-armed state to use “airpower directly on the undisputed sovereign territory” of another nuclear-armed state when it conducted an airstrike on Balakot, Pakistan.[26] Both incidents could have escalated to nuclear conflict as each side sought to defend territorial interests. Further </w:t>
      </w:r>
      <w:r w:rsidRPr="00010DD9">
        <w:rPr>
          <w:rStyle w:val="StyleUnderline"/>
        </w:rPr>
        <w:t>evidence of higher risk tolerance</w:t>
      </w:r>
      <w:r w:rsidRPr="00B73C8A">
        <w:rPr>
          <w:sz w:val="14"/>
        </w:rPr>
        <w:t xml:space="preserve"> </w:t>
      </w:r>
      <w:r w:rsidRPr="00010DD9">
        <w:rPr>
          <w:rStyle w:val="StyleUnderline"/>
        </w:rPr>
        <w:t xml:space="preserve">and potential for interests to clash can be observed </w:t>
      </w:r>
      <w:r w:rsidRPr="00B73C8A">
        <w:rPr>
          <w:sz w:val="14"/>
        </w:rPr>
        <w:t xml:space="preserve">in the tension between </w:t>
      </w:r>
      <w:r w:rsidRPr="00010DD9">
        <w:rPr>
          <w:rStyle w:val="StyleUnderline"/>
        </w:rPr>
        <w:t>China and the</w:t>
      </w:r>
      <w:r w:rsidRPr="00B73C8A">
        <w:rPr>
          <w:sz w:val="14"/>
        </w:rPr>
        <w:t xml:space="preserve"> </w:t>
      </w:r>
      <w:r w:rsidRPr="00010DD9">
        <w:rPr>
          <w:rStyle w:val="StyleUnderline"/>
        </w:rPr>
        <w:t>U</w:t>
      </w:r>
      <w:r w:rsidRPr="00B73C8A">
        <w:rPr>
          <w:sz w:val="14"/>
        </w:rPr>
        <w:t xml:space="preserve">nited </w:t>
      </w:r>
      <w:r w:rsidRPr="00010DD9">
        <w:rPr>
          <w:rStyle w:val="StyleUnderline"/>
        </w:rPr>
        <w:t>S</w:t>
      </w:r>
      <w:r w:rsidRPr="00B73C8A">
        <w:rPr>
          <w:sz w:val="14"/>
        </w:rPr>
        <w:t xml:space="preserve">tates </w:t>
      </w:r>
      <w:r w:rsidRPr="00010DD9">
        <w:rPr>
          <w:rStyle w:val="StyleUnderline"/>
        </w:rPr>
        <w:t>over Taiwan.</w:t>
      </w:r>
      <w:r w:rsidRPr="00B73C8A">
        <w:rPr>
          <w:sz w:val="14"/>
        </w:rPr>
        <w:t xml:space="preserve"> </w:t>
      </w:r>
      <w:r w:rsidRPr="00010DD9">
        <w:rPr>
          <w:rStyle w:val="StyleUnderline"/>
        </w:rPr>
        <w:t>Taiwan is at the center of a territorial dispute with high stakes on both sides. China claims Taiwan is already part of China’s sovereign territory, while the United States has consistently committed to defending Taiwan as a de facto independent state</w:t>
      </w:r>
      <w:r w:rsidRPr="00B73C8A">
        <w:rPr>
          <w:sz w:val="14"/>
        </w:rPr>
        <w:t xml:space="preserve">. While a departure from long-standing US policy, President </w:t>
      </w:r>
      <w:r w:rsidRPr="00010DD9">
        <w:rPr>
          <w:rStyle w:val="StyleUnderline"/>
        </w:rPr>
        <w:t>Biden has recently affirmed the United States would “get militarily involved to defend Taiwan if it comes to that.”[</w:t>
      </w:r>
      <w:r w:rsidRPr="00B73C8A">
        <w:rPr>
          <w:sz w:val="14"/>
        </w:rPr>
        <w:t xml:space="preserve">27] In such a high-stakes battle for Taiwan, </w:t>
      </w:r>
      <w:r w:rsidRPr="00010DD9">
        <w:rPr>
          <w:rStyle w:val="StyleUnderline"/>
        </w:rPr>
        <w:t>nuclear stability during a conflict becomes uncertain. China could argue that its no-first-use policy does not apply in the case of Taiwan, as China considers reunification an internal matter, or China might resort to nuclear weapons in the face of conventional defeat at the hands of the U</w:t>
      </w:r>
      <w:r w:rsidRPr="00B73C8A">
        <w:rPr>
          <w:sz w:val="14"/>
        </w:rPr>
        <w:t xml:space="preserve">nited </w:t>
      </w:r>
      <w:r w:rsidRPr="00010DD9">
        <w:rPr>
          <w:rStyle w:val="StyleUnderline"/>
        </w:rPr>
        <w:t>S</w:t>
      </w:r>
      <w:r w:rsidRPr="00B73C8A">
        <w:rPr>
          <w:sz w:val="14"/>
        </w:rPr>
        <w:t xml:space="preserve">tates. Furthermore, </w:t>
      </w:r>
      <w:r w:rsidRPr="00010DD9">
        <w:rPr>
          <w:rStyle w:val="Emphasis"/>
        </w:rPr>
        <w:t>China might use nuclear weapons</w:t>
      </w:r>
      <w:r w:rsidRPr="00B73C8A">
        <w:rPr>
          <w:sz w:val="14"/>
        </w:rPr>
        <w:t xml:space="preserve"> </w:t>
      </w:r>
      <w:r w:rsidRPr="00010DD9">
        <w:rPr>
          <w:rStyle w:val="StyleUnderline"/>
        </w:rPr>
        <w:t xml:space="preserve">with the legitimacy of party rule on the line. </w:t>
      </w:r>
      <w:r w:rsidRPr="00B73C8A">
        <w:rPr>
          <w:sz w:val="14"/>
        </w:rPr>
        <w:t xml:space="preserve">To prevent South Korea and Japan from acquiring nuclear weapons, the United States might want to avoid tarnishing its reputation for defending allies and partners. </w:t>
      </w:r>
      <w:r w:rsidRPr="00010DD9">
        <w:rPr>
          <w:rStyle w:val="StyleUnderline"/>
          <w:highlight w:val="green"/>
        </w:rPr>
        <w:t>China and the U</w:t>
      </w:r>
      <w:r w:rsidRPr="00B73C8A">
        <w:rPr>
          <w:sz w:val="14"/>
        </w:rPr>
        <w:t xml:space="preserve">nited </w:t>
      </w:r>
      <w:r w:rsidRPr="00010DD9">
        <w:rPr>
          <w:rStyle w:val="StyleUnderline"/>
          <w:highlight w:val="green"/>
        </w:rPr>
        <w:t>S</w:t>
      </w:r>
      <w:r w:rsidRPr="00B73C8A">
        <w:rPr>
          <w:sz w:val="14"/>
        </w:rPr>
        <w:t xml:space="preserve">tates </w:t>
      </w:r>
      <w:r w:rsidRPr="00B73C8A">
        <w:rPr>
          <w:rStyle w:val="StyleUnderline"/>
        </w:rPr>
        <w:t xml:space="preserve">may be more willing to </w:t>
      </w:r>
      <w:r w:rsidRPr="00010DD9">
        <w:rPr>
          <w:rStyle w:val="StyleUnderline"/>
          <w:highlight w:val="green"/>
        </w:rPr>
        <w:t>accept risk</w:t>
      </w:r>
      <w:r w:rsidRPr="00B73C8A">
        <w:rPr>
          <w:sz w:val="14"/>
        </w:rPr>
        <w:t xml:space="preserve"> </w:t>
      </w:r>
      <w:r w:rsidRPr="00010DD9">
        <w:rPr>
          <w:rStyle w:val="Emphasis"/>
        </w:rPr>
        <w:t xml:space="preserve">today </w:t>
      </w:r>
      <w:r w:rsidRPr="00010DD9">
        <w:rPr>
          <w:rStyle w:val="StyleUnderline"/>
          <w:highlight w:val="green"/>
        </w:rPr>
        <w:t>regarding Taiwan</w:t>
      </w:r>
      <w:r w:rsidRPr="00B73C8A">
        <w:rPr>
          <w:sz w:val="14"/>
        </w:rPr>
        <w:t xml:space="preserve">, thus </w:t>
      </w:r>
      <w:r w:rsidRPr="00010DD9">
        <w:rPr>
          <w:rStyle w:val="StyleUnderline"/>
          <w:highlight w:val="green"/>
        </w:rPr>
        <w:t>increasing</w:t>
      </w:r>
      <w:r w:rsidRPr="00010DD9">
        <w:rPr>
          <w:rStyle w:val="StyleUnderline"/>
        </w:rPr>
        <w:t xml:space="preserve"> the likelihood of</w:t>
      </w:r>
      <w:r w:rsidRPr="00B73C8A">
        <w:rPr>
          <w:sz w:val="14"/>
        </w:rPr>
        <w:t xml:space="preserve"> </w:t>
      </w:r>
      <w:r w:rsidRPr="00010DD9">
        <w:rPr>
          <w:rStyle w:val="Emphasis"/>
          <w:highlight w:val="green"/>
        </w:rPr>
        <w:t>nuclear escalation.</w:t>
      </w:r>
    </w:p>
    <w:p w14:paraId="22D91308" w14:textId="77777777" w:rsidR="00EB555F" w:rsidRPr="00B73C8A" w:rsidRDefault="00EB555F" w:rsidP="00EB555F">
      <w:pPr>
        <w:rPr>
          <w:sz w:val="14"/>
        </w:rPr>
      </w:pPr>
      <w:r w:rsidRPr="00B73C8A">
        <w:rPr>
          <w:sz w:val="14"/>
        </w:rPr>
        <w:t xml:space="preserve">Another concerning aspect of the emerging landscape and its impact on stability is the potential disregard for a nuclear “taboo” by nuclear-armed states. There has been an international norm against the use of nuclear weapons based on their devastating power. Throughout the nuclear era, nuclear-armed states have refrained from using nuclear weapons in tense situations, such as the Korean War, the end of French rule in Vietnam (where the French requested the use of US nuclear weapons), the Taiwan Strait Crisis of 1954-1955, the Cuban missile crisis, the Sino-Soviet Border conflict of 1969, and others. However, the nuclear taboo is facing significant challenges due to “renewed major power rivalry, bellicose rhetoric, fading memories of Hiroshima, and increasing reliance on nuclear weapons in the nuclear states’ military doctrines.”[28] Frequent </w:t>
      </w:r>
      <w:r w:rsidRPr="001A2FE6">
        <w:rPr>
          <w:rStyle w:val="StyleUnderline"/>
          <w:highlight w:val="green"/>
        </w:rPr>
        <w:t>nuclear threats from</w:t>
      </w:r>
      <w:r w:rsidRPr="00B73C8A">
        <w:rPr>
          <w:sz w:val="14"/>
        </w:rPr>
        <w:t xml:space="preserve"> new nuclear powers like </w:t>
      </w:r>
      <w:r w:rsidRPr="001A2FE6">
        <w:rPr>
          <w:rStyle w:val="Emphasis"/>
          <w:highlight w:val="green"/>
        </w:rPr>
        <w:t>North Korea</w:t>
      </w:r>
      <w:r w:rsidRPr="00B73C8A">
        <w:rPr>
          <w:sz w:val="14"/>
        </w:rPr>
        <w:t xml:space="preserve"> </w:t>
      </w:r>
      <w:r w:rsidRPr="001A2FE6">
        <w:rPr>
          <w:rStyle w:val="StyleUnderline"/>
          <w:highlight w:val="green"/>
        </w:rPr>
        <w:t xml:space="preserve">and </w:t>
      </w:r>
      <w:r w:rsidRPr="001A2FE6">
        <w:rPr>
          <w:rStyle w:val="Emphasis"/>
          <w:highlight w:val="green"/>
        </w:rPr>
        <w:t>Pakistan</w:t>
      </w:r>
      <w:r w:rsidRPr="00B73C8A">
        <w:rPr>
          <w:sz w:val="14"/>
        </w:rPr>
        <w:t xml:space="preserve"> have </w:t>
      </w:r>
      <w:r w:rsidRPr="001A2FE6">
        <w:rPr>
          <w:rStyle w:val="StyleUnderline"/>
          <w:highlight w:val="green"/>
        </w:rPr>
        <w:t>raise</w:t>
      </w:r>
      <w:r w:rsidRPr="00B73C8A">
        <w:rPr>
          <w:sz w:val="14"/>
        </w:rPr>
        <w:t xml:space="preserve">d </w:t>
      </w:r>
      <w:r w:rsidRPr="001A2FE6">
        <w:rPr>
          <w:rStyle w:val="StyleUnderline"/>
          <w:highlight w:val="green"/>
        </w:rPr>
        <w:t>doubts about</w:t>
      </w:r>
      <w:r w:rsidRPr="00B73C8A">
        <w:rPr>
          <w:sz w:val="14"/>
        </w:rPr>
        <w:t xml:space="preserve"> the longevity of </w:t>
      </w:r>
      <w:r w:rsidRPr="00B73C8A">
        <w:rPr>
          <w:rStyle w:val="StyleUnderline"/>
        </w:rPr>
        <w:t xml:space="preserve">the tradition of </w:t>
      </w:r>
      <w:r w:rsidRPr="001A2FE6">
        <w:rPr>
          <w:rStyle w:val="StyleUnderline"/>
          <w:highlight w:val="green"/>
        </w:rPr>
        <w:t>non-use</w:t>
      </w:r>
      <w:r w:rsidRPr="00B73C8A">
        <w:rPr>
          <w:sz w:val="14"/>
        </w:rPr>
        <w:t xml:space="preserve"> </w:t>
      </w:r>
      <w:r w:rsidRPr="001A2FE6">
        <w:rPr>
          <w:rStyle w:val="StyleUnderline"/>
        </w:rPr>
        <w:t>that developed between the United States and the Soviet Union</w:t>
      </w:r>
      <w:r w:rsidRPr="00B73C8A">
        <w:rPr>
          <w:rStyle w:val="StyleUnderline"/>
          <w:highlight w:val="green"/>
        </w:rPr>
        <w:t>.</w:t>
      </w:r>
      <w:r w:rsidRPr="00B73C8A">
        <w:rPr>
          <w:sz w:val="14"/>
        </w:rPr>
        <w:t xml:space="preserve"> Recent </w:t>
      </w:r>
      <w:r w:rsidRPr="001A2FE6">
        <w:rPr>
          <w:rStyle w:val="StyleUnderline"/>
          <w:highlight w:val="green"/>
        </w:rPr>
        <w:t>nuclear threats from Russia</w:t>
      </w:r>
      <w:r w:rsidRPr="00B73C8A">
        <w:rPr>
          <w:sz w:val="14"/>
        </w:rPr>
        <w:t xml:space="preserve"> during the conflict in Ukraine also </w:t>
      </w:r>
      <w:r w:rsidRPr="001A2FE6">
        <w:rPr>
          <w:rStyle w:val="StyleUnderline"/>
          <w:highlight w:val="green"/>
        </w:rPr>
        <w:t>cast doubt on the</w:t>
      </w:r>
      <w:r w:rsidRPr="00B73C8A">
        <w:rPr>
          <w:sz w:val="14"/>
        </w:rPr>
        <w:t xml:space="preserve"> durability of the </w:t>
      </w:r>
      <w:r w:rsidRPr="001A2FE6">
        <w:rPr>
          <w:rStyle w:val="StyleUnderline"/>
          <w:highlight w:val="green"/>
        </w:rPr>
        <w:t>taboo</w:t>
      </w:r>
      <w:r w:rsidRPr="001A2FE6">
        <w:rPr>
          <w:rStyle w:val="StyleUnderline"/>
        </w:rPr>
        <w:t xml:space="preserve"> as Russia expresses its desire to keep Western powers out of the conflict. </w:t>
      </w:r>
      <w:r w:rsidRPr="00B73C8A">
        <w:rPr>
          <w:sz w:val="14"/>
        </w:rPr>
        <w:t xml:space="preserve">Pressure against the nuclear taboo also emanates from the United States. President Donald Trump’s “over-the-top” rhetoric in response to North Korean nuclear capabilities and the American public’s not overly strong opposition to the use of nuclear weapons challenge the nuclear taboo.[29] Given these circumstances, the nuclear revolution no longer appears as revolutionary in statecraft—its ability to induce caution through nuclear weapons is under pressure as </w:t>
      </w:r>
      <w:r w:rsidRPr="001A2FE6">
        <w:rPr>
          <w:rStyle w:val="Emphasis"/>
        </w:rPr>
        <w:t>states build arsenals to gain an advantage in potential nuclear warfare and make increasingly aggressive threats</w:t>
      </w:r>
      <w:r w:rsidRPr="00B73C8A">
        <w:rPr>
          <w:sz w:val="14"/>
        </w:rPr>
        <w:t xml:space="preserve"> to emphasize the importance of specific national interests. By moving away from the nuclear taboo, states are using nuclear weapons as another means of gaining advantage in power politics.</w:t>
      </w:r>
    </w:p>
    <w:p w14:paraId="7CBBEE59" w14:textId="77777777" w:rsidR="00EB555F" w:rsidRPr="00B73C8A" w:rsidRDefault="00EB555F" w:rsidP="00EB555F">
      <w:pPr>
        <w:rPr>
          <w:sz w:val="14"/>
          <w:szCs w:val="14"/>
        </w:rPr>
      </w:pPr>
      <w:r w:rsidRPr="00B73C8A">
        <w:rPr>
          <w:sz w:val="14"/>
          <w:szCs w:val="14"/>
        </w:rPr>
        <w:t>Finally, another change in the security environment that raises questions about stability is the internal characteristics of emerging nuclear-armed states. Narang and Sagan characterize India and Pakistan as “de facto praetorian” regimes, indicating that their militaries wield excessive or abusive influence over political decisions.[30] Military organizations may have goals and objectives separate from the overall state-level goal of maintaining security, potentially leading to nuclear escalation. For example, a military organization may prioritize the role of nuclear weapons in decision-making to secure more resources. North Korea exemplifies another concerning type of regime, considered a personal dictatorship. This type of regime may present “different kinds of threats and challenges for nuclear stability.”[31] Leaders in personal dictatorships may have fewer organizational constraints and significant latitude to indulge in psychological issues like narcissism, paranoia, pride, and shame. Such regimes may foster poor learning environments due to the inclination of personalistic leaders to “surround themselves with sycophants, privileging loyalty or competence.”[32] Personal beliefs and perceptions can exert a significant influence on decision making.[33] In an environment with few organizational restraints, uncertainty is amplified. Consequently, personal dictatorships introduce uncertainty when assessing the functioning of deterrence. For instance, a personalistic leader may escalate a conflict based on pride or shame rather than considering the potential for destruction.</w:t>
      </w:r>
    </w:p>
    <w:p w14:paraId="50B3C15F" w14:textId="77777777" w:rsidR="00EB555F" w:rsidRPr="00B73C8A" w:rsidRDefault="00EB555F" w:rsidP="00EB555F">
      <w:pPr>
        <w:rPr>
          <w:sz w:val="14"/>
          <w:szCs w:val="14"/>
        </w:rPr>
      </w:pPr>
      <w:r w:rsidRPr="00B73C8A">
        <w:rPr>
          <w:sz w:val="14"/>
          <w:szCs w:val="14"/>
        </w:rPr>
        <w:t>In summary, the addition of more nuclear-armed states introduces uncertainties into the functioning of deterrence. States may question the existence of a stalemate or their ability to achieve mutual vulnerability, leading them to seek ways to attain military superiority. The nuclear taboo faces pressure as more states view nuclear weapons as a competitive source for gaining an advantage. The internal characteristics of emerging nuclear-armed states create greater potential for escalation than was perceived during the Cold War era.</w:t>
      </w:r>
    </w:p>
    <w:p w14:paraId="1B0E28DD" w14:textId="77777777" w:rsidR="00EB555F" w:rsidRPr="00B73C8A" w:rsidRDefault="00EB555F" w:rsidP="00EB555F">
      <w:pPr>
        <w:rPr>
          <w:sz w:val="14"/>
          <w:szCs w:val="14"/>
        </w:rPr>
      </w:pPr>
      <w:r w:rsidRPr="00B73C8A">
        <w:rPr>
          <w:sz w:val="14"/>
          <w:szCs w:val="14"/>
        </w:rPr>
        <w:t>The Truth about Nuclear Weapons in the Current Security Environment</w:t>
      </w:r>
    </w:p>
    <w:p w14:paraId="0942677A" w14:textId="77777777" w:rsidR="00EB555F" w:rsidRPr="00B73C8A" w:rsidRDefault="00EB555F" w:rsidP="00EB555F">
      <w:pPr>
        <w:rPr>
          <w:sz w:val="14"/>
          <w:szCs w:val="14"/>
        </w:rPr>
      </w:pPr>
      <w:r w:rsidRPr="00B73C8A">
        <w:rPr>
          <w:sz w:val="14"/>
          <w:szCs w:val="14"/>
        </w:rPr>
        <w:t>The questions persist: To what degree did the introduction of nuclear weapons represent a revolution, if at all? To what extent does the nuclear revolution impact competition? Do the concepts of the nuclear revolution remain valid in light of potential shifts in the security environment, or is the situation evolving, and to what extent?</w:t>
      </w:r>
    </w:p>
    <w:p w14:paraId="538867D8" w14:textId="77777777" w:rsidR="00EB555F" w:rsidRPr="00B73C8A" w:rsidRDefault="00EB555F" w:rsidP="00EB555F">
      <w:pPr>
        <w:rPr>
          <w:sz w:val="14"/>
          <w:szCs w:val="14"/>
        </w:rPr>
      </w:pPr>
      <w:r w:rsidRPr="00B73C8A">
        <w:rPr>
          <w:sz w:val="14"/>
          <w:szCs w:val="14"/>
        </w:rPr>
        <w:t>Extent of the Nuclear Revolution</w:t>
      </w:r>
    </w:p>
    <w:p w14:paraId="3304AFF9" w14:textId="77777777" w:rsidR="00EB555F" w:rsidRPr="00B73C8A" w:rsidRDefault="00EB555F" w:rsidP="00EB555F">
      <w:pPr>
        <w:rPr>
          <w:sz w:val="14"/>
          <w:szCs w:val="14"/>
        </w:rPr>
      </w:pPr>
      <w:r w:rsidRPr="00B73C8A">
        <w:rPr>
          <w:sz w:val="14"/>
          <w:szCs w:val="14"/>
        </w:rPr>
        <w:t>The introduction of nuclear weapons was indeed groundbreaking, yet not as profoundly revolutionary as the term revolution suggests. The specter of nuclear war persisted throughout the Cold War, notwithstanding the concept of mutual vulnerability. The end of the Cold War may have come about without a catastrophic escalation by sheer chance. The Cuban missile crisis, a highly charged situation with numerous opportunities for miscalculation and misinterpretation of intentions, underscores that tension endured between nuclear-armed states, and the staleness of the standoff may not have been as robust as anticipated. This likelihood becomes even more pronounced in the present day with an increasing number of states possessing nuclear weapons. An evaluation by Patrick Morgan, an expert in deterrence theory, may retain relevance today when he stated, “deterrence theory cannot now, and will not in the future, resolve the difficulties, in the abstract and in practice, that we regularly encounter with deterrence.”[34]</w:t>
      </w:r>
    </w:p>
    <w:p w14:paraId="55DFA984" w14:textId="77777777" w:rsidR="00EB555F" w:rsidRPr="00B73C8A" w:rsidRDefault="00EB555F" w:rsidP="00EB555F">
      <w:pPr>
        <w:rPr>
          <w:sz w:val="14"/>
        </w:rPr>
      </w:pPr>
      <w:r w:rsidRPr="00B73C8A">
        <w:rPr>
          <w:sz w:val="14"/>
        </w:rPr>
        <w:t xml:space="preserve">Conversely, </w:t>
      </w:r>
      <w:r w:rsidRPr="00B73C8A">
        <w:rPr>
          <w:rStyle w:val="StyleUnderline"/>
        </w:rPr>
        <w:t>states cannot disregard the caution that nuclear weapons instill</w:t>
      </w:r>
      <w:r w:rsidRPr="00B73C8A">
        <w:rPr>
          <w:sz w:val="14"/>
        </w:rPr>
        <w:t xml:space="preserve">. The fact remains that no state has employed nuclear weapons since 1945, despite numerous opportunities to do so. </w:t>
      </w:r>
      <w:r w:rsidRPr="001A2FE6">
        <w:rPr>
          <w:rStyle w:val="StyleUnderline"/>
        </w:rPr>
        <w:t>With more nuclear-armed states emerging and the potential for tense situations on the rise, these opportunities will likely increase</w:t>
      </w:r>
      <w:r w:rsidRPr="00B73C8A">
        <w:rPr>
          <w:sz w:val="14"/>
        </w:rPr>
        <w:t>.</w:t>
      </w:r>
    </w:p>
    <w:p w14:paraId="0077006D" w14:textId="77777777" w:rsidR="00EB555F" w:rsidRPr="00B73C8A" w:rsidRDefault="00EB555F" w:rsidP="00EB555F">
      <w:pPr>
        <w:rPr>
          <w:sz w:val="14"/>
        </w:rPr>
      </w:pPr>
      <w:r w:rsidRPr="00B73C8A">
        <w:rPr>
          <w:sz w:val="14"/>
        </w:rPr>
        <w:t xml:space="preserve">The reality about nuclear weapons today is that they continue to be significant. </w:t>
      </w:r>
      <w:r w:rsidRPr="00010DD9">
        <w:rPr>
          <w:rStyle w:val="StyleUnderline"/>
          <w:highlight w:val="green"/>
        </w:rPr>
        <w:t>Nuclear weapons</w:t>
      </w:r>
      <w:r w:rsidRPr="00B73C8A">
        <w:rPr>
          <w:sz w:val="14"/>
        </w:rPr>
        <w:t xml:space="preserve"> both </w:t>
      </w:r>
      <w:r w:rsidRPr="00010DD9">
        <w:rPr>
          <w:rStyle w:val="StyleUnderline"/>
          <w:highlight w:val="green"/>
        </w:rPr>
        <w:t>promote caution</w:t>
      </w:r>
      <w:r w:rsidRPr="00B73C8A">
        <w:rPr>
          <w:sz w:val="14"/>
        </w:rPr>
        <w:t xml:space="preserve"> </w:t>
      </w:r>
      <w:r w:rsidRPr="00010DD9">
        <w:rPr>
          <w:rStyle w:val="StyleUnderline"/>
          <w:highlight w:val="green"/>
        </w:rPr>
        <w:t xml:space="preserve">and </w:t>
      </w:r>
      <w:r w:rsidRPr="00B73C8A">
        <w:rPr>
          <w:rStyle w:val="StyleUnderline"/>
        </w:rPr>
        <w:t>retain value</w:t>
      </w:r>
      <w:r w:rsidRPr="00B73C8A">
        <w:rPr>
          <w:sz w:val="14"/>
        </w:rPr>
        <w:t xml:space="preserve"> as tools </w:t>
      </w:r>
      <w:r w:rsidRPr="00B73C8A">
        <w:rPr>
          <w:rStyle w:val="StyleUnderline"/>
        </w:rPr>
        <w:t xml:space="preserve">for </w:t>
      </w:r>
      <w:r w:rsidRPr="00010DD9">
        <w:rPr>
          <w:rStyle w:val="StyleUnderline"/>
          <w:highlight w:val="green"/>
        </w:rPr>
        <w:t>gain</w:t>
      </w:r>
      <w:r w:rsidRPr="00B73C8A">
        <w:rPr>
          <w:rStyle w:val="StyleUnderline"/>
        </w:rPr>
        <w:t>ing</w:t>
      </w:r>
      <w:r w:rsidRPr="00010DD9">
        <w:rPr>
          <w:rStyle w:val="StyleUnderline"/>
          <w:highlight w:val="green"/>
        </w:rPr>
        <w:t xml:space="preserve"> advantage</w:t>
      </w:r>
      <w:r w:rsidRPr="00B73C8A">
        <w:rPr>
          <w:sz w:val="14"/>
        </w:rPr>
        <w:t xml:space="preserve">. The lesson for the United States is that nuclear weapons still hold importance because others employ them to seek advantages in competition. </w:t>
      </w:r>
      <w:r w:rsidRPr="00010DD9">
        <w:rPr>
          <w:rStyle w:val="Emphasis"/>
        </w:rPr>
        <w:t>Therefore,</w:t>
      </w:r>
      <w:r w:rsidRPr="00B73C8A">
        <w:rPr>
          <w:sz w:val="14"/>
        </w:rPr>
        <w:t xml:space="preserve"> </w:t>
      </w:r>
      <w:r w:rsidRPr="00010DD9">
        <w:rPr>
          <w:rStyle w:val="StyleUnderline"/>
          <w:highlight w:val="green"/>
        </w:rPr>
        <w:t>the U</w:t>
      </w:r>
      <w:r w:rsidRPr="00B73C8A">
        <w:rPr>
          <w:sz w:val="14"/>
        </w:rPr>
        <w:t xml:space="preserve">nited </w:t>
      </w:r>
      <w:r w:rsidRPr="00010DD9">
        <w:rPr>
          <w:rStyle w:val="StyleUnderline"/>
          <w:highlight w:val="green"/>
        </w:rPr>
        <w:t>S</w:t>
      </w:r>
      <w:r w:rsidRPr="00B73C8A">
        <w:rPr>
          <w:sz w:val="14"/>
        </w:rPr>
        <w:t xml:space="preserve">tates </w:t>
      </w:r>
      <w:r w:rsidRPr="00010DD9">
        <w:rPr>
          <w:rStyle w:val="StyleUnderline"/>
          <w:highlight w:val="green"/>
        </w:rPr>
        <w:t>should</w:t>
      </w:r>
      <w:r w:rsidRPr="00010DD9">
        <w:rPr>
          <w:rStyle w:val="StyleUnderline"/>
        </w:rPr>
        <w:t xml:space="preserve"> </w:t>
      </w:r>
      <w:r w:rsidRPr="00B73C8A">
        <w:rPr>
          <w:sz w:val="14"/>
        </w:rPr>
        <w:t xml:space="preserve">not seek complete disarmament but rather </w:t>
      </w:r>
      <w:r w:rsidRPr="001A2FE6">
        <w:rPr>
          <w:rStyle w:val="Emphasis"/>
          <w:highlight w:val="green"/>
        </w:rPr>
        <w:t xml:space="preserve">modernize its </w:t>
      </w:r>
      <w:r w:rsidRPr="00B73C8A">
        <w:rPr>
          <w:rStyle w:val="Emphasis"/>
        </w:rPr>
        <w:t>nuclear</w:t>
      </w:r>
      <w:r w:rsidRPr="001A2FE6">
        <w:rPr>
          <w:rStyle w:val="Emphasis"/>
          <w:highlight w:val="green"/>
        </w:rPr>
        <w:t xml:space="preserve"> arsenal</w:t>
      </w:r>
      <w:r w:rsidRPr="00010DD9">
        <w:rPr>
          <w:rStyle w:val="StyleUnderline"/>
          <w:highlight w:val="green"/>
        </w:rPr>
        <w:t xml:space="preserve"> to</w:t>
      </w:r>
      <w:r w:rsidRPr="00B73C8A">
        <w:rPr>
          <w:sz w:val="14"/>
        </w:rPr>
        <w:t xml:space="preserve"> </w:t>
      </w:r>
      <w:r w:rsidRPr="00010DD9">
        <w:rPr>
          <w:rStyle w:val="StyleUnderline"/>
          <w:highlight w:val="green"/>
        </w:rPr>
        <w:t>adapt to</w:t>
      </w:r>
      <w:r w:rsidRPr="00B73C8A">
        <w:rPr>
          <w:rStyle w:val="StyleUnderline"/>
        </w:rPr>
        <w:t xml:space="preserve"> </w:t>
      </w:r>
      <w:r w:rsidRPr="00B73C8A">
        <w:rPr>
          <w:rStyle w:val="Emphasis"/>
        </w:rPr>
        <w:t xml:space="preserve">the evolving capabilities of </w:t>
      </w:r>
      <w:r w:rsidRPr="00010DD9">
        <w:rPr>
          <w:rStyle w:val="StyleUnderline"/>
          <w:highlight w:val="green"/>
        </w:rPr>
        <w:t>adversaries.</w:t>
      </w:r>
    </w:p>
    <w:p w14:paraId="70581668" w14:textId="77777777" w:rsidR="00EB555F" w:rsidRPr="00B73C8A" w:rsidRDefault="00EB555F" w:rsidP="00EB555F">
      <w:pPr>
        <w:rPr>
          <w:sz w:val="14"/>
          <w:szCs w:val="14"/>
        </w:rPr>
      </w:pPr>
      <w:r w:rsidRPr="00B73C8A">
        <w:rPr>
          <w:sz w:val="14"/>
          <w:szCs w:val="14"/>
        </w:rPr>
        <w:t>Nuclear Revolution’s Influence on Competition</w:t>
      </w:r>
    </w:p>
    <w:p w14:paraId="7E60988D" w14:textId="77777777" w:rsidR="00EB555F" w:rsidRPr="00B73C8A" w:rsidRDefault="00EB555F" w:rsidP="00EB555F">
      <w:pPr>
        <w:rPr>
          <w:sz w:val="14"/>
          <w:szCs w:val="14"/>
        </w:rPr>
      </w:pPr>
      <w:r w:rsidRPr="00B73C8A">
        <w:rPr>
          <w:sz w:val="14"/>
          <w:szCs w:val="14"/>
        </w:rPr>
        <w:t xml:space="preserve">The nuclear revolution has not completely eliminated competition, but it has imposed significant constraints. Nuclear weapons constrain the conduct of warfare, even while permitting the possibility of conflict. These constraints are evident in the relationship between Russia and the United States and its allies during the invasion of Ukraine. Russia’s possession of a nuclear arsenal has facilitated the invasion of Ukraine by dissuading other states from becoming more directly involved in the conflict. Without Russia’s nuclear weapons, the United States and its allies might have intervened more directly in the conflict rather than resorting to indirect measures like sanctions and the provision of military equipment. The fear of Russia’s nuclear arsenal has restrained the escalation between major military powers. Similar restraint is also observed in the conflict between India and Pakistan. Pakistan’s nuclear arsenal is postured to deter conventional attacks but was not used in response to India’s air attacks in 2019, despite the option to employ them as a deterrent against further conventional aggression. </w:t>
      </w:r>
    </w:p>
    <w:p w14:paraId="5AC95FDE" w14:textId="77777777" w:rsidR="00EB555F" w:rsidRPr="00B73C8A" w:rsidRDefault="00EB555F" w:rsidP="00EB555F">
      <w:pPr>
        <w:rPr>
          <w:sz w:val="14"/>
          <w:szCs w:val="14"/>
        </w:rPr>
      </w:pPr>
      <w:r w:rsidRPr="00B73C8A">
        <w:rPr>
          <w:sz w:val="14"/>
          <w:szCs w:val="14"/>
        </w:rPr>
        <w:t>The fear of nuclear escalation provides states with a compelling reason to pursue peace or, at the very least, limit conflict. States pursue their interests while being mindful of the opposing side’s interests. In this context, the desire to avoid escalation creates incentives for cooperation.</w:t>
      </w:r>
    </w:p>
    <w:p w14:paraId="7A6FB138" w14:textId="77777777" w:rsidR="00EB555F" w:rsidRPr="00B73C8A" w:rsidRDefault="00EB555F" w:rsidP="00EB555F">
      <w:pPr>
        <w:rPr>
          <w:sz w:val="14"/>
          <w:szCs w:val="14"/>
        </w:rPr>
      </w:pPr>
      <w:r w:rsidRPr="00B73C8A">
        <w:rPr>
          <w:sz w:val="14"/>
          <w:szCs w:val="14"/>
        </w:rPr>
        <w:t>However, concluding that the nuclear revolution completely reshaped the international system away from anarchy and competition may be an overstatement. States still compete to gain advantages even under the shadow of nuclear war. The reality is that states cannot exert dominance as they could before the existence of nuclear weapons.</w:t>
      </w:r>
    </w:p>
    <w:p w14:paraId="29EEAEED" w14:textId="77777777" w:rsidR="00EB555F" w:rsidRPr="00B73C8A" w:rsidRDefault="00EB555F" w:rsidP="00EB555F">
      <w:pPr>
        <w:rPr>
          <w:sz w:val="14"/>
          <w:szCs w:val="14"/>
        </w:rPr>
      </w:pPr>
      <w:r w:rsidRPr="00B73C8A">
        <w:rPr>
          <w:sz w:val="14"/>
          <w:szCs w:val="14"/>
        </w:rPr>
        <w:t>The United States should leverage the fear of escalation to establish safeguards through arms control agreements. Arms control should serve as a tool not only to manage the competition in nuclear modernization but also to create confidence building measures that enhance transparency and discourage force structures that could provide a first-strike advantage, particularly in Sino-US talks.</w:t>
      </w:r>
    </w:p>
    <w:p w14:paraId="44B97E0F" w14:textId="77777777" w:rsidR="00EB555F" w:rsidRPr="00B73C8A" w:rsidRDefault="00EB555F" w:rsidP="00EB555F">
      <w:pPr>
        <w:rPr>
          <w:sz w:val="14"/>
          <w:szCs w:val="14"/>
        </w:rPr>
      </w:pPr>
      <w:r w:rsidRPr="00B73C8A">
        <w:rPr>
          <w:sz w:val="14"/>
          <w:szCs w:val="14"/>
        </w:rPr>
        <w:t>Nuclear Revolution in Today’s Security Environment</w:t>
      </w:r>
    </w:p>
    <w:p w14:paraId="1B25D5A0" w14:textId="77777777" w:rsidR="00EB555F" w:rsidRPr="00B73C8A" w:rsidRDefault="00EB555F" w:rsidP="00EB555F">
      <w:pPr>
        <w:rPr>
          <w:sz w:val="14"/>
          <w:szCs w:val="14"/>
        </w:rPr>
      </w:pPr>
      <w:r w:rsidRPr="00B73C8A">
        <w:rPr>
          <w:sz w:val="14"/>
          <w:szCs w:val="14"/>
        </w:rPr>
        <w:t>The evolving security landscape diminishes the absolute validity of the nuclear revolution, but its core arguments are not entirely invalidated. Mutual vulnerability remains a crucial restraining factor. Nuclear weapons, with their immense destructive potential, continue to promote caution, even with a limited number of weapons. However, the new security environment is growing in complexity as arsenals expand, and states learn to employ their nuclear capabilities for political advantage, both in times of peace and in potential conflicts. The specter of nuclear war persists, as does the presence of power politics and competition.</w:t>
      </w:r>
    </w:p>
    <w:p w14:paraId="15811C3E" w14:textId="77777777" w:rsidR="00EB555F" w:rsidRPr="00B73C8A" w:rsidRDefault="00EB555F" w:rsidP="00EB555F">
      <w:pPr>
        <w:rPr>
          <w:sz w:val="14"/>
          <w:szCs w:val="14"/>
        </w:rPr>
      </w:pPr>
      <w:r w:rsidRPr="00B73C8A">
        <w:rPr>
          <w:sz w:val="14"/>
          <w:szCs w:val="14"/>
        </w:rPr>
        <w:t>Looking ahead, decision-makers must consider the dynamics among all nuclear-armed states, not just a select few. There can be a tendency to concentrate solely on the interactions between the United States, Russia, and China, but such a narrow focus underestimates the intricate nature of international relations. The challenge lies in the fact that these three countries are not the only ones influencing nuclear arsenals. A prime example is the interplay among India, Pakistan, and China. Any changes in India’s arsenal could trigger shifts in the postures of Pakistan or China. Modifications in China’s posture, in turn, could impact the actions of Russia or the United States regarding their nuclear postures. What’s even more concerning is the potential for misperceptions to drive alterations in nuclear postures. Even if India were to maintain its posture, a perceived change by China could produce similar consequences.</w:t>
      </w:r>
    </w:p>
    <w:p w14:paraId="15252415" w14:textId="77777777" w:rsidR="00EB555F" w:rsidRPr="00B73C8A" w:rsidRDefault="00EB555F" w:rsidP="00EB555F">
      <w:pPr>
        <w:rPr>
          <w:sz w:val="14"/>
          <w:szCs w:val="14"/>
        </w:rPr>
      </w:pPr>
      <w:r w:rsidRPr="00B73C8A">
        <w:rPr>
          <w:sz w:val="14"/>
          <w:szCs w:val="14"/>
        </w:rPr>
        <w:t xml:space="preserve">Moreover, the dynamic among all nuclear-armed states is not confined solely to these states. The actions of competitive non-nuclear-armed states could influence the dynamics of nuclear-armed states. For instance, provocative actions by Saudi Arabia or Turkey could persuade Iran that it needs nuclear weapons, which would alter the dynamics among existing nuclear-armed states. The United States might adjust its posture in response, further affecting its relations with others. The new security environment is fraught with complexities, and it does not conform to the simplified expectations of the nuclear revolution theory. </w:t>
      </w:r>
    </w:p>
    <w:p w14:paraId="4CE5FDE3" w14:textId="77777777" w:rsidR="00EB555F" w:rsidRPr="00B73C8A" w:rsidRDefault="00EB555F" w:rsidP="00EB555F">
      <w:pPr>
        <w:rPr>
          <w:sz w:val="14"/>
          <w:szCs w:val="14"/>
        </w:rPr>
      </w:pPr>
      <w:r w:rsidRPr="00B73C8A">
        <w:rPr>
          <w:sz w:val="14"/>
          <w:szCs w:val="14"/>
        </w:rPr>
        <w:t>To navigate this intricate environment, the United States should strive to mitigate uncertainties. Implementing damage limitation capabilities like active missile defense can safeguard the United States against states seeking military advantage through nuclear weapons. Active missile defense is indispensable because relying solely on deterrence through offensive weapons is insufficient. As mentioned, the pressure on the nuclear taboo is substantial, and the internal restraint in emerging states is too uncertain.</w:t>
      </w:r>
    </w:p>
    <w:p w14:paraId="2E49D983" w14:textId="77777777" w:rsidR="00EB555F" w:rsidRPr="00B73C8A" w:rsidRDefault="00EB555F" w:rsidP="00EB555F">
      <w:pPr>
        <w:rPr>
          <w:rStyle w:val="Emphasis"/>
        </w:rPr>
      </w:pPr>
      <w:r w:rsidRPr="00B73C8A">
        <w:rPr>
          <w:rStyle w:val="Emphasis"/>
        </w:rPr>
        <w:t>Conclusion</w:t>
      </w:r>
    </w:p>
    <w:p w14:paraId="622A4D94" w14:textId="77777777" w:rsidR="00EB555F" w:rsidRPr="00B73C8A" w:rsidRDefault="00EB555F" w:rsidP="00EB555F">
      <w:pPr>
        <w:rPr>
          <w:rStyle w:val="Emphasis"/>
        </w:rPr>
      </w:pPr>
      <w:r w:rsidRPr="00B73C8A">
        <w:rPr>
          <w:sz w:val="14"/>
        </w:rPr>
        <w:t xml:space="preserve">In conclusion, the introduction of nuclear weapons did indeed alter international relations, but perhaps not to the extent envisioned by the theory of the nuclear revolution. These weapons have instilled a level of restraint among states, reducing the likelihood of large-scale conflicts. However, the pursuit of strategic advantages persists, both in peacetime and in the potential scenarios of future conflicts. </w:t>
      </w:r>
      <w:r w:rsidRPr="00B73C8A">
        <w:rPr>
          <w:rStyle w:val="StyleUnderline"/>
        </w:rPr>
        <w:t xml:space="preserve">The evolving nuclear landscape presents formidable challenges as emerging nuclear states may exhibit less restraint, creating difficulties for established nuclear powers in maintaining the effectiveness of their deterrence policies. In an increasingly uncertain world, </w:t>
      </w:r>
      <w:r w:rsidRPr="00B73C8A">
        <w:rPr>
          <w:rStyle w:val="StyleUnderline"/>
          <w:highlight w:val="green"/>
        </w:rPr>
        <w:t>it remains imperative for states to maintain effective deterrence policies</w:t>
      </w:r>
      <w:r w:rsidRPr="00B73C8A">
        <w:rPr>
          <w:rStyle w:val="StyleUnderline"/>
        </w:rPr>
        <w:t xml:space="preserve"> </w:t>
      </w:r>
      <w:r w:rsidRPr="00B73C8A">
        <w:rPr>
          <w:rStyle w:val="Emphasis"/>
          <w:highlight w:val="green"/>
        </w:rPr>
        <w:t>to avert catastrophic consequences.</w:t>
      </w:r>
    </w:p>
    <w:p w14:paraId="0BEF228D" w14:textId="77777777" w:rsidR="00EB555F" w:rsidRPr="00B73C8A" w:rsidRDefault="00EB555F" w:rsidP="00EB555F">
      <w:pPr>
        <w:rPr>
          <w:sz w:val="14"/>
        </w:rPr>
      </w:pPr>
      <w:r w:rsidRPr="00B73C8A">
        <w:rPr>
          <w:sz w:val="14"/>
        </w:rPr>
        <w:t xml:space="preserve">Considering these challenges, the United States should pursue a multifaceted approach. </w:t>
      </w:r>
      <w:r w:rsidRPr="00B73C8A">
        <w:rPr>
          <w:rStyle w:val="StyleUnderline"/>
          <w:highlight w:val="green"/>
        </w:rPr>
        <w:t xml:space="preserve">Nuclear modernization </w:t>
      </w:r>
      <w:r w:rsidRPr="00B73C8A">
        <w:rPr>
          <w:rStyle w:val="Emphasis"/>
          <w:highlight w:val="green"/>
        </w:rPr>
        <w:t>is essential</w:t>
      </w:r>
      <w:r w:rsidRPr="00B73C8A">
        <w:rPr>
          <w:sz w:val="14"/>
        </w:rPr>
        <w:t xml:space="preserve"> </w:t>
      </w:r>
      <w:r w:rsidRPr="00B73C8A">
        <w:rPr>
          <w:rStyle w:val="StyleUnderline"/>
          <w:highlight w:val="green"/>
        </w:rPr>
        <w:t>to ensure credible responses to evolving threats</w:t>
      </w:r>
      <w:r w:rsidRPr="00B73C8A">
        <w:rPr>
          <w:sz w:val="14"/>
        </w:rPr>
        <w:t xml:space="preserve">. Simultaneously, the pursuit of arms control agreements is crucial to manage competition and enhance transparency among nuclear-armed states. Furthermore, the adoption of damage-limiting capabilities can help reduce uncertainty in the new security environment. By combining these measures, the United States can navigate the complexities of the contemporary nuclear landscape and contribute to a more stable and secure world. </w:t>
      </w:r>
    </w:p>
    <w:bookmarkEnd w:id="7"/>
    <w:p w14:paraId="700D3165" w14:textId="77777777" w:rsidR="00EB555F" w:rsidRPr="00402E39" w:rsidRDefault="00EB555F" w:rsidP="00EB555F"/>
    <w:p w14:paraId="452CD60B" w14:textId="77777777" w:rsidR="00EB555F" w:rsidRPr="00B835AD" w:rsidRDefault="00EB555F" w:rsidP="00EB555F">
      <w:pPr>
        <w:pStyle w:val="Heading4"/>
      </w:pPr>
      <w:r>
        <w:t xml:space="preserve">Russian and Chinese nuclear weapons advances </w:t>
      </w:r>
      <w:r w:rsidRPr="00327346">
        <w:rPr>
          <w:u w:val="single"/>
        </w:rPr>
        <w:t>demand</w:t>
      </w:r>
      <w:r>
        <w:t xml:space="preserve"> US modernization---there’s </w:t>
      </w:r>
      <w:r w:rsidRPr="00327346">
        <w:rPr>
          <w:u w:val="single"/>
        </w:rPr>
        <w:t>no room left for delay</w:t>
      </w:r>
    </w:p>
    <w:p w14:paraId="641C42A1" w14:textId="77777777" w:rsidR="00EB555F" w:rsidRDefault="00EB555F" w:rsidP="00EB555F">
      <w:r w:rsidRPr="00B835AD">
        <w:rPr>
          <w:rStyle w:val="Style13ptBold"/>
        </w:rPr>
        <w:t>Ruggiero 22</w:t>
      </w:r>
      <w:r>
        <w:t xml:space="preserve"> [Anthony Ruggiero, senior fellow at the Foundation for Defense of Democracies, former Deputy Assistant to the President for National Security Affairs and National Security Council (NSC) Senior Director for Counterproliferation and Biodefense; Bradley Bowman, senior director of the Center on Military and Political Power, M.A. in international relations from Yale University and a B.S. in American politics from the United States Military Academy at West Point; and John Hardie, research manager and a research analyst, M.A. in security studies from the Georgetown University School of Foreign Service and bachelor’s degrees in international relations, political science, and psychology from the University of Georgia, “Russia’s Sarmat test underscores need to modernize US nuclear triad,” 04-28-22, Defense News, </w:t>
      </w:r>
      <w:hyperlink r:id="rId23" w:history="1">
        <w:r w:rsidRPr="00324551">
          <w:rPr>
            <w:rStyle w:val="Hyperlink"/>
          </w:rPr>
          <w:t>https://www.defensenews.com/opinion/commentary/2022/04/28/russias-sarmat-test-underscores-need-to-modernize-us-nuclear-triad/</w:t>
        </w:r>
      </w:hyperlink>
      <w:r>
        <w:t>] [language modified]</w:t>
      </w:r>
    </w:p>
    <w:p w14:paraId="2B350424" w14:textId="77777777" w:rsidR="00EB555F" w:rsidRPr="00B835AD" w:rsidRDefault="00EB555F" w:rsidP="00EB555F">
      <w:pPr>
        <w:rPr>
          <w:sz w:val="16"/>
        </w:rPr>
      </w:pPr>
      <w:r w:rsidRPr="00EE0C94">
        <w:rPr>
          <w:rStyle w:val="StyleUnderline"/>
          <w:highlight w:val="green"/>
        </w:rPr>
        <w:t>Russia</w:t>
      </w:r>
      <w:r w:rsidRPr="00B835AD">
        <w:rPr>
          <w:rStyle w:val="StyleUnderline"/>
        </w:rPr>
        <w:t xml:space="preserve"> conducted its first flight </w:t>
      </w:r>
      <w:r w:rsidRPr="00EE0C94">
        <w:rPr>
          <w:rStyle w:val="StyleUnderline"/>
          <w:highlight w:val="green"/>
        </w:rPr>
        <w:t>test of</w:t>
      </w:r>
      <w:r w:rsidRPr="00B835AD">
        <w:rPr>
          <w:sz w:val="16"/>
        </w:rPr>
        <w:t xml:space="preserve"> the RS-28 </w:t>
      </w:r>
      <w:r w:rsidRPr="00EE0C94">
        <w:rPr>
          <w:rStyle w:val="Emphasis"/>
          <w:highlight w:val="green"/>
        </w:rPr>
        <w:t>Sarmat</w:t>
      </w:r>
      <w:r w:rsidRPr="00B835AD">
        <w:rPr>
          <w:sz w:val="16"/>
        </w:rPr>
        <w:t xml:space="preserve"> intercontinental ballistic missile </w:t>
      </w:r>
      <w:r w:rsidRPr="00B835AD">
        <w:rPr>
          <w:rStyle w:val="StyleUnderline"/>
        </w:rPr>
        <w:t>on April 20</w:t>
      </w:r>
      <w:r w:rsidRPr="00B835AD">
        <w:rPr>
          <w:sz w:val="16"/>
        </w:rPr>
        <w:t xml:space="preserve">. The </w:t>
      </w:r>
      <w:r w:rsidRPr="00B835AD">
        <w:rPr>
          <w:rStyle w:val="StyleUnderline"/>
        </w:rPr>
        <w:t xml:space="preserve">launch </w:t>
      </w:r>
      <w:r w:rsidRPr="00EE0C94">
        <w:rPr>
          <w:rStyle w:val="StyleUnderline"/>
          <w:highlight w:val="green"/>
        </w:rPr>
        <w:t>represents</w:t>
      </w:r>
      <w:r w:rsidRPr="00B835AD">
        <w:rPr>
          <w:rStyle w:val="StyleUnderline"/>
        </w:rPr>
        <w:t xml:space="preserve"> a </w:t>
      </w:r>
      <w:r w:rsidRPr="00EE0C94">
        <w:rPr>
          <w:rStyle w:val="Emphasis"/>
          <w:highlight w:val="green"/>
        </w:rPr>
        <w:t>notable milestone</w:t>
      </w:r>
      <w:r w:rsidRPr="00B835AD">
        <w:rPr>
          <w:rStyle w:val="StyleUnderline"/>
        </w:rPr>
        <w:t xml:space="preserve"> in Russia’s ongoing nuclear modernization</w:t>
      </w:r>
      <w:r w:rsidRPr="00B835AD">
        <w:rPr>
          <w:sz w:val="16"/>
        </w:rPr>
        <w:t xml:space="preserve"> designed to hold the American homeland at risk, </w:t>
      </w:r>
      <w:r w:rsidRPr="00EE0C94">
        <w:rPr>
          <w:rStyle w:val="StyleUnderline"/>
          <w:highlight w:val="green"/>
        </w:rPr>
        <w:t>underscoring</w:t>
      </w:r>
      <w:r w:rsidRPr="00B835AD">
        <w:rPr>
          <w:rStyle w:val="StyleUnderline"/>
        </w:rPr>
        <w:t xml:space="preserve"> the </w:t>
      </w:r>
      <w:r w:rsidRPr="00EE0C94">
        <w:rPr>
          <w:rStyle w:val="Emphasis"/>
          <w:highlight w:val="green"/>
        </w:rPr>
        <w:t>importance</w:t>
      </w:r>
      <w:r w:rsidRPr="00EE0C94">
        <w:rPr>
          <w:rStyle w:val="StyleUnderline"/>
          <w:highlight w:val="green"/>
        </w:rPr>
        <w:t xml:space="preserve"> of </w:t>
      </w:r>
      <w:r w:rsidRPr="00EE0C94">
        <w:rPr>
          <w:rStyle w:val="Emphasis"/>
          <w:highlight w:val="green"/>
        </w:rPr>
        <w:t>modernizing</w:t>
      </w:r>
      <w:r w:rsidRPr="00B835AD">
        <w:rPr>
          <w:rStyle w:val="StyleUnderline"/>
        </w:rPr>
        <w:t xml:space="preserve"> the U.S. nuclear </w:t>
      </w:r>
      <w:r w:rsidRPr="00EE0C94">
        <w:rPr>
          <w:rStyle w:val="StyleUnderline"/>
          <w:highlight w:val="green"/>
        </w:rPr>
        <w:t>triad and</w:t>
      </w:r>
      <w:r w:rsidRPr="00B835AD">
        <w:rPr>
          <w:rStyle w:val="StyleUnderline"/>
        </w:rPr>
        <w:t xml:space="preserve"> associated </w:t>
      </w:r>
      <w:r>
        <w:rPr>
          <w:rStyle w:val="StyleUnderline"/>
        </w:rPr>
        <w:t>[</w:t>
      </w:r>
      <w:r w:rsidRPr="00EE0C94">
        <w:rPr>
          <w:rStyle w:val="Emphasis"/>
          <w:highlight w:val="green"/>
        </w:rPr>
        <w:t>NC3</w:t>
      </w:r>
      <w:r>
        <w:rPr>
          <w:rStyle w:val="StyleUnderline"/>
        </w:rPr>
        <w:t xml:space="preserve">] </w:t>
      </w:r>
      <w:r w:rsidRPr="00B835AD">
        <w:rPr>
          <w:rStyle w:val="StyleUnderline"/>
        </w:rPr>
        <w:t>nuclear command, control and communications system</w:t>
      </w:r>
      <w:r w:rsidRPr="00B835AD">
        <w:rPr>
          <w:sz w:val="16"/>
        </w:rPr>
        <w:t>.</w:t>
      </w:r>
    </w:p>
    <w:p w14:paraId="2BEC90E7" w14:textId="77777777" w:rsidR="00EB555F" w:rsidRPr="00B835AD" w:rsidRDefault="00EB555F" w:rsidP="00EB555F">
      <w:pPr>
        <w:rPr>
          <w:sz w:val="16"/>
        </w:rPr>
      </w:pPr>
      <w:r w:rsidRPr="00B835AD">
        <w:rPr>
          <w:sz w:val="16"/>
        </w:rPr>
        <w:t>Russia’s Defence Ministry announced the Sarmat “was successfully test-launched from a silo at the Plesetsk state testing cosmodrome” in northwestern Russia. The test “confirmed” the missile’s “design characteristics” during “all phases of its flight,” the ministry declared, adding that its “practice warheads arrived at the designated area at the Kura proving ground on the Kamchatka Peninsula.”</w:t>
      </w:r>
    </w:p>
    <w:p w14:paraId="2D7FADC2" w14:textId="77777777" w:rsidR="00EB555F" w:rsidRPr="00B835AD" w:rsidRDefault="00EB555F" w:rsidP="00EB555F">
      <w:pPr>
        <w:rPr>
          <w:sz w:val="16"/>
        </w:rPr>
      </w:pPr>
      <w:r w:rsidRPr="00B835AD">
        <w:rPr>
          <w:sz w:val="16"/>
        </w:rPr>
        <w:t>Although Russia has conducted three Sarmat ejection tests since December 2017, this latest test was the missile’s first flight test.</w:t>
      </w:r>
    </w:p>
    <w:p w14:paraId="1639BC07" w14:textId="77777777" w:rsidR="00EB555F" w:rsidRPr="00327346" w:rsidRDefault="00EB555F" w:rsidP="00EB555F">
      <w:pPr>
        <w:rPr>
          <w:sz w:val="16"/>
        </w:rPr>
      </w:pPr>
      <w:r w:rsidRPr="00B835AD">
        <w:rPr>
          <w:sz w:val="16"/>
        </w:rPr>
        <w:t xml:space="preserve">The Sarmat is a three-stage, silo-based, liquid-fuel, heavy ICBM with a reported range of 18,000 kilometers. Dubbed “Satan II” by NATO, the missile is a Russian-built replacement of the Soviet-era SS-18 “Satan” ICBM, which is reaching the end of its life </w:t>
      </w:r>
      <w:r w:rsidRPr="00327346">
        <w:rPr>
          <w:sz w:val="16"/>
        </w:rPr>
        <w:t xml:space="preserve">cycle. The </w:t>
      </w:r>
      <w:r w:rsidRPr="00327346">
        <w:rPr>
          <w:rStyle w:val="StyleUnderline"/>
        </w:rPr>
        <w:t>Sarmat reportedly can carry a 10-ton payload</w:t>
      </w:r>
      <w:r w:rsidRPr="00327346">
        <w:rPr>
          <w:sz w:val="16"/>
        </w:rPr>
        <w:t xml:space="preserve"> consisting of 10-plus multiple independent reentry vehicles along with penetration aids used to evade missile defenses. Moscow says the new missile can also carry several Avangard hypersonic glide vehicles.</w:t>
      </w:r>
    </w:p>
    <w:p w14:paraId="3FEF1622" w14:textId="77777777" w:rsidR="00EB555F" w:rsidRPr="00327346" w:rsidRDefault="00EB555F" w:rsidP="00EB555F">
      <w:pPr>
        <w:rPr>
          <w:sz w:val="16"/>
        </w:rPr>
      </w:pPr>
      <w:r w:rsidRPr="00327346">
        <w:rPr>
          <w:sz w:val="16"/>
        </w:rPr>
        <w:t>The Sarmat has reportedly been under development since the 2000s but gained notoriety after being publicly touted during a March 2018 address by Russian President Vladimir Putin. The Russian leader boasted that the Sarmat would be impervious to existing or potential missile defenses thanks to its short boost phase and extremely long range, which would allow the missile to travel over the North or South poles.</w:t>
      </w:r>
    </w:p>
    <w:p w14:paraId="5230FC07" w14:textId="77777777" w:rsidR="00EB555F" w:rsidRPr="00327346" w:rsidRDefault="00EB555F" w:rsidP="00EB555F">
      <w:pPr>
        <w:rPr>
          <w:sz w:val="16"/>
        </w:rPr>
      </w:pPr>
      <w:r w:rsidRPr="00327346">
        <w:rPr>
          <w:sz w:val="16"/>
        </w:rPr>
        <w:t xml:space="preserve">Missiles are often their most vulnerable during the boost phase, and most American missile sensors normally focus on threats traveling over the North Pole rather than the South Pole. Regardless, </w:t>
      </w:r>
      <w:r w:rsidRPr="00327346">
        <w:rPr>
          <w:rStyle w:val="StyleUnderline"/>
        </w:rPr>
        <w:t>existing U.S. missile defense capabilities</w:t>
      </w:r>
      <w:r w:rsidRPr="00327346">
        <w:rPr>
          <w:sz w:val="16"/>
        </w:rPr>
        <w:t xml:space="preserve"> are focused on rogue states such as North Korea and </w:t>
      </w:r>
      <w:r w:rsidRPr="00327346">
        <w:rPr>
          <w:rStyle w:val="StyleUnderline"/>
        </w:rPr>
        <w:t xml:space="preserve">stand no chance of </w:t>
      </w:r>
      <w:r w:rsidRPr="00327346">
        <w:rPr>
          <w:rStyle w:val="Emphasis"/>
        </w:rPr>
        <w:t>defending</w:t>
      </w:r>
      <w:r w:rsidRPr="00327346">
        <w:rPr>
          <w:rStyle w:val="StyleUnderline"/>
        </w:rPr>
        <w:t xml:space="preserve"> against a </w:t>
      </w:r>
      <w:r w:rsidRPr="00327346">
        <w:rPr>
          <w:rStyle w:val="Emphasis"/>
        </w:rPr>
        <w:t>massive Russian nuclear attack</w:t>
      </w:r>
      <w:r w:rsidRPr="00327346">
        <w:rPr>
          <w:sz w:val="16"/>
        </w:rPr>
        <w:t xml:space="preserve"> against the American homeland, </w:t>
      </w:r>
      <w:r w:rsidRPr="00327346">
        <w:rPr>
          <w:rStyle w:val="StyleUnderline"/>
        </w:rPr>
        <w:t xml:space="preserve">reinforcing the need for a </w:t>
      </w:r>
      <w:r w:rsidRPr="00327346">
        <w:rPr>
          <w:rStyle w:val="Emphasis"/>
        </w:rPr>
        <w:t>robust</w:t>
      </w:r>
      <w:r w:rsidRPr="00327346">
        <w:rPr>
          <w:rStyle w:val="StyleUnderline"/>
        </w:rPr>
        <w:t xml:space="preserve"> and </w:t>
      </w:r>
      <w:r w:rsidRPr="00327346">
        <w:rPr>
          <w:rStyle w:val="Emphasis"/>
        </w:rPr>
        <w:t>reliable U.S. nuclear deterrent</w:t>
      </w:r>
      <w:r w:rsidRPr="00327346">
        <w:rPr>
          <w:sz w:val="16"/>
        </w:rPr>
        <w:t>.</w:t>
      </w:r>
    </w:p>
    <w:p w14:paraId="3C41850A" w14:textId="77777777" w:rsidR="00EB555F" w:rsidRPr="00B835AD" w:rsidRDefault="00EB555F" w:rsidP="00EB555F">
      <w:pPr>
        <w:rPr>
          <w:sz w:val="16"/>
        </w:rPr>
      </w:pPr>
      <w:r w:rsidRPr="00327346">
        <w:rPr>
          <w:sz w:val="16"/>
        </w:rPr>
        <w:t>Moscow claims serial production of the Sarmat will commence this fall, and that the missile will begin combat duty with Russia’s 62nd Missile Division in Uzhur, Krasnoyarsk Krai, before year’s end, although that timeline is likely unrealistic.</w:t>
      </w:r>
    </w:p>
    <w:p w14:paraId="3899AB12" w14:textId="77777777" w:rsidR="00EB555F" w:rsidRPr="004A2B8E" w:rsidRDefault="00EB555F" w:rsidP="00EB555F">
      <w:pPr>
        <w:rPr>
          <w:sz w:val="16"/>
        </w:rPr>
      </w:pPr>
      <w:r w:rsidRPr="004A2B8E">
        <w:rPr>
          <w:sz w:val="16"/>
        </w:rPr>
        <w:t xml:space="preserve">The </w:t>
      </w:r>
      <w:r w:rsidRPr="004A2B8E">
        <w:rPr>
          <w:rStyle w:val="StyleUnderline"/>
        </w:rPr>
        <w:t>test itself was “routine” and “not a surprise</w:t>
      </w:r>
      <w:r w:rsidRPr="004A2B8E">
        <w:rPr>
          <w:sz w:val="16"/>
        </w:rPr>
        <w:t xml:space="preserve">,” as Pentagon press secretary John Kirby noted. Indeed, </w:t>
      </w:r>
      <w:r w:rsidRPr="004A2B8E">
        <w:rPr>
          <w:rStyle w:val="Emphasis"/>
        </w:rPr>
        <w:t>Sarmat’s</w:t>
      </w:r>
      <w:r w:rsidRPr="004A2B8E">
        <w:rPr>
          <w:rStyle w:val="StyleUnderline"/>
        </w:rPr>
        <w:t xml:space="preserve"> flight tests</w:t>
      </w:r>
      <w:r w:rsidRPr="004A2B8E">
        <w:rPr>
          <w:sz w:val="16"/>
        </w:rPr>
        <w:t xml:space="preserve"> have been delayed for years, making this test long overdue. That, however, </w:t>
      </w:r>
      <w:r w:rsidRPr="004A2B8E">
        <w:rPr>
          <w:rStyle w:val="StyleUnderline"/>
        </w:rPr>
        <w:t xml:space="preserve">did not stop Putin from calling the test a “momentous event,” vowing the missile “will be a </w:t>
      </w:r>
      <w:r w:rsidRPr="004A2B8E">
        <w:rPr>
          <w:rStyle w:val="Emphasis"/>
        </w:rPr>
        <w:t>wakeup call</w:t>
      </w:r>
      <w:r w:rsidRPr="004A2B8E">
        <w:rPr>
          <w:sz w:val="16"/>
        </w:rPr>
        <w:t xml:space="preserve"> for those who are trying to threaten” Russia.</w:t>
      </w:r>
    </w:p>
    <w:p w14:paraId="7A44B497" w14:textId="77777777" w:rsidR="00EB555F" w:rsidRPr="00B835AD" w:rsidRDefault="00EB555F" w:rsidP="00EB555F">
      <w:pPr>
        <w:rPr>
          <w:sz w:val="16"/>
        </w:rPr>
      </w:pPr>
      <w:r w:rsidRPr="004A2B8E">
        <w:rPr>
          <w:sz w:val="16"/>
        </w:rPr>
        <w:t>That provocative language follows several instances</w:t>
      </w:r>
      <w:r w:rsidRPr="00B835AD">
        <w:rPr>
          <w:sz w:val="16"/>
        </w:rPr>
        <w:t xml:space="preserve"> of nuclear saber-rattling by Putin both before and after Russia launched its unprovoked invasion of Ukraine.</w:t>
      </w:r>
    </w:p>
    <w:p w14:paraId="38D10A01" w14:textId="77777777" w:rsidR="00EB555F" w:rsidRPr="00B835AD" w:rsidRDefault="00EB555F" w:rsidP="00EB555F">
      <w:pPr>
        <w:rPr>
          <w:sz w:val="16"/>
        </w:rPr>
      </w:pPr>
      <w:r w:rsidRPr="00B835AD">
        <w:rPr>
          <w:rStyle w:val="StyleUnderline"/>
        </w:rPr>
        <w:t xml:space="preserve">Putin’s behavior stands in stark contrast with </w:t>
      </w:r>
      <w:r w:rsidRPr="00B835AD">
        <w:rPr>
          <w:sz w:val="16"/>
        </w:rPr>
        <w:t xml:space="preserve">the </w:t>
      </w:r>
      <w:r w:rsidRPr="00B835AD">
        <w:rPr>
          <w:rStyle w:val="StyleUnderline"/>
        </w:rPr>
        <w:t>Biden administration’s decision to postpone</w:t>
      </w:r>
      <w:r w:rsidRPr="00B835AD">
        <w:rPr>
          <w:sz w:val="16"/>
        </w:rPr>
        <w:t xml:space="preserve"> and then cancel a </w:t>
      </w:r>
      <w:r w:rsidRPr="00B835AD">
        <w:rPr>
          <w:rStyle w:val="StyleUnderline"/>
        </w:rPr>
        <w:t>March 3 launch of an unarmed Minuteman III ICBM</w:t>
      </w:r>
      <w:r w:rsidRPr="00B835AD">
        <w:rPr>
          <w:sz w:val="16"/>
        </w:rPr>
        <w:t>. The administration had already notified Russia and provided a notification for civilian air traffic. Kirby attempted to justify the postponement as an effort to ensure U.S. actions were not “misunderstood or misconstrued,” saying the decision demonstrated Washington is “a responsible nuclear power.”</w:t>
      </w:r>
    </w:p>
    <w:p w14:paraId="467999A9" w14:textId="77777777" w:rsidR="00EB555F" w:rsidRPr="00B835AD" w:rsidRDefault="00EB555F" w:rsidP="00EB555F">
      <w:pPr>
        <w:rPr>
          <w:sz w:val="16"/>
        </w:rPr>
      </w:pPr>
      <w:r w:rsidRPr="00EE0C94">
        <w:rPr>
          <w:rStyle w:val="StyleUnderline"/>
          <w:highlight w:val="green"/>
        </w:rPr>
        <w:t>Putin</w:t>
      </w:r>
      <w:r w:rsidRPr="00B835AD">
        <w:rPr>
          <w:sz w:val="16"/>
        </w:rPr>
        <w:t xml:space="preserve">, however, </w:t>
      </w:r>
      <w:r w:rsidRPr="00EE0C94">
        <w:rPr>
          <w:rStyle w:val="StyleUnderline"/>
          <w:highlight w:val="green"/>
        </w:rPr>
        <w:t xml:space="preserve">may </w:t>
      </w:r>
      <w:r w:rsidRPr="00EE0C94">
        <w:rPr>
          <w:rStyle w:val="Emphasis"/>
          <w:highlight w:val="green"/>
        </w:rPr>
        <w:t>interpret</w:t>
      </w:r>
      <w:r w:rsidRPr="00B835AD">
        <w:rPr>
          <w:rStyle w:val="StyleUnderline"/>
        </w:rPr>
        <w:t xml:space="preserve"> such </w:t>
      </w:r>
      <w:r w:rsidRPr="00EE0C94">
        <w:rPr>
          <w:rStyle w:val="Emphasis"/>
          <w:highlight w:val="green"/>
        </w:rPr>
        <w:t>concessions</w:t>
      </w:r>
      <w:r w:rsidRPr="00EE0C94">
        <w:rPr>
          <w:rStyle w:val="StyleUnderline"/>
          <w:highlight w:val="green"/>
        </w:rPr>
        <w:t xml:space="preserve"> by </w:t>
      </w:r>
      <w:r w:rsidRPr="00EE0C94">
        <w:rPr>
          <w:rStyle w:val="Emphasis"/>
          <w:highlight w:val="green"/>
        </w:rPr>
        <w:t>Washington</w:t>
      </w:r>
      <w:r w:rsidRPr="00EE0C94">
        <w:rPr>
          <w:rStyle w:val="StyleUnderline"/>
          <w:highlight w:val="green"/>
        </w:rPr>
        <w:t xml:space="preserve"> as </w:t>
      </w:r>
      <w:r w:rsidRPr="00EE0C94">
        <w:rPr>
          <w:rStyle w:val="Emphasis"/>
          <w:highlight w:val="green"/>
        </w:rPr>
        <w:t>weakness</w:t>
      </w:r>
      <w:r w:rsidRPr="00EE0C94">
        <w:rPr>
          <w:sz w:val="16"/>
          <w:highlight w:val="green"/>
        </w:rPr>
        <w:t xml:space="preserve"> </w:t>
      </w:r>
      <w:r w:rsidRPr="00EE0C94">
        <w:rPr>
          <w:rStyle w:val="StyleUnderline"/>
          <w:highlight w:val="green"/>
        </w:rPr>
        <w:t>and</w:t>
      </w:r>
      <w:r w:rsidRPr="00B835AD">
        <w:rPr>
          <w:rStyle w:val="StyleUnderline"/>
        </w:rPr>
        <w:t xml:space="preserve"> an </w:t>
      </w:r>
      <w:r w:rsidRPr="00EE0C94">
        <w:rPr>
          <w:rStyle w:val="StyleUnderline"/>
          <w:highlight w:val="green"/>
        </w:rPr>
        <w:t>indication that</w:t>
      </w:r>
      <w:r w:rsidRPr="00B835AD">
        <w:rPr>
          <w:sz w:val="16"/>
        </w:rPr>
        <w:t xml:space="preserve"> his </w:t>
      </w:r>
      <w:r w:rsidRPr="00B835AD">
        <w:rPr>
          <w:rStyle w:val="Emphasis"/>
        </w:rPr>
        <w:t xml:space="preserve">nuclear </w:t>
      </w:r>
      <w:r w:rsidRPr="00EE0C94">
        <w:rPr>
          <w:rStyle w:val="Emphasis"/>
          <w:highlight w:val="green"/>
        </w:rPr>
        <w:t>saber-rattling</w:t>
      </w:r>
      <w:r w:rsidRPr="00EE0C94">
        <w:rPr>
          <w:rStyle w:val="StyleUnderline"/>
          <w:highlight w:val="green"/>
        </w:rPr>
        <w:t xml:space="preserve"> is </w:t>
      </w:r>
      <w:r w:rsidRPr="00EE0C94">
        <w:rPr>
          <w:rStyle w:val="Emphasis"/>
          <w:highlight w:val="green"/>
        </w:rPr>
        <w:t>working</w:t>
      </w:r>
      <w:r w:rsidRPr="00B835AD">
        <w:rPr>
          <w:sz w:val="16"/>
        </w:rPr>
        <w:t>.</w:t>
      </w:r>
    </w:p>
    <w:p w14:paraId="4208C54E" w14:textId="77777777" w:rsidR="00EB555F" w:rsidRPr="00B835AD" w:rsidRDefault="00EB555F" w:rsidP="00EB555F">
      <w:pPr>
        <w:rPr>
          <w:sz w:val="16"/>
        </w:rPr>
      </w:pPr>
      <w:r w:rsidRPr="00B835AD">
        <w:rPr>
          <w:sz w:val="16"/>
        </w:rPr>
        <w:t xml:space="preserve">Asked about the Minuteman III test during a March hearing before the Senate Armed Services Committee, Adm. Charles Richard, commander of U.S. Strategic Command, recommended “that we maintain our normal set of operations.” Richard emphasized he needs these tests to “maintain confidence and reliability” in the </w:t>
      </w:r>
      <w:r w:rsidRPr="00B835AD">
        <w:rPr>
          <w:rStyle w:val="StyleUnderline"/>
        </w:rPr>
        <w:t xml:space="preserve">50-year-old </w:t>
      </w:r>
      <w:r w:rsidRPr="00EE0C94">
        <w:rPr>
          <w:rStyle w:val="StyleUnderline"/>
          <w:highlight w:val="green"/>
        </w:rPr>
        <w:t>Minuteman</w:t>
      </w:r>
      <w:r w:rsidRPr="00B835AD">
        <w:rPr>
          <w:rStyle w:val="StyleUnderline"/>
        </w:rPr>
        <w:t xml:space="preserve"> III</w:t>
      </w:r>
      <w:r w:rsidRPr="00B835AD">
        <w:rPr>
          <w:sz w:val="16"/>
        </w:rPr>
        <w:t xml:space="preserve">, which </w:t>
      </w:r>
      <w:r w:rsidRPr="00EE0C94">
        <w:rPr>
          <w:rStyle w:val="StyleUnderline"/>
          <w:highlight w:val="green"/>
        </w:rPr>
        <w:t>faces</w:t>
      </w:r>
      <w:r w:rsidRPr="00B835AD">
        <w:rPr>
          <w:rStyle w:val="StyleUnderline"/>
        </w:rPr>
        <w:t xml:space="preserve"> </w:t>
      </w:r>
      <w:r w:rsidRPr="00B835AD">
        <w:rPr>
          <w:rStyle w:val="Emphasis"/>
        </w:rPr>
        <w:t xml:space="preserve">growing </w:t>
      </w:r>
      <w:r w:rsidRPr="00EE0C94">
        <w:rPr>
          <w:rStyle w:val="Emphasis"/>
          <w:highlight w:val="green"/>
        </w:rPr>
        <w:t>reliability concerns</w:t>
      </w:r>
      <w:r w:rsidRPr="00EE0C94">
        <w:rPr>
          <w:rStyle w:val="StyleUnderline"/>
          <w:highlight w:val="green"/>
        </w:rPr>
        <w:t xml:space="preserve"> as it nears</w:t>
      </w:r>
      <w:r w:rsidRPr="00B835AD">
        <w:rPr>
          <w:rStyle w:val="StyleUnderline"/>
        </w:rPr>
        <w:t xml:space="preserve"> the </w:t>
      </w:r>
      <w:r w:rsidRPr="00EE0C94">
        <w:rPr>
          <w:rStyle w:val="Emphasis"/>
          <w:highlight w:val="green"/>
        </w:rPr>
        <w:t>end of</w:t>
      </w:r>
      <w:r w:rsidRPr="00B835AD">
        <w:rPr>
          <w:rStyle w:val="Emphasis"/>
        </w:rPr>
        <w:t xml:space="preserve"> its service </w:t>
      </w:r>
      <w:r w:rsidRPr="00EE0C94">
        <w:rPr>
          <w:rStyle w:val="Emphasis"/>
          <w:highlight w:val="green"/>
        </w:rPr>
        <w:t>life</w:t>
      </w:r>
      <w:r w:rsidRPr="00B835AD">
        <w:rPr>
          <w:rStyle w:val="StyleUnderline"/>
        </w:rPr>
        <w:t>.</w:t>
      </w:r>
      <w:r w:rsidRPr="00B835AD">
        <w:rPr>
          <w:sz w:val="16"/>
        </w:rPr>
        <w:t xml:space="preserve"> </w:t>
      </w:r>
      <w:r w:rsidRPr="00B835AD">
        <w:rPr>
          <w:rStyle w:val="StyleUnderline"/>
        </w:rPr>
        <w:t xml:space="preserve">Another </w:t>
      </w:r>
      <w:r w:rsidRPr="00327346">
        <w:rPr>
          <w:rStyle w:val="StyleUnderline"/>
        </w:rPr>
        <w:t>test is slated</w:t>
      </w:r>
      <w:r w:rsidRPr="00327346">
        <w:rPr>
          <w:sz w:val="16"/>
        </w:rPr>
        <w:t xml:space="preserve"> for later this year, which the administration should conduct as planned. That </w:t>
      </w:r>
      <w:r w:rsidRPr="00327346">
        <w:rPr>
          <w:rStyle w:val="StyleUnderline"/>
        </w:rPr>
        <w:t xml:space="preserve">will remind Putin that the </w:t>
      </w:r>
      <w:r w:rsidRPr="00327346">
        <w:rPr>
          <w:rStyle w:val="Emphasis"/>
        </w:rPr>
        <w:t>U</w:t>
      </w:r>
      <w:r w:rsidRPr="00327346">
        <w:rPr>
          <w:rStyle w:val="StyleUnderline"/>
        </w:rPr>
        <w:t xml:space="preserve">nited </w:t>
      </w:r>
      <w:r w:rsidRPr="00327346">
        <w:rPr>
          <w:rStyle w:val="Emphasis"/>
        </w:rPr>
        <w:t>S</w:t>
      </w:r>
      <w:r w:rsidRPr="00327346">
        <w:rPr>
          <w:rStyle w:val="StyleUnderline"/>
        </w:rPr>
        <w:t xml:space="preserve">tates has the </w:t>
      </w:r>
      <w:r w:rsidRPr="00327346">
        <w:rPr>
          <w:rStyle w:val="Emphasis"/>
        </w:rPr>
        <w:t>means to respond</w:t>
      </w:r>
      <w:r w:rsidRPr="00327346">
        <w:rPr>
          <w:rStyle w:val="StyleUnderline"/>
        </w:rPr>
        <w:t xml:space="preserve"> to a nuclear</w:t>
      </w:r>
      <w:r w:rsidRPr="00B835AD">
        <w:rPr>
          <w:rStyle w:val="StyleUnderline"/>
        </w:rPr>
        <w:t xml:space="preserve"> attack</w:t>
      </w:r>
      <w:r w:rsidRPr="00B835AD">
        <w:rPr>
          <w:sz w:val="16"/>
        </w:rPr>
        <w:t>.</w:t>
      </w:r>
    </w:p>
    <w:p w14:paraId="6586242A" w14:textId="77777777" w:rsidR="00EB555F" w:rsidRPr="00B835AD" w:rsidRDefault="00EB555F" w:rsidP="00EB555F">
      <w:pPr>
        <w:rPr>
          <w:sz w:val="16"/>
        </w:rPr>
      </w:pPr>
      <w:r w:rsidRPr="00B835AD">
        <w:rPr>
          <w:sz w:val="16"/>
        </w:rPr>
        <w:t xml:space="preserve">More broadly, the </w:t>
      </w:r>
      <w:r w:rsidRPr="00EE0C94">
        <w:rPr>
          <w:rStyle w:val="Emphasis"/>
          <w:highlight w:val="green"/>
        </w:rPr>
        <w:t>Sarmat</w:t>
      </w:r>
      <w:r w:rsidRPr="00EE0C94">
        <w:rPr>
          <w:rStyle w:val="StyleUnderline"/>
          <w:highlight w:val="green"/>
        </w:rPr>
        <w:t xml:space="preserve"> test — not to mention China’s</w:t>
      </w:r>
      <w:r w:rsidRPr="00B835AD">
        <w:rPr>
          <w:rStyle w:val="StyleUnderline"/>
        </w:rPr>
        <w:t xml:space="preserve"> rapid nuclear </w:t>
      </w:r>
      <w:r w:rsidRPr="00EE0C94">
        <w:rPr>
          <w:rStyle w:val="StyleUnderline"/>
          <w:highlight w:val="green"/>
        </w:rPr>
        <w:t>expansion — underscores</w:t>
      </w:r>
      <w:r w:rsidRPr="00B835AD">
        <w:rPr>
          <w:rStyle w:val="StyleUnderline"/>
        </w:rPr>
        <w:t xml:space="preserve"> the </w:t>
      </w:r>
      <w:r w:rsidRPr="00EE0C94">
        <w:rPr>
          <w:rStyle w:val="StyleUnderline"/>
          <w:highlight w:val="green"/>
        </w:rPr>
        <w:t>need to modernize America’s</w:t>
      </w:r>
      <w:r w:rsidRPr="004A2B8E">
        <w:rPr>
          <w:rStyle w:val="StyleUnderline"/>
        </w:rPr>
        <w:t xml:space="preserve"> own </w:t>
      </w:r>
      <w:r w:rsidRPr="00EE0C94">
        <w:rPr>
          <w:rStyle w:val="StyleUnderline"/>
          <w:highlight w:val="green"/>
        </w:rPr>
        <w:t>nuclear triad</w:t>
      </w:r>
      <w:r w:rsidRPr="004A2B8E">
        <w:rPr>
          <w:rStyle w:val="StyleUnderline"/>
        </w:rPr>
        <w:t>, including</w:t>
      </w:r>
      <w:r w:rsidRPr="00B835AD">
        <w:rPr>
          <w:rStyle w:val="StyleUnderline"/>
        </w:rPr>
        <w:t xml:space="preserve"> by urgently replacing</w:t>
      </w:r>
      <w:r w:rsidRPr="00B835AD">
        <w:rPr>
          <w:sz w:val="16"/>
        </w:rPr>
        <w:t xml:space="preserve"> the Minuteman III </w:t>
      </w:r>
      <w:r w:rsidRPr="00327346">
        <w:rPr>
          <w:rStyle w:val="StyleUnderline"/>
        </w:rPr>
        <w:t>with</w:t>
      </w:r>
      <w:r w:rsidRPr="00327346">
        <w:rPr>
          <w:sz w:val="16"/>
        </w:rPr>
        <w:t xml:space="preserve"> the </w:t>
      </w:r>
      <w:r w:rsidRPr="00327346">
        <w:rPr>
          <w:rStyle w:val="Emphasis"/>
        </w:rPr>
        <w:t>G</w:t>
      </w:r>
      <w:r w:rsidRPr="00327346">
        <w:rPr>
          <w:sz w:val="16"/>
        </w:rPr>
        <w:t xml:space="preserve">round </w:t>
      </w:r>
      <w:r w:rsidRPr="00327346">
        <w:rPr>
          <w:rStyle w:val="Emphasis"/>
        </w:rPr>
        <w:t>B</w:t>
      </w:r>
      <w:r w:rsidRPr="00327346">
        <w:rPr>
          <w:sz w:val="16"/>
        </w:rPr>
        <w:t xml:space="preserve">ased </w:t>
      </w:r>
      <w:r w:rsidRPr="00327346">
        <w:rPr>
          <w:rStyle w:val="Emphasis"/>
        </w:rPr>
        <w:t>S</w:t>
      </w:r>
      <w:r w:rsidRPr="00327346">
        <w:rPr>
          <w:sz w:val="16"/>
        </w:rPr>
        <w:t xml:space="preserve">trategic </w:t>
      </w:r>
      <w:r w:rsidRPr="00327346">
        <w:rPr>
          <w:rStyle w:val="Emphasis"/>
        </w:rPr>
        <w:t>D</w:t>
      </w:r>
      <w:r w:rsidRPr="00327346">
        <w:rPr>
          <w:sz w:val="16"/>
        </w:rPr>
        <w:t>eterrent, otherwise</w:t>
      </w:r>
      <w:r w:rsidRPr="00B835AD">
        <w:rPr>
          <w:sz w:val="16"/>
        </w:rPr>
        <w:t xml:space="preserve"> known as the LGM-35A Sentinel.</w:t>
      </w:r>
    </w:p>
    <w:p w14:paraId="66264F80" w14:textId="77777777" w:rsidR="00EB555F" w:rsidRPr="00B835AD" w:rsidRDefault="00EB555F" w:rsidP="00EB555F">
      <w:pPr>
        <w:rPr>
          <w:sz w:val="16"/>
        </w:rPr>
      </w:pPr>
      <w:r w:rsidRPr="00B835AD">
        <w:rPr>
          <w:sz w:val="16"/>
        </w:rPr>
        <w:t xml:space="preserve">As Global Strike Command’s then-chief warned last year, </w:t>
      </w:r>
      <w:r w:rsidRPr="00EE0C94">
        <w:rPr>
          <w:rStyle w:val="Emphasis"/>
          <w:sz w:val="28"/>
          <w:szCs w:val="24"/>
          <w:highlight w:val="green"/>
        </w:rPr>
        <w:t>Washington has “no margin left” to delay</w:t>
      </w:r>
      <w:r w:rsidRPr="00327346">
        <w:rPr>
          <w:rStyle w:val="StyleUnderline"/>
          <w:sz w:val="28"/>
          <w:szCs w:val="24"/>
        </w:rPr>
        <w:t xml:space="preserve"> </w:t>
      </w:r>
      <w:r w:rsidRPr="00B835AD">
        <w:rPr>
          <w:rStyle w:val="StyleUnderline"/>
        </w:rPr>
        <w:t>replacement</w:t>
      </w:r>
      <w:r w:rsidRPr="00B835AD">
        <w:rPr>
          <w:sz w:val="16"/>
        </w:rPr>
        <w:t xml:space="preserve"> of the Minuteman III, which entered service in 1970. Its service life was originally meant to last just 10 years but has been repeatedly extended. A </w:t>
      </w:r>
      <w:r w:rsidRPr="004A2B8E">
        <w:rPr>
          <w:rStyle w:val="StyleUnderline"/>
        </w:rPr>
        <w:t xml:space="preserve">further </w:t>
      </w:r>
      <w:r w:rsidRPr="00EE0C94">
        <w:rPr>
          <w:rStyle w:val="StyleUnderline"/>
          <w:highlight w:val="green"/>
        </w:rPr>
        <w:t>extension</w:t>
      </w:r>
      <w:r w:rsidRPr="004A2B8E">
        <w:rPr>
          <w:rStyle w:val="StyleUnderline"/>
        </w:rPr>
        <w:t xml:space="preserve"> would</w:t>
      </w:r>
      <w:r w:rsidRPr="00B835AD">
        <w:rPr>
          <w:rStyle w:val="StyleUnderline"/>
        </w:rPr>
        <w:t xml:space="preserve"> not </w:t>
      </w:r>
      <w:r w:rsidRPr="004A2B8E">
        <w:rPr>
          <w:rStyle w:val="StyleUnderline"/>
        </w:rPr>
        <w:t xml:space="preserve">only be </w:t>
      </w:r>
      <w:r w:rsidRPr="004A2B8E">
        <w:rPr>
          <w:rStyle w:val="Emphasis"/>
        </w:rPr>
        <w:t>cost-inefficient</w:t>
      </w:r>
      <w:r w:rsidRPr="004A2B8E">
        <w:rPr>
          <w:rStyle w:val="StyleUnderline"/>
        </w:rPr>
        <w:t xml:space="preserve"> but</w:t>
      </w:r>
      <w:r w:rsidRPr="00B835AD">
        <w:rPr>
          <w:rStyle w:val="StyleUnderline"/>
        </w:rPr>
        <w:t xml:space="preserve"> would </w:t>
      </w:r>
      <w:r w:rsidRPr="00EE0C94">
        <w:rPr>
          <w:rStyle w:val="Emphasis"/>
          <w:highlight w:val="green"/>
        </w:rPr>
        <w:t>risk</w:t>
      </w:r>
      <w:r w:rsidRPr="00EE0C94">
        <w:rPr>
          <w:rStyle w:val="StyleUnderline"/>
          <w:highlight w:val="green"/>
        </w:rPr>
        <w:t xml:space="preserve"> eroding</w:t>
      </w:r>
      <w:r w:rsidRPr="00B835AD">
        <w:rPr>
          <w:rStyle w:val="StyleUnderline"/>
        </w:rPr>
        <w:t xml:space="preserve"> the </w:t>
      </w:r>
      <w:r w:rsidRPr="00EE0C94">
        <w:rPr>
          <w:rStyle w:val="Emphasis"/>
          <w:highlight w:val="green"/>
        </w:rPr>
        <w:t>reliability</w:t>
      </w:r>
      <w:r w:rsidRPr="00EE0C94">
        <w:rPr>
          <w:rStyle w:val="StyleUnderline"/>
          <w:highlight w:val="green"/>
        </w:rPr>
        <w:t xml:space="preserve"> and </w:t>
      </w:r>
      <w:r w:rsidRPr="00EE0C94">
        <w:rPr>
          <w:rStyle w:val="Emphasis"/>
          <w:highlight w:val="green"/>
        </w:rPr>
        <w:t>credibility</w:t>
      </w:r>
      <w:r w:rsidRPr="00EE0C94">
        <w:rPr>
          <w:rStyle w:val="StyleUnderline"/>
          <w:highlight w:val="green"/>
        </w:rPr>
        <w:t xml:space="preserve"> of</w:t>
      </w:r>
      <w:r w:rsidRPr="00B835AD">
        <w:rPr>
          <w:rStyle w:val="StyleUnderline"/>
        </w:rPr>
        <w:t xml:space="preserve"> the land-based leg of the </w:t>
      </w:r>
      <w:r w:rsidRPr="00EE0C94">
        <w:rPr>
          <w:rStyle w:val="StyleUnderline"/>
          <w:highlight w:val="green"/>
        </w:rPr>
        <w:t>triad</w:t>
      </w:r>
      <w:r w:rsidRPr="00B835AD">
        <w:rPr>
          <w:sz w:val="16"/>
        </w:rPr>
        <w:t>.</w:t>
      </w:r>
    </w:p>
    <w:p w14:paraId="66C4BF15" w14:textId="77777777" w:rsidR="00EB555F" w:rsidRPr="00B835AD" w:rsidRDefault="00EB555F" w:rsidP="00EB555F">
      <w:pPr>
        <w:rPr>
          <w:sz w:val="16"/>
        </w:rPr>
      </w:pPr>
      <w:r w:rsidRPr="00B835AD">
        <w:rPr>
          <w:sz w:val="16"/>
        </w:rPr>
        <w:t xml:space="preserve">Fortunately, the Biden administration’s fiscal 2023 budget request included $3.6 billion for the Ground Based Strategic Deterrent program. The administration’s forthcoming Nuclear Posture Review should similarly endorse the GBSD. </w:t>
      </w:r>
      <w:r w:rsidRPr="00EE0C94">
        <w:rPr>
          <w:rStyle w:val="StyleUnderline"/>
          <w:highlight w:val="green"/>
        </w:rPr>
        <w:t>Congress</w:t>
      </w:r>
      <w:r w:rsidRPr="00B835AD">
        <w:rPr>
          <w:sz w:val="16"/>
        </w:rPr>
        <w:t xml:space="preserve">, for its part, </w:t>
      </w:r>
      <w:r w:rsidRPr="00EE0C94">
        <w:rPr>
          <w:rStyle w:val="StyleUnderline"/>
          <w:highlight w:val="green"/>
        </w:rPr>
        <w:t>should provide</w:t>
      </w:r>
      <w:r w:rsidRPr="00B835AD">
        <w:rPr>
          <w:sz w:val="16"/>
        </w:rPr>
        <w:t xml:space="preserve"> all </w:t>
      </w:r>
      <w:r w:rsidRPr="00EE0C94">
        <w:rPr>
          <w:rStyle w:val="StyleUnderline"/>
          <w:highlight w:val="green"/>
        </w:rPr>
        <w:t>necessary funding</w:t>
      </w:r>
      <w:r w:rsidRPr="00B835AD">
        <w:rPr>
          <w:sz w:val="16"/>
        </w:rPr>
        <w:t xml:space="preserve"> to ensure the GBSD’s on-time delivery by 2029.</w:t>
      </w:r>
    </w:p>
    <w:p w14:paraId="24E383D0" w14:textId="77777777" w:rsidR="00EB555F" w:rsidRDefault="00EB555F" w:rsidP="00EB555F">
      <w:pPr>
        <w:rPr>
          <w:sz w:val="16"/>
        </w:rPr>
      </w:pPr>
      <w:r w:rsidRPr="004A2B8E">
        <w:rPr>
          <w:rStyle w:val="StyleUnderline"/>
        </w:rPr>
        <w:t xml:space="preserve">ICBMs represent a vital component of America’s nuclear deterrent. They are the </w:t>
      </w:r>
      <w:r w:rsidRPr="004A2B8E">
        <w:rPr>
          <w:rStyle w:val="Emphasis"/>
        </w:rPr>
        <w:t>most responsive</w:t>
      </w:r>
      <w:r w:rsidRPr="004A2B8E">
        <w:rPr>
          <w:rStyle w:val="StyleUnderline"/>
        </w:rPr>
        <w:t xml:space="preserve"> leg thanks to</w:t>
      </w:r>
      <w:r w:rsidRPr="004A2B8E">
        <w:rPr>
          <w:sz w:val="16"/>
        </w:rPr>
        <w:t xml:space="preserve"> their </w:t>
      </w:r>
      <w:r w:rsidRPr="004A2B8E">
        <w:rPr>
          <w:rStyle w:val="Emphasis"/>
        </w:rPr>
        <w:t>high state of readiness</w:t>
      </w:r>
      <w:r w:rsidRPr="004A2B8E">
        <w:rPr>
          <w:sz w:val="16"/>
        </w:rPr>
        <w:t xml:space="preserve">, while </w:t>
      </w:r>
      <w:r w:rsidRPr="004A2B8E">
        <w:rPr>
          <w:rStyle w:val="StyleUnderline"/>
        </w:rPr>
        <w:t xml:space="preserve">their geographic dispersion </w:t>
      </w:r>
      <w:r w:rsidRPr="004A2B8E">
        <w:rPr>
          <w:rStyle w:val="Emphasis"/>
        </w:rPr>
        <w:t>complicates adversary targeting</w:t>
      </w:r>
      <w:r w:rsidRPr="004A2B8E">
        <w:rPr>
          <w:sz w:val="16"/>
        </w:rPr>
        <w:t xml:space="preserve">, </w:t>
      </w:r>
      <w:r w:rsidRPr="004A2B8E">
        <w:rPr>
          <w:rStyle w:val="StyleUnderline"/>
        </w:rPr>
        <w:t>forcing Russia or China to expend a mass number of nuclear-tipped missiles</w:t>
      </w:r>
      <w:r w:rsidRPr="004A2B8E">
        <w:rPr>
          <w:sz w:val="16"/>
        </w:rPr>
        <w:t xml:space="preserve"> rather than simply concentrating on a few U.S. command centers, submarine</w:t>
      </w:r>
      <w:r w:rsidRPr="00B835AD">
        <w:rPr>
          <w:sz w:val="16"/>
        </w:rPr>
        <w:t xml:space="preserve"> ports and bomber bases. </w:t>
      </w:r>
      <w:r w:rsidRPr="00B835AD">
        <w:rPr>
          <w:rStyle w:val="StyleUnderline"/>
        </w:rPr>
        <w:t>ICBMs also provide a hedge against any potential advancements</w:t>
      </w:r>
      <w:r w:rsidRPr="00B835AD">
        <w:rPr>
          <w:sz w:val="16"/>
        </w:rPr>
        <w:t xml:space="preserve"> in anti-submarine warfare that could threaten the survivability of the sea-based leg. Those </w:t>
      </w:r>
      <w:r w:rsidRPr="00B835AD">
        <w:rPr>
          <w:rStyle w:val="StyleUnderline"/>
        </w:rPr>
        <w:t xml:space="preserve">characteristics of a </w:t>
      </w:r>
      <w:r w:rsidRPr="00EE0C94">
        <w:rPr>
          <w:rStyle w:val="StyleUnderline"/>
          <w:highlight w:val="green"/>
        </w:rPr>
        <w:t>modernized ICBM leg</w:t>
      </w:r>
      <w:r w:rsidRPr="00B835AD">
        <w:rPr>
          <w:rStyle w:val="StyleUnderline"/>
        </w:rPr>
        <w:t xml:space="preserve"> of the nuclear triad help </w:t>
      </w:r>
      <w:r w:rsidRPr="00EE0C94">
        <w:rPr>
          <w:rStyle w:val="StyleUnderline"/>
          <w:highlight w:val="green"/>
        </w:rPr>
        <w:t>deter adversaries</w:t>
      </w:r>
      <w:r w:rsidRPr="00B835AD">
        <w:rPr>
          <w:sz w:val="16"/>
        </w:rPr>
        <w:t xml:space="preserve"> from launching a nuclear attack in the first place, </w:t>
      </w:r>
      <w:r w:rsidRPr="00EE0C94">
        <w:rPr>
          <w:rStyle w:val="Emphasis"/>
          <w:highlight w:val="green"/>
        </w:rPr>
        <w:t>preventing nuclear war</w:t>
      </w:r>
      <w:r w:rsidRPr="00B835AD">
        <w:rPr>
          <w:sz w:val="16"/>
        </w:rPr>
        <w:t xml:space="preserve"> and making Americans safer.</w:t>
      </w:r>
    </w:p>
    <w:p w14:paraId="47448DB7" w14:textId="77777777" w:rsidR="00EB555F" w:rsidRPr="0043631A" w:rsidRDefault="00EB555F" w:rsidP="00EB555F"/>
    <w:p w14:paraId="2BFD8670" w14:textId="77777777" w:rsidR="00EB555F" w:rsidRDefault="00EB555F" w:rsidP="00EB555F"/>
    <w:p w14:paraId="381B522D" w14:textId="77777777" w:rsidR="00EB555F" w:rsidRPr="00F669B7" w:rsidRDefault="00EB555F" w:rsidP="00EB555F">
      <w:pPr>
        <w:pStyle w:val="Heading3"/>
      </w:pPr>
      <w:r>
        <w:t>2NC---AT: Freedom Caucus Folds</w:t>
      </w:r>
    </w:p>
    <w:p w14:paraId="0B2C59E0" w14:textId="77777777" w:rsidR="00EB555F" w:rsidRPr="00F669B7" w:rsidRDefault="00EB555F" w:rsidP="00EB555F">
      <w:pPr>
        <w:pStyle w:val="Heading4"/>
      </w:pPr>
      <w:r w:rsidRPr="00F669B7">
        <w:t>Even if the HFC won’t vote no</w:t>
      </w:r>
      <w:r>
        <w:t xml:space="preserve">, </w:t>
      </w:r>
      <w:r w:rsidRPr="00F669B7">
        <w:t xml:space="preserve">they’ll extract </w:t>
      </w:r>
      <w:r w:rsidRPr="00FF3ECB">
        <w:rPr>
          <w:u w:val="single"/>
        </w:rPr>
        <w:t>11</w:t>
      </w:r>
      <w:r w:rsidRPr="00FF3ECB">
        <w:rPr>
          <w:u w:val="single"/>
          <w:vertAlign w:val="superscript"/>
        </w:rPr>
        <w:t>th</w:t>
      </w:r>
      <w:r w:rsidRPr="00FF3ECB">
        <w:rPr>
          <w:u w:val="single"/>
        </w:rPr>
        <w:t xml:space="preserve"> hour concessions</w:t>
      </w:r>
      <w:r w:rsidRPr="00F669B7">
        <w:t xml:space="preserve"> that </w:t>
      </w:r>
      <w:r w:rsidRPr="00FF3ECB">
        <w:rPr>
          <w:u w:val="single"/>
        </w:rPr>
        <w:t>poison the well</w:t>
      </w:r>
      <w:r w:rsidRPr="00F669B7">
        <w:t>.</w:t>
      </w:r>
    </w:p>
    <w:p w14:paraId="3F808B77" w14:textId="77777777" w:rsidR="00EB555F" w:rsidRPr="00F669B7" w:rsidRDefault="00EB555F" w:rsidP="00EB555F">
      <w:pPr>
        <w:rPr>
          <w:sz w:val="16"/>
          <w:szCs w:val="16"/>
        </w:rPr>
      </w:pPr>
      <w:r w:rsidRPr="00F669B7">
        <w:rPr>
          <w:rStyle w:val="Style13ptBold"/>
        </w:rPr>
        <w:t>McCarthy ‘25</w:t>
      </w:r>
      <w:r w:rsidRPr="00F669B7">
        <w:rPr>
          <w:sz w:val="16"/>
          <w:szCs w:val="16"/>
        </w:rPr>
        <w:t xml:space="preserve"> – et al; all authors listed. Mia McCarthy covers Congress for POLITICO and co-authors the Inside Congress newsletter. Calen Razor is a Congress reporter at POLITICO and a co-author of the Inside Congress newsletter. Benjamin Guggenheim is a congressional reporter at POLITICO focusing on domestic policy. “The GOP’s biggest shutdown hurdles” – Politico - 07/21/2025 04:50 AM EDT - https://www.politico.com/newsletters/inside-congress/2025/07/21/the-gops-biggest-shutdown-hurdles-00465126</w:t>
      </w:r>
    </w:p>
    <w:p w14:paraId="41732AB3" w14:textId="77777777" w:rsidR="00EB555F" w:rsidRPr="00F669B7" w:rsidRDefault="00EB555F" w:rsidP="00EB555F">
      <w:pPr>
        <w:rPr>
          <w:sz w:val="16"/>
          <w:szCs w:val="16"/>
        </w:rPr>
      </w:pPr>
      <w:r w:rsidRPr="00F669B7">
        <w:rPr>
          <w:sz w:val="16"/>
          <w:szCs w:val="16"/>
        </w:rPr>
        <w:t xml:space="preserve">FREEDOM CAUCUS — Then, there’s </w:t>
      </w:r>
      <w:r w:rsidRPr="00FF3ECB">
        <w:rPr>
          <w:rStyle w:val="StyleUnderline"/>
        </w:rPr>
        <w:t xml:space="preserve">the </w:t>
      </w:r>
      <w:r w:rsidRPr="00F669B7">
        <w:rPr>
          <w:rStyle w:val="StyleUnderline"/>
          <w:highlight w:val="green"/>
        </w:rPr>
        <w:t>Freedom Caucus</w:t>
      </w:r>
      <w:r w:rsidRPr="00F669B7">
        <w:rPr>
          <w:sz w:val="16"/>
          <w:szCs w:val="16"/>
        </w:rPr>
        <w:t xml:space="preserve">, which </w:t>
      </w:r>
      <w:r w:rsidRPr="00FF3ECB">
        <w:rPr>
          <w:rStyle w:val="StyleUnderline"/>
        </w:rPr>
        <w:t xml:space="preserve">has </w:t>
      </w:r>
      <w:r w:rsidRPr="00F669B7">
        <w:rPr>
          <w:rStyle w:val="StyleUnderline"/>
          <w:highlight w:val="green"/>
        </w:rPr>
        <w:t xml:space="preserve">been known to swoop in </w:t>
      </w:r>
      <w:r w:rsidRPr="00F669B7">
        <w:rPr>
          <w:rStyle w:val="Emphasis"/>
          <w:highlight w:val="green"/>
        </w:rPr>
        <w:t xml:space="preserve">at </w:t>
      </w:r>
      <w:r w:rsidRPr="00FF3ECB">
        <w:rPr>
          <w:rStyle w:val="Emphasis"/>
        </w:rPr>
        <w:t xml:space="preserve">the </w:t>
      </w:r>
      <w:r w:rsidRPr="00F669B7">
        <w:rPr>
          <w:rStyle w:val="Emphasis"/>
          <w:highlight w:val="green"/>
        </w:rPr>
        <w:t>eleventh hour</w:t>
      </w:r>
      <w:r w:rsidRPr="00F669B7">
        <w:rPr>
          <w:rStyle w:val="Emphasis"/>
        </w:rPr>
        <w:t xml:space="preserve"> </w:t>
      </w:r>
      <w:r w:rsidRPr="00F669B7">
        <w:rPr>
          <w:rStyle w:val="StyleUnderline"/>
          <w:highlight w:val="green"/>
        </w:rPr>
        <w:t>to undermine carefully-constructed legislative dealmaking</w:t>
      </w:r>
      <w:r w:rsidRPr="00F669B7">
        <w:rPr>
          <w:sz w:val="16"/>
          <w:szCs w:val="16"/>
        </w:rPr>
        <w:t xml:space="preserve"> </w:t>
      </w:r>
      <w:r w:rsidRPr="00F669B7">
        <w:rPr>
          <w:rStyle w:val="Emphasis"/>
          <w:highlight w:val="green"/>
        </w:rPr>
        <w:t>with hard-line demands.</w:t>
      </w:r>
      <w:r w:rsidRPr="00F669B7">
        <w:rPr>
          <w:sz w:val="16"/>
          <w:szCs w:val="16"/>
        </w:rPr>
        <w:t xml:space="preserve"> French Hill and G.T. Thompson — chairs of the Financial Services and Agriculture panels, respectively — got a strong taste of that tactic while attempting to pass cryptocurrency bills last week.</w:t>
      </w:r>
    </w:p>
    <w:p w14:paraId="7A39E007" w14:textId="77777777" w:rsidR="00EB555F" w:rsidRPr="00F669B7" w:rsidRDefault="00EB555F" w:rsidP="00EB555F">
      <w:pPr>
        <w:rPr>
          <w:sz w:val="16"/>
          <w:szCs w:val="16"/>
        </w:rPr>
      </w:pPr>
      <w:r w:rsidRPr="00F669B7">
        <w:rPr>
          <w:sz w:val="16"/>
          <w:szCs w:val="16"/>
        </w:rPr>
        <w:t>“</w:t>
      </w:r>
      <w:r w:rsidRPr="00FF3ECB">
        <w:rPr>
          <w:rStyle w:val="StyleUnderline"/>
        </w:rPr>
        <w:t xml:space="preserve">It is </w:t>
      </w:r>
      <w:r w:rsidRPr="00F669B7">
        <w:rPr>
          <w:rStyle w:val="StyleUnderline"/>
          <w:highlight w:val="green"/>
        </w:rPr>
        <w:t>a</w:t>
      </w:r>
      <w:r w:rsidRPr="00F669B7">
        <w:rPr>
          <w:sz w:val="16"/>
          <w:szCs w:val="16"/>
        </w:rPr>
        <w:t xml:space="preserve">n operational </w:t>
      </w:r>
      <w:r w:rsidRPr="00F669B7">
        <w:rPr>
          <w:rStyle w:val="Emphasis"/>
          <w:highlight w:val="green"/>
        </w:rPr>
        <w:t>change</w:t>
      </w:r>
      <w:r w:rsidRPr="00F669B7">
        <w:rPr>
          <w:sz w:val="16"/>
          <w:szCs w:val="16"/>
        </w:rPr>
        <w:t xml:space="preserve"> </w:t>
      </w:r>
      <w:r w:rsidRPr="00F669B7">
        <w:rPr>
          <w:rStyle w:val="StyleUnderline"/>
          <w:highlight w:val="green"/>
        </w:rPr>
        <w:t>from how Congress has historically operated</w:t>
      </w:r>
      <w:r w:rsidRPr="00F669B7">
        <w:rPr>
          <w:sz w:val="16"/>
          <w:szCs w:val="16"/>
        </w:rPr>
        <w:t xml:space="preserve">, </w:t>
      </w:r>
      <w:r w:rsidRPr="00F669B7">
        <w:rPr>
          <w:rStyle w:val="StyleUnderline"/>
        </w:rPr>
        <w:t>where, if the Chairman and the committee blessed it, everybody just said, ‘okay,’”</w:t>
      </w:r>
      <w:r w:rsidRPr="00F669B7">
        <w:rPr>
          <w:sz w:val="16"/>
          <w:szCs w:val="16"/>
        </w:rPr>
        <w:t xml:space="preserve"> said Freedom Caucus member Rep. Byron Donalds to reporters in the middle of last week’s crypto drama. “That’s just not the way Congress is working anymore.”</w:t>
      </w:r>
    </w:p>
    <w:p w14:paraId="195465EE" w14:textId="77777777" w:rsidR="00EB555F" w:rsidRDefault="00EB555F" w:rsidP="00EB555F">
      <w:pPr>
        <w:rPr>
          <w:sz w:val="16"/>
          <w:szCs w:val="16"/>
        </w:rPr>
      </w:pPr>
      <w:r w:rsidRPr="00FF3ECB">
        <w:rPr>
          <w:rStyle w:val="StyleUnderline"/>
        </w:rPr>
        <w:t xml:space="preserve">The </w:t>
      </w:r>
      <w:r w:rsidRPr="00F669B7">
        <w:rPr>
          <w:rStyle w:val="StyleUnderline"/>
          <w:highlight w:val="green"/>
        </w:rPr>
        <w:t xml:space="preserve">group </w:t>
      </w:r>
      <w:r w:rsidRPr="00FF3ECB">
        <w:rPr>
          <w:rStyle w:val="StyleUnderline"/>
        </w:rPr>
        <w:t xml:space="preserve">has </w:t>
      </w:r>
      <w:r w:rsidRPr="00F669B7">
        <w:rPr>
          <w:rStyle w:val="StyleUnderline"/>
          <w:highlight w:val="green"/>
        </w:rPr>
        <w:t xml:space="preserve">notoriously forced </w:t>
      </w:r>
      <w:r w:rsidRPr="00F669B7">
        <w:rPr>
          <w:rStyle w:val="Emphasis"/>
          <w:highlight w:val="green"/>
        </w:rPr>
        <w:t>House Republicans</w:t>
      </w:r>
      <w:r w:rsidRPr="00F669B7">
        <w:rPr>
          <w:sz w:val="16"/>
          <w:szCs w:val="16"/>
        </w:rPr>
        <w:t xml:space="preserve"> </w:t>
      </w:r>
      <w:r w:rsidRPr="00F669B7">
        <w:rPr>
          <w:rStyle w:val="StyleUnderline"/>
          <w:highlight w:val="green"/>
        </w:rPr>
        <w:t>to rely on Dem</w:t>
      </w:r>
      <w:r w:rsidRPr="00F669B7">
        <w:rPr>
          <w:sz w:val="16"/>
          <w:szCs w:val="16"/>
        </w:rPr>
        <w:t>ocrat</w:t>
      </w:r>
      <w:r w:rsidRPr="00F669B7">
        <w:rPr>
          <w:rStyle w:val="StyleUnderline"/>
          <w:highlight w:val="green"/>
        </w:rPr>
        <w:t>s</w:t>
      </w:r>
      <w:r w:rsidRPr="00F669B7">
        <w:rPr>
          <w:sz w:val="16"/>
          <w:szCs w:val="16"/>
        </w:rPr>
        <w:t xml:space="preserve"> </w:t>
      </w:r>
      <w:r w:rsidRPr="00F669B7">
        <w:rPr>
          <w:rStyle w:val="StyleUnderline"/>
          <w:highlight w:val="green"/>
        </w:rPr>
        <w:t>to shore up</w:t>
      </w:r>
      <w:r w:rsidRPr="00F669B7">
        <w:rPr>
          <w:sz w:val="16"/>
          <w:szCs w:val="16"/>
        </w:rPr>
        <w:t xml:space="preserve"> the necessary votes to pass </w:t>
      </w:r>
      <w:r w:rsidRPr="00FF3ECB">
        <w:rPr>
          <w:rStyle w:val="Emphasis"/>
        </w:rPr>
        <w:t xml:space="preserve">government </w:t>
      </w:r>
      <w:r w:rsidRPr="00F669B7">
        <w:rPr>
          <w:rStyle w:val="Emphasis"/>
          <w:highlight w:val="green"/>
        </w:rPr>
        <w:t>funding bills.</w:t>
      </w:r>
      <w:r w:rsidRPr="00F669B7">
        <w:rPr>
          <w:sz w:val="16"/>
          <w:szCs w:val="16"/>
        </w:rPr>
        <w:t xml:space="preserve"> </w:t>
      </w:r>
      <w:r w:rsidRPr="00F669B7">
        <w:rPr>
          <w:rStyle w:val="StyleUnderline"/>
          <w:highlight w:val="green"/>
        </w:rPr>
        <w:t xml:space="preserve">If the faction’s hard-liners once again insist on </w:t>
      </w:r>
      <w:r w:rsidRPr="00F669B7">
        <w:rPr>
          <w:rStyle w:val="Emphasis"/>
          <w:highlight w:val="green"/>
        </w:rPr>
        <w:t>lowering spending levels</w:t>
      </w:r>
      <w:r w:rsidRPr="00F669B7">
        <w:rPr>
          <w:rStyle w:val="StyleUnderline"/>
          <w:highlight w:val="green"/>
        </w:rPr>
        <w:t xml:space="preserve"> or </w:t>
      </w:r>
      <w:r w:rsidRPr="00F669B7">
        <w:rPr>
          <w:rStyle w:val="Emphasis"/>
          <w:highlight w:val="green"/>
        </w:rPr>
        <w:t>inserting conservative policy riders</w:t>
      </w:r>
      <w:r w:rsidRPr="00F669B7">
        <w:rPr>
          <w:sz w:val="16"/>
          <w:szCs w:val="16"/>
        </w:rPr>
        <w:t xml:space="preserve"> in this year’s appropriations bills, </w:t>
      </w:r>
      <w:r w:rsidRPr="00F669B7">
        <w:rPr>
          <w:rStyle w:val="StyleUnderline"/>
          <w:highlight w:val="green"/>
        </w:rPr>
        <w:t>that could prove</w:t>
      </w:r>
      <w:r w:rsidRPr="00F669B7">
        <w:rPr>
          <w:rStyle w:val="StyleUnderline"/>
        </w:rPr>
        <w:t xml:space="preserve"> </w:t>
      </w:r>
      <w:r w:rsidRPr="00F669B7">
        <w:rPr>
          <w:sz w:val="16"/>
          <w:szCs w:val="16"/>
        </w:rPr>
        <w:t xml:space="preserve">to be </w:t>
      </w:r>
      <w:r w:rsidRPr="00F669B7">
        <w:rPr>
          <w:rStyle w:val="StyleUnderline"/>
          <w:highlight w:val="green"/>
        </w:rPr>
        <w:t>a problem</w:t>
      </w:r>
      <w:r w:rsidRPr="00F669B7">
        <w:rPr>
          <w:sz w:val="16"/>
          <w:szCs w:val="16"/>
        </w:rPr>
        <w:t xml:space="preserve"> for Republicans — and put even more pressure on House Democrats to decide if they’re going to bail out the GOP or force a shutdown.</w:t>
      </w:r>
    </w:p>
    <w:p w14:paraId="55D718D4" w14:textId="77777777" w:rsidR="00EB555F" w:rsidRPr="0090511A" w:rsidRDefault="00EB555F" w:rsidP="00EB555F"/>
    <w:p w14:paraId="37E04DCA" w14:textId="77777777" w:rsidR="001449A9" w:rsidRDefault="001449A9"/>
    <w:sectPr w:rsidR="0014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A6977"/>
    <w:multiLevelType w:val="hybridMultilevel"/>
    <w:tmpl w:val="2C8689A0"/>
    <w:lvl w:ilvl="0" w:tplc="CE8C4C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580681012">
    <w:abstractNumId w:val="17"/>
  </w:num>
  <w:num w:numId="16" w16cid:durableId="999504728">
    <w:abstractNumId w:val="10"/>
  </w:num>
  <w:num w:numId="17" w16cid:durableId="262156688">
    <w:abstractNumId w:val="16"/>
  </w:num>
  <w:num w:numId="18" w16cid:durableId="1444301793">
    <w:abstractNumId w:val="18"/>
  </w:num>
  <w:num w:numId="19" w16cid:durableId="1253962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5F"/>
    <w:rsid w:val="000650A6"/>
    <w:rsid w:val="001449A9"/>
    <w:rsid w:val="0067510B"/>
    <w:rsid w:val="007E4939"/>
    <w:rsid w:val="00B55C28"/>
    <w:rsid w:val="00EB5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F24A"/>
  <w15:chartTrackingRefBased/>
  <w15:docId w15:val="{4733A991-27AA-4C31-A1E0-5D513400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555F"/>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EB55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55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EB55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B55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555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55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555F"/>
  </w:style>
  <w:style w:type="character" w:customStyle="1" w:styleId="Heading1Char">
    <w:name w:val="Heading 1 Char"/>
    <w:aliases w:val="Pocket Char"/>
    <w:basedOn w:val="DefaultParagraphFont"/>
    <w:link w:val="Heading1"/>
    <w:rsid w:val="00EB555F"/>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B555F"/>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EB555F"/>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B555F"/>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EB555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B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55F"/>
    <w:rPr>
      <w:rFonts w:eastAsiaTheme="majorEastAsia" w:cstheme="majorBidi"/>
      <w:color w:val="272727" w:themeColor="text1" w:themeTint="D8"/>
    </w:rPr>
  </w:style>
  <w:style w:type="paragraph" w:styleId="Title">
    <w:name w:val="Title"/>
    <w:aliases w:val="Cites and Cards,Bold Underlined,UNDERLINE,title,Block Heading,Read This,Non Read Text,Debate Normal,Warrants"/>
    <w:basedOn w:val="Normal"/>
    <w:next w:val="Normal"/>
    <w:link w:val="TitleChar"/>
    <w:uiPriority w:val="6"/>
    <w:qFormat/>
    <w:rsid w:val="00EB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EB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55F"/>
    <w:pPr>
      <w:spacing w:before="160"/>
      <w:jc w:val="center"/>
    </w:pPr>
    <w:rPr>
      <w:i/>
      <w:iCs/>
      <w:color w:val="404040" w:themeColor="text1" w:themeTint="BF"/>
    </w:rPr>
  </w:style>
  <w:style w:type="character" w:customStyle="1" w:styleId="QuoteChar">
    <w:name w:val="Quote Char"/>
    <w:basedOn w:val="DefaultParagraphFont"/>
    <w:link w:val="Quote"/>
    <w:uiPriority w:val="29"/>
    <w:rsid w:val="00EB555F"/>
    <w:rPr>
      <w:i/>
      <w:iCs/>
      <w:color w:val="404040" w:themeColor="text1" w:themeTint="BF"/>
    </w:rPr>
  </w:style>
  <w:style w:type="paragraph" w:styleId="ListParagraph">
    <w:name w:val="List Paragraph"/>
    <w:aliases w:val="6 font,List Paragraph1,List Paragraph2,Colorful List - Accent 11"/>
    <w:basedOn w:val="Normal"/>
    <w:uiPriority w:val="34"/>
    <w:qFormat/>
    <w:rsid w:val="00EB555F"/>
    <w:pPr>
      <w:ind w:left="720"/>
      <w:contextualSpacing/>
    </w:pPr>
  </w:style>
  <w:style w:type="character" w:styleId="IntenseEmphasis">
    <w:name w:val="Intense Emphasis"/>
    <w:basedOn w:val="DefaultParagraphFont"/>
    <w:uiPriority w:val="21"/>
    <w:qFormat/>
    <w:rsid w:val="00EB555F"/>
    <w:rPr>
      <w:i/>
      <w:iCs/>
      <w:color w:val="0F4761" w:themeColor="accent1" w:themeShade="BF"/>
    </w:rPr>
  </w:style>
  <w:style w:type="paragraph" w:styleId="IntenseQuote">
    <w:name w:val="Intense Quote"/>
    <w:basedOn w:val="Normal"/>
    <w:next w:val="Normal"/>
    <w:link w:val="IntenseQuoteChar"/>
    <w:uiPriority w:val="30"/>
    <w:qFormat/>
    <w:rsid w:val="00EB5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55F"/>
    <w:rPr>
      <w:i/>
      <w:iCs/>
      <w:color w:val="0F4761" w:themeColor="accent1" w:themeShade="BF"/>
    </w:rPr>
  </w:style>
  <w:style w:type="character" w:styleId="IntenseReference">
    <w:name w:val="Intense Reference"/>
    <w:basedOn w:val="DefaultParagraphFont"/>
    <w:uiPriority w:val="32"/>
    <w:qFormat/>
    <w:rsid w:val="00EB555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B555F"/>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EB555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B555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B555F"/>
    <w:rPr>
      <w:b w:val="0"/>
      <w:sz w:val="22"/>
      <w:u w:val="single"/>
    </w:rPr>
  </w:style>
  <w:style w:type="character" w:styleId="Strong">
    <w:name w:val="Strong"/>
    <w:basedOn w:val="DefaultParagraphFont"/>
    <w:uiPriority w:val="22"/>
    <w:qFormat/>
    <w:rsid w:val="00EB555F"/>
    <w:rPr>
      <w:b/>
      <w:bCs/>
    </w:rPr>
  </w:style>
  <w:style w:type="character" w:styleId="BookTitle">
    <w:name w:val="Book Title"/>
    <w:basedOn w:val="DefaultParagraphFont"/>
    <w:uiPriority w:val="33"/>
    <w:qFormat/>
    <w:rsid w:val="00EB555F"/>
    <w:rPr>
      <w:b/>
      <w:bCs/>
      <w:i/>
      <w:iCs/>
      <w:spacing w:val="5"/>
    </w:rPr>
  </w:style>
  <w:style w:type="numbering" w:styleId="111111">
    <w:name w:val="Outline List 2"/>
    <w:basedOn w:val="NoList"/>
    <w:uiPriority w:val="99"/>
    <w:semiHidden/>
    <w:unhideWhenUsed/>
    <w:rsid w:val="00EB555F"/>
  </w:style>
  <w:style w:type="paragraph" w:styleId="Header">
    <w:name w:val="header"/>
    <w:basedOn w:val="Normal"/>
    <w:link w:val="HeaderChar"/>
    <w:uiPriority w:val="99"/>
    <w:semiHidden/>
    <w:rsid w:val="00EB55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555F"/>
    <w:rPr>
      <w:rFonts w:ascii="Arial Narrow" w:hAnsi="Arial Narrow" w:cs="Calibri"/>
      <w:kern w:val="0"/>
      <w:sz w:val="22"/>
      <w:szCs w:val="22"/>
      <w14:ligatures w14:val="none"/>
    </w:rPr>
  </w:style>
  <w:style w:type="paragraph" w:styleId="Footer">
    <w:name w:val="footer"/>
    <w:basedOn w:val="Normal"/>
    <w:link w:val="FooterChar"/>
    <w:uiPriority w:val="99"/>
    <w:semiHidden/>
    <w:rsid w:val="00EB55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555F"/>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EB555F"/>
    <w:pPr>
      <w:spacing w:after="120"/>
    </w:pPr>
  </w:style>
  <w:style w:type="character" w:customStyle="1" w:styleId="BodyTextChar">
    <w:name w:val="Body Text Char"/>
    <w:basedOn w:val="DefaultParagraphFont"/>
    <w:link w:val="BodyText"/>
    <w:uiPriority w:val="99"/>
    <w:semiHidden/>
    <w:rsid w:val="00EB555F"/>
    <w:rPr>
      <w:rFonts w:ascii="Arial Narrow" w:hAnsi="Arial Narrow" w:cs="Calibri"/>
      <w:kern w:val="0"/>
      <w:sz w:val="22"/>
      <w:szCs w:val="22"/>
      <w14:ligatures w14:val="none"/>
    </w:rPr>
  </w:style>
  <w:style w:type="paragraph" w:styleId="NoSpacing">
    <w:name w:val="No Spacing"/>
    <w:link w:val="NoSpacingChar"/>
    <w:uiPriority w:val="99"/>
    <w:unhideWhenUsed/>
    <w:qFormat/>
    <w:rsid w:val="00EB555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B555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EB555F"/>
    <w:rPr>
      <w:color w:val="467886" w:themeColor="hyperlink"/>
      <w:u w:val="single"/>
    </w:rPr>
  </w:style>
  <w:style w:type="character" w:styleId="UnresolvedMention">
    <w:name w:val="Unresolved Mention"/>
    <w:basedOn w:val="DefaultParagraphFont"/>
    <w:uiPriority w:val="99"/>
    <w:semiHidden/>
    <w:unhideWhenUsed/>
    <w:rsid w:val="00EB555F"/>
    <w:rPr>
      <w:color w:val="605E5C"/>
      <w:shd w:val="clear" w:color="auto" w:fill="E1DFDD"/>
    </w:rPr>
  </w:style>
  <w:style w:type="paragraph" w:customStyle="1" w:styleId="textbold">
    <w:name w:val="text bold"/>
    <w:basedOn w:val="Normal"/>
    <w:link w:val="Emphasis"/>
    <w:uiPriority w:val="8"/>
    <w:qFormat/>
    <w:rsid w:val="00EB555F"/>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EB555F"/>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B555F"/>
    <w:pP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EB555F"/>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EB555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Char1">
    <w:name w:val="Title Char1"/>
    <w:basedOn w:val="DefaultParagraphFont"/>
    <w:uiPriority w:val="10"/>
    <w:rsid w:val="00EB55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www.oscn.net/applications/oscn/DeliverDocument.asp?CiteID=20287" TargetMode="External"/><Relationship Id="rId3" Type="http://schemas.openxmlformats.org/officeDocument/2006/relationships/settings" Target="settings.xml"/><Relationship Id="rId21" Type="http://schemas.openxmlformats.org/officeDocument/2006/relationships/hyperlink" Target="http://www.oscn.net/applications/oscn/deliverdocument.asp?box1=106&amp;box2=U.S.&amp;box3=360"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www.oscn.net/applications/oscn/DeliverDocument.asp?CiteID=2028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CiteID=2028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oreignaffairs.com/articles/hungary/2022-04-19/how-autocrats-endure"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www.defensenews.com/opinion/commentary/2022/04/28/russias-sarmat-test-underscores-need-to-modernize-us-nuclear-triad/" TargetMode="External"/><Relationship Id="rId10" Type="http://schemas.openxmlformats.org/officeDocument/2006/relationships/image" Target="media/image6.png"/><Relationship Id="rId19" Type="http://schemas.openxmlformats.org/officeDocument/2006/relationships/hyperlink" Target="http://www.oscn.net/applications/oscn/deliverdocument.asp?box1=802&amp;box2=P.2D&amp;box3=81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www.foreignaffairs.com/united-states/inequality-myth-western-societies-more-equal-waldenstr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40388</Words>
  <Characters>230213</Characters>
  <Application>Microsoft Office Word</Application>
  <DocSecurity>0</DocSecurity>
  <Lines>1918</Lines>
  <Paragraphs>540</Paragraphs>
  <ScaleCrop>false</ScaleCrop>
  <Company/>
  <LinksUpToDate>false</LinksUpToDate>
  <CharactersWithSpaces>270061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2025-09-27T16:59:00Z</dcterms:created>
  <dcterms:modified xsi:type="dcterms:W3CDTF">2025-09-27T17:00:00Z</dcterms:modified>
</cp:coreProperties>
</file>