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342B1" w14:textId="67125CE9" w:rsidR="001E0560" w:rsidRDefault="001E0560" w:rsidP="001E0560">
      <w:pPr>
        <w:pStyle w:val="Heading2"/>
      </w:pPr>
      <w:bookmarkStart w:id="0" w:name="_Hlk193271252"/>
      <w:r>
        <w:t>K</w:t>
      </w:r>
    </w:p>
    <w:p w14:paraId="59D9546B" w14:textId="4B4BF2ED" w:rsidR="005D1B3A" w:rsidRDefault="00832C3F" w:rsidP="005D1B3A">
      <w:pPr>
        <w:pStyle w:val="Heading4"/>
      </w:pPr>
      <w:r>
        <w:t>The 1AC’s</w:t>
      </w:r>
      <w:r w:rsidR="005D1B3A">
        <w:t xml:space="preserve"> endorsement of </w:t>
      </w:r>
      <w:r w:rsidR="005848CB">
        <w:t xml:space="preserve">the life strike as withdrawal </w:t>
      </w:r>
      <w:r w:rsidR="005D1B3A">
        <w:t>cedes the tools of organization to neoliberal free-market authoritarianism. Decades of horizontalist movements prove that their strategy is both non-unique and doomed to failure.</w:t>
      </w:r>
    </w:p>
    <w:p w14:paraId="01886178" w14:textId="77777777" w:rsidR="005D1B3A" w:rsidRPr="007B2F11" w:rsidRDefault="005D1B3A" w:rsidP="005D1B3A">
      <w:pPr>
        <w:rPr>
          <w:sz w:val="12"/>
        </w:rPr>
      </w:pPr>
      <w:r w:rsidRPr="005535DF">
        <w:rPr>
          <w:rStyle w:val="Style13ptBold"/>
        </w:rPr>
        <w:t>Bevins and Whalen 23</w:t>
      </w:r>
      <w:r w:rsidRPr="005535DF">
        <w:rPr>
          <w:sz w:val="12"/>
        </w:rPr>
        <w:t xml:space="preserve"> [Vincent Bevins and Eamon Whalen, 10-3-2023, "This book will change how you think about protest forever", Mother Jones, https://www.motherjones.com/politics/2023/10/vincent-bevins-if-we-burn-interview-mass-protest-decade-2010s-change-how-you-view-protest-forever/ Vincent Bevins is an American journalist and writer. From 2011 to 2016, he worked as a foreign correspondent based in Brazil for the Los Angeles Times, after working previously in London for the Financial Times. Eamon Whalen is a writer, reporter and researcher. From 2021-2023 he worked for Mother Jones as a Ben Bagdikian Editorial Fellow, Senior Editorial Fellow, and Senior Writing Fellow where he wrote extensively and fact-checked features in the bi-monthly print magazine.//Spence]</w:t>
      </w:r>
    </w:p>
    <w:p w14:paraId="680FEED7" w14:textId="77777777" w:rsidR="005D1B3A" w:rsidRPr="00FD3FB7" w:rsidRDefault="005D1B3A" w:rsidP="005D1B3A">
      <w:pPr>
        <w:rPr>
          <w:rStyle w:val="StyleUnderline"/>
        </w:rPr>
      </w:pPr>
      <w:r w:rsidRPr="009D2C8A">
        <w:rPr>
          <w:sz w:val="12"/>
        </w:rPr>
        <w:t xml:space="preserve">In my book’s subtitle it’s called the “mass protest decade,” but you can really call it “the Tahrir decade,” right? What happens is there’s an uprising in Tunisia, which overthrew Zine El Abidine Ben Ali. The world pays attention. That on its own would not be the craziest thing. It’s a relatively small North African country. There’s uprisings. Leaders fall. But then when Hosni Mubarak falls just weeks later, and </w:t>
      </w:r>
      <w:r w:rsidRPr="000F4F36">
        <w:rPr>
          <w:rStyle w:val="StyleUnderline"/>
          <w:highlight w:val="green"/>
        </w:rPr>
        <w:t>the world sees the undeniably inspiring and powerful images</w:t>
      </w:r>
      <w:r w:rsidRPr="009D2C8A">
        <w:rPr>
          <w:sz w:val="12"/>
        </w:rPr>
        <w:t xml:space="preserve">—all types of Egyptians gathering in the square, and camping out overnight, and </w:t>
      </w:r>
      <w:r w:rsidRPr="00DC3432">
        <w:rPr>
          <w:rStyle w:val="StyleUnderline"/>
        </w:rPr>
        <w:t>participating in</w:t>
      </w:r>
      <w:r w:rsidRPr="009D2C8A">
        <w:rPr>
          <w:sz w:val="12"/>
        </w:rPr>
        <w:t xml:space="preserve"> what I call this kind of “</w:t>
      </w:r>
      <w:r w:rsidRPr="00DC3432">
        <w:rPr>
          <w:rStyle w:val="StyleUnderline"/>
        </w:rPr>
        <w:t>prefigurative</w:t>
      </w:r>
      <w:r w:rsidRPr="009D2C8A">
        <w:rPr>
          <w:sz w:val="12"/>
        </w:rPr>
        <w:t xml:space="preserve"> carnival” of </w:t>
      </w:r>
      <w:r w:rsidRPr="000F4F36">
        <w:rPr>
          <w:rStyle w:val="StyleUnderline"/>
          <w:highlight w:val="green"/>
        </w:rPr>
        <w:t>protest</w:t>
      </w:r>
      <w:r w:rsidRPr="009D2C8A">
        <w:rPr>
          <w:sz w:val="12"/>
        </w:rPr>
        <w:t xml:space="preserve">—this really inspires quite a lot of people around the world. And what’s interesting is not only does this model get replicated in countries where the political system is very, very different, and the conditions for changing the political system are wildly different. </w:t>
      </w:r>
      <w:r w:rsidRPr="00FD3FB7">
        <w:rPr>
          <w:rStyle w:val="StyleUnderline"/>
        </w:rPr>
        <w:t xml:space="preserve">It </w:t>
      </w:r>
      <w:r w:rsidRPr="000F4F36">
        <w:rPr>
          <w:rStyle w:val="StyleUnderline"/>
          <w:highlight w:val="green"/>
        </w:rPr>
        <w:t>keeps getting replicated</w:t>
      </w:r>
      <w:r w:rsidRPr="00FD3FB7">
        <w:rPr>
          <w:rStyle w:val="StyleUnderline"/>
        </w:rPr>
        <w:t xml:space="preserve"> after it failed in Egypt. </w:t>
      </w:r>
    </w:p>
    <w:p w14:paraId="464A9B6D" w14:textId="77777777" w:rsidR="005D1B3A" w:rsidRPr="009D2C8A" w:rsidRDefault="005D1B3A" w:rsidP="005D1B3A">
      <w:pPr>
        <w:rPr>
          <w:sz w:val="12"/>
        </w:rPr>
      </w:pPr>
      <w:r w:rsidRPr="00927801">
        <w:rPr>
          <w:rStyle w:val="StyleUnderline"/>
        </w:rPr>
        <w:t>Occupy</w:t>
      </w:r>
      <w:r w:rsidRPr="009D2C8A">
        <w:rPr>
          <w:sz w:val="12"/>
        </w:rPr>
        <w:t xml:space="preserve"> Wall Street was called for by Adbusters magazine as a way to bring the Tahrir model to New York. But then in 2014, you get a movement in </w:t>
      </w:r>
      <w:r w:rsidRPr="00927801">
        <w:rPr>
          <w:rStyle w:val="StyleUnderline"/>
        </w:rPr>
        <w:t>Hong Kong</w:t>
      </w:r>
      <w:r w:rsidRPr="009D2C8A">
        <w:rPr>
          <w:sz w:val="12"/>
        </w:rPr>
        <w:t xml:space="preserve"> copying Occupy Wall Street, which was a copy of Egypt, which was a copy of Tunisia. By this point, </w:t>
      </w:r>
      <w:r w:rsidRPr="00927801">
        <w:rPr>
          <w:rStyle w:val="StyleUnderline"/>
        </w:rPr>
        <w:t>Egypt</w:t>
      </w:r>
      <w:r w:rsidRPr="009D2C8A">
        <w:rPr>
          <w:sz w:val="12"/>
        </w:rPr>
        <w:t xml:space="preserve"> has led to a worse dictatorship than the one that was overthrown in 2011, but the power of this sort of bat signal of the Tahrir model continues to shine throughout the rest of the decade. </w:t>
      </w:r>
    </w:p>
    <w:p w14:paraId="37398A6D" w14:textId="77777777" w:rsidR="005D1B3A" w:rsidRPr="009D2C8A" w:rsidRDefault="005D1B3A" w:rsidP="005D1B3A">
      <w:pPr>
        <w:rPr>
          <w:sz w:val="12"/>
        </w:rPr>
      </w:pPr>
      <w:r w:rsidRPr="009D2C8A">
        <w:rPr>
          <w:sz w:val="12"/>
        </w:rPr>
        <w:t>How did this process play out in Brazil?</w:t>
      </w:r>
    </w:p>
    <w:p w14:paraId="35804BAB" w14:textId="77777777" w:rsidR="005D1B3A" w:rsidRPr="009D2C8A" w:rsidRDefault="005D1B3A" w:rsidP="005D1B3A">
      <w:pPr>
        <w:rPr>
          <w:sz w:val="12"/>
        </w:rPr>
      </w:pPr>
      <w:r w:rsidRPr="009D2C8A">
        <w:rPr>
          <w:sz w:val="12"/>
        </w:rPr>
        <w:t xml:space="preserve">It was deeply strange. You have Brazil’s first woman president, a former Marxist guerrilla who was elected as a Social Democrat in a landslide, who wanted probably just as much as anybody else in the political system in Brazil to deliver better and cheaper public services. And </w:t>
      </w:r>
      <w:r w:rsidRPr="001C0459">
        <w:rPr>
          <w:rStyle w:val="StyleUnderline"/>
        </w:rPr>
        <w:t>you had a mass protest movement that was started by a group of leftists that wanted cheaper and better public service services being treated like it was the Arab Spring</w:t>
      </w:r>
      <w:r w:rsidRPr="009D2C8A">
        <w:rPr>
          <w:sz w:val="12"/>
        </w:rPr>
        <w:t xml:space="preserve">. If you treat a movement like it is the Arab Spring, then what you need to do is keep growing more people until you overthrow the government. But in the context of a young democracy in Brazil, that only just emerged from military dictatorship around 25 years earlier, that’s not necessarily the outcome you wanted. </w:t>
      </w:r>
    </w:p>
    <w:p w14:paraId="15E3B152" w14:textId="77777777" w:rsidR="005D1B3A" w:rsidRPr="009E0165" w:rsidRDefault="005D1B3A" w:rsidP="005D1B3A">
      <w:pPr>
        <w:rPr>
          <w:rStyle w:val="Emphasis"/>
        </w:rPr>
      </w:pPr>
      <w:r w:rsidRPr="009D2C8A">
        <w:rPr>
          <w:sz w:val="12"/>
        </w:rPr>
        <w:t>It made no sense to apply Arab Spring–style tactics or interpretation to events in a country where there’s a popular social democratic president. And the original organizers of the protests in Brazil were horrified to see it being treated that way. The book is built through interviews with those original organizers and Fernando Haddad, the man who was mayor of São Paulo at the time, and is now the minister of finance in Brazil. The two groups that should be the protagonist and antagonist in this scenario—</w:t>
      </w:r>
      <w:r w:rsidRPr="000F4F36">
        <w:rPr>
          <w:rStyle w:val="StyleUnderline"/>
          <w:highlight w:val="green"/>
        </w:rPr>
        <w:t>the Free Fare Movement (the MPL</w:t>
      </w:r>
      <w:r w:rsidRPr="00F40068">
        <w:rPr>
          <w:rStyle w:val="StyleUnderline"/>
        </w:rPr>
        <w:t>),</w:t>
      </w:r>
      <w:r w:rsidRPr="009D2C8A">
        <w:rPr>
          <w:sz w:val="12"/>
        </w:rPr>
        <w:t xml:space="preserve"> the people </w:t>
      </w:r>
      <w:r w:rsidRPr="00F40068">
        <w:rPr>
          <w:rStyle w:val="StyleUnderline"/>
        </w:rPr>
        <w:t xml:space="preserve">who </w:t>
      </w:r>
      <w:r w:rsidRPr="000F4F36">
        <w:rPr>
          <w:rStyle w:val="StyleUnderline"/>
          <w:highlight w:val="green"/>
        </w:rPr>
        <w:t>started the protest and</w:t>
      </w:r>
      <w:r w:rsidRPr="009D2C8A">
        <w:rPr>
          <w:sz w:val="12"/>
        </w:rPr>
        <w:t xml:space="preserve"> wanted a lower cost of public transportation; and the man in charge of the state who was able to give it to them or not—both </w:t>
      </w:r>
      <w:r w:rsidRPr="000F4F36">
        <w:rPr>
          <w:rStyle w:val="Emphasis"/>
          <w:highlight w:val="green"/>
        </w:rPr>
        <w:t>had no ability to control</w:t>
      </w:r>
      <w:r w:rsidRPr="009E0165">
        <w:rPr>
          <w:rStyle w:val="Emphasis"/>
        </w:rPr>
        <w:t xml:space="preserve"> actually </w:t>
      </w:r>
      <w:r w:rsidRPr="000F4F36">
        <w:rPr>
          <w:rStyle w:val="Emphasis"/>
          <w:highlight w:val="green"/>
        </w:rPr>
        <w:t>what happened next.</w:t>
      </w:r>
    </w:p>
    <w:p w14:paraId="5B16543B" w14:textId="77777777" w:rsidR="005D1B3A" w:rsidRPr="009D2C8A" w:rsidRDefault="005D1B3A" w:rsidP="005D1B3A">
      <w:pPr>
        <w:rPr>
          <w:sz w:val="12"/>
        </w:rPr>
      </w:pPr>
      <w:r w:rsidRPr="009D2C8A">
        <w:rPr>
          <w:sz w:val="12"/>
        </w:rPr>
        <w:t xml:space="preserve">One of the most memorable parts of your book is when </w:t>
      </w:r>
      <w:r w:rsidRPr="00317344">
        <w:rPr>
          <w:rStyle w:val="StyleUnderline"/>
        </w:rPr>
        <w:t>one of the original organizers</w:t>
      </w:r>
      <w:r w:rsidRPr="009D2C8A">
        <w:rPr>
          <w:sz w:val="12"/>
        </w:rPr>
        <w:t xml:space="preserve"> of the MPL protests, Mayara, </w:t>
      </w:r>
      <w:r w:rsidRPr="00317344">
        <w:rPr>
          <w:rStyle w:val="StyleUnderline"/>
        </w:rPr>
        <w:t>receives a call from an older family member, who tells her that she attended one of Mayara’s protests. But</w:t>
      </w:r>
      <w:r w:rsidRPr="009D2C8A">
        <w:rPr>
          <w:sz w:val="12"/>
        </w:rPr>
        <w:t xml:space="preserve"> it’s actually not her protest, </w:t>
      </w:r>
      <w:r w:rsidRPr="00420323">
        <w:rPr>
          <w:rStyle w:val="StyleUnderline"/>
        </w:rPr>
        <w:t xml:space="preserve">it’s a protest by </w:t>
      </w:r>
      <w:r w:rsidRPr="000F4F36">
        <w:rPr>
          <w:rStyle w:val="StyleUnderline"/>
          <w:highlight w:val="green"/>
        </w:rPr>
        <w:t>a new group</w:t>
      </w:r>
      <w:r w:rsidRPr="00420323">
        <w:rPr>
          <w:rStyle w:val="StyleUnderline"/>
        </w:rPr>
        <w:t xml:space="preserve"> who slyly </w:t>
      </w:r>
      <w:r w:rsidRPr="000F4F36">
        <w:rPr>
          <w:rStyle w:val="StyleUnderline"/>
          <w:highlight w:val="green"/>
        </w:rPr>
        <w:t xml:space="preserve">copied their name. </w:t>
      </w:r>
      <w:r w:rsidRPr="000F4F36">
        <w:rPr>
          <w:rStyle w:val="Emphasis"/>
          <w:highlight w:val="green"/>
        </w:rPr>
        <w:t>Instead of MPL,</w:t>
      </w:r>
      <w:r w:rsidRPr="000F4F36">
        <w:rPr>
          <w:rStyle w:val="StyleUnderline"/>
          <w:highlight w:val="green"/>
        </w:rPr>
        <w:t xml:space="preserve"> they are</w:t>
      </w:r>
      <w:r w:rsidRPr="009D2C8A">
        <w:rPr>
          <w:sz w:val="12"/>
        </w:rPr>
        <w:t xml:space="preserve"> the Movimento Brasil Livre (</w:t>
      </w:r>
      <w:r w:rsidRPr="000F4F36">
        <w:rPr>
          <w:rStyle w:val="Emphasis"/>
          <w:highlight w:val="green"/>
        </w:rPr>
        <w:t>MBL</w:t>
      </w:r>
      <w:r w:rsidRPr="009D2C8A">
        <w:rPr>
          <w:sz w:val="12"/>
        </w:rPr>
        <w:t xml:space="preserve">). How were the MBL able to co-opt the protests? </w:t>
      </w:r>
    </w:p>
    <w:p w14:paraId="02AA332E" w14:textId="77777777" w:rsidR="005D1B3A" w:rsidRPr="002D628C" w:rsidRDefault="005D1B3A" w:rsidP="005D1B3A">
      <w:pPr>
        <w:rPr>
          <w:rStyle w:val="StyleUnderline"/>
        </w:rPr>
      </w:pPr>
      <w:r w:rsidRPr="009D2C8A">
        <w:rPr>
          <w:sz w:val="12"/>
        </w:rPr>
        <w:t xml:space="preserve">I ran into the MBL yesterday in the halls of Congress, because they’re all in power. They’re not running the country in the way that they were under Bolsonaro, but those people are congressmen. Whereas the original MPL have gone through trauma and depression and people accusing them of being all kinds of different things or unleashing all kinds of different things (often wildly incorrectly and sometimes fairly). </w:t>
      </w:r>
      <w:r w:rsidRPr="00365DA1">
        <w:rPr>
          <w:rStyle w:val="StyleUnderline"/>
        </w:rPr>
        <w:t xml:space="preserve">The reason that </w:t>
      </w:r>
      <w:r w:rsidRPr="002D628C">
        <w:rPr>
          <w:rStyle w:val="Emphasis"/>
          <w:highlight w:val="green"/>
        </w:rPr>
        <w:t>the second group</w:t>
      </w:r>
      <w:r w:rsidRPr="00365DA1">
        <w:rPr>
          <w:rStyle w:val="StyleUnderline"/>
        </w:rPr>
        <w:t>, the one that didn’t start anything</w:t>
      </w:r>
      <w:r w:rsidRPr="002D628C">
        <w:rPr>
          <w:rStyle w:val="Emphasis"/>
          <w:highlight w:val="green"/>
        </w:rPr>
        <w:t xml:space="preserve">, is able </w:t>
      </w:r>
      <w:r w:rsidRPr="00A44EFD">
        <w:rPr>
          <w:rStyle w:val="Emphasis"/>
        </w:rPr>
        <w:t>to lie</w:t>
      </w:r>
      <w:r w:rsidRPr="00A44EFD">
        <w:rPr>
          <w:rStyle w:val="StyleUnderline"/>
        </w:rPr>
        <w:t xml:space="preserve"> and essentially trick people, </w:t>
      </w:r>
      <w:r w:rsidRPr="002D628C">
        <w:rPr>
          <w:rStyle w:val="Emphasis"/>
          <w:highlight w:val="green"/>
        </w:rPr>
        <w:t>and claim the hardwon support that the MPL had built</w:t>
      </w:r>
      <w:r w:rsidRPr="00365DA1">
        <w:rPr>
          <w:rStyle w:val="StyleUnderline"/>
        </w:rPr>
        <w:t xml:space="preserve"> up </w:t>
      </w:r>
      <w:r w:rsidRPr="002D628C">
        <w:rPr>
          <w:rStyle w:val="StyleUnderline"/>
          <w:highlight w:val="green"/>
        </w:rPr>
        <w:t>over</w:t>
      </w:r>
      <w:r w:rsidRPr="00365DA1">
        <w:rPr>
          <w:rStyle w:val="StyleUnderline"/>
        </w:rPr>
        <w:t xml:space="preserve"> almost </w:t>
      </w:r>
      <w:r w:rsidRPr="002D628C">
        <w:rPr>
          <w:rStyle w:val="StyleUnderline"/>
          <w:highlight w:val="green"/>
        </w:rPr>
        <w:t>a decade</w:t>
      </w:r>
      <w:r w:rsidRPr="00365DA1">
        <w:rPr>
          <w:rStyle w:val="StyleUnderline"/>
        </w:rPr>
        <w:t xml:space="preserve">, was </w:t>
      </w:r>
      <w:r w:rsidRPr="00FD4CD2">
        <w:rPr>
          <w:rStyle w:val="Emphasis"/>
          <w:highlight w:val="green"/>
        </w:rPr>
        <w:t xml:space="preserve">because the MPL did not </w:t>
      </w:r>
      <w:r w:rsidRPr="002D628C">
        <w:rPr>
          <w:rStyle w:val="Emphasis"/>
          <w:highlight w:val="green"/>
        </w:rPr>
        <w:t>believe in leadership</w:t>
      </w:r>
      <w:r w:rsidRPr="002D628C">
        <w:rPr>
          <w:rStyle w:val="StyleUnderline"/>
          <w:highlight w:val="green"/>
        </w:rPr>
        <w:t>.</w:t>
      </w:r>
      <w:r w:rsidRPr="00365DA1">
        <w:rPr>
          <w:rStyle w:val="StyleUnderline"/>
        </w:rPr>
        <w:t xml:space="preserve"> They believed in </w:t>
      </w:r>
      <w:r w:rsidRPr="00365DA1">
        <w:rPr>
          <w:rStyle w:val="Emphasis"/>
        </w:rPr>
        <w:t>unleashing</w:t>
      </w:r>
      <w:r w:rsidRPr="00365DA1">
        <w:rPr>
          <w:rStyle w:val="StyleUnderline"/>
        </w:rPr>
        <w:t xml:space="preserve"> a popular </w:t>
      </w:r>
      <w:r w:rsidRPr="00365DA1">
        <w:rPr>
          <w:rStyle w:val="Emphasis"/>
        </w:rPr>
        <w:t>revolt</w:t>
      </w:r>
      <w:r w:rsidRPr="00365DA1">
        <w:rPr>
          <w:rStyle w:val="StyleUnderline"/>
        </w:rPr>
        <w:t xml:space="preserve"> </w:t>
      </w:r>
      <w:r w:rsidRPr="00365DA1">
        <w:rPr>
          <w:rStyle w:val="Emphasis"/>
        </w:rPr>
        <w:t>but</w:t>
      </w:r>
      <w:r w:rsidRPr="00365DA1">
        <w:rPr>
          <w:rStyle w:val="StyleUnderline"/>
        </w:rPr>
        <w:t xml:space="preserve"> they did </w:t>
      </w:r>
      <w:r w:rsidRPr="00365DA1">
        <w:rPr>
          <w:rStyle w:val="Emphasis"/>
        </w:rPr>
        <w:t>not</w:t>
      </w:r>
      <w:r w:rsidRPr="00365DA1">
        <w:rPr>
          <w:rStyle w:val="StyleUnderline"/>
        </w:rPr>
        <w:t xml:space="preserve"> believe in </w:t>
      </w:r>
      <w:r w:rsidRPr="00365DA1">
        <w:rPr>
          <w:rStyle w:val="Emphasis"/>
        </w:rPr>
        <w:t>leading it.</w:t>
      </w:r>
      <w:r w:rsidRPr="00365DA1">
        <w:rPr>
          <w:rStyle w:val="StyleUnderline"/>
        </w:rPr>
        <w:t xml:space="preserve"> </w:t>
      </w:r>
      <w:r w:rsidRPr="002D628C">
        <w:rPr>
          <w:rStyle w:val="StyleUnderline"/>
          <w:highlight w:val="green"/>
        </w:rPr>
        <w:t>One</w:t>
      </w:r>
      <w:r w:rsidRPr="00640FAA">
        <w:rPr>
          <w:rStyle w:val="StyleUnderline"/>
        </w:rPr>
        <w:t xml:space="preserve"> of </w:t>
      </w:r>
      <w:r w:rsidRPr="002D628C">
        <w:rPr>
          <w:rStyle w:val="StyleUnderline"/>
        </w:rPr>
        <w:t>the</w:t>
      </w:r>
      <w:r w:rsidRPr="00640FAA">
        <w:rPr>
          <w:rStyle w:val="StyleUnderline"/>
        </w:rPr>
        <w:t xml:space="preserve"> of the </w:t>
      </w:r>
      <w:r w:rsidRPr="002D628C">
        <w:rPr>
          <w:rStyle w:val="StyleUnderline"/>
          <w:highlight w:val="green"/>
        </w:rPr>
        <w:t>main members</w:t>
      </w:r>
      <w:r w:rsidRPr="00640FAA">
        <w:rPr>
          <w:rStyle w:val="StyleUnderline"/>
        </w:rPr>
        <w:t xml:space="preserve"> MPL </w:t>
      </w:r>
      <w:r w:rsidRPr="002D628C">
        <w:rPr>
          <w:rStyle w:val="StyleUnderline"/>
          <w:highlight w:val="green"/>
        </w:rPr>
        <w:t>said</w:t>
      </w:r>
      <w:r w:rsidRPr="002D628C">
        <w:rPr>
          <w:rStyle w:val="Emphasis"/>
          <w:highlight w:val="green"/>
        </w:rPr>
        <w:t>:</w:t>
      </w:r>
      <w:r w:rsidRPr="002D628C">
        <w:rPr>
          <w:rStyle w:val="StyleUnderline"/>
          <w:highlight w:val="green"/>
        </w:rPr>
        <w:t xml:space="preserve"> We wanted to lose control. But when we actually lost control, things </w:t>
      </w:r>
      <w:r w:rsidRPr="00FD4CD2">
        <w:rPr>
          <w:rStyle w:val="StyleUnderline"/>
          <w:highlight w:val="green"/>
        </w:rPr>
        <w:t>got</w:t>
      </w:r>
      <w:r w:rsidRPr="002D628C">
        <w:rPr>
          <w:rStyle w:val="StyleUnderline"/>
        </w:rPr>
        <w:t xml:space="preserve"> way </w:t>
      </w:r>
      <w:r w:rsidRPr="002D628C">
        <w:rPr>
          <w:rStyle w:val="StyleUnderline"/>
          <w:highlight w:val="green"/>
        </w:rPr>
        <w:t xml:space="preserve">more chaotic than we ever expected. </w:t>
      </w:r>
      <w:r w:rsidRPr="002D628C">
        <w:rPr>
          <w:rStyle w:val="StyleUnderline"/>
        </w:rPr>
        <w:t>And we didn’t like it one bit.</w:t>
      </w:r>
    </w:p>
    <w:p w14:paraId="567A13B9" w14:textId="77777777" w:rsidR="005D1B3A" w:rsidRPr="009D2C8A" w:rsidRDefault="005D1B3A" w:rsidP="005D1B3A">
      <w:pPr>
        <w:rPr>
          <w:sz w:val="12"/>
        </w:rPr>
      </w:pPr>
      <w:r w:rsidRPr="002D628C">
        <w:rPr>
          <w:rStyle w:val="StyleUnderline"/>
        </w:rPr>
        <w:t>They believed</w:t>
      </w:r>
      <w:r w:rsidRPr="002D628C">
        <w:rPr>
          <w:sz w:val="12"/>
        </w:rPr>
        <w:t xml:space="preserve">, and I think </w:t>
      </w:r>
      <w:r w:rsidRPr="002D628C">
        <w:rPr>
          <w:rStyle w:val="StyleUnderline"/>
          <w:highlight w:val="green"/>
        </w:rPr>
        <w:t>a lot of people</w:t>
      </w:r>
      <w:r w:rsidRPr="002D628C">
        <w:rPr>
          <w:sz w:val="12"/>
        </w:rPr>
        <w:t xml:space="preserve"> in my generation </w:t>
      </w:r>
      <w:r w:rsidRPr="002D628C">
        <w:rPr>
          <w:rStyle w:val="StyleUnderline"/>
          <w:highlight w:val="green"/>
        </w:rPr>
        <w:t>believe</w:t>
      </w:r>
      <w:r w:rsidRPr="002D628C">
        <w:rPr>
          <w:sz w:val="12"/>
        </w:rPr>
        <w:t xml:space="preserve">, that </w:t>
      </w:r>
      <w:r w:rsidRPr="002D628C">
        <w:rPr>
          <w:rStyle w:val="StyleUnderline"/>
        </w:rPr>
        <w:t xml:space="preserve">if you cause a popular revolt, </w:t>
      </w:r>
      <w:r w:rsidRPr="002D628C">
        <w:rPr>
          <w:rStyle w:val="StyleUnderline"/>
          <w:highlight w:val="green"/>
        </w:rPr>
        <w:t>if you cause an uprising of the people, that would be</w:t>
      </w:r>
      <w:r w:rsidRPr="002D628C">
        <w:rPr>
          <w:rStyle w:val="StyleUnderline"/>
        </w:rPr>
        <w:t xml:space="preserve"> a </w:t>
      </w:r>
      <w:r w:rsidRPr="002D628C">
        <w:rPr>
          <w:rStyle w:val="StyleUnderline"/>
          <w:highlight w:val="green"/>
        </w:rPr>
        <w:t>good</w:t>
      </w:r>
      <w:r w:rsidRPr="002D628C">
        <w:rPr>
          <w:rStyle w:val="StyleUnderline"/>
        </w:rPr>
        <w:t xml:space="preserve"> thing. How could it be a bad thing? It’s the people. </w:t>
      </w:r>
      <w:r w:rsidRPr="002D628C">
        <w:rPr>
          <w:rStyle w:val="StyleUnderline"/>
          <w:highlight w:val="green"/>
        </w:rPr>
        <w:t>But</w:t>
      </w:r>
      <w:r w:rsidRPr="002D628C">
        <w:rPr>
          <w:rStyle w:val="StyleUnderline"/>
        </w:rPr>
        <w:t xml:space="preserve"> the people are always a very specific configuration of pe</w:t>
      </w:r>
      <w:r w:rsidRPr="00F026D8">
        <w:rPr>
          <w:rStyle w:val="StyleUnderline"/>
        </w:rPr>
        <w:t>ople.</w:t>
      </w:r>
      <w:r w:rsidRPr="009D2C8A">
        <w:rPr>
          <w:sz w:val="12"/>
        </w:rPr>
        <w:t xml:space="preserve"> And </w:t>
      </w:r>
      <w:r w:rsidRPr="002D628C">
        <w:rPr>
          <w:rStyle w:val="StyleUnderline"/>
          <w:highlight w:val="green"/>
        </w:rPr>
        <w:t>the people that came were not exactly the ones that they expected.</w:t>
      </w:r>
      <w:r w:rsidRPr="003F05F6">
        <w:rPr>
          <w:rStyle w:val="StyleUnderline"/>
        </w:rPr>
        <w:t xml:space="preserve"> By</w:t>
      </w:r>
      <w:r w:rsidRPr="009D2C8A">
        <w:rPr>
          <w:sz w:val="12"/>
        </w:rPr>
        <w:t xml:space="preserve"> a certain point in </w:t>
      </w:r>
      <w:r w:rsidRPr="003F05F6">
        <w:rPr>
          <w:rStyle w:val="StyleUnderline"/>
        </w:rPr>
        <w:t>June, the left was physically expelled from the streets, even though they had started the protest movement just weeks earlier,</w:t>
      </w:r>
      <w:r w:rsidRPr="009D2C8A">
        <w:rPr>
          <w:sz w:val="12"/>
        </w:rPr>
        <w:t xml:space="preserve"> or really days earlier. </w:t>
      </w:r>
    </w:p>
    <w:p w14:paraId="245379E7" w14:textId="77777777" w:rsidR="005D1B3A" w:rsidRPr="009D2C8A" w:rsidRDefault="005D1B3A" w:rsidP="005D1B3A">
      <w:pPr>
        <w:rPr>
          <w:sz w:val="12"/>
        </w:rPr>
      </w:pPr>
      <w:r w:rsidRPr="009D2C8A">
        <w:rPr>
          <w:sz w:val="12"/>
        </w:rPr>
        <w:t>I do believe that if the MPL had believed in doing so they could have presented themselves to the media in the country as representatives of the uprising and leadership positions in Brazilian society were there waiting for them</w:t>
      </w:r>
      <w:r w:rsidRPr="002D628C">
        <w:rPr>
          <w:rStyle w:val="StyleUnderline"/>
        </w:rPr>
        <w:t xml:space="preserve">. They didn’t believe in that </w:t>
      </w:r>
      <w:r w:rsidRPr="002D628C">
        <w:rPr>
          <w:rStyle w:val="StyleUnderline"/>
          <w:highlight w:val="green"/>
        </w:rPr>
        <w:t>because of their anarcho</w:t>
      </w:r>
      <w:r w:rsidRPr="002D628C">
        <w:rPr>
          <w:rStyle w:val="StyleUnderline"/>
        </w:rPr>
        <w:t xml:space="preserve">-punk, extremely </w:t>
      </w:r>
      <w:r w:rsidRPr="002D628C">
        <w:rPr>
          <w:rStyle w:val="StyleUnderline"/>
          <w:highlight w:val="green"/>
        </w:rPr>
        <w:t xml:space="preserve">anti-authoritarian ideals. </w:t>
      </w:r>
      <w:r w:rsidRPr="002D628C">
        <w:rPr>
          <w:rStyle w:val="StyleUnderline"/>
        </w:rPr>
        <w:t xml:space="preserve">They went away, and </w:t>
      </w:r>
      <w:r w:rsidRPr="002D628C">
        <w:rPr>
          <w:rStyle w:val="StyleUnderline"/>
          <w:highlight w:val="green"/>
        </w:rPr>
        <w:t>a group</w:t>
      </w:r>
      <w:r w:rsidRPr="002D628C">
        <w:rPr>
          <w:rStyle w:val="StyleUnderline"/>
        </w:rPr>
        <w:t xml:space="preserve"> that was </w:t>
      </w:r>
      <w:r w:rsidRPr="002D628C">
        <w:rPr>
          <w:rStyle w:val="StyleUnderline"/>
          <w:highlight w:val="green"/>
        </w:rPr>
        <w:t>much less concerned with</w:t>
      </w:r>
      <w:r w:rsidRPr="002D628C">
        <w:rPr>
          <w:rStyle w:val="StyleUnderline"/>
        </w:rPr>
        <w:t xml:space="preserve"> horizontally organized, anti-hierarchical </w:t>
      </w:r>
      <w:r w:rsidRPr="002D628C">
        <w:rPr>
          <w:rStyle w:val="StyleUnderline"/>
          <w:highlight w:val="green"/>
        </w:rPr>
        <w:t>leaderless movements stepped in</w:t>
      </w:r>
      <w:r w:rsidRPr="004C6628">
        <w:rPr>
          <w:rStyle w:val="StyleUnderline"/>
        </w:rPr>
        <w:t>. And the MBL were willing to do things that the MPL was not willing to do. They took money. They intentionally cultivated their own image in the media.</w:t>
      </w:r>
      <w:r w:rsidRPr="009D2C8A">
        <w:rPr>
          <w:sz w:val="12"/>
        </w:rPr>
        <w:t xml:space="preserve"> And </w:t>
      </w:r>
      <w:r w:rsidRPr="004C6628">
        <w:rPr>
          <w:rStyle w:val="StyleUnderline"/>
        </w:rPr>
        <w:t>they started acting in very Machiavellian ways to raise money and direct the street movement to the things that they believed in, which were very different—</w:t>
      </w:r>
      <w:r w:rsidRPr="002D628C">
        <w:rPr>
          <w:rStyle w:val="StyleUnderline"/>
          <w:highlight w:val="green"/>
        </w:rPr>
        <w:t>essentially a neoliberal free market</w:t>
      </w:r>
      <w:r w:rsidRPr="004C6628">
        <w:rPr>
          <w:rStyle w:val="StyleUnderline"/>
        </w:rPr>
        <w:t xml:space="preserve"> ideology that flirted with </w:t>
      </w:r>
      <w:r w:rsidRPr="002D628C">
        <w:rPr>
          <w:rStyle w:val="StyleUnderline"/>
          <w:highlight w:val="green"/>
        </w:rPr>
        <w:t>authoritarianism</w:t>
      </w:r>
      <w:r w:rsidRPr="004C6628">
        <w:rPr>
          <w:rStyle w:val="StyleUnderline"/>
        </w:rPr>
        <w:t xml:space="preserve"> </w:t>
      </w:r>
      <w:r w:rsidRPr="009D2C8A">
        <w:rPr>
          <w:sz w:val="12"/>
        </w:rPr>
        <w:t xml:space="preserve">when it was convenient. </w:t>
      </w:r>
    </w:p>
    <w:p w14:paraId="3178474B" w14:textId="77777777" w:rsidR="005D1B3A" w:rsidRPr="009326D4" w:rsidRDefault="005D1B3A" w:rsidP="005D1B3A">
      <w:pPr>
        <w:rPr>
          <w:rStyle w:val="StyleUnderline"/>
        </w:rPr>
      </w:pPr>
      <w:r w:rsidRPr="009D2C8A">
        <w:rPr>
          <w:sz w:val="12"/>
        </w:rPr>
        <w:t xml:space="preserve">A year later when Dilma is just barely reelected and things start to go poorly for the country, the MBL act as if their street movement is building on the legacy of the 2013 street movement. </w:t>
      </w:r>
      <w:r w:rsidRPr="009326D4">
        <w:rPr>
          <w:rStyle w:val="StyleUnderline"/>
        </w:rPr>
        <w:t xml:space="preserve">A similar thing ends up happening in Egypt. </w:t>
      </w:r>
    </w:p>
    <w:p w14:paraId="6E53E0CF" w14:textId="77777777" w:rsidR="005D1B3A" w:rsidRPr="009D2C8A" w:rsidRDefault="005D1B3A" w:rsidP="005D1B3A">
      <w:pPr>
        <w:rPr>
          <w:sz w:val="12"/>
        </w:rPr>
      </w:pPr>
      <w:r w:rsidRPr="009D2C8A">
        <w:rPr>
          <w:sz w:val="12"/>
        </w:rPr>
        <w:t xml:space="preserve">Exactly. There is a switch. One of the most bone-chilling moments in the book is when </w:t>
      </w:r>
      <w:r w:rsidRPr="008A57E8">
        <w:rPr>
          <w:rStyle w:val="StyleUnderline"/>
        </w:rPr>
        <w:t>a</w:t>
      </w:r>
      <w:r w:rsidRPr="009D2C8A">
        <w:rPr>
          <w:sz w:val="12"/>
        </w:rPr>
        <w:t xml:space="preserve">n Egyptian </w:t>
      </w:r>
      <w:r w:rsidRPr="009326D4">
        <w:rPr>
          <w:rStyle w:val="StyleUnderline"/>
        </w:rPr>
        <w:t>protester realizes that the protest that she is at is not actually the successor to Tahrir Square but a military coup</w:t>
      </w:r>
      <w:r w:rsidRPr="009D2C8A">
        <w:rPr>
          <w:sz w:val="12"/>
        </w:rPr>
        <w:t xml:space="preserve">. And the same thing: </w:t>
      </w:r>
      <w:r w:rsidRPr="008D72F4">
        <w:rPr>
          <w:rStyle w:val="StyleUnderline"/>
        </w:rPr>
        <w:t>The</w:t>
      </w:r>
      <w:r w:rsidRPr="009326D4">
        <w:rPr>
          <w:rStyle w:val="StyleUnderline"/>
        </w:rPr>
        <w:t xml:space="preserve"> street movement that takes over in Brazil eventually led to the election of Jair Bolsonaro. </w:t>
      </w:r>
    </w:p>
    <w:p w14:paraId="22E459DD" w14:textId="77777777" w:rsidR="005D1B3A" w:rsidRPr="009D2C8A" w:rsidRDefault="005D1B3A" w:rsidP="005D1B3A">
      <w:pPr>
        <w:rPr>
          <w:sz w:val="12"/>
        </w:rPr>
      </w:pPr>
      <w:r w:rsidRPr="009D2C8A">
        <w:rPr>
          <w:sz w:val="12"/>
        </w:rPr>
        <w:t xml:space="preserve">I think younger people probably won’t remember this period. There was an unexamined assumption that if something was from the internet it was progressive. Which is sort of the exact opposite of what we think now. If you were to show an image of thousands of people swarming the capital of a country, and you said that it’s because of something that they saw on the internet, you probably would be scared of what was happening now. But ten years ago, if you said “Hey we’re young and from the internet and doing street stuff,” then that automatically was coded as progressive. </w:t>
      </w:r>
      <w:r w:rsidRPr="00874CBC">
        <w:rPr>
          <w:rStyle w:val="Emphasis"/>
        </w:rPr>
        <w:t>That sleight of hand</w:t>
      </w:r>
      <w:r w:rsidRPr="00874CBC">
        <w:rPr>
          <w:rStyle w:val="StyleUnderline"/>
        </w:rPr>
        <w:t xml:space="preserve"> worked for quite a few new movements around the world until we got to the second half of the mass protest decade when it started to beco</w:t>
      </w:r>
      <w:r w:rsidRPr="006E13D1">
        <w:rPr>
          <w:rStyle w:val="StyleUnderline"/>
        </w:rPr>
        <w:t>me more clear.</w:t>
      </w:r>
      <w:r w:rsidRPr="009D2C8A">
        <w:rPr>
          <w:sz w:val="12"/>
        </w:rPr>
        <w:t xml:space="preserve"> Especially after the election of Donald Trump, liberals in the United States began to think that maybe the internet doesn’t only bring good things. </w:t>
      </w:r>
    </w:p>
    <w:p w14:paraId="2D584615" w14:textId="77777777" w:rsidR="005D1B3A" w:rsidRPr="00FB1427" w:rsidRDefault="005D1B3A" w:rsidP="005D1B3A">
      <w:pPr>
        <w:rPr>
          <w:rStyle w:val="StyleUnderline"/>
        </w:rPr>
      </w:pPr>
      <w:r w:rsidRPr="009D2C8A">
        <w:rPr>
          <w:sz w:val="12"/>
        </w:rPr>
        <w:t xml:space="preserve">The last section of the book features </w:t>
      </w:r>
      <w:r w:rsidRPr="00F34CB1">
        <w:rPr>
          <w:rStyle w:val="StyleUnderline"/>
          <w:highlight w:val="green"/>
        </w:rPr>
        <w:t>many</w:t>
      </w:r>
      <w:r w:rsidRPr="009D2C8A">
        <w:rPr>
          <w:sz w:val="12"/>
        </w:rPr>
        <w:t xml:space="preserve"> of the people </w:t>
      </w:r>
      <w:r w:rsidRPr="000E49D1">
        <w:rPr>
          <w:rStyle w:val="StyleUnderline"/>
          <w:highlight w:val="green"/>
        </w:rPr>
        <w:t xml:space="preserve">who </w:t>
      </w:r>
      <w:r w:rsidRPr="00F34CB1">
        <w:rPr>
          <w:rStyle w:val="StyleUnderline"/>
          <w:highlight w:val="green"/>
        </w:rPr>
        <w:t>participated in these protests</w:t>
      </w:r>
      <w:r w:rsidRPr="009D2C8A">
        <w:rPr>
          <w:sz w:val="12"/>
        </w:rPr>
        <w:t xml:space="preserve"> </w:t>
      </w:r>
      <w:r w:rsidRPr="000E49D1">
        <w:rPr>
          <w:rStyle w:val="StyleUnderline"/>
          <w:highlight w:val="green"/>
        </w:rPr>
        <w:t>reflect</w:t>
      </w:r>
      <w:r w:rsidRPr="000E49D1">
        <w:rPr>
          <w:sz w:val="12"/>
        </w:rPr>
        <w:t>ing</w:t>
      </w:r>
      <w:r w:rsidRPr="009D2C8A">
        <w:rPr>
          <w:sz w:val="12"/>
        </w:rPr>
        <w:t xml:space="preserve"> </w:t>
      </w:r>
      <w:r w:rsidRPr="00216731">
        <w:rPr>
          <w:rStyle w:val="StyleUnderline"/>
        </w:rPr>
        <w:t xml:space="preserve">on them </w:t>
      </w:r>
      <w:r w:rsidRPr="000E49D1">
        <w:rPr>
          <w:rStyle w:val="StyleUnderline"/>
          <w:highlight w:val="green"/>
        </w:rPr>
        <w:t>critically.</w:t>
      </w:r>
      <w:r w:rsidRPr="009D2C8A">
        <w:rPr>
          <w:sz w:val="12"/>
        </w:rPr>
        <w:t xml:space="preserve"> And </w:t>
      </w:r>
      <w:r w:rsidRPr="00FB1427">
        <w:rPr>
          <w:rStyle w:val="StyleUnderline"/>
        </w:rPr>
        <w:t xml:space="preserve">there is </w:t>
      </w:r>
      <w:r w:rsidRPr="000E49D1">
        <w:rPr>
          <w:rStyle w:val="StyleUnderline"/>
          <w:highlight w:val="green"/>
        </w:rPr>
        <w:t>a common refrain</w:t>
      </w:r>
      <w:r w:rsidRPr="00FB1427">
        <w:rPr>
          <w:rStyle w:val="StyleUnderline"/>
        </w:rPr>
        <w:t xml:space="preserve"> that </w:t>
      </w:r>
      <w:r w:rsidRPr="000E49D1">
        <w:rPr>
          <w:rStyle w:val="StyleUnderline"/>
          <w:highlight w:val="green"/>
        </w:rPr>
        <w:t>keeps coming up about</w:t>
      </w:r>
      <w:r w:rsidRPr="00FB1427">
        <w:rPr>
          <w:rStyle w:val="StyleUnderline"/>
        </w:rPr>
        <w:t xml:space="preserve"> the downside of </w:t>
      </w:r>
      <w:r w:rsidRPr="000E49D1">
        <w:rPr>
          <w:rStyle w:val="Emphasis"/>
          <w:highlight w:val="green"/>
        </w:rPr>
        <w:t>leaderless protest</w:t>
      </w:r>
      <w:r w:rsidRPr="00FB1427">
        <w:rPr>
          <w:rStyle w:val="StyleUnderline"/>
        </w:rPr>
        <w:t>.</w:t>
      </w:r>
    </w:p>
    <w:p w14:paraId="2E856274" w14:textId="77777777" w:rsidR="005D1B3A" w:rsidRPr="009D2C8A" w:rsidRDefault="005D1B3A" w:rsidP="005D1B3A">
      <w:pPr>
        <w:rPr>
          <w:sz w:val="12"/>
        </w:rPr>
      </w:pPr>
      <w:r w:rsidRPr="009D2C8A">
        <w:rPr>
          <w:sz w:val="12"/>
        </w:rPr>
        <w:t xml:space="preserve">I don’t think you want to be seduced by coincidence. But </w:t>
      </w:r>
      <w:r w:rsidRPr="00BD5C30">
        <w:rPr>
          <w:rStyle w:val="StyleUnderline"/>
        </w:rPr>
        <w:t>I was really struck by answers that came up in nearly identical wording from people in very different countries</w:t>
      </w:r>
      <w:r w:rsidRPr="009D2C8A">
        <w:rPr>
          <w:sz w:val="12"/>
        </w:rPr>
        <w:t xml:space="preserve"> and various different ends of the political spectrum. </w:t>
      </w:r>
    </w:p>
    <w:p w14:paraId="4E1ED947" w14:textId="77777777" w:rsidR="005D1B3A" w:rsidRPr="009D2C8A" w:rsidRDefault="005D1B3A" w:rsidP="005D1B3A">
      <w:pPr>
        <w:rPr>
          <w:sz w:val="12"/>
        </w:rPr>
      </w:pPr>
      <w:r w:rsidRPr="0059098B">
        <w:rPr>
          <w:rStyle w:val="StyleUnderline"/>
        </w:rPr>
        <w:t>You had people saying the</w:t>
      </w:r>
      <w:r w:rsidRPr="00184E4F">
        <w:rPr>
          <w:rStyle w:val="StyleUnderline"/>
        </w:rPr>
        <w:t xml:space="preserve"> same </w:t>
      </w:r>
      <w:r w:rsidRPr="009D61CE">
        <w:rPr>
          <w:rStyle w:val="StyleUnderline"/>
        </w:rPr>
        <w:t>thing which was</w:t>
      </w:r>
      <w:r w:rsidRPr="009D2C8A">
        <w:rPr>
          <w:sz w:val="12"/>
        </w:rPr>
        <w:t xml:space="preserve"> basically</w:t>
      </w:r>
      <w:r w:rsidRPr="000E49D1">
        <w:rPr>
          <w:rStyle w:val="Emphasis"/>
          <w:highlight w:val="green"/>
        </w:rPr>
        <w:t>:</w:t>
      </w:r>
      <w:r w:rsidRPr="000E49D1">
        <w:rPr>
          <w:rStyle w:val="StyleUnderline"/>
          <w:highlight w:val="green"/>
        </w:rPr>
        <w:t xml:space="preserve"> </w:t>
      </w:r>
      <w:r w:rsidRPr="000E49D1">
        <w:rPr>
          <w:rStyle w:val="Emphasis"/>
          <w:highlight w:val="green"/>
        </w:rPr>
        <w:t>I wish we were more organized.</w:t>
      </w:r>
      <w:r w:rsidRPr="000E49D1">
        <w:rPr>
          <w:rStyle w:val="StyleUnderline"/>
          <w:highlight w:val="green"/>
        </w:rPr>
        <w:t xml:space="preserve"> Decentralization, we thought</w:t>
      </w:r>
      <w:r w:rsidRPr="00A3477F">
        <w:rPr>
          <w:rStyle w:val="StyleUnderline"/>
        </w:rPr>
        <w:t xml:space="preserve"> it </w:t>
      </w:r>
      <w:r w:rsidRPr="000E49D1">
        <w:rPr>
          <w:rStyle w:val="StyleUnderline"/>
          <w:highlight w:val="green"/>
        </w:rPr>
        <w:t xml:space="preserve">was a strength, but it’s a </w:t>
      </w:r>
      <w:r w:rsidRPr="000E49D1">
        <w:rPr>
          <w:rStyle w:val="Emphasis"/>
          <w:highlight w:val="green"/>
        </w:rPr>
        <w:t>weakness</w:t>
      </w:r>
      <w:r w:rsidRPr="000E49D1">
        <w:rPr>
          <w:rStyle w:val="StyleUnderline"/>
          <w:highlight w:val="green"/>
        </w:rPr>
        <w:t xml:space="preserve">. We thought </w:t>
      </w:r>
      <w:r w:rsidRPr="000E49D1">
        <w:rPr>
          <w:rStyle w:val="StyleUnderline"/>
        </w:rPr>
        <w:t xml:space="preserve">that </w:t>
      </w:r>
      <w:r w:rsidRPr="000E49D1">
        <w:rPr>
          <w:rStyle w:val="StyleUnderline"/>
          <w:highlight w:val="green"/>
        </w:rPr>
        <w:t xml:space="preserve">representation and hierarchy were bad, but </w:t>
      </w:r>
      <w:r w:rsidRPr="000E49D1">
        <w:rPr>
          <w:rStyle w:val="StyleUnderline"/>
        </w:rPr>
        <w:t>now</w:t>
      </w:r>
      <w:r w:rsidRPr="000E49D1">
        <w:rPr>
          <w:rStyle w:val="Emphasis"/>
          <w:highlight w:val="green"/>
        </w:rPr>
        <w:t xml:space="preserve"> I wish we would have done more</w:t>
      </w:r>
      <w:r w:rsidRPr="00A3477F">
        <w:rPr>
          <w:rStyle w:val="StyleUnderline"/>
        </w:rPr>
        <w:t xml:space="preserve"> of that. This goes from anarchists who become Leninists to the Hong Kong protester</w:t>
      </w:r>
      <w:r w:rsidRPr="009D2C8A">
        <w:rPr>
          <w:sz w:val="12"/>
        </w:rPr>
        <w:t xml:space="preserve"> Finn Lau, who is not left-wing. (He came to our second interview wearing a pin which indicated deference to the British monarchy.)</w:t>
      </w:r>
    </w:p>
    <w:p w14:paraId="10824A2B" w14:textId="77777777" w:rsidR="005D1B3A" w:rsidRPr="00B759F3" w:rsidRDefault="005D1B3A" w:rsidP="005D1B3A">
      <w:pPr>
        <w:rPr>
          <w:rStyle w:val="StyleUnderline"/>
        </w:rPr>
      </w:pPr>
      <w:r w:rsidRPr="009D2C8A">
        <w:rPr>
          <w:sz w:val="12"/>
        </w:rPr>
        <w:t xml:space="preserve">So I try to summarize in the best way possible, the commonalities across those ideological and geographic chasms. Still, not everyone I write about would change their position. Some people say: I have the same ideals now as I did 10 years ago. Still, </w:t>
      </w:r>
      <w:r w:rsidRPr="00844508">
        <w:rPr>
          <w:rStyle w:val="StyleUnderline"/>
          <w:highlight w:val="green"/>
        </w:rPr>
        <w:t>no one</w:t>
      </w:r>
      <w:r w:rsidRPr="00B759F3">
        <w:rPr>
          <w:rStyle w:val="StyleUnderline"/>
        </w:rPr>
        <w:t xml:space="preserve"> I spoke with changed their position and </w:t>
      </w:r>
      <w:r w:rsidRPr="00844508">
        <w:rPr>
          <w:rStyle w:val="StyleUnderline"/>
          <w:highlight w:val="green"/>
        </w:rPr>
        <w:t>went more in the direction of structurelessness</w:t>
      </w:r>
      <w:r w:rsidRPr="00B759F3">
        <w:rPr>
          <w:rStyle w:val="StyleUnderline"/>
        </w:rPr>
        <w:t xml:space="preserve"> and horizontalism.</w:t>
      </w:r>
    </w:p>
    <w:p w14:paraId="71641122" w14:textId="77777777" w:rsidR="005D1B3A" w:rsidRPr="009D2C8A" w:rsidRDefault="005D1B3A" w:rsidP="005D1B3A">
      <w:pPr>
        <w:rPr>
          <w:sz w:val="12"/>
        </w:rPr>
      </w:pPr>
      <w:r w:rsidRPr="009D2C8A">
        <w:rPr>
          <w:sz w:val="12"/>
        </w:rPr>
        <w:t>Chile is where, you write, the most successful version of this kind of mass protest took place. It is where leaders from street movements, like President Gabriel Boric, are now leading the government. What was different?</w:t>
      </w:r>
    </w:p>
    <w:p w14:paraId="26F24A6D" w14:textId="77777777" w:rsidR="005D1B3A" w:rsidRPr="009D2C8A" w:rsidRDefault="005D1B3A" w:rsidP="005D1B3A">
      <w:pPr>
        <w:rPr>
          <w:sz w:val="12"/>
        </w:rPr>
      </w:pPr>
      <w:r w:rsidRPr="009D2C8A">
        <w:rPr>
          <w:sz w:val="12"/>
        </w:rPr>
        <w:t>I think you have to call it a success. The 2011 generation became the government. Some parts of the Brazilian left now are disappointed with Boric; of course, the Constitution he championed was not passed. It could be the case that Boric fails totally. But, still, if we’re delimiting our frame of analysis to the decade and the consequences of the Estallido Social, the name for the 2019 Chilean protests, I think you have to call it a victory, because the 2011 student protest leaders became the government. It’s the only case that I analyzed closely in the book that you can really call an unambiguous victory.</w:t>
      </w:r>
    </w:p>
    <w:p w14:paraId="381E01DA" w14:textId="77777777" w:rsidR="005D1B3A" w:rsidRPr="009D2C8A" w:rsidRDefault="005D1B3A" w:rsidP="005D1B3A">
      <w:pPr>
        <w:rPr>
          <w:sz w:val="12"/>
        </w:rPr>
      </w:pPr>
      <w:r w:rsidRPr="009D2C8A">
        <w:rPr>
          <w:sz w:val="12"/>
        </w:rPr>
        <w:t>Now why is that possible? There’s this very interesting moment in which Boric himself is “canceled” as one of the Chileans calls it in the book. The elected representatives in the Chilean government got together behind closed doors and imposed a deal onto the streets as a way to resolve the crisis. In the most anarchist understanding of the term, this was an authoritarian act that was imposed from the top down This was the government saying, This is what you’re asking for. The problem, I think, is the streets could have never said anything coherent enough to be implemented by the government. So the street level was lucky enough that there were people in government that understood well enough what was being asked for.</w:t>
      </w:r>
    </w:p>
    <w:p w14:paraId="7239E242" w14:textId="77777777" w:rsidR="005D1B3A" w:rsidRPr="009D2C8A" w:rsidRDefault="005D1B3A" w:rsidP="005D1B3A">
      <w:pPr>
        <w:rPr>
          <w:sz w:val="12"/>
        </w:rPr>
      </w:pPr>
      <w:r w:rsidRPr="009D2C8A">
        <w:rPr>
          <w:sz w:val="12"/>
        </w:rPr>
        <w:t>In 2014, you get a movement in Hong Kong copying Occupy Wall Street, which was a copy of Egypt, which was a copy of Tunisia.</w:t>
      </w:r>
    </w:p>
    <w:p w14:paraId="31A9E48E" w14:textId="77777777" w:rsidR="005D1B3A" w:rsidRPr="009D2C8A" w:rsidRDefault="005D1B3A" w:rsidP="005D1B3A">
      <w:pPr>
        <w:rPr>
          <w:sz w:val="12"/>
        </w:rPr>
      </w:pPr>
      <w:r w:rsidRPr="009D2C8A">
        <w:rPr>
          <w:sz w:val="12"/>
        </w:rPr>
        <w:t xml:space="preserve">The characterization of that kind of an act as authoritarian, while it makes sense within the very particular ideological universe, it’s quite strange in normal terms. Because these were the representatives, these people had been elected to deal with problems in society. This is democracy. These were the people who had been already selected in a very carefully elaborated system called voting to respond to the putative interest of the Chilean people, right? </w:t>
      </w:r>
    </w:p>
    <w:p w14:paraId="5DB1E8B0" w14:textId="77777777" w:rsidR="005D1B3A" w:rsidRDefault="005D1B3A" w:rsidP="005D1B3A">
      <w:pPr>
        <w:rPr>
          <w:rStyle w:val="StyleUnderline"/>
        </w:rPr>
      </w:pPr>
      <w:r w:rsidRPr="00CB4571">
        <w:rPr>
          <w:rStyle w:val="StyleUnderline"/>
        </w:rPr>
        <w:t xml:space="preserve">While the most ardent anarchists in the street often were the ones that were there in the beginning or fought the most </w:t>
      </w:r>
      <w:r w:rsidRPr="004D77F7">
        <w:rPr>
          <w:rStyle w:val="StyleUnderline"/>
        </w:rPr>
        <w:t xml:space="preserve">bravely, ultimately </w:t>
      </w:r>
      <w:r w:rsidRPr="00B4493F">
        <w:rPr>
          <w:rStyle w:val="Emphasis"/>
          <w:highlight w:val="green"/>
        </w:rPr>
        <w:t>the solution will be imposed</w:t>
      </w:r>
      <w:r w:rsidRPr="00B4493F">
        <w:rPr>
          <w:rStyle w:val="StyleUnderline"/>
          <w:highlight w:val="green"/>
        </w:rPr>
        <w:t xml:space="preserve"> by somebody</w:t>
      </w:r>
      <w:r w:rsidRPr="00B4493F">
        <w:rPr>
          <w:sz w:val="12"/>
          <w:highlight w:val="green"/>
        </w:rPr>
        <w:t xml:space="preserve">. </w:t>
      </w:r>
      <w:r w:rsidRPr="00B4493F">
        <w:rPr>
          <w:sz w:val="12"/>
        </w:rPr>
        <w:t>A lot</w:t>
      </w:r>
      <w:r w:rsidRPr="009D2C8A">
        <w:rPr>
          <w:sz w:val="12"/>
        </w:rPr>
        <w:t xml:space="preserve"> of people who told me that they were angry at the moment of the deal imposed from the top by the Chilean government with Boric’s signature also told me that six months later they were glad that he had done it. </w:t>
      </w:r>
      <w:r w:rsidRPr="00FC594A">
        <w:rPr>
          <w:rStyle w:val="StyleUnderline"/>
        </w:rPr>
        <w:t xml:space="preserve">There were a lot of other ways that things could have gone other than that. </w:t>
      </w:r>
      <w:r w:rsidRPr="00B4493F">
        <w:rPr>
          <w:rStyle w:val="StyleUnderline"/>
          <w:highlight w:val="green"/>
        </w:rPr>
        <w:t xml:space="preserve">The </w:t>
      </w:r>
      <w:r w:rsidRPr="00B4493F">
        <w:rPr>
          <w:rStyle w:val="Emphasis"/>
          <w:highlight w:val="green"/>
        </w:rPr>
        <w:t xml:space="preserve">pitfall of a movement that cannot represent itself </w:t>
      </w:r>
      <w:r w:rsidRPr="00B4493F">
        <w:rPr>
          <w:rStyle w:val="StyleUnderline"/>
          <w:highlight w:val="green"/>
        </w:rPr>
        <w:t xml:space="preserve">is that </w:t>
      </w:r>
      <w:r w:rsidRPr="00B4493F">
        <w:rPr>
          <w:rStyle w:val="Emphasis"/>
          <w:highlight w:val="green"/>
        </w:rPr>
        <w:t xml:space="preserve">somebody </w:t>
      </w:r>
      <w:r w:rsidRPr="00B4493F">
        <w:rPr>
          <w:rStyle w:val="StyleUnderline"/>
          <w:highlight w:val="green"/>
        </w:rPr>
        <w:t>else</w:t>
      </w:r>
      <w:r w:rsidRPr="00B4493F">
        <w:rPr>
          <w:rStyle w:val="Emphasis"/>
          <w:highlight w:val="green"/>
        </w:rPr>
        <w:t xml:space="preserve"> will represent it for you</w:t>
      </w:r>
      <w:r w:rsidRPr="00B4493F">
        <w:rPr>
          <w:rStyle w:val="StyleUnderline"/>
          <w:highlight w:val="green"/>
        </w:rPr>
        <w:t>.</w:t>
      </w:r>
    </w:p>
    <w:p w14:paraId="239AA838" w14:textId="4CBF4955" w:rsidR="00DA08C0" w:rsidRDefault="00DA08C0" w:rsidP="00DA08C0">
      <w:pPr>
        <w:pStyle w:val="Heading4"/>
      </w:pPr>
      <w:bookmarkStart w:id="1" w:name="_Hlk193649196"/>
      <w:r>
        <w:t xml:space="preserve">This debate is a question of </w:t>
      </w:r>
      <w:r w:rsidRPr="00DF6CB4">
        <w:rPr>
          <w:u w:val="single"/>
        </w:rPr>
        <w:t>revolutionary outcomes</w:t>
      </w:r>
      <w:r>
        <w:t xml:space="preserve"> –</w:t>
      </w:r>
      <w:r w:rsidR="00D65C83">
        <w:t xml:space="preserve"> </w:t>
      </w:r>
      <w:r>
        <w:t xml:space="preserve">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comporable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7F343732" w14:textId="77777777" w:rsidR="00DA08C0" w:rsidRPr="004C17CD" w:rsidRDefault="00DA08C0" w:rsidP="00DA08C0">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programme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1136649D" w14:textId="77777777" w:rsidR="00DA08C0" w:rsidRPr="005A4AA4" w:rsidRDefault="00DA08C0" w:rsidP="00DA08C0">
      <w:pPr>
        <w:rPr>
          <w:rStyle w:val="StyleUnderline"/>
        </w:rPr>
      </w:pPr>
      <w:r w:rsidRPr="005A4AA4">
        <w:rPr>
          <w:rStyle w:val="StyleUnderline"/>
        </w:rPr>
        <w:t xml:space="preserve">Whatever happened to social revolution? </w:t>
      </w:r>
      <w:r w:rsidRPr="005A4AA4">
        <w:rPr>
          <w:sz w:val="16"/>
        </w:rPr>
        <w:t xml:space="preserve">If one concedes that </w:t>
      </w:r>
      <w:r w:rsidRPr="007B7353">
        <w:rPr>
          <w:rStyle w:val="StyleUnderline"/>
          <w:highlight w:val="green"/>
        </w:rPr>
        <w:t>we live in a</w:t>
      </w:r>
      <w:r w:rsidRPr="005A4AA4">
        <w:rPr>
          <w:rStyle w:val="StyleUnderline"/>
        </w:rPr>
        <w:t xml:space="preserve"> particular </w:t>
      </w:r>
      <w:r w:rsidRPr="007B7353">
        <w:rPr>
          <w:rStyle w:val="Emphasis"/>
          <w:highlight w:val="green"/>
        </w:rPr>
        <w:t>social</w:t>
      </w:r>
      <w:r w:rsidRPr="007B7353">
        <w:rPr>
          <w:rStyle w:val="StyleUnderline"/>
          <w:highlight w:val="green"/>
        </w:rPr>
        <w:t xml:space="preserve"> </w:t>
      </w:r>
      <w:r w:rsidRPr="007B7353">
        <w:rPr>
          <w:rStyle w:val="Emphasis"/>
          <w:highlight w:val="green"/>
        </w:rPr>
        <w:t>order</w:t>
      </w:r>
      <w:r w:rsidRPr="005A4AA4">
        <w:rPr>
          <w:rStyle w:val="StyleUnderline"/>
        </w:rPr>
        <w:t xml:space="preserve"> – </w:t>
      </w:r>
      <w:r w:rsidRPr="004C17CD">
        <w:rPr>
          <w:rStyle w:val="Emphasis"/>
        </w:rPr>
        <w:t>capitalist</w:t>
      </w:r>
      <w:r w:rsidRPr="004C17CD">
        <w:rPr>
          <w:rStyle w:val="StyleUnderline"/>
        </w:rPr>
        <w:t xml:space="preserve">, </w:t>
      </w:r>
      <w:r w:rsidRPr="004C17CD">
        <w:rPr>
          <w:rStyle w:val="Emphasis"/>
        </w:rPr>
        <w:t>racist</w:t>
      </w:r>
      <w:r w:rsidRPr="004C17CD">
        <w:rPr>
          <w:rStyle w:val="StyleUnderline"/>
        </w:rPr>
        <w:t xml:space="preserve">, </w:t>
      </w:r>
      <w:r w:rsidRPr="004C17CD">
        <w:rPr>
          <w:rStyle w:val="Emphasis"/>
        </w:rPr>
        <w:t>extractive</w:t>
      </w:r>
      <w:r w:rsidRPr="004C17CD">
        <w:rPr>
          <w:rStyle w:val="StyleUnderline"/>
        </w:rPr>
        <w:t xml:space="preserve"> and </w:t>
      </w:r>
      <w:r w:rsidRPr="004C17CD">
        <w:rPr>
          <w:rStyle w:val="Emphasis"/>
        </w:rPr>
        <w:t>patriarchal</w:t>
      </w:r>
      <w:r w:rsidRPr="005A4AA4">
        <w:rPr>
          <w:rStyle w:val="StyleUnderline"/>
        </w:rPr>
        <w:t xml:space="preserve"> – </w:t>
      </w:r>
      <w:r w:rsidRPr="007B7353">
        <w:rPr>
          <w:rStyle w:val="StyleUnderline"/>
          <w:highlight w:val="green"/>
        </w:rPr>
        <w:t xml:space="preserve">hurtling towards </w:t>
      </w:r>
      <w:r w:rsidRPr="007B7353">
        <w:rPr>
          <w:rStyle w:val="Emphasis"/>
          <w:sz w:val="24"/>
          <w:highlight w:val="green"/>
        </w:rPr>
        <w:t>extinction</w:t>
      </w:r>
      <w:r w:rsidRPr="007B7353">
        <w:rPr>
          <w:rStyle w:val="StyleUnderline"/>
          <w:sz w:val="24"/>
          <w:szCs w:val="24"/>
          <w:highlight w:val="green"/>
        </w:rPr>
        <w:t xml:space="preserve"> in a </w:t>
      </w:r>
      <w:r w:rsidRPr="007B7353">
        <w:rPr>
          <w:rStyle w:val="Emphasis"/>
          <w:sz w:val="24"/>
          <w:highlight w:val="green"/>
        </w:rPr>
        <w:t>matter</w:t>
      </w:r>
      <w:r w:rsidRPr="007B7353">
        <w:rPr>
          <w:rStyle w:val="StyleUnderline"/>
          <w:sz w:val="24"/>
          <w:szCs w:val="24"/>
          <w:highlight w:val="green"/>
        </w:rPr>
        <w:t xml:space="preserve"> of </w:t>
      </w:r>
      <w:r w:rsidRPr="007B7353">
        <w:rPr>
          <w:rStyle w:val="Emphasis"/>
          <w:sz w:val="24"/>
          <w:highlight w:val="green"/>
        </w:rPr>
        <w:t>decades</w:t>
      </w:r>
      <w:r w:rsidRPr="007B7353">
        <w:rPr>
          <w:rStyle w:val="StyleUnderline"/>
          <w:highlight w:val="green"/>
        </w:rPr>
        <w:t>,</w:t>
      </w:r>
      <w:r w:rsidRPr="005A4AA4">
        <w:rPr>
          <w:rStyle w:val="StyleUnderline"/>
        </w:rPr>
        <w:t xml:space="preserve"> then the </w:t>
      </w:r>
      <w:r w:rsidRPr="007B7353">
        <w:rPr>
          <w:rStyle w:val="Emphasis"/>
          <w:highlight w:val="green"/>
        </w:rPr>
        <w:t>fundamental</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that order </w:t>
      </w:r>
      <w:r w:rsidRPr="007B7353">
        <w:rPr>
          <w:rStyle w:val="StyleUnderline"/>
          <w:highlight w:val="green"/>
        </w:rPr>
        <w:t>becomes a</w:t>
      </w:r>
      <w:r w:rsidRPr="005A4AA4">
        <w:rPr>
          <w:rStyle w:val="StyleUnderline"/>
        </w:rPr>
        <w:t xml:space="preserve"> </w:t>
      </w:r>
      <w:r w:rsidRPr="005A4AA4">
        <w:rPr>
          <w:sz w:val="16"/>
        </w:rPr>
        <w:t>biological as much as a</w:t>
      </w:r>
      <w:r w:rsidRPr="005A4AA4">
        <w:rPr>
          <w:rStyle w:val="StyleUnderline"/>
        </w:rPr>
        <w:t xml:space="preserve"> </w:t>
      </w:r>
      <w:r w:rsidRPr="007B7353">
        <w:rPr>
          <w:rStyle w:val="Emphasis"/>
          <w:highlight w:val="green"/>
        </w:rPr>
        <w:t>political</w:t>
      </w:r>
      <w:r w:rsidRPr="007B7353">
        <w:rPr>
          <w:rStyle w:val="StyleUnderline"/>
          <w:highlight w:val="green"/>
        </w:rPr>
        <w:t xml:space="preserve"> </w:t>
      </w:r>
      <w:r w:rsidRPr="007B7353">
        <w:rPr>
          <w:rStyle w:val="Emphasis"/>
          <w:highlight w:val="green"/>
        </w:rPr>
        <w:t>imperative</w:t>
      </w:r>
      <w:r w:rsidRPr="005A4AA4">
        <w:rPr>
          <w:sz w:val="16"/>
        </w:rPr>
        <w:t xml:space="preserve">. </w:t>
      </w:r>
      <w:r w:rsidRPr="007B7353">
        <w:rPr>
          <w:rStyle w:val="StyleUnderline"/>
          <w:highlight w:val="green"/>
        </w:rPr>
        <w:t>Yet</w:t>
      </w:r>
      <w:r w:rsidRPr="005A4AA4">
        <w:rPr>
          <w:rStyle w:val="StyleUnderline"/>
        </w:rPr>
        <w:t xml:space="preserve"> fundamental, </w:t>
      </w:r>
      <w:r w:rsidRPr="007B7353">
        <w:rPr>
          <w:rStyle w:val="Emphasis"/>
          <w:highlight w:val="green"/>
        </w:rPr>
        <w:t>rapid</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the social order </w:t>
      </w:r>
      <w:r w:rsidRPr="007B7353">
        <w:rPr>
          <w:rStyle w:val="StyleUnderline"/>
          <w:highlight w:val="green"/>
        </w:rPr>
        <w:t xml:space="preserve">appears </w:t>
      </w:r>
      <w:r w:rsidRPr="007B7353">
        <w:rPr>
          <w:rStyle w:val="Emphasis"/>
          <w:highlight w:val="green"/>
        </w:rPr>
        <w:t>nowhere</w:t>
      </w:r>
      <w:r w:rsidRPr="007B7353">
        <w:rPr>
          <w:rStyle w:val="StyleUnderline"/>
          <w:highlight w:val="green"/>
        </w:rPr>
        <w:t xml:space="preserve"> </w:t>
      </w:r>
      <w:r w:rsidRPr="004C17CD">
        <w:rPr>
          <w:rStyle w:val="StyleUnderline"/>
        </w:rPr>
        <w:t>in the programme of any significant political movement today</w:t>
      </w:r>
      <w:r w:rsidRPr="004C17CD">
        <w:rPr>
          <w:sz w:val="16"/>
        </w:rPr>
        <w:t>. As Enzo Traverso notes in his magisterial intellectual history of revolution, the closest thing to a programme of totalising change is to be found not on the Left but amongst the Islamist epigones of Qutb and</w:t>
      </w:r>
      <w:r w:rsidRPr="005A4AA4">
        <w:rPr>
          <w:sz w:val="16"/>
        </w:rPr>
        <w:t xml:space="preserve"> </w:t>
      </w:r>
      <w:r w:rsidRPr="004C17CD">
        <w:rPr>
          <w:sz w:val="16"/>
        </w:rPr>
        <w:t>Khomeini. ‘</w:t>
      </w:r>
      <w:r w:rsidRPr="004C17CD">
        <w:rPr>
          <w:rStyle w:val="StyleUnderline"/>
        </w:rPr>
        <w:t xml:space="preserve">The </w:t>
      </w:r>
      <w:r w:rsidRPr="004C17CD">
        <w:rPr>
          <w:rStyle w:val="Emphasis"/>
        </w:rPr>
        <w:t>new anti-capitalist movements</w:t>
      </w:r>
      <w:r w:rsidRPr="004C17CD">
        <w:rPr>
          <w:rStyle w:val="StyleUnderline"/>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StyleUnderline"/>
        </w:rPr>
        <w:t>On a cruder metric than that</w:t>
      </w:r>
      <w:r w:rsidRPr="005A4AA4">
        <w:rPr>
          <w:rStyle w:val="StyleUnderline"/>
        </w:rPr>
        <w:t xml:space="preserve"> of fundamental social transformation, </w:t>
      </w:r>
      <w:r w:rsidRPr="007B7353">
        <w:rPr>
          <w:rStyle w:val="StyleUnderline"/>
          <w:sz w:val="28"/>
          <w:szCs w:val="28"/>
          <w:highlight w:val="green"/>
        </w:rPr>
        <w:t xml:space="preserve">the </w:t>
      </w:r>
      <w:r w:rsidRPr="007B7353">
        <w:rPr>
          <w:rStyle w:val="Emphasis"/>
          <w:sz w:val="28"/>
          <w:szCs w:val="28"/>
          <w:highlight w:val="green"/>
        </w:rPr>
        <w:t>second</w:t>
      </w:r>
      <w:r w:rsidRPr="007B7353">
        <w:rPr>
          <w:rStyle w:val="StyleUnderline"/>
          <w:sz w:val="28"/>
          <w:szCs w:val="28"/>
          <w:highlight w:val="green"/>
        </w:rPr>
        <w:t xml:space="preserve"> </w:t>
      </w:r>
      <w:r w:rsidRPr="007B7353">
        <w:rPr>
          <w:rStyle w:val="Emphasis"/>
          <w:sz w:val="28"/>
          <w:szCs w:val="28"/>
          <w:highlight w:val="green"/>
        </w:rPr>
        <w:t>decade</w:t>
      </w:r>
      <w:r w:rsidRPr="007B7353">
        <w:rPr>
          <w:rStyle w:val="StyleUnderline"/>
          <w:sz w:val="28"/>
          <w:szCs w:val="28"/>
          <w:highlight w:val="green"/>
        </w:rPr>
        <w:t xml:space="preserve"> of </w:t>
      </w:r>
      <w:r w:rsidRPr="007B7353">
        <w:rPr>
          <w:rStyle w:val="Emphasis"/>
          <w:sz w:val="28"/>
          <w:szCs w:val="28"/>
          <w:highlight w:val="green"/>
        </w:rPr>
        <w:t>the</w:t>
      </w:r>
      <w:r w:rsidRPr="004C17CD">
        <w:rPr>
          <w:rStyle w:val="StyleUnderline"/>
          <w:sz w:val="28"/>
          <w:szCs w:val="28"/>
        </w:rPr>
        <w:t xml:space="preserve"> twenty-first </w:t>
      </w:r>
      <w:r w:rsidRPr="007B7353">
        <w:rPr>
          <w:rStyle w:val="Emphasis"/>
          <w:sz w:val="28"/>
          <w:szCs w:val="28"/>
          <w:highlight w:val="green"/>
        </w:rPr>
        <w:t>century</w:t>
      </w:r>
      <w:r w:rsidRPr="007B7353">
        <w:rPr>
          <w:rStyle w:val="StyleUnderline"/>
          <w:sz w:val="28"/>
          <w:szCs w:val="28"/>
          <w:highlight w:val="green"/>
        </w:rPr>
        <w:t xml:space="preserve"> has been</w:t>
      </w:r>
      <w:r w:rsidRPr="004C17CD">
        <w:rPr>
          <w:rStyle w:val="StyleUnderline"/>
          <w:sz w:val="28"/>
          <w:szCs w:val="28"/>
        </w:rPr>
        <w:t xml:space="preserve"> </w:t>
      </w:r>
      <w:r w:rsidRPr="007B7353">
        <w:rPr>
          <w:rStyle w:val="Emphasis"/>
          <w:sz w:val="28"/>
          <w:szCs w:val="28"/>
          <w:highlight w:val="green"/>
        </w:rPr>
        <w:t>unprecedentedly ‘revolutionary’</w:t>
      </w:r>
      <w:r w:rsidRPr="007B7353">
        <w:rPr>
          <w:rStyle w:val="StyleUnderline"/>
          <w:sz w:val="28"/>
          <w:szCs w:val="28"/>
          <w:highlight w:val="green"/>
        </w:rPr>
        <w:t>, in the</w:t>
      </w:r>
      <w:r w:rsidRPr="004C17CD">
        <w:rPr>
          <w:rStyle w:val="StyleUnderline"/>
          <w:sz w:val="28"/>
          <w:szCs w:val="28"/>
        </w:rPr>
        <w:t xml:space="preserve"> sense of the depth and </w:t>
      </w:r>
      <w:r w:rsidRPr="007B7353">
        <w:rPr>
          <w:rStyle w:val="Emphasis"/>
          <w:sz w:val="28"/>
          <w:szCs w:val="28"/>
          <w:highlight w:val="green"/>
        </w:rPr>
        <w:t>breadth of popular protest</w:t>
      </w:r>
      <w:r w:rsidRPr="005A4AA4">
        <w:rPr>
          <w:sz w:val="16"/>
        </w:rPr>
        <w:t xml:space="preserve">. </w:t>
      </w:r>
      <w:r w:rsidRPr="007B7353">
        <w:rPr>
          <w:rStyle w:val="StyleUnderline"/>
          <w:highlight w:val="green"/>
        </w:rPr>
        <w:t>The Arab revolutions</w:t>
      </w:r>
      <w:r w:rsidRPr="005A4AA4">
        <w:rPr>
          <w:rStyle w:val="StyleUnderline"/>
        </w:rPr>
        <w:t xml:space="preserve"> of 2011 both initiated and </w:t>
      </w:r>
      <w:r w:rsidRPr="007B7353">
        <w:rPr>
          <w:rStyle w:val="StyleUnderline"/>
          <w:highlight w:val="green"/>
        </w:rPr>
        <w:t>prefigured this trend</w:t>
      </w:r>
      <w:r w:rsidRPr="005A4AA4">
        <w:rPr>
          <w:rStyle w:val="StyleUnderline"/>
        </w:rPr>
        <w:t xml:space="preserve">, </w:t>
      </w:r>
      <w:r w:rsidRPr="007B7353">
        <w:rPr>
          <w:rStyle w:val="StyleUnderline"/>
          <w:highlight w:val="green"/>
        </w:rPr>
        <w:t>marking</w:t>
      </w:r>
      <w:r w:rsidRPr="005A4AA4">
        <w:rPr>
          <w:rStyle w:val="StyleUnderline"/>
        </w:rPr>
        <w:t>, in the words of the global events database project GDELT in 2019, ‘</w:t>
      </w:r>
      <w:r w:rsidRPr="007B7353">
        <w:rPr>
          <w:rStyle w:val="StyleUnderline"/>
          <w:highlight w:val="green"/>
        </w:rPr>
        <w:t>a</w:t>
      </w:r>
      <w:r w:rsidRPr="005A4AA4">
        <w:rPr>
          <w:rStyle w:val="StyleUnderline"/>
        </w:rPr>
        <w:t xml:space="preserve"> near-</w:t>
      </w:r>
      <w:r w:rsidRPr="007B7353">
        <w:rPr>
          <w:rStyle w:val="Emphasis"/>
          <w:sz w:val="28"/>
          <w:szCs w:val="28"/>
          <w:highlight w:val="green"/>
        </w:rPr>
        <w:t>vertical inflection</w:t>
      </w:r>
      <w:r w:rsidRPr="007B7353">
        <w:rPr>
          <w:rStyle w:val="StyleUnderline"/>
          <w:sz w:val="28"/>
          <w:szCs w:val="28"/>
          <w:highlight w:val="green"/>
        </w:rPr>
        <w:t xml:space="preserve"> </w:t>
      </w:r>
      <w:r w:rsidRPr="007B7353">
        <w:rPr>
          <w:rStyle w:val="Emphasis"/>
          <w:sz w:val="28"/>
          <w:szCs w:val="28"/>
          <w:highlight w:val="green"/>
        </w:rPr>
        <w:t>point</w:t>
      </w:r>
      <w:r w:rsidRPr="007B7353">
        <w:rPr>
          <w:rStyle w:val="StyleUnderline"/>
          <w:highlight w:val="green"/>
        </w:rPr>
        <w:t xml:space="preserve"> in</w:t>
      </w:r>
      <w:r w:rsidRPr="005A4AA4">
        <w:rPr>
          <w:rStyle w:val="StyleUnderline"/>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StyleUnderline"/>
          <w:highlight w:val="green"/>
        </w:rPr>
        <w:t>From</w:t>
      </w:r>
      <w:r w:rsidRPr="005A4AA4">
        <w:rPr>
          <w:rStyle w:val="StyleUnderline"/>
        </w:rPr>
        <w:t xml:space="preserve"> the </w:t>
      </w:r>
      <w:r w:rsidRPr="007B7353">
        <w:rPr>
          <w:rStyle w:val="Emphasis"/>
          <w:highlight w:val="green"/>
        </w:rPr>
        <w:t>anti-austerity protests</w:t>
      </w:r>
      <w:r w:rsidRPr="005A4AA4">
        <w:rPr>
          <w:rStyle w:val="StyleUnderline"/>
        </w:rPr>
        <w:t xml:space="preserve"> of Southern Europe </w:t>
      </w:r>
      <w:r w:rsidRPr="007B7353">
        <w:rPr>
          <w:rStyle w:val="StyleUnderline"/>
          <w:highlight w:val="green"/>
        </w:rPr>
        <w:t>to</w:t>
      </w:r>
      <w:r w:rsidRPr="005A4AA4">
        <w:rPr>
          <w:rStyle w:val="StyleUnderline"/>
        </w:rPr>
        <w:t xml:space="preserve"> the </w:t>
      </w:r>
      <w:r w:rsidRPr="007B7353">
        <w:rPr>
          <w:rStyle w:val="Emphasis"/>
          <w:highlight w:val="green"/>
        </w:rPr>
        <w:t>anti-racist rebellions</w:t>
      </w:r>
      <w:r w:rsidRPr="005A4AA4">
        <w:rPr>
          <w:rStyle w:val="StyleUnderline"/>
        </w:rPr>
        <w:t xml:space="preserve"> in the United States, amongst many other examples, apparently </w:t>
      </w:r>
      <w:r w:rsidRPr="007B7353">
        <w:rPr>
          <w:rStyle w:val="Emphasis"/>
          <w:sz w:val="26"/>
          <w:szCs w:val="26"/>
          <w:highlight w:val="green"/>
        </w:rPr>
        <w:t>leaderless</w:t>
      </w:r>
      <w:r w:rsidRPr="004C17CD">
        <w:rPr>
          <w:rStyle w:val="StyleUnderline"/>
          <w:szCs w:val="26"/>
        </w:rPr>
        <w:t xml:space="preserve"> and </w:t>
      </w:r>
      <w:r w:rsidRPr="007B7353">
        <w:rPr>
          <w:rStyle w:val="Emphasis"/>
          <w:sz w:val="26"/>
          <w:szCs w:val="26"/>
          <w:highlight w:val="green"/>
        </w:rPr>
        <w:t>spontaneous</w:t>
      </w:r>
      <w:r w:rsidRPr="004C17CD">
        <w:rPr>
          <w:rStyle w:val="StyleUnderline"/>
          <w:szCs w:val="26"/>
        </w:rPr>
        <w:t xml:space="preserve"> </w:t>
      </w:r>
      <w:r w:rsidRPr="007B7353">
        <w:rPr>
          <w:rStyle w:val="Emphasis"/>
          <w:sz w:val="26"/>
          <w:szCs w:val="26"/>
          <w:highlight w:val="green"/>
        </w:rPr>
        <w:t>mass movements swarmed</w:t>
      </w:r>
      <w:r w:rsidRPr="004C17CD">
        <w:rPr>
          <w:rStyle w:val="StyleUnderline"/>
          <w:szCs w:val="26"/>
        </w:rPr>
        <w:t xml:space="preserve"> into streets and squares</w:t>
      </w:r>
      <w:r w:rsidRPr="004C17CD">
        <w:rPr>
          <w:sz w:val="26"/>
          <w:szCs w:val="26"/>
        </w:rPr>
        <w:t>.</w:t>
      </w:r>
      <w:r w:rsidRPr="005A4AA4">
        <w:rPr>
          <w:sz w:val="16"/>
        </w:rPr>
        <w:t xml:space="preserve"> </w:t>
      </w:r>
      <w:r w:rsidRPr="005A4AA4">
        <w:rPr>
          <w:rStyle w:val="StyleUnderline"/>
        </w:rPr>
        <w:t>The 2010s witnessed a wave of protest greater than any since that sparked by the Russian Revolution of 1917.</w:t>
      </w:r>
      <w:r w:rsidRPr="005A4AA4">
        <w:rPr>
          <w:sz w:val="16"/>
        </w:rPr>
        <w:t xml:space="preserve"> As Samuel J. </w:t>
      </w:r>
      <w:r w:rsidRPr="004C17CD">
        <w:rPr>
          <w:rStyle w:val="StyleUnderline"/>
        </w:rPr>
        <w:t>Brannen</w:t>
      </w:r>
      <w:r w:rsidRPr="005A4AA4">
        <w:rPr>
          <w:sz w:val="16"/>
        </w:rPr>
        <w:t xml:space="preserve">, Christian S. </w:t>
      </w:r>
      <w:r w:rsidRPr="004C17CD">
        <w:rPr>
          <w:rStyle w:val="StyleUnderline"/>
        </w:rPr>
        <w:t>Haig</w:t>
      </w:r>
      <w:r w:rsidRPr="005A4AA4">
        <w:rPr>
          <w:sz w:val="16"/>
        </w:rPr>
        <w:t xml:space="preserve">, </w:t>
      </w:r>
      <w:r w:rsidRPr="004C17CD">
        <w:rPr>
          <w:rStyle w:val="StyleUnderline"/>
        </w:rPr>
        <w:t>and</w:t>
      </w:r>
      <w:r w:rsidRPr="005A4AA4">
        <w:rPr>
          <w:sz w:val="16"/>
        </w:rPr>
        <w:t xml:space="preserve"> Katherine </w:t>
      </w:r>
      <w:r w:rsidRPr="004C17CD">
        <w:rPr>
          <w:rStyle w:val="StyleUnderline"/>
        </w:rPr>
        <w:t>Schmidt</w:t>
      </w:r>
      <w:r w:rsidRPr="005A4AA4">
        <w:rPr>
          <w:sz w:val="16"/>
        </w:rPr>
        <w:t xml:space="preserve"> </w:t>
      </w:r>
      <w:r w:rsidRPr="004C17CD">
        <w:rPr>
          <w:rStyle w:val="StyleUnderline"/>
        </w:rPr>
        <w:t>note</w:t>
      </w:r>
      <w:r w:rsidRPr="005A4AA4">
        <w:rPr>
          <w:sz w:val="16"/>
        </w:rPr>
        <w:t xml:space="preserve"> in their report ‘</w:t>
      </w:r>
      <w:r w:rsidRPr="005A4AA4">
        <w:rPr>
          <w:rStyle w:val="StyleUnderline"/>
        </w:rPr>
        <w:t>The Age of Mass Protests’</w:t>
      </w:r>
      <w:r w:rsidRPr="005A4AA4">
        <w:rPr>
          <w:sz w:val="16"/>
        </w:rPr>
        <w:t xml:space="preserve">, across the world </w:t>
      </w:r>
      <w:r w:rsidRPr="004C17CD">
        <w:rPr>
          <w:rStyle w:val="Emphasis"/>
        </w:rPr>
        <w:t xml:space="preserve">anti-government </w:t>
      </w:r>
      <w:r w:rsidRPr="007B7353">
        <w:rPr>
          <w:rStyle w:val="Emphasis"/>
          <w:highlight w:val="green"/>
        </w:rPr>
        <w:t xml:space="preserve">protests increased by 11.5 per cent year on year </w:t>
      </w:r>
      <w:r w:rsidRPr="004C17CD">
        <w:rPr>
          <w:rStyle w:val="Emphasis"/>
        </w:rPr>
        <w:t>throughout the 2010s.</w:t>
      </w:r>
      <w:r w:rsidRPr="004C17CD">
        <w:rPr>
          <w:sz w:val="16"/>
        </w:rPr>
        <w:t xml:space="preserve"> </w:t>
      </w:r>
      <w:r w:rsidRPr="004C17CD">
        <w:rPr>
          <w:rStyle w:val="StyleUnderline"/>
        </w:rPr>
        <w:t>All of the</w:t>
      </w:r>
      <w:r w:rsidRPr="005A4AA4">
        <w:rPr>
          <w:rStyle w:val="StyleUnderline"/>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7B7353">
        <w:rPr>
          <w:rStyle w:val="Emphasis"/>
          <w:highlight w:val="green"/>
        </w:rPr>
        <w:t xml:space="preserve">leading to 290.5 per cent more protests at the end of the decade </w:t>
      </w:r>
      <w:r w:rsidRPr="004C17CD">
        <w:rPr>
          <w:rStyle w:val="StyleUnderline"/>
        </w:rPr>
        <w:t>than at the start</w:t>
      </w:r>
      <w:r w:rsidRPr="004C17CD">
        <w:rPr>
          <w:sz w:val="16"/>
        </w:rPr>
        <w:t>. To reinforce this</w:t>
      </w:r>
      <w:r w:rsidRPr="005A4AA4">
        <w:rPr>
          <w:sz w:val="16"/>
        </w:rPr>
        <w:t xml:space="preserve"> point about the expansion of revolutionary episodes, examine the chart produced by Mark </w:t>
      </w:r>
      <w:r w:rsidRPr="005A4AA4">
        <w:rPr>
          <w:rStyle w:val="StyleUnderline"/>
        </w:rPr>
        <w:t>Beissinger, a Princeton political scientist, on the basis of his database of revolutionary episodes:</w:t>
      </w:r>
    </w:p>
    <w:p w14:paraId="6EBEA0CA" w14:textId="77777777" w:rsidR="00DA08C0" w:rsidRDefault="00DA08C0" w:rsidP="00DA08C0">
      <w:r>
        <w:rPr>
          <w:noProof/>
        </w:rPr>
        <w:drawing>
          <wp:inline distT="0" distB="0" distL="0" distR="0" wp14:anchorId="76831633" wp14:editId="1DF78D61">
            <wp:extent cx="7620000" cy="4762500"/>
            <wp:effectExtent l="0" t="0" r="0" b="0"/>
            <wp:docPr id="1859190" name="Picture 2" descr="A graph of the evolution of the rev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 name="Picture 2" descr="A graph of the evolution of the revolu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0" cy="4762500"/>
                    </a:xfrm>
                    <a:prstGeom prst="rect">
                      <a:avLst/>
                    </a:prstGeom>
                    <a:noFill/>
                    <a:ln>
                      <a:noFill/>
                    </a:ln>
                  </pic:spPr>
                </pic:pic>
              </a:graphicData>
            </a:graphic>
          </wp:inline>
        </w:drawing>
      </w:r>
    </w:p>
    <w:p w14:paraId="32FAC80C" w14:textId="78EBB72D" w:rsidR="005D1B3A" w:rsidRPr="007A2977" w:rsidRDefault="00DA08C0" w:rsidP="007A2977">
      <w:pPr>
        <w:rPr>
          <w:sz w:val="16"/>
        </w:rPr>
      </w:pPr>
      <w:r w:rsidRPr="005A4AA4">
        <w:rPr>
          <w:sz w:val="16"/>
        </w:rPr>
        <w:t xml:space="preserve">Table from Beissinger, ‘The Urban Advantage in Revolution’, 2020. </w:t>
      </w:r>
      <w:r w:rsidRPr="005A4AA4">
        <w:rPr>
          <w:rStyle w:val="StyleUnderline"/>
        </w:rPr>
        <w:t>This is another topography of Traverso’s revolutionary ‘long twentieth century’.</w:t>
      </w:r>
      <w:r w:rsidRPr="005A4AA4">
        <w:rPr>
          <w:sz w:val="16"/>
        </w:rPr>
        <w:t xml:space="preserve"> </w:t>
      </w:r>
      <w:r w:rsidRPr="007B7353">
        <w:rPr>
          <w:rStyle w:val="Emphasis"/>
          <w:highlight w:val="green"/>
        </w:rPr>
        <w:t>Four</w:t>
      </w:r>
      <w:r w:rsidRPr="007B7353">
        <w:rPr>
          <w:rStyle w:val="StyleUnderline"/>
          <w:highlight w:val="green"/>
        </w:rPr>
        <w:t xml:space="preserve"> </w:t>
      </w:r>
      <w:r w:rsidRPr="007B7353">
        <w:rPr>
          <w:rStyle w:val="Emphasis"/>
          <w:highlight w:val="green"/>
        </w:rPr>
        <w:t>peaks</w:t>
      </w:r>
      <w:r w:rsidRPr="005A4AA4">
        <w:rPr>
          <w:rStyle w:val="StyleUnderline"/>
        </w:rPr>
        <w:t xml:space="preserve">, prior to the Arab revolutions of 2011 – which rank with the periods surrounding the establishment and fall of the Soviet Union in terms of new revolutionary episodes per year – </w:t>
      </w:r>
      <w:r w:rsidRPr="007B7353">
        <w:rPr>
          <w:rStyle w:val="StyleUnderline"/>
          <w:highlight w:val="green"/>
        </w:rPr>
        <w:t xml:space="preserve">are </w:t>
      </w:r>
      <w:r w:rsidRPr="007B7353">
        <w:rPr>
          <w:rStyle w:val="Emphasis"/>
          <w:highlight w:val="green"/>
        </w:rPr>
        <w:t>visible</w:t>
      </w:r>
      <w:r w:rsidRPr="005A4AA4">
        <w:rPr>
          <w:rStyle w:val="StyleUnderline"/>
        </w:rPr>
        <w:t xml:space="preserve"> in this illustration</w:t>
      </w:r>
      <w:r w:rsidRPr="005A4AA4">
        <w:rPr>
          <w:sz w:val="16"/>
        </w:rPr>
        <w:t xml:space="preserve">. The first peak is </w:t>
      </w:r>
      <w:r w:rsidRPr="005A4AA4">
        <w:rPr>
          <w:rStyle w:val="StyleUnderline"/>
        </w:rPr>
        <w:t>the revolutionary wave</w:t>
      </w:r>
      <w:r w:rsidRPr="005A4AA4">
        <w:rPr>
          <w:sz w:val="16"/>
        </w:rPr>
        <w:t xml:space="preserve"> that preceded and then was </w:t>
      </w:r>
      <w:r w:rsidRPr="005A4AA4">
        <w:rPr>
          <w:rStyle w:val="StyleUnderline"/>
        </w:rPr>
        <w:t>accelerated by the Russian Revolution</w:t>
      </w:r>
      <w:r w:rsidRPr="005A4AA4">
        <w:rPr>
          <w:sz w:val="16"/>
        </w:rPr>
        <w:t xml:space="preserve"> in 1915–19, continuing into the early 1920s; </w:t>
      </w:r>
      <w:r w:rsidRPr="005A4AA4">
        <w:rPr>
          <w:rStyle w:val="StyleUnderline"/>
        </w:rPr>
        <w:t>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StyleUnderline"/>
          <w:highlight w:val="green"/>
        </w:rPr>
        <w:t>Why</w:t>
      </w:r>
      <w:r w:rsidRPr="005A4AA4">
        <w:rPr>
          <w:sz w:val="16"/>
        </w:rPr>
        <w:t xml:space="preserve">, then, </w:t>
      </w:r>
      <w:r w:rsidRPr="007B7353">
        <w:rPr>
          <w:rStyle w:val="StyleUnderline"/>
          <w:highlight w:val="green"/>
        </w:rPr>
        <w:t xml:space="preserve">the appearance </w:t>
      </w:r>
      <w:r w:rsidRPr="007B7353">
        <w:rPr>
          <w:rStyle w:val="Emphasis"/>
          <w:highlight w:val="green"/>
        </w:rPr>
        <w:t>not just</w:t>
      </w:r>
      <w:r w:rsidRPr="007B7353">
        <w:rPr>
          <w:rStyle w:val="StyleUnderline"/>
          <w:highlight w:val="green"/>
        </w:rPr>
        <w:t xml:space="preserve"> of</w:t>
      </w:r>
      <w:r w:rsidRPr="005A4AA4">
        <w:rPr>
          <w:rStyle w:val="StyleUnderline"/>
        </w:rPr>
        <w:t xml:space="preserve"> political and social </w:t>
      </w:r>
      <w:r w:rsidRPr="007B7353">
        <w:rPr>
          <w:rStyle w:val="Emphasis"/>
          <w:highlight w:val="green"/>
        </w:rPr>
        <w:t>stasis</w:t>
      </w:r>
      <w:r w:rsidRPr="005A4AA4">
        <w:rPr>
          <w:rStyle w:val="StyleUnderline"/>
        </w:rPr>
        <w:t xml:space="preserve"> </w:t>
      </w:r>
      <w:r w:rsidRPr="007B7353">
        <w:rPr>
          <w:rStyle w:val="StyleUnderline"/>
          <w:highlight w:val="green"/>
        </w:rPr>
        <w:t>but</w:t>
      </w:r>
      <w:r w:rsidRPr="005A4AA4">
        <w:rPr>
          <w:rStyle w:val="StyleUnderline"/>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StyleUnderline"/>
        </w:rPr>
        <w:t xml:space="preserve">What </w:t>
      </w:r>
      <w:r w:rsidRPr="007B7353">
        <w:rPr>
          <w:rStyle w:val="StyleUnderline"/>
          <w:highlight w:val="green"/>
        </w:rPr>
        <w:t>Beissinger’s chart represents</w:t>
      </w:r>
      <w:r w:rsidRPr="005A4AA4">
        <w:rPr>
          <w:rStyle w:val="StyleUnderline"/>
        </w:rPr>
        <w:t xml:space="preserve"> are </w:t>
      </w:r>
      <w:r w:rsidRPr="007B7353">
        <w:rPr>
          <w:rStyle w:val="StyleUnderline"/>
          <w:highlight w:val="green"/>
        </w:rPr>
        <w:t>not</w:t>
      </w:r>
      <w:r w:rsidRPr="005A4AA4">
        <w:rPr>
          <w:rStyle w:val="StyleUnderline"/>
        </w:rPr>
        <w:t xml:space="preserve"> revolutions in the sense of </w:t>
      </w:r>
      <w:r w:rsidRPr="005A4AA4">
        <w:rPr>
          <w:rStyle w:val="Emphasis"/>
        </w:rPr>
        <w:t>revolutionary</w:t>
      </w:r>
      <w:r w:rsidRPr="005A4AA4">
        <w:rPr>
          <w:rStyle w:val="StyleUnderline"/>
        </w:rPr>
        <w:t xml:space="preserve"> </w:t>
      </w:r>
      <w:r w:rsidRPr="007B7353">
        <w:rPr>
          <w:rStyle w:val="Emphasis"/>
          <w:highlight w:val="green"/>
        </w:rPr>
        <w:t>outcomes</w:t>
      </w:r>
      <w:r w:rsidRPr="007B7353">
        <w:rPr>
          <w:rStyle w:val="StyleUnderline"/>
          <w:highlight w:val="green"/>
        </w:rPr>
        <w:t xml:space="preserve"> but</w:t>
      </w:r>
      <w:r w:rsidRPr="005A4AA4">
        <w:rPr>
          <w:rStyle w:val="StyleUnderline"/>
        </w:rPr>
        <w:t xml:space="preserve"> </w:t>
      </w:r>
      <w:r w:rsidRPr="005A4AA4">
        <w:rPr>
          <w:rStyle w:val="Emphasis"/>
        </w:rPr>
        <w:t>revolutionary</w:t>
      </w:r>
      <w:r w:rsidRPr="005A4AA4">
        <w:rPr>
          <w:rStyle w:val="StyleUnderline"/>
        </w:rPr>
        <w:t xml:space="preserve"> </w:t>
      </w:r>
      <w:r w:rsidRPr="007B7353">
        <w:rPr>
          <w:rStyle w:val="Emphasis"/>
          <w:highlight w:val="green"/>
        </w:rPr>
        <w:t>episodes</w:t>
      </w:r>
      <w:r w:rsidRPr="005A4AA4">
        <w:rPr>
          <w:rStyle w:val="StyleUnderline"/>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StyleUnderline"/>
        </w:rPr>
        <w:t>is accompanied</w:t>
      </w:r>
      <w:r w:rsidRPr="005A4AA4">
        <w:rPr>
          <w:sz w:val="16"/>
        </w:rPr>
        <w:t xml:space="preserve"> here </w:t>
      </w:r>
      <w:r w:rsidRPr="005A4AA4">
        <w:rPr>
          <w:rStyle w:val="StyleUnderline"/>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StyleUnderline"/>
        </w:rPr>
        <w:t xml:space="preserve"> </w:t>
      </w:r>
      <w:r w:rsidRPr="004C17CD">
        <w:rPr>
          <w:rStyle w:val="Emphasis"/>
        </w:rPr>
        <w:t>revolutionary</w:t>
      </w:r>
      <w:r w:rsidRPr="005A4AA4">
        <w:rPr>
          <w:rStyle w:val="StyleUnderline"/>
        </w:rPr>
        <w:t xml:space="preserve"> </w:t>
      </w:r>
      <w:r w:rsidRPr="007B7353">
        <w:rPr>
          <w:rStyle w:val="Emphasis"/>
          <w:highlight w:val="green"/>
        </w:rPr>
        <w:t>episodes</w:t>
      </w:r>
      <w:r w:rsidRPr="007B7353">
        <w:rPr>
          <w:rStyle w:val="StyleUnderline"/>
          <w:highlight w:val="green"/>
        </w:rPr>
        <w:t xml:space="preserve"> are</w:t>
      </w:r>
      <w:r w:rsidRPr="005A4AA4">
        <w:rPr>
          <w:rStyle w:val="StyleUnderline"/>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outcomes so rare 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StyleUnderline"/>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StyleUnderline"/>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neither strategy is adequate to the urgent task of overthrowing that rule</w:t>
      </w:r>
      <w:r w:rsidRPr="005A4AA4">
        <w:rPr>
          <w:sz w:val="16"/>
        </w:rPr>
        <w:t xml:space="preserve">. </w:t>
      </w:r>
      <w:bookmarkEnd w:id="1"/>
    </w:p>
    <w:p w14:paraId="4915E94A" w14:textId="7D938DC5" w:rsidR="005E4619" w:rsidRPr="007560CD" w:rsidRDefault="005E4619" w:rsidP="005E4619">
      <w:pPr>
        <w:pStyle w:val="Heading4"/>
      </w:pPr>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but the 1AC’s theory means </w:t>
      </w:r>
      <w:r w:rsidR="00795828">
        <w:t xml:space="preserve">the life strike </w:t>
      </w:r>
      <w:r>
        <w:t xml:space="preserve">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68A3A096" w14:textId="77777777" w:rsidR="005E4619" w:rsidRPr="005B728C" w:rsidRDefault="005E4619" w:rsidP="005E4619">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68547920" w14:textId="77777777" w:rsidR="005E4619" w:rsidRDefault="005E4619" w:rsidP="005E4619">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juridico-economic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labour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labour time2 is the determining factor of exchange-value, he also posits that enslaved labour, as such, is not value-producing and therefore does not contribute to the formation of exchangevalue (77). In identifying enslaved labour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r w:rsidRPr="007B7353">
        <w:rPr>
          <w:rStyle w:val="Emphasis"/>
          <w:highlight w:val="green"/>
        </w:rPr>
        <w:t>Racial’s</w:t>
      </w:r>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r w:rsidRPr="007B7353">
        <w:rPr>
          <w:rStyle w:val="Emphasis"/>
          <w:highlight w:val="green"/>
        </w:rPr>
        <w:t>labour</w:t>
      </w:r>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labour (an expression of wealth-as-value) acts on enslaved labour (an expression of wealth-in-kind) like a solvent. As a movement that can only be theorized in hindsight, Marx’s theory of value is also a theory of how and why, for capital to ‘stand on its feet,’ wage labour (the state of absolute propertyless, i.e., the ‘free worker’) must subsume its logical inverse, enslaved labour (the state of being absolute property). </w:t>
      </w:r>
      <w:r w:rsidRPr="005B728C">
        <w:rPr>
          <w:rStyle w:val="StyleUnderline"/>
        </w:rPr>
        <w:t>Free wage labour is not an ethical comportment, as Ferreira da Silva suggests, but rather the state of absolute propertylessness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labour by that of wage labour—not the eradication of slavery as phenomenon (to state the obvious, since it continues to this day), but rather its obsolescence as determining production relation.4 The emergence of value (as mode of sociality) and the coming to determinacy of production based on wage labour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labour,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r w:rsidRPr="005B728C">
        <w:rPr>
          <w:rStyle w:val="Emphasis"/>
        </w:rPr>
        <w:t>labour</w:t>
      </w:r>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labour, </w:t>
      </w:r>
      <w:r w:rsidRPr="007B7353">
        <w:rPr>
          <w:rStyle w:val="StyleUnderline"/>
          <w:highlight w:val="green"/>
        </w:rPr>
        <w:t>rendering</w:t>
      </w:r>
      <w:r w:rsidRPr="007B1C3F">
        <w:rPr>
          <w:rStyle w:val="StyleUnderline"/>
        </w:rPr>
        <w:t xml:space="preserve"> much, if not the bulk, of creative human activity, including all forms of enslaved labour,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labour produces value either. </w:t>
      </w:r>
      <w:r w:rsidRPr="007B1C3F">
        <w:rPr>
          <w:rStyle w:val="StyleUnderline"/>
        </w:rPr>
        <w:t>The distinction between productive and unproductive labour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labour is insignificant for capital (207), nor that its creative capacity is nullified by capital (284), nor that qualitatively distinct kinds of labour disappear in capital (198). Marx’s argument is that, </w:t>
      </w:r>
      <w:r w:rsidRPr="007B1C3F">
        <w:rPr>
          <w:rStyle w:val="StyleUnderline"/>
        </w:rPr>
        <w:t>while unproductive labour (including enslaved labour) may make a profit for the owner of enterprise, the enterprise does not contribute new value to the collective reservoir of social wealth. Neither, for that matter, does the labour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labour is to demonstrate why, as capital develops, the unproductive portion of human labour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labour-power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labour-power’s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labour-power (an abstraction without body, brain, tissue, muscle, gender, race, age, ability, sexuality, etc.), in the process of production (always embodied and real-worldly, and always activating those qualities that labour-power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valueforms.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da Silva’s question as follows could not be a better articulation of what Marx understands to be the latent possibility of value as the socialization of labour,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of our ethical program was simply that everything that exists, has existed or may come to exist is made of the same raw material, the elemental … whose re/de/composition allows us to say anything about their existence? … such a point of departure … troubles the very notion of value.</w:t>
      </w:r>
      <w:r w:rsidRPr="00C71AE7">
        <w:rPr>
          <w:sz w:val="12"/>
        </w:rPr>
        <w:t xml:space="preserve"> (73) </w:t>
      </w:r>
      <w:r w:rsidRPr="00C71AE7">
        <w:rPr>
          <w:rStyle w:val="Emphasis"/>
        </w:rPr>
        <w:t>Exactly!–Marx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that makes violence an expression of conscious (or unconscious) belief rather than the structure of a postEnlightenment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economic selfdetermination’</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particular </w:t>
      </w:r>
      <w:r w:rsidRPr="007B7353">
        <w:rPr>
          <w:rStyle w:val="Emphasis"/>
          <w:highlight w:val="green"/>
        </w:rPr>
        <w:t>constitutive</w:t>
      </w:r>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subjugation invisibilized</w:t>
      </w:r>
      <w:r w:rsidRPr="00C71AE7">
        <w:rPr>
          <w:sz w:val="12"/>
        </w:rPr>
        <w:t xml:space="preserve"> (</w:t>
      </w:r>
      <w:r w:rsidRPr="007B7353">
        <w:rPr>
          <w:rStyle w:val="StyleUnderline"/>
          <w:highlight w:val="green"/>
        </w:rPr>
        <w:t>despite the horror of its</w:t>
      </w:r>
      <w:r w:rsidRPr="00417351">
        <w:rPr>
          <w:rStyle w:val="StyleUnderline"/>
        </w:rPr>
        <w:t xml:space="preserve"> surface </w:t>
      </w:r>
      <w:r w:rsidRPr="007B7353">
        <w:rPr>
          <w:rStyle w:val="Emphasis"/>
          <w:highlight w:val="green"/>
        </w:rPr>
        <w:t>spectacularization</w:t>
      </w:r>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p w14:paraId="3F178642" w14:textId="77777777" w:rsidR="005D1B3A" w:rsidRPr="00A403F9" w:rsidRDefault="005D1B3A" w:rsidP="005D1B3A">
      <w:pPr>
        <w:pStyle w:val="Heading4"/>
      </w:pPr>
      <w:bookmarkStart w:id="2" w:name="_Hlk189324399"/>
      <w:bookmarkEnd w:id="0"/>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0486764F" w14:textId="77777777" w:rsidR="005D1B3A" w:rsidRDefault="005D1B3A" w:rsidP="005D1B3A">
      <w:pPr>
        <w:rPr>
          <w:sz w:val="12"/>
        </w:rPr>
      </w:pPr>
      <w:r w:rsidRPr="001D753E">
        <w:rPr>
          <w:rStyle w:val="Style13ptBold"/>
        </w:rPr>
        <w:t>Nielson 23</w:t>
      </w:r>
      <w:r w:rsidRPr="001D753E">
        <w:rPr>
          <w:sz w:val="12"/>
        </w:rPr>
        <w:t xml:space="preserve"> [12-13-2023, "For a So</w:t>
      </w:r>
    </w:p>
    <w:p w14:paraId="3575707E" w14:textId="77777777" w:rsidR="005D1B3A" w:rsidRPr="001D753E" w:rsidRDefault="005D1B3A" w:rsidP="005D1B3A">
      <w:pPr>
        <w:rPr>
          <w:sz w:val="12"/>
        </w:rPr>
      </w:pPr>
      <w:r w:rsidRPr="001D753E">
        <w:rPr>
          <w:sz w:val="12"/>
        </w:rPr>
        <w:t xml:space="preserve">cialist Party, not a Progressive Ecosystem", https://cosmonautmag.com/2023/12/for-a-socialist-party-not-a-progressive-ecosystem/ Alek Nielsen, Cleveland DSA.//Spence] </w:t>
      </w:r>
    </w:p>
    <w:p w14:paraId="756969A9" w14:textId="77777777" w:rsidR="005D1B3A" w:rsidRPr="00AD0FAC" w:rsidRDefault="005D1B3A" w:rsidP="005D1B3A">
      <w:pPr>
        <w:rPr>
          <w:rStyle w:val="StyleUnderline"/>
        </w:rPr>
      </w:pPr>
      <w:r w:rsidRPr="008A0880">
        <w:rPr>
          <w:sz w:val="10"/>
        </w:rPr>
        <w:t xml:space="preserve">We often hear that </w:t>
      </w:r>
      <w:r w:rsidRPr="00AD0FAC">
        <w:rPr>
          <w:rStyle w:val="StyleUnderline"/>
          <w:highlight w:val="green"/>
        </w:rPr>
        <w:t>our movements are siloed</w:t>
      </w:r>
      <w:r w:rsidRPr="008A0880">
        <w:rPr>
          <w:sz w:val="10"/>
        </w:rPr>
        <w:t xml:space="preserve"> ..to what extent are we seeing collaboration across movements and organizations? </w:t>
      </w:r>
      <w:r w:rsidRPr="00AD0FAC">
        <w:rPr>
          <w:rStyle w:val="StyleUnderline"/>
          <w:highlight w:val="green"/>
        </w:rPr>
        <w:t>What would it look like to</w:t>
      </w:r>
      <w:r w:rsidRPr="00AD0FAC">
        <w:rPr>
          <w:rStyle w:val="StyleUnderline"/>
        </w:rPr>
        <w:t xml:space="preserve"> truly </w:t>
      </w:r>
      <w:r w:rsidRPr="00AD0FAC">
        <w:rPr>
          <w:rStyle w:val="StyleUnderline"/>
          <w:highlight w:val="green"/>
        </w:rPr>
        <w:t>have a</w:t>
      </w:r>
      <w:r w:rsidRPr="008A0880">
        <w:rPr>
          <w:sz w:val="10"/>
        </w:rPr>
        <w:t xml:space="preserve"> ‘movement of movements’, to have not only organizations with their own clear strategic agenda ..but </w:t>
      </w:r>
      <w:r w:rsidRPr="00AD0FAC">
        <w:rPr>
          <w:rStyle w:val="StyleUnderline"/>
        </w:rPr>
        <w:t>a left that was held together</w:t>
      </w:r>
      <w:r w:rsidRPr="008A0880">
        <w:rPr>
          <w:sz w:val="10"/>
        </w:rPr>
        <w:t xml:space="preserve"> ..</w:t>
      </w:r>
      <w:r w:rsidRPr="00AD0FAC">
        <w:rPr>
          <w:rStyle w:val="StyleUnderline"/>
        </w:rPr>
        <w:t>by some</w:t>
      </w:r>
      <w:r w:rsidRPr="008A0880">
        <w:rPr>
          <w:sz w:val="10"/>
        </w:rPr>
        <w:t xml:space="preserve"> sort of </w:t>
      </w:r>
      <w:r w:rsidRPr="00613B62">
        <w:rPr>
          <w:rStyle w:val="StyleUnderline"/>
          <w:highlight w:val="green"/>
        </w:rPr>
        <w:t>broader strategic</w:t>
      </w:r>
      <w:r w:rsidRPr="008A0880">
        <w:rPr>
          <w:sz w:val="10"/>
        </w:rPr>
        <w:t xml:space="preserve">, dare I say </w:t>
      </w:r>
      <w:r w:rsidRPr="00AD0FAC">
        <w:rPr>
          <w:rStyle w:val="Emphasis"/>
          <w:highlight w:val="green"/>
        </w:rPr>
        <w:t>revolutionary agenda</w:t>
      </w:r>
      <w:r w:rsidRPr="00AD0FAC">
        <w:rPr>
          <w:rStyle w:val="StyleUnderline"/>
        </w:rPr>
        <w:t>?</w:t>
      </w:r>
    </w:p>
    <w:p w14:paraId="68077B11" w14:textId="77777777" w:rsidR="005D1B3A" w:rsidRPr="008A0880" w:rsidRDefault="005D1B3A" w:rsidP="005D1B3A">
      <w:pPr>
        <w:rPr>
          <w:sz w:val="10"/>
        </w:rPr>
      </w:pPr>
      <w:r w:rsidRPr="008A0880">
        <w:rPr>
          <w:sz w:val="10"/>
        </w:rPr>
        <w:t xml:space="preserve">Historically it was </w:t>
      </w:r>
      <w:r w:rsidRPr="00AD0FAC">
        <w:rPr>
          <w:rStyle w:val="StyleUnderline"/>
          <w:highlight w:val="green"/>
        </w:rPr>
        <w:t>the party form</w:t>
      </w:r>
      <w:r w:rsidRPr="00AD0FAC">
        <w:rPr>
          <w:rStyle w:val="StyleUnderline"/>
        </w:rPr>
        <w:t xml:space="preserve"> </w:t>
      </w:r>
      <w:r w:rsidRPr="008A0880">
        <w:rPr>
          <w:sz w:val="10"/>
        </w:rPr>
        <w:t>that</w:t>
      </w:r>
      <w:r w:rsidRPr="00AD0FAC">
        <w:rPr>
          <w:rStyle w:val="StyleUnderline"/>
        </w:rPr>
        <w:t xml:space="preserve"> played this </w:t>
      </w:r>
      <w:r w:rsidRPr="00616780">
        <w:rPr>
          <w:rStyle w:val="StyleUnderline"/>
          <w:highlight w:val="green"/>
        </w:rPr>
        <w:t>role, to articulate</w:t>
      </w:r>
      <w:r w:rsidRPr="00AD0FAC">
        <w:rPr>
          <w:rStyle w:val="StyleUnderline"/>
        </w:rPr>
        <w:t xml:space="preserve"> all of these different </w:t>
      </w:r>
      <w:r w:rsidRPr="00616780">
        <w:rPr>
          <w:rStyle w:val="StyleUnderline"/>
          <w:highlight w:val="green"/>
        </w:rPr>
        <w:t>struggles into a common project</w:t>
      </w:r>
      <w:r w:rsidRPr="00AD0FAC">
        <w:rPr>
          <w:rStyle w:val="StyleUnderline"/>
        </w:rPr>
        <w:t>.</w:t>
      </w:r>
      <w:r w:rsidRPr="008A0880">
        <w:rPr>
          <w:sz w:val="10"/>
        </w:rPr>
        <w:t xml:space="preserve"> In the absence of that sort of party-like organization, what do we need to fill the vacuum? Do we need one big organization, something like a party, or a party, to win, or should we be nurturing an ecosystem of organizations?</w:t>
      </w:r>
    </w:p>
    <w:p w14:paraId="020932FD" w14:textId="77777777" w:rsidR="005D1B3A" w:rsidRPr="008A0880" w:rsidRDefault="005D1B3A" w:rsidP="005D1B3A">
      <w:pPr>
        <w:rPr>
          <w:sz w:val="10"/>
          <w:szCs w:val="12"/>
        </w:rPr>
      </w:pPr>
      <w:r w:rsidRPr="008A0880">
        <w:rPr>
          <w:sz w:val="10"/>
        </w:rPr>
        <w:t xml:space="preserve">Denvir’s question hits on a tension inherent throughout the panel. </w:t>
      </w:r>
      <w:r w:rsidRPr="00AD0FAC">
        <w:rPr>
          <w:rStyle w:val="StyleUnderline"/>
        </w:rPr>
        <w:t xml:space="preserve">In </w:t>
      </w:r>
      <w:r w:rsidRPr="00616780">
        <w:rPr>
          <w:rStyle w:val="StyleUnderline"/>
          <w:highlight w:val="green"/>
        </w:rPr>
        <w:t>today</w:t>
      </w:r>
      <w:r w:rsidRPr="00616780">
        <w:rPr>
          <w:rStyle w:val="StyleUnderline"/>
        </w:rPr>
        <w:t>’s</w:t>
      </w:r>
      <w:r w:rsidRPr="00AD0FAC">
        <w:rPr>
          <w:rStyle w:val="StyleUnderline"/>
        </w:rPr>
        <w:t xml:space="preserve"> “ecosystem,” groups can become more strategic in their own right, but any </w:t>
      </w:r>
      <w:r w:rsidRPr="00616780">
        <w:rPr>
          <w:rStyle w:val="StyleUnderline"/>
          <w:highlight w:val="green"/>
        </w:rPr>
        <w:t>discussion of a general strategy is fanciful</w:t>
      </w:r>
      <w:r w:rsidRPr="00AD0FAC">
        <w:rPr>
          <w:rStyle w:val="StyleUnderline"/>
        </w:rPr>
        <w:t xml:space="preserve"> or vague </w:t>
      </w:r>
      <w:r w:rsidRPr="00616780">
        <w:rPr>
          <w:rStyle w:val="StyleUnderline"/>
          <w:highlight w:val="green"/>
        </w:rPr>
        <w:t xml:space="preserve">because there is no single body capable of </w:t>
      </w:r>
      <w:r w:rsidRPr="00613B62">
        <w:rPr>
          <w:rStyle w:val="StyleUnderline"/>
          <w:highlight w:val="green"/>
        </w:rPr>
        <w:t>formulating and</w:t>
      </w:r>
      <w:r w:rsidRPr="00AD0FAC">
        <w:rPr>
          <w:rStyle w:val="StyleUnderline"/>
        </w:rPr>
        <w:t xml:space="preserve"> practically </w:t>
      </w:r>
      <w:r w:rsidRPr="00613B62">
        <w:rPr>
          <w:rStyle w:val="StyleUnderline"/>
          <w:highlight w:val="green"/>
        </w:rPr>
        <w:t>accomplishing a</w:t>
      </w:r>
      <w:r w:rsidRPr="00AD0FAC">
        <w:rPr>
          <w:rStyle w:val="StyleUnderline"/>
        </w:rPr>
        <w:t xml:space="preserve"> movement-wide </w:t>
      </w:r>
      <w:r w:rsidRPr="00616780">
        <w:rPr>
          <w:rStyle w:val="StyleUnderline"/>
          <w:highlight w:val="green"/>
        </w:rPr>
        <w:t>strategy</w:t>
      </w:r>
      <w:r w:rsidRPr="00AD0FAC">
        <w:rPr>
          <w:rStyle w:val="StyleUnderline"/>
        </w:rPr>
        <w:t>.</w:t>
      </w:r>
      <w:r w:rsidRPr="008A0880">
        <w:rPr>
          <w:sz w:val="10"/>
        </w:rPr>
        <w:t xml:space="preserve"> Denvir’s train of thought is also linked to the significant gains made within his own organization, the Democratic Socialists of America (DSA), towards a “party-like” independent political organization, proponents1 of which now hold a majority on our national leader body. It is good news that the very question of a party is before the movement again. Denver is right to pose it as an alternative to the </w:t>
      </w:r>
      <w:r w:rsidRPr="008A0880">
        <w:rPr>
          <w:sz w:val="10"/>
          <w:szCs w:val="12"/>
        </w:rPr>
        <w:t>ecosystem. The panelists’ replies reflected, in my view, general confusion on this point.</w:t>
      </w:r>
    </w:p>
    <w:p w14:paraId="35F5D865" w14:textId="77777777" w:rsidR="005D1B3A" w:rsidRPr="00AD0FAC" w:rsidRDefault="005D1B3A" w:rsidP="005D1B3A">
      <w:pPr>
        <w:rPr>
          <w:rStyle w:val="StyleUnderline"/>
        </w:rPr>
      </w:pPr>
      <w:r w:rsidRPr="008A0880">
        <w:rPr>
          <w:sz w:val="10"/>
          <w:szCs w:val="12"/>
        </w:rPr>
        <w:t>Panelist Alex Han of In These Times said it was clear there was no space for one big organization while admitting it is a goal we can work toward. He asserted that a party is itself an ecosystem, which isn’t entirely wrong. To fill the strategic vacuum, how</w:t>
      </w:r>
      <w:r w:rsidRPr="008A0880">
        <w:rPr>
          <w:sz w:val="10"/>
        </w:rPr>
        <w:t xml:space="preserve">ever, he </w:t>
      </w:r>
      <w:r w:rsidRPr="00482966">
        <w:rPr>
          <w:rStyle w:val="StyleUnderline"/>
          <w:highlight w:val="green"/>
        </w:rPr>
        <w:t xml:space="preserve">calls for </w:t>
      </w:r>
      <w:r w:rsidRPr="00613B62">
        <w:rPr>
          <w:rStyle w:val="Emphasis"/>
          <w:highlight w:val="green"/>
        </w:rPr>
        <w:t>more “individual actors”</w:t>
      </w:r>
      <w:r w:rsidRPr="00AD0FAC">
        <w:rPr>
          <w:rStyle w:val="StyleUnderline"/>
        </w:rPr>
        <w:t xml:space="preserve"> who can learn “to act in concert, to do ..assessments and reassessments together,” </w:t>
      </w:r>
      <w:r w:rsidRPr="00482966">
        <w:rPr>
          <w:rStyle w:val="StyleUnderline"/>
          <w:highlight w:val="green"/>
        </w:rPr>
        <w:t>rather than</w:t>
      </w:r>
      <w:r w:rsidRPr="00AD0FAC">
        <w:rPr>
          <w:rStyle w:val="StyleUnderline"/>
        </w:rPr>
        <w:t xml:space="preserve"> envisioning this as the role of </w:t>
      </w:r>
      <w:r w:rsidRPr="00482966">
        <w:rPr>
          <w:rStyle w:val="StyleUnderline"/>
          <w:highlight w:val="green"/>
        </w:rPr>
        <w:t xml:space="preserve">a </w:t>
      </w:r>
      <w:r w:rsidRPr="00613B62">
        <w:rPr>
          <w:rStyle w:val="Emphasis"/>
          <w:highlight w:val="green"/>
        </w:rPr>
        <w:t>unifying organization</w:t>
      </w:r>
      <w:r w:rsidRPr="00AD0FAC">
        <w:rPr>
          <w:rStyle w:val="StyleUnderline"/>
        </w:rPr>
        <w:t>.</w:t>
      </w:r>
      <w:r w:rsidRPr="008A0880">
        <w:rPr>
          <w:sz w:val="10"/>
        </w:rPr>
        <w:t xml:space="preserve"> Rachel Gilmer, of the Florida Dream Defenders and Left Roots, calls for more “cadres organizations” playing that same role, swimming in the sea of movement organizations, learning our general lessons for us. In one way or another, our panelists are </w:t>
      </w:r>
      <w:r w:rsidRPr="00482966">
        <w:rPr>
          <w:rStyle w:val="StyleUnderline"/>
          <w:highlight w:val="green"/>
        </w:rPr>
        <w:t>hold</w:t>
      </w:r>
      <w:r w:rsidRPr="00AD0FAC">
        <w:rPr>
          <w:rStyle w:val="StyleUnderline"/>
        </w:rPr>
        <w:t xml:space="preserve">ing </w:t>
      </w:r>
      <w:r w:rsidRPr="00482966">
        <w:rPr>
          <w:rStyle w:val="StyleUnderline"/>
          <w:highlight w:val="green"/>
        </w:rPr>
        <w:t>out</w:t>
      </w:r>
      <w:r w:rsidRPr="00AD0FAC">
        <w:rPr>
          <w:rStyle w:val="StyleUnderline"/>
        </w:rPr>
        <w:t xml:space="preserve"> </w:t>
      </w:r>
      <w:r w:rsidRPr="00482966">
        <w:rPr>
          <w:rStyle w:val="StyleUnderline"/>
          <w:highlight w:val="green"/>
        </w:rPr>
        <w:t>hope</w:t>
      </w:r>
      <w:r w:rsidRPr="00AD0FAC">
        <w:rPr>
          <w:rStyle w:val="StyleUnderline"/>
        </w:rPr>
        <w:t xml:space="preserve"> </w:t>
      </w:r>
      <w:r w:rsidRPr="00482966">
        <w:rPr>
          <w:rStyle w:val="StyleUnderline"/>
          <w:highlight w:val="green"/>
        </w:rPr>
        <w:t>that a strategy could arise from</w:t>
      </w:r>
      <w:r w:rsidRPr="00AD0FAC">
        <w:rPr>
          <w:rStyle w:val="StyleUnderline"/>
        </w:rPr>
        <w:t xml:space="preserve"> the </w:t>
      </w:r>
      <w:r w:rsidRPr="00482966">
        <w:rPr>
          <w:rStyle w:val="StyleUnderline"/>
          <w:highlight w:val="green"/>
        </w:rPr>
        <w:t>influence of</w:t>
      </w:r>
      <w:r w:rsidRPr="00AD0FAC">
        <w:rPr>
          <w:rStyle w:val="StyleUnderline"/>
        </w:rPr>
        <w:t xml:space="preserve"> strategically minded </w:t>
      </w:r>
      <w:r w:rsidRPr="00482966">
        <w:rPr>
          <w:rStyle w:val="StyleUnderline"/>
          <w:highlight w:val="green"/>
        </w:rPr>
        <w:t xml:space="preserve">individuals </w:t>
      </w:r>
      <w:r w:rsidRPr="00482966">
        <w:rPr>
          <w:rStyle w:val="StyleUnderline"/>
        </w:rPr>
        <w:t xml:space="preserve">and groups, </w:t>
      </w:r>
      <w:r w:rsidRPr="00482966">
        <w:rPr>
          <w:rStyle w:val="StyleUnderline"/>
          <w:highlight w:val="green"/>
        </w:rPr>
        <w:t xml:space="preserve">on otherwise autonomous </w:t>
      </w:r>
      <w:r w:rsidRPr="00482966">
        <w:rPr>
          <w:rStyle w:val="StyleUnderline"/>
        </w:rPr>
        <w:t xml:space="preserve">organizational </w:t>
      </w:r>
      <w:r w:rsidRPr="00482966">
        <w:rPr>
          <w:rStyle w:val="StyleUnderline"/>
          <w:highlight w:val="green"/>
        </w:rPr>
        <w:t>units.</w:t>
      </w:r>
    </w:p>
    <w:p w14:paraId="337B7548" w14:textId="77777777" w:rsidR="005D1B3A" w:rsidRPr="008A0880" w:rsidRDefault="005D1B3A" w:rsidP="005D1B3A">
      <w:pPr>
        <w:rPr>
          <w:sz w:val="10"/>
        </w:rPr>
      </w:pPr>
      <w:r w:rsidRPr="008A0880">
        <w:rPr>
          <w:sz w:val="10"/>
        </w:rPr>
        <w:t xml:space="preserve">The panelists rejected the idea that a single organization could, at least at any conceivable point in the future, “hold all the contradictions” in the movement. Indeed, no organization could plausibly lay claim to this in 2023. Nobody expects the Dream Defenders to dissolve into DSA. But </w:t>
      </w:r>
      <w:r w:rsidRPr="00613B62">
        <w:rPr>
          <w:rStyle w:val="StyleUnderline"/>
          <w:highlight w:val="green"/>
        </w:rPr>
        <w:t>in</w:t>
      </w:r>
      <w:r w:rsidRPr="008A0880">
        <w:rPr>
          <w:sz w:val="10"/>
        </w:rPr>
        <w:t xml:space="preserve"> rejecting Denver’s either/or, </w:t>
      </w:r>
      <w:r w:rsidRPr="00613B62">
        <w:rPr>
          <w:rStyle w:val="StyleUnderline"/>
          <w:highlight w:val="green"/>
        </w:rPr>
        <w:t>calling for both a</w:t>
      </w:r>
      <w:r w:rsidRPr="008A0880">
        <w:rPr>
          <w:sz w:val="10"/>
        </w:rPr>
        <w:t xml:space="preserve"> political </w:t>
      </w:r>
      <w:r w:rsidRPr="00613B62">
        <w:rPr>
          <w:rStyle w:val="StyleUnderline"/>
          <w:highlight w:val="green"/>
        </w:rPr>
        <w:t>party and</w:t>
      </w:r>
      <w:r w:rsidRPr="008A0880">
        <w:rPr>
          <w:sz w:val="10"/>
        </w:rPr>
        <w:t xml:space="preserve"> an </w:t>
      </w:r>
      <w:r w:rsidRPr="00613B62">
        <w:rPr>
          <w:rStyle w:val="StyleUnderline"/>
          <w:highlight w:val="green"/>
        </w:rPr>
        <w:t>ecosystem of separate movement organizations, they blur the distinction between what we need and what we have</w:t>
      </w:r>
      <w:r w:rsidRPr="008A0880">
        <w:rPr>
          <w:sz w:val="10"/>
        </w:rPr>
        <w:t xml:space="preserve"> now. </w:t>
      </w:r>
      <w:r w:rsidRPr="00482966">
        <w:rPr>
          <w:rStyle w:val="StyleUnderline"/>
          <w:highlight w:val="green"/>
        </w:rPr>
        <w:t xml:space="preserve">One might escape with the impression that if we simply did more of what we are already doing, but better, we might one day get a </w:t>
      </w:r>
      <w:r w:rsidRPr="00613B62">
        <w:rPr>
          <w:rStyle w:val="StyleUnderline"/>
        </w:rPr>
        <w:t>socialist</w:t>
      </w:r>
      <w:r w:rsidRPr="00AD0FAC">
        <w:rPr>
          <w:rStyle w:val="StyleUnderline"/>
        </w:rPr>
        <w:t xml:space="preserve"> or worker’s </w:t>
      </w:r>
      <w:r w:rsidRPr="00482966">
        <w:rPr>
          <w:rStyle w:val="StyleUnderline"/>
          <w:highlight w:val="green"/>
        </w:rPr>
        <w:t xml:space="preserve">party. </w:t>
      </w:r>
      <w:r w:rsidRPr="00613B62">
        <w:rPr>
          <w:rStyle w:val="Emphasis"/>
          <w:sz w:val="28"/>
          <w:szCs w:val="28"/>
          <w:highlight w:val="green"/>
        </w:rPr>
        <w:t>This is not so</w:t>
      </w:r>
      <w:r w:rsidRPr="00482966">
        <w:rPr>
          <w:rStyle w:val="StyleUnderline"/>
          <w:highlight w:val="green"/>
        </w:rPr>
        <w:t>.</w:t>
      </w:r>
      <w:r w:rsidRPr="008A0880">
        <w:rPr>
          <w:sz w:val="10"/>
          <w:highlight w:val="green"/>
        </w:rPr>
        <w:t xml:space="preserve"> </w:t>
      </w:r>
      <w:r w:rsidRPr="00613B62">
        <w:rPr>
          <w:rStyle w:val="StyleUnderline"/>
        </w:rPr>
        <w:t>To accomplish a movement strategy, we</w:t>
      </w:r>
      <w:r w:rsidRPr="008A0880">
        <w:rPr>
          <w:sz w:val="10"/>
        </w:rPr>
        <w:t xml:space="preserve"> need to go beyond artisanal activist formations. We </w:t>
      </w:r>
      <w:r w:rsidRPr="00613B62">
        <w:rPr>
          <w:rStyle w:val="StyleUnderline"/>
        </w:rPr>
        <w:t>need a common body that can direct the movement’s course.</w:t>
      </w:r>
    </w:p>
    <w:p w14:paraId="224F2CCA" w14:textId="77777777" w:rsidR="005D1B3A" w:rsidRPr="008A0880" w:rsidRDefault="005D1B3A" w:rsidP="005D1B3A">
      <w:pPr>
        <w:rPr>
          <w:sz w:val="10"/>
        </w:rPr>
      </w:pPr>
      <w:r w:rsidRPr="008A0880">
        <w:rPr>
          <w:sz w:val="10"/>
        </w:rPr>
        <w:t xml:space="preserve">Across America, our boutique movement organizations are drifting leftward. This is likely to continue indefinitely as the foundations for liberal reformism evaporate.2  </w:t>
      </w:r>
      <w:r w:rsidRPr="00482966">
        <w:rPr>
          <w:rStyle w:val="StyleUnderline"/>
        </w:rPr>
        <w:t xml:space="preserve">In </w:t>
      </w:r>
      <w:r w:rsidRPr="00613B62">
        <w:rPr>
          <w:rStyle w:val="StyleUnderline"/>
        </w:rPr>
        <w:t xml:space="preserve">the absence of a revolutionary movement strategy, </w:t>
      </w:r>
      <w:r w:rsidRPr="00613B62">
        <w:rPr>
          <w:rStyle w:val="StyleUnderline"/>
          <w:highlight w:val="green"/>
        </w:rPr>
        <w:t>this</w:t>
      </w:r>
      <w:r w:rsidRPr="00613B62">
        <w:rPr>
          <w:rStyle w:val="StyleUnderline"/>
        </w:rPr>
        <w:t xml:space="preserve"> left turn </w:t>
      </w:r>
      <w:r w:rsidRPr="00613B62">
        <w:rPr>
          <w:rStyle w:val="StyleUnderline"/>
          <w:highlight w:val="green"/>
        </w:rPr>
        <w:t>amounts only t</w:t>
      </w:r>
      <w:r w:rsidRPr="00482966">
        <w:rPr>
          <w:rStyle w:val="StyleUnderline"/>
          <w:highlight w:val="green"/>
        </w:rPr>
        <w:t>o</w:t>
      </w:r>
      <w:r w:rsidRPr="00613B62">
        <w:rPr>
          <w:rStyle w:val="StyleUnderline"/>
        </w:rPr>
        <w:t xml:space="preserve"> </w:t>
      </w:r>
      <w:r w:rsidRPr="00482966">
        <w:rPr>
          <w:rStyle w:val="StyleUnderline"/>
        </w:rPr>
        <w:t xml:space="preserve">a </w:t>
      </w:r>
      <w:r w:rsidRPr="00482966">
        <w:rPr>
          <w:rStyle w:val="StyleUnderline"/>
          <w:highlight w:val="green"/>
        </w:rPr>
        <w:t>greater vagueness in our analysis and planning</w:t>
      </w:r>
      <w:r w:rsidRPr="008A0880">
        <w:rPr>
          <w:sz w:val="10"/>
        </w:rPr>
        <w:t xml:space="preserve">. It involves organizations of strictly limited means adopting more ambitious, which is to say less realizable, goals. Increasingly the tools of grant funding, legislative advocacy, pressure campaigns, and one-off reforms are applied to revolutionary ends. Only the hyper-committed can stay on this course for long, </w:t>
      </w:r>
      <w:r w:rsidRPr="00482966">
        <w:rPr>
          <w:rStyle w:val="StyleUnderline"/>
          <w:highlight w:val="green"/>
        </w:rPr>
        <w:t>exacerbating</w:t>
      </w:r>
      <w:r w:rsidRPr="00AD0FAC">
        <w:rPr>
          <w:rStyle w:val="StyleUnderline"/>
        </w:rPr>
        <w:t xml:space="preserve"> the </w:t>
      </w:r>
      <w:r w:rsidRPr="00482966">
        <w:rPr>
          <w:rStyle w:val="StyleUnderline"/>
          <w:highlight w:val="green"/>
        </w:rPr>
        <w:t>cliquishness</w:t>
      </w:r>
      <w:r w:rsidRPr="00AD0FAC">
        <w:rPr>
          <w:rStyle w:val="StyleUnderline"/>
        </w:rPr>
        <w:t xml:space="preserve"> of our social movement and its domination by paid professionals.</w:t>
      </w:r>
      <w:r w:rsidRPr="008A0880">
        <w:rPr>
          <w:sz w:val="10"/>
        </w:rPr>
        <w:t xml:space="preserve"> To simply have the word party on the lips of these activists would be no advance whatever. The unholy alliance of </w:t>
      </w:r>
      <w:r w:rsidRPr="00AD0FAC">
        <w:rPr>
          <w:rStyle w:val="StyleUnderline"/>
        </w:rPr>
        <w:t>board-driven</w:t>
      </w:r>
      <w:r w:rsidRPr="008A0880">
        <w:rPr>
          <w:sz w:val="10"/>
        </w:rPr>
        <w:t xml:space="preserve">, top-down, and </w:t>
      </w:r>
      <w:r w:rsidRPr="00482966">
        <w:rPr>
          <w:rStyle w:val="StyleUnderline"/>
          <w:highlight w:val="green"/>
        </w:rPr>
        <w:t>decentralized, unstructured decision-making</w:t>
      </w:r>
      <w:r w:rsidRPr="00AD0FAC">
        <w:rPr>
          <w:rStyle w:val="StyleUnderline"/>
        </w:rPr>
        <w:t xml:space="preserve"> (among the nonprofits </w:t>
      </w:r>
      <w:r w:rsidRPr="00482966">
        <w:rPr>
          <w:rStyle w:val="StyleUnderline"/>
          <w:highlight w:val="green"/>
        </w:rPr>
        <w:t>and</w:t>
      </w:r>
      <w:r w:rsidRPr="00AD0FAC">
        <w:rPr>
          <w:rStyle w:val="StyleUnderline"/>
        </w:rPr>
        <w:t xml:space="preserve"> the </w:t>
      </w:r>
      <w:r w:rsidRPr="00482966">
        <w:rPr>
          <w:rStyle w:val="StyleUnderline"/>
          <w:highlight w:val="green"/>
        </w:rPr>
        <w:t>pseudoanarchists</w:t>
      </w:r>
      <w:r w:rsidRPr="008A0880">
        <w:rPr>
          <w:sz w:val="10"/>
        </w:rPr>
        <w:t xml:space="preserve"> / individual activist-entrepreneurs respectively) </w:t>
      </w:r>
      <w:r w:rsidRPr="00482966">
        <w:rPr>
          <w:rStyle w:val="Emphasis"/>
          <w:highlight w:val="green"/>
        </w:rPr>
        <w:t>can hardly be considered the nucleus of a future</w:t>
      </w:r>
      <w:r w:rsidRPr="008A0880">
        <w:rPr>
          <w:sz w:val="10"/>
        </w:rPr>
        <w:t xml:space="preserve"> workers’ </w:t>
      </w:r>
      <w:r w:rsidRPr="00482966">
        <w:rPr>
          <w:rStyle w:val="Emphasis"/>
          <w:highlight w:val="green"/>
        </w:rPr>
        <w:t>party</w:t>
      </w:r>
      <w:r w:rsidRPr="008A0880">
        <w:rPr>
          <w:sz w:val="10"/>
        </w:rPr>
        <w:t>. This alliance was first forged in explicit rejection of the party form. We do ourselves no favors forgetting this.</w:t>
      </w:r>
    </w:p>
    <w:p w14:paraId="52760EDC" w14:textId="77777777" w:rsidR="005D1B3A" w:rsidRPr="00C10BD5" w:rsidRDefault="005D1B3A" w:rsidP="005D1B3A">
      <w:pPr>
        <w:rPr>
          <w:sz w:val="10"/>
          <w:szCs w:val="20"/>
        </w:rPr>
      </w:pPr>
      <w:r w:rsidRPr="00C10BD5">
        <w:rPr>
          <w:sz w:val="10"/>
          <w:szCs w:val="20"/>
        </w:rPr>
        <w:t>Priorities and Cleveland’s Progressive Ecosystem</w:t>
      </w:r>
    </w:p>
    <w:p w14:paraId="1624E0B8" w14:textId="77777777" w:rsidR="005D1B3A" w:rsidRPr="00C10BD5" w:rsidRDefault="005D1B3A" w:rsidP="005D1B3A">
      <w:pPr>
        <w:rPr>
          <w:sz w:val="10"/>
          <w:szCs w:val="10"/>
        </w:rPr>
      </w:pPr>
      <w:r w:rsidRPr="00C10BD5">
        <w:rPr>
          <w:sz w:val="10"/>
          <w:szCs w:val="10"/>
        </w:rPr>
        <w:t xml:space="preserve">Denver’s question brought my mind to the activist community in Cleveland. I hesitate to badmouth other activists in print. I count myself among the least informed in a DSA chapter which, by avoiding official politics in favor of “base building” for years, has grown generally ignorant of their chosen terrain. I have no hope or desire to convince local activists to abandon their work. I regret their present course, but ultimately it is not my business, and I ask for no say in it. It is necessary to speak on this principally for reasons of internal DSA politics: </w:t>
      </w:r>
    </w:p>
    <w:p w14:paraId="1FCDC1AC" w14:textId="77777777" w:rsidR="005D1B3A" w:rsidRPr="00C10BD5" w:rsidRDefault="005D1B3A" w:rsidP="005D1B3A">
      <w:pPr>
        <w:rPr>
          <w:sz w:val="10"/>
          <w:szCs w:val="10"/>
        </w:rPr>
      </w:pPr>
      <w:r w:rsidRPr="00C10BD5">
        <w:rPr>
          <w:sz w:val="10"/>
          <w:szCs w:val="10"/>
        </w:rPr>
        <w:t xml:space="preserve">Many DSA chapters themselves function as ecosystems. To better “hold the contradictions” in their membership, chapters are segmented into committees for each issue area, project, or even identity group. Where power is based in decentralized fiefdoms with autonomous decision-making powers, DSA chapters gradually lose their ability to make general, organization-wide decisions. Choices about capacity and strategy are increasingly “emergent,” which is to say they are the net sum of choices made by a very small number of people in competing subgroups. </w:t>
      </w:r>
    </w:p>
    <w:p w14:paraId="338B9A42" w14:textId="77777777" w:rsidR="005D1B3A" w:rsidRPr="00C10BD5" w:rsidRDefault="005D1B3A" w:rsidP="005D1B3A">
      <w:pPr>
        <w:rPr>
          <w:sz w:val="10"/>
          <w:szCs w:val="10"/>
        </w:rPr>
      </w:pPr>
      <w:r w:rsidRPr="00C10BD5">
        <w:rPr>
          <w:sz w:val="10"/>
          <w:szCs w:val="10"/>
        </w:rPr>
        <w:t>Other chapters solve this problem with a top-down centralization emulating the professional nonprofits, greatly limiting DSA’s mass potential, even on the rare occasion when said top has acceptable politics.</w:t>
      </w:r>
    </w:p>
    <w:p w14:paraId="0DA9A75A" w14:textId="77777777" w:rsidR="005D1B3A" w:rsidRPr="00C10BD5" w:rsidRDefault="005D1B3A" w:rsidP="005D1B3A">
      <w:pPr>
        <w:rPr>
          <w:sz w:val="10"/>
          <w:szCs w:val="20"/>
        </w:rPr>
      </w:pPr>
      <w:r w:rsidRPr="00C10BD5">
        <w:rPr>
          <w:sz w:val="10"/>
          <w:szCs w:val="10"/>
        </w:rPr>
        <w:t>Nearly all DSA chapters have to tail the movement ecosystem to some degree. Ohio’s DSA cha</w:t>
      </w:r>
      <w:r w:rsidRPr="00C10BD5">
        <w:rPr>
          <w:sz w:val="10"/>
          <w:szCs w:val="20"/>
        </w:rPr>
        <w:t>pters, for instance, were in no position to advance an abortion ballot effort on our own, nor did we make the most important contribution to this fight. Nationwide, we frequently join in contests well beyond our own power. If paired with misunderstandings about the long-term prospect of the ecosystem, this will help prevent the consolidation of a democratic mass-party structure.</w:t>
      </w:r>
    </w:p>
    <w:p w14:paraId="4085E536" w14:textId="77777777" w:rsidR="005D1B3A" w:rsidRPr="00AD0FAC" w:rsidRDefault="005D1B3A" w:rsidP="005D1B3A">
      <w:pPr>
        <w:rPr>
          <w:rStyle w:val="StyleUnderline"/>
        </w:rPr>
      </w:pPr>
      <w:r w:rsidRPr="00482966">
        <w:rPr>
          <w:rStyle w:val="StyleUnderline"/>
          <w:highlight w:val="green"/>
        </w:rPr>
        <w:t>Strategic thinking means,</w:t>
      </w:r>
      <w:r w:rsidRPr="00AD0FAC">
        <w:rPr>
          <w:rStyle w:val="StyleUnderline"/>
        </w:rPr>
        <w:t xml:space="preserve"> in part, </w:t>
      </w:r>
      <w:r w:rsidRPr="00482966">
        <w:rPr>
          <w:rStyle w:val="Emphasis"/>
          <w:highlight w:val="green"/>
        </w:rPr>
        <w:t>choosing not to do some things</w:t>
      </w:r>
      <w:r w:rsidRPr="00AD0FAC">
        <w:rPr>
          <w:rStyle w:val="StyleUnderline"/>
        </w:rPr>
        <w:t xml:space="preserve"> in order </w:t>
      </w:r>
      <w:r w:rsidRPr="00482966">
        <w:rPr>
          <w:rStyle w:val="Emphasis"/>
          <w:highlight w:val="green"/>
        </w:rPr>
        <w:t>to do other things properly.</w:t>
      </w:r>
      <w:r w:rsidRPr="00482966">
        <w:rPr>
          <w:rStyle w:val="StyleUnderline"/>
          <w:highlight w:val="green"/>
        </w:rPr>
        <w:t xml:space="preserve"> </w:t>
      </w:r>
      <w:r w:rsidRPr="00482966">
        <w:rPr>
          <w:rStyle w:val="Emphasis"/>
          <w:highlight w:val="green"/>
        </w:rPr>
        <w:t>Where does our limited capacity go?</w:t>
      </w:r>
      <w:r w:rsidRPr="00AD0FAC">
        <w:rPr>
          <w:rStyle w:val="StyleUnderline"/>
        </w:rPr>
        <w:t xml:space="preserve"> What are our shared priorities?</w:t>
      </w:r>
      <w:r w:rsidRPr="00AD0FAC">
        <w:rPr>
          <w:sz w:val="12"/>
        </w:rPr>
        <w:t xml:space="preserve"> These are difficult things to decide even within a single organization. This Fall, I had hoped the starkness of the abortion fight would bring about a semblance of prioritization, but this was never likely. Instead, Cleveland’s electoral activists had their energy spread across four different ballot initiative efforts, led by One Fair Wage, People’s Budget Cleveland, and Ohioans United for Reproductive Rights.3 </w:t>
      </w:r>
      <w:r w:rsidRPr="00482966">
        <w:rPr>
          <w:rStyle w:val="StyleUnderline"/>
          <w:highlight w:val="green"/>
        </w:rPr>
        <w:t>The movement has</w:t>
      </w:r>
      <w:r w:rsidRPr="00AD0FAC">
        <w:rPr>
          <w:rStyle w:val="StyleUnderline"/>
        </w:rPr>
        <w:t xml:space="preserve"> come up with </w:t>
      </w:r>
      <w:r w:rsidRPr="00482966">
        <w:rPr>
          <w:rStyle w:val="StyleUnderline"/>
          <w:highlight w:val="green"/>
        </w:rPr>
        <w:t>many rationalizations for its spread-out approach</w:t>
      </w:r>
      <w:r w:rsidRPr="00AD0FAC">
        <w:rPr>
          <w:rStyle w:val="StyleUnderline"/>
        </w:rPr>
        <w:t>.</w:t>
      </w:r>
      <w:r w:rsidRPr="00AD0FAC">
        <w:rPr>
          <w:sz w:val="12"/>
        </w:rPr>
        <w:t xml:space="preserve"> Intersectionality is a natural one, these aren’t truly separate issues. For the worst-paid workers in Ohio, abortion may as well have already been illegal, so they say. Those of us who can afford it will still travel to exercise our abortion rights, come what may. </w:t>
      </w:r>
      <w:r w:rsidRPr="00482966">
        <w:rPr>
          <w:rStyle w:val="Emphasis"/>
          <w:highlight w:val="green"/>
        </w:rPr>
        <w:t>Time is running out</w:t>
      </w:r>
      <w:r w:rsidRPr="00AD0FAC">
        <w:rPr>
          <w:rStyle w:val="StyleUnderline"/>
        </w:rPr>
        <w:t xml:space="preserve"> to address any of these issues.</w:t>
      </w:r>
      <w:r w:rsidRPr="00AD0FAC">
        <w:rPr>
          <w:sz w:val="12"/>
        </w:rPr>
        <w:t xml:space="preserve"> GOP power in the Statehouse is closing the window for ballot initiatives. Some speculate that having multiple progressive issues on the ballot will lead to increased turnout, and I hold out hope this is true. Much of this is just over my head. </w:t>
      </w:r>
      <w:r w:rsidRPr="00AD0FAC">
        <w:rPr>
          <w:rStyle w:val="StyleUnderline"/>
        </w:rPr>
        <w:t xml:space="preserve">The problem is not with </w:t>
      </w:r>
      <w:r w:rsidRPr="00482966">
        <w:rPr>
          <w:rStyle w:val="StyleUnderline"/>
          <w:highlight w:val="green"/>
        </w:rPr>
        <w:t>these arguments</w:t>
      </w:r>
      <w:r w:rsidRPr="00AD0FAC">
        <w:rPr>
          <w:rStyle w:val="StyleUnderline"/>
        </w:rPr>
        <w:t xml:space="preserve"> themselves, but that </w:t>
      </w:r>
      <w:r w:rsidRPr="00482966">
        <w:rPr>
          <w:rStyle w:val="StyleUnderline"/>
        </w:rPr>
        <w:t>they</w:t>
      </w:r>
      <w:r w:rsidRPr="00AD0FAC">
        <w:rPr>
          <w:rStyle w:val="Emphasis"/>
        </w:rPr>
        <w:t xml:space="preserve"> </w:t>
      </w:r>
      <w:r w:rsidRPr="00482966">
        <w:rPr>
          <w:rStyle w:val="Emphasis"/>
          <w:highlight w:val="green"/>
        </w:rPr>
        <w:t>are post-facto justifications</w:t>
      </w:r>
      <w:r w:rsidRPr="00482966">
        <w:rPr>
          <w:rStyle w:val="StyleUnderline"/>
          <w:highlight w:val="green"/>
        </w:rPr>
        <w:t xml:space="preserve"> for a decision none of us had any part in.</w:t>
      </w:r>
    </w:p>
    <w:p w14:paraId="6BB72753" w14:textId="77777777" w:rsidR="005D1B3A" w:rsidRPr="00CA6639" w:rsidRDefault="005D1B3A" w:rsidP="005D1B3A">
      <w:pPr>
        <w:rPr>
          <w:sz w:val="10"/>
          <w:szCs w:val="10"/>
        </w:rPr>
      </w:pPr>
      <w:r w:rsidRPr="00CA6639">
        <w:rPr>
          <w:sz w:val="10"/>
          <w:szCs w:val="10"/>
        </w:rPr>
        <w:t xml:space="preserve">One Fair Wage (OFW), because of its ability to directly hire a large activist base, probably dwarfs the others. When they first began gathering signatures, it was not clear to us that this energy, being so urgently mobilized at the same time as the Abortion petition work, was for a 2024 ballot initiative. I am not sure when the decision to campaign for this was taken or why. I doubt the potential to compete with the abortion initiative was seriously considered; it is not anyone’s business but the Board’s. OFW and the related Restaurant Opportunities Center have a history of questionable decisions taken from the top down. They represent a relatively new phenomenon of labor-themed non-profits, about which there has been much excitement as a supplement to labor unions and their membership. We must eventually ask whether such a supplement is useful for those seeking a renewed and democratic labor movement, and speak and act accordingly. All else aside, these are the organizations we build through these campaigns. </w:t>
      </w:r>
    </w:p>
    <w:p w14:paraId="6C6C8BC4" w14:textId="77777777" w:rsidR="005D1B3A" w:rsidRPr="00CA6639" w:rsidRDefault="005D1B3A" w:rsidP="005D1B3A">
      <w:pPr>
        <w:rPr>
          <w:sz w:val="10"/>
          <w:szCs w:val="10"/>
        </w:rPr>
      </w:pPr>
      <w:r w:rsidRPr="00CA6639">
        <w:rPr>
          <w:sz w:val="10"/>
          <w:szCs w:val="10"/>
        </w:rPr>
        <w:t>A huge proportion of the activist scene was pursuing a city-level charter amendment for a Participatory Budget (Issue 38). Over the summer, this fight to have ‘the community’ decide 2% of the city budget (roughly 14 million dollars) had been at the center of activist politics. It has greatly upset our City Council, apparently poisoning their relationship with the Homeless Coalition (NEOCH), from whose extended universe the initiative first emerged. People’s Budget Cleveland (PB Cle) bled one-time allies. Councilwoman Rebecca Mauer came out opposed, shocking the activist community.4 So had progressive Councilwoman Jenny Spencer, Mayor Justin Bibb, and the leadership of several labor unions.</w:t>
      </w:r>
    </w:p>
    <w:p w14:paraId="1B3ADEB5" w14:textId="77777777" w:rsidR="005D1B3A" w:rsidRPr="00CA6639" w:rsidRDefault="005D1B3A" w:rsidP="005D1B3A">
      <w:pPr>
        <w:rPr>
          <w:sz w:val="10"/>
          <w:szCs w:val="10"/>
        </w:rPr>
      </w:pPr>
      <w:r w:rsidRPr="00CA6639">
        <w:rPr>
          <w:sz w:val="10"/>
          <w:szCs w:val="10"/>
        </w:rPr>
        <w:t>Kris Harsh, councilman for Ward 13 argued that by placing power in the hands of residents with “the most social capital” and “free time to participate,” participatory budgeting is less democratic than representative government. There is more to this argument than most activists would admit. Nonprofits and activists would necessarily play a large role in the PB process. They are not elected to represent the community and are ultimately accountable to themselves and their funders regardless of how sincerely they seek community input.5 Still, Harsh is dodging the real issue and is utterly disingenuous. Council would rather funnel taxpayer money to cops and stadiums, priorities determined by their own distinct (and clearly worse!) set of self-selected “community” members (and of course, by capital). Nobody presently and faithfully represents ordinary Clevelanders, who largely take no part in politics. It is no wonder activists look to further empower left nonprofit coalitions. We can set aside the many flaws with community “input” and “participation,” because the PB Cle initiative did not promise representation even for the activist minority. Rather, the practical power of the council majority would prevail, at the ballot box or afterward.</w:t>
      </w:r>
    </w:p>
    <w:p w14:paraId="3C7E8D03" w14:textId="77777777" w:rsidR="005D1B3A" w:rsidRPr="00CA6639" w:rsidRDefault="005D1B3A" w:rsidP="005D1B3A">
      <w:pPr>
        <w:rPr>
          <w:sz w:val="10"/>
          <w:szCs w:val="10"/>
        </w:rPr>
      </w:pPr>
      <w:r w:rsidRPr="00CA6639">
        <w:rPr>
          <w:sz w:val="10"/>
          <w:szCs w:val="10"/>
        </w:rPr>
        <w:t>Not long ago organizers hoped for the council to pass a PB resolution of their own volition, with the mayor’s support. After their proposal to the council failed, PB organizers simply sidestepped their key strategic problem: faithful implementation still requires movement-oriented candidates to capture more council seats. Had it passed, through the Steering Committee, called for in the amendment, the city council and mayor’s office would have ample opportunity for sabotage, each splitting half the appointments to the body. The amendment language also called for a Coordinator to chair the Committee, appointed from a “third party nonprofit,” and it made several similar references to “Community partners”, the nonprofits needed to construct ‘community’ input. There are many such partners to choose from, but NEOCH or a NEOCH adjacent group would seem a natural fit.</w:t>
      </w:r>
    </w:p>
    <w:p w14:paraId="5DF47BF6" w14:textId="77777777" w:rsidR="005D1B3A" w:rsidRPr="00CA6639" w:rsidRDefault="005D1B3A" w:rsidP="005D1B3A">
      <w:pPr>
        <w:rPr>
          <w:sz w:val="10"/>
          <w:szCs w:val="10"/>
        </w:rPr>
      </w:pPr>
      <w:r w:rsidRPr="00CA6639">
        <w:rPr>
          <w:sz w:val="10"/>
          <w:szCs w:val="10"/>
        </w:rPr>
        <w:t>We can use the recent discussions seeking a revived Cleveland Tenants Organization (CTO) to predict how this would go. Council recently floated contributing a million dollars to tenant organizing work in Cleveland, sparking great excitement in the left-leaning nonprofit sphere. As the only nonprofit doing tenant organizing work in Cleveland6, every credible participant in the CTO discussions acknowledges NEOCH as the natural fit. Yet excluding anyone associated with NEOCH quickly proved to be Council’s priority. NEOCH’s support for PB Cle and their valiant efforts to stop the displacement at Euclid Beach manufactured home park have demonstrated that the Coalition is serious about spending public money to make trouble not just for out-of-state landlords, but for pseudo-public institutions like the Western Reserve Land Conservancy. The window in which NEOCH could expect such funding has closed. Although many talented people are still occupying themselves in these discussions, as of writing it appears that the money will sooner go to a toothless amateur outfit like Organize Ohio, or even to a landlord-friendly consultant, than anyone halfway poised to augment the power of tenants in Cleveland. Had Issue 38 prevailed, Council would be no less committed to excluding the movement nonprofits from the participatory budgeting process and shamelessly subverting it in every other way possible. We have the same problem in the Statehouse, which was likely to “post-empt” the initiative, had it passed, a recurring problem for municipal reformists. Without a base beyond the activist scene, PB Cle supporters cannot win a fight with the powers that be, regardless of the will of Cleveland’s voters.</w:t>
      </w:r>
    </w:p>
    <w:p w14:paraId="07447E56" w14:textId="77777777" w:rsidR="005D1B3A" w:rsidRPr="007D3D54" w:rsidRDefault="005D1B3A" w:rsidP="005D1B3A">
      <w:pPr>
        <w:rPr>
          <w:sz w:val="10"/>
        </w:rPr>
      </w:pPr>
      <w:r w:rsidRPr="007D3D54">
        <w:rPr>
          <w:sz w:val="10"/>
        </w:rPr>
        <w:t xml:space="preserve">In light of this and by its ‘participatory’ nature, after passage, the PB process would still require a great deal of time and energy. As in the CTO discussions, </w:t>
      </w:r>
      <w:r w:rsidRPr="009466F1">
        <w:rPr>
          <w:rStyle w:val="StyleUnderline"/>
          <w:highlight w:val="green"/>
        </w:rPr>
        <w:t>activists</w:t>
      </w:r>
      <w:r w:rsidRPr="00AD0FAC">
        <w:rPr>
          <w:rStyle w:val="StyleUnderline"/>
        </w:rPr>
        <w:t xml:space="preserve"> were likely to stay the course well after they </w:t>
      </w:r>
      <w:r w:rsidRPr="009466F1">
        <w:rPr>
          <w:rStyle w:val="StyleUnderline"/>
          <w:highlight w:val="green"/>
        </w:rPr>
        <w:t>hit a brick wall</w:t>
      </w:r>
      <w:r w:rsidRPr="00AD0FAC">
        <w:rPr>
          <w:rStyle w:val="StyleUnderline"/>
        </w:rPr>
        <w:t>, diverting scarce energy from other initiatives.</w:t>
      </w:r>
      <w:r w:rsidRPr="007D3D54">
        <w:rPr>
          <w:sz w:val="10"/>
        </w:rPr>
        <w:t xml:space="preserve"> To make it clear the process represents a community, they would presumably involve ordinary Cleveland-ers in their very first political meetings. This would be no small task to bring people into such a wonky process, to convince them it is worth their time and in any real way under their control. Should it prove otherwise, the more clever of these participants would be lost to the movement forever. Even in the most idealistic scenarios, a 14 million-dollar investment cannot combat the fundamental issues in Cleveland neighborhoods. Were it several billion dollars it would still fall short, failing to challenge the ownership of the neighborhoods so invested in. </w:t>
      </w:r>
      <w:r w:rsidRPr="00AD0FAC">
        <w:rPr>
          <w:rStyle w:val="StyleUnderline"/>
        </w:rPr>
        <w:t xml:space="preserve">One way or </w:t>
      </w:r>
      <w:r w:rsidRPr="005F35CB">
        <w:rPr>
          <w:rStyle w:val="StyleUnderline"/>
          <w:highlight w:val="green"/>
        </w:rPr>
        <w:t xml:space="preserve">another, the effort would be frustrated and prove incommensurate to the </w:t>
      </w:r>
      <w:r w:rsidRPr="00226401">
        <w:rPr>
          <w:rStyle w:val="StyleUnderline"/>
        </w:rPr>
        <w:t xml:space="preserve">scale of movement </w:t>
      </w:r>
      <w:r w:rsidRPr="00226401">
        <w:rPr>
          <w:rStyle w:val="StyleUnderline"/>
          <w:highlight w:val="green"/>
        </w:rPr>
        <w:t xml:space="preserve">energy invested. Rather </w:t>
      </w:r>
      <w:r w:rsidRPr="009466F1">
        <w:rPr>
          <w:rStyle w:val="StyleUnderline"/>
          <w:highlight w:val="green"/>
        </w:rPr>
        <w:t>than reversing trends</w:t>
      </w:r>
      <w:r w:rsidRPr="00AD0FAC">
        <w:rPr>
          <w:rStyle w:val="StyleUnderline"/>
        </w:rPr>
        <w:t xml:space="preserve"> </w:t>
      </w:r>
      <w:r w:rsidRPr="007D3D54">
        <w:rPr>
          <w:sz w:val="10"/>
        </w:rPr>
        <w:t xml:space="preserve">of political apathy in Cleveland, </w:t>
      </w:r>
      <w:r w:rsidRPr="009466F1">
        <w:rPr>
          <w:rStyle w:val="StyleUnderline"/>
          <w:highlight w:val="green"/>
        </w:rPr>
        <w:t>the process was doomed to reinforce them</w:t>
      </w:r>
      <w:r w:rsidRPr="007D3D54">
        <w:rPr>
          <w:sz w:val="10"/>
          <w:highlight w:val="green"/>
        </w:rPr>
        <w:t>.</w:t>
      </w:r>
      <w:r w:rsidRPr="007D3D54">
        <w:rPr>
          <w:sz w:val="10"/>
        </w:rPr>
        <w:t xml:space="preserve"> </w:t>
      </w:r>
    </w:p>
    <w:p w14:paraId="69AF6748" w14:textId="77777777" w:rsidR="005D1B3A" w:rsidRPr="007D3D54" w:rsidRDefault="005D1B3A" w:rsidP="005D1B3A">
      <w:pPr>
        <w:rPr>
          <w:sz w:val="10"/>
        </w:rPr>
      </w:pPr>
      <w:r w:rsidRPr="007D3D54">
        <w:rPr>
          <w:sz w:val="10"/>
        </w:rPr>
        <w:t>Democracy in the Movement</w:t>
      </w:r>
    </w:p>
    <w:p w14:paraId="091A1E49" w14:textId="77777777" w:rsidR="005D1B3A" w:rsidRPr="007D3D54" w:rsidRDefault="005D1B3A" w:rsidP="005D1B3A">
      <w:pPr>
        <w:rPr>
          <w:sz w:val="10"/>
        </w:rPr>
      </w:pPr>
      <w:r w:rsidRPr="007D3D54">
        <w:rPr>
          <w:sz w:val="10"/>
        </w:rPr>
        <w:t xml:space="preserve">Late last year, a coalition of reproductive justice nonprofits came together with an initiative to put abortion rights in the Ohio Constitution. Like these other initiatives, this was a decision made by relatively few people, primarily professionals, but in this case, they chose correctly. Unlike One Fair Wage, PB Cle, or Issue 2, had we lost the abortion fight, those activists who could afford it would consider leaving Ohio altogether. Each hour spent on these other campaigns was an hour not spent on the abortion campaign. Abortion made it to the ballot, and because Issue 1 passed the risks of this spread will be forgotten. Nonetheless, they were still risks. Regardless of the raw popularity of a wage hike, of sensible drug policy, and legal abortion, there is a dire need for activist capacity to ensure any of them. Our opponents are highly organized through their churches, and the GOP holds state power in state government.7 The will of the majority of Ohioans alone has, anyhow, never been decisive. The GOP will use the state government to sabotage abortion rights in Ohio. Because we understand this, DSA chapters resolved to prioritize independent socialist campaigns for abortion rights, capable of developing and recruiting new reproductive justice activists for the long term, in a fashion the nonprofits and the Democratic Party are not designed to do. At the national level DSA is learning from our campaign in Ohio, towards implementing our national reproductive rights campaign in 2024. </w:t>
      </w:r>
    </w:p>
    <w:p w14:paraId="4A0883ED" w14:textId="77777777" w:rsidR="005D1B3A" w:rsidRPr="009466F1" w:rsidRDefault="005D1B3A" w:rsidP="005D1B3A">
      <w:pPr>
        <w:rPr>
          <w:rStyle w:val="StyleUnderline"/>
        </w:rPr>
      </w:pPr>
      <w:r w:rsidRPr="007D3D54">
        <w:rPr>
          <w:sz w:val="10"/>
        </w:rPr>
        <w:t xml:space="preserve">All of Ohio’s DSA chapters joined the fight for abortion rights. Most decided to pursue other initiatives alongside it, while Cleveland DSA eventually opted to pause or scale down our other external work.8 Were I in these sister chapters, I would object to any spread-out approach. I could do so with little fear of being shouted down, and with a genuine chance that my objections would not only be heard but carry the day. If I felt strongly enough, I could speak with my comrades ahead of the vote, and come to a General Meeting with a team ready to push for strict prioritization. In such a democratic context, when one loses, one is still bought into the course decided upon. Where can comrades make the case for prioritization in the social movement? </w:t>
      </w:r>
      <w:r w:rsidRPr="009466F1">
        <w:rPr>
          <w:rStyle w:val="StyleUnderline"/>
          <w:highlight w:val="green"/>
        </w:rPr>
        <w:t xml:space="preserve">The ecosystem is </w:t>
      </w:r>
      <w:r w:rsidRPr="001D5A61">
        <w:rPr>
          <w:rStyle w:val="StyleUnderline"/>
        </w:rPr>
        <w:t xml:space="preserve">so </w:t>
      </w:r>
      <w:r w:rsidRPr="001D5A61">
        <w:rPr>
          <w:rStyle w:val="Emphasis"/>
          <w:highlight w:val="green"/>
        </w:rPr>
        <w:t>thoroughly decentralized</w:t>
      </w:r>
      <w:r w:rsidRPr="009466F1">
        <w:rPr>
          <w:rStyle w:val="StyleUnderline"/>
          <w:highlight w:val="green"/>
        </w:rPr>
        <w:t xml:space="preserve"> </w:t>
      </w:r>
      <w:r w:rsidRPr="001D5A61">
        <w:rPr>
          <w:rStyle w:val="StyleUnderline"/>
        </w:rPr>
        <w:t xml:space="preserve">that </w:t>
      </w:r>
      <w:r w:rsidRPr="009466F1">
        <w:rPr>
          <w:rStyle w:val="StyleUnderline"/>
        </w:rPr>
        <w:t xml:space="preserve">the idea itself is incoherent. </w:t>
      </w:r>
    </w:p>
    <w:p w14:paraId="43B9F7C9" w14:textId="77777777" w:rsidR="005D1B3A" w:rsidRPr="007D3D54" w:rsidRDefault="005D1B3A" w:rsidP="005D1B3A">
      <w:pPr>
        <w:rPr>
          <w:sz w:val="10"/>
          <w:szCs w:val="12"/>
        </w:rPr>
      </w:pPr>
      <w:r w:rsidRPr="007D3D54">
        <w:rPr>
          <w:sz w:val="10"/>
        </w:rPr>
        <w:t xml:space="preserve">If 2023’s movement campaigns had to gain the acceptance of a mass membership that considered it their business to interfere, holistic strategic questions could have been raised and addressed more thoroughly. More Zoom meetings alone solve </w:t>
      </w:r>
      <w:r w:rsidRPr="007D3D54">
        <w:rPr>
          <w:sz w:val="10"/>
          <w:szCs w:val="12"/>
        </w:rPr>
        <w:t>nothing. Democracy is not possible absent the genuine possibility that a proposed project can be rejected. Many activists (inside and outside of DSA) will not countenance this. A great number would never seek this degree of control and discipline over “those doing the work.” Movement leaders make many sacrifices, but deference is no gift to them. We have hundreds of planners and campaigners nationwide who bear a very lonely and I should think very painful weight, shouldering responsibility for the movement’s perpetual strategic failure. We see little in the ecosystem resembling the genuine collective responsibility necessary to grow into a true mass movement.</w:t>
      </w:r>
      <w:r w:rsidRPr="007D3D54">
        <w:rPr>
          <w:sz w:val="10"/>
        </w:rPr>
        <w:t xml:space="preserve"> </w:t>
      </w:r>
      <w:r w:rsidRPr="009466F1">
        <w:rPr>
          <w:rStyle w:val="Emphasis"/>
          <w:highlight w:val="green"/>
        </w:rPr>
        <w:t>Any expansion of democracy must be paired with centralization.</w:t>
      </w:r>
      <w:r w:rsidRPr="007D3D54">
        <w:rPr>
          <w:sz w:val="10"/>
        </w:rPr>
        <w:t xml:space="preserve"> </w:t>
      </w:r>
      <w:r w:rsidRPr="007D3D54">
        <w:rPr>
          <w:sz w:val="10"/>
          <w:szCs w:val="12"/>
        </w:rPr>
        <w:t>Attempts by leaders in these scattered organizations to be more internally democratic would only confuse the issue further. Groups becoming more democratic in their own right does not thereby bring overall movement strategy under democratic control.9 In the absence of any centralized democratic control,</w:t>
      </w:r>
      <w:r w:rsidRPr="00AD0FAC">
        <w:rPr>
          <w:rStyle w:val="StyleUnderline"/>
        </w:rPr>
        <w:t xml:space="preserve"> </w:t>
      </w:r>
      <w:r w:rsidRPr="009466F1">
        <w:rPr>
          <w:rStyle w:val="StyleUnderline"/>
          <w:highlight w:val="green"/>
        </w:rPr>
        <w:t>most activists stand powerless.</w:t>
      </w:r>
      <w:r w:rsidRPr="007D3D54">
        <w:rPr>
          <w:sz w:val="10"/>
        </w:rPr>
        <w:t xml:space="preserve"> </w:t>
      </w:r>
      <w:r w:rsidRPr="007D3D54">
        <w:rPr>
          <w:sz w:val="10"/>
          <w:szCs w:val="12"/>
        </w:rPr>
        <w:t xml:space="preserve">As with individual consumers in a capitalist society, who have many options at the supermarket but cannot simply choose to have a robust transportation system, without any lever of collective decision-making, we can only “vote with our feet” as atomized movement-consumers. Alternatively, we can rationalize the movements’ “decisions” as organic expressions of the will of “the community,” of the ecosystem. </w:t>
      </w:r>
    </w:p>
    <w:p w14:paraId="5063A7F2" w14:textId="77777777" w:rsidR="005D1B3A" w:rsidRPr="00AD0FAC" w:rsidRDefault="005D1B3A" w:rsidP="005D1B3A">
      <w:pPr>
        <w:rPr>
          <w:rStyle w:val="StyleUnderline"/>
        </w:rPr>
      </w:pPr>
      <w:r w:rsidRPr="007D3D54">
        <w:rPr>
          <w:sz w:val="10"/>
          <w:szCs w:val="12"/>
        </w:rPr>
        <w:t>Socialist leaders cannot afford this autonomy. The ‘ecosystem’ can get away with substituting professionalism for mass planning, and paid staff for recruitment, but only so long as their goals are purely reformist in character and do not seek a transfer of practical power. As leaders of an unprofessional, revolutionary orga</w:t>
      </w:r>
      <w:r w:rsidRPr="007D3D54">
        <w:rPr>
          <w:sz w:val="10"/>
        </w:rPr>
        <w:t xml:space="preserve">nization, we need help not just with signature collection or phonebanking, but with planning and assessment of our work. We must reject the widespread instinct to claim easy victories and shield our base from difficulties. </w:t>
      </w:r>
      <w:r w:rsidRPr="009466F1">
        <w:rPr>
          <w:rStyle w:val="StyleUnderline"/>
          <w:highlight w:val="green"/>
        </w:rPr>
        <w:t xml:space="preserve">We need informed dissent </w:t>
      </w:r>
      <w:r w:rsidRPr="00C10BD5">
        <w:rPr>
          <w:rStyle w:val="StyleUnderline"/>
        </w:rPr>
        <w:t>and opposition. In</w:t>
      </w:r>
      <w:r w:rsidRPr="00AD0FAC">
        <w:rPr>
          <w:rStyle w:val="StyleUnderline"/>
        </w:rPr>
        <w:t xml:space="preserve"> a socialist party, </w:t>
      </w:r>
      <w:r w:rsidRPr="009466F1">
        <w:rPr>
          <w:rStyle w:val="StyleUnderline"/>
          <w:highlight w:val="green"/>
        </w:rPr>
        <w:t xml:space="preserve">no </w:t>
      </w:r>
      <w:r w:rsidRPr="00C10BD5">
        <w:rPr>
          <w:rStyle w:val="StyleUnderline"/>
        </w:rPr>
        <w:t xml:space="preserve">leader or </w:t>
      </w:r>
      <w:r w:rsidRPr="009466F1">
        <w:rPr>
          <w:rStyle w:val="StyleUnderline"/>
          <w:highlight w:val="green"/>
        </w:rPr>
        <w:t>project is above critique</w:t>
      </w:r>
      <w:r w:rsidRPr="00AD0FAC">
        <w:rPr>
          <w:rStyle w:val="StyleUnderline"/>
        </w:rPr>
        <w:t>. Socialist leadership depends on the guidance of the collective and not the other way round.</w:t>
      </w:r>
      <w:r w:rsidRPr="007D3D54">
        <w:rPr>
          <w:sz w:val="10"/>
        </w:rPr>
        <w:t xml:space="preserve"> </w:t>
      </w:r>
      <w:r w:rsidRPr="00AD0FAC">
        <w:rPr>
          <w:rStyle w:val="StyleUnderline"/>
        </w:rPr>
        <w:t>This guidance must take the form of actual people having actual, practical control</w:t>
      </w:r>
      <w:r w:rsidRPr="007D3D54">
        <w:rPr>
          <w:sz w:val="10"/>
        </w:rPr>
        <w:t xml:space="preserve"> (not mere input, participation, etc.) </w:t>
      </w:r>
      <w:r w:rsidRPr="00AD0FAC">
        <w:rPr>
          <w:rStyle w:val="StyleUnderline"/>
        </w:rPr>
        <w:t xml:space="preserve">over our collective course, as part of a common organization. </w:t>
      </w:r>
      <w:r w:rsidRPr="009466F1">
        <w:rPr>
          <w:rStyle w:val="StyleUnderline"/>
          <w:highlight w:val="green"/>
        </w:rPr>
        <w:t>We can accept no substitute.</w:t>
      </w:r>
      <w:r w:rsidRPr="00AD0FAC">
        <w:rPr>
          <w:rStyle w:val="StyleUnderline"/>
        </w:rPr>
        <w:t xml:space="preserve"> </w:t>
      </w:r>
    </w:p>
    <w:p w14:paraId="1A2EC529" w14:textId="77777777" w:rsidR="005D1B3A" w:rsidRPr="00AD0FAC" w:rsidRDefault="005D1B3A" w:rsidP="005D1B3A">
      <w:pPr>
        <w:rPr>
          <w:rStyle w:val="StyleUnderline"/>
        </w:rPr>
      </w:pPr>
      <w:r w:rsidRPr="00AD0FAC">
        <w:rPr>
          <w:rStyle w:val="StyleUnderline"/>
        </w:rPr>
        <w:t>I say all of this in a spirit of comradery</w:t>
      </w:r>
      <w:r w:rsidRPr="007D3D54">
        <w:rPr>
          <w:sz w:val="10"/>
        </w:rPr>
        <w:t xml:space="preserve"> with my fellow </w:t>
      </w:r>
      <w:r w:rsidRPr="009466F1">
        <w:rPr>
          <w:rStyle w:val="StyleUnderline"/>
          <w:highlight w:val="green"/>
        </w:rPr>
        <w:t>activists</w:t>
      </w:r>
      <w:r w:rsidRPr="007D3D54">
        <w:rPr>
          <w:sz w:val="10"/>
        </w:rPr>
        <w:t xml:space="preserve"> in Cleveland, who I feel </w:t>
      </w:r>
      <w:r w:rsidRPr="009466F1">
        <w:rPr>
          <w:rStyle w:val="StyleUnderline"/>
          <w:highlight w:val="green"/>
        </w:rPr>
        <w:t>are, in the long run, wasting valuable talents on fights that will not and cannot change the overall balance of power</w:t>
      </w:r>
      <w:r w:rsidRPr="00AD0FAC">
        <w:rPr>
          <w:rStyle w:val="StyleUnderline"/>
        </w:rPr>
        <w:t>.</w:t>
      </w:r>
      <w:r w:rsidRPr="007D3D54">
        <w:rPr>
          <w:sz w:val="10"/>
        </w:rPr>
        <w:t xml:space="preserve"> I don’t intend this as a call-out. Plenty of our members themselves benefit from the paid canvassing in these campaigns and indeed have used these positions to carve out time for DSA work. DSA volunteers are present in all of these campaigns. I myself work in the nonprofit ecosystem, in a job I consider meaningful in its own way. I certainly don’t wish to side with the ghouls on City Council, who I can only hope will one day denounce DSA with half the energy they’ve directed at NEOCH and PB Cle. But </w:t>
      </w:r>
      <w:r w:rsidRPr="00AD0FAC">
        <w:rPr>
          <w:rStyle w:val="StyleUnderline"/>
        </w:rPr>
        <w:t>the movement</w:t>
      </w:r>
      <w:r w:rsidRPr="007D3D54">
        <w:rPr>
          <w:sz w:val="10"/>
        </w:rPr>
        <w:t xml:space="preserve"> in Cleveland </w:t>
      </w:r>
      <w:r w:rsidRPr="00AD0FAC">
        <w:rPr>
          <w:rStyle w:val="StyleUnderline"/>
        </w:rPr>
        <w:t xml:space="preserve">is still far too weak to pretend to be all things to all people. </w:t>
      </w:r>
      <w:r w:rsidRPr="009466F1">
        <w:rPr>
          <w:rStyle w:val="StyleUnderline"/>
          <w:highlight w:val="green"/>
        </w:rPr>
        <w:t>We need</w:t>
      </w:r>
      <w:r w:rsidRPr="00AD0FAC">
        <w:rPr>
          <w:rStyle w:val="StyleUnderline"/>
        </w:rPr>
        <w:t xml:space="preserve"> focus, and more still, we need </w:t>
      </w:r>
      <w:r w:rsidRPr="009466F1">
        <w:rPr>
          <w:rStyle w:val="StyleUnderline"/>
          <w:highlight w:val="green"/>
        </w:rPr>
        <w:t>a means to consolidate forces</w:t>
      </w:r>
      <w:r w:rsidRPr="00AD0FAC">
        <w:rPr>
          <w:rStyle w:val="StyleUnderline"/>
        </w:rPr>
        <w:t xml:space="preserve"> after defeat </w:t>
      </w:r>
      <w:r w:rsidRPr="009466F1">
        <w:rPr>
          <w:rStyle w:val="StyleUnderline"/>
          <w:highlight w:val="green"/>
        </w:rPr>
        <w:t>into a common structure</w:t>
      </w:r>
      <w:r w:rsidRPr="00AD0FAC">
        <w:rPr>
          <w:rStyle w:val="StyleUnderline"/>
        </w:rPr>
        <w:t>, to achieve a net increase in movement planners, thinkers, and activists.</w:t>
      </w:r>
    </w:p>
    <w:p w14:paraId="0F4E6BFF" w14:textId="77777777" w:rsidR="005D1B3A" w:rsidRPr="007D3D54" w:rsidRDefault="005D1B3A" w:rsidP="005D1B3A">
      <w:pPr>
        <w:rPr>
          <w:sz w:val="10"/>
        </w:rPr>
      </w:pPr>
      <w:r w:rsidRPr="007D3D54">
        <w:rPr>
          <w:sz w:val="10"/>
        </w:rPr>
        <w:t>Revolutionary Strategy and the Party</w:t>
      </w:r>
    </w:p>
    <w:p w14:paraId="4E91CEA8" w14:textId="77777777" w:rsidR="005D1B3A" w:rsidRPr="007D3D54" w:rsidRDefault="005D1B3A" w:rsidP="005D1B3A">
      <w:pPr>
        <w:rPr>
          <w:sz w:val="10"/>
        </w:rPr>
      </w:pPr>
      <w:r w:rsidRPr="007D3D54">
        <w:rPr>
          <w:sz w:val="10"/>
        </w:rPr>
        <w:t xml:space="preserve">As we wait for movement leaders to catch up on the party question, we are neglecting what should already be the key questions: what sort of internal party democracy is necessary to build it into a revolutionary instrument? Will this be a socialist party or merely a workers’ party with socialists in it? These queries will remain unfashionable and bizarre to progressive intellectuals, but as leaders in the actually existing socialist movement, they are already before us. </w:t>
      </w:r>
      <w:r w:rsidRPr="00AD0FAC">
        <w:rPr>
          <w:rStyle w:val="StyleUnderline"/>
        </w:rPr>
        <w:t>If our common organization does not escape our social confines and conquer both a mass membership and a focused revolutionary strategy, we will likewise fail, having only wasted more workers’ time in the process.</w:t>
      </w:r>
      <w:r w:rsidRPr="007D3D54">
        <w:rPr>
          <w:sz w:val="10"/>
        </w:rPr>
        <w:t xml:space="preserve"> We will end up tailing the initiatives of nonprofits (if not the Democratic Party itself) regardless of our militant rhetoric. </w:t>
      </w:r>
    </w:p>
    <w:p w14:paraId="4AB1E5A3" w14:textId="77777777" w:rsidR="005D1B3A" w:rsidRPr="007D3D54" w:rsidRDefault="005D1B3A" w:rsidP="005D1B3A">
      <w:pPr>
        <w:rPr>
          <w:sz w:val="10"/>
        </w:rPr>
      </w:pPr>
      <w:r w:rsidRPr="007D3D54">
        <w:rPr>
          <w:sz w:val="10"/>
        </w:rPr>
        <w:t xml:space="preserve">In one manner or another, the route to a revolutionary socialist party in the United States runs through DSA. Cleveland DSA is certainly in no place to lecture the local movement when it comes to concrete victories. Our contribution has been very modest. </w:t>
      </w:r>
      <w:r w:rsidRPr="00CA6639">
        <w:rPr>
          <w:rStyle w:val="StyleUnderline"/>
          <w:highlight w:val="green"/>
        </w:rPr>
        <w:t>We have</w:t>
      </w:r>
      <w:r w:rsidRPr="00AD0FAC">
        <w:rPr>
          <w:rStyle w:val="StyleUnderline"/>
        </w:rPr>
        <w:t xml:space="preserve">, in fact, </w:t>
      </w:r>
      <w:r w:rsidRPr="00CA6639">
        <w:rPr>
          <w:rStyle w:val="StyleUnderline"/>
          <w:highlight w:val="green"/>
        </w:rPr>
        <w:t>not yet</w:t>
      </w:r>
      <w:r w:rsidRPr="00AD0FAC">
        <w:rPr>
          <w:rStyle w:val="StyleUnderline"/>
        </w:rPr>
        <w:t xml:space="preserve"> </w:t>
      </w:r>
      <w:r w:rsidRPr="00CA6639">
        <w:rPr>
          <w:rStyle w:val="StyleUnderline"/>
          <w:highlight w:val="green"/>
        </w:rPr>
        <w:t xml:space="preserve">decided upon a </w:t>
      </w:r>
      <w:r w:rsidRPr="00CA6639">
        <w:rPr>
          <w:rStyle w:val="StyleUnderline"/>
        </w:rPr>
        <w:t>local</w:t>
      </w:r>
      <w:r w:rsidRPr="00AD0FAC">
        <w:rPr>
          <w:rStyle w:val="StyleUnderline"/>
        </w:rPr>
        <w:t xml:space="preserve"> </w:t>
      </w:r>
      <w:r w:rsidRPr="00CA6639">
        <w:rPr>
          <w:rStyle w:val="StyleUnderline"/>
          <w:highlight w:val="green"/>
        </w:rPr>
        <w:t>strategy</w:t>
      </w:r>
      <w:r w:rsidRPr="00AD0FAC">
        <w:rPr>
          <w:rStyle w:val="StyleUnderline"/>
        </w:rPr>
        <w:t xml:space="preserve">, thus far pursuing </w:t>
      </w:r>
      <w:r w:rsidRPr="00CA6639">
        <w:rPr>
          <w:rStyle w:val="StyleUnderline"/>
          <w:highlight w:val="green"/>
        </w:rPr>
        <w:t xml:space="preserve">campaigns in a centralized </w:t>
      </w:r>
      <w:r w:rsidRPr="00CA6639">
        <w:rPr>
          <w:rStyle w:val="StyleUnderline"/>
        </w:rPr>
        <w:t xml:space="preserve">but </w:t>
      </w:r>
      <w:r w:rsidRPr="00CA6639">
        <w:rPr>
          <w:rStyle w:val="Emphasis"/>
          <w:highlight w:val="green"/>
        </w:rPr>
        <w:t>ad hoc manner</w:t>
      </w:r>
      <w:r w:rsidRPr="007D3D54">
        <w:rPr>
          <w:sz w:val="10"/>
        </w:rPr>
        <w:t xml:space="preserve">. Nationally, in DSA, there’s great confusion on precisely these questions, with “partyist” elements setting themselves against the (largely reform-oriented and top-down) pro-centralization tendencies. The members as a whole, in chapters and at our national conventions, refuse to decide between projects, deliberately </w:t>
      </w:r>
      <w:r w:rsidRPr="00CA6639">
        <w:rPr>
          <w:rStyle w:val="Emphasis"/>
          <w:highlight w:val="green"/>
        </w:rPr>
        <w:t>rejecting</w:t>
      </w:r>
      <w:r w:rsidRPr="00AD0FAC">
        <w:rPr>
          <w:rStyle w:val="StyleUnderline"/>
        </w:rPr>
        <w:t xml:space="preserve"> the </w:t>
      </w:r>
      <w:r w:rsidRPr="009466F1">
        <w:rPr>
          <w:rStyle w:val="StyleUnderline"/>
          <w:highlight w:val="green"/>
        </w:rPr>
        <w:t xml:space="preserve">imperatives of </w:t>
      </w:r>
      <w:r w:rsidRPr="00AD04A2">
        <w:rPr>
          <w:rStyle w:val="Emphasis"/>
          <w:highlight w:val="green"/>
        </w:rPr>
        <w:t>collective strategic decision</w:t>
      </w:r>
      <w:r w:rsidRPr="009466F1">
        <w:rPr>
          <w:rStyle w:val="StyleUnderline"/>
          <w:highlight w:val="green"/>
        </w:rPr>
        <w:t>-</w:t>
      </w:r>
      <w:r w:rsidRPr="00AD04A2">
        <w:rPr>
          <w:rStyle w:val="Emphasis"/>
          <w:highlight w:val="green"/>
        </w:rPr>
        <w:t>making</w:t>
      </w:r>
      <w:r w:rsidRPr="007D3D54">
        <w:rPr>
          <w:sz w:val="10"/>
        </w:rPr>
        <w:t xml:space="preserve">. DSA’s status as the best hope for socialism </w:t>
      </w:r>
      <w:r w:rsidRPr="009466F1">
        <w:rPr>
          <w:rStyle w:val="StyleUnderline"/>
          <w:highlight w:val="green"/>
        </w:rPr>
        <w:t>is not</w:t>
      </w:r>
      <w:r w:rsidRPr="007D3D54">
        <w:rPr>
          <w:sz w:val="10"/>
        </w:rPr>
        <w:t xml:space="preserve"> necessarily </w:t>
      </w:r>
      <w:r w:rsidRPr="009466F1">
        <w:rPr>
          <w:rStyle w:val="StyleUnderline"/>
          <w:highlight w:val="green"/>
        </w:rPr>
        <w:t>good news.</w:t>
      </w:r>
      <w:r w:rsidRPr="007D3D54">
        <w:rPr>
          <w:sz w:val="10"/>
        </w:rPr>
        <w:t xml:space="preserve"> Ten years back, our having any hope was enough. </w:t>
      </w:r>
      <w:r w:rsidRPr="00A616D0">
        <w:rPr>
          <w:rStyle w:val="Emphasis"/>
          <w:highlight w:val="green"/>
        </w:rPr>
        <w:t>This won’t sustain us</w:t>
      </w:r>
      <w:r w:rsidRPr="009466F1">
        <w:rPr>
          <w:rStyle w:val="StyleUnderline"/>
          <w:highlight w:val="green"/>
        </w:rPr>
        <w:t xml:space="preserve"> </w:t>
      </w:r>
      <w:r w:rsidRPr="00A616D0">
        <w:rPr>
          <w:rStyle w:val="StyleUnderline"/>
        </w:rPr>
        <w:t>indefinitely</w:t>
      </w:r>
      <w:r w:rsidRPr="006722F2">
        <w:rPr>
          <w:rStyle w:val="Emphasis"/>
          <w:highlight w:val="green"/>
        </w:rPr>
        <w:t>.</w:t>
      </w:r>
      <w:r w:rsidRPr="007D3D54">
        <w:rPr>
          <w:sz w:val="10"/>
        </w:rPr>
        <w:t xml:space="preserve"> The prospect of a mass socialist party arising from the nonprofit industrial complex and the spontaneous street movement is simply worse. The notion that it could arise from the initiative of individual activist-entrepreneurs is not worth discussion. It is not that the individuals involved in this work have no place in a Party, but the ecosystem they work in is best understood as its opposite. DSA’s most developed chapters have established a democratic decision-making process and the beginnings of a mass membership, both crucial steps towards a movement that is under democratic rather than privatized control.</w:t>
      </w:r>
    </w:p>
    <w:p w14:paraId="21B21D2C" w14:textId="1F7ED7F8" w:rsidR="005E4619" w:rsidRPr="005D1B3A" w:rsidRDefault="005D1B3A" w:rsidP="005D1B3A">
      <w:pPr>
        <w:rPr>
          <w:u w:val="single"/>
        </w:rPr>
      </w:pPr>
      <w:r w:rsidRPr="007D3D54">
        <w:rPr>
          <w:sz w:val="10"/>
        </w:rPr>
        <w:t xml:space="preserve">Those of you who believe we need more than reforms, that </w:t>
      </w:r>
      <w:r w:rsidRPr="009466F1">
        <w:rPr>
          <w:rStyle w:val="StyleUnderline"/>
          <w:highlight w:val="green"/>
        </w:rPr>
        <w:t xml:space="preserve">we need </w:t>
      </w:r>
      <w:r w:rsidRPr="007D3D54">
        <w:rPr>
          <w:sz w:val="10"/>
          <w:szCs w:val="12"/>
        </w:rPr>
        <w:t>a revolution</w:t>
      </w:r>
      <w:r w:rsidRPr="007D3D54">
        <w:rPr>
          <w:sz w:val="10"/>
        </w:rPr>
        <w:t xml:space="preserve">, must acknowledge the need for </w:t>
      </w:r>
      <w:r w:rsidRPr="009466F1">
        <w:rPr>
          <w:rStyle w:val="StyleUnderline"/>
          <w:highlight w:val="green"/>
        </w:rPr>
        <w:t>a revolutionary strategy</w:t>
      </w:r>
      <w:r w:rsidRPr="00AD0FAC">
        <w:rPr>
          <w:rStyle w:val="StyleUnderline"/>
        </w:rPr>
        <w:t>. An ecosystem of autonomous private actors simply cannot have a strategy. Big-picture decisions will remain defacto and undemocratic, regardless of the intentions</w:t>
      </w:r>
      <w:r w:rsidRPr="007D3D54">
        <w:rPr>
          <w:sz w:val="10"/>
        </w:rPr>
        <w:t xml:space="preserve"> (regardless of the actions</w:t>
      </w:r>
      <w:r w:rsidRPr="00AD0FAC">
        <w:rPr>
          <w:rStyle w:val="StyleUnderline"/>
        </w:rPr>
        <w:t xml:space="preserve">!) of movement players. I am calling on all of us to </w:t>
      </w:r>
      <w:r w:rsidRPr="009466F1">
        <w:rPr>
          <w:rStyle w:val="StyleUnderline"/>
          <w:highlight w:val="green"/>
        </w:rPr>
        <w:t>dare</w:t>
      </w:r>
      <w:r w:rsidRPr="00AD0FAC">
        <w:rPr>
          <w:rStyle w:val="StyleUnderline"/>
        </w:rPr>
        <w:t xml:space="preserve">, at the very least, </w:t>
      </w:r>
      <w:r w:rsidRPr="009466F1">
        <w:rPr>
          <w:rStyle w:val="StyleUnderline"/>
          <w:highlight w:val="green"/>
        </w:rPr>
        <w:t>to imagine a socialist party</w:t>
      </w:r>
      <w:r w:rsidRPr="00AD0FAC">
        <w:rPr>
          <w:rStyle w:val="StyleUnderline"/>
        </w:rPr>
        <w:t xml:space="preserve"> that is actually </w:t>
      </w:r>
      <w:r w:rsidRPr="009466F1">
        <w:rPr>
          <w:rStyle w:val="StyleUnderline"/>
          <w:highlight w:val="green"/>
        </w:rPr>
        <w:t>capable of coordinating the social movement. Without such a party, we cannot have a collective, shared strategy</w:t>
      </w:r>
      <w:r w:rsidRPr="00AD0FAC">
        <w:rPr>
          <w:rStyle w:val="StyleUnderline"/>
        </w:rPr>
        <w:t>.</w:t>
      </w:r>
      <w:r w:rsidRPr="007D3D54">
        <w:rPr>
          <w:sz w:val="10"/>
        </w:rPr>
        <w:t xml:space="preserve"> Without it, we cannot reevaluate this strategy in light of failures or setbacks. We cannot coordinate individual initiatives towards a common purpose. </w:t>
      </w:r>
      <w:r w:rsidRPr="00AD0FAC">
        <w:rPr>
          <w:rStyle w:val="StyleUnderline"/>
        </w:rPr>
        <w:t>The party-form was largely rejected in the 1960s</w:t>
      </w:r>
      <w:r w:rsidRPr="007D3D54">
        <w:rPr>
          <w:sz w:val="10"/>
        </w:rPr>
        <w:t xml:space="preserve">, after Stalinist sectlets and reformist bureaucrats thoroughly discredited it. </w:t>
      </w:r>
      <w:r w:rsidRPr="009466F1">
        <w:rPr>
          <w:rStyle w:val="StyleUnderline"/>
          <w:highlight w:val="green"/>
        </w:rPr>
        <w:t>We have tried to replace it with</w:t>
      </w:r>
      <w:r w:rsidRPr="00AD0FAC">
        <w:rPr>
          <w:rStyle w:val="StyleUnderline"/>
        </w:rPr>
        <w:t xml:space="preserve"> privatized and </w:t>
      </w:r>
      <w:r w:rsidRPr="009466F1">
        <w:rPr>
          <w:rStyle w:val="StyleUnderline"/>
          <w:highlight w:val="green"/>
        </w:rPr>
        <w:t>decentralized “community organizing” for</w:t>
      </w:r>
      <w:r w:rsidRPr="00AD0FAC">
        <w:rPr>
          <w:rStyle w:val="StyleUnderline"/>
        </w:rPr>
        <w:t xml:space="preserve"> the better part of </w:t>
      </w:r>
      <w:r w:rsidRPr="009466F1">
        <w:rPr>
          <w:rStyle w:val="StyleUnderline"/>
          <w:highlight w:val="green"/>
        </w:rPr>
        <w:t>a century</w:t>
      </w:r>
      <w:r w:rsidRPr="00AD0FAC">
        <w:rPr>
          <w:rStyle w:val="StyleUnderline"/>
        </w:rPr>
        <w:t>. Without a vehicle for collective reflection, however, activists can and will continue on this course indefinitely.</w:t>
      </w:r>
      <w:r w:rsidRPr="007D3D54">
        <w:rPr>
          <w:sz w:val="10"/>
        </w:rPr>
        <w:t xml:space="preserve"> Despite 40 years of easy victories claimed, </w:t>
      </w:r>
      <w:r w:rsidRPr="009466F1">
        <w:rPr>
          <w:rStyle w:val="StyleUnderline"/>
          <w:highlight w:val="green"/>
        </w:rPr>
        <w:t>the social movement remains stagnant</w:t>
      </w:r>
      <w:r w:rsidRPr="00AD0FAC">
        <w:rPr>
          <w:rStyle w:val="StyleUnderline"/>
        </w:rPr>
        <w:t>.</w:t>
      </w:r>
      <w:r w:rsidRPr="007D3D54">
        <w:rPr>
          <w:sz w:val="10"/>
        </w:rPr>
        <w:t xml:space="preserve"> Avenues for even modest social reform are closing. </w:t>
      </w:r>
      <w:r w:rsidRPr="009466F1">
        <w:rPr>
          <w:rStyle w:val="StyleUnderline"/>
          <w:highlight w:val="green"/>
        </w:rPr>
        <w:t>We are at an impasse. To transcend it, we need something</w:t>
      </w:r>
      <w:r w:rsidRPr="00AD0FAC">
        <w:rPr>
          <w:rStyle w:val="StyleUnderline"/>
        </w:rPr>
        <w:t xml:space="preserve"> that is </w:t>
      </w:r>
      <w:r w:rsidRPr="009466F1">
        <w:rPr>
          <w:rStyle w:val="StyleUnderline"/>
          <w:highlight w:val="green"/>
        </w:rPr>
        <w:t xml:space="preserve">at once new and old: </w:t>
      </w:r>
      <w:r w:rsidRPr="009466F1">
        <w:rPr>
          <w:rStyle w:val="Emphasis"/>
          <w:highlight w:val="green"/>
        </w:rPr>
        <w:t>a democratic socialist political party.</w:t>
      </w:r>
      <w:bookmarkEnd w:id="2"/>
    </w:p>
    <w:p w14:paraId="146A254D" w14:textId="18842CA9" w:rsidR="00A47EE5" w:rsidRDefault="00A47EE5" w:rsidP="00A47EE5">
      <w:pPr>
        <w:pStyle w:val="Heading4"/>
      </w:pPr>
      <w:r>
        <w:t>Socialist organizing is the only way to achieve disability justice – it is only through collective struggle that we abolish the materially stratified conditions of access that distribute unevenly felt effects of ableism along lines of class and race.</w:t>
      </w:r>
    </w:p>
    <w:p w14:paraId="4725BBDD" w14:textId="77777777" w:rsidR="00A47EE5" w:rsidRPr="00CF30F3" w:rsidRDefault="00A47EE5" w:rsidP="00A47EE5">
      <w:pPr>
        <w:rPr>
          <w:sz w:val="12"/>
        </w:rPr>
      </w:pPr>
      <w:r w:rsidRPr="00F749CB">
        <w:rPr>
          <w:rStyle w:val="Style13ptBold"/>
        </w:rPr>
        <w:t>Rose and Levine 21</w:t>
      </w:r>
      <w:r w:rsidRPr="00F749CB">
        <w:rPr>
          <w:sz w:val="12"/>
        </w:rPr>
        <w:t xml:space="preserve"> [Cosmonaut, 8-24-2021, "Communism and the Disabled with Maddie and Jess", https://cosmonautmag.com/2021/08/communism-and-the-disabled-with-maddie-and-jess/ Maddie Rose is an organizer with Philly Socialists and the Philly Tenants Union. She is a writer and </w:t>
      </w:r>
      <w:r w:rsidRPr="00CF30F3">
        <w:rPr>
          <w:sz w:val="12"/>
        </w:rPr>
        <w:t>reporter on disability organizing. Jess Levine is an organizer with Philly Socialists and the Marxist Center. Here they are interviewed by Ross from Cosmonaut, whose last name I could not find//Spence</w:t>
      </w:r>
      <w:r>
        <w:rPr>
          <w:sz w:val="12"/>
        </w:rPr>
        <w:t>]</w:t>
      </w:r>
    </w:p>
    <w:p w14:paraId="0DA4D7CE" w14:textId="77777777" w:rsidR="00A47EE5" w:rsidRPr="00A24A24" w:rsidRDefault="00A47EE5" w:rsidP="00A47EE5">
      <w:pPr>
        <w:rPr>
          <w:rStyle w:val="StyleUnderline"/>
        </w:rPr>
      </w:pPr>
      <w:r w:rsidRPr="00CF30F3">
        <w:rPr>
          <w:sz w:val="12"/>
        </w:rPr>
        <w:t xml:space="preserve">Jess (00:37:47): And again, that is </w:t>
      </w:r>
      <w:r w:rsidRPr="00CF30F3">
        <w:rPr>
          <w:rStyle w:val="StyleUnderline"/>
        </w:rPr>
        <w:t>the task of communists</w:t>
      </w:r>
      <w:r w:rsidRPr="00CF30F3">
        <w:rPr>
          <w:sz w:val="12"/>
        </w:rPr>
        <w:t xml:space="preserve">, right? What you’re talking about there with like </w:t>
      </w:r>
      <w:r w:rsidRPr="00CF30F3">
        <w:rPr>
          <w:rStyle w:val="StyleUnderline"/>
        </w:rPr>
        <w:t>uniting to universal demands</w:t>
      </w:r>
      <w:r w:rsidRPr="00CF30F3">
        <w:rPr>
          <w:sz w:val="12"/>
        </w:rPr>
        <w:t xml:space="preserve">, like </w:t>
      </w:r>
      <w:r w:rsidRPr="00CF30F3">
        <w:rPr>
          <w:rStyle w:val="StyleUnderline"/>
        </w:rPr>
        <w:t>in any like form of struggle, not just disability, the task of a communist is to say your individual trade union</w:t>
      </w:r>
      <w:r w:rsidRPr="00CF30F3">
        <w:rPr>
          <w:sz w:val="12"/>
        </w:rPr>
        <w:t xml:space="preserve"> struggle, for example, is </w:t>
      </w:r>
      <w:r w:rsidRPr="00CF30F3">
        <w:rPr>
          <w:rStyle w:val="StyleUnderline"/>
        </w:rPr>
        <w:t>actually part of this broader struggle against capitalism</w:t>
      </w:r>
      <w:r w:rsidRPr="00CF30F3">
        <w:rPr>
          <w:sz w:val="12"/>
        </w:rPr>
        <w:t xml:space="preserve"> as a whole. And </w:t>
      </w:r>
      <w:r w:rsidRPr="00CF30F3">
        <w:rPr>
          <w:rStyle w:val="StyleUnderline"/>
        </w:rPr>
        <w:t xml:space="preserve">we can like provide you a way to escalate that struggle and connect that struggle </w:t>
      </w:r>
      <w:r w:rsidRPr="00CF30F3">
        <w:rPr>
          <w:sz w:val="12"/>
        </w:rPr>
        <w:t xml:space="preserve">and engage in shared education and learning together that allows us to address those larger problems. And so again, it makes sense in the disability sphere to be part of connecting disabled struggles, to larger struggles when you’ve reached those limits of disabled activism, when you recognize that </w:t>
      </w:r>
      <w:r w:rsidRPr="00CF30F3">
        <w:rPr>
          <w:rStyle w:val="StyleUnderline"/>
        </w:rPr>
        <w:t>no amount of anti-discrimination legislation is going to protect a tenant, if there aren’t tenant protections</w:t>
      </w:r>
      <w:r w:rsidRPr="00CF30F3">
        <w:rPr>
          <w:sz w:val="12"/>
        </w:rPr>
        <w:t xml:space="preserve"> or in fact, and no amount of tenant protections is going to protect tenants as long as there is privatized housing, but that’s like the next step. </w:t>
      </w:r>
      <w:r w:rsidRPr="00CF30F3">
        <w:rPr>
          <w:rStyle w:val="StyleUnderline"/>
        </w:rPr>
        <w:t>So like making those connections</w:t>
      </w:r>
      <w:r w:rsidRPr="00CF30F3">
        <w:rPr>
          <w:sz w:val="12"/>
        </w:rPr>
        <w:t xml:space="preserve"> and doing that sort of like, awareness work as part of actual organizing work, </w:t>
      </w:r>
      <w:r w:rsidRPr="00CF30F3">
        <w:rPr>
          <w:rStyle w:val="StyleUnderline"/>
        </w:rPr>
        <w:t xml:space="preserve">as part of being part of disabled struggle is the task of communist cadre. </w:t>
      </w:r>
      <w:r w:rsidRPr="00CF30F3">
        <w:rPr>
          <w:sz w:val="12"/>
        </w:rPr>
        <w:t xml:space="preserve">Rudy (00:38:53): Right, this goes back into, you know, the idea of </w:t>
      </w:r>
      <w:r w:rsidRPr="00CF30F3">
        <w:rPr>
          <w:rStyle w:val="StyleUnderline"/>
        </w:rPr>
        <w:t>the party should be the tribune of the oppressed</w:t>
      </w:r>
      <w:r w:rsidRPr="00CF30F3">
        <w:rPr>
          <w:sz w:val="12"/>
        </w:rPr>
        <w:t xml:space="preserve"> and not just tied to economist demands. So going maybe a bit, like we’ve talked a lot about the politics aspect I wanted to touch also on the organizational</w:t>
      </w:r>
      <w:r w:rsidRPr="008F5D1E">
        <w:rPr>
          <w:sz w:val="12"/>
        </w:rPr>
        <w:t xml:space="preserve"> aspects. And, you know, </w:t>
      </w:r>
      <w:r w:rsidRPr="00E37245">
        <w:rPr>
          <w:rStyle w:val="StyleUnderline"/>
          <w:highlight w:val="green"/>
        </w:rPr>
        <w:t>we talk a lot about, how</w:t>
      </w:r>
      <w:r w:rsidRPr="00B6770C">
        <w:rPr>
          <w:rStyle w:val="StyleUnderline"/>
        </w:rPr>
        <w:t xml:space="preserve"> do </w:t>
      </w:r>
      <w:r w:rsidRPr="00E37245">
        <w:rPr>
          <w:rStyle w:val="StyleUnderline"/>
          <w:highlight w:val="green"/>
        </w:rPr>
        <w:t>we make</w:t>
      </w:r>
      <w:r w:rsidRPr="00B6770C">
        <w:rPr>
          <w:rStyle w:val="StyleUnderline"/>
        </w:rPr>
        <w:t xml:space="preserve"> our </w:t>
      </w:r>
      <w:r w:rsidRPr="00E37245">
        <w:rPr>
          <w:rStyle w:val="StyleUnderline"/>
          <w:highlight w:val="green"/>
        </w:rPr>
        <w:t>organizing</w:t>
      </w:r>
      <w:r w:rsidRPr="00B6770C">
        <w:rPr>
          <w:rStyle w:val="StyleUnderline"/>
        </w:rPr>
        <w:t xml:space="preserve"> more </w:t>
      </w:r>
      <w:r w:rsidRPr="00E37245">
        <w:rPr>
          <w:rStyle w:val="StyleUnderline"/>
          <w:highlight w:val="green"/>
        </w:rPr>
        <w:t>accessible</w:t>
      </w:r>
      <w:r w:rsidRPr="00B6770C">
        <w:rPr>
          <w:rStyle w:val="StyleUnderline"/>
        </w:rPr>
        <w:t>?</w:t>
      </w:r>
      <w:r w:rsidRPr="008F5D1E">
        <w:rPr>
          <w:sz w:val="12"/>
        </w:rPr>
        <w:t xml:space="preserve"> There’s, you know, like language justice is a big conversation I want to have later on this podcast, </w:t>
      </w:r>
      <w:r w:rsidRPr="00B6770C">
        <w:rPr>
          <w:rStyle w:val="StyleUnderline"/>
        </w:rPr>
        <w:t>would things like subtitles during virtual meetings, or giving something, like you said, get people to do what they can do and what they’re happy about doing.</w:t>
      </w:r>
      <w:r w:rsidRPr="008F5D1E">
        <w:rPr>
          <w:sz w:val="12"/>
        </w:rPr>
        <w:t xml:space="preserve"> So what have your experiences been with disability and organizing how do these two things come together, or, yeah. What can you tell me and our listeners about this?</w:t>
      </w:r>
      <w:r>
        <w:rPr>
          <w:sz w:val="12"/>
        </w:rPr>
        <w:t xml:space="preserve"> </w:t>
      </w:r>
      <w:r w:rsidRPr="008F5D1E">
        <w:rPr>
          <w:sz w:val="12"/>
        </w:rPr>
        <w:t>Maddie (00:39:38):</w:t>
      </w:r>
      <w:r>
        <w:rPr>
          <w:sz w:val="12"/>
        </w:rPr>
        <w:t xml:space="preserve"> </w:t>
      </w:r>
      <w:r w:rsidRPr="008F5D1E">
        <w:rPr>
          <w:sz w:val="12"/>
        </w:rPr>
        <w:t xml:space="preserve">[Laughing] Sure. I can start off with </w:t>
      </w:r>
      <w:r w:rsidRPr="00B6770C">
        <w:rPr>
          <w:rStyle w:val="StyleUnderline"/>
        </w:rPr>
        <w:t>this complicated question that has no good answers. Accessibility is complicated</w:t>
      </w:r>
      <w:r w:rsidRPr="008F5D1E">
        <w:rPr>
          <w:sz w:val="12"/>
        </w:rPr>
        <w:t xml:space="preserve">. Accessibility is complicated </w:t>
      </w:r>
      <w:r w:rsidRPr="00B6770C">
        <w:rPr>
          <w:rStyle w:val="StyleUnderline"/>
        </w:rPr>
        <w:t xml:space="preserve">because </w:t>
      </w:r>
      <w:r w:rsidRPr="00E37245">
        <w:rPr>
          <w:rStyle w:val="StyleUnderline"/>
          <w:highlight w:val="green"/>
        </w:rPr>
        <w:t>there are</w:t>
      </w:r>
      <w:r w:rsidRPr="00B6770C">
        <w:rPr>
          <w:rStyle w:val="StyleUnderline"/>
        </w:rPr>
        <w:t xml:space="preserve"> a lot of the time </w:t>
      </w:r>
      <w:r w:rsidRPr="00CF30F3">
        <w:rPr>
          <w:rStyle w:val="StyleUnderline"/>
        </w:rPr>
        <w:t xml:space="preserve">regularly </w:t>
      </w:r>
      <w:r w:rsidRPr="00E37245">
        <w:rPr>
          <w:rStyle w:val="StyleUnderline"/>
          <w:highlight w:val="green"/>
        </w:rPr>
        <w:t>conflicting needs</w:t>
      </w:r>
      <w:r w:rsidRPr="00B6770C">
        <w:rPr>
          <w:rStyle w:val="StyleUnderline"/>
        </w:rPr>
        <w:t>.</w:t>
      </w:r>
      <w:r w:rsidRPr="008F5D1E">
        <w:rPr>
          <w:sz w:val="12"/>
        </w:rPr>
        <w:t xml:space="preserve"> And that is just a really complicated part of being a person who lives in an already ableist inaccessible society. And so I think that’s a </w:t>
      </w:r>
      <w:r w:rsidRPr="00CF30F3">
        <w:rPr>
          <w:sz w:val="12"/>
        </w:rPr>
        <w:t xml:space="preserve">complicated aspect. </w:t>
      </w:r>
      <w:r w:rsidRPr="00CF30F3">
        <w:rPr>
          <w:rStyle w:val="StyleUnderline"/>
        </w:rPr>
        <w:t xml:space="preserve">I really came in to my organization when I first joined having very, very high demands of accessibility accommodations and then realizing that there were things that were outside of really their control, a lot of ways, like the fact that there are just very few like physically accessible buildings in Philadelphia, there’s just not a lot of them. </w:t>
      </w:r>
      <w:r w:rsidRPr="00CF30F3">
        <w:rPr>
          <w:sz w:val="12"/>
        </w:rPr>
        <w:t xml:space="preserve">And </w:t>
      </w:r>
      <w:r w:rsidRPr="00CF30F3">
        <w:rPr>
          <w:rStyle w:val="StyleUnderline"/>
        </w:rPr>
        <w:t xml:space="preserve">so I think, yeah, I’ve kind of had to start getting more creative and dreaming bigger about what that would look like. </w:t>
      </w:r>
      <w:r w:rsidRPr="00CF30F3">
        <w:rPr>
          <w:sz w:val="12"/>
        </w:rPr>
        <w:t xml:space="preserve">Maddie (00:40:44): </w:t>
      </w:r>
      <w:r w:rsidRPr="00CF30F3">
        <w:rPr>
          <w:rStyle w:val="StyleUnderline"/>
        </w:rPr>
        <w:t>I’m</w:t>
      </w:r>
      <w:r w:rsidRPr="00B044B0">
        <w:rPr>
          <w:rStyle w:val="StyleUnderline"/>
        </w:rPr>
        <w:t xml:space="preserve"> thinking a lot about this article that Mara [Henao] wrote. Who’s also a Philly Socialists member that was about, like, “can I speak to your manager” mentality? And I think I really came in with that</w:t>
      </w:r>
      <w:r w:rsidRPr="008F5D1E">
        <w:rPr>
          <w:sz w:val="12"/>
        </w:rPr>
        <w:t xml:space="preserve">. I came in with </w:t>
      </w:r>
      <w:r w:rsidRPr="00B044B0">
        <w:rPr>
          <w:rStyle w:val="StyleUnderline"/>
        </w:rPr>
        <w:t xml:space="preserve">who’s in charge of this and why aren’t they doing everything perfectly enough? And instead it’s really more of an issue of </w:t>
      </w:r>
      <w:r w:rsidRPr="00276291">
        <w:rPr>
          <w:rStyle w:val="StyleUnderline"/>
          <w:highlight w:val="green"/>
        </w:rPr>
        <w:t>when you’re in an org</w:t>
      </w:r>
      <w:r w:rsidRPr="00B044B0">
        <w:rPr>
          <w:rStyle w:val="StyleUnderline"/>
        </w:rPr>
        <w:t xml:space="preserve">anization, </w:t>
      </w:r>
      <w:r w:rsidRPr="00276291">
        <w:rPr>
          <w:rStyle w:val="StyleUnderline"/>
          <w:highlight w:val="green"/>
        </w:rPr>
        <w:t xml:space="preserve">you </w:t>
      </w:r>
      <w:r w:rsidRPr="002A1D2B">
        <w:rPr>
          <w:rStyle w:val="StyleUnderline"/>
        </w:rPr>
        <w:t>have to kind of figure out how we can all</w:t>
      </w:r>
      <w:r w:rsidRPr="00B044B0">
        <w:rPr>
          <w:rStyle w:val="StyleUnderline"/>
        </w:rPr>
        <w:t xml:space="preserve"> </w:t>
      </w:r>
      <w:r w:rsidRPr="00276291">
        <w:rPr>
          <w:rStyle w:val="StyleUnderline"/>
          <w:highlight w:val="green"/>
        </w:rPr>
        <w:t>collectively carry the</w:t>
      </w:r>
      <w:r w:rsidRPr="00B044B0">
        <w:rPr>
          <w:rStyle w:val="StyleUnderline"/>
        </w:rPr>
        <w:t xml:space="preserve"> mental and emotional </w:t>
      </w:r>
      <w:r w:rsidRPr="00276291">
        <w:rPr>
          <w:rStyle w:val="StyleUnderline"/>
          <w:highlight w:val="green"/>
        </w:rPr>
        <w:t xml:space="preserve">responsibility </w:t>
      </w:r>
      <w:r w:rsidRPr="005715F6">
        <w:rPr>
          <w:rStyle w:val="StyleUnderline"/>
        </w:rPr>
        <w:t>of figuring out what needs exist in the organization and how we’re going to accommodate those</w:t>
      </w:r>
      <w:r w:rsidRPr="005715F6">
        <w:rPr>
          <w:rStyle w:val="Emphasis"/>
        </w:rPr>
        <w:t xml:space="preserve">, </w:t>
      </w:r>
      <w:r w:rsidRPr="00276291">
        <w:rPr>
          <w:rStyle w:val="Emphasis"/>
          <w:highlight w:val="green"/>
        </w:rPr>
        <w:t xml:space="preserve">because there’s no perfect </w:t>
      </w:r>
      <w:r w:rsidRPr="00431237">
        <w:rPr>
          <w:rStyle w:val="Emphasis"/>
          <w:highlight w:val="green"/>
        </w:rPr>
        <w:t>script</w:t>
      </w:r>
      <w:r w:rsidRPr="00431237">
        <w:rPr>
          <w:rStyle w:val="StyleUnderline"/>
          <w:highlight w:val="green"/>
        </w:rPr>
        <w:t xml:space="preserve"> </w:t>
      </w:r>
      <w:r w:rsidRPr="00CF30F3">
        <w:rPr>
          <w:rStyle w:val="StyleUnderline"/>
        </w:rPr>
        <w:t xml:space="preserve">of if all you do is get some zoom captions and, make sure that you’re in an ADA accessible building, then you will have done accessibility. </w:t>
      </w:r>
      <w:r w:rsidRPr="00CF30F3">
        <w:rPr>
          <w:rStyle w:val="Emphasis"/>
        </w:rPr>
        <w:t xml:space="preserve">It’s just never the case. </w:t>
      </w:r>
      <w:r w:rsidRPr="00CF30F3">
        <w:rPr>
          <w:sz w:val="12"/>
        </w:rPr>
        <w:t>Maddie</w:t>
      </w:r>
      <w:r w:rsidRPr="008F5D1E">
        <w:rPr>
          <w:sz w:val="12"/>
        </w:rPr>
        <w:t xml:space="preserve"> (00:41:37):</w:t>
      </w:r>
      <w:r>
        <w:rPr>
          <w:sz w:val="12"/>
        </w:rPr>
        <w:t xml:space="preserve"> </w:t>
      </w:r>
      <w:r w:rsidRPr="00092BAF">
        <w:rPr>
          <w:rStyle w:val="StyleUnderline"/>
          <w:highlight w:val="green"/>
        </w:rPr>
        <w:t>Access</w:t>
      </w:r>
      <w:r w:rsidRPr="00B04593">
        <w:rPr>
          <w:rStyle w:val="StyleUnderline"/>
          <w:highlight w:val="green"/>
        </w:rPr>
        <w:t>ibility</w:t>
      </w:r>
      <w:r w:rsidRPr="0000692C">
        <w:rPr>
          <w:rStyle w:val="StyleUnderline"/>
        </w:rPr>
        <w:t xml:space="preserve"> also </w:t>
      </w:r>
      <w:r w:rsidRPr="00092BAF">
        <w:rPr>
          <w:rStyle w:val="StyleUnderline"/>
          <w:highlight w:val="green"/>
        </w:rPr>
        <w:t>means a lot of things</w:t>
      </w:r>
      <w:r w:rsidRPr="0000692C">
        <w:rPr>
          <w:rStyle w:val="StyleUnderline"/>
        </w:rPr>
        <w:t xml:space="preserve"> that side of just disability</w:t>
      </w:r>
      <w:r w:rsidRPr="008F5D1E">
        <w:rPr>
          <w:sz w:val="12"/>
        </w:rPr>
        <w:t xml:space="preserve">, right? </w:t>
      </w:r>
      <w:r w:rsidRPr="00420DBE">
        <w:rPr>
          <w:rStyle w:val="StyleUnderline"/>
        </w:rPr>
        <w:t>One</w:t>
      </w:r>
      <w:r w:rsidRPr="008F5D1E">
        <w:rPr>
          <w:sz w:val="12"/>
        </w:rPr>
        <w:t xml:space="preserve"> of the </w:t>
      </w:r>
      <w:r w:rsidRPr="00B11004">
        <w:rPr>
          <w:rStyle w:val="StyleUnderline"/>
        </w:rPr>
        <w:t>things</w:t>
      </w:r>
      <w:r w:rsidRPr="008F5D1E">
        <w:rPr>
          <w:sz w:val="12"/>
        </w:rPr>
        <w:t xml:space="preserve"> that</w:t>
      </w:r>
      <w:r w:rsidRPr="00092BAF">
        <w:rPr>
          <w:rStyle w:val="StyleUnderline"/>
        </w:rPr>
        <w:t xml:space="preserve"> </w:t>
      </w:r>
      <w:r w:rsidRPr="00092BAF">
        <w:rPr>
          <w:rStyle w:val="StyleUnderline"/>
          <w:highlight w:val="green"/>
        </w:rPr>
        <w:t>I</w:t>
      </w:r>
      <w:r w:rsidRPr="008F5D1E">
        <w:rPr>
          <w:sz w:val="12"/>
        </w:rPr>
        <w:t xml:space="preserve"> immediately </w:t>
      </w:r>
      <w:r w:rsidRPr="00092BAF">
        <w:rPr>
          <w:rStyle w:val="StyleUnderline"/>
          <w:highlight w:val="green"/>
        </w:rPr>
        <w:t xml:space="preserve">wanted </w:t>
      </w:r>
      <w:r w:rsidRPr="00B11004">
        <w:rPr>
          <w:rStyle w:val="StyleUnderline"/>
        </w:rPr>
        <w:t>to do was</w:t>
      </w:r>
      <w:r w:rsidRPr="00420DBE">
        <w:rPr>
          <w:rStyle w:val="StyleUnderline"/>
        </w:rPr>
        <w:t xml:space="preserve">, well, let’s just move everything into </w:t>
      </w:r>
      <w:r w:rsidRPr="00092BAF">
        <w:rPr>
          <w:rStyle w:val="StyleUnderline"/>
          <w:highlight w:val="green"/>
        </w:rPr>
        <w:t>wheelchair accessible spaces</w:t>
      </w:r>
      <w:r w:rsidRPr="008F5D1E">
        <w:rPr>
          <w:sz w:val="12"/>
        </w:rPr>
        <w:t xml:space="preserve">. I don’t care if </w:t>
      </w:r>
      <w:r w:rsidRPr="00092BAF">
        <w:rPr>
          <w:rStyle w:val="StyleUnderline"/>
          <w:highlight w:val="green"/>
        </w:rPr>
        <w:t>there’s only</w:t>
      </w:r>
      <w:r w:rsidRPr="008F5D1E">
        <w:rPr>
          <w:sz w:val="12"/>
        </w:rPr>
        <w:t xml:space="preserve"> like </w:t>
      </w:r>
      <w:r w:rsidRPr="00092BAF">
        <w:rPr>
          <w:rStyle w:val="StyleUnderline"/>
          <w:highlight w:val="green"/>
        </w:rPr>
        <w:t>two</w:t>
      </w:r>
      <w:r w:rsidRPr="008F5D1E">
        <w:rPr>
          <w:sz w:val="12"/>
        </w:rPr>
        <w:t xml:space="preserve"> of them, we’re going to do it. And then I was like, oh, </w:t>
      </w:r>
      <w:r w:rsidRPr="00420DBE">
        <w:rPr>
          <w:rStyle w:val="StyleUnderline"/>
        </w:rPr>
        <w:t xml:space="preserve">well this creates other issues. </w:t>
      </w:r>
      <w:r w:rsidRPr="001473AD">
        <w:rPr>
          <w:rStyle w:val="StyleUnderline"/>
        </w:rPr>
        <w:t>The only spaces that were the</w:t>
      </w:r>
      <w:r w:rsidRPr="00420DBE">
        <w:rPr>
          <w:rStyle w:val="StyleUnderline"/>
        </w:rPr>
        <w:t xml:space="preserve"> case </w:t>
      </w:r>
      <w:r w:rsidRPr="00B13718">
        <w:rPr>
          <w:rStyle w:val="StyleUnderline"/>
        </w:rPr>
        <w:t xml:space="preserve">were </w:t>
      </w:r>
      <w:r w:rsidRPr="00092BAF">
        <w:rPr>
          <w:rStyle w:val="StyleUnderline"/>
          <w:highlight w:val="green"/>
        </w:rPr>
        <w:t>expensive</w:t>
      </w:r>
      <w:r w:rsidRPr="00420DBE">
        <w:rPr>
          <w:rStyle w:val="StyleUnderline"/>
        </w:rPr>
        <w:t xml:space="preserve"> and </w:t>
      </w:r>
      <w:r w:rsidRPr="00092BAF">
        <w:rPr>
          <w:rStyle w:val="StyleUnderline"/>
          <w:highlight w:val="green"/>
        </w:rPr>
        <w:t>gentrified</w:t>
      </w:r>
      <w:r w:rsidRPr="008F5D1E">
        <w:rPr>
          <w:sz w:val="12"/>
        </w:rPr>
        <w:t xml:space="preserve">, and so they were </w:t>
      </w:r>
      <w:r w:rsidRPr="00092BAF">
        <w:rPr>
          <w:rStyle w:val="StyleUnderline"/>
          <w:highlight w:val="green"/>
        </w:rPr>
        <w:t>not close to public transport</w:t>
      </w:r>
      <w:r w:rsidRPr="00420DBE">
        <w:rPr>
          <w:rStyle w:val="StyleUnderline"/>
        </w:rPr>
        <w:t>ation</w:t>
      </w:r>
      <w:r w:rsidRPr="008F5D1E">
        <w:rPr>
          <w:sz w:val="12"/>
        </w:rPr>
        <w:t xml:space="preserve">, which is not accessible for a lot of people. They were </w:t>
      </w:r>
      <w:r w:rsidRPr="00420DBE">
        <w:rPr>
          <w:rStyle w:val="StyleUnderline"/>
        </w:rPr>
        <w:t>expensive</w:t>
      </w:r>
      <w:r w:rsidRPr="008F5D1E">
        <w:rPr>
          <w:sz w:val="12"/>
        </w:rPr>
        <w:t xml:space="preserve">, like to get drinks at or whatever, which is not accessible for a lot of people. There was </w:t>
      </w:r>
      <w:r w:rsidRPr="00092BAF">
        <w:rPr>
          <w:rStyle w:val="StyleUnderline"/>
          <w:highlight w:val="green"/>
        </w:rPr>
        <w:t>no space for kids</w:t>
      </w:r>
      <w:r w:rsidRPr="00420DBE">
        <w:rPr>
          <w:rStyle w:val="StyleUnderline"/>
        </w:rPr>
        <w:t xml:space="preserve"> to </w:t>
      </w:r>
      <w:r w:rsidRPr="00B13718">
        <w:rPr>
          <w:rStyle w:val="StyleUnderline"/>
        </w:rPr>
        <w:t xml:space="preserve">hang out, </w:t>
      </w:r>
      <w:r w:rsidRPr="00B13718">
        <w:rPr>
          <w:rStyle w:val="StyleUnderline"/>
          <w:highlight w:val="green"/>
        </w:rPr>
        <w:t>which is not accessible</w:t>
      </w:r>
      <w:r w:rsidRPr="008F5D1E">
        <w:rPr>
          <w:sz w:val="12"/>
        </w:rPr>
        <w:t xml:space="preserve"> for people with kids</w:t>
      </w:r>
      <w:r w:rsidRPr="00B13718">
        <w:rPr>
          <w:rStyle w:val="Emphasis"/>
          <w:highlight w:val="green"/>
        </w:rPr>
        <w:t>.</w:t>
      </w:r>
      <w:r w:rsidRPr="008F5D1E">
        <w:rPr>
          <w:sz w:val="12"/>
        </w:rPr>
        <w:t xml:space="preserve"> There’s just like, language accessibility, </w:t>
      </w:r>
      <w:r w:rsidRPr="00420DBE">
        <w:rPr>
          <w:rStyle w:val="StyleUnderline"/>
        </w:rPr>
        <w:t>like there’s like a whole host of things that accessibility encompasses. And I think that’s where it gets really complicated is you’re never really going to be able to like, have a checklist where you can just tick everything off to do correctly</w:t>
      </w:r>
      <w:r w:rsidRPr="008F5D1E">
        <w:rPr>
          <w:sz w:val="12"/>
        </w:rPr>
        <w:t xml:space="preserve">. I think </w:t>
      </w:r>
      <w:r w:rsidRPr="002A1D2B">
        <w:rPr>
          <w:rStyle w:val="StyleUnderline"/>
        </w:rPr>
        <w:t>instead there just needs to be a lot of people working together to be constantly thinking about how can we make this the most accommodating we can be.</w:t>
      </w:r>
      <w:r w:rsidRPr="002A1D2B">
        <w:rPr>
          <w:sz w:val="12"/>
        </w:rPr>
        <w:t xml:space="preserve"> And</w:t>
      </w:r>
      <w:r w:rsidRPr="008F5D1E">
        <w:rPr>
          <w:sz w:val="12"/>
        </w:rPr>
        <w:t xml:space="preserve"> maybe </w:t>
      </w:r>
      <w:r w:rsidRPr="00030ADA">
        <w:rPr>
          <w:rStyle w:val="StyleUnderline"/>
        </w:rPr>
        <w:t xml:space="preserve">sometimes that looks like </w:t>
      </w:r>
      <w:r w:rsidRPr="001473AD">
        <w:rPr>
          <w:rStyle w:val="StyleUnderline"/>
          <w:highlight w:val="green"/>
        </w:rPr>
        <w:t xml:space="preserve">alternating </w:t>
      </w:r>
      <w:r w:rsidRPr="00C50468">
        <w:rPr>
          <w:rStyle w:val="StyleUnderline"/>
        </w:rPr>
        <w:t xml:space="preserve">meeting </w:t>
      </w:r>
      <w:r w:rsidRPr="00C50468">
        <w:rPr>
          <w:rStyle w:val="StyleUnderline"/>
          <w:highlight w:val="green"/>
        </w:rPr>
        <w:t>spaces or</w:t>
      </w:r>
      <w:r w:rsidRPr="00030ADA">
        <w:rPr>
          <w:rStyle w:val="StyleUnderline"/>
        </w:rPr>
        <w:t xml:space="preserve"> </w:t>
      </w:r>
      <w:r w:rsidRPr="00C50468">
        <w:rPr>
          <w:rStyle w:val="StyleUnderline"/>
        </w:rPr>
        <w:t xml:space="preserve">alternating </w:t>
      </w:r>
      <w:r w:rsidRPr="00902AB3">
        <w:rPr>
          <w:rStyle w:val="StyleUnderline"/>
          <w:highlight w:val="green"/>
        </w:rPr>
        <w:t>between, zoom</w:t>
      </w:r>
      <w:r w:rsidRPr="00030ADA">
        <w:rPr>
          <w:rStyle w:val="StyleUnderline"/>
        </w:rPr>
        <w:t xml:space="preserve"> events </w:t>
      </w:r>
      <w:r w:rsidRPr="00902AB3">
        <w:rPr>
          <w:rStyle w:val="StyleUnderline"/>
          <w:highlight w:val="green"/>
        </w:rPr>
        <w:t>and in person</w:t>
      </w:r>
      <w:r w:rsidRPr="00030ADA">
        <w:rPr>
          <w:rStyle w:val="StyleUnderline"/>
        </w:rPr>
        <w:t xml:space="preserve"> events, depending on what people can do, things like that. I think those end up all really being important.</w:t>
      </w:r>
      <w:r>
        <w:rPr>
          <w:rStyle w:val="StyleUnderline"/>
        </w:rPr>
        <w:t xml:space="preserve"> </w:t>
      </w:r>
      <w:r w:rsidRPr="008F5D1E">
        <w:rPr>
          <w:sz w:val="12"/>
        </w:rPr>
        <w:t>Jess (00:43:00):</w:t>
      </w:r>
      <w:r>
        <w:rPr>
          <w:sz w:val="12"/>
        </w:rPr>
        <w:t xml:space="preserve"> </w:t>
      </w:r>
      <w:r w:rsidRPr="008F5D1E">
        <w:rPr>
          <w:sz w:val="12"/>
        </w:rPr>
        <w:t xml:space="preserve">I love that you brought up Mara’s article, on, I think it was like customer service mindset and socialism. I think it was on organizing dot work. That was one of the–I was going to bring that up if you didn’t. Because like, it really gets to the idea that like </w:t>
      </w:r>
      <w:r w:rsidRPr="00902AB3">
        <w:rPr>
          <w:rStyle w:val="Emphasis"/>
          <w:highlight w:val="green"/>
        </w:rPr>
        <w:t>socialism is participatory</w:t>
      </w:r>
      <w:r w:rsidRPr="00AC3E5D">
        <w:rPr>
          <w:rStyle w:val="StyleUnderline"/>
        </w:rPr>
        <w:t xml:space="preserve">. </w:t>
      </w:r>
      <w:r w:rsidRPr="008F5D1E">
        <w:rPr>
          <w:sz w:val="12"/>
        </w:rPr>
        <w:t xml:space="preserve">Like fundamentally one of the things we’re trying to change is that, </w:t>
      </w:r>
      <w:r w:rsidRPr="00AC3E5D">
        <w:rPr>
          <w:rStyle w:val="StyleUnderline"/>
        </w:rPr>
        <w:t xml:space="preserve">it’s not someone else’s in charge of doing these things anymore. </w:t>
      </w:r>
      <w:r w:rsidRPr="00B04593">
        <w:rPr>
          <w:rStyle w:val="Emphasis"/>
          <w:highlight w:val="green"/>
        </w:rPr>
        <w:t>You don’t just have a representative and they do all</w:t>
      </w:r>
      <w:r w:rsidRPr="00902AB3">
        <w:rPr>
          <w:rStyle w:val="StyleUnderline"/>
          <w:highlight w:val="green"/>
        </w:rPr>
        <w:t xml:space="preserve"> </w:t>
      </w:r>
      <w:r w:rsidRPr="00961D50">
        <w:rPr>
          <w:rStyle w:val="StyleUnderline"/>
        </w:rPr>
        <w:t xml:space="preserve">the </w:t>
      </w:r>
      <w:r w:rsidRPr="00B04593">
        <w:rPr>
          <w:rStyle w:val="Emphasis"/>
          <w:highlight w:val="green"/>
        </w:rPr>
        <w:t>things for you.</w:t>
      </w:r>
      <w:r w:rsidRPr="00902AB3">
        <w:rPr>
          <w:rStyle w:val="StyleUnderline"/>
          <w:highlight w:val="green"/>
        </w:rPr>
        <w:t xml:space="preserve"> It’s</w:t>
      </w:r>
      <w:r w:rsidRPr="00AC3E5D">
        <w:rPr>
          <w:rStyle w:val="StyleUnderline"/>
        </w:rPr>
        <w:t xml:space="preserve"> </w:t>
      </w:r>
      <w:r w:rsidRPr="00902AB3">
        <w:rPr>
          <w:rStyle w:val="StyleUnderline"/>
        </w:rPr>
        <w:t xml:space="preserve">like </w:t>
      </w:r>
      <w:r w:rsidRPr="00902AB3">
        <w:rPr>
          <w:rStyle w:val="StyleUnderline"/>
          <w:highlight w:val="green"/>
        </w:rPr>
        <w:t>a collective struggle</w:t>
      </w:r>
      <w:r w:rsidRPr="00AC3E5D">
        <w:rPr>
          <w:rStyle w:val="StyleUnderline"/>
        </w:rPr>
        <w:t xml:space="preserve"> to do this. </w:t>
      </w:r>
      <w:r w:rsidRPr="008F5D1E">
        <w:rPr>
          <w:sz w:val="12"/>
        </w:rPr>
        <w:t>And you can’t place the, the, onus just on disabled people. And you also can’t–</w:t>
      </w:r>
      <w:r w:rsidRPr="00607F96">
        <w:rPr>
          <w:rStyle w:val="StyleUnderline"/>
          <w:highlight w:val="green"/>
        </w:rPr>
        <w:t>any individual disabled person is</w:t>
      </w:r>
      <w:r w:rsidRPr="00607F96">
        <w:rPr>
          <w:rStyle w:val="StyleUnderline"/>
        </w:rPr>
        <w:t xml:space="preserve"> also not </w:t>
      </w:r>
      <w:r w:rsidRPr="00607F96">
        <w:rPr>
          <w:rStyle w:val="StyleUnderline"/>
          <w:highlight w:val="green"/>
        </w:rPr>
        <w:t>not responsible</w:t>
      </w:r>
      <w:r w:rsidRPr="00607F96">
        <w:rPr>
          <w:rStyle w:val="StyleUnderline"/>
        </w:rPr>
        <w:t xml:space="preserve"> for it.</w:t>
      </w:r>
      <w:r w:rsidRPr="008F5D1E">
        <w:rPr>
          <w:sz w:val="12"/>
        </w:rPr>
        <w:t xml:space="preserve"> And maintaining this is going to come up again and again, as we talk about what access looks like is like, </w:t>
      </w:r>
      <w:r w:rsidRPr="00607F96">
        <w:rPr>
          <w:rStyle w:val="StyleUnderline"/>
          <w:highlight w:val="green"/>
        </w:rPr>
        <w:t>it is a balance</w:t>
      </w:r>
      <w:r w:rsidRPr="008F5D1E">
        <w:rPr>
          <w:sz w:val="12"/>
        </w:rPr>
        <w:t xml:space="preserve"> of these things.</w:t>
      </w:r>
      <w:r>
        <w:rPr>
          <w:sz w:val="12"/>
        </w:rPr>
        <w:t xml:space="preserve"> </w:t>
      </w:r>
      <w:r w:rsidRPr="008F5D1E">
        <w:rPr>
          <w:sz w:val="12"/>
        </w:rPr>
        <w:t>Jess (</w:t>
      </w:r>
      <w:r w:rsidRPr="00607F96">
        <w:rPr>
          <w:sz w:val="12"/>
        </w:rPr>
        <w:t xml:space="preserve">00:43:45): It is both. </w:t>
      </w:r>
      <w:r w:rsidRPr="00607F96">
        <w:rPr>
          <w:rStyle w:val="StyleUnderline"/>
        </w:rPr>
        <w:t>It is both that an individual disabled person is responsible for helping organize this. And if they’re the only ones that are taking on that responsibility, something is wrong.</w:t>
      </w:r>
      <w:r w:rsidRPr="00607F96">
        <w:rPr>
          <w:sz w:val="12"/>
        </w:rPr>
        <w:t xml:space="preserve"> Cause</w:t>
      </w:r>
      <w:r w:rsidRPr="008F5D1E">
        <w:rPr>
          <w:sz w:val="12"/>
        </w:rPr>
        <w:t xml:space="preserve"> you’re in your organization and you can’t look at it through like some sort of like one or the other lens, or you’re not going to be able to do this effectively. </w:t>
      </w:r>
      <w:r w:rsidRPr="00C875E3">
        <w:rPr>
          <w:rStyle w:val="StyleUnderline"/>
          <w:highlight w:val="green"/>
        </w:rPr>
        <w:t>You can’t approach</w:t>
      </w:r>
      <w:r w:rsidRPr="00AC3E5D">
        <w:rPr>
          <w:rStyle w:val="StyleUnderline"/>
        </w:rPr>
        <w:t xml:space="preserve"> our small scrappy little </w:t>
      </w:r>
      <w:r w:rsidRPr="00C875E3">
        <w:rPr>
          <w:rStyle w:val="StyleUnderline"/>
          <w:highlight w:val="green"/>
        </w:rPr>
        <w:t xml:space="preserve">orgs, like </w:t>
      </w:r>
      <w:r w:rsidRPr="00CC17D3">
        <w:rPr>
          <w:rStyle w:val="StyleUnderline"/>
        </w:rPr>
        <w:t xml:space="preserve">you would </w:t>
      </w:r>
      <w:r w:rsidRPr="00C875E3">
        <w:rPr>
          <w:rStyle w:val="StyleUnderline"/>
          <w:highlight w:val="green"/>
        </w:rPr>
        <w:t>a billion dollar company</w:t>
      </w:r>
      <w:r w:rsidRPr="00AC3E5D">
        <w:rPr>
          <w:rStyle w:val="StyleUnderline"/>
        </w:rPr>
        <w:t>.</w:t>
      </w:r>
      <w:r w:rsidRPr="008F5D1E">
        <w:rPr>
          <w:sz w:val="12"/>
        </w:rPr>
        <w:t xml:space="preserve"> Like they’re always going to have more resources. And </w:t>
      </w:r>
      <w:r w:rsidRPr="00E81C9F">
        <w:rPr>
          <w:rStyle w:val="StyleUnderline"/>
          <w:highlight w:val="green"/>
        </w:rPr>
        <w:t xml:space="preserve">it is always right to approach </w:t>
      </w:r>
      <w:r w:rsidRPr="00A47A44">
        <w:rPr>
          <w:rStyle w:val="StyleUnderline"/>
        </w:rPr>
        <w:t>those</w:t>
      </w:r>
      <w:r w:rsidRPr="00E81C9F">
        <w:rPr>
          <w:rStyle w:val="StyleUnderline"/>
          <w:highlight w:val="green"/>
        </w:rPr>
        <w:t xml:space="preserve"> companies from an oppositional standpoint</w:t>
      </w:r>
      <w:r w:rsidRPr="00304B66">
        <w:rPr>
          <w:rStyle w:val="StyleUnderline"/>
        </w:rPr>
        <w:t xml:space="preserve"> and be </w:t>
      </w:r>
      <w:r w:rsidRPr="00E81C9F">
        <w:rPr>
          <w:rStyle w:val="StyleUnderline"/>
          <w:highlight w:val="green"/>
        </w:rPr>
        <w:t xml:space="preserve">like, why aren’t you giving us what we need? </w:t>
      </w:r>
      <w:r w:rsidRPr="00E81C9F">
        <w:rPr>
          <w:rStyle w:val="Emphasis"/>
          <w:highlight w:val="green"/>
        </w:rPr>
        <w:t>Cause they could</w:t>
      </w:r>
      <w:r w:rsidRPr="00E81C9F">
        <w:rPr>
          <w:rStyle w:val="StyleUnderline"/>
          <w:highlight w:val="green"/>
        </w:rPr>
        <w:t>,</w:t>
      </w:r>
      <w:r w:rsidRPr="00304B66">
        <w:rPr>
          <w:rStyle w:val="StyleUnderline"/>
        </w:rPr>
        <w:t xml:space="preserve"> they could in a heartbeat plus we want them to die. </w:t>
      </w:r>
      <w:r w:rsidRPr="008F5D1E">
        <w:rPr>
          <w:sz w:val="12"/>
        </w:rPr>
        <w:t xml:space="preserve">We don’t want them to function. Like we want to overload them until they fall apart. And </w:t>
      </w:r>
      <w:r w:rsidRPr="00304B66">
        <w:rPr>
          <w:rStyle w:val="StyleUnderline"/>
        </w:rPr>
        <w:t xml:space="preserve">so it like makes total sense to phrase and, and pursue our demands on these organizations in that way. </w:t>
      </w:r>
      <w:r w:rsidRPr="00E81C9F">
        <w:rPr>
          <w:rStyle w:val="StyleUnderline"/>
          <w:highlight w:val="green"/>
        </w:rPr>
        <w:t>Socialist org</w:t>
      </w:r>
      <w:r w:rsidRPr="00304B66">
        <w:rPr>
          <w:rStyle w:val="StyleUnderline"/>
        </w:rPr>
        <w:t>anization</w:t>
      </w:r>
      <w:r w:rsidRPr="00B62A2C">
        <w:rPr>
          <w:rStyle w:val="StyleUnderline"/>
          <w:highlight w:val="green"/>
        </w:rPr>
        <w:t xml:space="preserve">s are tiny </w:t>
      </w:r>
      <w:r w:rsidRPr="00B62A2C">
        <w:rPr>
          <w:rStyle w:val="StyleUnderline"/>
        </w:rPr>
        <w:t>and</w:t>
      </w:r>
      <w:r w:rsidRPr="00304B66">
        <w:rPr>
          <w:rStyle w:val="StyleUnderline"/>
        </w:rPr>
        <w:t xml:space="preserve"> they’re trying to do a million things on no budget and that matters.</w:t>
      </w:r>
      <w:r>
        <w:rPr>
          <w:rStyle w:val="StyleUnderline"/>
        </w:rPr>
        <w:t xml:space="preserve"> </w:t>
      </w:r>
      <w:r w:rsidRPr="008F5D1E">
        <w:rPr>
          <w:sz w:val="12"/>
        </w:rPr>
        <w:t>Jess (00:44:36):</w:t>
      </w:r>
      <w:r>
        <w:rPr>
          <w:sz w:val="12"/>
        </w:rPr>
        <w:t xml:space="preserve"> </w:t>
      </w:r>
      <w:r w:rsidRPr="008F5D1E">
        <w:rPr>
          <w:sz w:val="12"/>
        </w:rPr>
        <w:t xml:space="preserve">And like what </w:t>
      </w:r>
      <w:r w:rsidRPr="00E81C9F">
        <w:rPr>
          <w:rStyle w:val="StyleUnderline"/>
          <w:highlight w:val="green"/>
        </w:rPr>
        <w:t>we have to approach them like</w:t>
      </w:r>
      <w:r w:rsidRPr="004823CA">
        <w:rPr>
          <w:rStyle w:val="StyleUnderline"/>
        </w:rPr>
        <w:t xml:space="preserve"> instead is</w:t>
      </w:r>
      <w:r w:rsidRPr="008F5D1E">
        <w:rPr>
          <w:sz w:val="12"/>
        </w:rPr>
        <w:t xml:space="preserve"> how can I show you why it is important that you need to meet these needs? </w:t>
      </w:r>
      <w:r w:rsidRPr="00E81C9F">
        <w:rPr>
          <w:rStyle w:val="StyleUnderline"/>
          <w:highlight w:val="green"/>
        </w:rPr>
        <w:t xml:space="preserve">How can I participate in the process of figuring out how we can best meet </w:t>
      </w:r>
      <w:r w:rsidRPr="00E81C9F">
        <w:rPr>
          <w:rStyle w:val="StyleUnderline"/>
        </w:rPr>
        <w:t xml:space="preserve">these </w:t>
      </w:r>
      <w:r w:rsidRPr="00E81C9F">
        <w:rPr>
          <w:rStyle w:val="StyleUnderline"/>
          <w:highlight w:val="green"/>
        </w:rPr>
        <w:t>needs?</w:t>
      </w:r>
      <w:r w:rsidRPr="00E81C9F">
        <w:rPr>
          <w:sz w:val="12"/>
          <w:highlight w:val="green"/>
        </w:rPr>
        <w:t xml:space="preserve"> </w:t>
      </w:r>
      <w:r w:rsidRPr="00B62A2C">
        <w:rPr>
          <w:sz w:val="12"/>
        </w:rPr>
        <w:t>Like</w:t>
      </w:r>
      <w:r w:rsidRPr="008F5D1E">
        <w:rPr>
          <w:sz w:val="12"/>
        </w:rPr>
        <w:t xml:space="preserve"> those are vital steps of learning to create access at socialist organizations, and leadership of these organizations is responsible for responding to these demands in a good way, but it is both parties are responsible for their behavior in this. And </w:t>
      </w:r>
      <w:r w:rsidRPr="00B62A2C">
        <w:rPr>
          <w:rStyle w:val="StyleUnderline"/>
        </w:rPr>
        <w:t>often that does look like prioritization. You</w:t>
      </w:r>
      <w:r w:rsidRPr="004823CA">
        <w:rPr>
          <w:rStyle w:val="StyleUnderline"/>
        </w:rPr>
        <w:t xml:space="preserve"> have to investigate and then choose what to prioritize</w:t>
      </w:r>
      <w:r w:rsidRPr="008F5D1E">
        <w:rPr>
          <w:sz w:val="12"/>
        </w:rPr>
        <w:t xml:space="preserve">. Like we can Mao here, like no investigation, no right to speak. Right. </w:t>
      </w:r>
      <w:r w:rsidRPr="00B62A2C">
        <w:rPr>
          <w:rStyle w:val="StyleUnderline"/>
        </w:rPr>
        <w:t xml:space="preserve">Because </w:t>
      </w:r>
      <w:r w:rsidRPr="00E81C9F">
        <w:rPr>
          <w:rStyle w:val="StyleUnderline"/>
          <w:highlight w:val="green"/>
        </w:rPr>
        <w:t>it’s not zero sum</w:t>
      </w:r>
      <w:r w:rsidRPr="004823CA">
        <w:rPr>
          <w:rStyle w:val="StyleUnderline"/>
        </w:rPr>
        <w:t xml:space="preserve">. It’s not like you get one or the other </w:t>
      </w:r>
      <w:r w:rsidRPr="008F5D1E">
        <w:rPr>
          <w:sz w:val="12"/>
        </w:rPr>
        <w:t>there’s like curb cut effect is a really common term. Like everyone benefits when there’s curb cuts.</w:t>
      </w:r>
      <w:r>
        <w:rPr>
          <w:rStyle w:val="StyleUnderline"/>
        </w:rPr>
        <w:t xml:space="preserve"> </w:t>
      </w:r>
      <w:r w:rsidRPr="008F5D1E">
        <w:rPr>
          <w:sz w:val="12"/>
        </w:rPr>
        <w:t>Jess (00:45:25):</w:t>
      </w:r>
      <w:r>
        <w:rPr>
          <w:sz w:val="12"/>
        </w:rPr>
        <w:t xml:space="preserve"> </w:t>
      </w:r>
      <w:r w:rsidRPr="00E81C9F">
        <w:rPr>
          <w:rStyle w:val="StyleUnderline"/>
          <w:highlight w:val="green"/>
        </w:rPr>
        <w:t>But</w:t>
      </w:r>
      <w:r w:rsidRPr="00294194">
        <w:rPr>
          <w:rStyle w:val="StyleUnderline"/>
        </w:rPr>
        <w:t xml:space="preserve"> it’s also not, not zero-sum</w:t>
      </w:r>
      <w:r w:rsidRPr="008F5D1E">
        <w:rPr>
          <w:sz w:val="12"/>
        </w:rPr>
        <w:t xml:space="preserve"> like </w:t>
      </w:r>
      <w:r w:rsidRPr="00E81C9F">
        <w:rPr>
          <w:rStyle w:val="StyleUnderline"/>
          <w:highlight w:val="green"/>
        </w:rPr>
        <w:t>you don’t</w:t>
      </w:r>
      <w:r w:rsidRPr="00294194">
        <w:rPr>
          <w:rStyle w:val="StyleUnderline"/>
        </w:rPr>
        <w:t xml:space="preserve"> actually </w:t>
      </w:r>
      <w:r w:rsidRPr="00E81C9F">
        <w:rPr>
          <w:rStyle w:val="StyleUnderline"/>
          <w:highlight w:val="green"/>
        </w:rPr>
        <w:t>get to do it all.</w:t>
      </w:r>
      <w:r w:rsidRPr="00294194">
        <w:rPr>
          <w:rStyle w:val="StyleUnderline"/>
        </w:rPr>
        <w:t xml:space="preserve"> Like you can’t hire ASL, interpreters and captions</w:t>
      </w:r>
      <w:r w:rsidRPr="008F5D1E">
        <w:rPr>
          <w:sz w:val="12"/>
        </w:rPr>
        <w:t xml:space="preserve"> and this and that, </w:t>
      </w:r>
      <w:r w:rsidRPr="00294194">
        <w:rPr>
          <w:rStyle w:val="StyleUnderline"/>
        </w:rPr>
        <w:t xml:space="preserve">and be in an ADA accessible space and everything for every meeting. Like </w:t>
      </w:r>
      <w:r w:rsidRPr="00E81C9F">
        <w:rPr>
          <w:rStyle w:val="StyleUnderline"/>
          <w:highlight w:val="green"/>
        </w:rPr>
        <w:t xml:space="preserve">we </w:t>
      </w:r>
      <w:r w:rsidRPr="002A1D2B">
        <w:rPr>
          <w:rStyle w:val="Emphasis"/>
          <w:highlight w:val="green"/>
        </w:rPr>
        <w:t>literally can’t afford that</w:t>
      </w:r>
      <w:r w:rsidRPr="00E81C9F">
        <w:rPr>
          <w:rStyle w:val="StyleUnderline"/>
          <w:highlight w:val="green"/>
        </w:rPr>
        <w:t>. And we would stop being able to pursue justice for disabled people in</w:t>
      </w:r>
      <w:r w:rsidRPr="00294194">
        <w:rPr>
          <w:rStyle w:val="StyleUnderline"/>
        </w:rPr>
        <w:t xml:space="preserve"> the process of </w:t>
      </w:r>
      <w:r w:rsidRPr="00E81C9F">
        <w:rPr>
          <w:rStyle w:val="StyleUnderline"/>
          <w:highlight w:val="green"/>
        </w:rPr>
        <w:t>trying to make everything</w:t>
      </w:r>
      <w:r w:rsidRPr="00294194">
        <w:rPr>
          <w:rStyle w:val="StyleUnderline"/>
        </w:rPr>
        <w:t xml:space="preserve"> we do </w:t>
      </w:r>
      <w:r w:rsidRPr="00E81C9F">
        <w:rPr>
          <w:rStyle w:val="StyleUnderline"/>
          <w:highlight w:val="green"/>
        </w:rPr>
        <w:t>perfectly accessible to every category of disabled people, which</w:t>
      </w:r>
      <w:r w:rsidRPr="00294194">
        <w:rPr>
          <w:rStyle w:val="StyleUnderline"/>
        </w:rPr>
        <w:t xml:space="preserve"> as we discussed earlier </w:t>
      </w:r>
      <w:r w:rsidRPr="00E81C9F">
        <w:rPr>
          <w:rStyle w:val="StyleUnderline"/>
          <w:highlight w:val="green"/>
        </w:rPr>
        <w:t>is infinite and variable</w:t>
      </w:r>
      <w:r w:rsidRPr="00294194">
        <w:rPr>
          <w:rStyle w:val="StyleUnderline"/>
        </w:rPr>
        <w:t>.</w:t>
      </w:r>
      <w:r w:rsidRPr="008F5D1E">
        <w:rPr>
          <w:sz w:val="12"/>
        </w:rPr>
        <w:t xml:space="preserve"> And </w:t>
      </w:r>
      <w:r w:rsidRPr="00E81C9F">
        <w:rPr>
          <w:rStyle w:val="StyleUnderline"/>
          <w:highlight w:val="green"/>
        </w:rPr>
        <w:t xml:space="preserve">so </w:t>
      </w:r>
      <w:r w:rsidRPr="002A1D2B">
        <w:rPr>
          <w:rStyle w:val="StyleUnderline"/>
        </w:rPr>
        <w:t>the investigation you have to do is–</w:t>
      </w:r>
      <w:r w:rsidRPr="00E81C9F">
        <w:rPr>
          <w:rStyle w:val="StyleUnderline"/>
          <w:highlight w:val="green"/>
        </w:rPr>
        <w:t>who in this org</w:t>
      </w:r>
      <w:r w:rsidRPr="00B62A2C">
        <w:rPr>
          <w:rStyle w:val="StyleUnderline"/>
        </w:rPr>
        <w:t xml:space="preserve">anization </w:t>
      </w:r>
      <w:r w:rsidRPr="00E81C9F">
        <w:rPr>
          <w:rStyle w:val="StyleUnderline"/>
          <w:highlight w:val="green"/>
        </w:rPr>
        <w:t>is disabled? And</w:t>
      </w:r>
      <w:r w:rsidRPr="009A23C6">
        <w:rPr>
          <w:rStyle w:val="StyleUnderline"/>
        </w:rPr>
        <w:t xml:space="preserve"> also who in this org, </w:t>
      </w:r>
      <w:r w:rsidRPr="00E81C9F">
        <w:rPr>
          <w:rStyle w:val="StyleUnderline"/>
          <w:highlight w:val="green"/>
        </w:rPr>
        <w:t xml:space="preserve">what disabled people are missing </w:t>
      </w:r>
      <w:r w:rsidRPr="002A1D2B">
        <w:rPr>
          <w:rStyle w:val="StyleUnderline"/>
        </w:rPr>
        <w:t>from this organization</w:t>
      </w:r>
      <w:r w:rsidRPr="00E81C9F">
        <w:rPr>
          <w:rStyle w:val="StyleUnderline"/>
          <w:highlight w:val="green"/>
        </w:rPr>
        <w:t>?</w:t>
      </w:r>
      <w:r w:rsidRPr="009A23C6">
        <w:rPr>
          <w:rStyle w:val="StyleUnderline"/>
        </w:rPr>
        <w:t xml:space="preserve"> What are we doing that isn’t, that is making it so that some disabled people don’t even ever show up, are both questions that you need to be actively investigating. And </w:t>
      </w:r>
      <w:r w:rsidRPr="00E81C9F">
        <w:rPr>
          <w:rStyle w:val="StyleUnderline"/>
          <w:highlight w:val="green"/>
        </w:rPr>
        <w:t xml:space="preserve">then </w:t>
      </w:r>
      <w:r w:rsidRPr="005E4608">
        <w:rPr>
          <w:rStyle w:val="StyleUnderline"/>
        </w:rPr>
        <w:t xml:space="preserve">once you’ve done that, </w:t>
      </w:r>
      <w:r w:rsidRPr="00E81C9F">
        <w:rPr>
          <w:rStyle w:val="StyleUnderline"/>
          <w:highlight w:val="green"/>
        </w:rPr>
        <w:t>you say, these are our political priorities</w:t>
      </w:r>
      <w:r w:rsidRPr="009A23C6">
        <w:rPr>
          <w:rStyle w:val="StyleUnderline"/>
        </w:rPr>
        <w:t xml:space="preserve">, and </w:t>
      </w:r>
      <w:r w:rsidRPr="00E81C9F">
        <w:rPr>
          <w:rStyle w:val="StyleUnderline"/>
          <w:highlight w:val="green"/>
        </w:rPr>
        <w:t>this is how providing</w:t>
      </w:r>
      <w:r w:rsidRPr="009A23C6">
        <w:rPr>
          <w:rStyle w:val="StyleUnderline"/>
        </w:rPr>
        <w:t xml:space="preserve"> those types of </w:t>
      </w:r>
      <w:r w:rsidRPr="00E81C9F">
        <w:rPr>
          <w:rStyle w:val="StyleUnderline"/>
          <w:highlight w:val="green"/>
        </w:rPr>
        <w:t>access allow us to</w:t>
      </w:r>
      <w:r w:rsidRPr="009A23C6">
        <w:rPr>
          <w:rStyle w:val="StyleUnderline"/>
        </w:rPr>
        <w:t xml:space="preserve"> better </w:t>
      </w:r>
      <w:r w:rsidRPr="00E81C9F">
        <w:rPr>
          <w:rStyle w:val="StyleUnderline"/>
          <w:highlight w:val="green"/>
        </w:rPr>
        <w:t>meet those priorities</w:t>
      </w:r>
      <w:r w:rsidRPr="009A23C6">
        <w:rPr>
          <w:rStyle w:val="StyleUnderline"/>
        </w:rPr>
        <w:t>.</w:t>
      </w:r>
      <w:r>
        <w:rPr>
          <w:sz w:val="12"/>
        </w:rPr>
        <w:t xml:space="preserve"> </w:t>
      </w:r>
      <w:r w:rsidRPr="008F5D1E">
        <w:rPr>
          <w:sz w:val="12"/>
        </w:rPr>
        <w:t>Jess (00:46:24):</w:t>
      </w:r>
      <w:r>
        <w:rPr>
          <w:sz w:val="12"/>
        </w:rPr>
        <w:t xml:space="preserve"> </w:t>
      </w:r>
      <w:r w:rsidRPr="00134D2A">
        <w:rPr>
          <w:rStyle w:val="StyleUnderline"/>
        </w:rPr>
        <w:t>You have to actually be willing to define goals and then say, this does or doesn’t meet those goals. Sometimes you need ASL interpretation more than you need an ADA accessible space. Sometimes you need an ADA accessible space more than you need ASL interpretation.</w:t>
      </w:r>
      <w:r w:rsidRPr="008F5D1E">
        <w:rPr>
          <w:sz w:val="12"/>
        </w:rPr>
        <w:t xml:space="preserve"> </w:t>
      </w:r>
      <w:r w:rsidRPr="00134D2A">
        <w:rPr>
          <w:rStyle w:val="StyleUnderline"/>
        </w:rPr>
        <w:t>It depends on who you’re trying to get there. And it depends on like how many people that’s going to affect.</w:t>
      </w:r>
      <w:r w:rsidRPr="008F5D1E">
        <w:rPr>
          <w:sz w:val="12"/>
        </w:rPr>
        <w:t xml:space="preserve"> And it depends on who is not in the room. Like </w:t>
      </w:r>
      <w:r w:rsidRPr="00134D2A">
        <w:rPr>
          <w:rStyle w:val="StyleUnderline"/>
        </w:rPr>
        <w:t>all of those are questions that you have to be asking</w:t>
      </w:r>
      <w:r w:rsidRPr="008F5D1E">
        <w:rPr>
          <w:sz w:val="12"/>
        </w:rPr>
        <w:t>. And, like Maddie brought up, like sometimes there are–</w:t>
      </w:r>
      <w:r w:rsidRPr="002A1D2B">
        <w:rPr>
          <w:rStyle w:val="StyleUnderline"/>
          <w:highlight w:val="green"/>
        </w:rPr>
        <w:t>conflicting access needs is</w:t>
      </w:r>
      <w:r w:rsidRPr="00BB7BB9">
        <w:rPr>
          <w:rStyle w:val="StyleUnderline"/>
        </w:rPr>
        <w:t xml:space="preserve"> a </w:t>
      </w:r>
      <w:r w:rsidRPr="002A1D2B">
        <w:rPr>
          <w:rStyle w:val="StyleUnderline"/>
          <w:highlight w:val="green"/>
        </w:rPr>
        <w:t>common</w:t>
      </w:r>
      <w:r w:rsidRPr="00BB7BB9">
        <w:rPr>
          <w:rStyle w:val="StyleUnderline"/>
        </w:rPr>
        <w:t xml:space="preserve"> term for this, like two different disabled people need completely opposite things.</w:t>
      </w:r>
      <w:r w:rsidRPr="00134D2A">
        <w:rPr>
          <w:rStyle w:val="StyleUnderline"/>
        </w:rPr>
        <w:t xml:space="preserve"> Like </w:t>
      </w:r>
      <w:r w:rsidRPr="00E81C9F">
        <w:rPr>
          <w:rStyle w:val="StyleUnderline"/>
          <w:highlight w:val="green"/>
        </w:rPr>
        <w:t>people who have</w:t>
      </w:r>
      <w:r w:rsidRPr="00134D2A">
        <w:rPr>
          <w:rStyle w:val="StyleUnderline"/>
        </w:rPr>
        <w:t xml:space="preserve"> like </w:t>
      </w:r>
      <w:r w:rsidRPr="00E81C9F">
        <w:rPr>
          <w:rStyle w:val="StyleUnderline"/>
          <w:highlight w:val="green"/>
        </w:rPr>
        <w:t>sensory overstimulation need less</w:t>
      </w:r>
      <w:r w:rsidRPr="00134D2A">
        <w:rPr>
          <w:rStyle w:val="StyleUnderline"/>
        </w:rPr>
        <w:t xml:space="preserve"> like </w:t>
      </w:r>
      <w:r w:rsidRPr="00E81C9F">
        <w:rPr>
          <w:rStyle w:val="StyleUnderline"/>
          <w:highlight w:val="green"/>
        </w:rPr>
        <w:t>bright lighting</w:t>
      </w:r>
      <w:r w:rsidRPr="00134D2A">
        <w:rPr>
          <w:rStyle w:val="StyleUnderline"/>
        </w:rPr>
        <w:t xml:space="preserve"> and </w:t>
      </w:r>
      <w:r w:rsidRPr="00E81C9F">
        <w:rPr>
          <w:rStyle w:val="StyleUnderline"/>
          <w:highlight w:val="green"/>
        </w:rPr>
        <w:t>people who have vision impairment need bright lighting</w:t>
      </w:r>
      <w:r w:rsidRPr="00134D2A">
        <w:rPr>
          <w:rStyle w:val="StyleUnderline"/>
        </w:rPr>
        <w:t xml:space="preserve"> and can’t have dark</w:t>
      </w:r>
      <w:r w:rsidRPr="008F5D1E">
        <w:rPr>
          <w:sz w:val="12"/>
        </w:rPr>
        <w:t xml:space="preserve">. </w:t>
      </w:r>
      <w:r w:rsidRPr="00E81C9F">
        <w:rPr>
          <w:rStyle w:val="StyleUnderline"/>
          <w:highlight w:val="green"/>
        </w:rPr>
        <w:t xml:space="preserve">You can’t do both. And so it’s </w:t>
      </w:r>
      <w:r w:rsidRPr="002A1D2B">
        <w:rPr>
          <w:rStyle w:val="StyleUnderline"/>
        </w:rPr>
        <w:t xml:space="preserve">not </w:t>
      </w:r>
      <w:r w:rsidRPr="00E81C9F">
        <w:rPr>
          <w:rStyle w:val="StyleUnderline"/>
          <w:highlight w:val="green"/>
        </w:rPr>
        <w:t xml:space="preserve">a question of </w:t>
      </w:r>
      <w:r w:rsidRPr="002A1D2B">
        <w:rPr>
          <w:rStyle w:val="StyleUnderline"/>
        </w:rPr>
        <w:t xml:space="preserve">like providing every form of access. </w:t>
      </w:r>
      <w:r w:rsidRPr="002A1D2B">
        <w:rPr>
          <w:sz w:val="12"/>
        </w:rPr>
        <w:t xml:space="preserve">Jess (00:47:15): </w:t>
      </w:r>
      <w:r w:rsidRPr="002A1D2B">
        <w:rPr>
          <w:rStyle w:val="StyleUnderline"/>
        </w:rPr>
        <w:t xml:space="preserve">It’s </w:t>
      </w:r>
      <w:r w:rsidRPr="00E81C9F">
        <w:rPr>
          <w:rStyle w:val="StyleUnderline"/>
          <w:highlight w:val="green"/>
        </w:rPr>
        <w:t xml:space="preserve">saying, </w:t>
      </w:r>
      <w:r w:rsidRPr="00E81C9F">
        <w:rPr>
          <w:rStyle w:val="Emphasis"/>
          <w:highlight w:val="green"/>
        </w:rPr>
        <w:t>what form of access do we need right now?</w:t>
      </w:r>
      <w:r w:rsidRPr="008F5D1E">
        <w:rPr>
          <w:sz w:val="12"/>
        </w:rPr>
        <w:t xml:space="preserve"> And if you can’t do both, you go again to what Maddie said, what I was meaning to connect is like alternation is sometimes an necessity. I know </w:t>
      </w:r>
      <w:r w:rsidRPr="000223AA">
        <w:rPr>
          <w:rStyle w:val="StyleUnderline"/>
        </w:rPr>
        <w:t xml:space="preserve">in an organizing space that actually Maddie and I were both in, like, there were needs around like food </w:t>
      </w:r>
      <w:r w:rsidRPr="008F5D1E">
        <w:rPr>
          <w:sz w:val="12"/>
        </w:rPr>
        <w:t xml:space="preserve">and eating disorders and chronic illness that relates to digestion. And it was like </w:t>
      </w:r>
      <w:r w:rsidRPr="000223AA">
        <w:rPr>
          <w:rStyle w:val="StyleUnderline"/>
        </w:rPr>
        <w:t>at some of these, you can have food whenever, wherever at some of these, actually it’s going to be limited to certain spaces because we can’t do both at everything. And it’s emotionally fraught to do that</w:t>
      </w:r>
      <w:r w:rsidRPr="008F5D1E">
        <w:rPr>
          <w:sz w:val="12"/>
        </w:rPr>
        <w:t xml:space="preserve">. It’s emotionally fraught to tell someone, I’m sorry, we, we can’t meet all of your needs all of the time. </w:t>
      </w:r>
      <w:r w:rsidRPr="000223AA">
        <w:rPr>
          <w:rStyle w:val="StyleUnderline"/>
        </w:rPr>
        <w:t xml:space="preserve">But </w:t>
      </w:r>
      <w:r w:rsidRPr="009F6667">
        <w:rPr>
          <w:rStyle w:val="Emphasis"/>
          <w:highlight w:val="green"/>
        </w:rPr>
        <w:t>it is</w:t>
      </w:r>
      <w:r w:rsidRPr="000223AA">
        <w:rPr>
          <w:rStyle w:val="StyleUnderline"/>
        </w:rPr>
        <w:t xml:space="preserve"> actually the, </w:t>
      </w:r>
      <w:r w:rsidRPr="009F6667">
        <w:rPr>
          <w:rStyle w:val="Emphasis"/>
          <w:highlight w:val="green"/>
        </w:rPr>
        <w:t>the task of communist cadre to</w:t>
      </w:r>
      <w:r w:rsidRPr="000223AA">
        <w:rPr>
          <w:rStyle w:val="StyleUnderline"/>
        </w:rPr>
        <w:t xml:space="preserve"> both be able to deliver that and to be able to take that, like if you’re going to be a communist organizer</w:t>
      </w:r>
      <w:r w:rsidRPr="008F5D1E">
        <w:rPr>
          <w:sz w:val="12"/>
        </w:rPr>
        <w:t xml:space="preserve">, like </w:t>
      </w:r>
      <w:r w:rsidRPr="000223AA">
        <w:rPr>
          <w:rStyle w:val="StyleUnderline"/>
        </w:rPr>
        <w:t>there are all sorts of other sacrifices you take on and what are the ones you have to be able to take on is to say like sometimes my needs aren’t going to get met.</w:t>
      </w:r>
      <w:r>
        <w:rPr>
          <w:rStyle w:val="StyleUnderline"/>
        </w:rPr>
        <w:t xml:space="preserve"> </w:t>
      </w:r>
      <w:r w:rsidRPr="008F5D1E">
        <w:rPr>
          <w:sz w:val="12"/>
        </w:rPr>
        <w:t>Jess (00:48:08):</w:t>
      </w:r>
      <w:r>
        <w:rPr>
          <w:sz w:val="12"/>
        </w:rPr>
        <w:t xml:space="preserve"> </w:t>
      </w:r>
      <w:r w:rsidRPr="008F5D1E">
        <w:rPr>
          <w:sz w:val="12"/>
        </w:rPr>
        <w:t xml:space="preserve">And I understand that </w:t>
      </w:r>
      <w:r w:rsidRPr="002846A8">
        <w:rPr>
          <w:rStyle w:val="StyleUnderline"/>
        </w:rPr>
        <w:t xml:space="preserve">as long as they are genuinely trying to </w:t>
      </w:r>
      <w:r w:rsidRPr="009F6667">
        <w:rPr>
          <w:rStyle w:val="Emphasis"/>
          <w:highlight w:val="green"/>
        </w:rPr>
        <w:t xml:space="preserve">balance those </w:t>
      </w:r>
      <w:r w:rsidRPr="009F6667">
        <w:rPr>
          <w:rStyle w:val="StyleUnderline"/>
        </w:rPr>
        <w:t>things</w:t>
      </w:r>
      <w:r w:rsidRPr="002846A8">
        <w:rPr>
          <w:rStyle w:val="StyleUnderline"/>
        </w:rPr>
        <w:t>, that is a part of the struggle.</w:t>
      </w:r>
      <w:r w:rsidRPr="008F5D1E">
        <w:rPr>
          <w:sz w:val="12"/>
        </w:rPr>
        <w:t xml:space="preserve"> And </w:t>
      </w:r>
      <w:r w:rsidRPr="0094414C">
        <w:rPr>
          <w:rStyle w:val="StyleUnderline"/>
          <w:highlight w:val="green"/>
        </w:rPr>
        <w:t>if we</w:t>
      </w:r>
      <w:r w:rsidRPr="002846A8">
        <w:rPr>
          <w:rStyle w:val="StyleUnderline"/>
        </w:rPr>
        <w:t xml:space="preserve"> were </w:t>
      </w:r>
      <w:r w:rsidRPr="0094414C">
        <w:rPr>
          <w:rStyle w:val="StyleUnderline"/>
        </w:rPr>
        <w:t xml:space="preserve">to </w:t>
      </w:r>
      <w:r w:rsidRPr="0094414C">
        <w:rPr>
          <w:rStyle w:val="StyleUnderline"/>
          <w:highlight w:val="green"/>
        </w:rPr>
        <w:t>achieve</w:t>
      </w:r>
      <w:r w:rsidRPr="002846A8">
        <w:rPr>
          <w:rStyle w:val="StyleUnderline"/>
        </w:rPr>
        <w:t xml:space="preserve"> </w:t>
      </w:r>
      <w:r w:rsidRPr="0094414C">
        <w:rPr>
          <w:rStyle w:val="StyleUnderline"/>
          <w:highlight w:val="green"/>
        </w:rPr>
        <w:t>communism</w:t>
      </w:r>
      <w:r w:rsidRPr="002846A8">
        <w:rPr>
          <w:rStyle w:val="StyleUnderline"/>
        </w:rPr>
        <w:t xml:space="preserve">, one of the things </w:t>
      </w:r>
      <w:r w:rsidRPr="00D30A43">
        <w:rPr>
          <w:rStyle w:val="StyleUnderline"/>
          <w:highlight w:val="green"/>
        </w:rPr>
        <w:t>we’re going to</w:t>
      </w:r>
      <w:r w:rsidRPr="002846A8">
        <w:rPr>
          <w:rStyle w:val="StyleUnderline"/>
        </w:rPr>
        <w:t xml:space="preserve"> do is </w:t>
      </w:r>
      <w:r w:rsidRPr="00D30A43">
        <w:rPr>
          <w:rStyle w:val="StyleUnderline"/>
          <w:highlight w:val="green"/>
        </w:rPr>
        <w:t xml:space="preserve">make </w:t>
      </w:r>
      <w:r w:rsidRPr="00920B89">
        <w:rPr>
          <w:rStyle w:val="StyleUnderline"/>
        </w:rPr>
        <w:t xml:space="preserve">it so that </w:t>
      </w:r>
      <w:r w:rsidRPr="00D30A43">
        <w:rPr>
          <w:rStyle w:val="StyleUnderline"/>
          <w:highlight w:val="green"/>
        </w:rPr>
        <w:t xml:space="preserve">accessibility </w:t>
      </w:r>
      <w:r w:rsidRPr="00920B89">
        <w:rPr>
          <w:rStyle w:val="StyleUnderline"/>
        </w:rPr>
        <w:t xml:space="preserve">is </w:t>
      </w:r>
      <w:r w:rsidRPr="00D30A43">
        <w:rPr>
          <w:rStyle w:val="StyleUnderline"/>
          <w:highlight w:val="green"/>
        </w:rPr>
        <w:t>more available everywhere</w:t>
      </w:r>
      <w:r w:rsidRPr="002846A8">
        <w:rPr>
          <w:rStyle w:val="StyleUnderline"/>
        </w:rPr>
        <w:t xml:space="preserve"> to make it so that we are resourced in the way that we are always able to access these things</w:t>
      </w:r>
      <w:r w:rsidRPr="002A546B">
        <w:rPr>
          <w:rStyle w:val="Emphasis"/>
          <w:highlight w:val="green"/>
        </w:rPr>
        <w:t>.</w:t>
      </w:r>
      <w:r w:rsidRPr="002846A8">
        <w:rPr>
          <w:rStyle w:val="StyleUnderline"/>
        </w:rPr>
        <w:t xml:space="preserve"> But</w:t>
      </w:r>
      <w:r w:rsidRPr="008F5D1E">
        <w:rPr>
          <w:sz w:val="12"/>
        </w:rPr>
        <w:t xml:space="preserve"> like Maddie said, </w:t>
      </w:r>
      <w:r w:rsidRPr="002846A8">
        <w:rPr>
          <w:rStyle w:val="StyleUnderline"/>
        </w:rPr>
        <w:t xml:space="preserve">we’re living in a capitalist society and it’s very, very hard to provide all of those things right now. The </w:t>
      </w:r>
      <w:r w:rsidRPr="00405231">
        <w:rPr>
          <w:rStyle w:val="StyleUnderline"/>
        </w:rPr>
        <w:t>basic summary is you have to be working on it and you have to be investigating and you have to be willing to prioritize, but you also have to be understanding, when you have those access needs of like, what is possible.</w:t>
      </w:r>
      <w:r w:rsidRPr="00405231">
        <w:rPr>
          <w:sz w:val="12"/>
        </w:rPr>
        <w:t xml:space="preserve"> You have to be like really like honest about those questions and pursuing them. Maddie (00:48:51): Yeah. I love you kind of reframing that because </w:t>
      </w:r>
      <w:r w:rsidRPr="00405231">
        <w:rPr>
          <w:rStyle w:val="StyleUnderline"/>
        </w:rPr>
        <w:t>I feel like one thing that was really a struggle for me was investing in an organization that I felt didn’t immediately reflect all of the dreams and goals that I have around accessibility, but there are, you know, material, world reasons for why that isn’t a hundred percent always the case.</w:t>
      </w:r>
      <w:r w:rsidRPr="00083EC7">
        <w:rPr>
          <w:rStyle w:val="StyleUnderline"/>
        </w:rPr>
        <w:t xml:space="preserve"> And </w:t>
      </w:r>
      <w:r w:rsidRPr="002A1D2B">
        <w:rPr>
          <w:rStyle w:val="Emphasis"/>
          <w:highlight w:val="green"/>
        </w:rPr>
        <w:t>the thing that oppresses me the most as a disabled person is capitalism</w:t>
      </w:r>
      <w:r w:rsidRPr="008F5D1E">
        <w:rPr>
          <w:sz w:val="12"/>
        </w:rPr>
        <w:t xml:space="preserve">. And </w:t>
      </w:r>
      <w:r w:rsidRPr="007B3436">
        <w:rPr>
          <w:rStyle w:val="StyleUnderline"/>
          <w:highlight w:val="green"/>
        </w:rPr>
        <w:t>so I’m going to figure out how to navigate those complexities until we can get,</w:t>
      </w:r>
      <w:r w:rsidRPr="00083EC7">
        <w:rPr>
          <w:rStyle w:val="StyleUnderline"/>
        </w:rPr>
        <w:t xml:space="preserve"> if I’m working towards getting </w:t>
      </w:r>
      <w:r w:rsidRPr="007B3436">
        <w:rPr>
          <w:rStyle w:val="StyleUnderline"/>
          <w:highlight w:val="green"/>
        </w:rPr>
        <w:t>there</w:t>
      </w:r>
      <w:r w:rsidRPr="00A92C98">
        <w:rPr>
          <w:rStyle w:val="Emphasis"/>
          <w:highlight w:val="green"/>
        </w:rPr>
        <w:t>.</w:t>
      </w:r>
      <w:r w:rsidRPr="002A1D2B">
        <w:t xml:space="preserve"> </w:t>
      </w:r>
      <w:r w:rsidRPr="008F5D1E">
        <w:rPr>
          <w:sz w:val="12"/>
        </w:rPr>
        <w:t xml:space="preserve">Something that I don’t think Mao said, but I’m going to say, is don’t let the perfect by the enemy of the good, I think </w:t>
      </w:r>
      <w:r w:rsidRPr="007B3436">
        <w:rPr>
          <w:rStyle w:val="StyleUnderline"/>
          <w:highlight w:val="green"/>
        </w:rPr>
        <w:t>sometimes organizations</w:t>
      </w:r>
      <w:r w:rsidRPr="00194BF3">
        <w:rPr>
          <w:rStyle w:val="StyleUnderline"/>
        </w:rPr>
        <w:t xml:space="preserve"> will </w:t>
      </w:r>
      <w:r w:rsidRPr="007B3436">
        <w:rPr>
          <w:rStyle w:val="StyleUnderline"/>
          <w:highlight w:val="green"/>
        </w:rPr>
        <w:t>feel</w:t>
      </w:r>
      <w:r w:rsidRPr="008F5D1E">
        <w:rPr>
          <w:sz w:val="12"/>
        </w:rPr>
        <w:t xml:space="preserve"> overwhelmed by accessibility things, and they’re just </w:t>
      </w:r>
      <w:r w:rsidRPr="00194BF3">
        <w:rPr>
          <w:rStyle w:val="StyleUnderline"/>
        </w:rPr>
        <w:t>like</w:t>
      </w:r>
      <w:r w:rsidRPr="008F5D1E">
        <w:rPr>
          <w:sz w:val="12"/>
        </w:rPr>
        <w:t xml:space="preserve">, we’re too small and don’t have enough money. And </w:t>
      </w:r>
      <w:r w:rsidRPr="00194BF3">
        <w:rPr>
          <w:rStyle w:val="StyleUnderline"/>
        </w:rPr>
        <w:t xml:space="preserve">we’re just </w:t>
      </w:r>
      <w:r w:rsidRPr="008F5D1E">
        <w:rPr>
          <w:sz w:val="12"/>
        </w:rPr>
        <w:t>like</w:t>
      </w:r>
      <w:r w:rsidRPr="00194BF3">
        <w:rPr>
          <w:rStyle w:val="StyleUnderline"/>
        </w:rPr>
        <w:t xml:space="preserve">, </w:t>
      </w:r>
      <w:r w:rsidRPr="007B3436">
        <w:rPr>
          <w:rStyle w:val="StyleUnderline"/>
          <w:highlight w:val="green"/>
        </w:rPr>
        <w:t>not</w:t>
      </w:r>
      <w:r w:rsidRPr="00194BF3">
        <w:rPr>
          <w:rStyle w:val="StyleUnderline"/>
        </w:rPr>
        <w:t xml:space="preserve"> necessarily </w:t>
      </w:r>
      <w:r w:rsidRPr="007B3436">
        <w:rPr>
          <w:rStyle w:val="StyleUnderline"/>
          <w:highlight w:val="green"/>
        </w:rPr>
        <w:t>prepared to do that</w:t>
      </w:r>
      <w:r w:rsidRPr="00194BF3">
        <w:rPr>
          <w:rStyle w:val="StyleUnderline"/>
        </w:rPr>
        <w:t xml:space="preserve"> yet.</w:t>
      </w:r>
      <w:r>
        <w:rPr>
          <w:sz w:val="12"/>
        </w:rPr>
        <w:t xml:space="preserve"> </w:t>
      </w:r>
      <w:r w:rsidRPr="008F5D1E">
        <w:rPr>
          <w:sz w:val="12"/>
        </w:rPr>
        <w:t>Maddie (00:49:41):</w:t>
      </w:r>
      <w:r>
        <w:rPr>
          <w:sz w:val="12"/>
        </w:rPr>
        <w:t xml:space="preserve"> </w:t>
      </w:r>
      <w:r w:rsidRPr="008F5D1E">
        <w:rPr>
          <w:sz w:val="12"/>
        </w:rPr>
        <w:t xml:space="preserve">And you know, I think </w:t>
      </w:r>
      <w:r w:rsidRPr="007B3436">
        <w:rPr>
          <w:rStyle w:val="Emphasis"/>
          <w:highlight w:val="green"/>
        </w:rPr>
        <w:t xml:space="preserve">that can’t be </w:t>
      </w:r>
      <w:r w:rsidRPr="00B5538C">
        <w:rPr>
          <w:rStyle w:val="Emphasis"/>
        </w:rPr>
        <w:t xml:space="preserve">an </w:t>
      </w:r>
      <w:r w:rsidRPr="007B3436">
        <w:rPr>
          <w:rStyle w:val="Emphasis"/>
          <w:highlight w:val="green"/>
        </w:rPr>
        <w:t xml:space="preserve">okay </w:t>
      </w:r>
      <w:r w:rsidRPr="00B5538C">
        <w:rPr>
          <w:rStyle w:val="Emphasis"/>
        </w:rPr>
        <w:t>answer</w:t>
      </w:r>
      <w:r w:rsidRPr="00194BF3">
        <w:rPr>
          <w:rStyle w:val="Emphasis"/>
        </w:rPr>
        <w:t xml:space="preserve"> </w:t>
      </w:r>
      <w:r w:rsidRPr="00B5538C">
        <w:rPr>
          <w:rStyle w:val="Emphasis"/>
          <w:highlight w:val="green"/>
        </w:rPr>
        <w:t>either</w:t>
      </w:r>
      <w:r w:rsidRPr="00A92C98">
        <w:rPr>
          <w:rStyle w:val="Emphasis"/>
          <w:highlight w:val="green"/>
        </w:rPr>
        <w:t>.</w:t>
      </w:r>
      <w:r w:rsidRPr="008F5D1E">
        <w:rPr>
          <w:sz w:val="12"/>
        </w:rPr>
        <w:t xml:space="preserve"> I think a lot of it is being willing to take risks and solicit support from the public is a thing I’ve seen happen. I’ve, you know, I think the Wooden Shoe recently like worked on–which is a radical anarchist bookstore in our area–just worked changing up it bathrooms to be more accessible. And they just kind of like put out a reach into the community and were like, we’re doing this, who’s going to help make it happen. And I think sometimes that’s the attitude you have to take is be willing to take risks and just say, it’s gonna cost this much money and it’s happening next week, you know, organizing to make, to make those things happen and, and reaching beyond what your, what your limitations are as far as funds, and being willing to solicit increased funds from within your own organization’s members.</w:t>
      </w:r>
      <w:r>
        <w:rPr>
          <w:sz w:val="12"/>
        </w:rPr>
        <w:t xml:space="preserve"> </w:t>
      </w:r>
      <w:r w:rsidRPr="008F5D1E">
        <w:rPr>
          <w:sz w:val="12"/>
        </w:rPr>
        <w:t>Maddie (00:50:33):</w:t>
      </w:r>
      <w:r>
        <w:rPr>
          <w:sz w:val="12"/>
        </w:rPr>
        <w:t xml:space="preserve"> </w:t>
      </w:r>
      <w:r w:rsidRPr="008F5D1E">
        <w:rPr>
          <w:sz w:val="12"/>
        </w:rPr>
        <w:t xml:space="preserve">Those things are really difficult, but they are, they can be possible. I know </w:t>
      </w:r>
      <w:r w:rsidRPr="00194BF3">
        <w:rPr>
          <w:rStyle w:val="StyleUnderline"/>
        </w:rPr>
        <w:t>one thing we’ve struggled with for a while is this issue of ASL interpretation</w:t>
      </w:r>
      <w:r w:rsidRPr="008F5D1E">
        <w:rPr>
          <w:sz w:val="12"/>
        </w:rPr>
        <w:t xml:space="preserve"> and yeah, I think in an ideal world, </w:t>
      </w:r>
      <w:r w:rsidRPr="00194BF3">
        <w:rPr>
          <w:rStyle w:val="StyleUnderline"/>
        </w:rPr>
        <w:t>I would love us to always have ASL interpreters at every single thing that we do. And I don’t think that we’re financially there yet, but</w:t>
      </w:r>
      <w:r w:rsidRPr="008F5D1E">
        <w:rPr>
          <w:sz w:val="12"/>
        </w:rPr>
        <w:t xml:space="preserve"> right now we’re not letting the perfect be the enemy of the good. And we’re just saying, okay, </w:t>
      </w:r>
      <w:r w:rsidRPr="00194BF3">
        <w:rPr>
          <w:rStyle w:val="StyleUnderline"/>
        </w:rPr>
        <w:t xml:space="preserve">anytime somebody wants to be an event who’s going to need an interpreter, tell us, and we’ll get that interpreter. And that’s the best we can do right now. And that is better than simply ignoring it and turning them away. </w:t>
      </w:r>
      <w:r w:rsidRPr="00A92C98">
        <w:rPr>
          <w:rStyle w:val="StyleUnderline"/>
          <w:highlight w:val="green"/>
        </w:rPr>
        <w:t>But</w:t>
      </w:r>
      <w:r w:rsidRPr="00194BF3">
        <w:rPr>
          <w:rStyle w:val="StyleUnderline"/>
        </w:rPr>
        <w:t xml:space="preserve"> I think honestly, I think a lot of this boils down to like, </w:t>
      </w:r>
      <w:r w:rsidRPr="00970715">
        <w:rPr>
          <w:rStyle w:val="Emphasis"/>
          <w:highlight w:val="green"/>
        </w:rPr>
        <w:t xml:space="preserve">being good at organizing </w:t>
      </w:r>
      <w:r w:rsidRPr="00B5538C">
        <w:rPr>
          <w:rStyle w:val="StyleUnderline"/>
        </w:rPr>
        <w:t>basics</w:t>
      </w:r>
      <w:r w:rsidRPr="00970715">
        <w:rPr>
          <w:rStyle w:val="Emphasis"/>
          <w:highlight w:val="green"/>
        </w:rPr>
        <w:t xml:space="preserve"> is</w:t>
      </w:r>
      <w:r w:rsidRPr="00194BF3">
        <w:rPr>
          <w:rStyle w:val="StyleUnderline"/>
        </w:rPr>
        <w:t xml:space="preserve"> what’s </w:t>
      </w:r>
      <w:r w:rsidRPr="00970715">
        <w:rPr>
          <w:rStyle w:val="Emphasis"/>
          <w:highlight w:val="green"/>
        </w:rPr>
        <w:t>going to</w:t>
      </w:r>
      <w:r w:rsidRPr="00194BF3">
        <w:rPr>
          <w:rStyle w:val="Emphasis"/>
        </w:rPr>
        <w:t xml:space="preserve"> </w:t>
      </w:r>
      <w:r w:rsidRPr="00194BF3">
        <w:rPr>
          <w:rStyle w:val="StyleUnderline"/>
        </w:rPr>
        <w:t xml:space="preserve">really </w:t>
      </w:r>
      <w:r w:rsidRPr="00970715">
        <w:rPr>
          <w:rStyle w:val="Emphasis"/>
          <w:highlight w:val="green"/>
        </w:rPr>
        <w:t>help</w:t>
      </w:r>
      <w:r w:rsidRPr="00194BF3">
        <w:rPr>
          <w:rStyle w:val="StyleUnderline"/>
        </w:rPr>
        <w:t xml:space="preserve"> you </w:t>
      </w:r>
      <w:r w:rsidRPr="00970715">
        <w:rPr>
          <w:rStyle w:val="Emphasis"/>
          <w:highlight w:val="green"/>
        </w:rPr>
        <w:t>meet</w:t>
      </w:r>
      <w:r w:rsidRPr="00970715">
        <w:rPr>
          <w:rStyle w:val="StyleUnderline"/>
          <w:highlight w:val="green"/>
        </w:rPr>
        <w:t xml:space="preserve"> a lot of </w:t>
      </w:r>
      <w:r w:rsidRPr="00B5538C">
        <w:rPr>
          <w:rStyle w:val="StyleUnderline"/>
        </w:rPr>
        <w:t>accessibility</w:t>
      </w:r>
      <w:r w:rsidRPr="00970715">
        <w:rPr>
          <w:rStyle w:val="Emphasis"/>
          <w:highlight w:val="green"/>
        </w:rPr>
        <w:t xml:space="preserve"> needs.</w:t>
      </w:r>
      <w:r w:rsidRPr="00256EEA">
        <w:t xml:space="preserve"> </w:t>
      </w:r>
      <w:r w:rsidRPr="008F5D1E">
        <w:rPr>
          <w:sz w:val="12"/>
        </w:rPr>
        <w:t>Maddie (00:51:17):</w:t>
      </w:r>
      <w:r>
        <w:rPr>
          <w:sz w:val="12"/>
        </w:rPr>
        <w:t xml:space="preserve"> </w:t>
      </w:r>
      <w:r w:rsidRPr="008F5D1E">
        <w:rPr>
          <w:sz w:val="12"/>
        </w:rPr>
        <w:t xml:space="preserve">It’s exactly what Jess was saying, like doing an </w:t>
      </w:r>
      <w:r w:rsidRPr="00DB50C8">
        <w:rPr>
          <w:rStyle w:val="StyleUnderline"/>
        </w:rPr>
        <w:t>investigation into what are the needs that people have</w:t>
      </w:r>
      <w:r w:rsidRPr="008F5D1E">
        <w:rPr>
          <w:sz w:val="12"/>
        </w:rPr>
        <w:t xml:space="preserve"> and that’s stuff that happens in one-on-ones when you’re working on building relationships and building leadership saying, you know, what are the things that are preventing you from being able to get more involved in this organization. Maybe it’s, you know, concerns or worries about the kind of action that they’re taking part in, or maybe their actual like access needs that are making it hard for them. Maybe being able to set up a carpool is something that would help them be able to be more involved. Those kinds of those are things that good organizers should be doing, </w:t>
      </w:r>
      <w:r w:rsidRPr="008E27F9">
        <w:rPr>
          <w:rStyle w:val="StyleUnderline"/>
        </w:rPr>
        <w:t>good organizers should be figuring out how to make sure everyone has a plan to get to the meeting, how to make sure that everyone is being communicated with through the means that is most accessible to them.</w:t>
      </w:r>
      <w:r>
        <w:rPr>
          <w:rStyle w:val="StyleUnderline"/>
        </w:rPr>
        <w:t xml:space="preserve"> </w:t>
      </w:r>
      <w:r w:rsidRPr="008F5D1E">
        <w:rPr>
          <w:sz w:val="12"/>
        </w:rPr>
        <w:t>Maddie (00:52:08):</w:t>
      </w:r>
      <w:r>
        <w:rPr>
          <w:sz w:val="12"/>
        </w:rPr>
        <w:t xml:space="preserve"> </w:t>
      </w:r>
      <w:r w:rsidRPr="008D20ED">
        <w:rPr>
          <w:rStyle w:val="StyleUnderline"/>
        </w:rPr>
        <w:t>Some people are better reached through emails. Some</w:t>
      </w:r>
      <w:r w:rsidRPr="008F5D1E">
        <w:rPr>
          <w:sz w:val="12"/>
        </w:rPr>
        <w:t xml:space="preserve"> </w:t>
      </w:r>
      <w:r w:rsidRPr="008D20ED">
        <w:rPr>
          <w:rStyle w:val="StyleUnderline"/>
        </w:rPr>
        <w:t xml:space="preserve">people can only do phone calls. There’s all sorts of different variations. </w:t>
      </w:r>
      <w:r w:rsidRPr="00B5538C">
        <w:rPr>
          <w:rStyle w:val="StyleUnderline"/>
        </w:rPr>
        <w:t xml:space="preserve">And if you’re a good organizer, you need to be able to </w:t>
      </w:r>
      <w:r w:rsidRPr="001810BC">
        <w:rPr>
          <w:rStyle w:val="StyleUnderline"/>
          <w:highlight w:val="green"/>
        </w:rPr>
        <w:t>say</w:t>
      </w:r>
      <w:r w:rsidRPr="008D20ED">
        <w:rPr>
          <w:rStyle w:val="StyleUnderline"/>
        </w:rPr>
        <w:t xml:space="preserve">, we’re </w:t>
      </w:r>
      <w:r w:rsidRPr="00B5538C">
        <w:rPr>
          <w:rStyle w:val="StyleUnderline"/>
          <w:highlight w:val="green"/>
        </w:rPr>
        <w:t>sending</w:t>
      </w:r>
      <w:r w:rsidRPr="008D20ED">
        <w:rPr>
          <w:rStyle w:val="StyleUnderline"/>
        </w:rPr>
        <w:t xml:space="preserve"> out </w:t>
      </w:r>
      <w:r w:rsidRPr="001810BC">
        <w:rPr>
          <w:rStyle w:val="StyleUnderline"/>
          <w:highlight w:val="green"/>
        </w:rPr>
        <w:t>an email,</w:t>
      </w:r>
      <w:r w:rsidRPr="008D20ED">
        <w:rPr>
          <w:rStyle w:val="StyleUnderline"/>
        </w:rPr>
        <w:t xml:space="preserve"> we’re </w:t>
      </w:r>
      <w:r w:rsidRPr="00B5538C">
        <w:rPr>
          <w:rStyle w:val="StyleUnderline"/>
          <w:highlight w:val="green"/>
        </w:rPr>
        <w:t>putting a</w:t>
      </w:r>
      <w:r w:rsidRPr="008D20ED">
        <w:rPr>
          <w:rStyle w:val="StyleUnderline"/>
        </w:rPr>
        <w:t xml:space="preserve"> </w:t>
      </w:r>
      <w:r w:rsidRPr="001810BC">
        <w:rPr>
          <w:rStyle w:val="StyleUnderline"/>
          <w:highlight w:val="green"/>
        </w:rPr>
        <w:t>Facebook post and</w:t>
      </w:r>
      <w:r w:rsidRPr="008D20ED">
        <w:rPr>
          <w:rStyle w:val="StyleUnderline"/>
        </w:rPr>
        <w:t xml:space="preserve"> we’re </w:t>
      </w:r>
      <w:r w:rsidRPr="00B5538C">
        <w:rPr>
          <w:rStyle w:val="StyleUnderline"/>
          <w:highlight w:val="green"/>
        </w:rPr>
        <w:t>doing</w:t>
      </w:r>
      <w:r w:rsidRPr="008F5D1E">
        <w:rPr>
          <w:sz w:val="12"/>
        </w:rPr>
        <w:t xml:space="preserve"> a whole</w:t>
      </w:r>
      <w:r w:rsidRPr="008D20ED">
        <w:rPr>
          <w:rStyle w:val="StyleUnderline"/>
        </w:rPr>
        <w:t xml:space="preserve"> </w:t>
      </w:r>
      <w:r w:rsidRPr="001810BC">
        <w:rPr>
          <w:rStyle w:val="StyleUnderline"/>
          <w:highlight w:val="green"/>
        </w:rPr>
        <w:t>phone banking</w:t>
      </w:r>
      <w:r w:rsidRPr="008F5D1E">
        <w:rPr>
          <w:sz w:val="12"/>
        </w:rPr>
        <w:t xml:space="preserve">, and that’s how we’re going to get people out to this thing. And </w:t>
      </w:r>
      <w:r w:rsidRPr="00B5538C">
        <w:rPr>
          <w:rStyle w:val="StyleUnderline"/>
        </w:rPr>
        <w:t>that’s accessibility</w:t>
      </w:r>
      <w:r w:rsidRPr="00B5538C">
        <w:rPr>
          <w:sz w:val="12"/>
        </w:rPr>
        <w:t xml:space="preserve">, right? Is being able to really reach people in all of these varieties of ways. And to be able to figure out what people’s needs are and what people’s needs are that aren’t getting met so that they can be more involved and that they can build a bigger organization stronger. I mean, disabled people are predominantly poor, like they are the working class and there’s also, you know, one in four people is considered to have a disability. I know we talked about disability as a spectrum, but if you want to use some government numbers that’s some government members, and so this is, these are things that you always have to be actively working on and paying attention to in order to be able to build your organization stronger. And that’s, that’s what we’re trying to accomplish here. So yeah, I think there, there are all sorts of reasons why those things are really critical. Jess (00:53:19): When you were talking about like, um, coming </w:t>
      </w:r>
      <w:r w:rsidRPr="00B5538C">
        <w:rPr>
          <w:rStyle w:val="StyleUnderline"/>
        </w:rPr>
        <w:t>in and</w:t>
      </w:r>
      <w:r w:rsidRPr="00DA607A">
        <w:rPr>
          <w:rStyle w:val="StyleUnderline"/>
        </w:rPr>
        <w:t xml:space="preserve"> </w:t>
      </w:r>
      <w:r w:rsidRPr="00A92C98">
        <w:rPr>
          <w:rStyle w:val="StyleUnderline"/>
        </w:rPr>
        <w:t>looking for the perfect organization that immediately met all of your needs</w:t>
      </w:r>
      <w:r w:rsidRPr="00A92C98">
        <w:rPr>
          <w:sz w:val="12"/>
        </w:rPr>
        <w:t xml:space="preserve"> and</w:t>
      </w:r>
      <w:r w:rsidRPr="008F5D1E">
        <w:rPr>
          <w:sz w:val="12"/>
        </w:rPr>
        <w:t xml:space="preserve"> like learning that you can’t do that. It’s, again</w:t>
      </w:r>
      <w:r w:rsidRPr="00A92C98">
        <w:rPr>
          <w:sz w:val="12"/>
        </w:rPr>
        <w:t xml:space="preserve">, </w:t>
      </w:r>
      <w:r w:rsidRPr="00A92C98">
        <w:rPr>
          <w:rStyle w:val="StyleUnderline"/>
        </w:rPr>
        <w:t xml:space="preserve">I’m gonna relate it to </w:t>
      </w:r>
      <w:r w:rsidRPr="003E0733">
        <w:rPr>
          <w:rStyle w:val="StyleUnderline"/>
          <w:highlight w:val="green"/>
        </w:rPr>
        <w:t>a broader</w:t>
      </w:r>
      <w:r w:rsidRPr="00DA607A">
        <w:rPr>
          <w:rStyle w:val="StyleUnderline"/>
        </w:rPr>
        <w:t xml:space="preserve"> </w:t>
      </w:r>
      <w:r w:rsidRPr="003E0733">
        <w:rPr>
          <w:rStyle w:val="StyleUnderline"/>
          <w:highlight w:val="green"/>
        </w:rPr>
        <w:t>problem on the left</w:t>
      </w:r>
      <w:r w:rsidRPr="00DA607A">
        <w:rPr>
          <w:rStyle w:val="StyleUnderline"/>
        </w:rPr>
        <w:t xml:space="preserve"> of like the whole, like </w:t>
      </w:r>
      <w:r w:rsidRPr="003E0733">
        <w:rPr>
          <w:rStyle w:val="StyleUnderline"/>
          <w:highlight w:val="green"/>
        </w:rPr>
        <w:t>splitting for purity</w:t>
      </w:r>
      <w:r w:rsidRPr="00DA607A">
        <w:rPr>
          <w:rStyle w:val="StyleUnderline"/>
        </w:rPr>
        <w:t xml:space="preserve"> phenomenon. </w:t>
      </w:r>
      <w:r w:rsidRPr="00B92E72">
        <w:rPr>
          <w:rStyle w:val="StyleUnderline"/>
          <w:highlight w:val="green"/>
        </w:rPr>
        <w:t>Like this party doesn’t have my exact line</w:t>
      </w:r>
      <w:r w:rsidRPr="00DA607A">
        <w:rPr>
          <w:rStyle w:val="StyleUnderline"/>
        </w:rPr>
        <w:t xml:space="preserve"> and isn’t pursuing politics in the exact way that I want to, and </w:t>
      </w:r>
      <w:r w:rsidRPr="00D12A3E">
        <w:rPr>
          <w:rStyle w:val="StyleUnderline"/>
          <w:highlight w:val="green"/>
        </w:rPr>
        <w:t>therefore I’m going to</w:t>
      </w:r>
      <w:r w:rsidRPr="00DA607A">
        <w:rPr>
          <w:rStyle w:val="StyleUnderline"/>
        </w:rPr>
        <w:t xml:space="preserve"> form my own </w:t>
      </w:r>
      <w:r w:rsidRPr="00D12A3E">
        <w:rPr>
          <w:rStyle w:val="StyleUnderline"/>
          <w:highlight w:val="green"/>
        </w:rPr>
        <w:t>split off</w:t>
      </w:r>
      <w:r w:rsidRPr="00D12A3E">
        <w:rPr>
          <w:sz w:val="12"/>
          <w:highlight w:val="green"/>
        </w:rPr>
        <w:t xml:space="preserve"> </w:t>
      </w:r>
      <w:r w:rsidRPr="00D12A3E">
        <w:rPr>
          <w:sz w:val="12"/>
        </w:rPr>
        <w:t>and</w:t>
      </w:r>
      <w:r w:rsidRPr="008F5D1E">
        <w:rPr>
          <w:sz w:val="12"/>
        </w:rPr>
        <w:t xml:space="preserve"> it’s going to be this 15 person party with a Facebook page or whatever. Like it’s the same phenomenon it’s saying that, unless this party everything that I want, or unless this organization does everything that I want, it’s not worth organizing with. And like, no, we’re going to get nowhere with that attitude. </w:t>
      </w:r>
      <w:r w:rsidRPr="00DA607A">
        <w:rPr>
          <w:rStyle w:val="StyleUnderline"/>
        </w:rPr>
        <w:t>It is about like finding an organization that you think is committed enough and listening enough to be able to push internally to make it do what it needs to be doing.</w:t>
      </w:r>
      <w:r>
        <w:rPr>
          <w:rStyle w:val="StyleUnderline"/>
        </w:rPr>
        <w:t xml:space="preserve"> </w:t>
      </w:r>
      <w:r w:rsidRPr="008F5D1E">
        <w:rPr>
          <w:sz w:val="12"/>
        </w:rPr>
        <w:t>Jess (00:54:05):</w:t>
      </w:r>
      <w:r>
        <w:rPr>
          <w:sz w:val="12"/>
        </w:rPr>
        <w:t xml:space="preserve"> </w:t>
      </w:r>
      <w:r w:rsidRPr="008F5D1E">
        <w:rPr>
          <w:sz w:val="12"/>
        </w:rPr>
        <w:t xml:space="preserve">And to </w:t>
      </w:r>
      <w:r w:rsidRPr="00636290">
        <w:rPr>
          <w:rStyle w:val="StyleUnderline"/>
        </w:rPr>
        <w:t>sometimes also just have the humility to accept that it’s not always about you.</w:t>
      </w:r>
      <w:r w:rsidRPr="008F5D1E">
        <w:rPr>
          <w:sz w:val="12"/>
        </w:rPr>
        <w:t xml:space="preserve"> And </w:t>
      </w:r>
      <w:r w:rsidRPr="00636290">
        <w:rPr>
          <w:rStyle w:val="StyleUnderline"/>
        </w:rPr>
        <w:t>that will make us stronger as organizers, whether that is disability or just anything in general.</w:t>
      </w:r>
      <w:r w:rsidRPr="008F5D1E">
        <w:rPr>
          <w:sz w:val="12"/>
        </w:rPr>
        <w:t xml:space="preserve"> I also think when you talk about like it being a basic organizing skill to like be investigating and figuring out what the needs are, it connects to another larger problem on the left of </w:t>
      </w:r>
      <w:r w:rsidRPr="00B5538C">
        <w:rPr>
          <w:sz w:val="12"/>
        </w:rPr>
        <w:t>like the left is bad at reflection. Like it’s actually hard-core tasks and something that the contemporary left is especially bad at like so much of like theoretical work or intellectual work or whatever you wanted to call it would be better if it was done in terms of, here’s a thing we actually did and tried, and here’s what didn’t work, and here’s what did. Here’s the questions that we’re asking right now to figure out where to go next? Jess (00:54:47): Like if they were in terms of specific things that we are working on, we are then able to actually pull real data and information from them. And that’s something that is way less common, in the contemporary left than it should be. It would be interesting to ask why, but I’m not gonna go there for too long. Actually I’ll say one thing about that, which is that like, it’s easy to be like, no, we have to be doing the work. There’s so much work to be done. We have to be doing it, we have to be out there and like doing it all the time and we can’t stop and like ask these questions. And actually it’s just as bad to spin your wheels really, really fast, as it is to stop and ask, like, are we stuck in a rut? And so with disability organizing like other things we need to get better at reflection. I’m g</w:t>
      </w:r>
      <w:r w:rsidRPr="008F5D1E">
        <w:rPr>
          <w:sz w:val="12"/>
        </w:rPr>
        <w:t>oing to plug “Tide to Wave” again, I know that I sound like I’m really on the same thing, but it’s very much talking about that as well.</w:t>
      </w:r>
      <w:r>
        <w:rPr>
          <w:sz w:val="12"/>
        </w:rPr>
        <w:t xml:space="preserve"> </w:t>
      </w:r>
      <w:r w:rsidRPr="008F5D1E">
        <w:rPr>
          <w:sz w:val="12"/>
        </w:rPr>
        <w:t>Jess (00:55:36):</w:t>
      </w:r>
      <w:r>
        <w:rPr>
          <w:sz w:val="12"/>
        </w:rPr>
        <w:t xml:space="preserve"> </w:t>
      </w:r>
      <w:r w:rsidRPr="008F5D1E">
        <w:rPr>
          <w:sz w:val="12"/>
        </w:rPr>
        <w:t xml:space="preserve">And that’s why it’s so on my mind is the idea that like, actually we have to be reflecting and improving our ability to do these processes, if we’re going to get anywhere. Finally, something that I wanted to bring up based on something you said, and, and earlier discussions about the Marxist model of disability is that, there are rich disabled people, like those people exist and it’s not usually through their own labor. It might be from labor prior to disability, or it might be from family, or something like that. But </w:t>
      </w:r>
      <w:r w:rsidRPr="00BB0E1A">
        <w:rPr>
          <w:rStyle w:val="StyleUnderline"/>
          <w:highlight w:val="green"/>
        </w:rPr>
        <w:t xml:space="preserve">the lives of rich disabled people are very different than </w:t>
      </w:r>
      <w:r w:rsidRPr="00990818">
        <w:rPr>
          <w:rStyle w:val="StyleUnderline"/>
        </w:rPr>
        <w:t xml:space="preserve">the lives of </w:t>
      </w:r>
      <w:r w:rsidRPr="00BB0E1A">
        <w:rPr>
          <w:rStyle w:val="StyleUnderline"/>
          <w:highlight w:val="green"/>
        </w:rPr>
        <w:t>working class</w:t>
      </w:r>
      <w:r w:rsidRPr="00636290">
        <w:rPr>
          <w:rStyle w:val="StyleUnderline"/>
        </w:rPr>
        <w:t xml:space="preserve">, or even middle-class </w:t>
      </w:r>
      <w:r w:rsidRPr="00BB0E1A">
        <w:rPr>
          <w:rStyle w:val="StyleUnderline"/>
          <w:highlight w:val="green"/>
        </w:rPr>
        <w:t>disabled people</w:t>
      </w:r>
      <w:r w:rsidRPr="00636290">
        <w:rPr>
          <w:rStyle w:val="StyleUnderline"/>
        </w:rPr>
        <w:t xml:space="preserve">. </w:t>
      </w:r>
      <w:r w:rsidRPr="008F5D1E">
        <w:rPr>
          <w:sz w:val="12"/>
        </w:rPr>
        <w:t>Like</w:t>
      </w:r>
      <w:r w:rsidRPr="00636290">
        <w:rPr>
          <w:rStyle w:val="StyleUnderline"/>
        </w:rPr>
        <w:t xml:space="preserve"> when we talk about the Marxist model of disability </w:t>
      </w:r>
      <w:r w:rsidRPr="008F5D1E">
        <w:rPr>
          <w:sz w:val="12"/>
        </w:rPr>
        <w:t>and even the social model.</w:t>
      </w:r>
      <w:r>
        <w:rPr>
          <w:sz w:val="12"/>
        </w:rPr>
        <w:t xml:space="preserve"> </w:t>
      </w:r>
      <w:r w:rsidRPr="008F5D1E">
        <w:rPr>
          <w:sz w:val="12"/>
        </w:rPr>
        <w:t>Jess (00:56:16):</w:t>
      </w:r>
      <w:r>
        <w:rPr>
          <w:sz w:val="12"/>
        </w:rPr>
        <w:t xml:space="preserve"> </w:t>
      </w:r>
      <w:r w:rsidRPr="00636290">
        <w:rPr>
          <w:rStyle w:val="StyleUnderline"/>
        </w:rPr>
        <w:t>When you are</w:t>
      </w:r>
      <w:r w:rsidRPr="008F5D1E">
        <w:rPr>
          <w:sz w:val="12"/>
        </w:rPr>
        <w:t xml:space="preserve"> bourgeoise </w:t>
      </w:r>
      <w:r w:rsidRPr="00636290">
        <w:rPr>
          <w:rStyle w:val="StyleUnderline"/>
        </w:rPr>
        <w:t>rich</w:t>
      </w:r>
      <w:r w:rsidRPr="008F5D1E">
        <w:rPr>
          <w:sz w:val="12"/>
        </w:rPr>
        <w:t xml:space="preserve"> disabled people, </w:t>
      </w:r>
      <w:r w:rsidRPr="00636290">
        <w:rPr>
          <w:rStyle w:val="StyleUnderline"/>
        </w:rPr>
        <w:t>you have access to this sort of like, not just like care, but really like hand and foot care that you wouldn’t otherwise, when you have someone like bringing you your every need</w:t>
      </w:r>
      <w:r w:rsidRPr="008F5D1E">
        <w:rPr>
          <w:sz w:val="12"/>
        </w:rPr>
        <w:t xml:space="preserve">, when you have a private driver, when you have all of these other things, </w:t>
      </w:r>
      <w:r w:rsidRPr="000F5C9D">
        <w:rPr>
          <w:rStyle w:val="StyleUnderline"/>
          <w:highlight w:val="green"/>
        </w:rPr>
        <w:t>you have a form of access that other disabled people don’t</w:t>
      </w:r>
      <w:r w:rsidRPr="00636290">
        <w:rPr>
          <w:rStyle w:val="StyleUnderline"/>
        </w:rPr>
        <w:t xml:space="preserve">, </w:t>
      </w:r>
      <w:r w:rsidRPr="000F5C9D">
        <w:rPr>
          <w:rStyle w:val="StyleUnderline"/>
        </w:rPr>
        <w:t xml:space="preserve">and it’s </w:t>
      </w:r>
      <w:r w:rsidRPr="000F5C9D">
        <w:rPr>
          <w:rStyle w:val="StyleUnderline"/>
          <w:highlight w:val="green"/>
        </w:rPr>
        <w:t>not</w:t>
      </w:r>
      <w:r w:rsidRPr="000F5C9D">
        <w:rPr>
          <w:rStyle w:val="StyleUnderline"/>
        </w:rPr>
        <w:t xml:space="preserve"> to say </w:t>
      </w:r>
      <w:r w:rsidRPr="000F5C9D">
        <w:rPr>
          <w:rStyle w:val="StyleUnderline"/>
          <w:highlight w:val="green"/>
        </w:rPr>
        <w:t xml:space="preserve">that you don’t experience </w:t>
      </w:r>
      <w:r w:rsidRPr="00AE6C50">
        <w:rPr>
          <w:rStyle w:val="StyleUnderline"/>
        </w:rPr>
        <w:t xml:space="preserve">any form of </w:t>
      </w:r>
      <w:r w:rsidRPr="000F5C9D">
        <w:rPr>
          <w:rStyle w:val="StyleUnderline"/>
          <w:highlight w:val="green"/>
        </w:rPr>
        <w:t>oppression</w:t>
      </w:r>
      <w:r w:rsidRPr="000F5C9D">
        <w:rPr>
          <w:rStyle w:val="StyleUnderline"/>
        </w:rPr>
        <w:t xml:space="preserve"> or disability, </w:t>
      </w:r>
      <w:r w:rsidRPr="000F5C9D">
        <w:rPr>
          <w:rStyle w:val="Emphasis"/>
          <w:highlight w:val="green"/>
        </w:rPr>
        <w:t>but</w:t>
      </w:r>
      <w:r w:rsidRPr="000F5C9D">
        <w:rPr>
          <w:rStyle w:val="StyleUnderline"/>
        </w:rPr>
        <w:t xml:space="preserve"> it is not the same thing </w:t>
      </w:r>
      <w:r w:rsidRPr="000F5C9D">
        <w:rPr>
          <w:rStyle w:val="StyleUnderline"/>
          <w:highlight w:val="green"/>
        </w:rPr>
        <w:t>to be disabled</w:t>
      </w:r>
      <w:r w:rsidRPr="000F5C9D">
        <w:rPr>
          <w:rStyle w:val="StyleUnderline"/>
        </w:rPr>
        <w:t xml:space="preserve">. It </w:t>
      </w:r>
      <w:r w:rsidRPr="000F5C9D">
        <w:rPr>
          <w:rStyle w:val="StyleUnderline"/>
          <w:highlight w:val="green"/>
        </w:rPr>
        <w:t xml:space="preserve">does not mean the same thing when you have all of these forms of </w:t>
      </w:r>
      <w:r w:rsidRPr="00AE6C50">
        <w:rPr>
          <w:rStyle w:val="StyleUnderline"/>
        </w:rPr>
        <w:t xml:space="preserve">access </w:t>
      </w:r>
      <w:r w:rsidRPr="000F5C9D">
        <w:rPr>
          <w:rStyle w:val="StyleUnderline"/>
          <w:highlight w:val="green"/>
        </w:rPr>
        <w:t>care that other people do not.</w:t>
      </w:r>
      <w:r w:rsidRPr="008F5D1E">
        <w:rPr>
          <w:sz w:val="12"/>
        </w:rPr>
        <w:t xml:space="preserve"> And that’s one of the reasons that we have to be class conscious and our disability activism, or we are eventually gonna like not, not be where we need to be and our model and strategy is eventually going to fail.</w:t>
      </w:r>
      <w:r>
        <w:rPr>
          <w:sz w:val="12"/>
        </w:rPr>
        <w:t xml:space="preserve"> </w:t>
      </w:r>
      <w:r w:rsidRPr="008F5D1E">
        <w:rPr>
          <w:sz w:val="12"/>
        </w:rPr>
        <w:t>Maddie (00:57:02):</w:t>
      </w:r>
      <w:r>
        <w:rPr>
          <w:sz w:val="12"/>
        </w:rPr>
        <w:t xml:space="preserve"> </w:t>
      </w:r>
      <w:r w:rsidRPr="008F5D1E">
        <w:rPr>
          <w:sz w:val="12"/>
        </w:rPr>
        <w:t xml:space="preserve">Yeah, I really appreciate you bringing that up. That’s absolutely the case. I think one thing that’s also important to bring up, also is, I mean, the role that race plays in this–I feel like one thing that a lot of people don’t know is that white, disabled people were deinstitutionalized primarily in the last couple of decades. Black, </w:t>
      </w:r>
      <w:r w:rsidRPr="004E69AF">
        <w:rPr>
          <w:rStyle w:val="StyleUnderline"/>
        </w:rPr>
        <w:t>disabled people, and especially like poor disabled people have never been deinstitutionalized. The method of institutionalizing them simply shifted from asylums to prisons.</w:t>
      </w:r>
      <w:r w:rsidRPr="008F5D1E">
        <w:rPr>
          <w:sz w:val="12"/>
        </w:rPr>
        <w:t xml:space="preserve"> You know, half of people in prisons have a mental illness, that’s just like one basic stat there. So I think that it’s really important to acknowledge the ways in which those dynamics are shaping the world that we’re in right now and shaping those conversations. </w:t>
      </w:r>
      <w:r w:rsidRPr="004E69AF">
        <w:rPr>
          <w:rStyle w:val="StyleUnderline"/>
        </w:rPr>
        <w:t>There’s a lot of folks who are not even able to be part of the conversations that are happening right now because they are still experiencing forced institutionalization.</w:t>
      </w:r>
      <w:r>
        <w:rPr>
          <w:sz w:val="12"/>
        </w:rPr>
        <w:t xml:space="preserve"> </w:t>
      </w:r>
      <w:r w:rsidRPr="00A24A24">
        <w:rPr>
          <w:sz w:val="12"/>
        </w:rPr>
        <w:t>Maddie (00:58:04):</w:t>
      </w:r>
      <w:r>
        <w:rPr>
          <w:sz w:val="12"/>
        </w:rPr>
        <w:t xml:space="preserve"> </w:t>
      </w:r>
      <w:r w:rsidRPr="00A24A24">
        <w:rPr>
          <w:sz w:val="12"/>
        </w:rPr>
        <w:t>But yeah, I will say that, I think it’s the class thing is complicated because the, the lives of rich disabled people are significantly different from the lives of poor disabled people. But also there’s a lot of ways in which disability is really like, I’m not going to say it’s a class status. It’s not a class status, but there are a lot of ways in which I speak about disability as being forced poverty. For those who don’t necessarily have a lot of connections and access and are able to generate income, usually through outside sources, disabled people are for the most part, like really oppressed economically, they don’t need to legally be paid minimum wage, they still do not even have a minimum wage really for disabled people. And the government does not have a vested interest in supporting people who are not contributing to the economy.</w:t>
      </w:r>
      <w:r>
        <w:rPr>
          <w:sz w:val="12"/>
        </w:rPr>
        <w:t xml:space="preserve"> </w:t>
      </w:r>
      <w:r w:rsidRPr="00A24A24">
        <w:rPr>
          <w:sz w:val="12"/>
        </w:rPr>
        <w:t>Maddie (00:59:05):</w:t>
      </w:r>
      <w:r>
        <w:rPr>
          <w:sz w:val="12"/>
        </w:rPr>
        <w:t xml:space="preserve"> </w:t>
      </w:r>
      <w:r w:rsidRPr="00A24A24">
        <w:rPr>
          <w:sz w:val="12"/>
        </w:rPr>
        <w:t>So there is no real incentive for them to be able to, make money in any way. SSI and SSD are generally not living wages. They actually prohibit marriage equality. People who are on SSI will often have their benefits cut if they marry. And those benefits are already so low in the first place that you basically are not able to really marry. People on SSI also can never own more than $2,000 in their name, at all at any point. And so that kind of keeps you from being able to ever work your way out of that. It keeps from ever being able to even get to a place where you could save up to purchase a car so that you can now get to the job, which, you know, maybe the barrier to you being able to work was that you could not take public transit to work and you needed to drive to work.</w:t>
      </w:r>
      <w:r>
        <w:rPr>
          <w:sz w:val="12"/>
        </w:rPr>
        <w:t xml:space="preserve"> </w:t>
      </w:r>
      <w:r w:rsidRPr="00A24A24">
        <w:rPr>
          <w:sz w:val="12"/>
        </w:rPr>
        <w:t>Maddie (00:59:59):</w:t>
      </w:r>
      <w:r>
        <w:rPr>
          <w:sz w:val="12"/>
        </w:rPr>
        <w:t xml:space="preserve"> </w:t>
      </w:r>
      <w:r w:rsidRPr="00A24A24">
        <w:rPr>
          <w:sz w:val="12"/>
        </w:rPr>
        <w:t xml:space="preserve">You know, it really keeps you in that. </w:t>
      </w:r>
      <w:r w:rsidRPr="00A24A24">
        <w:rPr>
          <w:rStyle w:val="StyleUnderline"/>
        </w:rPr>
        <w:t>People are often forced to choose between accepting benefits or earning an income</w:t>
      </w:r>
      <w:r w:rsidRPr="00A24A24">
        <w:rPr>
          <w:sz w:val="12"/>
        </w:rPr>
        <w:t xml:space="preserve">, but you can’t really do both for the most part. You’re not really allowed to. And it’s just, our government </w:t>
      </w:r>
      <w:r w:rsidRPr="00A24A24">
        <w:rPr>
          <w:rStyle w:val="StyleUnderline"/>
        </w:rPr>
        <w:t>penalizing disabled people for being disabled.</w:t>
      </w:r>
      <w:r w:rsidRPr="00A24A24">
        <w:rPr>
          <w:sz w:val="12"/>
        </w:rPr>
        <w:t xml:space="preserve"> And that really </w:t>
      </w:r>
      <w:r w:rsidRPr="00A24A24">
        <w:rPr>
          <w:rStyle w:val="StyleUnderline"/>
        </w:rPr>
        <w:t>comes down to issues of labor</w:t>
      </w:r>
      <w:r w:rsidRPr="00A24A24">
        <w:rPr>
          <w:sz w:val="12"/>
        </w:rPr>
        <w:t xml:space="preserve"> at the end of the day. It doesn’t know what to do with people who cannot fit into this wage labor system. And so it’s like, well, if you can’t contribute to the economy, then what is the point in us doing anything more than like the bare minimum to keep you alive? And that’s kind of what it looks like. And </w:t>
      </w:r>
      <w:r w:rsidRPr="00A24A24">
        <w:rPr>
          <w:rStyle w:val="StyleUnderline"/>
        </w:rPr>
        <w:t>for disabled people who have family support and monetary connections that looks very different than for disabled people who are entirely reliant on government supports who have very, very little, and that, yeah, those two things just look extraordinarily different. Those are two different lives.</w:t>
      </w:r>
      <w:r>
        <w:rPr>
          <w:rStyle w:val="StyleUnderline"/>
        </w:rPr>
        <w:t xml:space="preserve"> </w:t>
      </w:r>
      <w:r w:rsidRPr="00A24A24">
        <w:rPr>
          <w:sz w:val="12"/>
        </w:rPr>
        <w:t>Jess (01:00:58):</w:t>
      </w:r>
      <w:r>
        <w:rPr>
          <w:sz w:val="12"/>
        </w:rPr>
        <w:t xml:space="preserve"> </w:t>
      </w:r>
      <w:r w:rsidRPr="00A24A24">
        <w:rPr>
          <w:sz w:val="12"/>
        </w:rPr>
        <w:t xml:space="preserve">And I’ll also mention that </w:t>
      </w:r>
      <w:r w:rsidRPr="00A24A24">
        <w:rPr>
          <w:rStyle w:val="StyleUnderline"/>
        </w:rPr>
        <w:t>for people who do work as disabled people</w:t>
      </w:r>
      <w:r w:rsidRPr="00A24A24">
        <w:rPr>
          <w:sz w:val="12"/>
        </w:rPr>
        <w:t xml:space="preserve">, which we mentioned sometimes happens and do work wage labor, </w:t>
      </w:r>
      <w:r w:rsidRPr="00A24A24">
        <w:rPr>
          <w:rStyle w:val="StyleUnderline"/>
        </w:rPr>
        <w:t xml:space="preserve">disability is an opportunity for further exploitation and hyper exploitation. Like, </w:t>
      </w:r>
      <w:r w:rsidRPr="00A24A24">
        <w:rPr>
          <w:rStyle w:val="StyleUnderline"/>
          <w:highlight w:val="green"/>
        </w:rPr>
        <w:t>under the ADA,</w:t>
      </w:r>
      <w:r w:rsidRPr="00A24A24">
        <w:rPr>
          <w:rStyle w:val="StyleUnderline"/>
        </w:rPr>
        <w:t xml:space="preserve"> the </w:t>
      </w:r>
      <w:r w:rsidRPr="00A24A24">
        <w:rPr>
          <w:rStyle w:val="StyleUnderline"/>
          <w:highlight w:val="green"/>
        </w:rPr>
        <w:t>minimum wage is not the same for disabled people</w:t>
      </w:r>
      <w:r w:rsidRPr="00A24A24">
        <w:rPr>
          <w:rStyle w:val="StyleUnderline"/>
        </w:rPr>
        <w:t>.</w:t>
      </w:r>
      <w:r w:rsidRPr="00A24A24">
        <w:rPr>
          <w:sz w:val="12"/>
        </w:rPr>
        <w:t xml:space="preserve"> </w:t>
      </w:r>
      <w:r w:rsidRPr="00A24A24">
        <w:rPr>
          <w:rStyle w:val="StyleUnderline"/>
        </w:rPr>
        <w:t xml:space="preserve">And it’s justified by saying that therefore, more disabled people get to work, but it’s also a way </w:t>
      </w:r>
      <w:r w:rsidRPr="00A24A24">
        <w:rPr>
          <w:rStyle w:val="StyleUnderline"/>
          <w:highlight w:val="green"/>
        </w:rPr>
        <w:t xml:space="preserve">to extract surplus value at a higher rate </w:t>
      </w:r>
      <w:r w:rsidRPr="00ED56CF">
        <w:rPr>
          <w:rStyle w:val="StyleUnderline"/>
        </w:rPr>
        <w:t>from a particular class of people. It is a way to guarantee that you get more money from these people that you would get from others</w:t>
      </w:r>
      <w:r w:rsidRPr="00A24A24">
        <w:rPr>
          <w:rStyle w:val="StyleUnderline"/>
        </w:rPr>
        <w:t xml:space="preserve"> and like </w:t>
      </w:r>
      <w:r w:rsidRPr="00A24A24">
        <w:rPr>
          <w:rStyle w:val="StyleUnderline"/>
          <w:highlight w:val="green"/>
        </w:rPr>
        <w:t>a Marxist lens</w:t>
      </w:r>
      <w:r w:rsidRPr="00A24A24">
        <w:rPr>
          <w:rStyle w:val="StyleUnderline"/>
        </w:rPr>
        <w:t xml:space="preserve"> sort of immediately </w:t>
      </w:r>
      <w:r w:rsidRPr="00A24A24">
        <w:rPr>
          <w:rStyle w:val="StyleUnderline"/>
          <w:highlight w:val="green"/>
        </w:rPr>
        <w:t>reveals that</w:t>
      </w:r>
      <w:r w:rsidRPr="00A24A24">
        <w:rPr>
          <w:rStyle w:val="StyleUnderline"/>
        </w:rPr>
        <w:t xml:space="preserve">. And yeah, just a way that </w:t>
      </w:r>
      <w:r w:rsidRPr="00A24A24">
        <w:rPr>
          <w:rStyle w:val="StyleUnderline"/>
          <w:highlight w:val="green"/>
        </w:rPr>
        <w:t>capitalism uses disabled people for its own benefit</w:t>
      </w:r>
      <w:r w:rsidRPr="00A24A24">
        <w:rPr>
          <w:rStyle w:val="StyleUnderline"/>
        </w:rPr>
        <w:t xml:space="preserve"> and much </w:t>
      </w:r>
      <w:r w:rsidRPr="00A24A24">
        <w:rPr>
          <w:rStyle w:val="StyleUnderline"/>
          <w:highlight w:val="green"/>
        </w:rPr>
        <w:t>to their harm</w:t>
      </w:r>
      <w:r w:rsidRPr="00A24A24">
        <w:rPr>
          <w:rStyle w:val="StyleUnderline"/>
        </w:rPr>
        <w:t>.</w:t>
      </w:r>
      <w:r>
        <w:rPr>
          <w:rStyle w:val="StyleUnderline"/>
        </w:rPr>
        <w:t xml:space="preserve"> </w:t>
      </w:r>
      <w:r w:rsidRPr="00A24A24">
        <w:rPr>
          <w:sz w:val="12"/>
        </w:rPr>
        <w:t>Jess (01:01:59):</w:t>
      </w:r>
      <w:r>
        <w:rPr>
          <w:sz w:val="12"/>
        </w:rPr>
        <w:t xml:space="preserve"> </w:t>
      </w:r>
      <w:r w:rsidRPr="00A24A24">
        <w:rPr>
          <w:rStyle w:val="StyleUnderline"/>
        </w:rPr>
        <w:t xml:space="preserve">Something else that’s maybe not directly related, but I just do want to get to while we’re here, is talking a little bit about </w:t>
      </w:r>
      <w:r w:rsidRPr="00A24A24">
        <w:rPr>
          <w:rStyle w:val="StyleUnderline"/>
          <w:highlight w:val="green"/>
        </w:rPr>
        <w:t>some</w:t>
      </w:r>
      <w:r w:rsidRPr="00A24A24">
        <w:rPr>
          <w:rStyle w:val="StyleUnderline"/>
        </w:rPr>
        <w:t xml:space="preserve"> degree of </w:t>
      </w:r>
      <w:r w:rsidRPr="00A24A24">
        <w:rPr>
          <w:rStyle w:val="StyleUnderline"/>
          <w:highlight w:val="green"/>
        </w:rPr>
        <w:t>ableism discourse</w:t>
      </w:r>
      <w:r w:rsidRPr="00A24A24">
        <w:rPr>
          <w:rStyle w:val="StyleUnderline"/>
        </w:rPr>
        <w:t xml:space="preserve">, </w:t>
      </w:r>
      <w:r w:rsidRPr="00A24A24">
        <w:rPr>
          <w:sz w:val="12"/>
        </w:rPr>
        <w:t xml:space="preserve">the sort of stuff that is definitely more popular online, but it doesn’t not affect how we organize and other places. And </w:t>
      </w:r>
      <w:r w:rsidRPr="00A24A24">
        <w:rPr>
          <w:rStyle w:val="StyleUnderline"/>
        </w:rPr>
        <w:t xml:space="preserve">the ways that like it </w:t>
      </w:r>
      <w:r w:rsidRPr="00A24A24">
        <w:rPr>
          <w:rStyle w:val="StyleUnderline"/>
          <w:highlight w:val="green"/>
        </w:rPr>
        <w:t>becomes unmateria</w:t>
      </w:r>
      <w:r w:rsidRPr="00A24A24">
        <w:rPr>
          <w:rStyle w:val="StyleUnderline"/>
        </w:rPr>
        <w:t>l, dematerial,</w:t>
      </w:r>
      <w:r w:rsidRPr="00A24A24">
        <w:rPr>
          <w:sz w:val="12"/>
        </w:rPr>
        <w:t xml:space="preserve"> whatever, </w:t>
      </w:r>
      <w:r w:rsidRPr="00A24A24">
        <w:rPr>
          <w:rStyle w:val="StyleUnderline"/>
        </w:rPr>
        <w:t xml:space="preserve">so </w:t>
      </w:r>
      <w:r w:rsidRPr="00A24A24">
        <w:rPr>
          <w:rStyle w:val="StyleUnderline"/>
          <w:highlight w:val="green"/>
        </w:rPr>
        <w:t>quickly</w:t>
      </w:r>
      <w:r w:rsidRPr="00A24A24">
        <w:rPr>
          <w:sz w:val="12"/>
        </w:rPr>
        <w:t xml:space="preserve">, the way that, like, </w:t>
      </w:r>
      <w:r w:rsidRPr="00A24A24">
        <w:rPr>
          <w:rStyle w:val="StyleUnderline"/>
        </w:rPr>
        <w:t xml:space="preserve">it becomes about like words and language and defining disability and defining categories and boundaries of disability and hierarchies of disability, and all of these other things are like </w:t>
      </w:r>
      <w:r w:rsidRPr="00A24A24">
        <w:rPr>
          <w:rStyle w:val="StyleUnderline"/>
          <w:highlight w:val="green"/>
        </w:rPr>
        <w:t>equating</w:t>
      </w:r>
      <w:r w:rsidRPr="00A24A24">
        <w:rPr>
          <w:rStyle w:val="StyleUnderline"/>
        </w:rPr>
        <w:t xml:space="preserve"> forms of </w:t>
      </w:r>
      <w:r w:rsidRPr="00A24A24">
        <w:rPr>
          <w:rStyle w:val="StyleUnderline"/>
          <w:highlight w:val="green"/>
        </w:rPr>
        <w:t>disability organizing and</w:t>
      </w:r>
      <w:r w:rsidRPr="00A24A24">
        <w:rPr>
          <w:rStyle w:val="StyleUnderline"/>
        </w:rPr>
        <w:t xml:space="preserve"> forms of </w:t>
      </w:r>
      <w:r w:rsidRPr="00A24A24">
        <w:rPr>
          <w:rStyle w:val="StyleUnderline"/>
          <w:highlight w:val="green"/>
        </w:rPr>
        <w:t>language based stuff</w:t>
      </w:r>
      <w:r w:rsidRPr="00A24A24">
        <w:rPr>
          <w:rStyle w:val="StyleUnderline"/>
        </w:rPr>
        <w:t>. Like</w:t>
      </w:r>
      <w:r w:rsidRPr="00A24A24">
        <w:rPr>
          <w:sz w:val="12"/>
        </w:rPr>
        <w:t xml:space="preserve"> it’s easier because it’s an easier target, just like we were talking about with like </w:t>
      </w:r>
      <w:r w:rsidRPr="00A24A24">
        <w:rPr>
          <w:rStyle w:val="StyleUnderline"/>
        </w:rPr>
        <w:t xml:space="preserve">demanding socialist organizations are more accessible when we don’t make the same level of demands against a corporation or a government. </w:t>
      </w:r>
      <w:r w:rsidRPr="00A24A24">
        <w:rPr>
          <w:sz w:val="12"/>
        </w:rPr>
        <w:t xml:space="preserve">These people respond us. They are next to us and therefore it feels really good to be like, yeah, give us what we need and get a response. </w:t>
      </w:r>
      <w:r w:rsidRPr="00A24A24">
        <w:rPr>
          <w:rStyle w:val="StyleUnderline"/>
        </w:rPr>
        <w:t xml:space="preserve">And it’s the same thing with like, it’s easier to police someone’s language than it is to like organize </w:t>
      </w:r>
      <w:r w:rsidRPr="00A24A24">
        <w:rPr>
          <w:sz w:val="12"/>
        </w:rPr>
        <w:t>a sit in.</w:t>
      </w:r>
      <w:r>
        <w:rPr>
          <w:sz w:val="12"/>
        </w:rPr>
        <w:t xml:space="preserve"> </w:t>
      </w:r>
      <w:r w:rsidRPr="00A24A24">
        <w:rPr>
          <w:sz w:val="12"/>
        </w:rPr>
        <w:t>Jess (01:02:55):</w:t>
      </w:r>
      <w:r>
        <w:rPr>
          <w:sz w:val="12"/>
        </w:rPr>
        <w:t xml:space="preserve"> </w:t>
      </w:r>
      <w:r w:rsidRPr="00A24A24">
        <w:rPr>
          <w:sz w:val="12"/>
        </w:rPr>
        <w:t xml:space="preserve">And </w:t>
      </w:r>
      <w:r w:rsidRPr="00A24A24">
        <w:rPr>
          <w:rStyle w:val="StyleUnderline"/>
        </w:rPr>
        <w:t xml:space="preserve">so </w:t>
      </w:r>
      <w:r w:rsidRPr="00A24A24">
        <w:rPr>
          <w:rStyle w:val="StyleUnderline"/>
          <w:highlight w:val="green"/>
        </w:rPr>
        <w:t>that feels</w:t>
      </w:r>
      <w:r w:rsidRPr="00A24A24">
        <w:rPr>
          <w:rStyle w:val="StyleUnderline"/>
        </w:rPr>
        <w:t xml:space="preserve"> really </w:t>
      </w:r>
      <w:r w:rsidRPr="00A24A24">
        <w:rPr>
          <w:rStyle w:val="Emphasis"/>
          <w:highlight w:val="green"/>
        </w:rPr>
        <w:t>good</w:t>
      </w:r>
      <w:r w:rsidRPr="00A24A24">
        <w:rPr>
          <w:rStyle w:val="StyleUnderline"/>
          <w:highlight w:val="green"/>
        </w:rPr>
        <w:t xml:space="preserve"> and</w:t>
      </w:r>
      <w:r w:rsidRPr="00A24A24">
        <w:rPr>
          <w:rStyle w:val="StyleUnderline"/>
        </w:rPr>
        <w:t xml:space="preserve"> really </w:t>
      </w:r>
      <w:r w:rsidRPr="00A24A24">
        <w:rPr>
          <w:rStyle w:val="Emphasis"/>
          <w:highlight w:val="green"/>
        </w:rPr>
        <w:t>easy</w:t>
      </w:r>
      <w:r w:rsidRPr="00A24A24">
        <w:rPr>
          <w:rStyle w:val="StyleUnderline"/>
        </w:rPr>
        <w:t xml:space="preserve"> and also really dilutes what disability activism is</w:t>
      </w:r>
      <w:r w:rsidRPr="00A24A24">
        <w:rPr>
          <w:sz w:val="12"/>
        </w:rPr>
        <w:t xml:space="preserve">. And it’s not that it’s not important. Well, some of the situations aren’t important, but it’s not that a lot of it isn’t important. It’s just like, </w:t>
      </w:r>
      <w:r w:rsidRPr="00A24A24">
        <w:rPr>
          <w:rStyle w:val="StyleUnderline"/>
        </w:rPr>
        <w:t>what is worth our time. Like we do actually have to choose where our priorities lie and what is worth,</w:t>
      </w:r>
      <w:r w:rsidRPr="00A24A24">
        <w:rPr>
          <w:sz w:val="12"/>
        </w:rPr>
        <w:t xml:space="preserve"> what makes an impression of what disability organizing is. And I think we have to be really active in asking those questions, just as we would be in any other context as communists asking what our priorities are.</w:t>
      </w:r>
      <w:r>
        <w:rPr>
          <w:sz w:val="12"/>
        </w:rPr>
        <w:t xml:space="preserve"> </w:t>
      </w:r>
      <w:r w:rsidRPr="00A24A24">
        <w:rPr>
          <w:sz w:val="12"/>
        </w:rPr>
        <w:t>Maddie (01:03:27):</w:t>
      </w:r>
      <w:r>
        <w:rPr>
          <w:sz w:val="12"/>
        </w:rPr>
        <w:t xml:space="preserve"> </w:t>
      </w:r>
      <w:r w:rsidRPr="00A24A24">
        <w:rPr>
          <w:sz w:val="12"/>
        </w:rPr>
        <w:t>No, I completely agree with that. And</w:t>
      </w:r>
      <w:r w:rsidRPr="00CE7C5D">
        <w:rPr>
          <w:sz w:val="12"/>
        </w:rPr>
        <w:t xml:space="preserve">, I think ultimately one thing that I see quite frequently is people saying, well, you know, any kind of activism other than online activism, isn’t accessible to me. And I think that’s just kind of an issue of like, we just need to either be like coming together as disabled people and making our own institutions that are really making bigger demands or, you know, connecting with, socialist orgs and saying like, this is what I need in order to be involved. These are the ways that I can be involved. And </w:t>
      </w:r>
      <w:r w:rsidRPr="00CE7C5D">
        <w:rPr>
          <w:rStyle w:val="StyleUnderline"/>
        </w:rPr>
        <w:t xml:space="preserve">one of </w:t>
      </w:r>
      <w:r w:rsidRPr="00CE7C5D">
        <w:rPr>
          <w:rStyle w:val="StyleUnderline"/>
          <w:highlight w:val="green"/>
        </w:rPr>
        <w:t>our role</w:t>
      </w:r>
      <w:r w:rsidRPr="00CE7C5D">
        <w:t>s</w:t>
      </w:r>
      <w:r w:rsidRPr="00CE7C5D">
        <w:rPr>
          <w:rStyle w:val="StyleUnderline"/>
          <w:highlight w:val="green"/>
        </w:rPr>
        <w:t xml:space="preserve"> as organizers is to have </w:t>
      </w:r>
      <w:r w:rsidRPr="00CE7C5D">
        <w:rPr>
          <w:rStyle w:val="StyleUnderline"/>
        </w:rPr>
        <w:t xml:space="preserve">a </w:t>
      </w:r>
      <w:r w:rsidRPr="00CE7C5D">
        <w:rPr>
          <w:rStyle w:val="StyleUnderline"/>
          <w:highlight w:val="green"/>
        </w:rPr>
        <w:t xml:space="preserve">list of </w:t>
      </w:r>
      <w:r w:rsidRPr="00CE7C5D">
        <w:rPr>
          <w:rStyle w:val="StyleUnderline"/>
        </w:rPr>
        <w:t xml:space="preserve">ideas in your head of here are </w:t>
      </w:r>
      <w:r w:rsidRPr="00CE7C5D">
        <w:rPr>
          <w:rStyle w:val="StyleUnderline"/>
          <w:highlight w:val="green"/>
        </w:rPr>
        <w:t xml:space="preserve">ways </w:t>
      </w:r>
      <w:r w:rsidRPr="00CE7C5D">
        <w:rPr>
          <w:rStyle w:val="StyleUnderline"/>
        </w:rPr>
        <w:t xml:space="preserve">that </w:t>
      </w:r>
      <w:r w:rsidRPr="00CE7C5D">
        <w:rPr>
          <w:rStyle w:val="StyleUnderline"/>
          <w:highlight w:val="green"/>
        </w:rPr>
        <w:t xml:space="preserve">you can get involved that don’t </w:t>
      </w:r>
      <w:r w:rsidRPr="00CE7C5D">
        <w:rPr>
          <w:rStyle w:val="StyleUnderline"/>
        </w:rPr>
        <w:t xml:space="preserve">necessarily </w:t>
      </w:r>
      <w:r w:rsidRPr="00CE7C5D">
        <w:rPr>
          <w:rStyle w:val="StyleUnderline"/>
          <w:highlight w:val="green"/>
        </w:rPr>
        <w:t xml:space="preserve">involve needing to be in person </w:t>
      </w:r>
      <w:r w:rsidRPr="00CE7C5D">
        <w:rPr>
          <w:rStyle w:val="StyleUnderline"/>
        </w:rPr>
        <w:t>or anything else.</w:t>
      </w:r>
      <w:r w:rsidRPr="00CE7C5D">
        <w:rPr>
          <w:sz w:val="12"/>
        </w:rPr>
        <w:t xml:space="preserve"> Because yeah, I mean, we just got to work harder than tweeting. </w:t>
      </w:r>
      <w:r w:rsidRPr="00A24A24">
        <w:rPr>
          <w:sz w:val="12"/>
        </w:rPr>
        <w:t>[Laughing] Tweeting–</w:t>
      </w:r>
      <w:r w:rsidRPr="00CE7C5D">
        <w:rPr>
          <w:sz w:val="12"/>
        </w:rPr>
        <w:t>we’re not going to tweet our way to a revolution. I’m sure somebody has written an article with that title, but yeah. You know, it’s just, that’s just how it is. Jess (01:04:20): To, to get really spicy for a second. People are always looking for reasons that they don’t have to organize. There are real reasons that like disability prevents, puts up barriers to organizing and also disabled people are not the only people who like are like, this is why I can’t organize. Like it, it comes back to the purity stuff we said earlier is another great example of like, there’s no organization that’s, that’s good. And therefore I can just stay home and that’s justified. And like some disabled people literally need to stay home. And also there’s organizing work you can do from home.</w:t>
      </w:r>
      <w:r w:rsidRPr="00CE7C5D">
        <w:rPr>
          <w:rStyle w:val="StyleUnderline"/>
          <w:sz w:val="12"/>
        </w:rPr>
        <w:t xml:space="preserve"> </w:t>
      </w:r>
      <w:r w:rsidRPr="00A24A24">
        <w:rPr>
          <w:rStyle w:val="StyleUnderline"/>
        </w:rPr>
        <w:t xml:space="preserve">And </w:t>
      </w:r>
      <w:r w:rsidRPr="00CE7C5D">
        <w:rPr>
          <w:rStyle w:val="StyleUnderline"/>
          <w:highlight w:val="green"/>
        </w:rPr>
        <w:t>the number of disabled people I have organized with and what I do as an organizer who is chronically ill and</w:t>
      </w:r>
      <w:r w:rsidRPr="00CE7C5D">
        <w:rPr>
          <w:rStyle w:val="StyleUnderline"/>
        </w:rPr>
        <w:t xml:space="preserve"> the number of like </w:t>
      </w:r>
      <w:r w:rsidRPr="00CE7C5D">
        <w:rPr>
          <w:rStyle w:val="StyleUnderline"/>
          <w:highlight w:val="green"/>
        </w:rPr>
        <w:t>org</w:t>
      </w:r>
      <w:r w:rsidRPr="00CE7C5D">
        <w:rPr>
          <w:rStyle w:val="StyleUnderline"/>
        </w:rPr>
        <w:t>anization</w:t>
      </w:r>
      <w:r w:rsidRPr="00CE7C5D">
        <w:rPr>
          <w:rStyle w:val="StyleUnderline"/>
          <w:highlight w:val="green"/>
        </w:rPr>
        <w:t>s</w:t>
      </w:r>
      <w:r w:rsidRPr="00CE7C5D">
        <w:rPr>
          <w:rStyle w:val="StyleUnderline"/>
        </w:rPr>
        <w:t xml:space="preserve"> like ADAPT, which are only </w:t>
      </w:r>
      <w:r w:rsidRPr="00CE7C5D">
        <w:rPr>
          <w:rStyle w:val="StyleUnderline"/>
          <w:highlight w:val="green"/>
        </w:rPr>
        <w:t>made up of disabled people</w:t>
      </w:r>
      <w:r w:rsidRPr="00CE7C5D">
        <w:rPr>
          <w:sz w:val="12"/>
        </w:rPr>
        <w:t xml:space="preserve"> for the most part, like are things that </w:t>
      </w:r>
      <w:r w:rsidRPr="00CE7C5D">
        <w:rPr>
          <w:rStyle w:val="StyleUnderline"/>
          <w:highlight w:val="green"/>
        </w:rPr>
        <w:t>prove</w:t>
      </w:r>
      <w:r w:rsidRPr="00CE7C5D">
        <w:rPr>
          <w:rStyle w:val="StyleUnderline"/>
        </w:rPr>
        <w:t xml:space="preserve"> that </w:t>
      </w:r>
      <w:r w:rsidRPr="00CE7C5D">
        <w:rPr>
          <w:rStyle w:val="StyleUnderline"/>
          <w:highlight w:val="green"/>
        </w:rPr>
        <w:t>you can be disabled, and organize. There will be people who at times in their life cannot organize</w:t>
      </w:r>
      <w:r w:rsidRPr="00CE7C5D">
        <w:rPr>
          <w:rStyle w:val="StyleUnderline"/>
        </w:rPr>
        <w:t>.</w:t>
      </w:r>
      <w:r w:rsidRPr="00CE7C5D">
        <w:rPr>
          <w:sz w:val="12"/>
        </w:rPr>
        <w:t xml:space="preserve"> Jess (01:05:10): That is true of </w:t>
      </w:r>
      <w:r w:rsidRPr="00CE7C5D">
        <w:rPr>
          <w:rStyle w:val="StyleUnderline"/>
          <w:highlight w:val="green"/>
        </w:rPr>
        <w:t>disabled</w:t>
      </w:r>
      <w:r w:rsidRPr="00CE7C5D">
        <w:rPr>
          <w:rStyle w:val="StyleUnderline"/>
        </w:rPr>
        <w:t xml:space="preserve"> people </w:t>
      </w:r>
      <w:r w:rsidRPr="00CE7C5D">
        <w:rPr>
          <w:rStyle w:val="StyleUnderline"/>
          <w:highlight w:val="green"/>
        </w:rPr>
        <w:t>and non disabled people</w:t>
      </w:r>
      <w:r w:rsidRPr="00400191">
        <w:rPr>
          <w:rStyle w:val="Emphasis"/>
          <w:highlight w:val="green"/>
        </w:rPr>
        <w:t>.</w:t>
      </w:r>
      <w:r w:rsidRPr="00400191">
        <w:rPr>
          <w:rStyle w:val="Emphasis"/>
        </w:rPr>
        <w:t xml:space="preserve"> </w:t>
      </w:r>
      <w:r w:rsidRPr="00A24A24">
        <w:rPr>
          <w:sz w:val="12"/>
        </w:rPr>
        <w:t xml:space="preserve">And no one should ever feel like they have to always be able to do that. And also it is not in and of itself a reason. </w:t>
      </w:r>
      <w:r w:rsidRPr="00CE7C5D">
        <w:rPr>
          <w:sz w:val="12"/>
        </w:rPr>
        <w:t>And many of the people who say I’m doing the online stuff, like, the language policing or whatever, because it’s the only form that I can do. It can be an excuse for why you don’t have to organize in the same way that it is for non-disabled people. And unless we can say that we’re not actually gonna get to get very far. Maddie (01:05:38): I will also say for myself personally,</w:t>
      </w:r>
      <w:r w:rsidRPr="00CE7C5D">
        <w:rPr>
          <w:rStyle w:val="StyleUnderline"/>
          <w:sz w:val="12"/>
        </w:rPr>
        <w:t xml:space="preserve"> </w:t>
      </w:r>
      <w:r w:rsidRPr="00400191">
        <w:rPr>
          <w:rStyle w:val="StyleUnderline"/>
          <w:highlight w:val="green"/>
        </w:rPr>
        <w:t>the biggest</w:t>
      </w:r>
      <w:r w:rsidRPr="00A24A24">
        <w:rPr>
          <w:rStyle w:val="StyleUnderline"/>
        </w:rPr>
        <w:t xml:space="preserve"> accessibility </w:t>
      </w:r>
      <w:r w:rsidRPr="00400191">
        <w:rPr>
          <w:rStyle w:val="StyleUnderline"/>
          <w:highlight w:val="green"/>
        </w:rPr>
        <w:t>tool that I need is more people</w:t>
      </w:r>
      <w:r w:rsidRPr="00400191">
        <w:rPr>
          <w:sz w:val="12"/>
          <w:highlight w:val="green"/>
        </w:rPr>
        <w:t>.</w:t>
      </w:r>
      <w:r w:rsidRPr="00A24A24">
        <w:rPr>
          <w:sz w:val="12"/>
        </w:rPr>
        <w:t xml:space="preserve"> Because I think I’m just, I’m just not, I can’t always be as reliable as I want to be as a person, as a friend, as an organizer in all sorts of ways. And </w:t>
      </w:r>
      <w:r w:rsidRPr="00A24A24">
        <w:rPr>
          <w:rStyle w:val="StyleUnderline"/>
        </w:rPr>
        <w:t>when you are the sole point person on a project and you suddenly are just having a bad flare up and you can’t make it to the meeting that day, that is going to throw the entire thing into turmoil</w:t>
      </w:r>
      <w:r w:rsidRPr="00A24A24">
        <w:rPr>
          <w:sz w:val="12"/>
        </w:rPr>
        <w:t xml:space="preserve">. Whereas </w:t>
      </w:r>
      <w:r w:rsidRPr="00A24A24">
        <w:rPr>
          <w:rStyle w:val="StyleUnderline"/>
        </w:rPr>
        <w:t>when</w:t>
      </w:r>
      <w:r w:rsidRPr="00A24A24">
        <w:rPr>
          <w:sz w:val="12"/>
        </w:rPr>
        <w:t xml:space="preserve"> you have a really solid crew of people who are backing you up and who can, </w:t>
      </w:r>
      <w:r w:rsidRPr="00A24A24">
        <w:rPr>
          <w:rStyle w:val="StyleUnderline"/>
        </w:rPr>
        <w:t>you can swap</w:t>
      </w:r>
      <w:r w:rsidRPr="00A24A24">
        <w:rPr>
          <w:sz w:val="12"/>
        </w:rPr>
        <w:t xml:space="preserve"> in and </w:t>
      </w:r>
      <w:r w:rsidRPr="00A24A24">
        <w:rPr>
          <w:rStyle w:val="StyleUnderline"/>
        </w:rPr>
        <w:t>out</w:t>
      </w:r>
      <w:r w:rsidRPr="00A24A24">
        <w:rPr>
          <w:sz w:val="12"/>
        </w:rPr>
        <w:t xml:space="preserve"> of, and who can step up when you need to </w:t>
      </w:r>
      <w:r w:rsidRPr="00A24A24">
        <w:rPr>
          <w:rStyle w:val="StyleUnderline"/>
        </w:rPr>
        <w:t>step back, that’s not only more sustainable for everyone. That’s more accessible</w:t>
      </w:r>
      <w:r w:rsidRPr="00A24A24">
        <w:rPr>
          <w:sz w:val="12"/>
        </w:rPr>
        <w:t xml:space="preserve"> for a lot of folks who just feel like they are too disabled to be able to engage in organizing, because maybe they just have different limitations or they have unexpected flare ups, or they have all sorts of other reasons. So that’s, that’s really what we need is just more people to make that happen.</w:t>
      </w:r>
      <w:r>
        <w:rPr>
          <w:sz w:val="12"/>
        </w:rPr>
        <w:t xml:space="preserve"> </w:t>
      </w:r>
      <w:r w:rsidRPr="00A24A24">
        <w:rPr>
          <w:sz w:val="12"/>
        </w:rPr>
        <w:t>Jess (01:06:43):</w:t>
      </w:r>
      <w:r>
        <w:rPr>
          <w:sz w:val="12"/>
        </w:rPr>
        <w:t xml:space="preserve"> </w:t>
      </w:r>
      <w:r w:rsidRPr="00A24A24">
        <w:rPr>
          <w:sz w:val="12"/>
        </w:rPr>
        <w:t xml:space="preserve">And like you said, basic organizing skills, right? Like </w:t>
      </w:r>
      <w:r w:rsidRPr="00A24A24">
        <w:rPr>
          <w:rStyle w:val="Emphasis"/>
          <w:highlight w:val="green"/>
        </w:rPr>
        <w:t>making yourself replaceable is a basic organizing skill.</w:t>
      </w:r>
      <w:r w:rsidRPr="00A24A24">
        <w:rPr>
          <w:sz w:val="12"/>
        </w:rPr>
        <w:t xml:space="preserve"> You should be able to walk away and someone else should be able to do your work. And </w:t>
      </w:r>
      <w:r w:rsidRPr="00A24A24">
        <w:rPr>
          <w:rStyle w:val="StyleUnderline"/>
        </w:rPr>
        <w:t>the more you can do that, the better an organizer you are and have been</w:t>
      </w:r>
      <w:r w:rsidRPr="00A24A24">
        <w:rPr>
          <w:sz w:val="12"/>
        </w:rPr>
        <w:t xml:space="preserve">. And like, for me, </w:t>
      </w:r>
      <w:r w:rsidRPr="00A24A24">
        <w:rPr>
          <w:rStyle w:val="StyleUnderline"/>
        </w:rPr>
        <w:t>that’s super important also as a person with like chronic illness</w:t>
      </w:r>
      <w:r w:rsidRPr="00A24A24">
        <w:rPr>
          <w:sz w:val="12"/>
        </w:rPr>
        <w:t xml:space="preserve"> where like some days I wake up and it’s like, wow, I just can’t do anything today. And </w:t>
      </w:r>
      <w:r w:rsidRPr="00A24A24">
        <w:rPr>
          <w:rStyle w:val="StyleUnderline"/>
        </w:rPr>
        <w:t>making it so that like, someone else knows what I’m doing, someone else knows how to do it, means that when I move on out of this position</w:t>
      </w:r>
      <w:r w:rsidRPr="00A24A24">
        <w:rPr>
          <w:sz w:val="12"/>
        </w:rPr>
        <w:t xml:space="preserve">, someone to do it, and it also means </w:t>
      </w:r>
      <w:r w:rsidRPr="00A24A24">
        <w:rPr>
          <w:rStyle w:val="StyleUnderline"/>
        </w:rPr>
        <w:t>when I wake up and I just can’t do anything today</w:t>
      </w:r>
      <w:r w:rsidRPr="00A24A24">
        <w:rPr>
          <w:sz w:val="12"/>
        </w:rPr>
        <w:t xml:space="preserve">, due to disability reasons, </w:t>
      </w:r>
      <w:r w:rsidRPr="00A24A24">
        <w:rPr>
          <w:rStyle w:val="StyleUnderline"/>
        </w:rPr>
        <w:t>someone else can do it</w:t>
      </w:r>
      <w:r w:rsidRPr="00A24A24">
        <w:rPr>
          <w:sz w:val="12"/>
        </w:rPr>
        <w:t xml:space="preserve">. And </w:t>
      </w:r>
      <w:r w:rsidRPr="00A24A24">
        <w:rPr>
          <w:rStyle w:val="Emphasis"/>
          <w:highlight w:val="green"/>
        </w:rPr>
        <w:t xml:space="preserve">so </w:t>
      </w:r>
      <w:r w:rsidRPr="00400191">
        <w:rPr>
          <w:rStyle w:val="StyleUnderline"/>
        </w:rPr>
        <w:t>structuring our organizations</w:t>
      </w:r>
      <w:r w:rsidRPr="00A24A24">
        <w:rPr>
          <w:sz w:val="12"/>
        </w:rPr>
        <w:t xml:space="preserve">, not just me personally, but also like </w:t>
      </w:r>
      <w:r w:rsidRPr="00A24A24">
        <w:rPr>
          <w:rStyle w:val="StyleUnderline"/>
          <w:highlight w:val="green"/>
        </w:rPr>
        <w:t>having</w:t>
      </w:r>
      <w:r w:rsidRPr="00A24A24">
        <w:rPr>
          <w:sz w:val="12"/>
        </w:rPr>
        <w:t xml:space="preserve"> our organizations have </w:t>
      </w:r>
      <w:r w:rsidRPr="00A24A24">
        <w:rPr>
          <w:rStyle w:val="StyleUnderline"/>
          <w:highlight w:val="green"/>
        </w:rPr>
        <w:t>fallbacks</w:t>
      </w:r>
      <w:r w:rsidRPr="00A24A24">
        <w:rPr>
          <w:sz w:val="12"/>
        </w:rPr>
        <w:t xml:space="preserve">, having you work in </w:t>
      </w:r>
      <w:r w:rsidRPr="00A24A24">
        <w:rPr>
          <w:rStyle w:val="StyleUnderline"/>
        </w:rPr>
        <w:t>teams</w:t>
      </w:r>
      <w:r w:rsidRPr="00A24A24">
        <w:rPr>
          <w:sz w:val="12"/>
        </w:rPr>
        <w:t xml:space="preserve">, having you </w:t>
      </w:r>
      <w:r w:rsidRPr="00A24A24">
        <w:rPr>
          <w:rStyle w:val="StyleUnderline"/>
          <w:highlight w:val="green"/>
        </w:rPr>
        <w:t>teach each other skills</w:t>
      </w:r>
      <w:r w:rsidRPr="00A24A24">
        <w:rPr>
          <w:rStyle w:val="StyleUnderline"/>
        </w:rPr>
        <w:t xml:space="preserve">, </w:t>
      </w:r>
      <w:r w:rsidRPr="00A24A24">
        <w:rPr>
          <w:sz w:val="12"/>
        </w:rPr>
        <w:t xml:space="preserve">like those </w:t>
      </w:r>
      <w:r w:rsidRPr="00A24A24">
        <w:rPr>
          <w:rStyle w:val="StyleUnderline"/>
          <w:highlight w:val="green"/>
        </w:rPr>
        <w:t>are</w:t>
      </w:r>
      <w:r w:rsidRPr="00A24A24">
        <w:rPr>
          <w:rStyle w:val="StyleUnderline"/>
        </w:rPr>
        <w:t xml:space="preserve"> all forms of </w:t>
      </w:r>
      <w:r w:rsidRPr="00A24A24">
        <w:rPr>
          <w:rStyle w:val="StyleUnderline"/>
          <w:highlight w:val="green"/>
        </w:rPr>
        <w:t>both basic organizational skills and</w:t>
      </w:r>
      <w:r w:rsidRPr="00A24A24">
        <w:rPr>
          <w:rStyle w:val="StyleUnderline"/>
        </w:rPr>
        <w:t xml:space="preserve"> accessibility and </w:t>
      </w:r>
      <w:r w:rsidRPr="00A24A24">
        <w:rPr>
          <w:rStyle w:val="StyleUnderline"/>
          <w:highlight w:val="green"/>
        </w:rPr>
        <w:t>disability justice</w:t>
      </w:r>
      <w:r w:rsidRPr="00A24A24">
        <w:rPr>
          <w:rStyle w:val="StyleUnderline"/>
        </w:rPr>
        <w:t>.</w:t>
      </w:r>
      <w:r>
        <w:rPr>
          <w:sz w:val="12"/>
        </w:rPr>
        <w:t xml:space="preserve"> </w:t>
      </w:r>
      <w:r w:rsidRPr="00A24A24">
        <w:rPr>
          <w:sz w:val="12"/>
        </w:rPr>
        <w:t>Maddie (01:07:36):</w:t>
      </w:r>
      <w:r>
        <w:rPr>
          <w:sz w:val="12"/>
        </w:rPr>
        <w:t xml:space="preserve"> </w:t>
      </w:r>
      <w:r w:rsidRPr="00A24A24">
        <w:rPr>
          <w:sz w:val="12"/>
        </w:rPr>
        <w:t xml:space="preserve">I also think that this doing the work too is not even just the only kinds of ways in which your community supporting you can help you engage in that. I mean, </w:t>
      </w:r>
      <w:r w:rsidRPr="00A24A24">
        <w:rPr>
          <w:rStyle w:val="StyleUnderline"/>
        </w:rPr>
        <w:t>one thing that I’ve dealt with previously when I was kind of point person on a campaign was I had a loss in the family and I had a flare up</w:t>
      </w:r>
      <w:r w:rsidRPr="00A24A24">
        <w:rPr>
          <w:sz w:val="12"/>
        </w:rPr>
        <w:t xml:space="preserve"> at the same time. </w:t>
      </w:r>
      <w:r w:rsidRPr="00A24A24">
        <w:rPr>
          <w:rStyle w:val="StyleUnderline"/>
        </w:rPr>
        <w:t xml:space="preserve">And I was like, there’s no way I’m going to able to keep doing this. I really want to </w:t>
      </w:r>
      <w:r w:rsidRPr="00A24A24">
        <w:rPr>
          <w:sz w:val="12"/>
        </w:rPr>
        <w:t xml:space="preserve">focus on the project. It would be nice to have something distracting, </w:t>
      </w:r>
      <w:r w:rsidRPr="00A24A24">
        <w:rPr>
          <w:rStyle w:val="StyleUnderline"/>
        </w:rPr>
        <w:t>but I</w:t>
      </w:r>
      <w:r w:rsidRPr="00A24A24">
        <w:rPr>
          <w:sz w:val="12"/>
        </w:rPr>
        <w:t xml:space="preserve"> just like</w:t>
      </w:r>
      <w:r w:rsidRPr="00A24A24">
        <w:rPr>
          <w:rStyle w:val="StyleUnderline"/>
        </w:rPr>
        <w:t>, don’t think I’m going to be capable of doing this.</w:t>
      </w:r>
      <w:r w:rsidRPr="00A24A24">
        <w:rPr>
          <w:sz w:val="12"/>
        </w:rPr>
        <w:t xml:space="preserve"> </w:t>
      </w:r>
      <w:r w:rsidRPr="00A24A24">
        <w:rPr>
          <w:rStyle w:val="StyleUnderline"/>
        </w:rPr>
        <w:t>My organization</w:t>
      </w:r>
      <w:r w:rsidRPr="00A24A24">
        <w:rPr>
          <w:sz w:val="12"/>
        </w:rPr>
        <w:t xml:space="preserve">, my organization </w:t>
      </w:r>
      <w:r w:rsidRPr="00A24A24">
        <w:rPr>
          <w:rStyle w:val="StyleUnderline"/>
        </w:rPr>
        <w:t>stepped up and they pretty much covered every single meal I needed for like three weeks. And that kept me not having to step back at all. I mean, I could have if I needed to, but I didn’t actually want to.</w:t>
      </w:r>
      <w:r>
        <w:rPr>
          <w:rStyle w:val="StyleUnderline"/>
        </w:rPr>
        <w:t xml:space="preserve"> </w:t>
      </w:r>
      <w:r w:rsidRPr="00A24A24">
        <w:rPr>
          <w:sz w:val="12"/>
        </w:rPr>
        <w:t>Maddie (01:08:19):</w:t>
      </w:r>
      <w:r>
        <w:rPr>
          <w:sz w:val="12"/>
        </w:rPr>
        <w:t xml:space="preserve"> </w:t>
      </w:r>
      <w:r w:rsidRPr="00A24A24">
        <w:rPr>
          <w:rStyle w:val="StyleUnderline"/>
        </w:rPr>
        <w:t>That was where I wanted to focus my energy</w:t>
      </w:r>
      <w:r w:rsidRPr="00A24A24">
        <w:rPr>
          <w:sz w:val="12"/>
        </w:rPr>
        <w:t xml:space="preserve">. And so </w:t>
      </w:r>
      <w:r w:rsidRPr="00A24A24">
        <w:rPr>
          <w:rStyle w:val="StyleUnderline"/>
        </w:rPr>
        <w:t>that was another really incredible way in which like my access needs were met. That</w:t>
      </w:r>
      <w:r w:rsidRPr="00A24A24">
        <w:rPr>
          <w:sz w:val="12"/>
        </w:rPr>
        <w:t xml:space="preserve"> kept me really able to continue engaging in the work the way I wanted to was instead of, you know, I think I’m going to go too off topic for a minute, but I have a lot of critiques about self-care as a concept. And I love leaning into community care as an accessibility tool. I think that for me is community care. Not every time something goes wrong in my life as a disabled person, do I have to step back and say, this is a self care time. Sometimes it’s a time to lean into community. And I think that that is such an important access tool.</w:t>
      </w:r>
      <w:r>
        <w:rPr>
          <w:sz w:val="12"/>
        </w:rPr>
        <w:t xml:space="preserve"> </w:t>
      </w:r>
      <w:r w:rsidRPr="00A24A24">
        <w:rPr>
          <w:sz w:val="12"/>
        </w:rPr>
        <w:t>Jess (01:08:58):</w:t>
      </w:r>
      <w:r>
        <w:rPr>
          <w:sz w:val="12"/>
        </w:rPr>
        <w:t xml:space="preserve"> </w:t>
      </w:r>
      <w:r w:rsidRPr="00A24A24">
        <w:rPr>
          <w:sz w:val="12"/>
        </w:rPr>
        <w:t xml:space="preserve">And it also really gets at another commonly misused term of mutual aid. Like what you were describing is mutual aid. It is </w:t>
      </w:r>
      <w:r w:rsidRPr="00A24A24">
        <w:rPr>
          <w:rStyle w:val="StyleUnderline"/>
        </w:rPr>
        <w:t>your comrades provide for you and when they need it, you provide for your comrades so that you are able to come together stronger as an organizer.</w:t>
      </w:r>
      <w:r w:rsidRPr="00A24A24">
        <w:rPr>
          <w:sz w:val="12"/>
        </w:rPr>
        <w:t xml:space="preserve"> It’s not like, I’m just giving out free meals on the street to people who walk away and I’m functionally the same as a nonprofit, like, it is like we learn how to work together to support each other as organizers. And that increases accessibility. True, actual mutual aid is a form of accessibility.</w:t>
      </w:r>
      <w:r>
        <w:rPr>
          <w:sz w:val="12"/>
        </w:rPr>
        <w:t xml:space="preserve"> </w:t>
      </w:r>
      <w:r w:rsidRPr="00A24A24">
        <w:rPr>
          <w:sz w:val="12"/>
        </w:rPr>
        <w:t>Rudy (01:09:32):</w:t>
      </w:r>
      <w:r>
        <w:rPr>
          <w:sz w:val="12"/>
        </w:rPr>
        <w:t xml:space="preserve"> </w:t>
      </w:r>
      <w:r w:rsidRPr="00A24A24">
        <w:rPr>
          <w:sz w:val="12"/>
        </w:rPr>
        <w:t xml:space="preserve">So, this has been a wonderful discussion maybe to begin to wrap it up. I have one question we’ve touched on many, many topics, and this is, I think, extremely useful beyond disability. I could, like you say, there’s many reasons why people don’t show up, one of them, they just had a baby and that maybe you can’t show up for three months and the same sort of things apply here. Right. But you know, something that I saw, I was researching some history for this episode and what the Soviet Union did for disabled people, and for most of the time they were making very, very strong accommodations. They even built towns for blind people or special factories for blind people where they would kind of put them all together in the same place and get the medical tasks. But in other, in other way, it’s like extremely paternalistic and saying like, they were only useful as long as they were able to provide labor or basically function as a person who was not blind. So maybe just to finish off, I would ask the question, like what, </w:t>
      </w:r>
      <w:r w:rsidRPr="00A24A24">
        <w:rPr>
          <w:rStyle w:val="StyleUnderline"/>
        </w:rPr>
        <w:t xml:space="preserve">what would a socialist program, </w:t>
      </w:r>
      <w:r w:rsidRPr="00A24A24">
        <w:rPr>
          <w:rStyle w:val="StyleUnderline"/>
          <w:highlight w:val="green"/>
        </w:rPr>
        <w:t>what would</w:t>
      </w:r>
      <w:r w:rsidRPr="00A24A24">
        <w:rPr>
          <w:rStyle w:val="StyleUnderline"/>
        </w:rPr>
        <w:t xml:space="preserve"> like </w:t>
      </w:r>
      <w:r w:rsidRPr="00A24A24">
        <w:rPr>
          <w:rStyle w:val="StyleUnderline"/>
          <w:highlight w:val="green"/>
        </w:rPr>
        <w:t>self-determination for disabled people look like under socialism</w:t>
      </w:r>
      <w:r w:rsidRPr="00A24A24">
        <w:rPr>
          <w:rStyle w:val="StyleUnderline"/>
        </w:rPr>
        <w:t>.</w:t>
      </w:r>
      <w:r>
        <w:rPr>
          <w:rStyle w:val="StyleUnderline"/>
        </w:rPr>
        <w:t xml:space="preserve"> </w:t>
      </w:r>
      <w:r w:rsidRPr="00A24A24">
        <w:rPr>
          <w:sz w:val="12"/>
        </w:rPr>
        <w:t>Jess (01:10:39):</w:t>
      </w:r>
      <w:r>
        <w:rPr>
          <w:sz w:val="12"/>
        </w:rPr>
        <w:t xml:space="preserve"> </w:t>
      </w:r>
      <w:r w:rsidRPr="00A24A24">
        <w:rPr>
          <w:sz w:val="12"/>
        </w:rPr>
        <w:t>So I can’t, I can’t really speak to the history of the USSR particularly, well, I don’t know enough. And it’s also not like my specialty, and not to get too left communist for a second, but I guess I am on, Cosmonaut right now. But like, there’s still like an element of the Soviet Union that’s very, productivist right. Like you can use Stakhnovite if you want, and there’s still an element of it, but like it’s still operating on an economy of value. It’s still like in a transitory stage. And in all of those ways, like basic forms of disability, oppression still function. If there is still some degree of association between your productivity and what is provided for you, which I recognize as an inevitability of a transitory process, like as a transition process, like there is no, just like we wake up tomorrow and it’s been the revolution and there’s free association for everyone.</w:t>
      </w:r>
      <w:r>
        <w:rPr>
          <w:sz w:val="12"/>
        </w:rPr>
        <w:t xml:space="preserve"> </w:t>
      </w:r>
      <w:r w:rsidRPr="00A24A24">
        <w:rPr>
          <w:sz w:val="12"/>
        </w:rPr>
        <w:t>Jess (01:11:31):</w:t>
      </w:r>
      <w:r>
        <w:rPr>
          <w:sz w:val="12"/>
        </w:rPr>
        <w:t xml:space="preserve"> </w:t>
      </w:r>
      <w:r w:rsidRPr="00A24A24">
        <w:rPr>
          <w:sz w:val="12"/>
        </w:rPr>
        <w:t xml:space="preserve">And also it is undeniably a part of why disabled people still experienced certain forms of oppression in the Soviet Union. </w:t>
      </w:r>
      <w:r w:rsidRPr="00A24A24">
        <w:rPr>
          <w:rStyle w:val="StyleUnderline"/>
        </w:rPr>
        <w:t xml:space="preserve">And if we’re going to think about how we do better next time, which is always the question as communists, it’s not to say like that’s gone forever and that was sucked and it was terrible and bad and we should forget about it. </w:t>
      </w:r>
      <w:r w:rsidRPr="00A24A24">
        <w:rPr>
          <w:rStyle w:val="StyleUnderline"/>
          <w:highlight w:val="green"/>
        </w:rPr>
        <w:t>It’s to say like, how do we do better next time</w:t>
      </w:r>
      <w:r w:rsidRPr="00A24A24">
        <w:rPr>
          <w:rStyle w:val="StyleUnderline"/>
        </w:rPr>
        <w:t xml:space="preserve"> it’s asking</w:t>
      </w:r>
      <w:r w:rsidRPr="00A24A24">
        <w:rPr>
          <w:sz w:val="12"/>
        </w:rPr>
        <w:t xml:space="preserve">, things can go in stages and things can go in stages for different groups of the population and things can work differently for different people. Like we can cater specifically to disability needs and ask, like, how do we take them out of that form of economy sooner, is actually a really compelling question. When we talk about like socialist transition, </w:t>
      </w:r>
      <w:r w:rsidRPr="00A24A24">
        <w:rPr>
          <w:rStyle w:val="StyleUnderline"/>
        </w:rPr>
        <w:t>what does it mean to enable free association, to like remove from these like cycles of production or like enforced production sooner for disabled people than the rest of the population?</w:t>
      </w:r>
      <w:r>
        <w:rPr>
          <w:rStyle w:val="StyleUnderline"/>
        </w:rPr>
        <w:t xml:space="preserve"> </w:t>
      </w:r>
      <w:r w:rsidRPr="00A24A24">
        <w:rPr>
          <w:sz w:val="12"/>
        </w:rPr>
        <w:t>Jess (01:12:20):</w:t>
      </w:r>
      <w:r>
        <w:rPr>
          <w:sz w:val="12"/>
        </w:rPr>
        <w:t xml:space="preserve"> </w:t>
      </w:r>
      <w:r w:rsidRPr="00A24A24">
        <w:rPr>
          <w:rStyle w:val="StyleUnderline"/>
        </w:rPr>
        <w:t>I think actually answers larger questions when we start to consider them.</w:t>
      </w:r>
      <w:r w:rsidRPr="00A24A24">
        <w:rPr>
          <w:sz w:val="12"/>
        </w:rPr>
        <w:t xml:space="preserve"> I also think that when you mentioned like paternalism and deciding for disabled people, </w:t>
      </w:r>
      <w:r w:rsidRPr="00A24A24">
        <w:rPr>
          <w:rStyle w:val="StyleUnderline"/>
          <w:highlight w:val="green"/>
        </w:rPr>
        <w:t>it’s a</w:t>
      </w:r>
      <w:r w:rsidRPr="00A24A24">
        <w:rPr>
          <w:rStyle w:val="StyleUnderline"/>
        </w:rPr>
        <w:t xml:space="preserve"> </w:t>
      </w:r>
      <w:r w:rsidRPr="00A24A24">
        <w:rPr>
          <w:sz w:val="12"/>
        </w:rPr>
        <w:t xml:space="preserve">question of </w:t>
      </w:r>
      <w:r w:rsidRPr="00A24A24">
        <w:rPr>
          <w:rStyle w:val="StyleUnderline"/>
        </w:rPr>
        <w:t>democracy</w:t>
      </w:r>
      <w:r w:rsidRPr="00A24A24">
        <w:rPr>
          <w:sz w:val="12"/>
        </w:rPr>
        <w:t xml:space="preserve"> in the Soviet Union, which </w:t>
      </w:r>
      <w:r w:rsidRPr="00A24A24">
        <w:rPr>
          <w:rStyle w:val="StyleUnderline"/>
        </w:rPr>
        <w:t xml:space="preserve">is its own </w:t>
      </w:r>
      <w:r w:rsidRPr="00A24A24">
        <w:rPr>
          <w:rStyle w:val="StyleUnderline"/>
          <w:highlight w:val="green"/>
        </w:rPr>
        <w:t>incredibly complicated question</w:t>
      </w:r>
      <w:r w:rsidRPr="00A24A24">
        <w:rPr>
          <w:rStyle w:val="StyleUnderline"/>
        </w:rPr>
        <w:t>, but representation matters</w:t>
      </w:r>
      <w:r w:rsidRPr="00A24A24">
        <w:rPr>
          <w:sz w:val="12"/>
        </w:rPr>
        <w:t xml:space="preserve"> more </w:t>
      </w:r>
      <w:r w:rsidRPr="00A24A24">
        <w:rPr>
          <w:rStyle w:val="StyleUnderline"/>
        </w:rPr>
        <w:t>when there is equitable, distribution of representation overall</w:t>
      </w:r>
      <w:r w:rsidRPr="00A24A24">
        <w:rPr>
          <w:sz w:val="12"/>
        </w:rPr>
        <w:t xml:space="preserve">, like we talk about the failures of representation politics in like the United States. And that’s a little more clear because </w:t>
      </w:r>
      <w:r w:rsidRPr="00A24A24">
        <w:rPr>
          <w:rStyle w:val="StyleUnderline"/>
        </w:rPr>
        <w:t>look at the income distribution of Congress, like, it doesn’t matter who is in Congress. It doesn’t matter what, like race, disability status</w:t>
      </w:r>
      <w:r w:rsidRPr="00A24A24">
        <w:rPr>
          <w:sz w:val="12"/>
        </w:rPr>
        <w:t xml:space="preserve">, all of these other things, </w:t>
      </w:r>
      <w:r w:rsidRPr="00A24A24">
        <w:rPr>
          <w:rStyle w:val="StyleUnderline"/>
        </w:rPr>
        <w:t>it’s almost entirely rich people</w:t>
      </w:r>
      <w:r w:rsidRPr="00A24A24">
        <w:rPr>
          <w:sz w:val="12"/>
        </w:rPr>
        <w:t>. And the people who are in Congress who are the least rich are also most likely to be people who are Black and brown people who are disabled people who are queer, et cetera.</w:t>
      </w:r>
      <w:r>
        <w:rPr>
          <w:sz w:val="12"/>
        </w:rPr>
        <w:t xml:space="preserve"> </w:t>
      </w:r>
      <w:r w:rsidRPr="00A24A24">
        <w:rPr>
          <w:sz w:val="12"/>
        </w:rPr>
        <w:t>Jess (01:13:12):</w:t>
      </w:r>
      <w:r>
        <w:rPr>
          <w:sz w:val="12"/>
        </w:rPr>
        <w:t xml:space="preserve"> </w:t>
      </w:r>
      <w:r w:rsidRPr="00A24A24">
        <w:rPr>
          <w:sz w:val="12"/>
        </w:rPr>
        <w:t xml:space="preserve">And like that is better. </w:t>
      </w:r>
      <w:r w:rsidRPr="00A24A24">
        <w:rPr>
          <w:rStyle w:val="StyleUnderline"/>
          <w:highlight w:val="green"/>
        </w:rPr>
        <w:t>But</w:t>
      </w:r>
      <w:r w:rsidRPr="00A24A24">
        <w:rPr>
          <w:sz w:val="12"/>
        </w:rPr>
        <w:t xml:space="preserve"> a lot of </w:t>
      </w:r>
      <w:r w:rsidRPr="00A24A24">
        <w:rPr>
          <w:rStyle w:val="StyleUnderline"/>
        </w:rPr>
        <w:t xml:space="preserve">the reason that representation breaks down is that there’s other forms of filtering going on that you are still only going to get to be a representation at a highest level if you are meeting these other criteria that make you not effective as an advocate. And so when we consider </w:t>
      </w:r>
      <w:r w:rsidRPr="00A24A24">
        <w:rPr>
          <w:rStyle w:val="StyleUnderline"/>
          <w:highlight w:val="green"/>
        </w:rPr>
        <w:t>a socialist program for democracy</w:t>
      </w:r>
      <w:r w:rsidRPr="00A24A24">
        <w:rPr>
          <w:rStyle w:val="StyleUnderline"/>
        </w:rPr>
        <w:t xml:space="preserve">, like it </w:t>
      </w:r>
      <w:r w:rsidRPr="00A24A24">
        <w:rPr>
          <w:rStyle w:val="StyleUnderline"/>
          <w:highlight w:val="green"/>
        </w:rPr>
        <w:t xml:space="preserve">is about achieving overall equitable distribution of representation and true collective participation </w:t>
      </w:r>
      <w:r w:rsidRPr="00A24A24">
        <w:rPr>
          <w:rStyle w:val="StyleUnderline"/>
        </w:rPr>
        <w:t>that then allows disability representation to be a helpful thing. And then you have to get the representation. You have to get both</w:t>
      </w:r>
      <w:r w:rsidRPr="00A24A24">
        <w:rPr>
          <w:rStyle w:val="Emphasis"/>
          <w:highlight w:val="green"/>
        </w:rPr>
        <w:t>.</w:t>
      </w:r>
    </w:p>
    <w:p w14:paraId="1E298D9B" w14:textId="77777777" w:rsidR="005D388F" w:rsidRDefault="005D388F" w:rsidP="005D388F"/>
    <w:p w14:paraId="34D33518" w14:textId="77777777" w:rsidR="001E0560" w:rsidRDefault="001E0560" w:rsidP="005D388F"/>
    <w:p w14:paraId="545382BE" w14:textId="74950BA8" w:rsidR="001E0560" w:rsidRDefault="001E0560" w:rsidP="001E0560">
      <w:pPr>
        <w:pStyle w:val="Heading2"/>
      </w:pPr>
      <w:r>
        <w:t>Case</w:t>
      </w:r>
    </w:p>
    <w:p w14:paraId="68CCB6B8" w14:textId="77777777" w:rsidR="001E0560" w:rsidRDefault="001E0560" w:rsidP="001E0560"/>
    <w:p w14:paraId="2FE2B722" w14:textId="77777777" w:rsidR="001E0560" w:rsidRDefault="001E0560" w:rsidP="001E0560"/>
    <w:p w14:paraId="57CAE6A6" w14:textId="77777777" w:rsidR="00970E9C" w:rsidRPr="006449FC" w:rsidRDefault="00970E9C" w:rsidP="00970E9C">
      <w:pPr>
        <w:pStyle w:val="Heading4"/>
        <w:numPr>
          <w:ilvl w:val="0"/>
          <w:numId w:val="45"/>
        </w:numPr>
        <w:tabs>
          <w:tab w:val="num" w:pos="360"/>
        </w:tabs>
        <w:ind w:left="0" w:firstLine="0"/>
      </w:pPr>
      <w:bookmarkStart w:id="3" w:name="_Hlk193646230"/>
      <w:r w:rsidRPr="006449FC">
        <w:t xml:space="preserve">Parameters- The aff should have 1) clear way for the judge to delineate from one method and another [outside for just what their movement is] and 2) a metric for evaluating which method is better. They have no definition on what </w:t>
      </w:r>
      <w:r>
        <w:t>[method]</w:t>
      </w:r>
      <w:r w:rsidRPr="006449FC">
        <w:t xml:space="preserve"> 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aff</w:t>
      </w:r>
    </w:p>
    <w:bookmarkEnd w:id="3"/>
    <w:p w14:paraId="0EE3E4BD" w14:textId="77777777" w:rsidR="00970E9C" w:rsidRDefault="00970E9C" w:rsidP="001E0560"/>
    <w:p w14:paraId="106B3C45" w14:textId="77777777" w:rsidR="00970E9C" w:rsidRDefault="00970E9C" w:rsidP="001E0560"/>
    <w:p w14:paraId="61EE5616" w14:textId="77777777" w:rsidR="00970E9C" w:rsidRDefault="00970E9C" w:rsidP="00970E9C"/>
    <w:p w14:paraId="0F697C1C" w14:textId="77777777" w:rsidR="00970E9C" w:rsidRDefault="00970E9C" w:rsidP="00970E9C">
      <w:pPr>
        <w:pStyle w:val="Heading4"/>
      </w:pPr>
      <w:r>
        <w:rPr>
          <w:b w:val="0"/>
        </w:rPr>
        <w:t xml:space="preserve">The question of this debate is about the violent intimacies of the everyday that seep into our imaginaries. Violent intimacies instantiate governance, threading through the 1AC as the connective tissue of the trans everyday that defines the 1ACs political ethos. </w:t>
      </w:r>
    </w:p>
    <w:p w14:paraId="5CCB0A26" w14:textId="77777777" w:rsidR="00970E9C" w:rsidRDefault="00970E9C" w:rsidP="00970E9C">
      <w:pPr>
        <w:rPr>
          <w:sz w:val="12"/>
        </w:rPr>
      </w:pPr>
      <w:r>
        <w:rPr>
          <w:rStyle w:val="Style13ptBold"/>
        </w:rPr>
        <w:t xml:space="preserve">Zengin 24 </w:t>
      </w:r>
      <w:r>
        <w:rPr>
          <w:sz w:val="12"/>
        </w:rPr>
        <w:t>[Violent intimacies: the trans everyday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movemetns in the Middle East, particularly in Turkey.//Spence]</w:t>
      </w:r>
    </w:p>
    <w:p w14:paraId="745134AF" w14:textId="77777777" w:rsidR="00970E9C" w:rsidRDefault="00970E9C" w:rsidP="00970E9C">
      <w:pPr>
        <w:rPr>
          <w:rStyle w:val="StyleUnderline"/>
        </w:rPr>
      </w:pPr>
      <w:r>
        <w:rPr>
          <w:rStyle w:val="StyleUnderline"/>
        </w:rPr>
        <w:t xml:space="preserve">In the trans everyday, </w:t>
      </w:r>
      <w:r>
        <w:rPr>
          <w:rStyle w:val="StyleUnderline"/>
          <w:highlight w:val="green"/>
        </w:rPr>
        <w:t xml:space="preserve">cisheteronormative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r>
        <w:rPr>
          <w:rStyle w:val="StyleUnderline"/>
        </w:rPr>
        <w:t xml:space="preserve">cisheteronormative </w:t>
      </w:r>
      <w:r>
        <w:rPr>
          <w:rStyle w:val="StyleUnderline"/>
          <w:highlight w:val="green"/>
        </w:rPr>
        <w:t>violence in quotidian, intricate, and intimate ways</w:t>
      </w:r>
      <w:r>
        <w:rPr>
          <w:sz w:val="12"/>
        </w:rPr>
        <w:t xml:space="preserve">.6 </w:t>
      </w:r>
      <w:r>
        <w:rPr>
          <w:rStyle w:val="StyleUnderline"/>
        </w:rPr>
        <w:t>Relations of cisheteronormative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lgbti+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r>
        <w:rPr>
          <w:rStyle w:val="StyleUnderline"/>
        </w:rPr>
        <w:t xml:space="preserve">cisheteronormative violence </w:t>
      </w:r>
      <w:r>
        <w:rPr>
          <w:rStyle w:val="StyleUnderline"/>
          <w:highlight w:val="green"/>
        </w:rPr>
        <w:t>forms a connecting tissue between these processes and actors and establishes intimate alliances between them.</w:t>
      </w:r>
    </w:p>
    <w:p w14:paraId="6A5F1874" w14:textId="77777777" w:rsidR="00970E9C" w:rsidRDefault="00970E9C" w:rsidP="00970E9C">
      <w:pPr>
        <w:rPr>
          <w:rStyle w:val="StyleUnderline"/>
        </w:rPr>
      </w:pPr>
      <w:r>
        <w:rPr>
          <w:sz w:val="12"/>
        </w:rPr>
        <w:t xml:space="preserve">This book is an immersion into these differential yet relational domains of (un)making trans worlds in Turkey. Beginning in 2010, I started to collaborate with trans people as a natrans (nontrans) queer feminist anthropologist for my doctoral research, 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meyhane nights, as well as funerals.9 This </w:t>
      </w:r>
      <w:r>
        <w:rPr>
          <w:rStyle w:val="StyleUnderline"/>
        </w:rPr>
        <w:t>everyday involvement provided a comprehensive understanding of the both world-</w:t>
      </w:r>
      <w:r>
        <w:rPr>
          <w:rStyle w:val="StyleUnderline"/>
        </w:rPr>
        <w:softHyphen/>
        <w:t>shattering and world-making conditions of the trans everyday.</w:t>
      </w:r>
    </w:p>
    <w:p w14:paraId="5D3A1625" w14:textId="77777777" w:rsidR="00970E9C" w:rsidRDefault="00970E9C" w:rsidP="00970E9C">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Aizura’s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18707AE3" w14:textId="77777777" w:rsidR="00970E9C" w:rsidRDefault="00970E9C" w:rsidP="00970E9C">
      <w:pPr>
        <w:rPr>
          <w:sz w:val="12"/>
        </w:rPr>
      </w:pPr>
      <w:r>
        <w:rPr>
          <w:rStyle w:val="StyleUnderline"/>
          <w:highlight w:val="green"/>
        </w:rPr>
        <w:t>The trans everyday</w:t>
      </w:r>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both violent and intimate, extraordinary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2E270A18" w14:textId="77777777" w:rsidR="00970E9C" w:rsidRDefault="00970E9C" w:rsidP="00970E9C">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in the entangled world of the trans everyday,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exposes the connective tissue of a cisheteronormative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Incorporating intersectional aspects of the trans everyday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p w14:paraId="63E15B27" w14:textId="77777777" w:rsidR="00970E9C" w:rsidRPr="001E0560" w:rsidRDefault="00970E9C" w:rsidP="001E0560"/>
    <w:sectPr w:rsidR="00970E9C" w:rsidRPr="001E05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A44297" w14:textId="77777777" w:rsidR="002365E0" w:rsidRDefault="002365E0" w:rsidP="00066D2C">
      <w:r>
        <w:separator/>
      </w:r>
    </w:p>
  </w:endnote>
  <w:endnote w:type="continuationSeparator" w:id="0">
    <w:p w14:paraId="1396DC55" w14:textId="77777777" w:rsidR="002365E0" w:rsidRDefault="002365E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F2C72A" w14:textId="77777777" w:rsidR="002365E0" w:rsidRDefault="002365E0" w:rsidP="00066D2C">
      <w:r>
        <w:separator/>
      </w:r>
    </w:p>
  </w:footnote>
  <w:footnote w:type="continuationSeparator" w:id="0">
    <w:p w14:paraId="32642C40" w14:textId="77777777" w:rsidR="002365E0" w:rsidRDefault="002365E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47EE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7B8"/>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560"/>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5E0"/>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24A0"/>
    <w:rsid w:val="00565142"/>
    <w:rsid w:val="00567D6A"/>
    <w:rsid w:val="00567D90"/>
    <w:rsid w:val="00567F85"/>
    <w:rsid w:val="00575723"/>
    <w:rsid w:val="00583644"/>
    <w:rsid w:val="005848CB"/>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B3A"/>
    <w:rsid w:val="005D3400"/>
    <w:rsid w:val="005D3778"/>
    <w:rsid w:val="005D388F"/>
    <w:rsid w:val="005D45F4"/>
    <w:rsid w:val="005D700C"/>
    <w:rsid w:val="005E0F22"/>
    <w:rsid w:val="005E43F7"/>
    <w:rsid w:val="005E4619"/>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828"/>
    <w:rsid w:val="00795A26"/>
    <w:rsid w:val="007A00CB"/>
    <w:rsid w:val="007A2977"/>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C3F"/>
    <w:rsid w:val="00833D6C"/>
    <w:rsid w:val="00841328"/>
    <w:rsid w:val="00841CCC"/>
    <w:rsid w:val="00844377"/>
    <w:rsid w:val="008443EF"/>
    <w:rsid w:val="00846F90"/>
    <w:rsid w:val="00852FB9"/>
    <w:rsid w:val="008536B7"/>
    <w:rsid w:val="00860F34"/>
    <w:rsid w:val="00862AC4"/>
    <w:rsid w:val="0086319B"/>
    <w:rsid w:val="008674A6"/>
    <w:rsid w:val="00867862"/>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E9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E5"/>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F3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CF5"/>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C83"/>
    <w:rsid w:val="00D70E15"/>
    <w:rsid w:val="00D714E5"/>
    <w:rsid w:val="00D7546D"/>
    <w:rsid w:val="00D75C54"/>
    <w:rsid w:val="00D839C5"/>
    <w:rsid w:val="00D84043"/>
    <w:rsid w:val="00D91348"/>
    <w:rsid w:val="00D9566D"/>
    <w:rsid w:val="00DA08C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8E938D"/>
  <w15:chartTrackingRefBased/>
  <w15:docId w15:val="{AC11F019-8E18-4400-9592-4812F8BF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0560"/>
    <w:rPr>
      <w:rFonts w:ascii="Calibri" w:hAnsi="Calibri" w:cs="Calibri"/>
    </w:rPr>
  </w:style>
  <w:style w:type="paragraph" w:styleId="Heading1">
    <w:name w:val="heading 1"/>
    <w:aliases w:val="Pocket"/>
    <w:basedOn w:val="Normal"/>
    <w:next w:val="Normal"/>
    <w:link w:val="Heading1Char"/>
    <w:qFormat/>
    <w:rsid w:val="001E05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05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1E05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1E05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056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05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0560"/>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8"/>
    <w:qFormat/>
    <w:rsid w:val="001E056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E0560"/>
    <w:rPr>
      <w:color w:val="auto"/>
      <w:u w:val="none"/>
    </w:rPr>
  </w:style>
  <w:style w:type="character" w:customStyle="1" w:styleId="Heading1Char">
    <w:name w:val="Heading 1 Char"/>
    <w:aliases w:val="Pocket Char"/>
    <w:basedOn w:val="DefaultParagraphFont"/>
    <w:link w:val="Heading1"/>
    <w:rsid w:val="001E05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0560"/>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1E05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1E056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E0560"/>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
    <w:basedOn w:val="DefaultParagraphFont"/>
    <w:uiPriority w:val="7"/>
    <w:qFormat/>
    <w:rsid w:val="001E0560"/>
    <w:rPr>
      <w:b w:val="0"/>
      <w:sz w:val="22"/>
      <w:u w:val="single"/>
    </w:rPr>
  </w:style>
  <w:style w:type="character" w:styleId="Strong">
    <w:name w:val="Strong"/>
    <w:basedOn w:val="DefaultParagraphFont"/>
    <w:uiPriority w:val="22"/>
    <w:semiHidden/>
    <w:qFormat/>
    <w:rsid w:val="001E0560"/>
    <w:rPr>
      <w:b/>
      <w:bCs/>
    </w:rPr>
  </w:style>
  <w:style w:type="character" w:styleId="BookTitle">
    <w:name w:val="Book Title"/>
    <w:basedOn w:val="DefaultParagraphFont"/>
    <w:uiPriority w:val="33"/>
    <w:semiHidden/>
    <w:qFormat/>
    <w:rsid w:val="001E0560"/>
    <w:rPr>
      <w:b/>
      <w:bCs/>
      <w:i/>
      <w:iCs/>
      <w:spacing w:val="5"/>
    </w:rPr>
  </w:style>
  <w:style w:type="character" w:customStyle="1" w:styleId="Heading5Char">
    <w:name w:val="Heading 5 Char"/>
    <w:basedOn w:val="DefaultParagraphFont"/>
    <w:link w:val="Heading5"/>
    <w:uiPriority w:val="9"/>
    <w:semiHidden/>
    <w:rsid w:val="001E05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0560"/>
  </w:style>
  <w:style w:type="paragraph" w:styleId="Header">
    <w:name w:val="header"/>
    <w:basedOn w:val="Normal"/>
    <w:link w:val="HeaderChar"/>
    <w:uiPriority w:val="99"/>
    <w:semiHidden/>
    <w:rsid w:val="001E05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0560"/>
    <w:rPr>
      <w:rFonts w:ascii="Calibri" w:hAnsi="Calibri" w:cs="Calibri"/>
    </w:rPr>
  </w:style>
  <w:style w:type="paragraph" w:styleId="Footer">
    <w:name w:val="footer"/>
    <w:basedOn w:val="Normal"/>
    <w:link w:val="FooterChar"/>
    <w:uiPriority w:val="99"/>
    <w:semiHidden/>
    <w:rsid w:val="001E056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0560"/>
    <w:rPr>
      <w:rFonts w:ascii="Calibri" w:hAnsi="Calibri" w:cs="Calibri"/>
    </w:rPr>
  </w:style>
  <w:style w:type="paragraph" w:styleId="BodyText">
    <w:name w:val="Body Text"/>
    <w:basedOn w:val="Normal"/>
    <w:link w:val="BodyTextChar"/>
    <w:uiPriority w:val="99"/>
    <w:semiHidden/>
    <w:unhideWhenUsed/>
    <w:rsid w:val="001E0560"/>
    <w:pPr>
      <w:spacing w:after="120"/>
    </w:pPr>
  </w:style>
  <w:style w:type="character" w:customStyle="1" w:styleId="BodyTextChar">
    <w:name w:val="Body Text Char"/>
    <w:basedOn w:val="DefaultParagraphFont"/>
    <w:link w:val="BodyText"/>
    <w:uiPriority w:val="99"/>
    <w:semiHidden/>
    <w:rsid w:val="001E0560"/>
    <w:rPr>
      <w:rFonts w:ascii="Calibri" w:hAnsi="Calibri" w:cs="Calibri"/>
    </w:rPr>
  </w:style>
  <w:style w:type="paragraph" w:styleId="NoSpacing">
    <w:name w:val="No Spacing"/>
    <w:link w:val="NoSpacingChar"/>
    <w:uiPriority w:val="99"/>
    <w:semiHidden/>
    <w:unhideWhenUsed/>
    <w:qFormat/>
    <w:rsid w:val="001E056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E0560"/>
    <w:rPr>
      <w:rFonts w:ascii="Calibri" w:hAnsi="Calibri" w:cs="Calibri"/>
    </w:rPr>
  </w:style>
  <w:style w:type="character" w:styleId="Hyperlink">
    <w:name w:val="Hyperlink"/>
    <w:basedOn w:val="DefaultParagraphFont"/>
    <w:uiPriority w:val="99"/>
    <w:unhideWhenUsed/>
    <w:rsid w:val="001E0560"/>
    <w:rPr>
      <w:color w:val="0563C1" w:themeColor="hyperlink"/>
      <w:u w:val="single"/>
    </w:rPr>
  </w:style>
  <w:style w:type="character" w:styleId="UnresolvedMention">
    <w:name w:val="Unresolved Mention"/>
    <w:basedOn w:val="DefaultParagraphFont"/>
    <w:uiPriority w:val="99"/>
    <w:semiHidden/>
    <w:unhideWhenUsed/>
    <w:rsid w:val="001E0560"/>
    <w:rPr>
      <w:color w:val="605E5C"/>
      <w:shd w:val="clear" w:color="auto" w:fill="E1DFDD"/>
    </w:rPr>
  </w:style>
  <w:style w:type="paragraph" w:customStyle="1" w:styleId="Undertag">
    <w:name w:val="Undertag"/>
    <w:link w:val="UndertagChar"/>
    <w:autoRedefine/>
    <w:uiPriority w:val="5"/>
    <w:qFormat/>
    <w:rsid w:val="00A47EE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47EE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47EE5"/>
    <w:rPr>
      <w:color w:val="1F3864" w:themeColor="accent1" w:themeShade="80"/>
    </w:rPr>
  </w:style>
  <w:style w:type="character" w:customStyle="1" w:styleId="AnalyticChar">
    <w:name w:val="Analytic Char"/>
    <w:basedOn w:val="DefaultParagraphFont"/>
    <w:link w:val="Analytic"/>
    <w:uiPriority w:val="5"/>
    <w:rsid w:val="00A47EE5"/>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A47EE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970E9C"/>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70E9C"/>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16095</Words>
  <Characters>91746</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22</cp:revision>
  <dcterms:created xsi:type="dcterms:W3CDTF">2025-09-27T22:36:00Z</dcterms:created>
  <dcterms:modified xsi:type="dcterms:W3CDTF">2025-09-27T22:40:00Z</dcterms:modified>
</cp:coreProperties>
</file>