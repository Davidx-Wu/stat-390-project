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E81F" w14:textId="4D4739A3" w:rsidR="005D388F" w:rsidRDefault="00EE2BEE" w:rsidP="00EE2BEE">
      <w:pPr>
        <w:pStyle w:val="Heading1"/>
      </w:pPr>
      <w:r>
        <w:t>1NC R6</w:t>
      </w:r>
    </w:p>
    <w:p w14:paraId="16CC36DF" w14:textId="77777777" w:rsidR="00624E2F" w:rsidRPr="000360DB" w:rsidRDefault="00624E2F" w:rsidP="00624E2F">
      <w:pPr>
        <w:pStyle w:val="Heading2"/>
      </w:pPr>
      <w:r>
        <w:t>Core</w:t>
      </w:r>
    </w:p>
    <w:p w14:paraId="4A1DFB56" w14:textId="77777777" w:rsidR="00624E2F" w:rsidRDefault="00624E2F" w:rsidP="00624E2F">
      <w:pPr>
        <w:pStyle w:val="Heading4"/>
      </w:pPr>
      <w:bookmarkStart w:id="0" w:name="_Hlk202606877"/>
      <w:r>
        <w:t xml:space="preserve">Demands for collective bargaining reform are structured around the unquestioned value of productivity and the disavowal of dependency. This ableist commitment guarantees the </w:t>
      </w:r>
      <w:r w:rsidRPr="00AD3C59">
        <w:rPr>
          <w:u w:val="single"/>
        </w:rPr>
        <w:t>capacitation</w:t>
      </w:r>
      <w:r w:rsidRPr="00AD3C59">
        <w:t xml:space="preserve"> </w:t>
      </w:r>
      <w:r>
        <w:t xml:space="preserve">of the heroic citizen-worker who can pull themselves up by the bootstraps, and the </w:t>
      </w:r>
      <w:r w:rsidRPr="00AD3C59">
        <w:rPr>
          <w:u w:val="single"/>
        </w:rPr>
        <w:t>debilitation</w:t>
      </w:r>
      <w:r>
        <w:t xml:space="preserve"> of those who cannot. </w:t>
      </w:r>
    </w:p>
    <w:p w14:paraId="7B3FF6DE" w14:textId="77777777" w:rsidR="00624E2F" w:rsidRPr="008733D4" w:rsidRDefault="00624E2F" w:rsidP="00624E2F">
      <w:pPr>
        <w:rPr>
          <w:sz w:val="14"/>
        </w:rPr>
      </w:pPr>
      <w:r w:rsidRPr="00C91B5B">
        <w:rPr>
          <w:rStyle w:val="Style13ptBold"/>
        </w:rPr>
        <w:t>Kim 25</w:t>
      </w:r>
      <w:r w:rsidRPr="008733D4">
        <w:rPr>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5FEEA0AD" w14:textId="77777777" w:rsidR="00624E2F" w:rsidRPr="008A7EB7" w:rsidRDefault="00624E2F" w:rsidP="00624E2F">
      <w:pPr>
        <w:rPr>
          <w:rStyle w:val="StyleUnderline"/>
        </w:rPr>
      </w:pPr>
      <w:r w:rsidRPr="007B4208">
        <w:rPr>
          <w:rStyle w:val="Emphasis"/>
          <w:highlight w:val="green"/>
        </w:rPr>
        <w:t>Infrastructural Violence</w:t>
      </w:r>
      <w:r w:rsidRPr="0023076C">
        <w:rPr>
          <w:rStyle w:val="StyleUnderline"/>
        </w:rPr>
        <w:t xml:space="preserve"> </w:t>
      </w:r>
      <w:r w:rsidRPr="007B4208">
        <w:rPr>
          <w:rStyle w:val="StyleUnderline"/>
        </w:rPr>
        <w:t>and Political Economies of Care</w:t>
      </w:r>
      <w:r w:rsidRPr="005960EF">
        <w:rPr>
          <w:sz w:val="12"/>
        </w:rPr>
        <w:t xml:space="preserve"> While many of the conversations around state-sanctioned violence have focused rightfully on carceral systems and police brutality, the term </w:t>
      </w:r>
      <w:r w:rsidRPr="00513985">
        <w:rPr>
          <w:rStyle w:val="StyleUnderline"/>
        </w:rPr>
        <w:t>infrastructural violence aims</w:t>
      </w:r>
      <w:r w:rsidRPr="005960EF">
        <w:rPr>
          <w:sz w:val="12"/>
        </w:rPr>
        <w:t xml:space="preserve">, in the words of Cathy Cohen, </w:t>
      </w:r>
      <w:r w:rsidRPr="00513985">
        <w:rPr>
          <w:rStyle w:val="StyleUnderline"/>
        </w:rPr>
        <w:t>to “expand where we look for victims of and resisters to state violence”</w:t>
      </w:r>
      <w:r w:rsidRPr="005960EF">
        <w:rPr>
          <w:sz w:val="12"/>
        </w:rPr>
        <w:t xml:space="preserve">—beyond and in addition to confrontations with police.26 My usage of infrastructural violence offers a variation on Omar Jabary Salamanca’s deployment of the term, which he </w:t>
      </w:r>
      <w:r w:rsidRPr="007B4208">
        <w:rPr>
          <w:rStyle w:val="StyleUnderline"/>
          <w:highlight w:val="green"/>
        </w:rPr>
        <w:t>employs</w:t>
      </w:r>
      <w:r w:rsidRPr="005960EF">
        <w:rPr>
          <w:sz w:val="12"/>
        </w:rPr>
        <w:t xml:space="preserve"> to describe Israel’s absolute control over Gazan utilities and </w:t>
      </w:r>
      <w:r w:rsidRPr="00B26E3D">
        <w:rPr>
          <w:sz w:val="12"/>
        </w:rPr>
        <w:t xml:space="preserve">fuel, capturing </w:t>
      </w:r>
      <w:r w:rsidRPr="00B26E3D">
        <w:rPr>
          <w:rStyle w:val="StyleUnderline"/>
        </w:rPr>
        <w:t>the inscription of colonial violence in the “tiniest details of daily life.”</w:t>
      </w:r>
      <w:r w:rsidRPr="00B26E3D">
        <w:rPr>
          <w:sz w:val="12"/>
        </w:rPr>
        <w:t xml:space="preserve">27 </w:t>
      </w:r>
      <w:r w:rsidRPr="00B26E3D">
        <w:rPr>
          <w:rStyle w:val="StyleUnderline"/>
        </w:rPr>
        <w:t>Drawing from</w:t>
      </w:r>
      <w:r w:rsidRPr="005960EF">
        <w:rPr>
          <w:sz w:val="12"/>
        </w:rPr>
        <w:t xml:space="preserve"> concepts such as “</w:t>
      </w:r>
      <w:r w:rsidRPr="00964955">
        <w:rPr>
          <w:rStyle w:val="Emphasis"/>
          <w:sz w:val="28"/>
          <w:szCs w:val="28"/>
          <w:highlight w:val="green"/>
        </w:rPr>
        <w:t>organized abandonment</w:t>
      </w:r>
      <w:r w:rsidRPr="005960EF">
        <w:rPr>
          <w:sz w:val="12"/>
        </w:rPr>
        <w:t>” (Gilmore), “</w:t>
      </w:r>
      <w:r w:rsidRPr="00964955">
        <w:rPr>
          <w:rStyle w:val="Emphasis"/>
          <w:sz w:val="28"/>
          <w:szCs w:val="28"/>
          <w:highlight w:val="green"/>
        </w:rPr>
        <w:t>administrative violence</w:t>
      </w:r>
      <w:r w:rsidRPr="005960EF">
        <w:rPr>
          <w:sz w:val="12"/>
        </w:rPr>
        <w:t xml:space="preserve">” (Spade), </w:t>
      </w:r>
      <w:r w:rsidRPr="00964955">
        <w:rPr>
          <w:rStyle w:val="StyleUnderline"/>
          <w:highlight w:val="green"/>
        </w:rPr>
        <w:t>and</w:t>
      </w:r>
      <w:r w:rsidRPr="005960EF">
        <w:rPr>
          <w:sz w:val="12"/>
        </w:rPr>
        <w:t xml:space="preserve"> “</w:t>
      </w:r>
      <w:r w:rsidRPr="00964955">
        <w:rPr>
          <w:rStyle w:val="Emphasis"/>
          <w:sz w:val="28"/>
          <w:szCs w:val="28"/>
          <w:highlight w:val="green"/>
        </w:rPr>
        <w:t>debility</w:t>
      </w:r>
      <w:r w:rsidRPr="005960EF">
        <w:rPr>
          <w:sz w:val="12"/>
        </w:rPr>
        <w:t xml:space="preserve">” (Puar), this book </w:t>
      </w:r>
      <w:r w:rsidRPr="005110D6">
        <w:rPr>
          <w:rStyle w:val="StyleUnderline"/>
          <w:highlight w:val="green"/>
        </w:rPr>
        <w:t>mobilize</w:t>
      </w:r>
      <w:r w:rsidRPr="005960EF">
        <w:rPr>
          <w:sz w:val="12"/>
        </w:rPr>
        <w:t xml:space="preserve">s </w:t>
      </w:r>
      <w:r w:rsidRPr="00CB0AD1">
        <w:rPr>
          <w:rStyle w:val="StyleUnderline"/>
        </w:rPr>
        <w:t xml:space="preserve">infrastructural </w:t>
      </w:r>
      <w:r w:rsidRPr="00FC77FB">
        <w:rPr>
          <w:rStyle w:val="StyleUnderline"/>
        </w:rPr>
        <w:t xml:space="preserve">violence to </w:t>
      </w:r>
      <w:r w:rsidRPr="0023604C">
        <w:rPr>
          <w:rStyle w:val="StyleUnderline"/>
        </w:rPr>
        <w:t>name the dis-/enabling effects of</w:t>
      </w:r>
      <w:r w:rsidRPr="005960EF">
        <w:rPr>
          <w:sz w:val="12"/>
        </w:rPr>
        <w:t xml:space="preserve"> degraded state infrastructures, </w:t>
      </w:r>
      <w:r w:rsidRPr="00FC77FB">
        <w:rPr>
          <w:rStyle w:val="StyleUnderline"/>
          <w:highlight w:val="green"/>
        </w:rPr>
        <w:t>the</w:t>
      </w:r>
      <w:r w:rsidRPr="00F21865">
        <w:rPr>
          <w:rStyle w:val="StyleUnderline"/>
        </w:rPr>
        <w:t xml:space="preserve"> US </w:t>
      </w:r>
      <w:r w:rsidRPr="00FC77FB">
        <w:rPr>
          <w:rStyle w:val="StyleUnderline"/>
          <w:highlight w:val="green"/>
        </w:rPr>
        <w:t>welfare state</w:t>
      </w:r>
      <w:r w:rsidRPr="005960EF">
        <w:rPr>
          <w:sz w:val="12"/>
        </w:rPr>
        <w:t xml:space="preserve">, and pro-austerity policies.28 </w:t>
      </w:r>
      <w:r w:rsidRPr="00366E35">
        <w:rPr>
          <w:rStyle w:val="StyleUnderline"/>
          <w:highlight w:val="green"/>
        </w:rPr>
        <w:t>These</w:t>
      </w:r>
      <w:r w:rsidRPr="008A7EB7">
        <w:rPr>
          <w:rStyle w:val="StyleUnderline"/>
        </w:rPr>
        <w:t xml:space="preserve"> effects </w:t>
      </w:r>
      <w:r w:rsidRPr="00366E35">
        <w:rPr>
          <w:rStyle w:val="StyleUnderline"/>
          <w:highlight w:val="green"/>
        </w:rPr>
        <w:t>emerge from</w:t>
      </w:r>
      <w:r w:rsidRPr="008A7EB7">
        <w:rPr>
          <w:rStyle w:val="StyleUnderline"/>
        </w:rPr>
        <w:t xml:space="preserve"> the punitive operations of </w:t>
      </w:r>
      <w:r w:rsidRPr="00366E35">
        <w:rPr>
          <w:rStyle w:val="StyleUnderline"/>
          <w:highlight w:val="green"/>
        </w:rPr>
        <w:t>welfare administration</w:t>
      </w:r>
      <w:r w:rsidRPr="005960EF">
        <w:rPr>
          <w:sz w:val="12"/>
        </w:rPr>
        <w:t xml:space="preserve"> as well as the </w:t>
      </w:r>
      <w:r w:rsidRPr="00366E35">
        <w:rPr>
          <w:rStyle w:val="StyleUnderline"/>
          <w:highlight w:val="green"/>
        </w:rPr>
        <w:t>manufactured neglect</w:t>
      </w:r>
      <w:r w:rsidRPr="005960EF">
        <w:rPr>
          <w:sz w:val="12"/>
        </w:rPr>
        <w:t xml:space="preserve"> of social programs and public institutions: the defunding of school lunches, the </w:t>
      </w:r>
      <w:r w:rsidRPr="00366E35">
        <w:rPr>
          <w:rStyle w:val="StyleUnderline"/>
          <w:highlight w:val="green"/>
        </w:rPr>
        <w:t>militarization</w:t>
      </w:r>
      <w:r w:rsidRPr="005960EF">
        <w:rPr>
          <w:sz w:val="12"/>
        </w:rPr>
        <w:t xml:space="preserve"> of public schools in underresourced neighborhoods, right-wing attacks on Medicaid, </w:t>
      </w:r>
      <w:r w:rsidRPr="00366E35">
        <w:rPr>
          <w:rStyle w:val="StyleUnderline"/>
          <w:highlight w:val="green"/>
        </w:rPr>
        <w:t>and a profit-driven</w:t>
      </w:r>
      <w:r w:rsidRPr="005960EF">
        <w:rPr>
          <w:sz w:val="12"/>
        </w:rPr>
        <w:t xml:space="preserve"> health/</w:t>
      </w:r>
      <w:r w:rsidRPr="008A7EB7">
        <w:rPr>
          <w:rStyle w:val="StyleUnderline"/>
        </w:rPr>
        <w:t xml:space="preserve">care </w:t>
      </w:r>
      <w:r w:rsidRPr="00366E35">
        <w:rPr>
          <w:rStyle w:val="StyleUnderline"/>
          <w:highlight w:val="green"/>
        </w:rPr>
        <w:t>system</w:t>
      </w:r>
      <w:r w:rsidRPr="008A7EB7">
        <w:rPr>
          <w:rStyle w:val="StyleUnderline"/>
        </w:rPr>
        <w:t xml:space="preserve">. </w:t>
      </w:r>
    </w:p>
    <w:p w14:paraId="6096FAC4" w14:textId="77777777" w:rsidR="00624E2F" w:rsidRPr="000F1EFD" w:rsidRDefault="00624E2F" w:rsidP="00624E2F">
      <w:pPr>
        <w:rPr>
          <w:rStyle w:val="StyleUnderline"/>
        </w:rPr>
      </w:pPr>
      <w:r w:rsidRPr="00B767ED">
        <w:rPr>
          <w:rStyle w:val="StyleUnderline"/>
        </w:rPr>
        <w:t>Yet</w:t>
      </w:r>
      <w:r w:rsidRPr="00C273FA">
        <w:rPr>
          <w:rStyle w:val="StyleUnderline"/>
        </w:rPr>
        <w:t>, far from d</w:t>
      </w:r>
      <w:r w:rsidRPr="00BF120F">
        <w:rPr>
          <w:rStyle w:val="StyleUnderline"/>
        </w:rPr>
        <w:t>escribing just the debilitating aspects</w:t>
      </w:r>
      <w:r w:rsidRPr="005960EF">
        <w:rPr>
          <w:sz w:val="12"/>
        </w:rPr>
        <w:t xml:space="preserve"> of state neglect, </w:t>
      </w:r>
      <w:r w:rsidRPr="00B767ED">
        <w:rPr>
          <w:rStyle w:val="StyleUnderline"/>
          <w:highlight w:val="green"/>
        </w:rPr>
        <w:t xml:space="preserve">infrastructural violence </w:t>
      </w:r>
      <w:r w:rsidRPr="003777B2">
        <w:rPr>
          <w:rStyle w:val="StyleUnderline"/>
          <w:highlight w:val="green"/>
        </w:rPr>
        <w:t>also describes t</w:t>
      </w:r>
      <w:r w:rsidRPr="00C273FA">
        <w:rPr>
          <w:rStyle w:val="StyleUnderline"/>
          <w:highlight w:val="green"/>
        </w:rPr>
        <w:t xml:space="preserve">he attendant </w:t>
      </w:r>
      <w:r w:rsidRPr="00C273FA">
        <w:rPr>
          <w:rStyle w:val="StyleUnderline"/>
        </w:rPr>
        <w:t>production</w:t>
      </w:r>
      <w:r w:rsidRPr="00BF120F">
        <w:rPr>
          <w:rStyle w:val="StyleUnderline"/>
        </w:rPr>
        <w:t xml:space="preserve"> of </w:t>
      </w:r>
      <w:r w:rsidRPr="006C62B2">
        <w:rPr>
          <w:rStyle w:val="Emphasis"/>
          <w:highlight w:val="green"/>
        </w:rPr>
        <w:t>enablement</w:t>
      </w:r>
      <w:r w:rsidRPr="006C62B2">
        <w:rPr>
          <w:rStyle w:val="StyleUnderline"/>
          <w:highlight w:val="green"/>
        </w:rPr>
        <w:t xml:space="preserve"> for</w:t>
      </w:r>
      <w:r w:rsidRPr="00BF120F">
        <w:rPr>
          <w:rStyle w:val="StyleUnderline"/>
        </w:rPr>
        <w:t xml:space="preserve"> highly </w:t>
      </w:r>
      <w:r w:rsidRPr="006C62B2">
        <w:rPr>
          <w:rStyle w:val="StyleUnderline"/>
          <w:highlight w:val="green"/>
        </w:rPr>
        <w:t>resourced populations</w:t>
      </w:r>
      <w:r w:rsidRPr="00BF120F">
        <w:rPr>
          <w:rStyle w:val="StyleUnderline"/>
        </w:rPr>
        <w:t xml:space="preserve"> through welfare </w:t>
      </w:r>
      <w:r w:rsidRPr="006C62B2">
        <w:rPr>
          <w:rStyle w:val="StyleUnderline"/>
        </w:rPr>
        <w:t xml:space="preserve">reform and other forms of safety net retraction, </w:t>
      </w:r>
      <w:r w:rsidRPr="006C62B2">
        <w:rPr>
          <w:rStyle w:val="StyleUnderline"/>
          <w:highlight w:val="green"/>
        </w:rPr>
        <w:t>which</w:t>
      </w:r>
      <w:r w:rsidRPr="006C62B2">
        <w:rPr>
          <w:rStyle w:val="StyleUnderline"/>
        </w:rPr>
        <w:t xml:space="preserve"> further</w:t>
      </w:r>
      <w:r w:rsidRPr="00BF120F">
        <w:rPr>
          <w:rStyle w:val="StyleUnderline"/>
        </w:rPr>
        <w:t xml:space="preserve"> </w:t>
      </w:r>
      <w:r w:rsidRPr="006C62B2">
        <w:rPr>
          <w:rStyle w:val="Emphasis"/>
          <w:highlight w:val="green"/>
        </w:rPr>
        <w:t>fortify</w:t>
      </w:r>
      <w:r w:rsidRPr="006C62B2">
        <w:rPr>
          <w:rStyle w:val="StyleUnderline"/>
          <w:highlight w:val="green"/>
        </w:rPr>
        <w:t xml:space="preserve"> </w:t>
      </w:r>
      <w:r w:rsidRPr="006C62B2">
        <w:rPr>
          <w:rStyle w:val="Emphasis"/>
          <w:highlight w:val="green"/>
        </w:rPr>
        <w:t>white supremacy</w:t>
      </w:r>
      <w:r w:rsidRPr="006C62B2">
        <w:rPr>
          <w:rStyle w:val="StyleUnderline"/>
          <w:highlight w:val="green"/>
        </w:rPr>
        <w:t xml:space="preserve">, the </w:t>
      </w:r>
      <w:r w:rsidRPr="006C62B2">
        <w:rPr>
          <w:rStyle w:val="Emphasis"/>
          <w:highlight w:val="green"/>
        </w:rPr>
        <w:t>heteropatriarchal</w:t>
      </w:r>
      <w:r w:rsidRPr="006C62B2">
        <w:rPr>
          <w:rStyle w:val="StyleUnderline"/>
          <w:highlight w:val="green"/>
        </w:rPr>
        <w:t xml:space="preserve"> </w:t>
      </w:r>
      <w:r w:rsidRPr="006C62B2">
        <w:rPr>
          <w:rStyle w:val="Emphasis"/>
          <w:highlight w:val="green"/>
        </w:rPr>
        <w:t>nuclear family</w:t>
      </w:r>
      <w:r w:rsidRPr="006C62B2">
        <w:rPr>
          <w:rStyle w:val="StyleUnderline"/>
          <w:highlight w:val="green"/>
        </w:rPr>
        <w:t xml:space="preserve">, and </w:t>
      </w:r>
      <w:r w:rsidRPr="006C62B2">
        <w:rPr>
          <w:rStyle w:val="Emphasis"/>
          <w:highlight w:val="green"/>
        </w:rPr>
        <w:t>class stratification</w:t>
      </w:r>
      <w:r w:rsidRPr="00BF120F">
        <w:rPr>
          <w:rStyle w:val="StyleUnderline"/>
        </w:rPr>
        <w:t>.</w:t>
      </w:r>
      <w:r w:rsidRPr="005960EF">
        <w:rPr>
          <w:sz w:val="12"/>
        </w:rPr>
        <w:t xml:space="preserve"> For instance, in chapter 1, I describe how Sapphire’s novel Push (1996) and Jesmyn Ward’s novel Salvage the Bones (2011) generate forms of infrastructural literacy that foreground </w:t>
      </w:r>
      <w:r w:rsidRPr="00D7460E">
        <w:rPr>
          <w:rStyle w:val="StyleUnderline"/>
        </w:rPr>
        <w:t>the structural production of racialized disablement via actively harmful systems of education, welfare, and heath/</w:t>
      </w:r>
      <w:r w:rsidRPr="00A6748E">
        <w:rPr>
          <w:rStyle w:val="StyleUnderline"/>
        </w:rPr>
        <w:t xml:space="preserve">care. </w:t>
      </w:r>
      <w:r w:rsidRPr="00A6748E">
        <w:rPr>
          <w:rStyle w:val="StyleUnderline"/>
          <w:highlight w:val="green"/>
        </w:rPr>
        <w:t>These</w:t>
      </w:r>
      <w:r w:rsidRPr="005960EF">
        <w:rPr>
          <w:sz w:val="12"/>
        </w:rPr>
        <w:t xml:space="preserve"> works further </w:t>
      </w:r>
      <w:r w:rsidRPr="00A6748E">
        <w:rPr>
          <w:rStyle w:val="StyleUnderline"/>
          <w:highlight w:val="green"/>
        </w:rPr>
        <w:t xml:space="preserve">link </w:t>
      </w:r>
      <w:r w:rsidRPr="00A6748E">
        <w:rPr>
          <w:rStyle w:val="Emphasis"/>
          <w:highlight w:val="green"/>
        </w:rPr>
        <w:t>racialized disablement</w:t>
      </w:r>
      <w:r w:rsidRPr="00A6748E">
        <w:rPr>
          <w:rStyle w:val="StyleUnderline"/>
          <w:highlight w:val="green"/>
        </w:rPr>
        <w:t xml:space="preserve"> to </w:t>
      </w:r>
      <w:r w:rsidRPr="00A6748E">
        <w:rPr>
          <w:rStyle w:val="StyleUnderline"/>
        </w:rPr>
        <w:t xml:space="preserve">the </w:t>
      </w:r>
      <w:r w:rsidRPr="00A6748E">
        <w:rPr>
          <w:rStyle w:val="StyleUnderline"/>
          <w:highlight w:val="green"/>
        </w:rPr>
        <w:t xml:space="preserve">simultaneous creation of </w:t>
      </w:r>
      <w:r w:rsidRPr="00A6748E">
        <w:rPr>
          <w:rStyle w:val="Emphasis"/>
          <w:highlight w:val="green"/>
        </w:rPr>
        <w:t xml:space="preserve">white </w:t>
      </w:r>
      <w:r w:rsidRPr="00BD102A">
        <w:rPr>
          <w:rStyle w:val="Emphasis"/>
          <w:highlight w:val="green"/>
        </w:rPr>
        <w:t>enablement</w:t>
      </w:r>
      <w:r w:rsidRPr="00BD102A">
        <w:rPr>
          <w:rStyle w:val="StyleUnderline"/>
          <w:highlight w:val="green"/>
        </w:rPr>
        <w:t xml:space="preserve"> through </w:t>
      </w:r>
      <w:r w:rsidRPr="00BD102A">
        <w:rPr>
          <w:rStyle w:val="Emphasis"/>
          <w:highlight w:val="green"/>
        </w:rPr>
        <w:t>exploitative workfare programs</w:t>
      </w:r>
      <w:r w:rsidRPr="005960EF">
        <w:rPr>
          <w:sz w:val="12"/>
        </w:rPr>
        <w:t xml:space="preserve"> (Push) </w:t>
      </w:r>
      <w:r w:rsidRPr="00F02203">
        <w:rPr>
          <w:rStyle w:val="StyleUnderline"/>
        </w:rPr>
        <w:t xml:space="preserve">and land theft </w:t>
      </w:r>
      <w:r w:rsidRPr="005960EF">
        <w:rPr>
          <w:sz w:val="12"/>
        </w:rPr>
        <w:t>(</w:t>
      </w:r>
      <w:r w:rsidRPr="002F44CE">
        <w:rPr>
          <w:sz w:val="12"/>
        </w:rPr>
        <w:t xml:space="preserve">Salvage). </w:t>
      </w:r>
      <w:r w:rsidRPr="002F44CE">
        <w:rPr>
          <w:rStyle w:val="StyleUnderline"/>
        </w:rPr>
        <w:t>Though</w:t>
      </w:r>
      <w:r w:rsidRPr="002F44CE">
        <w:rPr>
          <w:sz w:val="12"/>
        </w:rPr>
        <w:t xml:space="preserve"> literary </w:t>
      </w:r>
      <w:r w:rsidRPr="002F44CE">
        <w:rPr>
          <w:rStyle w:val="StyleUnderline"/>
        </w:rPr>
        <w:t>scholars</w:t>
      </w:r>
      <w:r w:rsidRPr="002F44CE">
        <w:rPr>
          <w:sz w:val="12"/>
        </w:rPr>
        <w:t xml:space="preserve"> have often </w:t>
      </w:r>
      <w:r w:rsidRPr="002F44CE">
        <w:rPr>
          <w:rStyle w:val="StyleUnderline"/>
        </w:rPr>
        <w:t>emphasized infrastructure’s downright “boring” nature, noting how it often occupies the background of collective attention</w:t>
      </w:r>
      <w:r w:rsidRPr="002F44CE">
        <w:rPr>
          <w:sz w:val="12"/>
        </w:rPr>
        <w:t xml:space="preserve">, I find that </w:t>
      </w:r>
      <w:r w:rsidRPr="002F44CE">
        <w:rPr>
          <w:rStyle w:val="StyleUnderline"/>
        </w:rPr>
        <w:t>it emerges, again and again, as a key site through which women and queer-of-color writers grapple with the intensifying resource depriva</w:t>
      </w:r>
      <w:r w:rsidRPr="000F1EFD">
        <w:rPr>
          <w:rStyle w:val="StyleUnderline"/>
        </w:rPr>
        <w:t>tion of a postwelfare United States.</w:t>
      </w:r>
    </w:p>
    <w:p w14:paraId="1B1F1CF4" w14:textId="77777777" w:rsidR="00624E2F" w:rsidRPr="005960EF" w:rsidRDefault="00624E2F" w:rsidP="00624E2F">
      <w:pPr>
        <w:rPr>
          <w:sz w:val="12"/>
        </w:rPr>
      </w:pPr>
      <w:r w:rsidRPr="00F6321A">
        <w:rPr>
          <w:sz w:val="12"/>
        </w:rPr>
        <w:t xml:space="preserve">As I note throughout the book, </w:t>
      </w:r>
      <w:r w:rsidRPr="00F6321A">
        <w:rPr>
          <w:rStyle w:val="StyleUnderline"/>
        </w:rPr>
        <w:t xml:space="preserve">one primary function of infrastructural violence is the privatization of care—that is, the ongoing enclosure of resources such as healthcare, childcare, housing, education, transit, </w:t>
      </w:r>
      <w:r w:rsidRPr="00F6321A">
        <w:rPr>
          <w:rStyle w:val="StyleUnderline"/>
          <w:highlight w:val="green"/>
        </w:rPr>
        <w:t>and</w:t>
      </w:r>
      <w:r w:rsidRPr="0052029A">
        <w:rPr>
          <w:rStyle w:val="StyleUnderline"/>
        </w:rPr>
        <w:t xml:space="preserve"> food. Such</w:t>
      </w:r>
      <w:r w:rsidRPr="0060100E">
        <w:rPr>
          <w:rStyle w:val="StyleUnderline"/>
        </w:rPr>
        <w:t xml:space="preserve"> enclosures </w:t>
      </w:r>
      <w:r w:rsidRPr="00355433">
        <w:rPr>
          <w:rStyle w:val="Emphasis"/>
          <w:highlight w:val="green"/>
        </w:rPr>
        <w:t>wear away at</w:t>
      </w:r>
      <w:r w:rsidRPr="0060100E">
        <w:rPr>
          <w:rStyle w:val="StyleUnderline"/>
        </w:rPr>
        <w:t xml:space="preserve"> infrastructures of </w:t>
      </w:r>
      <w:r w:rsidRPr="00355433">
        <w:rPr>
          <w:rStyle w:val="Emphasis"/>
          <w:highlight w:val="green"/>
        </w:rPr>
        <w:t>disabled survival</w:t>
      </w:r>
      <w:r w:rsidRPr="00355433">
        <w:rPr>
          <w:rStyle w:val="StyleUnderline"/>
          <w:highlight w:val="green"/>
        </w:rPr>
        <w:t xml:space="preserve"> while </w:t>
      </w:r>
      <w:r w:rsidRPr="00355433">
        <w:rPr>
          <w:rStyle w:val="Emphasis"/>
          <w:highlight w:val="green"/>
        </w:rPr>
        <w:t>disabling low-income and racialized people en masse.</w:t>
      </w:r>
      <w:r w:rsidRPr="005960EF">
        <w:rPr>
          <w:sz w:val="12"/>
        </w:rPr>
        <w:t xml:space="preserve"> Indeed, </w:t>
      </w:r>
      <w:r w:rsidRPr="004C073C">
        <w:rPr>
          <w:rStyle w:val="StyleUnderline"/>
        </w:rPr>
        <w:t xml:space="preserve">to be disabled is often to be hyperaware of existing care systems and the many ways they fall short. It is also to be particularly brutalized by these shortcomings. </w:t>
      </w:r>
      <w:r w:rsidRPr="005960EF">
        <w:rPr>
          <w:sz w:val="12"/>
        </w:rPr>
        <w:t>The privatization of care, then, constitutes one of the most fundamental elements of disability oppression.</w:t>
      </w:r>
    </w:p>
    <w:p w14:paraId="13A677C3" w14:textId="77777777" w:rsidR="00624E2F" w:rsidRPr="00F35492" w:rsidRDefault="00624E2F" w:rsidP="00624E2F">
      <w:pPr>
        <w:rPr>
          <w:rStyle w:val="StyleUnderline"/>
        </w:rPr>
      </w:pPr>
      <w:r w:rsidRPr="005960EF">
        <w:rPr>
          <w:sz w:val="12"/>
        </w:rPr>
        <w:t xml:space="preserve">Returning to social reproduction theory, Nancy Fraser places this privatizing drive at the heart of contemporary care crises, or what she describes as the increasing inability to perform the work of care in an unforgiving context of both reduced state support and eviscerated labor protections. Fraser locates the root of such crises in a socially reproductive contradiction inherent to capitalist accumulation: capitalism depends on socially reproductive labor in order to sustain itself, and yet, </w:t>
      </w:r>
      <w:r w:rsidRPr="0010447B">
        <w:rPr>
          <w:rStyle w:val="StyleUnderline"/>
        </w:rPr>
        <w:t xml:space="preserve">the </w:t>
      </w:r>
      <w:r w:rsidRPr="006E7D18">
        <w:rPr>
          <w:rStyle w:val="StyleUnderline"/>
        </w:rPr>
        <w:t xml:space="preserve">increasing pressures generated by </w:t>
      </w:r>
      <w:r w:rsidRPr="0040025A">
        <w:rPr>
          <w:rStyle w:val="StyleUnderline"/>
          <w:highlight w:val="green"/>
        </w:rPr>
        <w:t>capitalist demands deplete</w:t>
      </w:r>
      <w:r w:rsidRPr="0010447B">
        <w:rPr>
          <w:rStyle w:val="StyleUnderline"/>
        </w:rPr>
        <w:t xml:space="preserve"> all </w:t>
      </w:r>
      <w:r w:rsidRPr="0040025A">
        <w:rPr>
          <w:rStyle w:val="StyleUnderline"/>
          <w:highlight w:val="green"/>
        </w:rPr>
        <w:t>reserves</w:t>
      </w:r>
      <w:r w:rsidRPr="0010447B">
        <w:rPr>
          <w:rStyle w:val="StyleUnderline"/>
        </w:rPr>
        <w:t xml:space="preserve"> available to do the work of social reproduction</w:t>
      </w:r>
      <w:r w:rsidRPr="005960EF">
        <w:rPr>
          <w:sz w:val="12"/>
        </w:rPr>
        <w:t xml:space="preserve">. In our era of global financialized capitalism, </w:t>
      </w:r>
      <w:r w:rsidRPr="0060398F">
        <w:rPr>
          <w:rStyle w:val="StyleUnderline"/>
          <w:highlight w:val="green"/>
        </w:rPr>
        <w:t>those who can afford to outsource care labor do</w:t>
      </w:r>
      <w:r w:rsidRPr="00847891">
        <w:rPr>
          <w:rStyle w:val="StyleUnderline"/>
        </w:rPr>
        <w:t xml:space="preserve"> so</w:t>
      </w:r>
      <w:r w:rsidRPr="005960EF">
        <w:rPr>
          <w:sz w:val="12"/>
        </w:rPr>
        <w:t xml:space="preserve">, thus </w:t>
      </w:r>
      <w:r w:rsidRPr="0076538B">
        <w:rPr>
          <w:rStyle w:val="StyleUnderline"/>
          <w:highlight w:val="green"/>
        </w:rPr>
        <w:t>creating a “dualized organization of social reproduction</w:t>
      </w:r>
      <w:r w:rsidRPr="00847891">
        <w:rPr>
          <w:rStyle w:val="StyleUnderline"/>
        </w:rPr>
        <w:t>, commodified for those who can pay for it, privatized for those who cannot.”</w:t>
      </w:r>
      <w:r w:rsidRPr="005960EF">
        <w:rPr>
          <w:sz w:val="12"/>
        </w:rPr>
        <w:t xml:space="preserve">30 Transnational and feminist-of-color scholars including Chandra Mohanty and Evelyn Nakano Glenn have demonstrated how </w:t>
      </w:r>
      <w:r w:rsidRPr="0076538B">
        <w:rPr>
          <w:rStyle w:val="StyleUnderline"/>
          <w:highlight w:val="green"/>
        </w:rPr>
        <w:t>this</w:t>
      </w:r>
      <w:r w:rsidRPr="006759AF">
        <w:rPr>
          <w:rStyle w:val="StyleUnderline"/>
        </w:rPr>
        <w:t xml:space="preserve"> dualized organization </w:t>
      </w:r>
      <w:r w:rsidRPr="0076538B">
        <w:rPr>
          <w:rStyle w:val="StyleUnderline"/>
          <w:highlight w:val="green"/>
        </w:rPr>
        <w:t>fortifies racial and class hierarchies across domestic and global scales</w:t>
      </w:r>
      <w:r w:rsidRPr="005960EF">
        <w:rPr>
          <w:sz w:val="12"/>
        </w:rPr>
        <w:t xml:space="preserve">, and further, how these care crises are </w:t>
      </w:r>
      <w:r w:rsidRPr="00F304F9">
        <w:rPr>
          <w:rStyle w:val="Emphasis"/>
          <w:highlight w:val="green"/>
        </w:rPr>
        <w:t>unevenly distributed</w:t>
      </w:r>
      <w:r w:rsidRPr="006759AF">
        <w:rPr>
          <w:rStyle w:val="StyleUnderline"/>
        </w:rPr>
        <w:t xml:space="preserve"> across race and class</w:t>
      </w:r>
      <w:r w:rsidRPr="005960EF">
        <w:rPr>
          <w:sz w:val="12"/>
        </w:rPr>
        <w:t xml:space="preserve">.31 In dualized care arrangements, </w:t>
      </w:r>
      <w:r w:rsidRPr="00345765">
        <w:rPr>
          <w:rStyle w:val="StyleUnderline"/>
        </w:rPr>
        <w:t>elite families e</w:t>
      </w:r>
      <w:r w:rsidRPr="00F35492">
        <w:rPr>
          <w:rStyle w:val="StyleUnderline"/>
        </w:rPr>
        <w:t xml:space="preserve">xtract domestic and support labor from low-income racialized and/or immigrant women, depleting their workers’ personal and familial well-being. </w:t>
      </w:r>
    </w:p>
    <w:p w14:paraId="744D3360" w14:textId="77777777" w:rsidR="00624E2F" w:rsidRPr="005960EF" w:rsidRDefault="00624E2F" w:rsidP="00624E2F">
      <w:pPr>
        <w:rPr>
          <w:sz w:val="12"/>
        </w:rPr>
      </w:pPr>
      <w:r w:rsidRPr="00F35492">
        <w:rPr>
          <w:sz w:val="12"/>
        </w:rPr>
        <w:t xml:space="preserve">Following this, my analyses of </w:t>
      </w:r>
      <w:r w:rsidRPr="00F35492">
        <w:rPr>
          <w:rStyle w:val="StyleUnderline"/>
        </w:rPr>
        <w:t xml:space="preserve">infrastructural violence—as both an </w:t>
      </w:r>
      <w:r w:rsidRPr="00F35492">
        <w:rPr>
          <w:rStyle w:val="Emphasis"/>
        </w:rPr>
        <w:t>uneven system</w:t>
      </w:r>
      <w:r w:rsidRPr="00F35492">
        <w:rPr>
          <w:rStyle w:val="StyleUnderline"/>
        </w:rPr>
        <w:t xml:space="preserve"> of resource </w:t>
      </w:r>
      <w:r w:rsidRPr="00F35492">
        <w:rPr>
          <w:rStyle w:val="Emphasis"/>
        </w:rPr>
        <w:t>distribution</w:t>
      </w:r>
      <w:r w:rsidRPr="00F35492">
        <w:rPr>
          <w:rStyle w:val="StyleUnderline"/>
        </w:rPr>
        <w:t xml:space="preserve"> and a </w:t>
      </w:r>
      <w:r w:rsidRPr="00F35492">
        <w:rPr>
          <w:rStyle w:val="Emphasis"/>
        </w:rPr>
        <w:t>figure of</w:t>
      </w:r>
      <w:r w:rsidRPr="00F35492">
        <w:rPr>
          <w:rStyle w:val="StyleUnderline"/>
        </w:rPr>
        <w:t xml:space="preserve"> literary </w:t>
      </w:r>
      <w:r w:rsidRPr="00F35492">
        <w:rPr>
          <w:rStyle w:val="Emphasis"/>
        </w:rPr>
        <w:t>representation</w:t>
      </w:r>
      <w:r w:rsidRPr="00F35492">
        <w:rPr>
          <w:sz w:val="12"/>
        </w:rPr>
        <w:t xml:space="preserve">— foreground </w:t>
      </w:r>
      <w:r w:rsidRPr="00F35492">
        <w:rPr>
          <w:rStyle w:val="StyleUnderline"/>
        </w:rPr>
        <w:t>the political economies of racial-gendered care work generated through policies and practices of safety net divestment</w:t>
      </w:r>
      <w:r w:rsidRPr="00F35492">
        <w:rPr>
          <w:sz w:val="12"/>
        </w:rPr>
        <w:t xml:space="preserve">. And so, while scholars like Ruth Wilson Gilmore highlight </w:t>
      </w:r>
      <w:r w:rsidRPr="00F35492">
        <w:rPr>
          <w:rStyle w:val="StyleUnderline"/>
        </w:rPr>
        <w:t xml:space="preserve">the “prison fix” </w:t>
      </w:r>
      <w:r w:rsidRPr="00F35492">
        <w:rPr>
          <w:sz w:val="12"/>
        </w:rPr>
        <w:t xml:space="preserve">as a key response </w:t>
      </w:r>
      <w:r w:rsidRPr="00F35492">
        <w:rPr>
          <w:rStyle w:val="StyleUnderline"/>
        </w:rPr>
        <w:t xml:space="preserve">to “organized abandonment,” </w:t>
      </w:r>
      <w:r w:rsidRPr="00F35492">
        <w:rPr>
          <w:sz w:val="12"/>
        </w:rPr>
        <w:t xml:space="preserve">or what she defines as the purposeful dismantling of the welfare state, this book focuses on care </w:t>
      </w:r>
      <w:r w:rsidRPr="00F35492">
        <w:rPr>
          <w:rStyle w:val="StyleUnderline"/>
        </w:rPr>
        <w:t>crises under racial capitalism</w:t>
      </w:r>
      <w:r w:rsidRPr="00F35492">
        <w:rPr>
          <w:sz w:val="12"/>
        </w:rPr>
        <w:t xml:space="preserve"> as its chief terrain of struggle.32 In this way, I offer a crip expansion of feminist- and queer-of-color perspectives on historical materialist critique, which have broadly sought to address the limitations of Marxist analysis in relation to white supremacy, heteropatriarchy, heterosexism, and sex work.33</w:t>
      </w:r>
    </w:p>
    <w:p w14:paraId="50B8EB47" w14:textId="77777777" w:rsidR="00624E2F" w:rsidRPr="005960EF" w:rsidRDefault="00624E2F" w:rsidP="00624E2F">
      <w:pPr>
        <w:rPr>
          <w:sz w:val="12"/>
        </w:rPr>
      </w:pPr>
      <w:r w:rsidRPr="005960EF">
        <w:rPr>
          <w:sz w:val="12"/>
        </w:rPr>
        <w:t xml:space="preserve">Roderick Ferguson in particular has identified how Marx’s own naturalization of heteropatriarchy—as </w:t>
      </w:r>
      <w:r w:rsidRPr="00B44CC2">
        <w:rPr>
          <w:rStyle w:val="StyleUnderline"/>
        </w:rPr>
        <w:t>the proper order of social life—effectively rendered the “heteronormative subject the goal” of both liberal and revolutionary projects</w:t>
      </w:r>
      <w:r w:rsidRPr="005960EF">
        <w:rPr>
          <w:sz w:val="12"/>
        </w:rPr>
        <w:t xml:space="preserve">.34 As a result, these </w:t>
      </w:r>
      <w:r w:rsidRPr="00BC5EFA">
        <w:rPr>
          <w:rStyle w:val="Emphasis"/>
          <w:sz w:val="28"/>
          <w:szCs w:val="28"/>
          <w:highlight w:val="green"/>
        </w:rPr>
        <w:t xml:space="preserve">ostensibly antiestablishment projects </w:t>
      </w:r>
      <w:r w:rsidRPr="007E3310">
        <w:rPr>
          <w:rStyle w:val="StyleUnderline"/>
        </w:rPr>
        <w:t xml:space="preserve">often </w:t>
      </w:r>
      <w:r w:rsidRPr="00BC5EFA">
        <w:rPr>
          <w:rStyle w:val="Emphasis"/>
          <w:sz w:val="28"/>
          <w:szCs w:val="28"/>
          <w:highlight w:val="green"/>
        </w:rPr>
        <w:t>conspire</w:t>
      </w:r>
      <w:r w:rsidRPr="007E3310">
        <w:rPr>
          <w:rStyle w:val="StyleUnderline"/>
        </w:rPr>
        <w:t xml:space="preserve">d </w:t>
      </w:r>
      <w:r w:rsidRPr="00BC5EFA">
        <w:rPr>
          <w:rStyle w:val="Emphasis"/>
          <w:sz w:val="28"/>
          <w:szCs w:val="28"/>
          <w:highlight w:val="green"/>
        </w:rPr>
        <w:t>with the “normative investments of nation-states and capital,”</w:t>
      </w:r>
      <w:r w:rsidRPr="005960EF">
        <w:rPr>
          <w:sz w:val="12"/>
          <w:szCs w:val="28"/>
        </w:rPr>
        <w:t xml:space="preserve"> </w:t>
      </w:r>
      <w:r w:rsidRPr="005960EF">
        <w:rPr>
          <w:sz w:val="12"/>
        </w:rPr>
        <w:t xml:space="preserve">a reproduction of heteronormative ideals that Ferguson’s queer-of-color framework sought to disrupt.35 Akin to queer-of-color critique, the crip-of-color framework argues that </w:t>
      </w:r>
      <w:r w:rsidRPr="006A2BDB">
        <w:rPr>
          <w:rStyle w:val="StyleUnderline"/>
        </w:rPr>
        <w:t xml:space="preserve">these “normative investments” are also </w:t>
      </w:r>
      <w:r w:rsidRPr="00211023">
        <w:rPr>
          <w:rStyle w:val="Emphasis"/>
          <w:sz w:val="24"/>
          <w:szCs w:val="24"/>
          <w:highlight w:val="green"/>
        </w:rPr>
        <w:t>fundamentally shaped</w:t>
      </w:r>
      <w:r w:rsidRPr="00211023">
        <w:rPr>
          <w:rStyle w:val="StyleUnderline"/>
          <w:sz w:val="24"/>
          <w:szCs w:val="24"/>
          <w:highlight w:val="green"/>
        </w:rPr>
        <w:t xml:space="preserve"> </w:t>
      </w:r>
      <w:r w:rsidRPr="00211023">
        <w:rPr>
          <w:rStyle w:val="StyleUnderline"/>
          <w:highlight w:val="green"/>
        </w:rPr>
        <w:t xml:space="preserve">by </w:t>
      </w:r>
      <w:r w:rsidRPr="00211023">
        <w:rPr>
          <w:rStyle w:val="Emphasis"/>
          <w:sz w:val="24"/>
          <w:szCs w:val="24"/>
          <w:highlight w:val="green"/>
        </w:rPr>
        <w:t xml:space="preserve">ableist </w:t>
      </w:r>
      <w:r w:rsidRPr="00F10826">
        <w:rPr>
          <w:rStyle w:val="Emphasis"/>
          <w:sz w:val="24"/>
          <w:szCs w:val="24"/>
          <w:highlight w:val="green"/>
        </w:rPr>
        <w:t>ideas</w:t>
      </w:r>
      <w:r w:rsidRPr="00F10826">
        <w:rPr>
          <w:rStyle w:val="StyleUnderline"/>
          <w:sz w:val="24"/>
          <w:szCs w:val="24"/>
          <w:highlight w:val="green"/>
        </w:rPr>
        <w:t xml:space="preserve"> </w:t>
      </w:r>
      <w:r w:rsidRPr="00F10826">
        <w:rPr>
          <w:rStyle w:val="StyleUnderline"/>
          <w:highlight w:val="green"/>
        </w:rPr>
        <w:t>around</w:t>
      </w:r>
      <w:r w:rsidRPr="006A2BDB">
        <w:rPr>
          <w:rStyle w:val="StyleUnderline"/>
        </w:rPr>
        <w:t xml:space="preserve"> disability and </w:t>
      </w:r>
      <w:r w:rsidRPr="00F10826">
        <w:rPr>
          <w:rStyle w:val="StyleUnderline"/>
          <w:highlight w:val="green"/>
        </w:rPr>
        <w:t>dependency</w:t>
      </w:r>
      <w:r w:rsidRPr="006A2BDB">
        <w:rPr>
          <w:rStyle w:val="StyleUnderline"/>
        </w:rPr>
        <w:t>,</w:t>
      </w:r>
      <w:r w:rsidRPr="005960EF">
        <w:rPr>
          <w:sz w:val="12"/>
        </w:rPr>
        <w:t xml:space="preserve"> in which those deemed too needy of care are paradoxically deemed the least deserving of it. </w:t>
      </w:r>
    </w:p>
    <w:p w14:paraId="6126D0F1" w14:textId="77777777" w:rsidR="00624E2F" w:rsidRPr="005960EF" w:rsidRDefault="00624E2F" w:rsidP="00624E2F">
      <w:pPr>
        <w:rPr>
          <w:sz w:val="12"/>
        </w:rPr>
      </w:pPr>
      <w:r w:rsidRPr="005960EF">
        <w:rPr>
          <w:sz w:val="12"/>
        </w:rPr>
        <w:t xml:space="preserve">As Julie Avril Minich, James Kyung-Jin Lee, and the Harriet Tubman Collective have observed, </w:t>
      </w:r>
      <w:r w:rsidRPr="00AF5629">
        <w:rPr>
          <w:rStyle w:val="StyleUnderline"/>
        </w:rPr>
        <w:t>such</w:t>
      </w:r>
      <w:r w:rsidRPr="0033572E">
        <w:rPr>
          <w:rStyle w:val="StyleUnderline"/>
        </w:rPr>
        <w:t xml:space="preserve"> ideas have shaped leftist political imaginaries, </w:t>
      </w:r>
      <w:r w:rsidRPr="00995225">
        <w:rPr>
          <w:rStyle w:val="StyleUnderline"/>
          <w:highlight w:val="green"/>
        </w:rPr>
        <w:t>which</w:t>
      </w:r>
      <w:r w:rsidRPr="0033572E">
        <w:rPr>
          <w:rStyle w:val="StyleUnderline"/>
        </w:rPr>
        <w:t xml:space="preserve"> at times have </w:t>
      </w:r>
      <w:r w:rsidRPr="00995225">
        <w:rPr>
          <w:rStyle w:val="Emphasis"/>
          <w:highlight w:val="green"/>
        </w:rPr>
        <w:t xml:space="preserve">defined </w:t>
      </w:r>
      <w:r w:rsidRPr="00D122B6">
        <w:rPr>
          <w:rStyle w:val="StyleUnderline"/>
        </w:rPr>
        <w:t>political</w:t>
      </w:r>
      <w:r w:rsidRPr="00995225">
        <w:rPr>
          <w:rStyle w:val="Emphasis"/>
          <w:highlight w:val="green"/>
        </w:rPr>
        <w:t xml:space="preserve"> work</w:t>
      </w:r>
      <w:r w:rsidRPr="0033572E">
        <w:rPr>
          <w:rStyle w:val="StyleUnderline"/>
        </w:rPr>
        <w:t xml:space="preserve"> and social change </w:t>
      </w:r>
      <w:r w:rsidRPr="00995225">
        <w:rPr>
          <w:rStyle w:val="StyleUnderline"/>
          <w:highlight w:val="green"/>
        </w:rPr>
        <w:t>in ways that reproduce</w:t>
      </w:r>
      <w:r w:rsidRPr="0033572E">
        <w:rPr>
          <w:rStyle w:val="StyleUnderline"/>
        </w:rPr>
        <w:t xml:space="preserve"> </w:t>
      </w:r>
      <w:r w:rsidRPr="0025401F">
        <w:rPr>
          <w:rStyle w:val="StyleUnderline"/>
        </w:rPr>
        <w:t>the capitalist state’s</w:t>
      </w:r>
      <w:r w:rsidRPr="00995225">
        <w:rPr>
          <w:rStyle w:val="StyleUnderline"/>
          <w:highlight w:val="green"/>
        </w:rPr>
        <w:t xml:space="preserve"> devaluation of </w:t>
      </w:r>
      <w:r w:rsidRPr="009C00C1">
        <w:rPr>
          <w:rStyle w:val="StyleUnderline"/>
        </w:rPr>
        <w:t>care, dependency, and</w:t>
      </w:r>
      <w:r w:rsidRPr="00995225">
        <w:rPr>
          <w:rStyle w:val="StyleUnderline"/>
          <w:highlight w:val="green"/>
        </w:rPr>
        <w:t xml:space="preserve"> disability</w:t>
      </w:r>
      <w:r w:rsidRPr="0033572E">
        <w:rPr>
          <w:rStyle w:val="StyleUnderline"/>
        </w:rPr>
        <w:t>.</w:t>
      </w:r>
      <w:r w:rsidRPr="005960EF">
        <w:rPr>
          <w:sz w:val="12"/>
        </w:rPr>
        <w:t xml:space="preserve">36 </w:t>
      </w:r>
      <w:r w:rsidRPr="00835B9B">
        <w:rPr>
          <w:rStyle w:val="StyleUnderline"/>
        </w:rPr>
        <w:t>For instance</w:t>
      </w:r>
      <w:r w:rsidRPr="005960EF">
        <w:rPr>
          <w:sz w:val="12"/>
        </w:rPr>
        <w:t xml:space="preserve">, Leah Lakshmi Piepzna-Samarasinha’s 2018 book Care Work: Dreaming Disability Justice has detailed the </w:t>
      </w:r>
      <w:r w:rsidRPr="00835B9B">
        <w:rPr>
          <w:rStyle w:val="StyleUnderline"/>
        </w:rPr>
        <w:t>tendency to elevate certain forms of activist labor</w:t>
      </w:r>
      <w:r w:rsidRPr="005960EF">
        <w:rPr>
          <w:sz w:val="12"/>
        </w:rPr>
        <w:t xml:space="preserve"> (marches, speeches) </w:t>
      </w:r>
      <w:r w:rsidRPr="00835B9B">
        <w:rPr>
          <w:rStyle w:val="StyleUnderline"/>
        </w:rPr>
        <w:t>over others</w:t>
      </w:r>
      <w:r w:rsidRPr="005960EF">
        <w:rPr>
          <w:sz w:val="12"/>
        </w:rPr>
        <w:t xml:space="preserve"> (emotional support, food preparation, organizing and logistics). In response, the crip-of-color framework registers and refuses the ableist ideals undergirding the simultaneous retraction of (state) care and forcible extraction of care work from racialized and immigrant women. In so doing, it denaturalizes </w:t>
      </w:r>
      <w:r w:rsidRPr="004F6760">
        <w:rPr>
          <w:rStyle w:val="StyleUnderline"/>
        </w:rPr>
        <w:t xml:space="preserve">the particular calculus of need and support enforced by the nation-state and global capitalism </w:t>
      </w:r>
      <w:r w:rsidRPr="005960EF">
        <w:rPr>
          <w:sz w:val="12"/>
        </w:rPr>
        <w:t xml:space="preserve">and envisions more just distributions of caring labor. </w:t>
      </w:r>
    </w:p>
    <w:p w14:paraId="292A98B3" w14:textId="77777777" w:rsidR="00624E2F" w:rsidRPr="005960EF" w:rsidRDefault="00624E2F" w:rsidP="00624E2F">
      <w:pPr>
        <w:rPr>
          <w:sz w:val="12"/>
        </w:rPr>
      </w:pPr>
      <w:r w:rsidRPr="005960EF">
        <w:rPr>
          <w:sz w:val="12"/>
        </w:rPr>
        <w:t xml:space="preserve">Toward this end, Care at the End of the World highlights the support imaginaries generated within feminist-, queer-, and crip-of-color literature as vital sites through which struggles around care are waged, </w:t>
      </w:r>
      <w:r w:rsidRPr="00974061">
        <w:rPr>
          <w:rStyle w:val="StyleUnderline"/>
        </w:rPr>
        <w:t xml:space="preserve">emphasizing </w:t>
      </w:r>
      <w:r w:rsidRPr="003543CB">
        <w:rPr>
          <w:rStyle w:val="StyleUnderline"/>
          <w:highlight w:val="green"/>
        </w:rPr>
        <w:t xml:space="preserve">the </w:t>
      </w:r>
      <w:r w:rsidRPr="003543CB">
        <w:rPr>
          <w:rStyle w:val="Emphasis"/>
          <w:highlight w:val="green"/>
        </w:rPr>
        <w:t>ideological</w:t>
      </w:r>
      <w:r w:rsidRPr="003543CB">
        <w:rPr>
          <w:rStyle w:val="StyleUnderline"/>
          <w:highlight w:val="green"/>
        </w:rPr>
        <w:t xml:space="preserve"> and </w:t>
      </w:r>
      <w:r w:rsidRPr="003543CB">
        <w:rPr>
          <w:rStyle w:val="Emphasis"/>
          <w:highlight w:val="green"/>
        </w:rPr>
        <w:t>narrative elements of infrastructural</w:t>
      </w:r>
      <w:r w:rsidRPr="00974061">
        <w:rPr>
          <w:rStyle w:val="Emphasis"/>
        </w:rPr>
        <w:t xml:space="preserve"> </w:t>
      </w:r>
      <w:r w:rsidRPr="003543CB">
        <w:rPr>
          <w:rStyle w:val="Emphasis"/>
          <w:highlight w:val="green"/>
        </w:rPr>
        <w:t>violence</w:t>
      </w:r>
      <w:r w:rsidRPr="005960EF">
        <w:rPr>
          <w:sz w:val="12"/>
        </w:rPr>
        <w:t>. To put it simply, the writers I examine offer different stories around care: how we define it, how it works, and who works it. Even as</w:t>
      </w:r>
      <w:r w:rsidRPr="00093DD3">
        <w:rPr>
          <w:rStyle w:val="StyleUnderline"/>
        </w:rPr>
        <w:t xml:space="preserve"> disabled, racialized, and feminized people have borne the brunt of care crises</w:t>
      </w:r>
      <w:r w:rsidRPr="005960EF">
        <w:rPr>
          <w:sz w:val="12"/>
        </w:rPr>
        <w:t xml:space="preserve">, we have also, out of </w:t>
      </w:r>
      <w:r w:rsidRPr="005960EF">
        <w:rPr>
          <w:rStyle w:val="StyleUnderline"/>
          <w:sz w:val="12"/>
          <w:u w:val="none"/>
        </w:rPr>
        <w:t>necessity</w:t>
      </w:r>
      <w:r w:rsidRPr="005960EF">
        <w:rPr>
          <w:sz w:val="12"/>
        </w:rPr>
        <w:t xml:space="preserve">, spent ample time reimagining what care means. In addition to naming an identity and a movement, then, disability also names a practice of reinventing care. </w:t>
      </w:r>
    </w:p>
    <w:p w14:paraId="6230DB20" w14:textId="77777777" w:rsidR="00624E2F" w:rsidRPr="005960EF" w:rsidRDefault="00624E2F" w:rsidP="00624E2F">
      <w:pPr>
        <w:rPr>
          <w:sz w:val="12"/>
        </w:rPr>
      </w:pPr>
      <w:r w:rsidRPr="005960EF">
        <w:rPr>
          <w:sz w:val="12"/>
        </w:rPr>
        <w:t>Consider, for example, Audre Lorde’s 1988 essay “A Burst of Light: Living with Cancer,” which contains the famous quote “Caring for myself is not self-indulgence, it is self-preservation, and that is an act of political warfare.”37 Written after Lorde’s breast cancer had spread to her liver, “A Burst of Light” offers a radical theory of self-care incubated in Black queer feminist disabled experience, one that refuses the hierarchies of life-value upheld by a racist, profit driven healthcare system. In addition to asserting the worth of her own Black queer disabled life, Lorde articulates this assertion against the backdrop of the Reagan administration, whose evisceration of state care provides key context for Lorde’s cancer journaling. In one of the first entries penned after her liver cancer diagnosis, dated February 9, 1984, Lorde reflects on the retraction of welfare and public housing, positioning these processes adjacent to her own health struggles: So. No doubt about where we are in the world’s story. It has just cost $32,000 to complete a government-commissioned study that purports to show there is no rampant hunger in the U.S.A. I wonder if they realize rampant means aggressive. So. The starving old women who used to sit in broken-down rooming houses waiting for a welfare check now lie under park benches and eat out of garbage bins. “I only eat fruit,” she mumbled, rummaging through the refuse bin behind Gristede’s supermarket, while her gnarled Black hands carefully cut away the rotted parts of a cantaloupe with a plastic Burger King knife.38</w:t>
      </w:r>
    </w:p>
    <w:p w14:paraId="07533B23" w14:textId="77777777" w:rsidR="00624E2F" w:rsidRPr="00874CAC" w:rsidRDefault="00624E2F" w:rsidP="00624E2F">
      <w:pPr>
        <w:rPr>
          <w:sz w:val="12"/>
        </w:rPr>
      </w:pPr>
      <w:r w:rsidRPr="00181636">
        <w:rPr>
          <w:rStyle w:val="StyleUnderline"/>
          <w:highlight w:val="green"/>
        </w:rPr>
        <w:t>Akin to the figures of welfare queen</w:t>
      </w:r>
      <w:r w:rsidRPr="00BC71B4">
        <w:rPr>
          <w:rStyle w:val="StyleUnderline"/>
        </w:rPr>
        <w:t xml:space="preserve">, the </w:t>
      </w:r>
      <w:r w:rsidRPr="00181636">
        <w:rPr>
          <w:rStyle w:val="StyleUnderline"/>
          <w:highlight w:val="green"/>
        </w:rPr>
        <w:t>noncitizen</w:t>
      </w:r>
      <w:r w:rsidRPr="00BC71B4">
        <w:rPr>
          <w:rStyle w:val="StyleUnderline"/>
        </w:rPr>
        <w:t xml:space="preserve"> im</w:t>
      </w:r>
      <w:r w:rsidRPr="00181636">
        <w:rPr>
          <w:rStyle w:val="StyleUnderline"/>
          <w:highlight w:val="green"/>
        </w:rPr>
        <w:t xml:space="preserve">migrant, and </w:t>
      </w:r>
      <w:r w:rsidRPr="00AF5581">
        <w:rPr>
          <w:rStyle w:val="StyleUnderline"/>
        </w:rPr>
        <w:t>the</w:t>
      </w:r>
      <w:r w:rsidRPr="00181636">
        <w:rPr>
          <w:rStyle w:val="StyleUnderline"/>
          <w:highlight w:val="green"/>
        </w:rPr>
        <w:t xml:space="preserve"> disabled nonworker, the ideological arm of infrastructural violence</w:t>
      </w:r>
      <w:r w:rsidRPr="005960EF">
        <w:rPr>
          <w:sz w:val="12"/>
        </w:rPr>
        <w:t xml:space="preserve"> is captured by the “government-commissioned study.” It </w:t>
      </w:r>
      <w:r w:rsidRPr="00181636">
        <w:rPr>
          <w:rStyle w:val="StyleUnderline"/>
          <w:highlight w:val="green"/>
        </w:rPr>
        <w:t>indexes</w:t>
      </w:r>
      <w:r w:rsidRPr="00181636">
        <w:rPr>
          <w:rStyle w:val="Emphasis"/>
          <w:highlight w:val="green"/>
        </w:rPr>
        <w:t xml:space="preserve"> state-authored narratives </w:t>
      </w:r>
      <w:r w:rsidRPr="00874CAC">
        <w:rPr>
          <w:rStyle w:val="Emphasis"/>
        </w:rPr>
        <w:t>of care</w:t>
      </w:r>
      <w:r w:rsidRPr="00874CAC">
        <w:rPr>
          <w:rStyle w:val="StyleUnderline"/>
        </w:rPr>
        <w:t xml:space="preserve"> that justify routing resources away from Black, elderly, poor, and disabled communities</w:t>
      </w:r>
      <w:r w:rsidRPr="00874CAC">
        <w:rPr>
          <w:sz w:val="12"/>
        </w:rPr>
        <w:t xml:space="preserve">—that is, the “starving old women” who cut fruit with “gnarled Black hands.” Lorde’s journal entry grants form and urgency to </w:t>
      </w:r>
      <w:r w:rsidRPr="00874CAC">
        <w:rPr>
          <w:rStyle w:val="StyleUnderline"/>
        </w:rPr>
        <w:t>the state’s particular metric of care distribution</w:t>
      </w:r>
      <w:r w:rsidRPr="00874CAC">
        <w:rPr>
          <w:sz w:val="12"/>
        </w:rPr>
        <w:t xml:space="preserve">, highlighting a paradox key to my formulation of infrastructural violence: that </w:t>
      </w:r>
      <w:r w:rsidRPr="00874CAC">
        <w:rPr>
          <w:rStyle w:val="Emphasis"/>
        </w:rPr>
        <w:t>systems of state care are brutal, punishing</w:t>
      </w:r>
      <w:r w:rsidRPr="00874CAC">
        <w:rPr>
          <w:sz w:val="12"/>
          <w:szCs w:val="12"/>
        </w:rPr>
        <w:t>, and not enough</w:t>
      </w:r>
      <w:r w:rsidRPr="00874CAC">
        <w:rPr>
          <w:sz w:val="12"/>
        </w:rPr>
        <w:t xml:space="preserve">, and still, their evisceration by the capitalist state is similarly brutal, punishing, and not enough. </w:t>
      </w:r>
    </w:p>
    <w:p w14:paraId="1F105F65" w14:textId="77777777" w:rsidR="00624E2F" w:rsidRPr="00874CAC" w:rsidRDefault="00624E2F" w:rsidP="00624E2F">
      <w:pPr>
        <w:rPr>
          <w:sz w:val="12"/>
        </w:rPr>
      </w:pPr>
      <w:r w:rsidRPr="00874CAC">
        <w:rPr>
          <w:sz w:val="12"/>
        </w:rPr>
        <w:t>In response to the narrative weapons of the state, Lorde’s essay engages in a crip-of-color practice of redefining and rerouting care work toward alternate political ends—that is, toward the (Black, queer, disabled) self and toward the communities in which Lorde was embedded. For instance, she begins “A Burst of Light” with a sumptuous dinner shared by the Black and brown lesbian group Sapphire Sapphos, describing all the dishes one by one: “There was sweet potato pie, rice and red beans, black beans and rice . . . spinach noodles with clam sauce, five-bean salad, fish salad, and other salads of diferent combinations.”39 Her recollection of this feast, which lingers on each pleasurable detail, models a more lateral and collective arrangement of care work, one in which queer Black and brown women are the recipients of nourishment rather than the ones always coerced to give. Against the meager options offered by the United States, “A Burst of Light” dreams of alternate infrastructural arrangements that can honor the sacredness of Black, queer, and disabled lives. In the following pages, I further outline what these rival arrangements might look like.</w:t>
      </w:r>
    </w:p>
    <w:p w14:paraId="52286993" w14:textId="77777777" w:rsidR="00624E2F" w:rsidRPr="00874CAC" w:rsidRDefault="00624E2F" w:rsidP="00624E2F">
      <w:pPr>
        <w:rPr>
          <w:sz w:val="12"/>
        </w:rPr>
      </w:pPr>
      <w:r w:rsidRPr="00874CAC">
        <w:rPr>
          <w:sz w:val="12"/>
        </w:rPr>
        <w:t xml:space="preserve">“I Have Dreamed of a Bridge . . .”: Envisioning Rival Infrastructures of Care </w:t>
      </w:r>
    </w:p>
    <w:p w14:paraId="73671BF8" w14:textId="77777777" w:rsidR="00624E2F" w:rsidRPr="005960EF" w:rsidRDefault="00624E2F" w:rsidP="00624E2F">
      <w:pPr>
        <w:rPr>
          <w:sz w:val="12"/>
        </w:rPr>
      </w:pPr>
      <w:r w:rsidRPr="00874CAC">
        <w:rPr>
          <w:sz w:val="12"/>
        </w:rPr>
        <w:t>As</w:t>
      </w:r>
      <w:r w:rsidRPr="00874CAC">
        <w:rPr>
          <w:rStyle w:val="StyleUnderline"/>
        </w:rPr>
        <w:t xml:space="preserve"> decrying “dependency” </w:t>
      </w:r>
      <w:r w:rsidRPr="00874CAC">
        <w:rPr>
          <w:sz w:val="12"/>
        </w:rPr>
        <w:t>in the 1970s and 1980s</w:t>
      </w:r>
      <w:r w:rsidRPr="00B069A7">
        <w:rPr>
          <w:rStyle w:val="StyleUnderline"/>
        </w:rPr>
        <w:t xml:space="preserve"> became </w:t>
      </w:r>
      <w:r w:rsidRPr="00F643F2">
        <w:rPr>
          <w:rStyle w:val="StyleUnderline"/>
          <w:highlight w:val="green"/>
        </w:rPr>
        <w:t>a</w:t>
      </w:r>
      <w:r w:rsidRPr="00B069A7">
        <w:rPr>
          <w:rStyle w:val="StyleUnderline"/>
        </w:rPr>
        <w:t xml:space="preserve"> viable </w:t>
      </w:r>
      <w:r w:rsidRPr="00F643F2">
        <w:rPr>
          <w:rStyle w:val="StyleUnderline"/>
          <w:highlight w:val="green"/>
        </w:rPr>
        <w:t xml:space="preserve">discursive strategy </w:t>
      </w:r>
      <w:r w:rsidRPr="00874CAC">
        <w:rPr>
          <w:rStyle w:val="StyleUnderline"/>
        </w:rPr>
        <w:t xml:space="preserve">for liberals and conservatives </w:t>
      </w:r>
      <w:r w:rsidRPr="00F643F2">
        <w:rPr>
          <w:rStyle w:val="StyleUnderline"/>
          <w:highlight w:val="green"/>
        </w:rPr>
        <w:t xml:space="preserve">to </w:t>
      </w:r>
      <w:r w:rsidRPr="00C62B82">
        <w:rPr>
          <w:rStyle w:val="StyleUnderline"/>
        </w:rPr>
        <w:t xml:space="preserve">further </w:t>
      </w:r>
      <w:r w:rsidRPr="00F643F2">
        <w:rPr>
          <w:rStyle w:val="StyleUnderline"/>
          <w:highlight w:val="green"/>
        </w:rPr>
        <w:t xml:space="preserve">privatize </w:t>
      </w:r>
      <w:r w:rsidRPr="00447B07">
        <w:rPr>
          <w:rStyle w:val="StyleUnderline"/>
          <w:highlight w:val="green"/>
        </w:rPr>
        <w:t>care</w:t>
      </w:r>
      <w:r w:rsidRPr="005960EF">
        <w:rPr>
          <w:sz w:val="12"/>
        </w:rPr>
        <w:t xml:space="preserve">, there emerged another set of fictions in which dependency enabled other ways of knowing, living in, and surviving an increasingly hostile world. The 1981 anthology This Bridge Called My Back: Writings by Radical Women of Color, coedited by Chicana lesbian feminists Cherríe Moraga and Gloria Anzaldúa, put forth a revolutionary vision of interdependency furthered by the infrastructural motif of the bridge. This vision refused the instrumentalization of women and queers of color as bridges “[to be] walked over.”40 In the face of infrastructural violence, it articulated instead a vision of reciprocal support for those most targeted by state divestment and racialized dispossession. </w:t>
      </w:r>
    </w:p>
    <w:p w14:paraId="55A8E4B1" w14:textId="77777777" w:rsidR="00624E2F" w:rsidRPr="005960EF" w:rsidRDefault="00624E2F" w:rsidP="00624E2F">
      <w:pPr>
        <w:rPr>
          <w:sz w:val="12"/>
        </w:rPr>
      </w:pPr>
      <w:r w:rsidRPr="005960EF">
        <w:rPr>
          <w:sz w:val="12"/>
        </w:rPr>
        <w:t>I begin this analysis with Bridge because it both models and presages the rival infrastructures of care envisioned by the literary texts in this study. While Bridge was published long before the Bay Area activist performance group Sins Invalid coined the term disability justice, the anthology’s radical feminist-of-color platform addressed the interrelations between multiple axes of difference, of which disability was unquestionably a part.41 Take, for instance, Moraga and Anzaldúa’s articulation of “El Mundo Zurdo,” or “the left-handed world,” inhabited by “the colored, the queer, the poor, the female, the physically challenged.”42 This vision expressed the necessity of coalitional politics in order to address the “many-headed demon of oppression.”43 In the vein of “El Mundo Zurdo,” Care at the End of the World continues Bridge’s project of solidarity building across categories of difference. One of my central interventions, then, is bridging the adjacent intellectual fields of disability studies and feminist-/queer-of-color critique through the axis of dependency, demonstrating how they can be—and already have been—in generative dialogue. It is through “blood and spirit connections with these groups,” Moraga and Anzaldua write, that we might “brew and forge a revolution.”44</w:t>
      </w:r>
    </w:p>
    <w:p w14:paraId="4B5A2DD8" w14:textId="77777777" w:rsidR="00624E2F" w:rsidRPr="00F40343" w:rsidRDefault="00624E2F" w:rsidP="00624E2F">
      <w:pPr>
        <w:rPr>
          <w:rStyle w:val="StyleUnderline"/>
        </w:rPr>
      </w:pPr>
      <w:r w:rsidRPr="005960EF">
        <w:rPr>
          <w:sz w:val="12"/>
        </w:rPr>
        <w:t xml:space="preserve">Throughout the anthology, contributors draw on the bridge metaphor to describe the exploitation of women and queers of color in </w:t>
      </w:r>
      <w:r w:rsidRPr="001F45CC">
        <w:rPr>
          <w:rStyle w:val="StyleUnderline"/>
          <w:highlight w:val="green"/>
        </w:rPr>
        <w:t>single-issue</w:t>
      </w:r>
      <w:r w:rsidRPr="005960EF">
        <w:rPr>
          <w:sz w:val="12"/>
        </w:rPr>
        <w:t xml:space="preserve"> ethnic </w:t>
      </w:r>
      <w:r w:rsidRPr="001F45CC">
        <w:rPr>
          <w:rStyle w:val="StyleUnderline"/>
          <w:highlight w:val="green"/>
        </w:rPr>
        <w:t>nationalist</w:t>
      </w:r>
      <w:r w:rsidRPr="005960EF">
        <w:rPr>
          <w:sz w:val="12"/>
        </w:rPr>
        <w:t xml:space="preserve"> and feminist </w:t>
      </w:r>
      <w:r w:rsidRPr="001F45CC">
        <w:rPr>
          <w:rStyle w:val="StyleUnderline"/>
          <w:highlight w:val="green"/>
        </w:rPr>
        <w:t>movements</w:t>
      </w:r>
      <w:r w:rsidRPr="005960EF">
        <w:rPr>
          <w:sz w:val="12"/>
        </w:rPr>
        <w:t xml:space="preserve">, which often </w:t>
      </w:r>
      <w:r w:rsidRPr="001F45CC">
        <w:rPr>
          <w:rStyle w:val="StyleUnderline"/>
          <w:highlight w:val="green"/>
        </w:rPr>
        <w:t>depend</w:t>
      </w:r>
      <w:r w:rsidRPr="001F45CC">
        <w:rPr>
          <w:rStyle w:val="StyleUnderline"/>
        </w:rPr>
        <w:t>ed</w:t>
      </w:r>
      <w:r w:rsidRPr="008A08C6">
        <w:rPr>
          <w:rStyle w:val="StyleUnderline"/>
        </w:rPr>
        <w:t xml:space="preserve"> </w:t>
      </w:r>
      <w:r w:rsidRPr="001F45CC">
        <w:rPr>
          <w:rStyle w:val="StyleUnderline"/>
          <w:highlight w:val="green"/>
        </w:rPr>
        <w:t>on</w:t>
      </w:r>
      <w:r w:rsidRPr="008A08C6">
        <w:rPr>
          <w:rStyle w:val="StyleUnderline"/>
        </w:rPr>
        <w:t xml:space="preserve"> the unremunerated </w:t>
      </w:r>
      <w:r w:rsidRPr="001F45CC">
        <w:rPr>
          <w:rStyle w:val="StyleUnderline"/>
          <w:highlight w:val="green"/>
        </w:rPr>
        <w:t>labor extracted from multiply marginalized members</w:t>
      </w:r>
      <w:r w:rsidRPr="005960EF">
        <w:rPr>
          <w:sz w:val="12"/>
        </w:rPr>
        <w:t xml:space="preserve">. In the prefatory text “The Bridge Poem,” the Black lesbian poet Kate Rushin renounces this role, stating, “I’ve had enough / I’m sick of seeing and touching / Both sides of things / Sick of being the damn bridge for everybody.”45 Similarly, Audre Lorde’s canonical “The Master’s Tools Will Never Dismantle the Master’s House,” anthologized in Bridge, foregrounds </w:t>
      </w:r>
      <w:r w:rsidRPr="00A44EE0">
        <w:rPr>
          <w:rStyle w:val="StyleUnderline"/>
        </w:rPr>
        <w:t>this support labor</w:t>
      </w:r>
      <w:r w:rsidRPr="005960EF">
        <w:rPr>
          <w:sz w:val="12"/>
        </w:rPr>
        <w:t xml:space="preserve"> and </w:t>
      </w:r>
      <w:r w:rsidRPr="00D65F77">
        <w:rPr>
          <w:rStyle w:val="StyleUnderline"/>
        </w:rPr>
        <w:t>names</w:t>
      </w:r>
      <w:r w:rsidRPr="005960EF">
        <w:rPr>
          <w:sz w:val="12"/>
        </w:rPr>
        <w:t xml:space="preserve"> what it makes possible. In this paper, she asks white academic feminists, “What do you do with the fact that the women who clean your houses and tend your children while you attend conferences on feminist theory are, for the most part, poor and third world women?”46 This characterization of </w:t>
      </w:r>
      <w:r w:rsidRPr="00A44EE0">
        <w:rPr>
          <w:rStyle w:val="StyleUnderline"/>
        </w:rPr>
        <w:t>Black and brown women as bridges and support structures offers a powerful counterpoint to myths like the welfare queen and the noncitizen migrant mother, which framed women of color as primary symbols of state dependency.</w:t>
      </w:r>
      <w:r w:rsidRPr="005960EF">
        <w:rPr>
          <w:sz w:val="12"/>
        </w:rPr>
        <w:t xml:space="preserve"> Rushin and Lorde suggest that, in fact, </w:t>
      </w:r>
      <w:r w:rsidRPr="00C42E8A">
        <w:rPr>
          <w:rStyle w:val="StyleUnderline"/>
          <w:highlight w:val="green"/>
        </w:rPr>
        <w:t>so much</w:t>
      </w:r>
      <w:r w:rsidRPr="00F40343">
        <w:rPr>
          <w:rStyle w:val="StyleUnderline"/>
        </w:rPr>
        <w:t xml:space="preserve"> more </w:t>
      </w:r>
      <w:r w:rsidRPr="00C42E8A">
        <w:rPr>
          <w:rStyle w:val="StyleUnderline"/>
          <w:highlight w:val="green"/>
        </w:rPr>
        <w:t xml:space="preserve">depends on the disregarded care work of women of color, including </w:t>
      </w:r>
      <w:r w:rsidRPr="00C42E8A">
        <w:rPr>
          <w:rStyle w:val="StyleUnderline"/>
        </w:rPr>
        <w:t xml:space="preserve">but not limited to </w:t>
      </w:r>
      <w:r w:rsidRPr="00C42E8A">
        <w:rPr>
          <w:rStyle w:val="StyleUnderline"/>
          <w:highlight w:val="green"/>
        </w:rPr>
        <w:t xml:space="preserve">the </w:t>
      </w:r>
      <w:r w:rsidRPr="00C42E8A">
        <w:rPr>
          <w:rStyle w:val="Emphasis"/>
          <w:highlight w:val="green"/>
        </w:rPr>
        <w:t>functioning of political movements</w:t>
      </w:r>
      <w:r w:rsidRPr="00C42E8A">
        <w:rPr>
          <w:rStyle w:val="StyleUnderline"/>
          <w:highlight w:val="green"/>
        </w:rPr>
        <w:t xml:space="preserve"> and </w:t>
      </w:r>
      <w:r w:rsidRPr="00C42E8A">
        <w:rPr>
          <w:rStyle w:val="Emphasis"/>
          <w:highlight w:val="green"/>
        </w:rPr>
        <w:t>academic institutions</w:t>
      </w:r>
      <w:r w:rsidRPr="00C42E8A">
        <w:rPr>
          <w:rStyle w:val="StyleUnderline"/>
          <w:highlight w:val="green"/>
        </w:rPr>
        <w:t>.</w:t>
      </w:r>
      <w:r w:rsidRPr="00F40343">
        <w:rPr>
          <w:rStyle w:val="StyleUnderline"/>
        </w:rPr>
        <w:t xml:space="preserve"> </w:t>
      </w:r>
    </w:p>
    <w:p w14:paraId="5D9DA59D" w14:textId="77777777" w:rsidR="00624E2F" w:rsidRPr="005960EF" w:rsidRDefault="00624E2F" w:rsidP="00624E2F">
      <w:pPr>
        <w:rPr>
          <w:sz w:val="12"/>
        </w:rPr>
      </w:pPr>
      <w:r w:rsidRPr="005960EF">
        <w:rPr>
          <w:sz w:val="12"/>
        </w:rPr>
        <w:t>Rather than serving as bridges toward other ends, the contributors of Bridge express the queer desire to redirect the labor of support toward each other. In her preface to the 1981 edition, Moraga details this infrastructural vision, writing, “Literally, for two years now, I have dreamed of a bridge.”47 In her dream, women who “contradict each other” come together to form an intimate textual coalition. Here, they can “make faith a reality and . . . bring all of our selves to bear down hard on that reality.”48 Through the metaphor of the bridge, Moraga dreams of care, intimacy, and freedom for women and queers of color during a time of accelerated resource deprivation. At times, her dream is made manifest: she recalls receiving “encouragement and identification” from “five Latina sisters” while speaking on a panel about racism in San Francisco.49 Later, Moraga and her companions “buy burritos y cerveza from ‘La Cumbre’ and talk [their] heads off into the night, crying from the impact of such a reunion.”50 Her dream of the bridge thus furthers an understanding of liberation for women and queers of color that can emerge only through the mutual, loving practice of support. “For the women in this book,” she writes, “I will lay my body down for that vision.”51</w:t>
      </w:r>
    </w:p>
    <w:p w14:paraId="03E75254" w14:textId="77777777" w:rsidR="00624E2F" w:rsidRPr="005960EF" w:rsidRDefault="00624E2F" w:rsidP="00624E2F">
      <w:pPr>
        <w:rPr>
          <w:sz w:val="12"/>
        </w:rPr>
      </w:pPr>
      <w:r w:rsidRPr="005960EF">
        <w:rPr>
          <w:sz w:val="12"/>
        </w:rPr>
        <w:t xml:space="preserve">Moraga’s infrastructural freedom dreaming, which emphasizes dependency between feminist and queer-of-color comrades, further resonates with a feminist disability ethos that emphasizes the value of care work as well as the transformative potential of interdependency. “Interdependency,” writes disability and transformative justice activist Mia Mingus, “is both ‘you and I’ and ‘we.’ It is solidarity, in the best sense of the word. . . . Because the truth is: we need each other.”52 As Rosemarie Garland-Thomson and other feminist disability scholars have argued, disability presents the self-sufficient, autonomous individual as a mere fiction, forcing us to contend with the very real needs of our bodyminds.53 Rather than denying our embodied and enminded limitations, a feminist disability perspective insists we learn to accommodate them, foregrounding the support systems that make life more possible. “Our bodies need care,” writes GarlandThomson. “We all need assistance to live.”54 Dependency, in this context, is not evidence of failure; instead, it names a social bond vital to individual and collective well-being. Interdependency describes the webs and networks that emerge through these bonds, as well as a set of practices that honors bodily limitations and vulnerabilities. </w:t>
      </w:r>
    </w:p>
    <w:p w14:paraId="5C4E0F45" w14:textId="77777777" w:rsidR="00624E2F" w:rsidRPr="00AD59AD" w:rsidRDefault="00624E2F" w:rsidP="00624E2F">
      <w:pPr>
        <w:rPr>
          <w:rStyle w:val="StyleUnderline"/>
        </w:rPr>
      </w:pPr>
      <w:r w:rsidRPr="005960EF">
        <w:rPr>
          <w:sz w:val="12"/>
        </w:rPr>
        <w:t xml:space="preserve">Care at the End of the World identifies interdependency as a primary node of alignment between disability and feminist-/queer-of-color politics. This work continues, too, with esays such as Cathy Cohen’s “Punks, Bulldaggers, and Welfare Queens: The Radical Potential of Queer Politics?,” in which Cohen envisions a politics where “one’s relation to power, and not some homogenized identity, is privileged in determining one’s political comrades.”55 This book takes seriously Grace Kyungwon Hong and Roderick Ferguson’s call, issued </w:t>
      </w:r>
      <w:r w:rsidRPr="00584318">
        <w:rPr>
          <w:rStyle w:val="StyleUnderline"/>
          <w:highlight w:val="green"/>
        </w:rPr>
        <w:t>in the</w:t>
      </w:r>
      <w:r w:rsidRPr="005960EF">
        <w:rPr>
          <w:sz w:val="12"/>
        </w:rPr>
        <w:t xml:space="preserve"> 2011 anthology </w:t>
      </w:r>
      <w:r w:rsidRPr="00584318">
        <w:rPr>
          <w:rStyle w:val="StyleUnderline"/>
          <w:highlight w:val="green"/>
        </w:rPr>
        <w:t>Strange Affinities</w:t>
      </w:r>
      <w:r w:rsidRPr="005960EF">
        <w:rPr>
          <w:sz w:val="12"/>
        </w:rPr>
        <w:t>, to develop relational, coalitional, and cross-categorical analytics that can assess how “</w:t>
      </w:r>
      <w:r w:rsidRPr="00584318">
        <w:rPr>
          <w:rStyle w:val="StyleUnderline"/>
          <w:highlight w:val="green"/>
        </w:rPr>
        <w:t>particular populations are rendered vulnerable to</w:t>
      </w:r>
      <w:r w:rsidRPr="001B4B5C">
        <w:rPr>
          <w:rStyle w:val="StyleUnderline"/>
        </w:rPr>
        <w:t xml:space="preserve"> processes of </w:t>
      </w:r>
      <w:r w:rsidRPr="00584318">
        <w:rPr>
          <w:rStyle w:val="StyleUnderline"/>
          <w:highlight w:val="green"/>
        </w:rPr>
        <w:t>death and devaluation</w:t>
      </w:r>
      <w:r w:rsidRPr="001B4B5C">
        <w:rPr>
          <w:rStyle w:val="StyleUnderline"/>
        </w:rPr>
        <w:t xml:space="preserve"> over and against </w:t>
      </w:r>
      <w:r w:rsidRPr="002D351D">
        <w:rPr>
          <w:rStyle w:val="StyleUnderline"/>
        </w:rPr>
        <w:t>other populations” in the afterlives of the civil rights movement and decolonization.</w:t>
      </w:r>
      <w:r w:rsidRPr="002D351D">
        <w:rPr>
          <w:sz w:val="12"/>
        </w:rPr>
        <w:t xml:space="preserve">56 Following this, </w:t>
      </w:r>
      <w:r w:rsidRPr="002D351D">
        <w:rPr>
          <w:rStyle w:val="StyleUnderline"/>
        </w:rPr>
        <w:t xml:space="preserve">I foreground </w:t>
      </w:r>
      <w:r w:rsidRPr="00584318">
        <w:rPr>
          <w:rStyle w:val="StyleUnderline"/>
          <w:highlight w:val="green"/>
        </w:rPr>
        <w:t xml:space="preserve">the </w:t>
      </w:r>
      <w:r w:rsidRPr="00584318">
        <w:rPr>
          <w:rStyle w:val="Emphasis"/>
          <w:sz w:val="28"/>
          <w:szCs w:val="28"/>
          <w:highlight w:val="green"/>
        </w:rPr>
        <w:t>dominant discourse of dependency</w:t>
      </w:r>
      <w:r w:rsidRPr="00584318">
        <w:rPr>
          <w:rStyle w:val="StyleUnderline"/>
          <w:sz w:val="28"/>
          <w:szCs w:val="28"/>
          <w:highlight w:val="green"/>
        </w:rPr>
        <w:t xml:space="preserve"> </w:t>
      </w:r>
      <w:r w:rsidRPr="00584318">
        <w:rPr>
          <w:rStyle w:val="StyleUnderline"/>
          <w:highlight w:val="green"/>
        </w:rPr>
        <w:t>as a</w:t>
      </w:r>
      <w:r w:rsidRPr="005960EF">
        <w:rPr>
          <w:sz w:val="12"/>
        </w:rPr>
        <w:t xml:space="preserve"> chief </w:t>
      </w:r>
      <w:r w:rsidRPr="00584318">
        <w:rPr>
          <w:rStyle w:val="Emphasis"/>
          <w:sz w:val="28"/>
          <w:szCs w:val="28"/>
          <w:highlight w:val="green"/>
        </w:rPr>
        <w:t>rhetorical instrument</w:t>
      </w:r>
      <w:r w:rsidRPr="00584318">
        <w:rPr>
          <w:rStyle w:val="StyleUnderline"/>
          <w:sz w:val="28"/>
          <w:szCs w:val="28"/>
          <w:highlight w:val="green"/>
        </w:rPr>
        <w:t xml:space="preserve"> </w:t>
      </w:r>
      <w:r w:rsidRPr="00584318">
        <w:rPr>
          <w:rStyle w:val="Emphasis"/>
          <w:sz w:val="28"/>
          <w:szCs w:val="28"/>
          <w:highlight w:val="green"/>
        </w:rPr>
        <w:t>justifying racialized</w:t>
      </w:r>
      <w:r w:rsidRPr="00584318">
        <w:rPr>
          <w:rStyle w:val="StyleUnderline"/>
          <w:sz w:val="28"/>
          <w:szCs w:val="28"/>
          <w:highlight w:val="green"/>
        </w:rPr>
        <w:t xml:space="preserve"> </w:t>
      </w:r>
      <w:r w:rsidRPr="00584318">
        <w:rPr>
          <w:rStyle w:val="Emphasis"/>
          <w:highlight w:val="green"/>
        </w:rPr>
        <w:t>death and disablement</w:t>
      </w:r>
      <w:r w:rsidRPr="00584318">
        <w:rPr>
          <w:rStyle w:val="StyleUnderline"/>
          <w:highlight w:val="green"/>
        </w:rPr>
        <w:t xml:space="preserve"> </w:t>
      </w:r>
      <w:r w:rsidRPr="00584318">
        <w:rPr>
          <w:rStyle w:val="Emphasis"/>
          <w:sz w:val="28"/>
          <w:szCs w:val="28"/>
          <w:highlight w:val="green"/>
        </w:rPr>
        <w:t>following</w:t>
      </w:r>
      <w:r w:rsidRPr="00584318">
        <w:rPr>
          <w:rStyle w:val="StyleUnderline"/>
          <w:sz w:val="28"/>
          <w:szCs w:val="28"/>
          <w:highlight w:val="green"/>
        </w:rPr>
        <w:t xml:space="preserve"> </w:t>
      </w:r>
      <w:r w:rsidRPr="00584318">
        <w:rPr>
          <w:rStyle w:val="StyleUnderline"/>
          <w:highlight w:val="green"/>
        </w:rPr>
        <w:t xml:space="preserve">the </w:t>
      </w:r>
      <w:r w:rsidRPr="00584318">
        <w:rPr>
          <w:rStyle w:val="Emphasis"/>
          <w:sz w:val="28"/>
          <w:szCs w:val="28"/>
          <w:highlight w:val="green"/>
        </w:rPr>
        <w:t>abolition of legal</w:t>
      </w:r>
      <w:r w:rsidRPr="00584318">
        <w:rPr>
          <w:rStyle w:val="StyleUnderline"/>
          <w:sz w:val="28"/>
          <w:szCs w:val="28"/>
          <w:highlight w:val="green"/>
        </w:rPr>
        <w:t xml:space="preserve"> </w:t>
      </w:r>
      <w:r w:rsidRPr="00584318">
        <w:rPr>
          <w:rStyle w:val="Emphasis"/>
          <w:sz w:val="28"/>
          <w:szCs w:val="28"/>
          <w:highlight w:val="green"/>
        </w:rPr>
        <w:t>racial</w:t>
      </w:r>
      <w:r w:rsidRPr="00584318">
        <w:rPr>
          <w:rStyle w:val="StyleUnderline"/>
          <w:sz w:val="28"/>
          <w:szCs w:val="28"/>
          <w:highlight w:val="green"/>
        </w:rPr>
        <w:t xml:space="preserve"> </w:t>
      </w:r>
      <w:r w:rsidRPr="00584318">
        <w:rPr>
          <w:rStyle w:val="Emphasis"/>
          <w:sz w:val="28"/>
          <w:szCs w:val="28"/>
          <w:highlight w:val="green"/>
        </w:rPr>
        <w:t>discrimination</w:t>
      </w:r>
      <w:r w:rsidRPr="00584318">
        <w:rPr>
          <w:rStyle w:val="StyleUnderline"/>
          <w:highlight w:val="green"/>
        </w:rPr>
        <w:t>.</w:t>
      </w:r>
      <w:r w:rsidRPr="00AD59AD">
        <w:rPr>
          <w:rStyle w:val="StyleUnderline"/>
        </w:rPr>
        <w:t xml:space="preserve"> </w:t>
      </w:r>
    </w:p>
    <w:p w14:paraId="39ACB118" w14:textId="77777777" w:rsidR="00624E2F" w:rsidRPr="005960EF" w:rsidRDefault="00624E2F" w:rsidP="00624E2F">
      <w:pPr>
        <w:rPr>
          <w:sz w:val="12"/>
        </w:rPr>
      </w:pPr>
      <w:r w:rsidRPr="005960EF">
        <w:rPr>
          <w:sz w:val="12"/>
        </w:rPr>
        <w:t>By highlighting interdependency as a link between adjacent intellectual fields, I draw on a feminist-of-color tradition that privileges not sameness in identity as a basis for political solidarity, but rather a “common context of political struggle,” to use Chandra Talpade Mohanty’s oft-cited phrase.57 To further elaborate on this potential affinity, I return once again to the work of Audre Lorde, who has in the past two decades been reclaimed as a queer disabled ancestor by a new generation of scholars and activists.58 In the “Master’s Tools” paper, delivered at the Second Sex conference soon after her breast cancer treatment, Lorde prefaces her condemnation of third world labor exploitation with a radical theory of interdependence. Critiquing feminist discussions of “nurturance” that fail to consider “lesbian consciousness” and “the consciousness of third world women,” Lorde speaks to the “mutuality between women,” “systems of shared support,” and “interdependence” that offer alternate models for nurturance beyond the reproduction of the white heterosexual nuclear family.59</w:t>
      </w:r>
    </w:p>
    <w:p w14:paraId="3112B631" w14:textId="77777777" w:rsidR="00624E2F" w:rsidRPr="005960EF" w:rsidRDefault="00624E2F" w:rsidP="00624E2F">
      <w:pPr>
        <w:rPr>
          <w:sz w:val="12"/>
        </w:rPr>
      </w:pPr>
      <w:r w:rsidRPr="005960EF">
        <w:rPr>
          <w:sz w:val="12"/>
        </w:rPr>
        <w:t xml:space="preserve">For Lorde, interdependency constitutes an alternate infrastructure of care for those women “forged in the crucibles of difference,” the occupants of El Mundo Zurdo.60 She writes, “Interdependency between women is the only way to the freedom which allows the ‘I’ to ‘be,’ not in order to be used, but in order to be creative.”61 In this passage, interdependence becomes legible as a liberatory ideal and practice, one that nourishes lives that were, as Lorde once famously wrote, “never meant to survive.”62 As she makes clear, this practice of interdependency must not only account for difference (along the lines of race, sexuality, ability, and class) but also honor such differences as vital sources of political creativity and change making. What Lorde terms “the interdependence of mutual (non-dominant) differences” is the condition of possibility for “true visions of our future,” a vision of unqualified support that “[defines] and [seeks] a world in which we can all flourish.”63 Learning how to support and “make common cause” with those living “outside the structures” is the primary way to not only survive an otherwise unlivable world but also imagine viable ways out of it.64 </w:t>
      </w:r>
    </w:p>
    <w:p w14:paraId="35E452CA" w14:textId="77777777" w:rsidR="00624E2F" w:rsidRPr="005960EF" w:rsidRDefault="00624E2F" w:rsidP="00624E2F">
      <w:pPr>
        <w:rPr>
          <w:sz w:val="12"/>
        </w:rPr>
      </w:pPr>
      <w:r w:rsidRPr="005960EF">
        <w:rPr>
          <w:sz w:val="12"/>
        </w:rPr>
        <w:t xml:space="preserve">Paired with her critique of white academic feminists delivered later in the paper, in which she underscores </w:t>
      </w:r>
      <w:r w:rsidRPr="006D4891">
        <w:rPr>
          <w:rStyle w:val="StyleUnderline"/>
        </w:rPr>
        <w:t>the childcare labor performed by “poor and third world women” that makes</w:t>
      </w:r>
      <w:r w:rsidRPr="005960EF">
        <w:rPr>
          <w:sz w:val="12"/>
        </w:rPr>
        <w:t xml:space="preserve"> co</w:t>
      </w:r>
      <w:r w:rsidRPr="00C417AF">
        <w:rPr>
          <w:sz w:val="12"/>
        </w:rPr>
        <w:t xml:space="preserve">nference </w:t>
      </w:r>
      <w:r w:rsidRPr="00C417AF">
        <w:rPr>
          <w:rStyle w:val="StyleUnderline"/>
        </w:rPr>
        <w:t>participation possible</w:t>
      </w:r>
      <w:r w:rsidRPr="00C417AF">
        <w:rPr>
          <w:sz w:val="12"/>
        </w:rPr>
        <w:t xml:space="preserve">, Lorde furthers a theory of interdependency that also takes </w:t>
      </w:r>
      <w:r w:rsidRPr="00C417AF">
        <w:rPr>
          <w:rStyle w:val="StyleUnderline"/>
        </w:rPr>
        <w:t>in</w:t>
      </w:r>
      <w:r w:rsidRPr="00C417AF">
        <w:rPr>
          <w:sz w:val="12"/>
        </w:rPr>
        <w:t xml:space="preserve">to account </w:t>
      </w:r>
      <w:r w:rsidRPr="00C417AF">
        <w:rPr>
          <w:rStyle w:val="StyleUnderline"/>
        </w:rPr>
        <w:t>the political economy of racial-gendered care work</w:t>
      </w:r>
      <w:r w:rsidRPr="00C417AF">
        <w:rPr>
          <w:sz w:val="12"/>
        </w:rPr>
        <w:t xml:space="preserve">.65 This element feels crucial, as it demands a more in-depth analysis of the interdependency concept. At times, in disability writing, interdependency can function as </w:t>
      </w:r>
      <w:r w:rsidRPr="00C417AF">
        <w:rPr>
          <w:rStyle w:val="Emphasis"/>
        </w:rPr>
        <w:t>a</w:t>
      </w:r>
      <w:r w:rsidRPr="00C417AF">
        <w:rPr>
          <w:rStyle w:val="StyleUnderline"/>
        </w:rPr>
        <w:t xml:space="preserve"> kind of </w:t>
      </w:r>
      <w:r w:rsidRPr="00C417AF">
        <w:rPr>
          <w:rStyle w:val="Emphasis"/>
        </w:rPr>
        <w:t>vague utopian cure-all</w:t>
      </w:r>
      <w:r w:rsidRPr="00C417AF">
        <w:rPr>
          <w:sz w:val="12"/>
        </w:rPr>
        <w:t xml:space="preserve"> for an ableist world, a move </w:t>
      </w:r>
      <w:r w:rsidRPr="00C417AF">
        <w:rPr>
          <w:rStyle w:val="StyleUnderline"/>
        </w:rPr>
        <w:t>that</w:t>
      </w:r>
      <w:r w:rsidRPr="00C417AF">
        <w:rPr>
          <w:sz w:val="12"/>
        </w:rPr>
        <w:t xml:space="preserve"> </w:t>
      </w:r>
      <w:r w:rsidRPr="00C417AF">
        <w:rPr>
          <w:rStyle w:val="Emphasis"/>
        </w:rPr>
        <w:t>all too often evacuates the power dynamics and fraught histories shaping social relations of care</w:t>
      </w:r>
      <w:r w:rsidRPr="00C417AF">
        <w:rPr>
          <w:sz w:val="12"/>
        </w:rPr>
        <w:t>. Or, as Leah Lakshmi PiepznaSamarasinha so aptly puts it, “Interdependence Is Not Some Giant Living in the Hillside Coming Down to Visit the Townspeople.”66 For Lorde, then, interdependency carries multiple meanings—it can describe a web of reciprocal support between those who exist at the intersection of multiple oppressions, or a system of exploitation fueled by the disregarded, devalued care labor of Black and brow</w:t>
      </w:r>
      <w:r w:rsidRPr="005960EF">
        <w:rPr>
          <w:sz w:val="12"/>
        </w:rPr>
        <w:t>n women, among other possibilities.</w:t>
      </w:r>
    </w:p>
    <w:p w14:paraId="1348D2D2" w14:textId="77777777" w:rsidR="00624E2F" w:rsidRPr="005960EF" w:rsidRDefault="00624E2F" w:rsidP="00624E2F">
      <w:pPr>
        <w:rPr>
          <w:sz w:val="12"/>
        </w:rPr>
      </w:pPr>
      <w:r w:rsidRPr="005960EF">
        <w:rPr>
          <w:sz w:val="12"/>
        </w:rPr>
        <w:t xml:space="preserve">Following Lorde, Care at the End of the World considers the question of interdependence vis-à-vis political economies of care throughout the chapters, mapping the different ways that women- and queer-of-color writers have explored the relationships between care work, state divestment, and freedom dreaming. For instance, in chapter 3, I take up Octavia Butler’s novel Parable of the Sower (1993) alongside Karen Tei Yamashita’s novel Tropic of Orange (1997) in order to delve further </w:t>
      </w:r>
      <w:r w:rsidRPr="00D92FD2">
        <w:rPr>
          <w:rStyle w:val="StyleUnderline"/>
          <w:highlight w:val="green"/>
        </w:rPr>
        <w:t>in</w:t>
      </w:r>
      <w:r w:rsidRPr="005960EF">
        <w:rPr>
          <w:sz w:val="12"/>
        </w:rPr>
        <w:t xml:space="preserve">to </w:t>
      </w:r>
      <w:r w:rsidRPr="00D92FD2">
        <w:rPr>
          <w:rStyle w:val="StyleUnderline"/>
          <w:highlight w:val="green"/>
        </w:rPr>
        <w:t>the exploitative version of</w:t>
      </w:r>
      <w:r w:rsidRPr="00783657">
        <w:rPr>
          <w:rStyle w:val="StyleUnderline"/>
        </w:rPr>
        <w:t xml:space="preserve"> </w:t>
      </w:r>
      <w:r w:rsidRPr="00B56BB8">
        <w:rPr>
          <w:rStyle w:val="StyleUnderline"/>
          <w:highlight w:val="green"/>
        </w:rPr>
        <w:t>interdependence</w:t>
      </w:r>
      <w:r w:rsidRPr="00783657">
        <w:rPr>
          <w:rStyle w:val="StyleUnderline"/>
        </w:rPr>
        <w:t xml:space="preserve">, linking it to </w:t>
      </w:r>
      <w:r w:rsidRPr="00D92FD2">
        <w:rPr>
          <w:rStyle w:val="StyleUnderline"/>
          <w:highlight w:val="green"/>
        </w:rPr>
        <w:t>the dependency myth of the undocumented migrant worker</w:t>
      </w:r>
      <w:r w:rsidRPr="005960EF">
        <w:rPr>
          <w:sz w:val="12"/>
        </w:rPr>
        <w:t xml:space="preserve">. Chapter 2 turns to Samuel Delany’s novel Through the Valley of the Nest of Spiders (2012) to examine a vision of mutual reciprocity, exploring the possibilities of queer eroticism that the novel derives from care work. Lorde’s distinction between ecologies of interdependence, as well as her recognition of the </w:t>
      </w:r>
      <w:r w:rsidRPr="00B83A61">
        <w:rPr>
          <w:rStyle w:val="StyleUnderline"/>
        </w:rPr>
        <w:t>maintenance labor often performed by racialized women</w:t>
      </w:r>
      <w:r w:rsidRPr="005960EF">
        <w:rPr>
          <w:sz w:val="12"/>
        </w:rPr>
        <w:t xml:space="preserve">, therefore </w:t>
      </w:r>
      <w:r w:rsidRPr="00D92FD2">
        <w:rPr>
          <w:rStyle w:val="StyleUnderline"/>
          <w:highlight w:val="green"/>
        </w:rPr>
        <w:t>provides a key touchstone</w:t>
      </w:r>
      <w:r w:rsidRPr="005960EF">
        <w:rPr>
          <w:sz w:val="12"/>
        </w:rPr>
        <w:t xml:space="preserve"> for this project’s analysis of dependency and support.</w:t>
      </w:r>
    </w:p>
    <w:p w14:paraId="6BCC880C" w14:textId="77777777" w:rsidR="00624E2F" w:rsidRPr="004C7956" w:rsidRDefault="00624E2F" w:rsidP="00624E2F">
      <w:pPr>
        <w:rPr>
          <w:rStyle w:val="StyleUnderline"/>
        </w:rPr>
      </w:pPr>
      <w:r w:rsidRPr="005960EF">
        <w:rPr>
          <w:sz w:val="12"/>
        </w:rPr>
        <w:t xml:space="preserve">While “The Master’s Tools” does not make explicit mention of disability, the essay’s politicized focus on care and dependency is nonetheless aligned with a feminist disability ethos, demonstrating how </w:t>
      </w:r>
      <w:r w:rsidRPr="00D92FD2">
        <w:rPr>
          <w:rStyle w:val="Emphasis"/>
          <w:sz w:val="28"/>
          <w:szCs w:val="28"/>
          <w:highlight w:val="green"/>
        </w:rPr>
        <w:t>disability</w:t>
      </w:r>
      <w:r w:rsidRPr="005960EF">
        <w:rPr>
          <w:sz w:val="12"/>
        </w:rPr>
        <w:t xml:space="preserve"> </w:t>
      </w:r>
      <w:r w:rsidRPr="0034715B">
        <w:rPr>
          <w:sz w:val="12"/>
          <w:szCs w:val="12"/>
        </w:rPr>
        <w:t xml:space="preserve">politics </w:t>
      </w:r>
      <w:r w:rsidRPr="000216B1">
        <w:rPr>
          <w:rStyle w:val="StyleUnderline"/>
          <w:highlight w:val="green"/>
        </w:rPr>
        <w:t>can be</w:t>
      </w:r>
      <w:r w:rsidRPr="000216B1">
        <w:rPr>
          <w:rStyle w:val="Style13ptBold"/>
          <w:highlight w:val="green"/>
        </w:rPr>
        <w:t xml:space="preserve"> </w:t>
      </w:r>
      <w:r w:rsidRPr="000216B1">
        <w:rPr>
          <w:rStyle w:val="Emphasis"/>
          <w:sz w:val="28"/>
          <w:szCs w:val="28"/>
          <w:highlight w:val="green"/>
        </w:rPr>
        <w:t xml:space="preserve">present </w:t>
      </w:r>
      <w:r w:rsidRPr="00D92FD2">
        <w:rPr>
          <w:rStyle w:val="Emphasis"/>
          <w:sz w:val="28"/>
          <w:szCs w:val="28"/>
          <w:highlight w:val="green"/>
        </w:rPr>
        <w:t>even in the absence of straightforward representation</w:t>
      </w:r>
      <w:r w:rsidRPr="005960EF">
        <w:rPr>
          <w:sz w:val="12"/>
        </w:rPr>
        <w:t xml:space="preserve">. Lorde’s emphasis on the racialized divisions and dimensions of care labor further calls to mind recent disability justice interventions, such as Leah Lakshmi Piepzna-Samarasinha’s Care Work: Dreaming Disability Justice and Akemi Nishida’s Just Care: Messy Entanglements of Disability, Dependency, and Desire, both of which contextualize disability justice theories of care </w:t>
      </w:r>
      <w:r w:rsidRPr="000A7EA8">
        <w:rPr>
          <w:rStyle w:val="Emphasis"/>
          <w:highlight w:val="green"/>
        </w:rPr>
        <w:t>within</w:t>
      </w:r>
      <w:r w:rsidRPr="003F3D67">
        <w:rPr>
          <w:rStyle w:val="StyleUnderline"/>
        </w:rPr>
        <w:t xml:space="preserve"> </w:t>
      </w:r>
      <w:r w:rsidRPr="005960EF">
        <w:rPr>
          <w:sz w:val="12"/>
        </w:rPr>
        <w:t>longer</w:t>
      </w:r>
      <w:r w:rsidRPr="003F3D67">
        <w:rPr>
          <w:rStyle w:val="StyleUnderline"/>
        </w:rPr>
        <w:t xml:space="preserve"> </w:t>
      </w:r>
      <w:r w:rsidRPr="000A7EA8">
        <w:rPr>
          <w:rStyle w:val="Emphasis"/>
          <w:highlight w:val="green"/>
        </w:rPr>
        <w:t>histories of labor</w:t>
      </w:r>
      <w:r w:rsidRPr="000A7EA8">
        <w:t xml:space="preserve"> </w:t>
      </w:r>
      <w:r w:rsidRPr="005960EF">
        <w:rPr>
          <w:sz w:val="12"/>
        </w:rPr>
        <w:t xml:space="preserve">extraction from Black, brown, and Indigenous femmes.67 In the following pages, I will explain more fully my methodological approach of </w:t>
      </w:r>
      <w:r w:rsidRPr="004C7956">
        <w:rPr>
          <w:rStyle w:val="StyleUnderline"/>
        </w:rPr>
        <w:t xml:space="preserve">disability as an analytic lens, in which disability functions </w:t>
      </w:r>
      <w:r w:rsidRPr="001104D6">
        <w:rPr>
          <w:rStyle w:val="Emphasis"/>
          <w:sz w:val="28"/>
          <w:szCs w:val="28"/>
          <w:highlight w:val="green"/>
        </w:rPr>
        <w:t>less</w:t>
      </w:r>
      <w:r w:rsidRPr="001104D6">
        <w:rPr>
          <w:rStyle w:val="StyleUnderline"/>
          <w:sz w:val="28"/>
          <w:szCs w:val="28"/>
          <w:highlight w:val="green"/>
        </w:rPr>
        <w:t xml:space="preserve"> </w:t>
      </w:r>
      <w:r w:rsidRPr="001104D6">
        <w:rPr>
          <w:rStyle w:val="StyleUnderline"/>
          <w:highlight w:val="green"/>
        </w:rPr>
        <w:t xml:space="preserve">as a category of </w:t>
      </w:r>
      <w:r w:rsidRPr="001104D6">
        <w:rPr>
          <w:rStyle w:val="Emphasis"/>
          <w:sz w:val="28"/>
          <w:szCs w:val="28"/>
          <w:highlight w:val="green"/>
        </w:rPr>
        <w:t>identity</w:t>
      </w:r>
      <w:r w:rsidRPr="004C7956">
        <w:rPr>
          <w:rStyle w:val="StyleUnderline"/>
        </w:rPr>
        <w:t xml:space="preserve">—a descriptor of what someone is—and </w:t>
      </w:r>
      <w:r w:rsidRPr="001104D6">
        <w:rPr>
          <w:rStyle w:val="Emphasis"/>
          <w:sz w:val="28"/>
          <w:szCs w:val="28"/>
          <w:highlight w:val="green"/>
        </w:rPr>
        <w:t>more</w:t>
      </w:r>
      <w:r w:rsidRPr="001C6E17">
        <w:rPr>
          <w:rStyle w:val="StyleUnderline"/>
          <w:sz w:val="28"/>
          <w:szCs w:val="28"/>
        </w:rPr>
        <w:t xml:space="preserve"> </w:t>
      </w:r>
      <w:r w:rsidRPr="004C7956">
        <w:rPr>
          <w:rStyle w:val="StyleUnderline"/>
        </w:rPr>
        <w:t xml:space="preserve">as </w:t>
      </w:r>
      <w:r w:rsidRPr="001104D6">
        <w:rPr>
          <w:rStyle w:val="StyleUnderline"/>
          <w:highlight w:val="green"/>
        </w:rPr>
        <w:t>a</w:t>
      </w:r>
      <w:r w:rsidRPr="004C7956">
        <w:rPr>
          <w:rStyle w:val="StyleUnderline"/>
        </w:rPr>
        <w:t xml:space="preserve"> reading practice and </w:t>
      </w:r>
      <w:r w:rsidRPr="001104D6">
        <w:rPr>
          <w:rStyle w:val="Emphasis"/>
          <w:sz w:val="28"/>
          <w:szCs w:val="28"/>
          <w:highlight w:val="green"/>
        </w:rPr>
        <w:t>framework</w:t>
      </w:r>
      <w:r w:rsidRPr="001104D6">
        <w:rPr>
          <w:rStyle w:val="StyleUnderline"/>
          <w:sz w:val="28"/>
          <w:szCs w:val="28"/>
          <w:highlight w:val="green"/>
        </w:rPr>
        <w:t xml:space="preserve"> </w:t>
      </w:r>
      <w:r w:rsidRPr="001104D6">
        <w:rPr>
          <w:rStyle w:val="Emphasis"/>
          <w:highlight w:val="green"/>
        </w:rPr>
        <w:t>for</w:t>
      </w:r>
      <w:r w:rsidRPr="001104D6">
        <w:rPr>
          <w:rStyle w:val="StyleUnderline"/>
          <w:highlight w:val="green"/>
        </w:rPr>
        <w:t xml:space="preserve"> </w:t>
      </w:r>
      <w:r w:rsidRPr="001104D6">
        <w:rPr>
          <w:rStyle w:val="StyleUnderline"/>
        </w:rPr>
        <w:t>understanding</w:t>
      </w:r>
      <w:r w:rsidRPr="004C7956">
        <w:rPr>
          <w:rStyle w:val="StyleUnderline"/>
        </w:rPr>
        <w:t xml:space="preserve"> the US landscape of </w:t>
      </w:r>
      <w:r w:rsidRPr="001104D6">
        <w:rPr>
          <w:rStyle w:val="Emphasis"/>
          <w:highlight w:val="green"/>
        </w:rPr>
        <w:t>infrastructural violence</w:t>
      </w:r>
      <w:r w:rsidRPr="001104D6">
        <w:rPr>
          <w:rStyle w:val="StyleUnderline"/>
          <w:highlight w:val="green"/>
        </w:rPr>
        <w:t>.</w:t>
      </w:r>
    </w:p>
    <w:p w14:paraId="208C1252" w14:textId="77777777" w:rsidR="00624E2F" w:rsidRPr="005960EF" w:rsidRDefault="00624E2F" w:rsidP="00624E2F">
      <w:pPr>
        <w:rPr>
          <w:sz w:val="12"/>
        </w:rPr>
      </w:pPr>
      <w:r w:rsidRPr="005960EF">
        <w:rPr>
          <w:sz w:val="12"/>
        </w:rPr>
        <w:t>Crip-of-Color Critique as Methodology</w:t>
      </w:r>
    </w:p>
    <w:p w14:paraId="38A7A53D" w14:textId="77777777" w:rsidR="00624E2F" w:rsidRPr="005960EF" w:rsidRDefault="00624E2F" w:rsidP="00624E2F">
      <w:pPr>
        <w:rPr>
          <w:sz w:val="12"/>
        </w:rPr>
      </w:pPr>
      <w:r w:rsidRPr="005960EF">
        <w:rPr>
          <w:sz w:val="12"/>
        </w:rPr>
        <w:t>This book models an analytic I term a crip-of-color critique, which considers how disability politics and aesthetics can offer useful interventions into antiwelfare narratives about who deserves care. It examines how the language of disability helps enable the ongoing evisceration of public resources, as well as the necessity of a radical disability ethos in overturning the operative logics of racialized resource deprivation. In this way, I address a seeming contradiction in the role of disability</w:t>
      </w:r>
      <w:r w:rsidRPr="00AC14E6">
        <w:rPr>
          <w:rStyle w:val="StyleUnderline"/>
        </w:rPr>
        <w:t xml:space="preserve"> within racial capitalism,</w:t>
      </w:r>
      <w:r w:rsidRPr="005960EF">
        <w:rPr>
          <w:sz w:val="12"/>
        </w:rPr>
        <w:t xml:space="preserve"> in which</w:t>
      </w:r>
      <w:r w:rsidRPr="00AC14E6">
        <w:rPr>
          <w:rStyle w:val="StyleUnderline"/>
        </w:rPr>
        <w:t xml:space="preserve"> disability operates as both archive and evidence of state-sanctioned violence </w:t>
      </w:r>
      <w:r w:rsidRPr="005960EF">
        <w:rPr>
          <w:sz w:val="12"/>
        </w:rPr>
        <w:t xml:space="preserve">and a key political practice through which we might refuse the continued proliferation of that violence. Rather than seeking to resolve this tension, I embrace disability as a multivalent site of meaning, one that serves multiple and sometimes opposing functions: </w:t>
      </w:r>
      <w:r w:rsidRPr="00EE4122">
        <w:rPr>
          <w:rStyle w:val="StyleUnderline"/>
        </w:rPr>
        <w:t>a testament to the “violence of social/economic conditions of capitalism,”</w:t>
      </w:r>
      <w:r w:rsidRPr="00EE4122">
        <w:rPr>
          <w:sz w:val="12"/>
        </w:rPr>
        <w:t xml:space="preserve"> a joyful source of freedom</w:t>
      </w:r>
      <w:r w:rsidRPr="005960EF">
        <w:rPr>
          <w:sz w:val="12"/>
        </w:rPr>
        <w:t xml:space="preserve"> dreaming, </w:t>
      </w:r>
      <w:r w:rsidRPr="00525839">
        <w:rPr>
          <w:rStyle w:val="StyleUnderline"/>
          <w:highlight w:val="green"/>
        </w:rPr>
        <w:t>and</w:t>
      </w:r>
      <w:r w:rsidRPr="005960EF">
        <w:rPr>
          <w:sz w:val="12"/>
        </w:rPr>
        <w:t xml:space="preserve"> finally, a </w:t>
      </w:r>
      <w:r w:rsidRPr="00525839">
        <w:rPr>
          <w:rStyle w:val="StyleUnderline"/>
          <w:highlight w:val="green"/>
        </w:rPr>
        <w:t>lens for making sense of a postwelfare U</w:t>
      </w:r>
      <w:r w:rsidRPr="00525839">
        <w:rPr>
          <w:rStyle w:val="StyleUnderline"/>
        </w:rPr>
        <w:t xml:space="preserve">nited </w:t>
      </w:r>
      <w:r w:rsidRPr="00525839">
        <w:rPr>
          <w:rStyle w:val="StyleUnderline"/>
          <w:highlight w:val="green"/>
        </w:rPr>
        <w:t>S</w:t>
      </w:r>
      <w:r w:rsidRPr="00525839">
        <w:rPr>
          <w:rStyle w:val="StyleUnderline"/>
        </w:rPr>
        <w:t>tates.</w:t>
      </w:r>
      <w:r w:rsidRPr="00525839">
        <w:rPr>
          <w:sz w:val="12"/>
        </w:rPr>
        <w:t>68</w:t>
      </w:r>
    </w:p>
    <w:p w14:paraId="127AD9A6" w14:textId="77777777" w:rsidR="00624E2F" w:rsidRPr="005960EF" w:rsidRDefault="00624E2F" w:rsidP="00624E2F">
      <w:pPr>
        <w:rPr>
          <w:sz w:val="12"/>
        </w:rPr>
      </w:pPr>
      <w:r w:rsidRPr="005960EF">
        <w:rPr>
          <w:sz w:val="12"/>
        </w:rPr>
        <w:t xml:space="preserve">Disability scholars such as Carrie Sandahl and Robert McRuer have termed this form of analysis cripping, a reading practice analogous to queering that “[spins] mainstream representation or practices to reveal </w:t>
      </w:r>
      <w:r w:rsidRPr="005555E4">
        <w:rPr>
          <w:sz w:val="12"/>
          <w:szCs w:val="12"/>
        </w:rPr>
        <w:t>able-bodied assumptions and exclusionary effects.”69 To be clear, cripping does not necessitate looking for diagnostic evidence of disability in a text, nor does it prioritize the positive representation of identifiably disabled characters. Instead, it uses disability as a lens to</w:t>
      </w:r>
      <w:r w:rsidRPr="005555E4">
        <w:rPr>
          <w:sz w:val="2"/>
          <w:szCs w:val="12"/>
        </w:rPr>
        <w:t xml:space="preserve"> </w:t>
      </w:r>
      <w:r w:rsidRPr="005960EF">
        <w:rPr>
          <w:sz w:val="12"/>
        </w:rPr>
        <w:t xml:space="preserve">read across literary and cultural works, through which the critic pays attention to how the text </w:t>
      </w:r>
      <w:r w:rsidRPr="002F1B09">
        <w:rPr>
          <w:rStyle w:val="StyleUnderline"/>
        </w:rPr>
        <w:t xml:space="preserve">engages </w:t>
      </w:r>
      <w:r w:rsidRPr="00CA203E">
        <w:rPr>
          <w:rStyle w:val="StyleUnderline"/>
          <w:highlight w:val="green"/>
        </w:rPr>
        <w:t>the “able-bodied assumptions” organizing the world</w:t>
      </w:r>
      <w:r w:rsidRPr="005960EF">
        <w:rPr>
          <w:sz w:val="12"/>
        </w:rPr>
        <w:t xml:space="preserve">. Indeed, cripping can explain how a text furthers a critical disability ethos even if no disabled characters are present at all. </w:t>
      </w:r>
    </w:p>
    <w:p w14:paraId="0DFC6988" w14:textId="77777777" w:rsidR="00624E2F" w:rsidRPr="005960EF" w:rsidRDefault="00624E2F" w:rsidP="00624E2F">
      <w:pPr>
        <w:rPr>
          <w:sz w:val="12"/>
        </w:rPr>
      </w:pPr>
      <w:r w:rsidRPr="005960EF">
        <w:rPr>
          <w:sz w:val="12"/>
        </w:rPr>
        <w:t xml:space="preserve">Following this, while some of my analyses—the fourth chapter in particular— center the testimony and embodied experiences of disabled queer people of color, other chapters highlight the structuring presence of a disability ethics, aesthetics, and politics even as disabled representation and authorship seem to be absent. A crip-of-color critique, then, does not privilege a highly specialized subject position—the disabled queer person of color. Rather, </w:t>
      </w:r>
      <w:r w:rsidRPr="00A00C57">
        <w:rPr>
          <w:rStyle w:val="StyleUnderline"/>
        </w:rPr>
        <w:t xml:space="preserve">it names an analytic for understanding US infrastructural arrangements that </w:t>
      </w:r>
      <w:r w:rsidRPr="005F2767">
        <w:rPr>
          <w:rStyle w:val="Emphasis"/>
          <w:highlight w:val="green"/>
        </w:rPr>
        <w:t>disable</w:t>
      </w:r>
      <w:r w:rsidRPr="00A96E72">
        <w:rPr>
          <w:rStyle w:val="StyleUnderline"/>
          <w:highlight w:val="green"/>
        </w:rPr>
        <w:t xml:space="preserve"> some while </w:t>
      </w:r>
      <w:r w:rsidRPr="005F2767">
        <w:rPr>
          <w:rStyle w:val="Emphasis"/>
          <w:highlight w:val="green"/>
        </w:rPr>
        <w:t>enabling others</w:t>
      </w:r>
      <w:r w:rsidRPr="005960EF">
        <w:rPr>
          <w:sz w:val="12"/>
        </w:rPr>
        <w:t xml:space="preserve">. In so doing, it follows the analytic strategies forged by Cohen in “Punks, Bulldaggers, and Welfare Queens,” in which queerness functions less as a category of identity—naming what someone is—and more as a framework for </w:t>
      </w:r>
      <w:r w:rsidRPr="00121034">
        <w:rPr>
          <w:rStyle w:val="StyleUnderline"/>
          <w:highlight w:val="green"/>
        </w:rPr>
        <w:t>assessing</w:t>
      </w:r>
      <w:r w:rsidRPr="005960EF">
        <w:rPr>
          <w:sz w:val="12"/>
        </w:rPr>
        <w:t xml:space="preserve"> (and condemning) </w:t>
      </w:r>
      <w:r w:rsidRPr="00AC4BA3">
        <w:rPr>
          <w:rStyle w:val="StyleUnderline"/>
        </w:rPr>
        <w:t xml:space="preserve">state </w:t>
      </w:r>
      <w:r w:rsidRPr="00121034">
        <w:rPr>
          <w:rStyle w:val="StyleUnderline"/>
          <w:highlight w:val="green"/>
        </w:rPr>
        <w:t>surveillance, punishment, and control</w:t>
      </w:r>
      <w:r w:rsidRPr="00704F42">
        <w:rPr>
          <w:rStyle w:val="StyleUnderline"/>
        </w:rPr>
        <w:t xml:space="preserve"> of Black women’s sexualities</w:t>
      </w:r>
      <w:r w:rsidRPr="005960EF">
        <w:rPr>
          <w:sz w:val="12"/>
        </w:rPr>
        <w:t xml:space="preserve">. Not limited in scope to the disabled subject, a crip-of-color critique similarly foregrounds </w:t>
      </w:r>
      <w:r w:rsidRPr="00AC4BA3">
        <w:rPr>
          <w:rStyle w:val="StyleUnderline"/>
        </w:rPr>
        <w:t xml:space="preserve">disability as an </w:t>
      </w:r>
      <w:r w:rsidRPr="00AC4BA3">
        <w:rPr>
          <w:rStyle w:val="StyleUnderline"/>
          <w:highlight w:val="green"/>
        </w:rPr>
        <w:t xml:space="preserve">organizing </w:t>
      </w:r>
      <w:r w:rsidRPr="00AC4BA3">
        <w:rPr>
          <w:rStyle w:val="StyleUnderline"/>
        </w:rPr>
        <w:t xml:space="preserve">principle of </w:t>
      </w:r>
      <w:r w:rsidRPr="00AC4BA3">
        <w:rPr>
          <w:rStyle w:val="StyleUnderline"/>
          <w:highlight w:val="green"/>
        </w:rPr>
        <w:t>state investment and abandonment</w:t>
      </w:r>
      <w:r w:rsidRPr="004344A8">
        <w:rPr>
          <w:rStyle w:val="StyleUnderline"/>
        </w:rPr>
        <w:t>.</w:t>
      </w:r>
      <w:r w:rsidRPr="005960EF">
        <w:rPr>
          <w:sz w:val="12"/>
        </w:rPr>
        <w:t xml:space="preserve"> To return to my earlier assertion, </w:t>
      </w:r>
      <w:r w:rsidRPr="00D07F77">
        <w:rPr>
          <w:rStyle w:val="Emphasis"/>
          <w:sz w:val="28"/>
          <w:szCs w:val="28"/>
          <w:highlight w:val="green"/>
        </w:rPr>
        <w:t>it is impossible to understand US infrastructure without understanding disability.</w:t>
      </w:r>
    </w:p>
    <w:p w14:paraId="27695109" w14:textId="77777777" w:rsidR="00624E2F" w:rsidRPr="0034398B" w:rsidRDefault="00624E2F" w:rsidP="00624E2F">
      <w:pPr>
        <w:rPr>
          <w:rStyle w:val="Emphasis"/>
        </w:rPr>
      </w:pPr>
      <w:r w:rsidRPr="005960EF">
        <w:rPr>
          <w:sz w:val="12"/>
        </w:rPr>
        <w:t xml:space="preserve">A crip-of-color critique also shows how disability as methodology might further expand the scope of disability critique beyond its once single-issue focus, as demonstrated by Sami Schalk and Julie Avril Minich in their scholarship.70 In “Enabling Whom? Critical Disability Studies Now,” Minich explains how a disability studies defined by </w:t>
      </w:r>
      <w:r w:rsidRPr="002C3824">
        <w:rPr>
          <w:rStyle w:val="StyleUnderline"/>
        </w:rPr>
        <w:t>its framework of analysis</w:t>
      </w:r>
      <w:r w:rsidRPr="005960EF">
        <w:rPr>
          <w:sz w:val="12"/>
        </w:rPr>
        <w:t xml:space="preserve"> rather than its objects of inquiry </w:t>
      </w:r>
      <w:r w:rsidRPr="002C3824">
        <w:rPr>
          <w:rStyle w:val="StyleUnderline"/>
        </w:rPr>
        <w:t>would</w:t>
      </w:r>
      <w:r w:rsidRPr="005960EF">
        <w:rPr>
          <w:sz w:val="12"/>
        </w:rPr>
        <w:t xml:space="preserve"> further </w:t>
      </w:r>
      <w:r w:rsidRPr="002C3824">
        <w:rPr>
          <w:rStyle w:val="StyleUnderline"/>
        </w:rPr>
        <w:t>connect</w:t>
      </w:r>
      <w:r w:rsidRPr="005960EF">
        <w:rPr>
          <w:sz w:val="12"/>
        </w:rPr>
        <w:t xml:space="preserve"> the field </w:t>
      </w:r>
      <w:r w:rsidRPr="002C3824">
        <w:rPr>
          <w:rStyle w:val="StyleUnderline"/>
        </w:rPr>
        <w:t>to questions of race, power, and redistribution.</w:t>
      </w:r>
      <w:r w:rsidRPr="005960EF">
        <w:rPr>
          <w:sz w:val="12"/>
        </w:rPr>
        <w:t xml:space="preserve"> For Minich, disability as methodology “involves scrutinizing not bodily or mental impairments but </w:t>
      </w:r>
      <w:r w:rsidRPr="0034398B">
        <w:rPr>
          <w:rStyle w:val="StyleUnderline"/>
        </w:rPr>
        <w:t>the social norms that define particular attributes as</w:t>
      </w:r>
      <w:r w:rsidRPr="005960EF">
        <w:rPr>
          <w:sz w:val="12"/>
        </w:rPr>
        <w:t xml:space="preserve"> impairments” </w:t>
      </w:r>
      <w:r w:rsidRPr="0034398B">
        <w:rPr>
          <w:rStyle w:val="StyleUnderline"/>
        </w:rPr>
        <w:t>and that disproportionately concentrate disability in vulnerable populations</w:t>
      </w:r>
      <w:r w:rsidRPr="005960EF">
        <w:rPr>
          <w:sz w:val="12"/>
        </w:rPr>
        <w:t xml:space="preserve">.71 “Cripping” welfare reform, then, entails underscoring how </w:t>
      </w:r>
      <w:r w:rsidRPr="00565A6C">
        <w:rPr>
          <w:rStyle w:val="Emphasis"/>
          <w:highlight w:val="green"/>
        </w:rPr>
        <w:t>normative ideologies around dependency, labor</w:t>
      </w:r>
      <w:r w:rsidRPr="00CC3013">
        <w:rPr>
          <w:rStyle w:val="StyleUnderline"/>
        </w:rPr>
        <w:t>, care,</w:t>
      </w:r>
      <w:r w:rsidRPr="00CC3013">
        <w:rPr>
          <w:rStyle w:val="Emphasis"/>
        </w:rPr>
        <w:t xml:space="preserve"> </w:t>
      </w:r>
      <w:r w:rsidRPr="00565A6C">
        <w:rPr>
          <w:rStyle w:val="Emphasis"/>
          <w:highlight w:val="green"/>
        </w:rPr>
        <w:t>and</w:t>
      </w:r>
      <w:r w:rsidRPr="00CC3013">
        <w:rPr>
          <w:rStyle w:val="StyleUnderline"/>
        </w:rPr>
        <w:t xml:space="preserve"> (re-)</w:t>
      </w:r>
      <w:r w:rsidRPr="00565A6C">
        <w:rPr>
          <w:rStyle w:val="Emphasis"/>
          <w:highlight w:val="green"/>
        </w:rPr>
        <w:t xml:space="preserve">production undergird </w:t>
      </w:r>
      <w:r w:rsidRPr="00565A6C">
        <w:rPr>
          <w:rStyle w:val="StyleUnderline"/>
        </w:rPr>
        <w:t xml:space="preserve">US regimes of </w:t>
      </w:r>
      <w:r w:rsidRPr="00565A6C">
        <w:rPr>
          <w:rStyle w:val="Emphasis"/>
          <w:highlight w:val="green"/>
        </w:rPr>
        <w:t>resource austerity.</w:t>
      </w:r>
      <w:r w:rsidRPr="0034398B">
        <w:rPr>
          <w:rStyle w:val="Emphasis"/>
        </w:rPr>
        <w:t xml:space="preserve"> </w:t>
      </w:r>
    </w:p>
    <w:p w14:paraId="0E569CD1" w14:textId="77777777" w:rsidR="00624E2F" w:rsidRPr="005837F6" w:rsidRDefault="00624E2F" w:rsidP="00624E2F">
      <w:pPr>
        <w:rPr>
          <w:rStyle w:val="StyleUnderline"/>
        </w:rPr>
      </w:pPr>
      <w:r w:rsidRPr="005960EF">
        <w:rPr>
          <w:sz w:val="12"/>
        </w:rPr>
        <w:t xml:space="preserve">As a coalitional analytic linking feminist- and queer-of-color thought with disability perspectives, a crip-of-color critique attends to the coarticulation of systems of domination, recognizing ableism as one vector operating alongside and through other matrices of oppression. It thus draws from the theorizing of disability justice organizations such as Sins Invalid and activists such as Patricia Berne, Stacey Milbern Park, and Talila “T. L.” Lewis, while also recognizing the specificity of disability justice as a movement-organizing framework. Patricia Berne offers a useful summary in “Disability Justice—a Working Draft,” where she writes, “We cannot comprehend ableism without grasping its interrelations with heteropatriarchy, white supremacy, colonialism, and capitalism.”72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w:t>
      </w:r>
      <w:r w:rsidRPr="005837F6">
        <w:rPr>
          <w:rStyle w:val="StyleUnderline"/>
        </w:rPr>
        <w:t xml:space="preserve">often articulated in terms of infrastructure—as </w:t>
      </w:r>
      <w:r w:rsidRPr="002B2123">
        <w:rPr>
          <w:rStyle w:val="StyleUnderline"/>
          <w:highlight w:val="green"/>
        </w:rPr>
        <w:t>a representational strategy, category of labor, and built environmental network.</w:t>
      </w:r>
    </w:p>
    <w:bookmarkEnd w:id="0"/>
    <w:p w14:paraId="00E22638" w14:textId="77777777" w:rsidR="00624E2F" w:rsidRDefault="00624E2F" w:rsidP="00624E2F">
      <w:pPr>
        <w:pStyle w:val="Heading4"/>
      </w:pPr>
      <w:r>
        <w:t>Invocation of extinction is used to justify the exchange of some lines to sustain others – within registers of productivity, disabled life is marked for elimination.</w:t>
      </w:r>
    </w:p>
    <w:p w14:paraId="7EE0EDE9" w14:textId="77777777" w:rsidR="00624E2F" w:rsidRPr="002A6C2B" w:rsidRDefault="00624E2F" w:rsidP="00624E2F">
      <w:pPr>
        <w:rPr>
          <w:sz w:val="12"/>
        </w:rPr>
      </w:pPr>
      <w:r w:rsidRPr="002A6C2B">
        <w:rPr>
          <w:rStyle w:val="Style13ptBold"/>
        </w:rPr>
        <w:t>Davidson 22</w:t>
      </w:r>
      <w:r w:rsidRPr="002A6C2B">
        <w:rPr>
          <w:sz w:val="12"/>
        </w:rPr>
        <w:t xml:space="preserve"> [Davidson, J. (2022). New Formations, (107), 48-65. doi:https://doi.org/10.3898/NewF:107-8.03.2022 EXTINCTIOPOLITICS: EXISTENTIAL RISK STUDIES, THE EXTINCTIOPOLITICAL UNCONSCIOUS, AND THE BILLIONAIRES' EXODUS FROM EARTH. Joe P.L. Davidson recently completed his PhD in the Department of Sociology at the University of Cambridge and is now a Leverhulme Early Career Fellow in the Department of Sociology at the University of Warwick. His current project is focused on representations of the climate apocalypse in contemporary culture. His work has been published in the European Journal of Social Theory, Feminist Theory, The Sociological Review, Theory, Culture &amp; Society and Sociology//Spence]</w:t>
      </w:r>
    </w:p>
    <w:p w14:paraId="1613ECFF" w14:textId="77777777" w:rsidR="00624E2F" w:rsidRDefault="00624E2F" w:rsidP="00624E2F">
      <w:pPr>
        <w:rPr>
          <w:sz w:val="12"/>
        </w:rPr>
      </w:pPr>
      <w:r w:rsidRPr="00833627">
        <w:rPr>
          <w:sz w:val="12"/>
        </w:rPr>
        <w:t xml:space="preserve">Before moving to an account of extinctiopolitics, two points should be made. First, in Raymond Williams’ terms, </w:t>
      </w:r>
      <w:r w:rsidRPr="00833627">
        <w:rPr>
          <w:rStyle w:val="StyleUnderline"/>
          <w:highlight w:val="green"/>
        </w:rPr>
        <w:t>extinctiopolitics is an emergent mode of politics</w:t>
      </w:r>
      <w:r w:rsidRPr="00833627">
        <w:rPr>
          <w:sz w:val="12"/>
        </w:rPr>
        <w:t xml:space="preserve">, not a dominant mode.19 Examples of extinctiopolitics in action are few; it is gathering steam, but its success is not yet guaranteed. Extinctiopolitics is in a similar position to neoliberalism when Michel Foucault delivered his lecture series The Birth of Biopolitics in 1978/79.20 Given this, I follow a similar methodology to Foucault when examining this new political formation. Just as Foucault analysed the writings of the key intellectuals of German and American neoliberalism, I will examine the key texts of the central figures in the field of existential risk studies. Second, it would be wrong to say that existential risk studies is entirely monolithic. There are tensions in the field, some of which I discuss in the final section. However, as commentators on existential risk studies suggest, there are </w:t>
      </w:r>
      <w:r w:rsidRPr="00833627">
        <w:rPr>
          <w:rStyle w:val="StyleUnderline"/>
          <w:highlight w:val="green"/>
        </w:rPr>
        <w:t>certain arguments</w:t>
      </w:r>
      <w:r w:rsidRPr="00833627">
        <w:rPr>
          <w:sz w:val="12"/>
        </w:rPr>
        <w:t xml:space="preserve"> that, if not entirely dominant, </w:t>
      </w:r>
      <w:r w:rsidRPr="00833627">
        <w:rPr>
          <w:rStyle w:val="StyleUnderline"/>
          <w:highlight w:val="green"/>
        </w:rPr>
        <w:t>are hegemonic</w:t>
      </w:r>
      <w:r w:rsidRPr="00CB480B">
        <w:rPr>
          <w:rStyle w:val="StyleUnderline"/>
        </w:rPr>
        <w:t xml:space="preserve"> within the field</w:t>
      </w:r>
      <w:r w:rsidRPr="00833627">
        <w:rPr>
          <w:sz w:val="12"/>
        </w:rPr>
        <w:t xml:space="preserve"> (Calamity Theory; Ripples).21 In particular, the understanding of existential risk advanced by Bostrom and Ord, the one invoked by the billionaire funders of the field, has been especially influential. As such, I primarily focus on Bostrom’s and Ord’s writings here. The name </w:t>
      </w:r>
      <w:r w:rsidRPr="00CB480B">
        <w:rPr>
          <w:rStyle w:val="StyleUnderline"/>
        </w:rPr>
        <w:t>extinctiopolitics intentionally recalls</w:t>
      </w:r>
      <w:r w:rsidRPr="00833627">
        <w:rPr>
          <w:sz w:val="12"/>
        </w:rPr>
        <w:t xml:space="preserve"> Foucault’s notion of </w:t>
      </w:r>
      <w:r w:rsidRPr="00CB480B">
        <w:rPr>
          <w:rStyle w:val="StyleUnderline"/>
        </w:rPr>
        <w:t>biopolitics</w:t>
      </w:r>
      <w:r w:rsidRPr="00833627">
        <w:rPr>
          <w:sz w:val="12"/>
        </w:rPr>
        <w:t xml:space="preserve">, as well as other elaborations of the concept, like Giorgio Agamben’s thanatopolitics </w:t>
      </w:r>
      <w:r w:rsidRPr="00CB480B">
        <w:rPr>
          <w:rStyle w:val="StyleUnderline"/>
        </w:rPr>
        <w:t>and</w:t>
      </w:r>
      <w:r w:rsidRPr="00833627">
        <w:rPr>
          <w:sz w:val="12"/>
        </w:rPr>
        <w:t xml:space="preserve"> Achille Mbembe’s </w:t>
      </w:r>
      <w:r w:rsidRPr="00833627">
        <w:rPr>
          <w:rStyle w:val="StyleUnderline"/>
        </w:rPr>
        <w:t>necropolitics</w:t>
      </w:r>
      <w:r w:rsidRPr="00833627">
        <w:rPr>
          <w:sz w:val="12"/>
        </w:rPr>
        <w:t xml:space="preserve">.22 As I argue over the course of this section, there are affinities between extinctiopolitics and biopolitics. Yet, extinctiopolitics is distinctive. In particular, </w:t>
      </w:r>
      <w:r w:rsidRPr="008C4EF8">
        <w:rPr>
          <w:rStyle w:val="StyleUnderline"/>
        </w:rPr>
        <w:t>the temporality of extinctiopolitics alters the conventional features of biopolitics in important ways</w:t>
      </w:r>
      <w:r w:rsidRPr="00833627">
        <w:rPr>
          <w:sz w:val="12"/>
        </w:rPr>
        <w:t xml:space="preserve">. As is well known, for Foucault, the subject of biopolitics is the population as a whole; it focuses on ‘man-as-species’ (Society Must be Defended, p243). </w:t>
      </w:r>
      <w:r w:rsidRPr="008C4EF8">
        <w:rPr>
          <w:rStyle w:val="StyleUnderline"/>
        </w:rPr>
        <w:t xml:space="preserve">Biopolitics is </w:t>
      </w:r>
      <w:r w:rsidRPr="00833627">
        <w:rPr>
          <w:rStyle w:val="StyleUnderline"/>
          <w:highlight w:val="green"/>
        </w:rPr>
        <w:t>concerned with</w:t>
      </w:r>
      <w:r w:rsidRPr="008C4EF8">
        <w:rPr>
          <w:rStyle w:val="StyleUnderline"/>
        </w:rPr>
        <w:t xml:space="preserve"> </w:t>
      </w:r>
      <w:r w:rsidRPr="00833627">
        <w:rPr>
          <w:rStyle w:val="StyleUnderline"/>
          <w:highlight w:val="green"/>
        </w:rPr>
        <w:t>measuring and aggregating life at the level of the mass of people</w:t>
      </w:r>
      <w:r w:rsidRPr="008C4EF8">
        <w:rPr>
          <w:rStyle w:val="StyleUnderline"/>
        </w:rPr>
        <w:t xml:space="preserve">, hence its interest in controlling rates of births and deaths, regulating morbidity and disease, </w:t>
      </w:r>
      <w:r w:rsidRPr="00833627">
        <w:rPr>
          <w:rStyle w:val="StyleUnderline"/>
          <w:highlight w:val="green"/>
        </w:rPr>
        <w:t xml:space="preserve">and </w:t>
      </w:r>
      <w:r w:rsidRPr="00833627">
        <w:rPr>
          <w:rStyle w:val="Emphasis"/>
          <w:highlight w:val="green"/>
        </w:rPr>
        <w:t>optimising life expectancy</w:t>
      </w:r>
      <w:r w:rsidRPr="008C4EF8">
        <w:rPr>
          <w:rStyle w:val="Emphasis"/>
        </w:rPr>
        <w:t>.</w:t>
      </w:r>
      <w:r w:rsidRPr="00833627">
        <w:rPr>
          <w:sz w:val="12"/>
        </w:rPr>
        <w:t xml:space="preserve"> In a similar fashion, extinctiopolitics takes as its subject the human species; </w:t>
      </w:r>
      <w:r w:rsidRPr="00833627">
        <w:rPr>
          <w:rStyle w:val="Emphasis"/>
          <w:highlight w:val="green"/>
        </w:rPr>
        <w:t>the task is to defend the population from collective risks.</w:t>
      </w:r>
      <w:r w:rsidRPr="008C4EF8">
        <w:rPr>
          <w:rStyle w:val="Emphasis"/>
        </w:rPr>
        <w:t xml:space="preserve"> </w:t>
      </w:r>
      <w:r w:rsidRPr="00833627">
        <w:rPr>
          <w:sz w:val="12"/>
        </w:rPr>
        <w:t xml:space="preserve">However, </w:t>
      </w:r>
      <w:r w:rsidRPr="00833627">
        <w:rPr>
          <w:rStyle w:val="StyleUnderline"/>
          <w:highlight w:val="green"/>
        </w:rPr>
        <w:t>the subject</w:t>
      </w:r>
      <w:r w:rsidRPr="00833627">
        <w:rPr>
          <w:sz w:val="12"/>
        </w:rPr>
        <w:t xml:space="preserve"> of extinctiopolitics </w:t>
      </w:r>
      <w:r w:rsidRPr="00833627">
        <w:rPr>
          <w:rStyle w:val="StyleUnderline"/>
          <w:highlight w:val="green"/>
        </w:rPr>
        <w:t>is the species not only in the present but also in the future</w:t>
      </w:r>
      <w:r w:rsidRPr="008C4EF8">
        <w:rPr>
          <w:rStyle w:val="StyleUnderline"/>
        </w:rPr>
        <w:t>.</w:t>
      </w:r>
      <w:r w:rsidRPr="00833627">
        <w:rPr>
          <w:sz w:val="12"/>
        </w:rPr>
        <w:t xml:space="preserve"> For existential risk studies, the primary reason why extinction should be avoided is not because an event like a nuclear war would inflict suffering on actually existing people. Instead, </w:t>
      </w:r>
      <w:r w:rsidRPr="008C4EF8">
        <w:rPr>
          <w:rStyle w:val="StyleUnderline"/>
        </w:rPr>
        <w:t xml:space="preserve">the concern is about the loss of future potential; if humanity is annihilated, billions upon billions of possible lives will cease to </w:t>
      </w:r>
      <w:r w:rsidRPr="00833627">
        <w:rPr>
          <w:rStyle w:val="StyleUnderline"/>
        </w:rPr>
        <w:t>occur</w:t>
      </w:r>
      <w:r w:rsidRPr="00833627">
        <w:rPr>
          <w:sz w:val="12"/>
        </w:rPr>
        <w:t xml:space="preserve">. Both Bostrom and Ord draw on an example proposed by the philosopher Derek Parfit to illustrate this point (Existential Risk, p17; The Precipice, pp27-28). </w:t>
      </w:r>
      <w:r w:rsidRPr="008C4EF8">
        <w:rPr>
          <w:rStyle w:val="StyleUnderline"/>
        </w:rPr>
        <w:t xml:space="preserve">Parfit encourages us to think about two possible outcomes of a </w:t>
      </w:r>
      <w:r w:rsidRPr="00833627">
        <w:rPr>
          <w:rStyle w:val="StyleUnderline"/>
          <w:highlight w:val="green"/>
        </w:rPr>
        <w:t>nuclear war</w:t>
      </w:r>
      <w:r w:rsidRPr="008C4EF8">
        <w:rPr>
          <w:rStyle w:val="StyleUnderline"/>
        </w:rPr>
        <w:t xml:space="preserve">: one </w:t>
      </w:r>
      <w:r w:rsidRPr="00833627">
        <w:rPr>
          <w:rStyle w:val="StyleUnderline"/>
          <w:highlight w:val="green"/>
        </w:rPr>
        <w:t>that kills 99 per cent</w:t>
      </w:r>
      <w:r w:rsidRPr="008C4EF8">
        <w:rPr>
          <w:rStyle w:val="StyleUnderline"/>
        </w:rPr>
        <w:t xml:space="preserve"> of the population </w:t>
      </w:r>
      <w:r w:rsidRPr="00833627">
        <w:rPr>
          <w:rStyle w:val="StyleUnderline"/>
          <w:highlight w:val="green"/>
        </w:rPr>
        <w:t>and another that kills 100 percent</w:t>
      </w:r>
      <w:r w:rsidRPr="008C4EF8">
        <w:rPr>
          <w:rStyle w:val="StyleUnderline"/>
        </w:rPr>
        <w:t xml:space="preserve"> of the population</w:t>
      </w:r>
      <w:r w:rsidRPr="00833627">
        <w:rPr>
          <w:sz w:val="12"/>
        </w:rPr>
        <w:t xml:space="preserve">. On Parfit’s account, </w:t>
      </w:r>
      <w:r w:rsidRPr="008C4EF8">
        <w:rPr>
          <w:rStyle w:val="StyleUnderline"/>
        </w:rPr>
        <w:t xml:space="preserve">the second outcome </w:t>
      </w:r>
      <w:r w:rsidRPr="00833627">
        <w:rPr>
          <w:rStyle w:val="StyleUnderline"/>
          <w:highlight w:val="green"/>
        </w:rPr>
        <w:t>is not merely a ‘tiny fraction’ worse</w:t>
      </w:r>
      <w:r w:rsidRPr="008C4EF8">
        <w:rPr>
          <w:rStyle w:val="StyleUnderline"/>
        </w:rPr>
        <w:t xml:space="preserve"> than the first outcome.23 Rather, </w:t>
      </w:r>
      <w:r w:rsidRPr="00833627">
        <w:rPr>
          <w:rStyle w:val="StyleUnderline"/>
          <w:highlight w:val="green"/>
        </w:rPr>
        <w:t>there is a qualitative difference</w:t>
      </w:r>
      <w:r w:rsidRPr="008C4EF8">
        <w:rPr>
          <w:rStyle w:val="StyleUnderline"/>
        </w:rPr>
        <w:t xml:space="preserve"> between the two, </w:t>
      </w:r>
      <w:r w:rsidRPr="00833627">
        <w:rPr>
          <w:rStyle w:val="StyleUnderline"/>
          <w:highlight w:val="green"/>
        </w:rPr>
        <w:t xml:space="preserve">with the first </w:t>
      </w:r>
      <w:r w:rsidRPr="00833627">
        <w:rPr>
          <w:rStyle w:val="StyleUnderline"/>
        </w:rPr>
        <w:t>o</w:t>
      </w:r>
      <w:r w:rsidRPr="008C4EF8">
        <w:rPr>
          <w:rStyle w:val="StyleUnderline"/>
        </w:rPr>
        <w:t xml:space="preserve">utcome </w:t>
      </w:r>
      <w:r w:rsidRPr="00833627">
        <w:rPr>
          <w:rStyle w:val="StyleUnderline"/>
          <w:highlight w:val="green"/>
        </w:rPr>
        <w:t>offering humanity the possibility of recovery</w:t>
      </w:r>
      <w:r w:rsidRPr="008C4EF8">
        <w:rPr>
          <w:rStyle w:val="StyleUnderline"/>
        </w:rPr>
        <w:t xml:space="preserve"> in the way that the second does not.</w:t>
      </w:r>
      <w:r w:rsidRPr="00833627">
        <w:rPr>
          <w:sz w:val="12"/>
        </w:rPr>
        <w:t xml:space="preserve"> As </w:t>
      </w:r>
      <w:r w:rsidRPr="00833627">
        <w:rPr>
          <w:rStyle w:val="StyleUnderline"/>
          <w:highlight w:val="green"/>
        </w:rPr>
        <w:t>this</w:t>
      </w:r>
      <w:r w:rsidRPr="00833627">
        <w:rPr>
          <w:rStyle w:val="StyleUnderline"/>
        </w:rPr>
        <w:t xml:space="preserve"> example </w:t>
      </w:r>
      <w:r w:rsidRPr="00833627">
        <w:rPr>
          <w:rStyle w:val="StyleUnderline"/>
          <w:highlight w:val="green"/>
        </w:rPr>
        <w:t>suggests</w:t>
      </w:r>
      <w:r w:rsidRPr="00833627">
        <w:rPr>
          <w:rStyle w:val="StyleUnderline"/>
        </w:rPr>
        <w:t>,</w:t>
      </w:r>
      <w:r w:rsidRPr="00833627">
        <w:rPr>
          <w:sz w:val="12"/>
        </w:rPr>
        <w:t xml:space="preserve"> </w:t>
      </w:r>
      <w:r w:rsidRPr="008C4EF8">
        <w:rPr>
          <w:rStyle w:val="Emphasis"/>
        </w:rPr>
        <w:t xml:space="preserve">existential </w:t>
      </w:r>
      <w:r w:rsidRPr="00833627">
        <w:rPr>
          <w:rStyle w:val="Emphasis"/>
          <w:highlight w:val="green"/>
        </w:rPr>
        <w:t>risk focuses on</w:t>
      </w:r>
      <w:r w:rsidRPr="008C4EF8">
        <w:rPr>
          <w:rStyle w:val="Emphasis"/>
        </w:rPr>
        <w:t xml:space="preserve"> the </w:t>
      </w:r>
      <w:r w:rsidRPr="00833627">
        <w:rPr>
          <w:rStyle w:val="Emphasis"/>
          <w:highlight w:val="green"/>
        </w:rPr>
        <w:t>survival of the species</w:t>
      </w:r>
      <w:r w:rsidRPr="008C4EF8">
        <w:rPr>
          <w:rStyle w:val="Emphasis"/>
        </w:rPr>
        <w:t xml:space="preserve"> as such</w:t>
      </w:r>
      <w:r w:rsidRPr="00833627">
        <w:rPr>
          <w:sz w:val="12"/>
        </w:rPr>
        <w:t xml:space="preserve">. Extinctiopolitics is </w:t>
      </w:r>
      <w:r w:rsidRPr="008C4EF8">
        <w:rPr>
          <w:rStyle w:val="Emphasis"/>
        </w:rPr>
        <w:t xml:space="preserve">centrally concerned with </w:t>
      </w:r>
      <w:r w:rsidRPr="00833627">
        <w:rPr>
          <w:rStyle w:val="Emphasis"/>
          <w:highlight w:val="green"/>
        </w:rPr>
        <w:t xml:space="preserve">safeguarding the potential for </w:t>
      </w:r>
      <w:r w:rsidRPr="00833627">
        <w:rPr>
          <w:rStyle w:val="StyleUnderline"/>
          <w:highlight w:val="green"/>
        </w:rPr>
        <w:t>billions of</w:t>
      </w:r>
      <w:r w:rsidRPr="00833627">
        <w:rPr>
          <w:sz w:val="12"/>
          <w:highlight w:val="green"/>
        </w:rPr>
        <w:t xml:space="preserve"> </w:t>
      </w:r>
      <w:r w:rsidRPr="00833627">
        <w:rPr>
          <w:rStyle w:val="Emphasis"/>
          <w:highlight w:val="green"/>
        </w:rPr>
        <w:t>future</w:t>
      </w:r>
      <w:r w:rsidRPr="008C4EF8">
        <w:rPr>
          <w:rStyle w:val="Emphasis"/>
        </w:rPr>
        <w:t xml:space="preserve"> human </w:t>
      </w:r>
      <w:r w:rsidRPr="00833627">
        <w:rPr>
          <w:rStyle w:val="Emphasis"/>
          <w:highlight w:val="green"/>
        </w:rPr>
        <w:t>lives</w:t>
      </w:r>
      <w:r w:rsidRPr="00833627">
        <w:rPr>
          <w:sz w:val="12"/>
        </w:rPr>
        <w:t xml:space="preserve">. The futural perspective of extinctiopolitics has several important effects. Biopolitics is defined by a utilitarian logic; it is </w:t>
      </w:r>
      <w:r w:rsidRPr="0010280E">
        <w:rPr>
          <w:rStyle w:val="StyleUnderline"/>
        </w:rPr>
        <w:t xml:space="preserve">concerned with </w:t>
      </w:r>
      <w:r w:rsidRPr="00833627">
        <w:rPr>
          <w:rStyle w:val="StyleUnderline"/>
          <w:highlight w:val="green"/>
        </w:rPr>
        <w:t>maximising utility across the population</w:t>
      </w:r>
      <w:r w:rsidRPr="0010280E">
        <w:rPr>
          <w:rStyle w:val="StyleUnderline"/>
        </w:rPr>
        <w:t xml:space="preserve">. </w:t>
      </w:r>
      <w:r w:rsidRPr="00833627">
        <w:rPr>
          <w:sz w:val="12"/>
        </w:rPr>
        <w:t xml:space="preserve">Indeed, on the biopolitical perspective, </w:t>
      </w:r>
      <w:r w:rsidRPr="00833627">
        <w:rPr>
          <w:rStyle w:val="Emphasis"/>
          <w:highlight w:val="green"/>
        </w:rPr>
        <w:t>the vigour of one part of the population may be dependent on the demise of another part</w:t>
      </w:r>
      <w:r w:rsidRPr="0010280E">
        <w:rPr>
          <w:rStyle w:val="Emphasis"/>
        </w:rPr>
        <w:t xml:space="preserve"> of the population.</w:t>
      </w:r>
      <w:r w:rsidRPr="00833627">
        <w:rPr>
          <w:sz w:val="12"/>
        </w:rPr>
        <w:t xml:space="preserve"> As Mbembe emphasises, biopolitics involves </w:t>
      </w:r>
      <w:r w:rsidRPr="0010280E">
        <w:rPr>
          <w:rStyle w:val="Emphasis"/>
        </w:rPr>
        <w:t xml:space="preserve">the zero-sum game of deciding ‘who is able to live and who must die’; </w:t>
      </w:r>
      <w:r w:rsidRPr="0088379A">
        <w:rPr>
          <w:rStyle w:val="Emphasis"/>
          <w:highlight w:val="green"/>
        </w:rPr>
        <w:t xml:space="preserve">certain </w:t>
      </w:r>
      <w:r w:rsidRPr="00833627">
        <w:rPr>
          <w:rStyle w:val="Emphasis"/>
          <w:highlight w:val="green"/>
        </w:rPr>
        <w:t>people die (especially those in the ‘death-worlds’ of the colonial zone) so that others survive</w:t>
      </w:r>
      <w:r w:rsidRPr="00833627">
        <w:rPr>
          <w:sz w:val="12"/>
        </w:rPr>
        <w:t xml:space="preserve"> (Necropolitics, p66, p92, emphasis in original). </w:t>
      </w:r>
      <w:r w:rsidRPr="0010280E">
        <w:rPr>
          <w:rStyle w:val="StyleUnderline"/>
        </w:rPr>
        <w:t xml:space="preserve">This logic is </w:t>
      </w:r>
      <w:r w:rsidRPr="00833627">
        <w:rPr>
          <w:rStyle w:val="StyleUnderline"/>
          <w:highlight w:val="green"/>
        </w:rPr>
        <w:t>mirrored by extinctiopolitics, which</w:t>
      </w:r>
      <w:r w:rsidRPr="0010280E">
        <w:rPr>
          <w:rStyle w:val="StyleUnderline"/>
        </w:rPr>
        <w:t xml:space="preserve"> </w:t>
      </w:r>
      <w:r w:rsidRPr="00833627">
        <w:rPr>
          <w:rStyle w:val="StyleUnderline"/>
          <w:highlight w:val="green"/>
        </w:rPr>
        <w:t>is also concerned with maximising utility</w:t>
      </w:r>
      <w:r w:rsidRPr="00833627">
        <w:rPr>
          <w:rStyle w:val="Emphasis"/>
          <w:highlight w:val="green"/>
        </w:rPr>
        <w:t>.</w:t>
      </w:r>
      <w:r w:rsidRPr="0010280E">
        <w:rPr>
          <w:rStyle w:val="Emphasis"/>
        </w:rPr>
        <w:t xml:space="preserve"> However, on the ‘total utilitarianism’ advanced by the field, utility refers not only to people alive in the present but all the potential humans that could be alive at any point in time</w:t>
      </w:r>
      <w:r w:rsidRPr="00833627">
        <w:rPr>
          <w:sz w:val="12"/>
        </w:rPr>
        <w:t xml:space="preserve">.24 As Ord puts it: ‘Our lives matter just as much as those lived thousands of years ago, or those a thousand years hence’ (The Precipice, p28). </w:t>
      </w:r>
      <w:r w:rsidRPr="00833627">
        <w:rPr>
          <w:rStyle w:val="StyleUnderline"/>
          <w:highlight w:val="green"/>
        </w:rPr>
        <w:t>The biopolitical task</w:t>
      </w:r>
      <w:r w:rsidRPr="00833627">
        <w:rPr>
          <w:sz w:val="12"/>
        </w:rPr>
        <w:t xml:space="preserve"> of ‘distributing the living in the domain of value and utility’ is thus understood in terms of the life of the species as a whole. 25 </w:t>
      </w:r>
      <w:r w:rsidRPr="00950E6E">
        <w:rPr>
          <w:rStyle w:val="StyleUnderline"/>
        </w:rPr>
        <w:t xml:space="preserve">The expansive utilitarianism of existential risk studies </w:t>
      </w:r>
      <w:r w:rsidRPr="00833627">
        <w:rPr>
          <w:rStyle w:val="StyleUnderline"/>
          <w:highlight w:val="green"/>
        </w:rPr>
        <w:t>means</w:t>
      </w:r>
      <w:r w:rsidRPr="00950E6E">
        <w:rPr>
          <w:rStyle w:val="StyleUnderline"/>
        </w:rPr>
        <w:t xml:space="preserve"> that </w:t>
      </w:r>
      <w:r w:rsidRPr="00833627">
        <w:rPr>
          <w:rStyle w:val="Emphasis"/>
          <w:highlight w:val="green"/>
        </w:rPr>
        <w:t>the future has a strong hold on the present</w:t>
      </w:r>
      <w:r w:rsidRPr="00950E6E">
        <w:rPr>
          <w:rStyle w:val="Emphasis"/>
        </w:rPr>
        <w:t>.</w:t>
      </w:r>
      <w:r w:rsidRPr="00833627">
        <w:rPr>
          <w:sz w:val="12"/>
        </w:rPr>
        <w:t xml:space="preserve"> Given that a minuscule portion of the total number of humans that could exist are alive in the present moment, </w:t>
      </w:r>
      <w:r w:rsidRPr="00287FD4">
        <w:rPr>
          <w:rStyle w:val="StyleUnderline"/>
        </w:rPr>
        <w:t>there is a strong compulsion to act in favour of the many billions of potential people that may exist in the future</w:t>
      </w:r>
      <w:r w:rsidRPr="00833627">
        <w:rPr>
          <w:sz w:val="12"/>
        </w:rPr>
        <w:t xml:space="preserve">. Reducing existential risk is an especially pressing priority; if humanity is extinguished, these potential lives will be lost forever. </w:t>
      </w:r>
      <w:r w:rsidRPr="008E40F2">
        <w:rPr>
          <w:rStyle w:val="StyleUnderline"/>
        </w:rPr>
        <w:t>The infinite mass</w:t>
      </w:r>
      <w:r w:rsidRPr="00287FD4">
        <w:rPr>
          <w:rStyle w:val="StyleUnderline"/>
        </w:rPr>
        <w:t xml:space="preserve"> of hypothetical people in the future is granted a privileged position over</w:t>
      </w:r>
      <w:r w:rsidRPr="00833627">
        <w:rPr>
          <w:sz w:val="12"/>
        </w:rPr>
        <w:t xml:space="preserve"> the handful of </w:t>
      </w:r>
      <w:r w:rsidRPr="00287FD4">
        <w:rPr>
          <w:rStyle w:val="StyleUnderline"/>
        </w:rPr>
        <w:t>people</w:t>
      </w:r>
      <w:r w:rsidRPr="00833627">
        <w:rPr>
          <w:sz w:val="12"/>
        </w:rPr>
        <w:t xml:space="preserve"> alive </w:t>
      </w:r>
      <w:r w:rsidRPr="00287FD4">
        <w:rPr>
          <w:rStyle w:val="StyleUnderline"/>
        </w:rPr>
        <w:t>in the present</w:t>
      </w:r>
      <w:r w:rsidRPr="00833627">
        <w:rPr>
          <w:sz w:val="12"/>
        </w:rPr>
        <w:t xml:space="preserve">. </w:t>
      </w:r>
      <w:r w:rsidRPr="008E40F2">
        <w:rPr>
          <w:rStyle w:val="StyleUnderline"/>
          <w:highlight w:val="green"/>
        </w:rPr>
        <w:t>Extinctiopolitics involves</w:t>
      </w:r>
      <w:r w:rsidRPr="00833627">
        <w:rPr>
          <w:sz w:val="12"/>
        </w:rPr>
        <w:t xml:space="preserve"> </w:t>
      </w:r>
      <w:r w:rsidRPr="008E40F2">
        <w:rPr>
          <w:rStyle w:val="Emphasis"/>
          <w:highlight w:val="green"/>
        </w:rPr>
        <w:t>the ‘power to foster life or disallow it to the point of death’; people in the present may be sacrificed to increase utility in the future</w:t>
      </w:r>
      <w:r w:rsidRPr="00833627">
        <w:rPr>
          <w:sz w:val="12"/>
        </w:rPr>
        <w:t xml:space="preserve"> (History of Sexuality, p138). 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there is a quasi-eugenicist current to this image of the future, with Bostrom declaring in his transhumanist ‘Letter from Utopia’ (2008) that humanity will be substantially different at an ontological level in the future.27 For instance, Bostrom predicts that, in his utopia, life expectancy will be greater than 500 years and the majority of the population will have ‘cognitive capacities more than two standard deviations above the current human maximum’.28 The future of humanity, as imagined by Bostrom and Ord, is dependent on one very important factor: avoiding existential </w:t>
      </w:r>
      <w:r w:rsidRPr="00287FD4">
        <w:rPr>
          <w:rStyle w:val="StyleUnderline"/>
        </w:rPr>
        <w:t xml:space="preserve">risk. If the normative dimension of existential risk studies involves a utilitarian claim about future possibility, then </w:t>
      </w:r>
      <w:r w:rsidRPr="008E40F2">
        <w:rPr>
          <w:rStyle w:val="Emphasis"/>
          <w:highlight w:val="green"/>
        </w:rPr>
        <w:t>the empirical dimension of the field focuses on identifying</w:t>
      </w:r>
      <w:r w:rsidRPr="00287FD4">
        <w:rPr>
          <w:rStyle w:val="Emphasis"/>
        </w:rPr>
        <w:t xml:space="preserve"> the most </w:t>
      </w:r>
      <w:r w:rsidRPr="008E40F2">
        <w:rPr>
          <w:rStyle w:val="Emphasis"/>
          <w:highlight w:val="green"/>
        </w:rPr>
        <w:t>salient dangers</w:t>
      </w:r>
      <w:r w:rsidRPr="00287FD4">
        <w:rPr>
          <w:rStyle w:val="Emphasis"/>
        </w:rPr>
        <w:t xml:space="preserve"> to humanity</w:t>
      </w:r>
      <w:r w:rsidRPr="00833627">
        <w:rPr>
          <w:sz w:val="12"/>
        </w:rPr>
        <w:t xml:space="preserve">. Like biopolitics more generally, </w:t>
      </w:r>
      <w:r w:rsidRPr="00287FD4">
        <w:rPr>
          <w:rStyle w:val="Emphasis"/>
        </w:rPr>
        <w:t xml:space="preserve">there is </w:t>
      </w:r>
      <w:r w:rsidRPr="008E40F2">
        <w:rPr>
          <w:rStyle w:val="Emphasis"/>
          <w:highlight w:val="green"/>
        </w:rPr>
        <w:t>a keen concern with</w:t>
      </w:r>
      <w:r w:rsidRPr="00287FD4">
        <w:rPr>
          <w:rStyle w:val="Emphasis"/>
        </w:rPr>
        <w:t xml:space="preserve"> the </w:t>
      </w:r>
      <w:r w:rsidRPr="008E40F2">
        <w:rPr>
          <w:rStyle w:val="Emphasis"/>
          <w:highlight w:val="green"/>
        </w:rPr>
        <w:t>calculation of risk</w:t>
      </w:r>
      <w:r w:rsidRPr="00833627">
        <w:rPr>
          <w:sz w:val="12"/>
        </w:rPr>
        <w:t xml:space="preserve"> in extinctiopolitics; both are </w:t>
      </w:r>
      <w:r w:rsidRPr="00287FD4">
        <w:rPr>
          <w:rStyle w:val="StyleUnderline"/>
        </w:rPr>
        <w:t xml:space="preserve">concerned with </w:t>
      </w:r>
      <w:r w:rsidRPr="008E40F2">
        <w:rPr>
          <w:rStyle w:val="StyleUnderline"/>
          <w:highlight w:val="green"/>
        </w:rPr>
        <w:t>aggregating information to predict</w:t>
      </w:r>
      <w:r w:rsidRPr="00287FD4">
        <w:rPr>
          <w:rStyle w:val="StyleUnderline"/>
        </w:rPr>
        <w:t xml:space="preserve">, prevent, </w:t>
      </w:r>
      <w:r w:rsidRPr="008E40F2">
        <w:rPr>
          <w:rStyle w:val="StyleUnderline"/>
          <w:highlight w:val="green"/>
        </w:rPr>
        <w:t>and regulate threats</w:t>
      </w:r>
      <w:r w:rsidRPr="008E40F2">
        <w:rPr>
          <w:sz w:val="12"/>
          <w:highlight w:val="green"/>
        </w:rPr>
        <w:t>.</w:t>
      </w:r>
      <w:r w:rsidRPr="00833627">
        <w:rPr>
          <w:sz w:val="12"/>
        </w:rPr>
        <w:t xml:space="preserve">29 Indeed, </w:t>
      </w:r>
      <w:r w:rsidRPr="008E40F2">
        <w:rPr>
          <w:rStyle w:val="StyleUnderline"/>
          <w:highlight w:val="green"/>
        </w:rPr>
        <w:t xml:space="preserve">there is </w:t>
      </w:r>
      <w:r w:rsidRPr="008E40F2">
        <w:rPr>
          <w:rStyle w:val="Emphasis"/>
          <w:highlight w:val="green"/>
        </w:rPr>
        <w:t>an actuarial logic</w:t>
      </w:r>
      <w:r w:rsidRPr="00287FD4">
        <w:rPr>
          <w:rStyle w:val="StyleUnderline"/>
        </w:rPr>
        <w:t xml:space="preserve"> to existential risk studies; thinkers associated with the movement are </w:t>
      </w:r>
      <w:r w:rsidRPr="008E40F2">
        <w:rPr>
          <w:rStyle w:val="StyleUnderline"/>
          <w:highlight w:val="green"/>
        </w:rPr>
        <w:t>concerned with assigning probabilities to catastrophic dangers.</w:t>
      </w:r>
      <w:r w:rsidRPr="00287FD4">
        <w:rPr>
          <w:rStyle w:val="StyleUnderline"/>
        </w:rPr>
        <w:t xml:space="preserve"> </w:t>
      </w:r>
      <w:r w:rsidRPr="00833627">
        <w:rPr>
          <w:sz w:val="12"/>
        </w:rPr>
        <w:t xml:space="preserve">Yet, certain risks are much more significant than others for extinctiopolitics. </w:t>
      </w:r>
      <w:r w:rsidRPr="008E40F2">
        <w:rPr>
          <w:rStyle w:val="StyleUnderline"/>
          <w:highlight w:val="green"/>
        </w:rPr>
        <w:t xml:space="preserve">The risks that ultimately matter are those that have the </w:t>
      </w:r>
      <w:r w:rsidRPr="008E40F2">
        <w:rPr>
          <w:rStyle w:val="Emphasis"/>
          <w:highlight w:val="green"/>
        </w:rPr>
        <w:t xml:space="preserve">capacity to cause </w:t>
      </w:r>
      <w:r w:rsidRPr="008E40F2">
        <w:rPr>
          <w:rStyle w:val="Emphasis"/>
        </w:rPr>
        <w:t xml:space="preserve">human </w:t>
      </w:r>
      <w:r w:rsidRPr="008E40F2">
        <w:rPr>
          <w:rStyle w:val="Emphasis"/>
          <w:highlight w:val="green"/>
        </w:rPr>
        <w:t>extinction</w:t>
      </w:r>
      <w:r w:rsidRPr="003220BE">
        <w:rPr>
          <w:rStyle w:val="StyleUnderline"/>
        </w:rPr>
        <w:t xml:space="preserve"> </w:t>
      </w:r>
      <w:r w:rsidRPr="00833627">
        <w:rPr>
          <w:sz w:val="12"/>
        </w:rPr>
        <w:t xml:space="preserve">or, at very least, ‘permanently and drastically curtail [humanity’s] potential’ in the long-term future (Existential Risk, p5). In Bostrom’s words, </w:t>
      </w:r>
      <w:r w:rsidRPr="008E40F2">
        <w:rPr>
          <w:rStyle w:val="StyleUnderline"/>
          <w:highlight w:val="green"/>
        </w:rPr>
        <w:t xml:space="preserve">other forms of risk, </w:t>
      </w:r>
      <w:r w:rsidRPr="008E40F2">
        <w:rPr>
          <w:rStyle w:val="Emphasis"/>
          <w:highlight w:val="green"/>
        </w:rPr>
        <w:t>even ones that cause widespread death such as genocides</w:t>
      </w:r>
      <w:r w:rsidRPr="003220BE">
        <w:rPr>
          <w:rStyle w:val="Emphasis"/>
        </w:rPr>
        <w:t xml:space="preserve"> </w:t>
      </w:r>
      <w:r w:rsidRPr="00833627">
        <w:rPr>
          <w:sz w:val="12"/>
        </w:rPr>
        <w:t>and world wars,</w:t>
      </w:r>
      <w:r w:rsidRPr="003220BE">
        <w:rPr>
          <w:rStyle w:val="StyleUnderline"/>
        </w:rPr>
        <w:t xml:space="preserve"> </w:t>
      </w:r>
      <w:r w:rsidRPr="008E40F2">
        <w:rPr>
          <w:rStyle w:val="StyleUnderline"/>
          <w:highlight w:val="green"/>
        </w:rPr>
        <w:t>are ‘mere ripples on the surface of the great sea of life</w:t>
      </w:r>
      <w:r w:rsidRPr="003220BE">
        <w:rPr>
          <w:rStyle w:val="StyleUnderline"/>
        </w:rPr>
        <w:t>’</w:t>
      </w:r>
      <w:r w:rsidRPr="00833627">
        <w:rPr>
          <w:sz w:val="12"/>
        </w:rPr>
        <w:t xml:space="preserve"> (Existential Risk, p5). </w:t>
      </w:r>
      <w:r w:rsidRPr="003220BE">
        <w:rPr>
          <w:rStyle w:val="StyleUnderline"/>
        </w:rPr>
        <w:t>The task of existential risk studies is to calculate a probability for an unprecedented event: human extinction.</w:t>
      </w:r>
      <w:r w:rsidRPr="00833627">
        <w:rPr>
          <w:sz w:val="12"/>
        </w:rPr>
        <w:t xml:space="preserve"> </w:t>
      </w:r>
      <w:r w:rsidRPr="00D33F1F">
        <w:rPr>
          <w:rStyle w:val="StyleUnderline"/>
        </w:rPr>
        <w:t>There is a general agreement in the field that it is unlikely that human extinction will occur from natural causes</w:t>
      </w:r>
      <w:r w:rsidRPr="00833627">
        <w:rPr>
          <w:sz w:val="12"/>
        </w:rPr>
        <w:t xml:space="preserve"> (see The Precipice, p92). </w:t>
      </w:r>
      <w:r w:rsidRPr="00D33F1F">
        <w:rPr>
          <w:rStyle w:val="StyleUnderline"/>
        </w:rPr>
        <w:t>Instead, the real threats stem from the actions of humanity itself.</w:t>
      </w:r>
      <w:r w:rsidRPr="00833627">
        <w:rPr>
          <w:sz w:val="12"/>
        </w:rPr>
        <w:t xml:space="preserve">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 </w:t>
      </w:r>
      <w:r w:rsidRPr="008E40F2">
        <w:rPr>
          <w:rStyle w:val="StyleUnderline"/>
        </w:rPr>
        <w:t xml:space="preserve">With this attempt </w:t>
      </w:r>
      <w:r w:rsidRPr="008E40F2">
        <w:rPr>
          <w:rStyle w:val="StyleUnderline"/>
          <w:highlight w:val="green"/>
        </w:rPr>
        <w:t xml:space="preserve">to calculate the probabilities of </w:t>
      </w:r>
      <w:r w:rsidRPr="008E40F2">
        <w:rPr>
          <w:rStyle w:val="StyleUnderline"/>
        </w:rPr>
        <w:t xml:space="preserve">different </w:t>
      </w:r>
      <w:r w:rsidRPr="008E40F2">
        <w:rPr>
          <w:rStyle w:val="StyleUnderline"/>
          <w:highlight w:val="green"/>
        </w:rPr>
        <w:t>risks and arrange them in a hierarchy of seriousness</w:t>
      </w:r>
      <w:r w:rsidRPr="00D33F1F">
        <w:rPr>
          <w:rStyle w:val="StyleUnderline"/>
        </w:rPr>
        <w:t xml:space="preserve">, existential risk studies </w:t>
      </w:r>
      <w:r w:rsidRPr="008E40F2">
        <w:rPr>
          <w:rStyle w:val="StyleUnderline"/>
          <w:highlight w:val="green"/>
        </w:rPr>
        <w:t>reinforces</w:t>
      </w:r>
      <w:r w:rsidRPr="00833627">
        <w:rPr>
          <w:sz w:val="12"/>
        </w:rPr>
        <w:t xml:space="preserve"> what Frédéric Neyrat calls </w:t>
      </w:r>
      <w:r w:rsidRPr="00D33F1F">
        <w:rPr>
          <w:rStyle w:val="StyleUnderline"/>
        </w:rPr>
        <w:t>the ‘</w:t>
      </w:r>
      <w:r w:rsidRPr="008E40F2">
        <w:rPr>
          <w:rStyle w:val="StyleUnderline"/>
          <w:highlight w:val="green"/>
        </w:rPr>
        <w:t>biopolitics of catastrophe’</w:t>
      </w:r>
      <w:r w:rsidRPr="00D33F1F">
        <w:rPr>
          <w:rStyle w:val="StyleUnderline"/>
        </w:rPr>
        <w:t>, the distinctive mark of which is a ‘continuous exacerbated sensitivity to risks’.</w:t>
      </w:r>
      <w:r w:rsidRPr="00833627">
        <w:rPr>
          <w:sz w:val="12"/>
        </w:rPr>
        <w:t xml:space="preserve">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w:t>
      </w:r>
      <w:r w:rsidRPr="00D33F1F">
        <w:rPr>
          <w:rStyle w:val="Emphasis"/>
        </w:rPr>
        <w:t>Either humanity will succeed in mastering the instruments of annihilation</w:t>
      </w:r>
      <w:r w:rsidRPr="00833627">
        <w:rPr>
          <w:sz w:val="12"/>
        </w:rPr>
        <w:t xml:space="preserve"> and build a transhuman future </w:t>
      </w:r>
      <w:r w:rsidRPr="00D33F1F">
        <w:rPr>
          <w:rStyle w:val="Emphasis"/>
        </w:rPr>
        <w:t>or it will succumb to them and lose this potential for paradise forever.</w:t>
      </w:r>
      <w:r w:rsidRPr="00833627">
        <w:rPr>
          <w:sz w:val="12"/>
        </w:rPr>
        <w:t xml:space="preserve"> Echoing Rosa Luxemburg’s famous declaration of socialism or barbarism, existential risk studies claims that the options are utopia or extinction. The </w:t>
      </w:r>
      <w:r w:rsidRPr="00D33F1F">
        <w:rPr>
          <w:rStyle w:val="StyleUnderline"/>
        </w:rPr>
        <w:t xml:space="preserve">starkness of </w:t>
      </w:r>
      <w:r w:rsidRPr="00E16EC4">
        <w:rPr>
          <w:rStyle w:val="StyleUnderline"/>
          <w:highlight w:val="green"/>
        </w:rPr>
        <w:t xml:space="preserve">this choice </w:t>
      </w:r>
      <w:r w:rsidRPr="00E16EC4">
        <w:rPr>
          <w:rStyle w:val="Emphasis"/>
          <w:highlight w:val="green"/>
        </w:rPr>
        <w:t>shapes</w:t>
      </w:r>
      <w:r w:rsidRPr="00D33F1F">
        <w:rPr>
          <w:rStyle w:val="StyleUnderline"/>
        </w:rPr>
        <w:t xml:space="preserve"> the </w:t>
      </w:r>
      <w:r w:rsidRPr="00E16EC4">
        <w:rPr>
          <w:rStyle w:val="Emphasis"/>
          <w:highlight w:val="green"/>
        </w:rPr>
        <w:t>concrete political changes advocated</w:t>
      </w:r>
      <w:r w:rsidRPr="00D33F1F">
        <w:rPr>
          <w:rStyle w:val="Emphasis"/>
        </w:rPr>
        <w:t xml:space="preserve"> </w:t>
      </w:r>
      <w:r w:rsidRPr="00D33F1F">
        <w:rPr>
          <w:rStyle w:val="StyleUnderline"/>
        </w:rPr>
        <w:t xml:space="preserve">by the field. </w:t>
      </w:r>
      <w:r w:rsidRPr="00833627">
        <w:rPr>
          <w:sz w:val="12"/>
        </w:rPr>
        <w:t xml:space="preserve">Many of the reforms advanced by scholars associated with existential risk are relatively constrained. In contrast to Luxemburg, preventing extinction and realising utopia will not require the fundamental transformation of social relations. Instead, they propose greater funding for bodies concerned with preventing global catastrophe. 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w:t>
      </w:r>
      <w:r w:rsidRPr="008637F9">
        <w:rPr>
          <w:rStyle w:val="StyleUnderline"/>
        </w:rPr>
        <w:t>These strategies are symptomatic of the emergent status of extinctiopolitics as a form of biopolitics.</w:t>
      </w:r>
      <w:r w:rsidRPr="00833627">
        <w:rPr>
          <w:sz w:val="12"/>
        </w:rPr>
        <w:t xml:space="preserve"> If biopolitics has resulted in the establishment of academic disciplines and government departments, the epistemological and institutional resources of extinctiopolitics are much more limited. 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 WHAT DOES EXTINCTIOPOLITICS DO? 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utilitarianism advanced by Bostrom and Ord appears to prioritise the survival of the human species over the wellbeing of actually existing people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8637F9">
        <w:rPr>
          <w:rStyle w:val="StyleUnderline"/>
        </w:rPr>
        <w:t xml:space="preserve">The utilitarian logic of extinctiopolitics </w:t>
      </w:r>
      <w:r w:rsidRPr="00E16EC4">
        <w:rPr>
          <w:rStyle w:val="StyleUnderline"/>
          <w:highlight w:val="green"/>
        </w:rPr>
        <w:t>sidelines</w:t>
      </w:r>
      <w:r w:rsidRPr="008637F9">
        <w:rPr>
          <w:rStyle w:val="StyleUnderline"/>
        </w:rPr>
        <w:t xml:space="preserve"> the </w:t>
      </w:r>
      <w:r w:rsidRPr="00E16EC4">
        <w:rPr>
          <w:rStyle w:val="StyleUnderline"/>
          <w:highlight w:val="green"/>
        </w:rPr>
        <w:t>suffering of actual people and</w:t>
      </w:r>
      <w:r w:rsidRPr="00E16EC4">
        <w:rPr>
          <w:rStyle w:val="StyleUnderline"/>
        </w:rPr>
        <w:t xml:space="preserve">, worse, </w:t>
      </w:r>
      <w:r w:rsidRPr="00E16EC4">
        <w:rPr>
          <w:rStyle w:val="Emphasis"/>
          <w:highlight w:val="green"/>
        </w:rPr>
        <w:t>could be used to justify inflicting suffering in the name of protecting the future of humanity</w:t>
      </w:r>
      <w:r w:rsidRPr="00833627">
        <w:rPr>
          <w:sz w:val="12"/>
        </w:rPr>
        <w:t xml:space="preserve"> (Calamity Theory, p24, p52).34 If it is the case that space colonisation is one of the best strategies for protecting the future of the species, any exploitation and oppression associated with initiatives like Musk’s SpaceX are legitimate; they are a small price to be paid for reducing existential risk. 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E16EC4">
        <w:rPr>
          <w:rStyle w:val="Emphasis"/>
          <w:highlight w:val="green"/>
        </w:rPr>
        <w:t>while</w:t>
      </w:r>
      <w:r w:rsidRPr="008637F9">
        <w:rPr>
          <w:rStyle w:val="Emphasis"/>
        </w:rPr>
        <w:t xml:space="preserve"> </w:t>
      </w:r>
      <w:r w:rsidRPr="00E16EC4">
        <w:rPr>
          <w:rStyle w:val="Emphasis"/>
          <w:highlight w:val="green"/>
        </w:rPr>
        <w:t>there is</w:t>
      </w:r>
      <w:r w:rsidRPr="008637F9">
        <w:rPr>
          <w:rStyle w:val="Emphasis"/>
        </w:rPr>
        <w:t xml:space="preserve"> a particular </w:t>
      </w:r>
      <w:r w:rsidRPr="00E16EC4">
        <w:rPr>
          <w:rStyle w:val="Emphasis"/>
          <w:highlight w:val="green"/>
        </w:rPr>
        <w:t>focus on the risks posed by</w:t>
      </w:r>
      <w:r w:rsidRPr="008637F9">
        <w:rPr>
          <w:rStyle w:val="Emphasis"/>
        </w:rPr>
        <w:t xml:space="preserve"> technology, such as </w:t>
      </w:r>
      <w:r w:rsidRPr="00E16EC4">
        <w:rPr>
          <w:rStyle w:val="Emphasis"/>
          <w:highlight w:val="green"/>
        </w:rPr>
        <w:t>nuc</w:t>
      </w:r>
      <w:r w:rsidRPr="008637F9">
        <w:rPr>
          <w:rStyle w:val="Emphasis"/>
        </w:rPr>
        <w:t>lear weapon</w:t>
      </w:r>
      <w:r w:rsidRPr="00E16EC4">
        <w:rPr>
          <w:rStyle w:val="Emphasis"/>
          <w:highlight w:val="green"/>
        </w:rPr>
        <w:t>s</w:t>
      </w:r>
      <w:r w:rsidRPr="00833627">
        <w:rPr>
          <w:sz w:val="12"/>
        </w:rPr>
        <w:t xml:space="preserve">, synthetic biology and artificial intelligence, </w:t>
      </w:r>
      <w:r w:rsidRPr="00E16EC4">
        <w:rPr>
          <w:rStyle w:val="Emphasis"/>
          <w:highlight w:val="green"/>
        </w:rPr>
        <w:t>there is</w:t>
      </w:r>
      <w:r w:rsidRPr="008637F9">
        <w:rPr>
          <w:rStyle w:val="Emphasis"/>
        </w:rPr>
        <w:t xml:space="preserve"> very </w:t>
      </w:r>
      <w:r w:rsidRPr="00E16EC4">
        <w:rPr>
          <w:rStyle w:val="Emphasis"/>
          <w:highlight w:val="green"/>
        </w:rPr>
        <w:t>little attention to the social and political structures that shape these technologies and how they are used</w:t>
      </w:r>
      <w:r w:rsidRPr="008637F9">
        <w:rPr>
          <w:rStyle w:val="Emphasis"/>
        </w:rPr>
        <w:t>.</w:t>
      </w:r>
      <w:r w:rsidRPr="00833627">
        <w:rPr>
          <w:sz w:val="12"/>
        </w:rPr>
        <w:t xml:space="preserve">35 Systematic discussions of capitalism, colonialism, racism, patriarchy and so on are entirely absent in the writings of Bostrom and Ord. Moreover, </w:t>
      </w:r>
      <w:r w:rsidRPr="00B355DF">
        <w:rPr>
          <w:rStyle w:val="StyleUnderline"/>
          <w:highlight w:val="green"/>
        </w:rPr>
        <w:t>the field obscures</w:t>
      </w:r>
      <w:r w:rsidRPr="008637F9">
        <w:rPr>
          <w:rStyle w:val="StyleUnderline"/>
        </w:rPr>
        <w:t xml:space="preserve"> the </w:t>
      </w:r>
      <w:r w:rsidRPr="00B355DF">
        <w:rPr>
          <w:rStyle w:val="StyleUnderline"/>
          <w:highlight w:val="green"/>
        </w:rPr>
        <w:t>differential</w:t>
      </w:r>
      <w:r w:rsidRPr="008637F9">
        <w:rPr>
          <w:rStyle w:val="StyleUnderline"/>
        </w:rPr>
        <w:t xml:space="preserve"> effects of </w:t>
      </w:r>
      <w:r w:rsidRPr="00B355DF">
        <w:rPr>
          <w:rStyle w:val="StyleUnderline"/>
          <w:highlight w:val="green"/>
        </w:rPr>
        <w:t>catastrophes</w:t>
      </w:r>
      <w:r w:rsidRPr="008637F9">
        <w:rPr>
          <w:rStyle w:val="StyleUnderline"/>
        </w:rPr>
        <w:t xml:space="preserve">; the combined and </w:t>
      </w:r>
      <w:r w:rsidRPr="00B355DF">
        <w:rPr>
          <w:rStyle w:val="StyleUnderline"/>
          <w:highlight w:val="green"/>
        </w:rPr>
        <w:t>uneven consequences of extinction across space and time are flattened</w:t>
      </w:r>
      <w:r w:rsidRPr="00833627">
        <w:rPr>
          <w:sz w:val="12"/>
        </w:rPr>
        <w:t xml:space="preserve">. For instance, </w:t>
      </w:r>
      <w:r w:rsidRPr="00B355DF">
        <w:rPr>
          <w:rStyle w:val="Emphasis"/>
          <w:highlight w:val="green"/>
        </w:rPr>
        <w:t>there is no acknowledgement tha</w:t>
      </w:r>
      <w:r w:rsidRPr="008637F9">
        <w:rPr>
          <w:rStyle w:val="Emphasis"/>
        </w:rPr>
        <w:t xml:space="preserve">t, for many Indigenous peoples, </w:t>
      </w:r>
      <w:r w:rsidRPr="00B355DF">
        <w:rPr>
          <w:rStyle w:val="Emphasis"/>
          <w:highlight w:val="green"/>
        </w:rPr>
        <w:t xml:space="preserve">the end of the world </w:t>
      </w:r>
      <w:r w:rsidRPr="00B355DF">
        <w:rPr>
          <w:rStyle w:val="Emphasis"/>
        </w:rPr>
        <w:t>is not</w:t>
      </w:r>
      <w:r w:rsidRPr="008637F9">
        <w:rPr>
          <w:rStyle w:val="Emphasis"/>
        </w:rPr>
        <w:t xml:space="preserve"> something for the future but, instead, an event that </w:t>
      </w:r>
      <w:r w:rsidRPr="00B355DF">
        <w:rPr>
          <w:rStyle w:val="Emphasis"/>
          <w:highlight w:val="green"/>
        </w:rPr>
        <w:t>has already happened</w:t>
      </w:r>
      <w:r w:rsidRPr="00833627">
        <w:rPr>
          <w:sz w:val="12"/>
        </w:rPr>
        <w:t xml:space="preserve"> (I return to this point in the final section). 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8637F9">
        <w:rPr>
          <w:rStyle w:val="StyleUnderline"/>
        </w:rPr>
        <w:t>the utopian ambitions of the field may increase rather than reduce existential risk</w:t>
      </w:r>
      <w:r w:rsidRPr="00833627">
        <w:rPr>
          <w:sz w:val="12"/>
        </w:rPr>
        <w:t xml:space="preserve">.37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w:t>
      </w:r>
      <w:r w:rsidRPr="00B355DF">
        <w:rPr>
          <w:rStyle w:val="StyleUnderline"/>
          <w:highlight w:val="green"/>
        </w:rPr>
        <w:t>just as the social causes of catastrophe are obscured, the social relations of the future</w:t>
      </w:r>
      <w:r w:rsidRPr="008637F9">
        <w:rPr>
          <w:rStyle w:val="StyleUnderline"/>
        </w:rPr>
        <w:t xml:space="preserve"> utopia are vaguely described; it appears that the future world of liberation will </w:t>
      </w:r>
      <w:r w:rsidRPr="00B355DF">
        <w:rPr>
          <w:rStyle w:val="StyleUnderline"/>
          <w:highlight w:val="green"/>
        </w:rPr>
        <w:t>leave the structures of the present untouched</w:t>
      </w:r>
      <w:r w:rsidRPr="008637F9">
        <w:rPr>
          <w:rStyle w:val="StyleUnderline"/>
        </w:rPr>
        <w:t>.</w:t>
      </w:r>
      <w:r w:rsidRPr="00833627">
        <w:rPr>
          <w:sz w:val="12"/>
        </w:rPr>
        <w:t xml:space="preserve"> Indeed, the positive content of the transhumanist utopia imagined by Bostrom reflects and reinforces social inequalities. As Claire Colebrook notes, the lionisation of cognitive activity as </w:t>
      </w:r>
      <w:r w:rsidRPr="008637F9">
        <w:rPr>
          <w:rStyle w:val="StyleUnderline"/>
        </w:rPr>
        <w:t>the sine qua non of the future world is ‘</w:t>
      </w:r>
      <w:r w:rsidRPr="00B355DF">
        <w:rPr>
          <w:rStyle w:val="StyleUnderline"/>
          <w:highlight w:val="green"/>
        </w:rPr>
        <w:t>bound up with the “man” of Western reason’,</w:t>
      </w:r>
      <w:r w:rsidRPr="008637F9">
        <w:rPr>
          <w:rStyle w:val="StyleUnderline"/>
        </w:rPr>
        <w:t xml:space="preserve"> a figure that is strongly </w:t>
      </w:r>
      <w:r w:rsidRPr="00B355DF">
        <w:rPr>
          <w:rStyle w:val="StyleUnderline"/>
          <w:highlight w:val="green"/>
        </w:rPr>
        <w:t>associated with</w:t>
      </w:r>
      <w:r w:rsidRPr="008637F9">
        <w:rPr>
          <w:rStyle w:val="StyleUnderline"/>
        </w:rPr>
        <w:t xml:space="preserve"> many forms of oppression and </w:t>
      </w:r>
      <w:r w:rsidRPr="00B355DF">
        <w:rPr>
          <w:rStyle w:val="StyleUnderline"/>
          <w:highlight w:val="green"/>
        </w:rPr>
        <w:t>violence</w:t>
      </w:r>
      <w:r w:rsidRPr="008637F9">
        <w:rPr>
          <w:rStyle w:val="StyleUnderline"/>
        </w:rPr>
        <w:t xml:space="preserve"> (especially </w:t>
      </w:r>
      <w:r w:rsidRPr="00B355DF">
        <w:rPr>
          <w:rStyle w:val="StyleUnderline"/>
          <w:highlight w:val="green"/>
        </w:rPr>
        <w:t>in relation to race, disability, gender and sexuality</w:t>
      </w:r>
      <w:r w:rsidRPr="008637F9">
        <w:rPr>
          <w:rStyle w:val="StyleUnderline"/>
        </w:rPr>
        <w:t xml:space="preserve">) </w:t>
      </w:r>
      <w:r w:rsidRPr="00833627">
        <w:rPr>
          <w:sz w:val="12"/>
        </w:rPr>
        <w:t xml:space="preserve">(Lives Worth Living, p167). </w:t>
      </w:r>
      <w:r w:rsidRPr="00E503DB">
        <w:rPr>
          <w:rStyle w:val="StyleUnderline"/>
        </w:rPr>
        <w:t>In the light of the dubious normative consequences, skewed empirical account of the threats to humanity and flawed vision of the liberated future, it is difficult to affirm extinctiopolitics</w:t>
      </w:r>
      <w:r w:rsidRPr="00A51E48">
        <w:rPr>
          <w:rStyle w:val="Emphasis"/>
        </w:rPr>
        <w:t>.</w:t>
      </w:r>
    </w:p>
    <w:p w14:paraId="1577C07D" w14:textId="77777777" w:rsidR="00624E2F" w:rsidRPr="005D388F" w:rsidRDefault="00624E2F" w:rsidP="00624E2F"/>
    <w:p w14:paraId="2E204AB0" w14:textId="77777777" w:rsidR="00624E2F" w:rsidRPr="00C0461E" w:rsidRDefault="00624E2F" w:rsidP="00624E2F"/>
    <w:p w14:paraId="2BCAA989" w14:textId="77777777" w:rsidR="00624E2F" w:rsidRPr="002C49EB" w:rsidRDefault="00624E2F" w:rsidP="00624E2F"/>
    <w:p w14:paraId="00EA733B" w14:textId="77777777" w:rsidR="00624E2F" w:rsidRDefault="00624E2F" w:rsidP="00624E2F">
      <w:pPr>
        <w:pStyle w:val="Heading4"/>
      </w:pPr>
      <w:r>
        <w:t xml:space="preserve">Rights-based accounts of politics lock in the structural position of those racialized and gendered subjects whose labor and lives make up the </w:t>
      </w:r>
      <w:r w:rsidRPr="00FC1D04">
        <w:rPr>
          <w:u w:val="single"/>
        </w:rPr>
        <w:t>human infrastructure</w:t>
      </w:r>
      <w:r>
        <w:t xml:space="preserve"> of collective bargaining so that the world might reap its benefits.</w:t>
      </w:r>
    </w:p>
    <w:p w14:paraId="3D534552" w14:textId="77777777" w:rsidR="00624E2F" w:rsidRPr="00A1533A" w:rsidRDefault="00624E2F" w:rsidP="00624E2F">
      <w:pPr>
        <w:rPr>
          <w:sz w:val="14"/>
        </w:rPr>
      </w:pPr>
      <w:r w:rsidRPr="00C91B5B">
        <w:rPr>
          <w:rStyle w:val="Style13ptBold"/>
        </w:rPr>
        <w:t>Kim 25</w:t>
      </w:r>
      <w:r w:rsidRPr="008733D4">
        <w:rPr>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3E973F0B" w14:textId="77777777" w:rsidR="00624E2F" w:rsidRPr="003A2463" w:rsidRDefault="00624E2F" w:rsidP="00624E2F">
      <w:pPr>
        <w:rPr>
          <w:rStyle w:val="StyleUnderline"/>
        </w:rPr>
      </w:pPr>
      <w:r w:rsidRPr="00D9079E">
        <w:rPr>
          <w:sz w:val="12"/>
        </w:rPr>
        <w:t xml:space="preserve">Care at the End of the World therefore builds on disability studies interventions forged by scholars such as Lezlie Frye, Nirmala Erevelles, Jasbir Puar, Akemi Nishida, and Liat Ben-Moshe, all of whom </w:t>
      </w:r>
      <w:r w:rsidRPr="00364FF9">
        <w:rPr>
          <w:rStyle w:val="StyleUnderline"/>
          <w:highlight w:val="green"/>
        </w:rPr>
        <w:t xml:space="preserve">forgo </w:t>
      </w:r>
      <w:r w:rsidRPr="004F4483">
        <w:rPr>
          <w:rStyle w:val="StyleUnderline"/>
          <w:highlight w:val="green"/>
        </w:rPr>
        <w:t>the rights-based</w:t>
      </w:r>
      <w:r w:rsidRPr="00D673B2">
        <w:rPr>
          <w:rStyle w:val="StyleUnderline"/>
        </w:rPr>
        <w:t xml:space="preserve">, individualistic </w:t>
      </w:r>
      <w:r w:rsidRPr="004F4483">
        <w:rPr>
          <w:rStyle w:val="StyleUnderline"/>
          <w:highlight w:val="green"/>
        </w:rPr>
        <w:t>account</w:t>
      </w:r>
      <w:r w:rsidRPr="004F4483">
        <w:rPr>
          <w:rStyle w:val="StyleUnderline"/>
        </w:rPr>
        <w:t>s</w:t>
      </w:r>
      <w:r w:rsidRPr="00D673B2">
        <w:rPr>
          <w:rStyle w:val="StyleUnderline"/>
        </w:rPr>
        <w:t xml:space="preserve"> of disability</w:t>
      </w:r>
      <w:r w:rsidRPr="00D673B2">
        <w:rPr>
          <w:sz w:val="12"/>
        </w:rPr>
        <w:t xml:space="preserve"> favored by first-wave disability scholars in order </w:t>
      </w:r>
      <w:r w:rsidRPr="004F4483">
        <w:rPr>
          <w:rStyle w:val="StyleUnderline"/>
          <w:highlight w:val="green"/>
        </w:rPr>
        <w:t>to highlight bio/necropolitical</w:t>
      </w:r>
      <w:r w:rsidRPr="00D673B2">
        <w:rPr>
          <w:rStyle w:val="StyleUnderline"/>
        </w:rPr>
        <w:t xml:space="preserve"> accounts of racialized </w:t>
      </w:r>
      <w:r w:rsidRPr="004F4483">
        <w:rPr>
          <w:rStyle w:val="StyleUnderline"/>
          <w:highlight w:val="green"/>
        </w:rPr>
        <w:t>disablement and debilitation</w:t>
      </w:r>
      <w:r w:rsidRPr="00D673B2">
        <w:rPr>
          <w:rStyle w:val="StyleUnderline"/>
        </w:rPr>
        <w:t>.</w:t>
      </w:r>
      <w:r w:rsidRPr="00D673B2">
        <w:rPr>
          <w:sz w:val="12"/>
        </w:rPr>
        <w:t xml:space="preserve">12 </w:t>
      </w:r>
      <w:r w:rsidRPr="00D673B2">
        <w:rPr>
          <w:rStyle w:val="StyleUnderline"/>
        </w:rPr>
        <w:t xml:space="preserve">My theory of disability, then, might be more accurately described as an analytic of dis-/enablement, in which I </w:t>
      </w:r>
      <w:r w:rsidRPr="00D673B2">
        <w:rPr>
          <w:rStyle w:val="Emphasis"/>
          <w:highlight w:val="green"/>
        </w:rPr>
        <w:t>ask</w:t>
      </w:r>
      <w:r w:rsidRPr="00D673B2">
        <w:rPr>
          <w:rStyle w:val="StyleUnderline"/>
        </w:rPr>
        <w:t>, who is supported by infrastructure? Who is disabled by it?</w:t>
      </w:r>
      <w:r w:rsidRPr="00D673B2">
        <w:rPr>
          <w:sz w:val="12"/>
        </w:rPr>
        <w:t xml:space="preserve"> An</w:t>
      </w:r>
      <w:r w:rsidRPr="00D9079E">
        <w:rPr>
          <w:sz w:val="12"/>
        </w:rPr>
        <w:t xml:space="preserve">d </w:t>
      </w:r>
      <w:r w:rsidRPr="00B40CB4">
        <w:rPr>
          <w:rStyle w:val="Emphasis"/>
          <w:sz w:val="28"/>
          <w:szCs w:val="28"/>
          <w:highlight w:val="green"/>
        </w:rPr>
        <w:t>which</w:t>
      </w:r>
      <w:r w:rsidRPr="00B40CB4">
        <w:rPr>
          <w:rStyle w:val="StyleUnderline"/>
          <w:sz w:val="28"/>
          <w:szCs w:val="28"/>
          <w:highlight w:val="green"/>
        </w:rPr>
        <w:t xml:space="preserve"> </w:t>
      </w:r>
      <w:r w:rsidRPr="000C21F4">
        <w:rPr>
          <w:rStyle w:val="StyleUnderline"/>
          <w:highlight w:val="green"/>
        </w:rPr>
        <w:t xml:space="preserve">racialized and gendered subjects, </w:t>
      </w:r>
      <w:r w:rsidRPr="00B40CB4">
        <w:rPr>
          <w:rStyle w:val="Emphasis"/>
        </w:rPr>
        <w:t>through</w:t>
      </w:r>
      <w:r w:rsidRPr="00B40CB4">
        <w:rPr>
          <w:rStyle w:val="StyleUnderline"/>
        </w:rPr>
        <w:t xml:space="preserve"> the </w:t>
      </w:r>
      <w:r w:rsidRPr="00B40CB4">
        <w:rPr>
          <w:rStyle w:val="Emphasis"/>
        </w:rPr>
        <w:t>exploitation</w:t>
      </w:r>
      <w:r w:rsidRPr="00B40CB4">
        <w:rPr>
          <w:rStyle w:val="StyleUnderline"/>
        </w:rPr>
        <w:t xml:space="preserve"> </w:t>
      </w:r>
      <w:r w:rsidRPr="00B40CB4">
        <w:rPr>
          <w:rStyle w:val="Emphasis"/>
        </w:rPr>
        <w:t>of</w:t>
      </w:r>
      <w:r w:rsidRPr="00B40CB4">
        <w:rPr>
          <w:rStyle w:val="StyleUnderline"/>
        </w:rPr>
        <w:t xml:space="preserve"> their </w:t>
      </w:r>
      <w:r w:rsidRPr="00B40CB4">
        <w:rPr>
          <w:rStyle w:val="Emphasis"/>
        </w:rPr>
        <w:t>unseen</w:t>
      </w:r>
      <w:r w:rsidRPr="00B40CB4">
        <w:rPr>
          <w:rStyle w:val="StyleUnderline"/>
        </w:rPr>
        <w:t xml:space="preserve"> and </w:t>
      </w:r>
      <w:r w:rsidRPr="00B40CB4">
        <w:rPr>
          <w:rStyle w:val="Emphasis"/>
        </w:rPr>
        <w:t>unvalued</w:t>
      </w:r>
      <w:r w:rsidRPr="00B40CB4">
        <w:rPr>
          <w:rStyle w:val="StyleUnderline"/>
        </w:rPr>
        <w:t xml:space="preserve"> </w:t>
      </w:r>
      <w:r w:rsidRPr="00B40CB4">
        <w:rPr>
          <w:rStyle w:val="Emphasis"/>
        </w:rPr>
        <w:t>labor</w:t>
      </w:r>
      <w:r w:rsidRPr="00B40CB4">
        <w:rPr>
          <w:rStyle w:val="StyleUnderline"/>
        </w:rPr>
        <w:t>,</w:t>
      </w:r>
      <w:r w:rsidRPr="00975ADA">
        <w:rPr>
          <w:rStyle w:val="StyleUnderline"/>
        </w:rPr>
        <w:t xml:space="preserve"> </w:t>
      </w:r>
      <w:r w:rsidRPr="00B40CB4">
        <w:rPr>
          <w:rStyle w:val="Emphasis"/>
          <w:sz w:val="28"/>
          <w:szCs w:val="28"/>
          <w:highlight w:val="green"/>
        </w:rPr>
        <w:t>become</w:t>
      </w:r>
      <w:r w:rsidRPr="00B40CB4">
        <w:rPr>
          <w:rStyle w:val="StyleUnderline"/>
          <w:sz w:val="28"/>
          <w:szCs w:val="28"/>
          <w:highlight w:val="green"/>
        </w:rPr>
        <w:t xml:space="preserve"> </w:t>
      </w:r>
      <w:r w:rsidRPr="000C21F4">
        <w:rPr>
          <w:rStyle w:val="StyleUnderline"/>
          <w:highlight w:val="green"/>
        </w:rPr>
        <w:t xml:space="preserve">the </w:t>
      </w:r>
      <w:r w:rsidRPr="00B40CB4">
        <w:rPr>
          <w:rStyle w:val="Emphasis"/>
          <w:sz w:val="32"/>
          <w:szCs w:val="32"/>
          <w:highlight w:val="green"/>
        </w:rPr>
        <w:t>living infrastructure</w:t>
      </w:r>
      <w:r w:rsidRPr="00B40CB4">
        <w:rPr>
          <w:rStyle w:val="StyleUnderline"/>
          <w:sz w:val="32"/>
          <w:szCs w:val="32"/>
          <w:highlight w:val="green"/>
        </w:rPr>
        <w:t xml:space="preserve"> </w:t>
      </w:r>
      <w:r w:rsidRPr="000C21F4">
        <w:rPr>
          <w:rStyle w:val="StyleUnderline"/>
          <w:highlight w:val="green"/>
        </w:rPr>
        <w:t xml:space="preserve">for others’ </w:t>
      </w:r>
      <w:r w:rsidRPr="003C5ACB">
        <w:rPr>
          <w:rStyle w:val="Emphasis"/>
          <w:sz w:val="28"/>
          <w:szCs w:val="28"/>
          <w:highlight w:val="green"/>
        </w:rPr>
        <w:t>fantasies</w:t>
      </w:r>
      <w:r w:rsidRPr="003C5ACB">
        <w:rPr>
          <w:rStyle w:val="StyleUnderline"/>
          <w:sz w:val="28"/>
          <w:szCs w:val="28"/>
          <w:highlight w:val="green"/>
        </w:rPr>
        <w:t xml:space="preserve"> </w:t>
      </w:r>
      <w:r w:rsidRPr="000C21F4">
        <w:rPr>
          <w:rStyle w:val="StyleUnderline"/>
          <w:highlight w:val="green"/>
        </w:rPr>
        <w:t>of independence?</w:t>
      </w:r>
      <w:r w:rsidRPr="003A2463">
        <w:rPr>
          <w:rStyle w:val="StyleUnderline"/>
        </w:rPr>
        <w:t xml:space="preserve"> It is impossible</w:t>
      </w:r>
      <w:r w:rsidRPr="00D9079E">
        <w:rPr>
          <w:sz w:val="12"/>
        </w:rPr>
        <w:t xml:space="preserve">, my book asserts, </w:t>
      </w:r>
      <w:r w:rsidRPr="003A2463">
        <w:rPr>
          <w:rStyle w:val="StyleUnderline"/>
        </w:rPr>
        <w:t>to understand US infrastructure without understanding disability.</w:t>
      </w:r>
    </w:p>
    <w:p w14:paraId="4B5A6FA6" w14:textId="77777777" w:rsidR="00624E2F" w:rsidRPr="00D9079E" w:rsidRDefault="00624E2F" w:rsidP="00624E2F">
      <w:pPr>
        <w:rPr>
          <w:sz w:val="12"/>
        </w:rPr>
      </w:pPr>
      <w:r w:rsidRPr="00D9079E">
        <w:rPr>
          <w:sz w:val="12"/>
        </w:rPr>
        <w:t xml:space="preserve">In its most literal sense, infrastructure refers to the built networks that enable cities and regions to function: the roads, electric wires, sewers, and fiber-optic cables that allow for the circulation of people, goods, and ideas. The term also refers to </w:t>
      </w:r>
      <w:r w:rsidRPr="00A20596">
        <w:rPr>
          <w:rStyle w:val="StyleUnderline"/>
        </w:rPr>
        <w:t>public services</w:t>
      </w:r>
      <w:r w:rsidRPr="00D9079E">
        <w:rPr>
          <w:sz w:val="12"/>
        </w:rPr>
        <w:t xml:space="preserve"> and </w:t>
      </w:r>
      <w:r w:rsidRPr="00A20596">
        <w:rPr>
          <w:rStyle w:val="StyleUnderline"/>
        </w:rPr>
        <w:t>institutions</w:t>
      </w:r>
      <w:r w:rsidRPr="00D9079E">
        <w:rPr>
          <w:sz w:val="12"/>
        </w:rPr>
        <w:t xml:space="preserve">, such as schools, hospitals, and welfare offices, which often travel under the term soft infrastructure. Finally, taking a cue from AbdouMaliq Simone’s concept of </w:t>
      </w:r>
      <w:r w:rsidRPr="00DC74A1">
        <w:rPr>
          <w:rStyle w:val="StyleUnderline"/>
          <w:sz w:val="32"/>
          <w:szCs w:val="32"/>
          <w:highlight w:val="green"/>
        </w:rPr>
        <w:t>“</w:t>
      </w:r>
      <w:r w:rsidRPr="00DC74A1">
        <w:rPr>
          <w:rStyle w:val="Emphasis"/>
          <w:sz w:val="32"/>
          <w:szCs w:val="32"/>
          <w:highlight w:val="green"/>
        </w:rPr>
        <w:t>people as infrastructure</w:t>
      </w:r>
      <w:r w:rsidRPr="00DC74A1">
        <w:rPr>
          <w:rStyle w:val="StyleUnderline"/>
          <w:sz w:val="32"/>
          <w:szCs w:val="32"/>
          <w:highlight w:val="green"/>
        </w:rPr>
        <w:t>,”</w:t>
      </w:r>
      <w:r w:rsidRPr="00DC74A1">
        <w:rPr>
          <w:sz w:val="18"/>
          <w:szCs w:val="32"/>
        </w:rPr>
        <w:t xml:space="preserve"> </w:t>
      </w:r>
      <w:r w:rsidRPr="00D9079E">
        <w:rPr>
          <w:sz w:val="12"/>
        </w:rPr>
        <w:t xml:space="preserve">I also use the term to </w:t>
      </w:r>
      <w:r w:rsidRPr="00686AFC">
        <w:rPr>
          <w:rStyle w:val="StyleUnderline"/>
          <w:highlight w:val="green"/>
        </w:rPr>
        <w:t>describe the</w:t>
      </w:r>
      <w:r w:rsidRPr="0086669C">
        <w:rPr>
          <w:rStyle w:val="StyleUnderline"/>
        </w:rPr>
        <w:t xml:space="preserve"> support labor of care, service, and maintenance disproportionately performed by women and people of color</w:t>
      </w:r>
      <w:r w:rsidRPr="00D9079E">
        <w:rPr>
          <w:sz w:val="12"/>
        </w:rPr>
        <w:t>, as well as the more informal networks that distribute resources in the absence of state assistance.13</w:t>
      </w:r>
    </w:p>
    <w:p w14:paraId="677A074C" w14:textId="77777777" w:rsidR="00624E2F" w:rsidRPr="00874345" w:rsidRDefault="00624E2F" w:rsidP="00624E2F">
      <w:pPr>
        <w:rPr>
          <w:sz w:val="14"/>
          <w:szCs w:val="14"/>
        </w:rPr>
      </w:pPr>
      <w:r w:rsidRPr="00D9079E">
        <w:rPr>
          <w:sz w:val="12"/>
        </w:rPr>
        <w:t xml:space="preserve">By centering support labor in my understanding of infrastructure, my book builds on ongoing conversations in feminist-of-color, Marxist feminist, and disability justice circles around the often-devalued status of care work. The practice of care, or what disability scholar Akemi Nishida defines as “the energy and time we spend in intention to contribute to others’ well-being,” opens up a complex definitional universe that carries multiple contradictory functions.14 For disability scholars and activists, </w:t>
      </w:r>
      <w:r w:rsidRPr="00632928">
        <w:rPr>
          <w:rStyle w:val="StyleUnderline"/>
        </w:rPr>
        <w:t>care</w:t>
      </w:r>
      <w:r w:rsidRPr="00D9079E">
        <w:rPr>
          <w:sz w:val="12"/>
        </w:rPr>
        <w:t xml:space="preserve"> names what we do to ensure the life force of our disabled comrades and friends; it </w:t>
      </w:r>
      <w:r w:rsidRPr="00632928">
        <w:rPr>
          <w:rStyle w:val="StyleUnderline"/>
        </w:rPr>
        <w:t>is the necessary labor we expend to assert the value of disabled lives in a world that insists otherwise.</w:t>
      </w:r>
      <w:r w:rsidRPr="00D9079E">
        <w:rPr>
          <w:sz w:val="12"/>
        </w:rPr>
        <w:t xml:space="preserve"> However, </w:t>
      </w:r>
      <w:r w:rsidRPr="00632928">
        <w:rPr>
          <w:rStyle w:val="StyleUnderline"/>
        </w:rPr>
        <w:t xml:space="preserve">care has also been the word applied to systems of state control, such as </w:t>
      </w:r>
      <w:r w:rsidRPr="00D9079E">
        <w:rPr>
          <w:sz w:val="12"/>
        </w:rPr>
        <w:t xml:space="preserve">the incarceration of disabled people in </w:t>
      </w:r>
      <w:r w:rsidRPr="00632928">
        <w:rPr>
          <w:rStyle w:val="StyleUnderline"/>
        </w:rPr>
        <w:t>psychiatric wards, institutions, and prisons</w:t>
      </w:r>
      <w:r w:rsidRPr="00D9079E">
        <w:rPr>
          <w:sz w:val="12"/>
        </w:rPr>
        <w:t xml:space="preserve"> under the pretense of protection—a practice and ideology Liat Ben-Moshe terms “carceral ableism.”15 Marxist feminists favor the term social reproduction, described by Tithi Bhattacharya as the “tremendous amount of familial as well as </w:t>
      </w:r>
      <w:r w:rsidRPr="00634D6A">
        <w:rPr>
          <w:rStyle w:val="StyleUnderline"/>
        </w:rPr>
        <w:t xml:space="preserve">communitarian </w:t>
      </w:r>
      <w:r w:rsidRPr="00686AFC">
        <w:rPr>
          <w:rStyle w:val="StyleUnderline"/>
          <w:highlight w:val="green"/>
        </w:rPr>
        <w:t>work</w:t>
      </w:r>
      <w:r w:rsidRPr="005920F5">
        <w:rPr>
          <w:rStyle w:val="StyleUnderline"/>
        </w:rPr>
        <w:t xml:space="preserve"> that goes on </w:t>
      </w:r>
      <w:r w:rsidRPr="00686AFC">
        <w:rPr>
          <w:rStyle w:val="StyleUnderline"/>
          <w:highlight w:val="green"/>
        </w:rPr>
        <w:t xml:space="preserve">to sustain and reproduce </w:t>
      </w:r>
      <w:r w:rsidRPr="00686AFC">
        <w:rPr>
          <w:rStyle w:val="StyleUnderline"/>
        </w:rPr>
        <w:t>the worker, or</w:t>
      </w:r>
      <w:r w:rsidRPr="00D9079E">
        <w:rPr>
          <w:sz w:val="12"/>
        </w:rPr>
        <w:t xml:space="preserve"> more specifically, her </w:t>
      </w:r>
      <w:r w:rsidRPr="00686AFC">
        <w:rPr>
          <w:rStyle w:val="Emphasis"/>
          <w:highlight w:val="green"/>
        </w:rPr>
        <w:t>labor power</w:t>
      </w:r>
      <w:r w:rsidRPr="00D9079E">
        <w:rPr>
          <w:sz w:val="12"/>
        </w:rPr>
        <w:t xml:space="preserve">.”16 Rather than seeing domestic tasks (childcare, cleaning, cooking) as a set of practices natural or innate to women, social reproduction theory understands such tasks as necessary forms of labor. Social reproduction </w:t>
      </w:r>
      <w:r w:rsidRPr="00A20BF5">
        <w:rPr>
          <w:rStyle w:val="StyleUnderline"/>
        </w:rPr>
        <w:t xml:space="preserve">names </w:t>
      </w:r>
      <w:r w:rsidRPr="008A56CF">
        <w:rPr>
          <w:rStyle w:val="StyleUnderline"/>
          <w:highlight w:val="green"/>
        </w:rPr>
        <w:t>the work that makes survival</w:t>
      </w:r>
      <w:r w:rsidRPr="00A20BF5">
        <w:rPr>
          <w:rStyle w:val="StyleUnderline"/>
        </w:rPr>
        <w:t xml:space="preserve">—of the worker, </w:t>
      </w:r>
      <w:r w:rsidRPr="008A56CF">
        <w:rPr>
          <w:rStyle w:val="StyleUnderline"/>
          <w:highlight w:val="green"/>
        </w:rPr>
        <w:t>of capital</w:t>
      </w:r>
      <w:r w:rsidRPr="00A20BF5">
        <w:rPr>
          <w:rStyle w:val="StyleUnderline"/>
        </w:rPr>
        <w:t>ism—</w:t>
      </w:r>
      <w:r w:rsidRPr="008A56CF">
        <w:rPr>
          <w:rStyle w:val="StyleUnderline"/>
          <w:highlight w:val="green"/>
        </w:rPr>
        <w:t>possible</w:t>
      </w:r>
      <w:r w:rsidRPr="00A20BF5">
        <w:rPr>
          <w:rStyle w:val="StyleUnderline"/>
        </w:rPr>
        <w:t>.</w:t>
      </w:r>
      <w:r w:rsidRPr="00D9079E">
        <w:rPr>
          <w:sz w:val="12"/>
        </w:rPr>
        <w:t xml:space="preserve"> It also names </w:t>
      </w:r>
      <w:r w:rsidRPr="008A56CF">
        <w:rPr>
          <w:rStyle w:val="StyleUnderline"/>
          <w:highlight w:val="green"/>
        </w:rPr>
        <w:t>a site of uneven labor extraction</w:t>
      </w:r>
      <w:r w:rsidRPr="00D9079E">
        <w:rPr>
          <w:sz w:val="12"/>
        </w:rPr>
        <w:t xml:space="preserve">, a means of </w:t>
      </w:r>
      <w:r w:rsidRPr="00874345">
        <w:rPr>
          <w:sz w:val="14"/>
          <w:szCs w:val="14"/>
        </w:rPr>
        <w:t>positioning some as the ones who always give support and some as the ones who always take.</w:t>
      </w:r>
    </w:p>
    <w:p w14:paraId="4F76E033" w14:textId="77777777" w:rsidR="00624E2F" w:rsidRPr="008E0203" w:rsidRDefault="00624E2F" w:rsidP="00624E2F">
      <w:pPr>
        <w:rPr>
          <w:rStyle w:val="StyleUnderline"/>
        </w:rPr>
      </w:pPr>
      <w:r w:rsidRPr="00D9079E">
        <w:rPr>
          <w:sz w:val="12"/>
        </w:rPr>
        <w:t xml:space="preserve">The conceptual </w:t>
      </w:r>
      <w:r w:rsidRPr="00DC549C">
        <w:rPr>
          <w:rStyle w:val="StyleUnderline"/>
          <w:highlight w:val="green"/>
        </w:rPr>
        <w:t xml:space="preserve">entanglements of infrastructure and care work came to the fore in </w:t>
      </w:r>
      <w:r w:rsidRPr="006B7DED">
        <w:rPr>
          <w:rStyle w:val="StyleUnderline"/>
        </w:rPr>
        <w:t xml:space="preserve">recent </w:t>
      </w:r>
      <w:r w:rsidRPr="00DC549C">
        <w:rPr>
          <w:rStyle w:val="StyleUnderline"/>
        </w:rPr>
        <w:t xml:space="preserve">political </w:t>
      </w:r>
      <w:r w:rsidRPr="00DC549C">
        <w:rPr>
          <w:rStyle w:val="StyleUnderline"/>
          <w:highlight w:val="green"/>
        </w:rPr>
        <w:t>debates</w:t>
      </w:r>
      <w:r w:rsidRPr="00D9079E">
        <w:rPr>
          <w:sz w:val="12"/>
        </w:rPr>
        <w:t xml:space="preserve">, when the Biden administration released plans for a bipartisan infrastructure bill in early 2021.17 This bill included a proposed $400 billion for at-home care for the elderly and disabled, which caused Republicans (and some Democrats) to bristle at the thought of including care under infrastructure’s semantic umbrella. Others saw the term as a means of validating and honoring the labor of support, with Senator Kirsten Gillibrand of New York tweeting, “Paid leave is infrastructure. Child care is infrastructure. Caregiving is infrastructure.”18 </w:t>
      </w:r>
      <w:r w:rsidRPr="008E0203">
        <w:rPr>
          <w:rStyle w:val="StyleUnderline"/>
        </w:rPr>
        <w:t>Rather than</w:t>
      </w:r>
      <w:r w:rsidRPr="00D9079E">
        <w:rPr>
          <w:sz w:val="12"/>
        </w:rPr>
        <w:t xml:space="preserve"> attempting to resolve the contradictory nature of care work or </w:t>
      </w:r>
      <w:r w:rsidRPr="008E0203">
        <w:rPr>
          <w:rStyle w:val="StyleUnderline"/>
        </w:rPr>
        <w:t>debating what “counts” as infrastructure</w:t>
      </w:r>
      <w:r w:rsidRPr="00D9079E">
        <w:rPr>
          <w:sz w:val="12"/>
        </w:rPr>
        <w:t xml:space="preserve">, my book takes up all of these registers of meaning. It </w:t>
      </w:r>
      <w:r w:rsidRPr="008E0203">
        <w:rPr>
          <w:rStyle w:val="StyleUnderline"/>
        </w:rPr>
        <w:t>focuse</w:t>
      </w:r>
      <w:r w:rsidRPr="00D9079E">
        <w:rPr>
          <w:sz w:val="12"/>
        </w:rPr>
        <w:t xml:space="preserve">s particularly </w:t>
      </w:r>
      <w:r w:rsidRPr="008E0203">
        <w:rPr>
          <w:rStyle w:val="StyleUnderline"/>
        </w:rPr>
        <w:t>on</w:t>
      </w:r>
      <w:r w:rsidRPr="00D9079E">
        <w:rPr>
          <w:sz w:val="12"/>
        </w:rPr>
        <w:t xml:space="preserve"> the relationship between literary representations of </w:t>
      </w:r>
      <w:r w:rsidRPr="008E0203">
        <w:rPr>
          <w:rStyle w:val="StyleUnderline"/>
        </w:rPr>
        <w:t>infrastructure—in its hard, soft, and living formats— and the US welfare state, which is also at once an infrastructural form.</w:t>
      </w:r>
    </w:p>
    <w:p w14:paraId="1E83EC75" w14:textId="77777777" w:rsidR="00624E2F" w:rsidRPr="002075EC" w:rsidRDefault="00624E2F" w:rsidP="00624E2F">
      <w:pPr>
        <w:rPr>
          <w:rStyle w:val="StyleUnderline"/>
        </w:rPr>
      </w:pPr>
      <w:r w:rsidRPr="00D9079E">
        <w:rPr>
          <w:sz w:val="12"/>
        </w:rPr>
        <w:t xml:space="preserve">In their critiques of contemporary antiwelfare policy, many feminist scholars have turned to the passage of the 1935 Social Security Act to examine the welfare state’s origins.19 A cornerstone of Franklin Delano Roosevelt’s Second New Deal, this omnibus bill established </w:t>
      </w:r>
      <w:r w:rsidRPr="002075EC">
        <w:rPr>
          <w:rStyle w:val="StyleUnderline"/>
        </w:rPr>
        <w:t>a social welfare safety net encompassing</w:t>
      </w:r>
      <w:r w:rsidRPr="00D9079E">
        <w:rPr>
          <w:sz w:val="12"/>
        </w:rPr>
        <w:t xml:space="preserve"> programs such as Aid to Dependent Children (adc), un</w:t>
      </w:r>
      <w:r w:rsidRPr="002075EC">
        <w:rPr>
          <w:rStyle w:val="StyleUnderline"/>
        </w:rPr>
        <w:t>employment</w:t>
      </w:r>
      <w:r w:rsidRPr="00D9079E">
        <w:rPr>
          <w:sz w:val="12"/>
        </w:rPr>
        <w:t xml:space="preserve"> insurance, and old-age insurance. Zooming outward, it also </w:t>
      </w:r>
      <w:r w:rsidRPr="002075EC">
        <w:rPr>
          <w:rStyle w:val="StyleUnderline"/>
        </w:rPr>
        <w:t>represented and enacted a form of state-managed capitalism in which governments assumed some level of social responsibility for populations in need, thereby managing the crisis of social reproduction generated by</w:t>
      </w:r>
      <w:r w:rsidRPr="00D9079E">
        <w:rPr>
          <w:sz w:val="12"/>
        </w:rPr>
        <w:t xml:space="preserve"> the Great Depression and mass </w:t>
      </w:r>
      <w:r w:rsidRPr="00F74C68">
        <w:rPr>
          <w:rStyle w:val="StyleUnderline"/>
          <w:highlight w:val="green"/>
        </w:rPr>
        <w:t>unemployment</w:t>
      </w:r>
      <w:r w:rsidRPr="00D9079E">
        <w:rPr>
          <w:sz w:val="12"/>
        </w:rPr>
        <w:t xml:space="preserve">. As such, the Social Security Act </w:t>
      </w:r>
      <w:r w:rsidRPr="002075EC">
        <w:rPr>
          <w:rStyle w:val="StyleUnderline"/>
        </w:rPr>
        <w:t>aimed to provide a system of state assistance for elderly people, people with disabilities, nonworking populations, single mothers, and other vulnerable classes.</w:t>
      </w:r>
    </w:p>
    <w:p w14:paraId="4612F582" w14:textId="77777777" w:rsidR="00624E2F" w:rsidRPr="00D9079E" w:rsidRDefault="00624E2F" w:rsidP="00624E2F">
      <w:pPr>
        <w:rPr>
          <w:sz w:val="12"/>
        </w:rPr>
      </w:pPr>
      <w:r w:rsidRPr="00D9079E">
        <w:rPr>
          <w:sz w:val="12"/>
        </w:rPr>
        <w:t xml:space="preserve">However, </w:t>
      </w:r>
      <w:r w:rsidRPr="00775902">
        <w:rPr>
          <w:rStyle w:val="StyleUnderline"/>
        </w:rPr>
        <w:t xml:space="preserve">the act </w:t>
      </w:r>
      <w:r w:rsidRPr="00510019">
        <w:rPr>
          <w:rStyle w:val="StyleUnderline"/>
          <w:highlight w:val="green"/>
        </w:rPr>
        <w:t>came with a set of vital exclusions</w:t>
      </w:r>
      <w:r w:rsidRPr="00D9079E">
        <w:rPr>
          <w:sz w:val="12"/>
        </w:rPr>
        <w:t xml:space="preserve">: occupational groups such as agricultural laborers, private domestic workers, and government employees were barred from accessing benefits. Such exemptions disproportionately impacted working women, Black workers, and other workers of color, thereby creating a state support system </w:t>
      </w:r>
      <w:r w:rsidRPr="00510019">
        <w:rPr>
          <w:rStyle w:val="StyleUnderline"/>
          <w:highlight w:val="green"/>
        </w:rPr>
        <w:t>bifurcated along lines of race and gender.</w:t>
      </w:r>
      <w:r w:rsidRPr="00D9079E">
        <w:rPr>
          <w:sz w:val="12"/>
        </w:rPr>
        <w:t xml:space="preserve"> Further, as scholars such as Gwendolyn Mink and Dorothy Roberts have argued, welfare has historically </w:t>
      </w:r>
      <w:r w:rsidRPr="00510019">
        <w:rPr>
          <w:rStyle w:val="StyleUnderline"/>
          <w:highlight w:val="green"/>
        </w:rPr>
        <w:t>reinforced the nuclear family</w:t>
      </w:r>
      <w:r w:rsidRPr="00775902">
        <w:rPr>
          <w:rStyle w:val="StyleUnderline"/>
        </w:rPr>
        <w:t xml:space="preserve"> form </w:t>
      </w:r>
      <w:r w:rsidRPr="00510019">
        <w:rPr>
          <w:rStyle w:val="StyleUnderline"/>
          <w:highlight w:val="green"/>
        </w:rPr>
        <w:t>through</w:t>
      </w:r>
      <w:r w:rsidRPr="00775902">
        <w:rPr>
          <w:rStyle w:val="StyleUnderline"/>
        </w:rPr>
        <w:t xml:space="preserve"> mechanisms of </w:t>
      </w:r>
      <w:r w:rsidRPr="00510019">
        <w:rPr>
          <w:rStyle w:val="StyleUnderline"/>
        </w:rPr>
        <w:t>surveillance</w:t>
      </w:r>
      <w:r w:rsidRPr="00775902">
        <w:rPr>
          <w:rStyle w:val="StyleUnderline"/>
        </w:rPr>
        <w:t xml:space="preserve"> and control, such as the enforcement </w:t>
      </w:r>
      <w:r w:rsidRPr="00510019">
        <w:rPr>
          <w:rStyle w:val="StyleUnderline"/>
          <w:highlight w:val="green"/>
        </w:rPr>
        <w:t>of “man-in-the-house” and “suitable home” rules</w:t>
      </w:r>
      <w:r w:rsidRPr="00510019">
        <w:rPr>
          <w:rStyle w:val="StyleUnderline"/>
        </w:rPr>
        <w:t xml:space="preserve"> </w:t>
      </w:r>
      <w:r w:rsidRPr="00775902">
        <w:rPr>
          <w:rStyle w:val="StyleUnderline"/>
        </w:rPr>
        <w:t>for adc recipients.</w:t>
      </w:r>
      <w:r w:rsidRPr="00D9079E">
        <w:rPr>
          <w:sz w:val="12"/>
        </w:rPr>
        <w:t xml:space="preserve">20 Following this, while Care at the End of the World condemns welfare reform and its attendant logics of austerity, it also recognizes that </w:t>
      </w:r>
      <w:r w:rsidRPr="00510019">
        <w:rPr>
          <w:rStyle w:val="Emphasis"/>
          <w:highlight w:val="green"/>
        </w:rPr>
        <w:t>systems of state care are themselves violent and punishing</w:t>
      </w:r>
      <w:r w:rsidRPr="00510019">
        <w:rPr>
          <w:rStyle w:val="StyleUnderline"/>
          <w:highlight w:val="green"/>
        </w:rPr>
        <w:t xml:space="preserve"> and </w:t>
      </w:r>
      <w:r w:rsidRPr="00510019">
        <w:rPr>
          <w:rStyle w:val="Emphasis"/>
          <w:sz w:val="32"/>
          <w:szCs w:val="32"/>
          <w:highlight w:val="green"/>
        </w:rPr>
        <w:t>therefore cannot constitute the horizons of our political imagination</w:t>
      </w:r>
      <w:r w:rsidRPr="00FA0735">
        <w:rPr>
          <w:rStyle w:val="Emphasis"/>
          <w:highlight w:val="green"/>
        </w:rPr>
        <w:t>.</w:t>
      </w:r>
    </w:p>
    <w:p w14:paraId="60614E1F" w14:textId="77777777" w:rsidR="00624E2F" w:rsidRPr="00D9079E" w:rsidRDefault="00624E2F" w:rsidP="00624E2F">
      <w:pPr>
        <w:rPr>
          <w:sz w:val="12"/>
        </w:rPr>
      </w:pPr>
      <w:r w:rsidRPr="00D9079E">
        <w:rPr>
          <w:sz w:val="12"/>
        </w:rPr>
        <w:t xml:space="preserve">The adc program, later the central target of 1996 welfare reform, </w:t>
      </w:r>
      <w:r w:rsidRPr="00DD15F5">
        <w:rPr>
          <w:rStyle w:val="StyleUnderline"/>
        </w:rPr>
        <w:t>emblematizes the regressive moralism and white supremacy</w:t>
      </w:r>
      <w:r w:rsidRPr="00D9079E">
        <w:rPr>
          <w:sz w:val="12"/>
        </w:rPr>
        <w:t xml:space="preserve"> underlying the US welfare state. </w:t>
      </w:r>
      <w:r w:rsidRPr="00293277">
        <w:rPr>
          <w:rStyle w:val="StyleUnderline"/>
        </w:rPr>
        <w:t>With the program’s creation, mothers’ pensions became policy at the federal level. However, many states claimed discretion to disperse benefits based on standards of moral fitness and suitability, which they assumed Black women</w:t>
      </w:r>
      <w:r w:rsidRPr="00D9079E">
        <w:rPr>
          <w:sz w:val="12"/>
        </w:rPr>
        <w:t xml:space="preserve"> and other women of color </w:t>
      </w:r>
      <w:r w:rsidRPr="00293277">
        <w:rPr>
          <w:rStyle w:val="StyleUnderline"/>
        </w:rPr>
        <w:t>inherently could not meet.</w:t>
      </w:r>
      <w:r w:rsidRPr="00D9079E">
        <w:rPr>
          <w:sz w:val="12"/>
        </w:rPr>
        <w:t xml:space="preserve"> Eventually, in part due to welfare policy shifts and urban migration, women of color did gain access to adc in disproportionate numbers. By the 1950s, the single and/or Black mother had become the imagined face of the program, a change in public perception aided by increasing political attacks on welfare. Such assaults on welfare access were mobilized using </w:t>
      </w:r>
      <w:r w:rsidRPr="009D7165">
        <w:rPr>
          <w:rStyle w:val="StyleUnderline"/>
          <w:highlight w:val="green"/>
        </w:rPr>
        <w:t>the seemingly race-neutral language of dependency</w:t>
      </w:r>
      <w:r w:rsidRPr="00D9079E">
        <w:rPr>
          <w:sz w:val="12"/>
        </w:rPr>
        <w:t xml:space="preserve">, which </w:t>
      </w:r>
      <w:r w:rsidRPr="006E21F0">
        <w:rPr>
          <w:rStyle w:val="StyleUnderline"/>
          <w:highlight w:val="green"/>
        </w:rPr>
        <w:t>condemned women for</w:t>
      </w:r>
      <w:r w:rsidRPr="00293277">
        <w:rPr>
          <w:rStyle w:val="StyleUnderline"/>
        </w:rPr>
        <w:t xml:space="preserve"> their </w:t>
      </w:r>
      <w:r w:rsidRPr="006E21F0">
        <w:rPr>
          <w:rStyle w:val="Emphasis"/>
          <w:highlight w:val="green"/>
        </w:rPr>
        <w:t>reliance on government rather than a husband.</w:t>
      </w:r>
      <w:r w:rsidRPr="00D9079E">
        <w:rPr>
          <w:sz w:val="12"/>
        </w:rPr>
        <w:t xml:space="preserve"> This dependency on state assistance, while once seen as understandable for white widowed women, became reframed as a source of familial harm and individual pathology when associated with women of color.21</w:t>
      </w:r>
    </w:p>
    <w:p w14:paraId="0FFEE98F" w14:textId="77777777" w:rsidR="00624E2F" w:rsidRPr="00D9079E" w:rsidRDefault="00624E2F" w:rsidP="00624E2F">
      <w:pPr>
        <w:rPr>
          <w:sz w:val="12"/>
        </w:rPr>
      </w:pPr>
      <w:r w:rsidRPr="00D9079E">
        <w:rPr>
          <w:sz w:val="12"/>
        </w:rPr>
        <w:t>With the emergence of globalization and the exportation of US production abroad in the 1970s, the meaning of dependency was made to signify anew.22 Business and political elites, who now relied less on a domestic workforce, increasingly cast social welfare spending as wasteful and detrimental to economic growth, decrying “big government” and the gains of social movements. Further, the enforcement of Global North economic development policies on formerly colonized nations, such as structural adjustment programs, drove new waves of im</w:t>
      </w:r>
      <w:r w:rsidRPr="00E07495">
        <w:rPr>
          <w:rStyle w:val="StyleUnderline"/>
          <w:highlight w:val="green"/>
        </w:rPr>
        <w:t>migration</w:t>
      </w:r>
      <w:r w:rsidRPr="00D9079E">
        <w:rPr>
          <w:sz w:val="12"/>
        </w:rPr>
        <w:t xml:space="preserve"> to the United States comprising people who could no longer afford to live in their home countries. These </w:t>
      </w:r>
      <w:r w:rsidRPr="0095724B">
        <w:rPr>
          <w:rStyle w:val="StyleUnderline"/>
        </w:rPr>
        <w:t xml:space="preserve">migratory classes, </w:t>
      </w:r>
      <w:r w:rsidRPr="00E07495">
        <w:rPr>
          <w:rStyle w:val="StyleUnderline"/>
          <w:highlight w:val="green"/>
        </w:rPr>
        <w:t>figured</w:t>
      </w:r>
      <w:r w:rsidRPr="0095724B">
        <w:rPr>
          <w:rStyle w:val="StyleUnderline"/>
        </w:rPr>
        <w:t xml:space="preserve"> disproportionately </w:t>
      </w:r>
      <w:r w:rsidRPr="00E07495">
        <w:rPr>
          <w:rStyle w:val="StyleUnderline"/>
          <w:highlight w:val="green"/>
        </w:rPr>
        <w:t>in the national imagination as</w:t>
      </w:r>
      <w:r w:rsidRPr="00D9079E">
        <w:rPr>
          <w:sz w:val="12"/>
        </w:rPr>
        <w:t xml:space="preserve"> Mexican/</w:t>
      </w:r>
      <w:r w:rsidRPr="0095724B">
        <w:rPr>
          <w:rStyle w:val="StyleUnderline"/>
        </w:rPr>
        <w:t xml:space="preserve">Latinx, </w:t>
      </w:r>
      <w:r w:rsidRPr="00E07495">
        <w:rPr>
          <w:rStyle w:val="StyleUnderline"/>
        </w:rPr>
        <w:t xml:space="preserve">were similarly cast as </w:t>
      </w:r>
      <w:r w:rsidRPr="00E07495">
        <w:rPr>
          <w:rStyle w:val="Emphasis"/>
          <w:highlight w:val="green"/>
        </w:rPr>
        <w:t>undeserving</w:t>
      </w:r>
      <w:r w:rsidRPr="00E07495">
        <w:rPr>
          <w:rStyle w:val="StyleUnderline"/>
          <w:highlight w:val="green"/>
        </w:rPr>
        <w:t xml:space="preserve"> </w:t>
      </w:r>
      <w:r w:rsidRPr="00E07495">
        <w:rPr>
          <w:rStyle w:val="Emphasis"/>
          <w:highlight w:val="green"/>
        </w:rPr>
        <w:t>drains</w:t>
      </w:r>
      <w:r w:rsidRPr="00E07495">
        <w:rPr>
          <w:rStyle w:val="StyleUnderline"/>
          <w:highlight w:val="green"/>
        </w:rPr>
        <w:t xml:space="preserve"> </w:t>
      </w:r>
      <w:r w:rsidRPr="00524360">
        <w:rPr>
          <w:rStyle w:val="StyleUnderline"/>
          <w:highlight w:val="green"/>
        </w:rPr>
        <w:t xml:space="preserve">on </w:t>
      </w:r>
      <w:r w:rsidRPr="00524360">
        <w:rPr>
          <w:rStyle w:val="Emphasis"/>
          <w:highlight w:val="green"/>
        </w:rPr>
        <w:t>public</w:t>
      </w:r>
      <w:r w:rsidRPr="00524360">
        <w:rPr>
          <w:rStyle w:val="StyleUnderline"/>
          <w:highlight w:val="green"/>
        </w:rPr>
        <w:t xml:space="preserve"> </w:t>
      </w:r>
      <w:r w:rsidRPr="00524360">
        <w:rPr>
          <w:rStyle w:val="Emphasis"/>
          <w:highlight w:val="green"/>
        </w:rPr>
        <w:t>resources</w:t>
      </w:r>
      <w:r w:rsidRPr="0095724B">
        <w:rPr>
          <w:rStyle w:val="StyleUnderline"/>
        </w:rPr>
        <w:t>.</w:t>
      </w:r>
      <w:r w:rsidRPr="00D9079E">
        <w:rPr>
          <w:sz w:val="12"/>
        </w:rPr>
        <w:t xml:space="preserve"> Meanwhile, in 1974, the creation of a new federal supplemental security program significantly raised Social Security benefits for elderly, blind, and disabled people, which seemingly intensified the perceived distinctions between the deserving (e.g., elderly and disabled) and undeserving (e.g., single-mother) poor. However, </w:t>
      </w:r>
      <w:r w:rsidRPr="00144F75">
        <w:rPr>
          <w:rStyle w:val="StyleUnderline"/>
        </w:rPr>
        <w:t>the emergence of</w:t>
      </w:r>
      <w:r w:rsidRPr="00D9079E">
        <w:rPr>
          <w:sz w:val="12"/>
        </w:rPr>
        <w:t xml:space="preserve"> ssi as </w:t>
      </w:r>
      <w:r w:rsidRPr="00144F75">
        <w:rPr>
          <w:rStyle w:val="StyleUnderline"/>
        </w:rPr>
        <w:t xml:space="preserve">a disability program soon led to controversy, as the program’s </w:t>
      </w:r>
      <w:r w:rsidRPr="00E75353">
        <w:rPr>
          <w:rStyle w:val="StyleUnderline"/>
        </w:rPr>
        <w:t>critics raised the specter of disability fraud.</w:t>
      </w:r>
      <w:r w:rsidRPr="00E75353">
        <w:rPr>
          <w:sz w:val="12"/>
        </w:rPr>
        <w:t xml:space="preserve">23 </w:t>
      </w:r>
      <w:r w:rsidRPr="00E75353">
        <w:rPr>
          <w:rStyle w:val="StyleUnderline"/>
        </w:rPr>
        <w:t xml:space="preserve">The program became the target of many of the same </w:t>
      </w:r>
      <w:r w:rsidRPr="00AA6A2C">
        <w:rPr>
          <w:rStyle w:val="StyleUnderline"/>
          <w:highlight w:val="green"/>
        </w:rPr>
        <w:t>allegations lobbed at</w:t>
      </w:r>
      <w:r w:rsidRPr="00E75353">
        <w:rPr>
          <w:rStyle w:val="StyleUnderline"/>
        </w:rPr>
        <w:t xml:space="preserve"> welfare and its recipients.</w:t>
      </w:r>
      <w:r w:rsidRPr="00E75353">
        <w:rPr>
          <w:sz w:val="12"/>
        </w:rPr>
        <w:t xml:space="preserve"> Noncitizen recipients</w:t>
      </w:r>
      <w:r w:rsidRPr="00D9079E">
        <w:rPr>
          <w:sz w:val="12"/>
        </w:rPr>
        <w:t xml:space="preserve"> of ssi were particularly vulnerable to these accusations, as they were targeted by the pervasive nativist myth that immigrants come to the United States to take advantage of its social programs.</w:t>
      </w:r>
    </w:p>
    <w:p w14:paraId="4152D4D0" w14:textId="77777777" w:rsidR="00624E2F" w:rsidRPr="00D9079E" w:rsidRDefault="00624E2F" w:rsidP="00624E2F">
      <w:pPr>
        <w:rPr>
          <w:sz w:val="12"/>
        </w:rPr>
      </w:pPr>
      <w:r w:rsidRPr="00D9079E">
        <w:rPr>
          <w:sz w:val="12"/>
        </w:rPr>
        <w:t xml:space="preserve">Though single-issue </w:t>
      </w:r>
      <w:r w:rsidRPr="004B611B">
        <w:rPr>
          <w:rStyle w:val="StyleUnderline"/>
        </w:rPr>
        <w:t xml:space="preserve">identity politics may have partitioned these subjects— </w:t>
      </w:r>
      <w:r w:rsidRPr="0000089D">
        <w:rPr>
          <w:rStyle w:val="StyleUnderline"/>
          <w:highlight w:val="green"/>
        </w:rPr>
        <w:t>single mothers, working</w:t>
      </w:r>
      <w:r w:rsidRPr="0000089D">
        <w:rPr>
          <w:rStyle w:val="StyleUnderline"/>
        </w:rPr>
        <w:t xml:space="preserve"> im</w:t>
      </w:r>
      <w:r w:rsidRPr="0000089D">
        <w:rPr>
          <w:rStyle w:val="StyleUnderline"/>
          <w:highlight w:val="green"/>
        </w:rPr>
        <w:t>migrants, and disabled nonworkers</w:t>
      </w:r>
      <w:r w:rsidRPr="004B611B">
        <w:rPr>
          <w:rStyle w:val="StyleUnderline"/>
        </w:rPr>
        <w:t xml:space="preserve">—into separate categories, the maneuvers of </w:t>
      </w:r>
      <w:r w:rsidRPr="00E75353">
        <w:rPr>
          <w:rStyle w:val="StyleUnderline"/>
        </w:rPr>
        <w:t xml:space="preserve">austerity politics </w:t>
      </w:r>
      <w:r w:rsidRPr="0000089D">
        <w:rPr>
          <w:rStyle w:val="StyleUnderline"/>
          <w:highlight w:val="green"/>
        </w:rPr>
        <w:t xml:space="preserve">linked </w:t>
      </w:r>
      <w:r w:rsidRPr="0000089D">
        <w:rPr>
          <w:rStyle w:val="StyleUnderline"/>
        </w:rPr>
        <w:t>them</w:t>
      </w:r>
      <w:r w:rsidRPr="004B611B">
        <w:rPr>
          <w:rStyle w:val="StyleUnderline"/>
        </w:rPr>
        <w:t xml:space="preserve"> </w:t>
      </w:r>
      <w:r w:rsidRPr="00E64354">
        <w:rPr>
          <w:rStyle w:val="StyleUnderline"/>
          <w:highlight w:val="green"/>
        </w:rPr>
        <w:t>under the banner of pathological dependency.</w:t>
      </w:r>
      <w:r w:rsidRPr="00D9079E">
        <w:rPr>
          <w:sz w:val="12"/>
        </w:rPr>
        <w:t xml:space="preserve"> Following the signing of prwora in 1996, these US fictions of dependency helped underpin the large-scale decimation of the welfare state. prwora constituted a multipronged attack on the nation’s perceived drains: racialized motherhood and families, poor single mothers, disabled people, and immigrants. </w:t>
      </w:r>
      <w:r w:rsidRPr="008A3AD0">
        <w:rPr>
          <w:rStyle w:val="StyleUnderline"/>
        </w:rPr>
        <w:t>With</w:t>
      </w:r>
      <w:r w:rsidRPr="00D9079E">
        <w:rPr>
          <w:sz w:val="12"/>
        </w:rPr>
        <w:t xml:space="preserve"> prwora, the </w:t>
      </w:r>
      <w:r w:rsidRPr="004973B0">
        <w:rPr>
          <w:rStyle w:val="StyleUnderline"/>
          <w:highlight w:val="green"/>
        </w:rPr>
        <w:t>Aid</w:t>
      </w:r>
      <w:r w:rsidRPr="00D9079E">
        <w:rPr>
          <w:sz w:val="12"/>
        </w:rPr>
        <w:t xml:space="preserve"> to Families with Dependent Children (afdc), formerly the Aid to Dependent Children (adc), program became Temporary Assistance for Needy Families (tanf), </w:t>
      </w:r>
      <w:r w:rsidRPr="004973B0">
        <w:rPr>
          <w:rStyle w:val="StyleUnderline"/>
          <w:highlight w:val="green"/>
        </w:rPr>
        <w:t>transitioning</w:t>
      </w:r>
      <w:r w:rsidRPr="008A3AD0">
        <w:rPr>
          <w:rStyle w:val="StyleUnderline"/>
        </w:rPr>
        <w:t xml:space="preserve"> from an open-ended entitlement program </w:t>
      </w:r>
      <w:r w:rsidRPr="004973B0">
        <w:rPr>
          <w:rStyle w:val="StyleUnderline"/>
          <w:highlight w:val="green"/>
        </w:rPr>
        <w:t>to a</w:t>
      </w:r>
      <w:r w:rsidRPr="008A3AD0">
        <w:rPr>
          <w:rStyle w:val="StyleUnderline"/>
        </w:rPr>
        <w:t xml:space="preserve"> block </w:t>
      </w:r>
      <w:r w:rsidRPr="004973B0">
        <w:rPr>
          <w:rStyle w:val="StyleUnderline"/>
          <w:highlight w:val="green"/>
        </w:rPr>
        <w:t>grant</w:t>
      </w:r>
      <w:r w:rsidRPr="008A3AD0">
        <w:rPr>
          <w:rStyle w:val="StyleUnderline"/>
        </w:rPr>
        <w:t xml:space="preserve"> replete </w:t>
      </w:r>
      <w:r w:rsidRPr="004973B0">
        <w:rPr>
          <w:rStyle w:val="StyleUnderline"/>
          <w:highlight w:val="green"/>
        </w:rPr>
        <w:t>with time limits and stringent work requirements</w:t>
      </w:r>
      <w:r w:rsidRPr="00D9079E">
        <w:rPr>
          <w:sz w:val="12"/>
        </w:rPr>
        <w:t xml:space="preserve">. For children, </w:t>
      </w:r>
      <w:r w:rsidRPr="00A25DFB">
        <w:rPr>
          <w:rStyle w:val="StyleUnderline"/>
        </w:rPr>
        <w:t>the parameters for claiming disability</w:t>
      </w:r>
      <w:r w:rsidRPr="00D9079E">
        <w:rPr>
          <w:sz w:val="12"/>
        </w:rPr>
        <w:t xml:space="preserve"> and ssi </w:t>
      </w:r>
      <w:r w:rsidRPr="00A25DFB">
        <w:rPr>
          <w:rStyle w:val="StyleUnderline"/>
        </w:rPr>
        <w:t>tightened</w:t>
      </w:r>
      <w:r w:rsidRPr="00D45A54">
        <w:rPr>
          <w:rStyle w:val="StyleUnderline"/>
        </w:rPr>
        <w:t>. For noncitizen immigrants, access to federal</w:t>
      </w:r>
      <w:r w:rsidRPr="00D9079E">
        <w:rPr>
          <w:sz w:val="12"/>
        </w:rPr>
        <w:t xml:space="preserve">, state, and local public </w:t>
      </w:r>
      <w:r w:rsidRPr="00D45A54">
        <w:rPr>
          <w:rStyle w:val="StyleUnderline"/>
        </w:rPr>
        <w:t>services</w:t>
      </w:r>
      <w:r w:rsidRPr="00D9079E">
        <w:rPr>
          <w:sz w:val="12"/>
        </w:rPr>
        <w:t xml:space="preserve">, including ssi and food stamps, </w:t>
      </w:r>
      <w:r w:rsidRPr="00D45A54">
        <w:rPr>
          <w:rStyle w:val="StyleUnderline"/>
        </w:rPr>
        <w:t xml:space="preserve">was restricted. </w:t>
      </w:r>
      <w:r w:rsidRPr="00D9079E">
        <w:rPr>
          <w:sz w:val="12"/>
        </w:rPr>
        <w:t>Finally, to enforce the “proper” dependency represented by the nuclear family, the newly minted law discouraged single-parent households and children born out of wedlock, declaring both that “marriage is the foundation of a successful society” and that “out-of-wedlock pregnancy and reduction in out-of-wedlock births are very important Government interests.”24</w:t>
      </w:r>
    </w:p>
    <w:p w14:paraId="21BAFC71" w14:textId="77777777" w:rsidR="00624E2F" w:rsidRPr="00B77FE0" w:rsidRDefault="00624E2F" w:rsidP="00624E2F">
      <w:pPr>
        <w:rPr>
          <w:b/>
          <w:iCs/>
          <w:u w:val="single"/>
          <w:bdr w:val="single" w:sz="8" w:space="0" w:color="auto"/>
        </w:rPr>
      </w:pPr>
      <w:r w:rsidRPr="00D9079E">
        <w:rPr>
          <w:sz w:val="12"/>
        </w:rPr>
        <w:t xml:space="preserve">prwora thus marked a watershed moment in the ongoing divestment from US welfare and infrastructural support, </w:t>
      </w:r>
      <w:r w:rsidRPr="00862B44">
        <w:rPr>
          <w:rStyle w:val="StyleUnderline"/>
        </w:rPr>
        <w:t>occupying the epicenter of a constellation of policy shifts</w:t>
      </w:r>
      <w:r w:rsidRPr="00D9079E">
        <w:rPr>
          <w:sz w:val="12"/>
        </w:rPr>
        <w:t xml:space="preserve"> spanning the late twentieth and early twenty-first centuries. </w:t>
      </w:r>
      <w:r w:rsidRPr="00296769">
        <w:rPr>
          <w:rStyle w:val="StyleUnderline"/>
        </w:rPr>
        <w:t xml:space="preserve">Given </w:t>
      </w:r>
      <w:r w:rsidRPr="00296769">
        <w:rPr>
          <w:rStyle w:val="StyleUnderline"/>
          <w:highlight w:val="green"/>
        </w:rPr>
        <w:t xml:space="preserve">the immense </w:t>
      </w:r>
      <w:r w:rsidRPr="00296769">
        <w:rPr>
          <w:rStyle w:val="Emphasis"/>
          <w:highlight w:val="green"/>
        </w:rPr>
        <w:t>material</w:t>
      </w:r>
      <w:r w:rsidRPr="00296769">
        <w:rPr>
          <w:rStyle w:val="StyleUnderline"/>
          <w:highlight w:val="green"/>
        </w:rPr>
        <w:t xml:space="preserve"> and </w:t>
      </w:r>
      <w:r w:rsidRPr="00296769">
        <w:rPr>
          <w:rStyle w:val="Emphasis"/>
          <w:highlight w:val="green"/>
        </w:rPr>
        <w:t>cultural impacts</w:t>
      </w:r>
      <w:r w:rsidRPr="00296769">
        <w:rPr>
          <w:rStyle w:val="StyleUnderline"/>
          <w:highlight w:val="green"/>
        </w:rPr>
        <w:t xml:space="preserve"> of </w:t>
      </w:r>
      <w:r w:rsidRPr="00296769">
        <w:rPr>
          <w:rStyle w:val="Emphasis"/>
          <w:highlight w:val="green"/>
        </w:rPr>
        <w:t>antidependency discourse</w:t>
      </w:r>
      <w:r w:rsidRPr="004D101B">
        <w:rPr>
          <w:rStyle w:val="StyleUnderline"/>
        </w:rPr>
        <w:t xml:space="preserve"> on the US infrastructural landscape, impacts disproportionately borne by multiply marginalized populations</w:t>
      </w:r>
      <w:r w:rsidRPr="00D9079E">
        <w:rPr>
          <w:sz w:val="12"/>
        </w:rPr>
        <w:t xml:space="preserve">, I identify 1996 US welfare reform as my periodizing event. prwora perpetuated and worsened </w:t>
      </w:r>
      <w:r w:rsidRPr="004D101B">
        <w:rPr>
          <w:rStyle w:val="StyleUnderline"/>
        </w:rPr>
        <w:t>the manifold crises of care</w:t>
      </w:r>
      <w:r w:rsidRPr="00D9079E">
        <w:rPr>
          <w:sz w:val="12"/>
        </w:rPr>
        <w:t xml:space="preserve"> making up the terrain on which this book unfolds, “shortening [welfare] recipients’ lives by nearly six months,” as Felicia Kornbluh and Gwendolyn Mink write.25 It </w:t>
      </w:r>
      <w:r w:rsidRPr="00296769">
        <w:rPr>
          <w:rStyle w:val="Emphasis"/>
          <w:highlight w:val="green"/>
        </w:rPr>
        <w:t>is</w:t>
      </w:r>
      <w:r w:rsidRPr="004D101B">
        <w:rPr>
          <w:rStyle w:val="StyleUnderline"/>
        </w:rPr>
        <w:t xml:space="preserve"> therefore </w:t>
      </w:r>
      <w:r w:rsidRPr="00296769">
        <w:rPr>
          <w:rStyle w:val="Emphasis"/>
          <w:highlight w:val="green"/>
        </w:rPr>
        <w:t>the anchoring example</w:t>
      </w:r>
      <w:r w:rsidRPr="004D101B">
        <w:rPr>
          <w:rStyle w:val="StyleUnderline"/>
        </w:rPr>
        <w:t>, though by no means the only example</w:t>
      </w:r>
      <w:r w:rsidRPr="00984A43">
        <w:rPr>
          <w:rStyle w:val="StyleUnderline"/>
        </w:rPr>
        <w:t xml:space="preserve">, </w:t>
      </w:r>
      <w:r w:rsidRPr="00296769">
        <w:rPr>
          <w:rStyle w:val="Emphasis"/>
          <w:highlight w:val="green"/>
        </w:rPr>
        <w:t>of</w:t>
      </w:r>
      <w:r w:rsidRPr="00D9079E">
        <w:rPr>
          <w:sz w:val="12"/>
        </w:rPr>
        <w:t xml:space="preserve"> what I term</w:t>
      </w:r>
      <w:r w:rsidRPr="004D101B">
        <w:rPr>
          <w:rStyle w:val="StyleUnderline"/>
        </w:rPr>
        <w:t xml:space="preserve"> </w:t>
      </w:r>
      <w:r w:rsidRPr="00296769">
        <w:rPr>
          <w:rStyle w:val="Emphasis"/>
          <w:highlight w:val="green"/>
        </w:rPr>
        <w:t>infrastructural violence.</w:t>
      </w:r>
    </w:p>
    <w:p w14:paraId="68E36AA8" w14:textId="77777777" w:rsidR="00624E2F" w:rsidRPr="00ED1A48" w:rsidRDefault="00624E2F" w:rsidP="00624E2F">
      <w:pPr>
        <w:pStyle w:val="Heading4"/>
      </w:pPr>
      <w:r>
        <w:t xml:space="preserve">Markets rely on </w:t>
      </w:r>
      <w:r w:rsidRPr="00B14432">
        <w:rPr>
          <w:u w:val="single"/>
        </w:rPr>
        <w:t>eugenics</w:t>
      </w:r>
      <w:r w:rsidRPr="00546788">
        <w:t xml:space="preserve"> to enforce the wage</w:t>
      </w:r>
      <w:r>
        <w:t xml:space="preserve"> – under the guise of ‘rehabilitation’, those who cannot meet the </w:t>
      </w:r>
      <w:r w:rsidRPr="00A667D8">
        <w:rPr>
          <w:u w:val="single"/>
        </w:rPr>
        <w:t>productivity standards</w:t>
      </w:r>
      <w:r>
        <w:t xml:space="preserve"> of the average worker are subject to mass incarceration in prisons or asylums and forced sterilization.</w:t>
      </w:r>
    </w:p>
    <w:p w14:paraId="777FAF88" w14:textId="77777777" w:rsidR="00624E2F" w:rsidRPr="003521AE" w:rsidRDefault="00624E2F" w:rsidP="00624E2F">
      <w:pPr>
        <w:rPr>
          <w:sz w:val="12"/>
        </w:rPr>
      </w:pPr>
      <w:r w:rsidRPr="003521AE">
        <w:rPr>
          <w:rStyle w:val="Style13ptBold"/>
        </w:rPr>
        <w:t>Rosenthal 21</w:t>
      </w:r>
      <w:r w:rsidRPr="003521AE">
        <w:t xml:space="preserve"> </w:t>
      </w:r>
      <w:r w:rsidRPr="003521AE">
        <w:rPr>
          <w:sz w:val="12"/>
        </w:rPr>
        <w:t>[8-23-2021.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York.//Spence + thanks liz!]</w:t>
      </w:r>
    </w:p>
    <w:p w14:paraId="787DE1F3" w14:textId="77777777" w:rsidR="00624E2F" w:rsidRPr="004368DF" w:rsidRDefault="00624E2F" w:rsidP="00624E2F">
      <w:pPr>
        <w:rPr>
          <w:sz w:val="12"/>
        </w:rPr>
      </w:pPr>
      <w:r w:rsidRPr="004368DF">
        <w:rPr>
          <w:sz w:val="12"/>
        </w:rPr>
        <w:t xml:space="preserve">Given </w:t>
      </w:r>
      <w:r w:rsidRPr="00FC09D2">
        <w:rPr>
          <w:rStyle w:val="StyleUnderline"/>
        </w:rPr>
        <w:t>the disproportionate rates at which people of color and disabled people are over-represented within the U.S. prison population</w:t>
      </w:r>
      <w:r w:rsidRPr="004368DF">
        <w:rPr>
          <w:sz w:val="12"/>
        </w:rPr>
        <w:t xml:space="preserve">, the above abuses </w:t>
      </w:r>
      <w:r w:rsidRPr="00FC09D2">
        <w:rPr>
          <w:rStyle w:val="StyleUnderline"/>
        </w:rPr>
        <w:t>were</w:t>
      </w:r>
      <w:r w:rsidRPr="004368DF">
        <w:rPr>
          <w:sz w:val="12"/>
        </w:rPr>
        <w:t xml:space="preserve"> essentially a case of modern </w:t>
      </w:r>
      <w:r w:rsidRPr="001C53DE">
        <w:rPr>
          <w:rStyle w:val="Emphasis"/>
          <w:highlight w:val="green"/>
        </w:rPr>
        <w:t>eugenics</w:t>
      </w:r>
      <w:r w:rsidRPr="004368DF">
        <w:rPr>
          <w:sz w:val="12"/>
        </w:rPr>
        <w:t xml:space="preserve"> being </w:t>
      </w:r>
      <w:r w:rsidRPr="001C53DE">
        <w:rPr>
          <w:rStyle w:val="StyleUnderline"/>
          <w:highlight w:val="green"/>
        </w:rPr>
        <w:t>carried out against</w:t>
      </w:r>
      <w:r w:rsidRPr="004368DF">
        <w:rPr>
          <w:sz w:val="12"/>
        </w:rPr>
        <w:t xml:space="preserve"> precisely those populations that have been historically targeted – </w:t>
      </w:r>
      <w:r w:rsidRPr="001C53DE">
        <w:rPr>
          <w:rStyle w:val="StyleUnderline"/>
          <w:highlight w:val="green"/>
        </w:rPr>
        <w:t>disabled people, people of color, and women</w:t>
      </w:r>
      <w:r w:rsidRPr="00FC09D2">
        <w:rPr>
          <w:rStyle w:val="StyleUnderline"/>
        </w:rPr>
        <w:t xml:space="preserve"> in poverty</w:t>
      </w:r>
      <w:r w:rsidRPr="004368DF">
        <w:rPr>
          <w:sz w:val="12"/>
        </w:rPr>
        <w:t xml:space="preserve">. What </w:t>
      </w:r>
      <w:r w:rsidRPr="00FC09D2">
        <w:rPr>
          <w:rStyle w:val="StyleUnderline"/>
        </w:rPr>
        <w:t xml:space="preserve">this </w:t>
      </w:r>
      <w:r w:rsidRPr="001C53DE">
        <w:rPr>
          <w:rStyle w:val="StyleUnderline"/>
          <w:highlight w:val="green"/>
        </w:rPr>
        <w:t>demonstrates</w:t>
      </w:r>
      <w:r w:rsidRPr="004368DF">
        <w:rPr>
          <w:sz w:val="12"/>
        </w:rPr>
        <w:t xml:space="preserve"> is </w:t>
      </w:r>
      <w:r w:rsidRPr="001C53DE">
        <w:rPr>
          <w:rStyle w:val="StyleUnderline"/>
          <w:highlight w:val="green"/>
        </w:rPr>
        <w:t>the insidious ways</w:t>
      </w:r>
      <w:r w:rsidRPr="00FC09D2">
        <w:rPr>
          <w:rStyle w:val="StyleUnderline"/>
        </w:rPr>
        <w:t xml:space="preserve"> in which the matrix of institutional confinement, disability oppression, and </w:t>
      </w:r>
      <w:r w:rsidRPr="001C53DE">
        <w:rPr>
          <w:rStyle w:val="Emphasis"/>
          <w:highlight w:val="green"/>
        </w:rPr>
        <w:t>eliminationist</w:t>
      </w:r>
      <w:r w:rsidRPr="00FC09D2">
        <w:rPr>
          <w:rStyle w:val="StyleUnderline"/>
        </w:rPr>
        <w:t xml:space="preserve"> social </w:t>
      </w:r>
      <w:r w:rsidRPr="001C53DE">
        <w:rPr>
          <w:rStyle w:val="Emphasis"/>
          <w:highlight w:val="green"/>
        </w:rPr>
        <w:t>policy</w:t>
      </w:r>
      <w:r w:rsidRPr="00A73470">
        <w:rPr>
          <w:rStyle w:val="StyleUnderline"/>
        </w:rPr>
        <w:t xml:space="preserve"> has </w:t>
      </w:r>
      <w:r w:rsidRPr="001C53DE">
        <w:rPr>
          <w:rStyle w:val="Emphasis"/>
          <w:highlight w:val="green"/>
        </w:rPr>
        <w:t>remained</w:t>
      </w:r>
      <w:r w:rsidRPr="00A73470">
        <w:rPr>
          <w:rStyle w:val="StyleUnderline"/>
        </w:rPr>
        <w:t xml:space="preserve"> a </w:t>
      </w:r>
      <w:r w:rsidRPr="001C53DE">
        <w:rPr>
          <w:rStyle w:val="Emphasis"/>
          <w:highlight w:val="green"/>
        </w:rPr>
        <w:t>persistent</w:t>
      </w:r>
      <w:r w:rsidRPr="00A73470">
        <w:rPr>
          <w:rStyle w:val="StyleUnderline"/>
        </w:rPr>
        <w:t xml:space="preserve"> feature of modern capitalist society, even as it has undergone</w:t>
      </w:r>
      <w:r w:rsidRPr="004368DF">
        <w:rPr>
          <w:sz w:val="12"/>
        </w:rPr>
        <w:t xml:space="preserve"> mutations, </w:t>
      </w:r>
      <w:r w:rsidRPr="00A73470">
        <w:rPr>
          <w:rStyle w:val="StyleUnderline"/>
        </w:rPr>
        <w:t>adaptations, and reconfigurations</w:t>
      </w:r>
      <w:r w:rsidRPr="004368DF">
        <w:rPr>
          <w:sz w:val="12"/>
        </w:rPr>
        <w:t xml:space="preserve"> over past decades and centuries.</w:t>
      </w:r>
    </w:p>
    <w:p w14:paraId="105216B3" w14:textId="77777777" w:rsidR="00624E2F" w:rsidRPr="004368DF" w:rsidRDefault="00624E2F" w:rsidP="00624E2F">
      <w:pPr>
        <w:rPr>
          <w:sz w:val="12"/>
        </w:rPr>
      </w:pPr>
      <w:r w:rsidRPr="00056EF7">
        <w:rPr>
          <w:rStyle w:val="StyleUnderline"/>
        </w:rPr>
        <w:t xml:space="preserve">Insofar as the ruthlessly competitive accumulation of </w:t>
      </w:r>
      <w:r w:rsidRPr="00B34885">
        <w:rPr>
          <w:rStyle w:val="StyleUnderline"/>
        </w:rPr>
        <w:t>capital via exploited labor has been the</w:t>
      </w:r>
      <w:r w:rsidRPr="004368DF">
        <w:rPr>
          <w:sz w:val="12"/>
        </w:rPr>
        <w:t xml:space="preserve"> constant </w:t>
      </w:r>
      <w:r w:rsidRPr="00B34885">
        <w:rPr>
          <w:rStyle w:val="StyleUnderline"/>
        </w:rPr>
        <w:t>guiding imperative</w:t>
      </w:r>
      <w:r w:rsidRPr="004368DF">
        <w:rPr>
          <w:sz w:val="12"/>
        </w:rPr>
        <w:t xml:space="preserve"> of historical capitalism, </w:t>
      </w:r>
      <w:r w:rsidRPr="00B56118">
        <w:rPr>
          <w:rStyle w:val="Emphasis"/>
          <w:highlight w:val="green"/>
        </w:rPr>
        <w:t>disabled people</w:t>
      </w:r>
      <w:r w:rsidRPr="00056EF7">
        <w:rPr>
          <w:rStyle w:val="StyleUnderline"/>
        </w:rPr>
        <w:t xml:space="preserve"> have ever </w:t>
      </w:r>
      <w:r w:rsidRPr="00B56118">
        <w:rPr>
          <w:rStyle w:val="Emphasis"/>
          <w:highlight w:val="green"/>
        </w:rPr>
        <w:t>represent</w:t>
      </w:r>
      <w:r w:rsidRPr="00B56118">
        <w:rPr>
          <w:rStyle w:val="StyleUnderline"/>
        </w:rPr>
        <w:t xml:space="preserve">ed </w:t>
      </w:r>
      <w:r w:rsidRPr="00B56118">
        <w:rPr>
          <w:rStyle w:val="Emphasis"/>
          <w:highlight w:val="green"/>
        </w:rPr>
        <w:t>a troublesome source o</w:t>
      </w:r>
      <w:r w:rsidRPr="00056EF7">
        <w:rPr>
          <w:rStyle w:val="Emphasis"/>
        </w:rPr>
        <w:t>f</w:t>
      </w:r>
      <w:r w:rsidRPr="00056EF7">
        <w:rPr>
          <w:rStyle w:val="StyleUnderline"/>
        </w:rPr>
        <w:t xml:space="preserve"> </w:t>
      </w:r>
      <w:r w:rsidRPr="004368DF">
        <w:rPr>
          <w:sz w:val="12"/>
        </w:rPr>
        <w:t xml:space="preserve">non- (or even </w:t>
      </w:r>
      <w:r w:rsidRPr="00B56118">
        <w:rPr>
          <w:rStyle w:val="Emphasis"/>
          <w:highlight w:val="green"/>
        </w:rPr>
        <w:t>counter-</w:t>
      </w:r>
      <w:r w:rsidRPr="004368DF">
        <w:rPr>
          <w:sz w:val="12"/>
          <w:szCs w:val="2"/>
        </w:rPr>
        <w:t xml:space="preserve">) </w:t>
      </w:r>
      <w:r w:rsidRPr="00B56118">
        <w:rPr>
          <w:rStyle w:val="Emphasis"/>
          <w:highlight w:val="green"/>
        </w:rPr>
        <w:t>profitability</w:t>
      </w:r>
      <w:r w:rsidRPr="004368DF">
        <w:rPr>
          <w:sz w:val="12"/>
        </w:rPr>
        <w:t xml:space="preserve"> to the ruling class. </w:t>
      </w:r>
      <w:r w:rsidRPr="00592DF8">
        <w:rPr>
          <w:rStyle w:val="StyleUnderline"/>
        </w:rPr>
        <w:t>The labor power that disabled people possess</w:t>
      </w:r>
      <w:r w:rsidRPr="004368DF">
        <w:rPr>
          <w:sz w:val="12"/>
        </w:rPr>
        <w:t xml:space="preserve"> – the basic unit of commodity value under capitalism </w:t>
      </w:r>
      <w:r w:rsidRPr="00592DF8">
        <w:rPr>
          <w:rStyle w:val="StyleUnderline"/>
        </w:rPr>
        <w:t>– is deemed an invalid, defective, or otherwise undesirable resource vis-à-vis the productive economy.</w:t>
      </w:r>
      <w:r w:rsidRPr="00C47DDD">
        <w:rPr>
          <w:rStyle w:val="StyleUnderline"/>
        </w:rPr>
        <w:t>2</w:t>
      </w:r>
      <w:r w:rsidRPr="00C47DDD">
        <w:rPr>
          <w:rStyle w:val="StyleUnderline"/>
          <w:highlight w:val="green"/>
        </w:rPr>
        <w:t>As the</w:t>
      </w:r>
      <w:r w:rsidRPr="00592DF8">
        <w:rPr>
          <w:rStyle w:val="StyleUnderline"/>
        </w:rPr>
        <w:t xml:space="preserve"> U.S. </w:t>
      </w:r>
      <w:r w:rsidRPr="00C47DDD">
        <w:rPr>
          <w:rStyle w:val="StyleUnderline"/>
          <w:highlight w:val="green"/>
        </w:rPr>
        <w:t>fed</w:t>
      </w:r>
      <w:r w:rsidRPr="00592DF8">
        <w:rPr>
          <w:rStyle w:val="StyleUnderline"/>
        </w:rPr>
        <w:t xml:space="preserve">eral government </w:t>
      </w:r>
      <w:r w:rsidRPr="00C47DDD">
        <w:rPr>
          <w:rStyle w:val="StyleUnderline"/>
          <w:highlight w:val="green"/>
        </w:rPr>
        <w:t>defines it,</w:t>
      </w:r>
      <w:r w:rsidRPr="00592DF8">
        <w:rPr>
          <w:rStyle w:val="StyleUnderline"/>
        </w:rPr>
        <w:t xml:space="preserve"> </w:t>
      </w:r>
      <w:r w:rsidRPr="00C47DDD">
        <w:rPr>
          <w:rStyle w:val="StyleUnderline"/>
          <w:highlight w:val="green"/>
        </w:rPr>
        <w:t xml:space="preserve">to be disabled </w:t>
      </w:r>
      <w:r w:rsidRPr="005F307F">
        <w:rPr>
          <w:rStyle w:val="StyleUnderline"/>
          <w:highlight w:val="green"/>
        </w:rPr>
        <w:t xml:space="preserve">is to be “unable to </w:t>
      </w:r>
      <w:r w:rsidRPr="00C47DDD">
        <w:rPr>
          <w:rStyle w:val="StyleUnderline"/>
          <w:highlight w:val="green"/>
        </w:rPr>
        <w:t>engage in</w:t>
      </w:r>
      <w:r w:rsidRPr="00592DF8">
        <w:rPr>
          <w:rStyle w:val="StyleUnderline"/>
        </w:rPr>
        <w:t xml:space="preserve"> </w:t>
      </w:r>
      <w:r w:rsidRPr="0043654E">
        <w:rPr>
          <w:rStyle w:val="StyleUnderline"/>
        </w:rPr>
        <w:t>substantial gainful activity”</w:t>
      </w:r>
      <w:r w:rsidRPr="0043654E">
        <w:rPr>
          <w:sz w:val="12"/>
        </w:rPr>
        <w:t xml:space="preserve">;3 in other words, </w:t>
      </w:r>
      <w:r w:rsidRPr="0043654E">
        <w:rPr>
          <w:rStyle w:val="StyleUnderline"/>
        </w:rPr>
        <w:t xml:space="preserve">to be unable to competitively acquire </w:t>
      </w:r>
      <w:r w:rsidRPr="0043654E">
        <w:rPr>
          <w:rStyle w:val="StyleUnderline"/>
          <w:highlight w:val="green"/>
        </w:rPr>
        <w:t>a paying job</w:t>
      </w:r>
      <w:r w:rsidRPr="0043654E">
        <w:rPr>
          <w:rStyle w:val="StyleUnderline"/>
        </w:rPr>
        <w:t xml:space="preserve"> within the prevailing conditi</w:t>
      </w:r>
      <w:r w:rsidRPr="00D114FA">
        <w:rPr>
          <w:rStyle w:val="StyleUnderline"/>
        </w:rPr>
        <w:t>ons of</w:t>
      </w:r>
      <w:r w:rsidRPr="004368DF">
        <w:rPr>
          <w:sz w:val="12"/>
        </w:rPr>
        <w:t xml:space="preserve"> capitalist wage-</w:t>
      </w:r>
      <w:r w:rsidRPr="00D114FA">
        <w:rPr>
          <w:rStyle w:val="StyleUnderline"/>
        </w:rPr>
        <w:t>labor</w:t>
      </w:r>
      <w:r w:rsidRPr="004368DF">
        <w:rPr>
          <w:sz w:val="12"/>
        </w:rPr>
        <w:t>.3</w:t>
      </w:r>
    </w:p>
    <w:p w14:paraId="383D8866" w14:textId="77777777" w:rsidR="00624E2F" w:rsidRPr="00607DEC" w:rsidRDefault="00624E2F" w:rsidP="00624E2F">
      <w:pPr>
        <w:rPr>
          <w:rStyle w:val="Emphasis"/>
        </w:rPr>
      </w:pPr>
      <w:r w:rsidRPr="004368DF">
        <w:rPr>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A44F1C">
        <w:rPr>
          <w:sz w:val="12"/>
          <w:szCs w:val="12"/>
        </w:rPr>
        <w:t>In truth, and conceptualized broadly, disabled people occupy a class position that spans the proletariat: the active working class, the reserve army of labor, and the so-called</w:t>
      </w:r>
      <w:r w:rsidRPr="00A44F1C">
        <w:rPr>
          <w:sz w:val="2"/>
          <w:szCs w:val="12"/>
        </w:rPr>
        <w:t xml:space="preserve"> </w:t>
      </w:r>
      <w:r w:rsidRPr="004368DF">
        <w:rPr>
          <w:sz w:val="12"/>
        </w:rPr>
        <w:t xml:space="preserve">lumpenproletariat.4 </w:t>
      </w:r>
      <w:r w:rsidRPr="006B1C42">
        <w:rPr>
          <w:rStyle w:val="StyleUnderline"/>
        </w:rPr>
        <w:t xml:space="preserve">Under any conception, however, disabled people under capitalism are, by definition, so many ‘damaged goods’; </w:t>
      </w:r>
      <w:r w:rsidRPr="004368DF">
        <w:rPr>
          <w:sz w:val="12"/>
        </w:rPr>
        <w:t xml:space="preserve">commodities </w:t>
      </w:r>
      <w:r w:rsidRPr="005E4355">
        <w:rPr>
          <w:rStyle w:val="StyleUnderline"/>
          <w:highlight w:val="green"/>
        </w:rPr>
        <w:t>systematically devalued</w:t>
      </w:r>
      <w:r w:rsidRPr="006B1C42">
        <w:rPr>
          <w:rStyle w:val="StyleUnderline"/>
        </w:rPr>
        <w:t xml:space="preserve"> as a result of inherited or acquired ‘deficits’ in their functioning as components of capital accumulation.</w:t>
      </w:r>
      <w:r w:rsidRPr="004368DF">
        <w:rPr>
          <w:sz w:val="12"/>
        </w:rPr>
        <w:t xml:space="preserve"> </w:t>
      </w:r>
      <w:r w:rsidRPr="00607DEC">
        <w:rPr>
          <w:rStyle w:val="Emphasis"/>
        </w:rPr>
        <w:t>Thus</w:t>
      </w:r>
      <w:r w:rsidRPr="004368DF">
        <w:rPr>
          <w:sz w:val="12"/>
        </w:rPr>
        <w:t>, to the capitalist ruling class</w:t>
      </w:r>
      <w:r w:rsidRPr="00EB70AD">
        <w:rPr>
          <w:rStyle w:val="Emphasis"/>
          <w:highlight w:val="green"/>
        </w:rPr>
        <w:t xml:space="preserve">, disabled </w:t>
      </w:r>
      <w:r w:rsidRPr="005E4355">
        <w:rPr>
          <w:rStyle w:val="Emphasis"/>
          <w:highlight w:val="green"/>
        </w:rPr>
        <w:t>people represent an economic ‘problem’ necessitating a political ‘solution.’</w:t>
      </w:r>
    </w:p>
    <w:p w14:paraId="2BA693D0" w14:textId="77777777" w:rsidR="00624E2F" w:rsidRPr="004368DF" w:rsidRDefault="00624E2F" w:rsidP="00624E2F">
      <w:pPr>
        <w:rPr>
          <w:sz w:val="12"/>
        </w:rPr>
      </w:pPr>
      <w:r w:rsidRPr="004368DF">
        <w:rPr>
          <w:sz w:val="12"/>
        </w:rPr>
        <w:t xml:space="preserve">Beginning in the late nineteenth century, and reaching its peak maturation in the early-to-mid twentieth century, </w:t>
      </w:r>
      <w:r w:rsidRPr="00BD43B2">
        <w:rPr>
          <w:rStyle w:val="StyleUnderline"/>
          <w:highlight w:val="green"/>
        </w:rPr>
        <w:t>the prevailing ‘solution’</w:t>
      </w:r>
      <w:r w:rsidRPr="00D80D6E">
        <w:rPr>
          <w:rStyle w:val="StyleUnderline"/>
        </w:rPr>
        <w:t xml:space="preserve"> to the ‘problem’ of disability </w:t>
      </w:r>
      <w:r w:rsidRPr="00BD43B2">
        <w:rPr>
          <w:rStyle w:val="StyleUnderline"/>
          <w:highlight w:val="green"/>
        </w:rPr>
        <w:t>was</w:t>
      </w:r>
      <w:r w:rsidRPr="004368DF">
        <w:rPr>
          <w:sz w:val="12"/>
        </w:rPr>
        <w:t xml:space="preserve"> the erection of a system of </w:t>
      </w:r>
      <w:r w:rsidRPr="00BD43B2">
        <w:rPr>
          <w:rStyle w:val="StyleUnderline"/>
          <w:highlight w:val="green"/>
        </w:rPr>
        <w:t>mass institutionalization, sterilization, and social elimination</w:t>
      </w:r>
      <w:r w:rsidRPr="004368DF">
        <w:rPr>
          <w:sz w:val="12"/>
        </w:rPr>
        <w:t xml:space="preserve">, which claimed the lives of hundreds of thousands of disabled and other marginalized and oppressed peoples in the U.S. </w:t>
      </w:r>
      <w:r w:rsidRPr="00D80D6E">
        <w:rPr>
          <w:rStyle w:val="StyleUnderline"/>
        </w:rPr>
        <w:t xml:space="preserve">This system was </w:t>
      </w:r>
      <w:r w:rsidRPr="00BD43B2">
        <w:rPr>
          <w:rStyle w:val="StyleUnderline"/>
          <w:highlight w:val="green"/>
        </w:rPr>
        <w:t>codified</w:t>
      </w:r>
      <w:r w:rsidRPr="00D80D6E">
        <w:rPr>
          <w:rStyle w:val="StyleUnderline"/>
        </w:rPr>
        <w:t xml:space="preserve"> </w:t>
      </w:r>
      <w:r w:rsidRPr="004368DF">
        <w:rPr>
          <w:sz w:val="12"/>
        </w:rPr>
        <w:t>and</w:t>
      </w:r>
      <w:r w:rsidRPr="00D80D6E">
        <w:rPr>
          <w:rStyle w:val="StyleUnderline"/>
        </w:rPr>
        <w:t xml:space="preserve"> </w:t>
      </w:r>
      <w:r w:rsidRPr="00BD43B2">
        <w:rPr>
          <w:rStyle w:val="StyleUnderline"/>
          <w:highlight w:val="green"/>
        </w:rPr>
        <w:t>executed</w:t>
      </w:r>
      <w:r w:rsidRPr="00D80D6E">
        <w:rPr>
          <w:rStyle w:val="StyleUnderline"/>
        </w:rPr>
        <w:t xml:space="preserve"> </w:t>
      </w:r>
      <w:r w:rsidRPr="004368DF">
        <w:rPr>
          <w:sz w:val="12"/>
        </w:rPr>
        <w:t>at the state level,</w:t>
      </w:r>
      <w:r w:rsidRPr="00D80D6E">
        <w:rPr>
          <w:rStyle w:val="StyleUnderline"/>
        </w:rPr>
        <w:t xml:space="preserve"> </w:t>
      </w:r>
      <w:r w:rsidRPr="00BD43B2">
        <w:rPr>
          <w:rStyle w:val="StyleUnderline"/>
          <w:highlight w:val="green"/>
        </w:rPr>
        <w:t>and rendered licit</w:t>
      </w:r>
      <w:r w:rsidRPr="00D80D6E">
        <w:rPr>
          <w:rStyle w:val="StyleUnderline"/>
        </w:rPr>
        <w:t xml:space="preserve"> at the federal level</w:t>
      </w:r>
      <w:r w:rsidRPr="004368DF">
        <w:rPr>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3081557A" w14:textId="77777777" w:rsidR="00624E2F" w:rsidRPr="004368DF" w:rsidRDefault="00624E2F" w:rsidP="00624E2F">
      <w:pPr>
        <w:rPr>
          <w:sz w:val="12"/>
        </w:rPr>
      </w:pPr>
      <w:r w:rsidRPr="004368DF">
        <w:rPr>
          <w:sz w:val="12"/>
        </w:rPr>
        <w:t xml:space="preserve">The red thread connecting the erstwhile system of </w:t>
      </w:r>
      <w:r w:rsidRPr="0026267D">
        <w:rPr>
          <w:rStyle w:val="StyleUnderline"/>
          <w:highlight w:val="green"/>
        </w:rPr>
        <w:t xml:space="preserve">incarceration in </w:t>
      </w:r>
      <w:r w:rsidRPr="0026267D">
        <w:rPr>
          <w:rStyle w:val="StyleUnderline"/>
        </w:rPr>
        <w:t xml:space="preserve">institutional </w:t>
      </w:r>
      <w:r w:rsidRPr="0026267D">
        <w:rPr>
          <w:rStyle w:val="StyleUnderline"/>
          <w:highlight w:val="green"/>
        </w:rPr>
        <w:t>asylums and</w:t>
      </w:r>
      <w:r w:rsidRPr="004368DF">
        <w:rPr>
          <w:sz w:val="12"/>
        </w:rPr>
        <w:t xml:space="preserve"> that of </w:t>
      </w:r>
      <w:r w:rsidRPr="00414223">
        <w:rPr>
          <w:sz w:val="2"/>
          <w:szCs w:val="2"/>
        </w:rPr>
        <w:t>the</w:t>
      </w:r>
      <w:r w:rsidRPr="00414223">
        <w:rPr>
          <w:rStyle w:val="StyleUnderline"/>
          <w:sz w:val="2"/>
          <w:szCs w:val="2"/>
        </w:rPr>
        <w:t xml:space="preserve"> </w:t>
      </w:r>
      <w:r w:rsidRPr="0026267D">
        <w:rPr>
          <w:rStyle w:val="StyleUnderline"/>
          <w:highlight w:val="green"/>
        </w:rPr>
        <w:t>prison</w:t>
      </w:r>
      <w:r w:rsidRPr="0026267D">
        <w:rPr>
          <w:sz w:val="2"/>
          <w:szCs w:val="2"/>
        </w:rPr>
        <w:t xml:space="preserve"> </w:t>
      </w:r>
      <w:r w:rsidRPr="0026267D">
        <w:rPr>
          <w:rStyle w:val="StyleUnderline"/>
          <w:highlight w:val="green"/>
        </w:rPr>
        <w:t>s</w:t>
      </w:r>
      <w:r w:rsidRPr="0026267D">
        <w:rPr>
          <w:sz w:val="2"/>
          <w:szCs w:val="2"/>
        </w:rPr>
        <w:t>ystem</w:t>
      </w:r>
      <w:r w:rsidRPr="0026267D">
        <w:rPr>
          <w:rStyle w:val="StyleUnderline"/>
        </w:rPr>
        <w:t xml:space="preserve"> today</w:t>
      </w:r>
      <w:r w:rsidRPr="004368DF">
        <w:rPr>
          <w:sz w:val="12"/>
        </w:rPr>
        <w:t xml:space="preserve">, is more than abstractly analogous. Both </w:t>
      </w:r>
      <w:r w:rsidRPr="0026267D">
        <w:rPr>
          <w:rStyle w:val="StyleUnderline"/>
        </w:rPr>
        <w:t>represent forms of segregation, subjugation, and constraint as coercive mechanisms</w:t>
      </w:r>
      <w:r w:rsidRPr="004368DF">
        <w:rPr>
          <w:sz w:val="12"/>
        </w:rPr>
        <w:t xml:space="preserve"> of social policy. </w:t>
      </w:r>
      <w:r w:rsidRPr="00BD43B2">
        <w:rPr>
          <w:rStyle w:val="StyleUnderline"/>
          <w:highlight w:val="green"/>
        </w:rPr>
        <w:t xml:space="preserve">Behind the </w:t>
      </w:r>
      <w:r w:rsidRPr="00BD43B2">
        <w:rPr>
          <w:rStyle w:val="StyleUnderline"/>
        </w:rPr>
        <w:t>paper</w:t>
      </w:r>
      <w:r w:rsidRPr="0041445E">
        <w:rPr>
          <w:rStyle w:val="StyleUnderline"/>
        </w:rPr>
        <w:t xml:space="preserve">-thin </w:t>
      </w:r>
      <w:r w:rsidRPr="00BD43B2">
        <w:rPr>
          <w:rStyle w:val="StyleUnderline"/>
          <w:highlight w:val="green"/>
        </w:rPr>
        <w:t>pretense of being ‘</w:t>
      </w:r>
      <w:r w:rsidRPr="00BD43B2">
        <w:rPr>
          <w:rStyle w:val="Emphasis"/>
          <w:highlight w:val="green"/>
        </w:rPr>
        <w:t>rehabilitative’</w:t>
      </w:r>
      <w:r w:rsidRPr="008B0FE1">
        <w:rPr>
          <w:rStyle w:val="StyleUnderline"/>
        </w:rPr>
        <w:t xml:space="preserve">, </w:t>
      </w:r>
      <w:r w:rsidRPr="004368DF">
        <w:rPr>
          <w:sz w:val="12"/>
        </w:rPr>
        <w:t xml:space="preserve">both </w:t>
      </w:r>
      <w:r w:rsidRPr="008B01D5">
        <w:rPr>
          <w:rStyle w:val="StyleUnderline"/>
          <w:highlight w:val="green"/>
        </w:rPr>
        <w:t>structures</w:t>
      </w:r>
      <w:r w:rsidRPr="004368DF">
        <w:rPr>
          <w:sz w:val="12"/>
        </w:rPr>
        <w:t xml:space="preserve"> eschew the latter in </w:t>
      </w:r>
      <w:r w:rsidRPr="008B01D5">
        <w:rPr>
          <w:rStyle w:val="StyleUnderline"/>
          <w:highlight w:val="green"/>
        </w:rPr>
        <w:t>favor</w:t>
      </w:r>
      <w:r w:rsidRPr="008B0FE1">
        <w:rPr>
          <w:rStyle w:val="StyleUnderline"/>
        </w:rPr>
        <w:t xml:space="preserve"> of the </w:t>
      </w:r>
      <w:r w:rsidRPr="008B01D5">
        <w:rPr>
          <w:rStyle w:val="StyleUnderline"/>
          <w:highlight w:val="green"/>
        </w:rPr>
        <w:t>social removal and warehousing</w:t>
      </w:r>
      <w:r w:rsidRPr="008B0FE1">
        <w:rPr>
          <w:rStyle w:val="StyleUnderline"/>
        </w:rPr>
        <w:t xml:space="preserve"> of putatively deviant, degenerate, or maladjusted populations.</w:t>
      </w:r>
      <w:r w:rsidRPr="004368DF">
        <w:rPr>
          <w:sz w:val="12"/>
        </w:rPr>
        <w:t xml:space="preserve">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w:t>
      </w:r>
    </w:p>
    <w:p w14:paraId="6CB8E4A9" w14:textId="77777777" w:rsidR="00624E2F" w:rsidRPr="004368DF" w:rsidRDefault="00624E2F" w:rsidP="00624E2F">
      <w:pPr>
        <w:rPr>
          <w:sz w:val="12"/>
        </w:rPr>
      </w:pPr>
      <w:r w:rsidRPr="004368DF">
        <w:rPr>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0C292235" w14:textId="77777777" w:rsidR="00624E2F" w:rsidRPr="004368DF" w:rsidRDefault="00624E2F" w:rsidP="00624E2F">
      <w:pPr>
        <w:rPr>
          <w:sz w:val="12"/>
        </w:rPr>
      </w:pPr>
      <w:r w:rsidRPr="004368DF">
        <w:rPr>
          <w:sz w:val="12"/>
        </w:rPr>
        <w:t>Capitalism, Disablement, and Social Policy</w:t>
      </w:r>
    </w:p>
    <w:p w14:paraId="2111F3A4" w14:textId="77777777" w:rsidR="00624E2F" w:rsidRPr="006753A5" w:rsidRDefault="00624E2F" w:rsidP="00624E2F">
      <w:pPr>
        <w:rPr>
          <w:sz w:val="12"/>
        </w:rPr>
      </w:pPr>
      <w:r w:rsidRPr="004368DF">
        <w:rPr>
          <w:sz w:val="12"/>
        </w:rPr>
        <w:t xml:space="preserve">The modern phenomena of </w:t>
      </w:r>
      <w:r w:rsidRPr="006753A5">
        <w:rPr>
          <w:sz w:val="12"/>
        </w:rPr>
        <w:t xml:space="preserve">both disability, qua categorical social classification, and edifices of mass incarceration, are rooted in the advent of modern industrialized capitalism. </w:t>
      </w:r>
      <w:r w:rsidRPr="006753A5">
        <w:rPr>
          <w:rStyle w:val="StyleUnderline"/>
        </w:rPr>
        <w:t>As seismic changes were being wrought in the nature of labor, community, and resource ownership, and as the mass of the populace was increasingly alienated</w:t>
      </w:r>
      <w:r w:rsidRPr="006753A5">
        <w:rPr>
          <w:sz w:val="12"/>
        </w:rPr>
        <w:t xml:space="preserve"> from the means of production, </w:t>
      </w:r>
      <w:r w:rsidRPr="006753A5">
        <w:rPr>
          <w:rStyle w:val="StyleUnderline"/>
        </w:rPr>
        <w:t>people newly recognized as “disabled” came to occupy increasingly precarious, marginalized, and stigmatized (both materially and ideologically) social positions.</w:t>
      </w:r>
      <w:r w:rsidRPr="006753A5">
        <w:rPr>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w:t>
      </w:r>
    </w:p>
    <w:p w14:paraId="48BCB0BF" w14:textId="77777777" w:rsidR="00624E2F" w:rsidRPr="004368DF" w:rsidRDefault="00624E2F" w:rsidP="00624E2F">
      <w:pPr>
        <w:rPr>
          <w:sz w:val="12"/>
        </w:rPr>
      </w:pPr>
      <w:r w:rsidRPr="006753A5">
        <w:rPr>
          <w:sz w:val="12"/>
        </w:rPr>
        <w:t xml:space="preserve">However, </w:t>
      </w:r>
      <w:r w:rsidRPr="006753A5">
        <w:rPr>
          <w:rStyle w:val="StyleUnderline"/>
          <w:highlight w:val="green"/>
        </w:rPr>
        <w:t>with the growth of standardized</w:t>
      </w:r>
      <w:r w:rsidRPr="006753A5">
        <w:rPr>
          <w:rStyle w:val="StyleUnderline"/>
        </w:rPr>
        <w:t xml:space="preserve">, uniform, </w:t>
      </w:r>
      <w:r w:rsidRPr="006753A5">
        <w:rPr>
          <w:rStyle w:val="StyleUnderline"/>
          <w:highlight w:val="green"/>
        </w:rPr>
        <w:t>competitive, and time-regulated norms of</w:t>
      </w:r>
      <w:r w:rsidRPr="006753A5">
        <w:rPr>
          <w:sz w:val="12"/>
        </w:rPr>
        <w:t xml:space="preserve"> factory-based </w:t>
      </w:r>
      <w:r w:rsidRPr="006753A5">
        <w:rPr>
          <w:rStyle w:val="StyleUnderline"/>
        </w:rPr>
        <w:t xml:space="preserve">waged </w:t>
      </w:r>
      <w:r w:rsidRPr="006753A5">
        <w:rPr>
          <w:rStyle w:val="StyleUnderline"/>
          <w:highlight w:val="green"/>
        </w:rPr>
        <w:t>labor, bodies</w:t>
      </w:r>
      <w:r w:rsidRPr="006753A5">
        <w:rPr>
          <w:rStyle w:val="StyleUnderline"/>
        </w:rPr>
        <w:t xml:space="preserve"> </w:t>
      </w:r>
      <w:r w:rsidRPr="006753A5">
        <w:rPr>
          <w:rStyle w:val="StyleUnderline"/>
          <w:highlight w:val="green"/>
        </w:rPr>
        <w:t>and minds that less (profitably) conformed</w:t>
      </w:r>
      <w:r w:rsidRPr="004368DF">
        <w:rPr>
          <w:sz w:val="12"/>
        </w:rPr>
        <w:t xml:space="preserve"> to the newly organized standard </w:t>
      </w:r>
      <w:r w:rsidRPr="006753A5">
        <w:rPr>
          <w:rStyle w:val="StyleUnderline"/>
          <w:highlight w:val="green"/>
        </w:rPr>
        <w:t>were</w:t>
      </w:r>
      <w:r w:rsidRPr="00FC05B1">
        <w:rPr>
          <w:rStyle w:val="StyleUnderline"/>
        </w:rPr>
        <w:t xml:space="preserve"> increasingly excluded</w:t>
      </w:r>
      <w:r w:rsidRPr="004368DF">
        <w:rPr>
          <w:sz w:val="12"/>
        </w:rPr>
        <w:t xml:space="preserve"> from the economy. Such disabled individuals were </w:t>
      </w:r>
      <w:r w:rsidRPr="00B45E9C">
        <w:rPr>
          <w:rStyle w:val="StyleUnderline"/>
        </w:rPr>
        <w:t>seen as less-</w:t>
      </w:r>
      <w:r w:rsidRPr="00FC05B1">
        <w:rPr>
          <w:rStyle w:val="StyleUnderline"/>
        </w:rPr>
        <w:t xml:space="preserve">productive </w:t>
      </w:r>
      <w:r w:rsidRPr="006753A5">
        <w:rPr>
          <w:rStyle w:val="Emphasis"/>
          <w:highlight w:val="green"/>
        </w:rPr>
        <w:t>liabilities</w:t>
      </w:r>
      <w:r w:rsidRPr="004368DF">
        <w:rPr>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history.”11</w:t>
      </w:r>
    </w:p>
    <w:p w14:paraId="09D564E2" w14:textId="77777777" w:rsidR="00624E2F" w:rsidRPr="00C724DC" w:rsidRDefault="00624E2F" w:rsidP="00624E2F">
      <w:pPr>
        <w:rPr>
          <w:rStyle w:val="StyleUnderline"/>
        </w:rPr>
      </w:pPr>
      <w:r w:rsidRPr="004368DF">
        <w:rPr>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C724DC">
        <w:rPr>
          <w:rStyle w:val="StyleUnderline"/>
        </w:rPr>
        <w:t>As a carceral space, its function is to remove “all those who either cannot or will not conform to the norms and discipline of capitalist society.”</w:t>
      </w:r>
      <w:r w:rsidRPr="004C7D14">
        <w:rPr>
          <w:sz w:val="10"/>
          <w:szCs w:val="10"/>
        </w:rPr>
        <w:t>13</w:t>
      </w:r>
      <w:r w:rsidRPr="004C7D14">
        <w:rPr>
          <w:rStyle w:val="Emphasis"/>
          <w:highlight w:val="green"/>
        </w:rPr>
        <w:t>As</w:t>
      </w:r>
      <w:r w:rsidRPr="004368DF">
        <w:rPr>
          <w:sz w:val="12"/>
        </w:rPr>
        <w:t xml:space="preserve"> </w:t>
      </w:r>
      <w:r w:rsidRPr="00C724DC">
        <w:rPr>
          <w:rStyle w:val="StyleUnderline"/>
        </w:rPr>
        <w:t xml:space="preserve">a mechanism of </w:t>
      </w:r>
      <w:r w:rsidRPr="000731B6">
        <w:rPr>
          <w:rStyle w:val="Emphasis"/>
          <w:highlight w:val="green"/>
        </w:rPr>
        <w:t>ideological coercion</w:t>
      </w:r>
      <w:r w:rsidRPr="000731B6">
        <w:rPr>
          <w:rStyle w:val="StyleUnderline"/>
          <w:highlight w:val="green"/>
        </w:rPr>
        <w:t xml:space="preserve">, </w:t>
      </w:r>
      <w:r w:rsidRPr="000731B6">
        <w:rPr>
          <w:rStyle w:val="Emphasis"/>
          <w:highlight w:val="green"/>
        </w:rPr>
        <w:t>it sends the message</w:t>
      </w:r>
      <w:r w:rsidRPr="000731B6">
        <w:rPr>
          <w:rStyle w:val="StyleUnderline"/>
          <w:highlight w:val="green"/>
        </w:rPr>
        <w:t xml:space="preserve"> </w:t>
      </w:r>
      <w:r w:rsidRPr="000731B6">
        <w:rPr>
          <w:rStyle w:val="Emphasis"/>
          <w:highlight w:val="green"/>
        </w:rPr>
        <w:t>to</w:t>
      </w:r>
      <w:r w:rsidRPr="000731B6">
        <w:rPr>
          <w:rStyle w:val="StyleUnderline"/>
          <w:highlight w:val="green"/>
        </w:rPr>
        <w:t xml:space="preserve"> all </w:t>
      </w:r>
      <w:r w:rsidRPr="000731B6">
        <w:rPr>
          <w:rStyle w:val="Emphasis"/>
          <w:highlight w:val="green"/>
        </w:rPr>
        <w:t>those who</w:t>
      </w:r>
      <w:r w:rsidRPr="000731B6">
        <w:rPr>
          <w:rStyle w:val="StyleUnderline"/>
          <w:highlight w:val="green"/>
        </w:rPr>
        <w:t xml:space="preserve"> do </w:t>
      </w:r>
      <w:r w:rsidRPr="000731B6">
        <w:rPr>
          <w:rStyle w:val="Emphasis"/>
          <w:highlight w:val="green"/>
        </w:rPr>
        <w:t>conform</w:t>
      </w:r>
      <w:r w:rsidRPr="000731B6">
        <w:rPr>
          <w:rStyle w:val="StyleUnderline"/>
          <w:highlight w:val="green"/>
        </w:rPr>
        <w:t xml:space="preserve"> that </w:t>
      </w:r>
      <w:r w:rsidRPr="000731B6">
        <w:rPr>
          <w:rStyle w:val="Emphasis"/>
          <w:highlight w:val="green"/>
        </w:rPr>
        <w:t>the institution awaits those who fail</w:t>
      </w:r>
      <w:r w:rsidRPr="00C724DC">
        <w:rPr>
          <w:rStyle w:val="StyleUnderline"/>
        </w:rPr>
        <w:t xml:space="preserve"> to do so in perpetuity.</w:t>
      </w:r>
    </w:p>
    <w:p w14:paraId="5A8BEF3E" w14:textId="77777777" w:rsidR="00624E2F" w:rsidRPr="004368DF" w:rsidRDefault="00624E2F" w:rsidP="00624E2F">
      <w:pPr>
        <w:rPr>
          <w:sz w:val="12"/>
        </w:rPr>
      </w:pPr>
      <w:r w:rsidRPr="004368DF">
        <w:rPr>
          <w:sz w:val="12"/>
        </w:rPr>
        <w:t>Part of the imperative guiding the social exclusion and institutionalization of disabled people (both then and now) is the principle of political economy referred to as “less eligibility”.14</w:t>
      </w:r>
      <w:r w:rsidRPr="00045C75">
        <w:rPr>
          <w:rStyle w:val="StyleUnderline"/>
        </w:rPr>
        <w:t>The notion</w:t>
      </w:r>
      <w:r w:rsidRPr="004368DF">
        <w:rPr>
          <w:sz w:val="12"/>
        </w:rPr>
        <w:t xml:space="preserve"> behind it is simply </w:t>
      </w:r>
      <w:r w:rsidRPr="00045C75">
        <w:rPr>
          <w:rStyle w:val="StyleUnderline"/>
        </w:rPr>
        <w:t xml:space="preserve">that the prevailing level of </w:t>
      </w:r>
      <w:r w:rsidRPr="000E7574">
        <w:rPr>
          <w:rStyle w:val="StyleUnderline"/>
          <w:highlight w:val="green"/>
        </w:rPr>
        <w:t>welfare</w:t>
      </w:r>
      <w:r w:rsidRPr="00045C75">
        <w:rPr>
          <w:rStyle w:val="StyleUnderline"/>
        </w:rPr>
        <w:t xml:space="preserve"> assistance</w:t>
      </w:r>
      <w:r w:rsidRPr="004368DF">
        <w:rPr>
          <w:sz w:val="12"/>
        </w:rPr>
        <w:t xml:space="preserve"> doled out to those relying on public support </w:t>
      </w:r>
      <w:r w:rsidRPr="000E7574">
        <w:rPr>
          <w:rStyle w:val="StyleUnderline"/>
          <w:highlight w:val="green"/>
        </w:rPr>
        <w:t>must remain below</w:t>
      </w:r>
      <w:r w:rsidRPr="00045C75">
        <w:rPr>
          <w:rStyle w:val="StyleUnderline"/>
        </w:rPr>
        <w:t xml:space="preserve"> the level </w:t>
      </w:r>
      <w:r w:rsidRPr="000E7574">
        <w:rPr>
          <w:rStyle w:val="StyleUnderline"/>
          <w:highlight w:val="green"/>
        </w:rPr>
        <w:t>of the lowest wage rate</w:t>
      </w:r>
      <w:r w:rsidRPr="00045C75">
        <w:rPr>
          <w:rStyle w:val="StyleUnderline"/>
        </w:rPr>
        <w:t xml:space="preserve"> prevailing in the labor market. In this way, </w:t>
      </w:r>
      <w:r w:rsidRPr="000E7574">
        <w:rPr>
          <w:rStyle w:val="StyleUnderline"/>
          <w:highlight w:val="green"/>
        </w:rPr>
        <w:t>the ‘deserving’</w:t>
      </w:r>
      <w:r w:rsidRPr="00045C75">
        <w:rPr>
          <w:rStyle w:val="StyleUnderline"/>
        </w:rPr>
        <w:t xml:space="preserve"> can be </w:t>
      </w:r>
      <w:r w:rsidRPr="003B33D2">
        <w:rPr>
          <w:rStyle w:val="StyleUnderline"/>
          <w:highlight w:val="green"/>
        </w:rPr>
        <w:t>separated from the ‘undeserving’</w:t>
      </w:r>
      <w:r w:rsidRPr="003B33D2">
        <w:rPr>
          <w:rStyle w:val="StyleUnderline"/>
        </w:rPr>
        <w:t xml:space="preserve"> poor, </w:t>
      </w:r>
      <w:r w:rsidRPr="007F1143">
        <w:rPr>
          <w:rStyle w:val="StyleUnderline"/>
          <w:highlight w:val="green"/>
        </w:rPr>
        <w:t xml:space="preserve">and </w:t>
      </w:r>
      <w:r w:rsidRPr="007F1143">
        <w:rPr>
          <w:rStyle w:val="StyleUnderline"/>
        </w:rPr>
        <w:t xml:space="preserve">all </w:t>
      </w:r>
      <w:r w:rsidRPr="0040712A">
        <w:rPr>
          <w:rStyle w:val="StyleUnderline"/>
          <w:highlight w:val="green"/>
        </w:rPr>
        <w:t xml:space="preserve">those able to </w:t>
      </w:r>
      <w:r w:rsidRPr="00AE0BBB">
        <w:rPr>
          <w:rStyle w:val="StyleUnderline"/>
        </w:rPr>
        <w:t>engage in wage-</w:t>
      </w:r>
      <w:r w:rsidRPr="0040712A">
        <w:rPr>
          <w:rStyle w:val="StyleUnderline"/>
          <w:highlight w:val="green"/>
        </w:rPr>
        <w:t>labor can be coerced into it</w:t>
      </w:r>
      <w:r w:rsidRPr="00062C0E">
        <w:rPr>
          <w:sz w:val="12"/>
          <w:szCs w:val="12"/>
        </w:rPr>
        <w:t>s undertaking</w:t>
      </w:r>
      <w:r w:rsidRPr="004368DF">
        <w:rPr>
          <w:sz w:val="12"/>
        </w:rPr>
        <w:t xml:space="preserve"> on pain of being rendered a pauper. As Marco D’Eramo has pithily put it, whereas “the wage relation [may be] considered a hellscape … true damnation consists in being banished from it.”15</w:t>
      </w:r>
    </w:p>
    <w:p w14:paraId="4565FFC1" w14:textId="77777777" w:rsidR="00624E2F" w:rsidRPr="00435836" w:rsidRDefault="00624E2F" w:rsidP="00624E2F">
      <w:pPr>
        <w:rPr>
          <w:sz w:val="12"/>
          <w:szCs w:val="12"/>
        </w:rPr>
      </w:pPr>
      <w:r w:rsidRPr="004368DF">
        <w:rPr>
          <w:sz w:val="12"/>
        </w:rPr>
        <w:t xml:space="preserve">Comprising a “surplus” or “superfluous” population of non-productive individuals, </w:t>
      </w:r>
      <w:r w:rsidRPr="00727A4E">
        <w:rPr>
          <w:rStyle w:val="StyleUnderline"/>
        </w:rPr>
        <w:t>essentially ‘</w:t>
      </w:r>
      <w:r w:rsidRPr="00A433CB">
        <w:rPr>
          <w:rStyle w:val="StyleUnderline"/>
        </w:rPr>
        <w:t xml:space="preserve">disposable’, or worse, </w:t>
      </w:r>
      <w:r w:rsidRPr="00103A7A">
        <w:rPr>
          <w:rStyle w:val="StyleUnderline"/>
          <w:highlight w:val="green"/>
        </w:rPr>
        <w:t>impedimentary,</w:t>
      </w:r>
      <w:r w:rsidRPr="00103A7A">
        <w:rPr>
          <w:sz w:val="12"/>
          <w:highlight w:val="green"/>
        </w:rPr>
        <w:t xml:space="preserve"> </w:t>
      </w:r>
      <w:r w:rsidRPr="00103A7A">
        <w:rPr>
          <w:rStyle w:val="StyleUnderline"/>
          <w:highlight w:val="green"/>
        </w:rPr>
        <w:t>from the standpoint of</w:t>
      </w:r>
      <w:r w:rsidRPr="00820713">
        <w:rPr>
          <w:rStyle w:val="StyleUnderline"/>
        </w:rPr>
        <w:t xml:space="preserve"> </w:t>
      </w:r>
      <w:r w:rsidRPr="00103A7A">
        <w:rPr>
          <w:rStyle w:val="StyleUnderline"/>
          <w:highlight w:val="green"/>
        </w:rPr>
        <w:t>capitalist political economy, disabled people became targets of</w:t>
      </w:r>
      <w:r w:rsidRPr="00820713">
        <w:rPr>
          <w:rStyle w:val="StyleUnderline"/>
        </w:rPr>
        <w:t xml:space="preserve"> social eliminationist practices, involving </w:t>
      </w:r>
      <w:r w:rsidRPr="00103A7A">
        <w:rPr>
          <w:rStyle w:val="StyleUnderline"/>
          <w:highlight w:val="green"/>
        </w:rPr>
        <w:t>incarceration</w:t>
      </w:r>
      <w:r w:rsidRPr="00820713">
        <w:rPr>
          <w:rStyle w:val="StyleUnderline"/>
        </w:rPr>
        <w:t xml:space="preserve">, neglect, torture, </w:t>
      </w:r>
      <w:r w:rsidRPr="00103A7A">
        <w:rPr>
          <w:rStyle w:val="StyleUnderline"/>
          <w:highlight w:val="green"/>
        </w:rPr>
        <w:t>and sterilization</w:t>
      </w:r>
      <w:r w:rsidRPr="00820713">
        <w:rPr>
          <w:rStyle w:val="StyleUnderline"/>
        </w:rPr>
        <w:t>.</w:t>
      </w:r>
      <w:r w:rsidRPr="004368DF">
        <w:rPr>
          <w:sz w:val="12"/>
        </w:rPr>
        <w:t xml:space="preserve">16 </w:t>
      </w:r>
      <w:r w:rsidRPr="00F62E5F">
        <w:rPr>
          <w:rStyle w:val="StyleUnderline"/>
        </w:rPr>
        <w:t xml:space="preserve">Owing to </w:t>
      </w:r>
      <w:r w:rsidRPr="00AB4743">
        <w:rPr>
          <w:rStyle w:val="StyleUnderline"/>
          <w:highlight w:val="green"/>
        </w:rPr>
        <w:t>the particular history of white supremacy, settler-colonialist</w:t>
      </w:r>
      <w:r w:rsidRPr="00F62E5F">
        <w:rPr>
          <w:rStyle w:val="StyleUnderline"/>
        </w:rPr>
        <w:t xml:space="preserve"> </w:t>
      </w:r>
      <w:r w:rsidRPr="00AB4743">
        <w:rPr>
          <w:rStyle w:val="StyleUnderline"/>
          <w:highlight w:val="green"/>
        </w:rPr>
        <w:t>expansionism, and racialized slavery</w:t>
      </w:r>
      <w:r w:rsidRPr="004368DF">
        <w:rPr>
          <w:sz w:val="12"/>
        </w:rPr>
        <w:t xml:space="preserve">-cum-capitalism </w:t>
      </w:r>
      <w:r w:rsidRPr="00F62E5F">
        <w:rPr>
          <w:rStyle w:val="StyleUnderline"/>
        </w:rPr>
        <w:t>in the U.S</w:t>
      </w:r>
      <w:r w:rsidRPr="00225771">
        <w:rPr>
          <w:rStyle w:val="StyleUnderline"/>
        </w:rPr>
        <w:t xml:space="preserve">., </w:t>
      </w:r>
      <w:r w:rsidRPr="00AB4743">
        <w:rPr>
          <w:rStyle w:val="StyleUnderline"/>
          <w:highlight w:val="green"/>
        </w:rPr>
        <w:t xml:space="preserve">this </w:t>
      </w:r>
      <w:r w:rsidRPr="00290083">
        <w:rPr>
          <w:rStyle w:val="StyleUnderline"/>
        </w:rPr>
        <w:t xml:space="preserve">class of people </w:t>
      </w:r>
      <w:r w:rsidRPr="000D56F7">
        <w:rPr>
          <w:rStyle w:val="StyleUnderline"/>
          <w:highlight w:val="green"/>
        </w:rPr>
        <w:t xml:space="preserve">disproportionately comprises </w:t>
      </w:r>
      <w:r w:rsidRPr="00AB4743">
        <w:rPr>
          <w:rStyle w:val="StyleUnderline"/>
          <w:highlight w:val="green"/>
        </w:rPr>
        <w:t>Black people</w:t>
      </w:r>
      <w:r w:rsidRPr="00225771">
        <w:rPr>
          <w:rStyle w:val="StyleUnderline"/>
        </w:rPr>
        <w:t>,</w:t>
      </w:r>
      <w:r w:rsidRPr="004368DF">
        <w:rPr>
          <w:sz w:val="12"/>
        </w:rPr>
        <w:t xml:space="preserve"> im</w:t>
      </w:r>
      <w:r w:rsidRPr="00AB4743">
        <w:rPr>
          <w:rStyle w:val="StyleUnderline"/>
          <w:highlight w:val="green"/>
        </w:rPr>
        <w:t>migrants, indigenous people</w:t>
      </w:r>
      <w:r w:rsidRPr="004368DF">
        <w:rPr>
          <w:sz w:val="12"/>
        </w:rPr>
        <w:t xml:space="preserve">, and the indigent </w:t>
      </w:r>
      <w:r w:rsidRPr="00435836">
        <w:rPr>
          <w:sz w:val="12"/>
          <w:szCs w:val="12"/>
        </w:rPr>
        <w:t>generally, in addition to the disabled.</w:t>
      </w:r>
    </w:p>
    <w:p w14:paraId="38B4C1A6" w14:textId="77777777" w:rsidR="00624E2F" w:rsidRDefault="00624E2F" w:rsidP="00624E2F">
      <w:pPr>
        <w:pStyle w:val="Heading4"/>
      </w:pPr>
      <w:r>
        <w:t>Vote negative to refuse to build a vision for labor politics on violent infrastructure of a productivism that disavows dependency.</w:t>
      </w:r>
    </w:p>
    <w:p w14:paraId="0975CF34" w14:textId="77777777" w:rsidR="00624E2F" w:rsidRPr="007A35C8" w:rsidRDefault="00624E2F" w:rsidP="00624E2F">
      <w:pPr>
        <w:rPr>
          <w:b/>
          <w:bCs/>
          <w:sz w:val="26"/>
          <w:u w:val="single"/>
        </w:rPr>
      </w:pPr>
      <w:r>
        <w:rPr>
          <w:rStyle w:val="Style13ptBold"/>
        </w:rPr>
        <w:t>Zavitsanos 19</w:t>
      </w:r>
      <w:r w:rsidRPr="007A35C8">
        <w:rPr>
          <w:sz w:val="12"/>
        </w:rPr>
        <w:t xml:space="preserve"> [Giving It Away: Constantina Zavitsanos on Disability, Debt, Dependency. Winter 2018/2019. https://www.artpapers.org/giving-it-away/ Constantina Zavitsanos, interviewed by Mara Mills and Rebecca Sanchez. Constantina Zavitsanos is an artist who works in sculpture, performance, text, and sound; Zavitsanos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079AC5D3" w14:textId="77777777" w:rsidR="00624E2F" w:rsidRPr="001138D9" w:rsidRDefault="00624E2F" w:rsidP="00624E2F">
      <w:pPr>
        <w:rPr>
          <w:rStyle w:val="StyleUnderline"/>
        </w:rPr>
      </w:pPr>
      <w:r w:rsidRPr="002C7B69">
        <w:rPr>
          <w:sz w:val="12"/>
        </w:rPr>
        <w:t xml:space="preserve">MARA </w:t>
      </w:r>
      <w:r w:rsidRPr="001138D9">
        <w:rPr>
          <w:sz w:val="12"/>
        </w:rPr>
        <w:t xml:space="preserve">MILLS &amp; REBECCA SANCHEZ: So much of your art is concerned </w:t>
      </w:r>
      <w:r w:rsidRPr="001138D9">
        <w:rPr>
          <w:rStyle w:val="StyleUnderline"/>
        </w:rPr>
        <w:t>with the impossible work requirements of late capitalism</w:t>
      </w:r>
      <w:r w:rsidRPr="001138D9">
        <w:rPr>
          <w:sz w:val="12"/>
        </w:rPr>
        <w:t xml:space="preserve">. How does </w:t>
      </w:r>
      <w:r w:rsidRPr="001138D9">
        <w:rPr>
          <w:rStyle w:val="StyleUnderline"/>
        </w:rPr>
        <w:t>disability relate to labor and debt in the uninhabitable social spaces</w:t>
      </w:r>
      <w:r w:rsidRPr="001138D9">
        <w:rPr>
          <w:sz w:val="12"/>
        </w:rPr>
        <w:t xml:space="preserve"> where you have managed to find fugitive intimacy and the means for re/assembly?1 In your 2017 article “The Guild of the Brave Poor Things,” we love the way you and Park McArthur </w:t>
      </w:r>
      <w:r w:rsidRPr="001138D9">
        <w:rPr>
          <w:rStyle w:val="StyleUnderline"/>
        </w:rPr>
        <w:t>figure disabled people as “extra,” in all the senses of that word: excessive, abundant, common, extraordinary, left over, surplus.</w:t>
      </w:r>
    </w:p>
    <w:p w14:paraId="57A3F183" w14:textId="77777777" w:rsidR="00624E2F" w:rsidRPr="002C7B69" w:rsidRDefault="00624E2F" w:rsidP="00624E2F">
      <w:pPr>
        <w:rPr>
          <w:sz w:val="12"/>
        </w:rPr>
      </w:pPr>
      <w:r w:rsidRPr="001138D9">
        <w:rPr>
          <w:sz w:val="12"/>
        </w:rPr>
        <w:t xml:space="preserve">CONSTANTINA ZAVITSANOS: I think one of the things art does best is to deal with and in the impossible. And capitalism is always late to catch up to this work. Dependency and labor are often conceived in opposition to one another, but of course are more a slurry or shifting set. Okay, </w:t>
      </w:r>
      <w:r w:rsidRPr="001138D9">
        <w:rPr>
          <w:rStyle w:val="StyleUnderline"/>
        </w:rPr>
        <w:t xml:space="preserve">first, of course disabled people can and do work—both in the classically recognized sense and also because, you know, </w:t>
      </w:r>
      <w:r w:rsidRPr="0039472A">
        <w:rPr>
          <w:rStyle w:val="StyleUnderline"/>
          <w:highlight w:val="green"/>
        </w:rPr>
        <w:t>it’s hard work to be disabled, even if you’ve been barred from work, or are behind bars and working</w:t>
      </w:r>
      <w:r w:rsidRPr="001138D9">
        <w:rPr>
          <w:rStyle w:val="StyleUnderline"/>
        </w:rPr>
        <w:t xml:space="preserve">, or laid up in bed not working, which is to say </w:t>
      </w:r>
      <w:r w:rsidRPr="0039472A">
        <w:rPr>
          <w:rStyle w:val="StyleUnderline"/>
          <w:highlight w:val="green"/>
        </w:rPr>
        <w:t>resisting work,</w:t>
      </w:r>
      <w:r w:rsidRPr="001138D9">
        <w:rPr>
          <w:rStyle w:val="StyleUnderline"/>
        </w:rPr>
        <w:t xml:space="preserve"> </w:t>
      </w:r>
      <w:r w:rsidRPr="0039472A">
        <w:rPr>
          <w:rStyle w:val="StyleUnderline"/>
          <w:highlight w:val="green"/>
        </w:rPr>
        <w:t>working resistance</w:t>
      </w:r>
      <w:r w:rsidRPr="0039472A">
        <w:rPr>
          <w:sz w:val="12"/>
          <w:szCs w:val="12"/>
        </w:rPr>
        <w:t>, or maybe some would say exercising the right not to work.</w:t>
      </w:r>
      <w:r w:rsidRPr="0039472A">
        <w:rPr>
          <w:sz w:val="2"/>
          <w:szCs w:val="12"/>
        </w:rPr>
        <w:t xml:space="preserve"> </w:t>
      </w:r>
      <w:r w:rsidRPr="002C7B69">
        <w:rPr>
          <w:sz w:val="12"/>
        </w:rPr>
        <w:t>Like we could easily say need-and-care or desire-and-in/value in place of dependency-and-labor. Marta Russell and Ravi Malhotra might get at this through their writing on disability and capitalism.2</w:t>
      </w:r>
    </w:p>
    <w:p w14:paraId="477521D4" w14:textId="77777777" w:rsidR="00624E2F" w:rsidRPr="00C82775" w:rsidRDefault="00624E2F" w:rsidP="00624E2F">
      <w:pPr>
        <w:rPr>
          <w:rStyle w:val="Emphasis"/>
          <w:sz w:val="28"/>
          <w:szCs w:val="28"/>
        </w:rPr>
      </w:pPr>
      <w:r w:rsidRPr="002C7B69">
        <w:rPr>
          <w:sz w:val="12"/>
        </w:rPr>
        <w:t xml:space="preserve">… </w:t>
      </w:r>
      <w:r w:rsidRPr="00C82775">
        <w:rPr>
          <w:rStyle w:val="StyleUnderline"/>
          <w:highlight w:val="green"/>
        </w:rPr>
        <w:t xml:space="preserve">Disability and labor aren’t separate </w:t>
      </w:r>
      <w:r w:rsidRPr="00C82775">
        <w:rPr>
          <w:rStyle w:val="StyleUnderline"/>
        </w:rPr>
        <w:t>entities</w:t>
      </w:r>
      <w:r w:rsidRPr="002C7B69">
        <w:rPr>
          <w:sz w:val="12"/>
        </w:rPr>
        <w:t xml:space="preserve">, which makes me think, </w:t>
      </w:r>
      <w:r w:rsidRPr="00006E8D">
        <w:rPr>
          <w:rStyle w:val="Emphasis"/>
        </w:rPr>
        <w:t>okay</w:t>
      </w:r>
      <w:r w:rsidRPr="002C7B69">
        <w:rPr>
          <w:sz w:val="12"/>
        </w:rPr>
        <w:t xml:space="preserve">, </w:t>
      </w:r>
      <w:r w:rsidRPr="00C82775">
        <w:rPr>
          <w:rStyle w:val="Emphasis"/>
          <w:highlight w:val="green"/>
        </w:rPr>
        <w:t>why are we being told they are?</w:t>
      </w:r>
      <w:r w:rsidRPr="002C7B69">
        <w:rPr>
          <w:sz w:val="12"/>
        </w:rPr>
        <w:t xml:space="preserve"> Why are we </w:t>
      </w:r>
      <w:r w:rsidRPr="00006E8D">
        <w:rPr>
          <w:rStyle w:val="StyleUnderline"/>
        </w:rPr>
        <w:t>accepting these posits as positions?</w:t>
      </w:r>
      <w:r w:rsidRPr="002C7B69">
        <w:rPr>
          <w:sz w:val="12"/>
        </w:rPr>
        <w:t xml:space="preserve"> Like, </w:t>
      </w:r>
      <w:r w:rsidRPr="00AF3974">
        <w:rPr>
          <w:rStyle w:val="StyleUnderline"/>
          <w:highlight w:val="green"/>
        </w:rPr>
        <w:t>what is separating this</w:t>
      </w:r>
      <w:r w:rsidRPr="00006E8D">
        <w:rPr>
          <w:rStyle w:val="StyleUnderline"/>
        </w:rPr>
        <w:t xml:space="preserve"> obviously already-</w:t>
      </w:r>
      <w:r w:rsidRPr="00AF3974">
        <w:rPr>
          <w:rStyle w:val="StyleUnderline"/>
          <w:highlight w:val="green"/>
        </w:rPr>
        <w:t>enmeshed mess into</w:t>
      </w:r>
      <w:r w:rsidRPr="00006E8D">
        <w:rPr>
          <w:rStyle w:val="StyleUnderline"/>
        </w:rPr>
        <w:t xml:space="preserve"> these </w:t>
      </w:r>
      <w:r w:rsidRPr="00AF3974">
        <w:rPr>
          <w:rStyle w:val="StyleUnderline"/>
          <w:highlight w:val="green"/>
        </w:rPr>
        <w:t>neat categories</w:t>
      </w:r>
      <w:r w:rsidRPr="00006E8D">
        <w:rPr>
          <w:rStyle w:val="StyleUnderline"/>
        </w:rPr>
        <w:t xml:space="preserve"> as antagonistic subjects</w:t>
      </w:r>
      <w:r w:rsidRPr="00E4190F">
        <w:rPr>
          <w:rStyle w:val="StyleUnderline"/>
        </w:rPr>
        <w:t xml:space="preserve">? </w:t>
      </w:r>
      <w:r w:rsidRPr="00E4190F">
        <w:rPr>
          <w:rStyle w:val="Emphasis"/>
          <w:sz w:val="28"/>
          <w:szCs w:val="28"/>
        </w:rPr>
        <w:t xml:space="preserve">What is </w:t>
      </w:r>
      <w:r w:rsidRPr="00C82775">
        <w:rPr>
          <w:rStyle w:val="Emphasis"/>
          <w:sz w:val="28"/>
          <w:szCs w:val="28"/>
          <w:highlight w:val="green"/>
        </w:rPr>
        <w:t>the seam of work?</w:t>
      </w:r>
    </w:p>
    <w:p w14:paraId="739FA9CA" w14:textId="77777777" w:rsidR="00624E2F" w:rsidRPr="00E4190F" w:rsidRDefault="00624E2F" w:rsidP="00624E2F">
      <w:pPr>
        <w:rPr>
          <w:rStyle w:val="StyleUnderline"/>
        </w:rPr>
      </w:pPr>
      <w:r w:rsidRPr="002C7B69">
        <w:rPr>
          <w:sz w:val="12"/>
        </w:rPr>
        <w:t xml:space="preserve">MM: Sarah Rose’s book No Right to Be Idle: The Invention of Disability, 1840s–1930s is all about how disabled people have always worked, and how at a certain moment in industrial capitalism in the US, around World War I, only </w:t>
      </w:r>
      <w:r w:rsidRPr="00E4190F">
        <w:rPr>
          <w:rStyle w:val="StyleUnderline"/>
        </w:rPr>
        <w:t>certain kinds of work got fairly compensated and other kinds of labor no longer counted as work.</w:t>
      </w:r>
    </w:p>
    <w:p w14:paraId="4F419A2D" w14:textId="77777777" w:rsidR="00624E2F" w:rsidRPr="00E4190F" w:rsidRDefault="00624E2F" w:rsidP="00624E2F">
      <w:pPr>
        <w:rPr>
          <w:rStyle w:val="StyleUnderline"/>
        </w:rPr>
      </w:pPr>
      <w:r w:rsidRPr="00E4190F">
        <w:rPr>
          <w:sz w:val="12"/>
        </w:rPr>
        <w:t xml:space="preserve">CZ: This is a question for Marxism as well. </w:t>
      </w:r>
      <w:r w:rsidRPr="00E4190F">
        <w:rPr>
          <w:rStyle w:val="StyleUnderline"/>
        </w:rPr>
        <w:t>We are told how capital depends on labor, how the dependency of the boss or landlord is parasitic on labor, a powerful host. But the obvious problem here is that dependency is not</w:t>
      </w:r>
      <w:r w:rsidRPr="00E4190F">
        <w:rPr>
          <w:rStyle w:val="Emphasis"/>
        </w:rPr>
        <w:t xml:space="preserve"> what’s wrong</w:t>
      </w:r>
      <w:r w:rsidRPr="00E4190F">
        <w:rPr>
          <w:sz w:val="12"/>
        </w:rPr>
        <w:t xml:space="preserve"> with the boss. </w:t>
      </w:r>
      <w:r w:rsidRPr="00E4190F">
        <w:rPr>
          <w:rStyle w:val="StyleUnderline"/>
        </w:rPr>
        <w:t xml:space="preserve">We’re all dependent. The reason that the boss is bad </w:t>
      </w:r>
      <w:r w:rsidRPr="00E4190F">
        <w:rPr>
          <w:rStyle w:val="StyleUnderline"/>
          <w:highlight w:val="green"/>
        </w:rPr>
        <w:t>is</w:t>
      </w:r>
      <w:r w:rsidRPr="00E4190F">
        <w:rPr>
          <w:rStyle w:val="StyleUnderline"/>
        </w:rPr>
        <w:t xml:space="preserve"> the opposite: </w:t>
      </w:r>
      <w:r w:rsidRPr="00E4190F">
        <w:rPr>
          <w:rStyle w:val="StyleUnderline"/>
          <w:highlight w:val="green"/>
        </w:rPr>
        <w:t xml:space="preserve">the </w:t>
      </w:r>
      <w:r w:rsidRPr="00E4190F">
        <w:rPr>
          <w:rStyle w:val="Emphasis"/>
          <w:highlight w:val="green"/>
        </w:rPr>
        <w:t>disavowal of that common dependency</w:t>
      </w:r>
      <w:r w:rsidRPr="00E4190F">
        <w:rPr>
          <w:rStyle w:val="StyleUnderline"/>
          <w:highlight w:val="green"/>
        </w:rPr>
        <w:t>,</w:t>
      </w:r>
      <w:r w:rsidRPr="00E4190F">
        <w:rPr>
          <w:rStyle w:val="StyleUnderline"/>
        </w:rPr>
        <w:t xml:space="preserve"> and the cost at which that disavowal is extracted.</w:t>
      </w:r>
    </w:p>
    <w:p w14:paraId="22C48A7D" w14:textId="77777777" w:rsidR="00624E2F" w:rsidRPr="005620BF" w:rsidRDefault="00624E2F" w:rsidP="00624E2F">
      <w:pPr>
        <w:rPr>
          <w:sz w:val="12"/>
        </w:rPr>
      </w:pPr>
      <w:r w:rsidRPr="00E4190F">
        <w:rPr>
          <w:rStyle w:val="StyleUnderline"/>
        </w:rPr>
        <w:t>One problem is the construction</w:t>
      </w:r>
      <w:r w:rsidRPr="009B5832">
        <w:rPr>
          <w:rStyle w:val="StyleUnderline"/>
        </w:rPr>
        <w:t xml:space="preserve"> of need as lack, when need is</w:t>
      </w:r>
      <w:r w:rsidRPr="00C3734D">
        <w:rPr>
          <w:rStyle w:val="StyleUnderline"/>
        </w:rPr>
        <w:t xml:space="preserve"> better understood as wealth, and simultaneously the construction of care as labor which has to find its recognition in exchange of some kind</w:t>
      </w:r>
      <w:r w:rsidRPr="00611DC4">
        <w:rPr>
          <w:rStyle w:val="StyleUnderline"/>
          <w:highlight w:val="green"/>
        </w:rPr>
        <w:t>. I’m interested less in</w:t>
      </w:r>
      <w:r w:rsidRPr="00324857">
        <w:rPr>
          <w:rStyle w:val="StyleUnderline"/>
        </w:rPr>
        <w:t xml:space="preserve"> </w:t>
      </w:r>
      <w:r w:rsidRPr="00485C6B">
        <w:rPr>
          <w:rStyle w:val="Emphasis"/>
          <w:sz w:val="28"/>
          <w:szCs w:val="28"/>
          <w:highlight w:val="green"/>
        </w:rPr>
        <w:t xml:space="preserve">reciprocal </w:t>
      </w:r>
      <w:r w:rsidRPr="007D7C8E">
        <w:rPr>
          <w:rStyle w:val="StyleUnderline"/>
          <w:highlight w:val="green"/>
        </w:rPr>
        <w:t>give and take, than</w:t>
      </w:r>
      <w:r w:rsidRPr="00324857">
        <w:rPr>
          <w:rStyle w:val="StyleUnderline"/>
        </w:rPr>
        <w:t xml:space="preserve"> in something like </w:t>
      </w:r>
      <w:r w:rsidRPr="00C3715A">
        <w:rPr>
          <w:rStyle w:val="StyleUnderline"/>
          <w:highlight w:val="green"/>
        </w:rPr>
        <w:t xml:space="preserve">a </w:t>
      </w:r>
      <w:r w:rsidRPr="00C3715A">
        <w:rPr>
          <w:rStyle w:val="Emphasis"/>
          <w:highlight w:val="green"/>
        </w:rPr>
        <w:t>give-and-give</w:t>
      </w:r>
      <w:r w:rsidRPr="00C3715A">
        <w:rPr>
          <w:rStyle w:val="StyleUnderline"/>
          <w:highlight w:val="green"/>
        </w:rPr>
        <w:t xml:space="preserve">, or </w:t>
      </w:r>
      <w:r w:rsidRPr="00C3715A">
        <w:rPr>
          <w:rStyle w:val="Emphasis"/>
          <w:highlight w:val="green"/>
        </w:rPr>
        <w:t>take-and-take</w:t>
      </w:r>
      <w:r w:rsidRPr="00324857">
        <w:rPr>
          <w:rStyle w:val="StyleUnderline"/>
        </w:rPr>
        <w:t>.</w:t>
      </w:r>
      <w:r w:rsidRPr="002C7B69">
        <w:rPr>
          <w:sz w:val="12"/>
        </w:rPr>
        <w:t xml:space="preserve"> What I mean is conveyed by the sexual senses of those terms, the way that to take it or to give it share meanings. </w:t>
      </w:r>
      <w:r w:rsidRPr="00BF2075">
        <w:rPr>
          <w:rStyle w:val="StyleUnderline"/>
          <w:highlight w:val="green"/>
        </w:rPr>
        <w:t xml:space="preserve">The moment you enter a process of </w:t>
      </w:r>
      <w:r w:rsidRPr="00BF2075">
        <w:rPr>
          <w:rStyle w:val="Emphasis"/>
          <w:highlight w:val="green"/>
        </w:rPr>
        <w:t>exchange</w:t>
      </w:r>
      <w:r w:rsidRPr="00BF2075">
        <w:rPr>
          <w:rStyle w:val="StyleUnderline"/>
          <w:highlight w:val="green"/>
        </w:rPr>
        <w:t xml:space="preserve">, you’re </w:t>
      </w:r>
      <w:r w:rsidRPr="00402AD9">
        <w:rPr>
          <w:rStyle w:val="StyleUnderline"/>
        </w:rPr>
        <w:t xml:space="preserve">inevitably </w:t>
      </w:r>
      <w:r w:rsidRPr="00AF3DFC">
        <w:rPr>
          <w:rStyle w:val="Emphasis"/>
          <w:highlight w:val="green"/>
        </w:rPr>
        <w:t>surrounded by its excess</w:t>
      </w:r>
      <w:r w:rsidRPr="00F249BA">
        <w:rPr>
          <w:rStyle w:val="StyleUnderline"/>
        </w:rPr>
        <w:t xml:space="preserve"> or remainder, which always clouds or enriches it.</w:t>
      </w:r>
      <w:r w:rsidRPr="002C7B69">
        <w:rPr>
          <w:sz w:val="12"/>
        </w:rPr>
        <w:t xml:space="preserve"> This is especially </w:t>
      </w:r>
      <w:r w:rsidRPr="00634F33">
        <w:rPr>
          <w:sz w:val="12"/>
        </w:rPr>
        <w:t xml:space="preserve">true of “care work.” </w:t>
      </w:r>
      <w:r w:rsidRPr="00634F33">
        <w:rPr>
          <w:rStyle w:val="StyleUnderline"/>
        </w:rPr>
        <w:t xml:space="preserve">Until we start to see life as labor we will never really see work. </w:t>
      </w:r>
      <w:r w:rsidRPr="00634F33">
        <w:rPr>
          <w:sz w:val="12"/>
        </w:rPr>
        <w:t xml:space="preserve">We’ll stay like Wages for Housework, insisting, “We work!”—I’d like to include them in a crip understanding of life and labor, but I don’t think they are necessarily </w:t>
      </w:r>
      <w:r w:rsidRPr="009B6625">
        <w:rPr>
          <w:rStyle w:val="StyleUnderline"/>
          <w:highlight w:val="green"/>
        </w:rPr>
        <w:t>thinking with disability</w:t>
      </w:r>
      <w:r w:rsidRPr="00634F33">
        <w:rPr>
          <w:sz w:val="12"/>
        </w:rPr>
        <w:t xml:space="preserve"> per se, so I’m just trying to help them out, because </w:t>
      </w:r>
      <w:r w:rsidRPr="005620BF">
        <w:rPr>
          <w:sz w:val="12"/>
        </w:rPr>
        <w:t>dependency and need are ground states for the question of reproduction in and beyond birthing and working.</w:t>
      </w:r>
    </w:p>
    <w:p w14:paraId="6901A497" w14:textId="77777777" w:rsidR="00624E2F" w:rsidRPr="003B3CA0" w:rsidRDefault="00624E2F" w:rsidP="00624E2F">
      <w:pPr>
        <w:rPr>
          <w:sz w:val="12"/>
        </w:rPr>
      </w:pPr>
      <w:r w:rsidRPr="005620BF">
        <w:rPr>
          <w:rStyle w:val="StyleUnderline"/>
        </w:rPr>
        <w:t xml:space="preserve">Work is for one thing only, and that’s to provide for the needs or conditions of life, to condition life. </w:t>
      </w:r>
      <w:r w:rsidRPr="005620BF">
        <w:rPr>
          <w:sz w:val="12"/>
        </w:rPr>
        <w:t>All work is care work.</w:t>
      </w:r>
      <w:r w:rsidRPr="002C7B69">
        <w:rPr>
          <w:sz w:val="12"/>
        </w:rPr>
        <w:t xml:space="preserve"> </w:t>
      </w:r>
      <w:r w:rsidRPr="006B5290">
        <w:rPr>
          <w:rStyle w:val="StyleUnderline"/>
        </w:rPr>
        <w:t>Until</w:t>
      </w:r>
      <w:r w:rsidRPr="00F12A93">
        <w:rPr>
          <w:rStyle w:val="StyleUnderline"/>
        </w:rPr>
        <w:t xml:space="preserve"> </w:t>
      </w:r>
      <w:r w:rsidRPr="008528F8">
        <w:rPr>
          <w:rStyle w:val="StyleUnderline"/>
          <w:highlight w:val="green"/>
        </w:rPr>
        <w:t>we see</w:t>
      </w:r>
      <w:r w:rsidRPr="00F12A93">
        <w:rPr>
          <w:rStyle w:val="StyleUnderline"/>
        </w:rPr>
        <w:t xml:space="preserve"> all life-and-death as invaluable</w:t>
      </w:r>
      <w:r w:rsidRPr="002C7B69">
        <w:rPr>
          <w:sz w:val="12"/>
        </w:rPr>
        <w:t xml:space="preserve">, which is to say until we </w:t>
      </w:r>
      <w:r w:rsidRPr="008528F8">
        <w:rPr>
          <w:rStyle w:val="StyleUnderline"/>
          <w:highlight w:val="green"/>
        </w:rPr>
        <w:t>work</w:t>
      </w:r>
      <w:r w:rsidRPr="002C7B69">
        <w:rPr>
          <w:sz w:val="12"/>
        </w:rPr>
        <w:t xml:space="preserve"> with and </w:t>
      </w:r>
      <w:r w:rsidRPr="008528F8">
        <w:rPr>
          <w:rStyle w:val="StyleUnderline"/>
          <w:highlight w:val="green"/>
        </w:rPr>
        <w:t xml:space="preserve">beyond </w:t>
      </w:r>
      <w:r w:rsidRPr="005620BF">
        <w:rPr>
          <w:rStyle w:val="StyleUnderline"/>
        </w:rPr>
        <w:t>the notion of t</w:t>
      </w:r>
      <w:r w:rsidRPr="00464EC1">
        <w:rPr>
          <w:rStyle w:val="StyleUnderline"/>
        </w:rPr>
        <w:t xml:space="preserve">he </w:t>
      </w:r>
      <w:r w:rsidRPr="008528F8">
        <w:rPr>
          <w:rStyle w:val="StyleUnderline"/>
          <w:highlight w:val="green"/>
        </w:rPr>
        <w:t>production of value by labor,</w:t>
      </w:r>
      <w:r w:rsidRPr="00464EC1">
        <w:rPr>
          <w:rStyle w:val="StyleUnderline"/>
        </w:rPr>
        <w:t xml:space="preserve"> and into the reproduction or transduction of invalue in the nonopposition of life and death, </w:t>
      </w:r>
      <w:r w:rsidRPr="00777D24">
        <w:rPr>
          <w:rStyle w:val="StyleUnderline"/>
        </w:rPr>
        <w:t xml:space="preserve">we won’t really recognize labor—precisely </w:t>
      </w:r>
      <w:r w:rsidRPr="003B3CA0">
        <w:rPr>
          <w:rStyle w:val="StyleUnderline"/>
        </w:rPr>
        <w:t>because we will have failed to recognize the dependency we share.</w:t>
      </w:r>
      <w:r w:rsidRPr="003B3CA0">
        <w:rPr>
          <w:sz w:val="12"/>
        </w:rPr>
        <w:t xml:space="preserve"> This is debt.</w:t>
      </w:r>
    </w:p>
    <w:p w14:paraId="7F14241F" w14:textId="77777777" w:rsidR="00624E2F" w:rsidRPr="00FF5ED3" w:rsidRDefault="00624E2F" w:rsidP="00624E2F">
      <w:pPr>
        <w:rPr>
          <w:rStyle w:val="StyleUnderline"/>
        </w:rPr>
      </w:pPr>
      <w:r w:rsidRPr="003B3CA0">
        <w:rPr>
          <w:sz w:val="12"/>
        </w:rPr>
        <w:t xml:space="preserve">And </w:t>
      </w:r>
      <w:r w:rsidRPr="003B3CA0">
        <w:rPr>
          <w:rStyle w:val="StyleUnderline"/>
        </w:rPr>
        <w:t>yes, need is a form of wealth</w:t>
      </w:r>
      <w:r w:rsidRPr="003B3CA0">
        <w:rPr>
          <w:sz w:val="12"/>
        </w:rPr>
        <w:t xml:space="preserve">. We are </w:t>
      </w:r>
      <w:r w:rsidRPr="003B3CA0">
        <w:rPr>
          <w:rStyle w:val="StyleUnderline"/>
        </w:rPr>
        <w:t>surplus</w:t>
      </w:r>
      <w:r w:rsidRPr="003B3CA0">
        <w:rPr>
          <w:sz w:val="12"/>
        </w:rPr>
        <w:t>, we</w:t>
      </w:r>
      <w:r w:rsidRPr="0010525C">
        <w:rPr>
          <w:sz w:val="12"/>
        </w:rPr>
        <w:t xml:space="preserve"> are </w:t>
      </w:r>
      <w:r w:rsidRPr="0010525C">
        <w:rPr>
          <w:rStyle w:val="StyleUnderline"/>
        </w:rPr>
        <w:t>common</w:t>
      </w:r>
      <w:r w:rsidRPr="0010525C">
        <w:rPr>
          <w:sz w:val="12"/>
        </w:rPr>
        <w:t xml:space="preserve">, we are </w:t>
      </w:r>
      <w:r w:rsidRPr="0010525C">
        <w:rPr>
          <w:rStyle w:val="StyleUnderline"/>
        </w:rPr>
        <w:t>extra</w:t>
      </w:r>
      <w:r w:rsidRPr="0010525C">
        <w:rPr>
          <w:sz w:val="12"/>
        </w:rPr>
        <w:t xml:space="preserve">. We are </w:t>
      </w:r>
      <w:r w:rsidRPr="0010525C">
        <w:rPr>
          <w:rStyle w:val="StyleUnderline"/>
        </w:rPr>
        <w:t>a site of accumulation that is marked as disposable. But rather than</w:t>
      </w:r>
      <w:r w:rsidRPr="0010525C">
        <w:rPr>
          <w:sz w:val="12"/>
        </w:rPr>
        <w:t xml:space="preserve"> figuring us as </w:t>
      </w:r>
      <w:r w:rsidRPr="0010525C">
        <w:rPr>
          <w:rStyle w:val="StyleUnderline"/>
        </w:rPr>
        <w:t>extra, I’m more interested in</w:t>
      </w:r>
      <w:r w:rsidRPr="00DF0F67">
        <w:rPr>
          <w:rStyle w:val="StyleUnderline"/>
        </w:rPr>
        <w:t xml:space="preserve"> the </w:t>
      </w:r>
      <w:r w:rsidRPr="00FC0587">
        <w:rPr>
          <w:rStyle w:val="Emphasis"/>
          <w:highlight w:val="green"/>
        </w:rPr>
        <w:t>disfiguring</w:t>
      </w:r>
      <w:r w:rsidRPr="00287D87">
        <w:rPr>
          <w:rStyle w:val="StyleUnderline"/>
          <w:highlight w:val="green"/>
        </w:rPr>
        <w:t xml:space="preserve"> </w:t>
      </w:r>
      <w:r w:rsidRPr="00DF0F67">
        <w:rPr>
          <w:rStyle w:val="StyleUnderline"/>
        </w:rPr>
        <w:t xml:space="preserve">that disabled life offers to </w:t>
      </w:r>
      <w:r w:rsidRPr="00FC0587">
        <w:rPr>
          <w:rStyle w:val="Emphasis"/>
          <w:highlight w:val="green"/>
        </w:rPr>
        <w:t>consensus-based reality</w:t>
      </w:r>
      <w:r w:rsidRPr="00287D87">
        <w:rPr>
          <w:rStyle w:val="StyleUnderline"/>
          <w:highlight w:val="green"/>
        </w:rPr>
        <w:t>, what it gives as waste</w:t>
      </w:r>
      <w:r w:rsidRPr="00FF5ED3">
        <w:rPr>
          <w:rStyle w:val="StyleUnderline"/>
        </w:rPr>
        <w:t xml:space="preserve"> and/or as abundance</w:t>
      </w:r>
      <w:r w:rsidRPr="002C7B69">
        <w:rPr>
          <w:sz w:val="12"/>
        </w:rPr>
        <w:t xml:space="preserve">, which is to say </w:t>
      </w:r>
      <w:r w:rsidRPr="000406BA">
        <w:rPr>
          <w:rStyle w:val="StyleUnderline"/>
          <w:highlight w:val="green"/>
        </w:rPr>
        <w:t xml:space="preserve">what’s being given away </w:t>
      </w:r>
      <w:r w:rsidRPr="002C2AC6">
        <w:rPr>
          <w:rStyle w:val="StyleUnderline"/>
        </w:rPr>
        <w:t>or</w:t>
      </w:r>
      <w:r w:rsidRPr="00FF5ED3">
        <w:rPr>
          <w:rStyle w:val="StyleUnderline"/>
        </w:rPr>
        <w:t xml:space="preserve"> given a way or taking a way, making no way, again—</w:t>
      </w:r>
      <w:r w:rsidRPr="0092677C">
        <w:rPr>
          <w:rStyle w:val="StyleUnderline"/>
          <w:highlight w:val="green"/>
        </w:rPr>
        <w:t>that impossible life of dreams</w:t>
      </w:r>
      <w:r w:rsidRPr="00FF5ED3">
        <w:rPr>
          <w:rStyle w:val="StyleUnderline"/>
        </w:rPr>
        <w:t xml:space="preserve">, art, you know, </w:t>
      </w:r>
      <w:r w:rsidRPr="0092677C">
        <w:rPr>
          <w:rStyle w:val="StyleUnderline"/>
          <w:highlight w:val="green"/>
        </w:rPr>
        <w:t>living in all those space-times deemed “extra.”</w:t>
      </w:r>
    </w:p>
    <w:p w14:paraId="42BAAF59" w14:textId="77777777" w:rsidR="00624E2F" w:rsidRPr="007F58F6" w:rsidRDefault="00624E2F" w:rsidP="00624E2F">
      <w:pPr>
        <w:rPr>
          <w:sz w:val="12"/>
        </w:rPr>
      </w:pPr>
      <w:r w:rsidRPr="002C7B69">
        <w:rPr>
          <w:sz w:val="12"/>
        </w:rPr>
        <w:t xml:space="preserve">MM: I like what you’re saying about “giving it away.” Is this a motto for you as someone who works on debt? What does “giving it away” mean to you </w:t>
      </w:r>
      <w:r w:rsidRPr="008B3F62">
        <w:rPr>
          <w:rStyle w:val="StyleUnderline"/>
        </w:rPr>
        <w:t>in terms of disability</w:t>
      </w:r>
      <w:r w:rsidRPr="002C7B69">
        <w:rPr>
          <w:sz w:val="12"/>
        </w:rPr>
        <w:t xml:space="preserve">? Because earlier in our conversation you were, like, </w:t>
      </w:r>
      <w:r w:rsidRPr="00B2195F">
        <w:rPr>
          <w:rStyle w:val="StyleUnderline"/>
        </w:rPr>
        <w:t>“</w:t>
      </w:r>
      <w:r w:rsidRPr="008B3F62">
        <w:rPr>
          <w:rStyle w:val="StyleUnderline"/>
        </w:rPr>
        <w:t xml:space="preserve">I don’t want to define it, I want to </w:t>
      </w:r>
      <w:r w:rsidRPr="007F58F6">
        <w:rPr>
          <w:rStyle w:val="StyleUnderline"/>
        </w:rPr>
        <w:t>give it away.”</w:t>
      </w:r>
      <w:r w:rsidRPr="007F58F6">
        <w:rPr>
          <w:sz w:val="12"/>
        </w:rPr>
        <w:t xml:space="preserve"> </w:t>
      </w:r>
    </w:p>
    <w:p w14:paraId="0EE5CD5D" w14:textId="77777777" w:rsidR="00624E2F" w:rsidRPr="007F58F6" w:rsidRDefault="00624E2F" w:rsidP="00624E2F">
      <w:pPr>
        <w:rPr>
          <w:sz w:val="12"/>
        </w:rPr>
      </w:pPr>
      <w:r w:rsidRPr="007F58F6">
        <w:rPr>
          <w:sz w:val="12"/>
        </w:rPr>
        <w:t xml:space="preserve">CZ: I have a broad indefinition of disability—I haven’t defined it. I want to keep it indefinite and put it at the level of life. </w:t>
      </w:r>
      <w:r w:rsidRPr="007F58F6">
        <w:rPr>
          <w:rStyle w:val="StyleUnderline"/>
        </w:rPr>
        <w:t xml:space="preserve">Disability is seen as akin to death, even deemed “a fate worse than death.” </w:t>
      </w:r>
      <w:r w:rsidRPr="007F58F6">
        <w:rPr>
          <w:sz w:val="12"/>
        </w:rPr>
        <w:t xml:space="preserve">Whereas it’s quite obviously the ground state of life. Or, to put it more precisely, </w:t>
      </w:r>
      <w:r w:rsidRPr="007F58F6">
        <w:rPr>
          <w:rStyle w:val="StyleUnderline"/>
        </w:rPr>
        <w:t>disability is one site of the nonopposition of life and death.</w:t>
      </w:r>
      <w:r w:rsidRPr="007F58F6">
        <w:rPr>
          <w:sz w:val="12"/>
        </w:rPr>
        <w:t xml:space="preserve"> I’m grateful to J. Kameron Carter for using that phrase in a conversation with my partner, Amalle—we have been thinking about it since.</w:t>
      </w:r>
    </w:p>
    <w:p w14:paraId="21042F12" w14:textId="77777777" w:rsidR="00624E2F" w:rsidRPr="002C7B69" w:rsidRDefault="00624E2F" w:rsidP="00624E2F">
      <w:pPr>
        <w:rPr>
          <w:sz w:val="12"/>
        </w:rPr>
      </w:pPr>
      <w:r w:rsidRPr="007F58F6">
        <w:rPr>
          <w:sz w:val="12"/>
        </w:rPr>
        <w:t>MM: Do audiences recognize the role that disability plays in your work? Or rather, when do they? Where do</w:t>
      </w:r>
      <w:r w:rsidRPr="002C7B69">
        <w:rPr>
          <w:sz w:val="12"/>
        </w:rPr>
        <w:t xml:space="preserve"> you think disability exists in your work?</w:t>
      </w:r>
    </w:p>
    <w:p w14:paraId="388E878D" w14:textId="77777777" w:rsidR="00624E2F" w:rsidRPr="002C7B69" w:rsidRDefault="00624E2F" w:rsidP="00624E2F">
      <w:pPr>
        <w:rPr>
          <w:sz w:val="12"/>
        </w:rPr>
      </w:pPr>
      <w:r w:rsidRPr="002C7B69">
        <w:rPr>
          <w:sz w:val="12"/>
        </w:rPr>
        <w:t xml:space="preserve">CZ: </w:t>
      </w:r>
      <w:r w:rsidRPr="00B178A7">
        <w:rPr>
          <w:rStyle w:val="Emphasis"/>
          <w:highlight w:val="green"/>
        </w:rPr>
        <w:t>Disability runs through all</w:t>
      </w:r>
      <w:r w:rsidRPr="002C7B69">
        <w:rPr>
          <w:sz w:val="12"/>
        </w:rPr>
        <w:t xml:space="preserve"> my </w:t>
      </w:r>
      <w:r w:rsidRPr="00B178A7">
        <w:rPr>
          <w:rStyle w:val="Emphasis"/>
          <w:highlight w:val="green"/>
        </w:rPr>
        <w:t>work</w:t>
      </w:r>
      <w:r w:rsidRPr="002C7B69">
        <w:rPr>
          <w:sz w:val="12"/>
        </w:rPr>
        <w:t xml:space="preserve">. I usually say dependency </w:t>
      </w:r>
      <w:r w:rsidRPr="007F58F6">
        <w:rPr>
          <w:rStyle w:val="StyleUnderline"/>
        </w:rPr>
        <w:t>because it gathers notions of debt and disability</w:t>
      </w:r>
      <w:r w:rsidRPr="007F58F6">
        <w:rPr>
          <w:sz w:val="12"/>
        </w:rPr>
        <w:t xml:space="preserve">, which are </w:t>
      </w:r>
      <w:r w:rsidRPr="007F58F6">
        <w:rPr>
          <w:rStyle w:val="StyleUnderline"/>
        </w:rPr>
        <w:t>also questions of labor and distribution</w:t>
      </w:r>
      <w:r w:rsidRPr="007F58F6">
        <w:rPr>
          <w:sz w:val="12"/>
        </w:rPr>
        <w:t xml:space="preserve">. I think my works are often read through labor or through disability, rarely both. But my work isn’t organized by representations of </w:t>
      </w:r>
      <w:r w:rsidRPr="007F58F6">
        <w:rPr>
          <w:rStyle w:val="StyleUnderline"/>
        </w:rPr>
        <w:t>labor</w:t>
      </w:r>
      <w:r w:rsidRPr="007F58F6">
        <w:rPr>
          <w:sz w:val="12"/>
        </w:rPr>
        <w:t xml:space="preserve"> or disability. A stack of debt </w:t>
      </w:r>
      <w:r w:rsidRPr="007F58F6">
        <w:rPr>
          <w:rStyle w:val="StyleUnderline"/>
        </w:rPr>
        <w:t xml:space="preserve">has everything to do with disability </w:t>
      </w:r>
      <w:r w:rsidRPr="00711447">
        <w:rPr>
          <w:rStyle w:val="StyleUnderline"/>
          <w:highlight w:val="green"/>
        </w:rPr>
        <w:t>because it’s about dependency</w:t>
      </w:r>
      <w:r w:rsidRPr="00FA0379">
        <w:rPr>
          <w:rStyle w:val="StyleUnderline"/>
        </w:rPr>
        <w:t>.</w:t>
      </w:r>
      <w:r w:rsidRPr="002C7B69">
        <w:rPr>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w:t>
      </w:r>
    </w:p>
    <w:p w14:paraId="4EF30709" w14:textId="77777777" w:rsidR="00624E2F" w:rsidRDefault="00624E2F" w:rsidP="00624E2F">
      <w:pPr>
        <w:rPr>
          <w:rStyle w:val="StyleUnderline"/>
        </w:rPr>
      </w:pPr>
      <w:r w:rsidRPr="002C7B69">
        <w:rPr>
          <w:sz w:val="12"/>
        </w:rPr>
        <w:t xml:space="preserve">RS: </w:t>
      </w:r>
      <w:r w:rsidRPr="00C85456">
        <w:rPr>
          <w:rStyle w:val="StyleUnderline"/>
          <w:highlight w:val="green"/>
        </w:rPr>
        <w:t xml:space="preserve">The pressure to define disability </w:t>
      </w:r>
      <w:r w:rsidRPr="00D1750B">
        <w:rPr>
          <w:rStyle w:val="StyleUnderline"/>
        </w:rPr>
        <w:t xml:space="preserve">in particular ways </w:t>
      </w:r>
      <w:r w:rsidRPr="00FE47E5">
        <w:rPr>
          <w:rStyle w:val="StyleUnderline"/>
          <w:highlight w:val="green"/>
        </w:rPr>
        <w:t xml:space="preserve">can’t be untethered from </w:t>
      </w:r>
      <w:r w:rsidRPr="00D1750B">
        <w:rPr>
          <w:rStyle w:val="StyleUnderline"/>
        </w:rPr>
        <w:t xml:space="preserve">the </w:t>
      </w:r>
      <w:r w:rsidRPr="00FE47E5">
        <w:rPr>
          <w:rStyle w:val="StyleUnderline"/>
          <w:highlight w:val="green"/>
        </w:rPr>
        <w:t>violence of capital</w:t>
      </w:r>
      <w:r w:rsidRPr="00D1750B">
        <w:rPr>
          <w:rStyle w:val="StyleUnderline"/>
        </w:rPr>
        <w:t>ism</w:t>
      </w:r>
      <w:r w:rsidRPr="002327B1">
        <w:rPr>
          <w:rStyle w:val="StyleUnderline"/>
        </w:rPr>
        <w:t>—there’s often a sense that</w:t>
      </w:r>
      <w:r w:rsidRPr="007F60C5">
        <w:rPr>
          <w:rStyle w:val="StyleUnderline"/>
        </w:rPr>
        <w:t xml:space="preserve"> </w:t>
      </w:r>
      <w:r w:rsidRPr="002327B1">
        <w:rPr>
          <w:rStyle w:val="StyleUnderline"/>
          <w:highlight w:val="green"/>
        </w:rPr>
        <w:t xml:space="preserve">we need to </w:t>
      </w:r>
      <w:r w:rsidRPr="00FE47E5">
        <w:rPr>
          <w:rStyle w:val="StyleUnderline"/>
          <w:highlight w:val="green"/>
        </w:rPr>
        <w:t xml:space="preserve">draw a circle around who counts </w:t>
      </w:r>
      <w:r w:rsidRPr="000E1684">
        <w:rPr>
          <w:rStyle w:val="StyleUnderline"/>
        </w:rPr>
        <w:t>and who doesn’t</w:t>
      </w:r>
      <w:r w:rsidRPr="007F60C5">
        <w:rPr>
          <w:rStyle w:val="StyleUnderline"/>
        </w:rPr>
        <w:t xml:space="preserve"> in order </w:t>
      </w:r>
      <w:r w:rsidRPr="00FE47E5">
        <w:rPr>
          <w:rStyle w:val="StyleUnderline"/>
          <w:highlight w:val="green"/>
        </w:rPr>
        <w:t>to make rights-based claims</w:t>
      </w:r>
      <w:r w:rsidRPr="007F60C5">
        <w:rPr>
          <w:rStyle w:val="StyleUnderline"/>
        </w:rPr>
        <w:t xml:space="preserve"> in ways that are </w:t>
      </w:r>
      <w:r w:rsidRPr="00547E38">
        <w:rPr>
          <w:rStyle w:val="StyleUnderline"/>
          <w:highlight w:val="green"/>
        </w:rPr>
        <w:t>legible</w:t>
      </w:r>
      <w:r w:rsidRPr="007F60C5">
        <w:rPr>
          <w:rStyle w:val="StyleUnderline"/>
        </w:rPr>
        <w:t xml:space="preserve"> within that system. </w:t>
      </w:r>
    </w:p>
    <w:p w14:paraId="5C61C3CD" w14:textId="77777777" w:rsidR="00624E2F" w:rsidRPr="002C7B69" w:rsidRDefault="00624E2F" w:rsidP="00624E2F">
      <w:pPr>
        <w:rPr>
          <w:sz w:val="12"/>
        </w:rPr>
      </w:pPr>
      <w:r w:rsidRPr="002C7B69">
        <w:rPr>
          <w:sz w:val="12"/>
        </w:rPr>
        <w:t xml:space="preserve">CZ: I mean, yeah, </w:t>
      </w:r>
      <w:r w:rsidRPr="005A79F0">
        <w:rPr>
          <w:rStyle w:val="StyleUnderline"/>
          <w:highlight w:val="green"/>
        </w:rPr>
        <w:t>disability has a privileged relationship to form</w:t>
      </w:r>
      <w:r w:rsidRPr="000B216D">
        <w:rPr>
          <w:rStyle w:val="StyleUnderline"/>
        </w:rPr>
        <w:t xml:space="preserve">, deformity, and deforming. It has </w:t>
      </w:r>
      <w:r w:rsidRPr="005A79F0">
        <w:rPr>
          <w:rStyle w:val="StyleUnderline"/>
          <w:highlight w:val="green"/>
        </w:rPr>
        <w:t>this</w:t>
      </w:r>
      <w:r w:rsidRPr="000B216D">
        <w:rPr>
          <w:rStyle w:val="StyleUnderline"/>
        </w:rPr>
        <w:t xml:space="preserve"> co</w:t>
      </w:r>
      <w:r w:rsidRPr="007F58F6">
        <w:rPr>
          <w:rStyle w:val="StyleUnderline"/>
        </w:rPr>
        <w:t>ol in</w:t>
      </w:r>
      <w:r w:rsidRPr="007F58F6">
        <w:rPr>
          <w:rStyle w:val="StyleUnderline"/>
          <w:highlight w:val="green"/>
        </w:rPr>
        <w:t xml:space="preserve">capacity to deform </w:t>
      </w:r>
      <w:r w:rsidRPr="007F58F6">
        <w:rPr>
          <w:rStyle w:val="StyleUnderline"/>
        </w:rPr>
        <w:t>the</w:t>
      </w:r>
      <w:r w:rsidRPr="000B216D">
        <w:rPr>
          <w:rStyle w:val="StyleUnderline"/>
        </w:rPr>
        <w:t xml:space="preserve"> very </w:t>
      </w:r>
      <w:r w:rsidRPr="007F58F6">
        <w:rPr>
          <w:rStyle w:val="StyleUnderline"/>
          <w:highlight w:val="green"/>
        </w:rPr>
        <w:t>categories</w:t>
      </w:r>
      <w:r w:rsidRPr="000B216D">
        <w:rPr>
          <w:rStyle w:val="StyleUnderline"/>
        </w:rPr>
        <w:t xml:space="preserve"> of disabled and </w:t>
      </w:r>
      <w:r w:rsidRPr="0099708B">
        <w:rPr>
          <w:rStyle w:val="StyleUnderline"/>
        </w:rPr>
        <w:t>nondisabled, as well as</w:t>
      </w:r>
      <w:r w:rsidRPr="002C7B69">
        <w:rPr>
          <w:sz w:val="12"/>
        </w:rPr>
        <w:t xml:space="preserve"> all the </w:t>
      </w:r>
      <w:r w:rsidRPr="0099708B">
        <w:rPr>
          <w:rStyle w:val="StyleUnderline"/>
        </w:rPr>
        <w:t>subcategories</w:t>
      </w:r>
      <w:r w:rsidRPr="002C7B69">
        <w:rPr>
          <w:sz w:val="12"/>
        </w:rPr>
        <w:t xml:space="preserve"> imposed on disability itself—</w:t>
      </w:r>
      <w:r w:rsidRPr="0099708B">
        <w:rPr>
          <w:rStyle w:val="StyleUnderline"/>
        </w:rPr>
        <w:t>physical, cognitive, sensory, et cetera—which can’t be disentangled</w:t>
      </w:r>
      <w:r w:rsidRPr="002C7B69">
        <w:rPr>
          <w:sz w:val="12"/>
        </w:rPr>
        <w:t xml:space="preserve"> in our bodymind.</w:t>
      </w:r>
    </w:p>
    <w:p w14:paraId="2DA18004" w14:textId="77777777" w:rsidR="00624E2F" w:rsidRPr="002C7B69" w:rsidRDefault="00624E2F" w:rsidP="00624E2F">
      <w:pPr>
        <w:rPr>
          <w:sz w:val="12"/>
        </w:rPr>
      </w:pPr>
      <w:r w:rsidRPr="002C7B69">
        <w:rPr>
          <w:sz w:val="12"/>
        </w:rPr>
        <w:t>RS: We were also struck by this passage from “The Guild of the Brave Poor Things”:</w:t>
      </w:r>
    </w:p>
    <w:p w14:paraId="27B8EC8D" w14:textId="77777777" w:rsidR="00624E2F" w:rsidRPr="002C7B69" w:rsidRDefault="00624E2F" w:rsidP="00624E2F">
      <w:pPr>
        <w:rPr>
          <w:sz w:val="12"/>
        </w:rPr>
      </w:pPr>
      <w:r w:rsidRPr="00DB749A">
        <w:rPr>
          <w:rStyle w:val="StyleUnderline"/>
        </w:rPr>
        <w:t xml:space="preserve">The </w:t>
      </w:r>
      <w:r w:rsidRPr="00595710">
        <w:rPr>
          <w:rStyle w:val="StyleUnderline"/>
        </w:rPr>
        <w:t>question of visibility for the nonconforming body is at stakes a double blind. We all know what’s at stake in the question of ‘visibility’—how representation</w:t>
      </w:r>
      <w:r w:rsidRPr="003A766A">
        <w:rPr>
          <w:rStyle w:val="StyleUnderline"/>
        </w:rPr>
        <w:t xml:space="preserve"> can make us targets in offering, or imposing, recognition. For many of us this is a life and death situation—a bond entered as a double bind, and all bound up with one </w:t>
      </w:r>
      <w:r w:rsidRPr="00E46274">
        <w:rPr>
          <w:rStyle w:val="StyleUnderline"/>
        </w:rPr>
        <w:t xml:space="preserve">another. For many of us, it is a life or death situation—a gamble we ante with a blind. </w:t>
      </w:r>
      <w:r w:rsidRPr="000E4A4A">
        <w:rPr>
          <w:rStyle w:val="StyleUnderline"/>
          <w:highlight w:val="green"/>
        </w:rPr>
        <w:t>And so we ask, how can we live?</w:t>
      </w:r>
      <w:r w:rsidRPr="00E46274">
        <w:rPr>
          <w:rStyle w:val="StyleUnderline"/>
        </w:rPr>
        <w:t xml:space="preserve"> And we think one response to this call (among so many) is the love below—the stakes of which are double blind.</w:t>
      </w:r>
      <w:r w:rsidRPr="002C7B69">
        <w:rPr>
          <w:sz w:val="12"/>
        </w:rPr>
        <w:t>3</w:t>
      </w:r>
    </w:p>
    <w:p w14:paraId="7C57A18E" w14:textId="77777777" w:rsidR="00624E2F" w:rsidRPr="002C7B69" w:rsidRDefault="00624E2F" w:rsidP="00624E2F">
      <w:pPr>
        <w:rPr>
          <w:sz w:val="12"/>
        </w:rPr>
      </w:pPr>
      <w:r w:rsidRPr="002C7B69">
        <w:rPr>
          <w:sz w:val="12"/>
        </w:rPr>
        <w:t xml:space="preserve">Given this issue’s theme (“Disability and the Politics of Visibility”), we were wondering if you could elaborate on </w:t>
      </w:r>
      <w:r w:rsidRPr="005826A9">
        <w:rPr>
          <w:rStyle w:val="StyleUnderline"/>
        </w:rPr>
        <w:t xml:space="preserve">this “double blind” of visibility and the ways your work makes present subject positions, experiences, knowledges that are often absent from mainstream public discourse and how these praxes differ from the forms of </w:t>
      </w:r>
      <w:r w:rsidRPr="00F7258D">
        <w:rPr>
          <w:rStyle w:val="StyleUnderline"/>
        </w:rPr>
        <w:t>representation whose dangers you register above.</w:t>
      </w:r>
      <w:r w:rsidRPr="002C7B69">
        <w:rPr>
          <w:sz w:val="12"/>
        </w:rPr>
        <w:t xml:space="preserve"> Are there words other than visibility that you use to describe these practices?</w:t>
      </w:r>
    </w:p>
    <w:p w14:paraId="48DDB79A" w14:textId="77777777" w:rsidR="00624E2F" w:rsidRPr="000E4A4A" w:rsidRDefault="00624E2F" w:rsidP="00624E2F">
      <w:pPr>
        <w:rPr>
          <w:sz w:val="12"/>
        </w:rPr>
      </w:pPr>
      <w:r w:rsidRPr="002C7B69">
        <w:rPr>
          <w:sz w:val="12"/>
        </w:rPr>
        <w:t xml:space="preserve">CZ: The notion of visibility is tethered to knowledge. I’m into seeing in the sense more of feeling than of representation. In that essay, we were </w:t>
      </w:r>
      <w:r w:rsidRPr="00974D49">
        <w:rPr>
          <w:rStyle w:val="StyleUnderline"/>
          <w:highlight w:val="green"/>
        </w:rPr>
        <w:t xml:space="preserve">thinking about </w:t>
      </w:r>
      <w:r w:rsidRPr="00985F1C">
        <w:rPr>
          <w:rStyle w:val="StyleUnderline"/>
          <w:highlight w:val="green"/>
        </w:rPr>
        <w:t>gambling and probability</w:t>
      </w:r>
      <w:r w:rsidRPr="00B3165E">
        <w:rPr>
          <w:rStyle w:val="StyleUnderline"/>
        </w:rPr>
        <w:t xml:space="preserve">, </w:t>
      </w:r>
      <w:r w:rsidRPr="00985F1C">
        <w:rPr>
          <w:rStyle w:val="StyleUnderline"/>
          <w:highlight w:val="green"/>
        </w:rPr>
        <w:t>thresholds and doors—</w:t>
      </w:r>
      <w:r w:rsidRPr="00B3165E">
        <w:rPr>
          <w:rStyle w:val="StyleUnderline"/>
        </w:rPr>
        <w:t xml:space="preserve">that is, access in the sense of traversing a threshold, but also access in the sense of knowledge of what is on the other side. </w:t>
      </w:r>
      <w:r w:rsidRPr="002C7B69">
        <w:rPr>
          <w:sz w:val="12"/>
        </w:rPr>
        <w:t xml:space="preserve">For example, the three doors on the game show Let’s Make a Deal, where </w:t>
      </w:r>
      <w:r w:rsidRPr="00D46699">
        <w:rPr>
          <w:rStyle w:val="StyleUnderline"/>
        </w:rPr>
        <w:t xml:space="preserve">the threshold represents a question of probability and a question of knowledge that is </w:t>
      </w:r>
      <w:r w:rsidRPr="000E4A4A">
        <w:rPr>
          <w:rStyle w:val="StyleUnderline"/>
        </w:rPr>
        <w:t>suspended.</w:t>
      </w:r>
      <w:r w:rsidRPr="000E4A4A">
        <w:rPr>
          <w:sz w:val="12"/>
        </w:rPr>
        <w:t xml:space="preserve"> When people talk about </w:t>
      </w:r>
      <w:r w:rsidRPr="000E4A4A">
        <w:rPr>
          <w:rStyle w:val="StyleUnderline"/>
        </w:rPr>
        <w:t>going in blind</w:t>
      </w:r>
      <w:r w:rsidRPr="000E4A4A">
        <w:rPr>
          <w:sz w:val="12"/>
        </w:rPr>
        <w:t>, or other variants on that, it’s a slur conflating blindness with the position of a compromised observer. We’re into the slur—it slides toward something that interests us—but we reject the ableist insult.</w:t>
      </w:r>
    </w:p>
    <w:p w14:paraId="7CD961E3" w14:textId="77777777" w:rsidR="00624E2F" w:rsidRPr="007C390D" w:rsidRDefault="00624E2F" w:rsidP="00624E2F">
      <w:pPr>
        <w:rPr>
          <w:rStyle w:val="StyleUnderline"/>
        </w:rPr>
      </w:pPr>
      <w:r w:rsidRPr="000E4A4A">
        <w:rPr>
          <w:sz w:val="12"/>
        </w:rPr>
        <w:t xml:space="preserve">In poker, </w:t>
      </w:r>
      <w:r w:rsidRPr="00920F29">
        <w:rPr>
          <w:rStyle w:val="StyleUnderline"/>
          <w:highlight w:val="green"/>
        </w:rPr>
        <w:t>the blind is a forced bet</w:t>
      </w:r>
      <w:r w:rsidRPr="000E4A4A">
        <w:rPr>
          <w:rStyle w:val="StyleUnderline"/>
        </w:rPr>
        <w:t xml:space="preserve"> that rotates from one player to the next.</w:t>
      </w:r>
      <w:r w:rsidRPr="000E4A4A">
        <w:rPr>
          <w:sz w:val="12"/>
        </w:rPr>
        <w:t xml:space="preserve"> The blind goes first and others must choose to call (match), raise, or fold. The blind puts in the minimum bet for everyone, the entry price of that hand. </w:t>
      </w:r>
      <w:r w:rsidRPr="000E4A4A">
        <w:rPr>
          <w:rStyle w:val="StyleUnderline"/>
        </w:rPr>
        <w:t xml:space="preserve">They’re </w:t>
      </w:r>
      <w:r w:rsidRPr="00C600E3">
        <w:rPr>
          <w:rStyle w:val="StyleUnderline"/>
          <w:highlight w:val="green"/>
        </w:rPr>
        <w:t>the</w:t>
      </w:r>
      <w:r w:rsidRPr="000E4A4A">
        <w:rPr>
          <w:rStyle w:val="StyleUnderline"/>
        </w:rPr>
        <w:t xml:space="preserve"> only </w:t>
      </w:r>
      <w:r w:rsidRPr="00C600E3">
        <w:rPr>
          <w:rStyle w:val="StyleUnderline"/>
          <w:highlight w:val="green"/>
        </w:rPr>
        <w:t>player</w:t>
      </w:r>
      <w:r w:rsidRPr="000E4A4A">
        <w:rPr>
          <w:rStyle w:val="StyleUnderline"/>
        </w:rPr>
        <w:t xml:space="preserve"> who </w:t>
      </w:r>
      <w:r w:rsidRPr="00C600E3">
        <w:rPr>
          <w:rStyle w:val="Emphasis"/>
          <w:highlight w:val="green"/>
        </w:rPr>
        <w:t>can’t decline to play</w:t>
      </w:r>
      <w:r w:rsidRPr="000E4A4A">
        <w:rPr>
          <w:rStyle w:val="StyleUnderline"/>
        </w:rPr>
        <w:t>, because they initiate the game. They can win or lose that hand, but they have to play</w:t>
      </w:r>
      <w:r w:rsidRPr="00A666B7">
        <w:rPr>
          <w:sz w:val="12"/>
        </w:rPr>
        <w:t xml:space="preserve"> at least one round, because their money goes in the pot, </w:t>
      </w:r>
      <w:r w:rsidRPr="002A17A4">
        <w:rPr>
          <w:rStyle w:val="StyleUnderline"/>
          <w:highlight w:val="green"/>
        </w:rPr>
        <w:t>no matter what.</w:t>
      </w:r>
    </w:p>
    <w:p w14:paraId="3A8D4497" w14:textId="77777777" w:rsidR="00624E2F" w:rsidRPr="00920F29" w:rsidRDefault="00624E2F" w:rsidP="00624E2F">
      <w:pPr>
        <w:rPr>
          <w:rStyle w:val="Emphasis"/>
        </w:rPr>
      </w:pPr>
      <w:r w:rsidRPr="00951F9A">
        <w:rPr>
          <w:rStyle w:val="StyleUnderline"/>
          <w:highlight w:val="green"/>
        </w:rPr>
        <w:t>A double bind is an apparent but false choice</w:t>
      </w:r>
      <w:r w:rsidRPr="00920F29">
        <w:rPr>
          <w:rStyle w:val="StyleUnderline"/>
        </w:rPr>
        <w:t xml:space="preserve">, a lose-lose. Two determinants, two ways of losing, are held in a state of indeterminacy. It’s double because it looks like “or,” but it’s actually “and.” It’s not life or death, it’s life and death. </w:t>
      </w:r>
      <w:r w:rsidRPr="00920F29">
        <w:rPr>
          <w:rStyle w:val="Emphasis"/>
        </w:rPr>
        <w:t>Ride and die.</w:t>
      </w:r>
    </w:p>
    <w:p w14:paraId="588D29E6" w14:textId="77777777" w:rsidR="00624E2F" w:rsidRPr="009940F7" w:rsidRDefault="00624E2F" w:rsidP="00624E2F">
      <w:pPr>
        <w:rPr>
          <w:rStyle w:val="StyleUnderline"/>
        </w:rPr>
      </w:pPr>
      <w:r w:rsidRPr="00920F29">
        <w:rPr>
          <w:rStyle w:val="StyleUnderline"/>
        </w:rPr>
        <w:t>We were thinking about what it is</w:t>
      </w:r>
      <w:r w:rsidRPr="00C9287D">
        <w:rPr>
          <w:rStyle w:val="StyleUnderline"/>
        </w:rPr>
        <w:t xml:space="preserve"> </w:t>
      </w:r>
      <w:r w:rsidRPr="00853751">
        <w:rPr>
          <w:rStyle w:val="StyleUnderline"/>
          <w:highlight w:val="green"/>
        </w:rPr>
        <w:t>to superimpose</w:t>
      </w:r>
      <w:r w:rsidRPr="00C9287D">
        <w:rPr>
          <w:rStyle w:val="StyleUnderline"/>
        </w:rPr>
        <w:t xml:space="preserve"> these two states, </w:t>
      </w:r>
      <w:r w:rsidRPr="00853751">
        <w:rPr>
          <w:rStyle w:val="StyleUnderline"/>
          <w:highlight w:val="green"/>
        </w:rPr>
        <w:t>the “and” of the double bind and the “or” of the blind</w:t>
      </w:r>
      <w:r w:rsidRPr="00C9287D">
        <w:rPr>
          <w:rStyle w:val="StyleUnderline"/>
        </w:rPr>
        <w:t xml:space="preserve">. </w:t>
      </w:r>
      <w:r w:rsidRPr="00356CCF">
        <w:rPr>
          <w:rStyle w:val="StyleUnderline"/>
        </w:rPr>
        <w:t>Imagine it as an eclipse</w:t>
      </w:r>
      <w:r w:rsidRPr="002C7B69">
        <w:rPr>
          <w:sz w:val="12"/>
        </w:rPr>
        <w:t>—one body moving in front of and occluding another—</w:t>
      </w:r>
      <w:r w:rsidRPr="009940F7">
        <w:rPr>
          <w:rStyle w:val="StyleUnderline"/>
        </w:rPr>
        <w:t>such that playing (the blind) is superimposed over being bound (the double bind). That’s what we meant by “double blind.”</w:t>
      </w:r>
    </w:p>
    <w:p w14:paraId="3A8D3C9D" w14:textId="77777777" w:rsidR="00624E2F" w:rsidRPr="002C7B69" w:rsidRDefault="00624E2F" w:rsidP="00624E2F">
      <w:pPr>
        <w:rPr>
          <w:sz w:val="12"/>
        </w:rPr>
      </w:pPr>
      <w:r w:rsidRPr="00BC25DC">
        <w:rPr>
          <w:rStyle w:val="StyleUnderline"/>
          <w:highlight w:val="green"/>
        </w:rPr>
        <w:t xml:space="preserve">The double blind </w:t>
      </w:r>
      <w:r w:rsidRPr="00BC25DC">
        <w:rPr>
          <w:rStyle w:val="Emphasis"/>
          <w:highlight w:val="green"/>
        </w:rPr>
        <w:t>describes the stakes of dependency</w:t>
      </w:r>
      <w:r w:rsidRPr="00162A97">
        <w:rPr>
          <w:rStyle w:val="StyleUnderline"/>
        </w:rPr>
        <w:t xml:space="preserve">, or love. </w:t>
      </w:r>
      <w:r w:rsidRPr="00A528D3">
        <w:rPr>
          <w:rStyle w:val="StyleUnderline"/>
          <w:highlight w:val="green"/>
        </w:rPr>
        <w:t xml:space="preserve">Something you are </w:t>
      </w:r>
      <w:r w:rsidRPr="000E5CF8">
        <w:rPr>
          <w:rStyle w:val="Emphasis"/>
          <w:highlight w:val="green"/>
        </w:rPr>
        <w:t>bound to do</w:t>
      </w:r>
      <w:r w:rsidRPr="00A528D3">
        <w:rPr>
          <w:rStyle w:val="StyleUnderline"/>
          <w:highlight w:val="green"/>
        </w:rPr>
        <w:t xml:space="preserve"> that you </w:t>
      </w:r>
      <w:r w:rsidRPr="000E5CF8">
        <w:rPr>
          <w:rStyle w:val="Emphasis"/>
          <w:highlight w:val="green"/>
        </w:rPr>
        <w:t>still play at anyway.</w:t>
      </w:r>
      <w:r w:rsidRPr="002C7B69">
        <w:rPr>
          <w:sz w:val="12"/>
        </w:rPr>
        <w:t xml:space="preserve"> The stakes are so low—like, the lowest; they’re common, basal, banal, deep. It’s the hardest easy thing, the falling in and through of love.</w:t>
      </w:r>
    </w:p>
    <w:p w14:paraId="575B27A1" w14:textId="77777777" w:rsidR="00624E2F" w:rsidRPr="002C7B69" w:rsidRDefault="00624E2F" w:rsidP="00624E2F">
      <w:pPr>
        <w:rPr>
          <w:sz w:val="12"/>
        </w:rPr>
      </w:pPr>
      <w:r w:rsidRPr="00855A7E">
        <w:rPr>
          <w:rStyle w:val="StyleUnderline"/>
        </w:rPr>
        <w:t>For disability, some things will need to be held in superposition precisely because there are two or more co-extant states here; it’s a both/and, not an either/or—a no-state dissolution. This is</w:t>
      </w:r>
      <w:r w:rsidRPr="00855A7E">
        <w:rPr>
          <w:sz w:val="12"/>
        </w:rPr>
        <w:t xml:space="preserve"> what I mean by </w:t>
      </w:r>
      <w:r w:rsidRPr="002F01D9">
        <w:rPr>
          <w:rStyle w:val="Emphasis"/>
          <w:highlight w:val="green"/>
        </w:rPr>
        <w:t>deforming: dissolving boundaries and still being bound</w:t>
      </w:r>
      <w:r w:rsidRPr="00855A7E">
        <w:rPr>
          <w:rStyle w:val="StyleUnderline"/>
        </w:rPr>
        <w:t>,</w:t>
      </w:r>
      <w:r w:rsidRPr="00855A7E">
        <w:rPr>
          <w:sz w:val="12"/>
        </w:rPr>
        <w:t xml:space="preserve"> bonding in this way that nonlocality conditions, the informality of animateriality and anamaterial presence. My bodymindsoul is already touching yours despite the juridical notion of consent and in the actual haptics of “feeling with” that the word consent is meant to attend to, which is to say care for.</w:t>
      </w:r>
    </w:p>
    <w:p w14:paraId="5F0C2819" w14:textId="77777777" w:rsidR="00624E2F" w:rsidRDefault="00624E2F" w:rsidP="00624E2F">
      <w:pPr>
        <w:rPr>
          <w:sz w:val="12"/>
        </w:rPr>
      </w:pPr>
    </w:p>
    <w:p w14:paraId="706B3466" w14:textId="77777777" w:rsidR="00624E2F" w:rsidRDefault="00624E2F" w:rsidP="00624E2F"/>
    <w:p w14:paraId="3A241F29" w14:textId="51A98E42" w:rsidR="00624E2F" w:rsidRDefault="00624E2F" w:rsidP="00624E2F">
      <w:pPr>
        <w:pStyle w:val="Heading2"/>
      </w:pPr>
      <w:r>
        <w:t>Case</w:t>
      </w:r>
    </w:p>
    <w:p w14:paraId="3AC12AC2" w14:textId="77777777" w:rsidR="00624E2F" w:rsidRPr="002E05D5" w:rsidRDefault="00624E2F" w:rsidP="00624E2F">
      <w:pPr>
        <w:pStyle w:val="Heading4"/>
        <w:rPr>
          <w:rFonts w:asciiTheme="minorHAnsi" w:hAnsiTheme="minorHAnsi" w:cstheme="minorHAnsi"/>
        </w:rPr>
      </w:pPr>
      <w:r w:rsidRPr="002E05D5">
        <w:rPr>
          <w:rFonts w:asciiTheme="minorHAnsi" w:hAnsiTheme="minorHAnsi" w:cstheme="minorHAnsi"/>
        </w:rPr>
        <w:t>CBAs strengthen police unions – directly leads to increased misconduct and police brutality.</w:t>
      </w:r>
    </w:p>
    <w:p w14:paraId="1F921704" w14:textId="77777777" w:rsidR="00624E2F" w:rsidRPr="002E05D5" w:rsidRDefault="00624E2F" w:rsidP="00624E2F">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And The Labor Movement", Flaw, https://theflaw.org/articles/police-unions-and-the-labor-movement/ Delana Sobhani, Harvard Law Class of 2024.//Spence]</w:t>
      </w:r>
    </w:p>
    <w:p w14:paraId="4289B351" w14:textId="77777777" w:rsidR="00624E2F" w:rsidRPr="002E05D5" w:rsidRDefault="00624E2F" w:rsidP="00624E2F">
      <w:pPr>
        <w:rPr>
          <w:rStyle w:val="StyleUnderline"/>
          <w:rFonts w:asciiTheme="minorHAnsi" w:hAnsiTheme="minorHAnsi" w:cstheme="minorHAnsi"/>
        </w:rPr>
      </w:pPr>
      <w:r w:rsidRPr="002E05D5">
        <w:rPr>
          <w:rFonts w:asciiTheme="minorHAnsi" w:hAnsiTheme="minorHAnsi" w:cstheme="minorHAnsi"/>
          <w:sz w:val="12"/>
        </w:rPr>
        <w:t xml:space="preserve">Third, </w:t>
      </w:r>
      <w:r w:rsidRPr="004A2C57">
        <w:rPr>
          <w:rStyle w:val="StyleUnderline"/>
          <w:rFonts w:asciiTheme="minorHAnsi" w:hAnsiTheme="minorHAnsi" w:cstheme="minorHAnsi"/>
          <w:highlight w:val="yellow"/>
        </w:rPr>
        <w:t>police unions</w:t>
      </w:r>
      <w:r w:rsidRPr="002E05D5">
        <w:rPr>
          <w:rStyle w:val="StyleUnderline"/>
          <w:rFonts w:asciiTheme="minorHAnsi" w:hAnsiTheme="minorHAnsi" w:cstheme="minorHAnsi"/>
        </w:rPr>
        <w:t xml:space="preserve"> are incredibly successful at amassing both political and economic power. One of </w:t>
      </w:r>
      <w:r w:rsidRPr="002E05D5">
        <w:rPr>
          <w:rStyle w:val="Emphasis"/>
          <w:rFonts w:asciiTheme="minorHAnsi" w:hAnsiTheme="minorHAnsi" w:cstheme="minorHAnsi"/>
        </w:rPr>
        <w:t xml:space="preserve">the </w:t>
      </w:r>
      <w:r w:rsidRPr="004A2C57">
        <w:rPr>
          <w:rStyle w:val="Emphasis"/>
          <w:rFonts w:asciiTheme="minorHAnsi" w:hAnsiTheme="minorHAnsi" w:cstheme="minorHAnsi"/>
          <w:highlight w:val="yellow"/>
        </w:rPr>
        <w:t>most effective weapon</w:t>
      </w:r>
      <w:r w:rsidRPr="002E05D5">
        <w:rPr>
          <w:rFonts w:asciiTheme="minorHAnsi" w:hAnsiTheme="minorHAnsi" w:cstheme="minorHAnsi"/>
        </w:rPr>
        <w:t>s</w:t>
      </w:r>
      <w:r w:rsidRPr="002E05D5">
        <w:rPr>
          <w:rStyle w:val="StyleUnderline"/>
          <w:rFonts w:asciiTheme="minorHAnsi" w:hAnsiTheme="minorHAnsi" w:cstheme="minorHAnsi"/>
        </w:rPr>
        <w:t xml:space="preserve"> in their arsenal </w:t>
      </w:r>
      <w:r w:rsidRPr="004A2C57">
        <w:rPr>
          <w:rStyle w:val="StyleUnderline"/>
          <w:rFonts w:asciiTheme="minorHAnsi" w:hAnsiTheme="minorHAnsi" w:cstheme="minorHAnsi"/>
          <w:highlight w:val="yellow"/>
        </w:rPr>
        <w:t>are collective bargaining agreements</w:t>
      </w:r>
      <w:r w:rsidRPr="002E05D5">
        <w:rPr>
          <w:rFonts w:asciiTheme="minorHAnsi" w:hAnsiTheme="minorHAnsi" w:cstheme="minorHAnsi"/>
          <w:sz w:val="12"/>
        </w:rPr>
        <w:t xml:space="preserve"> (</w:t>
      </w:r>
      <w:r w:rsidRPr="002E05D5">
        <w:rPr>
          <w:rStyle w:val="Emphasis"/>
          <w:rFonts w:asciiTheme="minorHAnsi" w:hAnsiTheme="minorHAnsi" w:cstheme="minorHAnsi"/>
        </w:rPr>
        <w:t>CBAs</w:t>
      </w:r>
      <w:r w:rsidRPr="002E05D5">
        <w:rPr>
          <w:rFonts w:asciiTheme="minorHAnsi" w:hAnsiTheme="minorHAnsi" w:cstheme="minorHAnsi"/>
          <w:sz w:val="12"/>
        </w:rPr>
        <w:t xml:space="preserve">), through which unions secure contracts that grant officers favorable pay, benefits, and disciplinary procedures. Most states allow or require municipalities to bargain collectively with police unions. As a result, </w:t>
      </w:r>
      <w:r w:rsidRPr="002E05D5">
        <w:rPr>
          <w:rStyle w:val="StyleUnderline"/>
          <w:rFonts w:asciiTheme="minorHAnsi" w:hAnsiTheme="minorHAnsi" w:cstheme="minorHAnsi"/>
        </w:rPr>
        <w:t>police union contracts—often negotiated outside of public view—shape what policing looks like across the country, from how much money police departments get to how insulated police officers are from their own misconduct.</w:t>
      </w:r>
    </w:p>
    <w:p w14:paraId="37B1137A"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 xml:space="preserve">A groundbreaking study by Professor Stephen Rushin found that </w:t>
      </w:r>
      <w:r w:rsidRPr="004A2C57">
        <w:rPr>
          <w:rStyle w:val="StyleUnderline"/>
          <w:rFonts w:asciiTheme="minorHAnsi" w:hAnsiTheme="minorHAnsi" w:cstheme="minorHAnsi"/>
          <w:highlight w:val="yellow"/>
        </w:rPr>
        <w:t>police union contracts</w:t>
      </w:r>
      <w:r w:rsidRPr="002E05D5">
        <w:rPr>
          <w:rStyle w:val="StyleUnderline"/>
          <w:rFonts w:asciiTheme="minorHAnsi" w:hAnsiTheme="minorHAnsi" w:cstheme="minorHAnsi"/>
        </w:rPr>
        <w:t xml:space="preserve"> frequently contain provisions that </w:t>
      </w:r>
      <w:r w:rsidRPr="004A2C57">
        <w:rPr>
          <w:rStyle w:val="StyleUnderline"/>
          <w:rFonts w:asciiTheme="minorHAnsi" w:hAnsiTheme="minorHAnsi" w:cstheme="minorHAnsi"/>
          <w:highlight w:val="yellow"/>
        </w:rPr>
        <w:t>impede officer discipline and</w:t>
      </w:r>
      <w:r w:rsidRPr="002E05D5">
        <w:rPr>
          <w:rStyle w:val="StyleUnderline"/>
          <w:rFonts w:asciiTheme="minorHAnsi" w:hAnsiTheme="minorHAnsi" w:cstheme="minorHAnsi"/>
        </w:rPr>
        <w:t xml:space="preserve"> police reform.</w:t>
      </w:r>
      <w:r w:rsidRPr="002E05D5">
        <w:rPr>
          <w:rFonts w:asciiTheme="minorHAnsi" w:hAnsiTheme="minorHAnsi" w:cstheme="minorHAnsi"/>
          <w:sz w:val="12"/>
        </w:rPr>
        <w:t xml:space="preserve"> Of the 178 contracts Rushin analyzed, </w:t>
      </w:r>
      <w:r w:rsidRPr="002E05D5">
        <w:rPr>
          <w:rStyle w:val="StyleUnderline"/>
          <w:rFonts w:asciiTheme="minorHAnsi" w:hAnsiTheme="minorHAnsi" w:cstheme="minorHAnsi"/>
        </w:rPr>
        <w:t>a substantial number of them limited officer interrogations after alleged wrongdoing; mandated the destruction of officer disciplinary records; banned civilian oversight of police misconduct; prevented anonymous civilian complaints; indemnified officers in civil suits; or required arbitration in cases of disciplinary action.</w:t>
      </w:r>
      <w:r w:rsidRPr="002E05D5">
        <w:rPr>
          <w:rFonts w:asciiTheme="minorHAnsi" w:hAnsiTheme="minorHAnsi" w:cstheme="minorHAnsi"/>
          <w:sz w:val="12"/>
        </w:rPr>
        <w:t xml:space="preserve"> According to Rushin, </w:t>
      </w:r>
      <w:r w:rsidRPr="002E05D5">
        <w:rPr>
          <w:rStyle w:val="Emphasis"/>
          <w:rFonts w:asciiTheme="minorHAnsi" w:hAnsiTheme="minorHAnsi" w:cstheme="minorHAnsi"/>
        </w:rPr>
        <w:t xml:space="preserve">these provisions </w:t>
      </w:r>
      <w:r w:rsidRPr="004A2C57">
        <w:rPr>
          <w:rStyle w:val="Emphasis"/>
          <w:rFonts w:asciiTheme="minorHAnsi" w:hAnsiTheme="minorHAnsi" w:cstheme="minorHAnsi"/>
          <w:highlight w:val="yellow"/>
        </w:rPr>
        <w:t>thwart legislative attempts to promote police accountability</w:t>
      </w:r>
      <w:r w:rsidRPr="002E05D5">
        <w:rPr>
          <w:rFonts w:asciiTheme="minorHAnsi" w:hAnsiTheme="minorHAnsi" w:cstheme="minorHAnsi"/>
          <w:sz w:val="12"/>
        </w:rPr>
        <w:t xml:space="preserve"> and transparency, and they narrow the field of reforms that the Department of Justice’s Civil Rights Division can request of police departments. </w:t>
      </w:r>
    </w:p>
    <w:p w14:paraId="1F44FC20" w14:textId="77777777" w:rsidR="00624E2F" w:rsidRPr="002E05D5" w:rsidRDefault="00624E2F" w:rsidP="00624E2F">
      <w:pPr>
        <w:rPr>
          <w:rStyle w:val="StyleUnderline"/>
          <w:rFonts w:asciiTheme="minorHAnsi" w:hAnsiTheme="minorHAnsi" w:cstheme="minorHAnsi"/>
        </w:rPr>
      </w:pPr>
      <w:r w:rsidRPr="002E05D5">
        <w:rPr>
          <w:rFonts w:asciiTheme="minorHAnsi" w:hAnsiTheme="minorHAnsi" w:cstheme="minorHAnsi"/>
          <w:sz w:val="12"/>
        </w:rPr>
        <w:t xml:space="preserve">In another study, Rushin examined the disciplinary appeals processes established by police union contracts in over 600 cities and concluded that, due to union contract provisions, police departments must often rehire or significantly reduce disciplinary sanctions against officers who have engaged in serious misconduct. Similarly, a Washington Post analysis of 1,881 officers fired by the nation’s largest police departments from 2006 to 2017 found that </w:t>
      </w:r>
      <w:r w:rsidRPr="002E05D5">
        <w:rPr>
          <w:rStyle w:val="StyleUnderline"/>
          <w:rFonts w:asciiTheme="minorHAnsi" w:hAnsiTheme="minorHAnsi" w:cstheme="minorHAnsi"/>
        </w:rPr>
        <w:t xml:space="preserve">departments were forced to reinstate more than 450 officers after appeals required by police union contracts. </w:t>
      </w:r>
    </w:p>
    <w:p w14:paraId="34891212" w14:textId="77777777" w:rsidR="00624E2F" w:rsidRPr="002E05D5" w:rsidRDefault="00624E2F" w:rsidP="00624E2F">
      <w:pPr>
        <w:rPr>
          <w:rFonts w:asciiTheme="minorHAnsi" w:hAnsiTheme="minorHAnsi" w:cstheme="minorHAnsi"/>
          <w:sz w:val="12"/>
        </w:rPr>
      </w:pPr>
      <w:r w:rsidRPr="004A2C57">
        <w:rPr>
          <w:rStyle w:val="StyleUnderline"/>
          <w:rFonts w:asciiTheme="minorHAnsi" w:hAnsiTheme="minorHAnsi" w:cstheme="minorHAnsi"/>
          <w:highlight w:val="yellow"/>
        </w:rPr>
        <w:t>Not only does research show that police CBAs make responding to police violence harder, but</w:t>
      </w:r>
      <w:r w:rsidRPr="002E05D5">
        <w:rPr>
          <w:rStyle w:val="StyleUnderline"/>
          <w:rFonts w:asciiTheme="minorHAnsi" w:hAnsiTheme="minorHAnsi" w:cstheme="minorHAnsi"/>
        </w:rPr>
        <w:t xml:space="preserve"> it </w:t>
      </w:r>
      <w:r w:rsidRPr="004A2C57">
        <w:rPr>
          <w:rStyle w:val="Emphasis"/>
          <w:rFonts w:asciiTheme="minorHAnsi" w:hAnsiTheme="minorHAnsi" w:cstheme="minorHAnsi"/>
          <w:highlight w:val="yellow"/>
        </w:rPr>
        <w:t>also</w:t>
      </w:r>
      <w:r w:rsidRPr="002E05D5">
        <w:rPr>
          <w:rStyle w:val="StyleUnderline"/>
          <w:rFonts w:asciiTheme="minorHAnsi" w:hAnsiTheme="minorHAnsi" w:cstheme="minorHAnsi"/>
        </w:rPr>
        <w:t xml:space="preserve"> indicates </w:t>
      </w:r>
      <w:r w:rsidRPr="004A2C57">
        <w:rPr>
          <w:rStyle w:val="StyleUnderline"/>
          <w:rFonts w:asciiTheme="minorHAnsi" w:hAnsiTheme="minorHAnsi" w:cstheme="minorHAnsi"/>
          <w:highlight w:val="yellow"/>
        </w:rPr>
        <w:t>that</w:t>
      </w:r>
      <w:r w:rsidRPr="004A2C57">
        <w:rPr>
          <w:rFonts w:asciiTheme="minorHAnsi" w:hAnsiTheme="minorHAnsi" w:cstheme="minorHAnsi"/>
          <w:sz w:val="12"/>
          <w:highlight w:val="yellow"/>
        </w:rPr>
        <w:t xml:space="preserve"> </w:t>
      </w:r>
      <w:r w:rsidRPr="004A2C57">
        <w:rPr>
          <w:rStyle w:val="Emphasis"/>
          <w:rFonts w:asciiTheme="minorHAnsi" w:hAnsiTheme="minorHAnsi" w:cstheme="minorHAnsi"/>
          <w:sz w:val="32"/>
          <w:szCs w:val="32"/>
          <w:highlight w:val="yellow"/>
        </w:rPr>
        <w:t>collective bargaining rights</w:t>
      </w:r>
      <w:r w:rsidRPr="002E05D5">
        <w:rPr>
          <w:rStyle w:val="Emphasis"/>
          <w:rFonts w:asciiTheme="minorHAnsi" w:hAnsiTheme="minorHAnsi" w:cstheme="minorHAnsi"/>
          <w:sz w:val="32"/>
          <w:szCs w:val="32"/>
        </w:rPr>
        <w:t xml:space="preserve"> </w:t>
      </w:r>
      <w:r w:rsidRPr="002E05D5">
        <w:rPr>
          <w:rStyle w:val="Emphasis"/>
          <w:rFonts w:asciiTheme="minorHAnsi" w:hAnsiTheme="minorHAnsi" w:cstheme="minorHAnsi"/>
        </w:rPr>
        <w:t xml:space="preserve">can actually </w:t>
      </w:r>
      <w:r w:rsidRPr="004A2C57">
        <w:rPr>
          <w:rStyle w:val="Emphasis"/>
          <w:rFonts w:asciiTheme="minorHAnsi" w:hAnsiTheme="minorHAnsi" w:cstheme="minorHAnsi"/>
          <w:sz w:val="32"/>
          <w:szCs w:val="32"/>
          <w:highlight w:val="yellow"/>
        </w:rPr>
        <w:t>lead to an increase in police misconduct</w:t>
      </w:r>
      <w:r w:rsidRPr="004A2C57">
        <w:rPr>
          <w:rStyle w:val="Emphasis"/>
          <w:rFonts w:asciiTheme="minorHAnsi" w:hAnsiTheme="minorHAnsi" w:cstheme="minorHAnsi"/>
          <w:highlight w:val="yellow"/>
        </w:rPr>
        <w:t>.</w:t>
      </w:r>
      <w:r w:rsidRPr="004A2C57">
        <w:rPr>
          <w:rFonts w:asciiTheme="minorHAnsi" w:hAnsiTheme="minorHAnsi" w:cstheme="minorHAnsi"/>
          <w:sz w:val="12"/>
          <w:highlight w:val="yellow"/>
        </w:rPr>
        <w:t xml:space="preserve"> </w:t>
      </w:r>
      <w:r w:rsidRPr="002E05D5">
        <w:rPr>
          <w:rStyle w:val="StyleUnderline"/>
          <w:rFonts w:asciiTheme="minorHAnsi" w:hAnsiTheme="minorHAnsi" w:cstheme="minorHAnsi"/>
        </w:rPr>
        <w:t>A recent paper found that granting collective bargaining rights to law enforcement in Florida caused a substantial increase in violent incidents of misconduct</w:t>
      </w:r>
      <w:r w:rsidRPr="002E05D5">
        <w:rPr>
          <w:rFonts w:asciiTheme="minorHAnsi" w:hAnsiTheme="minorHAnsi" w:cstheme="minorHAnsi"/>
          <w:sz w:val="12"/>
        </w:rPr>
        <w:t xml:space="preserve"> among sheriff’s offices. </w:t>
      </w:r>
      <w:r w:rsidRPr="002E05D5">
        <w:rPr>
          <w:rStyle w:val="StyleUnderline"/>
          <w:rFonts w:asciiTheme="minorHAnsi" w:hAnsiTheme="minorHAnsi" w:cstheme="minorHAnsi"/>
        </w:rPr>
        <w:t>Another study</w:t>
      </w:r>
      <w:r w:rsidRPr="002E05D5">
        <w:rPr>
          <w:rFonts w:asciiTheme="minorHAnsi" w:hAnsiTheme="minorHAnsi" w:cstheme="minorHAnsi"/>
          <w:sz w:val="12"/>
        </w:rPr>
        <w:t xml:space="preserve"> looking at cities across the country between 1959 and 1988 </w:t>
      </w:r>
      <w:r w:rsidRPr="002E05D5">
        <w:rPr>
          <w:rStyle w:val="StyleUnderline"/>
          <w:rFonts w:asciiTheme="minorHAnsi" w:hAnsiTheme="minorHAnsi" w:cstheme="minorHAnsi"/>
        </w:rPr>
        <w:t>found a substantial rise in civilian killings after police gained collective bargaining rights—amounting to approximately 60 to 70 additional people killed by police per year.</w:t>
      </w:r>
    </w:p>
    <w:p w14:paraId="09870A18" w14:textId="77777777" w:rsidR="00624E2F" w:rsidRPr="002E05D5" w:rsidRDefault="00624E2F" w:rsidP="00624E2F">
      <w:pPr>
        <w:rPr>
          <w:rFonts w:asciiTheme="minorHAnsi" w:hAnsiTheme="minorHAnsi" w:cstheme="minorHAnsi"/>
        </w:rPr>
      </w:pPr>
    </w:p>
    <w:p w14:paraId="1C9AEE1F" w14:textId="77777777" w:rsidR="00624E2F" w:rsidRPr="002E05D5" w:rsidRDefault="00624E2F" w:rsidP="00624E2F">
      <w:pPr>
        <w:pStyle w:val="Heading4"/>
        <w:rPr>
          <w:rFonts w:asciiTheme="minorHAnsi" w:hAnsiTheme="minorHAnsi" w:cstheme="minorHAnsi"/>
        </w:rPr>
      </w:pPr>
      <w:r w:rsidRPr="002E05D5">
        <w:rPr>
          <w:rFonts w:asciiTheme="minorHAnsi" w:hAnsiTheme="minorHAnsi" w:cstheme="minorHAnsi"/>
        </w:rPr>
        <w:t>Police unions create a culture of violence and crush strike efficacy.</w:t>
      </w:r>
    </w:p>
    <w:p w14:paraId="7EADE5F6" w14:textId="77777777" w:rsidR="00624E2F" w:rsidRPr="002E05D5" w:rsidRDefault="00624E2F" w:rsidP="00624E2F">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And The Labor Movement", Flaw, https://theflaw.org/articles/police-unions-and-the-labor-movement/ Delana Sobhani, Harvard Law Class of 2024.//Spence]</w:t>
      </w:r>
    </w:p>
    <w:p w14:paraId="705C123D"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 xml:space="preserve">Second, </w:t>
      </w:r>
      <w:r w:rsidRPr="004A2C57">
        <w:rPr>
          <w:rStyle w:val="StyleUnderline"/>
          <w:rFonts w:asciiTheme="minorHAnsi" w:hAnsiTheme="minorHAnsi" w:cstheme="minorHAnsi"/>
          <w:highlight w:val="yellow"/>
        </w:rPr>
        <w:t xml:space="preserve">police unions </w:t>
      </w:r>
      <w:r w:rsidRPr="002E05D5">
        <w:rPr>
          <w:rStyle w:val="StyleUnderline"/>
          <w:rFonts w:asciiTheme="minorHAnsi" w:hAnsiTheme="minorHAnsi" w:cstheme="minorHAnsi"/>
        </w:rPr>
        <w:t xml:space="preserve">are incredibly successful at </w:t>
      </w:r>
      <w:r w:rsidRPr="004A2C57">
        <w:rPr>
          <w:rStyle w:val="StyleUnderline"/>
          <w:rFonts w:asciiTheme="minorHAnsi" w:hAnsiTheme="minorHAnsi" w:cstheme="minorHAnsi"/>
          <w:highlight w:val="yellow"/>
        </w:rPr>
        <w:t>build</w:t>
      </w:r>
      <w:r w:rsidRPr="002E05D5">
        <w:rPr>
          <w:rStyle w:val="StyleUnderline"/>
          <w:rFonts w:asciiTheme="minorHAnsi" w:hAnsiTheme="minorHAnsi" w:cstheme="minorHAnsi"/>
        </w:rPr>
        <w:t>ing solidarity among officers</w:t>
      </w:r>
      <w:r w:rsidRPr="002E05D5">
        <w:rPr>
          <w:rFonts w:asciiTheme="minorHAnsi" w:hAnsiTheme="minorHAnsi" w:cstheme="minorHAnsi"/>
          <w:sz w:val="12"/>
        </w:rPr>
        <w:t xml:space="preserve">. One of the most infamous examples is </w:t>
      </w:r>
      <w:r w:rsidRPr="004A2C57">
        <w:rPr>
          <w:rStyle w:val="StyleUnderline"/>
          <w:rFonts w:asciiTheme="minorHAnsi" w:hAnsiTheme="minorHAnsi" w:cstheme="minorHAnsi"/>
          <w:highlight w:val="yellow"/>
        </w:rPr>
        <w:t>the “blue wall of silence,”</w:t>
      </w:r>
      <w:r w:rsidRPr="002E05D5">
        <w:rPr>
          <w:rStyle w:val="StyleUnderline"/>
          <w:rFonts w:asciiTheme="minorHAnsi" w:hAnsiTheme="minorHAnsi" w:cstheme="minorHAnsi"/>
        </w:rPr>
        <w:t xml:space="preserve"> the informal code among police officers to keep misconduct under wraps. The police killing of Laquan McDonald,</w:t>
      </w:r>
      <w:r w:rsidRPr="002E05D5">
        <w:rPr>
          <w:rFonts w:asciiTheme="minorHAnsi" w:hAnsiTheme="minorHAnsi" w:cstheme="minorHAnsi"/>
          <w:sz w:val="12"/>
        </w:rPr>
        <w:t xml:space="preserve"> a 17-year-old Black teenager, in 2014 </w:t>
      </w:r>
      <w:r w:rsidRPr="002E05D5">
        <w:rPr>
          <w:rStyle w:val="StyleUnderline"/>
          <w:rFonts w:asciiTheme="minorHAnsi" w:hAnsiTheme="minorHAnsi" w:cstheme="minorHAnsi"/>
        </w:rPr>
        <w:t>demonstrates how the blue wall of silence operates</w:t>
      </w:r>
      <w:r w:rsidRPr="002E05D5">
        <w:rPr>
          <w:rFonts w:asciiTheme="minorHAnsi" w:hAnsiTheme="minorHAnsi" w:cstheme="minorHAnsi"/>
          <w:sz w:val="12"/>
        </w:rPr>
        <w:t xml:space="preserve">. When police responded to a report that someone was breaking into cars, Chicago police officer Jason Van Dyke was one of the last officers to arrive on the scene. Within seconds of getting out of his car, Van Dyke shot McDonald 16 times. Afterwards, </w:t>
      </w:r>
      <w:r w:rsidRPr="002E05D5">
        <w:rPr>
          <w:rStyle w:val="StyleUnderline"/>
          <w:rFonts w:asciiTheme="minorHAnsi" w:hAnsiTheme="minorHAnsi" w:cstheme="minorHAnsi"/>
        </w:rPr>
        <w:t>Van Dyke claimed that he killed McDonald in self-defense. Other officers corroborated his story</w:t>
      </w:r>
      <w:r w:rsidRPr="002E05D5">
        <w:rPr>
          <w:rFonts w:asciiTheme="minorHAnsi" w:hAnsiTheme="minorHAnsi" w:cstheme="minorHAnsi"/>
          <w:sz w:val="12"/>
        </w:rPr>
        <w:t xml:space="preserve">. But a year later, video footage of the shooting showed that Van Dyke shot McDonald as he was walking away, and three officers were charged with conspiring to cover up the murder. Although they were acquitted after a contentious trial, </w:t>
      </w:r>
      <w:r w:rsidRPr="002E05D5">
        <w:rPr>
          <w:rStyle w:val="StyleUnderline"/>
          <w:rFonts w:asciiTheme="minorHAnsi" w:hAnsiTheme="minorHAnsi" w:cstheme="minorHAnsi"/>
        </w:rPr>
        <w:t>a task force report</w:t>
      </w:r>
      <w:r w:rsidRPr="002E05D5">
        <w:rPr>
          <w:rFonts w:asciiTheme="minorHAnsi" w:hAnsiTheme="minorHAnsi" w:cstheme="minorHAnsi"/>
          <w:sz w:val="12"/>
        </w:rPr>
        <w:t xml:space="preserve"> commissioned by the mayor </w:t>
      </w:r>
      <w:r w:rsidRPr="002E05D5">
        <w:rPr>
          <w:rStyle w:val="StyleUnderline"/>
          <w:rFonts w:asciiTheme="minorHAnsi" w:hAnsiTheme="minorHAnsi" w:cstheme="minorHAnsi"/>
        </w:rPr>
        <w:t>found</w:t>
      </w:r>
      <w:r w:rsidRPr="002E05D5">
        <w:rPr>
          <w:rFonts w:asciiTheme="minorHAnsi" w:hAnsiTheme="minorHAnsi" w:cstheme="minorHAnsi"/>
          <w:sz w:val="12"/>
        </w:rPr>
        <w:t xml:space="preserve"> that:</w:t>
      </w:r>
    </w:p>
    <w:p w14:paraId="1734A260" w14:textId="77777777" w:rsidR="00624E2F" w:rsidRPr="002E05D5" w:rsidRDefault="00624E2F" w:rsidP="00624E2F">
      <w:pPr>
        <w:rPr>
          <w:rStyle w:val="StyleUnderline"/>
          <w:rFonts w:asciiTheme="minorHAnsi" w:hAnsiTheme="minorHAnsi" w:cstheme="minorHAnsi"/>
        </w:rPr>
      </w:pPr>
      <w:r w:rsidRPr="002E05D5">
        <w:rPr>
          <w:rFonts w:asciiTheme="minorHAnsi" w:hAnsiTheme="minorHAnsi" w:cstheme="minorHAnsi"/>
          <w:sz w:val="12"/>
        </w:rPr>
        <w:t>“</w:t>
      </w:r>
      <w:r w:rsidRPr="002E05D5">
        <w:rPr>
          <w:rStyle w:val="Emphasis"/>
          <w:rFonts w:asciiTheme="minorHAnsi" w:hAnsiTheme="minorHAnsi" w:cstheme="minorHAnsi"/>
        </w:rPr>
        <w:t xml:space="preserve">The </w:t>
      </w:r>
      <w:r w:rsidRPr="004A2C57">
        <w:rPr>
          <w:rStyle w:val="Emphasis"/>
          <w:rFonts w:asciiTheme="minorHAnsi" w:hAnsiTheme="minorHAnsi" w:cstheme="minorHAnsi"/>
          <w:highlight w:val="yellow"/>
        </w:rPr>
        <w:t xml:space="preserve">collective bargaining agreements </w:t>
      </w:r>
      <w:r w:rsidRPr="002E05D5">
        <w:rPr>
          <w:rStyle w:val="Emphasis"/>
          <w:rFonts w:asciiTheme="minorHAnsi" w:hAnsiTheme="minorHAnsi" w:cstheme="minorHAnsi"/>
        </w:rPr>
        <w:t xml:space="preserve">between the police unions and the City have essentially </w:t>
      </w:r>
      <w:r w:rsidRPr="004A2C57">
        <w:rPr>
          <w:rStyle w:val="Emphasis"/>
          <w:rFonts w:asciiTheme="minorHAnsi" w:hAnsiTheme="minorHAnsi" w:cstheme="minorHAnsi"/>
          <w:highlight w:val="yellow"/>
        </w:rPr>
        <w:t>turned</w:t>
      </w:r>
      <w:r w:rsidRPr="002E05D5">
        <w:rPr>
          <w:rStyle w:val="Emphasis"/>
          <w:rFonts w:asciiTheme="minorHAnsi" w:hAnsiTheme="minorHAnsi" w:cstheme="minorHAnsi"/>
        </w:rPr>
        <w:t xml:space="preserve"> the code of </w:t>
      </w:r>
      <w:r w:rsidRPr="004A2C57">
        <w:rPr>
          <w:rStyle w:val="Emphasis"/>
          <w:rFonts w:asciiTheme="minorHAnsi" w:hAnsiTheme="minorHAnsi" w:cstheme="minorHAnsi"/>
          <w:highlight w:val="yellow"/>
        </w:rPr>
        <w:t>silence into official policy.</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The CBAs </w:t>
      </w:r>
      <w:r w:rsidRPr="004A2C57">
        <w:rPr>
          <w:rStyle w:val="StyleUnderline"/>
          <w:rFonts w:asciiTheme="minorHAnsi" w:hAnsiTheme="minorHAnsi" w:cstheme="minorHAnsi"/>
          <w:highlight w:val="yellow"/>
        </w:rPr>
        <w:t>discourage reporting misconduct</w:t>
      </w:r>
      <w:r w:rsidRPr="002E05D5">
        <w:rPr>
          <w:rStyle w:val="StyleUnderline"/>
          <w:rFonts w:asciiTheme="minorHAnsi" w:hAnsiTheme="minorHAnsi" w:cstheme="minorHAnsi"/>
        </w:rPr>
        <w:t xml:space="preserve"> by requiring affidavits, </w:t>
      </w:r>
      <w:r w:rsidRPr="004A2C57">
        <w:rPr>
          <w:rStyle w:val="StyleUnderline"/>
          <w:rFonts w:asciiTheme="minorHAnsi" w:hAnsiTheme="minorHAnsi" w:cstheme="minorHAnsi"/>
          <w:highlight w:val="yellow"/>
        </w:rPr>
        <w:t>prohibit</w:t>
      </w:r>
      <w:r w:rsidRPr="002E05D5">
        <w:rPr>
          <w:rStyle w:val="StyleUnderline"/>
          <w:rFonts w:asciiTheme="minorHAnsi" w:hAnsiTheme="minorHAnsi" w:cstheme="minorHAnsi"/>
        </w:rPr>
        <w:t xml:space="preserve">ing </w:t>
      </w:r>
      <w:r w:rsidRPr="004A2C57">
        <w:rPr>
          <w:rStyle w:val="StyleUnderline"/>
          <w:rFonts w:asciiTheme="minorHAnsi" w:hAnsiTheme="minorHAnsi" w:cstheme="minorHAnsi"/>
          <w:highlight w:val="yellow"/>
        </w:rPr>
        <w:t>anonymous complaints</w:t>
      </w:r>
      <w:r w:rsidRPr="002E05D5">
        <w:rPr>
          <w:rStyle w:val="StyleUnderline"/>
          <w:rFonts w:asciiTheme="minorHAnsi" w:hAnsiTheme="minorHAnsi" w:cstheme="minorHAnsi"/>
        </w:rPr>
        <w:t xml:space="preserve"> and requiring that accused officers be given the complainant’s name early in the process.</w:t>
      </w:r>
      <w:r w:rsidRPr="002E05D5">
        <w:rPr>
          <w:rFonts w:asciiTheme="minorHAnsi" w:hAnsiTheme="minorHAnsi" w:cstheme="minorHAnsi"/>
          <w:sz w:val="12"/>
        </w:rPr>
        <w:t xml:space="preserve"> Once a complaint is in the system,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CBAs make it easy</w:t>
      </w:r>
      <w:r w:rsidRPr="002E05D5">
        <w:rPr>
          <w:rStyle w:val="StyleUnderline"/>
          <w:rFonts w:asciiTheme="minorHAnsi" w:hAnsiTheme="minorHAnsi" w:cstheme="minorHAnsi"/>
        </w:rPr>
        <w:t xml:space="preserve"> for officers </w:t>
      </w:r>
      <w:r w:rsidRPr="004A2C57">
        <w:rPr>
          <w:rStyle w:val="StyleUnderline"/>
          <w:rFonts w:asciiTheme="minorHAnsi" w:hAnsiTheme="minorHAnsi" w:cstheme="minorHAnsi"/>
          <w:highlight w:val="yellow"/>
        </w:rPr>
        <w:t>to lie</w:t>
      </w:r>
      <w:r w:rsidRPr="002E05D5">
        <w:rPr>
          <w:rStyle w:val="StyleUnderline"/>
          <w:rFonts w:asciiTheme="minorHAnsi" w:hAnsiTheme="minorHAnsi" w:cstheme="minorHAnsi"/>
        </w:rPr>
        <w:t xml:space="preserve"> if they are so inclined</w:t>
      </w:r>
      <w:r w:rsidRPr="002E05D5">
        <w:rPr>
          <w:rFonts w:asciiTheme="minorHAnsi" w:hAnsiTheme="minorHAnsi" w:cstheme="minorHAnsi"/>
          <w:sz w:val="12"/>
        </w:rPr>
        <w:t xml:space="preserve"> —they can wait 24 hours before providing a statement after a shooting, allowing them to confer with other officers, and they can amend statements after viewing video or audio evidence. In many cases, </w:t>
      </w:r>
      <w:r w:rsidRPr="002E05D5">
        <w:rPr>
          <w:rStyle w:val="StyleUnderline"/>
          <w:rFonts w:asciiTheme="minorHAnsi" w:hAnsiTheme="minorHAnsi" w:cstheme="minorHAnsi"/>
        </w:rPr>
        <w:t>the CBAs also require the City to ignore or even destroy evidence of misconduct after a certain number of years.”</w:t>
      </w:r>
    </w:p>
    <w:p w14:paraId="59460C39" w14:textId="77777777" w:rsidR="00624E2F" w:rsidRPr="002E05D5" w:rsidRDefault="00624E2F" w:rsidP="00624E2F">
      <w:pPr>
        <w:rPr>
          <w:rStyle w:val="StyleUnderline"/>
          <w:rFonts w:asciiTheme="minorHAnsi" w:hAnsiTheme="minorHAnsi" w:cstheme="minorHAnsi"/>
        </w:rPr>
      </w:pPr>
      <w:r w:rsidRPr="002E05D5">
        <w:rPr>
          <w:rStyle w:val="StyleUnderline"/>
          <w:rFonts w:asciiTheme="minorHAnsi" w:hAnsiTheme="minorHAnsi" w:cstheme="minorHAnsi"/>
        </w:rPr>
        <w:t>If word of an officer’s misconduct makes it beyond the “blue wall of silence,” police unions are there to organize a full-throated defense.</w:t>
      </w:r>
    </w:p>
    <w:p w14:paraId="6F4FCE41" w14:textId="77777777" w:rsidR="00624E2F" w:rsidRPr="002E05D5" w:rsidRDefault="00624E2F" w:rsidP="00624E2F">
      <w:pPr>
        <w:rPr>
          <w:rFonts w:asciiTheme="minorHAnsi" w:hAnsiTheme="minorHAnsi" w:cstheme="minorHAnsi"/>
          <w:sz w:val="12"/>
        </w:rPr>
      </w:pPr>
      <w:r w:rsidRPr="002E05D5">
        <w:rPr>
          <w:rStyle w:val="StyleUnderline"/>
          <w:rFonts w:asciiTheme="minorHAnsi" w:hAnsiTheme="minorHAnsi" w:cstheme="minorHAnsi"/>
        </w:rPr>
        <w:t xml:space="preserve">Police unions therefore </w:t>
      </w:r>
      <w:r w:rsidRPr="004A2C57">
        <w:rPr>
          <w:rStyle w:val="StyleUnderline"/>
          <w:rFonts w:asciiTheme="minorHAnsi" w:hAnsiTheme="minorHAnsi" w:cstheme="minorHAnsi"/>
          <w:highlight w:val="yellow"/>
        </w:rPr>
        <w:t>reinforce</w:t>
      </w:r>
      <w:r w:rsidRPr="002E05D5">
        <w:rPr>
          <w:rStyle w:val="StyleUnderline"/>
          <w:rFonts w:asciiTheme="minorHAnsi" w:hAnsiTheme="minorHAnsi" w:cstheme="minorHAnsi"/>
        </w:rPr>
        <w:t xml:space="preserve"> the blue wall of </w:t>
      </w:r>
      <w:r w:rsidRPr="004A2C57">
        <w:rPr>
          <w:rStyle w:val="StyleUnderline"/>
          <w:rFonts w:asciiTheme="minorHAnsi" w:hAnsiTheme="minorHAnsi" w:cstheme="minorHAnsi"/>
          <w:highlight w:val="yellow"/>
        </w:rPr>
        <w:t xml:space="preserve">silence </w:t>
      </w:r>
      <w:r w:rsidRPr="004A2C57">
        <w:rPr>
          <w:rStyle w:val="Emphasis"/>
          <w:rFonts w:asciiTheme="minorHAnsi" w:hAnsiTheme="minorHAnsi" w:cstheme="minorHAnsi"/>
          <w:highlight w:val="yellow"/>
        </w:rPr>
        <w:t>through the contract terms they negotiate</w:t>
      </w:r>
      <w:r w:rsidRPr="002E05D5">
        <w:rPr>
          <w:rFonts w:asciiTheme="minorHAnsi" w:hAnsiTheme="minorHAnsi" w:cstheme="minorHAnsi"/>
          <w:sz w:val="12"/>
        </w:rPr>
        <w:t xml:space="preserve"> with municipalities. And if word of an officer’s misconduct makes it beyond the “blue wall of silence,” police unions are there to organize a full-throated defense. Chicago’s police union steadfastly supported Van Dyke—who had accumulated 20 documented citizen complaints, mostly for excessive force, during his 17 years in the department—when he was charged with killing McDonald. After he was convicted, Chris Southwood, the Illinois Fraternal Order of Police (FOP) President, warned that:</w:t>
      </w:r>
    </w:p>
    <w:p w14:paraId="63A894DD"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“This sham trial and shameful verdict is a message to every law enforcement officer in America that it’s not the perpetrator in front of you that you need to worry about, it’s the political operatives stabbing you in the back. What cop would still want to be proactive fighting crime after this disgusting charade, and are law abiding citizens ready to pay the price?</w:t>
      </w:r>
    </w:p>
    <w:p w14:paraId="5563C8DC"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Another example of police union solidarity is the case of former Philadelphia Police Inspector Joseph Bologna. Bologna, a high-ranking bike cop in the department, attacked protestors during Black Lives Matter protests in May 2020. After video footage of two separate attacks went public, Bologna was charged with aggravated assault. John McNesby—the president of Philadelphia’s FOP lodge who had previously called BLM protesters “a pack of rabid animals” at a press conference—told reporters that he was “disgusted” by the fact that Bologna had been charged at all. To support Bologna, the union sold “Bologna Strong” merchandise on its website.</w:t>
      </w:r>
    </w:p>
    <w:p w14:paraId="701D934F" w14:textId="77777777" w:rsidR="00624E2F" w:rsidRPr="002E05D5" w:rsidRDefault="00624E2F" w:rsidP="00624E2F">
      <w:pPr>
        <w:rPr>
          <w:rFonts w:asciiTheme="minorHAnsi" w:hAnsiTheme="minorHAnsi" w:cstheme="minorHAnsi"/>
          <w:sz w:val="12"/>
        </w:rPr>
      </w:pPr>
      <w:r w:rsidRPr="002E05D5">
        <w:rPr>
          <w:rStyle w:val="StyleUnderline"/>
          <w:rFonts w:asciiTheme="minorHAnsi" w:hAnsiTheme="minorHAnsi" w:cstheme="minorHAnsi"/>
        </w:rPr>
        <w:t>Although police exhibit formidable solidarity among their ranks, this solidarity typically doesn’t extend to other workers in the labor movement. Most police union members are independent from other labor organizations.</w:t>
      </w:r>
      <w:r w:rsidRPr="002E05D5">
        <w:rPr>
          <w:rFonts w:asciiTheme="minorHAnsi" w:hAnsiTheme="minorHAnsi" w:cstheme="minorHAnsi"/>
          <w:sz w:val="12"/>
        </w:rPr>
        <w:t xml:space="preserve"> The largest police organization, the Fraternal Order of Police, has approximately 354,000 members but does not affiliate with any of the major labor federations. The distance between police unions and the rest of the labor movement means that “they’re at best marginally involved with the most pressing mission of today’s labor movement, which concentrates on organizing many of the same low-wage, service-sector communities of color who are disproportionately abused and harassed by police,” argues labor activist Kim Kelly. “Even the basic terminology is different,” Kelly notes. “These organizations are usually broken down into ‘lodges’ instead of ‘locals,’ and are more often known as ‘associations’ rather than unions.”</w:t>
      </w:r>
    </w:p>
    <w:p w14:paraId="39A9336A" w14:textId="77777777" w:rsidR="00624E2F" w:rsidRPr="002E05D5" w:rsidRDefault="00624E2F" w:rsidP="00624E2F">
      <w:pPr>
        <w:rPr>
          <w:rStyle w:val="Emphasis"/>
          <w:rFonts w:asciiTheme="minorHAnsi" w:hAnsiTheme="minorHAnsi" w:cstheme="minorHAnsi"/>
        </w:rPr>
      </w:pPr>
      <w:r w:rsidRPr="002E05D5">
        <w:rPr>
          <w:rFonts w:asciiTheme="minorHAnsi" w:hAnsiTheme="minorHAnsi" w:cstheme="minorHAnsi"/>
          <w:sz w:val="12"/>
        </w:rPr>
        <w:t xml:space="preserve">Another reason that </w:t>
      </w:r>
      <w:r w:rsidRPr="004A2C57">
        <w:rPr>
          <w:rStyle w:val="StyleUnderline"/>
          <w:rFonts w:asciiTheme="minorHAnsi" w:hAnsiTheme="minorHAnsi" w:cstheme="minorHAnsi"/>
          <w:highlight w:val="yellow"/>
        </w:rPr>
        <w:t>police</w:t>
      </w:r>
      <w:r w:rsidRPr="002E05D5">
        <w:rPr>
          <w:rFonts w:asciiTheme="minorHAnsi" w:hAnsiTheme="minorHAnsi" w:cstheme="minorHAnsi"/>
          <w:sz w:val="12"/>
        </w:rPr>
        <w:t xml:space="preserve"> rarely express solidarity outside of their own is that </w:t>
      </w:r>
      <w:r w:rsidRPr="002E05D5">
        <w:rPr>
          <w:rStyle w:val="StyleUnderline"/>
          <w:rFonts w:asciiTheme="minorHAnsi" w:hAnsiTheme="minorHAnsi" w:cstheme="minorHAnsi"/>
        </w:rPr>
        <w:t xml:space="preserve">their job involves the </w:t>
      </w:r>
      <w:r w:rsidRPr="004A2C57">
        <w:rPr>
          <w:rStyle w:val="StyleUnderline"/>
          <w:rFonts w:asciiTheme="minorHAnsi" w:hAnsiTheme="minorHAnsi" w:cstheme="minorHAnsi"/>
          <w:highlight w:val="yellow"/>
        </w:rPr>
        <w:t>surveil</w:t>
      </w:r>
      <w:r w:rsidRPr="002E05D5">
        <w:rPr>
          <w:rStyle w:val="StyleUnderline"/>
          <w:rFonts w:asciiTheme="minorHAnsi" w:hAnsiTheme="minorHAnsi" w:cstheme="minorHAnsi"/>
        </w:rPr>
        <w:t xml:space="preserve">lance, </w:t>
      </w:r>
      <w:r w:rsidRPr="004A2C57">
        <w:rPr>
          <w:rStyle w:val="StyleUnderline"/>
          <w:rFonts w:asciiTheme="minorHAnsi" w:hAnsiTheme="minorHAnsi" w:cstheme="minorHAnsi"/>
          <w:highlight w:val="yellow"/>
        </w:rPr>
        <w:t>harass</w:t>
      </w:r>
      <w:r w:rsidRPr="002E05D5">
        <w:rPr>
          <w:rStyle w:val="StyleUnderline"/>
          <w:rFonts w:asciiTheme="minorHAnsi" w:hAnsiTheme="minorHAnsi" w:cstheme="minorHAnsi"/>
        </w:rPr>
        <w:t xml:space="preserve">ment, </w:t>
      </w:r>
      <w:r w:rsidRPr="004A2C57">
        <w:rPr>
          <w:rStyle w:val="StyleUnderline"/>
          <w:rFonts w:asciiTheme="minorHAnsi" w:hAnsiTheme="minorHAnsi" w:cstheme="minorHAnsi"/>
          <w:highlight w:val="yellow"/>
        </w:rPr>
        <w:t>and</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abuse</w:t>
      </w:r>
      <w:r w:rsidRPr="002E05D5">
        <w:rPr>
          <w:rStyle w:val="StyleUnderline"/>
          <w:rFonts w:asciiTheme="minorHAnsi" w:hAnsiTheme="minorHAnsi" w:cstheme="minorHAnsi"/>
        </w:rPr>
        <w:t xml:space="preserve"> of </w:t>
      </w:r>
      <w:r w:rsidRPr="004A2C57">
        <w:rPr>
          <w:rStyle w:val="StyleUnderline"/>
          <w:rFonts w:asciiTheme="minorHAnsi" w:hAnsiTheme="minorHAnsi" w:cstheme="minorHAnsi"/>
          <w:highlight w:val="yellow"/>
        </w:rPr>
        <w:t>other workers</w:t>
      </w:r>
      <w:r w:rsidRPr="002E05D5">
        <w:rPr>
          <w:rStyle w:val="StyleUnderline"/>
          <w:rFonts w:asciiTheme="minorHAnsi" w:hAnsiTheme="minorHAnsi" w:cstheme="minorHAnsi"/>
        </w:rPr>
        <w:t>, particularly among poor communities of color. The interests of law enforcement,</w:t>
      </w:r>
      <w:r w:rsidRPr="002E05D5">
        <w:rPr>
          <w:rFonts w:asciiTheme="minorHAnsi" w:hAnsiTheme="minorHAnsi" w:cstheme="minorHAnsi"/>
          <w:sz w:val="12"/>
        </w:rPr>
        <w:t xml:space="preserve"> writes Kelly</w:t>
      </w:r>
      <w:r w:rsidRPr="002E05D5">
        <w:rPr>
          <w:rStyle w:val="StyleUnderline"/>
          <w:rFonts w:asciiTheme="minorHAnsi" w:hAnsiTheme="minorHAnsi" w:cstheme="minorHAnsi"/>
        </w:rPr>
        <w:t>, “are diametrically opposed to those of the workers whom the labor movement was launched to protect.”</w:t>
      </w:r>
      <w:r w:rsidRPr="002E05D5">
        <w:rPr>
          <w:rFonts w:asciiTheme="minorHAnsi" w:hAnsiTheme="minorHAnsi" w:cstheme="minorHAnsi"/>
          <w:sz w:val="12"/>
        </w:rPr>
        <w:t xml:space="preserve"> And, as described above, </w:t>
      </w:r>
      <w:r w:rsidRPr="002E05D5">
        <w:rPr>
          <w:rStyle w:val="StyleUnderline"/>
          <w:rFonts w:asciiTheme="minorHAnsi" w:hAnsiTheme="minorHAnsi" w:cstheme="minorHAnsi"/>
        </w:rPr>
        <w:t xml:space="preserve">throughout the history of the labor movement </w:t>
      </w:r>
      <w:r w:rsidRPr="002E05D5">
        <w:rPr>
          <w:rStyle w:val="Emphasis"/>
          <w:rFonts w:asciiTheme="minorHAnsi" w:hAnsiTheme="minorHAnsi" w:cstheme="minorHAnsi"/>
        </w:rPr>
        <w:t>police</w:t>
      </w:r>
      <w:r w:rsidRPr="002E05D5">
        <w:rPr>
          <w:rStyle w:val="StyleUnderline"/>
          <w:rFonts w:asciiTheme="minorHAnsi" w:hAnsiTheme="minorHAnsi" w:cstheme="minorHAnsi"/>
        </w:rPr>
        <w:t xml:space="preserve"> have played a pivotal role in </w:t>
      </w:r>
      <w:r w:rsidRPr="002E05D5">
        <w:rPr>
          <w:rStyle w:val="Emphasis"/>
          <w:rFonts w:asciiTheme="minorHAnsi" w:hAnsiTheme="minorHAnsi" w:cstheme="minorHAnsi"/>
        </w:rPr>
        <w:t>intimidat</w:t>
      </w:r>
      <w:r w:rsidRPr="002E05D5">
        <w:rPr>
          <w:rStyle w:val="StyleUnderline"/>
          <w:rFonts w:asciiTheme="minorHAnsi" w:hAnsiTheme="minorHAnsi" w:cstheme="minorHAnsi"/>
        </w:rPr>
        <w:t xml:space="preserve">ing </w:t>
      </w:r>
      <w:r w:rsidRPr="002E05D5">
        <w:rPr>
          <w:rStyle w:val="Emphasis"/>
          <w:rFonts w:asciiTheme="minorHAnsi" w:hAnsiTheme="minorHAnsi" w:cstheme="minorHAnsi"/>
        </w:rPr>
        <w:t>workers</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and </w:t>
      </w:r>
      <w:r w:rsidRPr="004A2C57">
        <w:rPr>
          <w:rStyle w:val="Emphasis"/>
          <w:rFonts w:asciiTheme="minorHAnsi" w:hAnsiTheme="minorHAnsi" w:cstheme="minorHAnsi"/>
          <w:highlight w:val="yellow"/>
        </w:rPr>
        <w:t>bust</w:t>
      </w:r>
      <w:r w:rsidRPr="002E05D5">
        <w:rPr>
          <w:rStyle w:val="StyleUnderline"/>
          <w:rFonts w:asciiTheme="minorHAnsi" w:hAnsiTheme="minorHAnsi" w:cstheme="minorHAnsi"/>
        </w:rPr>
        <w:t xml:space="preserve">ing </w:t>
      </w:r>
      <w:r w:rsidRPr="004A2C57">
        <w:rPr>
          <w:rStyle w:val="Emphasis"/>
          <w:rFonts w:asciiTheme="minorHAnsi" w:hAnsiTheme="minorHAnsi" w:cstheme="minorHAnsi"/>
          <w:highlight w:val="yellow"/>
        </w:rPr>
        <w:t>strikes to maintain “law and order.”</w:t>
      </w:r>
      <w:r w:rsidRPr="002E05D5">
        <w:rPr>
          <w:rStyle w:val="Emphasis"/>
          <w:rFonts w:asciiTheme="minorHAnsi" w:hAnsiTheme="minorHAnsi" w:cstheme="minorHAnsi"/>
        </w:rPr>
        <w:t xml:space="preserve"> </w:t>
      </w:r>
    </w:p>
    <w:p w14:paraId="2B262AC6" w14:textId="77777777" w:rsidR="00624E2F" w:rsidRPr="002E05D5" w:rsidRDefault="00624E2F" w:rsidP="00624E2F">
      <w:pPr>
        <w:rPr>
          <w:rFonts w:asciiTheme="minorHAnsi" w:hAnsiTheme="minorHAnsi" w:cstheme="minorHAnsi"/>
        </w:rPr>
      </w:pPr>
    </w:p>
    <w:p w14:paraId="7243A96C" w14:textId="77777777" w:rsidR="00624E2F" w:rsidRPr="00624E2F" w:rsidRDefault="00624E2F" w:rsidP="00624E2F"/>
    <w:p w14:paraId="20C239F1" w14:textId="77777777" w:rsidR="00624E2F" w:rsidRPr="00FC534F" w:rsidRDefault="00624E2F" w:rsidP="00624E2F">
      <w:pPr>
        <w:pStyle w:val="Heading4"/>
      </w:pPr>
      <w:r>
        <w:t>Trump will shut down aff success.</w:t>
      </w:r>
    </w:p>
    <w:p w14:paraId="56358B58" w14:textId="77777777" w:rsidR="00624E2F" w:rsidRPr="00A23B61" w:rsidRDefault="00624E2F" w:rsidP="00624E2F">
      <w:pPr>
        <w:rPr>
          <w:sz w:val="12"/>
        </w:rPr>
      </w:pPr>
      <w:r w:rsidRPr="00F166B7">
        <w:rPr>
          <w:rStyle w:val="Style13ptBold"/>
        </w:rPr>
        <w:t>Super</w:t>
      </w:r>
      <w:r w:rsidRPr="00A23B61">
        <w:rPr>
          <w:sz w:val="12"/>
        </w:rPr>
        <w:t>, 2/14/</w:t>
      </w:r>
      <w:r w:rsidRPr="00F166B7">
        <w:rPr>
          <w:rStyle w:val="Style13ptBold"/>
        </w:rPr>
        <w:t>2025</w:t>
      </w:r>
      <w:r w:rsidRPr="00A23B61">
        <w:rPr>
          <w:sz w:val="12"/>
        </w:rPr>
        <w:t xml:space="preserve"> – Carmack Waterhouse Professor of Law and Economics at Georgetown University Law Center [David, “Many Trump Administration Personnel Actions Are Unlawful”, </w:t>
      </w:r>
      <w:r w:rsidRPr="00A23B61">
        <w:rPr>
          <w:i/>
          <w:iCs/>
          <w:sz w:val="12"/>
        </w:rPr>
        <w:t>Center on Budget and Policy Priorities</w:t>
      </w:r>
      <w:r w:rsidRPr="00A23B61">
        <w:rPr>
          <w:sz w:val="12"/>
        </w:rPr>
        <w:t xml:space="preserve">, https://www.cbpp.org/research/federal-budget/many-trump-administration-personnel-actions-are-unlawful]//iowa-debate </w:t>
      </w:r>
    </w:p>
    <w:p w14:paraId="5F2FA308" w14:textId="77777777" w:rsidR="00624E2F" w:rsidRPr="005D5F80" w:rsidRDefault="00624E2F" w:rsidP="00624E2F">
      <w:pPr>
        <w:rPr>
          <w:sz w:val="16"/>
        </w:rPr>
      </w:pPr>
      <w:r w:rsidRPr="005D5F80">
        <w:rPr>
          <w:sz w:val="16"/>
        </w:rPr>
        <w:t xml:space="preserve">During its first few weeks, </w:t>
      </w:r>
      <w:r w:rsidRPr="00F166B7">
        <w:rPr>
          <w:rStyle w:val="StyleUnderline"/>
        </w:rPr>
        <w:t xml:space="preserve">the </w:t>
      </w:r>
      <w:r w:rsidRPr="00F166B7">
        <w:rPr>
          <w:rStyle w:val="StyleUnderline"/>
          <w:highlight w:val="yellow"/>
        </w:rPr>
        <w:t>Trump</w:t>
      </w:r>
      <w:r w:rsidRPr="00F166B7">
        <w:rPr>
          <w:rStyle w:val="StyleUnderline"/>
        </w:rPr>
        <w:t xml:space="preserve"> Administration has unleashed a flurry of measures to </w:t>
      </w:r>
      <w:r w:rsidRPr="00F166B7">
        <w:rPr>
          <w:rStyle w:val="StyleUnderline"/>
          <w:highlight w:val="yellow"/>
        </w:rPr>
        <w:t>radically reshape the</w:t>
      </w:r>
      <w:r w:rsidRPr="00F166B7">
        <w:rPr>
          <w:rStyle w:val="StyleUnderline"/>
        </w:rPr>
        <w:t xml:space="preserve"> federal </w:t>
      </w:r>
      <w:r w:rsidRPr="00F166B7">
        <w:rPr>
          <w:rStyle w:val="Emphasis"/>
          <w:highlight w:val="yellow"/>
        </w:rPr>
        <w:t>gov</w:t>
      </w:r>
      <w:r w:rsidRPr="00F166B7">
        <w:rPr>
          <w:rStyle w:val="StyleUnderline"/>
        </w:rPr>
        <w:t xml:space="preserve">ernment. Many of </w:t>
      </w:r>
      <w:r w:rsidRPr="00F166B7">
        <w:rPr>
          <w:rStyle w:val="StyleUnderline"/>
          <w:highlight w:val="yellow"/>
        </w:rPr>
        <w:t xml:space="preserve">these moves are </w:t>
      </w:r>
      <w:r w:rsidRPr="00F166B7">
        <w:rPr>
          <w:rStyle w:val="Emphasis"/>
          <w:highlight w:val="yellow"/>
        </w:rPr>
        <w:t>overtly unlawful</w:t>
      </w:r>
      <w:r w:rsidRPr="005D5F80">
        <w:rPr>
          <w:sz w:val="16"/>
        </w:rPr>
        <w:t xml:space="preserve">. This paper identifies the legal problems with many prominent actions: </w:t>
      </w:r>
      <w:r w:rsidRPr="00F166B7">
        <w:rPr>
          <w:rStyle w:val="StyleUnderline"/>
        </w:rPr>
        <w:t>closing federal agencies or departments and removing federal employees, ending the independence of independent agencies, placing employees on indefinite administrative leave, or pressing them to resign</w:t>
      </w:r>
      <w:r w:rsidRPr="005D5F80">
        <w:rPr>
          <w:sz w:val="16"/>
        </w:rPr>
        <w:t xml:space="preserve">.[2] </w:t>
      </w:r>
      <w:r w:rsidRPr="00F166B7">
        <w:rPr>
          <w:rStyle w:val="Emphasis"/>
          <w:highlight w:val="yellow"/>
        </w:rPr>
        <w:t>Closing</w:t>
      </w:r>
      <w:r w:rsidRPr="00F166B7">
        <w:rPr>
          <w:rStyle w:val="Emphasis"/>
        </w:rPr>
        <w:t xml:space="preserve"> Federal </w:t>
      </w:r>
      <w:r w:rsidRPr="00F166B7">
        <w:rPr>
          <w:rStyle w:val="Emphasis"/>
          <w:highlight w:val="yellow"/>
        </w:rPr>
        <w:t>Agencies or Departments</w:t>
      </w:r>
      <w:r>
        <w:rPr>
          <w:rStyle w:val="Emphasis"/>
        </w:rPr>
        <w:t xml:space="preserve"> </w:t>
      </w:r>
      <w:r w:rsidRPr="005D5F80">
        <w:rPr>
          <w:sz w:val="16"/>
        </w:rPr>
        <w:t xml:space="preserve">The Administration has made various statements suggesting that it intends to close or radically shrink various federal agencies, including the </w:t>
      </w:r>
      <w:r w:rsidRPr="00F166B7">
        <w:rPr>
          <w:rStyle w:val="StyleUnderline"/>
        </w:rPr>
        <w:t>U.S. Agency for International Development (USAID), the Consumer Financial Protection Bureau (CFPB), and the Department of Education.</w:t>
      </w:r>
      <w:r w:rsidRPr="005D5F80">
        <w:rPr>
          <w:sz w:val="16"/>
        </w:rPr>
        <w:t xml:space="preserve">[3] More broadly, it has declared that it is reorganizing the federal government. Many of these actions are also unlawful. As new announcements are made, a series of questions about the legal authority of these actions should be carefully examined. </w:t>
      </w:r>
      <w:r w:rsidRPr="00F166B7">
        <w:rPr>
          <w:rStyle w:val="StyleUnderline"/>
        </w:rPr>
        <w:t>Executive departments and major agencies are created by Congress, not the President. The fourth law enacted by the first Congress in 1789 began creating federal agencies,[4] and Congress has continued to determine which agencies should exist ever since</w:t>
      </w:r>
      <w:r w:rsidRPr="005D5F80">
        <w:rPr>
          <w:sz w:val="16"/>
        </w:rPr>
        <w:t xml:space="preserve">. Congress created the Department of Education[5],[6] and CFPB[7] by statute, and the President lacks the power to unilaterally amend or repeal those statutes — only Congress can do that. Although Congress has occasionally given the President authority to propose reorganizing the government as a whole,[8] or particular parts of it,[9] the authorities relating to the changes the Administration is making all expired long ago.[10] To avoid just the kind of chaotic process we are seeing, the now-expired major reorganization authorities required congressional approval[11] and prohibited “dealing with more than one logically consistent subject matter” at once.[12] Although the President may ask Congress for new reorganization authority, Congress must pass legislation to provide it and the President would be bound by any timing and subject-matter limitations Congress imposed on such plans. </w:t>
      </w:r>
      <w:r w:rsidRPr="00F166B7">
        <w:rPr>
          <w:rStyle w:val="Emphasis"/>
          <w:highlight w:val="yellow"/>
        </w:rPr>
        <w:t>Ending</w:t>
      </w:r>
      <w:r w:rsidRPr="00F166B7">
        <w:rPr>
          <w:rStyle w:val="Emphasis"/>
        </w:rPr>
        <w:t xml:space="preserve"> the </w:t>
      </w:r>
      <w:r w:rsidRPr="00F166B7">
        <w:rPr>
          <w:rStyle w:val="Emphasis"/>
          <w:highlight w:val="yellow"/>
        </w:rPr>
        <w:t>Independence</w:t>
      </w:r>
      <w:r w:rsidRPr="00F166B7">
        <w:rPr>
          <w:rStyle w:val="Emphasis"/>
        </w:rPr>
        <w:t xml:space="preserve"> of Independent Agencies</w:t>
      </w:r>
      <w:r>
        <w:rPr>
          <w:rStyle w:val="Emphasis"/>
        </w:rPr>
        <w:t xml:space="preserve"> </w:t>
      </w:r>
      <w:r w:rsidRPr="005D5F80">
        <w:rPr>
          <w:sz w:val="16"/>
        </w:rPr>
        <w:t xml:space="preserve">For well over a century, Congress has entrusted sensitive regulatory tasks requiring technical expertise and impartial judgment to a set of independent regulatory commissions. These commissions, such as </w:t>
      </w:r>
      <w:r w:rsidRPr="00F166B7">
        <w:rPr>
          <w:rStyle w:val="StyleUnderline"/>
        </w:rPr>
        <w:t>the Federal Communications Commission, the Federal Trade Commission, and the Securities and Exchange Commission, are led by boards of commissioners serving staggered terms of fixed duration</w:t>
      </w:r>
      <w:r w:rsidRPr="005D5F80">
        <w:rPr>
          <w:sz w:val="16"/>
        </w:rPr>
        <w:t xml:space="preserve">. </w:t>
      </w:r>
      <w:r w:rsidRPr="00F166B7">
        <w:rPr>
          <w:rStyle w:val="StyleUnderline"/>
          <w:highlight w:val="yellow"/>
        </w:rPr>
        <w:t>Presidents</w:t>
      </w:r>
      <w:r w:rsidRPr="00F166B7">
        <w:rPr>
          <w:rStyle w:val="StyleUnderline"/>
        </w:rPr>
        <w:t xml:space="preserve"> nominate commissioners but </w:t>
      </w:r>
      <w:r w:rsidRPr="00F166B7">
        <w:rPr>
          <w:rStyle w:val="StyleUnderline"/>
          <w:highlight w:val="yellow"/>
        </w:rPr>
        <w:t>may only remove</w:t>
      </w:r>
      <w:r w:rsidRPr="00F166B7">
        <w:rPr>
          <w:rStyle w:val="StyleUnderline"/>
        </w:rPr>
        <w:t xml:space="preserve"> them in the middle of their terms </w:t>
      </w:r>
      <w:r w:rsidRPr="00F166B7">
        <w:rPr>
          <w:rStyle w:val="StyleUnderline"/>
          <w:highlight w:val="yellow"/>
        </w:rPr>
        <w:t xml:space="preserve">for </w:t>
      </w:r>
      <w:r w:rsidRPr="00F166B7">
        <w:rPr>
          <w:rStyle w:val="Emphasis"/>
          <w:highlight w:val="yellow"/>
        </w:rPr>
        <w:t>misconduct</w:t>
      </w:r>
      <w:r w:rsidRPr="005D5F80">
        <w:rPr>
          <w:sz w:val="16"/>
        </w:rPr>
        <w:t xml:space="preserve">, as defined in the commissions’ statutes. Presidents may appoint a majority of the commissioners from their own party, but the commission must have members from the other party. </w:t>
      </w:r>
      <w:r w:rsidRPr="00F166B7">
        <w:rPr>
          <w:rStyle w:val="StyleUnderline"/>
        </w:rPr>
        <w:t>The U.S. Supreme Court unanimously affirmed the constitutionality of this arrangement</w:t>
      </w:r>
      <w:r w:rsidRPr="005D5F80">
        <w:rPr>
          <w:sz w:val="16"/>
        </w:rPr>
        <w:t xml:space="preserve">, stating: We think it plain under the Constitution that illimitable power of removal is not possessed by the President in respect of officers of the character of those just named. The authority of Congress, in creating quasi-legislative or quasi-judicial agencies, to require them to act in discharge of their duties independently of executive control cannot well be doubted, and that authority includes, as an appropriate incident, power to fix the period during which they shall continue in office, and to forbid their removal except for cause in the meantime. For it is quite evident that one who holds his office only during the pleasure of another cannot be depended upon to maintain an attitude of independence against the latter’s will.[13] </w:t>
      </w:r>
      <w:r w:rsidRPr="00F166B7">
        <w:rPr>
          <w:rStyle w:val="StyleUnderline"/>
          <w:highlight w:val="yellow"/>
        </w:rPr>
        <w:t>Nonetheless</w:t>
      </w:r>
      <w:r w:rsidRPr="00F166B7">
        <w:rPr>
          <w:rStyle w:val="StyleUnderline"/>
        </w:rPr>
        <w:t xml:space="preserve">, the </w:t>
      </w:r>
      <w:r w:rsidRPr="00F166B7">
        <w:rPr>
          <w:rStyle w:val="StyleUnderline"/>
          <w:highlight w:val="yellow"/>
        </w:rPr>
        <w:t>Trump</w:t>
      </w:r>
      <w:r w:rsidRPr="00F166B7">
        <w:rPr>
          <w:rStyle w:val="StyleUnderline"/>
        </w:rPr>
        <w:t xml:space="preserve"> Administration has </w:t>
      </w:r>
      <w:r w:rsidRPr="00F166B7">
        <w:rPr>
          <w:rStyle w:val="StyleUnderline"/>
          <w:highlight w:val="yellow"/>
        </w:rPr>
        <w:t xml:space="preserve">fired one member of the </w:t>
      </w:r>
      <w:r w:rsidRPr="00F166B7">
        <w:rPr>
          <w:rStyle w:val="Emphasis"/>
          <w:highlight w:val="yellow"/>
        </w:rPr>
        <w:t>N</w:t>
      </w:r>
      <w:r w:rsidRPr="00F166B7">
        <w:rPr>
          <w:rStyle w:val="StyleUnderline"/>
        </w:rPr>
        <w:t xml:space="preserve">ational </w:t>
      </w:r>
      <w:r w:rsidRPr="00F166B7">
        <w:rPr>
          <w:rStyle w:val="Emphasis"/>
          <w:highlight w:val="yellow"/>
        </w:rPr>
        <w:t>L</w:t>
      </w:r>
      <w:r w:rsidRPr="00F166B7">
        <w:rPr>
          <w:rStyle w:val="StyleUnderline"/>
        </w:rPr>
        <w:t xml:space="preserve">abor </w:t>
      </w:r>
      <w:r w:rsidRPr="00F166B7">
        <w:rPr>
          <w:rStyle w:val="Emphasis"/>
          <w:highlight w:val="yellow"/>
        </w:rPr>
        <w:t>R</w:t>
      </w:r>
      <w:r w:rsidRPr="00F166B7">
        <w:rPr>
          <w:rStyle w:val="StyleUnderline"/>
        </w:rPr>
        <w:t xml:space="preserve">elations </w:t>
      </w:r>
      <w:r w:rsidRPr="00F166B7">
        <w:rPr>
          <w:rStyle w:val="Emphasis"/>
          <w:highlight w:val="yellow"/>
        </w:rPr>
        <w:t>B</w:t>
      </w:r>
      <w:r w:rsidRPr="00F166B7">
        <w:rPr>
          <w:rStyle w:val="StyleUnderline"/>
        </w:rPr>
        <w:t>oard</w:t>
      </w:r>
      <w:r w:rsidRPr="005D5F80">
        <w:rPr>
          <w:sz w:val="16"/>
        </w:rPr>
        <w:t xml:space="preserve">. Section 3(a) of the National Labor Relations Act provides that “[a]ny member of the Board may be removed by the President, upon notice and hearing, for neglect of duty or malfeasance in office, but for no other cause.”[14] </w:t>
      </w:r>
      <w:r w:rsidRPr="00F166B7">
        <w:rPr>
          <w:rStyle w:val="StyleUnderline"/>
        </w:rPr>
        <w:t xml:space="preserve">The Administration criticized the views of the removed member </w:t>
      </w:r>
      <w:r w:rsidRPr="00F166B7">
        <w:rPr>
          <w:rStyle w:val="Emphasis"/>
          <w:highlight w:val="yellow"/>
        </w:rPr>
        <w:t>but did not allege misconduct</w:t>
      </w:r>
      <w:r w:rsidRPr="00F166B7">
        <w:rPr>
          <w:rStyle w:val="StyleUnderline"/>
        </w:rPr>
        <w:t>. This removal without statutory cause was unlawful. Her dismissal left the Board without a quorum and therefore unable to conduct business.</w:t>
      </w:r>
      <w:r>
        <w:rPr>
          <w:rStyle w:val="StyleUnderline"/>
        </w:rPr>
        <w:t xml:space="preserve"> </w:t>
      </w:r>
      <w:r w:rsidRPr="005D5F80">
        <w:rPr>
          <w:sz w:val="16"/>
        </w:rPr>
        <w:t xml:space="preserve">The Administration has announced that it believes that restrictions on the President’s power to remove members of independent agencies are unconstitutional, notwithstanding the Supreme Court’s unanimous decision approving such conditions. If the Administration prevails, all regulatory agencies, including the Federal Reserve, would lose their independence.(Even if a president did not seek to undermine their independence, those serving would know that if they acted contrary to a deeply held view by a president, they could be removed.) This would allow presidents to wield their powers to reward allies and punish opponents. It also would allow presidents to order the Federal Reserve to dramatically expand the money supply to boost the economy immediately before an election even if doing so would create high inflation in the following months. The Administration has already begun acting on the assumption that these agencies are no longer independent: it included them in its executive order to reduce federal staffing.[15] </w:t>
      </w:r>
      <w:r w:rsidRPr="00BA5C61">
        <w:rPr>
          <w:rStyle w:val="Emphasis"/>
          <w:highlight w:val="yellow"/>
        </w:rPr>
        <w:t>Firing or Driving Out Federal Employees</w:t>
      </w:r>
      <w:r>
        <w:rPr>
          <w:rStyle w:val="Emphasis"/>
        </w:rPr>
        <w:t xml:space="preserve"> </w:t>
      </w:r>
      <w:r w:rsidRPr="00F166B7">
        <w:rPr>
          <w:rStyle w:val="StyleUnderline"/>
        </w:rPr>
        <w:t>In a speech before the election, Office of Management and Budget (OMB) Director Russell Vought declared the Administration’s intention to traumatize federal workers so that they would resign or become ineffective.[16] Various Administration officials have made sweeping accusations that federal civil servants are extremely liberal and resolutely hostile to the Administration’s priorities. The Administration has taken numerous steps to remove federal employees or pressure them to resign. Many of these steps are unlawful.</w:t>
      </w:r>
      <w:r>
        <w:rPr>
          <w:rStyle w:val="StyleUnderline"/>
        </w:rPr>
        <w:t xml:space="preserve"> </w:t>
      </w:r>
      <w:r w:rsidRPr="005D5F80">
        <w:rPr>
          <w:sz w:val="16"/>
        </w:rPr>
        <w:t xml:space="preserve">Inspectors general. </w:t>
      </w:r>
      <w:r w:rsidRPr="00BA5C61">
        <w:rPr>
          <w:rStyle w:val="StyleUnderline"/>
        </w:rPr>
        <w:t xml:space="preserve">President Trump </w:t>
      </w:r>
      <w:r w:rsidRPr="00BA5C61">
        <w:rPr>
          <w:rStyle w:val="StyleUnderline"/>
          <w:highlight w:val="yellow"/>
        </w:rPr>
        <w:t>removed 17 inspectors general</w:t>
      </w:r>
      <w:r w:rsidRPr="00BA5C61">
        <w:rPr>
          <w:rStyle w:val="StyleUnderline"/>
        </w:rPr>
        <w:t xml:space="preserve"> from departments and agencies across government</w:t>
      </w:r>
      <w:r w:rsidRPr="005D5F80">
        <w:rPr>
          <w:sz w:val="16"/>
        </w:rPr>
        <w:t xml:space="preserve">. Several were his own appointees from his first term. </w:t>
      </w:r>
      <w:r w:rsidRPr="00BA5C61">
        <w:rPr>
          <w:rStyle w:val="StyleUnderline"/>
        </w:rPr>
        <w:t>He provided no advance notice and no substantive statement of r</w:t>
      </w:r>
      <w:r w:rsidRPr="005D5F80">
        <w:rPr>
          <w:rStyle w:val="StyleUnderline"/>
        </w:rPr>
        <w:t>easons</w:t>
      </w:r>
      <w:r w:rsidRPr="005D5F80">
        <w:rPr>
          <w:sz w:val="16"/>
        </w:rPr>
        <w:t xml:space="preserve">. </w:t>
      </w:r>
      <w:r w:rsidRPr="005D5F80">
        <w:rPr>
          <w:rStyle w:val="StyleUnderline"/>
        </w:rPr>
        <w:t xml:space="preserve">This </w:t>
      </w:r>
      <w:r w:rsidRPr="00BA5C61">
        <w:rPr>
          <w:rStyle w:val="StyleUnderline"/>
          <w:highlight w:val="yellow"/>
        </w:rPr>
        <w:t xml:space="preserve">violates the </w:t>
      </w:r>
      <w:r w:rsidRPr="00BA5C61">
        <w:rPr>
          <w:rStyle w:val="Emphasis"/>
          <w:highlight w:val="yellow"/>
        </w:rPr>
        <w:t>I</w:t>
      </w:r>
      <w:r w:rsidRPr="00BA5C61">
        <w:rPr>
          <w:rStyle w:val="StyleUnderline"/>
        </w:rPr>
        <w:t xml:space="preserve">nspector </w:t>
      </w:r>
      <w:r w:rsidRPr="00BA5C61">
        <w:rPr>
          <w:rStyle w:val="Emphasis"/>
          <w:highlight w:val="yellow"/>
        </w:rPr>
        <w:t>G</w:t>
      </w:r>
      <w:r w:rsidRPr="00BA5C61">
        <w:rPr>
          <w:rStyle w:val="StyleUnderline"/>
        </w:rPr>
        <w:t xml:space="preserve">enerals </w:t>
      </w:r>
      <w:r w:rsidRPr="00BA5C61">
        <w:rPr>
          <w:rStyle w:val="Emphasis"/>
          <w:highlight w:val="yellow"/>
        </w:rPr>
        <w:t>A</w:t>
      </w:r>
      <w:r w:rsidRPr="00BA5C61">
        <w:rPr>
          <w:rStyle w:val="StyleUnderline"/>
        </w:rPr>
        <w:t>ct</w:t>
      </w:r>
      <w:r w:rsidRPr="005D5F80">
        <w:rPr>
          <w:sz w:val="16"/>
        </w:rPr>
        <w:t xml:space="preserve">, which requires informing Congress of the detailed reason for an inspector general’s removal at least 30 days before any removal.[17] Inspectors general are required to be appointed “without regard to political affiliation and solely on the basis of integrity and demonstrated ability in accounting, auditing, financial analysis, law, management analysis, public administration, or investigations”.[18] By statute, inspectors general “are established in order to create independent and objective units…to conduct and supervise audits and investigations relating to the programs and operations of” the agencies they oversee. Although the inspector general for USAID was not fired with the other inspectors general, the Administration subsequently fired him immediately after he released a report describing harm resulting from severe reductions in USAID.[19] This seems to confirm that inspectors general were fired to impair their independence. </w:t>
      </w:r>
      <w:r w:rsidRPr="006D0590">
        <w:rPr>
          <w:rStyle w:val="StyleUnderline"/>
          <w:highlight w:val="yellow"/>
        </w:rPr>
        <w:t>Placing employees on involuntary administrative leave</w:t>
      </w:r>
      <w:r w:rsidRPr="00BA5C61">
        <w:rPr>
          <w:rStyle w:val="StyleUnderline"/>
        </w:rPr>
        <w:t xml:space="preserve"> for long periods. The Administration has placed many federal employees on indefinite involuntary administrative leave</w:t>
      </w:r>
      <w:r w:rsidRPr="005D5F80">
        <w:rPr>
          <w:sz w:val="16"/>
        </w:rPr>
        <w:t xml:space="preserve">, including almost all of those at USAID[20] and those it believes worked in diversity, equity, and inclusion programs. </w:t>
      </w:r>
      <w:r w:rsidRPr="00BA5C61">
        <w:rPr>
          <w:rStyle w:val="StyleUnderline"/>
        </w:rPr>
        <w:t xml:space="preserve">This </w:t>
      </w:r>
      <w:r w:rsidRPr="006D0590">
        <w:rPr>
          <w:rStyle w:val="StyleUnderline"/>
          <w:highlight w:val="yellow"/>
        </w:rPr>
        <w:t>violates</w:t>
      </w:r>
      <w:r w:rsidRPr="00BA5C61">
        <w:rPr>
          <w:rStyle w:val="StyleUnderline"/>
        </w:rPr>
        <w:t xml:space="preserve"> a </w:t>
      </w:r>
      <w:r w:rsidRPr="006D0590">
        <w:rPr>
          <w:rStyle w:val="StyleUnderline"/>
          <w:highlight w:val="yellow"/>
        </w:rPr>
        <w:t>federal law</w:t>
      </w:r>
      <w:r w:rsidRPr="005D5F80">
        <w:rPr>
          <w:sz w:val="16"/>
        </w:rPr>
        <w:t xml:space="preserve"> declaring that “[d]uring any calendar year, an agency may place an employee in administrative leave for a period of not more than a total of 10 work days.”[21] </w:t>
      </w:r>
      <w:r w:rsidRPr="00BA5C61">
        <w:rPr>
          <w:rStyle w:val="StyleUnderline"/>
        </w:rPr>
        <w:t>It also violates another federal law</w:t>
      </w:r>
      <w:r w:rsidRPr="005D5F80">
        <w:rPr>
          <w:sz w:val="16"/>
        </w:rPr>
        <w:t xml:space="preserve">, which states that “[t]he head of each Executive agency…shall…establish a basic administrative workweek of 40 hours for each full-time employee in his organization; and…require that the hours of work within that workweek be performed within a period of not more than 6 of any 7 consecutive days.”[22] Federal workers on administrative leave perform no work. More broadly, spending money to keep workers away from work that Congress appropriated for salaries for workers carrying out public business is wasteful and could be inconsistent with the terms of a particular appropriations act. Federal law states that “An individual may be employed in the civil service in an Executive department at the seat of Government only for services actually rendered in connection with and for the purposes of the appropriation from which he is paid.”[23] Federal officials in responsible positions have a fiduciary duty to obtain honest value for taxpayers’ dollars.[24] Paying federal workers for idleness violates the statutory requirement that “[t]he Federal work force should be used efficiently and effectively.”[25] </w:t>
      </w:r>
      <w:r w:rsidRPr="006D0590">
        <w:rPr>
          <w:rStyle w:val="Emphasis"/>
          <w:highlight w:val="yellow"/>
        </w:rPr>
        <w:t>Encouraging resignations</w:t>
      </w:r>
      <w:r w:rsidRPr="006D0590">
        <w:rPr>
          <w:rStyle w:val="StyleUnderline"/>
          <w:highlight w:val="yellow"/>
        </w:rPr>
        <w:t xml:space="preserve"> through an unlawful and misleading “buy-out.”</w:t>
      </w:r>
      <w:r w:rsidRPr="005D5F80">
        <w:rPr>
          <w:sz w:val="16"/>
        </w:rPr>
        <w:t xml:space="preserve"> Federal law authorizes buy-outs of federal employees under proper circumstances. The Office of Personnel Management’s (OPM) solicitation of resignations from federal employees, however, makes no attempt to comply with those requirements or any other lawful authority.[26] To be a lawful buy-out, the agency seeking buy-out authority (not OPM) must prepare a detailed plan including “the specific positions and functions to be reduced or eliminated” and “a description of how the agency will operate without the eliminated positions and functions.”[27] </w:t>
      </w:r>
      <w:r w:rsidRPr="006D0590">
        <w:rPr>
          <w:rStyle w:val="StyleUnderline"/>
        </w:rPr>
        <w:t>OPM must approve this plan before incentives may be offered, and those incentives generally may not exceed $25,000</w:t>
      </w:r>
      <w:r w:rsidRPr="005D5F80">
        <w:rPr>
          <w:sz w:val="16"/>
        </w:rPr>
        <w:t xml:space="preserve">,[28] which is considerably less than OPM is promising many of those who resign. Committing the federal government to paying moneys not approved by Congress — which this does, both by the amount and because most agencies lack appropriations past March 14, 2025[29] </w:t>
      </w:r>
      <w:r w:rsidRPr="00BA5C61">
        <w:rPr>
          <w:rStyle w:val="StyleUnderline"/>
        </w:rPr>
        <w:t>— violates the Appropriations Clause of the Constitution[30] and the Anti-Deficiency Act</w:t>
      </w:r>
      <w:r w:rsidRPr="005D5F80">
        <w:rPr>
          <w:sz w:val="16"/>
        </w:rPr>
        <w:t xml:space="preserve">.[31] </w:t>
      </w:r>
      <w:r w:rsidRPr="006D0590">
        <w:rPr>
          <w:rStyle w:val="StyleUnderline"/>
        </w:rPr>
        <w:t xml:space="preserve">Potential for </w:t>
      </w:r>
      <w:r w:rsidRPr="006D0590">
        <w:rPr>
          <w:rStyle w:val="Emphasis"/>
          <w:highlight w:val="yellow"/>
        </w:rPr>
        <w:t>the Admin</w:t>
      </w:r>
      <w:r w:rsidRPr="006D0590">
        <w:rPr>
          <w:rStyle w:val="StyleUnderline"/>
        </w:rPr>
        <w:t xml:space="preserve">istration to </w:t>
      </w:r>
      <w:r w:rsidRPr="006D0590">
        <w:rPr>
          <w:rStyle w:val="StyleUnderline"/>
          <w:highlight w:val="yellow"/>
        </w:rPr>
        <w:t>drive out</w:t>
      </w:r>
      <w:r w:rsidRPr="006D0590">
        <w:rPr>
          <w:rStyle w:val="StyleUnderline"/>
        </w:rPr>
        <w:t xml:space="preserve"> federal </w:t>
      </w:r>
      <w:r w:rsidRPr="006D0590">
        <w:rPr>
          <w:rStyle w:val="StyleUnderline"/>
          <w:highlight w:val="yellow"/>
        </w:rPr>
        <w:t xml:space="preserve">workers based on </w:t>
      </w:r>
      <w:r w:rsidRPr="006D0590">
        <w:rPr>
          <w:rStyle w:val="Emphasis"/>
          <w:highlight w:val="yellow"/>
        </w:rPr>
        <w:t>perception</w:t>
      </w:r>
      <w:r w:rsidRPr="006D0590">
        <w:rPr>
          <w:rStyle w:val="StyleUnderline"/>
          <w:highlight w:val="yellow"/>
        </w:rPr>
        <w:t xml:space="preserve"> of their ideology</w:t>
      </w:r>
      <w:r w:rsidRPr="006D0590">
        <w:rPr>
          <w:rStyle w:val="StyleUnderline"/>
        </w:rPr>
        <w:t xml:space="preserve"> or engagement in efforts directed by the prior Administration with which the President disagrees</w:t>
      </w:r>
      <w:r w:rsidRPr="005D5F80">
        <w:rPr>
          <w:sz w:val="16"/>
        </w:rPr>
        <w:t xml:space="preserve">. Taking action to drive out as many federal employees as possible because the Administration regards them to be unsympathetic with the its views would </w:t>
      </w:r>
      <w:r w:rsidRPr="006D0590">
        <w:rPr>
          <w:rStyle w:val="StyleUnderline"/>
          <w:highlight w:val="yellow"/>
        </w:rPr>
        <w:t xml:space="preserve">violate the </w:t>
      </w:r>
      <w:r w:rsidRPr="006D0590">
        <w:rPr>
          <w:rStyle w:val="Emphasis"/>
          <w:highlight w:val="yellow"/>
        </w:rPr>
        <w:t>fundamental principle</w:t>
      </w:r>
      <w:r w:rsidRPr="006D0590">
        <w:rPr>
          <w:rStyle w:val="StyleUnderline"/>
          <w:highlight w:val="yellow"/>
        </w:rPr>
        <w:t xml:space="preserve"> underlying the</w:t>
      </w:r>
      <w:r w:rsidRPr="006D0590">
        <w:rPr>
          <w:rStyle w:val="StyleUnderline"/>
        </w:rPr>
        <w:t xml:space="preserve"> nonpartisan </w:t>
      </w:r>
      <w:r w:rsidRPr="006D0590">
        <w:rPr>
          <w:rStyle w:val="StyleUnderline"/>
          <w:highlight w:val="yellow"/>
        </w:rPr>
        <w:t>Civil Service:</w:t>
      </w:r>
      <w:r w:rsidRPr="005D5F80">
        <w:rPr>
          <w:sz w:val="16"/>
        </w:rPr>
        <w:t xml:space="preserve"> “All employees and applicants for employment should receive fair and equitable treatment in all aspects of personnel management without regard to political affiliation.”[32] Compliance is mandatory: “Any employee who has authority to take, direct others to take, recommend, or approve any personnel action, shall not, with respect to such authority … discriminate for or against any employee or applicant for employment on the basis of … political affiliation.”[33] </w:t>
      </w:r>
      <w:r w:rsidRPr="006D0590">
        <w:rPr>
          <w:rStyle w:val="StyleUnderline"/>
        </w:rPr>
        <w:t>Those same statutory rules prohibit terminating or taking other adverse action against particular employees regarded as politically unsympathetic because they participated in specific activities or investigations. The Administration has reportedly begun removing FBI agents who followed their superiors’ orders and participated in investigations of President Trump[34] and issued a memo targeting Justice Department employees for actions that were clearly legal when taken at the direction of the prior political leadership</w:t>
      </w:r>
      <w:r w:rsidRPr="005D5F80">
        <w:rPr>
          <w:sz w:val="16"/>
        </w:rPr>
        <w:t xml:space="preserve">.[35] </w:t>
      </w:r>
      <w:r w:rsidRPr="006D0590">
        <w:rPr>
          <w:rStyle w:val="StyleUnderline"/>
        </w:rPr>
        <w:t>The Administration’s actions to place on administrative leave or dismiss employees who performed lawful assignments under prior administrations — working in diversity, equity, and inclusion programs, foreign aid, environmental work, conducting authorized investigations, and so forth — also violates</w:t>
      </w:r>
      <w:r w:rsidRPr="005D5F80">
        <w:rPr>
          <w:sz w:val="16"/>
        </w:rPr>
        <w:t xml:space="preserve"> the rule that personnel actions may not “discriminate for or against any employee or applicant for employment on the basis of conduct which does not adversely affect the performance of the employee or applicant or the performance of others.”[36] The Supreme Court has said, “[e]lementary considerations of fairness dictate that individuals should have an opportunity to know what the law is and to conform their conduct accordingly; settled expectations should not be lightly disrupted.”[37] Indeed, had these employees not worked toward completing their assignments, they would properly have been subject to discipline and termination under the prior administration.[38] </w:t>
      </w:r>
      <w:r w:rsidRPr="00BA5C61">
        <w:rPr>
          <w:rStyle w:val="StyleUnderline"/>
        </w:rPr>
        <w:t xml:space="preserve">Changes in telework. The Administration also made continued federal employment very difficult for some workers by issuing a </w:t>
      </w:r>
      <w:r w:rsidRPr="006D0590">
        <w:rPr>
          <w:rStyle w:val="StyleUnderline"/>
          <w:highlight w:val="yellow"/>
        </w:rPr>
        <w:t>broad prohibition on teleworking</w:t>
      </w:r>
      <w:r w:rsidRPr="00BA5C61">
        <w:rPr>
          <w:rStyle w:val="StyleUnderline"/>
        </w:rPr>
        <w:t xml:space="preserve">.[39] Although this directive states that it shall be implemented “consistent with applicable law,” that law allows little place for such a sweeping edict. That’s because </w:t>
      </w:r>
      <w:r w:rsidRPr="006D0590">
        <w:rPr>
          <w:rStyle w:val="Emphasis"/>
          <w:highlight w:val="yellow"/>
        </w:rPr>
        <w:t>Congress</w:t>
      </w:r>
      <w:r w:rsidRPr="00BA5C61">
        <w:rPr>
          <w:rStyle w:val="StyleUnderline"/>
        </w:rPr>
        <w:t xml:space="preserve"> has </w:t>
      </w:r>
      <w:r w:rsidRPr="006D0590">
        <w:rPr>
          <w:rStyle w:val="StyleUnderline"/>
          <w:highlight w:val="yellow"/>
        </w:rPr>
        <w:t>ratified telework by</w:t>
      </w:r>
      <w:r w:rsidRPr="005D5F80">
        <w:rPr>
          <w:rStyle w:val="StyleUnderline"/>
          <w:highlight w:val="yellow"/>
        </w:rPr>
        <w:t xml:space="preserve"> </w:t>
      </w:r>
      <w:r w:rsidRPr="005D5F80">
        <w:rPr>
          <w:rStyle w:val="Emphasis"/>
          <w:highlight w:val="yellow"/>
        </w:rPr>
        <w:t>statute</w:t>
      </w:r>
      <w:r w:rsidRPr="005D5F80">
        <w:rPr>
          <w:rStyle w:val="StyleUnderline"/>
          <w:highlight w:val="yellow"/>
        </w:rPr>
        <w:t xml:space="preserve">, </w:t>
      </w:r>
      <w:r w:rsidRPr="005D5F80">
        <w:rPr>
          <w:rStyle w:val="Emphasis"/>
          <w:highlight w:val="yellow"/>
        </w:rPr>
        <w:t>requiring</w:t>
      </w:r>
      <w:r w:rsidRPr="00BA5C61">
        <w:rPr>
          <w:rStyle w:val="StyleUnderline"/>
        </w:rPr>
        <w:t xml:space="preserve"> “the head of </w:t>
      </w:r>
      <w:r w:rsidRPr="005D5F80">
        <w:rPr>
          <w:rStyle w:val="StyleUnderline"/>
          <w:highlight w:val="yellow"/>
        </w:rPr>
        <w:t>each</w:t>
      </w:r>
      <w:r w:rsidRPr="00BA5C61">
        <w:rPr>
          <w:rStyle w:val="StyleUnderline"/>
        </w:rPr>
        <w:t xml:space="preserve"> executive </w:t>
      </w:r>
      <w:r w:rsidRPr="005D5F80">
        <w:rPr>
          <w:rStyle w:val="StyleUnderline"/>
          <w:highlight w:val="yellow"/>
        </w:rPr>
        <w:t>agency [to]</w:t>
      </w:r>
      <w:r w:rsidRPr="00BA5C61">
        <w:rPr>
          <w:rStyle w:val="StyleUnderline"/>
        </w:rPr>
        <w:t xml:space="preserve"> establish a policy under which eligible employees of the agency may be </w:t>
      </w:r>
      <w:r w:rsidRPr="005D5F80">
        <w:rPr>
          <w:rStyle w:val="Emphasis"/>
          <w:highlight w:val="yellow"/>
        </w:rPr>
        <w:t>authorize</w:t>
      </w:r>
      <w:r w:rsidRPr="00BA5C61">
        <w:rPr>
          <w:rStyle w:val="StyleUnderline"/>
        </w:rPr>
        <w:t xml:space="preserve">d to </w:t>
      </w:r>
      <w:r w:rsidRPr="005D5F80">
        <w:rPr>
          <w:rStyle w:val="Emphasis"/>
          <w:highlight w:val="yellow"/>
        </w:rPr>
        <w:t>telework</w:t>
      </w:r>
      <w:r w:rsidRPr="005D5F80">
        <w:rPr>
          <w:rStyle w:val="StyleUnderline"/>
          <w:highlight w:val="yellow"/>
        </w:rPr>
        <w:t>” and</w:t>
      </w:r>
      <w:r w:rsidRPr="00BA5C61">
        <w:rPr>
          <w:rStyle w:val="StyleUnderline"/>
        </w:rPr>
        <w:t xml:space="preserve"> to </w:t>
      </w:r>
      <w:r w:rsidRPr="005D5F80">
        <w:rPr>
          <w:rStyle w:val="Emphasis"/>
          <w:highlight w:val="yellow"/>
        </w:rPr>
        <w:t>notify workers of those rights</w:t>
      </w:r>
      <w:r w:rsidRPr="00BA5C61">
        <w:rPr>
          <w:rStyle w:val="StyleUnderline"/>
        </w:rPr>
        <w:t>.[40]</w:t>
      </w:r>
      <w:r>
        <w:rPr>
          <w:rStyle w:val="StyleUnderline"/>
        </w:rPr>
        <w:t xml:space="preserve"> </w:t>
      </w:r>
      <w:r w:rsidRPr="005D5F80">
        <w:rPr>
          <w:sz w:val="16"/>
        </w:rPr>
        <w:t xml:space="preserve">This law makes exceptions for employees performing badly, but none for an agency’s or administration’s dislike of the concept.[41] </w:t>
      </w:r>
      <w:r w:rsidRPr="006D0590">
        <w:rPr>
          <w:rStyle w:val="StyleUnderline"/>
        </w:rPr>
        <w:t>These agency telework policies have been in place for some time and workers have telework agreements in place.</w:t>
      </w:r>
      <w:r w:rsidRPr="005D5F80">
        <w:rPr>
          <w:sz w:val="16"/>
        </w:rPr>
        <w:t xml:space="preserve"> For workers who relocated in reliance on this law and binding telework agreements, an arbitrary end to telework could cause serious hardship or leave the worker with no practical choice but to leave federal employment. Massive reductions in staffing. The Administration has ordered agencies to initiate massive reductions in force. Such massive reductions in staffing are likely to leave large amounts of appropriated funds unspent while failing to fully implement agencies’ statutory missions. As such, they will be impoundments in violation of the Impoundment Control Act.[42] To prevent cronyism, federal law establishes detailed criteria for selecting which employees lose their jobs in these situations.[43] The Administration therefore cannot pick and choose which employees to retain. This executive order includes a requirement that four career civil servants be discharged for every one that is hired. This could lead to a ratcheting effect that renders some agencies non-functional. For example, if the Department of Agriculture has a vacancy for a meat inspector in a particular factory, the order would require it to discharge four workers in order to fill that position. If the newly hired inspector leaves after a few months, another four civil servants would have to be fired to hire a replacement. At some point, agencies may decide that the damage done by the additional firings required outweigh that from leaving the position vacant. That could result in gaps in vital services to the public. Recourse. To guard against cronyism and stacking the federal payroll with political patronage hires, federal law gives employees in the competitive civil service the right to contest adverse personnel actions before the Merit Systems Protection Board.[44] The Board has authority to stay the adverse action or order other corrective action it finds merited.[45] Senior Administration officials’ inflammatory, hostile rhetoric against federal workers likely will provide significant support to workers’ arguments that they are being targeted for improper reasons. </w:t>
      </w:r>
      <w:r w:rsidRPr="00F166B7">
        <w:rPr>
          <w:rStyle w:val="Emphasis"/>
        </w:rPr>
        <w:t>Violating Federal Labor-Management Relations Law</w:t>
      </w:r>
      <w:r>
        <w:rPr>
          <w:rStyle w:val="Emphasis"/>
        </w:rPr>
        <w:t xml:space="preserve"> </w:t>
      </w:r>
      <w:r w:rsidRPr="00BA5C61">
        <w:rPr>
          <w:rStyle w:val="StyleUnderline"/>
        </w:rPr>
        <w:t xml:space="preserve">Many of the </w:t>
      </w:r>
      <w:r w:rsidRPr="006D0590">
        <w:rPr>
          <w:rStyle w:val="StyleUnderline"/>
          <w:highlight w:val="yellow"/>
        </w:rPr>
        <w:t>actions</w:t>
      </w:r>
      <w:r w:rsidRPr="00BA5C61">
        <w:rPr>
          <w:rStyle w:val="StyleUnderline"/>
        </w:rPr>
        <w:t xml:space="preserve"> the Administration is taking also </w:t>
      </w:r>
      <w:r w:rsidRPr="006D0590">
        <w:rPr>
          <w:rStyle w:val="Emphasis"/>
          <w:highlight w:val="yellow"/>
        </w:rPr>
        <w:t>violate</w:t>
      </w:r>
      <w:r w:rsidRPr="00BA5C61">
        <w:rPr>
          <w:rStyle w:val="StyleUnderline"/>
        </w:rPr>
        <w:t xml:space="preserve"> the </w:t>
      </w:r>
      <w:r w:rsidRPr="006D0590">
        <w:rPr>
          <w:rStyle w:val="StyleUnderline"/>
          <w:highlight w:val="yellow"/>
        </w:rPr>
        <w:t xml:space="preserve">terms of </w:t>
      </w:r>
      <w:r w:rsidRPr="006D0590">
        <w:rPr>
          <w:rStyle w:val="Emphasis"/>
          <w:highlight w:val="yellow"/>
        </w:rPr>
        <w:t>c</w:t>
      </w:r>
      <w:r w:rsidRPr="00BA5C61">
        <w:rPr>
          <w:rStyle w:val="StyleUnderline"/>
        </w:rPr>
        <w:t xml:space="preserve">ollective </w:t>
      </w:r>
      <w:r w:rsidRPr="006D0590">
        <w:rPr>
          <w:rStyle w:val="Emphasis"/>
          <w:highlight w:val="yellow"/>
        </w:rPr>
        <w:t>b</w:t>
      </w:r>
      <w:r w:rsidRPr="00BA5C61">
        <w:rPr>
          <w:rStyle w:val="StyleUnderline"/>
        </w:rPr>
        <w:t xml:space="preserve">argaining </w:t>
      </w:r>
      <w:r w:rsidRPr="006D0590">
        <w:rPr>
          <w:rStyle w:val="Emphasis"/>
          <w:highlight w:val="yellow"/>
        </w:rPr>
        <w:t>a</w:t>
      </w:r>
      <w:r w:rsidRPr="00BA5C61">
        <w:rPr>
          <w:rStyle w:val="StyleUnderline"/>
        </w:rPr>
        <w:t>greement</w:t>
      </w:r>
      <w:r w:rsidRPr="006D0590">
        <w:rPr>
          <w:rStyle w:val="StyleUnderline"/>
          <w:highlight w:val="yellow"/>
        </w:rPr>
        <w:t>s</w:t>
      </w:r>
      <w:r w:rsidRPr="00BA5C61">
        <w:rPr>
          <w:rStyle w:val="StyleUnderline"/>
        </w:rPr>
        <w:t xml:space="preserve"> with public employees’ unions. The statute governing labor-management relations law provides for discussions with unions to include “any grievance or any personnel policy or practices or other general condition of employment.”[</w:t>
      </w:r>
      <w:r w:rsidRPr="005D5F80">
        <w:rPr>
          <w:sz w:val="16"/>
        </w:rPr>
        <w:t xml:space="preserve">46] It requires agencies to negotiate in good faith with its workers’ unions.[47] This duty to negotiate extends to work rules, such as schedules and location of work, except where those rules are supported by a “compelling need.”[48] Although </w:t>
      </w:r>
      <w:r w:rsidRPr="006D0590">
        <w:rPr>
          <w:rStyle w:val="StyleUnderline"/>
        </w:rPr>
        <w:t>the Administration presumably will argue that it has “compelling need” for these actions,</w:t>
      </w:r>
      <w:r w:rsidRPr="005D5F80">
        <w:rPr>
          <w:sz w:val="16"/>
        </w:rPr>
        <w:t xml:space="preserve">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 Even if some of these policies are exempt from collective bargaining, the Administration was required to consult with federal employees’ unions on “any Government-wide rule or regulation issued by the agency effecting any substantive change in any condition of employment,”[52]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 Thus, the Administration may be able eventually to take many of these actions, but only after first involving the employees’ unions. </w:t>
      </w:r>
      <w:r w:rsidRPr="006D0590">
        <w:rPr>
          <w:rStyle w:val="StyleUnderline"/>
        </w:rPr>
        <w:t>The Administration has tried to avoid some of these issues by unilaterally declaring void all collective bargaining agreements with public employee unions reached or renewed during the final month of the Biden Administration.[55] This action directly violates its duty to negotiate in good faith</w:t>
      </w:r>
      <w:r w:rsidRPr="005D5F80">
        <w:rPr>
          <w:sz w:val="16"/>
        </w:rPr>
        <w:t xml:space="preserve"> if it is dissatisfied with some of those agreements’ contents. The Administration asserts that these collective bargaining agreements improperly impinge upon management’s rights, yet </w:t>
      </w:r>
      <w:r w:rsidRPr="006D0590">
        <w:rPr>
          <w:rStyle w:val="StyleUnderline"/>
        </w:rPr>
        <w:t>the very legal authorities it cites contradict this position</w:t>
      </w:r>
      <w:r w:rsidRPr="005D5F80">
        <w:rPr>
          <w:sz w:val="16"/>
        </w:rPr>
        <w:t xml:space="preserve">.[56] Amending and Repealing Rules Without Following Statutorily Mandated Procedures Since 1946, Congress has sought to improve the quality of administrative rules by requiring federal agencies to seek public comments when they promulgate, amend, or repeal rules. For most rule-making affecting the general public, this mandate appears in the Administrative Procedure Act (APA).[57] For rules the Office of Personnel Management makes, a separate statute requires compliance with the APA.[58] The Biden Administration followed the APA to promulgate rules on many of its top priorities, both in regulations protecting the general public and in rules protecting career civil servants from political coercion or discrimination. On some issues, it was unable to finish soliciting and responding to public comments and therefore abandoned making policy in those areas. </w:t>
      </w:r>
      <w:r w:rsidRPr="00805045">
        <w:rPr>
          <w:rStyle w:val="StyleUnderline"/>
        </w:rPr>
        <w:t>The new Administration, however, is repeatedly disregarding its statutory duty to seek public comment before it regulates</w:t>
      </w:r>
      <w:r w:rsidRPr="005D5F80">
        <w:rPr>
          <w:sz w:val="16"/>
        </w:rPr>
        <w:t xml:space="preserve">. For example, </w:t>
      </w:r>
      <w:r w:rsidRPr="00805045">
        <w:rPr>
          <w:rStyle w:val="StyleUnderline"/>
          <w:highlight w:val="yellow"/>
        </w:rPr>
        <w:t>the</w:t>
      </w:r>
      <w:r w:rsidRPr="005D5F80">
        <w:rPr>
          <w:rStyle w:val="StyleUnderline"/>
          <w:highlight w:val="yellow"/>
        </w:rPr>
        <w:t xml:space="preserve"> President </w:t>
      </w:r>
      <w:r w:rsidRPr="005D5F80">
        <w:rPr>
          <w:rStyle w:val="Emphasis"/>
          <w:highlight w:val="yellow"/>
        </w:rPr>
        <w:t>direc</w:t>
      </w:r>
      <w:r w:rsidRPr="00805045">
        <w:rPr>
          <w:rStyle w:val="Emphasis"/>
          <w:highlight w:val="yellow"/>
        </w:rPr>
        <w:t>ted the O</w:t>
      </w:r>
      <w:r w:rsidRPr="00805045">
        <w:rPr>
          <w:rStyle w:val="StyleUnderline"/>
        </w:rPr>
        <w:t xml:space="preserve">ffice of </w:t>
      </w:r>
      <w:r w:rsidRPr="00805045">
        <w:rPr>
          <w:rStyle w:val="Emphasis"/>
          <w:highlight w:val="yellow"/>
        </w:rPr>
        <w:t>P</w:t>
      </w:r>
      <w:r w:rsidRPr="00805045">
        <w:rPr>
          <w:rStyle w:val="StyleUnderline"/>
        </w:rPr>
        <w:t xml:space="preserve">ersonnel </w:t>
      </w:r>
      <w:r w:rsidRPr="00805045">
        <w:rPr>
          <w:rStyle w:val="Emphasis"/>
          <w:highlight w:val="yellow"/>
        </w:rPr>
        <w:t>M</w:t>
      </w:r>
      <w:r w:rsidRPr="00805045">
        <w:rPr>
          <w:rStyle w:val="StyleUnderline"/>
        </w:rPr>
        <w:t xml:space="preserve">anagement </w:t>
      </w:r>
      <w:r w:rsidRPr="00805045">
        <w:rPr>
          <w:rStyle w:val="StyleUnderline"/>
          <w:highlight w:val="yellow"/>
        </w:rPr>
        <w:t xml:space="preserve">to </w:t>
      </w:r>
      <w:r w:rsidRPr="00805045">
        <w:rPr>
          <w:rStyle w:val="Emphasis"/>
          <w:highlight w:val="yellow"/>
        </w:rPr>
        <w:t>disregard</w:t>
      </w:r>
      <w:r w:rsidRPr="00805045">
        <w:rPr>
          <w:rStyle w:val="StyleUnderline"/>
          <w:highlight w:val="yellow"/>
        </w:rPr>
        <w:t xml:space="preserve"> a duly promulgated reg</w:t>
      </w:r>
      <w:r w:rsidRPr="00805045">
        <w:rPr>
          <w:rStyle w:val="StyleUnderline"/>
        </w:rPr>
        <w:t xml:space="preserve">ulation giving federal employees the right </w:t>
      </w:r>
      <w:r w:rsidRPr="005D5F80">
        <w:rPr>
          <w:rStyle w:val="StyleUnderline"/>
          <w:highlight w:val="yellow"/>
        </w:rPr>
        <w:t>to</w:t>
      </w:r>
      <w:r w:rsidRPr="00805045">
        <w:rPr>
          <w:rStyle w:val="StyleUnderline"/>
        </w:rPr>
        <w:t xml:space="preserve"> remain in their current classification if the Administration </w:t>
      </w:r>
      <w:r w:rsidRPr="005D5F80">
        <w:rPr>
          <w:rStyle w:val="Emphasis"/>
          <w:highlight w:val="yellow"/>
        </w:rPr>
        <w:t>reclassifie</w:t>
      </w:r>
      <w:r w:rsidRPr="00805045">
        <w:rPr>
          <w:rStyle w:val="StyleUnderline"/>
        </w:rPr>
        <w:t xml:space="preserve">d </w:t>
      </w:r>
      <w:r w:rsidRPr="005D5F80">
        <w:rPr>
          <w:rStyle w:val="StyleUnderline"/>
        </w:rPr>
        <w:t>them</w:t>
      </w:r>
      <w:r w:rsidRPr="00805045">
        <w:rPr>
          <w:rStyle w:val="StyleUnderline"/>
        </w:rPr>
        <w:t xml:space="preserve"> into positions where they would lack security of tenure.[</w:t>
      </w:r>
      <w:r w:rsidRPr="005D5F80">
        <w:rPr>
          <w:sz w:val="16"/>
        </w:rPr>
        <w:t xml:space="preserve">59] </w:t>
      </w:r>
      <w:r w:rsidRPr="00805045">
        <w:rPr>
          <w:rStyle w:val="StyleUnderline"/>
        </w:rPr>
        <w:t xml:space="preserve">This is significant because the same executive order shifts large numbers of federal </w:t>
      </w:r>
      <w:r w:rsidRPr="005D5F80">
        <w:rPr>
          <w:rStyle w:val="Emphasis"/>
          <w:highlight w:val="yellow"/>
        </w:rPr>
        <w:t>workers</w:t>
      </w:r>
      <w:r w:rsidRPr="00805045">
        <w:rPr>
          <w:rStyle w:val="StyleUnderline"/>
        </w:rPr>
        <w:t xml:space="preserve"> out of the non-political competitive service </w:t>
      </w:r>
      <w:r w:rsidRPr="005D5F80">
        <w:rPr>
          <w:rStyle w:val="Emphasis"/>
          <w:highlight w:val="yellow"/>
        </w:rPr>
        <w:t>into positions where they may be fired at will</w:t>
      </w:r>
      <w:r w:rsidRPr="00805045">
        <w:rPr>
          <w:rStyle w:val="StyleUnderline"/>
        </w:rPr>
        <w:t xml:space="preserve"> for political or arbitrary reasons</w:t>
      </w:r>
      <w:r w:rsidRPr="005D5F80">
        <w:rPr>
          <w:sz w:val="16"/>
        </w:rPr>
        <w:t>.</w:t>
      </w:r>
    </w:p>
    <w:p w14:paraId="418E519B" w14:textId="77777777" w:rsidR="00624E2F" w:rsidRPr="007D4B78" w:rsidRDefault="00624E2F" w:rsidP="00624E2F"/>
    <w:p w14:paraId="6E3A7E02" w14:textId="77777777" w:rsidR="00624E2F" w:rsidRPr="00624E2F" w:rsidRDefault="00624E2F" w:rsidP="00624E2F"/>
    <w:p w14:paraId="6513D7FB" w14:textId="77777777" w:rsidR="00624E2F" w:rsidRPr="002E05D5" w:rsidRDefault="00624E2F" w:rsidP="00624E2F">
      <w:pPr>
        <w:pStyle w:val="Heading4"/>
        <w:rPr>
          <w:rFonts w:asciiTheme="minorHAnsi" w:hAnsiTheme="minorHAnsi" w:cstheme="minorHAnsi"/>
        </w:rPr>
      </w:pPr>
      <w:r w:rsidRPr="002E05D5">
        <w:rPr>
          <w:rFonts w:asciiTheme="minorHAnsi" w:hAnsiTheme="minorHAnsi" w:cstheme="minorHAnsi"/>
        </w:rPr>
        <w:t xml:space="preserve">Prison guard unions fight to worsen prison conditions </w:t>
      </w:r>
      <w:r w:rsidRPr="002E05D5">
        <w:rPr>
          <w:rFonts w:asciiTheme="minorHAnsi" w:hAnsiTheme="minorHAnsi" w:cstheme="minorHAnsi"/>
          <w:u w:val="single"/>
        </w:rPr>
        <w:t>even when</w:t>
      </w:r>
      <w:r w:rsidRPr="002E05D5">
        <w:rPr>
          <w:rFonts w:asciiTheme="minorHAnsi" w:hAnsiTheme="minorHAnsi" w:cstheme="minorHAnsi"/>
        </w:rPr>
        <w:t xml:space="preserve"> it’s not in their financial interest.</w:t>
      </w:r>
    </w:p>
    <w:p w14:paraId="45519A90" w14:textId="77777777" w:rsidR="00624E2F" w:rsidRPr="002E05D5" w:rsidRDefault="00624E2F" w:rsidP="00624E2F">
      <w:pPr>
        <w:rPr>
          <w:rFonts w:asciiTheme="minorHAnsi" w:hAnsiTheme="minorHAnsi" w:cstheme="minorHAnsi"/>
          <w:sz w:val="12"/>
        </w:rPr>
      </w:pPr>
      <w:r w:rsidRPr="002E05D5">
        <w:rPr>
          <w:rStyle w:val="Style13ptBold"/>
          <w:rFonts w:asciiTheme="minorHAnsi" w:hAnsiTheme="minorHAnsi" w:cstheme="minorHAnsi"/>
        </w:rPr>
        <w:t xml:space="preserve">Law 22 </w:t>
      </w:r>
      <w:r w:rsidRPr="002E05D5">
        <w:rPr>
          <w:rFonts w:asciiTheme="minorHAnsi" w:hAnsiTheme="minorHAnsi" w:cstheme="minorHAnsi"/>
          <w:sz w:val="12"/>
        </w:rPr>
        <w:t>[8-16-2022, "These Labor Unions Are Fighting to Keep Solitary Confinement", The Nation, https://www.thenation.com/article/society/labor-unions-solitary-confinement/ Victoria Law is a freelance journalist who focuses on the intersections of incarceration, gender, and resistance.//Spence]</w:t>
      </w:r>
    </w:p>
    <w:p w14:paraId="66A3731B" w14:textId="77777777" w:rsidR="00624E2F" w:rsidRPr="002E05D5" w:rsidRDefault="00624E2F" w:rsidP="00624E2F">
      <w:pPr>
        <w:rPr>
          <w:rStyle w:val="StyleUnderline"/>
          <w:rFonts w:asciiTheme="minorHAnsi" w:hAnsiTheme="minorHAnsi" w:cstheme="minorHAnsi"/>
        </w:rPr>
      </w:pPr>
      <w:r w:rsidRPr="002E05D5">
        <w:rPr>
          <w:rStyle w:val="StyleUnderline"/>
          <w:rFonts w:asciiTheme="minorHAnsi" w:hAnsiTheme="minorHAnsi" w:cstheme="minorHAnsi"/>
        </w:rPr>
        <w:t>Union opposition to reforms limiting solitary is not new</w:t>
      </w:r>
      <w:r w:rsidRPr="002E05D5">
        <w:rPr>
          <w:rFonts w:asciiTheme="minorHAnsi" w:hAnsiTheme="minorHAnsi" w:cstheme="minorHAnsi"/>
          <w:sz w:val="12"/>
        </w:rPr>
        <w:t xml:space="preserve">, or unique to New York. A decade ago in Illinois, </w:t>
      </w:r>
      <w:r w:rsidRPr="002E05D5">
        <w:rPr>
          <w:rStyle w:val="StyleUnderline"/>
          <w:rFonts w:asciiTheme="minorHAnsi" w:hAnsiTheme="minorHAnsi" w:cstheme="minorHAnsi"/>
        </w:rPr>
        <w:t>the American Federation of State, County and Municipal Employee</w:t>
      </w:r>
      <w:r w:rsidRPr="002E05D5">
        <w:rPr>
          <w:rFonts w:asciiTheme="minorHAnsi" w:hAnsiTheme="minorHAnsi" w:cstheme="minorHAnsi"/>
          <w:sz w:val="12"/>
        </w:rPr>
        <w:t>s (</w:t>
      </w:r>
      <w:r w:rsidRPr="004A2C57">
        <w:rPr>
          <w:rStyle w:val="StyleUnderline"/>
          <w:rFonts w:asciiTheme="minorHAnsi" w:hAnsiTheme="minorHAnsi" w:cstheme="minorHAnsi"/>
          <w:highlight w:val="yellow"/>
        </w:rPr>
        <w:t>AFSCME</w:t>
      </w:r>
      <w:r w:rsidRPr="002E05D5">
        <w:rPr>
          <w:rFonts w:asciiTheme="minorHAnsi" w:hAnsiTheme="minorHAnsi" w:cstheme="minorHAnsi"/>
          <w:sz w:val="12"/>
        </w:rPr>
        <w:t xml:space="preserve">) </w:t>
      </w:r>
      <w:r w:rsidRPr="004A2C57">
        <w:rPr>
          <w:rStyle w:val="StyleUnderline"/>
          <w:rFonts w:asciiTheme="minorHAnsi" w:hAnsiTheme="minorHAnsi" w:cstheme="minorHAnsi"/>
          <w:highlight w:val="yellow"/>
        </w:rPr>
        <w:t>challenged the</w:t>
      </w:r>
      <w:r w:rsidRPr="002E05D5">
        <w:rPr>
          <w:rFonts w:asciiTheme="minorHAnsi" w:hAnsiTheme="minorHAnsi" w:cstheme="minorHAnsi"/>
          <w:sz w:val="12"/>
        </w:rPr>
        <w:t xml:space="preserve">n-Governor Pat Quinn’s </w:t>
      </w:r>
      <w:r w:rsidRPr="004A2C57">
        <w:rPr>
          <w:rStyle w:val="StyleUnderline"/>
          <w:rFonts w:asciiTheme="minorHAnsi" w:hAnsiTheme="minorHAnsi" w:cstheme="minorHAnsi"/>
          <w:highlight w:val="yellow"/>
        </w:rPr>
        <w:t>order to close</w:t>
      </w:r>
      <w:r w:rsidRPr="002E05D5">
        <w:rPr>
          <w:rFonts w:asciiTheme="minorHAnsi" w:hAnsiTheme="minorHAnsi" w:cstheme="minorHAnsi"/>
          <w:sz w:val="12"/>
        </w:rPr>
        <w:t xml:space="preserve"> Tamms,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state’s notorious </w:t>
      </w:r>
      <w:r w:rsidRPr="004A2C57">
        <w:rPr>
          <w:rStyle w:val="StyleUnderline"/>
          <w:rFonts w:asciiTheme="minorHAnsi" w:hAnsiTheme="minorHAnsi" w:cstheme="minorHAnsi"/>
          <w:highlight w:val="yellow"/>
        </w:rPr>
        <w:t>supermax prison</w:t>
      </w:r>
      <w:r w:rsidRPr="002E05D5">
        <w:rPr>
          <w:rFonts w:asciiTheme="minorHAnsi" w:hAnsiTheme="minorHAnsi" w:cstheme="minorHAnsi"/>
          <w:sz w:val="12"/>
        </w:rPr>
        <w:t xml:space="preserve"> where men were kept in long-term solitary confinement. </w:t>
      </w:r>
      <w:r w:rsidRPr="002E05D5">
        <w:rPr>
          <w:rStyle w:val="StyleUnderline"/>
          <w:rFonts w:asciiTheme="minorHAnsi" w:hAnsiTheme="minorHAnsi" w:cstheme="minorHAnsi"/>
        </w:rPr>
        <w:t xml:space="preserve">AFSCME, which represents Illinois prison employees, opposed the closure, </w:t>
      </w:r>
      <w:r w:rsidRPr="004A2C57">
        <w:rPr>
          <w:rStyle w:val="StyleUnderline"/>
          <w:rFonts w:asciiTheme="minorHAnsi" w:hAnsiTheme="minorHAnsi" w:cstheme="minorHAnsi"/>
          <w:highlight w:val="yellow"/>
        </w:rPr>
        <w:t>arguing that</w:t>
      </w:r>
      <w:r w:rsidRPr="002E05D5">
        <w:rPr>
          <w:rFonts w:asciiTheme="minorHAnsi" w:hAnsiTheme="minorHAnsi" w:cstheme="minorHAnsi"/>
          <w:sz w:val="12"/>
        </w:rPr>
        <w:t xml:space="preserve"> Tamms </w:t>
      </w:r>
      <w:r w:rsidRPr="004A2C57">
        <w:rPr>
          <w:rStyle w:val="StyleUnderline"/>
          <w:rFonts w:asciiTheme="minorHAnsi" w:hAnsiTheme="minorHAnsi" w:cstheme="minorHAnsi"/>
          <w:highlight w:val="yellow"/>
        </w:rPr>
        <w:t>was necessary</w:t>
      </w:r>
      <w:r w:rsidRPr="002E05D5">
        <w:rPr>
          <w:rFonts w:asciiTheme="minorHAnsi" w:hAnsiTheme="minorHAnsi" w:cstheme="minorHAnsi"/>
          <w:sz w:val="12"/>
        </w:rPr>
        <w:t xml:space="preserve"> to maintaining prison safety and security and </w:t>
      </w:r>
      <w:r w:rsidRPr="004A2C57">
        <w:rPr>
          <w:rStyle w:val="Emphasis"/>
          <w:rFonts w:asciiTheme="minorHAnsi" w:hAnsiTheme="minorHAnsi" w:cstheme="minorHAnsi"/>
          <w:highlight w:val="yellow"/>
        </w:rPr>
        <w:t>to keep jobs</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in southern Illinois, </w:t>
      </w:r>
      <w:r w:rsidRPr="002E05D5">
        <w:rPr>
          <w:rStyle w:val="StyleUnderline"/>
          <w:rFonts w:asciiTheme="minorHAnsi" w:hAnsiTheme="minorHAnsi" w:cstheme="minorHAnsi"/>
        </w:rPr>
        <w:t>despite the fact that all of the union members employed</w:t>
      </w:r>
      <w:r w:rsidRPr="002E05D5">
        <w:rPr>
          <w:rFonts w:asciiTheme="minorHAnsi" w:hAnsiTheme="minorHAnsi" w:cstheme="minorHAnsi"/>
          <w:sz w:val="12"/>
        </w:rPr>
        <w:t xml:space="preserve"> at Tamms </w:t>
      </w:r>
      <w:r w:rsidRPr="002E05D5">
        <w:rPr>
          <w:rStyle w:val="StyleUnderline"/>
          <w:rFonts w:asciiTheme="minorHAnsi" w:hAnsiTheme="minorHAnsi" w:cstheme="minorHAnsi"/>
        </w:rPr>
        <w:t>had been guaranteed jobs in other prisons.</w:t>
      </w:r>
    </w:p>
    <w:p w14:paraId="2783C91F" w14:textId="77777777" w:rsidR="00624E2F" w:rsidRPr="002E05D5" w:rsidRDefault="00624E2F" w:rsidP="00624E2F">
      <w:pPr>
        <w:rPr>
          <w:rFonts w:asciiTheme="minorHAnsi" w:hAnsiTheme="minorHAnsi" w:cstheme="minorHAnsi"/>
          <w:sz w:val="12"/>
        </w:rPr>
      </w:pPr>
      <w:r w:rsidRPr="002E05D5">
        <w:rPr>
          <w:rStyle w:val="Emphasis"/>
          <w:rFonts w:asciiTheme="minorHAnsi" w:hAnsiTheme="minorHAnsi" w:cstheme="minorHAnsi"/>
        </w:rPr>
        <w:t>Even</w:t>
      </w:r>
      <w:r w:rsidRPr="002E05D5">
        <w:rPr>
          <w:rStyle w:val="StyleUnderline"/>
          <w:rFonts w:asciiTheme="minorHAnsi" w:hAnsiTheme="minorHAnsi" w:cstheme="minorHAnsi"/>
        </w:rPr>
        <w:t xml:space="preserve"> when proposed </w:t>
      </w:r>
      <w:r w:rsidRPr="002E05D5">
        <w:rPr>
          <w:rStyle w:val="Emphasis"/>
          <w:rFonts w:asciiTheme="minorHAnsi" w:hAnsiTheme="minorHAnsi" w:cstheme="minorHAnsi"/>
        </w:rPr>
        <w:t>reforms</w:t>
      </w:r>
      <w:r w:rsidRPr="002E05D5">
        <w:rPr>
          <w:rStyle w:val="StyleUnderline"/>
          <w:rFonts w:asciiTheme="minorHAnsi" w:hAnsiTheme="minorHAnsi" w:cstheme="minorHAnsi"/>
        </w:rPr>
        <w:t xml:space="preserve"> </w:t>
      </w:r>
      <w:r w:rsidRPr="002E05D5">
        <w:rPr>
          <w:rStyle w:val="Emphasis"/>
          <w:rFonts w:asciiTheme="minorHAnsi" w:hAnsiTheme="minorHAnsi" w:cstheme="minorHAnsi"/>
        </w:rPr>
        <w:t>do not</w:t>
      </w:r>
      <w:r w:rsidRPr="002E05D5">
        <w:rPr>
          <w:rStyle w:val="StyleUnderline"/>
          <w:rFonts w:asciiTheme="minorHAnsi" w:hAnsiTheme="minorHAnsi" w:cstheme="minorHAnsi"/>
        </w:rPr>
        <w:t xml:space="preserve"> </w:t>
      </w:r>
      <w:r w:rsidRPr="002E05D5">
        <w:rPr>
          <w:rStyle w:val="Emphasis"/>
          <w:rFonts w:asciiTheme="minorHAnsi" w:hAnsiTheme="minorHAnsi" w:cstheme="minorHAnsi"/>
        </w:rPr>
        <w:t>portend</w:t>
      </w:r>
      <w:r w:rsidRPr="002E05D5">
        <w:rPr>
          <w:rStyle w:val="StyleUnderline"/>
          <w:rFonts w:asciiTheme="minorHAnsi" w:hAnsiTheme="minorHAnsi" w:cstheme="minorHAnsi"/>
        </w:rPr>
        <w:t xml:space="preserve"> prison </w:t>
      </w:r>
      <w:r w:rsidRPr="002E05D5">
        <w:rPr>
          <w:rStyle w:val="Emphasis"/>
          <w:rFonts w:asciiTheme="minorHAnsi" w:hAnsiTheme="minorHAnsi" w:cstheme="minorHAnsi"/>
        </w:rPr>
        <w:t>closures</w:t>
      </w:r>
      <w:r w:rsidRPr="002E05D5">
        <w:rPr>
          <w:rStyle w:val="StyleUnderline"/>
          <w:rFonts w:asciiTheme="minorHAnsi" w:hAnsiTheme="minorHAnsi" w:cstheme="minorHAnsi"/>
        </w:rPr>
        <w:t xml:space="preserve"> </w:t>
      </w:r>
      <w:r w:rsidRPr="002E05D5">
        <w:rPr>
          <w:rStyle w:val="Emphasis"/>
          <w:rFonts w:asciiTheme="minorHAnsi" w:hAnsiTheme="minorHAnsi" w:cstheme="minorHAnsi"/>
        </w:rPr>
        <w:t>or</w:t>
      </w:r>
      <w:r w:rsidRPr="002E05D5">
        <w:rPr>
          <w:rStyle w:val="StyleUnderline"/>
          <w:rFonts w:asciiTheme="minorHAnsi" w:hAnsiTheme="minorHAnsi" w:cstheme="minorHAnsi"/>
        </w:rPr>
        <w:t xml:space="preserve"> lower </w:t>
      </w:r>
      <w:r w:rsidRPr="002E05D5">
        <w:rPr>
          <w:rStyle w:val="Emphasis"/>
          <w:rFonts w:asciiTheme="minorHAnsi" w:hAnsiTheme="minorHAnsi" w:cstheme="minorHAnsi"/>
        </w:rPr>
        <w:t>staffing levels</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unions representing</w:t>
      </w:r>
      <w:r w:rsidRPr="002E05D5">
        <w:rPr>
          <w:rStyle w:val="StyleUnderline"/>
          <w:rFonts w:asciiTheme="minorHAnsi" w:hAnsiTheme="minorHAnsi" w:cstheme="minorHAnsi"/>
        </w:rPr>
        <w:t xml:space="preserve"> jail and </w:t>
      </w:r>
      <w:r w:rsidRPr="004A2C57">
        <w:rPr>
          <w:rStyle w:val="StyleUnderline"/>
          <w:rFonts w:asciiTheme="minorHAnsi" w:hAnsiTheme="minorHAnsi" w:cstheme="minorHAnsi"/>
          <w:highlight w:val="yellow"/>
        </w:rPr>
        <w:t>prison employees</w:t>
      </w:r>
      <w:r w:rsidRPr="002E05D5">
        <w:rPr>
          <w:rStyle w:val="StyleUnderline"/>
          <w:rFonts w:asciiTheme="minorHAnsi" w:hAnsiTheme="minorHAnsi" w:cstheme="minorHAnsi"/>
        </w:rPr>
        <w:t xml:space="preserve"> have </w:t>
      </w:r>
      <w:r w:rsidRPr="004A2C57">
        <w:rPr>
          <w:rStyle w:val="StyleUnderline"/>
          <w:rFonts w:asciiTheme="minorHAnsi" w:hAnsiTheme="minorHAnsi" w:cstheme="minorHAnsi"/>
          <w:highlight w:val="yellow"/>
        </w:rPr>
        <w:t>opposed</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them. In New York City’s jails, where officers outnumber incarcerated people, the Correctional Officers Benevolent Association has continually opposed </w:t>
      </w:r>
      <w:r w:rsidRPr="004A2C57">
        <w:rPr>
          <w:rStyle w:val="StyleUnderline"/>
          <w:rFonts w:asciiTheme="minorHAnsi" w:hAnsiTheme="minorHAnsi" w:cstheme="minorHAnsi"/>
          <w:highlight w:val="yellow"/>
        </w:rPr>
        <w:t>measures to limit time in solitary</w:t>
      </w:r>
      <w:r w:rsidRPr="002E05D5">
        <w:rPr>
          <w:rFonts w:asciiTheme="minorHAnsi" w:hAnsiTheme="minorHAnsi" w:cstheme="minorHAnsi"/>
          <w:sz w:val="12"/>
        </w:rPr>
        <w:t>, filling hearings and arguing that the threat of isolation prevents assaults. (It has also opposed a federal takeover of Rikers Island.)</w:t>
      </w:r>
    </w:p>
    <w:p w14:paraId="05C77CD6"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 xml:space="preserve">In Connecticut, </w:t>
      </w:r>
      <w:r w:rsidRPr="002E05D5">
        <w:rPr>
          <w:rStyle w:val="StyleUnderline"/>
          <w:rFonts w:asciiTheme="minorHAnsi" w:hAnsiTheme="minorHAnsi" w:cstheme="minorHAnsi"/>
        </w:rPr>
        <w:t>AFSCME Local 387, which represents correctional officers, opposed the PROTECT Act, which would have limited solitary to 15 consecutive days and guaranteed at least six and a half hours out of cell each day.</w:t>
      </w:r>
      <w:r w:rsidRPr="002E05D5">
        <w:rPr>
          <w:rFonts w:asciiTheme="minorHAnsi" w:hAnsiTheme="minorHAnsi" w:cstheme="minorHAnsi"/>
          <w:sz w:val="12"/>
        </w:rPr>
        <w:t xml:space="preserve"> AFSCME Local 387 president declared that the additional out-of-cell time would place staff and incarcerated people at risk, and Democratic Governor Ned Lamont repeated the union’s reasons when he vetoed the act. An amended version, requiring four hours out of cell, passed this year without union opposition.</w:t>
      </w:r>
    </w:p>
    <w:p w14:paraId="510CD7A9" w14:textId="77777777" w:rsidR="00624E2F" w:rsidRPr="002E05D5" w:rsidRDefault="00624E2F" w:rsidP="00624E2F">
      <w:pPr>
        <w:rPr>
          <w:rStyle w:val="StyleUnderline"/>
          <w:rFonts w:asciiTheme="minorHAnsi" w:hAnsiTheme="minorHAnsi" w:cstheme="minorHAnsi"/>
        </w:rPr>
      </w:pPr>
      <w:r w:rsidRPr="002E05D5">
        <w:rPr>
          <w:rStyle w:val="StyleUnderline"/>
          <w:rFonts w:asciiTheme="minorHAnsi" w:hAnsiTheme="minorHAnsi" w:cstheme="minorHAnsi"/>
        </w:rPr>
        <w:t>The Rhode Island Brotherhood of Correctional Officers</w:t>
      </w:r>
      <w:r w:rsidRPr="002E05D5">
        <w:rPr>
          <w:rFonts w:asciiTheme="minorHAnsi" w:hAnsiTheme="minorHAnsi" w:cstheme="minorHAnsi"/>
          <w:sz w:val="12"/>
        </w:rPr>
        <w:t xml:space="preserve"> has opposed S2631, a bill limiting the use of solitary. Its president, Richard Feruccio, </w:t>
      </w:r>
      <w:r w:rsidRPr="004A2C57">
        <w:rPr>
          <w:rStyle w:val="StyleUnderline"/>
          <w:rFonts w:asciiTheme="minorHAnsi" w:hAnsiTheme="minorHAnsi" w:cstheme="minorHAnsi"/>
          <w:highlight w:val="yellow"/>
        </w:rPr>
        <w:t>testified against the bill</w:t>
      </w:r>
      <w:r w:rsidRPr="002E05D5">
        <w:rPr>
          <w:rFonts w:asciiTheme="minorHAnsi" w:hAnsiTheme="minorHAnsi" w:cstheme="minorHAnsi"/>
          <w:sz w:val="12"/>
        </w:rPr>
        <w:t xml:space="preserve"> at a Senate hearing </w:t>
      </w:r>
      <w:r w:rsidRPr="004A2C57">
        <w:rPr>
          <w:rStyle w:val="Emphasis"/>
          <w:rFonts w:asciiTheme="minorHAnsi" w:hAnsiTheme="minorHAnsi" w:cstheme="minorHAnsi"/>
          <w:highlight w:val="yellow"/>
        </w:rPr>
        <w:t>and</w:t>
      </w:r>
      <w:r w:rsidRPr="002E05D5">
        <w:rPr>
          <w:rFonts w:asciiTheme="minorHAnsi" w:hAnsiTheme="minorHAnsi" w:cstheme="minorHAnsi"/>
          <w:sz w:val="12"/>
        </w:rPr>
        <w:t>—in a move many found unconscionable—</w:t>
      </w:r>
      <w:r w:rsidRPr="004A2C57">
        <w:rPr>
          <w:rStyle w:val="Emphasis"/>
          <w:rFonts w:asciiTheme="minorHAnsi" w:hAnsiTheme="minorHAnsi" w:cstheme="minorHAnsi"/>
          <w:highlight w:val="yellow"/>
        </w:rPr>
        <w:t>released the prison records</w:t>
      </w:r>
      <w:r w:rsidRPr="004A2C57">
        <w:rPr>
          <w:rStyle w:val="StyleUnderline"/>
          <w:rFonts w:asciiTheme="minorHAnsi" w:hAnsiTheme="minorHAnsi" w:cstheme="minorHAnsi"/>
          <w:highlight w:val="yellow"/>
        </w:rPr>
        <w:t xml:space="preserve"> of</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formerly incarcerated people who had testified in favor</w:t>
      </w:r>
      <w:r w:rsidRPr="002E05D5">
        <w:rPr>
          <w:rStyle w:val="StyleUnderline"/>
          <w:rFonts w:asciiTheme="minorHAnsi" w:hAnsiTheme="minorHAnsi" w:cstheme="minorHAnsi"/>
        </w:rPr>
        <w:t xml:space="preserve"> of the bill at a previous hearing.</w:t>
      </w:r>
    </w:p>
    <w:p w14:paraId="74BA57E4" w14:textId="77777777" w:rsidR="00624E2F" w:rsidRPr="002E05D5" w:rsidRDefault="00624E2F" w:rsidP="00624E2F">
      <w:pPr>
        <w:rPr>
          <w:rFonts w:asciiTheme="minorHAnsi" w:hAnsiTheme="minorHAnsi" w:cstheme="minorHAnsi"/>
        </w:rPr>
      </w:pPr>
    </w:p>
    <w:p w14:paraId="1B06E788" w14:textId="77777777" w:rsidR="00624E2F" w:rsidRPr="002E05D5" w:rsidRDefault="00624E2F" w:rsidP="00624E2F">
      <w:pPr>
        <w:pStyle w:val="Heading4"/>
        <w:rPr>
          <w:rFonts w:asciiTheme="minorHAnsi" w:hAnsiTheme="minorHAnsi" w:cstheme="minorHAnsi"/>
        </w:rPr>
      </w:pPr>
      <w:r w:rsidRPr="002E05D5">
        <w:rPr>
          <w:rFonts w:asciiTheme="minorHAnsi" w:hAnsiTheme="minorHAnsi" w:cstheme="minorHAnsi"/>
        </w:rPr>
        <w:t xml:space="preserve">Border patrol unions are white supremacist and Trump is </w:t>
      </w:r>
      <w:r w:rsidRPr="002E05D5">
        <w:rPr>
          <w:rFonts w:asciiTheme="minorHAnsi" w:hAnsiTheme="minorHAnsi" w:cstheme="minorHAnsi"/>
          <w:u w:val="single"/>
        </w:rPr>
        <w:t>scrambling</w:t>
      </w:r>
      <w:r w:rsidRPr="002E05D5">
        <w:rPr>
          <w:rFonts w:asciiTheme="minorHAnsi" w:hAnsiTheme="minorHAnsi" w:cstheme="minorHAnsi"/>
        </w:rPr>
        <w:t xml:space="preserve"> to collaborate with them.</w:t>
      </w:r>
    </w:p>
    <w:p w14:paraId="72ED1D40" w14:textId="77777777" w:rsidR="00624E2F" w:rsidRPr="002E05D5" w:rsidRDefault="00624E2F" w:rsidP="00624E2F">
      <w:pPr>
        <w:rPr>
          <w:rFonts w:asciiTheme="minorHAnsi" w:hAnsiTheme="minorHAnsi" w:cstheme="minorHAnsi"/>
          <w:sz w:val="12"/>
        </w:rPr>
      </w:pPr>
      <w:r w:rsidRPr="002E05D5">
        <w:rPr>
          <w:rStyle w:val="Style13ptBold"/>
          <w:rFonts w:asciiTheme="minorHAnsi" w:hAnsiTheme="minorHAnsi" w:cstheme="minorHAnsi"/>
        </w:rPr>
        <w:t>Lazare and Arria 18</w:t>
      </w:r>
      <w:r w:rsidRPr="002E05D5">
        <w:rPr>
          <w:rFonts w:asciiTheme="minorHAnsi" w:hAnsiTheme="minorHAnsi" w:cstheme="minorHAnsi"/>
          <w:sz w:val="12"/>
        </w:rPr>
        <w:t xml:space="preserve"> [7-16-2018, "Labor’s Far-Right Problem: ICE and Border Patrol Unions Cheer Trump’s Immigration Crackdown", In These Times, https://inthesetimes.com/article/donald-trump-family-separation-border-patrol-ice-unions-afl-cio Sarah Lazare is web editor at In These Times who comes from a background in independent journalism for publications including The Intercept, The Nation, and Tom Dispatch. Michael Arria covers labor and social movements.//Spence]</w:t>
      </w:r>
    </w:p>
    <w:p w14:paraId="0D882015"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On June 21, Richard Trumka, president of the American Federation of Labor and Congress of Industrial Organizations (AFL-CIO), released a statement condemning the Trump administration’s immigration ​“enforcement overreach,” including the forcible separation of children from their parents.</w:t>
      </w:r>
    </w:p>
    <w:p w14:paraId="3A43749C"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“Nothing embodies our broken immigration system more than the unnecessary pain and suffering of our immigrant brothers and sisters as families are torn apart at the border,” wrote the head of the federation, which is composed of 55 unions representing a total of 12.5 million workers.</w:t>
      </w:r>
    </w:p>
    <w:p w14:paraId="48DD5A3D" w14:textId="77777777" w:rsidR="00624E2F" w:rsidRPr="002E05D5" w:rsidRDefault="00624E2F" w:rsidP="00624E2F">
      <w:pPr>
        <w:rPr>
          <w:rStyle w:val="StyleUnderline"/>
          <w:rFonts w:asciiTheme="minorHAnsi" w:hAnsiTheme="minorHAnsi" w:cstheme="minorHAnsi"/>
        </w:rPr>
      </w:pPr>
      <w:r w:rsidRPr="002E05D5">
        <w:rPr>
          <w:rFonts w:asciiTheme="minorHAnsi" w:hAnsiTheme="minorHAnsi" w:cstheme="minorHAnsi"/>
          <w:sz w:val="12"/>
        </w:rPr>
        <w:t xml:space="preserve">Just eight days later, </w:t>
      </w:r>
      <w:r w:rsidRPr="002E05D5">
        <w:rPr>
          <w:rStyle w:val="StyleUnderline"/>
          <w:rFonts w:asciiTheme="minorHAnsi" w:hAnsiTheme="minorHAnsi" w:cstheme="minorHAnsi"/>
        </w:rPr>
        <w:t>the president of an AFL-CIO affiliate —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National Border Patrol Council (</w:t>
      </w:r>
      <w:r w:rsidRPr="004A2C57">
        <w:rPr>
          <w:rStyle w:val="StyleUnderline"/>
          <w:rFonts w:asciiTheme="minorHAnsi" w:hAnsiTheme="minorHAnsi" w:cstheme="minorHAnsi"/>
          <w:highlight w:val="yellow"/>
        </w:rPr>
        <w:t>NBPC</w:t>
      </w:r>
      <w:r w:rsidRPr="002E05D5">
        <w:rPr>
          <w:rStyle w:val="StyleUnderline"/>
          <w:rFonts w:asciiTheme="minorHAnsi" w:hAnsiTheme="minorHAnsi" w:cstheme="minorHAnsi"/>
        </w:rPr>
        <w:t>) — </w:t>
      </w:r>
      <w:r w:rsidRPr="004A2C57">
        <w:rPr>
          <w:rStyle w:val="StyleUnderline"/>
          <w:rFonts w:asciiTheme="minorHAnsi" w:hAnsiTheme="minorHAnsi" w:cstheme="minorHAnsi"/>
          <w:highlight w:val="yellow"/>
        </w:rPr>
        <w:t>wrote a column</w:t>
      </w:r>
      <w:r w:rsidRPr="002E05D5">
        <w:rPr>
          <w:rStyle w:val="StyleUnderline"/>
          <w:rFonts w:asciiTheme="minorHAnsi" w:hAnsiTheme="minorHAnsi" w:cstheme="minorHAnsi"/>
        </w:rPr>
        <w:t xml:space="preserve"> for Fox News forcefully defending Trump and </w:t>
      </w:r>
      <w:r w:rsidRPr="004A2C57">
        <w:rPr>
          <w:rStyle w:val="StyleUnderline"/>
          <w:rFonts w:asciiTheme="minorHAnsi" w:hAnsiTheme="minorHAnsi" w:cstheme="minorHAnsi"/>
          <w:highlight w:val="yellow"/>
        </w:rPr>
        <w:t xml:space="preserve">arguing for more hardline </w:t>
      </w:r>
      <w:r w:rsidRPr="002E05D5">
        <w:rPr>
          <w:rStyle w:val="StyleUnderline"/>
          <w:rFonts w:asciiTheme="minorHAnsi" w:hAnsiTheme="minorHAnsi" w:cstheme="minorHAnsi"/>
        </w:rPr>
        <w:t xml:space="preserve">immigration </w:t>
      </w:r>
      <w:r w:rsidRPr="004A2C57">
        <w:rPr>
          <w:rStyle w:val="StyleUnderline"/>
          <w:rFonts w:asciiTheme="minorHAnsi" w:hAnsiTheme="minorHAnsi" w:cstheme="minorHAnsi"/>
          <w:highlight w:val="yellow"/>
        </w:rPr>
        <w:t>policies</w:t>
      </w:r>
      <w:r w:rsidRPr="002E05D5">
        <w:rPr>
          <w:rFonts w:asciiTheme="minorHAnsi" w:hAnsiTheme="minorHAnsi" w:cstheme="minorHAnsi"/>
          <w:sz w:val="12"/>
        </w:rPr>
        <w:t xml:space="preserve">, including a wall between the United States and Mexico. ​“If families can’t enter illegally, then they won’t be separated while the adults await trial and sentencing,” wrote Brandon Judd, </w:t>
      </w:r>
      <w:r w:rsidRPr="002E05D5">
        <w:rPr>
          <w:rStyle w:val="StyleUnderline"/>
          <w:rFonts w:asciiTheme="minorHAnsi" w:hAnsiTheme="minorHAnsi" w:cstheme="minorHAnsi"/>
        </w:rPr>
        <w:t>head of the NBPC, which represents 16,000 border patrol agents.</w:t>
      </w:r>
    </w:p>
    <w:p w14:paraId="6EDBC0A1" w14:textId="77777777" w:rsidR="00624E2F" w:rsidRPr="002E05D5" w:rsidRDefault="00624E2F" w:rsidP="00624E2F">
      <w:pPr>
        <w:rPr>
          <w:rFonts w:asciiTheme="minorHAnsi" w:hAnsiTheme="minorHAnsi" w:cstheme="minorHAnsi"/>
          <w:sz w:val="12"/>
        </w:rPr>
      </w:pPr>
      <w:r w:rsidRPr="002E05D5">
        <w:rPr>
          <w:rStyle w:val="StyleUnderline"/>
          <w:rFonts w:asciiTheme="minorHAnsi" w:hAnsiTheme="minorHAnsi" w:cstheme="minorHAnsi"/>
        </w:rPr>
        <w:t xml:space="preserve">This </w:t>
      </w:r>
      <w:r w:rsidRPr="002E05D5">
        <w:rPr>
          <w:rFonts w:asciiTheme="minorHAnsi" w:hAnsiTheme="minorHAnsi" w:cstheme="minorHAnsi"/>
          <w:sz w:val="12"/>
        </w:rPr>
        <w:t>divide</w:t>
      </w:r>
      <w:r w:rsidRPr="002E05D5">
        <w:rPr>
          <w:rStyle w:val="StyleUnderline"/>
          <w:rFonts w:asciiTheme="minorHAnsi" w:hAnsiTheme="minorHAnsi" w:cstheme="minorHAnsi"/>
        </w:rPr>
        <w:t xml:space="preserve"> raises pressing ethical questions for the U.S. labor movement</w:t>
      </w:r>
      <w:r w:rsidRPr="002E05D5">
        <w:rPr>
          <w:rFonts w:asciiTheme="minorHAnsi" w:hAnsiTheme="minorHAnsi" w:cstheme="minorHAnsi"/>
          <w:sz w:val="12"/>
        </w:rPr>
        <w:t xml:space="preserve">, whose ranks are filled with undocumented workers demanding basic safety and dignity on the job, but which also includes unions representing U.S. Border Patrol and Immigration and Customs Enforcement (ICE) agents. </w:t>
      </w:r>
      <w:r w:rsidRPr="002E05D5">
        <w:rPr>
          <w:rStyle w:val="StyleUnderline"/>
          <w:rFonts w:asciiTheme="minorHAnsi" w:hAnsiTheme="minorHAnsi" w:cstheme="minorHAnsi"/>
        </w:rPr>
        <w:t>Those unions constitute the far-right pole of the labor moveme</w:t>
      </w:r>
      <w:r w:rsidRPr="002E05D5">
        <w:rPr>
          <w:rFonts w:asciiTheme="minorHAnsi" w:hAnsiTheme="minorHAnsi" w:cstheme="minorHAnsi"/>
          <w:sz w:val="12"/>
        </w:rPr>
        <w:t>nt — and of the U.S. political spectrum — </w:t>
      </w:r>
      <w:r w:rsidRPr="004A2C57">
        <w:rPr>
          <w:rStyle w:val="StyleUnderline"/>
          <w:rFonts w:asciiTheme="minorHAnsi" w:hAnsiTheme="minorHAnsi" w:cstheme="minorHAnsi"/>
          <w:highlight w:val="yellow"/>
        </w:rPr>
        <w:t>backing Trump and his</w:t>
      </w:r>
      <w:r w:rsidRPr="002E05D5">
        <w:rPr>
          <w:rStyle w:val="StyleUnderline"/>
          <w:rFonts w:asciiTheme="minorHAnsi" w:hAnsiTheme="minorHAnsi" w:cstheme="minorHAnsi"/>
        </w:rPr>
        <w:t xml:space="preserve"> hardline immigration policies</w:t>
      </w:r>
      <w:r w:rsidRPr="002E05D5">
        <w:rPr>
          <w:rFonts w:asciiTheme="minorHAnsi" w:hAnsiTheme="minorHAnsi" w:cstheme="minorHAnsi"/>
          <w:sz w:val="12"/>
        </w:rPr>
        <w:t xml:space="preserve">. In These Times spoke with union members, as well as immigrant justice activists, who say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white supremacist and xenophobic position</w:t>
      </w:r>
      <w:r w:rsidRPr="002E05D5">
        <w:rPr>
          <w:rStyle w:val="StyleUnderline"/>
          <w:rFonts w:asciiTheme="minorHAnsi" w:hAnsiTheme="minorHAnsi" w:cstheme="minorHAnsi"/>
        </w:rPr>
        <w:t>s of immigration enforcement unions</w:t>
      </w:r>
      <w:r w:rsidRPr="002E05D5">
        <w:rPr>
          <w:rFonts w:asciiTheme="minorHAnsi" w:hAnsiTheme="minorHAnsi" w:cstheme="minorHAnsi"/>
          <w:sz w:val="12"/>
        </w:rPr>
        <w:t xml:space="preserve"> are an affront to the principles of justice and solidarity that the labor movement should embrace as the undocumented workers in its ranks face unprecedented attack.</w:t>
      </w:r>
    </w:p>
    <w:p w14:paraId="7F79E4F5"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“There is no place for racism or xenophobia in the labor movement,” Sam Gutierrez, an activist member of American Federation of State, County and Municipal Employees (AFSCME) Local 2822, tells In These Times. ​“We have to understand when we are fighting for our rights, we are also fighting for everyone.”</w:t>
      </w:r>
    </w:p>
    <w:p w14:paraId="0251909B" w14:textId="77777777" w:rsidR="00624E2F" w:rsidRPr="002E05D5" w:rsidRDefault="00624E2F" w:rsidP="00624E2F">
      <w:pPr>
        <w:rPr>
          <w:rStyle w:val="Emphasis"/>
          <w:rFonts w:asciiTheme="minorHAnsi" w:hAnsiTheme="minorHAnsi" w:cstheme="minorHAnsi"/>
        </w:rPr>
      </w:pPr>
      <w:r w:rsidRPr="002E05D5">
        <w:rPr>
          <w:rStyle w:val="StyleUnderline"/>
          <w:rFonts w:asciiTheme="minorHAnsi" w:hAnsiTheme="minorHAnsi" w:cstheme="minorHAnsi"/>
        </w:rPr>
        <w:t>The NBPC</w:t>
      </w:r>
      <w:r w:rsidRPr="002E05D5">
        <w:rPr>
          <w:rFonts w:asciiTheme="minorHAnsi" w:hAnsiTheme="minorHAnsi" w:cstheme="minorHAnsi"/>
          <w:sz w:val="12"/>
        </w:rPr>
        <w:t xml:space="preserve"> and the National ICE Council, a union representing ICE employees, </w:t>
      </w:r>
      <w:r w:rsidRPr="002E05D5">
        <w:rPr>
          <w:rStyle w:val="StyleUnderline"/>
          <w:rFonts w:asciiTheme="minorHAnsi" w:hAnsiTheme="minorHAnsi" w:cstheme="minorHAnsi"/>
        </w:rPr>
        <w:t xml:space="preserve">have emerged as among the biggest cheerleaders of Trump’s hardline immigration policies. They endorsed him during the presidential election and have forcefully defended him in the press and lobbied for his most aggressive immigration policies. </w:t>
      </w:r>
      <w:r w:rsidRPr="004A2C57">
        <w:rPr>
          <w:rStyle w:val="StyleUnderline"/>
          <w:rFonts w:asciiTheme="minorHAnsi" w:hAnsiTheme="minorHAnsi" w:cstheme="minorHAnsi"/>
          <w:highlight w:val="yellow"/>
        </w:rPr>
        <w:t>Amid</w:t>
      </w:r>
      <w:r w:rsidRPr="002E05D5">
        <w:rPr>
          <w:rStyle w:val="StyleUnderline"/>
          <w:rFonts w:asciiTheme="minorHAnsi" w:hAnsiTheme="minorHAnsi" w:cstheme="minorHAnsi"/>
        </w:rPr>
        <w:t xml:space="preserve"> mounting public </w:t>
      </w:r>
      <w:r w:rsidRPr="004A2C57">
        <w:rPr>
          <w:rStyle w:val="StyleUnderline"/>
          <w:rFonts w:asciiTheme="minorHAnsi" w:hAnsiTheme="minorHAnsi" w:cstheme="minorHAnsi"/>
          <w:highlight w:val="yellow"/>
        </w:rPr>
        <w:t>outrage at family separations</w:t>
      </w:r>
      <w:r w:rsidRPr="002E05D5">
        <w:rPr>
          <w:rFonts w:asciiTheme="minorHAnsi" w:hAnsiTheme="minorHAnsi" w:cstheme="minorHAnsi"/>
          <w:sz w:val="12"/>
        </w:rPr>
        <w:t xml:space="preserve">, Judd </w:t>
      </w:r>
      <w:r w:rsidRPr="004A2C57">
        <w:rPr>
          <w:rStyle w:val="Emphasis"/>
          <w:rFonts w:asciiTheme="minorHAnsi" w:hAnsiTheme="minorHAnsi" w:cstheme="minorHAnsi"/>
          <w:highlight w:val="yellow"/>
        </w:rPr>
        <w:t>publicly defended the policy</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and called for more draconian actions, including the construction of a wall along the U.S.-Mexico border. The leadership of National ICE Council, meanwhile, has publicly expressed frustration that the president is too soft on immigration </w:t>
      </w:r>
      <w:r w:rsidRPr="004A2C57">
        <w:rPr>
          <w:rStyle w:val="StyleUnderline"/>
          <w:rFonts w:asciiTheme="minorHAnsi" w:hAnsiTheme="minorHAnsi" w:cstheme="minorHAnsi"/>
          <w:highlight w:val="yellow"/>
        </w:rPr>
        <w:t>and is</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open about</w:t>
      </w:r>
      <w:r w:rsidRPr="002E05D5">
        <w:rPr>
          <w:rStyle w:val="StyleUnderline"/>
          <w:rFonts w:asciiTheme="minorHAnsi" w:hAnsiTheme="minorHAnsi" w:cstheme="minorHAnsi"/>
        </w:rPr>
        <w:t xml:space="preserve"> its </w:t>
      </w:r>
      <w:r w:rsidRPr="004A2C57">
        <w:rPr>
          <w:rStyle w:val="StyleUnderline"/>
          <w:rFonts w:asciiTheme="minorHAnsi" w:hAnsiTheme="minorHAnsi" w:cstheme="minorHAnsi"/>
          <w:highlight w:val="yellow"/>
        </w:rPr>
        <w:t xml:space="preserve">intentions to </w:t>
      </w:r>
      <w:r w:rsidRPr="004A2C57">
        <w:rPr>
          <w:rStyle w:val="Emphasis"/>
          <w:rFonts w:asciiTheme="minorHAnsi" w:hAnsiTheme="minorHAnsi" w:cstheme="minorHAnsi"/>
          <w:highlight w:val="yellow"/>
        </w:rPr>
        <w:t>push</w:t>
      </w:r>
      <w:r w:rsidRPr="004A2C57">
        <w:rPr>
          <w:rStyle w:val="StyleUnderline"/>
          <w:rFonts w:asciiTheme="minorHAnsi" w:hAnsiTheme="minorHAnsi" w:cstheme="minorHAnsi"/>
          <w:highlight w:val="yellow"/>
        </w:rPr>
        <w:t xml:space="preserve"> </w:t>
      </w:r>
      <w:r w:rsidRPr="002E05D5">
        <w:rPr>
          <w:rStyle w:val="StyleUnderline"/>
          <w:rFonts w:asciiTheme="minorHAnsi" w:hAnsiTheme="minorHAnsi" w:cstheme="minorHAnsi"/>
        </w:rPr>
        <w:t xml:space="preserve">the </w:t>
      </w:r>
      <w:r w:rsidRPr="004A2C57">
        <w:rPr>
          <w:rStyle w:val="Emphasis"/>
          <w:rFonts w:asciiTheme="minorHAnsi" w:hAnsiTheme="minorHAnsi" w:cstheme="minorHAnsi"/>
          <w:highlight w:val="yellow"/>
        </w:rPr>
        <w:t xml:space="preserve">Trump </w:t>
      </w:r>
      <w:r w:rsidRPr="002E05D5">
        <w:rPr>
          <w:rStyle w:val="Emphasis"/>
          <w:rFonts w:asciiTheme="minorHAnsi" w:hAnsiTheme="minorHAnsi" w:cstheme="minorHAnsi"/>
        </w:rPr>
        <w:t xml:space="preserve">administration </w:t>
      </w:r>
      <w:r w:rsidRPr="004A2C57">
        <w:rPr>
          <w:rStyle w:val="Emphasis"/>
          <w:rFonts w:asciiTheme="minorHAnsi" w:hAnsiTheme="minorHAnsi" w:cstheme="minorHAnsi"/>
          <w:highlight w:val="yellow"/>
        </w:rPr>
        <w:t>further to the right.</w:t>
      </w:r>
    </w:p>
    <w:p w14:paraId="0E2538B1"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Doing public relations for Trump</w:t>
      </w:r>
    </w:p>
    <w:p w14:paraId="44FCA27D"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The Trump administration’s ​“zero-tolerance” immigration policy, including the forced separation of more than 2,300 children from their parents at the border, has provoked widespread public outrage. People have taken to the streets across the country, occupied ICE detention centers and blockaded court proceedings. As the call to Abolish ICE goes mainstream, the Trump administration claims it will jail families together — yet, in reality, thousands of children are still separated.</w:t>
      </w:r>
    </w:p>
    <w:p w14:paraId="2AF26B21"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In this climate, Judd hit the media circuit to defend Trump’s policies, appearing June 19 on NPR, where he argued that the media is largely overblowing the horrors of the Trump administration’s immigration policies — and falsely claimed that Border Patrol agents are not separating families for meaningful amounts of time. In a June 30 appearance on Fox and Friends</w:t>
      </w:r>
      <w:r w:rsidRPr="002E05D5">
        <w:rPr>
          <w:rStyle w:val="StyleUnderline"/>
          <w:rFonts w:asciiTheme="minorHAnsi" w:hAnsiTheme="minorHAnsi" w:cstheme="minorHAnsi"/>
        </w:rPr>
        <w:t>, Judd again championed Trump’s proposed wall, which he said is a result of the ​“business expertise” Trump is ​“taking to the White House.”</w:t>
      </w:r>
      <w:r w:rsidRPr="002E05D5">
        <w:rPr>
          <w:rFonts w:asciiTheme="minorHAnsi" w:hAnsiTheme="minorHAnsi" w:cstheme="minorHAnsi"/>
          <w:sz w:val="12"/>
        </w:rPr>
        <w:t xml:space="preserve"> In a May 20 interview with Fox News</w:t>
      </w:r>
      <w:r w:rsidRPr="002E05D5">
        <w:rPr>
          <w:rStyle w:val="StyleUnderline"/>
          <w:rFonts w:asciiTheme="minorHAnsi" w:hAnsiTheme="minorHAnsi" w:cstheme="minorHAnsi"/>
        </w:rPr>
        <w:t xml:space="preserve">, Judd </w:t>
      </w:r>
      <w:r w:rsidRPr="004A2C57">
        <w:rPr>
          <w:rStyle w:val="StyleUnderline"/>
          <w:rFonts w:asciiTheme="minorHAnsi" w:hAnsiTheme="minorHAnsi" w:cstheme="minorHAnsi"/>
          <w:highlight w:val="yellow"/>
        </w:rPr>
        <w:t>defended</w:t>
      </w:r>
      <w:r w:rsidRPr="002E05D5">
        <w:rPr>
          <w:rStyle w:val="StyleUnderline"/>
          <w:rFonts w:asciiTheme="minorHAnsi" w:hAnsiTheme="minorHAnsi" w:cstheme="minorHAnsi"/>
        </w:rPr>
        <w:t xml:space="preserve"> Trump’s </w:t>
      </w:r>
      <w:r w:rsidRPr="004A2C57">
        <w:rPr>
          <w:rStyle w:val="StyleUnderline"/>
          <w:rFonts w:asciiTheme="minorHAnsi" w:hAnsiTheme="minorHAnsi" w:cstheme="minorHAnsi"/>
          <w:highlight w:val="yellow"/>
        </w:rPr>
        <w:t>description of</w:t>
      </w:r>
      <w:r w:rsidRPr="002E05D5">
        <w:rPr>
          <w:rStyle w:val="StyleUnderline"/>
          <w:rFonts w:asciiTheme="minorHAnsi" w:hAnsiTheme="minorHAnsi" w:cstheme="minorHAnsi"/>
        </w:rPr>
        <w:t xml:space="preserve"> some im</w:t>
      </w:r>
      <w:r w:rsidRPr="004A2C57">
        <w:rPr>
          <w:rStyle w:val="StyleUnderline"/>
          <w:rFonts w:asciiTheme="minorHAnsi" w:hAnsiTheme="minorHAnsi" w:cstheme="minorHAnsi"/>
          <w:highlight w:val="yellow"/>
        </w:rPr>
        <w:t>migrants as ​“animals,”</w:t>
      </w:r>
      <w:r w:rsidRPr="002E05D5">
        <w:rPr>
          <w:rStyle w:val="StyleUnderline"/>
          <w:rFonts w:asciiTheme="minorHAnsi" w:hAnsiTheme="minorHAnsi" w:cstheme="minorHAnsi"/>
        </w:rPr>
        <w:t xml:space="preserve"> saying “”They’re worse than animals, in my opinion. </w:t>
      </w:r>
      <w:r w:rsidRPr="002E05D5">
        <w:rPr>
          <w:rFonts w:asciiTheme="minorHAnsi" w:hAnsiTheme="minorHAnsi" w:cstheme="minorHAnsi"/>
          <w:sz w:val="12"/>
        </w:rPr>
        <w:t>… Animals do not treat other animals the way MS-13 treats other human beings.”</w:t>
      </w:r>
    </w:p>
    <w:p w14:paraId="3104A309"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 xml:space="preserve">During this period, </w:t>
      </w:r>
      <w:r w:rsidRPr="004A2C57">
        <w:rPr>
          <w:rStyle w:val="Emphasis"/>
          <w:rFonts w:asciiTheme="minorHAnsi" w:hAnsiTheme="minorHAnsi" w:cstheme="minorHAnsi"/>
          <w:highlight w:val="yellow"/>
        </w:rPr>
        <w:t xml:space="preserve">the website and social media account of the NBPC looked </w:t>
      </w:r>
      <w:r w:rsidRPr="002E05D5">
        <w:rPr>
          <w:rStyle w:val="Emphasis"/>
          <w:rFonts w:asciiTheme="minorHAnsi" w:hAnsiTheme="minorHAnsi" w:cstheme="minorHAnsi"/>
        </w:rPr>
        <w:t xml:space="preserve">nearly </w:t>
      </w:r>
      <w:r w:rsidRPr="004A2C57">
        <w:rPr>
          <w:rStyle w:val="Emphasis"/>
          <w:rFonts w:asciiTheme="minorHAnsi" w:hAnsiTheme="minorHAnsi" w:cstheme="minorHAnsi"/>
          <w:highlight w:val="yellow"/>
        </w:rPr>
        <w:t>indistinguishable from the website of white nationalist publication</w:t>
      </w:r>
      <w:r w:rsidRPr="002E05D5">
        <w:rPr>
          <w:rFonts w:asciiTheme="minorHAnsi" w:hAnsiTheme="minorHAnsi" w:cstheme="minorHAnsi"/>
          <w:sz w:val="12"/>
        </w:rPr>
        <w:t xml:space="preserve"> Breitbart, </w:t>
      </w:r>
      <w:r w:rsidRPr="002E05D5">
        <w:rPr>
          <w:rStyle w:val="StyleUnderline"/>
          <w:rFonts w:asciiTheme="minorHAnsi" w:hAnsiTheme="minorHAnsi" w:cstheme="minorHAnsi"/>
        </w:rPr>
        <w:t>referring to immigrants as ​“illegals”</w:t>
      </w:r>
      <w:r w:rsidRPr="002E05D5">
        <w:rPr>
          <w:rFonts w:asciiTheme="minorHAnsi" w:hAnsiTheme="minorHAnsi" w:cstheme="minorHAnsi"/>
          <w:sz w:val="12"/>
        </w:rPr>
        <w:t xml:space="preserve"> and choosing inflammatory headlines for its posts. Breitbart, incidentally, is where the union records its official podcast.</w:t>
      </w:r>
    </w:p>
    <w:p w14:paraId="19EF6624" w14:textId="77777777" w:rsidR="00624E2F" w:rsidRPr="002E05D5" w:rsidRDefault="00624E2F" w:rsidP="00624E2F">
      <w:pPr>
        <w:rPr>
          <w:rStyle w:val="StyleUnderline"/>
          <w:rFonts w:asciiTheme="minorHAnsi" w:hAnsiTheme="minorHAnsi" w:cstheme="minorHAnsi"/>
        </w:rPr>
      </w:pPr>
      <w:r w:rsidRPr="002E05D5">
        <w:rPr>
          <w:rFonts w:asciiTheme="minorHAnsi" w:hAnsiTheme="minorHAnsi" w:cstheme="minorHAnsi"/>
          <w:sz w:val="12"/>
        </w:rPr>
        <w:t>But the union’s pro-Trump public relations efforts predate his presidential victory. In March 2016, the NBPC broke with past practice of not endorsing presidential primary candidates, and came out in support of Trump. ​“</w:t>
      </w:r>
      <w:r w:rsidRPr="002E05D5">
        <w:rPr>
          <w:rStyle w:val="StyleUnderline"/>
          <w:rFonts w:asciiTheme="minorHAnsi" w:hAnsiTheme="minorHAnsi" w:cstheme="minorHAnsi"/>
        </w:rPr>
        <w:t>We think it is that important: If we do not secure our borders, American communities will continue to suffer at the hands of gangs, cartels and violent criminals preying on the innocent,” said the union in its endorsement statement.</w:t>
      </w:r>
    </w:p>
    <w:p w14:paraId="102E2CB4" w14:textId="77777777" w:rsidR="00624E2F" w:rsidRPr="002E05D5" w:rsidRDefault="00624E2F" w:rsidP="00624E2F">
      <w:pPr>
        <w:rPr>
          <w:rFonts w:asciiTheme="minorHAnsi" w:hAnsiTheme="minorHAnsi" w:cstheme="minorHAnsi"/>
          <w:sz w:val="12"/>
        </w:rPr>
      </w:pPr>
      <w:r w:rsidRPr="002E05D5">
        <w:rPr>
          <w:rFonts w:asciiTheme="minorHAnsi" w:hAnsiTheme="minorHAnsi" w:cstheme="minorHAnsi"/>
          <w:sz w:val="12"/>
        </w:rPr>
        <w:t xml:space="preserve">There is reason to believe </w:t>
      </w:r>
      <w:r w:rsidRPr="004A2C57">
        <w:rPr>
          <w:rStyle w:val="Emphasis"/>
          <w:rFonts w:asciiTheme="minorHAnsi" w:hAnsiTheme="minorHAnsi" w:cstheme="minorHAnsi"/>
          <w:highlight w:val="yellow"/>
        </w:rPr>
        <w:t>Trump finds the alliance useful</w:t>
      </w:r>
      <w:r w:rsidRPr="002E05D5">
        <w:rPr>
          <w:rFonts w:asciiTheme="minorHAnsi" w:hAnsiTheme="minorHAnsi" w:cstheme="minorHAnsi"/>
          <w:sz w:val="12"/>
        </w:rPr>
        <w:t>. In January, Judd appeared in an official White House video, in which he says, ​“The Trump administration has accomplished more in one year to secure our border than any other presidents. … He wants to ensure the American public is safe. He wants to ensure that we can go about our daily lives and not fear what might be coming across the border.”</w:t>
      </w:r>
    </w:p>
    <w:p w14:paraId="56759CA7" w14:textId="77777777" w:rsidR="00624E2F" w:rsidRPr="002E05D5" w:rsidRDefault="00624E2F" w:rsidP="00624E2F">
      <w:pPr>
        <w:rPr>
          <w:rStyle w:val="StyleUnderline"/>
          <w:rFonts w:asciiTheme="minorHAnsi" w:hAnsiTheme="minorHAnsi" w:cstheme="minorHAnsi"/>
        </w:rPr>
      </w:pPr>
      <w:r w:rsidRPr="002E05D5">
        <w:rPr>
          <w:rFonts w:asciiTheme="minorHAnsi" w:hAnsiTheme="minorHAnsi" w:cstheme="minorHAnsi"/>
          <w:sz w:val="12"/>
        </w:rPr>
        <w:t xml:space="preserve">On April 1, Judd went on Fox and Friends to call for even more hardline immigration policies, criticizing the policies that allow some people to leave detention facilities to attend immigration court at a later time. ​“They need to pass laws to end the catch-and-release program that’ll allow us to hold them for a long time,” Judd said. </w:t>
      </w:r>
      <w:r w:rsidRPr="002E05D5">
        <w:rPr>
          <w:rStyle w:val="StyleUnderline"/>
          <w:rFonts w:asciiTheme="minorHAnsi" w:hAnsiTheme="minorHAnsi" w:cstheme="minorHAnsi"/>
        </w:rPr>
        <w:t>Trump immediately took to Twitter to echo Judd’s call, proclaiming: ​“Border Patrol Agents are not allowed to properly do their job at the Border because of ridiculous liberal (Democrat) laws like Catch &amp; Release.”</w:t>
      </w:r>
    </w:p>
    <w:p w14:paraId="79079366" w14:textId="77777777" w:rsidR="00624E2F" w:rsidRDefault="00624E2F" w:rsidP="00624E2F">
      <w:pPr>
        <w:rPr>
          <w:rFonts w:asciiTheme="minorHAnsi" w:hAnsiTheme="minorHAnsi" w:cstheme="minorHAnsi"/>
          <w:sz w:val="12"/>
        </w:rPr>
      </w:pPr>
      <w:r w:rsidRPr="002E05D5">
        <w:rPr>
          <w:rFonts w:asciiTheme="minorHAnsi" w:hAnsiTheme="minorHAnsi" w:cstheme="minorHAnsi"/>
          <w:sz w:val="12"/>
        </w:rPr>
        <w:t>The exchange prompted the New York Times to write a headline about Judd’s influence: ​“A Border Patrol Agent (and Frequent Fox News Guest) Has Trump’s Ear on Immigration.” Judd reiterated the demands in April 12 in testimony before the U.S. House of Representatives Committee on Oversight and Government Reform.</w:t>
      </w:r>
    </w:p>
    <w:p w14:paraId="64E7B0EF" w14:textId="77777777" w:rsidR="00624E2F" w:rsidRDefault="00624E2F" w:rsidP="00624E2F">
      <w:pPr>
        <w:rPr>
          <w:rFonts w:asciiTheme="minorHAnsi" w:hAnsiTheme="minorHAnsi" w:cstheme="minorHAnsi"/>
          <w:sz w:val="12"/>
        </w:rPr>
      </w:pPr>
    </w:p>
    <w:p w14:paraId="12889B68" w14:textId="1F1CDB18" w:rsidR="00624E2F" w:rsidRDefault="00624E2F" w:rsidP="00624E2F">
      <w:pPr>
        <w:pStyle w:val="Heading3"/>
      </w:pPr>
      <w:r>
        <w:t>AT: Ai</w:t>
      </w:r>
    </w:p>
    <w:p w14:paraId="0E17CCBD" w14:textId="77777777" w:rsidR="00624E2F" w:rsidRDefault="00624E2F" w:rsidP="00624E2F">
      <w:pPr>
        <w:pStyle w:val="Heading4"/>
      </w:pPr>
      <w:r>
        <w:t xml:space="preserve">Unoions can’t check AI –  </w:t>
      </w:r>
      <w:r>
        <w:t xml:space="preserve">Empirics </w:t>
      </w:r>
    </w:p>
    <w:p w14:paraId="1DBEA05A" w14:textId="1D15ED41" w:rsidR="00624E2F" w:rsidRDefault="00624E2F" w:rsidP="00624E2F">
      <w:pPr>
        <w:pStyle w:val="Heading4"/>
        <w:numPr>
          <w:ilvl w:val="0"/>
          <w:numId w:val="45"/>
        </w:numPr>
      </w:pPr>
      <w:r>
        <w:t>Las Vegas Culinary Workers</w:t>
      </w:r>
    </w:p>
    <w:p w14:paraId="351A5FAF" w14:textId="77777777" w:rsidR="00624E2F" w:rsidRPr="007D5844" w:rsidRDefault="00624E2F" w:rsidP="00624E2F">
      <w:pPr>
        <w:rPr>
          <w:sz w:val="12"/>
        </w:rPr>
      </w:pPr>
      <w:r w:rsidRPr="007D5844">
        <w:rPr>
          <w:rStyle w:val="Style13ptBold"/>
        </w:rPr>
        <w:t>Yamat 24</w:t>
      </w:r>
      <w:r w:rsidRPr="007D5844">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Press.//Spence] </w:t>
      </w:r>
    </w:p>
    <w:p w14:paraId="4FD57EE3" w14:textId="77777777" w:rsidR="00624E2F" w:rsidRPr="00B27CF8" w:rsidRDefault="00624E2F" w:rsidP="00624E2F">
      <w:pPr>
        <w:rPr>
          <w:sz w:val="12"/>
        </w:rPr>
      </w:pPr>
      <w:r w:rsidRPr="00B27CF8">
        <w:rPr>
          <w:sz w:val="12"/>
        </w:rPr>
        <w:t>It’s innovations like this that worry Roman Alejo, a 34-year-old barista at the Sahara hotel-casino on the Las Vegas Strip, who can’t help but wonder if the clock is ticking on hospitality jobs in the age of AI.</w:t>
      </w:r>
    </w:p>
    <w:p w14:paraId="4C719ACA" w14:textId="77777777" w:rsidR="00624E2F" w:rsidRPr="00B27CF8" w:rsidRDefault="00624E2F" w:rsidP="00624E2F">
      <w:pPr>
        <w:rPr>
          <w:sz w:val="12"/>
        </w:rPr>
      </w:pPr>
      <w:r w:rsidRPr="00B27CF8">
        <w:rPr>
          <w:sz w:val="12"/>
        </w:rPr>
        <w:t>“It is very scary because tomorrow is never promised,” he said. “A lot of AI is coming into this world. It is very scary and very eye-opening to see how humans can think of replacing other humans.”</w:t>
      </w:r>
    </w:p>
    <w:p w14:paraId="3D4C066F" w14:textId="77777777" w:rsidR="00624E2F" w:rsidRPr="00724AB8" w:rsidRDefault="00624E2F" w:rsidP="00624E2F">
      <w:pPr>
        <w:rPr>
          <w:rStyle w:val="StyleUnderline"/>
        </w:rPr>
      </w:pPr>
      <w:r w:rsidRPr="00B27CF8">
        <w:rPr>
          <w:sz w:val="12"/>
        </w:rPr>
        <w:t xml:space="preserve">The world’s largest tech show put those fears back under the spotlight just a little over a month after </w:t>
      </w:r>
      <w:r w:rsidRPr="00355C38">
        <w:rPr>
          <w:rStyle w:val="StyleUnderline"/>
          <w:highlight w:val="green"/>
        </w:rPr>
        <w:t>the</w:t>
      </w:r>
      <w:r w:rsidRPr="00724AB8">
        <w:rPr>
          <w:rStyle w:val="StyleUnderline"/>
        </w:rPr>
        <w:t xml:space="preserve"> casino workers </w:t>
      </w:r>
      <w:r w:rsidRPr="00355C38">
        <w:rPr>
          <w:rStyle w:val="StyleUnderline"/>
          <w:highlight w:val="green"/>
        </w:rPr>
        <w:t>union</w:t>
      </w:r>
      <w:r w:rsidRPr="00B27CF8">
        <w:rPr>
          <w:sz w:val="12"/>
        </w:rPr>
        <w:t xml:space="preserve"> in Las Vegas </w:t>
      </w:r>
      <w:r w:rsidRPr="00355C38">
        <w:rPr>
          <w:rStyle w:val="StyleUnderline"/>
          <w:highlight w:val="green"/>
        </w:rPr>
        <w:t>ratified new contracts for</w:t>
      </w:r>
      <w:r w:rsidRPr="00B27CF8">
        <w:rPr>
          <w:sz w:val="12"/>
        </w:rPr>
        <w:t xml:space="preserve"> 40,000 members, ending a bitter, high-profile fight </w:t>
      </w:r>
      <w:r w:rsidRPr="00724AB8">
        <w:rPr>
          <w:rStyle w:val="StyleUnderline"/>
        </w:rPr>
        <w:t xml:space="preserve">that called attention to </w:t>
      </w:r>
      <w:r w:rsidRPr="00355C38">
        <w:rPr>
          <w:rStyle w:val="Emphasis"/>
          <w:highlight w:val="green"/>
        </w:rPr>
        <w:t>AI’s threat</w:t>
      </w:r>
      <w:r w:rsidRPr="00724AB8">
        <w:rPr>
          <w:rStyle w:val="StyleUnderline"/>
        </w:rPr>
        <w:t xml:space="preserve"> to union jobs.</w:t>
      </w:r>
    </w:p>
    <w:p w14:paraId="289F9C01" w14:textId="77777777" w:rsidR="00624E2F" w:rsidRPr="00B27CF8" w:rsidRDefault="00624E2F" w:rsidP="00624E2F">
      <w:pPr>
        <w:rPr>
          <w:sz w:val="12"/>
        </w:rPr>
      </w:pPr>
      <w:r w:rsidRPr="00B27CF8">
        <w:rPr>
          <w:sz w:val="12"/>
        </w:rPr>
        <w:t xml:space="preserve">“Technology was </w:t>
      </w:r>
      <w:r w:rsidRPr="00FB6BCC">
        <w:rPr>
          <w:rStyle w:val="StyleUnderline"/>
        </w:rPr>
        <w:t>a strike issue</w:t>
      </w:r>
      <w:r w:rsidRPr="00B27CF8">
        <w:rPr>
          <w:sz w:val="12"/>
        </w:rPr>
        <w:t xml:space="preserve"> and </w:t>
      </w:r>
      <w:r w:rsidRPr="00FB6BCC">
        <w:rPr>
          <w:rStyle w:val="StyleUnderline"/>
        </w:rPr>
        <w:t>one of the very last</w:t>
      </w:r>
      <w:r w:rsidRPr="00B27CF8">
        <w:rPr>
          <w:sz w:val="12"/>
        </w:rPr>
        <w:t xml:space="preserve"> issues </w:t>
      </w:r>
      <w:r w:rsidRPr="00FB6BCC">
        <w:rPr>
          <w:rStyle w:val="StyleUnderline"/>
        </w:rPr>
        <w:t>to be resolved,”</w:t>
      </w:r>
      <w:r w:rsidRPr="00B27CF8">
        <w:rPr>
          <w:sz w:val="12"/>
        </w:rPr>
        <w:t xml:space="preserve"> said Ted Pappageorge, </w:t>
      </w:r>
      <w:r w:rsidRPr="003F173A">
        <w:rPr>
          <w:rStyle w:val="StyleUnderline"/>
        </w:rPr>
        <w:t>the Culinary Workers Union’s</w:t>
      </w:r>
      <w:r w:rsidRPr="00B27CF8">
        <w:rPr>
          <w:sz w:val="12"/>
        </w:rPr>
        <w:t xml:space="preserve"> secretary-treasurer who led the teams that negotiated new five-year contracts, narrowly averting a historic strike at more than a dozen hotel-casinos on the Strip.</w:t>
      </w:r>
    </w:p>
    <w:p w14:paraId="0E309760" w14:textId="77777777" w:rsidR="00624E2F" w:rsidRPr="00B27CF8" w:rsidRDefault="00624E2F" w:rsidP="00624E2F">
      <w:pPr>
        <w:rPr>
          <w:sz w:val="12"/>
        </w:rPr>
      </w:pPr>
      <w:r w:rsidRPr="00B27CF8">
        <w:rPr>
          <w:sz w:val="12"/>
        </w:rPr>
        <w:t xml:space="preserve">Hospitality </w:t>
      </w:r>
      <w:r w:rsidRPr="00355C38">
        <w:rPr>
          <w:rStyle w:val="StyleUnderline"/>
          <w:highlight w:val="green"/>
        </w:rPr>
        <w:t>workers</w:t>
      </w:r>
      <w:r w:rsidRPr="00B27CF8">
        <w:rPr>
          <w:sz w:val="12"/>
        </w:rPr>
        <w:t xml:space="preserve"> told The Associated Press in interviews over eight months of bargaining that they </w:t>
      </w:r>
      <w:r w:rsidRPr="00355C38">
        <w:rPr>
          <w:rStyle w:val="Emphasis"/>
          <w:highlight w:val="green"/>
        </w:rPr>
        <w:t>were willing to take a cut in pay</w:t>
      </w:r>
      <w:r w:rsidRPr="00B27CF8">
        <w:rPr>
          <w:sz w:val="12"/>
        </w:rPr>
        <w:t xml:space="preserve"> while on strike </w:t>
      </w:r>
      <w:r w:rsidRPr="00355C38">
        <w:rPr>
          <w:rStyle w:val="StyleUnderline"/>
          <w:highlight w:val="green"/>
        </w:rPr>
        <w:t>to win</w:t>
      </w:r>
      <w:r w:rsidRPr="007C7B3B">
        <w:rPr>
          <w:rStyle w:val="StyleUnderline"/>
        </w:rPr>
        <w:t xml:space="preserve"> stronger </w:t>
      </w:r>
      <w:r w:rsidRPr="00E36449">
        <w:rPr>
          <w:rStyle w:val="StyleUnderline"/>
        </w:rPr>
        <w:t xml:space="preserve">job </w:t>
      </w:r>
      <w:r w:rsidRPr="00355C38">
        <w:rPr>
          <w:rStyle w:val="StyleUnderline"/>
          <w:highlight w:val="green"/>
        </w:rPr>
        <w:t>protection against inevitable advancements in tech</w:t>
      </w:r>
      <w:r w:rsidRPr="00B27CF8">
        <w:rPr>
          <w:sz w:val="12"/>
        </w:rPr>
        <w:t>nology. That includes technology already at play at some resorts: self check-in stations, automated valet ticket services and robot bartenders known as “tipsy robots.”</w:t>
      </w:r>
    </w:p>
    <w:p w14:paraId="792BFC83" w14:textId="77777777" w:rsidR="00624E2F" w:rsidRPr="00B27CF8" w:rsidRDefault="00624E2F" w:rsidP="00624E2F">
      <w:pPr>
        <w:rPr>
          <w:sz w:val="12"/>
        </w:rPr>
      </w:pPr>
      <w:r w:rsidRPr="00B27CF8">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27832819" w14:textId="77777777" w:rsidR="00624E2F" w:rsidRPr="00B27CF8" w:rsidRDefault="00624E2F" w:rsidP="00624E2F">
      <w:pPr>
        <w:rPr>
          <w:sz w:val="12"/>
        </w:rPr>
      </w:pPr>
      <w:r w:rsidRPr="00B27CF8">
        <w:rPr>
          <w:sz w:val="12"/>
        </w:rPr>
        <w:t>Experts say that breakthrough in AI technology has forced labor unions to rethink how they negotiate with companies.</w:t>
      </w:r>
    </w:p>
    <w:p w14:paraId="6DA62052" w14:textId="77777777" w:rsidR="00624E2F" w:rsidRPr="001227E4" w:rsidRDefault="00624E2F" w:rsidP="00624E2F">
      <w:pPr>
        <w:rPr>
          <w:rStyle w:val="StyleUnderline"/>
        </w:rPr>
      </w:pPr>
      <w:r w:rsidRPr="00B27CF8">
        <w:rPr>
          <w:sz w:val="12"/>
        </w:rPr>
        <w:t xml:space="preserve">Bill Werner, an associate professor in the hospitality department at the University of Nevada, Las Vegas, said </w:t>
      </w:r>
      <w:r w:rsidRPr="001227E4">
        <w:rPr>
          <w:rStyle w:val="StyleUnderline"/>
        </w:rPr>
        <w:t>unions now have to be “much more deliberate” in their negotiations for job security.</w:t>
      </w:r>
    </w:p>
    <w:p w14:paraId="1932D072" w14:textId="77777777" w:rsidR="00624E2F" w:rsidRPr="0000782A" w:rsidRDefault="00624E2F" w:rsidP="00624E2F"/>
    <w:p w14:paraId="4D735332" w14:textId="010782AF" w:rsidR="00624E2F" w:rsidRDefault="00624E2F" w:rsidP="003B5629">
      <w:pPr>
        <w:pStyle w:val="Heading4"/>
        <w:numPr>
          <w:ilvl w:val="0"/>
          <w:numId w:val="45"/>
        </w:numPr>
      </w:pPr>
      <w:r>
        <w:t xml:space="preserve">SAG-AFTRA </w:t>
      </w:r>
    </w:p>
    <w:p w14:paraId="5C4B7E54" w14:textId="77777777" w:rsidR="00624E2F" w:rsidRPr="00B6638C" w:rsidRDefault="00624E2F" w:rsidP="00624E2F">
      <w:pPr>
        <w:rPr>
          <w:sz w:val="12"/>
        </w:rPr>
      </w:pPr>
      <w:r w:rsidRPr="00B6638C">
        <w:rPr>
          <w:rStyle w:val="Style13ptBold"/>
        </w:rPr>
        <w:t xml:space="preserve">Richardson 24 </w:t>
      </w:r>
      <w:r w:rsidRPr="00B6638C">
        <w:rPr>
          <w:sz w:val="12"/>
        </w:rPr>
        <w:t>[7-14-2024, "One Year After the Actors' Strike, AI Remains a Persistent Threat", Rolling Stone, https://www.rollingstone.com/tv-movies/tv-movie-features/actors-strike-sag-aftra-ai-one-year-later-1235059882/ Kalia Richardson is an Entertainment Reporter at Rolling Stone, previously at NPR affiliate WUFT, the Orlando Sentinel and the Miami Herald.//Spence]</w:t>
      </w:r>
    </w:p>
    <w:p w14:paraId="573A3C33" w14:textId="77777777" w:rsidR="00624E2F" w:rsidRPr="00E763D6" w:rsidRDefault="00624E2F" w:rsidP="00624E2F">
      <w:pPr>
        <w:rPr>
          <w:rStyle w:val="StyleUnderline"/>
        </w:rPr>
      </w:pPr>
      <w:r w:rsidRPr="00865284">
        <w:rPr>
          <w:sz w:val="12"/>
        </w:rPr>
        <w:t xml:space="preserve">Last July 14, actors began marching on nationwide picket lines for fair compensation, residual increases, and protections around artificial intelligence. </w:t>
      </w:r>
      <w:r w:rsidRPr="00E763D6">
        <w:rPr>
          <w:rStyle w:val="StyleUnderline"/>
        </w:rPr>
        <w:t xml:space="preserve">After 118 days on strike and 35 days of volatile bargaining </w:t>
      </w:r>
      <w:r w:rsidRPr="00865284">
        <w:rPr>
          <w:sz w:val="12"/>
        </w:rPr>
        <w:t>in negotiating rooms, members of the Screen Actors Guild and American Federation of Television and Radio Artists (</w:t>
      </w:r>
      <w:r w:rsidRPr="00ED5F71">
        <w:rPr>
          <w:rStyle w:val="StyleUnderline"/>
          <w:highlight w:val="green"/>
        </w:rPr>
        <w:t>SAG</w:t>
      </w:r>
      <w:r w:rsidRPr="00655CA0">
        <w:rPr>
          <w:rStyle w:val="StyleUnderline"/>
        </w:rPr>
        <w:t>-AFTRA)</w:t>
      </w:r>
      <w:r w:rsidRPr="00ED5F71">
        <w:rPr>
          <w:sz w:val="12"/>
          <w:highlight w:val="green"/>
        </w:rPr>
        <w:t xml:space="preserve"> </w:t>
      </w:r>
      <w:r w:rsidRPr="00ED5F71">
        <w:rPr>
          <w:rStyle w:val="StyleUnderline"/>
          <w:highlight w:val="green"/>
        </w:rPr>
        <w:t>ratified</w:t>
      </w:r>
      <w:r w:rsidRPr="00865284">
        <w:rPr>
          <w:sz w:val="12"/>
        </w:rPr>
        <w:t xml:space="preserve"> a multiyear TV and theatrical contract with Hollywood studios and streamers in December. Described by the Alliance of Motion Picture and Television Producers as </w:t>
      </w:r>
      <w:r w:rsidRPr="00C355FA">
        <w:rPr>
          <w:rStyle w:val="StyleUnderline"/>
          <w:highlight w:val="green"/>
        </w:rPr>
        <w:t>the “biggest</w:t>
      </w:r>
      <w:r w:rsidRPr="00E763D6">
        <w:rPr>
          <w:rStyle w:val="StyleUnderline"/>
        </w:rPr>
        <w:t xml:space="preserve"> contract-on-contract </w:t>
      </w:r>
      <w:r w:rsidRPr="00C355FA">
        <w:rPr>
          <w:rStyle w:val="StyleUnderline"/>
          <w:highlight w:val="green"/>
        </w:rPr>
        <w:t>gains” in</w:t>
      </w:r>
      <w:r w:rsidRPr="00865284">
        <w:rPr>
          <w:sz w:val="12"/>
        </w:rPr>
        <w:t xml:space="preserve"> SAG-AFTRA’s </w:t>
      </w:r>
      <w:r w:rsidRPr="00C355FA">
        <w:rPr>
          <w:rStyle w:val="StyleUnderline"/>
          <w:highlight w:val="green"/>
        </w:rPr>
        <w:t>history</w:t>
      </w:r>
      <w:r w:rsidRPr="00865284">
        <w:rPr>
          <w:sz w:val="12"/>
        </w:rPr>
        <w:t xml:space="preserve">, the new agreement allowed actors to walk away with a higher minimum wage, residual increases </w:t>
      </w:r>
      <w:r w:rsidRPr="00E763D6">
        <w:rPr>
          <w:rStyle w:val="StyleUnderline"/>
        </w:rPr>
        <w:t>including</w:t>
      </w:r>
      <w:r w:rsidRPr="00865284">
        <w:rPr>
          <w:sz w:val="12"/>
        </w:rPr>
        <w:t xml:space="preserve"> a bonus structure that rewards successful streaming programs, and provisions that require consent and compensation </w:t>
      </w:r>
      <w:r w:rsidRPr="00C355FA">
        <w:rPr>
          <w:rStyle w:val="StyleUnderline"/>
          <w:highlight w:val="green"/>
        </w:rPr>
        <w:t>for</w:t>
      </w:r>
      <w:r w:rsidRPr="00865284">
        <w:rPr>
          <w:sz w:val="12"/>
        </w:rPr>
        <w:t xml:space="preserve"> the use of </w:t>
      </w:r>
      <w:r w:rsidRPr="00C355FA">
        <w:rPr>
          <w:rStyle w:val="StyleUnderline"/>
          <w:highlight w:val="green"/>
        </w:rPr>
        <w:t>AI</w:t>
      </w:r>
      <w:r w:rsidRPr="00865284">
        <w:rPr>
          <w:sz w:val="12"/>
        </w:rPr>
        <w:t xml:space="preserve"> replicas. </w:t>
      </w:r>
      <w:r w:rsidRPr="006E426C">
        <w:rPr>
          <w:rStyle w:val="StyleUnderline"/>
          <w:highlight w:val="green"/>
        </w:rPr>
        <w:t>Yet</w:t>
      </w:r>
      <w:r w:rsidRPr="00E763D6">
        <w:rPr>
          <w:rStyle w:val="StyleUnderline"/>
        </w:rPr>
        <w:t xml:space="preserve"> nearly </w:t>
      </w:r>
      <w:r w:rsidRPr="006E426C">
        <w:rPr>
          <w:rStyle w:val="Emphasis"/>
          <w:highlight w:val="green"/>
        </w:rPr>
        <w:t>a year after the strike</w:t>
      </w:r>
      <w:r w:rsidRPr="00E763D6">
        <w:rPr>
          <w:rStyle w:val="StyleUnderline"/>
        </w:rPr>
        <w:t xml:space="preserve"> began</w:t>
      </w:r>
      <w:r w:rsidRPr="00865284">
        <w:rPr>
          <w:sz w:val="12"/>
        </w:rPr>
        <w:t xml:space="preserve">, according to interviews with more than a dozen </w:t>
      </w:r>
      <w:r w:rsidRPr="00E763D6">
        <w:rPr>
          <w:rStyle w:val="StyleUnderline"/>
        </w:rPr>
        <w:t xml:space="preserve">SAG-AFTRA </w:t>
      </w:r>
      <w:r w:rsidRPr="006E426C">
        <w:rPr>
          <w:rStyle w:val="StyleUnderline"/>
          <w:highlight w:val="green"/>
        </w:rPr>
        <w:t>members</w:t>
      </w:r>
      <w:r w:rsidRPr="00865284">
        <w:rPr>
          <w:sz w:val="12"/>
        </w:rPr>
        <w:t xml:space="preserve">, some actors </w:t>
      </w:r>
      <w:r w:rsidRPr="00E763D6">
        <w:rPr>
          <w:rStyle w:val="StyleUnderline"/>
        </w:rPr>
        <w:t xml:space="preserve">still </w:t>
      </w:r>
      <w:r w:rsidRPr="006E426C">
        <w:rPr>
          <w:rStyle w:val="StyleUnderline"/>
          <w:highlight w:val="green"/>
        </w:rPr>
        <w:t>find the</w:t>
      </w:r>
      <w:r w:rsidRPr="00E763D6">
        <w:rPr>
          <w:rStyle w:val="StyleUnderline"/>
        </w:rPr>
        <w:t xml:space="preserve"> use of digital </w:t>
      </w:r>
      <w:r w:rsidRPr="006E426C">
        <w:rPr>
          <w:rStyle w:val="StyleUnderline"/>
          <w:highlight w:val="green"/>
        </w:rPr>
        <w:t>tech</w:t>
      </w:r>
      <w:r w:rsidRPr="00E763D6">
        <w:rPr>
          <w:rStyle w:val="StyleUnderline"/>
        </w:rPr>
        <w:t xml:space="preserve">nology, particularly the creation of digital replicas, </w:t>
      </w:r>
      <w:r w:rsidRPr="006E426C">
        <w:rPr>
          <w:rStyle w:val="Emphasis"/>
          <w:highlight w:val="green"/>
        </w:rPr>
        <w:t>a potent threat</w:t>
      </w:r>
      <w:r w:rsidRPr="00E763D6">
        <w:rPr>
          <w:rStyle w:val="StyleUnderline"/>
        </w:rPr>
        <w:t xml:space="preserve"> to their livelihoods.</w:t>
      </w:r>
    </w:p>
    <w:p w14:paraId="702448A4" w14:textId="77777777" w:rsidR="00624E2F" w:rsidRPr="00D91E35" w:rsidRDefault="00624E2F" w:rsidP="00624E2F">
      <w:pPr>
        <w:rPr>
          <w:rStyle w:val="StyleUnderline"/>
        </w:rPr>
      </w:pPr>
      <w:r w:rsidRPr="00865284">
        <w:rPr>
          <w:sz w:val="12"/>
        </w:rPr>
        <w:t xml:space="preserve">Bapat had been overjoyed to get back to work, landing a gig with a supportive cast on one of her favorite shows. (Bapat declined to name the series in fear of retaliation.) But her light dimmed when </w:t>
      </w:r>
      <w:r w:rsidRPr="003D287E">
        <w:rPr>
          <w:rStyle w:val="StyleUnderline"/>
          <w:highlight w:val="green"/>
        </w:rPr>
        <w:t>consenting to digital replicas became a</w:t>
      </w:r>
      <w:r w:rsidRPr="003D287E">
        <w:rPr>
          <w:rStyle w:val="Emphasis"/>
          <w:highlight w:val="green"/>
        </w:rPr>
        <w:t xml:space="preserve"> condition of employment</w:t>
      </w:r>
      <w:r w:rsidRPr="00865284">
        <w:rPr>
          <w:sz w:val="12"/>
        </w:rPr>
        <w:t xml:space="preserve">. Bapat recalls </w:t>
      </w:r>
      <w:r w:rsidRPr="00E763D6">
        <w:rPr>
          <w:rStyle w:val="StyleUnderline"/>
        </w:rPr>
        <w:t>her complaint was escalated</w:t>
      </w:r>
      <w:r w:rsidRPr="00865284">
        <w:rPr>
          <w:sz w:val="12"/>
        </w:rPr>
        <w:t xml:space="preserve"> to Warner Bros</w:t>
      </w:r>
      <w:r w:rsidRPr="00D91E35">
        <w:rPr>
          <w:sz w:val="12"/>
        </w:rPr>
        <w:t xml:space="preserve">. </w:t>
      </w:r>
      <w:r w:rsidRPr="00D91E35">
        <w:rPr>
          <w:rStyle w:val="StyleUnderline"/>
        </w:rPr>
        <w:t xml:space="preserve">legal team, who she says at first refused to change the agreement’s boilerplate language. </w:t>
      </w:r>
    </w:p>
    <w:p w14:paraId="3B03ACCC" w14:textId="77777777" w:rsidR="00624E2F" w:rsidRPr="00D91E35" w:rsidRDefault="00624E2F" w:rsidP="00624E2F">
      <w:pPr>
        <w:rPr>
          <w:rStyle w:val="StyleUnderline"/>
        </w:rPr>
      </w:pPr>
      <w:r w:rsidRPr="00D91E35">
        <w:rPr>
          <w:rStyle w:val="StyleUnderline"/>
        </w:rPr>
        <w:t xml:space="preserve">“My reps were basically </w:t>
      </w:r>
      <w:r w:rsidRPr="00D91E35">
        <w:rPr>
          <w:rStyle w:val="StyleUnderline"/>
          <w:highlight w:val="green"/>
        </w:rPr>
        <w:t>saying</w:t>
      </w:r>
      <w:r w:rsidRPr="00D91E35">
        <w:rPr>
          <w:rStyle w:val="StyleUnderline"/>
        </w:rPr>
        <w:t xml:space="preserve">, </w:t>
      </w:r>
      <w:r w:rsidRPr="00D91E35">
        <w:rPr>
          <w:rStyle w:val="StyleUnderline"/>
          <w:highlight w:val="green"/>
        </w:rPr>
        <w:t>‘If we walk away</w:t>
      </w:r>
      <w:r w:rsidRPr="00D91E35">
        <w:rPr>
          <w:rStyle w:val="StyleUnderline"/>
        </w:rPr>
        <w:t xml:space="preserve"> from this right </w:t>
      </w:r>
      <w:r w:rsidRPr="00D91E35">
        <w:rPr>
          <w:rStyle w:val="StyleUnderline"/>
          <w:highlight w:val="green"/>
        </w:rPr>
        <w:t xml:space="preserve">now, </w:t>
      </w:r>
      <w:r w:rsidRPr="00D91E35">
        <w:rPr>
          <w:rStyle w:val="Emphasis"/>
          <w:highlight w:val="green"/>
        </w:rPr>
        <w:t>that’s going to burn relationships</w:t>
      </w:r>
      <w:r w:rsidRPr="00D91E35">
        <w:rPr>
          <w:rStyle w:val="StyleUnderline"/>
        </w:rPr>
        <w:t xml:space="preserve"> with this casting office,’” Bapat says. </w:t>
      </w:r>
    </w:p>
    <w:p w14:paraId="1708D345" w14:textId="77777777" w:rsidR="00624E2F" w:rsidRPr="00865284" w:rsidRDefault="00624E2F" w:rsidP="00624E2F">
      <w:pPr>
        <w:rPr>
          <w:sz w:val="12"/>
        </w:rPr>
      </w:pPr>
      <w:r w:rsidRPr="00D91E35">
        <w:rPr>
          <w:sz w:val="12"/>
        </w:rPr>
        <w:t>WHEN SAG-AFTRA FIRST struck a deal last November, Duncan Crabtree-Ireland, the union’s national executive director and chief negotiator, told Rolling Stone that studios and streamers could no longer put a boilerplate provision around digital replicas in their contracts. “Whenever one of our companies is going to make a replica of an actor, using digital technology, including AI, they have to actually disclose</w:t>
      </w:r>
      <w:r w:rsidRPr="00865284">
        <w:rPr>
          <w:sz w:val="12"/>
        </w:rPr>
        <w:t xml:space="preserve"> to the actor exactly what that replica is going to be used for. And the actor has a right to say yes or no to that,” Crabtree-Ireland said. “And if they say yes, they get compensated for it, none of which existed before.” </w:t>
      </w:r>
    </w:p>
    <w:p w14:paraId="489DCAA5" w14:textId="77777777" w:rsidR="00624E2F" w:rsidRPr="00865284" w:rsidRDefault="00624E2F" w:rsidP="00624E2F">
      <w:pPr>
        <w:rPr>
          <w:sz w:val="12"/>
        </w:rPr>
      </w:pPr>
      <w:r w:rsidRPr="00865284">
        <w:rPr>
          <w:sz w:val="12"/>
        </w:rPr>
        <w:t xml:space="preserve">An “employment-based digital replica,” as AI recreations are often called in employment contracts, uses digital technology to clone an actor’s voice and likeness. Before an employment-based digital replica can be created, </w:t>
      </w:r>
      <w:r w:rsidRPr="00D91E35">
        <w:rPr>
          <w:rStyle w:val="StyleUnderline"/>
          <w:highlight w:val="green"/>
        </w:rPr>
        <w:t>according to the terms</w:t>
      </w:r>
      <w:r w:rsidRPr="009C6CF6">
        <w:rPr>
          <w:rStyle w:val="StyleUnderline"/>
        </w:rPr>
        <w:t xml:space="preserve"> SAG-AFTRA </w:t>
      </w:r>
      <w:r w:rsidRPr="00D91E35">
        <w:rPr>
          <w:rStyle w:val="StyleUnderline"/>
          <w:highlight w:val="green"/>
        </w:rPr>
        <w:t>negotiated</w:t>
      </w:r>
      <w:r w:rsidRPr="009C6CF6">
        <w:rPr>
          <w:rStyle w:val="StyleUnderline"/>
        </w:rPr>
        <w:t xml:space="preserve"> in the strike resolution, </w:t>
      </w:r>
      <w:r w:rsidRPr="00D91E35">
        <w:rPr>
          <w:rStyle w:val="StyleUnderline"/>
          <w:highlight w:val="green"/>
        </w:rPr>
        <w:t>a producer must provide</w:t>
      </w:r>
      <w:r w:rsidRPr="009C6CF6">
        <w:rPr>
          <w:rStyle w:val="StyleUnderline"/>
        </w:rPr>
        <w:t xml:space="preserve"> a “reasonably specific </w:t>
      </w:r>
      <w:r w:rsidRPr="00DF1DE3">
        <w:rPr>
          <w:rStyle w:val="StyleUnderline"/>
          <w:highlight w:val="green"/>
        </w:rPr>
        <w:t>description</w:t>
      </w:r>
      <w:r w:rsidRPr="009C6CF6">
        <w:rPr>
          <w:rStyle w:val="StyleUnderline"/>
        </w:rPr>
        <w:t xml:space="preserve">” </w:t>
      </w:r>
      <w:r w:rsidRPr="00DF1DE3">
        <w:rPr>
          <w:rStyle w:val="StyleUnderline"/>
          <w:highlight w:val="green"/>
        </w:rPr>
        <w:t>on how it will be used</w:t>
      </w:r>
      <w:r w:rsidRPr="003067CA">
        <w:rPr>
          <w:rStyle w:val="StyleUnderline"/>
          <w:highlight w:val="green"/>
        </w:rPr>
        <w:t>, which</w:t>
      </w:r>
      <w:r w:rsidRPr="009C6CF6">
        <w:rPr>
          <w:rStyle w:val="StyleUnderline"/>
        </w:rPr>
        <w:t xml:space="preserve"> Bapat alleges </w:t>
      </w:r>
      <w:r w:rsidRPr="003067CA">
        <w:rPr>
          <w:rStyle w:val="StyleUnderline"/>
          <w:highlight w:val="green"/>
        </w:rPr>
        <w:t>Warner</w:t>
      </w:r>
      <w:r w:rsidRPr="009C6CF6">
        <w:rPr>
          <w:rStyle w:val="StyleUnderline"/>
        </w:rPr>
        <w:t xml:space="preserve"> Bros. </w:t>
      </w:r>
      <w:r w:rsidRPr="003067CA">
        <w:rPr>
          <w:rStyle w:val="Emphasis"/>
          <w:highlight w:val="green"/>
        </w:rPr>
        <w:t>did not do</w:t>
      </w:r>
      <w:r w:rsidRPr="009C6CF6">
        <w:rPr>
          <w:rStyle w:val="StyleUnderline"/>
        </w:rPr>
        <w:t>.</w:t>
      </w:r>
      <w:r w:rsidRPr="00865284">
        <w:rPr>
          <w:sz w:val="12"/>
        </w:rPr>
        <w:t xml:space="preserve"> (Warner Bros. declined to comment on AI language within their contracts.)</w:t>
      </w:r>
    </w:p>
    <w:p w14:paraId="6873E7D7" w14:textId="77777777" w:rsidR="00624E2F" w:rsidRPr="00865284" w:rsidRDefault="00624E2F" w:rsidP="00624E2F">
      <w:pPr>
        <w:rPr>
          <w:sz w:val="12"/>
        </w:rPr>
      </w:pPr>
      <w:r w:rsidRPr="00865284">
        <w:rPr>
          <w:sz w:val="12"/>
        </w:rPr>
        <w:t>“I do this work because I love it and because I have fun with it, and giving my consent to have a computer do my job for me kind of defeats the purpose,” Bapat says.</w:t>
      </w:r>
    </w:p>
    <w:p w14:paraId="41922362" w14:textId="77777777" w:rsidR="00624E2F" w:rsidRPr="00865284" w:rsidRDefault="00624E2F" w:rsidP="00624E2F">
      <w:pPr>
        <w:rPr>
          <w:sz w:val="12"/>
        </w:rPr>
      </w:pPr>
      <w:r w:rsidRPr="00865284">
        <w:rPr>
          <w:sz w:val="12"/>
        </w:rPr>
        <w:t xml:space="preserve">After back-and-forth discussions between her agent, union representatives, and Warner Bros. lawyers, Bapat says the studio agreed to amend the AI contractual language and compensate her for the days spent on set, but it’s unclear if other actors on the project were given the same addendum. And Bapat stresses that this battle is not one she could have undertaken on her own: “At the end of the day, if SAG is not behind me, I am one person against a giant, mighty force that will crush me like a bug under their foot.” </w:t>
      </w:r>
    </w:p>
    <w:p w14:paraId="1E643F3E" w14:textId="77777777" w:rsidR="00624E2F" w:rsidRPr="00B908D7" w:rsidRDefault="00624E2F" w:rsidP="00624E2F">
      <w:pPr>
        <w:rPr>
          <w:rStyle w:val="StyleUnderline"/>
        </w:rPr>
      </w:pPr>
      <w:r w:rsidRPr="00865284">
        <w:rPr>
          <w:sz w:val="12"/>
        </w:rPr>
        <w:t xml:space="preserve">Marie Fink, who has performed stunts for the likes of Shailene Woodley, Cobie Smulders, and Sigourney Weaver, was hired in April for the third season of The Sex Lives of College Girls. Like Bapat, </w:t>
      </w:r>
      <w:r w:rsidRPr="00A03C77">
        <w:rPr>
          <w:rStyle w:val="StyleUnderline"/>
        </w:rPr>
        <w:t>Fink says she was asked to sign a document permitting the creation of digital replicas of herself and refused.</w:t>
      </w:r>
      <w:r w:rsidRPr="00865284">
        <w:rPr>
          <w:sz w:val="12"/>
        </w:rPr>
        <w:t xml:space="preserve"> (A source familiar with Warner Bros. productions tells Rolling Stone the studio has not conducted replica scans on The Sex Lives of College Girls.) Fink had performed stunts on the series </w:t>
      </w:r>
      <w:r w:rsidRPr="00B908D7">
        <w:rPr>
          <w:rStyle w:val="StyleUnderline"/>
        </w:rPr>
        <w:t>prior to the strike</w:t>
      </w:r>
      <w:r w:rsidRPr="00865284">
        <w:rPr>
          <w:sz w:val="12"/>
        </w:rPr>
        <w:t xml:space="preserve"> and says </w:t>
      </w:r>
      <w:r w:rsidRPr="00B908D7">
        <w:rPr>
          <w:rStyle w:val="StyleUnderline"/>
        </w:rPr>
        <w:t xml:space="preserve">AI replicas were not part of her previous contract. </w:t>
      </w:r>
    </w:p>
    <w:p w14:paraId="06DB02CC" w14:textId="77777777" w:rsidR="00624E2F" w:rsidRPr="00865284" w:rsidRDefault="00624E2F" w:rsidP="00624E2F">
      <w:pPr>
        <w:rPr>
          <w:sz w:val="12"/>
        </w:rPr>
      </w:pPr>
      <w:r w:rsidRPr="00865284">
        <w:rPr>
          <w:sz w:val="12"/>
        </w:rPr>
        <w:t xml:space="preserve">“I told the Warner Brothers [representative] that </w:t>
      </w:r>
      <w:r w:rsidRPr="0085551D">
        <w:rPr>
          <w:rStyle w:val="Emphasis"/>
          <w:highlight w:val="green"/>
        </w:rPr>
        <w:t>I’m afraid of retaliation</w:t>
      </w:r>
      <w:r w:rsidRPr="00865284">
        <w:rPr>
          <w:sz w:val="12"/>
        </w:rPr>
        <w:t xml:space="preserve">, like I could never work for the show again, for this coordinator again, or even for Warner Brothers,” says Fink, who adds that she’s “made my living” doing Warner Bros. movies. While Fink claims </w:t>
      </w:r>
      <w:r w:rsidRPr="00AE31A4">
        <w:rPr>
          <w:rStyle w:val="StyleUnderline"/>
          <w:highlight w:val="green"/>
        </w:rPr>
        <w:t>the rep</w:t>
      </w:r>
      <w:r w:rsidRPr="00C06134">
        <w:rPr>
          <w:rStyle w:val="StyleUnderline"/>
        </w:rPr>
        <w:t xml:space="preserve">resentative </w:t>
      </w:r>
      <w:r w:rsidRPr="00AE31A4">
        <w:rPr>
          <w:rStyle w:val="StyleUnderline"/>
          <w:highlight w:val="green"/>
        </w:rPr>
        <w:t>assured</w:t>
      </w:r>
      <w:r w:rsidRPr="00C06134">
        <w:rPr>
          <w:rStyle w:val="StyleUnderline"/>
        </w:rPr>
        <w:t xml:space="preserve"> her and </w:t>
      </w:r>
      <w:r w:rsidRPr="00AE31A4">
        <w:rPr>
          <w:rStyle w:val="StyleUnderline"/>
          <w:highlight w:val="green"/>
        </w:rPr>
        <w:t>the studio would “never do that”</w:t>
      </w:r>
      <w:r w:rsidRPr="00C06134">
        <w:rPr>
          <w:rStyle w:val="StyleUnderline"/>
        </w:rPr>
        <w:t xml:space="preserve"> that she’d surely be asked back to the project, </w:t>
      </w:r>
      <w:r w:rsidRPr="00AE31A4">
        <w:rPr>
          <w:rStyle w:val="StyleUnderline"/>
          <w:highlight w:val="green"/>
        </w:rPr>
        <w:t>she says</w:t>
      </w:r>
      <w:r w:rsidRPr="00AE31A4">
        <w:rPr>
          <w:rStyle w:val="Emphasis"/>
          <w:highlight w:val="green"/>
        </w:rPr>
        <w:t>, “I have not worked</w:t>
      </w:r>
      <w:r w:rsidRPr="00865284">
        <w:rPr>
          <w:sz w:val="12"/>
        </w:rPr>
        <w:t xml:space="preserve"> on the show </w:t>
      </w:r>
      <w:r w:rsidRPr="00AE31A4">
        <w:rPr>
          <w:rStyle w:val="Emphasis"/>
          <w:highlight w:val="green"/>
        </w:rPr>
        <w:t>since</w:t>
      </w:r>
      <w:r w:rsidRPr="00AE31A4">
        <w:rPr>
          <w:rStyle w:val="StyleUnderline"/>
          <w:highlight w:val="green"/>
        </w:rPr>
        <w:t>.</w:t>
      </w:r>
      <w:r w:rsidRPr="00C06134">
        <w:rPr>
          <w:rStyle w:val="StyleUnderline"/>
        </w:rPr>
        <w:t xml:space="preserve"> I’ve not been requested.”</w:t>
      </w:r>
    </w:p>
    <w:p w14:paraId="1B06F459" w14:textId="77777777" w:rsidR="00624E2F" w:rsidRPr="00C06134" w:rsidRDefault="00624E2F" w:rsidP="00624E2F">
      <w:pPr>
        <w:rPr>
          <w:rStyle w:val="StyleUnderline"/>
        </w:rPr>
      </w:pPr>
      <w:r w:rsidRPr="00865284">
        <w:rPr>
          <w:sz w:val="12"/>
        </w:rPr>
        <w:t xml:space="preserve">Although Fink was paid for coming to set that day, she says </w:t>
      </w:r>
      <w:r w:rsidRPr="00531C1B">
        <w:rPr>
          <w:rStyle w:val="StyleUnderline"/>
          <w:highlight w:val="green"/>
        </w:rPr>
        <w:t>she won’t receive</w:t>
      </w:r>
      <w:r w:rsidRPr="00C06134">
        <w:rPr>
          <w:rStyle w:val="StyleUnderline"/>
        </w:rPr>
        <w:t xml:space="preserve"> future residual payments for that work and that it won’t be counted toward contributions to </w:t>
      </w:r>
      <w:r w:rsidRPr="00531C1B">
        <w:rPr>
          <w:rStyle w:val="StyleUnderline"/>
          <w:highlight w:val="green"/>
        </w:rPr>
        <w:t>her</w:t>
      </w:r>
      <w:r w:rsidRPr="00C06134">
        <w:rPr>
          <w:rStyle w:val="StyleUnderline"/>
        </w:rPr>
        <w:t xml:space="preserve"> health and </w:t>
      </w:r>
      <w:r w:rsidRPr="00531C1B">
        <w:rPr>
          <w:rStyle w:val="StyleUnderline"/>
          <w:highlight w:val="green"/>
        </w:rPr>
        <w:t>pension</w:t>
      </w:r>
      <w:r w:rsidRPr="00C06134">
        <w:rPr>
          <w:rStyle w:val="StyleUnderline"/>
        </w:rPr>
        <w:t xml:space="preserve">. </w:t>
      </w:r>
    </w:p>
    <w:p w14:paraId="74D8C28F" w14:textId="77777777" w:rsidR="00624E2F" w:rsidRPr="00865284" w:rsidRDefault="00624E2F" w:rsidP="00624E2F">
      <w:pPr>
        <w:rPr>
          <w:sz w:val="12"/>
        </w:rPr>
      </w:pPr>
      <w:r w:rsidRPr="00865284">
        <w:rPr>
          <w:sz w:val="12"/>
        </w:rPr>
        <w:t xml:space="preserve">According to a source with knowledge of Warner Bros. TV productions, </w:t>
      </w:r>
      <w:r w:rsidRPr="00531C1B">
        <w:rPr>
          <w:rStyle w:val="Emphasis"/>
          <w:highlight w:val="green"/>
        </w:rPr>
        <w:t>the studio has not received any grievance notices from SAG-AFTRA</w:t>
      </w:r>
      <w:r w:rsidRPr="00865284">
        <w:rPr>
          <w:sz w:val="12"/>
        </w:rPr>
        <w:t>. That source adds that the company “complies with all SAG-AFTRA rules, including the new guidelines set forth by the latest 2023 agreement that pertain to employment-based digital replicas,” and that Warner Bros. “take[s] this responsibility very seriously.”</w:t>
      </w:r>
    </w:p>
    <w:p w14:paraId="3AACEC0C" w14:textId="77777777" w:rsidR="00624E2F" w:rsidRPr="00865284" w:rsidRDefault="00624E2F" w:rsidP="00624E2F">
      <w:pPr>
        <w:rPr>
          <w:sz w:val="12"/>
        </w:rPr>
      </w:pPr>
      <w:r w:rsidRPr="00865284">
        <w:rPr>
          <w:sz w:val="12"/>
        </w:rPr>
        <w:t xml:space="preserve">Since the actors’ union struck the November deal, stunt performers have been especially concerned about the limitations of the new contract’s AI provisions. After all, if high-stakes car flips and complex combat scenes can be created with AI, who needs stunt doubles? SAG-AFTRA national board member Shaan Sharma, who has been a vocal critic of the AI provisions the union agreed to, says stunt performers are particularly vulnerable because producers can resort to replicas whenever a stunt double is doing something that could put their own life in danger, thereby significantly reducing liability costs. </w:t>
      </w:r>
    </w:p>
    <w:p w14:paraId="16E86B31" w14:textId="77777777" w:rsidR="00624E2F" w:rsidRPr="00865284" w:rsidRDefault="00624E2F" w:rsidP="00624E2F">
      <w:pPr>
        <w:rPr>
          <w:sz w:val="12"/>
        </w:rPr>
      </w:pPr>
      <w:r w:rsidRPr="00F82C5A">
        <w:rPr>
          <w:rStyle w:val="StyleUnderline"/>
        </w:rPr>
        <w:t xml:space="preserve">To make matters worse, </w:t>
      </w:r>
      <w:r w:rsidRPr="00233519">
        <w:rPr>
          <w:rStyle w:val="StyleUnderline"/>
          <w:highlight w:val="green"/>
        </w:rPr>
        <w:t>opportunities for work have been few and far between since the strike ended</w:t>
      </w:r>
      <w:r w:rsidRPr="00F82C5A">
        <w:rPr>
          <w:rStyle w:val="StyleUnderline"/>
        </w:rPr>
        <w:t>.</w:t>
      </w:r>
      <w:r w:rsidRPr="00865284">
        <w:rPr>
          <w:sz w:val="12"/>
        </w:rPr>
        <w:t xml:space="preserve"> In 2023, new and returning programs had already plunged by 21 percent, in part due to the twin labor strikes, according to the 2023 Year-End Film and TV Report released by Luminate in January. And in the first quarter of this year, both film and TV projects declined by about seven percent compared to the same time period of 2023, according to research platform ProdPro. Feature films also experienced a 24-percent drop in production compared to the previous year, according to ProdPro. </w:t>
      </w:r>
    </w:p>
    <w:p w14:paraId="6D6500AD" w14:textId="77777777" w:rsidR="00624E2F" w:rsidRPr="00865284" w:rsidRDefault="00624E2F" w:rsidP="00624E2F">
      <w:pPr>
        <w:rPr>
          <w:sz w:val="12"/>
        </w:rPr>
      </w:pPr>
      <w:r w:rsidRPr="00865284">
        <w:rPr>
          <w:sz w:val="12"/>
        </w:rPr>
        <w:t>“The people that double the A-list actors on all of their runs are working days on television shows, so it’s pretty slow,” Fink says, referring to stunt performers who’ve picked up episodic work to make up for the lack of big-budget, feature film gigs. “If you’re on the run of [a] feature, you’re not trying to get days on television shows.”</w:t>
      </w:r>
    </w:p>
    <w:p w14:paraId="56D7F0CC" w14:textId="77777777" w:rsidR="00624E2F" w:rsidRPr="00865284" w:rsidRDefault="00624E2F" w:rsidP="00624E2F">
      <w:pPr>
        <w:rPr>
          <w:sz w:val="12"/>
        </w:rPr>
      </w:pPr>
      <w:r w:rsidRPr="00865284">
        <w:rPr>
          <w:sz w:val="12"/>
        </w:rPr>
        <w:t>DIGITAL HUMANS ARE NOT a new invention, but the emergence of the technology has not been without controversy. In 2016’s Rogue One: A Star Wars Story, Lucasfilm producers used existing footage of the actor Peter Cushing, who had been dead for more than 20 years, to create a digital replica of him as Grand Moff Tarkin, from 1977’s Star Wars: Episode IV – A New Hope. Though the project was undertaken with the permission of Cushing’s estate, many decried the move as an ethical violation. The Huffington Post called it “sickening” and “a giant breach of respect for the dead.” Following the June 26 trailer release for the time-jumping Robert Zemeckis drama Here, which used generative AI tools to de-age Tom Hanks and Robin Wright, the BBC called the technology “unsettling” and a threat to the careers of young performers. Digital technology has also been used in less obvious ways in recent years — for example, to fill the audiences in Prime’s rock &amp; roll drama Daisy Jones &amp; The Six and the football stadium in Apple TV’s Ted Lasso with virtual avatars.</w:t>
      </w:r>
    </w:p>
    <w:p w14:paraId="353D9701" w14:textId="77777777" w:rsidR="00624E2F" w:rsidRPr="00865284" w:rsidRDefault="00624E2F" w:rsidP="00624E2F">
      <w:pPr>
        <w:rPr>
          <w:sz w:val="12"/>
        </w:rPr>
      </w:pPr>
      <w:r w:rsidRPr="00865284">
        <w:rPr>
          <w:sz w:val="12"/>
        </w:rPr>
        <w:t>For actor and filmmaker Justine Bateman, who served as a SAG-AFTRA AI advisor in 2023 and has been outspoken about the perils the technology poses to working actors, digital scans have only worsened job scarcity in Hollywood. “It’s a replacement, insultingly assembled with human effort,” Bateman says.</w:t>
      </w:r>
    </w:p>
    <w:p w14:paraId="16D6D37D" w14:textId="77777777" w:rsidR="00624E2F" w:rsidRPr="00865284" w:rsidRDefault="00624E2F" w:rsidP="00624E2F">
      <w:pPr>
        <w:rPr>
          <w:sz w:val="12"/>
        </w:rPr>
      </w:pPr>
      <w:r w:rsidRPr="00CB6CF5">
        <w:rPr>
          <w:rStyle w:val="StyleUnderline"/>
        </w:rPr>
        <w:t>Under SAG-AFTRA’s new</w:t>
      </w:r>
      <w:r w:rsidRPr="00865284">
        <w:rPr>
          <w:sz w:val="12"/>
        </w:rPr>
        <w:t xml:space="preserve"> TV and theatrical </w:t>
      </w:r>
      <w:r w:rsidRPr="00CB6CF5">
        <w:rPr>
          <w:rStyle w:val="StyleUnderline"/>
        </w:rPr>
        <w:t>contract</w:t>
      </w:r>
      <w:r w:rsidRPr="00865284">
        <w:rPr>
          <w:sz w:val="12"/>
        </w:rPr>
        <w:t xml:space="preserve">, even if an actor is deceased, </w:t>
      </w:r>
      <w:r w:rsidRPr="00CB6CF5">
        <w:rPr>
          <w:rStyle w:val="StyleUnderline"/>
        </w:rPr>
        <w:t>their heir or a union representative may grant consent to create a digital replica</w:t>
      </w:r>
      <w:r w:rsidRPr="00865284">
        <w:rPr>
          <w:sz w:val="12"/>
        </w:rPr>
        <w:t xml:space="preserve">. Artificial intelligence startup ElevenLabs announced in early July that fans of Judy Garland, James Dean, Sir Laurence Olivier, and Burt Reynolds can now listen to those Hollywood stars narrate books. (ElevenLabs reached agreements with the estates of the deceased actors.) </w:t>
      </w:r>
    </w:p>
    <w:p w14:paraId="4A7C18E2" w14:textId="77777777" w:rsidR="00624E2F" w:rsidRPr="00865284" w:rsidRDefault="00624E2F" w:rsidP="00624E2F">
      <w:pPr>
        <w:rPr>
          <w:sz w:val="12"/>
        </w:rPr>
      </w:pPr>
      <w:r w:rsidRPr="00865284">
        <w:rPr>
          <w:sz w:val="12"/>
        </w:rPr>
        <w:t>“All the dead actors are always available, via a digital replica of them,” Bateman says. “So for actors, your odds of getting a job just went way down. The competition just increased tenfold, a hundredfold.”</w:t>
      </w:r>
    </w:p>
    <w:p w14:paraId="15D371F7" w14:textId="77777777" w:rsidR="00624E2F" w:rsidRPr="00865284" w:rsidRDefault="00624E2F" w:rsidP="00624E2F">
      <w:pPr>
        <w:rPr>
          <w:sz w:val="12"/>
        </w:rPr>
      </w:pPr>
      <w:r w:rsidRPr="00865284">
        <w:rPr>
          <w:sz w:val="12"/>
        </w:rPr>
        <w:t xml:space="preserve">The rising threat is enough of a concern that even members of Congress have tried to tackle it. Last year, a bipartisan coalition introduced the Nurture Originals, Foster Art, and Keep Entertainment Safe Act (NO FAKES) aimed at protecting actors, musicians, and ordinary people from the creation of unauthorized digital replicas. (Furthermore, a bipartisan group of U.S. House lawmakers introduced a similar bill, the No AI Fraud Act, in January, which defends Americans’ right to their individual likeness and voice against AI-generated clones or deepfakes.) </w:t>
      </w:r>
    </w:p>
    <w:p w14:paraId="6BC7DEBA" w14:textId="77777777" w:rsidR="00624E2F" w:rsidRPr="00865284" w:rsidRDefault="00624E2F" w:rsidP="00624E2F">
      <w:pPr>
        <w:rPr>
          <w:sz w:val="12"/>
        </w:rPr>
      </w:pPr>
      <w:r w:rsidRPr="00865284">
        <w:rPr>
          <w:sz w:val="12"/>
        </w:rPr>
        <w:t xml:space="preserve">Crabtree-Ireland counters that the march of technology is inevitable, and the union’s aim in its strike-ending deal is to empower its members by requiring informed consent and fair compensation for digital scans and replication. “There are folks out there who wish that we lived in a world where we could simply prohibit digital replication completely,” Crabtree-Ireland tells Rolling Stone. “But that’s obviously not a realistic position. It wasn’t a realistic position for us to take prior to bargaining or something that we could have achieved even after many months of being on strike with the companies.” </w:t>
      </w:r>
    </w:p>
    <w:p w14:paraId="6DB88924" w14:textId="77777777" w:rsidR="00624E2F" w:rsidRPr="00865284" w:rsidRDefault="00624E2F" w:rsidP="00624E2F">
      <w:pPr>
        <w:rPr>
          <w:sz w:val="12"/>
        </w:rPr>
      </w:pPr>
      <w:r w:rsidRPr="00865284">
        <w:rPr>
          <w:sz w:val="12"/>
        </w:rPr>
        <w:t xml:space="preserve">Crabtree-Ireland adds </w:t>
      </w:r>
      <w:r w:rsidRPr="00BE069D">
        <w:rPr>
          <w:rStyle w:val="StyleUnderline"/>
          <w:highlight w:val="green"/>
        </w:rPr>
        <w:t>that if a production violates SAG’s</w:t>
      </w:r>
      <w:r w:rsidRPr="0097655A">
        <w:rPr>
          <w:rStyle w:val="StyleUnderline"/>
        </w:rPr>
        <w:t xml:space="preserve"> 2023 </w:t>
      </w:r>
      <w:r w:rsidRPr="00BE069D">
        <w:rPr>
          <w:rStyle w:val="StyleUnderline"/>
          <w:highlight w:val="green"/>
        </w:rPr>
        <w:t xml:space="preserve">contract, the union’s </w:t>
      </w:r>
      <w:r w:rsidRPr="00BE069D">
        <w:rPr>
          <w:rStyle w:val="StyleUnderline"/>
        </w:rPr>
        <w:t>contract</w:t>
      </w:r>
      <w:r w:rsidRPr="0097655A">
        <w:rPr>
          <w:rStyle w:val="StyleUnderline"/>
        </w:rPr>
        <w:t xml:space="preserve"> departments and field </w:t>
      </w:r>
      <w:r w:rsidRPr="00BE069D">
        <w:rPr>
          <w:rStyle w:val="StyleUnderline"/>
          <w:highlight w:val="green"/>
        </w:rPr>
        <w:t>representatives</w:t>
      </w:r>
      <w:r w:rsidRPr="0097655A">
        <w:rPr>
          <w:rStyle w:val="StyleUnderline"/>
        </w:rPr>
        <w:t xml:space="preserve"> </w:t>
      </w:r>
      <w:r w:rsidRPr="00865284">
        <w:rPr>
          <w:sz w:val="12"/>
        </w:rPr>
        <w:t>immediately address the issue and instruct production companies to modify their contracts.</w:t>
      </w:r>
    </w:p>
    <w:p w14:paraId="5B7228C8" w14:textId="77777777" w:rsidR="00624E2F" w:rsidRPr="00865284" w:rsidRDefault="00624E2F" w:rsidP="00624E2F">
      <w:pPr>
        <w:rPr>
          <w:sz w:val="12"/>
        </w:rPr>
      </w:pPr>
      <w:r w:rsidRPr="00865284">
        <w:rPr>
          <w:sz w:val="12"/>
        </w:rPr>
        <w:t xml:space="preserve">“We did receive a few reports of companies attempting to demand consent for digital replication as sort of a standard practice across all of their projects,” Crabtree-Ireland says, while declining to name the specific companies. “That was brought to our attention by several performers, and we immediately went to those companies and </w:t>
      </w:r>
      <w:r w:rsidRPr="00BE069D">
        <w:rPr>
          <w:rStyle w:val="Emphasis"/>
          <w:highlight w:val="green"/>
        </w:rPr>
        <w:t>remind</w:t>
      </w:r>
      <w:r w:rsidRPr="00865284">
        <w:rPr>
          <w:sz w:val="12"/>
        </w:rPr>
        <w:t xml:space="preserve">ed </w:t>
      </w:r>
      <w:r w:rsidRPr="00BE069D">
        <w:rPr>
          <w:rStyle w:val="Emphasis"/>
          <w:highlight w:val="green"/>
        </w:rPr>
        <w:t>them</w:t>
      </w:r>
      <w:r w:rsidRPr="00865284">
        <w:rPr>
          <w:sz w:val="12"/>
        </w:rPr>
        <w:t xml:space="preserve"> of how </w:t>
      </w:r>
      <w:r w:rsidRPr="00BE069D">
        <w:rPr>
          <w:rStyle w:val="Emphasis"/>
          <w:highlight w:val="green"/>
        </w:rPr>
        <w:t>that’s not something that they’re permitted to do under the contract.”</w:t>
      </w:r>
      <w:r w:rsidRPr="00865284">
        <w:rPr>
          <w:sz w:val="12"/>
        </w:rPr>
        <w:t xml:space="preserve"> </w:t>
      </w:r>
    </w:p>
    <w:p w14:paraId="4593607D" w14:textId="77777777" w:rsidR="00624E2F" w:rsidRPr="00BE069D" w:rsidRDefault="00624E2F" w:rsidP="00624E2F">
      <w:pPr>
        <w:rPr>
          <w:rStyle w:val="Emphasis"/>
        </w:rPr>
      </w:pPr>
      <w:r w:rsidRPr="00865284">
        <w:rPr>
          <w:sz w:val="12"/>
        </w:rPr>
        <w:t>Crabtree-Ireland notes that there hasn’t been a rush to implement an extensive amount of digital replication since the November deal: “It’s not like a light switch where it was flipped on and all of a sudden everything is being done using AI.” Rather, he says, “</w:t>
      </w:r>
      <w:r w:rsidRPr="00BE069D">
        <w:rPr>
          <w:rStyle w:val="StyleUnderline"/>
          <w:highlight w:val="green"/>
        </w:rPr>
        <w:t>there’s</w:t>
      </w:r>
      <w:r w:rsidRPr="00533B13">
        <w:rPr>
          <w:rStyle w:val="StyleUnderline"/>
        </w:rPr>
        <w:t xml:space="preserve"> a gradual </w:t>
      </w:r>
      <w:r w:rsidRPr="00BE069D">
        <w:rPr>
          <w:rStyle w:val="Emphasis"/>
          <w:highlight w:val="green"/>
        </w:rPr>
        <w:t>increase in the use of the</w:t>
      </w:r>
      <w:r w:rsidRPr="00533B13">
        <w:rPr>
          <w:rStyle w:val="StyleUnderline"/>
        </w:rPr>
        <w:t xml:space="preserve"> </w:t>
      </w:r>
      <w:r w:rsidRPr="00BE069D">
        <w:rPr>
          <w:rStyle w:val="Emphasis"/>
          <w:highlight w:val="green"/>
        </w:rPr>
        <w:t>tech</w:t>
      </w:r>
      <w:r w:rsidRPr="00533B13">
        <w:rPr>
          <w:rStyle w:val="StyleUnderline"/>
        </w:rPr>
        <w:t>nology” that is,</w:t>
      </w:r>
      <w:r w:rsidRPr="00865284">
        <w:rPr>
          <w:sz w:val="12"/>
        </w:rPr>
        <w:t xml:space="preserve"> to his knowledge, “</w:t>
      </w:r>
      <w:r w:rsidRPr="00BE069D">
        <w:rPr>
          <w:rStyle w:val="Emphasis"/>
          <w:highlight w:val="green"/>
        </w:rPr>
        <w:t>in accordance with the rules</w:t>
      </w:r>
      <w:r w:rsidRPr="00533B13">
        <w:rPr>
          <w:rStyle w:val="StyleUnderline"/>
        </w:rPr>
        <w:t xml:space="preserve"> that we </w:t>
      </w:r>
      <w:r w:rsidRPr="00BE069D">
        <w:rPr>
          <w:rStyle w:val="Emphasis"/>
          <w:highlight w:val="green"/>
        </w:rPr>
        <w:t>negotiated for.”</w:t>
      </w:r>
      <w:r w:rsidRPr="00BE069D">
        <w:rPr>
          <w:rStyle w:val="Emphasis"/>
        </w:rPr>
        <w:t xml:space="preserve"> </w:t>
      </w:r>
    </w:p>
    <w:p w14:paraId="41E98176" w14:textId="77777777" w:rsidR="00624E2F" w:rsidRPr="005F58ED" w:rsidRDefault="00624E2F" w:rsidP="00624E2F">
      <w:pPr>
        <w:rPr>
          <w:sz w:val="12"/>
        </w:rPr>
      </w:pPr>
    </w:p>
    <w:p w14:paraId="361874D8" w14:textId="6280E8C9" w:rsidR="00624E2F" w:rsidRDefault="00624E2F" w:rsidP="003B5629">
      <w:pPr>
        <w:pStyle w:val="Heading4"/>
        <w:numPr>
          <w:ilvl w:val="0"/>
          <w:numId w:val="45"/>
        </w:numPr>
      </w:pPr>
      <w:r>
        <w:t>the WGA strike</w:t>
      </w:r>
    </w:p>
    <w:p w14:paraId="6347484D" w14:textId="77777777" w:rsidR="00624E2F" w:rsidRPr="00DE65CB" w:rsidRDefault="00624E2F" w:rsidP="00624E2F">
      <w:pPr>
        <w:rPr>
          <w:sz w:val="12"/>
        </w:rPr>
      </w:pPr>
      <w:r w:rsidRPr="00BE271E">
        <w:rPr>
          <w:rStyle w:val="Style13ptBold"/>
        </w:rPr>
        <w:t>Carras and Perman 24</w:t>
      </w:r>
      <w:r w:rsidRPr="00BE271E">
        <w:rPr>
          <w:sz w:val="12"/>
        </w:rPr>
        <w:t xml:space="preserve"> [5-13-2024. “We checked in with Hollywood writers a year after the strike. They're not OK", LA Times, https://www.latimes.com/entertainment-arts/business/story/2024-05-13/writers-unemployed-hollywood-strikes-wga. Christi Carras is a reporter at the Los Angeles Times, with experience at Variety, the Hollywood Reporter and CNN Newsource. Stacy Perman is writer and correspondent for Time and Businessweek and the author of three books.//Spence]</w:t>
      </w:r>
    </w:p>
    <w:p w14:paraId="40AD96E7" w14:textId="77777777" w:rsidR="00624E2F" w:rsidRPr="00B45C64" w:rsidRDefault="00624E2F" w:rsidP="00624E2F">
      <w:pPr>
        <w:rPr>
          <w:sz w:val="12"/>
        </w:rPr>
      </w:pPr>
      <w:r w:rsidRPr="00673EDA">
        <w:rPr>
          <w:rStyle w:val="StyleUnderline"/>
          <w:highlight w:val="green"/>
        </w:rPr>
        <w:t>A year after</w:t>
      </w:r>
      <w:r w:rsidRPr="004537F0">
        <w:rPr>
          <w:rStyle w:val="StyleUnderline"/>
        </w:rPr>
        <w:t xml:space="preserve"> </w:t>
      </w:r>
      <w:r w:rsidRPr="00673EDA">
        <w:rPr>
          <w:rStyle w:val="Emphasis"/>
          <w:highlight w:val="green"/>
        </w:rPr>
        <w:t>W</w:t>
      </w:r>
      <w:r w:rsidRPr="004537F0">
        <w:rPr>
          <w:rStyle w:val="StyleUnderline"/>
        </w:rPr>
        <w:t xml:space="preserve">riters </w:t>
      </w:r>
      <w:r w:rsidRPr="00673EDA">
        <w:rPr>
          <w:rStyle w:val="Emphasis"/>
          <w:highlight w:val="green"/>
        </w:rPr>
        <w:t>G</w:t>
      </w:r>
      <w:r w:rsidRPr="004537F0">
        <w:rPr>
          <w:rStyle w:val="StyleUnderline"/>
        </w:rPr>
        <w:t xml:space="preserve">uild of </w:t>
      </w:r>
      <w:r w:rsidRPr="00673EDA">
        <w:rPr>
          <w:rStyle w:val="Emphasis"/>
          <w:highlight w:val="green"/>
        </w:rPr>
        <w:t>A</w:t>
      </w:r>
      <w:r w:rsidRPr="004537F0">
        <w:rPr>
          <w:rStyle w:val="StyleUnderline"/>
        </w:rPr>
        <w:t xml:space="preserve">merica members </w:t>
      </w:r>
      <w:r w:rsidRPr="00673EDA">
        <w:rPr>
          <w:rStyle w:val="StyleUnderline"/>
          <w:highlight w:val="green"/>
        </w:rPr>
        <w:t>walked out in pursuit of</w:t>
      </w:r>
      <w:r w:rsidRPr="004537F0">
        <w:rPr>
          <w:rStyle w:val="StyleUnderline"/>
        </w:rPr>
        <w:t xml:space="preserve"> higher wages, enhanced streaming residuals and </w:t>
      </w:r>
      <w:r w:rsidRPr="00673EDA">
        <w:rPr>
          <w:rStyle w:val="StyleUnderline"/>
          <w:highlight w:val="green"/>
        </w:rPr>
        <w:t>limit</w:t>
      </w:r>
      <w:r w:rsidRPr="00673EDA">
        <w:rPr>
          <w:sz w:val="6"/>
          <w:szCs w:val="6"/>
        </w:rPr>
        <w:t>ation</w:t>
      </w:r>
      <w:r w:rsidRPr="00673EDA">
        <w:rPr>
          <w:rStyle w:val="StyleUnderline"/>
          <w:highlight w:val="green"/>
        </w:rPr>
        <w:t>s</w:t>
      </w:r>
      <w:r w:rsidRPr="004537F0">
        <w:rPr>
          <w:rStyle w:val="StyleUnderline"/>
        </w:rPr>
        <w:t xml:space="preserve"> </w:t>
      </w:r>
      <w:r w:rsidRPr="00673EDA">
        <w:rPr>
          <w:rStyle w:val="StyleUnderline"/>
          <w:highlight w:val="green"/>
        </w:rPr>
        <w:t>on</w:t>
      </w:r>
      <w:r w:rsidRPr="004537F0">
        <w:rPr>
          <w:rStyle w:val="StyleUnderline"/>
        </w:rPr>
        <w:t xml:space="preserve"> the use of </w:t>
      </w:r>
      <w:r w:rsidRPr="00673EDA">
        <w:rPr>
          <w:rStyle w:val="Emphasis"/>
          <w:highlight w:val="green"/>
        </w:rPr>
        <w:t>a</w:t>
      </w:r>
      <w:r w:rsidRPr="004537F0">
        <w:rPr>
          <w:rStyle w:val="StyleUnderline"/>
        </w:rPr>
        <w:t xml:space="preserve">rtificial </w:t>
      </w:r>
      <w:r w:rsidRPr="00673EDA">
        <w:rPr>
          <w:rStyle w:val="Emphasis"/>
          <w:highlight w:val="green"/>
        </w:rPr>
        <w:t>i</w:t>
      </w:r>
      <w:r w:rsidRPr="004537F0">
        <w:rPr>
          <w:rStyle w:val="StyleUnderline"/>
        </w:rPr>
        <w:t>ntelligence</w:t>
      </w:r>
      <w:r w:rsidRPr="00B45C64">
        <w:rPr>
          <w:sz w:val="12"/>
        </w:rPr>
        <w:t xml:space="preserve">, The Times checked in with multiple </w:t>
      </w:r>
      <w:r w:rsidRPr="00673EDA">
        <w:rPr>
          <w:rStyle w:val="StyleUnderline"/>
          <w:highlight w:val="green"/>
        </w:rPr>
        <w:t>writers</w:t>
      </w:r>
      <w:r w:rsidRPr="00B45C64">
        <w:rPr>
          <w:sz w:val="12"/>
        </w:rPr>
        <w:t xml:space="preserve"> of varying experience levels spanning film and TV.</w:t>
      </w:r>
    </w:p>
    <w:p w14:paraId="5E82E918" w14:textId="77777777" w:rsidR="00624E2F" w:rsidRPr="00B45C64" w:rsidRDefault="00624E2F" w:rsidP="00624E2F">
      <w:pPr>
        <w:rPr>
          <w:sz w:val="12"/>
        </w:rPr>
      </w:pPr>
      <w:r w:rsidRPr="00B45C64">
        <w:rPr>
          <w:sz w:val="12"/>
        </w:rPr>
        <w:t xml:space="preserve">Some declined to be named to avoid risking future employment. </w:t>
      </w:r>
      <w:r w:rsidRPr="00673EDA">
        <w:rPr>
          <w:rStyle w:val="StyleUnderline"/>
          <w:highlight w:val="green"/>
        </w:rPr>
        <w:t>All said</w:t>
      </w:r>
      <w:r w:rsidRPr="00B45C64">
        <w:rPr>
          <w:sz w:val="12"/>
        </w:rPr>
        <w:t xml:space="preserve"> that either </w:t>
      </w:r>
      <w:r w:rsidRPr="00673EDA">
        <w:rPr>
          <w:rStyle w:val="StyleUnderline"/>
          <w:highlight w:val="green"/>
        </w:rPr>
        <w:t>they</w:t>
      </w:r>
      <w:r w:rsidRPr="00B45C64">
        <w:rPr>
          <w:sz w:val="12"/>
        </w:rPr>
        <w:t xml:space="preserve"> or their colleagues have </w:t>
      </w:r>
      <w:r w:rsidRPr="00673EDA">
        <w:rPr>
          <w:rStyle w:val="StyleUnderline"/>
          <w:highlight w:val="green"/>
        </w:rPr>
        <w:t>struggled to find work</w:t>
      </w:r>
      <w:r w:rsidRPr="004537F0">
        <w:rPr>
          <w:rStyle w:val="StyleUnderline"/>
        </w:rPr>
        <w:t xml:space="preserve"> for at least 12 mont</w:t>
      </w:r>
      <w:r w:rsidRPr="0013238B">
        <w:rPr>
          <w:rStyle w:val="StyleUnderline"/>
        </w:rPr>
        <w:t xml:space="preserve">hs </w:t>
      </w:r>
      <w:r w:rsidRPr="0013238B">
        <w:rPr>
          <w:rStyle w:val="StyleUnderline"/>
          <w:highlight w:val="green"/>
        </w:rPr>
        <w:t>amid</w:t>
      </w:r>
      <w:r w:rsidRPr="00B45C64">
        <w:rPr>
          <w:sz w:val="12"/>
        </w:rPr>
        <w:t xml:space="preserve"> a contraction that has led to </w:t>
      </w:r>
      <w:r w:rsidRPr="00D34C6F">
        <w:rPr>
          <w:rStyle w:val="StyleUnderline"/>
        </w:rPr>
        <w:t>unstable production</w:t>
      </w:r>
      <w:r w:rsidRPr="00B45C64">
        <w:rPr>
          <w:sz w:val="12"/>
        </w:rPr>
        <w:t xml:space="preserve"> and employment levels across the entertainment industry.</w:t>
      </w:r>
    </w:p>
    <w:p w14:paraId="5F351B01" w14:textId="77777777" w:rsidR="00624E2F" w:rsidRPr="00B45C64" w:rsidRDefault="00624E2F" w:rsidP="00624E2F">
      <w:pPr>
        <w:rPr>
          <w:sz w:val="12"/>
        </w:rPr>
      </w:pPr>
      <w:r w:rsidRPr="00B45C64">
        <w:rPr>
          <w:sz w:val="12"/>
        </w:rPr>
        <w:t>The so-called peak TV era that enabled 599 original scripted series to land in a single year is over, likely never to return.</w:t>
      </w:r>
    </w:p>
    <w:p w14:paraId="1359D4AD" w14:textId="77777777" w:rsidR="00624E2F" w:rsidRPr="00B45C64" w:rsidRDefault="00624E2F" w:rsidP="00624E2F">
      <w:pPr>
        <w:rPr>
          <w:sz w:val="12"/>
        </w:rPr>
      </w:pPr>
      <w:r w:rsidRPr="00B45C64">
        <w:rPr>
          <w:sz w:val="12"/>
        </w:rPr>
        <w:t>Film, TV, commercial and other production activity in the first quarter of 2024 was 20.5% lower than the five-year average, according to FilmLA, a nonprofit organization that tracks on-location production in the Greater Los Angeles area.</w:t>
      </w:r>
    </w:p>
    <w:p w14:paraId="7840A61E" w14:textId="77777777" w:rsidR="00624E2F" w:rsidRPr="00B45C64" w:rsidRDefault="00624E2F" w:rsidP="00624E2F">
      <w:pPr>
        <w:rPr>
          <w:sz w:val="12"/>
        </w:rPr>
      </w:pPr>
      <w:r w:rsidRPr="00B45C64">
        <w:rPr>
          <w:sz w:val="12"/>
        </w:rPr>
        <w:t>Globally, film and TV production lagged by about 7% in the first quarter of 2024 compared to the same period in 2023, per tracking company ProdPro.</w:t>
      </w:r>
    </w:p>
    <w:p w14:paraId="6331D2B8" w14:textId="77777777" w:rsidR="00624E2F" w:rsidRPr="00B45C64" w:rsidRDefault="00624E2F" w:rsidP="00624E2F">
      <w:pPr>
        <w:rPr>
          <w:sz w:val="12"/>
        </w:rPr>
      </w:pPr>
      <w:r w:rsidRPr="00B45C64">
        <w:rPr>
          <w:sz w:val="12"/>
        </w:rPr>
        <w:t>“We’re not seeing this V-shaped recovery in writer employment,” said Patrick Adler, principal at Westwood Economics and Planning Associates. “If you squint, maybe it’s a slight upward bounce. But ... it’s not perceptible in the data that there’s been some switch flipped on in the industry.”</w:t>
      </w:r>
    </w:p>
    <w:p w14:paraId="096DC692" w14:textId="77777777" w:rsidR="00624E2F" w:rsidRPr="00B45C64" w:rsidRDefault="00624E2F" w:rsidP="00624E2F">
      <w:pPr>
        <w:rPr>
          <w:sz w:val="12"/>
        </w:rPr>
      </w:pPr>
      <w:r w:rsidRPr="00B45C64">
        <w:rPr>
          <w:sz w:val="12"/>
        </w:rPr>
        <w:t>The slowdown did not originate with the work stoppages of 2023. Writers and other entertainment workers began noticing a decline in employment opportunities long before the writers’ and actors’ strikes began.</w:t>
      </w:r>
    </w:p>
    <w:p w14:paraId="53678DD4" w14:textId="77777777" w:rsidR="00624E2F" w:rsidRPr="00B45C64" w:rsidRDefault="00624E2F" w:rsidP="00624E2F">
      <w:pPr>
        <w:rPr>
          <w:sz w:val="12"/>
        </w:rPr>
      </w:pPr>
      <w:r w:rsidRPr="00B45C64">
        <w:rPr>
          <w:sz w:val="12"/>
        </w:rPr>
        <w:t>Following the so-called streaming wars — when companies spent exorbitant amounts of money on direct-to-digital content to compete with Netflix — studios have dramatically slowed their pace.</w:t>
      </w:r>
    </w:p>
    <w:p w14:paraId="46B8E019" w14:textId="77777777" w:rsidR="00624E2F" w:rsidRPr="00B45C64" w:rsidRDefault="00624E2F" w:rsidP="00624E2F">
      <w:pPr>
        <w:rPr>
          <w:sz w:val="12"/>
        </w:rPr>
      </w:pPr>
      <w:r w:rsidRPr="00B45C64">
        <w:rPr>
          <w:sz w:val="12"/>
        </w:rPr>
        <w:t>Television networks have been purchasing far fewer shows, “and only from big names,” said Jess Meyer, a writer known for “The Flight Attendant.”</w:t>
      </w:r>
    </w:p>
    <w:p w14:paraId="3D79F001" w14:textId="77777777" w:rsidR="00624E2F" w:rsidRPr="00B45C64" w:rsidRDefault="00624E2F" w:rsidP="00624E2F">
      <w:pPr>
        <w:rPr>
          <w:sz w:val="12"/>
        </w:rPr>
      </w:pPr>
      <w:r w:rsidRPr="00B45C64">
        <w:rPr>
          <w:sz w:val="12"/>
        </w:rPr>
        <w:t>“You need cachet to even sell.”</w:t>
      </w:r>
    </w:p>
    <w:p w14:paraId="09F936CD" w14:textId="77777777" w:rsidR="00624E2F" w:rsidRPr="00303673" w:rsidRDefault="00624E2F" w:rsidP="00624E2F">
      <w:pPr>
        <w:rPr>
          <w:rStyle w:val="StyleUnderline"/>
        </w:rPr>
      </w:pPr>
      <w:r w:rsidRPr="00303673">
        <w:rPr>
          <w:rStyle w:val="StyleUnderline"/>
        </w:rPr>
        <w:t xml:space="preserve">The </w:t>
      </w:r>
      <w:r w:rsidRPr="0013238B">
        <w:rPr>
          <w:rStyle w:val="StyleUnderline"/>
          <w:highlight w:val="green"/>
        </w:rPr>
        <w:t>studios’ cost-cutting</w:t>
      </w:r>
      <w:r w:rsidRPr="00303673">
        <w:rPr>
          <w:rStyle w:val="StyleUnderline"/>
        </w:rPr>
        <w:t xml:space="preserve"> strategy has left writers in a pinch.</w:t>
      </w:r>
    </w:p>
    <w:p w14:paraId="38B8012F" w14:textId="77777777" w:rsidR="00624E2F" w:rsidRPr="00B45C64" w:rsidRDefault="00624E2F" w:rsidP="00624E2F">
      <w:pPr>
        <w:rPr>
          <w:sz w:val="12"/>
        </w:rPr>
      </w:pPr>
      <w:r w:rsidRPr="00B45C64">
        <w:rPr>
          <w:sz w:val="12"/>
        </w:rPr>
        <w:t>“As a viewer, what is there to watch? How can they make nothing?” Meyer said. “Even producers are saying, ‘Let’s wait until the right moment.’ I don’t know what that means.”</w:t>
      </w:r>
    </w:p>
    <w:p w14:paraId="06123016" w14:textId="77777777" w:rsidR="00624E2F" w:rsidRPr="00B45C64" w:rsidRDefault="00624E2F" w:rsidP="00624E2F">
      <w:pPr>
        <w:rPr>
          <w:sz w:val="12"/>
        </w:rPr>
      </w:pPr>
      <w:r w:rsidRPr="00B45C64">
        <w:rPr>
          <w:sz w:val="12"/>
        </w:rPr>
        <w:t xml:space="preserve">Some have speculated that </w:t>
      </w:r>
      <w:r w:rsidRPr="00FE6CC0">
        <w:rPr>
          <w:rStyle w:val="StyleUnderline"/>
        </w:rPr>
        <w:t>entertainment companies are determined to lie low until they can recoup the money lost in the streaming frenzy.</w:t>
      </w:r>
      <w:r w:rsidRPr="00B45C64">
        <w:rPr>
          <w:sz w:val="12"/>
        </w:rPr>
        <w:t xml:space="preserve"> A studio executive who was not authorized to comment disputed that idea.</w:t>
      </w:r>
    </w:p>
    <w:p w14:paraId="02CB5E77" w14:textId="77777777" w:rsidR="00624E2F" w:rsidRPr="00B45C64" w:rsidRDefault="00624E2F" w:rsidP="00624E2F">
      <w:pPr>
        <w:rPr>
          <w:sz w:val="12"/>
        </w:rPr>
      </w:pPr>
      <w:r w:rsidRPr="00B45C64">
        <w:rPr>
          <w:sz w:val="12"/>
        </w:rPr>
        <w:t>“I’ve never heard of anyone saying, ... ‘We’re intentionally going to sell less,’” the executive said.</w:t>
      </w:r>
    </w:p>
    <w:p w14:paraId="4EF39D9F" w14:textId="77777777" w:rsidR="00624E2F" w:rsidRPr="00B45C64" w:rsidRDefault="00624E2F" w:rsidP="00624E2F">
      <w:pPr>
        <w:rPr>
          <w:sz w:val="12"/>
        </w:rPr>
      </w:pPr>
      <w:r w:rsidRPr="00B45C64">
        <w:rPr>
          <w:sz w:val="12"/>
        </w:rPr>
        <w:t>Another studio source who was not authorized to comment said the pullback was necessary because the TV production boom was “simply unsustainable.”</w:t>
      </w:r>
    </w:p>
    <w:p w14:paraId="72F2C4E9" w14:textId="77777777" w:rsidR="00624E2F" w:rsidRPr="00B45C64" w:rsidRDefault="00624E2F" w:rsidP="00624E2F">
      <w:pPr>
        <w:rPr>
          <w:sz w:val="12"/>
        </w:rPr>
      </w:pPr>
      <w:r w:rsidRPr="00B45C64">
        <w:rPr>
          <w:sz w:val="12"/>
        </w:rPr>
        <w:t>“Factors such as rising production costs, a lack of competitive film and television tax credits here in California, and shrinking advertising revenue certainly play into that, but this contraction is a return to normal more than anything else,” the person said.</w:t>
      </w:r>
    </w:p>
    <w:p w14:paraId="667921EB" w14:textId="77777777" w:rsidR="00624E2F" w:rsidRPr="00B45C64" w:rsidRDefault="00624E2F" w:rsidP="00624E2F">
      <w:pPr>
        <w:rPr>
          <w:sz w:val="12"/>
        </w:rPr>
      </w:pPr>
      <w:r w:rsidRPr="00B45C64">
        <w:rPr>
          <w:sz w:val="12"/>
        </w:rPr>
        <w:t>The shrinking business has been particularly challenging for writers from underrepresented groups. Aiko Little, an early-career writer who serves as vice chair of the WGA’s Native American and Indigenous writers committee, said that they began to notice a dip in employment opportunities near the end of 2022.</w:t>
      </w:r>
    </w:p>
    <w:p w14:paraId="50171733" w14:textId="77777777" w:rsidR="00624E2F" w:rsidRPr="00B45C64" w:rsidRDefault="00624E2F" w:rsidP="00624E2F">
      <w:pPr>
        <w:rPr>
          <w:sz w:val="12"/>
        </w:rPr>
      </w:pPr>
      <w:r w:rsidRPr="00B45C64">
        <w:rPr>
          <w:sz w:val="12"/>
        </w:rPr>
        <w:t>During the peak TV era, writers in Little’s circles encountered more openings than usual thanks to projects centered on Indigenous characters, such as FX’s “Reservation Dogs” and Peacock’s “Rutherford Falls.”</w:t>
      </w:r>
    </w:p>
    <w:p w14:paraId="20E1EFC6" w14:textId="77777777" w:rsidR="00624E2F" w:rsidRPr="00B45C64" w:rsidRDefault="00624E2F" w:rsidP="00624E2F">
      <w:pPr>
        <w:rPr>
          <w:sz w:val="12"/>
        </w:rPr>
      </w:pPr>
      <w:r w:rsidRPr="00B45C64">
        <w:rPr>
          <w:sz w:val="12"/>
        </w:rPr>
        <w:t>More recently, Little observed, it’s been difficult for Native American and Indigenous writers to secure jobs beyond the occasional documentary or revisionist western.</w:t>
      </w:r>
    </w:p>
    <w:p w14:paraId="16B83628" w14:textId="77777777" w:rsidR="00624E2F" w:rsidRPr="00B45C64" w:rsidRDefault="00624E2F" w:rsidP="00624E2F">
      <w:pPr>
        <w:rPr>
          <w:sz w:val="12"/>
        </w:rPr>
      </w:pPr>
      <w:r w:rsidRPr="00B45C64">
        <w:rPr>
          <w:sz w:val="12"/>
        </w:rPr>
        <w:t>“I’m used to the uncertainty,” Little said. “But how do you explain to your community that the possible is looking more impossible?”</w:t>
      </w:r>
    </w:p>
    <w:p w14:paraId="34024AFD" w14:textId="77777777" w:rsidR="00624E2F" w:rsidRPr="00B45C64" w:rsidRDefault="00624E2F" w:rsidP="00624E2F">
      <w:pPr>
        <w:rPr>
          <w:sz w:val="12"/>
        </w:rPr>
      </w:pPr>
      <w:r w:rsidRPr="00B45C64">
        <w:rPr>
          <w:sz w:val="12"/>
        </w:rPr>
        <w:t>Some seasoned writers remember the start of the streaming revolution as a boon for writers. One screenwriter, who spoke anonymously to protect job opportunities, compared the advent of streaming to the arrival of Uber, when it seemed like “anyone with a car” could make a decent living on their own schedule.</w:t>
      </w:r>
    </w:p>
    <w:p w14:paraId="57039710" w14:textId="77777777" w:rsidR="00624E2F" w:rsidRPr="00B45C64" w:rsidRDefault="00624E2F" w:rsidP="00624E2F">
      <w:pPr>
        <w:rPr>
          <w:sz w:val="12"/>
        </w:rPr>
      </w:pPr>
      <w:r w:rsidRPr="00B45C64">
        <w:rPr>
          <w:sz w:val="12"/>
        </w:rPr>
        <w:t xml:space="preserve">Eventually, that started to change. </w:t>
      </w:r>
      <w:r w:rsidRPr="00A2653B">
        <w:rPr>
          <w:rStyle w:val="StyleUnderline"/>
        </w:rPr>
        <w:t xml:space="preserve">Writing </w:t>
      </w:r>
      <w:r w:rsidRPr="00BD7670">
        <w:rPr>
          <w:rStyle w:val="StyleUnderline"/>
          <w:highlight w:val="green"/>
        </w:rPr>
        <w:t>staffs and paycheck</w:t>
      </w:r>
      <w:r w:rsidRPr="00A2653B">
        <w:rPr>
          <w:rStyle w:val="StyleUnderline"/>
        </w:rPr>
        <w:t xml:space="preserve">s began to </w:t>
      </w:r>
      <w:r w:rsidRPr="00BD7670">
        <w:rPr>
          <w:rStyle w:val="StyleUnderline"/>
          <w:highlight w:val="green"/>
        </w:rPr>
        <w:t>shrink. Hiring</w:t>
      </w:r>
      <w:r w:rsidRPr="00A2653B">
        <w:rPr>
          <w:rStyle w:val="StyleUnderline"/>
        </w:rPr>
        <w:t xml:space="preserve"> processes </w:t>
      </w:r>
      <w:r w:rsidRPr="00BD7670">
        <w:rPr>
          <w:rStyle w:val="StyleUnderline"/>
          <w:highlight w:val="green"/>
        </w:rPr>
        <w:t>became more demanding</w:t>
      </w:r>
      <w:r w:rsidRPr="00A2653B">
        <w:rPr>
          <w:rStyle w:val="StyleUnderline"/>
        </w:rPr>
        <w:t xml:space="preserve"> and expensive, with companies requiring job candidates to participate in “pitch competitions” and prepare “elaborate PowerPoint presentations”</w:t>
      </w:r>
      <w:r w:rsidRPr="00B45C64">
        <w:rPr>
          <w:sz w:val="12"/>
        </w:rPr>
        <w:t xml:space="preserve"> hawking their ideas, the screenwriter said.</w:t>
      </w:r>
    </w:p>
    <w:p w14:paraId="3FC721C5" w14:textId="77777777" w:rsidR="00624E2F" w:rsidRPr="00B45C64" w:rsidRDefault="00624E2F" w:rsidP="00624E2F">
      <w:pPr>
        <w:rPr>
          <w:sz w:val="12"/>
        </w:rPr>
      </w:pPr>
      <w:r w:rsidRPr="00B45C64">
        <w:rPr>
          <w:sz w:val="12"/>
        </w:rPr>
        <w:t>“It’s not enough to go in with a pitch,” said Chuck Rose, a 20-year writing veteran with several TV and film projects now in development as well as a series on Amazon. “It has to be based on [intellectual property] ... and networks want them with an actor attached.”</w:t>
      </w:r>
    </w:p>
    <w:p w14:paraId="55675E0E" w14:textId="77777777" w:rsidR="00624E2F" w:rsidRPr="00B45C64" w:rsidRDefault="00624E2F" w:rsidP="00624E2F">
      <w:pPr>
        <w:rPr>
          <w:sz w:val="12"/>
        </w:rPr>
      </w:pPr>
      <w:r w:rsidRPr="00B45C64">
        <w:rPr>
          <w:sz w:val="12"/>
        </w:rPr>
        <w:t>Even when the streaming business appeared to be booming, industry leaders had been waiting for the other shoe to drop, said one studio executive who was not authorized to comment.</w:t>
      </w:r>
    </w:p>
    <w:p w14:paraId="7990109B" w14:textId="77777777" w:rsidR="00624E2F" w:rsidRPr="00B45C64" w:rsidRDefault="00624E2F" w:rsidP="00624E2F">
      <w:pPr>
        <w:rPr>
          <w:sz w:val="12"/>
        </w:rPr>
      </w:pPr>
      <w:r w:rsidRPr="00B45C64">
        <w:rPr>
          <w:sz w:val="12"/>
        </w:rPr>
        <w:t>“I think when the pandemic started, the fear became more real,” the executive added. “I don’t think it’s a surprise to anyone who follows the business.”</w:t>
      </w:r>
    </w:p>
    <w:p w14:paraId="26D9FC20" w14:textId="77777777" w:rsidR="00624E2F" w:rsidRPr="00B45C64" w:rsidRDefault="00624E2F" w:rsidP="00624E2F">
      <w:pPr>
        <w:rPr>
          <w:sz w:val="12"/>
        </w:rPr>
      </w:pPr>
      <w:r w:rsidRPr="00A2653B">
        <w:rPr>
          <w:rStyle w:val="StyleUnderline"/>
        </w:rPr>
        <w:t xml:space="preserve">The TV and streaming industry’s </w:t>
      </w:r>
      <w:r w:rsidRPr="00570703">
        <w:rPr>
          <w:rStyle w:val="StyleUnderline"/>
          <w:highlight w:val="green"/>
        </w:rPr>
        <w:t>consolidation means writers</w:t>
      </w:r>
      <w:r w:rsidRPr="00A2653B">
        <w:rPr>
          <w:rStyle w:val="StyleUnderline"/>
        </w:rPr>
        <w:t xml:space="preserve"> will </w:t>
      </w:r>
      <w:r w:rsidRPr="00570703">
        <w:rPr>
          <w:rStyle w:val="Emphasis"/>
          <w:highlight w:val="green"/>
        </w:rPr>
        <w:t>continue to struggle</w:t>
      </w:r>
      <w:r w:rsidRPr="00A2653B">
        <w:rPr>
          <w:rStyle w:val="StyleUnderline"/>
        </w:rPr>
        <w:t xml:space="preserve"> with fewer buyers. </w:t>
      </w:r>
      <w:r w:rsidRPr="00B45C64">
        <w:rPr>
          <w:sz w:val="12"/>
        </w:rPr>
        <w:t>A major setback for writers was Nexstar Media Group’s 2022 takeover of the CW Network — previously considered a haven for up-and-coming storytellers seeking steady work and upward mobility.</w:t>
      </w:r>
    </w:p>
    <w:p w14:paraId="13AA2E2C" w14:textId="77777777" w:rsidR="00624E2F" w:rsidRPr="00B45C64" w:rsidRDefault="00624E2F" w:rsidP="00624E2F">
      <w:pPr>
        <w:rPr>
          <w:sz w:val="12"/>
        </w:rPr>
      </w:pPr>
      <w:r w:rsidRPr="00B45C64">
        <w:rPr>
          <w:sz w:val="12"/>
        </w:rPr>
        <w:t>Writers told The Times that since the CW changed hands from Paramount Global and Warner Bros.’ Discovery, one of their last reliable sources of employment has all but disappeared. Under Nexstar, the CW has been moving away from scripted, young-adult-facing dramas toward live sports and other programming targeting its parent company’s evening news-watching audience.</w:t>
      </w:r>
    </w:p>
    <w:p w14:paraId="02B9F999" w14:textId="77777777" w:rsidR="00624E2F" w:rsidRPr="00B45C64" w:rsidRDefault="00624E2F" w:rsidP="00624E2F">
      <w:pPr>
        <w:rPr>
          <w:sz w:val="12"/>
        </w:rPr>
      </w:pPr>
      <w:r w:rsidRPr="00B45C64">
        <w:rPr>
          <w:sz w:val="12"/>
        </w:rPr>
        <w:t>“Mentors had ushered many of us toward going that route,” Little said. “So when the blow of the CW happened, I think many of us were left at a bit of an impasse. … It was a challenge for the mentors as well. I think a lot of them felt, possibly, a little helpless.”</w:t>
      </w:r>
    </w:p>
    <w:p w14:paraId="33A90B1F" w14:textId="77777777" w:rsidR="00624E2F" w:rsidRPr="00B45C64" w:rsidRDefault="00624E2F" w:rsidP="00624E2F">
      <w:pPr>
        <w:rPr>
          <w:sz w:val="12"/>
        </w:rPr>
      </w:pPr>
      <w:r w:rsidRPr="00B45C64">
        <w:rPr>
          <w:sz w:val="12"/>
        </w:rPr>
        <w:t>The CW sale is one of many corporate shakeups in recent years. Walt Disney Co.’s acquisition of 21st Century Fox, followed by Warner Bros.’ merger with Discovery, also have taken a toll on employment — with the possible sale of yet another major studio, Paramount, still looming.</w:t>
      </w:r>
    </w:p>
    <w:p w14:paraId="771C6200" w14:textId="77777777" w:rsidR="00624E2F" w:rsidRPr="00B45C64" w:rsidRDefault="00624E2F" w:rsidP="00624E2F">
      <w:pPr>
        <w:rPr>
          <w:sz w:val="12"/>
        </w:rPr>
      </w:pPr>
      <w:r w:rsidRPr="00B45C64">
        <w:rPr>
          <w:sz w:val="12"/>
        </w:rPr>
        <w:t>Post-merger, Warner Bros. Discovery has stood out for shelving film and TV projects that, in some cases, have already been completed, in favor of tax breaks and other savings.</w:t>
      </w:r>
    </w:p>
    <w:p w14:paraId="16E8A49F" w14:textId="77777777" w:rsidR="00624E2F" w:rsidRPr="00B45C64" w:rsidRDefault="00624E2F" w:rsidP="00624E2F">
      <w:pPr>
        <w:rPr>
          <w:sz w:val="12"/>
        </w:rPr>
      </w:pPr>
      <w:r w:rsidRPr="00B45C64">
        <w:rPr>
          <w:sz w:val="12"/>
        </w:rPr>
        <w:t>“That’s work that people have spent a lot of time on that ... they don’t get to put on their résumé anymore,” said Madison Bateman, an animation writer and story editor known for “DuckTales” and “The Ghost and Molly McGee.”</w:t>
      </w:r>
    </w:p>
    <w:p w14:paraId="76001CBC" w14:textId="77777777" w:rsidR="00624E2F" w:rsidRPr="00B45C64" w:rsidRDefault="00624E2F" w:rsidP="00624E2F">
      <w:pPr>
        <w:rPr>
          <w:sz w:val="12"/>
        </w:rPr>
      </w:pPr>
      <w:r w:rsidRPr="00B45C64">
        <w:rPr>
          <w:sz w:val="12"/>
        </w:rPr>
        <w:t>According to Bateman, many animated productions have switched from hiring staff writers to freelancers, who make less and sometimes have to wait several months for paychecks.</w:t>
      </w:r>
    </w:p>
    <w:p w14:paraId="7D5B423E" w14:textId="77777777" w:rsidR="00624E2F" w:rsidRPr="00B45C64" w:rsidRDefault="00624E2F" w:rsidP="00624E2F">
      <w:pPr>
        <w:rPr>
          <w:sz w:val="12"/>
        </w:rPr>
      </w:pPr>
      <w:r w:rsidRPr="00B45C64">
        <w:rPr>
          <w:sz w:val="12"/>
        </w:rPr>
        <w:t>What was once a career that Bateman’s parents could “brag to their friends about” has devolved into “the exact thing that they were worried about and warned ... about having a backup plan for.”</w:t>
      </w:r>
    </w:p>
    <w:p w14:paraId="31093EBC" w14:textId="77777777" w:rsidR="00624E2F" w:rsidRPr="005517D2" w:rsidRDefault="00624E2F" w:rsidP="00624E2F">
      <w:pPr>
        <w:rPr>
          <w:rStyle w:val="StyleUnderline"/>
        </w:rPr>
      </w:pPr>
      <w:r w:rsidRPr="005517D2">
        <w:rPr>
          <w:rStyle w:val="StyleUnderline"/>
        </w:rPr>
        <w:t xml:space="preserve">“I’m flipping furniture now,” she said. “A friend is learning to groom dogs. </w:t>
      </w:r>
      <w:r w:rsidRPr="00570703">
        <w:rPr>
          <w:rStyle w:val="StyleUnderline"/>
          <w:highlight w:val="green"/>
        </w:rPr>
        <w:t>We</w:t>
      </w:r>
      <w:r w:rsidRPr="00570703">
        <w:rPr>
          <w:rStyle w:val="StyleUnderline"/>
        </w:rPr>
        <w:t>’re</w:t>
      </w:r>
      <w:r w:rsidRPr="005517D2">
        <w:rPr>
          <w:rStyle w:val="StyleUnderline"/>
        </w:rPr>
        <w:t xml:space="preserve"> really </w:t>
      </w:r>
      <w:r w:rsidRPr="00570703">
        <w:rPr>
          <w:rStyle w:val="StyleUnderline"/>
          <w:highlight w:val="green"/>
        </w:rPr>
        <w:t xml:space="preserve">having to </w:t>
      </w:r>
      <w:r w:rsidRPr="00570703">
        <w:rPr>
          <w:rStyle w:val="Emphasis"/>
          <w:highlight w:val="green"/>
        </w:rPr>
        <w:t>scrounge</w:t>
      </w:r>
      <w:r w:rsidRPr="00570703">
        <w:rPr>
          <w:rStyle w:val="StyleUnderline"/>
          <w:highlight w:val="green"/>
        </w:rPr>
        <w:t xml:space="preserve"> for work.”</w:t>
      </w:r>
    </w:p>
    <w:p w14:paraId="4AB86FAA" w14:textId="77777777" w:rsidR="00624E2F" w:rsidRPr="00B45C64" w:rsidRDefault="00624E2F" w:rsidP="00624E2F">
      <w:pPr>
        <w:rPr>
          <w:sz w:val="12"/>
        </w:rPr>
      </w:pPr>
      <w:r w:rsidRPr="00B45C64">
        <w:rPr>
          <w:sz w:val="12"/>
        </w:rPr>
        <w:t>While attention has primarily focused on the challenges in TV, film writers have been feeling the squeeze as well.</w:t>
      </w:r>
    </w:p>
    <w:p w14:paraId="20A09D88" w14:textId="77777777" w:rsidR="00624E2F" w:rsidRPr="00B45C64" w:rsidRDefault="00624E2F" w:rsidP="00624E2F">
      <w:pPr>
        <w:rPr>
          <w:sz w:val="12"/>
        </w:rPr>
      </w:pPr>
      <w:r w:rsidRPr="00B45C64">
        <w:rPr>
          <w:sz w:val="12"/>
        </w:rPr>
        <w:t>Veteran feature writer Cameron Ali Fay began to notice a downturn at the beginning of 2022, when Netflix revealed in a bombshell earnings report that it had lost 200,000 subscribers, tanking the streaming giant’s stock.</w:t>
      </w:r>
    </w:p>
    <w:p w14:paraId="4CC83CE7" w14:textId="77777777" w:rsidR="00624E2F" w:rsidRPr="00B45C64" w:rsidRDefault="00624E2F" w:rsidP="00624E2F">
      <w:pPr>
        <w:rPr>
          <w:sz w:val="12"/>
        </w:rPr>
      </w:pPr>
      <w:r w:rsidRPr="00B45C64">
        <w:rPr>
          <w:sz w:val="12"/>
        </w:rPr>
        <w:t>“That caused a lot of shockwaves,” Fay said. “I think every other streaming service was looking at that and thinking, ‘Oh my God, we’ve gotta tighten our belts.’”</w:t>
      </w:r>
    </w:p>
    <w:p w14:paraId="38D5433C" w14:textId="77777777" w:rsidR="00624E2F" w:rsidRPr="00B45C64" w:rsidRDefault="00624E2F" w:rsidP="00624E2F">
      <w:pPr>
        <w:rPr>
          <w:sz w:val="12"/>
        </w:rPr>
      </w:pPr>
      <w:r w:rsidRPr="00B45C64">
        <w:rPr>
          <w:sz w:val="12"/>
        </w:rPr>
        <w:t>Prior to what Fay called “the Netflix ripple effect,” feature writers could count on streamers to invest in original screenplays, even as the theatrical release calendar was decimated by the COVID-19 pandemic and ultra-fixated on established intellectual property.</w:t>
      </w:r>
    </w:p>
    <w:p w14:paraId="68811C0D" w14:textId="77777777" w:rsidR="00624E2F" w:rsidRPr="00B45C64" w:rsidRDefault="00624E2F" w:rsidP="00624E2F">
      <w:pPr>
        <w:rPr>
          <w:sz w:val="12"/>
        </w:rPr>
      </w:pPr>
      <w:r w:rsidRPr="00251F3A">
        <w:rPr>
          <w:rStyle w:val="StyleUnderline"/>
        </w:rPr>
        <w:t>Most feature writers — who aren’t fortunate enough to be operating in the big-budget IP space — have since been left to compete for dwindling streaming deals,</w:t>
      </w:r>
      <w:r w:rsidRPr="00B45C64">
        <w:rPr>
          <w:sz w:val="12"/>
        </w:rPr>
        <w:t xml:space="preserve"> Fay said.</w:t>
      </w:r>
    </w:p>
    <w:p w14:paraId="3C1E14F6" w14:textId="77777777" w:rsidR="00624E2F" w:rsidRPr="00B45C64" w:rsidRDefault="00624E2F" w:rsidP="00624E2F">
      <w:pPr>
        <w:rPr>
          <w:sz w:val="12"/>
        </w:rPr>
      </w:pPr>
      <w:r w:rsidRPr="00B45C64">
        <w:rPr>
          <w:sz w:val="12"/>
        </w:rPr>
        <w:t>“It’s a really difficult business,” Fay added, “and I’ve only seen it get more difficult for the majority of artists in the past 17 years.”</w:t>
      </w:r>
    </w:p>
    <w:p w14:paraId="6916ECF8" w14:textId="77777777" w:rsidR="00624E2F" w:rsidRDefault="00624E2F" w:rsidP="00624E2F">
      <w:pPr>
        <w:rPr>
          <w:rStyle w:val="StyleUnderline"/>
        </w:rPr>
      </w:pPr>
      <w:r w:rsidRPr="006C6009">
        <w:rPr>
          <w:rStyle w:val="StyleUnderline"/>
          <w:highlight w:val="green"/>
        </w:rPr>
        <w:t>The</w:t>
      </w:r>
      <w:r w:rsidRPr="005C123F">
        <w:rPr>
          <w:rStyle w:val="StyleUnderline"/>
        </w:rPr>
        <w:t xml:space="preserve"> WGA </w:t>
      </w:r>
      <w:r w:rsidRPr="006C6009">
        <w:rPr>
          <w:rStyle w:val="StyleUnderline"/>
          <w:highlight w:val="green"/>
        </w:rPr>
        <w:t>strike</w:t>
      </w:r>
      <w:r w:rsidRPr="005C123F">
        <w:rPr>
          <w:rStyle w:val="StyleUnderline"/>
        </w:rPr>
        <w:t xml:space="preserve"> culminated in a historic </w:t>
      </w:r>
      <w:r w:rsidRPr="006C6009">
        <w:rPr>
          <w:rStyle w:val="StyleUnderline"/>
          <w:highlight w:val="green"/>
        </w:rPr>
        <w:t>deal</w:t>
      </w:r>
      <w:r w:rsidRPr="005C123F">
        <w:rPr>
          <w:rStyle w:val="StyleUnderline"/>
        </w:rPr>
        <w:t xml:space="preserve"> in September that </w:t>
      </w:r>
      <w:r w:rsidRPr="006C6009">
        <w:rPr>
          <w:rStyle w:val="StyleUnderline"/>
          <w:highlight w:val="green"/>
        </w:rPr>
        <w:t>raised</w:t>
      </w:r>
      <w:r w:rsidRPr="005C123F">
        <w:rPr>
          <w:rStyle w:val="StyleUnderline"/>
        </w:rPr>
        <w:t xml:space="preserve"> writers’ </w:t>
      </w:r>
      <w:r w:rsidRPr="006C6009">
        <w:rPr>
          <w:rStyle w:val="StyleUnderline"/>
          <w:highlight w:val="green"/>
        </w:rPr>
        <w:t>wages, established AI protections and created</w:t>
      </w:r>
      <w:r w:rsidRPr="005C123F">
        <w:rPr>
          <w:rStyle w:val="StyleUnderline"/>
        </w:rPr>
        <w:t xml:space="preserve"> minimum </w:t>
      </w:r>
      <w:r w:rsidRPr="006C6009">
        <w:rPr>
          <w:rStyle w:val="StyleUnderline"/>
          <w:highlight w:val="green"/>
        </w:rPr>
        <w:t>staffing requirements</w:t>
      </w:r>
      <w:r w:rsidRPr="005C123F">
        <w:rPr>
          <w:rStyle w:val="StyleUnderline"/>
        </w:rPr>
        <w:t>.</w:t>
      </w:r>
    </w:p>
    <w:p w14:paraId="4DA6C962" w14:textId="77777777" w:rsidR="00624E2F" w:rsidRPr="00A2001F" w:rsidRDefault="00624E2F" w:rsidP="00624E2F">
      <w:pPr>
        <w:rPr>
          <w:rFonts w:asciiTheme="minorHAnsi" w:hAnsiTheme="minorHAnsi" w:cstheme="minorHAnsi"/>
          <w:sz w:val="12"/>
        </w:rPr>
      </w:pPr>
    </w:p>
    <w:sectPr w:rsidR="00624E2F" w:rsidRPr="00A200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6ABC" w14:textId="77777777" w:rsidR="009A7A7D" w:rsidRDefault="009A7A7D" w:rsidP="00066D2C">
      <w:r>
        <w:separator/>
      </w:r>
    </w:p>
  </w:endnote>
  <w:endnote w:type="continuationSeparator" w:id="0">
    <w:p w14:paraId="0699E130" w14:textId="77777777" w:rsidR="009A7A7D" w:rsidRDefault="009A7A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A182" w14:textId="77777777" w:rsidR="009A7A7D" w:rsidRDefault="009A7A7D" w:rsidP="00066D2C">
      <w:r>
        <w:separator/>
      </w:r>
    </w:p>
  </w:footnote>
  <w:footnote w:type="continuationSeparator" w:id="0">
    <w:p w14:paraId="15FF3D3F" w14:textId="77777777" w:rsidR="009A7A7D" w:rsidRDefault="009A7A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34856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2B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629"/>
    <w:rsid w:val="003B734D"/>
    <w:rsid w:val="003C177C"/>
    <w:rsid w:val="003C251E"/>
    <w:rsid w:val="003C3CCA"/>
    <w:rsid w:val="003C6CA9"/>
    <w:rsid w:val="003D3B44"/>
    <w:rsid w:val="003D4150"/>
    <w:rsid w:val="003D5367"/>
    <w:rsid w:val="003F06A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470"/>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E2F"/>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B2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A7D"/>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EE"/>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25E3C"/>
  <w15:chartTrackingRefBased/>
  <w15:docId w15:val="{53497356-A048-4488-B333-BAF58177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2BEE"/>
    <w:rPr>
      <w:rFonts w:ascii="Calibri" w:hAnsi="Calibri" w:cs="Calibri"/>
    </w:rPr>
  </w:style>
  <w:style w:type="paragraph" w:styleId="Heading1">
    <w:name w:val="heading 1"/>
    <w:aliases w:val="Pocket"/>
    <w:basedOn w:val="Normal"/>
    <w:next w:val="Normal"/>
    <w:link w:val="Heading1Char"/>
    <w:qFormat/>
    <w:rsid w:val="00EE2B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2B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EE2B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EE2B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2BE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2B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BEE"/>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EE2BE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E2BEE"/>
    <w:rPr>
      <w:color w:val="auto"/>
      <w:u w:val="none"/>
    </w:rPr>
  </w:style>
  <w:style w:type="character" w:customStyle="1" w:styleId="Heading1Char">
    <w:name w:val="Heading 1 Char"/>
    <w:aliases w:val="Pocket Char"/>
    <w:basedOn w:val="DefaultParagraphFont"/>
    <w:link w:val="Heading1"/>
    <w:rsid w:val="00EE2B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2BE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EE2BE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EE2BE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E2BEE"/>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EE2BEE"/>
    <w:rPr>
      <w:b w:val="0"/>
      <w:sz w:val="22"/>
      <w:u w:val="single"/>
    </w:rPr>
  </w:style>
  <w:style w:type="character" w:styleId="Strong">
    <w:name w:val="Strong"/>
    <w:basedOn w:val="DefaultParagraphFont"/>
    <w:uiPriority w:val="22"/>
    <w:semiHidden/>
    <w:qFormat/>
    <w:rsid w:val="00EE2BEE"/>
    <w:rPr>
      <w:b/>
      <w:bCs/>
    </w:rPr>
  </w:style>
  <w:style w:type="character" w:styleId="BookTitle">
    <w:name w:val="Book Title"/>
    <w:basedOn w:val="DefaultParagraphFont"/>
    <w:uiPriority w:val="33"/>
    <w:semiHidden/>
    <w:qFormat/>
    <w:rsid w:val="00EE2BEE"/>
    <w:rPr>
      <w:b/>
      <w:bCs/>
      <w:i/>
      <w:iCs/>
      <w:spacing w:val="5"/>
    </w:rPr>
  </w:style>
  <w:style w:type="character" w:customStyle="1" w:styleId="Heading5Char">
    <w:name w:val="Heading 5 Char"/>
    <w:basedOn w:val="DefaultParagraphFont"/>
    <w:link w:val="Heading5"/>
    <w:uiPriority w:val="9"/>
    <w:semiHidden/>
    <w:rsid w:val="00EE2B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2BEE"/>
  </w:style>
  <w:style w:type="paragraph" w:styleId="Header">
    <w:name w:val="header"/>
    <w:basedOn w:val="Normal"/>
    <w:link w:val="HeaderChar"/>
    <w:uiPriority w:val="99"/>
    <w:semiHidden/>
    <w:rsid w:val="00EE2BEE"/>
    <w:pPr>
      <w:tabs>
        <w:tab w:val="center" w:pos="4680"/>
        <w:tab w:val="right" w:pos="9360"/>
      </w:tabs>
    </w:pPr>
  </w:style>
  <w:style w:type="character" w:customStyle="1" w:styleId="HeaderChar">
    <w:name w:val="Header Char"/>
    <w:basedOn w:val="DefaultParagraphFont"/>
    <w:link w:val="Header"/>
    <w:uiPriority w:val="99"/>
    <w:semiHidden/>
    <w:rsid w:val="00EE2BEE"/>
    <w:rPr>
      <w:rFonts w:ascii="Calibri" w:hAnsi="Calibri" w:cs="Calibri"/>
    </w:rPr>
  </w:style>
  <w:style w:type="paragraph" w:styleId="Footer">
    <w:name w:val="footer"/>
    <w:basedOn w:val="Normal"/>
    <w:link w:val="FooterChar"/>
    <w:uiPriority w:val="99"/>
    <w:semiHidden/>
    <w:rsid w:val="00EE2BEE"/>
    <w:pPr>
      <w:tabs>
        <w:tab w:val="center" w:pos="4680"/>
        <w:tab w:val="right" w:pos="9360"/>
      </w:tabs>
    </w:pPr>
  </w:style>
  <w:style w:type="character" w:customStyle="1" w:styleId="FooterChar">
    <w:name w:val="Footer Char"/>
    <w:basedOn w:val="DefaultParagraphFont"/>
    <w:link w:val="Footer"/>
    <w:uiPriority w:val="99"/>
    <w:semiHidden/>
    <w:rsid w:val="00EE2BEE"/>
    <w:rPr>
      <w:rFonts w:ascii="Calibri" w:hAnsi="Calibri" w:cs="Calibri"/>
    </w:rPr>
  </w:style>
  <w:style w:type="paragraph" w:styleId="BodyText">
    <w:name w:val="Body Text"/>
    <w:basedOn w:val="Normal"/>
    <w:link w:val="BodyTextChar"/>
    <w:uiPriority w:val="99"/>
    <w:semiHidden/>
    <w:unhideWhenUsed/>
    <w:rsid w:val="00EE2BEE"/>
    <w:pPr>
      <w:spacing w:after="120"/>
    </w:pPr>
  </w:style>
  <w:style w:type="character" w:customStyle="1" w:styleId="BodyTextChar">
    <w:name w:val="Body Text Char"/>
    <w:basedOn w:val="DefaultParagraphFont"/>
    <w:link w:val="BodyText"/>
    <w:uiPriority w:val="99"/>
    <w:semiHidden/>
    <w:rsid w:val="00EE2BEE"/>
    <w:rPr>
      <w:rFonts w:ascii="Calibri" w:hAnsi="Calibri" w:cs="Calibri"/>
    </w:rPr>
  </w:style>
  <w:style w:type="paragraph" w:styleId="NoSpacing">
    <w:name w:val="No Spacing"/>
    <w:link w:val="NoSpacingChar"/>
    <w:uiPriority w:val="99"/>
    <w:semiHidden/>
    <w:unhideWhenUsed/>
    <w:qFormat/>
    <w:rsid w:val="00EE2B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2BEE"/>
    <w:rPr>
      <w:rFonts w:ascii="Calibri" w:hAnsi="Calibri" w:cs="Calibri"/>
    </w:rPr>
  </w:style>
  <w:style w:type="character" w:styleId="Hyperlink">
    <w:name w:val="Hyperlink"/>
    <w:basedOn w:val="DefaultParagraphFont"/>
    <w:uiPriority w:val="99"/>
    <w:unhideWhenUsed/>
    <w:rsid w:val="00EE2BEE"/>
    <w:rPr>
      <w:color w:val="0563C1" w:themeColor="hyperlink"/>
      <w:u w:val="single"/>
    </w:rPr>
  </w:style>
  <w:style w:type="character" w:styleId="UnresolvedMention">
    <w:name w:val="Unresolved Mention"/>
    <w:basedOn w:val="DefaultParagraphFont"/>
    <w:uiPriority w:val="99"/>
    <w:semiHidden/>
    <w:unhideWhenUsed/>
    <w:rsid w:val="00EE2BEE"/>
    <w:rPr>
      <w:color w:val="605E5C"/>
      <w:shd w:val="clear" w:color="auto" w:fill="E1DFDD"/>
    </w:rPr>
  </w:style>
  <w:style w:type="paragraph" w:customStyle="1" w:styleId="Undertag">
    <w:name w:val="Undertag"/>
    <w:link w:val="UndertagChar"/>
    <w:autoRedefine/>
    <w:uiPriority w:val="5"/>
    <w:qFormat/>
    <w:rsid w:val="00EE2B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2B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E2BEE"/>
    <w:rPr>
      <w:color w:val="1F3864" w:themeColor="accent1" w:themeShade="80"/>
    </w:rPr>
  </w:style>
  <w:style w:type="character" w:customStyle="1" w:styleId="AnalyticChar">
    <w:name w:val="Analytic Char"/>
    <w:basedOn w:val="DefaultParagraphFont"/>
    <w:link w:val="Analytic"/>
    <w:uiPriority w:val="5"/>
    <w:rsid w:val="00EE2BE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24E2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20822</Words>
  <Characters>118687</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6</cp:revision>
  <dcterms:created xsi:type="dcterms:W3CDTF">2025-09-07T16:20:00Z</dcterms:created>
  <dcterms:modified xsi:type="dcterms:W3CDTF">2025-09-07T17:14:00Z</dcterms:modified>
</cp:coreProperties>
</file>