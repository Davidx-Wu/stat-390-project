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2ECFB" w14:textId="5AB69096" w:rsidR="005D388F" w:rsidRDefault="00B2344C" w:rsidP="00B2344C">
      <w:pPr>
        <w:pStyle w:val="Heading1"/>
      </w:pPr>
      <w:r>
        <w:t>1NC</w:t>
      </w:r>
    </w:p>
    <w:p w14:paraId="66FD3BF6" w14:textId="77777777" w:rsidR="00B2344C" w:rsidRPr="005C7205" w:rsidRDefault="00B2344C" w:rsidP="00B2344C">
      <w:pPr>
        <w:pStyle w:val="Heading4"/>
        <w:rPr>
          <w:rFonts w:cs="Times New Roman"/>
        </w:rPr>
      </w:pPr>
      <w:r>
        <w:rPr>
          <w:rFonts w:cs="Times New Roman"/>
        </w:rPr>
        <w:t>Cartographic capacity for Natives</w:t>
      </w:r>
      <w:r w:rsidRPr="005C7205">
        <w:rPr>
          <w:rFonts w:cs="Times New Roman"/>
        </w:rPr>
        <w:t xml:space="preserve"> </w:t>
      </w:r>
      <w:r w:rsidRPr="00377493">
        <w:rPr>
          <w:rFonts w:cs="Times New Roman"/>
        </w:rPr>
        <w:t>although under conditions of genocide, produced as Human by the court, possessed of political community and their own system of laws</w:t>
      </w:r>
      <w:r>
        <w:rPr>
          <w:rFonts w:cs="Times New Roman"/>
        </w:rPr>
        <w:t>. A</w:t>
      </w:r>
      <w:r w:rsidRPr="00377493">
        <w:rPr>
          <w:rFonts w:cs="Times New Roman"/>
        </w:rPr>
        <w:t xml:space="preserve">nti-blackness is ontologically distinct from other violence, including violence against </w:t>
      </w:r>
      <w:r>
        <w:rPr>
          <w:rFonts w:cs="Times New Roman"/>
        </w:rPr>
        <w:t>Natives</w:t>
      </w:r>
      <w:r w:rsidRPr="00377493">
        <w:rPr>
          <w:rFonts w:cs="Times New Roman"/>
        </w:rPr>
        <w:t xml:space="preserve"> – black dereliction is </w:t>
      </w:r>
      <w:r w:rsidRPr="00377493">
        <w:rPr>
          <w:rFonts w:cs="Times New Roman"/>
          <w:i/>
          <w:u w:val="single"/>
        </w:rPr>
        <w:t>constitutive</w:t>
      </w:r>
      <w:r w:rsidRPr="00377493">
        <w:rPr>
          <w:rFonts w:cs="Times New Roman"/>
        </w:rPr>
        <w:t xml:space="preserve"> of the coherence of the world, making black suffering </w:t>
      </w:r>
      <w:r w:rsidRPr="00377493">
        <w:rPr>
          <w:rFonts w:cs="Times New Roman"/>
          <w:i/>
          <w:u w:val="single"/>
        </w:rPr>
        <w:t>objective</w:t>
      </w:r>
      <w:r w:rsidRPr="00377493">
        <w:rPr>
          <w:rFonts w:cs="Times New Roman"/>
        </w:rPr>
        <w:t xml:space="preserve">, a background condition that gives all other forms of suffering meaning and coherence by contrast – this cemented slavery not as a project of </w:t>
      </w:r>
      <w:r w:rsidRPr="00377493">
        <w:rPr>
          <w:rFonts w:cs="Times New Roman"/>
          <w:i/>
          <w:u w:val="single"/>
        </w:rPr>
        <w:t>property ownership</w:t>
      </w:r>
      <w:r w:rsidRPr="00377493">
        <w:rPr>
          <w:rFonts w:cs="Times New Roman"/>
        </w:rPr>
        <w:t xml:space="preserve"> but instead as </w:t>
      </w:r>
      <w:r w:rsidRPr="00377493">
        <w:rPr>
          <w:rFonts w:cs="Times New Roman"/>
          <w:i/>
          <w:u w:val="single"/>
        </w:rPr>
        <w:t>natal alienation</w:t>
      </w:r>
      <w:r w:rsidRPr="00377493">
        <w:rPr>
          <w:rFonts w:cs="Times New Roman"/>
        </w:rPr>
        <w:t xml:space="preserve"> – production of bodies as bare flesh, lacking kinship ties and severed from any genealogical connection to their past</w:t>
      </w:r>
      <w:r>
        <w:rPr>
          <w:rFonts w:cs="Times New Roman"/>
        </w:rPr>
        <w:t>.</w:t>
      </w:r>
    </w:p>
    <w:p w14:paraId="1BF23BB7" w14:textId="77777777" w:rsidR="00B2344C" w:rsidRPr="00330A8E" w:rsidRDefault="00B2344C" w:rsidP="00B2344C">
      <w:r w:rsidRPr="00330A8E">
        <w:rPr>
          <w:rStyle w:val="Style13ptBold"/>
        </w:rPr>
        <w:t>Wilderson 10</w:t>
      </w:r>
      <w:r>
        <w:rPr>
          <w:rFonts w:cstheme="majorHAnsi"/>
        </w:rPr>
        <w:t xml:space="preserve"> [</w:t>
      </w:r>
      <w:r w:rsidRPr="00C742D9">
        <w:t xml:space="preserve">Frank B. Wilderson III is Associate Professor of African American Studies and Drama at the University of California, Irvine. He is the author of </w:t>
      </w:r>
      <w:proofErr w:type="spellStart"/>
      <w:r w:rsidRPr="00C742D9">
        <w:t>Incognegro</w:t>
      </w:r>
      <w:proofErr w:type="spellEnd"/>
      <w:r w:rsidRPr="00C742D9">
        <w:t>: A Memoir of Exile and Apartheid, winner of the Hurston/Wright Legacy Award and the American Book Award. He is also the recipient of a Literature Fellowship from the National Endowment for the Arts.</w:t>
      </w:r>
      <w:r>
        <w:t xml:space="preserve"> “</w:t>
      </w:r>
      <w:r w:rsidRPr="00C742D9">
        <w:t>Five</w:t>
      </w:r>
      <w:r>
        <w:t>:</w:t>
      </w:r>
      <w:r w:rsidRPr="00C742D9">
        <w:t xml:space="preserve"> Absurd Mobility</w:t>
      </w:r>
      <w:r>
        <w:t xml:space="preserve">” in </w:t>
      </w:r>
      <w:r w:rsidRPr="00C742D9">
        <w:rPr>
          <w:rFonts w:cstheme="majorHAnsi"/>
          <w:i/>
          <w:iCs/>
        </w:rPr>
        <w:t>Red, White &amp; Black: Cinema and the Structure of U.S. Antagonisms</w:t>
      </w:r>
      <w:r>
        <w:rPr>
          <w:rFonts w:cstheme="majorHAnsi"/>
          <w:i/>
          <w:iCs/>
        </w:rPr>
        <w:t>,</w:t>
      </w:r>
      <w:r>
        <w:rPr>
          <w:rFonts w:cstheme="majorHAnsi"/>
        </w:rPr>
        <w:t xml:space="preserve"> Duke University Press, 2010]/</w:t>
      </w:r>
      <w:proofErr w:type="spellStart"/>
      <w:r>
        <w:rPr>
          <w:rFonts w:cstheme="majorHAnsi"/>
        </w:rPr>
        <w:t>liluzisan</w:t>
      </w:r>
      <w:proofErr w:type="spellEnd"/>
    </w:p>
    <w:p w14:paraId="36E98BCF" w14:textId="77777777" w:rsidR="00B2344C" w:rsidRPr="00F32E06" w:rsidRDefault="00B2344C" w:rsidP="00B2344C">
      <w:pPr>
        <w:rPr>
          <w:sz w:val="14"/>
        </w:rPr>
      </w:pPr>
      <w:r w:rsidRPr="00F32E06">
        <w:rPr>
          <w:sz w:val="14"/>
        </w:rPr>
        <w:t>WE NOW TURN to the articulation between “Savage” cinema that self-consciously engages political ethics and the “Savage’s” most unflinching metacommentary on the ontology of suffering. By “Savage” film I mean a film where the director is American Indian. In addition, to qualify as a “Savage” film the narrative strategies of the film must intend for the film’s ethical dilemma(s) to be shouldered by a central figure who is Native American. Though the number of fiction feature films directed by Native Americans in the United States is small compared with films directed by Blacks or Whites, they could all be considered part of our filmography because their scripts and directorial intentions proclaim to be engaged socially and politically, unlike most White-directed films (especially those made in Hollywood) and a growing number of Black-directed films which proclaim themselves to be apolitical—“just” comedy, drama, or suspense.</w:t>
      </w:r>
    </w:p>
    <w:p w14:paraId="38A5641C" w14:textId="77777777" w:rsidR="00B2344C" w:rsidRPr="00F32E06" w:rsidRDefault="00B2344C" w:rsidP="00B2344C">
      <w:pPr>
        <w:rPr>
          <w:sz w:val="14"/>
        </w:rPr>
      </w:pPr>
      <w:r w:rsidRPr="00F32E06">
        <w:rPr>
          <w:sz w:val="14"/>
        </w:rPr>
        <w:t xml:space="preserve">Most non-White and </w:t>
      </w:r>
      <w:proofErr w:type="spellStart"/>
      <w:r w:rsidRPr="00F32E06">
        <w:rPr>
          <w:sz w:val="14"/>
        </w:rPr>
        <w:t>nonheterosexual</w:t>
      </w:r>
      <w:proofErr w:type="spellEnd"/>
      <w:r w:rsidRPr="00F32E06">
        <w:rPr>
          <w:sz w:val="14"/>
        </w:rPr>
        <w:t xml:space="preserve"> people in the United States exist in social and political conflict within its structure. Throughout this book I have been at pains to point out that this is not the same as existing in social and political antagonism to its structure. </w:t>
      </w:r>
      <w:r w:rsidRPr="00F32E06">
        <w:rPr>
          <w:rStyle w:val="StyleUnderline"/>
          <w:highlight w:val="green"/>
        </w:rPr>
        <w:t>The “Savage” and the Slave are</w:t>
      </w:r>
      <w:r w:rsidRPr="00BE7159">
        <w:rPr>
          <w:rStyle w:val="StyleUnderline"/>
        </w:rPr>
        <w:t xml:space="preserve"> positioned as </w:t>
      </w:r>
      <w:r w:rsidRPr="00F32E06">
        <w:rPr>
          <w:rStyle w:val="StyleUnderline"/>
          <w:highlight w:val="green"/>
        </w:rPr>
        <w:t>antagonisms</w:t>
      </w:r>
      <w:r w:rsidRPr="00BE7159">
        <w:rPr>
          <w:rStyle w:val="StyleUnderline"/>
        </w:rPr>
        <w:t xml:space="preserve"> because ethical restoration of their essential losses would</w:t>
      </w:r>
      <w:r>
        <w:rPr>
          <w:rStyle w:val="StyleUnderline"/>
        </w:rPr>
        <w:t xml:space="preserve"> </w:t>
      </w:r>
      <w:r w:rsidRPr="00BE7159">
        <w:rPr>
          <w:rStyle w:val="StyleUnderline"/>
        </w:rPr>
        <w:t>obliterate the cartographic and subjective integrity, respectively, of the Americas</w:t>
      </w:r>
      <w:r w:rsidRPr="00F32E06">
        <w:rPr>
          <w:sz w:val="14"/>
        </w:rPr>
        <w:t xml:space="preserve">, </w:t>
      </w:r>
      <w:r w:rsidRPr="00BE7159">
        <w:rPr>
          <w:rStyle w:val="StyleUnderline"/>
        </w:rPr>
        <w:t>if not the</w:t>
      </w:r>
      <w:r>
        <w:rPr>
          <w:rStyle w:val="StyleUnderline"/>
        </w:rPr>
        <w:t xml:space="preserve"> </w:t>
      </w:r>
      <w:r w:rsidRPr="00BE7159">
        <w:rPr>
          <w:rStyle w:val="StyleUnderline"/>
        </w:rPr>
        <w:t>world</w:t>
      </w:r>
      <w:r w:rsidRPr="00F32E06">
        <w:rPr>
          <w:sz w:val="14"/>
        </w:rPr>
        <w:t xml:space="preserve">. There is, however, a caveat to which I alluded to in chapter 1. </w:t>
      </w:r>
      <w:r w:rsidRPr="00BE7159">
        <w:rPr>
          <w:rStyle w:val="StyleUnderline"/>
        </w:rPr>
        <w:t xml:space="preserve">Whereas </w:t>
      </w:r>
      <w:r w:rsidRPr="00BE7159">
        <w:rPr>
          <w:rStyle w:val="Emphasis"/>
        </w:rPr>
        <w:t>t</w:t>
      </w:r>
      <w:r w:rsidRPr="00F32E06">
        <w:rPr>
          <w:rStyle w:val="Emphasis"/>
          <w:highlight w:val="green"/>
        </w:rPr>
        <w:t>he “Savage” demand for the return of Turtle Island</w:t>
      </w:r>
      <w:r w:rsidRPr="00F32E06">
        <w:rPr>
          <w:sz w:val="14"/>
        </w:rPr>
        <w:t>—</w:t>
      </w:r>
      <w:r w:rsidRPr="00BE7159">
        <w:rPr>
          <w:rStyle w:val="Emphasis"/>
        </w:rPr>
        <w:t>the restoration of sovereignty</w:t>
      </w:r>
      <w:r w:rsidRPr="00F32E06">
        <w:rPr>
          <w:sz w:val="14"/>
        </w:rPr>
        <w:t>—</w:t>
      </w:r>
      <w:r w:rsidRPr="00BE7159">
        <w:rPr>
          <w:rStyle w:val="Emphasis"/>
        </w:rPr>
        <w:t xml:space="preserve">would </w:t>
      </w:r>
      <w:r w:rsidRPr="00F32E06">
        <w:rPr>
          <w:rStyle w:val="Emphasis"/>
          <w:highlight w:val="green"/>
        </w:rPr>
        <w:t>surely obliterate the cartographic integrity of the United States</w:t>
      </w:r>
      <w:r w:rsidRPr="00F32E06">
        <w:rPr>
          <w:sz w:val="14"/>
        </w:rPr>
        <w:t xml:space="preserve">, it is not a foregone conclusion that this demand would obliterate the subjective integrity of the Settler/Master. By </w:t>
      </w:r>
      <w:r w:rsidRPr="00BE7159">
        <w:rPr>
          <w:rStyle w:val="Emphasis"/>
        </w:rPr>
        <w:t xml:space="preserve">dismantling the cartographic </w:t>
      </w:r>
      <w:r w:rsidRPr="00BE7159">
        <w:rPr>
          <w:rStyle w:val="StyleUnderline"/>
        </w:rPr>
        <w:t xml:space="preserve">institutionality of the nation-state, </w:t>
      </w:r>
      <w:r w:rsidRPr="00BE7159">
        <w:rPr>
          <w:rStyle w:val="Emphasis"/>
        </w:rPr>
        <w:t xml:space="preserve">a </w:t>
      </w:r>
      <w:r w:rsidRPr="00F32E06">
        <w:rPr>
          <w:rStyle w:val="Emphasis"/>
          <w:highlight w:val="green"/>
        </w:rPr>
        <w:t>return to Native American paradigms of sovereignty</w:t>
      </w:r>
      <w:r w:rsidRPr="00F32E06">
        <w:rPr>
          <w:sz w:val="14"/>
        </w:rPr>
        <w:t xml:space="preserve"> </w:t>
      </w:r>
      <w:r w:rsidRPr="00F32E06">
        <w:rPr>
          <w:rStyle w:val="StyleUnderline"/>
          <w:highlight w:val="green"/>
        </w:rPr>
        <w:t>need not destroy</w:t>
      </w:r>
      <w:r w:rsidRPr="00BE7159">
        <w:rPr>
          <w:rStyle w:val="StyleUnderline"/>
        </w:rPr>
        <w:t xml:space="preserve"> the </w:t>
      </w:r>
      <w:r w:rsidRPr="00F32E06">
        <w:rPr>
          <w:rStyle w:val="StyleUnderline"/>
          <w:highlight w:val="green"/>
        </w:rPr>
        <w:t>spatial and temporal capacity</w:t>
      </w:r>
      <w:r w:rsidRPr="00BE7159">
        <w:rPr>
          <w:rStyle w:val="StyleUnderline"/>
        </w:rPr>
        <w:t xml:space="preserve"> (the anthropological and historiographic power) </w:t>
      </w:r>
      <w:r w:rsidRPr="00F32E06">
        <w:rPr>
          <w:rStyle w:val="StyleUnderline"/>
          <w:highlight w:val="green"/>
        </w:rPr>
        <w:t>of Human existence</w:t>
      </w:r>
      <w:r w:rsidRPr="00F32E06">
        <w:rPr>
          <w:sz w:val="14"/>
        </w:rPr>
        <w:t xml:space="preserve">. In fact, as the most prolific </w:t>
      </w:r>
      <w:proofErr w:type="spellStart"/>
      <w:r w:rsidRPr="00F32E06">
        <w:rPr>
          <w:sz w:val="14"/>
        </w:rPr>
        <w:t>ontologists</w:t>
      </w:r>
      <w:proofErr w:type="spellEnd"/>
      <w:r w:rsidRPr="00F32E06">
        <w:rPr>
          <w:sz w:val="14"/>
        </w:rPr>
        <w:t xml:space="preserve"> of indigenous sovereignty are quick to point out, </w:t>
      </w:r>
      <w:r w:rsidRPr="00BE7159">
        <w:rPr>
          <w:rStyle w:val="Emphasis"/>
        </w:rPr>
        <w:t xml:space="preserve">such </w:t>
      </w:r>
      <w:r w:rsidRPr="00F32E06">
        <w:rPr>
          <w:rStyle w:val="Emphasis"/>
          <w:highlight w:val="green"/>
        </w:rPr>
        <w:t>a restoration</w:t>
      </w:r>
      <w:r w:rsidRPr="00F32E06">
        <w:rPr>
          <w:sz w:val="14"/>
        </w:rPr>
        <w:t xml:space="preserve">, while bad for the United States as a settlement, </w:t>
      </w:r>
      <w:r w:rsidRPr="00F32E06">
        <w:rPr>
          <w:rStyle w:val="Emphasis"/>
          <w:highlight w:val="green"/>
        </w:rPr>
        <w:t>would ultimately be good for its Settlers</w:t>
      </w:r>
      <w:r w:rsidRPr="00F32E06">
        <w:rPr>
          <w:sz w:val="14"/>
        </w:rPr>
        <w:t xml:space="preserve">. </w:t>
      </w:r>
      <w:r w:rsidRPr="00BE7159">
        <w:rPr>
          <w:rStyle w:val="StyleUnderline"/>
        </w:rPr>
        <w:t xml:space="preserve">This is why so many </w:t>
      </w:r>
      <w:r w:rsidRPr="00F32E06">
        <w:rPr>
          <w:rStyle w:val="Emphasis"/>
          <w:highlight w:val="green"/>
        </w:rPr>
        <w:t>left-leaning and progressive Settlers</w:t>
      </w:r>
      <w:r w:rsidRPr="00F32E06">
        <w:rPr>
          <w:rStyle w:val="StyleUnderline"/>
          <w:highlight w:val="green"/>
        </w:rPr>
        <w:t xml:space="preserve"> take</w:t>
      </w:r>
      <w:r w:rsidRPr="00BE7159">
        <w:rPr>
          <w:rStyle w:val="StyleUnderline"/>
        </w:rPr>
        <w:t xml:space="preserve"> such </w:t>
      </w:r>
      <w:r w:rsidRPr="00F32E06">
        <w:rPr>
          <w:rStyle w:val="Emphasis"/>
          <w:highlight w:val="green"/>
        </w:rPr>
        <w:t>solace in Native American customs and forms of governance</w:t>
      </w:r>
      <w:r w:rsidRPr="00F32E06">
        <w:rPr>
          <w:sz w:val="14"/>
        </w:rPr>
        <w:t xml:space="preserve">—but </w:t>
      </w:r>
      <w:r w:rsidRPr="00F32E06">
        <w:rPr>
          <w:rStyle w:val="Emphasis"/>
        </w:rPr>
        <w:t>only after they have “settled” in</w:t>
      </w:r>
      <w:r w:rsidRPr="00F32E06">
        <w:rPr>
          <w:sz w:val="14"/>
        </w:rPr>
        <w:t xml:space="preserve">. The </w:t>
      </w:r>
      <w:r w:rsidRPr="00F32E06">
        <w:rPr>
          <w:rStyle w:val="StyleUnderline"/>
        </w:rPr>
        <w:t>political common sense of Settler radicalism has drawn freely on the ontological grammar of indigenous sovereignty</w:t>
      </w:r>
      <w:r w:rsidRPr="00BE7159">
        <w:rPr>
          <w:rStyle w:val="StyleUnderline"/>
        </w:rPr>
        <w:t>,</w:t>
      </w:r>
      <w:r w:rsidRPr="00F32E06">
        <w:rPr>
          <w:sz w:val="14"/>
        </w:rPr>
        <w:t xml:space="preserve"> </w:t>
      </w:r>
      <w:r w:rsidRPr="00F32E06">
        <w:rPr>
          <w:rStyle w:val="Emphasis"/>
          <w:highlight w:val="green"/>
        </w:rPr>
        <w:t xml:space="preserve">from Ben Franklin to </w:t>
      </w:r>
      <w:proofErr w:type="spellStart"/>
      <w:r w:rsidRPr="00F32E06">
        <w:rPr>
          <w:rStyle w:val="Emphasis"/>
          <w:highlight w:val="green"/>
        </w:rPr>
        <w:t>antiglobalization</w:t>
      </w:r>
      <w:proofErr w:type="spellEnd"/>
      <w:r w:rsidRPr="00F32E06">
        <w:rPr>
          <w:rStyle w:val="Emphasis"/>
          <w:highlight w:val="green"/>
        </w:rPr>
        <w:t xml:space="preserve"> activists and intellectuals in Seattle</w:t>
      </w:r>
      <w:r w:rsidRPr="00F32E06">
        <w:rPr>
          <w:sz w:val="14"/>
        </w:rPr>
        <w:t>.</w:t>
      </w:r>
    </w:p>
    <w:p w14:paraId="3BFE4CD4" w14:textId="77777777" w:rsidR="00B2344C" w:rsidRPr="00F32E06" w:rsidRDefault="00B2344C" w:rsidP="00B2344C">
      <w:pPr>
        <w:rPr>
          <w:sz w:val="14"/>
        </w:rPr>
      </w:pPr>
      <w:r w:rsidRPr="00F32E06">
        <w:rPr>
          <w:sz w:val="14"/>
        </w:rPr>
        <w:t xml:space="preserve">My argument in part 3 is, first, that sovereignty, as one modality of the “Savage” grammar of suffering, articulates quite well with the two modalities of the Settler/Master’s grammar of suffering, exploitation, and alienation. The second thrust of my argument is that whereas the genocidal modality of the “Savage” grammar of suffering articulates quite well within the two modalities of the Slave’s grammar of suffering, accumulation, and fungibility, Native American film, political texts, and ontological meditations are not predisposed to recognize, much less pursue, this articulation. To put a finer point on it, one could safely say, first, </w:t>
      </w:r>
      <w:r w:rsidRPr="00BE7159">
        <w:rPr>
          <w:rStyle w:val="StyleUnderline"/>
        </w:rPr>
        <w:t xml:space="preserve">that </w:t>
      </w:r>
      <w:r w:rsidRPr="00F32E06">
        <w:rPr>
          <w:rStyle w:val="StyleUnderline"/>
          <w:highlight w:val="green"/>
        </w:rPr>
        <w:t>“Savage” ontological meditations are animated by the network of connections</w:t>
      </w:r>
      <w:r w:rsidRPr="00BE7159">
        <w:rPr>
          <w:rStyle w:val="StyleUnderline"/>
        </w:rPr>
        <w:t xml:space="preserve">, transfers, and displacements </w:t>
      </w:r>
      <w:r w:rsidRPr="00F32E06">
        <w:rPr>
          <w:rStyle w:val="StyleUnderline"/>
          <w:highlight w:val="green"/>
        </w:rPr>
        <w:t>between the</w:t>
      </w:r>
      <w:r w:rsidRPr="00BE7159">
        <w:rPr>
          <w:rStyle w:val="StyleUnderline"/>
        </w:rPr>
        <w:t xml:space="preserve"> constituent </w:t>
      </w:r>
      <w:r w:rsidRPr="00F32E06">
        <w:rPr>
          <w:rStyle w:val="StyleUnderline"/>
          <w:highlight w:val="green"/>
        </w:rPr>
        <w:t>registers of indigenous sovereignty</w:t>
      </w:r>
      <w:r w:rsidRPr="00F32E06">
        <w:rPr>
          <w:sz w:val="14"/>
        </w:rPr>
        <w:t xml:space="preserve"> (</w:t>
      </w:r>
      <w:r w:rsidRPr="00BE7159">
        <w:rPr>
          <w:rStyle w:val="StyleUnderline"/>
        </w:rPr>
        <w:t>governance, land stewardship, kinship structure, custom, language, and cosmology</w:t>
      </w:r>
      <w:r w:rsidRPr="00F32E06">
        <w:rPr>
          <w:sz w:val="14"/>
        </w:rPr>
        <w:t xml:space="preserve">) and the constituent registers of Settler/Master meditations (Marxism, environmentalism, and psychoanalysis); but these ontological meditations do not explore the being of the Indian as a product of genocide (except in the </w:t>
      </w:r>
      <w:r w:rsidRPr="00F32E06">
        <w:rPr>
          <w:sz w:val="14"/>
        </w:rPr>
        <w:lastRenderedPageBreak/>
        <w:t xml:space="preserve">work of a handful of </w:t>
      </w:r>
      <w:proofErr w:type="spellStart"/>
      <w:r w:rsidRPr="00F32E06">
        <w:rPr>
          <w:sz w:val="14"/>
        </w:rPr>
        <w:t>metacommentators</w:t>
      </w:r>
      <w:proofErr w:type="spellEnd"/>
      <w:r w:rsidRPr="00F32E06">
        <w:rPr>
          <w:sz w:val="14"/>
        </w:rPr>
        <w:t xml:space="preserve"> on ontology such as Ward Churchill and, to a lesser extent, Leslie Silko). And </w:t>
      </w:r>
      <w:r w:rsidRPr="00F32E06">
        <w:rPr>
          <w:rStyle w:val="StyleUnderline"/>
          <w:highlight w:val="green"/>
        </w:rPr>
        <w:t>these</w:t>
      </w:r>
      <w:r w:rsidRPr="00BE7159">
        <w:rPr>
          <w:rStyle w:val="StyleUnderline"/>
        </w:rPr>
        <w:t xml:space="preserve"> </w:t>
      </w:r>
      <w:r w:rsidRPr="00F32E06">
        <w:rPr>
          <w:rStyle w:val="StyleUnderline"/>
          <w:highlight w:val="green"/>
        </w:rPr>
        <w:t>meditations are</w:t>
      </w:r>
      <w:r w:rsidRPr="00BE7159">
        <w:rPr>
          <w:rStyle w:val="StyleUnderline"/>
        </w:rPr>
        <w:t xml:space="preserve"> certainly </w:t>
      </w:r>
      <w:r w:rsidRPr="00F32E06">
        <w:rPr>
          <w:rStyle w:val="StyleUnderline"/>
          <w:highlight w:val="green"/>
        </w:rPr>
        <w:t xml:space="preserve">not explorations </w:t>
      </w:r>
      <w:r w:rsidRPr="006F57A3">
        <w:rPr>
          <w:rStyle w:val="StyleUnderline"/>
        </w:rPr>
        <w:t xml:space="preserve">of </w:t>
      </w:r>
      <w:r w:rsidRPr="00F32E06">
        <w:rPr>
          <w:rStyle w:val="StyleUnderline"/>
        </w:rPr>
        <w:t>a network of connections</w:t>
      </w:r>
      <w:r w:rsidRPr="00BE7159">
        <w:rPr>
          <w:rStyle w:val="StyleUnderline"/>
        </w:rPr>
        <w:t xml:space="preserve">, transfers, and displacements </w:t>
      </w:r>
      <w:r w:rsidRPr="00F32E06">
        <w:rPr>
          <w:rStyle w:val="StyleUnderline"/>
          <w:highlight w:val="green"/>
        </w:rPr>
        <w:t xml:space="preserve">between </w:t>
      </w:r>
      <w:r w:rsidRPr="000465E8">
        <w:rPr>
          <w:rStyle w:val="StyleUnderline"/>
        </w:rPr>
        <w:t xml:space="preserve">Red ontological death and Black </w:t>
      </w:r>
      <w:r w:rsidRPr="00353132">
        <w:rPr>
          <w:rStyle w:val="StyleUnderline"/>
          <w:highlight w:val="green"/>
        </w:rPr>
        <w:t>ontological</w:t>
      </w:r>
      <w:r w:rsidRPr="00F32E06">
        <w:rPr>
          <w:rStyle w:val="StyleUnderline"/>
          <w:highlight w:val="green"/>
        </w:rPr>
        <w:t xml:space="preserve"> death</w:t>
      </w:r>
      <w:r w:rsidRPr="00F32E06">
        <w:rPr>
          <w:sz w:val="14"/>
        </w:rPr>
        <w:t>.</w:t>
      </w:r>
    </w:p>
    <w:p w14:paraId="25D645DF" w14:textId="77777777" w:rsidR="00B2344C" w:rsidRPr="00F32E06" w:rsidRDefault="00B2344C" w:rsidP="00B2344C">
      <w:pPr>
        <w:rPr>
          <w:sz w:val="14"/>
        </w:rPr>
      </w:pPr>
      <w:r w:rsidRPr="00F32E06">
        <w:rPr>
          <w:sz w:val="14"/>
        </w:rPr>
        <w:t>Second, one could argue that the small corpus of socially engaged films directed by Native Americans privileges an ensemble of questions animated by sovereign loss. However, the libidinal economy of cinema is so powerful that the questions catalyzed by genocide as a grammar of suffering often force their way into the discourse of these films with a vengeance that exceeds their meek appearance in (or omission from) the scripts, which, nonetheless, tend to exert their authority by policing the cinematic exploration of genocide with the sovereign power of the narrative.</w:t>
      </w:r>
    </w:p>
    <w:p w14:paraId="28434239" w14:textId="77777777" w:rsidR="00B2344C" w:rsidRPr="00F32E06" w:rsidRDefault="00B2344C" w:rsidP="00B2344C">
      <w:pPr>
        <w:rPr>
          <w:sz w:val="14"/>
        </w:rPr>
      </w:pPr>
      <w:r w:rsidRPr="00F32E06">
        <w:rPr>
          <w:sz w:val="14"/>
        </w:rPr>
        <w:t xml:space="preserve">Heretofore, little has been written which comments on the disinclination of “Savage” ontological meditations to explore the network of connections, transfers, and displacements between </w:t>
      </w:r>
      <w:proofErr w:type="gramStart"/>
      <w:r w:rsidRPr="00F32E06">
        <w:rPr>
          <w:sz w:val="14"/>
        </w:rPr>
        <w:t>Red</w:t>
      </w:r>
      <w:proofErr w:type="gramEnd"/>
      <w:r w:rsidRPr="00F32E06">
        <w:rPr>
          <w:sz w:val="14"/>
        </w:rPr>
        <w:t xml:space="preserve"> death and Black death. This section will end with an analysis of this disinclination and its alarming consequences for “Savage” cinema. Most alarming is the fact that half of the seven or eight feature films directed by Native Americans in the past thirty years, Peter Bratt’s Follow Me Home (1996), Lou Diamond Phillips’s Sioux City (1994), Sherman Alexie’s The Business of </w:t>
      </w:r>
      <w:proofErr w:type="spellStart"/>
      <w:r w:rsidRPr="00F32E06">
        <w:rPr>
          <w:sz w:val="14"/>
        </w:rPr>
        <w:t>Fancydancing</w:t>
      </w:r>
      <w:proofErr w:type="spellEnd"/>
      <w:r w:rsidRPr="00F32E06">
        <w:rPr>
          <w:sz w:val="14"/>
        </w:rPr>
        <w:t xml:space="preserve"> (2002), and Chris Eyre’s Skins (2002), are not content to balance the pathos of their ethical dilemmas solely on the back of White supremacy. In these films the aesthetic argument as regards </w:t>
      </w:r>
      <w:r w:rsidRPr="00F32E06">
        <w:rPr>
          <w:rStyle w:val="StyleUnderline"/>
        </w:rPr>
        <w:t xml:space="preserve">the </w:t>
      </w:r>
      <w:r w:rsidRPr="00F32E06">
        <w:rPr>
          <w:rStyle w:val="StyleUnderline"/>
          <w:highlight w:val="green"/>
        </w:rPr>
        <w:t>history (and continuation) of Native extinction rests</w:t>
      </w:r>
      <w:r w:rsidRPr="00F32E06">
        <w:rPr>
          <w:rStyle w:val="StyleUnderline"/>
        </w:rPr>
        <w:t xml:space="preserve"> as much </w:t>
      </w:r>
      <w:r w:rsidRPr="00F32E06">
        <w:rPr>
          <w:rStyle w:val="StyleUnderline"/>
          <w:highlight w:val="green"/>
        </w:rPr>
        <w:t>on the iconography and symbolism of Blackness</w:t>
      </w:r>
      <w:r w:rsidRPr="00F32E06">
        <w:rPr>
          <w:rStyle w:val="StyleUnderline"/>
        </w:rPr>
        <w:t xml:space="preserve"> as it does on the iconography and symbolism of White supremacy</w:t>
      </w:r>
      <w:r w:rsidRPr="00F32E06">
        <w:rPr>
          <w:sz w:val="14"/>
        </w:rPr>
        <w:t xml:space="preserve">. When I say “as much” I do not mean a quantitative, one for one, pilgrim’s progress in which Indian films envision Native encounters with Black people as being historically, or even empirically, the source of their extinction—cinema is seldom called to such a rational and conscious account. By “as much” I mean that these films sometimes </w:t>
      </w:r>
      <w:r w:rsidRPr="00F32E06">
        <w:rPr>
          <w:rStyle w:val="StyleUnderline"/>
        </w:rPr>
        <w:t xml:space="preserve">seek </w:t>
      </w:r>
      <w:r w:rsidRPr="00F32E06">
        <w:rPr>
          <w:rStyle w:val="StyleUnderline"/>
          <w:highlight w:val="green"/>
        </w:rPr>
        <w:t>to persuade</w:t>
      </w:r>
      <w:r w:rsidRPr="00F32E06">
        <w:rPr>
          <w:rStyle w:val="StyleUnderline"/>
        </w:rPr>
        <w:t xml:space="preserve"> the spectator that </w:t>
      </w:r>
      <w:r w:rsidRPr="00F32E06">
        <w:rPr>
          <w:rStyle w:val="StyleUnderline"/>
          <w:highlight w:val="green"/>
        </w:rPr>
        <w:t>the suffering of Indianness</w:t>
      </w:r>
      <w:r w:rsidRPr="00F32E06">
        <w:rPr>
          <w:rStyle w:val="StyleUnderline"/>
        </w:rPr>
        <w:t xml:space="preserve"> is untenable, </w:t>
      </w:r>
      <w:r w:rsidRPr="00F32E06">
        <w:rPr>
          <w:rStyle w:val="StyleUnderline"/>
          <w:highlight w:val="green"/>
        </w:rPr>
        <w:t>cannot be justified</w:t>
      </w:r>
      <w:r w:rsidRPr="00F32E06">
        <w:rPr>
          <w:rStyle w:val="StyleUnderline"/>
        </w:rPr>
        <w:t>, and should not be endured</w:t>
      </w:r>
      <w:r w:rsidRPr="00F32E06">
        <w:rPr>
          <w:sz w:val="14"/>
        </w:rPr>
        <w:t xml:space="preserve">. None would argue with the political and economic reasoning of such claims. But their </w:t>
      </w:r>
      <w:r w:rsidRPr="00F32E06">
        <w:rPr>
          <w:rStyle w:val="Emphasis"/>
        </w:rPr>
        <w:t>libidinal “reasoning,”</w:t>
      </w:r>
      <w:r w:rsidRPr="00F32E06">
        <w:rPr>
          <w:sz w:val="14"/>
        </w:rPr>
        <w:t xml:space="preserve"> manifest in some of the most emotionally charged scenes, </w:t>
      </w:r>
      <w:r w:rsidRPr="00F32E06">
        <w:rPr>
          <w:rStyle w:val="Emphasis"/>
          <w:highlight w:val="green"/>
        </w:rPr>
        <w:t>relies on Settler civil society’s long-standing commonplace and quotidian phobias</w:t>
      </w:r>
      <w:r w:rsidRPr="00F32E06">
        <w:rPr>
          <w:sz w:val="14"/>
        </w:rPr>
        <w:t xml:space="preserve"> inspired by the image- and acoustic-based iconography </w:t>
      </w:r>
      <w:r w:rsidRPr="00F32E06">
        <w:rPr>
          <w:rStyle w:val="Emphasis"/>
          <w:highlight w:val="green"/>
        </w:rPr>
        <w:t>of Blackness as an unspecified and undisputed threat</w:t>
      </w:r>
      <w:r w:rsidRPr="00F32E06">
        <w:rPr>
          <w:sz w:val="14"/>
        </w:rPr>
        <w:t xml:space="preserve">: for example, the quotidian depravity of Black rap music (Skins), the figure of the cold and aggressive Black woman (The Business of </w:t>
      </w:r>
      <w:proofErr w:type="spellStart"/>
      <w:r w:rsidRPr="00F32E06">
        <w:rPr>
          <w:sz w:val="14"/>
        </w:rPr>
        <w:t>Fancydancing</w:t>
      </w:r>
      <w:proofErr w:type="spellEnd"/>
      <w:r w:rsidRPr="00F32E06">
        <w:rPr>
          <w:sz w:val="14"/>
        </w:rPr>
        <w:t xml:space="preserve">), the loud and impossible Black male taskmaster (Sioux City),1 and the </w:t>
      </w:r>
      <w:proofErr w:type="spellStart"/>
      <w:r w:rsidRPr="00F32E06">
        <w:rPr>
          <w:sz w:val="14"/>
        </w:rPr>
        <w:t>vestmentary</w:t>
      </w:r>
      <w:proofErr w:type="spellEnd"/>
      <w:r w:rsidRPr="00F32E06">
        <w:rPr>
          <w:sz w:val="14"/>
        </w:rPr>
        <w:t xml:space="preserve"> and </w:t>
      </w:r>
      <w:proofErr w:type="spellStart"/>
      <w:r w:rsidRPr="00F32E06">
        <w:rPr>
          <w:sz w:val="14"/>
        </w:rPr>
        <w:t>kinesic</w:t>
      </w:r>
      <w:proofErr w:type="spellEnd"/>
      <w:r w:rsidRPr="00F32E06">
        <w:rPr>
          <w:sz w:val="14"/>
        </w:rPr>
        <w:t xml:space="preserve"> codes of mise </w:t>
      </w:r>
      <w:proofErr w:type="spellStart"/>
      <w:r w:rsidRPr="00F32E06">
        <w:rPr>
          <w:sz w:val="14"/>
        </w:rPr>
        <w:t>en</w:t>
      </w:r>
      <w:proofErr w:type="spellEnd"/>
      <w:r w:rsidRPr="00F32E06">
        <w:rPr>
          <w:sz w:val="14"/>
        </w:rPr>
        <w:t xml:space="preserve"> </w:t>
      </w:r>
      <w:proofErr w:type="spellStart"/>
      <w:r w:rsidRPr="00F32E06">
        <w:rPr>
          <w:sz w:val="14"/>
        </w:rPr>
        <w:t>scène</w:t>
      </w:r>
      <w:proofErr w:type="spellEnd"/>
      <w:r w:rsidRPr="00F32E06">
        <w:rPr>
          <w:sz w:val="14"/>
        </w:rPr>
        <w:t xml:space="preserve"> commonly accrued to Black youth qua criminal (Skins). </w:t>
      </w:r>
      <w:r w:rsidRPr="00F32E06">
        <w:rPr>
          <w:rStyle w:val="Emphasis"/>
          <w:highlight w:val="green"/>
        </w:rPr>
        <w:t>The Black</w:t>
      </w:r>
      <w:r w:rsidRPr="00F32E06">
        <w:rPr>
          <w:sz w:val="14"/>
        </w:rPr>
        <w:t xml:space="preserve"> in both “Savage” and Settler cinema </w:t>
      </w:r>
      <w:r w:rsidRPr="00632C2E">
        <w:rPr>
          <w:rStyle w:val="Emphasis"/>
        </w:rPr>
        <w:t xml:space="preserve">is commonly </w:t>
      </w:r>
      <w:r w:rsidRPr="00F32E06">
        <w:rPr>
          <w:rStyle w:val="Emphasis"/>
          <w:highlight w:val="green"/>
        </w:rPr>
        <w:t>imagined as a threat to sovereignty and civil society, respectively</w:t>
      </w:r>
      <w:r w:rsidRPr="00F32E06">
        <w:rPr>
          <w:sz w:val="14"/>
        </w:rPr>
        <w:t xml:space="preserve">. Furthermore, </w:t>
      </w:r>
      <w:r w:rsidRPr="00F32E06">
        <w:rPr>
          <w:rStyle w:val="Emphasis"/>
        </w:rPr>
        <w:t xml:space="preserve">the imaginative labor around this threat in common </w:t>
      </w:r>
      <w:r w:rsidRPr="00F32E06">
        <w:rPr>
          <w:rStyle w:val="Emphasis"/>
          <w:highlight w:val="green"/>
        </w:rPr>
        <w:t>secures coherence for the grammar of “Savage” sovereignty</w:t>
      </w:r>
      <w:r w:rsidRPr="00F32E06">
        <w:rPr>
          <w:sz w:val="14"/>
          <w:highlight w:val="green"/>
        </w:rPr>
        <w:t>.</w:t>
      </w:r>
      <w:r w:rsidRPr="00F32E06">
        <w:rPr>
          <w:sz w:val="14"/>
        </w:rPr>
        <w:t xml:space="preserve"> My argument here is one </w:t>
      </w:r>
      <w:proofErr w:type="gramStart"/>
      <w:r w:rsidRPr="00F32E06">
        <w:rPr>
          <w:sz w:val="14"/>
        </w:rPr>
        <w:t>never before</w:t>
      </w:r>
      <w:proofErr w:type="gramEnd"/>
      <w:r w:rsidRPr="00F32E06">
        <w:rPr>
          <w:sz w:val="14"/>
        </w:rPr>
        <w:t xml:space="preserve"> made in film studies, Native American studies, Black studies, or, for that matter, comparative ethnic studies. It will proceed not only by examining what a benchmark film like Chris Eyre’s Skins yields symptomatically but also by extensively exploring Native American ontological commentaries. In short, whereas the coherence of Native American cinema may not reproduce the White supremacy of Settler/Master cinema, its grammar of suffering, and the way that grammar labors cinematically, depends on what I will call </w:t>
      </w:r>
      <w:r w:rsidRPr="005E0A5C">
        <w:rPr>
          <w:rStyle w:val="Emphasis"/>
          <w:highlight w:val="green"/>
        </w:rPr>
        <w:t>“Savage” Negrophobia—a Native American brand of anxiety as regards the Slave</w:t>
      </w:r>
      <w:r w:rsidRPr="00F32E06">
        <w:rPr>
          <w:sz w:val="14"/>
        </w:rPr>
        <w:t xml:space="preserve">, which is foundational not only to the emerging filmography of “Savage” cinema but also to the more substantial and </w:t>
      </w:r>
      <w:r w:rsidRPr="005E0A5C">
        <w:rPr>
          <w:rStyle w:val="Emphasis"/>
          <w:highlight w:val="green"/>
        </w:rPr>
        <w:t>established archive of Native American political common sense</w:t>
      </w:r>
      <w:r w:rsidRPr="00F32E06">
        <w:rPr>
          <w:sz w:val="14"/>
        </w:rPr>
        <w:t xml:space="preserve"> and metacommentaries on “Savage” ontology.</w:t>
      </w:r>
    </w:p>
    <w:p w14:paraId="37503FC0" w14:textId="77777777" w:rsidR="00B2344C" w:rsidRPr="00F32E06" w:rsidRDefault="00B2344C" w:rsidP="00B2344C">
      <w:pPr>
        <w:rPr>
          <w:sz w:val="14"/>
        </w:rPr>
      </w:pPr>
      <w:r w:rsidRPr="00F32E06">
        <w:rPr>
          <w:sz w:val="14"/>
        </w:rPr>
        <w:t xml:space="preserve">Why does the Black in “Savage” cinema cause anxiety when, </w:t>
      </w:r>
      <w:proofErr w:type="gramStart"/>
      <w:r w:rsidRPr="00F32E06">
        <w:rPr>
          <w:sz w:val="14"/>
        </w:rPr>
        <w:t>in point of fact</w:t>
      </w:r>
      <w:proofErr w:type="gramEnd"/>
      <w:r w:rsidRPr="00F32E06">
        <w:rPr>
          <w:sz w:val="14"/>
        </w:rPr>
        <w:t>, the “Savage,” like the Slave, is a structural antagonist of the Settler/Master—and when this anxiety is the lifeblood of Settler/Master cinema? As we saw in chapter 2, Blackness does indeed pose a real threat to civil society, yet it would seem not to pose a threat to the reservation, that terra nullius on the border of civil society. Why, then, does Blackness appear in cinema to be as threatening to the death zone of the “Savage” as it is to the life zone of the Settler? The answer to this question is imbricated in the way Native American ontological meditations, political common sense, and films privilege the sovereign modality of the “Savage” grammar of suffering to the near exclusion of the genocide modality.</w:t>
      </w:r>
    </w:p>
    <w:p w14:paraId="1CAA87B0" w14:textId="77777777" w:rsidR="00B2344C" w:rsidRPr="00F32E06" w:rsidRDefault="00B2344C" w:rsidP="00B2344C">
      <w:pPr>
        <w:rPr>
          <w:sz w:val="14"/>
        </w:rPr>
      </w:pPr>
      <w:r w:rsidRPr="00F32E06">
        <w:rPr>
          <w:sz w:val="14"/>
        </w:rPr>
        <w:t xml:space="preserve">My AIM is to illustrate how a film marked as “Savage” by the position of its director and diegetic </w:t>
      </w:r>
      <w:r w:rsidRPr="008B6325">
        <w:rPr>
          <w:rStyle w:val="StyleUnderline"/>
        </w:rPr>
        <w:t>figures labors imaginatively in ways which accompany the discursive labor of “Savage” ethics</w:t>
      </w:r>
      <w:r w:rsidRPr="00F32E06">
        <w:rPr>
          <w:sz w:val="14"/>
        </w:rPr>
        <w:t>—</w:t>
      </w:r>
      <w:r w:rsidRPr="008B6325">
        <w:rPr>
          <w:rStyle w:val="StyleUnderline"/>
        </w:rPr>
        <w:t>ethics manifest in the ontology of genocide and sovereignty</w:t>
      </w:r>
      <w:r w:rsidRPr="00F32E06">
        <w:rPr>
          <w:sz w:val="14"/>
        </w:rPr>
        <w:t>. I also will explore those cinematic moments when the “Savage” film becomes so invested in the register of “Savage” ontology animated by questions of sovereignty that it crowds out its own existential register of genocide and thus reproduces aesthetic gestures that articulate all too well with Settler civil society’s touchstones of cohesion.</w:t>
      </w:r>
    </w:p>
    <w:p w14:paraId="552423BB" w14:textId="77777777" w:rsidR="00B2344C" w:rsidRPr="00F34A29" w:rsidRDefault="00B2344C" w:rsidP="00B2344C">
      <w:pPr>
        <w:rPr>
          <w:sz w:val="14"/>
        </w:rPr>
      </w:pPr>
      <w:r w:rsidRPr="00F32E06">
        <w:rPr>
          <w:sz w:val="14"/>
        </w:rPr>
        <w:t xml:space="preserve">The crowding out, or </w:t>
      </w:r>
      <w:r w:rsidRPr="008B6325">
        <w:rPr>
          <w:rStyle w:val="StyleUnderline"/>
        </w:rPr>
        <w:t>disavowal, of the genocide modality allows the Settler</w:t>
      </w:r>
      <w:proofErr w:type="gramStart"/>
      <w:r w:rsidRPr="008B6325">
        <w:rPr>
          <w:rStyle w:val="StyleUnderline"/>
        </w:rPr>
        <w:t>/“</w:t>
      </w:r>
      <w:proofErr w:type="gramEnd"/>
      <w:r w:rsidRPr="008B6325">
        <w:rPr>
          <w:rStyle w:val="StyleUnderline"/>
        </w:rPr>
        <w:t xml:space="preserve">Savage” struggle to appear as a conflict rather than as an antagonism. </w:t>
      </w:r>
      <w:r w:rsidRPr="00F32E06">
        <w:rPr>
          <w:sz w:val="14"/>
        </w:rPr>
        <w:t xml:space="preserve">This has therapeutic value for both the “Savage” and the Settler: the mind can grasp the fight, conceptually put it into words. To say, “You stole my land and pilfered and appropriated my culture” and then produce books, articles, and films that travel back and forth along the vectors of those conceptually coherent accusations is less threatening to the integrity of the ego, than to say, “You culled me down from 19 million to 250,000.”2 Books, articles, and films, bound up as they are in the semiotics of representation, are simply scandalized by such an accusation. The modes of address and rhetorical conventions of symbolic intervention (i.e., the machinations of hegemony) seem too small for the task. But </w:t>
      </w:r>
      <w:r w:rsidRPr="008B6325">
        <w:rPr>
          <w:rStyle w:val="StyleUnderline"/>
        </w:rPr>
        <w:t>the always already disabled condition of symbolic intervention when confronted with genocide—the fact that hegemony has no symbols for genocide</w:t>
      </w:r>
      <w:r w:rsidRPr="00F32E06">
        <w:rPr>
          <w:sz w:val="14"/>
        </w:rPr>
        <w:t xml:space="preserve"> (and I do not mean the event of genocide which a people might experience at one time or another, but rather </w:t>
      </w:r>
      <w:r w:rsidRPr="00632C2E">
        <w:rPr>
          <w:rStyle w:val="StyleUnderline"/>
        </w:rPr>
        <w:t>genocide as an idiom power which literally produces two positions out of two peoples: one as subjects, the other as objects</w:t>
      </w:r>
      <w:r w:rsidRPr="00F32E06">
        <w:rPr>
          <w:sz w:val="14"/>
        </w:rPr>
        <w:t xml:space="preserve">)—in </w:t>
      </w:r>
      <w:r w:rsidRPr="00632C2E">
        <w:rPr>
          <w:rStyle w:val="Emphasis"/>
        </w:rPr>
        <w:t>no way lessens its status as a constituent element of “Savage” ontology.</w:t>
      </w:r>
      <w:r w:rsidRPr="00F32E06">
        <w:rPr>
          <w:sz w:val="14"/>
        </w:rPr>
        <w:t xml:space="preserve"> We will </w:t>
      </w:r>
      <w:r w:rsidRPr="00F32E06">
        <w:rPr>
          <w:sz w:val="14"/>
        </w:rPr>
        <w:lastRenderedPageBreak/>
        <w:t xml:space="preserve">explore the work of director Chris Eyre </w:t>
      </w:r>
      <w:proofErr w:type="gramStart"/>
      <w:r w:rsidRPr="00F32E06">
        <w:rPr>
          <w:sz w:val="14"/>
        </w:rPr>
        <w:t>in order to</w:t>
      </w:r>
      <w:proofErr w:type="gramEnd"/>
      <w:r w:rsidRPr="00F32E06">
        <w:rPr>
          <w:sz w:val="14"/>
        </w:rPr>
        <w:t xml:space="preserve"> see, inter alia, where a more antagonistic formulation of sovereignty attempts to break through, where it is disavowed in the cinematic articulation of “the Treaty,” and to what degree Eyre is able to embrace genocide as a structural lack. </w:t>
      </w:r>
    </w:p>
    <w:p w14:paraId="667BB0FF" w14:textId="77777777" w:rsidR="00B2344C" w:rsidRDefault="00B2344C" w:rsidP="00B2344C"/>
    <w:p w14:paraId="32420E57" w14:textId="10EC19ED" w:rsidR="00B2344C" w:rsidRDefault="00353132" w:rsidP="00B2344C">
      <w:pPr>
        <w:pStyle w:val="Heading4"/>
      </w:pPr>
      <w:r>
        <w:t xml:space="preserve">UTD’s </w:t>
      </w:r>
      <w:r w:rsidR="00B2344C">
        <w:t xml:space="preserve">project of liberation within the world operates on a grammar of suffering of exploitation and alienation which is parasitic upon the fungibility and captivity of blackness as the condition of possibility that makes </w:t>
      </w:r>
      <w:r w:rsidR="00B2344C">
        <w:t>grounded normativity</w:t>
      </w:r>
      <w:r w:rsidR="00B2344C">
        <w:t xml:space="preserve"> thinkable. </w:t>
      </w:r>
    </w:p>
    <w:p w14:paraId="2B2CE212" w14:textId="77777777" w:rsidR="00B2344C" w:rsidRPr="00E2788B" w:rsidRDefault="00B2344C" w:rsidP="00B2344C">
      <w:pPr>
        <w:rPr>
          <w:sz w:val="20"/>
          <w:szCs w:val="20"/>
        </w:rPr>
      </w:pPr>
      <w:r w:rsidRPr="005B094C">
        <w:rPr>
          <w:b/>
          <w:bCs/>
          <w:sz w:val="26"/>
          <w:szCs w:val="26"/>
        </w:rPr>
        <w:t xml:space="preserve">Wilderson </w:t>
      </w:r>
      <w:r w:rsidRPr="007418AD">
        <w:rPr>
          <w:sz w:val="20"/>
          <w:szCs w:val="20"/>
        </w:rPr>
        <w:t>III</w:t>
      </w:r>
      <w:r w:rsidRPr="005B094C">
        <w:rPr>
          <w:sz w:val="20"/>
          <w:szCs w:val="20"/>
        </w:rPr>
        <w:t>, Frank B. </w:t>
      </w:r>
      <w:r w:rsidRPr="005B094C">
        <w:rPr>
          <w:i/>
          <w:iCs/>
          <w:sz w:val="20"/>
          <w:szCs w:val="20"/>
        </w:rPr>
        <w:t>Red, white &amp; black: Cinema and the structure of US antagonisms</w:t>
      </w:r>
      <w:r w:rsidRPr="005B094C">
        <w:rPr>
          <w:sz w:val="20"/>
          <w:szCs w:val="20"/>
        </w:rPr>
        <w:t>. Duke University Press, 20</w:t>
      </w:r>
      <w:r w:rsidRPr="005B094C">
        <w:rPr>
          <w:b/>
          <w:bCs/>
          <w:sz w:val="26"/>
          <w:szCs w:val="26"/>
        </w:rPr>
        <w:t>10</w:t>
      </w:r>
      <w:r w:rsidRPr="005B094C">
        <w:rPr>
          <w:sz w:val="20"/>
          <w:szCs w:val="20"/>
        </w:rPr>
        <w:t xml:space="preserve">. [Frank B. Wilderson, III is an award-winning writer, poet, scholar, activist and emerging filmmaker. Dr. Wilderson spent five years in South Africa as an elected official in the African National Congress during the country’s transition from apartheid and was a member of the ANC’s armed wing </w:t>
      </w:r>
      <w:proofErr w:type="spellStart"/>
      <w:r w:rsidRPr="005B094C">
        <w:rPr>
          <w:sz w:val="20"/>
          <w:szCs w:val="20"/>
        </w:rPr>
        <w:t>uMkhonto</w:t>
      </w:r>
      <w:proofErr w:type="spellEnd"/>
      <w:r w:rsidRPr="005B094C">
        <w:rPr>
          <w:sz w:val="20"/>
          <w:szCs w:val="20"/>
        </w:rPr>
        <w:t xml:space="preserve"> we Sizwe. He also lectured at the University of Witwatersrand (a White English medium university in Johannesburg), Vista University (a Black English medium, Afrikaner-controlled university in Soweto), and Khanya College (a tertiary-level liberation school for activist youth whose studies had been “interrupted” by the revolution). He served as a Market Theater dramaturge and worked on an all-Black South African cast production of the Black American play </w:t>
      </w:r>
      <w:r w:rsidRPr="005B094C">
        <w:rPr>
          <w:i/>
          <w:iCs/>
          <w:sz w:val="20"/>
          <w:szCs w:val="20"/>
        </w:rPr>
        <w:t>The Colored Museum</w:t>
      </w:r>
      <w:r w:rsidRPr="005B094C">
        <w:rPr>
          <w:sz w:val="20"/>
          <w:szCs w:val="20"/>
        </w:rPr>
        <w:t>; and as an elected official in the (ANC-aligned) Congress of South African Writers.]</w:t>
      </w:r>
      <w:r>
        <w:rPr>
          <w:sz w:val="20"/>
          <w:szCs w:val="20"/>
        </w:rPr>
        <w:t xml:space="preserve"> // [NW]   </w:t>
      </w:r>
    </w:p>
    <w:p w14:paraId="73E9846F" w14:textId="77777777" w:rsidR="00B2344C" w:rsidRPr="00043F60" w:rsidRDefault="00B2344C" w:rsidP="00B2344C">
      <w:pPr>
        <w:rPr>
          <w:u w:val="single"/>
        </w:rPr>
      </w:pPr>
      <w:r w:rsidRPr="00011E4A">
        <w:rPr>
          <w:sz w:val="16"/>
        </w:rPr>
        <w:t xml:space="preserve">This is one of several moments in Black Skin, White Masks when Fanon splits the hair between social oppression and structural suffering, making it possible to theorize the impossibility of a Black ontology (thus allowing us to meditate on how the Black suffers) without being chained to the philosophical and rhetorical demands of analogy, demands which the evidentiary register of social oppression (i.e., how many Jews died in the ovens, how many Blacks were lost in the Middle Passage) normally imposes on such meditations. </w:t>
      </w:r>
      <w:r w:rsidRPr="00BB3FB1">
        <w:rPr>
          <w:highlight w:val="yellow"/>
          <w:u w:val="single"/>
        </w:rPr>
        <w:t>The</w:t>
      </w:r>
      <w:r w:rsidRPr="00BB3FB1">
        <w:rPr>
          <w:u w:val="single"/>
        </w:rPr>
        <w:t xml:space="preserve"> ruse of analogy erroneously locates Blacks in the world</w:t>
      </w:r>
      <w:r w:rsidRPr="00A97C1A">
        <w:rPr>
          <w:u w:val="single"/>
        </w:rPr>
        <w:t xml:space="preserve">—a place where they have not been since the dawning of Blackness. This </w:t>
      </w:r>
      <w:r w:rsidRPr="00011E4A">
        <w:rPr>
          <w:highlight w:val="yellow"/>
          <w:u w:val="single"/>
        </w:rPr>
        <w:t xml:space="preserve">attempt to position the Black in the world by way of analogy is </w:t>
      </w:r>
      <w:r w:rsidRPr="00BB3FB1">
        <w:rPr>
          <w:u w:val="single"/>
        </w:rPr>
        <w:t xml:space="preserve">not only </w:t>
      </w:r>
      <w:r w:rsidRPr="00011E4A">
        <w:rPr>
          <w:highlight w:val="yellow"/>
          <w:u w:val="single"/>
        </w:rPr>
        <w:t>a mystification</w:t>
      </w:r>
      <w:r w:rsidRPr="00A97C1A">
        <w:rPr>
          <w:u w:val="single"/>
        </w:rPr>
        <w:t xml:space="preserve">, and often erasure, </w:t>
      </w:r>
      <w:r w:rsidRPr="00011E4A">
        <w:rPr>
          <w:highlight w:val="yellow"/>
          <w:u w:val="single"/>
        </w:rPr>
        <w:t>of Blackness’s grammar of suffering (accumulation and fungibility</w:t>
      </w:r>
      <w:r w:rsidRPr="00A97C1A">
        <w:rPr>
          <w:u w:val="single"/>
        </w:rPr>
        <w:t xml:space="preserve"> or the status of being non-Human) </w:t>
      </w:r>
      <w:r w:rsidRPr="00BB3FB1">
        <w:rPr>
          <w:highlight w:val="yellow"/>
          <w:u w:val="single"/>
        </w:rPr>
        <w:t xml:space="preserve">but </w:t>
      </w:r>
      <w:r w:rsidRPr="00BB3FB1">
        <w:rPr>
          <w:u w:val="single"/>
        </w:rPr>
        <w:t>simultaneously</w:t>
      </w:r>
      <w:r w:rsidRPr="00BB3FB1">
        <w:rPr>
          <w:highlight w:val="yellow"/>
          <w:u w:val="single"/>
        </w:rPr>
        <w:t xml:space="preserve"> also a </w:t>
      </w:r>
      <w:r w:rsidRPr="00011E4A">
        <w:rPr>
          <w:highlight w:val="yellow"/>
          <w:u w:val="single"/>
        </w:rPr>
        <w:t>provision for civil society</w:t>
      </w:r>
      <w:r w:rsidRPr="00A97C1A">
        <w:rPr>
          <w:u w:val="single"/>
        </w:rPr>
        <w:t xml:space="preserve">, promising an enabling modality for Human ethical dilemmas. It is a mystification and an erasure because, </w:t>
      </w:r>
      <w:r w:rsidRPr="00011E4A">
        <w:rPr>
          <w:highlight w:val="yellow"/>
          <w:u w:val="single"/>
        </w:rPr>
        <w:t>whereas Masters may share the same fantasies as Slaves</w:t>
      </w:r>
      <w:r w:rsidRPr="00A97C1A">
        <w:rPr>
          <w:u w:val="single"/>
        </w:rPr>
        <w:t xml:space="preserve">, and Slaves can speak as though they have the same interests as Masters, </w:t>
      </w:r>
      <w:r w:rsidRPr="00011E4A">
        <w:rPr>
          <w:highlight w:val="yellow"/>
          <w:u w:val="single"/>
        </w:rPr>
        <w:t>their grammars of suffering are irreconcilable</w:t>
      </w:r>
      <w:r w:rsidRPr="00A97C1A">
        <w:rPr>
          <w:u w:val="single"/>
        </w:rPr>
        <w:t>.</w:t>
      </w:r>
      <w:r w:rsidRPr="00011E4A">
        <w:rPr>
          <w:sz w:val="16"/>
        </w:rPr>
        <w:t xml:space="preserve"> In dragging his interlocutors kicking and screaming through “Fact of Blackness,” or what Ronald Judy has translated more pointedly as “The Lived Experience of the Black,” </w:t>
      </w:r>
      <w:r w:rsidRPr="00A97C1A">
        <w:rPr>
          <w:u w:val="single"/>
        </w:rPr>
        <w:t>Fanon is not attempting to play “oppression Olympics” and thus draw conclusions that Blacks are at the top of every empirical hierarchy of social discrimination</w:t>
      </w:r>
      <w:r w:rsidRPr="00011E4A">
        <w:rPr>
          <w:sz w:val="16"/>
        </w:rPr>
        <w:t>, though that case has also been made.3 Having established that, yes, the Jew is oppressed (and, yes, the Black is oppressed), Fanon refuses to let the lived experience of oppression dictate the terms of his meditations on suffering. “The Jew,” he writes, “belongs to the race of those [who] since the beginning of time have never known cannibalism. What an idea, to eat one’s father! Simple enough one has only not to be a nigger</w:t>
      </w:r>
      <w:proofErr w:type="gramStart"/>
      <w:r w:rsidRPr="00011E4A">
        <w:rPr>
          <w:sz w:val="16"/>
        </w:rPr>
        <w:t>. . . .</w:t>
      </w:r>
      <w:proofErr w:type="gramEnd"/>
      <w:r w:rsidRPr="00011E4A">
        <w:rPr>
          <w:sz w:val="16"/>
        </w:rPr>
        <w:t xml:space="preserve"> in my case everything takes on a new guise. I am the slave not of an idea others have of me but of my own appearance.”4 </w:t>
      </w:r>
      <w:r w:rsidRPr="00AB7EC9">
        <w:rPr>
          <w:u w:val="single"/>
        </w:rPr>
        <w:t>Two tensions are at work here. One operates under the labor of ethical dilemmas</w:t>
      </w:r>
      <w:proofErr w:type="gramStart"/>
      <w:r w:rsidRPr="00011E4A">
        <w:rPr>
          <w:sz w:val="16"/>
        </w:rPr>
        <w:t>—“</w:t>
      </w:r>
      <w:proofErr w:type="gramEnd"/>
      <w:r w:rsidRPr="00011E4A">
        <w:rPr>
          <w:sz w:val="16"/>
        </w:rPr>
        <w:t xml:space="preserve">simple enough one has only not to be a nigger.”5 </w:t>
      </w:r>
      <w:r w:rsidRPr="00AB7EC9">
        <w:rPr>
          <w:u w:val="single"/>
        </w:rPr>
        <w:t>This, I submit, is the essence of being for the White and non-Black position: ontology scaled down to a global common denominator. The other tension is found in the impossibility of ethical dilemmas for the Black: “I am,” Fanon writes, “a slave not of an idea others have of me but of my own appearance.</w:t>
      </w:r>
      <w:r w:rsidRPr="00011E4A">
        <w:rPr>
          <w:sz w:val="16"/>
        </w:rPr>
        <w:t>” Being can thus be thought of, in the first ontological instance, as non-</w:t>
      </w:r>
      <w:proofErr w:type="spellStart"/>
      <w:r w:rsidRPr="00011E4A">
        <w:rPr>
          <w:sz w:val="16"/>
        </w:rPr>
        <w:t>niggerness</w:t>
      </w:r>
      <w:proofErr w:type="spellEnd"/>
      <w:r w:rsidRPr="00011E4A">
        <w:rPr>
          <w:sz w:val="16"/>
        </w:rPr>
        <w:t xml:space="preserve">, and slavery then as </w:t>
      </w:r>
      <w:proofErr w:type="spellStart"/>
      <w:r w:rsidRPr="00011E4A">
        <w:rPr>
          <w:sz w:val="16"/>
        </w:rPr>
        <w:t>niggerness</w:t>
      </w:r>
      <w:proofErr w:type="spellEnd"/>
      <w:r w:rsidRPr="00011E4A">
        <w:rPr>
          <w:sz w:val="16"/>
        </w:rPr>
        <w:t xml:space="preserve">. The visual field, “my own appearance,” is the cut, the mechanism that elaborates the division between the </w:t>
      </w:r>
      <w:proofErr w:type="spellStart"/>
      <w:r w:rsidRPr="00011E4A">
        <w:rPr>
          <w:sz w:val="16"/>
        </w:rPr>
        <w:t>nonniggerness</w:t>
      </w:r>
      <w:proofErr w:type="spellEnd"/>
      <w:r w:rsidRPr="00011E4A">
        <w:rPr>
          <w:sz w:val="16"/>
        </w:rPr>
        <w:t xml:space="preserve"> and slavery, the difference between the living and the dead. </w:t>
      </w:r>
      <w:r w:rsidRPr="00BB3FB1">
        <w:rPr>
          <w:b/>
          <w:bCs/>
          <w:u w:val="single"/>
        </w:rPr>
        <w:t xml:space="preserve">Whereas </w:t>
      </w:r>
      <w:r w:rsidRPr="00011E4A">
        <w:rPr>
          <w:b/>
          <w:bCs/>
          <w:highlight w:val="yellow"/>
          <w:u w:val="single"/>
        </w:rPr>
        <w:t xml:space="preserve">Humans exist on </w:t>
      </w:r>
      <w:r w:rsidRPr="00BB3FB1">
        <w:rPr>
          <w:b/>
          <w:bCs/>
          <w:u w:val="single"/>
        </w:rPr>
        <w:t xml:space="preserve">some </w:t>
      </w:r>
      <w:r w:rsidRPr="00011E4A">
        <w:rPr>
          <w:b/>
          <w:bCs/>
          <w:highlight w:val="yellow"/>
          <w:u w:val="single"/>
        </w:rPr>
        <w:t>plane of being and</w:t>
      </w:r>
      <w:r w:rsidRPr="00E977D3">
        <w:rPr>
          <w:b/>
          <w:bCs/>
          <w:u w:val="single"/>
        </w:rPr>
        <w:t xml:space="preserve"> thus </w:t>
      </w:r>
      <w:r w:rsidRPr="00011E4A">
        <w:rPr>
          <w:b/>
          <w:bCs/>
          <w:highlight w:val="yellow"/>
          <w:u w:val="single"/>
        </w:rPr>
        <w:t>can become</w:t>
      </w:r>
      <w:r w:rsidRPr="00E977D3">
        <w:rPr>
          <w:b/>
          <w:bCs/>
          <w:u w:val="single"/>
        </w:rPr>
        <w:t xml:space="preserve"> existentially </w:t>
      </w:r>
      <w:r w:rsidRPr="00011E4A">
        <w:rPr>
          <w:b/>
          <w:bCs/>
          <w:highlight w:val="yellow"/>
          <w:u w:val="single"/>
        </w:rPr>
        <w:t>present through some struggle for, of, or through recognition, Blacks cannot reach this plane</w:t>
      </w:r>
      <w:r w:rsidRPr="00E977D3">
        <w:rPr>
          <w:b/>
          <w:bCs/>
          <w:u w:val="single"/>
        </w:rPr>
        <w:t>.</w:t>
      </w:r>
      <w:r w:rsidRPr="00011E4A">
        <w:rPr>
          <w:sz w:val="16"/>
        </w:rPr>
        <w:t xml:space="preserve">6 Spillers, Fanon, and Hartman maintain that </w:t>
      </w:r>
      <w:r w:rsidRPr="00E977D3">
        <w:rPr>
          <w:u w:val="single"/>
        </w:rPr>
        <w:t xml:space="preserve">the </w:t>
      </w:r>
      <w:r w:rsidRPr="00011E4A">
        <w:rPr>
          <w:highlight w:val="yellow"/>
          <w:u w:val="single"/>
        </w:rPr>
        <w:t xml:space="preserve">violence that continually repositions the Black as a void of historical movement is without analog in the suffering </w:t>
      </w:r>
      <w:r w:rsidRPr="00BB3FB1">
        <w:rPr>
          <w:u w:val="single"/>
        </w:rPr>
        <w:t xml:space="preserve">dynamics </w:t>
      </w:r>
      <w:r w:rsidRPr="00011E4A">
        <w:rPr>
          <w:highlight w:val="yellow"/>
          <w:u w:val="single"/>
        </w:rPr>
        <w:t>of the ontologically alive.</w:t>
      </w:r>
      <w:r w:rsidRPr="00E977D3">
        <w:rPr>
          <w:u w:val="single"/>
        </w:rPr>
        <w:t xml:space="preserve"> The </w:t>
      </w:r>
      <w:r w:rsidRPr="00BB3FB1">
        <w:rPr>
          <w:highlight w:val="yellow"/>
          <w:u w:val="single"/>
        </w:rPr>
        <w:t>violence that turns the African into a thing</w:t>
      </w:r>
      <w:r w:rsidRPr="00E977D3">
        <w:rPr>
          <w:u w:val="single"/>
        </w:rPr>
        <w:t xml:space="preserve"> is without analog because it </w:t>
      </w:r>
      <w:r w:rsidRPr="00011E4A">
        <w:rPr>
          <w:highlight w:val="yellow"/>
          <w:u w:val="single"/>
        </w:rPr>
        <w:t>does not simply oppress the Black through</w:t>
      </w:r>
      <w:r w:rsidRPr="00E977D3">
        <w:rPr>
          <w:u w:val="single"/>
        </w:rPr>
        <w:t xml:space="preserve"> tactile and </w:t>
      </w:r>
      <w:r w:rsidRPr="00011E4A">
        <w:rPr>
          <w:highlight w:val="yellow"/>
          <w:u w:val="single"/>
        </w:rPr>
        <w:t xml:space="preserve">empirical technologies </w:t>
      </w:r>
      <w:r w:rsidRPr="00BB3FB1">
        <w:rPr>
          <w:u w:val="single"/>
        </w:rPr>
        <w:t>of oppression</w:t>
      </w:r>
      <w:r w:rsidRPr="00011E4A">
        <w:rPr>
          <w:sz w:val="16"/>
        </w:rPr>
        <w:t>, like the “little family quarrels” which for Fanon the Jewish Holocaust exemplifies</w:t>
      </w:r>
      <w:r w:rsidRPr="00E977D3">
        <w:rPr>
          <w:u w:val="single"/>
        </w:rPr>
        <w:t xml:space="preserve">. </w:t>
      </w:r>
      <w:r w:rsidRPr="00BB3FB1">
        <w:rPr>
          <w:highlight w:val="yellow"/>
          <w:u w:val="single"/>
        </w:rPr>
        <w:t>Rather,</w:t>
      </w:r>
      <w:r w:rsidRPr="00E977D3">
        <w:rPr>
          <w:u w:val="single"/>
        </w:rPr>
        <w:t xml:space="preserve"> the gratuitous violence of the Black’s first ontological instance, the Middle </w:t>
      </w:r>
      <w:r w:rsidRPr="00E977D3">
        <w:rPr>
          <w:u w:val="single"/>
        </w:rPr>
        <w:lastRenderedPageBreak/>
        <w:t>Passage</w:t>
      </w:r>
      <w:r w:rsidRPr="00011E4A">
        <w:rPr>
          <w:highlight w:val="yellow"/>
          <w:u w:val="single"/>
        </w:rPr>
        <w:t>, “wiped out [</w:t>
      </w:r>
      <w:r w:rsidRPr="00E977D3">
        <w:rPr>
          <w:u w:val="single"/>
        </w:rPr>
        <w:t xml:space="preserve">his or her] </w:t>
      </w:r>
      <w:r w:rsidRPr="00011E4A">
        <w:rPr>
          <w:highlight w:val="yellow"/>
          <w:u w:val="single"/>
        </w:rPr>
        <w:t>metaphysics</w:t>
      </w:r>
      <w:r w:rsidRPr="00011E4A">
        <w:rPr>
          <w:sz w:val="16"/>
        </w:rPr>
        <w:t xml:space="preserve"> . . . </w:t>
      </w:r>
      <w:r w:rsidRPr="00E977D3">
        <w:rPr>
          <w:u w:val="single"/>
        </w:rPr>
        <w:t>his [or her] customs and sources on which they are based.”</w:t>
      </w:r>
      <w:r w:rsidRPr="00011E4A">
        <w:rPr>
          <w:sz w:val="16"/>
        </w:rPr>
        <w:t xml:space="preserve">7 Jews went into Auschwitz and came out as Jews. Africans went into the ships and came out as Blacks. The former is a Human holocaust; the latter is a Human and a metaphysical holocaust. That is why it makes little sense to attempt analogy: the Jews have the Dead (the </w:t>
      </w:r>
      <w:proofErr w:type="spellStart"/>
      <w:r w:rsidRPr="00011E4A">
        <w:rPr>
          <w:sz w:val="16"/>
        </w:rPr>
        <w:t>Muselmann</w:t>
      </w:r>
      <w:proofErr w:type="spellEnd"/>
      <w:r w:rsidRPr="00011E4A">
        <w:rPr>
          <w:sz w:val="16"/>
        </w:rPr>
        <w:t xml:space="preserve">) among them; the Dead have the Blacks among them. </w:t>
      </w:r>
      <w:r w:rsidRPr="00E977D3">
        <w:rPr>
          <w:u w:val="single"/>
        </w:rPr>
        <w:t>This violence which turns a body into flesh, ripped apart literally and imaginatively, destroys the possibility of ontology because it positions the Black in an infinite and indeterminately horrifying and open vulnerability, an object made available (which is to say fungible) for any subject. As such, “the black has no ontological resistance in the eyes of the white man” or, more precisely, in the eyes of Humanity</w:t>
      </w:r>
      <w:r w:rsidRPr="00CA21C4">
        <w:rPr>
          <w:u w:val="single"/>
        </w:rPr>
        <w:t xml:space="preserve">.8 </w:t>
      </w:r>
      <w:r w:rsidRPr="00011E4A">
        <w:rPr>
          <w:u w:val="single"/>
        </w:rPr>
        <w:t xml:space="preserve">How is it that </w:t>
      </w:r>
      <w:r w:rsidRPr="00BB3FB1">
        <w:rPr>
          <w:highlight w:val="yellow"/>
          <w:u w:val="single"/>
        </w:rPr>
        <w:t xml:space="preserve">the Black </w:t>
      </w:r>
      <w:r w:rsidRPr="00011E4A">
        <w:rPr>
          <w:highlight w:val="yellow"/>
          <w:u w:val="single"/>
        </w:rPr>
        <w:t>appears to partner with the senior and junior partners of civil society</w:t>
      </w:r>
      <w:r w:rsidRPr="00011E4A">
        <w:rPr>
          <w:sz w:val="16"/>
        </w:rPr>
        <w:t xml:space="preserve"> (Whites and colored immigrants, respectively), </w:t>
      </w:r>
      <w:r w:rsidRPr="00011E4A">
        <w:rPr>
          <w:b/>
          <w:bCs/>
          <w:u w:val="single"/>
        </w:rPr>
        <w:t xml:space="preserve">when in point of fact the Black is not in the world? The answer lies </w:t>
      </w:r>
      <w:r w:rsidRPr="00011E4A">
        <w:rPr>
          <w:b/>
          <w:bCs/>
          <w:highlight w:val="yellow"/>
          <w:u w:val="single"/>
        </w:rPr>
        <w:t>in the ruse of analogy.</w:t>
      </w:r>
      <w:r w:rsidRPr="00011E4A">
        <w:rPr>
          <w:highlight w:val="yellow"/>
          <w:u w:val="single"/>
        </w:rPr>
        <w:t xml:space="preserve"> By acting as if the Black is </w:t>
      </w:r>
      <w:r w:rsidRPr="00BB3FB1">
        <w:rPr>
          <w:u w:val="single"/>
        </w:rPr>
        <w:t>present,</w:t>
      </w:r>
      <w:r w:rsidRPr="00CA21C4">
        <w:rPr>
          <w:u w:val="single"/>
        </w:rPr>
        <w:t xml:space="preserve"> coherent, </w:t>
      </w:r>
      <w:r w:rsidRPr="00BB3FB1">
        <w:rPr>
          <w:u w:val="single"/>
        </w:rPr>
        <w:t>and</w:t>
      </w:r>
      <w:r w:rsidRPr="00CA21C4">
        <w:rPr>
          <w:u w:val="single"/>
        </w:rPr>
        <w:t xml:space="preserve"> above all </w:t>
      </w:r>
      <w:r w:rsidRPr="00011E4A">
        <w:rPr>
          <w:highlight w:val="yellow"/>
          <w:u w:val="single"/>
        </w:rPr>
        <w:t>human</w:t>
      </w:r>
      <w:r w:rsidRPr="00CA21C4">
        <w:rPr>
          <w:u w:val="single"/>
        </w:rPr>
        <w:t>,</w:t>
      </w:r>
      <w:r w:rsidRPr="00011E4A">
        <w:rPr>
          <w:sz w:val="16"/>
        </w:rPr>
        <w:t xml:space="preserve"> Black film theorists are “allowed” to meditate on cinema only after “consenting” to a </w:t>
      </w:r>
      <w:r w:rsidRPr="00011E4A">
        <w:rPr>
          <w:highlight w:val="yellow"/>
          <w:u w:val="single"/>
        </w:rPr>
        <w:t>structural adjustment</w:t>
      </w:r>
      <w:r w:rsidRPr="00CA21C4">
        <w:rPr>
          <w:u w:val="single"/>
        </w:rPr>
        <w:t xml:space="preserve">.9 Such an adjustment, </w:t>
      </w:r>
      <w:r w:rsidRPr="00011E4A">
        <w:rPr>
          <w:highlight w:val="yellow"/>
          <w:u w:val="single"/>
        </w:rPr>
        <w:t>required for</w:t>
      </w:r>
      <w:r w:rsidRPr="00CA21C4">
        <w:rPr>
          <w:u w:val="single"/>
        </w:rPr>
        <w:t xml:space="preserve"> the “privilege” of </w:t>
      </w:r>
      <w:r w:rsidRPr="00011E4A">
        <w:rPr>
          <w:highlight w:val="yellow"/>
          <w:u w:val="single"/>
        </w:rPr>
        <w:t>participating in the political economy</w:t>
      </w:r>
      <w:r w:rsidRPr="00CA21C4">
        <w:rPr>
          <w:u w:val="single"/>
        </w:rPr>
        <w:t xml:space="preserve"> of academe, is not unlike the structural adjustment debtor nations must adhere to for the privilege of securing a loan: signing on the dotted line means </w:t>
      </w:r>
      <w:r w:rsidRPr="00011E4A">
        <w:rPr>
          <w:highlight w:val="yellow"/>
          <w:u w:val="single"/>
        </w:rPr>
        <w:t>feigning ontological capacity</w:t>
      </w:r>
      <w:r w:rsidRPr="00CA21C4">
        <w:rPr>
          <w:u w:val="single"/>
        </w:rPr>
        <w:t xml:space="preserve"> regardless of the fact that Blackness is in capacity in its most pure and unadulterated form. It </w:t>
      </w:r>
      <w:r w:rsidRPr="00011E4A">
        <w:rPr>
          <w:highlight w:val="yellow"/>
          <w:u w:val="single"/>
        </w:rPr>
        <w:t>means theorizing Blackness as “borrowed institutionality.”</w:t>
      </w:r>
      <w:r w:rsidRPr="00011E4A">
        <w:rPr>
          <w:sz w:val="16"/>
        </w:rPr>
        <w:t xml:space="preserve">10 Ronald Judy’s book (Dis)Forming the American Canon: African- Arabic Slave Narratives and the Vernacular and his essay “On the Question of Nigga Authenticity” critique the Black intelligentsia for building aesthetic canons out of slave narratives and hardcore rap on the belief that Blacks can “write [themselves] into being.”11 Judy acknowledges that in such projects one finds genuine and rigorous attention to the issue that concerns Blacks as a social formation, namely, resistance. But he is less than sanguine about the power of resistance which so many Black scholars impute to the slave narrative in particular and, by extension, to the “canon” of Black literature, Black music, and Black film: In writing the death of the African body, Equiano[’s eighteenth-century slave narrative] gains voice and emerges from the abject muteness of objectivity into productive subjectivity. It should not be forgotten that the abject muteness of the body is not to not exist, to be without effect. The abject body is the very stuff, the material, of experiential effect. </w:t>
      </w:r>
      <w:r w:rsidRPr="00562CFF">
        <w:rPr>
          <w:u w:val="single"/>
        </w:rPr>
        <w:t>Writing the death of the African body is an enforced abstraction. It is an interdiction of the African, a censorship to be inarticulate, to not compel, to have no capacity to move, to be without effect, without agency, without thought.</w:t>
      </w:r>
      <w:r w:rsidRPr="00011E4A">
        <w:rPr>
          <w:sz w:val="16"/>
        </w:rPr>
        <w:t xml:space="preserve"> The muted African body is overwritten by the Negro, and the Negro that emerges in the ink flow of Equiano’s pen is that which has overwritten itself and so becomes the representation of the very body it sits on.12 Judy is an Afro-pessimist, not an </w:t>
      </w:r>
      <w:proofErr w:type="spellStart"/>
      <w:r w:rsidRPr="00011E4A">
        <w:rPr>
          <w:sz w:val="16"/>
        </w:rPr>
        <w:t>Afrocentrist</w:t>
      </w:r>
      <w:proofErr w:type="spellEnd"/>
      <w:r w:rsidRPr="00011E4A">
        <w:rPr>
          <w:sz w:val="16"/>
        </w:rPr>
        <w:t>. For him the Negro is a symbol that cannot “enable the representation of meaning [because] it has no referent.”13 Such is the gratuitousness of the violence that made the Negro. But it is precisely to this illusive symbolic resistance (an aspiration to “productive subjectivity”), as opposed to the Negro’s “abject muteness,” and certainly not to the Slave’s gratuitous violence, that many Black scholars in general, and Black film theorists in particular, aspire when interpreting their cultural objects. My claim regarding Black film theory, modeled on Judy’s claim concerning Black studies more broadly, is that it tries to chart a project of resistance with an ensemble of questions that fortify and extend the interlocutory life of what might be called a Black film canon. But herein lies the rub</w:t>
      </w:r>
      <w:r w:rsidRPr="00BF1ABB">
        <w:rPr>
          <w:u w:val="single"/>
        </w:rPr>
        <w:t>, in the form of a structural adjustment imposed on Black film scholars themselves</w:t>
      </w:r>
      <w:r w:rsidRPr="00011E4A">
        <w:rPr>
          <w:sz w:val="16"/>
        </w:rPr>
        <w:t xml:space="preserve">. “Resistance through canon formation,” Judy writes, </w:t>
      </w:r>
      <w:r w:rsidRPr="00BF1ABB">
        <w:rPr>
          <w:u w:val="single"/>
        </w:rPr>
        <w:t>must be “legitimated on the grounds of conservation, the conservation of authenticity’s integrity</w:t>
      </w:r>
      <w:r w:rsidRPr="008A18A4">
        <w:rPr>
          <w:u w:val="single"/>
        </w:rPr>
        <w:t>.”14 A tenet that threads through Judy’s work is that throughout modernity and postmodernity (or postindustrial society, as Judy’s echoing of Antonio Negri prefers) “Black authenticity” is an oxymoron, a notion as absurd as “rebellious property,”15 for it requires the kind of ontological integrity which the Slave cannot claim. The structural adjustment imposed on Black academics is, however, vital to the well-being of civil society.</w:t>
      </w:r>
      <w:r w:rsidRPr="00011E4A">
        <w:rPr>
          <w:sz w:val="16"/>
        </w:rPr>
        <w:t xml:space="preserve"> It provides the political economy of academia with a stable “collegial” atmosphere in which the selection of topics, the distribution of concerns, esprit de corps, emphasis, and the bounding of debate within acceptable limits appear to be “shared” by all because all admit to sharing them. But Judy suggests that the mere presence of the Black and his or her project, albeit adjusted structurally, threatens the fabric of this “stable” economy by threatening its structure of exchange: “Not only are the conjunctive operations of discourses of knowledge and power that so define the way in which academic fields get authenticated implicated in the academic instituting of Afro-American studies, but so is the instability entailed in the nature of academic work. That instability is discernable even in the university’s function as conservator.”16 This academy-wide instability, predicated on the mere presence of the Black and his or her object, has three crisis-prone elements which Blackness, should it ever become unadjusted, could unleash. First, African American studies cannot delimit “a unique object field” (i.e., a set of literary texts, or a Black film canon) which threatens the nature of academic work, for Black studies itself is indexical of the fact that “the object field— that is, the texts—has no ontological status, but issues from specific historical discursive practices and aesthetics.” Second, these “specific historical discursive practices and aesthetics,” heterogeneous as they might be at the level of content, are homogeneous to the extent that their genealogies cannot recognize and incorporate the figure of the Slave. As a result, “interjecting the slave narrative into the privileged site of literary expression </w:t>
      </w:r>
      <w:r w:rsidRPr="00011E4A">
        <w:rPr>
          <w:sz w:val="16"/>
        </w:rPr>
        <w:lastRenderedPageBreak/>
        <w:t xml:space="preserve">achieves, in effect, a (dis)formation of the field of American literary history” and, by extension, the field of Black film studies. “The slave narrative as a process by which a textual economy is constituted—as a topography through which the African American achieves an emancipatory subversion of the propriety of slavery—jeopardizes the genealogy of Reason.”17 Once Reason’s very genealogy is jeopardized then its content, for example, the idea of “dominium,” has no ground to stand on. We will see, below, how and why “dominion” is recognized as a constituent element of the Indian’s subjectivity and how this recognition enables partial incorporation. A third point, however, proves just as unsettling, if not more so, than a crisis in the genealogy of Reason. For if Slave narratives as an object field have “no ontological status,” such that the field’s insertion into the field of literary history can disform not just the field of literary studies but the field of knowledge itself (the paradigm of exchange within the political economy of academia), and (dis)form the hegemony of Reason’s genealogy, then what does this tell us about the ontological status of narrating Slave themselves? This question awaits both the Black filmmaker and the Black film theorist. It is menacing and unbearable. The intensity of its ethicality is so terrifying that, as a space to be inhabited and terror to be embraced, it can be seized by a significant number of Black artists and theorists only at those moments when a critical mass of Slaves </w:t>
      </w:r>
      <w:proofErr w:type="gramStart"/>
      <w:r w:rsidRPr="00011E4A">
        <w:rPr>
          <w:sz w:val="16"/>
        </w:rPr>
        <w:t>have</w:t>
      </w:r>
      <w:proofErr w:type="gramEnd"/>
      <w:r w:rsidRPr="00011E4A">
        <w:rPr>
          <w:sz w:val="16"/>
        </w:rPr>
        <w:t xml:space="preserve"> embraced this terror in the streets. Normally, in moments such as the present (with no such mass movement in the streets), the “effect of delineating a peculiar African American historiography” seems menacing and unbearable to the lone Black scholar; and so the Black scholar labors—unwittingly, Judy implies—to adjust the structure of his or her own “</w:t>
      </w:r>
      <w:proofErr w:type="spellStart"/>
      <w:r w:rsidRPr="00011E4A">
        <w:rPr>
          <w:sz w:val="16"/>
        </w:rPr>
        <w:t>nonrecuperable</w:t>
      </w:r>
      <w:proofErr w:type="spellEnd"/>
      <w:r w:rsidRPr="00011E4A">
        <w:rPr>
          <w:sz w:val="16"/>
        </w:rPr>
        <w:t xml:space="preserve"> negativity” in order to tell “a story of an emerging subjectivity’s triumphant struggle to discover its identity” and thereby ascend “from the abject muteness of objectivity into productive subjectivity.”18 </w:t>
      </w:r>
      <w:r w:rsidRPr="006609BF">
        <w:rPr>
          <w:u w:val="single"/>
        </w:rPr>
        <w:t xml:space="preserve">The </w:t>
      </w:r>
      <w:r w:rsidRPr="00011E4A">
        <w:rPr>
          <w:highlight w:val="yellow"/>
          <w:u w:val="single"/>
        </w:rPr>
        <w:t>dread under which such aspirations to Human capacity labor</w:t>
      </w:r>
      <w:r w:rsidRPr="006609BF">
        <w:rPr>
          <w:u w:val="single"/>
        </w:rPr>
        <w:t xml:space="preserve"> (a labor of disavowal) </w:t>
      </w:r>
      <w:r w:rsidRPr="00011E4A">
        <w:rPr>
          <w:highlight w:val="yellow"/>
          <w:u w:val="single"/>
        </w:rPr>
        <w:t>is catalyzed by</w:t>
      </w:r>
      <w:r w:rsidRPr="006609BF">
        <w:rPr>
          <w:u w:val="single"/>
        </w:rPr>
        <w:t xml:space="preserve"> the </w:t>
      </w:r>
      <w:r w:rsidRPr="00011E4A">
        <w:rPr>
          <w:highlight w:val="yellow"/>
          <w:u w:val="single"/>
        </w:rPr>
        <w:t>knowledge</w:t>
      </w:r>
      <w:r w:rsidRPr="006609BF">
        <w:rPr>
          <w:u w:val="single"/>
        </w:rPr>
        <w:t xml:space="preserve">, however unconscious, </w:t>
      </w:r>
      <w:r w:rsidRPr="00011E4A">
        <w:rPr>
          <w:highlight w:val="yellow"/>
          <w:u w:val="single"/>
        </w:rPr>
        <w:t>that civil society is held together by a structural prohibition against</w:t>
      </w:r>
      <w:r w:rsidRPr="006609BF">
        <w:rPr>
          <w:u w:val="single"/>
        </w:rPr>
        <w:t xml:space="preserve"> recognizing and </w:t>
      </w:r>
      <w:r w:rsidRPr="00011E4A">
        <w:rPr>
          <w:highlight w:val="yellow"/>
          <w:u w:val="single"/>
        </w:rPr>
        <w:t>incorporating a being that is dead,</w:t>
      </w:r>
      <w:r w:rsidRPr="006609BF">
        <w:rPr>
          <w:u w:val="single"/>
        </w:rPr>
        <w:t xml:space="preserve"> despite the fact that this being is sentient and so appears to be very much alive</w:t>
      </w:r>
      <w:r w:rsidRPr="00B91995">
        <w:rPr>
          <w:u w:val="single"/>
        </w:rPr>
        <w:t xml:space="preserve">. </w:t>
      </w:r>
      <w:r w:rsidRPr="00BB3FB1">
        <w:rPr>
          <w:u w:val="single"/>
        </w:rPr>
        <w:t>Civil society cannot embrace</w:t>
      </w:r>
      <w:r w:rsidRPr="00B91995">
        <w:rPr>
          <w:u w:val="single"/>
        </w:rPr>
        <w:t xml:space="preserve"> what Saidiya Hartman calls “the abject status of the will-less object.”19 Explicating the rhetorical and philosophical impossibility of such an embrace</w:t>
      </w:r>
      <w:r w:rsidRPr="00011E4A">
        <w:rPr>
          <w:sz w:val="16"/>
        </w:rPr>
        <w:t xml:space="preserve">, Judy writes: The assumption of the Negro’s transcendent worth as a human presupposes the Negro’s being comprehensible in Western modernity’s terms. Put somewhat more crudely, but nonetheless to the point, the humanization in writing achieved in the slave narrative require[s] the conversion of the incomprehensible African into the comprehensible Negro. The historical mode of conversion was the linguistic representation of slavery: the slave narrative [or Black film and Black film theory]. By providing heuristic evidence of the Negro’s humanity the slave narrative begins to write the history of Negro culture in terms of the history of an extra-African self-reflective consciousness.20 </w:t>
      </w:r>
      <w:r w:rsidRPr="00B91995">
        <w:rPr>
          <w:u w:val="single"/>
        </w:rPr>
        <w:t xml:space="preserve">But </w:t>
      </w:r>
      <w:r w:rsidRPr="00011E4A">
        <w:rPr>
          <w:highlight w:val="yellow"/>
          <w:u w:val="single"/>
        </w:rPr>
        <w:t>this exercise is as liberating</w:t>
      </w:r>
      <w:r w:rsidRPr="00B91995">
        <w:rPr>
          <w:u w:val="single"/>
        </w:rPr>
        <w:t xml:space="preserve">, as “productive of subjectivity,” </w:t>
      </w:r>
      <w:r w:rsidRPr="00011E4A">
        <w:rPr>
          <w:highlight w:val="yellow"/>
          <w:u w:val="single"/>
        </w:rPr>
        <w:t>as a dog chasing its tail</w:t>
      </w:r>
      <w:r w:rsidRPr="00B91995">
        <w:rPr>
          <w:u w:val="single"/>
        </w:rPr>
        <w:t>. For “precisely at the point at which this intervention appears to succeed in its determination of a black agent, however, it is subject to appropriation by a rather homeostatic thought:</w:t>
      </w:r>
      <w:r w:rsidRPr="00011E4A">
        <w:rPr>
          <w:sz w:val="16"/>
        </w:rPr>
        <w:t xml:space="preserve"> the Negro.”21 And the Negro, as Fanon illustrates throughout Black Skin, White Masks, “is comparison,” nothing more and certainly nothing less, for what is less than comparison? Fanon strikes at the heart of this tail-chasing and the dread it catalyzes when he writes: “No one knows yet who [the Negro] is, but he knows that fear will fill the world when the world finds out. And when the world knows the world always expects something of the Negro. He is afraid lest the world know, he is afraid of the fear that the world would feel if the world knew.”22 </w:t>
      </w:r>
      <w:r w:rsidRPr="00011E4A">
        <w:rPr>
          <w:b/>
          <w:bCs/>
          <w:highlight w:val="yellow"/>
          <w:u w:val="single"/>
        </w:rPr>
        <w:t>By aspiring to the</w:t>
      </w:r>
      <w:r w:rsidRPr="002079A2">
        <w:rPr>
          <w:b/>
          <w:bCs/>
          <w:u w:val="single"/>
        </w:rPr>
        <w:t xml:space="preserve"> very </w:t>
      </w:r>
      <w:r w:rsidRPr="00011E4A">
        <w:rPr>
          <w:b/>
          <w:bCs/>
          <w:highlight w:val="yellow"/>
          <w:u w:val="single"/>
        </w:rPr>
        <w:t>ontological capacity which modernity foreclosed</w:t>
      </w:r>
      <w:r w:rsidRPr="002079A2">
        <w:rPr>
          <w:b/>
          <w:bCs/>
          <w:u w:val="single"/>
        </w:rPr>
        <w:t xml:space="preserve"> to them—in other words, by attempting to “write themselves into being”—</w:t>
      </w:r>
      <w:r w:rsidRPr="00BB3FB1">
        <w:rPr>
          <w:b/>
          <w:bCs/>
          <w:highlight w:val="yellow"/>
          <w:u w:val="single"/>
        </w:rPr>
        <w:t>Black</w:t>
      </w:r>
      <w:r w:rsidRPr="002079A2">
        <w:rPr>
          <w:b/>
          <w:bCs/>
          <w:u w:val="single"/>
        </w:rPr>
        <w:t xml:space="preserve"> film </w:t>
      </w:r>
      <w:r w:rsidRPr="00BB3FB1">
        <w:rPr>
          <w:b/>
          <w:bCs/>
          <w:highlight w:val="yellow"/>
          <w:u w:val="single"/>
        </w:rPr>
        <w:t>theorists</w:t>
      </w:r>
      <w:r w:rsidRPr="002079A2">
        <w:rPr>
          <w:b/>
          <w:bCs/>
          <w:u w:val="single"/>
        </w:rPr>
        <w:t xml:space="preserve"> and many Black films </w:t>
      </w:r>
      <w:r w:rsidRPr="00011E4A">
        <w:rPr>
          <w:b/>
          <w:bCs/>
          <w:highlight w:val="yellow"/>
          <w:u w:val="single"/>
        </w:rPr>
        <w:t>experience</w:t>
      </w:r>
      <w:r w:rsidRPr="002079A2">
        <w:rPr>
          <w:b/>
          <w:bCs/>
          <w:u w:val="single"/>
        </w:rPr>
        <w:t xml:space="preserve"> as unbearable a tenet shared by Judy and other Afro pessimists </w:t>
      </w:r>
      <w:r w:rsidRPr="00011E4A">
        <w:rPr>
          <w:b/>
          <w:bCs/>
          <w:highlight w:val="yellow"/>
          <w:u w:val="single"/>
        </w:rPr>
        <w:t>that “humanity recognizes itself in the Other that it is not.”</w:t>
      </w:r>
      <w:r w:rsidRPr="00011E4A">
        <w:rPr>
          <w:sz w:val="16"/>
        </w:rPr>
        <w:t>23 This makes the labor of disavowal in Black scholarly and aesthetic production doubly burdensome, for it is triggered by a dread of both being “discovered,” and of discovering oneself, as ontological incapacity. Thus</w:t>
      </w:r>
      <w:r w:rsidRPr="00320C0B">
        <w:rPr>
          <w:u w:val="single"/>
        </w:rPr>
        <w:t>, through borrowed institutionality—</w:t>
      </w:r>
      <w:r w:rsidRPr="00011E4A">
        <w:rPr>
          <w:highlight w:val="yellow"/>
          <w:u w:val="single"/>
        </w:rPr>
        <w:t>the feigned capacity to be</w:t>
      </w:r>
      <w:r w:rsidRPr="00320C0B">
        <w:rPr>
          <w:u w:val="single"/>
        </w:rPr>
        <w:t xml:space="preserve"> essentially </w:t>
      </w:r>
      <w:r w:rsidRPr="00011E4A">
        <w:rPr>
          <w:highlight w:val="yellow"/>
          <w:u w:val="single"/>
        </w:rPr>
        <w:t>exploited and alienated (rather than accumulated and fungible)</w:t>
      </w:r>
      <w:r w:rsidRPr="00320C0B">
        <w:rPr>
          <w:u w:val="single"/>
        </w:rPr>
        <w:t xml:space="preserve"> in the first ontological instance</w:t>
      </w:r>
      <w:r w:rsidRPr="00011E4A">
        <w:rPr>
          <w:sz w:val="16"/>
        </w:rPr>
        <w:t xml:space="preserve"> (in other words, </w:t>
      </w:r>
      <w:r w:rsidRPr="00011E4A">
        <w:rPr>
          <w:b/>
          <w:bCs/>
          <w:highlight w:val="yellow"/>
          <w:u w:val="single"/>
        </w:rPr>
        <w:t>a fantasy to be just like everyone else,</w:t>
      </w:r>
      <w:r w:rsidRPr="00320C0B">
        <w:rPr>
          <w:b/>
          <w:bCs/>
          <w:u w:val="single"/>
        </w:rPr>
        <w:t xml:space="preserve"> which is a fantasy to be</w:t>
      </w:r>
      <w:r w:rsidRPr="00011E4A">
        <w:rPr>
          <w:sz w:val="16"/>
        </w:rPr>
        <w:t xml:space="preserve">)—the work of Black film theory operates through a myriad of </w:t>
      </w:r>
      <w:r w:rsidRPr="00320C0B">
        <w:rPr>
          <w:u w:val="single"/>
        </w:rPr>
        <w:t>compensatory gestures in which</w:t>
      </w:r>
      <w:r w:rsidRPr="00011E4A">
        <w:rPr>
          <w:sz w:val="16"/>
        </w:rPr>
        <w:t xml:space="preserve"> the Black </w:t>
      </w:r>
      <w:r w:rsidRPr="00431BB2">
        <w:rPr>
          <w:sz w:val="16"/>
        </w:rPr>
        <w:t xml:space="preserve">theorist </w:t>
      </w:r>
      <w:r w:rsidRPr="00431BB2">
        <w:rPr>
          <w:u w:val="single"/>
        </w:rPr>
        <w:t>assumes subjective capacity to be universal</w:t>
      </w:r>
      <w:r w:rsidRPr="00320C0B">
        <w:rPr>
          <w:u w:val="single"/>
        </w:rPr>
        <w:t xml:space="preserve"> and thus “finds” it everywhere. </w:t>
      </w:r>
      <w:r w:rsidRPr="00011E4A">
        <w:rPr>
          <w:sz w:val="16"/>
        </w:rPr>
        <w:t xml:space="preserve">We all got it bad, don’t we, Massa. We can say that White film theory is hobbled in much the same style as Black film theory, but it is burdened by a completely different set of stakes, or more precisely with nothing at all at stake ontologically. In chapter 2 I will show how dependent the explanatory power of White film theory is on </w:t>
      </w:r>
      <w:r w:rsidRPr="00CC4504">
        <w:rPr>
          <w:u w:val="single"/>
        </w:rPr>
        <w:t>the</w:t>
      </w:r>
      <w:r w:rsidRPr="00011E4A">
        <w:rPr>
          <w:sz w:val="16"/>
        </w:rPr>
        <w:t xml:space="preserve"> Lacanian</w:t>
      </w:r>
      <w:r w:rsidRPr="00CC4504">
        <w:rPr>
          <w:u w:val="single"/>
        </w:rPr>
        <w:t xml:space="preserve"> </w:t>
      </w:r>
      <w:r w:rsidRPr="00011E4A">
        <w:rPr>
          <w:highlight w:val="yellow"/>
          <w:u w:val="single"/>
        </w:rPr>
        <w:t>insistence that the Subject</w:t>
      </w:r>
      <w:r w:rsidRPr="00011E4A">
        <w:rPr>
          <w:sz w:val="16"/>
        </w:rPr>
        <w:t xml:space="preserve"> (Lacan’s analysand) </w:t>
      </w:r>
      <w:r w:rsidRPr="00011E4A">
        <w:rPr>
          <w:highlight w:val="yellow"/>
          <w:u w:val="single"/>
        </w:rPr>
        <w:t>is a universal entity who exists</w:t>
      </w:r>
      <w:r w:rsidRPr="00CC4504">
        <w:rPr>
          <w:u w:val="single"/>
        </w:rPr>
        <w:t xml:space="preserve">, a priori, </w:t>
      </w:r>
      <w:r w:rsidRPr="00011E4A">
        <w:rPr>
          <w:highlight w:val="yellow"/>
          <w:u w:val="single"/>
        </w:rPr>
        <w:t>within a community of</w:t>
      </w:r>
      <w:r w:rsidRPr="00011E4A">
        <w:rPr>
          <w:sz w:val="16"/>
        </w:rPr>
        <w:t xml:space="preserve"> what Lacan calls </w:t>
      </w:r>
      <w:r w:rsidRPr="00CC4504">
        <w:rPr>
          <w:u w:val="single"/>
        </w:rPr>
        <w:t>“</w:t>
      </w:r>
      <w:r w:rsidRPr="00011E4A">
        <w:rPr>
          <w:highlight w:val="yellow"/>
          <w:u w:val="single"/>
        </w:rPr>
        <w:t>contemporaries”</w:t>
      </w:r>
      <w:r w:rsidRPr="00CC4504">
        <w:rPr>
          <w:u w:val="single"/>
        </w:rPr>
        <w:t xml:space="preserve"> (what I dub civil society) </w:t>
      </w:r>
      <w:r w:rsidRPr="00011E4A">
        <w:rPr>
          <w:sz w:val="16"/>
        </w:rPr>
        <w:t xml:space="preserve">and does not reside on what Hortense Spillers calls “the slave estate.”24 </w:t>
      </w:r>
      <w:r w:rsidRPr="00CC4504">
        <w:rPr>
          <w:u w:val="single"/>
        </w:rPr>
        <w:t>Bound up in the notion of prior existing contemporaries is the assumption that relationality itself is not in question (which is always the question for the Slave).</w:t>
      </w:r>
      <w:r w:rsidRPr="00011E4A">
        <w:rPr>
          <w:sz w:val="16"/>
        </w:rPr>
        <w:t xml:space="preserve"> What is in question instead is the status of those prior existing relations—whether, in Lacan’s vernacular, the relation is sutured by “empty speech,” the </w:t>
      </w:r>
      <w:proofErr w:type="spellStart"/>
      <w:r w:rsidRPr="00011E4A">
        <w:rPr>
          <w:sz w:val="16"/>
        </w:rPr>
        <w:t>monumentalization</w:t>
      </w:r>
      <w:proofErr w:type="spellEnd"/>
      <w:r w:rsidRPr="00011E4A">
        <w:rPr>
          <w:sz w:val="16"/>
        </w:rPr>
        <w:t xml:space="preserve"> of the ego, or “full speech,” an encounter between beings who live either under the neurotic yoke of the </w:t>
      </w:r>
      <w:proofErr w:type="spellStart"/>
      <w:r w:rsidRPr="00011E4A">
        <w:rPr>
          <w:sz w:val="16"/>
        </w:rPr>
        <w:t>moi</w:t>
      </w:r>
      <w:proofErr w:type="spellEnd"/>
      <w:r w:rsidRPr="00011E4A">
        <w:rPr>
          <w:sz w:val="16"/>
        </w:rPr>
        <w:t xml:space="preserve"> (ego) or in a liberated or deconstructive relation to the ego. Other touchstones of cohesion that bound and elaborate these theoretical analyses of film include a sense of the universality of a domestic scene (again, I would note, slaves have quarters but not homes), and of subjective positioning by way of the symbolic order, </w:t>
      </w:r>
      <w:r w:rsidRPr="00F12CD8">
        <w:rPr>
          <w:b/>
          <w:bCs/>
          <w:u w:val="single"/>
        </w:rPr>
        <w:t xml:space="preserve">an </w:t>
      </w:r>
      <w:r w:rsidRPr="00BB3FB1">
        <w:rPr>
          <w:b/>
          <w:bCs/>
          <w:u w:val="single"/>
        </w:rPr>
        <w:lastRenderedPageBreak/>
        <w:t xml:space="preserve">understanding </w:t>
      </w:r>
      <w:r w:rsidRPr="00011E4A">
        <w:rPr>
          <w:b/>
          <w:bCs/>
          <w:u w:val="single"/>
        </w:rPr>
        <w:t>of</w:t>
      </w:r>
      <w:r w:rsidRPr="00F12CD8">
        <w:rPr>
          <w:b/>
          <w:bCs/>
          <w:u w:val="single"/>
        </w:rPr>
        <w:t xml:space="preserve"> positioning </w:t>
      </w:r>
      <w:r w:rsidRPr="00011E4A">
        <w:rPr>
          <w:b/>
          <w:bCs/>
          <w:highlight w:val="yellow"/>
          <w:u w:val="single"/>
        </w:rPr>
        <w:t>in which violence plays a contingent as opposed to</w:t>
      </w:r>
      <w:r w:rsidRPr="00F12CD8">
        <w:rPr>
          <w:b/>
          <w:bCs/>
          <w:u w:val="single"/>
        </w:rPr>
        <w:t xml:space="preserve"> </w:t>
      </w:r>
      <w:proofErr w:type="spellStart"/>
      <w:r w:rsidRPr="00F12CD8">
        <w:rPr>
          <w:b/>
          <w:bCs/>
          <w:u w:val="single"/>
        </w:rPr>
        <w:t>originary</w:t>
      </w:r>
      <w:proofErr w:type="spellEnd"/>
      <w:r w:rsidRPr="00F12CD8">
        <w:rPr>
          <w:b/>
          <w:bCs/>
          <w:u w:val="single"/>
        </w:rPr>
        <w:t xml:space="preserve"> or </w:t>
      </w:r>
      <w:r w:rsidRPr="00011E4A">
        <w:rPr>
          <w:b/>
          <w:bCs/>
          <w:highlight w:val="yellow"/>
          <w:u w:val="single"/>
        </w:rPr>
        <w:t>gratuitous role, in the ontological schema of the subject.</w:t>
      </w:r>
      <w:r w:rsidRPr="00011E4A">
        <w:rPr>
          <w:sz w:val="16"/>
        </w:rPr>
        <w:t xml:space="preserve"> Due to the presence of prior existing relations in a world of contemporaries, no “fear of the fear of the world” is at stake when White theorists meditate ontologically (whether through a cultural object such as film or on a set of intellectual protocols) and find—as do their Black colleagues—capacity everywhere. </w:t>
      </w:r>
      <w:r w:rsidRPr="008E1B1B">
        <w:rPr>
          <w:u w:val="single"/>
        </w:rPr>
        <w:t>It would be more accurate to say not that they find capacity everywhere, since they do not look everywhere, but that they find it where they are, among their “contemporaries,” and assume its ubiquity.</w:t>
      </w:r>
      <w:r w:rsidRPr="00011E4A">
        <w:rPr>
          <w:sz w:val="16"/>
        </w:rPr>
        <w:t xml:space="preserve"> Unlike the Negro, there is nothing homeostatic about the White (or other Humans). If the Black is death personified, the White is the personification of diversity, of life itself. As Richard Dyer reminds us, “The invisibility of whiteness as a racial position in white . . . discourse is of a piece with its ubiquity. When I said above that this book wasn’t merely seeking to fill a gap in the analysis of racial imagery, I reproduced the idea that there is no discussion of white people. In </w:t>
      </w:r>
      <w:proofErr w:type="gramStart"/>
      <w:r w:rsidRPr="00011E4A">
        <w:rPr>
          <w:sz w:val="16"/>
        </w:rPr>
        <w:t>fact</w:t>
      </w:r>
      <w:proofErr w:type="gramEnd"/>
      <w:r w:rsidRPr="00011E4A">
        <w:rPr>
          <w:sz w:val="16"/>
        </w:rPr>
        <w:t xml:space="preserve"> for most of the time white people speak about nothing but white people, it’s just that we couch it in terms of ‘people’ in general</w:t>
      </w:r>
      <w:proofErr w:type="gramStart"/>
      <w:r w:rsidRPr="00011E4A">
        <w:rPr>
          <w:sz w:val="16"/>
        </w:rPr>
        <w:t>. . . .</w:t>
      </w:r>
      <w:proofErr w:type="gramEnd"/>
      <w:r w:rsidRPr="00011E4A">
        <w:rPr>
          <w:sz w:val="16"/>
        </w:rPr>
        <w:t xml:space="preserve"> Yet precisely because of this and their placing as norm [Whites] seem not to be represented to themselves as whites but as people who are variously gendered, classed, </w:t>
      </w:r>
      <w:proofErr w:type="spellStart"/>
      <w:r w:rsidRPr="00011E4A">
        <w:rPr>
          <w:sz w:val="16"/>
        </w:rPr>
        <w:t>sexualised</w:t>
      </w:r>
      <w:proofErr w:type="spellEnd"/>
      <w:r w:rsidRPr="00011E4A">
        <w:rPr>
          <w:sz w:val="16"/>
        </w:rPr>
        <w:t xml:space="preserve"> and abled.”25 Thus the threat of discovering oneself in one’s own scholarly or artistic endeavors as “comparison” is not a fate that awaits White academics. </w:t>
      </w:r>
      <w:r w:rsidRPr="008E1B1B">
        <w:rPr>
          <w:u w:val="single"/>
        </w:rPr>
        <w:t>White academics’ disavowal of Black death as modernity’s condition of possibility</w:t>
      </w:r>
      <w:r w:rsidRPr="00011E4A">
        <w:rPr>
          <w:sz w:val="16"/>
        </w:rPr>
        <w:t xml:space="preserve"> (their inability to imagine their productive subjectivity as an effect of the Negro)26 </w:t>
      </w:r>
      <w:r w:rsidRPr="008E1B1B">
        <w:rPr>
          <w:u w:val="single"/>
        </w:rPr>
        <w:t>stems not from the unbearable terror of that (non)self-discovery always already awaiting the Black, but from the fact that, save brief and infrequent conjunctures of large-scale Black violence (eighteenth- and nineteenth-century slave revolts and twentieth-century “urban unrest”), the socius provides no catalyst for White avowal.</w:t>
      </w:r>
      <w:r w:rsidRPr="00011E4A">
        <w:rPr>
          <w:sz w:val="16"/>
        </w:rPr>
        <w:t xml:space="preserve"> In short, thought—essential, </w:t>
      </w:r>
      <w:r w:rsidRPr="008E1B1B">
        <w:rPr>
          <w:u w:val="single"/>
        </w:rPr>
        <w:t>ontological thought—is all but impossible in White cultural and political theory</w:t>
      </w:r>
      <w:r w:rsidRPr="00011E4A">
        <w:rPr>
          <w:sz w:val="16"/>
        </w:rPr>
        <w:t xml:space="preserve">—but it is not (as we will see with Monster’s Ball in part 4) impossible in the unconscious of the White film itself. This </w:t>
      </w:r>
      <w:proofErr w:type="gramStart"/>
      <w:r w:rsidRPr="00011E4A">
        <w:rPr>
          <w:sz w:val="16"/>
        </w:rPr>
        <w:t>state of affairs</w:t>
      </w:r>
      <w:proofErr w:type="gramEnd"/>
      <w:r w:rsidRPr="00011E4A">
        <w:rPr>
          <w:sz w:val="16"/>
        </w:rPr>
        <w:t xml:space="preserve">, the unbearable hydraulics of Black disavowal and the sweetness and light of White disavowal, is best encapsulated in the shorthand expression “social stability,” for it guarantees the civility of civil society. Put anecdotally, but nonetheless to the point, </w:t>
      </w:r>
      <w:r w:rsidRPr="00C43E45">
        <w:rPr>
          <w:u w:val="single"/>
        </w:rPr>
        <w:t>when pulled individually by the button, both inmate and guard might be in favor of “criminal rehabilitation,” both might even believe that the warden is a “swell guy,”</w:t>
      </w:r>
      <w:r w:rsidRPr="00011E4A">
        <w:rPr>
          <w:sz w:val="16"/>
        </w:rPr>
        <w:t xml:space="preserve">27 and in their enthusiasm they both might even take for granted that by “criminal” they are speaking of the inmates and not the guards, or for that matter the warden. However, </w:t>
      </w:r>
      <w:r w:rsidRPr="00C43E45">
        <w:rPr>
          <w:u w:val="single"/>
        </w:rPr>
        <w:t xml:space="preserve">while the shared experiences in the political economy of the prison—a common policy agenda, that is, rehabilitation—or the shared identifications in the libidinal economy of prison—the unconscious </w:t>
      </w:r>
      <w:proofErr w:type="spellStart"/>
      <w:r w:rsidRPr="00C43E45">
        <w:rPr>
          <w:u w:val="single"/>
        </w:rPr>
        <w:t>captation</w:t>
      </w:r>
      <w:proofErr w:type="spellEnd"/>
      <w:r w:rsidRPr="00C43E45">
        <w:rPr>
          <w:u w:val="single"/>
        </w:rPr>
        <w:t xml:space="preserve"> of both inmate and guard by the image of the warden—may certainly be important to any meditation on either prison economy, they are certainly not essential to such reflection</w:t>
      </w:r>
      <w:r w:rsidRPr="00011E4A">
        <w:rPr>
          <w:sz w:val="16"/>
        </w:rPr>
        <w:t xml:space="preserve">. This means that </w:t>
      </w:r>
      <w:r w:rsidRPr="00C43E45">
        <w:rPr>
          <w:u w:val="single"/>
        </w:rPr>
        <w:t xml:space="preserve">they cannot break in on the mutually exclusive constituent elements that make the positions of inmate and guard irreconcilable, </w:t>
      </w:r>
      <w:r w:rsidRPr="00011E4A">
        <w:rPr>
          <w:sz w:val="16"/>
        </w:rPr>
        <w:t xml:space="preserve">at least, not with such a force as to rupture that positional exclusivity and bring about the end of the (prison) world. This holds true </w:t>
      </w:r>
      <w:proofErr w:type="gramStart"/>
      <w:r w:rsidRPr="00011E4A">
        <w:rPr>
          <w:sz w:val="16"/>
        </w:rPr>
        <w:t>regardless of the fact that</w:t>
      </w:r>
      <w:proofErr w:type="gramEnd"/>
      <w:r w:rsidRPr="00011E4A">
        <w:rPr>
          <w:sz w:val="16"/>
        </w:rPr>
        <w:t xml:space="preserve"> the mobility of symbolic material, that is, the idea of “criminal rehabilitation” and the agreement on who constitutes a criminal, and the mobility of imaginary </w:t>
      </w:r>
      <w:proofErr w:type="spellStart"/>
      <w:r w:rsidRPr="00011E4A">
        <w:rPr>
          <w:sz w:val="16"/>
        </w:rPr>
        <w:t>captation</w:t>
      </w:r>
      <w:proofErr w:type="spellEnd"/>
      <w:r w:rsidRPr="00011E4A">
        <w:rPr>
          <w:sz w:val="16"/>
        </w:rPr>
        <w:t xml:space="preserve">, that is, the image of the warden, are both without limit in their capacity for transgression. </w:t>
      </w:r>
      <w:r w:rsidRPr="00011E4A">
        <w:rPr>
          <w:b/>
          <w:bCs/>
          <w:highlight w:val="yellow"/>
          <w:u w:val="single"/>
        </w:rPr>
        <w:t>The libidinal economy of</w:t>
      </w:r>
      <w:r w:rsidRPr="00C43E45">
        <w:rPr>
          <w:b/>
          <w:bCs/>
          <w:u w:val="single"/>
        </w:rPr>
        <w:t xml:space="preserve"> modernity and its attendant cartography (the Western Hemisphere, the United States, or </w:t>
      </w:r>
      <w:r w:rsidRPr="00011E4A">
        <w:rPr>
          <w:b/>
          <w:bCs/>
          <w:highlight w:val="yellow"/>
          <w:u w:val="single"/>
        </w:rPr>
        <w:t>civil society</w:t>
      </w:r>
      <w:r w:rsidRPr="00C43E45">
        <w:rPr>
          <w:b/>
          <w:bCs/>
          <w:u w:val="single"/>
        </w:rPr>
        <w:t xml:space="preserve"> as a construct) </w:t>
      </w:r>
      <w:r w:rsidRPr="00011E4A">
        <w:rPr>
          <w:b/>
          <w:bCs/>
          <w:highlight w:val="yellow"/>
          <w:u w:val="single"/>
        </w:rPr>
        <w:t>achieves its structure</w:t>
      </w:r>
      <w:r w:rsidRPr="00C43E45">
        <w:rPr>
          <w:b/>
          <w:bCs/>
          <w:u w:val="single"/>
        </w:rPr>
        <w:t xml:space="preserve"> of unconscious exchange </w:t>
      </w:r>
      <w:r w:rsidRPr="00011E4A">
        <w:rPr>
          <w:b/>
          <w:bCs/>
          <w:highlight w:val="yellow"/>
          <w:u w:val="single"/>
        </w:rPr>
        <w:t>by way of a “thanatology” in which Blackness overdetermines the embodiment of impossibility</w:t>
      </w:r>
      <w:r w:rsidRPr="00C43E45">
        <w:rPr>
          <w:b/>
          <w:bCs/>
          <w:u w:val="single"/>
        </w:rPr>
        <w:t>, in coherence, and incapacity.</w:t>
      </w:r>
      <w:r w:rsidRPr="00011E4A">
        <w:rPr>
          <w:sz w:val="16"/>
        </w:rPr>
        <w:t xml:space="preserve"> Furthermore, </w:t>
      </w:r>
      <w:r w:rsidRPr="00011E4A">
        <w:rPr>
          <w:u w:val="single"/>
        </w:rPr>
        <w:t>political economy achieves its symbolic</w:t>
      </w:r>
      <w:r w:rsidRPr="00011E4A">
        <w:rPr>
          <w:sz w:val="16"/>
        </w:rPr>
        <w:t xml:space="preserve"> (political or economic) </w:t>
      </w:r>
      <w:r w:rsidRPr="00011E4A">
        <w:rPr>
          <w:u w:val="single"/>
        </w:rPr>
        <w:t>capacity</w:t>
      </w:r>
      <w:r w:rsidRPr="00C43E45">
        <w:rPr>
          <w:u w:val="single"/>
        </w:rPr>
        <w:t xml:space="preserve"> and structure of preconscious exchange by way of a similar thanatology</w:t>
      </w:r>
      <w:r w:rsidRPr="00011E4A">
        <w:rPr>
          <w:sz w:val="16"/>
        </w:rPr>
        <w:t xml:space="preserve">. Judy goes so far as to say that at the crux of modernity’s crisis is the dilemma “how to represent the Negro as being demonstrably human within the terms of the law.”28 Here, of course, he does not mean “law” in a juridical sense but rather “law” as a portal of intelligibility through which one can be said to have the capacity to access “Reason” and thus be recognized and incorporated as a bona fide subject. Through Judy’s analysis of the Negro (the slave) as modernity’s necessity (the Other that Humanity is not: “Simple enough one has only not to be a nigger”), that which kick-starts and sustains the production of the Western Hemisphere, we can begin to make the transition from the parasitic necessity of Whiteness in libidinal economy to its parasitic necessity in political economy. </w:t>
      </w:r>
      <w:r w:rsidRPr="00011E4A">
        <w:rPr>
          <w:highlight w:val="yellow"/>
          <w:u w:val="single"/>
        </w:rPr>
        <w:t>Whiteness</w:t>
      </w:r>
      <w:r w:rsidRPr="00BB5F58">
        <w:rPr>
          <w:u w:val="single"/>
        </w:rPr>
        <w:t xml:space="preserve"> is parasitic because it </w:t>
      </w:r>
      <w:r w:rsidRPr="00011E4A">
        <w:rPr>
          <w:highlight w:val="yellow"/>
          <w:u w:val="single"/>
        </w:rPr>
        <w:t>monumentalizes its subjective capacity</w:t>
      </w:r>
      <w:r w:rsidRPr="00BB5F58">
        <w:rPr>
          <w:u w:val="single"/>
        </w:rPr>
        <w:t xml:space="preserve">, its lush cartography, </w:t>
      </w:r>
      <w:r w:rsidRPr="00011E4A">
        <w:rPr>
          <w:highlight w:val="yellow"/>
          <w:u w:val="single"/>
        </w:rPr>
        <w:t xml:space="preserve">in </w:t>
      </w:r>
      <w:r w:rsidRPr="00BB3FB1">
        <w:rPr>
          <w:u w:val="single"/>
        </w:rPr>
        <w:t xml:space="preserve">direct </w:t>
      </w:r>
      <w:r w:rsidRPr="00011E4A">
        <w:rPr>
          <w:highlight w:val="yellow"/>
          <w:u w:val="single"/>
        </w:rPr>
        <w:t xml:space="preserve">proportion to the wasteland of Black incapacity. </w:t>
      </w:r>
      <w:r w:rsidRPr="00BB3FB1">
        <w:rPr>
          <w:u w:val="single"/>
        </w:rPr>
        <w:t>By “capacity” I</w:t>
      </w:r>
      <w:r w:rsidRPr="002A1722">
        <w:rPr>
          <w:u w:val="single"/>
        </w:rPr>
        <w:t xml:space="preserve"> have </w:t>
      </w:r>
      <w:r w:rsidRPr="00BB3FB1">
        <w:rPr>
          <w:u w:val="single"/>
        </w:rPr>
        <w:t>meant</w:t>
      </w:r>
      <w:r w:rsidRPr="002A1722">
        <w:rPr>
          <w:u w:val="single"/>
        </w:rPr>
        <w:t xml:space="preserve"> something more comprehensive than “the event” and its causal elements and something more indeterminate than “agency.” We should think of it as </w:t>
      </w:r>
      <w:r w:rsidRPr="00011E4A">
        <w:rPr>
          <w:highlight w:val="yellow"/>
          <w:u w:val="single"/>
        </w:rPr>
        <w:t>a</w:t>
      </w:r>
      <w:r w:rsidRPr="002A1722">
        <w:rPr>
          <w:u w:val="single"/>
        </w:rPr>
        <w:t xml:space="preserve"> kind of facility or </w:t>
      </w:r>
      <w:r w:rsidRPr="00011E4A">
        <w:rPr>
          <w:highlight w:val="yellow"/>
          <w:u w:val="single"/>
        </w:rPr>
        <w:t>matrix through which possibility itself</w:t>
      </w:r>
      <w:r w:rsidRPr="002A1722">
        <w:rPr>
          <w:u w:val="single"/>
        </w:rPr>
        <w:t>—whether tragic or triumphant—</w:t>
      </w:r>
      <w:r w:rsidRPr="00011E4A">
        <w:rPr>
          <w:highlight w:val="yellow"/>
          <w:u w:val="single"/>
        </w:rPr>
        <w:t>can be elaborated</w:t>
      </w:r>
      <w:r w:rsidRPr="002A1722">
        <w:rPr>
          <w:u w:val="single"/>
        </w:rPr>
        <w:t>:</w:t>
      </w:r>
      <w:r w:rsidRPr="00011E4A">
        <w:rPr>
          <w:sz w:val="16"/>
        </w:rPr>
        <w:t xml:space="preserve"> the ebb and flow between, on the one hand, “empty speech,” racist actions, repressive laws, and institutional coherence and, on the other hand, “full speech,” armed insurrection, and the institutional ennui. This is what I mean by capacity. It is a far cry from Spillers’s state of “being for the captor” and Judy’s “muted African body,” </w:t>
      </w:r>
      <w:r w:rsidRPr="00011E4A">
        <w:rPr>
          <w:sz w:val="16"/>
        </w:rPr>
        <w:lastRenderedPageBreak/>
        <w:t xml:space="preserve">a far cry from pure abject- or </w:t>
      </w:r>
      <w:proofErr w:type="spellStart"/>
      <w:r w:rsidRPr="00011E4A">
        <w:rPr>
          <w:sz w:val="16"/>
        </w:rPr>
        <w:t>objectness</w:t>
      </w:r>
      <w:proofErr w:type="spellEnd"/>
      <w:r w:rsidRPr="00011E4A">
        <w:rPr>
          <w:sz w:val="16"/>
        </w:rPr>
        <w:t xml:space="preserve">: without thought, without agency, “with no capacity to move.”29 In short, White </w:t>
      </w:r>
      <w:r w:rsidRPr="002A1722">
        <w:rPr>
          <w:u w:val="single"/>
        </w:rPr>
        <w:t>(</w:t>
      </w:r>
      <w:r w:rsidRPr="00011E4A">
        <w:rPr>
          <w:highlight w:val="yellow"/>
          <w:u w:val="single"/>
        </w:rPr>
        <w:t xml:space="preserve">Human) capacity, </w:t>
      </w:r>
      <w:r w:rsidRPr="00BB3FB1">
        <w:rPr>
          <w:u w:val="single"/>
        </w:rPr>
        <w:t xml:space="preserve">in advance of the event of discrimination or oppression, </w:t>
      </w:r>
      <w:r w:rsidRPr="00011E4A">
        <w:rPr>
          <w:highlight w:val="yellow"/>
          <w:u w:val="single"/>
        </w:rPr>
        <w:t>is parasitic on Black incapacity</w:t>
      </w:r>
      <w:r w:rsidRPr="002A1722">
        <w:rPr>
          <w:u w:val="single"/>
        </w:rPr>
        <w:t>:30 Without the Negro, capacity itself is incoherent, uncertain at best</w:t>
      </w:r>
    </w:p>
    <w:p w14:paraId="21E7A0EE" w14:textId="706F1163" w:rsidR="00B2344C" w:rsidRDefault="00353132" w:rsidP="00B2344C">
      <w:pPr>
        <w:pStyle w:val="Heading4"/>
      </w:pPr>
      <w:r>
        <w:t xml:space="preserve">UTD’s </w:t>
      </w:r>
      <w:r w:rsidR="00B2344C">
        <w:t xml:space="preserve">mechanism of settler recognition as redress guarantees antiblackness.  It’s empirical – assimilation through US governance produces internalized antiblackness and settler colonialism in Native communities – the oppressed become the oppressor as they </w:t>
      </w:r>
      <w:r w:rsidR="00B2344C" w:rsidRPr="00BE029D">
        <w:rPr>
          <w:u w:val="single"/>
        </w:rPr>
        <w:t>method act</w:t>
      </w:r>
      <w:r w:rsidR="00B2344C">
        <w:t xml:space="preserve"> out US race projects.</w:t>
      </w:r>
    </w:p>
    <w:p w14:paraId="4E159ADC" w14:textId="440E629C" w:rsidR="00B2344C" w:rsidRDefault="00B2344C" w:rsidP="00B2344C">
      <w:r w:rsidRPr="002E2B56">
        <w:rPr>
          <w:rStyle w:val="Style13ptBold"/>
        </w:rPr>
        <w:t>Martin 20</w:t>
      </w:r>
      <w:r>
        <w:t xml:space="preserve"> [Nick, </w:t>
      </w:r>
      <w:r w:rsidR="00353132">
        <w:t xml:space="preserve">Member of the </w:t>
      </w:r>
      <w:proofErr w:type="spellStart"/>
      <w:r>
        <w:t>Sappony</w:t>
      </w:r>
      <w:proofErr w:type="spellEnd"/>
      <w:r w:rsidR="00353132">
        <w:t xml:space="preserve"> Tribe</w:t>
      </w:r>
      <w:r>
        <w:t xml:space="preserve">, Indigenous affairs desk editor at High Country News and a contributing editor of The New Republic, “Reckoning </w:t>
      </w:r>
      <w:proofErr w:type="gramStart"/>
      <w:r>
        <w:t>With</w:t>
      </w:r>
      <w:proofErr w:type="gramEnd"/>
      <w:r>
        <w:t xml:space="preserve"> Anti-Blackness in Indian Country: </w:t>
      </w:r>
      <w:r w:rsidRPr="002E2B56">
        <w:rPr>
          <w:rStyle w:val="StyleUnderline"/>
          <w:highlight w:val="green"/>
        </w:rPr>
        <w:t>Native lives won’t matter unless Black lives do</w:t>
      </w:r>
      <w:r>
        <w:t>,” The New Republic, July 3, https://newrepublic.com/article/158294/reckoning-anti-blackness-indian-country//ak47]</w:t>
      </w:r>
    </w:p>
    <w:p w14:paraId="2DE2BFF1" w14:textId="77777777" w:rsidR="00B2344C" w:rsidRPr="002E2B56" w:rsidRDefault="00B2344C" w:rsidP="00B2344C">
      <w:pPr>
        <w:rPr>
          <w:sz w:val="14"/>
        </w:rPr>
      </w:pPr>
      <w:r w:rsidRPr="002E2B56">
        <w:rPr>
          <w:sz w:val="14"/>
        </w:rPr>
        <w:t xml:space="preserve">Pembroke was the overt expression of this racism. But </w:t>
      </w:r>
      <w:r w:rsidRPr="00BE029D">
        <w:rPr>
          <w:rStyle w:val="StyleUnderline"/>
        </w:rPr>
        <w:t>anti-Blackness is not limited to clumsy, open manifestations</w:t>
      </w:r>
      <w:r w:rsidRPr="002E2B56">
        <w:rPr>
          <w:sz w:val="14"/>
        </w:rPr>
        <w:t xml:space="preserve"> like what happened that week. In the case of Rebecca Roanhorse, </w:t>
      </w:r>
      <w:r w:rsidRPr="00BE029D">
        <w:rPr>
          <w:rStyle w:val="StyleUnderline"/>
        </w:rPr>
        <w:t>it also operates in silence.</w:t>
      </w:r>
    </w:p>
    <w:p w14:paraId="6EEA481B" w14:textId="77777777" w:rsidR="00B2344C" w:rsidRPr="002E2B56" w:rsidRDefault="00B2344C" w:rsidP="00B2344C">
      <w:pPr>
        <w:rPr>
          <w:sz w:val="14"/>
        </w:rPr>
      </w:pPr>
      <w:r w:rsidRPr="002E2B56">
        <w:rPr>
          <w:rStyle w:val="StyleUnderline"/>
        </w:rPr>
        <w:t>Roanhorse is an award-winning fantasy writer whose father is Black and whose mother descends from the Ohkay Owingeh</w:t>
      </w:r>
      <w:r w:rsidRPr="002E2B56">
        <w:rPr>
          <w:sz w:val="14"/>
        </w:rPr>
        <w:t xml:space="preserve">. She was adopted and only reconnected with her birth mother as an adult, creating both a physical and emotional barrier to her ability to establish a community relationship; </w:t>
      </w:r>
      <w:r w:rsidRPr="002E2B56">
        <w:rPr>
          <w:rStyle w:val="StyleUnderline"/>
        </w:rPr>
        <w:t>her husband is a Diné (Navajo) citizen and so is the child they are raising.</w:t>
      </w:r>
      <w:r w:rsidRPr="002E2B56">
        <w:rPr>
          <w:sz w:val="14"/>
        </w:rPr>
        <w:t xml:space="preserve"> Roanhorse’s short story “A Brief Lesson in Native American Astronomy” and her novel Storm of Locusts were recently nominated for Locus Awards, and last Wednesday, Indianz.com published an article by Editor in Chief Acee </w:t>
      </w:r>
      <w:proofErr w:type="spellStart"/>
      <w:r w:rsidRPr="002E2B56">
        <w:rPr>
          <w:sz w:val="14"/>
        </w:rPr>
        <w:t>Agoyo</w:t>
      </w:r>
      <w:proofErr w:type="spellEnd"/>
      <w:r w:rsidRPr="002E2B56">
        <w:rPr>
          <w:sz w:val="14"/>
        </w:rPr>
        <w:t>, who is Ohkay Owingeh, Cochiti, and Kewa, that placed Roanhorse’s family history and bona fides under a microscope.</w:t>
      </w:r>
    </w:p>
    <w:p w14:paraId="2CDD1F8F" w14:textId="77777777" w:rsidR="00B2344C" w:rsidRPr="002E2B56" w:rsidRDefault="00B2344C" w:rsidP="00B2344C">
      <w:pPr>
        <w:rPr>
          <w:sz w:val="16"/>
          <w:szCs w:val="16"/>
        </w:rPr>
      </w:pPr>
      <w:r w:rsidRPr="002E2B56">
        <w:rPr>
          <w:sz w:val="16"/>
          <w:szCs w:val="16"/>
        </w:rPr>
        <w:t xml:space="preserve">The Indianz.com piece was less a journalistic endeavor than a pile-on. </w:t>
      </w:r>
      <w:proofErr w:type="spellStart"/>
      <w:r w:rsidRPr="002E2B56">
        <w:rPr>
          <w:sz w:val="16"/>
          <w:szCs w:val="16"/>
        </w:rPr>
        <w:t>Agoyo</w:t>
      </w:r>
      <w:proofErr w:type="spellEnd"/>
      <w:r w:rsidRPr="002E2B56">
        <w:rPr>
          <w:sz w:val="16"/>
          <w:szCs w:val="16"/>
        </w:rPr>
        <w:t xml:space="preserve"> interviewed Elena Ortiz, an Ohkay Owingeh citizen who provided the necessarily flashy quote for the headline, calling Roanhorse “the Elizabeth Warren of the sci-fi set.” </w:t>
      </w:r>
      <w:proofErr w:type="spellStart"/>
      <w:r w:rsidRPr="002E2B56">
        <w:rPr>
          <w:sz w:val="16"/>
          <w:szCs w:val="16"/>
        </w:rPr>
        <w:t>Agoyo</w:t>
      </w:r>
      <w:proofErr w:type="spellEnd"/>
      <w:r w:rsidRPr="002E2B56">
        <w:rPr>
          <w:sz w:val="16"/>
          <w:szCs w:val="16"/>
        </w:rPr>
        <w:t xml:space="preserve"> also spoke with Dr. Jennifer Denetdale, a Diné citizen who holds the position of associate professor of American Studies at the University of New Mexico. Denetdale told Indianz.com that she felt Roanhorse’s use of Diné stories and culture in her popular 2018 novel, Trail of Lightning, and Locusts, its sequel, “appropriates them violently.” She added that “an in-law keeps their place,” another snipe at the fact that Roanhorse is not a tribally enrolled citizen.</w:t>
      </w:r>
    </w:p>
    <w:p w14:paraId="3A106C11" w14:textId="77777777" w:rsidR="00B2344C" w:rsidRPr="002E2B56" w:rsidRDefault="00B2344C" w:rsidP="00B2344C">
      <w:pPr>
        <w:rPr>
          <w:sz w:val="16"/>
          <w:szCs w:val="16"/>
        </w:rPr>
      </w:pPr>
      <w:proofErr w:type="spellStart"/>
      <w:r w:rsidRPr="002E2B56">
        <w:rPr>
          <w:sz w:val="16"/>
          <w:szCs w:val="16"/>
        </w:rPr>
        <w:t>Agoyo</w:t>
      </w:r>
      <w:proofErr w:type="spellEnd"/>
      <w:r w:rsidRPr="002E2B56">
        <w:rPr>
          <w:sz w:val="16"/>
          <w:szCs w:val="16"/>
        </w:rPr>
        <w:t xml:space="preserve"> only spoke with academics and government officials who denigrated Roanhorse’s authenticity by claiming that she does not maintain a continuous connection with the Ohkay Owingeh community—a suggestion that Roanhorse both legally and socially is distant from the culture. What the piece fails to grapple with, though, is Roanhorse’s creative and craft-driven lens. It instead limits the reader’s understanding of the work to a purely political spectacle. This alone is troubling because, as Adrian </w:t>
      </w:r>
      <w:proofErr w:type="spellStart"/>
      <w:r w:rsidRPr="002E2B56">
        <w:rPr>
          <w:sz w:val="16"/>
          <w:szCs w:val="16"/>
        </w:rPr>
        <w:t>Jawort</w:t>
      </w:r>
      <w:proofErr w:type="spellEnd"/>
      <w:r w:rsidRPr="002E2B56">
        <w:rPr>
          <w:sz w:val="16"/>
          <w:szCs w:val="16"/>
        </w:rPr>
        <w:t xml:space="preserve"> wrote in this incisive piece in the Los Angeles Review of Books, “What does or doesn’t count as Native art is sometimes defined by a narrow anthropological lens and a pressure to produce something ‘authentic.’”</w:t>
      </w:r>
    </w:p>
    <w:p w14:paraId="230EAE15" w14:textId="77777777" w:rsidR="00B2344C" w:rsidRPr="002E2B56" w:rsidRDefault="00B2344C" w:rsidP="00B2344C">
      <w:pPr>
        <w:rPr>
          <w:sz w:val="16"/>
          <w:szCs w:val="16"/>
        </w:rPr>
      </w:pPr>
      <w:r w:rsidRPr="002E2B56">
        <w:rPr>
          <w:sz w:val="16"/>
          <w:szCs w:val="16"/>
        </w:rPr>
        <w:t xml:space="preserve">The Indianz.com article also never once mentions the fact that Roanhorse is Black—an omission that attempts to sidestep the question of anti-Black and other kinds of discrimination in tribal communities. (The article “practically turns itself into a pretzel trying not to note this,” Sterling </w:t>
      </w:r>
      <w:proofErr w:type="spellStart"/>
      <w:r w:rsidRPr="002E2B56">
        <w:rPr>
          <w:sz w:val="16"/>
          <w:szCs w:val="16"/>
        </w:rPr>
        <w:t>HolyWhiteMountain</w:t>
      </w:r>
      <w:proofErr w:type="spellEnd"/>
      <w:r w:rsidRPr="002E2B56">
        <w:rPr>
          <w:sz w:val="16"/>
          <w:szCs w:val="16"/>
        </w:rPr>
        <w:t>, a Blackfeet writer, noted in a thread on the piece.) Speaking to this same issue, Kayla Shaggy, a gay Diné writer who responded to the reception to Roanhorse’s work, wrote:</w:t>
      </w:r>
    </w:p>
    <w:p w14:paraId="0539104F" w14:textId="77777777" w:rsidR="00B2344C" w:rsidRPr="00BE029D" w:rsidRDefault="00B2344C" w:rsidP="00B2344C">
      <w:pPr>
        <w:rPr>
          <w:rStyle w:val="StyleUnderline"/>
        </w:rPr>
      </w:pPr>
      <w:r w:rsidRPr="00BE029D">
        <w:rPr>
          <w:rStyle w:val="StyleUnderline"/>
        </w:rPr>
        <w:t xml:space="preserve">Anti-Blackness is what prevented Roanhorse from truly connecting with her Indigenous roots, family, and culture. Anti-Blackness is what motivates her harshest critics to flail wildly in the name of “protecting culture” against her. </w:t>
      </w:r>
      <w:r w:rsidRPr="002E2B56">
        <w:rPr>
          <w:rStyle w:val="StyleUnderline"/>
          <w:highlight w:val="green"/>
        </w:rPr>
        <w:t>Anti-Blackness</w:t>
      </w:r>
      <w:r w:rsidRPr="00BE029D">
        <w:rPr>
          <w:rStyle w:val="StyleUnderline"/>
        </w:rPr>
        <w:t xml:space="preserve"> is what </w:t>
      </w:r>
      <w:r w:rsidRPr="002E2B56">
        <w:rPr>
          <w:rStyle w:val="StyleUnderline"/>
          <w:highlight w:val="green"/>
        </w:rPr>
        <w:t>suffocates and</w:t>
      </w:r>
      <w:r w:rsidRPr="00BE029D">
        <w:rPr>
          <w:rStyle w:val="StyleUnderline"/>
        </w:rPr>
        <w:t xml:space="preserve"> influences Indigenous circles of varying spheres: whether its literature, art, history, etc. Anti-Blackness </w:t>
      </w:r>
      <w:r w:rsidRPr="002E2B56">
        <w:rPr>
          <w:rStyle w:val="StyleUnderline"/>
          <w:highlight w:val="green"/>
        </w:rPr>
        <w:t>is alive and well within Indigenous culture,</w:t>
      </w:r>
      <w:r w:rsidRPr="00BE029D">
        <w:rPr>
          <w:rStyle w:val="StyleUnderline"/>
        </w:rPr>
        <w:t xml:space="preserve"> like the monsters of old, hiding deep within members of the Indigenous community and </w:t>
      </w:r>
      <w:r w:rsidRPr="002E2B56">
        <w:rPr>
          <w:rStyle w:val="StyleUnderline"/>
          <w:highlight w:val="green"/>
        </w:rPr>
        <w:t>perpetuated</w:t>
      </w:r>
      <w:r w:rsidRPr="00BE029D">
        <w:rPr>
          <w:rStyle w:val="StyleUnderline"/>
        </w:rPr>
        <w:t xml:space="preserve"> by them </w:t>
      </w:r>
      <w:r w:rsidRPr="002E2B56">
        <w:rPr>
          <w:rStyle w:val="StyleUnderline"/>
          <w:highlight w:val="green"/>
        </w:rPr>
        <w:t>with excuses of “</w:t>
      </w:r>
      <w:r w:rsidRPr="00BE029D">
        <w:rPr>
          <w:rStyle w:val="StyleUnderline"/>
        </w:rPr>
        <w:t xml:space="preserve">maintaining and </w:t>
      </w:r>
      <w:r w:rsidRPr="002E2B56">
        <w:rPr>
          <w:rStyle w:val="StyleUnderline"/>
          <w:highlight w:val="green"/>
        </w:rPr>
        <w:t>preserving traditions.”</w:t>
      </w:r>
    </w:p>
    <w:p w14:paraId="79334E68" w14:textId="77777777" w:rsidR="00B2344C" w:rsidRPr="00BE029D" w:rsidRDefault="00B2344C" w:rsidP="00B2344C">
      <w:pPr>
        <w:rPr>
          <w:rStyle w:val="Emphasis"/>
        </w:rPr>
      </w:pPr>
      <w:r w:rsidRPr="00BE029D">
        <w:rPr>
          <w:rStyle w:val="StyleUnderline"/>
        </w:rPr>
        <w:t>There is an enormous amount of fraught history</w:t>
      </w:r>
      <w:r w:rsidRPr="002E2B56">
        <w:rPr>
          <w:sz w:val="12"/>
        </w:rPr>
        <w:t xml:space="preserve"> baked into the above incidents. One could look through the Lumbee’s history of being discriminated against and segregated by the North Carolina government, how that has created their difficult and ongoing journey to federal recognition, and why tribal nations like the Eastern Band of Cherokee Indians, who oppose Lumbee recognition, take such serious offense to others claiming their heritage. It would also be worth looking over how </w:t>
      </w:r>
      <w:r w:rsidRPr="002E2B56">
        <w:rPr>
          <w:rStyle w:val="Emphasis"/>
          <w:highlight w:val="green"/>
        </w:rPr>
        <w:t xml:space="preserve">the racialization of </w:t>
      </w:r>
      <w:r w:rsidRPr="002E2B56">
        <w:rPr>
          <w:rStyle w:val="Emphasis"/>
          <w:highlight w:val="green"/>
        </w:rPr>
        <w:lastRenderedPageBreak/>
        <w:t>Native people</w:t>
      </w:r>
      <w:r w:rsidRPr="00BE029D">
        <w:rPr>
          <w:rStyle w:val="Emphasis"/>
        </w:rPr>
        <w:t xml:space="preserve"> in the South </w:t>
      </w:r>
      <w:r w:rsidRPr="002E2B56">
        <w:rPr>
          <w:rStyle w:val="Emphasis"/>
          <w:highlight w:val="green"/>
        </w:rPr>
        <w:t>shaped</w:t>
      </w:r>
      <w:r w:rsidRPr="00BE029D">
        <w:rPr>
          <w:rStyle w:val="Emphasis"/>
        </w:rPr>
        <w:t xml:space="preserve"> the surrounding structures of </w:t>
      </w:r>
      <w:r w:rsidRPr="002E2B56">
        <w:rPr>
          <w:rStyle w:val="Emphasis"/>
          <w:highlight w:val="green"/>
        </w:rPr>
        <w:t>racism, from policing to housing to environmental policy.</w:t>
      </w:r>
    </w:p>
    <w:p w14:paraId="4053F653" w14:textId="77777777" w:rsidR="00B2344C" w:rsidRPr="002E2B56" w:rsidRDefault="00B2344C" w:rsidP="00B2344C">
      <w:pPr>
        <w:rPr>
          <w:sz w:val="16"/>
          <w:szCs w:val="16"/>
        </w:rPr>
      </w:pPr>
      <w:r w:rsidRPr="002E2B56">
        <w:rPr>
          <w:sz w:val="16"/>
          <w:szCs w:val="16"/>
        </w:rPr>
        <w:t xml:space="preserve">Turning to Roanhorse, one could also point out, as author Terese </w:t>
      </w:r>
      <w:proofErr w:type="spellStart"/>
      <w:r w:rsidRPr="002E2B56">
        <w:rPr>
          <w:sz w:val="16"/>
          <w:szCs w:val="16"/>
        </w:rPr>
        <w:t>Mailhout</w:t>
      </w:r>
      <w:proofErr w:type="spellEnd"/>
      <w:r w:rsidRPr="002E2B56">
        <w:rPr>
          <w:sz w:val="16"/>
          <w:szCs w:val="16"/>
        </w:rPr>
        <w:t xml:space="preserve"> did, that Native communities, like all communities, are “wide and splintered” and don’t share uniform ideologies, beliefs, or laws about who is and isn’t </w:t>
      </w:r>
      <w:proofErr w:type="gramStart"/>
      <w:r w:rsidRPr="002E2B56">
        <w:rPr>
          <w:sz w:val="16"/>
          <w:szCs w:val="16"/>
        </w:rPr>
        <w:t>really Native</w:t>
      </w:r>
      <w:proofErr w:type="gramEnd"/>
      <w:r w:rsidRPr="002E2B56">
        <w:rPr>
          <w:sz w:val="16"/>
          <w:szCs w:val="16"/>
        </w:rPr>
        <w:t>. When you’re a Native writer, Lipan Apache author Darcie Little Badger noted this week, “there will be people who look at you in disbelief &amp; demand the chance to dissect your heart, the most personal facets of your life and history. They want your family tree.”</w:t>
      </w:r>
    </w:p>
    <w:p w14:paraId="701DA272" w14:textId="77777777" w:rsidR="00B2344C" w:rsidRPr="002E2B56" w:rsidRDefault="00B2344C" w:rsidP="00B2344C">
      <w:pPr>
        <w:rPr>
          <w:sz w:val="14"/>
        </w:rPr>
      </w:pPr>
      <w:r w:rsidRPr="002E2B56">
        <w:rPr>
          <w:sz w:val="14"/>
        </w:rPr>
        <w:t xml:space="preserve">There are very good reasons why those hecklers in Pembroke felt so comfortable and why so many Native professionals feel comfortable telling Roanhorse what she is and what she is not. </w:t>
      </w:r>
      <w:r w:rsidRPr="002E2B56">
        <w:rPr>
          <w:rStyle w:val="StyleUnderline"/>
          <w:highlight w:val="green"/>
        </w:rPr>
        <w:t>The vitriol</w:t>
      </w:r>
      <w:r w:rsidRPr="00BE029D">
        <w:rPr>
          <w:rStyle w:val="StyleUnderline"/>
        </w:rPr>
        <w:t xml:space="preserve"> that Roanhorse</w:t>
      </w:r>
      <w:r w:rsidRPr="002E2B56">
        <w:rPr>
          <w:sz w:val="14"/>
        </w:rPr>
        <w:t xml:space="preserve"> and the Pembroke protesters </w:t>
      </w:r>
      <w:r w:rsidRPr="00BE029D">
        <w:rPr>
          <w:rStyle w:val="StyleUnderline"/>
        </w:rPr>
        <w:t xml:space="preserve">faced </w:t>
      </w:r>
      <w:r w:rsidRPr="002E2B56">
        <w:rPr>
          <w:rStyle w:val="StyleUnderline"/>
          <w:highlight w:val="green"/>
        </w:rPr>
        <w:t>is not random</w:t>
      </w:r>
      <w:r w:rsidRPr="00BE029D">
        <w:rPr>
          <w:rStyle w:val="StyleUnderline"/>
        </w:rPr>
        <w:t xml:space="preserve"> or unique or separate; rather, </w:t>
      </w:r>
      <w:r w:rsidRPr="002E2B56">
        <w:rPr>
          <w:rStyle w:val="StyleUnderline"/>
          <w:highlight w:val="green"/>
        </w:rPr>
        <w:t>it is the result of</w:t>
      </w:r>
      <w:r w:rsidRPr="00BE029D">
        <w:rPr>
          <w:rStyle w:val="StyleUnderline"/>
        </w:rPr>
        <w:t xml:space="preserve"> decades and </w:t>
      </w:r>
      <w:r w:rsidRPr="002E2B56">
        <w:rPr>
          <w:rStyle w:val="StyleUnderline"/>
          <w:highlight w:val="green"/>
        </w:rPr>
        <w:t xml:space="preserve">centuries of </w:t>
      </w:r>
      <w:r w:rsidRPr="002E2B56">
        <w:rPr>
          <w:rStyle w:val="Emphasis"/>
          <w:highlight w:val="green"/>
        </w:rPr>
        <w:t>colonization policies being internalized by Indian Country</w:t>
      </w:r>
      <w:r w:rsidRPr="00BE029D">
        <w:rPr>
          <w:rStyle w:val="StyleUnderline"/>
        </w:rPr>
        <w:t xml:space="preserve"> governments and communities.</w:t>
      </w:r>
    </w:p>
    <w:p w14:paraId="3BEDD684" w14:textId="77777777" w:rsidR="00B2344C" w:rsidRDefault="00B2344C" w:rsidP="00B2344C">
      <w:pPr>
        <w:rPr>
          <w:rStyle w:val="Emphasis"/>
        </w:rPr>
      </w:pPr>
      <w:r w:rsidRPr="002E2B56">
        <w:rPr>
          <w:rStyle w:val="StyleUnderline"/>
          <w:highlight w:val="green"/>
        </w:rPr>
        <w:t>At a systems level</w:t>
      </w:r>
      <w:r w:rsidRPr="00BE029D">
        <w:rPr>
          <w:rStyle w:val="StyleUnderline"/>
        </w:rPr>
        <w:t xml:space="preserve">, born out of both self-preservation and greed, some </w:t>
      </w:r>
      <w:r w:rsidRPr="002E2B56">
        <w:rPr>
          <w:rStyle w:val="StyleUnderline"/>
          <w:highlight w:val="green"/>
        </w:rPr>
        <w:t>Native nations</w:t>
      </w:r>
      <w:r w:rsidRPr="00BE029D">
        <w:rPr>
          <w:rStyle w:val="StyleUnderline"/>
        </w:rPr>
        <w:t xml:space="preserve"> initially </w:t>
      </w:r>
      <w:r w:rsidRPr="002E2B56">
        <w:rPr>
          <w:rStyle w:val="Emphasis"/>
          <w:highlight w:val="green"/>
        </w:rPr>
        <w:t>mimicked their white, European counterparts</w:t>
      </w:r>
      <w:r w:rsidRPr="002E2B56">
        <w:rPr>
          <w:rStyle w:val="StyleUnderline"/>
          <w:highlight w:val="green"/>
        </w:rPr>
        <w:t xml:space="preserve"> by adopting</w:t>
      </w:r>
      <w:r w:rsidRPr="00BE029D">
        <w:rPr>
          <w:rStyle w:val="StyleUnderline"/>
        </w:rPr>
        <w:t xml:space="preserve"> practices like </w:t>
      </w:r>
      <w:r w:rsidRPr="002E2B56">
        <w:rPr>
          <w:rStyle w:val="StyleUnderline"/>
          <w:highlight w:val="green"/>
        </w:rPr>
        <w:t>slavery, blood quantum policing, and racial segregation—</w:t>
      </w:r>
      <w:r w:rsidRPr="00353132">
        <w:rPr>
          <w:rStyle w:val="StyleUnderline"/>
        </w:rPr>
        <w:t xml:space="preserve">all </w:t>
      </w:r>
      <w:r w:rsidRPr="002E2B56">
        <w:rPr>
          <w:rStyle w:val="StyleUnderline"/>
          <w:highlight w:val="green"/>
        </w:rPr>
        <w:t xml:space="preserve">with </w:t>
      </w:r>
      <w:r w:rsidRPr="00353132">
        <w:rPr>
          <w:rStyle w:val="StyleUnderline"/>
        </w:rPr>
        <w:t xml:space="preserve">the express </w:t>
      </w:r>
      <w:r w:rsidRPr="002E2B56">
        <w:rPr>
          <w:rStyle w:val="StyleUnderline"/>
          <w:highlight w:val="green"/>
        </w:rPr>
        <w:t>interest of ensuring that Black people remained on the margins</w:t>
      </w:r>
      <w:r w:rsidRPr="00BE029D">
        <w:rPr>
          <w:rStyle w:val="StyleUnderline"/>
        </w:rPr>
        <w:t xml:space="preserve"> of their society, too. A handful of </w:t>
      </w:r>
      <w:r w:rsidRPr="002E2B56">
        <w:rPr>
          <w:rStyle w:val="Emphasis"/>
          <w:highlight w:val="green"/>
        </w:rPr>
        <w:t xml:space="preserve">nations </w:t>
      </w:r>
      <w:r w:rsidRPr="00353132">
        <w:rPr>
          <w:rStyle w:val="StyleUnderline"/>
          <w:b/>
          <w:iCs/>
        </w:rPr>
        <w:t>even</w:t>
      </w:r>
      <w:r w:rsidRPr="002E2B56">
        <w:rPr>
          <w:rStyle w:val="Emphasis"/>
          <w:highlight w:val="green"/>
        </w:rPr>
        <w:t xml:space="preserve"> went full method actor and followed their interpretation of American governance</w:t>
      </w:r>
      <w:r w:rsidRPr="00BE029D">
        <w:rPr>
          <w:rStyle w:val="StyleUnderline"/>
        </w:rPr>
        <w:t xml:space="preserve"> up with years of protracted—and ongoing—legal battles against granting full citizenship rights to Black tribal members known as Freedmen. </w:t>
      </w:r>
      <w:r w:rsidRPr="002E2B56">
        <w:rPr>
          <w:rStyle w:val="Emphasis"/>
          <w:highlight w:val="green"/>
        </w:rPr>
        <w:t>This is the end goal of</w:t>
      </w:r>
      <w:r w:rsidRPr="00BE029D">
        <w:rPr>
          <w:rStyle w:val="Emphasis"/>
        </w:rPr>
        <w:t xml:space="preserve"> the four-century-long </w:t>
      </w:r>
      <w:r w:rsidRPr="002E2B56">
        <w:rPr>
          <w:rStyle w:val="Emphasis"/>
          <w:highlight w:val="green"/>
        </w:rPr>
        <w:t>assimilation</w:t>
      </w:r>
      <w:r w:rsidRPr="00BE029D">
        <w:rPr>
          <w:rStyle w:val="Emphasis"/>
        </w:rPr>
        <w:t xml:space="preserve"> ploy.</w:t>
      </w:r>
      <w:r>
        <w:t xml:space="preserve"> </w:t>
      </w:r>
      <w:r w:rsidRPr="002E2B56">
        <w:rPr>
          <w:rStyle w:val="Emphasis"/>
          <w:highlight w:val="green"/>
        </w:rPr>
        <w:t>It is easy to point at boarding schools</w:t>
      </w:r>
      <w:r w:rsidRPr="00BE029D">
        <w:rPr>
          <w:rStyle w:val="Emphasis"/>
        </w:rPr>
        <w:t xml:space="preserve"> and urban relocation programs </w:t>
      </w:r>
      <w:r w:rsidRPr="002E2B56">
        <w:rPr>
          <w:rStyle w:val="Emphasis"/>
          <w:highlight w:val="green"/>
        </w:rPr>
        <w:t>and decry the American government for attacking Native culture; it is far more difficult and</w:t>
      </w:r>
      <w:r w:rsidRPr="00BE029D">
        <w:rPr>
          <w:rStyle w:val="Emphasis"/>
        </w:rPr>
        <w:t xml:space="preserve"> more </w:t>
      </w:r>
      <w:r w:rsidRPr="002E2B56">
        <w:rPr>
          <w:rStyle w:val="Emphasis"/>
          <w:highlight w:val="green"/>
        </w:rPr>
        <w:t>prudent to acknowledge how we allowed our governing bodies to</w:t>
      </w:r>
      <w:r w:rsidRPr="00BE029D">
        <w:rPr>
          <w:rStyle w:val="Emphasis"/>
        </w:rPr>
        <w:t xml:space="preserve"> slowly </w:t>
      </w:r>
      <w:r w:rsidRPr="002E2B56">
        <w:rPr>
          <w:rStyle w:val="Emphasis"/>
          <w:highlight w:val="green"/>
        </w:rPr>
        <w:t>take the shape of the racist oppressor we share with Black community members.</w:t>
      </w:r>
    </w:p>
    <w:p w14:paraId="2E4B5D65" w14:textId="77777777" w:rsidR="00B2344C" w:rsidRPr="00556F71" w:rsidRDefault="00B2344C" w:rsidP="00B2344C"/>
    <w:p w14:paraId="1C4AC48F" w14:textId="77777777" w:rsidR="00B2344C" w:rsidRPr="00173476" w:rsidRDefault="00B2344C" w:rsidP="00B2344C">
      <w:pPr>
        <w:pStyle w:val="Heading4"/>
      </w:pPr>
      <w:r>
        <w:t>The alternative</w:t>
      </w:r>
      <w:r w:rsidRPr="00173476">
        <w:t xml:space="preserve"> is to reject the affirmative </w:t>
      </w:r>
      <w:proofErr w:type="gramStart"/>
      <w:r w:rsidRPr="00173476">
        <w:t>in order to</w:t>
      </w:r>
      <w:proofErr w:type="gramEnd"/>
      <w:r w:rsidRPr="00173476">
        <w:t xml:space="preserve"> </w:t>
      </w:r>
      <w:r>
        <w:t>produce</w:t>
      </w:r>
      <w:r w:rsidRPr="00173476">
        <w:t xml:space="preserve"> </w:t>
      </w:r>
      <w:r>
        <w:t xml:space="preserve">an </w:t>
      </w:r>
      <w:r w:rsidRPr="00173476">
        <w:t xml:space="preserve">unflinching paradigmatic analysis </w:t>
      </w:r>
    </w:p>
    <w:p w14:paraId="7B6365C2" w14:textId="77777777" w:rsidR="00B2344C" w:rsidRPr="00732CE8" w:rsidRDefault="00B2344C" w:rsidP="00B2344C">
      <w:pPr>
        <w:rPr>
          <w:b/>
          <w:sz w:val="26"/>
        </w:rPr>
      </w:pPr>
      <w:r w:rsidRPr="009B0339">
        <w:rPr>
          <w:rStyle w:val="Style13ptBold"/>
        </w:rPr>
        <w:t xml:space="preserve">Wilderson 10 </w:t>
      </w:r>
      <w:r>
        <w:t>[Frank B Wilderson III, “</w:t>
      </w:r>
      <w:r w:rsidRPr="00732CE8">
        <w:rPr>
          <w:rFonts w:ascii="AppleSystemUIFont" w:hAnsi="AppleSystemUIFont" w:cs="AppleSystemUIFont"/>
        </w:rPr>
        <w:t>Red, White &amp; Black: Cinema and the Structure of U.S. Antagonisms</w:t>
      </w:r>
      <w:r>
        <w:t>”, Frank B Wilderson III I</w:t>
      </w:r>
      <w:r w:rsidRPr="00AD6BEC">
        <w:t>s an American writer, dramatist, filmmaker and critic. He is a full professor of drama and African American studies at the University of California, Irvine.</w:t>
      </w:r>
      <w:r>
        <w:t>,</w:t>
      </w:r>
      <w:r w:rsidRPr="00732CE8">
        <w:t xml:space="preserve"> </w:t>
      </w:r>
      <w:hyperlink r:id="rId8" w:history="1">
        <w:r w:rsidRPr="003247D1">
          <w:rPr>
            <w:rStyle w:val="Hyperlink"/>
          </w:rPr>
          <w:t>https://www.dukeupress.edu/red-white-and-black</w:t>
        </w:r>
      </w:hyperlink>
      <w:r>
        <w:t xml:space="preserve">] </w:t>
      </w:r>
    </w:p>
    <w:p w14:paraId="2F43AC14" w14:textId="77777777" w:rsidR="00B2344C" w:rsidRPr="0059430D" w:rsidRDefault="00B2344C" w:rsidP="00B2344C">
      <w:pPr>
        <w:rPr>
          <w:rFonts w:eastAsia="Cambria"/>
          <w:sz w:val="16"/>
        </w:rPr>
      </w:pPr>
      <w:r w:rsidRPr="00CD3D26">
        <w:rPr>
          <w:rFonts w:eastAsia="Cambria"/>
          <w:sz w:val="16"/>
        </w:rPr>
        <w:t xml:space="preserve">Strange as it may seem, this book project began in South Africa. During the last years of </w:t>
      </w:r>
      <w:proofErr w:type="gramStart"/>
      <w:r w:rsidRPr="00CD3D26">
        <w:rPr>
          <w:rFonts w:eastAsia="Cambria"/>
          <w:sz w:val="16"/>
        </w:rPr>
        <w:t>apartheid</w:t>
      </w:r>
      <w:proofErr w:type="gramEnd"/>
      <w:r w:rsidRPr="00CD3D26">
        <w:rPr>
          <w:rFonts w:eastAsia="Cambria"/>
          <w:sz w:val="16"/>
        </w:rPr>
        <w:t xml:space="preserve"> I worked for revolutionary change in both an underground and above-ground capacity, for the </w:t>
      </w:r>
      <w:proofErr w:type="spellStart"/>
      <w:r w:rsidRPr="00CD3D26">
        <w:rPr>
          <w:rFonts w:eastAsia="Cambria"/>
          <w:sz w:val="16"/>
        </w:rPr>
        <w:t>Charterist</w:t>
      </w:r>
      <w:proofErr w:type="spellEnd"/>
      <w:r w:rsidRPr="00CD3D26">
        <w:rPr>
          <w:rFonts w:eastAsia="Cambria"/>
          <w:sz w:val="16"/>
        </w:rPr>
        <w:t xml:space="preserve"> Movement in general and the ANC in particular. During this period, </w:t>
      </w:r>
      <w:r w:rsidRPr="00CD3D26">
        <w:rPr>
          <w:rStyle w:val="StyleUnderline"/>
        </w:rPr>
        <w:t xml:space="preserve">I began to see how </w:t>
      </w:r>
      <w:r w:rsidRPr="00CD3D26">
        <w:rPr>
          <w:rStyle w:val="StyleUnderline"/>
          <w:highlight w:val="cyan"/>
        </w:rPr>
        <w:t>essential an unflinching paradigmatic analysis is to</w:t>
      </w:r>
      <w:r w:rsidRPr="00CD3D26">
        <w:rPr>
          <w:rStyle w:val="StyleUnderline"/>
        </w:rPr>
        <w:t xml:space="preserve"> a movement dedicated to </w:t>
      </w:r>
      <w:r w:rsidRPr="00CD3D26">
        <w:rPr>
          <w:rStyle w:val="StyleUnderline"/>
          <w:highlight w:val="cyan"/>
        </w:rPr>
        <w:t>the complete overthrow of</w:t>
      </w:r>
      <w:r w:rsidRPr="00CD3D26">
        <w:rPr>
          <w:rStyle w:val="StyleUnderline"/>
        </w:rPr>
        <w:t xml:space="preserve"> an </w:t>
      </w:r>
      <w:r w:rsidRPr="00CD3D26">
        <w:rPr>
          <w:rStyle w:val="StyleUnderline"/>
          <w:highlight w:val="cyan"/>
        </w:rPr>
        <w:t>existing order</w:t>
      </w:r>
      <w:r w:rsidRPr="00CD3D26">
        <w:rPr>
          <w:rStyle w:val="StyleUnderline"/>
        </w:rPr>
        <w:t xml:space="preserve">. The </w:t>
      </w:r>
      <w:r w:rsidRPr="00CD3D26">
        <w:rPr>
          <w:rStyle w:val="StyleUnderline"/>
          <w:highlight w:val="cyan"/>
        </w:rPr>
        <w:t xml:space="preserve">neoliberal compromises </w:t>
      </w:r>
      <w:r w:rsidRPr="00CD3D26">
        <w:rPr>
          <w:rStyle w:val="StyleUnderline"/>
        </w:rPr>
        <w:t xml:space="preserve">that the radical elements of the Chartist movement made with the moderate elements </w:t>
      </w:r>
      <w:r w:rsidRPr="00CD3D26">
        <w:rPr>
          <w:rStyle w:val="StyleUnderline"/>
          <w:highlight w:val="cyan"/>
        </w:rPr>
        <w:t>were due</w:t>
      </w:r>
      <w:r w:rsidRPr="00CD3D26">
        <w:rPr>
          <w:rStyle w:val="StyleUnderline"/>
        </w:rPr>
        <w:t xml:space="preserve">, in large part, </w:t>
      </w:r>
      <w:r w:rsidRPr="00CD3D26">
        <w:rPr>
          <w:rStyle w:val="StyleUnderline"/>
          <w:highlight w:val="cyan"/>
        </w:rPr>
        <w:t>to our inability or unwillingness to hold the moderates' feet to the fire of a political agenda predicated on an unflinching paradigmatic analysis.</w:t>
      </w:r>
      <w:r w:rsidRPr="00CD3D26">
        <w:rPr>
          <w:rStyle w:val="StyleUnderline"/>
        </w:rPr>
        <w:t xml:space="preserve"> Instead, </w:t>
      </w:r>
      <w:r w:rsidRPr="00CD3D26">
        <w:rPr>
          <w:rStyle w:val="StyleUnderline"/>
          <w:highlight w:val="cyan"/>
        </w:rPr>
        <w:t>we allowed our energies</w:t>
      </w:r>
      <w:r w:rsidRPr="00CD3D26">
        <w:rPr>
          <w:rStyle w:val="StyleUnderline"/>
        </w:rPr>
        <w:t xml:space="preserve"> and points of attention </w:t>
      </w:r>
      <w:r w:rsidRPr="00CD3D26">
        <w:rPr>
          <w:rStyle w:val="StyleUnderline"/>
          <w:highlight w:val="cyan"/>
        </w:rPr>
        <w:t>to be displaced onto pragmatic considerations</w:t>
      </w:r>
      <w:r w:rsidRPr="00CD3D26">
        <w:rPr>
          <w:rStyle w:val="StyleUnderline"/>
        </w:rPr>
        <w:t xml:space="preserve">. Simply put, </w:t>
      </w:r>
      <w:r w:rsidRPr="00CD3D26">
        <w:rPr>
          <w:rStyle w:val="StyleUnderline"/>
          <w:highlight w:val="cyan"/>
        </w:rPr>
        <w:t>we abdicated the power to pose the question</w:t>
      </w:r>
      <w:r w:rsidRPr="00CD3D26">
        <w:rPr>
          <w:rStyle w:val="StyleUnderline"/>
        </w:rPr>
        <w:t xml:space="preserve"> - and the power to pose the question is </w:t>
      </w:r>
      <w:r w:rsidRPr="00CD3D26">
        <w:rPr>
          <w:rStyle w:val="StyleUnderline"/>
          <w:highlight w:val="cyan"/>
        </w:rPr>
        <w:t>the greatest power of all.</w:t>
      </w:r>
      <w:r w:rsidRPr="00CD3D26">
        <w:rPr>
          <w:rFonts w:eastAsia="Cambria"/>
          <w:sz w:val="16"/>
        </w:rPr>
        <w:t xml:space="preserve"> Elsewhere, I have written about this unfortunate turn of events (</w:t>
      </w:r>
      <w:proofErr w:type="spellStart"/>
      <w:r w:rsidRPr="00CD3D26">
        <w:rPr>
          <w:rFonts w:eastAsia="Cambria"/>
          <w:sz w:val="16"/>
        </w:rPr>
        <w:t>Incognegro</w:t>
      </w:r>
      <w:proofErr w:type="spellEnd"/>
      <w:r w:rsidRPr="00CD3D26">
        <w:rPr>
          <w:rFonts w:eastAsia="Cambria"/>
          <w:sz w:val="16"/>
        </w:rPr>
        <w:t xml:space="preserve">: A Memoir of Exile of Apartheid), so I'll not rehearse the details here. Suffice it to say, this book germinated in the many political academic discussions and debates that I was fortunate enough to be a part of at a historic moment and in a place where the word revolution was spoken in earnest, free of qualifiers and irony. For their past and ongoing ideas and interventions, I extend solidarity and appreciation to comrades Amanda Alexander, Franco </w:t>
      </w:r>
      <w:proofErr w:type="spellStart"/>
      <w:r w:rsidRPr="00CD3D26">
        <w:rPr>
          <w:rFonts w:eastAsia="Cambria"/>
          <w:sz w:val="16"/>
        </w:rPr>
        <w:t>Barchiesi</w:t>
      </w:r>
      <w:proofErr w:type="spellEnd"/>
      <w:r w:rsidRPr="00CD3D26">
        <w:rPr>
          <w:rFonts w:eastAsia="Cambria"/>
          <w:sz w:val="16"/>
        </w:rPr>
        <w:t xml:space="preserve">, Teresa Barnes, Patrick Bond, Ashwin Desai, Nigel Gibson, Steven Greenberg, Allan Horowitz, Bushy </w:t>
      </w:r>
      <w:proofErr w:type="spellStart"/>
      <w:r w:rsidRPr="00CD3D26">
        <w:rPr>
          <w:rFonts w:eastAsia="Cambria"/>
          <w:sz w:val="16"/>
        </w:rPr>
        <w:t>Kelebonye</w:t>
      </w:r>
      <w:proofErr w:type="spellEnd"/>
      <w:r w:rsidRPr="00CD3D26">
        <w:rPr>
          <w:rFonts w:eastAsia="Cambria"/>
          <w:sz w:val="16"/>
        </w:rPr>
        <w:t xml:space="preserve"> (deceased), </w:t>
      </w:r>
      <w:proofErr w:type="spellStart"/>
      <w:r w:rsidRPr="00CD3D26">
        <w:rPr>
          <w:rFonts w:eastAsia="Cambria"/>
          <w:sz w:val="16"/>
        </w:rPr>
        <w:t>Tefu</w:t>
      </w:r>
      <w:proofErr w:type="spellEnd"/>
      <w:r w:rsidRPr="00CD3D26">
        <w:rPr>
          <w:rFonts w:eastAsia="Cambria"/>
          <w:sz w:val="16"/>
        </w:rPr>
        <w:t xml:space="preserve"> </w:t>
      </w:r>
      <w:proofErr w:type="spellStart"/>
      <w:r w:rsidRPr="00CD3D26">
        <w:rPr>
          <w:rFonts w:eastAsia="Cambria"/>
          <w:sz w:val="16"/>
        </w:rPr>
        <w:t>Kelebonye</w:t>
      </w:r>
      <w:proofErr w:type="spellEnd"/>
      <w:r w:rsidRPr="00CD3D26">
        <w:rPr>
          <w:rFonts w:eastAsia="Cambria"/>
          <w:sz w:val="16"/>
        </w:rPr>
        <w:t xml:space="preserve">, Ulrike Kistner, </w:t>
      </w:r>
      <w:proofErr w:type="spellStart"/>
      <w:r w:rsidRPr="00CD3D26">
        <w:rPr>
          <w:rFonts w:eastAsia="Cambria"/>
          <w:sz w:val="16"/>
        </w:rPr>
        <w:t>Kamogelo</w:t>
      </w:r>
      <w:proofErr w:type="spellEnd"/>
      <w:r w:rsidRPr="00CD3D26">
        <w:rPr>
          <w:rFonts w:eastAsia="Cambria"/>
          <w:sz w:val="16"/>
        </w:rPr>
        <w:t xml:space="preserve"> </w:t>
      </w:r>
      <w:proofErr w:type="spellStart"/>
      <w:r w:rsidRPr="00CD3D26">
        <w:rPr>
          <w:rFonts w:eastAsia="Cambria"/>
          <w:sz w:val="16"/>
        </w:rPr>
        <w:t>Lekubu</w:t>
      </w:r>
      <w:proofErr w:type="spellEnd"/>
      <w:r w:rsidRPr="00CD3D26">
        <w:rPr>
          <w:rFonts w:eastAsia="Cambria"/>
          <w:sz w:val="16"/>
        </w:rPr>
        <w:t xml:space="preserve">, Andile Mngxitama, </w:t>
      </w:r>
      <w:proofErr w:type="spellStart"/>
      <w:r w:rsidRPr="00CD3D26">
        <w:rPr>
          <w:rFonts w:eastAsia="Cambria"/>
          <w:sz w:val="16"/>
        </w:rPr>
        <w:t>Prishani</w:t>
      </w:r>
      <w:proofErr w:type="spellEnd"/>
      <w:r w:rsidRPr="00CD3D26">
        <w:rPr>
          <w:rFonts w:eastAsia="Cambria"/>
          <w:sz w:val="16"/>
        </w:rPr>
        <w:t xml:space="preserve"> Naidoo, John Shai, and S'bu Zulu.</w:t>
      </w:r>
    </w:p>
    <w:p w14:paraId="522D449F" w14:textId="435F9051" w:rsidR="00B2344C" w:rsidRPr="0021090D" w:rsidRDefault="00B2344C" w:rsidP="00B2344C">
      <w:pPr>
        <w:pStyle w:val="Heading4"/>
      </w:pPr>
      <w:r>
        <w:lastRenderedPageBreak/>
        <w:t xml:space="preserve">Only the alt can solve because Black </w:t>
      </w:r>
      <w:proofErr w:type="spellStart"/>
      <w:r>
        <w:t>unsovereignty</w:t>
      </w:r>
      <w:proofErr w:type="spellEnd"/>
      <w:r>
        <w:t xml:space="preserve"> always already is a promise of decolonization.  We must start with abolition of coherence of settler </w:t>
      </w:r>
      <w:proofErr w:type="spellStart"/>
      <w:r>
        <w:t>juridicality</w:t>
      </w:r>
      <w:proofErr w:type="spellEnd"/>
      <w:r>
        <w:t xml:space="preserve"> and intervene in the promise of Native sovereignty – anything less will re-elaborate anti-</w:t>
      </w:r>
      <w:r w:rsidR="00B41B3D">
        <w:t>native</w:t>
      </w:r>
      <w:r>
        <w:t xml:space="preserve"> anti-black civil society bey endlessly delaying a confrontation with the destruction of this world</w:t>
      </w:r>
    </w:p>
    <w:p w14:paraId="2DAE5AEF" w14:textId="77777777" w:rsidR="00B2344C" w:rsidRDefault="00B2344C" w:rsidP="00B2344C">
      <w:r w:rsidRPr="008145D7">
        <w:rPr>
          <w:rStyle w:val="Style13ptBold"/>
        </w:rPr>
        <w:t>Sexton 14</w:t>
      </w:r>
      <w:r>
        <w:t xml:space="preserve"> [Jared, “The Vel of Slavery: Tracking the Figure of the Unsovereign,” Critical Sociology, p. 10-1//ak47]</w:t>
      </w:r>
    </w:p>
    <w:p w14:paraId="14E34E21" w14:textId="77777777" w:rsidR="00B2344C" w:rsidRDefault="00B2344C" w:rsidP="00B2344C">
      <w:pPr>
        <w:rPr>
          <w:sz w:val="16"/>
        </w:rPr>
      </w:pPr>
      <w:r w:rsidRPr="007064BA">
        <w:rPr>
          <w:sz w:val="16"/>
        </w:rPr>
        <w:t xml:space="preserve">We might contrast the unsuspecting theoretical status of the concept of settler colonialism in Native Studies with its counterpart in Black Studies: racial slavery. I remarked above that any politics of resurgence or recovery is bound to regard the slave as the position of the unthought. This does not suggest, however, that Black Studies is the field in which slavery is, finally, thought in an adequate way. The field of Black Studies is as susceptible to a politics of resurgence or recovery as any other mode of critical inquiry. Which is to say that the figure of the slave and the history of the emergence of the relational field called racial slavery remains the unthought ground of thought within Black Studies as well. The difference, provisionally, between these enterprises is that </w:t>
      </w:r>
      <w:r w:rsidRPr="00BA68A6">
        <w:rPr>
          <w:rStyle w:val="StyleUnderline"/>
        </w:rPr>
        <w:t xml:space="preserve">whereas Native Studies sets out to be the alternative to a history of settler colonialism and to pronounce the decolonial intervention, Black Studies dwells within an un-inheritable, in-escapable history and muses upon how that history intervenes upon its own field, providing a sort of </w:t>
      </w:r>
      <w:proofErr w:type="spellStart"/>
      <w:r w:rsidRPr="00BA68A6">
        <w:rPr>
          <w:rStyle w:val="StyleUnderline"/>
        </w:rPr>
        <w:t>untranscendable</w:t>
      </w:r>
      <w:proofErr w:type="spellEnd"/>
      <w:r w:rsidRPr="00BA68A6">
        <w:rPr>
          <w:rStyle w:val="StyleUnderline"/>
        </w:rPr>
        <w:t xml:space="preserve"> horizon for its discourse and imagination.</w:t>
      </w:r>
      <w:r w:rsidRPr="007064BA">
        <w:rPr>
          <w:sz w:val="16"/>
        </w:rPr>
        <w:t xml:space="preserve"> The latter is an endeavor that teaches less through pedagogical instruction than through exemplary transmission: rather than initiation into a form of living, emulation of a process of learning through the posing of a question, a procedure for study, for black study, or black studies, wherever they may lead. Native Studies scholars are right to insist upon a synthetic gesture that attempts to shift the terms of engagement. The problem lies at the level of thought at which the gesture is presented. The settler colonial studies critique of colonial studies must be repeated, this time with respect to settler colonialism itself, in a move that returns us to the body in relation to land, labor, language, this writing, Wilderson’s text has not been taken up in the field of Native Studies, despite dedicating fully 100 pages to addressing directly the machinations of settler colonialism and the history of genocide and to critically reading a range of indigenous thinking on politics, cosmology, and lineage – and the capture and commodification of each – in order to ask the most pertinent questions about capacity, commitment, and concept. This might help not only to break down false dichotomies, and perhaps pose a truer one, but also to reveal the ways that </w:t>
      </w:r>
      <w:r w:rsidRPr="006F4CBF">
        <w:rPr>
          <w:rStyle w:val="Emphasis"/>
          <w:highlight w:val="green"/>
        </w:rPr>
        <w:t>the study of slavery is already</w:t>
      </w:r>
      <w:r w:rsidRPr="00BA68A6">
        <w:rPr>
          <w:rStyle w:val="Emphasis"/>
        </w:rPr>
        <w:t xml:space="preserve"> and of necessity </w:t>
      </w:r>
      <w:r w:rsidRPr="006F4CBF">
        <w:rPr>
          <w:rStyle w:val="Emphasis"/>
          <w:highlight w:val="green"/>
        </w:rPr>
        <w:t>the study of cap</w:t>
      </w:r>
      <w:r w:rsidRPr="006F4CBF">
        <w:rPr>
          <w:rStyle w:val="Emphasis"/>
        </w:rPr>
        <w:t>italism,</w:t>
      </w:r>
      <w:r w:rsidRPr="00BA68A6">
        <w:rPr>
          <w:rStyle w:val="Emphasis"/>
        </w:rPr>
        <w:t xml:space="preserve"> colonialism </w:t>
      </w:r>
      <w:r w:rsidRPr="006F4CBF">
        <w:rPr>
          <w:rStyle w:val="Emphasis"/>
          <w:highlight w:val="green"/>
        </w:rPr>
        <w:t>and set</w:t>
      </w:r>
      <w:r w:rsidRPr="00BA68A6">
        <w:rPr>
          <w:rStyle w:val="Emphasis"/>
        </w:rPr>
        <w:t xml:space="preserve">tler </w:t>
      </w:r>
      <w:r w:rsidRPr="006F4CBF">
        <w:rPr>
          <w:rStyle w:val="Emphasis"/>
          <w:highlight w:val="green"/>
        </w:rPr>
        <w:t>col</w:t>
      </w:r>
      <w:r w:rsidRPr="00BA68A6">
        <w:rPr>
          <w:rStyle w:val="Emphasis"/>
        </w:rPr>
        <w:t>onialism,</w:t>
      </w:r>
      <w:r w:rsidRPr="007064BA">
        <w:rPr>
          <w:sz w:val="16"/>
        </w:rPr>
        <w:t xml:space="preserve"> among other things; </w:t>
      </w:r>
      <w:r w:rsidRPr="00BA68A6">
        <w:rPr>
          <w:rStyle w:val="StyleUnderline"/>
        </w:rPr>
        <w:t>and</w:t>
      </w:r>
      <w:r w:rsidRPr="007064BA">
        <w:rPr>
          <w:sz w:val="16"/>
        </w:rPr>
        <w:t xml:space="preserve"> that </w:t>
      </w:r>
      <w:r w:rsidRPr="00BA68A6">
        <w:rPr>
          <w:rStyle w:val="Emphasis"/>
        </w:rPr>
        <w:t xml:space="preserve">the struggle for </w:t>
      </w:r>
      <w:r w:rsidRPr="006F4CBF">
        <w:rPr>
          <w:rStyle w:val="Emphasis"/>
          <w:highlight w:val="green"/>
        </w:rPr>
        <w:t>abolition is already</w:t>
      </w:r>
      <w:r w:rsidRPr="007064BA">
        <w:rPr>
          <w:sz w:val="16"/>
        </w:rPr>
        <w:t xml:space="preserve"> and of necessity </w:t>
      </w:r>
      <w:r w:rsidRPr="00BA68A6">
        <w:rPr>
          <w:rStyle w:val="Emphasis"/>
        </w:rPr>
        <w:t>the struggle for</w:t>
      </w:r>
      <w:r w:rsidRPr="007064BA">
        <w:rPr>
          <w:sz w:val="16"/>
        </w:rPr>
        <w:t xml:space="preserve"> the promise of communism, decolonization, and </w:t>
      </w:r>
      <w:r w:rsidRPr="00BA68A6">
        <w:rPr>
          <w:rStyle w:val="Emphasis"/>
        </w:rPr>
        <w:t xml:space="preserve">settler </w:t>
      </w:r>
      <w:r w:rsidRPr="006F4CBF">
        <w:rPr>
          <w:rStyle w:val="Emphasis"/>
          <w:highlight w:val="green"/>
        </w:rPr>
        <w:t>decolonization</w:t>
      </w:r>
      <w:r w:rsidRPr="00BA68A6">
        <w:rPr>
          <w:rStyle w:val="Emphasis"/>
        </w:rPr>
        <w:t>,</w:t>
      </w:r>
      <w:r w:rsidRPr="007064BA">
        <w:rPr>
          <w:sz w:val="16"/>
        </w:rPr>
        <w:t xml:space="preserve"> among other things. </w:t>
      </w:r>
      <w:r w:rsidRPr="00BA68A6">
        <w:rPr>
          <w:rStyle w:val="StyleUnderline"/>
        </w:rPr>
        <w:t>Slavery is the threshold of the political world, abolition the interminable radicalization of every radical movement. Slavery</w:t>
      </w:r>
      <w:r w:rsidRPr="007064BA">
        <w:rPr>
          <w:sz w:val="16"/>
        </w:rPr>
        <w:t xml:space="preserve">, as it were, </w:t>
      </w:r>
      <w:r w:rsidRPr="00BA68A6">
        <w:rPr>
          <w:rStyle w:val="StyleUnderline"/>
        </w:rPr>
        <w:t>precedes and prepares the way for colonialism</w:t>
      </w:r>
      <w:r w:rsidRPr="007064BA">
        <w:rPr>
          <w:sz w:val="16"/>
        </w:rPr>
        <w:t xml:space="preserve">, its forebear or fundament or support. Colonialism, as it were, the issue or heir of slavery, its outgrowth or edifice or monument. This is as true of the historic colonization of the Third World as it is the prior and ongoing settler colonization of the Fourth.23 </w:t>
      </w:r>
      <w:r w:rsidRPr="00BA68A6">
        <w:rPr>
          <w:rStyle w:val="StyleUnderline"/>
        </w:rPr>
        <w:t>‘</w:t>
      </w:r>
      <w:r w:rsidRPr="006F4CBF">
        <w:rPr>
          <w:rStyle w:val="StyleUnderline"/>
          <w:highlight w:val="green"/>
        </w:rPr>
        <w:t>The modern world owes its very existence to slavery’</w:t>
      </w:r>
      <w:r w:rsidRPr="007064BA">
        <w:rPr>
          <w:sz w:val="16"/>
        </w:rPr>
        <w:t xml:space="preserve"> (Grandin, 2014a).24 </w:t>
      </w:r>
      <w:r w:rsidRPr="00BA68A6">
        <w:rPr>
          <w:rStyle w:val="StyleUnderline"/>
        </w:rPr>
        <w:t xml:space="preserve">What could this impossible debt possibly entail? Not only the infrastructure of </w:t>
      </w:r>
      <w:r w:rsidRPr="006F4CBF">
        <w:rPr>
          <w:rStyle w:val="StyleUnderline"/>
          <w:highlight w:val="green"/>
        </w:rPr>
        <w:t>its global economy but also the</w:t>
      </w:r>
      <w:r w:rsidRPr="00BA68A6">
        <w:rPr>
          <w:rStyle w:val="StyleUnderline"/>
        </w:rPr>
        <w:t xml:space="preserve"> architecture of its theological and </w:t>
      </w:r>
      <w:r w:rsidRPr="006F4CBF">
        <w:rPr>
          <w:rStyle w:val="StyleUnderline"/>
          <w:highlight w:val="green"/>
        </w:rPr>
        <w:t>philosophical</w:t>
      </w:r>
      <w:r w:rsidRPr="00BA68A6">
        <w:rPr>
          <w:rStyle w:val="StyleUnderline"/>
        </w:rPr>
        <w:t xml:space="preserve"> discourses, its </w:t>
      </w:r>
      <w:r w:rsidRPr="006F4CBF">
        <w:rPr>
          <w:rStyle w:val="StyleUnderline"/>
          <w:highlight w:val="green"/>
        </w:rPr>
        <w:t>legal and political institutions,</w:t>
      </w:r>
      <w:r w:rsidRPr="00BA68A6">
        <w:rPr>
          <w:rStyle w:val="StyleUnderline"/>
        </w:rPr>
        <w:t xml:space="preserve"> its scientific and technological practices, indeed, </w:t>
      </w:r>
      <w:r w:rsidRPr="006F4CBF">
        <w:rPr>
          <w:rStyle w:val="StyleUnderline"/>
          <w:highlight w:val="green"/>
        </w:rPr>
        <w:t>the whole</w:t>
      </w:r>
      <w:r w:rsidRPr="00BA68A6">
        <w:rPr>
          <w:rStyle w:val="StyleUnderline"/>
        </w:rPr>
        <w:t xml:space="preserve"> of its </w:t>
      </w:r>
      <w:r w:rsidRPr="006F4CBF">
        <w:rPr>
          <w:rStyle w:val="StyleUnderline"/>
          <w:highlight w:val="green"/>
        </w:rPr>
        <w:t>semantic field</w:t>
      </w:r>
      <w:r w:rsidRPr="007064BA">
        <w:rPr>
          <w:sz w:val="16"/>
        </w:rPr>
        <w:t xml:space="preserve"> (Wilderson, 2010: 58). </w:t>
      </w:r>
      <w:r w:rsidRPr="00BA68A6">
        <w:rPr>
          <w:rStyle w:val="Emphasis"/>
        </w:rPr>
        <w:t xml:space="preserve">A politics of </w:t>
      </w:r>
      <w:r w:rsidRPr="006F4CBF">
        <w:rPr>
          <w:rStyle w:val="Emphasis"/>
          <w:highlight w:val="green"/>
        </w:rPr>
        <w:t>abolition could never</w:t>
      </w:r>
      <w:r w:rsidRPr="00BA68A6">
        <w:rPr>
          <w:rStyle w:val="Emphasis"/>
        </w:rPr>
        <w:t xml:space="preserve"> finally </w:t>
      </w:r>
      <w:r w:rsidRPr="006F4CBF">
        <w:rPr>
          <w:rStyle w:val="Emphasis"/>
          <w:highlight w:val="green"/>
        </w:rPr>
        <w:t>be a</w:t>
      </w:r>
      <w:r w:rsidRPr="00BA68A6">
        <w:rPr>
          <w:rStyle w:val="Emphasis"/>
        </w:rPr>
        <w:t xml:space="preserve"> politics of resurgence, recovery, or </w:t>
      </w:r>
      <w:r w:rsidRPr="006F4CBF">
        <w:rPr>
          <w:rStyle w:val="Emphasis"/>
          <w:highlight w:val="green"/>
        </w:rPr>
        <w:t>recuperation</w:t>
      </w:r>
      <w:r w:rsidRPr="00BA68A6">
        <w:rPr>
          <w:rStyle w:val="Emphasis"/>
        </w:rPr>
        <w:t>.</w:t>
      </w:r>
      <w:r w:rsidRPr="007064BA">
        <w:rPr>
          <w:sz w:val="16"/>
        </w:rPr>
        <w:t xml:space="preserve"> </w:t>
      </w:r>
      <w:r w:rsidRPr="00F30186">
        <w:rPr>
          <w:rStyle w:val="StyleUnderline"/>
        </w:rPr>
        <w:t xml:space="preserve">It could only ever begin with degeneration, decline, or dissolution. </w:t>
      </w:r>
      <w:r w:rsidRPr="006F4CBF">
        <w:rPr>
          <w:rStyle w:val="StyleUnderline"/>
          <w:highlight w:val="green"/>
        </w:rPr>
        <w:t>Abolition is the</w:t>
      </w:r>
      <w:r w:rsidRPr="00F30186">
        <w:rPr>
          <w:rStyle w:val="StyleUnderline"/>
        </w:rPr>
        <w:t xml:space="preserve"> interminable </w:t>
      </w:r>
      <w:r w:rsidRPr="006F4CBF">
        <w:rPr>
          <w:rStyle w:val="StyleUnderline"/>
          <w:highlight w:val="green"/>
        </w:rPr>
        <w:t>radicalization of every radical movement</w:t>
      </w:r>
      <w:r w:rsidRPr="00F30186">
        <w:rPr>
          <w:rStyle w:val="StyleUnderline"/>
        </w:rPr>
        <w:t xml:space="preserve">, but a radicalization </w:t>
      </w:r>
      <w:r w:rsidRPr="006F4CBF">
        <w:rPr>
          <w:rStyle w:val="StyleUnderline"/>
          <w:highlight w:val="green"/>
        </w:rPr>
        <w:t>through</w:t>
      </w:r>
      <w:r w:rsidRPr="00F30186">
        <w:rPr>
          <w:rStyle w:val="StyleUnderline"/>
        </w:rPr>
        <w:t xml:space="preserve"> the perverse affirmation of deracination, an </w:t>
      </w:r>
      <w:r w:rsidRPr="006F4CBF">
        <w:rPr>
          <w:rStyle w:val="StyleUnderline"/>
          <w:highlight w:val="green"/>
        </w:rPr>
        <w:t>uprooting</w:t>
      </w:r>
      <w:r w:rsidRPr="00F30186">
        <w:rPr>
          <w:rStyle w:val="StyleUnderline"/>
        </w:rPr>
        <w:t xml:space="preserve"> of </w:t>
      </w:r>
      <w:r w:rsidRPr="006F4CBF">
        <w:rPr>
          <w:rStyle w:val="StyleUnderline"/>
          <w:highlight w:val="green"/>
        </w:rPr>
        <w:t>the natal, the nation</w:t>
      </w:r>
      <w:r w:rsidRPr="00F30186">
        <w:rPr>
          <w:rStyle w:val="StyleUnderline"/>
        </w:rPr>
        <w:t>, and the notion, preventing any order of determination from taking root, a politics without claim, without demand even, or a politics whose demand is ‘too radical to be formulated in advance of its deeds’</w:t>
      </w:r>
      <w:r w:rsidRPr="007064BA">
        <w:rPr>
          <w:sz w:val="16"/>
        </w:rPr>
        <w:t xml:space="preserve"> (</w:t>
      </w:r>
      <w:proofErr w:type="spellStart"/>
      <w:r w:rsidRPr="007064BA">
        <w:rPr>
          <w:sz w:val="16"/>
        </w:rPr>
        <w:t>Trouillot</w:t>
      </w:r>
      <w:proofErr w:type="spellEnd"/>
      <w:r w:rsidRPr="007064BA">
        <w:rPr>
          <w:sz w:val="16"/>
        </w:rPr>
        <w:t xml:space="preserve">, 2012: 88).25 The field of Black Studies consists in ‘tracking the figure of the unsovereign’ (Chandler, 2013: 163) in order to meditate upon the paramount question: ‘What if the problem is sovereignty as such’ (Moten, 2013)? </w:t>
      </w:r>
      <w:r w:rsidRPr="006F4CBF">
        <w:rPr>
          <w:rStyle w:val="StyleUnderline"/>
        </w:rPr>
        <w:t>Abolition, the political dream of Black Stud</w:t>
      </w:r>
      <w:r w:rsidRPr="00BD62CD">
        <w:rPr>
          <w:rStyle w:val="StyleUnderline"/>
        </w:rPr>
        <w:t>ies,</w:t>
      </w:r>
      <w:r w:rsidRPr="007064BA">
        <w:rPr>
          <w:sz w:val="16"/>
        </w:rPr>
        <w:t xml:space="preserve"> its unconscious thinkin</w:t>
      </w:r>
      <w:r w:rsidRPr="006F4CBF">
        <w:rPr>
          <w:sz w:val="16"/>
        </w:rPr>
        <w:t xml:space="preserve">g, </w:t>
      </w:r>
      <w:r w:rsidRPr="006F4CBF">
        <w:rPr>
          <w:rStyle w:val="StyleUnderline"/>
        </w:rPr>
        <w:t>consists in the affirmation of the unsovereign slave – the affectable, the derelict, the monstrous, the wretched</w:t>
      </w:r>
      <w:r w:rsidRPr="006F4CBF">
        <w:rPr>
          <w:sz w:val="16"/>
        </w:rPr>
        <w:t xml:space="preserve">26 – </w:t>
      </w:r>
      <w:r w:rsidRPr="006F4CBF">
        <w:rPr>
          <w:rStyle w:val="StyleUnderline"/>
        </w:rPr>
        <w:t>figures of an order altogether different from (even when they coincide</w:t>
      </w:r>
      <w:r w:rsidRPr="006F4CBF">
        <w:rPr>
          <w:sz w:val="16"/>
        </w:rPr>
        <w:t xml:space="preserve"> or cohabit </w:t>
      </w:r>
      <w:r w:rsidRPr="006F4CBF">
        <w:rPr>
          <w:rStyle w:val="StyleUnderline"/>
        </w:rPr>
        <w:t>with) the colonized native</w:t>
      </w:r>
      <w:r w:rsidRPr="006F4CBF">
        <w:rPr>
          <w:sz w:val="16"/>
        </w:rPr>
        <w:t xml:space="preserve"> – the occupied, the undocumented, the unprotected, the oppressed. </w:t>
      </w:r>
      <w:r w:rsidRPr="006F4CBF">
        <w:rPr>
          <w:rStyle w:val="StyleUnderline"/>
          <w:highlight w:val="green"/>
        </w:rPr>
        <w:t>Abolition is beyond</w:t>
      </w:r>
      <w:r w:rsidRPr="006F4CBF">
        <w:rPr>
          <w:rStyle w:val="StyleUnderline"/>
        </w:rPr>
        <w:t xml:space="preserve"> (the restoration of) </w:t>
      </w:r>
      <w:r w:rsidRPr="006F4CBF">
        <w:rPr>
          <w:rStyle w:val="StyleUnderline"/>
          <w:highlight w:val="green"/>
        </w:rPr>
        <w:t>sovereignty</w:t>
      </w:r>
      <w:r w:rsidRPr="006F4CBF">
        <w:rPr>
          <w:sz w:val="16"/>
        </w:rPr>
        <w:t xml:space="preserve">. Beyond the restoration of a lost commons </w:t>
      </w:r>
      <w:r w:rsidRPr="006F4CBF">
        <w:rPr>
          <w:rStyle w:val="StyleUnderline"/>
        </w:rPr>
        <w:t xml:space="preserve">through </w:t>
      </w:r>
      <w:r w:rsidRPr="006F4CBF">
        <w:rPr>
          <w:rStyle w:val="StyleUnderline"/>
        </w:rPr>
        <w:lastRenderedPageBreak/>
        <w:t>radical redistribution</w:t>
      </w:r>
      <w:r w:rsidRPr="006F4CBF">
        <w:rPr>
          <w:sz w:val="16"/>
        </w:rPr>
        <w:t xml:space="preserve"> (everything for everyone), there is the unim</w:t>
      </w:r>
      <w:r w:rsidRPr="007064BA">
        <w:rPr>
          <w:sz w:val="16"/>
        </w:rPr>
        <w:t xml:space="preserve">aginable loss of that all too imaginable loss itself (nothing for no one).27 </w:t>
      </w:r>
      <w:r w:rsidRPr="00BD62CD">
        <w:rPr>
          <w:rStyle w:val="Emphasis"/>
        </w:rPr>
        <w:t xml:space="preserve">If the indigenous relation to land precedes and exceeds any regime of property, then </w:t>
      </w:r>
      <w:r w:rsidRPr="006F4CBF">
        <w:rPr>
          <w:rStyle w:val="Emphasis"/>
          <w:highlight w:val="green"/>
        </w:rPr>
        <w:t>the slave</w:t>
      </w:r>
      <w:r w:rsidRPr="00BD62CD">
        <w:rPr>
          <w:rStyle w:val="Emphasis"/>
        </w:rPr>
        <w:t xml:space="preserve">’s inhabitation of the earth </w:t>
      </w:r>
      <w:r w:rsidRPr="006F4CBF">
        <w:rPr>
          <w:rStyle w:val="Emphasis"/>
          <w:highlight w:val="green"/>
        </w:rPr>
        <w:t>precedes and exceeds any prior relation to land</w:t>
      </w:r>
      <w:r w:rsidRPr="00BD62CD">
        <w:rPr>
          <w:rStyle w:val="Emphasis"/>
        </w:rPr>
        <w:t xml:space="preserve"> – </w:t>
      </w:r>
      <w:r w:rsidRPr="006F4CBF">
        <w:rPr>
          <w:rStyle w:val="Emphasis"/>
          <w:highlight w:val="green"/>
        </w:rPr>
        <w:t>landlessness</w:t>
      </w:r>
      <w:r w:rsidRPr="00BD62CD">
        <w:rPr>
          <w:rStyle w:val="Emphasis"/>
        </w:rPr>
        <w:t>.</w:t>
      </w:r>
      <w:r w:rsidRPr="007064BA">
        <w:rPr>
          <w:sz w:val="16"/>
        </w:rPr>
        <w:t xml:space="preserve"> And selflessness is the correlate. No ground for identity, no ground to stand (on). Everyone has a claim to everything until no one has a claim to anything. No claim. </w:t>
      </w:r>
      <w:r w:rsidRPr="00BD62CD">
        <w:rPr>
          <w:rStyle w:val="StyleUnderline"/>
        </w:rPr>
        <w:t xml:space="preserve">This </w:t>
      </w:r>
      <w:r w:rsidRPr="006F4CBF">
        <w:rPr>
          <w:rStyle w:val="StyleUnderline"/>
          <w:highlight w:val="green"/>
        </w:rPr>
        <w:t>is not a politics of despair</w:t>
      </w:r>
      <w:r w:rsidRPr="007064BA">
        <w:rPr>
          <w:sz w:val="16"/>
        </w:rPr>
        <w:t xml:space="preserve"> brought about by a failure to lament a loss, </w:t>
      </w:r>
      <w:r w:rsidRPr="00BD62CD">
        <w:rPr>
          <w:rStyle w:val="StyleUnderline"/>
        </w:rPr>
        <w:t>because it is not rooted in hope of winning.</w:t>
      </w:r>
      <w:r w:rsidRPr="007064BA">
        <w:rPr>
          <w:sz w:val="16"/>
        </w:rPr>
        <w:t xml:space="preserve"> The flesh of the earth demands it: the landless inhabitation of selfless existence.</w:t>
      </w:r>
    </w:p>
    <w:p w14:paraId="26A3C756" w14:textId="77777777" w:rsidR="00B2344C" w:rsidRDefault="00B2344C" w:rsidP="005D388F"/>
    <w:p w14:paraId="7EC341C1" w14:textId="38C5F367" w:rsidR="00B2344C" w:rsidRDefault="00B2344C" w:rsidP="00B2344C">
      <w:pPr>
        <w:pStyle w:val="Heading1"/>
      </w:pPr>
      <w:r>
        <w:lastRenderedPageBreak/>
        <w:t>Case</w:t>
      </w:r>
    </w:p>
    <w:p w14:paraId="5E152329" w14:textId="77777777" w:rsidR="00B2344C" w:rsidRPr="001F1B57" w:rsidRDefault="00B2344C" w:rsidP="00B2344C">
      <w:pPr>
        <w:pStyle w:val="Heading4"/>
        <w:rPr>
          <w:rFonts w:cs="Calibri"/>
        </w:rPr>
      </w:pPr>
      <w:bookmarkStart w:id="0" w:name="_Hlk141426942"/>
      <w:r w:rsidRPr="001F1B57">
        <w:rPr>
          <w:rFonts w:cs="Calibri"/>
        </w:rPr>
        <w:t>Frameworks and theorizations must center Blackness and analysis of the antagonistic relationship society has toward Blackness to produce any productive from of resistance. The Role of the Ballot is to endorse the best resistance strategy that centers Blackness</w:t>
      </w:r>
    </w:p>
    <w:p w14:paraId="6BF2BAD4" w14:textId="77777777" w:rsidR="00B2344C" w:rsidRPr="001F1B57" w:rsidRDefault="00B2344C" w:rsidP="00B2344C">
      <w:r w:rsidRPr="001F1B57">
        <w:rPr>
          <w:rStyle w:val="Style13ptBold"/>
        </w:rPr>
        <w:t>Sexton 10</w:t>
      </w:r>
      <w:r w:rsidRPr="001F1B57">
        <w:t xml:space="preserve"> – Sexton, Jared. (2010). People-of-</w:t>
      </w:r>
      <w:proofErr w:type="gramStart"/>
      <w:r w:rsidRPr="001F1B57">
        <w:t>Color-Blindness</w:t>
      </w:r>
      <w:proofErr w:type="gramEnd"/>
      <w:r w:rsidRPr="001F1B57">
        <w:t>: Notes on the Afterlife of Slavery. Social Text. 28. 31-56. 10.1215/01642472-2009-066. Recut B1ACK ZD</w:t>
      </w:r>
    </w:p>
    <w:p w14:paraId="59F6362C" w14:textId="77777777" w:rsidR="00B2344C" w:rsidRPr="001F1B57" w:rsidRDefault="00B2344C" w:rsidP="00B2344C">
      <w:pPr>
        <w:rPr>
          <w:sz w:val="16"/>
        </w:rPr>
      </w:pPr>
      <w:r w:rsidRPr="001F1B57">
        <w:rPr>
          <w:sz w:val="16"/>
        </w:rPr>
        <w:t xml:space="preserve">The upshot of this predicament is that obscuring the structural position of </w:t>
      </w:r>
      <w:r w:rsidRPr="001F1B57">
        <w:rPr>
          <w:rStyle w:val="Emphasis"/>
        </w:rPr>
        <w:t xml:space="preserve">the category of </w:t>
      </w:r>
      <w:r w:rsidRPr="001F1B57">
        <w:rPr>
          <w:rStyle w:val="Emphasis"/>
          <w:highlight w:val="green"/>
        </w:rPr>
        <w:t>blackness will</w:t>
      </w:r>
      <w:r w:rsidRPr="001F1B57">
        <w:rPr>
          <w:rStyle w:val="Emphasis"/>
        </w:rPr>
        <w:t xml:space="preserve"> inevitably </w:t>
      </w:r>
      <w:r w:rsidRPr="001F1B57">
        <w:rPr>
          <w:rStyle w:val="Emphasis"/>
          <w:highlight w:val="green"/>
        </w:rPr>
        <w:t>undermine</w:t>
      </w:r>
      <w:r w:rsidRPr="001F1B57">
        <w:rPr>
          <w:rStyle w:val="Emphasis"/>
        </w:rPr>
        <w:t xml:space="preserve"> multiracial </w:t>
      </w:r>
      <w:r w:rsidRPr="001F1B57">
        <w:rPr>
          <w:rStyle w:val="Emphasis"/>
          <w:highlight w:val="green"/>
        </w:rPr>
        <w:t>coalition building</w:t>
      </w:r>
      <w:r w:rsidRPr="001F1B57">
        <w:rPr>
          <w:rStyle w:val="Emphasis"/>
        </w:rPr>
        <w:t xml:space="preserve"> as a politics of radical opposition and, to that extent, force the question of black liberation back to the center of discussion. </w:t>
      </w:r>
      <w:r w:rsidRPr="001F1B57">
        <w:rPr>
          <w:rStyle w:val="Emphasis"/>
          <w:highlight w:val="green"/>
        </w:rPr>
        <w:t>Every analysis that attempts to understand</w:t>
      </w:r>
      <w:r w:rsidRPr="001F1B57">
        <w:rPr>
          <w:rStyle w:val="Emphasis"/>
        </w:rPr>
        <w:t xml:space="preserve"> the complexities of </w:t>
      </w:r>
      <w:r w:rsidRPr="001F1B57">
        <w:rPr>
          <w:rStyle w:val="Emphasis"/>
          <w:highlight w:val="green"/>
        </w:rPr>
        <w:t>racial rule and the</w:t>
      </w:r>
      <w:r w:rsidRPr="001F1B57">
        <w:rPr>
          <w:rStyle w:val="Emphasis"/>
        </w:rPr>
        <w:t xml:space="preserve"> machinations of the racial </w:t>
      </w:r>
      <w:r w:rsidRPr="001F1B57">
        <w:rPr>
          <w:rStyle w:val="Emphasis"/>
          <w:highlight w:val="green"/>
        </w:rPr>
        <w:t>state without accounting for black existence</w:t>
      </w:r>
      <w:r w:rsidRPr="001F1B57">
        <w:rPr>
          <w:rStyle w:val="Emphasis"/>
        </w:rPr>
        <w:t xml:space="preserve"> </w:t>
      </w:r>
      <w:r w:rsidRPr="001F1B57">
        <w:rPr>
          <w:rStyle w:val="Emphasis"/>
          <w:highlight w:val="green"/>
        </w:rPr>
        <w:t>within its framework</w:t>
      </w:r>
      <w:r w:rsidRPr="001F1B57">
        <w:rPr>
          <w:rStyle w:val="Emphasis"/>
        </w:rPr>
        <w:t xml:space="preserve"> — </w:t>
      </w:r>
      <w:r w:rsidRPr="001F1B57">
        <w:rPr>
          <w:rStyle w:val="Emphasis"/>
          <w:highlight w:val="green"/>
        </w:rPr>
        <w:t>which does not mean</w:t>
      </w:r>
      <w:r w:rsidRPr="001F1B57">
        <w:rPr>
          <w:rStyle w:val="Emphasis"/>
        </w:rPr>
        <w:t xml:space="preserve"> simply </w:t>
      </w:r>
      <w:r w:rsidRPr="001F1B57">
        <w:rPr>
          <w:rStyle w:val="Emphasis"/>
          <w:highlight w:val="green"/>
        </w:rPr>
        <w:t>listing it among a chain of equivalents or returning to it as an afterthought</w:t>
      </w:r>
      <w:r w:rsidRPr="001F1B57">
        <w:rPr>
          <w:rStyle w:val="Emphasis"/>
        </w:rPr>
        <w:t xml:space="preserve"> — </w:t>
      </w:r>
      <w:r w:rsidRPr="001F1B57">
        <w:rPr>
          <w:rStyle w:val="Emphasis"/>
          <w:highlight w:val="green"/>
        </w:rPr>
        <w:t>is doomed to miss what is essential</w:t>
      </w:r>
      <w:r w:rsidRPr="001F1B57">
        <w:rPr>
          <w:rStyle w:val="Emphasis"/>
        </w:rPr>
        <w:t xml:space="preserve"> about the situation. </w:t>
      </w:r>
      <w:r w:rsidRPr="001F1B57">
        <w:rPr>
          <w:rStyle w:val="Emphasis"/>
          <w:highlight w:val="green"/>
        </w:rPr>
        <w:t>Black existence does not represent the total reality</w:t>
      </w:r>
      <w:r w:rsidRPr="001F1B57">
        <w:rPr>
          <w:rStyle w:val="Emphasis"/>
        </w:rPr>
        <w:t xml:space="preserve"> of the racial formation — it is not the beginning and the end of the story — </w:t>
      </w:r>
      <w:r w:rsidRPr="001F1B57">
        <w:rPr>
          <w:rStyle w:val="Emphasis"/>
          <w:highlight w:val="green"/>
        </w:rPr>
        <w:t>but</w:t>
      </w:r>
      <w:r w:rsidRPr="001F1B57">
        <w:rPr>
          <w:rStyle w:val="Emphasis"/>
        </w:rPr>
        <w:t xml:space="preserve"> </w:t>
      </w:r>
      <w:r w:rsidRPr="001F1B57">
        <w:rPr>
          <w:rStyle w:val="Emphasis"/>
          <w:highlight w:val="green"/>
        </w:rPr>
        <w:t>it does relate to the totality</w:t>
      </w:r>
      <w:r w:rsidRPr="001F1B57">
        <w:rPr>
          <w:rStyle w:val="Emphasis"/>
        </w:rPr>
        <w:t>;</w:t>
      </w:r>
      <w:r w:rsidRPr="001F1B57">
        <w:rPr>
          <w:sz w:val="16"/>
        </w:rPr>
        <w:t xml:space="preserve"> it indicates the (repressed) truth of the political and economic system. That is to say, the whole range of positions within the racial formation is most fully understood from this vantage point, not unlike the way in which the range of gender and sexual variance under patriarchal and heteronormative regimes is most fully understood through lenses that are feminist and queer.75 What is lost for the study of black existence in the proposal for a decentered, “</w:t>
      </w:r>
      <w:proofErr w:type="spellStart"/>
      <w:r w:rsidRPr="001F1B57">
        <w:rPr>
          <w:sz w:val="16"/>
        </w:rPr>
        <w:t>postblack</w:t>
      </w:r>
      <w:proofErr w:type="spellEnd"/>
      <w:r w:rsidRPr="001F1B57">
        <w:rPr>
          <w:sz w:val="16"/>
        </w:rPr>
        <w:t xml:space="preserve">” paradigm is a proper analysis of the true scale and nature of black suffering and of the struggles — political, aesthetic, intellectual, and so on — that have sought to transform and undo it. </w:t>
      </w:r>
      <w:r w:rsidRPr="001F1B57">
        <w:rPr>
          <w:rStyle w:val="Emphasis"/>
        </w:rPr>
        <w:t>What is lost for the study of nonblack nonwhite existence is a proper analysis of the true scale and nature of its material and symbolic power relative to the category of blackness.</w:t>
      </w:r>
      <w:r w:rsidRPr="001F1B57">
        <w:rPr>
          <w:sz w:val="16"/>
        </w:rPr>
        <w:t xml:space="preserve">76 This is why </w:t>
      </w:r>
      <w:r w:rsidRPr="001F1B57">
        <w:rPr>
          <w:rStyle w:val="Emphasis"/>
          <w:highlight w:val="green"/>
        </w:rPr>
        <w:t>every attempt to defend the rights and liberties of the</w:t>
      </w:r>
      <w:r w:rsidRPr="001F1B57">
        <w:rPr>
          <w:rStyle w:val="Emphasis"/>
        </w:rPr>
        <w:t xml:space="preserve"> latest </w:t>
      </w:r>
      <w:r w:rsidRPr="001F1B57">
        <w:rPr>
          <w:rStyle w:val="Emphasis"/>
          <w:highlight w:val="green"/>
        </w:rPr>
        <w:t>victims of state repression will fail to make substantial gains</w:t>
      </w:r>
      <w:r w:rsidRPr="001F1B57">
        <w:rPr>
          <w:rStyle w:val="Emphasis"/>
        </w:rPr>
        <w:t xml:space="preserve"> insofar as </w:t>
      </w:r>
      <w:r w:rsidRPr="001F1B57">
        <w:rPr>
          <w:rStyle w:val="Emphasis"/>
          <w:highlight w:val="green"/>
        </w:rPr>
        <w:t>it</w:t>
      </w:r>
      <w:r w:rsidRPr="001F1B57">
        <w:rPr>
          <w:rStyle w:val="Emphasis"/>
        </w:rPr>
        <w:t xml:space="preserve"> forfeits or </w:t>
      </w:r>
      <w:r w:rsidRPr="001F1B57">
        <w:rPr>
          <w:rStyle w:val="Emphasis"/>
          <w:highlight w:val="green"/>
        </w:rPr>
        <w:t>sidelines the fate of blacks</w:t>
      </w:r>
      <w:r w:rsidRPr="001F1B57">
        <w:rPr>
          <w:rStyle w:val="Emphasis"/>
        </w:rPr>
        <w:t xml:space="preserve">, the prototypical targets of the panoply of police practices and the juridical infrastructure built up around them. </w:t>
      </w:r>
      <w:r w:rsidRPr="001F1B57">
        <w:rPr>
          <w:rStyle w:val="Emphasis"/>
          <w:highlight w:val="green"/>
        </w:rPr>
        <w:t>Without blacks on board, the only viable political option</w:t>
      </w:r>
      <w:r w:rsidRPr="001F1B57">
        <w:rPr>
          <w:rStyle w:val="Emphasis"/>
        </w:rPr>
        <w:t xml:space="preserve"> and the only effective defense against the intensifying cross ﬁre </w:t>
      </w:r>
      <w:r w:rsidRPr="001F1B57">
        <w:rPr>
          <w:rStyle w:val="Emphasis"/>
          <w:highlight w:val="green"/>
        </w:rPr>
        <w:t>will involve greater alliance with an antiblack civil society and</w:t>
      </w:r>
      <w:r w:rsidRPr="001F1B57">
        <w:rPr>
          <w:rStyle w:val="Emphasis"/>
        </w:rPr>
        <w:t xml:space="preserve"> further capitulation to the </w:t>
      </w:r>
      <w:r w:rsidRPr="001F1B57">
        <w:rPr>
          <w:rStyle w:val="Emphasis"/>
          <w:highlight w:val="green"/>
        </w:rPr>
        <w:t>magniﬁcation of state power</w:t>
      </w:r>
      <w:r w:rsidRPr="001F1B57">
        <w:rPr>
          <w:sz w:val="16"/>
        </w:rPr>
        <w:t xml:space="preserve">. At the apex of the midcentury social movements, Kwame Ture and Charles Hamilton wrote in their 1968 classic, Black Power: </w:t>
      </w:r>
      <w:r w:rsidRPr="001F1B57">
        <w:rPr>
          <w:rStyle w:val="Emphasis"/>
          <w:highlight w:val="green"/>
        </w:rPr>
        <w:t>The Politics of Liberation</w:t>
      </w:r>
      <w:r w:rsidRPr="001F1B57">
        <w:rPr>
          <w:rStyle w:val="Emphasis"/>
        </w:rPr>
        <w:t xml:space="preserve">, that black freedom </w:t>
      </w:r>
      <w:r w:rsidRPr="001F1B57">
        <w:rPr>
          <w:rStyle w:val="Emphasis"/>
          <w:highlight w:val="green"/>
        </w:rPr>
        <w:t>entails</w:t>
      </w:r>
      <w:r w:rsidRPr="001F1B57">
        <w:rPr>
          <w:rStyle w:val="Emphasis"/>
        </w:rPr>
        <w:t xml:space="preserve"> “the necessarily </w:t>
      </w:r>
      <w:r w:rsidRPr="001F1B57">
        <w:rPr>
          <w:rStyle w:val="Emphasis"/>
          <w:highlight w:val="green"/>
        </w:rPr>
        <w:t>total revamping of</w:t>
      </w:r>
      <w:r w:rsidRPr="001F1B57">
        <w:rPr>
          <w:rStyle w:val="Emphasis"/>
        </w:rPr>
        <w:t xml:space="preserve"> the </w:t>
      </w:r>
      <w:r w:rsidRPr="001F1B57">
        <w:rPr>
          <w:rStyle w:val="Emphasis"/>
          <w:highlight w:val="green"/>
        </w:rPr>
        <w:t>society</w:t>
      </w:r>
      <w:r w:rsidRPr="001F1B57">
        <w:rPr>
          <w:rStyle w:val="Emphasis"/>
        </w:rPr>
        <w:t>.</w:t>
      </w:r>
      <w:r w:rsidRPr="001F1B57">
        <w:rPr>
          <w:sz w:val="16"/>
        </w:rPr>
        <w:t xml:space="preserve">”77 For Hartman, thinking of the entanglements of the African diaspora in this context, the necessarily total revamping of the society is more appropriately envisioned as the creation of an entirely new world: I knew that no matter how far from home I traveled, I would never be able to leave my past behind. </w:t>
      </w:r>
      <w:r w:rsidRPr="001F1B57">
        <w:rPr>
          <w:rStyle w:val="Emphasis"/>
        </w:rPr>
        <w:t xml:space="preserve">I would never be able to imagine being the kind of person who had not been made and marked by slavery. I was black and a history of terror had produced that identity. Terror was “captivity without the possibility of ﬂight,” inescapable violence, precarious life. </w:t>
      </w:r>
      <w:r w:rsidRPr="001F1B57">
        <w:rPr>
          <w:rStyle w:val="Emphasis"/>
          <w:highlight w:val="green"/>
        </w:rPr>
        <w:t>There was no going back to</w:t>
      </w:r>
      <w:r w:rsidRPr="001F1B57">
        <w:rPr>
          <w:rStyle w:val="Emphasis"/>
        </w:rPr>
        <w:t xml:space="preserve"> a time or place </w:t>
      </w:r>
      <w:r w:rsidRPr="001F1B57">
        <w:rPr>
          <w:rStyle w:val="Emphasis"/>
          <w:highlight w:val="green"/>
        </w:rPr>
        <w:t xml:space="preserve">before slavery, and </w:t>
      </w:r>
      <w:proofErr w:type="gramStart"/>
      <w:r w:rsidRPr="001F1B57">
        <w:rPr>
          <w:rStyle w:val="Emphasis"/>
          <w:highlight w:val="green"/>
        </w:rPr>
        <w:t>going beyond</w:t>
      </w:r>
      <w:r w:rsidRPr="001F1B57">
        <w:rPr>
          <w:rStyle w:val="Emphasis"/>
        </w:rPr>
        <w:t xml:space="preserve"> it</w:t>
      </w:r>
      <w:proofErr w:type="gramEnd"/>
      <w:r w:rsidRPr="001F1B57">
        <w:rPr>
          <w:rStyle w:val="Emphasis"/>
        </w:rPr>
        <w:t xml:space="preserve"> no doubt </w:t>
      </w:r>
      <w:r w:rsidRPr="001F1B57">
        <w:rPr>
          <w:rStyle w:val="Emphasis"/>
          <w:highlight w:val="green"/>
        </w:rPr>
        <w:t>would entail</w:t>
      </w:r>
      <w:r w:rsidRPr="001F1B57">
        <w:rPr>
          <w:rStyle w:val="Emphasis"/>
        </w:rPr>
        <w:t xml:space="preserve"> nothing less momentous than yet another </w:t>
      </w:r>
      <w:r w:rsidRPr="001F1B57">
        <w:rPr>
          <w:rStyle w:val="Emphasis"/>
          <w:highlight w:val="green"/>
        </w:rPr>
        <w:t>revolution</w:t>
      </w:r>
      <w:r w:rsidRPr="001F1B57">
        <w:rPr>
          <w:sz w:val="16"/>
          <w:highlight w:val="green"/>
        </w:rPr>
        <w:t>.</w:t>
      </w:r>
      <w:r w:rsidRPr="001F1B57">
        <w:rPr>
          <w:sz w:val="16"/>
        </w:rPr>
        <w:t>78</w:t>
      </w:r>
    </w:p>
    <w:bookmarkEnd w:id="0"/>
    <w:p w14:paraId="14132261" w14:textId="77777777" w:rsidR="00B2344C" w:rsidRPr="00700D4F" w:rsidRDefault="00B2344C" w:rsidP="00B2344C">
      <w:pPr>
        <w:pStyle w:val="Heading4"/>
      </w:pPr>
      <w:r w:rsidRPr="00700D4F">
        <w:t>The category of the “</w:t>
      </w:r>
      <w:r w:rsidRPr="00700D4F">
        <w:rPr>
          <w:u w:val="single"/>
        </w:rPr>
        <w:t>worker</w:t>
      </w:r>
      <w:r w:rsidRPr="00700D4F">
        <w:t xml:space="preserve">” is cohered in opposition to the enslaved Black subject who is </w:t>
      </w:r>
      <w:r w:rsidRPr="00700D4F">
        <w:rPr>
          <w:u w:val="single"/>
        </w:rPr>
        <w:t>fungible</w:t>
      </w:r>
      <w:r w:rsidRPr="00700D4F">
        <w:t xml:space="preserve">, disposable, and unworthy of recognition </w:t>
      </w:r>
      <w:r w:rsidRPr="00700D4F">
        <w:rPr>
          <w:u w:val="single"/>
        </w:rPr>
        <w:t>regardless</w:t>
      </w:r>
      <w:r w:rsidRPr="00700D4F">
        <w:t xml:space="preserve"> of job or status. Liberation through labor a coercive </w:t>
      </w:r>
      <w:r w:rsidRPr="00700D4F">
        <w:rPr>
          <w:u w:val="single"/>
        </w:rPr>
        <w:t>myth</w:t>
      </w:r>
      <w:r w:rsidRPr="00700D4F">
        <w:t xml:space="preserve"> that obscures the </w:t>
      </w:r>
      <w:r w:rsidRPr="00700D4F">
        <w:rPr>
          <w:u w:val="single"/>
        </w:rPr>
        <w:t>structural antagonism</w:t>
      </w:r>
      <w:r w:rsidRPr="00700D4F">
        <w:t xml:space="preserve"> of antiblackness. </w:t>
      </w:r>
    </w:p>
    <w:p w14:paraId="3D1AA374" w14:textId="77777777" w:rsidR="00B2344C" w:rsidRPr="00700D4F" w:rsidRDefault="00B2344C" w:rsidP="00B2344C">
      <w:r w:rsidRPr="00700D4F">
        <w:t xml:space="preserve">Sara-Maria </w:t>
      </w:r>
      <w:r w:rsidRPr="00700D4F">
        <w:rPr>
          <w:rStyle w:val="Style13ptBold"/>
        </w:rPr>
        <w:t>Sorentino 24</w:t>
      </w:r>
      <w:r w:rsidRPr="00700D4F">
        <w:t xml:space="preserve">, PhD, Culture &amp; Theory, University of California, Irvine, Associate Professor of Gender &amp; Race Studies at the University of Alabama; "Impossible </w:t>
      </w:r>
      <w:proofErr w:type="spellStart"/>
      <w:r w:rsidRPr="00700D4F">
        <w:t>Labour</w:t>
      </w:r>
      <w:proofErr w:type="spellEnd"/>
      <w:r w:rsidRPr="00700D4F">
        <w:t xml:space="preserve"> History: Solidarity Dreams and </w:t>
      </w:r>
      <w:r w:rsidRPr="00700D4F">
        <w:lastRenderedPageBreak/>
        <w:t>Antiblack Subsumption", Oxford Literary Review, https://www.euppublishing.com/doi/abs/10.3366/olr.2024.0428</w:t>
      </w:r>
    </w:p>
    <w:p w14:paraId="41FD662B" w14:textId="77777777" w:rsidR="00B2344C" w:rsidRPr="00700D4F" w:rsidRDefault="00B2344C" w:rsidP="00B2344C">
      <w:pPr>
        <w:rPr>
          <w:sz w:val="12"/>
        </w:rPr>
      </w:pPr>
      <w:r w:rsidRPr="00700D4F">
        <w:rPr>
          <w:sz w:val="12"/>
        </w:rPr>
        <w:t xml:space="preserve">The </w:t>
      </w:r>
      <w:proofErr w:type="spellStart"/>
      <w:r w:rsidRPr="00700D4F">
        <w:rPr>
          <w:sz w:val="12"/>
        </w:rPr>
        <w:t>labour</w:t>
      </w:r>
      <w:proofErr w:type="spellEnd"/>
      <w:r w:rsidRPr="00700D4F">
        <w:rPr>
          <w:sz w:val="12"/>
        </w:rPr>
        <w:t xml:space="preserve"> historian’s trade, their methods and objects of study, bears the mark of this tension between preservation and abolition, dreams and nightmares. At times, </w:t>
      </w:r>
      <w:proofErr w:type="spellStart"/>
      <w:r w:rsidRPr="00700D4F">
        <w:rPr>
          <w:rStyle w:val="StyleUnderline"/>
          <w:highlight w:val="yellow"/>
        </w:rPr>
        <w:t>labour</w:t>
      </w:r>
      <w:proofErr w:type="spellEnd"/>
      <w:r w:rsidRPr="00700D4F">
        <w:rPr>
          <w:rStyle w:val="StyleUnderline"/>
          <w:highlight w:val="yellow"/>
        </w:rPr>
        <w:t xml:space="preserve"> history presents</w:t>
      </w:r>
      <w:r w:rsidRPr="00700D4F">
        <w:rPr>
          <w:rStyle w:val="StyleUnderline"/>
        </w:rPr>
        <w:t xml:space="preserve"> itself </w:t>
      </w:r>
      <w:r w:rsidRPr="00700D4F">
        <w:rPr>
          <w:rStyle w:val="StyleUnderline"/>
          <w:highlight w:val="yellow"/>
        </w:rPr>
        <w:t>as</w:t>
      </w:r>
      <w:r w:rsidRPr="00700D4F">
        <w:rPr>
          <w:rStyle w:val="StyleUnderline"/>
        </w:rPr>
        <w:t xml:space="preserve"> merely articulating what is </w:t>
      </w:r>
      <w:r w:rsidRPr="00700D4F">
        <w:rPr>
          <w:rStyle w:val="Emphasis"/>
        </w:rPr>
        <w:t>immanently possible</w:t>
      </w:r>
      <w:r w:rsidRPr="00700D4F">
        <w:rPr>
          <w:rStyle w:val="StyleUnderline"/>
        </w:rPr>
        <w:t xml:space="preserve">—making the latent manifest—but its dreamlife also involves a conviction that history itself should be considered </w:t>
      </w:r>
      <w:r w:rsidRPr="00700D4F">
        <w:rPr>
          <w:rStyle w:val="StyleUnderline"/>
          <w:highlight w:val="yellow"/>
        </w:rPr>
        <w:t>the ‘</w:t>
      </w:r>
      <w:r w:rsidRPr="00700D4F">
        <w:rPr>
          <w:rStyle w:val="Emphasis"/>
          <w:highlight w:val="yellow"/>
        </w:rPr>
        <w:t>proper vehicle’</w:t>
      </w:r>
      <w:r w:rsidRPr="00700D4F">
        <w:rPr>
          <w:rStyle w:val="StyleUnderline"/>
          <w:highlight w:val="yellow"/>
        </w:rPr>
        <w:t xml:space="preserve"> for</w:t>
      </w:r>
      <w:r w:rsidRPr="00700D4F">
        <w:rPr>
          <w:rStyle w:val="StyleUnderline"/>
        </w:rPr>
        <w:t xml:space="preserve"> manifesting </w:t>
      </w:r>
      <w:r w:rsidRPr="00700D4F">
        <w:rPr>
          <w:rStyle w:val="Emphasis"/>
          <w:highlight w:val="yellow"/>
        </w:rPr>
        <w:t>political</w:t>
      </w:r>
      <w:r w:rsidRPr="00700D4F">
        <w:rPr>
          <w:rStyle w:val="Emphasis"/>
        </w:rPr>
        <w:t xml:space="preserve"> life</w:t>
      </w:r>
      <w:r w:rsidRPr="00700D4F">
        <w:rPr>
          <w:rStyle w:val="StyleUnderline"/>
        </w:rPr>
        <w:t xml:space="preserve"> </w:t>
      </w:r>
      <w:r w:rsidRPr="00700D4F">
        <w:rPr>
          <w:rStyle w:val="StyleUnderline"/>
          <w:highlight w:val="yellow"/>
        </w:rPr>
        <w:t>and social existence</w:t>
      </w:r>
      <w:r w:rsidRPr="00700D4F">
        <w:rPr>
          <w:rStyle w:val="StyleUnderline"/>
        </w:rPr>
        <w:t>.</w:t>
      </w:r>
      <w:r w:rsidRPr="00700D4F">
        <w:rPr>
          <w:sz w:val="12"/>
        </w:rPr>
        <w:t xml:space="preserve">3 The historical trade, in other words, harbors a not-so-secret belief that it alone has the requisite tools to clear blockages that would otherwise condense and displace possibilities into tragic repetitions of the given. It does so by imagining that possibilities are always immanent and that the stuff of life can become transparent to historical processes. My suspicion is that </w:t>
      </w:r>
      <w:r w:rsidRPr="00700D4F">
        <w:rPr>
          <w:rStyle w:val="StyleUnderline"/>
          <w:highlight w:val="yellow"/>
        </w:rPr>
        <w:t>this</w:t>
      </w:r>
      <w:r w:rsidRPr="00700D4F">
        <w:rPr>
          <w:rStyle w:val="StyleUnderline"/>
        </w:rPr>
        <w:t xml:space="preserve"> ‘transparency thesis’</w:t>
      </w:r>
      <w:r w:rsidRPr="00700D4F">
        <w:rPr>
          <w:sz w:val="12"/>
        </w:rPr>
        <w:t xml:space="preserve">, as Denise Ferreira da Silva calls it, </w:t>
      </w:r>
      <w:r w:rsidRPr="00700D4F">
        <w:rPr>
          <w:rStyle w:val="StyleUnderline"/>
          <w:highlight w:val="yellow"/>
        </w:rPr>
        <w:t>is</w:t>
      </w:r>
      <w:r w:rsidRPr="00700D4F">
        <w:rPr>
          <w:rStyle w:val="StyleUnderline"/>
        </w:rPr>
        <w:t xml:space="preserve"> part of </w:t>
      </w:r>
      <w:r w:rsidRPr="00700D4F">
        <w:rPr>
          <w:rStyle w:val="StyleUnderline"/>
          <w:highlight w:val="yellow"/>
        </w:rPr>
        <w:t xml:space="preserve">the </w:t>
      </w:r>
      <w:r w:rsidRPr="00700D4F">
        <w:rPr>
          <w:rStyle w:val="Emphasis"/>
          <w:highlight w:val="yellow"/>
        </w:rPr>
        <w:t>technology of race-making</w:t>
      </w:r>
      <w:r w:rsidRPr="00700D4F">
        <w:rPr>
          <w:rStyle w:val="StyleUnderline"/>
          <w:highlight w:val="yellow"/>
        </w:rPr>
        <w:t xml:space="preserve"> and </w:t>
      </w:r>
      <w:r w:rsidRPr="00700D4F">
        <w:rPr>
          <w:rStyle w:val="Emphasis"/>
          <w:highlight w:val="yellow"/>
        </w:rPr>
        <w:t>cannot</w:t>
      </w:r>
      <w:r w:rsidRPr="00700D4F">
        <w:rPr>
          <w:rStyle w:val="StyleUnderline"/>
        </w:rPr>
        <w:t xml:space="preserve"> itself </w:t>
      </w:r>
      <w:r w:rsidRPr="00700D4F">
        <w:rPr>
          <w:rStyle w:val="StyleUnderline"/>
          <w:highlight w:val="yellow"/>
        </w:rPr>
        <w:t xml:space="preserve">be the vehicle for </w:t>
      </w:r>
      <w:r w:rsidRPr="00700D4F">
        <w:rPr>
          <w:rStyle w:val="Emphasis"/>
          <w:highlight w:val="yellow"/>
        </w:rPr>
        <w:t>solidarity</w:t>
      </w:r>
      <w:r w:rsidRPr="00700D4F">
        <w:rPr>
          <w:rStyle w:val="StyleUnderline"/>
        </w:rPr>
        <w:t>.</w:t>
      </w:r>
      <w:r w:rsidRPr="00700D4F">
        <w:rPr>
          <w:sz w:val="12"/>
        </w:rPr>
        <w:t>4</w:t>
      </w:r>
    </w:p>
    <w:p w14:paraId="31454EF9" w14:textId="77777777" w:rsidR="00B2344C" w:rsidRPr="00700D4F" w:rsidRDefault="00B2344C" w:rsidP="00B2344C">
      <w:pPr>
        <w:rPr>
          <w:rStyle w:val="StyleUnderline"/>
        </w:rPr>
      </w:pPr>
      <w:r w:rsidRPr="00700D4F">
        <w:rPr>
          <w:sz w:val="12"/>
        </w:rPr>
        <w:t xml:space="preserve">By most conceivable measures, capitalism itself conditions the possibility for </w:t>
      </w:r>
      <w:r w:rsidRPr="00700D4F">
        <w:rPr>
          <w:rStyle w:val="Emphasis"/>
        </w:rPr>
        <w:t>class consciousness</w:t>
      </w:r>
      <w:r w:rsidRPr="00700D4F">
        <w:rPr>
          <w:sz w:val="12"/>
        </w:rPr>
        <w:t xml:space="preserve">. Only through capitalism’s contradictions, the dialectic in which the self-consciousness of the </w:t>
      </w:r>
      <w:proofErr w:type="spellStart"/>
      <w:r w:rsidRPr="00700D4F">
        <w:rPr>
          <w:sz w:val="12"/>
        </w:rPr>
        <w:t>labourer</w:t>
      </w:r>
      <w:proofErr w:type="spellEnd"/>
      <w:r w:rsidRPr="00700D4F">
        <w:rPr>
          <w:sz w:val="12"/>
        </w:rPr>
        <w:t xml:space="preserve"> coincides materially with the ‘self-consciousness of the commodity’, does consciousness of oneself as an object bring ‘about an objective structural change in the object of knowledge’.5 This ‘objective possibility’, in Georg Lukács’s formulation</w:t>
      </w:r>
      <w:r w:rsidRPr="00700D4F">
        <w:rPr>
          <w:rStyle w:val="StyleUnderline"/>
        </w:rPr>
        <w:t xml:space="preserve">, is contrasted with the contingent possibility of the slave, whose objectification in the </w:t>
      </w:r>
      <w:proofErr w:type="spellStart"/>
      <w:r w:rsidRPr="00700D4F">
        <w:rPr>
          <w:rStyle w:val="StyleUnderline"/>
        </w:rPr>
        <w:t>slaveform</w:t>
      </w:r>
      <w:proofErr w:type="spellEnd"/>
      <w:r w:rsidRPr="00700D4F">
        <w:rPr>
          <w:rStyle w:val="StyleUnderline"/>
        </w:rPr>
        <w:t xml:space="preserve"> of antiquity is thought to coincide with the object only accidentally.</w:t>
      </w:r>
      <w:r w:rsidRPr="00700D4F">
        <w:rPr>
          <w:sz w:val="12"/>
        </w:rPr>
        <w:t xml:space="preserve"> The contingency of such a </w:t>
      </w:r>
      <w:proofErr w:type="spellStart"/>
      <w:r w:rsidRPr="00700D4F">
        <w:rPr>
          <w:sz w:val="12"/>
        </w:rPr>
        <w:t>generalised</w:t>
      </w:r>
      <w:proofErr w:type="spellEnd"/>
      <w:r w:rsidRPr="00700D4F">
        <w:rPr>
          <w:sz w:val="12"/>
        </w:rPr>
        <w:t xml:space="preserve"> slave (different, I will argue, from the ‘abstract slave’ whose </w:t>
      </w:r>
      <w:proofErr w:type="spellStart"/>
      <w:r w:rsidRPr="00700D4F">
        <w:rPr>
          <w:sz w:val="12"/>
        </w:rPr>
        <w:t>materialised</w:t>
      </w:r>
      <w:proofErr w:type="spellEnd"/>
      <w:r w:rsidRPr="00700D4F">
        <w:rPr>
          <w:sz w:val="12"/>
        </w:rPr>
        <w:t xml:space="preserve"> necessity presupposes racial slavery) means that </w:t>
      </w:r>
      <w:r w:rsidRPr="00700D4F">
        <w:rPr>
          <w:rStyle w:val="StyleUnderline"/>
          <w:highlight w:val="yellow"/>
        </w:rPr>
        <w:t xml:space="preserve">the slave’s </w:t>
      </w:r>
      <w:r w:rsidRPr="00700D4F">
        <w:rPr>
          <w:rStyle w:val="Emphasis"/>
          <w:highlight w:val="yellow"/>
        </w:rPr>
        <w:t>knowledge</w:t>
      </w:r>
      <w:r w:rsidRPr="00700D4F">
        <w:rPr>
          <w:rStyle w:val="StyleUnderline"/>
          <w:highlight w:val="yellow"/>
        </w:rPr>
        <w:t xml:space="preserve"> cannot impinge upon its own </w:t>
      </w:r>
      <w:r w:rsidRPr="00700D4F">
        <w:rPr>
          <w:rStyle w:val="Emphasis"/>
          <w:highlight w:val="yellow"/>
        </w:rPr>
        <w:t>conditions</w:t>
      </w:r>
      <w:r w:rsidRPr="00700D4F">
        <w:rPr>
          <w:sz w:val="12"/>
        </w:rPr>
        <w:t xml:space="preserve">. Lukács writes that </w:t>
      </w:r>
      <w:r w:rsidRPr="00700D4F">
        <w:rPr>
          <w:rStyle w:val="StyleUnderline"/>
        </w:rPr>
        <w:t>‘Between a “thinking” slave and an “unconscious” slave there is no real distinction to be drawn in an objective social sense’.</w:t>
      </w:r>
      <w:r w:rsidRPr="00700D4F">
        <w:rPr>
          <w:sz w:val="12"/>
        </w:rPr>
        <w:t xml:space="preserve">6 </w:t>
      </w:r>
      <w:r w:rsidRPr="00700D4F">
        <w:rPr>
          <w:rStyle w:val="StyleUnderline"/>
        </w:rPr>
        <w:t xml:space="preserve">One’s relative knowledge of slavery does not have any </w:t>
      </w:r>
      <w:r w:rsidRPr="00700D4F">
        <w:rPr>
          <w:rStyle w:val="Emphasis"/>
        </w:rPr>
        <w:t>practical bearing</w:t>
      </w:r>
      <w:r w:rsidRPr="00700D4F">
        <w:rPr>
          <w:rStyle w:val="StyleUnderline"/>
        </w:rPr>
        <w:t xml:space="preserve"> on one’s own condition.</w:t>
      </w:r>
    </w:p>
    <w:p w14:paraId="4AF367A5" w14:textId="77777777" w:rsidR="00B2344C" w:rsidRPr="00700D4F" w:rsidRDefault="00B2344C" w:rsidP="00B2344C">
      <w:pPr>
        <w:rPr>
          <w:sz w:val="12"/>
          <w:szCs w:val="12"/>
        </w:rPr>
      </w:pPr>
      <w:r w:rsidRPr="00700D4F">
        <w:rPr>
          <w:sz w:val="12"/>
        </w:rPr>
        <w:t xml:space="preserve">Like all sublations, the history of </w:t>
      </w:r>
      <w:proofErr w:type="spellStart"/>
      <w:r w:rsidRPr="00700D4F">
        <w:rPr>
          <w:sz w:val="12"/>
        </w:rPr>
        <w:t>labour</w:t>
      </w:r>
      <w:proofErr w:type="spellEnd"/>
      <w:r w:rsidRPr="00700D4F">
        <w:rPr>
          <w:sz w:val="12"/>
        </w:rPr>
        <w:t xml:space="preserve"> contains something of what it sublates—it is both not-slavery and slavery’s fulfilment. The objective possibility of consciousness, coiled in </w:t>
      </w:r>
      <w:proofErr w:type="spellStart"/>
      <w:r w:rsidRPr="00700D4F">
        <w:rPr>
          <w:sz w:val="12"/>
        </w:rPr>
        <w:t>labour’s</w:t>
      </w:r>
      <w:proofErr w:type="spellEnd"/>
      <w:r w:rsidRPr="00700D4F">
        <w:rPr>
          <w:sz w:val="12"/>
        </w:rPr>
        <w:t xml:space="preserve"> formal freedom and latent capacity, is what makes the </w:t>
      </w:r>
      <w:proofErr w:type="spellStart"/>
      <w:r w:rsidRPr="00700D4F">
        <w:rPr>
          <w:sz w:val="12"/>
        </w:rPr>
        <w:t>labourer</w:t>
      </w:r>
      <w:proofErr w:type="spellEnd"/>
      <w:r w:rsidRPr="00700D4F">
        <w:rPr>
          <w:sz w:val="12"/>
        </w:rPr>
        <w:t xml:space="preserve">, across the Marxist terrain, a distinct social actor. </w:t>
      </w:r>
      <w:r w:rsidRPr="00700D4F">
        <w:rPr>
          <w:rStyle w:val="StyleUnderline"/>
          <w:highlight w:val="yellow"/>
        </w:rPr>
        <w:t>Class struggle</w:t>
      </w:r>
      <w:r w:rsidRPr="00700D4F">
        <w:rPr>
          <w:rStyle w:val="StyleUnderline"/>
        </w:rPr>
        <w:t xml:space="preserve">, in this sense, </w:t>
      </w:r>
      <w:r w:rsidRPr="00700D4F">
        <w:rPr>
          <w:rStyle w:val="StyleUnderline"/>
          <w:highlight w:val="yellow"/>
        </w:rPr>
        <w:t>is</w:t>
      </w:r>
      <w:r w:rsidRPr="00700D4F">
        <w:rPr>
          <w:rStyle w:val="StyleUnderline"/>
        </w:rPr>
        <w:t xml:space="preserve"> presupposed by </w:t>
      </w:r>
      <w:r w:rsidRPr="00700D4F">
        <w:rPr>
          <w:rStyle w:val="StyleUnderline"/>
          <w:highlight w:val="yellow"/>
        </w:rPr>
        <w:t xml:space="preserve">the struggle </w:t>
      </w:r>
      <w:r w:rsidRPr="00700D4F">
        <w:rPr>
          <w:rStyle w:val="Emphasis"/>
          <w:highlight w:val="yellow"/>
        </w:rPr>
        <w:t>not to be a slave</w:t>
      </w:r>
      <w:r w:rsidRPr="00700D4F">
        <w:rPr>
          <w:rStyle w:val="StyleUnderline"/>
        </w:rPr>
        <w:t xml:space="preserve">; the struggle of </w:t>
      </w:r>
      <w:r w:rsidRPr="00700D4F">
        <w:rPr>
          <w:rStyle w:val="StyleUnderline"/>
          <w:highlight w:val="yellow"/>
        </w:rPr>
        <w:t>‘the worker’</w:t>
      </w:r>
      <w:r w:rsidRPr="00700D4F">
        <w:rPr>
          <w:sz w:val="12"/>
        </w:rPr>
        <w:t xml:space="preserve">, who ‘perceives the split in his being preserved in the brutal form of what is, in its whole tendency, a slavery without limits’, combats a slavery simultaneously more complex, because it is more mediated, and implicitly more emancipatory, because it </w:t>
      </w:r>
      <w:proofErr w:type="spellStart"/>
      <w:r w:rsidRPr="00700D4F">
        <w:rPr>
          <w:sz w:val="12"/>
        </w:rPr>
        <w:t>materialises</w:t>
      </w:r>
      <w:proofErr w:type="spellEnd"/>
      <w:r w:rsidRPr="00700D4F">
        <w:rPr>
          <w:sz w:val="12"/>
        </w:rPr>
        <w:t xml:space="preserve"> objective possibility.7 Capitalist critique </w:t>
      </w:r>
      <w:r w:rsidRPr="00700D4F">
        <w:rPr>
          <w:rStyle w:val="StyleUnderline"/>
          <w:highlight w:val="yellow"/>
        </w:rPr>
        <w:t>finds</w:t>
      </w:r>
      <w:r w:rsidRPr="00700D4F">
        <w:rPr>
          <w:sz w:val="12"/>
        </w:rPr>
        <w:t xml:space="preserve"> its </w:t>
      </w:r>
      <w:r w:rsidRPr="00700D4F">
        <w:rPr>
          <w:rStyle w:val="StyleUnderline"/>
          <w:highlight w:val="yellow"/>
        </w:rPr>
        <w:t>emancipatory openings</w:t>
      </w:r>
      <w:r w:rsidRPr="00700D4F">
        <w:rPr>
          <w:rStyle w:val="StyleUnderline"/>
        </w:rPr>
        <w:t xml:space="preserve"> through possibilities generated </w:t>
      </w:r>
      <w:r w:rsidRPr="00700D4F">
        <w:rPr>
          <w:rStyle w:val="Emphasis"/>
          <w:highlight w:val="yellow"/>
        </w:rPr>
        <w:t>internal</w:t>
      </w:r>
      <w:r w:rsidRPr="00700D4F">
        <w:rPr>
          <w:rStyle w:val="StyleUnderline"/>
          <w:highlight w:val="yellow"/>
        </w:rPr>
        <w:t xml:space="preserve"> to capitalism</w:t>
      </w:r>
      <w:r w:rsidRPr="00700D4F">
        <w:rPr>
          <w:rStyle w:val="StyleUnderline"/>
        </w:rPr>
        <w:t xml:space="preserve">, not from a transcendental outside—these </w:t>
      </w:r>
      <w:r w:rsidRPr="00700D4F">
        <w:rPr>
          <w:rStyle w:val="Emphasis"/>
        </w:rPr>
        <w:t>objective possibilities</w:t>
      </w:r>
      <w:r w:rsidRPr="00700D4F">
        <w:rPr>
          <w:rStyle w:val="StyleUnderline"/>
        </w:rPr>
        <w:t xml:space="preserve">, when framed through its historiographical understanding of slavery’s abolition, mean </w:t>
      </w:r>
      <w:r w:rsidRPr="00700D4F">
        <w:rPr>
          <w:rStyle w:val="StyleUnderline"/>
          <w:highlight w:val="yellow"/>
        </w:rPr>
        <w:t xml:space="preserve">it is workers, not slaves, who can become </w:t>
      </w:r>
      <w:r w:rsidRPr="00700D4F">
        <w:rPr>
          <w:rStyle w:val="Emphasis"/>
          <w:highlight w:val="yellow"/>
        </w:rPr>
        <w:t>revolutionary</w:t>
      </w:r>
      <w:r w:rsidRPr="00700D4F">
        <w:rPr>
          <w:rStyle w:val="StyleUnderline"/>
          <w:highlight w:val="yellow"/>
        </w:rPr>
        <w:t xml:space="preserve"> actors</w:t>
      </w:r>
      <w:r w:rsidRPr="00700D4F">
        <w:rPr>
          <w:sz w:val="12"/>
        </w:rPr>
        <w:t xml:space="preserve">.8 </w:t>
      </w:r>
      <w:proofErr w:type="spellStart"/>
      <w:r w:rsidRPr="00700D4F">
        <w:rPr>
          <w:sz w:val="12"/>
        </w:rPr>
        <w:t>Labour</w:t>
      </w:r>
      <w:proofErr w:type="spellEnd"/>
      <w:r w:rsidRPr="00700D4F">
        <w:rPr>
          <w:sz w:val="12"/>
        </w:rPr>
        <w:t xml:space="preserve">, for capitalist critique, is not just slavery </w:t>
      </w:r>
      <w:proofErr w:type="spellStart"/>
      <w:r w:rsidRPr="00700D4F">
        <w:rPr>
          <w:sz w:val="12"/>
        </w:rPr>
        <w:t>analogised</w:t>
      </w:r>
      <w:proofErr w:type="spellEnd"/>
      <w:r w:rsidRPr="00700D4F">
        <w:rPr>
          <w:sz w:val="12"/>
        </w:rPr>
        <w:t xml:space="preserve">—it is slavery without limits, slavery </w:t>
      </w:r>
      <w:proofErr w:type="spellStart"/>
      <w:r w:rsidRPr="00700D4F">
        <w:rPr>
          <w:sz w:val="12"/>
        </w:rPr>
        <w:t>materialised</w:t>
      </w:r>
      <w:proofErr w:type="spellEnd"/>
      <w:r w:rsidRPr="00700D4F">
        <w:rPr>
          <w:sz w:val="12"/>
        </w:rPr>
        <w:t xml:space="preserve"> and expanded. In what follows, I track symptoms of this sublation of slavery by </w:t>
      </w:r>
      <w:proofErr w:type="spellStart"/>
      <w:r w:rsidRPr="00700D4F">
        <w:rPr>
          <w:sz w:val="12"/>
        </w:rPr>
        <w:t>labour</w:t>
      </w:r>
      <w:proofErr w:type="spellEnd"/>
      <w:r w:rsidRPr="00700D4F">
        <w:rPr>
          <w:sz w:val="12"/>
        </w:rPr>
        <w:t xml:space="preserve"> in the telling of ‘new </w:t>
      </w:r>
      <w:proofErr w:type="spellStart"/>
      <w:r w:rsidRPr="00700D4F">
        <w:rPr>
          <w:sz w:val="12"/>
        </w:rPr>
        <w:t>labour</w:t>
      </w:r>
      <w:proofErr w:type="spellEnd"/>
      <w:r w:rsidRPr="00700D4F">
        <w:rPr>
          <w:sz w:val="12"/>
        </w:rPr>
        <w:t xml:space="preserve"> history’, working through </w:t>
      </w:r>
      <w:proofErr w:type="spellStart"/>
      <w:r w:rsidRPr="00700D4F">
        <w:rPr>
          <w:sz w:val="12"/>
          <w:szCs w:val="12"/>
        </w:rPr>
        <w:t>labour</w:t>
      </w:r>
      <w:proofErr w:type="spellEnd"/>
      <w:r w:rsidRPr="00700D4F">
        <w:rPr>
          <w:sz w:val="12"/>
          <w:szCs w:val="12"/>
        </w:rPr>
        <w:t xml:space="preserve"> history’s investment in objective possibilities, and counter with ‘objective impossibility’ as a more open and efficacious diagnostic for the political nightmare of the ‘black worker’.</w:t>
      </w:r>
    </w:p>
    <w:p w14:paraId="76DBFFD4" w14:textId="77777777" w:rsidR="00B2344C" w:rsidRPr="00700D4F" w:rsidRDefault="00B2344C" w:rsidP="00B2344C">
      <w:pPr>
        <w:rPr>
          <w:rStyle w:val="StyleUnderline"/>
        </w:rPr>
      </w:pPr>
      <w:r w:rsidRPr="00700D4F">
        <w:rPr>
          <w:sz w:val="12"/>
        </w:rPr>
        <w:t xml:space="preserve">When in 1963 E.P. Thompson dreamt of class-consciousness, he dreamt of the means to interpret traces of an already existing English class struggle. In detecting agency where previous historians only found structure, he sought to ‘rescue’ his subjects ‘from the enormous condescension of posterity’ that had obliterated </w:t>
      </w:r>
      <w:proofErr w:type="spellStart"/>
      <w:r w:rsidRPr="00700D4F">
        <w:rPr>
          <w:sz w:val="12"/>
        </w:rPr>
        <w:t>workingclass</w:t>
      </w:r>
      <w:proofErr w:type="spellEnd"/>
      <w:r w:rsidRPr="00700D4F">
        <w:rPr>
          <w:sz w:val="12"/>
        </w:rPr>
        <w:t xml:space="preserve"> experiences in the structural annals of early industrialisation.9 ‘Historical consciousness’, Thompson proffered, ‘ought to assist one to understand the possibilities of transformation and the possibilities within people’.10 Across the seas, Herbert G. Gutman commenced a now storied rescue mission of his own, translating Thompson’s possibilities into tales of American workers making ‘their own history’.11 These new waves of </w:t>
      </w:r>
      <w:proofErr w:type="spellStart"/>
      <w:r w:rsidRPr="00700D4F">
        <w:rPr>
          <w:sz w:val="12"/>
        </w:rPr>
        <w:t>labour</w:t>
      </w:r>
      <w:proofErr w:type="spellEnd"/>
      <w:r w:rsidRPr="00700D4F">
        <w:rPr>
          <w:sz w:val="12"/>
        </w:rPr>
        <w:t xml:space="preserve"> history wade in the particular, recovering usable pasts and foretelling the fruits of complexity and regional articulations along the way. </w:t>
      </w:r>
      <w:r w:rsidRPr="00700D4F">
        <w:rPr>
          <w:rStyle w:val="StyleUnderline"/>
          <w:highlight w:val="yellow"/>
        </w:rPr>
        <w:t xml:space="preserve">Interpreting </w:t>
      </w:r>
      <w:r w:rsidRPr="00700D4F">
        <w:rPr>
          <w:rStyle w:val="Emphasis"/>
          <w:highlight w:val="yellow"/>
        </w:rPr>
        <w:t>racism</w:t>
      </w:r>
      <w:r w:rsidRPr="00700D4F">
        <w:rPr>
          <w:rStyle w:val="StyleUnderline"/>
          <w:highlight w:val="yellow"/>
        </w:rPr>
        <w:t xml:space="preserve"> as class struggle’s </w:t>
      </w:r>
      <w:r w:rsidRPr="00700D4F">
        <w:rPr>
          <w:rStyle w:val="StyleUnderline"/>
        </w:rPr>
        <w:t xml:space="preserve">most politically </w:t>
      </w:r>
      <w:r w:rsidRPr="00700D4F">
        <w:rPr>
          <w:rStyle w:val="StyleUnderline"/>
          <w:highlight w:val="yellow"/>
        </w:rPr>
        <w:t xml:space="preserve">divisive </w:t>
      </w:r>
      <w:r w:rsidRPr="00700D4F">
        <w:rPr>
          <w:rStyle w:val="Emphasis"/>
          <w:highlight w:val="yellow"/>
        </w:rPr>
        <w:t>tool</w:t>
      </w:r>
      <w:r w:rsidRPr="00700D4F">
        <w:rPr>
          <w:rStyle w:val="StyleUnderline"/>
          <w:highlight w:val="yellow"/>
        </w:rPr>
        <w:t>, the</w:t>
      </w:r>
      <w:r w:rsidRPr="00700D4F">
        <w:rPr>
          <w:rStyle w:val="StyleUnderline"/>
        </w:rPr>
        <w:t xml:space="preserve"> vanguard </w:t>
      </w:r>
      <w:proofErr w:type="spellStart"/>
      <w:r w:rsidRPr="00700D4F">
        <w:rPr>
          <w:rStyle w:val="StyleUnderline"/>
          <w:highlight w:val="yellow"/>
        </w:rPr>
        <w:t>labour</w:t>
      </w:r>
      <w:proofErr w:type="spellEnd"/>
      <w:r w:rsidRPr="00700D4F">
        <w:rPr>
          <w:rStyle w:val="StyleUnderline"/>
          <w:highlight w:val="yellow"/>
        </w:rPr>
        <w:t xml:space="preserve"> historian </w:t>
      </w:r>
      <w:r w:rsidRPr="00700D4F">
        <w:rPr>
          <w:rStyle w:val="Emphasis"/>
          <w:highlight w:val="yellow"/>
        </w:rPr>
        <w:t>dreams</w:t>
      </w:r>
      <w:r w:rsidRPr="00700D4F">
        <w:rPr>
          <w:rStyle w:val="StyleUnderline"/>
        </w:rPr>
        <w:t xml:space="preserve"> the </w:t>
      </w:r>
      <w:r w:rsidRPr="00700D4F">
        <w:rPr>
          <w:rStyle w:val="StyleUnderline"/>
          <w:highlight w:val="yellow"/>
        </w:rPr>
        <w:t>possible</w:t>
      </w:r>
      <w:r w:rsidRPr="00700D4F">
        <w:rPr>
          <w:rStyle w:val="StyleUnderline"/>
        </w:rPr>
        <w:t xml:space="preserve"> into being and makes </w:t>
      </w:r>
      <w:r w:rsidRPr="00700D4F">
        <w:rPr>
          <w:rStyle w:val="Emphasis"/>
        </w:rPr>
        <w:t>new origin stories</w:t>
      </w:r>
      <w:r w:rsidRPr="00700D4F">
        <w:rPr>
          <w:rStyle w:val="StyleUnderline"/>
        </w:rPr>
        <w:t xml:space="preserve"> in its service. </w:t>
      </w:r>
      <w:r w:rsidRPr="00700D4F">
        <w:rPr>
          <w:rStyle w:val="Emphasis"/>
        </w:rPr>
        <w:t>Myths</w:t>
      </w:r>
      <w:r w:rsidRPr="00700D4F">
        <w:rPr>
          <w:rStyle w:val="StyleUnderline"/>
        </w:rPr>
        <w:t xml:space="preserve"> proliferate—from Bacon’s Rebellion is </w:t>
      </w:r>
      <w:proofErr w:type="spellStart"/>
      <w:r w:rsidRPr="00700D4F">
        <w:rPr>
          <w:rStyle w:val="StyleUnderline"/>
        </w:rPr>
        <w:t>generalised</w:t>
      </w:r>
      <w:proofErr w:type="spellEnd"/>
      <w:r w:rsidRPr="00700D4F">
        <w:rPr>
          <w:rStyle w:val="StyleUnderline"/>
        </w:rPr>
        <w:t xml:space="preserve"> a rebellious history of black and white indentured servant </w:t>
      </w:r>
      <w:r w:rsidRPr="00700D4F">
        <w:rPr>
          <w:rStyle w:val="Emphasis"/>
          <w:highlight w:val="yellow"/>
        </w:rPr>
        <w:t>solidarities</w:t>
      </w:r>
      <w:r w:rsidRPr="00700D4F">
        <w:rPr>
          <w:sz w:val="12"/>
        </w:rPr>
        <w:t xml:space="preserve"> as the nightmare of the white ruling class, this </w:t>
      </w:r>
      <w:r w:rsidRPr="00700D4F">
        <w:rPr>
          <w:rStyle w:val="StyleUnderline"/>
          <w:highlight w:val="yellow"/>
        </w:rPr>
        <w:t>despite</w:t>
      </w:r>
      <w:r w:rsidRPr="00700D4F">
        <w:rPr>
          <w:rStyle w:val="StyleUnderline"/>
        </w:rPr>
        <w:t xml:space="preserve"> the accumulation of ‘documentary scraps’ and ‘numerous clues’ that from its inception early Virginia codified an </w:t>
      </w:r>
      <w:r w:rsidRPr="00700D4F">
        <w:rPr>
          <w:rStyle w:val="Emphasis"/>
        </w:rPr>
        <w:t>antiblack order</w:t>
      </w:r>
      <w:r w:rsidRPr="00700D4F">
        <w:rPr>
          <w:rStyle w:val="StyleUnderline"/>
        </w:rPr>
        <w:t xml:space="preserve"> before ‘race’ proper, </w:t>
      </w:r>
      <w:r w:rsidRPr="00700D4F">
        <w:rPr>
          <w:rStyle w:val="StyleUnderline"/>
          <w:highlight w:val="yellow"/>
        </w:rPr>
        <w:t xml:space="preserve">a ‘separate and </w:t>
      </w:r>
      <w:r w:rsidRPr="00700D4F">
        <w:rPr>
          <w:rStyle w:val="Emphasis"/>
          <w:highlight w:val="yellow"/>
        </w:rPr>
        <w:t>inferior status</w:t>
      </w:r>
      <w:r w:rsidRPr="00700D4F">
        <w:rPr>
          <w:rStyle w:val="StyleUnderline"/>
          <w:highlight w:val="yellow"/>
        </w:rPr>
        <w:t xml:space="preserve"> for all blacks</w:t>
      </w:r>
      <w:r w:rsidRPr="00700D4F">
        <w:rPr>
          <w:rStyle w:val="StyleUnderline"/>
        </w:rPr>
        <w:t>, slave or free, from the outset</w:t>
      </w:r>
      <w:r w:rsidRPr="00700D4F">
        <w:rPr>
          <w:sz w:val="12"/>
        </w:rPr>
        <w:t xml:space="preserve">, without discernibly different class attitudes among whites’.12 </w:t>
      </w:r>
      <w:r w:rsidRPr="00700D4F">
        <w:rPr>
          <w:rStyle w:val="StyleUnderline"/>
          <w:highlight w:val="yellow"/>
        </w:rPr>
        <w:t xml:space="preserve">As a form of </w:t>
      </w:r>
      <w:r w:rsidRPr="00700D4F">
        <w:rPr>
          <w:rStyle w:val="Emphasis"/>
          <w:highlight w:val="yellow"/>
        </w:rPr>
        <w:t>political wish-fulfilment</w:t>
      </w:r>
      <w:r w:rsidRPr="00700D4F">
        <w:rPr>
          <w:rStyle w:val="StyleUnderline"/>
        </w:rPr>
        <w:t xml:space="preserve">, new </w:t>
      </w:r>
      <w:proofErr w:type="spellStart"/>
      <w:r w:rsidRPr="00700D4F">
        <w:rPr>
          <w:rStyle w:val="StyleUnderline"/>
        </w:rPr>
        <w:t>labour</w:t>
      </w:r>
      <w:proofErr w:type="spellEnd"/>
      <w:r w:rsidRPr="00700D4F">
        <w:rPr>
          <w:rStyle w:val="StyleUnderline"/>
        </w:rPr>
        <w:t xml:space="preserve"> history coordinates subjective desire, transforming ‘historical givens into historical contingencies’, enlivening </w:t>
      </w:r>
      <w:r w:rsidRPr="00700D4F">
        <w:rPr>
          <w:rStyle w:val="Emphasis"/>
        </w:rPr>
        <w:t>exceptional experiences</w:t>
      </w:r>
      <w:r w:rsidRPr="00700D4F">
        <w:rPr>
          <w:rStyle w:val="StyleUnderline"/>
        </w:rPr>
        <w:t xml:space="preserve"> and providing context for how things could always have been otherwise because, we are told, they were otherwise.13</w:t>
      </w:r>
    </w:p>
    <w:p w14:paraId="70F24E84" w14:textId="77777777" w:rsidR="00B2344C" w:rsidRPr="00700D4F" w:rsidRDefault="00B2344C" w:rsidP="00B2344C">
      <w:pPr>
        <w:rPr>
          <w:sz w:val="6"/>
          <w:szCs w:val="6"/>
        </w:rPr>
      </w:pPr>
      <w:r w:rsidRPr="00700D4F">
        <w:rPr>
          <w:sz w:val="6"/>
          <w:szCs w:val="6"/>
        </w:rPr>
        <w:t xml:space="preserve">New </w:t>
      </w:r>
      <w:proofErr w:type="spellStart"/>
      <w:r w:rsidRPr="00700D4F">
        <w:rPr>
          <w:sz w:val="6"/>
          <w:szCs w:val="6"/>
        </w:rPr>
        <w:t>labour</w:t>
      </w:r>
      <w:proofErr w:type="spellEnd"/>
      <w:r w:rsidRPr="00700D4F">
        <w:rPr>
          <w:sz w:val="6"/>
          <w:szCs w:val="6"/>
        </w:rPr>
        <w:t xml:space="preserve"> historians chart their sense of the possible less by unifying objects and subjects of critique and more by drawing on ‘mantra-like repetitions’ of difference to delineate their methods from those supposedly moribund structural histories of old.14 Against troubling static essences, we are told, is found the dynamism of existence. As substance gives way to subjects, class is thought to be liberated for the imagination, freed from its relegated role as ‘structural location’ unto its </w:t>
      </w:r>
      <w:proofErr w:type="spellStart"/>
      <w:r w:rsidRPr="00700D4F">
        <w:rPr>
          <w:sz w:val="6"/>
          <w:szCs w:val="6"/>
        </w:rPr>
        <w:t>vitalisation</w:t>
      </w:r>
      <w:proofErr w:type="spellEnd"/>
      <w:r w:rsidRPr="00700D4F">
        <w:rPr>
          <w:sz w:val="6"/>
          <w:szCs w:val="6"/>
        </w:rPr>
        <w:t xml:space="preserve"> as ‘social relation’.15 Whereas the old guard reifies class, new </w:t>
      </w:r>
      <w:proofErr w:type="spellStart"/>
      <w:r w:rsidRPr="00700D4F">
        <w:rPr>
          <w:sz w:val="6"/>
          <w:szCs w:val="6"/>
        </w:rPr>
        <w:t>labour</w:t>
      </w:r>
      <w:proofErr w:type="spellEnd"/>
      <w:r w:rsidRPr="00700D4F">
        <w:rPr>
          <w:sz w:val="6"/>
          <w:szCs w:val="6"/>
        </w:rPr>
        <w:t xml:space="preserve"> history </w:t>
      </w:r>
      <w:proofErr w:type="spellStart"/>
      <w:r w:rsidRPr="00700D4F">
        <w:rPr>
          <w:sz w:val="6"/>
          <w:szCs w:val="6"/>
        </w:rPr>
        <w:t>experientialises</w:t>
      </w:r>
      <w:proofErr w:type="spellEnd"/>
      <w:r w:rsidRPr="00700D4F">
        <w:rPr>
          <w:sz w:val="6"/>
          <w:szCs w:val="6"/>
        </w:rPr>
        <w:t xml:space="preserve"> it. Whereas </w:t>
      </w:r>
      <w:proofErr w:type="spellStart"/>
      <w:r w:rsidRPr="00700D4F">
        <w:rPr>
          <w:sz w:val="6"/>
          <w:szCs w:val="6"/>
        </w:rPr>
        <w:t>workingclass</w:t>
      </w:r>
      <w:proofErr w:type="spellEnd"/>
      <w:r w:rsidRPr="00700D4F">
        <w:rPr>
          <w:sz w:val="6"/>
          <w:szCs w:val="6"/>
        </w:rPr>
        <w:t xml:space="preserve"> people were once cast as stagehands in a grander drama, new </w:t>
      </w:r>
      <w:proofErr w:type="spellStart"/>
      <w:r w:rsidRPr="00700D4F">
        <w:rPr>
          <w:sz w:val="6"/>
          <w:szCs w:val="6"/>
        </w:rPr>
        <w:t>labour</w:t>
      </w:r>
      <w:proofErr w:type="spellEnd"/>
      <w:r w:rsidRPr="00700D4F">
        <w:rPr>
          <w:sz w:val="6"/>
          <w:szCs w:val="6"/>
        </w:rPr>
        <w:t xml:space="preserve"> history’s ‘listening to the inarticulate’ aims to put them </w:t>
      </w:r>
      <w:proofErr w:type="spellStart"/>
      <w:r w:rsidRPr="00700D4F">
        <w:rPr>
          <w:sz w:val="6"/>
          <w:szCs w:val="6"/>
        </w:rPr>
        <w:t>centre</w:t>
      </w:r>
      <w:proofErr w:type="spellEnd"/>
      <w:r w:rsidRPr="00700D4F">
        <w:rPr>
          <w:sz w:val="6"/>
          <w:szCs w:val="6"/>
        </w:rPr>
        <w:t xml:space="preserve"> stage, spotlighting their dreams and desires.16 Whereas old </w:t>
      </w:r>
      <w:proofErr w:type="spellStart"/>
      <w:r w:rsidRPr="00700D4F">
        <w:rPr>
          <w:sz w:val="6"/>
          <w:szCs w:val="6"/>
        </w:rPr>
        <w:t>labour</w:t>
      </w:r>
      <w:proofErr w:type="spellEnd"/>
      <w:r w:rsidRPr="00700D4F">
        <w:rPr>
          <w:sz w:val="6"/>
          <w:szCs w:val="6"/>
        </w:rPr>
        <w:t xml:space="preserve"> history designated unions the provenance of whiteness (both directly and by omission), this new populist history-from-the-bottom-up can’t but encounter and </w:t>
      </w:r>
      <w:proofErr w:type="spellStart"/>
      <w:r w:rsidRPr="00700D4F">
        <w:rPr>
          <w:sz w:val="6"/>
          <w:szCs w:val="6"/>
        </w:rPr>
        <w:t>metabolise</w:t>
      </w:r>
      <w:proofErr w:type="spellEnd"/>
      <w:r w:rsidRPr="00700D4F">
        <w:rPr>
          <w:sz w:val="6"/>
          <w:szCs w:val="6"/>
        </w:rPr>
        <w:t xml:space="preserve"> the social and cultural worlds that incubate race. From its inception, new </w:t>
      </w:r>
      <w:proofErr w:type="spellStart"/>
      <w:r w:rsidRPr="00700D4F">
        <w:rPr>
          <w:sz w:val="6"/>
          <w:szCs w:val="6"/>
        </w:rPr>
        <w:t>labour</w:t>
      </w:r>
      <w:proofErr w:type="spellEnd"/>
      <w:r w:rsidRPr="00700D4F">
        <w:rPr>
          <w:sz w:val="6"/>
          <w:szCs w:val="6"/>
        </w:rPr>
        <w:t xml:space="preserve"> history has been </w:t>
      </w:r>
      <w:proofErr w:type="spellStart"/>
      <w:r w:rsidRPr="00700D4F">
        <w:rPr>
          <w:sz w:val="6"/>
          <w:szCs w:val="6"/>
        </w:rPr>
        <w:t>catalysed</w:t>
      </w:r>
      <w:proofErr w:type="spellEnd"/>
      <w:r w:rsidRPr="00700D4F">
        <w:rPr>
          <w:sz w:val="6"/>
          <w:szCs w:val="6"/>
        </w:rPr>
        <w:t xml:space="preserve"> by the challenges of civil rights and anticolonial movements in ways both understood and understudied.17</w:t>
      </w:r>
    </w:p>
    <w:p w14:paraId="1ABB0A61" w14:textId="77777777" w:rsidR="00B2344C" w:rsidRPr="00700D4F" w:rsidRDefault="00B2344C" w:rsidP="00B2344C">
      <w:pPr>
        <w:rPr>
          <w:sz w:val="6"/>
          <w:szCs w:val="6"/>
        </w:rPr>
      </w:pPr>
      <w:r w:rsidRPr="00700D4F">
        <w:rPr>
          <w:sz w:val="6"/>
          <w:szCs w:val="6"/>
        </w:rPr>
        <w:t xml:space="preserve">Of course, these rescue missions cannot be confined to the challenges of the 1960s. In dreaming of the past, new </w:t>
      </w:r>
      <w:proofErr w:type="spellStart"/>
      <w:r w:rsidRPr="00700D4F">
        <w:rPr>
          <w:sz w:val="6"/>
          <w:szCs w:val="6"/>
        </w:rPr>
        <w:t>labour</w:t>
      </w:r>
      <w:proofErr w:type="spellEnd"/>
      <w:r w:rsidRPr="00700D4F">
        <w:rPr>
          <w:sz w:val="6"/>
          <w:szCs w:val="6"/>
        </w:rPr>
        <w:t xml:space="preserve"> history finds echoes in the Marx that led ‘A Workers’ Inquiry’ or in C.L.R. James’s emphasis on worker ‘self-activity’. In this respect, new </w:t>
      </w:r>
      <w:proofErr w:type="spellStart"/>
      <w:r w:rsidRPr="00700D4F">
        <w:rPr>
          <w:sz w:val="6"/>
          <w:szCs w:val="6"/>
        </w:rPr>
        <w:t>labour</w:t>
      </w:r>
      <w:proofErr w:type="spellEnd"/>
      <w:r w:rsidRPr="00700D4F">
        <w:rPr>
          <w:sz w:val="6"/>
          <w:szCs w:val="6"/>
        </w:rPr>
        <w:t xml:space="preserve"> history is neither new nor singular. It parallels and draws legitimacy from new readings of agency and resistance in the study of slavery, and it returns to and recovers W.E.B. Du Bois’s genealogical rendering of ‘the plight of the white working class throughout the world today’ as ‘directly traceable to Negro slavery in America’.18 What is new is the relative </w:t>
      </w:r>
      <w:proofErr w:type="spellStart"/>
      <w:r w:rsidRPr="00700D4F">
        <w:rPr>
          <w:sz w:val="6"/>
          <w:szCs w:val="6"/>
        </w:rPr>
        <w:t>neutralisation</w:t>
      </w:r>
      <w:proofErr w:type="spellEnd"/>
      <w:r w:rsidRPr="00700D4F">
        <w:rPr>
          <w:sz w:val="6"/>
          <w:szCs w:val="6"/>
        </w:rPr>
        <w:t xml:space="preserve"> of form. This, at least, is a lesson that can be derived from certain ‘value-form’ interpretations of Marxism, where the form of </w:t>
      </w:r>
      <w:proofErr w:type="spellStart"/>
      <w:r w:rsidRPr="00700D4F">
        <w:rPr>
          <w:sz w:val="6"/>
          <w:szCs w:val="6"/>
        </w:rPr>
        <w:t>labour</w:t>
      </w:r>
      <w:proofErr w:type="spellEnd"/>
      <w:r w:rsidRPr="00700D4F">
        <w:rPr>
          <w:sz w:val="6"/>
          <w:szCs w:val="6"/>
        </w:rPr>
        <w:t xml:space="preserve"> tells us something about its social conditions that cannot be wished away. </w:t>
      </w:r>
      <w:proofErr w:type="spellStart"/>
      <w:r w:rsidRPr="00700D4F">
        <w:rPr>
          <w:sz w:val="6"/>
          <w:szCs w:val="6"/>
        </w:rPr>
        <w:t>Labour</w:t>
      </w:r>
      <w:proofErr w:type="spellEnd"/>
      <w:r w:rsidRPr="00700D4F">
        <w:rPr>
          <w:sz w:val="6"/>
          <w:szCs w:val="6"/>
        </w:rPr>
        <w:t xml:space="preserve">, in these readings, take on a transhistorical life because of certain inversions built into material reality; the </w:t>
      </w:r>
      <w:proofErr w:type="spellStart"/>
      <w:r w:rsidRPr="00700D4F">
        <w:rPr>
          <w:sz w:val="6"/>
          <w:szCs w:val="6"/>
        </w:rPr>
        <w:t>naturalisation</w:t>
      </w:r>
      <w:proofErr w:type="spellEnd"/>
      <w:r w:rsidRPr="00700D4F">
        <w:rPr>
          <w:sz w:val="6"/>
          <w:szCs w:val="6"/>
        </w:rPr>
        <w:t xml:space="preserve"> of </w:t>
      </w:r>
      <w:proofErr w:type="spellStart"/>
      <w:r w:rsidRPr="00700D4F">
        <w:rPr>
          <w:sz w:val="6"/>
          <w:szCs w:val="6"/>
        </w:rPr>
        <w:t>labour</w:t>
      </w:r>
      <w:proofErr w:type="spellEnd"/>
      <w:r w:rsidRPr="00700D4F">
        <w:rPr>
          <w:sz w:val="6"/>
          <w:szCs w:val="6"/>
        </w:rPr>
        <w:t xml:space="preserve">, operating as if it is an ahistorical constant, against whose background one can discern elements of freedom, is what capitalism presupposes for exchange. In order to combat this paradoxical positioning of </w:t>
      </w:r>
      <w:proofErr w:type="spellStart"/>
      <w:r w:rsidRPr="00700D4F">
        <w:rPr>
          <w:sz w:val="6"/>
          <w:szCs w:val="6"/>
        </w:rPr>
        <w:t>labour</w:t>
      </w:r>
      <w:proofErr w:type="spellEnd"/>
      <w:r w:rsidRPr="00700D4F">
        <w:rPr>
          <w:sz w:val="6"/>
          <w:szCs w:val="6"/>
        </w:rPr>
        <w:t xml:space="preserve">, one needs to be attentive to the ways </w:t>
      </w:r>
      <w:proofErr w:type="spellStart"/>
      <w:r w:rsidRPr="00700D4F">
        <w:rPr>
          <w:sz w:val="6"/>
          <w:szCs w:val="6"/>
        </w:rPr>
        <w:t>labour</w:t>
      </w:r>
      <w:proofErr w:type="spellEnd"/>
      <w:r w:rsidRPr="00700D4F">
        <w:rPr>
          <w:sz w:val="6"/>
          <w:szCs w:val="6"/>
        </w:rPr>
        <w:t xml:space="preserve"> is form-determined by capitalism.19 New </w:t>
      </w:r>
      <w:proofErr w:type="spellStart"/>
      <w:r w:rsidRPr="00700D4F">
        <w:rPr>
          <w:sz w:val="6"/>
          <w:szCs w:val="6"/>
        </w:rPr>
        <w:t>labour</w:t>
      </w:r>
      <w:proofErr w:type="spellEnd"/>
      <w:r w:rsidRPr="00700D4F">
        <w:rPr>
          <w:sz w:val="6"/>
          <w:szCs w:val="6"/>
        </w:rPr>
        <w:t xml:space="preserve"> history’s heterodox Marxism, however, rejects the double-character of </w:t>
      </w:r>
      <w:proofErr w:type="spellStart"/>
      <w:r w:rsidRPr="00700D4F">
        <w:rPr>
          <w:sz w:val="6"/>
          <w:szCs w:val="6"/>
        </w:rPr>
        <w:t>labour</w:t>
      </w:r>
      <w:proofErr w:type="spellEnd"/>
      <w:r w:rsidRPr="00700D4F">
        <w:rPr>
          <w:sz w:val="6"/>
          <w:szCs w:val="6"/>
        </w:rPr>
        <w:t xml:space="preserve"> (exchange-value and use-value), their focus on the concrete and agential elaborating what we might decipher as a </w:t>
      </w:r>
      <w:proofErr w:type="spellStart"/>
      <w:r w:rsidRPr="00700D4F">
        <w:rPr>
          <w:sz w:val="6"/>
          <w:szCs w:val="6"/>
        </w:rPr>
        <w:t>politicised</w:t>
      </w:r>
      <w:proofErr w:type="spellEnd"/>
      <w:r w:rsidRPr="00700D4F">
        <w:rPr>
          <w:sz w:val="6"/>
          <w:szCs w:val="6"/>
        </w:rPr>
        <w:t xml:space="preserve">, but ultimately uncritical, ‘fetishism of particularity’.20 By decreeing one must not go beyond the partial struggles of one’s contextual subjects, new </w:t>
      </w:r>
      <w:proofErr w:type="spellStart"/>
      <w:r w:rsidRPr="00700D4F">
        <w:rPr>
          <w:sz w:val="6"/>
          <w:szCs w:val="6"/>
        </w:rPr>
        <w:t>labour</w:t>
      </w:r>
      <w:proofErr w:type="spellEnd"/>
      <w:r w:rsidRPr="00700D4F">
        <w:rPr>
          <w:sz w:val="6"/>
          <w:szCs w:val="6"/>
        </w:rPr>
        <w:t xml:space="preserve"> history has difficulty extrapolating out into patterns or </w:t>
      </w:r>
      <w:proofErr w:type="spellStart"/>
      <w:r w:rsidRPr="00700D4F">
        <w:rPr>
          <w:sz w:val="6"/>
          <w:szCs w:val="6"/>
        </w:rPr>
        <w:t>theorising</w:t>
      </w:r>
      <w:proofErr w:type="spellEnd"/>
      <w:r w:rsidRPr="00700D4F">
        <w:rPr>
          <w:sz w:val="6"/>
          <w:szCs w:val="6"/>
        </w:rPr>
        <w:t xml:space="preserve"> the mediating work of social structures.</w:t>
      </w:r>
    </w:p>
    <w:p w14:paraId="1489D86C" w14:textId="77777777" w:rsidR="00B2344C" w:rsidRPr="00700D4F" w:rsidRDefault="00B2344C" w:rsidP="00B2344C">
      <w:pPr>
        <w:rPr>
          <w:sz w:val="12"/>
        </w:rPr>
      </w:pPr>
      <w:r w:rsidRPr="00700D4F">
        <w:rPr>
          <w:rStyle w:val="StyleUnderline"/>
          <w:highlight w:val="yellow"/>
        </w:rPr>
        <w:t>Working-class politics</w:t>
      </w:r>
      <w:r w:rsidRPr="00700D4F">
        <w:rPr>
          <w:rStyle w:val="StyleUnderline"/>
        </w:rPr>
        <w:t xml:space="preserve">, we might press further, </w:t>
      </w:r>
      <w:r w:rsidRPr="00700D4F">
        <w:rPr>
          <w:rStyle w:val="StyleUnderline"/>
          <w:highlight w:val="yellow"/>
        </w:rPr>
        <w:t xml:space="preserve">is </w:t>
      </w:r>
      <w:r w:rsidRPr="00700D4F">
        <w:rPr>
          <w:rStyle w:val="Emphasis"/>
          <w:highlight w:val="yellow"/>
        </w:rPr>
        <w:t>impossible</w:t>
      </w:r>
      <w:r w:rsidRPr="00700D4F">
        <w:rPr>
          <w:rStyle w:val="StyleUnderline"/>
        </w:rPr>
        <w:t xml:space="preserve"> precisely </w:t>
      </w:r>
      <w:r w:rsidRPr="00700D4F">
        <w:rPr>
          <w:rStyle w:val="StyleUnderline"/>
          <w:highlight w:val="yellow"/>
        </w:rPr>
        <w:t xml:space="preserve">because its politics points </w:t>
      </w:r>
      <w:r w:rsidRPr="00700D4F">
        <w:rPr>
          <w:rStyle w:val="Emphasis"/>
          <w:highlight w:val="yellow"/>
        </w:rPr>
        <w:t>beyond</w:t>
      </w:r>
      <w:r w:rsidRPr="00700D4F">
        <w:rPr>
          <w:rStyle w:val="StyleUnderline"/>
          <w:highlight w:val="yellow"/>
        </w:rPr>
        <w:t xml:space="preserve"> the working class</w:t>
      </w:r>
      <w:r w:rsidRPr="00700D4F">
        <w:rPr>
          <w:rStyle w:val="StyleUnderline"/>
        </w:rPr>
        <w:t>. It is this impossibility that constitutes its politics.</w:t>
      </w:r>
      <w:r w:rsidRPr="00700D4F">
        <w:rPr>
          <w:sz w:val="12"/>
        </w:rPr>
        <w:t xml:space="preserve"> Once historians abdicate analysis of this impossibility, however, they </w:t>
      </w:r>
      <w:r w:rsidRPr="00700D4F">
        <w:rPr>
          <w:sz w:val="12"/>
        </w:rPr>
        <w:lastRenderedPageBreak/>
        <w:t xml:space="preserve">cannot make claims about the constraining shape of possibilities, their patterns, or conditions of </w:t>
      </w:r>
      <w:proofErr w:type="spellStart"/>
      <w:r w:rsidRPr="00700D4F">
        <w:rPr>
          <w:sz w:val="12"/>
        </w:rPr>
        <w:t>actualisation</w:t>
      </w:r>
      <w:proofErr w:type="spellEnd"/>
      <w:r w:rsidRPr="00700D4F">
        <w:rPr>
          <w:sz w:val="12"/>
        </w:rPr>
        <w:t xml:space="preserve">; they instead become constrained to investments in possibility as such, opening themselves to the same </w:t>
      </w:r>
      <w:proofErr w:type="spellStart"/>
      <w:r w:rsidRPr="00700D4F">
        <w:rPr>
          <w:sz w:val="12"/>
        </w:rPr>
        <w:t>ahistoricity</w:t>
      </w:r>
      <w:proofErr w:type="spellEnd"/>
      <w:r w:rsidRPr="00700D4F">
        <w:rPr>
          <w:sz w:val="12"/>
        </w:rPr>
        <w:t xml:space="preserve"> they find political cause to reject.21 Gutman, for example, responds with a rejection of the premises of the question ‘Why has there been no mass socialist movement in the United States?’ Such a ‘nonhistorical question’, he replies, reproduces an ‘“essentialist” view of workers’ and a ‘predetermined pattern of historical development’.22 Ungrounded possibility shapes the dreamwork of historians: what is manifest is the quality of lived experience—the individual who can choose to activate this or that political consciousness—which is thought to supply sufficient material for revolutionary possibilities. Yet the nightmare lingers, the sense that something has gone wrong in the process of class formation, that academic halls don’t incubate radical thought, that </w:t>
      </w:r>
      <w:r w:rsidRPr="00700D4F">
        <w:rPr>
          <w:rStyle w:val="StyleUnderline"/>
        </w:rPr>
        <w:t>‘</w:t>
      </w:r>
      <w:r w:rsidRPr="00700D4F">
        <w:rPr>
          <w:rStyle w:val="StyleUnderline"/>
          <w:highlight w:val="yellow"/>
        </w:rPr>
        <w:t xml:space="preserve">white wage-earners found more to </w:t>
      </w:r>
      <w:r w:rsidRPr="00700D4F">
        <w:rPr>
          <w:rStyle w:val="Emphasis"/>
          <w:highlight w:val="yellow"/>
        </w:rPr>
        <w:t>celebrate</w:t>
      </w:r>
      <w:r w:rsidRPr="00700D4F">
        <w:rPr>
          <w:rStyle w:val="StyleUnderline"/>
          <w:highlight w:val="yellow"/>
        </w:rPr>
        <w:t xml:space="preserve"> than to curse in the achievements of </w:t>
      </w:r>
      <w:r w:rsidRPr="00700D4F">
        <w:rPr>
          <w:rStyle w:val="StyleUnderline"/>
        </w:rPr>
        <w:t xml:space="preserve">a liberal state and </w:t>
      </w:r>
      <w:r w:rsidRPr="00700D4F">
        <w:rPr>
          <w:rStyle w:val="Emphasis"/>
          <w:highlight w:val="yellow"/>
        </w:rPr>
        <w:t>civil society’</w:t>
      </w:r>
      <w:r w:rsidRPr="00700D4F">
        <w:rPr>
          <w:rStyle w:val="StyleUnderline"/>
        </w:rPr>
        <w:t xml:space="preserve">, that the </w:t>
      </w:r>
      <w:proofErr w:type="spellStart"/>
      <w:r w:rsidRPr="00700D4F">
        <w:rPr>
          <w:rStyle w:val="StyleUnderline"/>
        </w:rPr>
        <w:t>labourer’s</w:t>
      </w:r>
      <w:proofErr w:type="spellEnd"/>
      <w:r w:rsidRPr="00700D4F">
        <w:rPr>
          <w:rStyle w:val="StyleUnderline"/>
        </w:rPr>
        <w:t xml:space="preserve"> loyalties lie with </w:t>
      </w:r>
      <w:r w:rsidRPr="00700D4F">
        <w:rPr>
          <w:rStyle w:val="Emphasis"/>
        </w:rPr>
        <w:t>mystifying forces</w:t>
      </w:r>
      <w:r w:rsidRPr="00700D4F">
        <w:rPr>
          <w:rStyle w:val="StyleUnderline"/>
        </w:rPr>
        <w:t xml:space="preserve"> other than those of class-based struggle.</w:t>
      </w:r>
      <w:r w:rsidRPr="00700D4F">
        <w:rPr>
          <w:sz w:val="12"/>
        </w:rPr>
        <w:t>23</w:t>
      </w:r>
    </w:p>
    <w:p w14:paraId="07406F05" w14:textId="77777777" w:rsidR="00B2344C" w:rsidRPr="00043F60" w:rsidRDefault="00B2344C" w:rsidP="00B2344C">
      <w:pPr>
        <w:rPr>
          <w:u w:val="single"/>
        </w:rPr>
      </w:pPr>
      <w:proofErr w:type="spellStart"/>
      <w:r w:rsidRPr="00700D4F">
        <w:rPr>
          <w:sz w:val="12"/>
        </w:rPr>
        <w:t>Labour</w:t>
      </w:r>
      <w:proofErr w:type="spellEnd"/>
      <w:r w:rsidRPr="00700D4F">
        <w:rPr>
          <w:sz w:val="12"/>
        </w:rPr>
        <w:t xml:space="preserve"> history’s methodological contradictions only intensify when attempting to unify race and class, as race increasingly comes to stand in for the relative failures or successes of the </w:t>
      </w:r>
      <w:proofErr w:type="spellStart"/>
      <w:r w:rsidRPr="00700D4F">
        <w:rPr>
          <w:sz w:val="12"/>
        </w:rPr>
        <w:t>labour</w:t>
      </w:r>
      <w:proofErr w:type="spellEnd"/>
      <w:r w:rsidRPr="00700D4F">
        <w:rPr>
          <w:sz w:val="12"/>
        </w:rPr>
        <w:t xml:space="preserve"> movement.</w:t>
      </w:r>
      <w:r w:rsidRPr="00700D4F">
        <w:rPr>
          <w:rStyle w:val="StyleUnderline"/>
          <w:sz w:val="14"/>
        </w:rPr>
        <w:t xml:space="preserve"> </w:t>
      </w:r>
      <w:r w:rsidRPr="00700D4F">
        <w:rPr>
          <w:rStyle w:val="StyleUnderline"/>
        </w:rPr>
        <w:t xml:space="preserve">While </w:t>
      </w:r>
      <w:proofErr w:type="spellStart"/>
      <w:r w:rsidRPr="00700D4F">
        <w:rPr>
          <w:rStyle w:val="StyleUnderline"/>
          <w:highlight w:val="yellow"/>
        </w:rPr>
        <w:t>labour</w:t>
      </w:r>
      <w:proofErr w:type="spellEnd"/>
      <w:r w:rsidRPr="00700D4F">
        <w:rPr>
          <w:rStyle w:val="StyleUnderline"/>
          <w:highlight w:val="yellow"/>
        </w:rPr>
        <w:t xml:space="preserve"> history</w:t>
      </w:r>
      <w:r w:rsidRPr="00700D4F">
        <w:rPr>
          <w:rStyle w:val="StyleUnderline"/>
        </w:rPr>
        <w:t xml:space="preserve"> has made strides in </w:t>
      </w:r>
      <w:proofErr w:type="spellStart"/>
      <w:r w:rsidRPr="00700D4F">
        <w:rPr>
          <w:rStyle w:val="StyleUnderline"/>
        </w:rPr>
        <w:t>recognising</w:t>
      </w:r>
      <w:proofErr w:type="spellEnd"/>
      <w:r w:rsidRPr="00700D4F">
        <w:rPr>
          <w:rStyle w:val="StyleUnderline"/>
        </w:rPr>
        <w:t xml:space="preserve"> the </w:t>
      </w:r>
      <w:r w:rsidRPr="00700D4F">
        <w:rPr>
          <w:rStyle w:val="Emphasis"/>
        </w:rPr>
        <w:t>empirical fact</w:t>
      </w:r>
      <w:r w:rsidRPr="00700D4F">
        <w:rPr>
          <w:rStyle w:val="StyleUnderline"/>
        </w:rPr>
        <w:t xml:space="preserve"> of racial antagonism, it </w:t>
      </w:r>
      <w:r w:rsidRPr="00700D4F">
        <w:rPr>
          <w:rStyle w:val="StyleUnderline"/>
          <w:highlight w:val="yellow"/>
        </w:rPr>
        <w:t>has not been able to make</w:t>
      </w:r>
      <w:r w:rsidRPr="00700D4F">
        <w:rPr>
          <w:rStyle w:val="StyleUnderline"/>
        </w:rPr>
        <w:t xml:space="preserve"> much </w:t>
      </w:r>
      <w:r w:rsidRPr="00700D4F">
        <w:rPr>
          <w:rStyle w:val="StyleUnderline"/>
          <w:highlight w:val="yellow"/>
        </w:rPr>
        <w:t xml:space="preserve">sense of the </w:t>
      </w:r>
      <w:r w:rsidRPr="00700D4F">
        <w:rPr>
          <w:rStyle w:val="Emphasis"/>
          <w:highlight w:val="yellow"/>
        </w:rPr>
        <w:t>continued failures</w:t>
      </w:r>
      <w:r w:rsidRPr="00700D4F">
        <w:rPr>
          <w:rStyle w:val="StyleUnderline"/>
          <w:highlight w:val="yellow"/>
        </w:rPr>
        <w:t xml:space="preserve"> of interracial unity, apart from as failures of </w:t>
      </w:r>
      <w:r w:rsidRPr="00700D4F">
        <w:rPr>
          <w:rStyle w:val="StyleUnderline"/>
        </w:rPr>
        <w:t xml:space="preserve">adequate </w:t>
      </w:r>
      <w:r w:rsidRPr="00700D4F">
        <w:rPr>
          <w:rStyle w:val="StyleUnderline"/>
          <w:highlight w:val="yellow"/>
        </w:rPr>
        <w:t>calibration or ‘endurance’</w:t>
      </w:r>
      <w:r w:rsidRPr="00700D4F">
        <w:rPr>
          <w:rStyle w:val="StyleUnderline"/>
        </w:rPr>
        <w:t>.</w:t>
      </w:r>
      <w:r w:rsidRPr="00700D4F">
        <w:rPr>
          <w:sz w:val="12"/>
        </w:rPr>
        <w:t xml:space="preserve">24 </w:t>
      </w:r>
      <w:r w:rsidRPr="00700D4F">
        <w:rPr>
          <w:rStyle w:val="StyleUnderline"/>
          <w:highlight w:val="yellow"/>
        </w:rPr>
        <w:t xml:space="preserve">The </w:t>
      </w:r>
      <w:r w:rsidRPr="00700D4F">
        <w:rPr>
          <w:rStyle w:val="Emphasis"/>
          <w:highlight w:val="yellow"/>
        </w:rPr>
        <w:t>structural location</w:t>
      </w:r>
      <w:r w:rsidRPr="00700D4F">
        <w:rPr>
          <w:rStyle w:val="StyleUnderline"/>
          <w:highlight w:val="yellow"/>
        </w:rPr>
        <w:t xml:space="preserve"> of</w:t>
      </w:r>
      <w:r w:rsidRPr="00700D4F">
        <w:rPr>
          <w:rStyle w:val="StyleUnderline"/>
        </w:rPr>
        <w:t xml:space="preserve"> the problem of </w:t>
      </w:r>
      <w:r w:rsidRPr="00700D4F">
        <w:rPr>
          <w:rStyle w:val="StyleUnderline"/>
          <w:highlight w:val="yellow"/>
        </w:rPr>
        <w:t>race</w:t>
      </w:r>
      <w:r w:rsidRPr="00700D4F">
        <w:rPr>
          <w:rStyle w:val="StyleUnderline"/>
        </w:rPr>
        <w:t xml:space="preserve">, for </w:t>
      </w:r>
      <w:proofErr w:type="spellStart"/>
      <w:r w:rsidRPr="00700D4F">
        <w:rPr>
          <w:rStyle w:val="StyleUnderline"/>
        </w:rPr>
        <w:t>labour</w:t>
      </w:r>
      <w:proofErr w:type="spellEnd"/>
      <w:r w:rsidRPr="00700D4F">
        <w:rPr>
          <w:rStyle w:val="StyleUnderline"/>
        </w:rPr>
        <w:t xml:space="preserve"> history, </w:t>
      </w:r>
      <w:r w:rsidRPr="00700D4F">
        <w:rPr>
          <w:rStyle w:val="StyleUnderline"/>
          <w:highlight w:val="yellow"/>
        </w:rPr>
        <w:t>oscillates</w:t>
      </w:r>
      <w:r w:rsidRPr="00700D4F">
        <w:rPr>
          <w:rStyle w:val="StyleUnderline"/>
        </w:rPr>
        <w:t xml:space="preserve"> between </w:t>
      </w:r>
      <w:proofErr w:type="spellStart"/>
      <w:r w:rsidRPr="00700D4F">
        <w:rPr>
          <w:rStyle w:val="StyleUnderline"/>
        </w:rPr>
        <w:t>organisational</w:t>
      </w:r>
      <w:proofErr w:type="spellEnd"/>
      <w:r w:rsidRPr="00700D4F">
        <w:rPr>
          <w:rStyle w:val="StyleUnderline"/>
        </w:rPr>
        <w:t xml:space="preserve"> leadership and the rank-and-file, </w:t>
      </w:r>
      <w:r w:rsidRPr="00700D4F">
        <w:rPr>
          <w:rStyle w:val="StyleUnderline"/>
          <w:highlight w:val="yellow"/>
        </w:rPr>
        <w:t xml:space="preserve">often settling on the </w:t>
      </w:r>
      <w:r w:rsidRPr="00700D4F">
        <w:rPr>
          <w:rStyle w:val="Emphasis"/>
          <w:highlight w:val="yellow"/>
        </w:rPr>
        <w:t>racial fixations</w:t>
      </w:r>
      <w:r w:rsidRPr="00700D4F">
        <w:rPr>
          <w:rStyle w:val="StyleUnderline"/>
          <w:highlight w:val="yellow"/>
        </w:rPr>
        <w:t xml:space="preserve"> of black workers</w:t>
      </w:r>
      <w:r w:rsidRPr="00700D4F">
        <w:rPr>
          <w:rStyle w:val="StyleUnderline"/>
        </w:rPr>
        <w:t xml:space="preserve"> themselves. Meanwhile, so-called ‘</w:t>
      </w:r>
      <w:r w:rsidRPr="00700D4F">
        <w:rPr>
          <w:rStyle w:val="Emphasis"/>
        </w:rPr>
        <w:t>racial egalitarianism’</w:t>
      </w:r>
      <w:r w:rsidRPr="00700D4F">
        <w:rPr>
          <w:rStyle w:val="StyleUnderline"/>
        </w:rPr>
        <w:t xml:space="preserve">, while contested and difficult, is preserved as a feature of </w:t>
      </w:r>
      <w:r w:rsidRPr="00700D4F">
        <w:rPr>
          <w:rStyle w:val="Emphasis"/>
        </w:rPr>
        <w:t>productive experience</w:t>
      </w:r>
      <w:r w:rsidRPr="00700D4F">
        <w:rPr>
          <w:rStyle w:val="StyleUnderline"/>
        </w:rPr>
        <w:t xml:space="preserve">: </w:t>
      </w:r>
      <w:r w:rsidRPr="00700D4F">
        <w:rPr>
          <w:sz w:val="12"/>
        </w:rPr>
        <w:t xml:space="preserve">‘For many white industrial workers’, it is claimed, ‘the benefits of successful solidarity, even on a day-to-day level, often outweighed the benefits of racial exclusion and division. In the long run, </w:t>
      </w:r>
      <w:proofErr w:type="spellStart"/>
      <w:r w:rsidRPr="00700D4F">
        <w:rPr>
          <w:sz w:val="12"/>
        </w:rPr>
        <w:t>antiegalitarianism</w:t>
      </w:r>
      <w:proofErr w:type="spellEnd"/>
      <w:r w:rsidRPr="00700D4F">
        <w:rPr>
          <w:sz w:val="12"/>
        </w:rPr>
        <w:t xml:space="preserve"> was a losing strategy for almost all workers’.25 </w:t>
      </w:r>
      <w:r w:rsidRPr="00700D4F">
        <w:rPr>
          <w:rStyle w:val="StyleUnderline"/>
        </w:rPr>
        <w:t>History’s emancipatory thematic—</w:t>
      </w:r>
      <w:r w:rsidRPr="00700D4F">
        <w:rPr>
          <w:rStyle w:val="Emphasis"/>
        </w:rPr>
        <w:t>possibility</w:t>
      </w:r>
      <w:r w:rsidRPr="00700D4F">
        <w:rPr>
          <w:rStyle w:val="StyleUnderline"/>
        </w:rPr>
        <w:t>—continues to reach for positive content to manifest the ‘seldom-met ideal’26 or ‘unfulfilled promise’27 of working-class solidarity</w:t>
      </w:r>
    </w:p>
    <w:p w14:paraId="3EB6BD47" w14:textId="77777777" w:rsidR="002070CE" w:rsidRDefault="002070CE" w:rsidP="002070CE">
      <w:pPr>
        <w:pStyle w:val="Heading4"/>
      </w:pPr>
      <w:r>
        <w:t>Byrd replicates an uncompromising notion of the indigenous/settler divide which unethically relegates blackness to the role of the settler</w:t>
      </w:r>
    </w:p>
    <w:p w14:paraId="0388230A" w14:textId="77777777" w:rsidR="002070CE" w:rsidRPr="00504A28" w:rsidRDefault="002070CE" w:rsidP="002070CE">
      <w:r>
        <w:rPr>
          <w:rStyle w:val="Style13ptBold"/>
        </w:rPr>
        <w:t>Leroy 16</w:t>
      </w:r>
      <w:r w:rsidRPr="00504A28">
        <w:t xml:space="preserve"> (</w:t>
      </w:r>
      <w:r>
        <w:t xml:space="preserve">Justin Leroy, assistant professor of history at UC Davis, October 2016, “Black History in Occupied Territory: On the Entanglements of Slavery and Settler Colonialism,” </w:t>
      </w:r>
      <w:r>
        <w:rPr>
          <w:i/>
        </w:rPr>
        <w:t>Theory &amp; Event</w:t>
      </w:r>
      <w:r>
        <w:t xml:space="preserve"> Volume 19 Issue 4) </w:t>
      </w:r>
      <w:proofErr w:type="spellStart"/>
      <w:r>
        <w:t>gz</w:t>
      </w:r>
      <w:proofErr w:type="spellEnd"/>
    </w:p>
    <w:p w14:paraId="18B4ECBC" w14:textId="77777777" w:rsidR="002070CE" w:rsidRPr="00D80C8C" w:rsidRDefault="002070CE" w:rsidP="002070CE">
      <w:pPr>
        <w:rPr>
          <w:sz w:val="16"/>
        </w:rPr>
      </w:pPr>
      <w:r w:rsidRPr="00103B28">
        <w:rPr>
          <w:rStyle w:val="Emphasis"/>
          <w:highlight w:val="yellow"/>
        </w:rPr>
        <w:t>Byrd</w:t>
      </w:r>
      <w:r w:rsidRPr="00D80C8C">
        <w:rPr>
          <w:sz w:val="16"/>
        </w:rPr>
        <w:t xml:space="preserve"> offers a stunning corrective to the inclusive model of redressing the foundational violence of the United States. She </w:t>
      </w:r>
      <w:r w:rsidRPr="00103B28">
        <w:rPr>
          <w:rStyle w:val="StyleUnderline"/>
        </w:rPr>
        <w:t xml:space="preserve">is one of </w:t>
      </w:r>
      <w:proofErr w:type="gramStart"/>
      <w:r w:rsidRPr="00103B28">
        <w:rPr>
          <w:rStyle w:val="StyleUnderline"/>
        </w:rPr>
        <w:t>a number of</w:t>
      </w:r>
      <w:proofErr w:type="gramEnd"/>
      <w:r w:rsidRPr="00103B28">
        <w:rPr>
          <w:rStyle w:val="StyleUnderline"/>
        </w:rPr>
        <w:t xml:space="preserve"> indigenous studies scholars</w:t>
      </w:r>
      <w:r w:rsidRPr="00D80C8C">
        <w:rPr>
          <w:rStyle w:val="StyleUnderline"/>
        </w:rPr>
        <w:t xml:space="preserve"> </w:t>
      </w:r>
      <w:r w:rsidRPr="00103B28">
        <w:rPr>
          <w:rStyle w:val="StyleUnderline"/>
        </w:rPr>
        <w:t>who</w:t>
      </w:r>
      <w:r w:rsidRPr="00D80C8C">
        <w:rPr>
          <w:sz w:val="16"/>
        </w:rPr>
        <w:t xml:space="preserve"> refuse recognition by the settler state as the basis for political engagement. However, for </w:t>
      </w:r>
      <w:proofErr w:type="gramStart"/>
      <w:r w:rsidRPr="00D80C8C">
        <w:rPr>
          <w:sz w:val="16"/>
        </w:rPr>
        <w:t>all of</w:t>
      </w:r>
      <w:proofErr w:type="gramEnd"/>
      <w:r w:rsidRPr="00D80C8C">
        <w:rPr>
          <w:sz w:val="16"/>
        </w:rPr>
        <w:t xml:space="preserve"> its insights, this field </w:t>
      </w:r>
      <w:proofErr w:type="spellStart"/>
      <w:r w:rsidRPr="00103B28">
        <w:rPr>
          <w:rStyle w:val="Emphasis"/>
          <w:highlight w:val="yellow"/>
        </w:rPr>
        <w:t>exceptionalizes</w:t>
      </w:r>
      <w:proofErr w:type="spellEnd"/>
      <w:r w:rsidRPr="00103B28">
        <w:rPr>
          <w:rStyle w:val="Emphasis"/>
          <w:highlight w:val="yellow"/>
        </w:rPr>
        <w:t xml:space="preserve"> the </w:t>
      </w:r>
      <w:r w:rsidRPr="00D80C8C">
        <w:rPr>
          <w:rStyle w:val="Emphasis"/>
          <w:highlight w:val="yellow"/>
        </w:rPr>
        <w:t>indigenous/non-indigenous divide</w:t>
      </w:r>
      <w:r w:rsidRPr="00D80C8C">
        <w:rPr>
          <w:rStyle w:val="StyleUnderline"/>
          <w:highlight w:val="yellow"/>
        </w:rPr>
        <w:t xml:space="preserve"> in such a way that</w:t>
      </w:r>
      <w:r w:rsidRPr="00D80C8C">
        <w:rPr>
          <w:rStyle w:val="StyleUnderline"/>
        </w:rPr>
        <w:t xml:space="preserve"> it </w:t>
      </w:r>
      <w:r w:rsidRPr="00D80C8C">
        <w:rPr>
          <w:rStyle w:val="Emphasis"/>
          <w:highlight w:val="yellow"/>
        </w:rPr>
        <w:t>cannot account for the non-indigenous except as settlers</w:t>
      </w:r>
      <w:r w:rsidRPr="00D80C8C">
        <w:rPr>
          <w:sz w:val="16"/>
        </w:rPr>
        <w:t xml:space="preserve">. </w:t>
      </w:r>
      <w:r w:rsidRPr="00D80C8C">
        <w:rPr>
          <w:rStyle w:val="StyleUnderline"/>
          <w:highlight w:val="yellow"/>
        </w:rPr>
        <w:t>There has not</w:t>
      </w:r>
      <w:r w:rsidRPr="00D80C8C">
        <w:rPr>
          <w:rStyle w:val="StyleUnderline"/>
        </w:rPr>
        <w:t xml:space="preserve"> yet </w:t>
      </w:r>
      <w:r w:rsidRPr="00D80C8C">
        <w:rPr>
          <w:rStyle w:val="StyleUnderline"/>
          <w:highlight w:val="yellow"/>
        </w:rPr>
        <w:t xml:space="preserve">been sufficient theorization of how to integrate </w:t>
      </w:r>
      <w:r w:rsidRPr="00D80C8C">
        <w:rPr>
          <w:rStyle w:val="Emphasis"/>
          <w:highlight w:val="yellow"/>
        </w:rPr>
        <w:t>non-indigenous, non-settlers</w:t>
      </w:r>
      <w:r w:rsidRPr="00D80C8C">
        <w:rPr>
          <w:sz w:val="16"/>
        </w:rPr>
        <w:t xml:space="preserve">—primarily </w:t>
      </w:r>
      <w:r w:rsidRPr="00D80C8C">
        <w:rPr>
          <w:rStyle w:val="Emphasis"/>
          <w:highlight w:val="yellow"/>
        </w:rPr>
        <w:t>the enslaved</w:t>
      </w:r>
      <w:r w:rsidRPr="00D80C8C">
        <w:rPr>
          <w:sz w:val="16"/>
        </w:rPr>
        <w:t>—</w:t>
      </w:r>
      <w:r w:rsidRPr="00D80C8C">
        <w:rPr>
          <w:rStyle w:val="StyleUnderline"/>
          <w:highlight w:val="yellow"/>
        </w:rPr>
        <w:t xml:space="preserve">into a theory of colonialism without </w:t>
      </w:r>
      <w:r w:rsidRPr="00D80C8C">
        <w:rPr>
          <w:rStyle w:val="Emphasis"/>
          <w:highlight w:val="yellow"/>
        </w:rPr>
        <w:t>subordinating the dispossession they experience to that of indigenous people</w:t>
      </w:r>
      <w:r w:rsidRPr="00D80C8C">
        <w:rPr>
          <w:sz w:val="16"/>
        </w:rPr>
        <w:t>.</w:t>
      </w:r>
    </w:p>
    <w:p w14:paraId="6FEAA151" w14:textId="77777777" w:rsidR="002070CE" w:rsidRPr="00103B28" w:rsidRDefault="002070CE" w:rsidP="002070CE">
      <w:pPr>
        <w:rPr>
          <w:sz w:val="16"/>
        </w:rPr>
      </w:pPr>
      <w:r w:rsidRPr="00D80C8C">
        <w:rPr>
          <w:sz w:val="16"/>
        </w:rPr>
        <w:t xml:space="preserve">The work of Patrick </w:t>
      </w:r>
      <w:r w:rsidRPr="00103B28">
        <w:rPr>
          <w:rStyle w:val="Emphasis"/>
        </w:rPr>
        <w:t>Wolfe</w:t>
      </w:r>
      <w:r w:rsidRPr="00D80C8C">
        <w:rPr>
          <w:rStyle w:val="StyleUnderline"/>
        </w:rPr>
        <w:t xml:space="preserve"> represents </w:t>
      </w:r>
      <w:r w:rsidRPr="00EA0F50">
        <w:rPr>
          <w:rStyle w:val="StyleUnderline"/>
        </w:rPr>
        <w:t>the most uncompromising version of this formulation</w:t>
      </w:r>
      <w:r w:rsidRPr="00EA0F50">
        <w:rPr>
          <w:sz w:val="16"/>
        </w:rPr>
        <w:t xml:space="preserve">. </w:t>
      </w:r>
      <w:r w:rsidRPr="00EA0F50">
        <w:rPr>
          <w:rStyle w:val="StyleUnderline"/>
        </w:rPr>
        <w:t>He has dismissed scholarship that questions the indigenous/settler binary</w:t>
      </w:r>
      <w:r w:rsidRPr="00EA0F50">
        <w:rPr>
          <w:sz w:val="16"/>
        </w:rPr>
        <w:t xml:space="preserve"> as alternately “post-structuralist,” “naive,” “complicit,” and “multiculturalism.” For Wolfe, skepticism of the binary “maintains settler authorities’ historical suppression of Indigenous specificity.”10 </w:t>
      </w:r>
      <w:r w:rsidRPr="00EA0F50">
        <w:rPr>
          <w:rStyle w:val="StyleUnderline"/>
        </w:rPr>
        <w:t>To</w:t>
      </w:r>
      <w:r w:rsidRPr="00EA0F50">
        <w:rPr>
          <w:sz w:val="16"/>
        </w:rPr>
        <w:t xml:space="preserve"> punctuate the total impermeability of this divide, Wolfe writes, “The fact that enslaved people immigrated against their will…does not alter the structural fact that their presence, however involuntary, was part of the process of Native dispossession.”11 Other </w:t>
      </w:r>
      <w:r w:rsidRPr="00EA0F50">
        <w:rPr>
          <w:rStyle w:val="StyleUnderline"/>
        </w:rPr>
        <w:t>scholars have offered ways of interrupting the binary</w:t>
      </w:r>
      <w:r w:rsidRPr="00EA0F50">
        <w:rPr>
          <w:sz w:val="16"/>
        </w:rPr>
        <w:t>—</w:t>
      </w:r>
      <w:r w:rsidRPr="00EA0F50">
        <w:rPr>
          <w:rStyle w:val="StyleUnderline"/>
        </w:rPr>
        <w:t>Byrd proposes the notion of “</w:t>
      </w:r>
      <w:proofErr w:type="spellStart"/>
      <w:r w:rsidRPr="00EA0F50">
        <w:rPr>
          <w:rStyle w:val="StyleUnderline"/>
        </w:rPr>
        <w:t>arrivants</w:t>
      </w:r>
      <w:proofErr w:type="spellEnd"/>
      <w:r w:rsidRPr="00EA0F50">
        <w:rPr>
          <w:rStyle w:val="StyleUnderline"/>
        </w:rPr>
        <w:t>,”</w:t>
      </w:r>
      <w:r w:rsidRPr="00EA0F50">
        <w:rPr>
          <w:sz w:val="16"/>
        </w:rPr>
        <w:t xml:space="preserve"> and Mahmood </w:t>
      </w:r>
      <w:r w:rsidRPr="00EA0F50">
        <w:rPr>
          <w:rStyle w:val="Emphasis"/>
        </w:rPr>
        <w:t>Mamdani</w:t>
      </w:r>
      <w:r w:rsidRPr="00EA0F50">
        <w:rPr>
          <w:sz w:val="16"/>
        </w:rPr>
        <w:t xml:space="preserve">, in the southern African context, </w:t>
      </w:r>
      <w:r w:rsidRPr="00EA0F50">
        <w:rPr>
          <w:rStyle w:val="StyleUnderline"/>
        </w:rPr>
        <w:t>argues that the term “settler” differentiates “conquerors from migrants</w:t>
      </w:r>
      <w:r w:rsidRPr="00EA0F50">
        <w:rPr>
          <w:sz w:val="16"/>
        </w:rPr>
        <w:t xml:space="preserve">.”12 Lorenzo </w:t>
      </w:r>
      <w:r w:rsidRPr="00EA0F50">
        <w:rPr>
          <w:rStyle w:val="Emphasis"/>
        </w:rPr>
        <w:t>Veracini</w:t>
      </w:r>
      <w:r w:rsidRPr="00EA0F50">
        <w:rPr>
          <w:rStyle w:val="StyleUnderline"/>
        </w:rPr>
        <w:t xml:space="preserve"> has elaborated on Mamdani’s formulation, arguing, “Settlers are founders of political orders and carry their sovereignty with them</w:t>
      </w:r>
      <w:r w:rsidRPr="00EA0F50">
        <w:rPr>
          <w:sz w:val="16"/>
        </w:rPr>
        <w:t xml:space="preserve"> (</w:t>
      </w:r>
      <w:r w:rsidRPr="00EA0F50">
        <w:rPr>
          <w:rStyle w:val="StyleUnderline"/>
        </w:rPr>
        <w:t>on the contrary, migrants can be seen as appellants facing a political order that is already constituted</w:t>
      </w:r>
      <w:r w:rsidRPr="00EA0F50">
        <w:rPr>
          <w:sz w:val="16"/>
        </w:rPr>
        <w:t xml:space="preserve">).”13 Veracini recognizes that although some migrants are conscripted into the logic of settlement, this does not always make them settlers definitionally. </w:t>
      </w:r>
      <w:r w:rsidRPr="00EA0F50">
        <w:rPr>
          <w:rStyle w:val="Emphasis"/>
        </w:rPr>
        <w:t xml:space="preserve">Yet </w:t>
      </w:r>
      <w:r w:rsidRPr="00D80C8C">
        <w:rPr>
          <w:rStyle w:val="Emphasis"/>
          <w:highlight w:val="yellow"/>
        </w:rPr>
        <w:t>none of these frameworks offer</w:t>
      </w:r>
      <w:r w:rsidRPr="00D80C8C">
        <w:rPr>
          <w:rStyle w:val="Emphasis"/>
        </w:rPr>
        <w:t xml:space="preserve"> conceptually </w:t>
      </w:r>
      <w:r w:rsidRPr="00D80C8C">
        <w:rPr>
          <w:rStyle w:val="Emphasis"/>
          <w:highlight w:val="yellow"/>
        </w:rPr>
        <w:t>robust engagements with the figure of the slave</w:t>
      </w:r>
      <w:r w:rsidRPr="00D80C8C">
        <w:rPr>
          <w:rStyle w:val="StyleUnderline"/>
          <w:highlight w:val="yellow"/>
        </w:rPr>
        <w:t>, and</w:t>
      </w:r>
      <w:r w:rsidRPr="00D80C8C">
        <w:rPr>
          <w:rStyle w:val="StyleUnderline"/>
        </w:rPr>
        <w:t xml:space="preserve"> they </w:t>
      </w:r>
      <w:r w:rsidRPr="00D80C8C">
        <w:rPr>
          <w:rStyle w:val="Emphasis"/>
          <w:highlight w:val="yellow"/>
        </w:rPr>
        <w:t>cannot account for the</w:t>
      </w:r>
      <w:r w:rsidRPr="00D80C8C">
        <w:rPr>
          <w:rStyle w:val="Emphasis"/>
        </w:rPr>
        <w:t xml:space="preserve"> </w:t>
      </w:r>
      <w:proofErr w:type="gramStart"/>
      <w:r w:rsidRPr="00D80C8C">
        <w:rPr>
          <w:rStyle w:val="Emphasis"/>
        </w:rPr>
        <w:t xml:space="preserve">particular </w:t>
      </w:r>
      <w:r w:rsidRPr="00D80C8C">
        <w:rPr>
          <w:rStyle w:val="Emphasis"/>
          <w:highlight w:val="yellow"/>
        </w:rPr>
        <w:t>history</w:t>
      </w:r>
      <w:proofErr w:type="gramEnd"/>
      <w:r w:rsidRPr="00D80C8C">
        <w:rPr>
          <w:rStyle w:val="Emphasis"/>
          <w:highlight w:val="yellow"/>
        </w:rPr>
        <w:t xml:space="preserve"> of blackness within settler societies</w:t>
      </w:r>
      <w:r w:rsidRPr="00D80C8C">
        <w:rPr>
          <w:sz w:val="16"/>
        </w:rPr>
        <w:t>.</w:t>
      </w:r>
    </w:p>
    <w:p w14:paraId="397100C3" w14:textId="77777777" w:rsidR="00481C6D" w:rsidRPr="00EF2D9A" w:rsidRDefault="00481C6D" w:rsidP="00481C6D">
      <w:pPr>
        <w:pStyle w:val="Heading4"/>
        <w:rPr>
          <w:rFonts w:eastAsia="Times New Roman"/>
          <w:bCs/>
        </w:rPr>
      </w:pPr>
      <w:r w:rsidRPr="00EF2D9A">
        <w:rPr>
          <w:rFonts w:eastAsia="Times New Roman"/>
        </w:rPr>
        <w:lastRenderedPageBreak/>
        <w:t>Vote negative to refuse the 1AC. Pushing back and exposing the limitations of their theory when confronted with antagonisms that require native and black death</w:t>
      </w:r>
      <w:r>
        <w:rPr>
          <w:rFonts w:eastAsia="Times New Roman"/>
        </w:rPr>
        <w:t xml:space="preserve"> </w:t>
      </w:r>
      <w:r w:rsidRPr="00EF2D9A">
        <w:rPr>
          <w:rFonts w:eastAsia="Times New Roman"/>
        </w:rPr>
        <w:t>is necessary to challenge supposed critical moves and their</w:t>
      </w:r>
      <w:r>
        <w:rPr>
          <w:rFonts w:eastAsia="Times New Roman"/>
        </w:rPr>
        <w:t xml:space="preserve"> </w:t>
      </w:r>
      <w:r w:rsidRPr="00EF2D9A">
        <w:rPr>
          <w:rFonts w:eastAsia="Times New Roman"/>
        </w:rPr>
        <w:t xml:space="preserve">investments in humanism. </w:t>
      </w:r>
    </w:p>
    <w:p w14:paraId="3F370D96" w14:textId="77777777" w:rsidR="00481C6D" w:rsidRPr="00EF2D9A" w:rsidRDefault="00481C6D" w:rsidP="00481C6D">
      <w:pPr>
        <w:spacing w:line="256" w:lineRule="auto"/>
        <w:rPr>
          <w:rFonts w:eastAsia="Times New Roman" w:cs="Arial"/>
          <w:szCs w:val="24"/>
        </w:rPr>
      </w:pPr>
      <w:r w:rsidRPr="00EF2D9A">
        <w:rPr>
          <w:rFonts w:eastAsia="Times New Roman" w:cs="Arial"/>
          <w:b/>
          <w:sz w:val="26"/>
          <w:szCs w:val="24"/>
        </w:rPr>
        <w:t>King 17</w:t>
      </w:r>
      <w:r w:rsidRPr="00EF2D9A">
        <w:rPr>
          <w:rFonts w:eastAsia="Times New Roman" w:cs="Arial"/>
          <w:szCs w:val="24"/>
        </w:rPr>
        <w:t xml:space="preserve"> (Tiffany Lethabo King, Assistant Professor of Women’s, Gender and Sexuality Studies at Georgia State, PhD in American Studies from the University of Maryland at College Park, Spring 2017, “Humans Involved: Lurking in the Lines of </w:t>
      </w:r>
      <w:proofErr w:type="spellStart"/>
      <w:r w:rsidRPr="00EF2D9A">
        <w:rPr>
          <w:rFonts w:eastAsia="Times New Roman" w:cs="Arial"/>
          <w:szCs w:val="24"/>
        </w:rPr>
        <w:t>Posthumanist</w:t>
      </w:r>
      <w:proofErr w:type="spellEnd"/>
      <w:r w:rsidRPr="00EF2D9A">
        <w:rPr>
          <w:rFonts w:eastAsia="Times New Roman" w:cs="Arial"/>
          <w:szCs w:val="24"/>
        </w:rPr>
        <w:t xml:space="preserve"> Flight,” </w:t>
      </w:r>
      <w:r w:rsidRPr="00EF2D9A">
        <w:rPr>
          <w:rFonts w:eastAsia="Times New Roman" w:cs="Arial"/>
          <w:i/>
          <w:szCs w:val="24"/>
        </w:rPr>
        <w:t>Critical Ethnic Studies</w:t>
      </w:r>
      <w:r w:rsidRPr="00EF2D9A">
        <w:rPr>
          <w:rFonts w:eastAsia="Times New Roman" w:cs="Arial"/>
          <w:szCs w:val="24"/>
        </w:rPr>
        <w:t xml:space="preserve"> Volume 3 Number 1, footnotes 1 and 7 included in curly braces, modified) </w:t>
      </w:r>
      <w:proofErr w:type="spellStart"/>
      <w:r w:rsidRPr="00EF2D9A">
        <w:rPr>
          <w:rFonts w:eastAsia="Times New Roman" w:cs="Arial"/>
          <w:szCs w:val="24"/>
        </w:rPr>
        <w:t>gz</w:t>
      </w:r>
      <w:proofErr w:type="spellEnd"/>
    </w:p>
    <w:p w14:paraId="3E10F7AD" w14:textId="77777777" w:rsidR="00481C6D" w:rsidRPr="00EF2D9A" w:rsidRDefault="00481C6D" w:rsidP="00481C6D">
      <w:pPr>
        <w:spacing w:line="256" w:lineRule="auto"/>
        <w:rPr>
          <w:rFonts w:eastAsia="Times New Roman" w:cs="Arial"/>
          <w:sz w:val="16"/>
          <w:szCs w:val="24"/>
        </w:rPr>
      </w:pPr>
      <w:r w:rsidRPr="00EF2D9A">
        <w:rPr>
          <w:rFonts w:eastAsia="Times New Roman" w:cs="Arial"/>
          <w:szCs w:val="24"/>
          <w:highlight w:val="yellow"/>
          <w:u w:val="single"/>
        </w:rPr>
        <w:t>Scholars</w:t>
      </w:r>
      <w:r w:rsidRPr="00EF2D9A">
        <w:rPr>
          <w:rFonts w:eastAsia="Times New Roman" w:cs="Arial"/>
          <w:szCs w:val="24"/>
          <w:u w:val="single"/>
        </w:rPr>
        <w:t xml:space="preserve"> in the fields of critical ethnic, Black, and Native studies who welcome the charge of decolonization and abolition in the corporate university often labor to </w:t>
      </w:r>
      <w:r w:rsidRPr="00EF2D9A">
        <w:rPr>
          <w:rFonts w:eastAsia="Calibri" w:cs="Arial"/>
          <w:b/>
          <w:iCs/>
          <w:highlight w:val="yellow"/>
          <w:u w:val="single"/>
        </w:rPr>
        <w:t>push back against and expose the limitations of</w:t>
      </w:r>
      <w:r w:rsidRPr="00EF2D9A">
        <w:rPr>
          <w:rFonts w:eastAsia="Calibri" w:cs="Arial"/>
          <w:b/>
          <w:iCs/>
          <w:u w:val="single"/>
        </w:rPr>
        <w:t xml:space="preserve"> the “epistemic turns” or “</w:t>
      </w:r>
      <w:r w:rsidRPr="00EF2D9A">
        <w:rPr>
          <w:rFonts w:eastAsia="Calibri" w:cs="Arial"/>
          <w:b/>
          <w:iCs/>
          <w:highlight w:val="yellow"/>
          <w:u w:val="single"/>
        </w:rPr>
        <w:t>epistemic revolutions</w:t>
      </w:r>
      <w:r w:rsidRPr="00EF2D9A">
        <w:rPr>
          <w:rFonts w:eastAsia="Calibri" w:cs="Arial"/>
          <w:b/>
          <w:iCs/>
          <w:u w:val="single"/>
        </w:rPr>
        <w:t xml:space="preserve"> of Europe”</w:t>
      </w:r>
      <w:r w:rsidRPr="00EF2D9A">
        <w:rPr>
          <w:rFonts w:eastAsia="Times New Roman" w:cs="Arial"/>
          <w:szCs w:val="24"/>
          <w:u w:val="single"/>
        </w:rPr>
        <w:t xml:space="preserve"> that Sylvia Wynter so deftly tracks</w:t>
      </w:r>
      <w:r w:rsidRPr="00EF2D9A">
        <w:rPr>
          <w:rFonts w:eastAsia="Times New Roman" w:cs="Arial"/>
          <w:sz w:val="16"/>
          <w:szCs w:val="24"/>
        </w:rPr>
        <w:t xml:space="preserve"> in her voluminous body of work. </w:t>
      </w:r>
      <w:r w:rsidRPr="00EF2D9A">
        <w:rPr>
          <w:rFonts w:eastAsia="Times New Roman" w:cs="Arial"/>
          <w:szCs w:val="24"/>
          <w:highlight w:val="yellow"/>
          <w:u w:val="single"/>
        </w:rPr>
        <w:t>Scholars</w:t>
      </w:r>
      <w:r w:rsidRPr="00EF2D9A">
        <w:rPr>
          <w:rFonts w:eastAsia="Times New Roman" w:cs="Arial"/>
          <w:szCs w:val="24"/>
          <w:u w:val="single"/>
        </w:rPr>
        <w:t xml:space="preserve"> </w:t>
      </w:r>
      <w:r w:rsidRPr="00EF2D9A">
        <w:rPr>
          <w:rFonts w:eastAsia="Times New Roman" w:cs="Arial"/>
          <w:szCs w:val="24"/>
          <w:highlight w:val="yellow"/>
          <w:u w:val="single"/>
        </w:rPr>
        <w:t>committed to the</w:t>
      </w:r>
      <w:r w:rsidRPr="00EF2D9A">
        <w:rPr>
          <w:rFonts w:eastAsia="Times New Roman" w:cs="Arial"/>
          <w:szCs w:val="24"/>
          <w:u w:val="single"/>
        </w:rPr>
        <w:t xml:space="preserve"> politics of </w:t>
      </w:r>
      <w:r w:rsidRPr="00EF2D9A">
        <w:rPr>
          <w:rFonts w:eastAsia="Times New Roman" w:cs="Arial"/>
          <w:szCs w:val="24"/>
          <w:highlight w:val="yellow"/>
          <w:u w:val="single"/>
        </w:rPr>
        <w:t>Black abolitionist work and Native decolonization must</w:t>
      </w:r>
      <w:r w:rsidRPr="00EF2D9A">
        <w:rPr>
          <w:rFonts w:eastAsia="Times New Roman" w:cs="Arial"/>
          <w:szCs w:val="24"/>
          <w:u w:val="single"/>
        </w:rPr>
        <w:t xml:space="preserve"> often </w:t>
      </w:r>
      <w:r w:rsidRPr="00EF2D9A">
        <w:rPr>
          <w:rFonts w:eastAsia="Times New Roman" w:cs="Arial"/>
          <w:szCs w:val="24"/>
          <w:highlight w:val="yellow"/>
          <w:u w:val="single"/>
        </w:rPr>
        <w:t xml:space="preserve">assume </w:t>
      </w:r>
      <w:r w:rsidRPr="00EF2D9A">
        <w:rPr>
          <w:rFonts w:eastAsia="Calibri" w:cs="Arial"/>
          <w:b/>
          <w:iCs/>
          <w:highlight w:val="yellow"/>
          <w:u w:val="single"/>
        </w:rPr>
        <w:t>postures of suspicion</w:t>
      </w:r>
      <w:proofErr w:type="gramStart"/>
      <w:r w:rsidRPr="00EF2D9A">
        <w:rPr>
          <w:rFonts w:eastAsia="Times New Roman" w:cs="Arial"/>
          <w:sz w:val="16"/>
          <w:szCs w:val="24"/>
        </w:rPr>
        <w:t>—</w:t>
      </w:r>
      <w:r w:rsidRPr="00EF2D9A">
        <w:rPr>
          <w:rFonts w:eastAsia="Calibri" w:cs="Arial"/>
          <w:b/>
          <w:iCs/>
          <w:u w:val="single"/>
        </w:rPr>
        <w:t>“</w:t>
      </w:r>
      <w:proofErr w:type="gramEnd"/>
      <w:r w:rsidRPr="00EF2D9A">
        <w:rPr>
          <w:rFonts w:eastAsia="Calibri" w:cs="Arial"/>
          <w:b/>
          <w:iCs/>
          <w:u w:val="single"/>
        </w:rPr>
        <w:t>misanthropy”</w:t>
      </w:r>
      <w:r w:rsidRPr="00EF2D9A">
        <w:rPr>
          <w:rFonts w:eastAsia="Times New Roman" w:cs="Arial"/>
          <w:sz w:val="16"/>
          <w:szCs w:val="24"/>
        </w:rPr>
        <w:t>—</w:t>
      </w:r>
      <w:r w:rsidRPr="00EF2D9A">
        <w:rPr>
          <w:rFonts w:eastAsia="Times New Roman" w:cs="Arial"/>
          <w:szCs w:val="24"/>
          <w:u w:val="single"/>
        </w:rPr>
        <w:t xml:space="preserve">and sometimes must </w:t>
      </w:r>
      <w:r w:rsidRPr="00EF2D9A">
        <w:rPr>
          <w:rFonts w:eastAsia="Calibri" w:cs="Arial"/>
          <w:b/>
          <w:iCs/>
          <w:u w:val="single"/>
        </w:rPr>
        <w:t>outright refuse Western thought’s arrogant universalist assumptions, commonsense tautologies, and professed reforms to the category of the human</w:t>
      </w:r>
      <w:r w:rsidRPr="00EF2D9A">
        <w:rPr>
          <w:rFonts w:eastAsia="Times New Roman" w:cs="Arial"/>
          <w:sz w:val="16"/>
          <w:szCs w:val="24"/>
        </w:rPr>
        <w:t xml:space="preserve">; </w:t>
      </w:r>
      <w:r w:rsidRPr="00EF2D9A">
        <w:rPr>
          <w:rFonts w:eastAsia="Times New Roman" w:cs="Arial"/>
          <w:szCs w:val="24"/>
          <w:u w:val="single"/>
        </w:rPr>
        <w:t xml:space="preserve">due to these ways, they often experience a great deal of </w:t>
      </w:r>
      <w:r w:rsidRPr="00EF2D9A">
        <w:rPr>
          <w:rFonts w:eastAsia="Calibri" w:cs="Arial"/>
          <w:b/>
          <w:iCs/>
          <w:u w:val="single"/>
        </w:rPr>
        <w:t>hostility and violence</w:t>
      </w:r>
      <w:r w:rsidRPr="00EF2D9A">
        <w:rPr>
          <w:rFonts w:eastAsia="Times New Roman" w:cs="Arial"/>
          <w:sz w:val="16"/>
          <w:szCs w:val="24"/>
        </w:rPr>
        <w:t xml:space="preserve">. </w:t>
      </w:r>
      <w:r w:rsidRPr="00EF2D9A">
        <w:rPr>
          <w:rFonts w:eastAsia="Times New Roman" w:cs="Arial"/>
          <w:szCs w:val="24"/>
          <w:u w:val="single"/>
        </w:rPr>
        <w:t xml:space="preserve">When decolonial and Black abolitionist thought </w:t>
      </w:r>
      <w:proofErr w:type="gramStart"/>
      <w:r w:rsidRPr="00EF2D9A">
        <w:rPr>
          <w:rFonts w:eastAsia="Times New Roman" w:cs="Arial"/>
          <w:szCs w:val="24"/>
          <w:u w:val="single"/>
        </w:rPr>
        <w:t>has to</w:t>
      </w:r>
      <w:proofErr w:type="gramEnd"/>
      <w:r w:rsidRPr="00EF2D9A">
        <w:rPr>
          <w:rFonts w:eastAsia="Times New Roman" w:cs="Arial"/>
          <w:szCs w:val="24"/>
          <w:u w:val="single"/>
        </w:rPr>
        <w:t xml:space="preserve"> contend with Western or European continental theory, specifically its critical theories of progressive (liberal) social change, </w:t>
      </w:r>
      <w:r w:rsidRPr="00EF2D9A">
        <w:rPr>
          <w:rFonts w:eastAsia="Calibri" w:cs="Arial"/>
          <w:b/>
          <w:iCs/>
          <w:u w:val="single"/>
        </w:rPr>
        <w:t>one often encounters an epistemic crisis</w:t>
      </w:r>
      <w:r w:rsidRPr="00EF2D9A">
        <w:rPr>
          <w:rFonts w:eastAsia="Times New Roman" w:cs="Arial"/>
          <w:szCs w:val="24"/>
          <w:u w:val="single"/>
        </w:rPr>
        <w:t xml:space="preserve"> or what scholar Frank Wilderson refers to as </w:t>
      </w:r>
      <w:r w:rsidRPr="00EF2D9A">
        <w:rPr>
          <w:rFonts w:eastAsia="Calibri" w:cs="Arial"/>
          <w:b/>
          <w:iCs/>
          <w:u w:val="single"/>
        </w:rPr>
        <w:t>an antagonism</w:t>
      </w:r>
      <w:r w:rsidRPr="00EF2D9A">
        <w:rPr>
          <w:rFonts w:eastAsia="Times New Roman" w:cs="Arial"/>
          <w:sz w:val="16"/>
          <w:szCs w:val="24"/>
        </w:rPr>
        <w:t xml:space="preserve">.1 {1. Frank Wilderson III, </w:t>
      </w:r>
      <w:r w:rsidRPr="00EF2D9A">
        <w:rPr>
          <w:rFonts w:eastAsia="Times New Roman" w:cs="Arial"/>
          <w:i/>
          <w:sz w:val="16"/>
          <w:szCs w:val="24"/>
        </w:rPr>
        <w:t>Red, White &amp; Black: Cinema and the Structure of U.S. Antagonisms</w:t>
      </w:r>
      <w:r w:rsidRPr="00EF2D9A">
        <w:rPr>
          <w:rFonts w:eastAsia="Times New Roman" w:cs="Arial"/>
          <w:sz w:val="16"/>
          <w:szCs w:val="24"/>
        </w:rPr>
        <w:t xml:space="preserve"> (Durham, N.C.: Duke University Press, 2010). </w:t>
      </w:r>
      <w:r w:rsidRPr="00EF2D9A">
        <w:rPr>
          <w:rFonts w:eastAsia="Times New Roman" w:cs="Arial"/>
          <w:szCs w:val="24"/>
          <w:u w:val="single"/>
        </w:rPr>
        <w:t xml:space="preserve">Wilderson defines the experience of the suffering of Black people as one of </w:t>
      </w:r>
      <w:r w:rsidRPr="00EF2D9A">
        <w:rPr>
          <w:rFonts w:eastAsia="Calibri" w:cs="Arial"/>
          <w:b/>
          <w:iCs/>
          <w:u w:val="single"/>
        </w:rPr>
        <w:t>accumulation and fungibility</w:t>
      </w:r>
      <w:r w:rsidRPr="00EF2D9A">
        <w:rPr>
          <w:rFonts w:eastAsia="Times New Roman" w:cs="Arial"/>
          <w:szCs w:val="24"/>
          <w:u w:val="single"/>
        </w:rPr>
        <w:t xml:space="preserve"> and a </w:t>
      </w:r>
      <w:r w:rsidRPr="00EF2D9A">
        <w:rPr>
          <w:rFonts w:eastAsia="Calibri" w:cs="Arial"/>
          <w:b/>
          <w:iCs/>
          <w:u w:val="single"/>
        </w:rPr>
        <w:t>part of the experience of Indigenous people</w:t>
      </w:r>
      <w:r w:rsidRPr="00EF2D9A">
        <w:rPr>
          <w:rFonts w:eastAsia="Times New Roman" w:cs="Arial"/>
          <w:sz w:val="16"/>
          <w:szCs w:val="24"/>
        </w:rPr>
        <w:t>—</w:t>
      </w:r>
      <w:r w:rsidRPr="00EF2D9A">
        <w:rPr>
          <w:rFonts w:eastAsia="Times New Roman" w:cs="Arial"/>
          <w:szCs w:val="24"/>
          <w:u w:val="single"/>
        </w:rPr>
        <w:t>in the context of political economy</w:t>
      </w:r>
      <w:r w:rsidRPr="00EF2D9A">
        <w:rPr>
          <w:rFonts w:eastAsia="Times New Roman" w:cs="Arial"/>
          <w:sz w:val="16"/>
          <w:szCs w:val="24"/>
        </w:rPr>
        <w:t>—</w:t>
      </w:r>
      <w:r w:rsidRPr="00EF2D9A">
        <w:rPr>
          <w:rFonts w:eastAsia="Times New Roman" w:cs="Arial"/>
          <w:szCs w:val="24"/>
          <w:u w:val="single"/>
        </w:rPr>
        <w:t xml:space="preserve">of one of </w:t>
      </w:r>
      <w:r w:rsidRPr="00EF2D9A">
        <w:rPr>
          <w:rFonts w:eastAsia="Calibri" w:cs="Arial"/>
          <w:b/>
          <w:iCs/>
          <w:u w:val="single"/>
        </w:rPr>
        <w:t>genocide</w:t>
      </w:r>
      <w:r w:rsidRPr="00EF2D9A">
        <w:rPr>
          <w:rFonts w:eastAsia="Times New Roman" w:cs="Arial"/>
          <w:sz w:val="16"/>
          <w:szCs w:val="24"/>
        </w:rPr>
        <w:t xml:space="preserve">. </w:t>
      </w:r>
      <w:r w:rsidRPr="00EF2D9A">
        <w:rPr>
          <w:rFonts w:eastAsia="Times New Roman" w:cs="Arial"/>
          <w:szCs w:val="24"/>
          <w:u w:val="single"/>
        </w:rPr>
        <w:t xml:space="preserve">These two experiences are </w:t>
      </w:r>
      <w:r w:rsidRPr="00EF2D9A">
        <w:rPr>
          <w:rFonts w:eastAsia="Calibri" w:cs="Arial"/>
          <w:b/>
          <w:iCs/>
          <w:u w:val="single"/>
        </w:rPr>
        <w:t>antagonisms</w:t>
      </w:r>
      <w:r w:rsidRPr="00EF2D9A">
        <w:rPr>
          <w:rFonts w:eastAsia="Times New Roman" w:cs="Arial"/>
          <w:szCs w:val="24"/>
          <w:u w:val="single"/>
        </w:rPr>
        <w:t xml:space="preserve"> that are </w:t>
      </w:r>
      <w:r w:rsidRPr="00EF2D9A">
        <w:rPr>
          <w:rFonts w:eastAsia="Calibri" w:cs="Arial"/>
          <w:b/>
          <w:iCs/>
          <w:u w:val="single"/>
        </w:rPr>
        <w:t>irreconcilable without the collapse of civil society as we know it</w:t>
      </w:r>
      <w:r w:rsidRPr="00EF2D9A">
        <w:rPr>
          <w:rFonts w:eastAsia="Times New Roman" w:cs="Arial"/>
          <w:sz w:val="16"/>
          <w:szCs w:val="24"/>
        </w:rPr>
        <w:t xml:space="preserve">. </w:t>
      </w:r>
      <w:r w:rsidRPr="00EF2D9A">
        <w:rPr>
          <w:rFonts w:eastAsia="Times New Roman" w:cs="Arial"/>
          <w:szCs w:val="24"/>
          <w:u w:val="single"/>
        </w:rPr>
        <w:t xml:space="preserve">Black fungibility and Native genocide are </w:t>
      </w:r>
      <w:r w:rsidRPr="00EF2D9A">
        <w:rPr>
          <w:rFonts w:eastAsia="Calibri" w:cs="Arial"/>
          <w:b/>
          <w:iCs/>
          <w:u w:val="single"/>
        </w:rPr>
        <w:t>unlike and therefore not reducible to the kinds of conditional conflicts that white people (settlers) experience through exploitation</w:t>
      </w:r>
      <w:r w:rsidRPr="00EF2D9A">
        <w:rPr>
          <w:rFonts w:eastAsia="Times New Roman" w:cs="Arial"/>
          <w:sz w:val="16"/>
          <w:szCs w:val="24"/>
        </w:rPr>
        <w:t xml:space="preserve"> (</w:t>
      </w:r>
      <w:r w:rsidRPr="00EF2D9A">
        <w:rPr>
          <w:rFonts w:eastAsia="Times New Roman" w:cs="Arial"/>
          <w:szCs w:val="24"/>
          <w:u w:val="single"/>
        </w:rPr>
        <w:t>i.e., of the wage worker</w:t>
      </w:r>
      <w:r w:rsidRPr="00EF2D9A">
        <w:rPr>
          <w:rFonts w:eastAsia="Times New Roman" w:cs="Arial"/>
          <w:sz w:val="16"/>
          <w:szCs w:val="24"/>
        </w:rPr>
        <w:t xml:space="preserve">) </w:t>
      </w:r>
      <w:r w:rsidRPr="00EF2D9A">
        <w:rPr>
          <w:rFonts w:eastAsia="Times New Roman" w:cs="Arial"/>
          <w:szCs w:val="24"/>
          <w:u w:val="single"/>
        </w:rPr>
        <w:t>and the suffering that ensues</w:t>
      </w:r>
      <w:r w:rsidRPr="00EF2D9A">
        <w:rPr>
          <w:rFonts w:eastAsia="Times New Roman" w:cs="Arial"/>
          <w:sz w:val="16"/>
          <w:szCs w:val="24"/>
        </w:rPr>
        <w:t>.}</w:t>
      </w:r>
    </w:p>
    <w:p w14:paraId="2BFA8CED" w14:textId="77777777" w:rsidR="00481C6D" w:rsidRPr="00EF2D9A" w:rsidRDefault="00481C6D" w:rsidP="00481C6D">
      <w:pPr>
        <w:spacing w:line="256" w:lineRule="auto"/>
        <w:rPr>
          <w:rFonts w:eastAsia="Times New Roman" w:cs="Arial"/>
          <w:sz w:val="16"/>
          <w:szCs w:val="24"/>
        </w:rPr>
      </w:pPr>
      <w:r w:rsidRPr="00EF2D9A">
        <w:rPr>
          <w:rFonts w:eastAsia="Times New Roman" w:cs="Arial"/>
          <w:szCs w:val="24"/>
          <w:u w:val="single"/>
        </w:rPr>
        <w:t xml:space="preserve">Forced to wrestle with </w:t>
      </w:r>
      <w:r w:rsidRPr="00EF2D9A">
        <w:rPr>
          <w:rFonts w:eastAsia="Calibri" w:cs="Arial"/>
          <w:b/>
          <w:iCs/>
          <w:u w:val="single"/>
        </w:rPr>
        <w:t>antagonisms that often require Native/Indigenous and Black death</w:t>
      </w:r>
      <w:r w:rsidRPr="00EF2D9A">
        <w:rPr>
          <w:rFonts w:eastAsia="Times New Roman" w:cs="Arial"/>
          <w:szCs w:val="24"/>
          <w:u w:val="single"/>
        </w:rPr>
        <w:t xml:space="preserve">, the scholar committed to decolonization and abolition in the university seminar space often </w:t>
      </w:r>
      <w:proofErr w:type="gramStart"/>
      <w:r w:rsidRPr="00EF2D9A">
        <w:rPr>
          <w:rFonts w:eastAsia="Times New Roman" w:cs="Arial"/>
          <w:szCs w:val="24"/>
          <w:u w:val="single"/>
        </w:rPr>
        <w:t>has to</w:t>
      </w:r>
      <w:proofErr w:type="gramEnd"/>
      <w:r w:rsidRPr="00EF2D9A">
        <w:rPr>
          <w:rFonts w:eastAsia="Times New Roman" w:cs="Arial"/>
          <w:szCs w:val="24"/>
          <w:u w:val="single"/>
        </w:rPr>
        <w:t xml:space="preserve"> </w:t>
      </w:r>
      <w:r w:rsidRPr="00EF2D9A">
        <w:rPr>
          <w:rFonts w:eastAsia="Calibri" w:cs="Arial"/>
          <w:b/>
          <w:iCs/>
          <w:u w:val="single"/>
        </w:rPr>
        <w:t>refuse necropolitical epistemological systems</w:t>
      </w:r>
      <w:r w:rsidRPr="00EF2D9A">
        <w:rPr>
          <w:rFonts w:eastAsia="Times New Roman" w:cs="Arial"/>
          <w:szCs w:val="24"/>
          <w:u w:val="single"/>
        </w:rPr>
        <w:t xml:space="preserve">, which </w:t>
      </w:r>
      <w:r w:rsidRPr="00EF2D9A">
        <w:rPr>
          <w:rFonts w:eastAsia="Calibri" w:cs="Arial"/>
          <w:b/>
          <w:iCs/>
          <w:u w:val="single"/>
        </w:rPr>
        <w:t>structure white liberal humanist ways of thinking and imagining the world</w:t>
      </w:r>
      <w:r w:rsidRPr="00EF2D9A">
        <w:rPr>
          <w:rFonts w:eastAsia="Times New Roman" w:cs="Arial"/>
          <w:sz w:val="16"/>
          <w:szCs w:val="24"/>
        </w:rPr>
        <w:t xml:space="preserve">. </w:t>
      </w:r>
      <w:r w:rsidRPr="00EF2D9A">
        <w:rPr>
          <w:rFonts w:eastAsia="Times New Roman" w:cs="Arial"/>
          <w:szCs w:val="24"/>
          <w:u w:val="single"/>
        </w:rPr>
        <w:t>This kind of labor and violent confrontation in the classroom on a repeated basis can transform one’s educational and professional experience into one rife with stress, anxiety, and unease</w:t>
      </w:r>
      <w:r w:rsidRPr="00EF2D9A">
        <w:rPr>
          <w:rFonts w:eastAsia="Times New Roman" w:cs="Arial"/>
          <w:sz w:val="16"/>
          <w:szCs w:val="24"/>
        </w:rPr>
        <w:t>.</w:t>
      </w:r>
    </w:p>
    <w:p w14:paraId="45FD3B36" w14:textId="77777777" w:rsidR="00481C6D" w:rsidRPr="00EF2D9A" w:rsidRDefault="00481C6D" w:rsidP="00481C6D">
      <w:pPr>
        <w:spacing w:line="256" w:lineRule="auto"/>
        <w:rPr>
          <w:rFonts w:eastAsia="Times New Roman" w:cs="Arial"/>
          <w:sz w:val="16"/>
          <w:szCs w:val="24"/>
        </w:rPr>
      </w:pPr>
      <w:r w:rsidRPr="00EF2D9A">
        <w:rPr>
          <w:rFonts w:eastAsia="Times New Roman" w:cs="Arial"/>
          <w:sz w:val="16"/>
          <w:szCs w:val="24"/>
        </w:rPr>
        <w:t xml:space="preserve">More specifically, </w:t>
      </w:r>
      <w:r w:rsidRPr="00EF2D9A">
        <w:rPr>
          <w:rFonts w:eastAsia="Times New Roman" w:cs="Arial"/>
          <w:szCs w:val="24"/>
          <w:u w:val="single"/>
        </w:rPr>
        <w:t>I have watched graduate students of color experience this kind of stress, anxiety, and unease as they confront the pressure to “take up” more contemporary impulses within Western “critical theory” to move “beyond the human” or toward the posthuman</w:t>
      </w:r>
      <w:r w:rsidRPr="00EF2D9A">
        <w:rPr>
          <w:rFonts w:eastAsia="Times New Roman" w:cs="Arial"/>
          <w:sz w:val="16"/>
          <w:szCs w:val="24"/>
        </w:rPr>
        <w:t xml:space="preserve">. One task of this article is to attend to the ways that </w:t>
      </w:r>
      <w:r w:rsidRPr="00EF2D9A">
        <w:rPr>
          <w:rFonts w:eastAsia="Times New Roman" w:cs="Arial"/>
          <w:szCs w:val="24"/>
          <w:u w:val="single"/>
        </w:rPr>
        <w:t xml:space="preserve">Black and Indigenous academics, as well as Black and Native studies scholars, are </w:t>
      </w:r>
      <w:r w:rsidRPr="00EF2D9A">
        <w:rPr>
          <w:rFonts w:eastAsia="Calibri" w:cs="Arial"/>
          <w:b/>
          <w:iCs/>
          <w:u w:val="single"/>
        </w:rPr>
        <w:t xml:space="preserve">expected to perform a commitment to a </w:t>
      </w:r>
      <w:proofErr w:type="spellStart"/>
      <w:r w:rsidRPr="00EF2D9A">
        <w:rPr>
          <w:rFonts w:eastAsia="Calibri" w:cs="Arial"/>
          <w:b/>
          <w:iCs/>
          <w:u w:val="single"/>
        </w:rPr>
        <w:t>Deleuzian</w:t>
      </w:r>
      <w:proofErr w:type="spellEnd"/>
      <w:r w:rsidRPr="00EF2D9A">
        <w:rPr>
          <w:rFonts w:eastAsia="Calibri" w:cs="Arial"/>
          <w:b/>
          <w:iCs/>
          <w:u w:val="single"/>
        </w:rPr>
        <w:t xml:space="preserve"> brand of </w:t>
      </w:r>
      <w:proofErr w:type="spellStart"/>
      <w:r w:rsidRPr="00EF2D9A">
        <w:rPr>
          <w:rFonts w:eastAsia="Calibri" w:cs="Arial"/>
          <w:b/>
          <w:iCs/>
          <w:u w:val="single"/>
        </w:rPr>
        <w:t>posthumanist</w:t>
      </w:r>
      <w:proofErr w:type="spellEnd"/>
      <w:r w:rsidRPr="00EF2D9A">
        <w:rPr>
          <w:rFonts w:eastAsia="Calibri" w:cs="Arial"/>
          <w:b/>
          <w:iCs/>
          <w:u w:val="single"/>
        </w:rPr>
        <w:t xml:space="preserve"> and nonrepresentational theory as proof that they are critical and postmodern scholars and disciplinary formations</w:t>
      </w:r>
      <w:r w:rsidRPr="00EF2D9A">
        <w:rPr>
          <w:rFonts w:eastAsia="Times New Roman" w:cs="Arial"/>
          <w:sz w:val="16"/>
          <w:szCs w:val="24"/>
        </w:rPr>
        <w:t xml:space="preserve">. </w:t>
      </w:r>
      <w:r w:rsidRPr="00EF2D9A">
        <w:rPr>
          <w:rFonts w:eastAsia="Times New Roman" w:cs="Arial"/>
          <w:szCs w:val="24"/>
          <w:u w:val="single"/>
        </w:rPr>
        <w:t xml:space="preserve">Lately, I have heard questions posed to Black and Native scholars and activists who theorize the work of movements like Black Lives Matter, Idle No More, and other work addressing Black and Indigenous death </w:t>
      </w:r>
      <w:r w:rsidRPr="00EF2D9A">
        <w:rPr>
          <w:rFonts w:eastAsia="Calibri" w:cs="Arial"/>
          <w:b/>
          <w:iCs/>
          <w:u w:val="single"/>
        </w:rPr>
        <w:t xml:space="preserve">to explain what relationship this (survival- based) work </w:t>
      </w:r>
      <w:proofErr w:type="gramStart"/>
      <w:r w:rsidRPr="00EF2D9A">
        <w:rPr>
          <w:rFonts w:eastAsia="Calibri" w:cs="Arial"/>
          <w:b/>
          <w:iCs/>
          <w:u w:val="single"/>
        </w:rPr>
        <w:t>has to</w:t>
      </w:r>
      <w:proofErr w:type="gramEnd"/>
      <w:r w:rsidRPr="00EF2D9A">
        <w:rPr>
          <w:rFonts w:eastAsia="Calibri" w:cs="Arial"/>
          <w:b/>
          <w:iCs/>
          <w:u w:val="single"/>
        </w:rPr>
        <w:t xml:space="preserve"> “identity,” “the subject,” or “the human.”</w:t>
      </w:r>
      <w:r w:rsidRPr="00EF2D9A">
        <w:rPr>
          <w:rFonts w:eastAsia="Times New Roman" w:cs="Arial"/>
          <w:sz w:val="16"/>
          <w:szCs w:val="24"/>
        </w:rPr>
        <w:t xml:space="preserve"> </w:t>
      </w:r>
      <w:r w:rsidRPr="00EF2D9A">
        <w:rPr>
          <w:rFonts w:eastAsia="Times New Roman" w:cs="Arial"/>
          <w:szCs w:val="24"/>
          <w:u w:val="single"/>
        </w:rPr>
        <w:t xml:space="preserve">More specifically, the questions are posed as ones that assume that these movements reify one or </w:t>
      </w:r>
      <w:proofErr w:type="gramStart"/>
      <w:r w:rsidRPr="00EF2D9A">
        <w:rPr>
          <w:rFonts w:eastAsia="Times New Roman" w:cs="Arial"/>
          <w:szCs w:val="24"/>
          <w:u w:val="single"/>
        </w:rPr>
        <w:t>all of</w:t>
      </w:r>
      <w:proofErr w:type="gramEnd"/>
      <w:r w:rsidRPr="00EF2D9A">
        <w:rPr>
          <w:rFonts w:eastAsia="Times New Roman" w:cs="Arial"/>
          <w:szCs w:val="24"/>
          <w:u w:val="single"/>
        </w:rPr>
        <w:t xml:space="preserve"> the above categories</w:t>
      </w:r>
      <w:r w:rsidRPr="00EF2D9A">
        <w:rPr>
          <w:rFonts w:eastAsia="Times New Roman" w:cs="Arial"/>
          <w:sz w:val="16"/>
          <w:szCs w:val="24"/>
        </w:rPr>
        <w:t xml:space="preserve">. Additionally, </w:t>
      </w:r>
      <w:r w:rsidRPr="00EF2D9A">
        <w:rPr>
          <w:rFonts w:eastAsia="Times New Roman" w:cs="Arial"/>
          <w:szCs w:val="24"/>
          <w:u w:val="single"/>
        </w:rPr>
        <w:t xml:space="preserve">the inquiries are accompanied by </w:t>
      </w:r>
      <w:r w:rsidRPr="00EF2D9A">
        <w:rPr>
          <w:rFonts w:eastAsia="Calibri" w:cs="Arial"/>
          <w:b/>
          <w:iCs/>
          <w:u w:val="single"/>
        </w:rPr>
        <w:t>an expectation that the person(s) and the movements will disavow all claims to identity, subjecthood, and the desire for humanity</w:t>
      </w:r>
      <w:r w:rsidRPr="00EF2D9A">
        <w:rPr>
          <w:rFonts w:eastAsia="Times New Roman" w:cs="Arial"/>
          <w:sz w:val="16"/>
          <w:szCs w:val="24"/>
        </w:rPr>
        <w:t>.</w:t>
      </w:r>
    </w:p>
    <w:p w14:paraId="1ED55BAA" w14:textId="77777777" w:rsidR="00481C6D" w:rsidRPr="00EF2D9A" w:rsidRDefault="00481C6D" w:rsidP="00481C6D">
      <w:pPr>
        <w:spacing w:line="256" w:lineRule="auto"/>
        <w:rPr>
          <w:rFonts w:eastAsia="Times New Roman" w:cs="Arial"/>
          <w:sz w:val="16"/>
          <w:szCs w:val="24"/>
        </w:rPr>
      </w:pPr>
      <w:r w:rsidRPr="00EF2D9A">
        <w:rPr>
          <w:rFonts w:eastAsia="Times New Roman" w:cs="Arial"/>
          <w:szCs w:val="24"/>
          <w:u w:val="single"/>
        </w:rPr>
        <w:lastRenderedPageBreak/>
        <w:t>What kinds of hostilities, assumptions, and misrecognitions lurk in inquiries such as</w:t>
      </w:r>
      <w:r w:rsidRPr="00EF2D9A">
        <w:rPr>
          <w:rFonts w:eastAsia="Times New Roman" w:cs="Arial"/>
          <w:sz w:val="16"/>
          <w:szCs w:val="24"/>
        </w:rPr>
        <w:t xml:space="preserve"> the following: </w:t>
      </w:r>
      <w:r w:rsidRPr="00EF2D9A">
        <w:rPr>
          <w:rFonts w:eastAsia="Times New Roman" w:cs="Arial"/>
          <w:szCs w:val="24"/>
          <w:u w:val="single"/>
        </w:rPr>
        <w:t>“Is Black Lives Matter a humanist movement?”</w:t>
      </w:r>
      <w:r w:rsidRPr="00EF2D9A">
        <w:rPr>
          <w:rFonts w:eastAsia="Times New Roman" w:cs="Arial"/>
          <w:sz w:val="16"/>
          <w:szCs w:val="24"/>
        </w:rPr>
        <w:t xml:space="preserve">2 </w:t>
      </w:r>
      <w:r w:rsidRPr="00EF2D9A">
        <w:rPr>
          <w:rFonts w:eastAsia="Times New Roman" w:cs="Arial"/>
          <w:szCs w:val="24"/>
          <w:u w:val="single"/>
        </w:rPr>
        <w:t>“Does BLM reify the notion and idea of the human?” “When will Native studies transcend or get beyond the subject or the human?”</w:t>
      </w:r>
      <w:r w:rsidRPr="00EF2D9A">
        <w:rPr>
          <w:rFonts w:eastAsia="Times New Roman" w:cs="Arial"/>
          <w:sz w:val="16"/>
          <w:szCs w:val="24"/>
        </w:rPr>
        <w:t xml:space="preserve">3 Because emerging scholars in the academy often contend with these hostile inquires in the seminar space, while teaching, at conferences and in other spaces of academe, </w:t>
      </w:r>
      <w:r w:rsidRPr="00EF2D9A">
        <w:rPr>
          <w:rFonts w:eastAsia="Calibri" w:cs="Arial"/>
          <w:b/>
          <w:iCs/>
          <w:u w:val="single"/>
        </w:rPr>
        <w:t>a change in comportment, tone, affect, and ways of being in the academy also needs to accompany the modes of conceptual and theoretical resistance within Black and Native studies</w:t>
      </w:r>
      <w:r w:rsidRPr="00EF2D9A">
        <w:rPr>
          <w:rFonts w:eastAsia="Times New Roman" w:cs="Arial"/>
          <w:sz w:val="16"/>
          <w:szCs w:val="24"/>
        </w:rPr>
        <w:t xml:space="preserve">. </w:t>
      </w:r>
      <w:r w:rsidRPr="00EF2D9A">
        <w:rPr>
          <w:rFonts w:eastAsia="Times New Roman" w:cs="Arial"/>
          <w:szCs w:val="24"/>
          <w:u w:val="single"/>
        </w:rPr>
        <w:t>This</w:t>
      </w:r>
      <w:r w:rsidRPr="00EF2D9A">
        <w:rPr>
          <w:rFonts w:eastAsia="Times New Roman" w:cs="Arial"/>
          <w:sz w:val="16"/>
          <w:szCs w:val="24"/>
        </w:rPr>
        <w:t xml:space="preserve"> article </w:t>
      </w:r>
      <w:r w:rsidRPr="00EF2D9A">
        <w:rPr>
          <w:rFonts w:eastAsia="Times New Roman" w:cs="Arial"/>
          <w:szCs w:val="24"/>
          <w:u w:val="single"/>
        </w:rPr>
        <w:t xml:space="preserve">is as interested in the </w:t>
      </w:r>
      <w:r w:rsidRPr="00EF2D9A">
        <w:rPr>
          <w:rFonts w:eastAsia="Calibri" w:cs="Arial"/>
          <w:b/>
          <w:iCs/>
          <w:u w:val="single"/>
        </w:rPr>
        <w:t>postures, affective states (skepticism), and stubborn practices of insubordination such as refusal</w:t>
      </w:r>
      <w:r w:rsidRPr="00EF2D9A">
        <w:rPr>
          <w:rFonts w:eastAsia="Times New Roman" w:cs="Arial"/>
          <w:szCs w:val="24"/>
          <w:u w:val="single"/>
        </w:rPr>
        <w:t xml:space="preserve"> that </w:t>
      </w:r>
      <w:r w:rsidRPr="00EF2D9A">
        <w:rPr>
          <w:rFonts w:eastAsia="Calibri" w:cs="Arial"/>
          <w:b/>
          <w:iCs/>
          <w:u w:val="single"/>
        </w:rPr>
        <w:t>frustrate forward movement and business-as-usual in the academy</w:t>
      </w:r>
      <w:r w:rsidRPr="00EF2D9A">
        <w:rPr>
          <w:rFonts w:eastAsia="Times New Roman" w:cs="Arial"/>
          <w:sz w:val="16"/>
          <w:szCs w:val="24"/>
        </w:rPr>
        <w:t xml:space="preserve">. Specifically, </w:t>
      </w:r>
      <w:r w:rsidRPr="00EF2D9A">
        <w:rPr>
          <w:rFonts w:eastAsia="Times New Roman" w:cs="Arial"/>
          <w:szCs w:val="24"/>
          <w:u w:val="single"/>
        </w:rPr>
        <w:t>this</w:t>
      </w:r>
      <w:r w:rsidRPr="00EF2D9A">
        <w:rPr>
          <w:rFonts w:eastAsia="Times New Roman" w:cs="Arial"/>
          <w:sz w:val="16"/>
          <w:szCs w:val="24"/>
        </w:rPr>
        <w:t xml:space="preserve"> article </w:t>
      </w:r>
      <w:r w:rsidRPr="00EF2D9A">
        <w:rPr>
          <w:rFonts w:eastAsia="Times New Roman" w:cs="Arial"/>
          <w:szCs w:val="24"/>
          <w:u w:val="single"/>
        </w:rPr>
        <w:t xml:space="preserve">tracks how Native feminist refusal and Black feminist suspicion respond to </w:t>
      </w:r>
      <w:proofErr w:type="spellStart"/>
      <w:r w:rsidRPr="00EF2D9A">
        <w:rPr>
          <w:rFonts w:eastAsia="Times New Roman" w:cs="Arial"/>
          <w:szCs w:val="24"/>
          <w:u w:val="single"/>
        </w:rPr>
        <w:t>Deleuzian</w:t>
      </w:r>
      <w:proofErr w:type="spellEnd"/>
      <w:r w:rsidRPr="00EF2D9A">
        <w:rPr>
          <w:rFonts w:eastAsia="Times New Roman" w:cs="Arial"/>
          <w:szCs w:val="24"/>
          <w:u w:val="single"/>
        </w:rPr>
        <w:t xml:space="preserve"> theory</w:t>
      </w:r>
      <w:r w:rsidRPr="00EF2D9A">
        <w:rPr>
          <w:rFonts w:eastAsia="Times New Roman" w:cs="Arial"/>
          <w:sz w:val="16"/>
          <w:szCs w:val="24"/>
        </w:rPr>
        <w:t>.</w:t>
      </w:r>
    </w:p>
    <w:p w14:paraId="7A2A4273" w14:textId="77777777" w:rsidR="00481C6D" w:rsidRPr="00EF2D9A" w:rsidRDefault="00481C6D" w:rsidP="00481C6D">
      <w:pPr>
        <w:spacing w:line="256" w:lineRule="auto"/>
        <w:rPr>
          <w:rFonts w:eastAsia="Times New Roman" w:cs="Arial"/>
          <w:sz w:val="16"/>
          <w:szCs w:val="24"/>
        </w:rPr>
      </w:pPr>
      <w:r w:rsidRPr="00EF2D9A">
        <w:rPr>
          <w:rFonts w:eastAsia="Calibri" w:cs="Arial"/>
          <w:b/>
          <w:iCs/>
          <w:highlight w:val="yellow"/>
          <w:u w:val="single"/>
        </w:rPr>
        <w:t>Native feminist politics of decolonial refusal</w:t>
      </w:r>
      <w:r w:rsidRPr="00EF2D9A">
        <w:rPr>
          <w:rFonts w:eastAsia="Times New Roman" w:cs="Arial"/>
          <w:szCs w:val="24"/>
          <w:highlight w:val="yellow"/>
          <w:u w:val="single"/>
        </w:rPr>
        <w:t xml:space="preserve"> and </w:t>
      </w:r>
      <w:r w:rsidRPr="00EF2D9A">
        <w:rPr>
          <w:rFonts w:eastAsia="Calibri" w:cs="Arial"/>
          <w:b/>
          <w:iCs/>
          <w:highlight w:val="yellow"/>
          <w:u w:val="single"/>
        </w:rPr>
        <w:t>Black feminist abolitionist politics of skepticism</w:t>
      </w:r>
      <w:r w:rsidRPr="00EF2D9A">
        <w:rPr>
          <w:rFonts w:eastAsia="Times New Roman" w:cs="Arial"/>
          <w:szCs w:val="24"/>
          <w:u w:val="single"/>
        </w:rPr>
        <w:t xml:space="preserve"> informed by a </w:t>
      </w:r>
      <w:r w:rsidRPr="00EF2D9A">
        <w:rPr>
          <w:rFonts w:eastAsia="Calibri" w:cs="Arial"/>
          <w:b/>
          <w:iCs/>
          <w:u w:val="single"/>
        </w:rPr>
        <w:t>misandry and misanthropic</w:t>
      </w:r>
      <w:r w:rsidRPr="00EF2D9A">
        <w:rPr>
          <w:rFonts w:eastAsia="Times New Roman" w:cs="Arial"/>
          <w:szCs w:val="24"/>
          <w:u w:val="single"/>
        </w:rPr>
        <w:t xml:space="preserve"> distrust of and animus toward the (over)representation of man/men as the human </w:t>
      </w:r>
      <w:r w:rsidRPr="00EF2D9A">
        <w:rPr>
          <w:rFonts w:eastAsia="Calibri" w:cs="Arial"/>
          <w:b/>
          <w:iCs/>
          <w:highlight w:val="yellow"/>
          <w:u w:val="single"/>
        </w:rPr>
        <w:t>diverge from the polite, communicative acts of the public sphere</w:t>
      </w:r>
      <w:r w:rsidRPr="00EF2D9A">
        <w:rPr>
          <w:rFonts w:eastAsia="Times New Roman" w:cs="Arial"/>
          <w:szCs w:val="24"/>
          <w:u w:val="single"/>
        </w:rPr>
        <w:t>, much like the politics of the “feminist killjoy.”</w:t>
      </w:r>
      <w:r w:rsidRPr="00EF2D9A">
        <w:rPr>
          <w:rFonts w:eastAsia="Times New Roman" w:cs="Arial"/>
          <w:sz w:val="16"/>
          <w:szCs w:val="24"/>
        </w:rPr>
        <w:t xml:space="preserve">4 Throughout this article, I deploy the term “feminist” both ambivalently and strategically to mark and distinguish the scholarly tradition created by Black and Native women, queer, trans, and other people marginalized within these respective communities and their anticolonial and abolitionist movements.5 Until a more useful and legible term emerges, I will use “feminist” to mark the practices of refusal and skepticism (misandry/misanthropy) as ones that largely exist outside more masculinist traditions within Indigenous/Native studies and Black studies. </w:t>
      </w:r>
      <w:r w:rsidRPr="00EF2D9A">
        <w:rPr>
          <w:rFonts w:eastAsia="Times New Roman" w:cs="Arial"/>
          <w:szCs w:val="24"/>
          <w:u w:val="single"/>
        </w:rPr>
        <w:t>“Decolonial refusal” and “abolitionist skepticism” depart from the kinds of masculinist anticolonial traditions that attempt to reason Native/ Black man to White Man within humanist logic in at least two significant ways</w:t>
      </w:r>
      <w:r w:rsidRPr="00EF2D9A">
        <w:rPr>
          <w:rFonts w:eastAsia="Times New Roman" w:cs="Arial"/>
          <w:sz w:val="16"/>
          <w:szCs w:val="24"/>
        </w:rPr>
        <w:t xml:space="preserve">. </w:t>
      </w:r>
      <w:r w:rsidRPr="00EF2D9A">
        <w:rPr>
          <w:rFonts w:eastAsia="Times New Roman" w:cs="Arial"/>
          <w:szCs w:val="24"/>
          <w:u w:val="single"/>
        </w:rPr>
        <w:t xml:space="preserve">First, </w:t>
      </w:r>
      <w:r w:rsidRPr="00EF2D9A">
        <w:rPr>
          <w:rFonts w:eastAsia="Times New Roman" w:cs="Arial"/>
          <w:sz w:val="24"/>
          <w:szCs w:val="24"/>
          <w:highlight w:val="yellow"/>
          <w:u w:val="single"/>
        </w:rPr>
        <w:t>neither participate in the</w:t>
      </w:r>
      <w:r w:rsidRPr="00EF2D9A">
        <w:rPr>
          <w:rFonts w:eastAsia="Times New Roman" w:cs="Arial"/>
          <w:sz w:val="24"/>
          <w:szCs w:val="24"/>
          <w:u w:val="single"/>
        </w:rPr>
        <w:t xml:space="preserve"> </w:t>
      </w:r>
      <w:r w:rsidRPr="00EF2D9A">
        <w:rPr>
          <w:rFonts w:eastAsia="Times New Roman" w:cs="Arial"/>
          <w:sz w:val="24"/>
          <w:szCs w:val="24"/>
          <w:highlight w:val="yellow"/>
          <w:u w:val="single"/>
        </w:rPr>
        <w:t xml:space="preserve">communicative acts of the humanist public sphere </w:t>
      </w:r>
      <w:r w:rsidRPr="00EF2D9A">
        <w:rPr>
          <w:rFonts w:eastAsia="Calibri" w:cs="Arial"/>
          <w:b/>
          <w:iCs/>
          <w:sz w:val="24"/>
          <w:highlight w:val="yellow"/>
          <w:u w:val="single"/>
        </w:rPr>
        <w:t>from within the terms of the debate</w:t>
      </w:r>
      <w:r w:rsidRPr="00EF2D9A">
        <w:rPr>
          <w:rFonts w:eastAsia="Times New Roman" w:cs="Arial"/>
          <w:sz w:val="16"/>
          <w:szCs w:val="24"/>
          <w:highlight w:val="yellow"/>
        </w:rPr>
        <w:t>.</w:t>
      </w:r>
      <w:r w:rsidRPr="00EF2D9A">
        <w:rPr>
          <w:rFonts w:eastAsia="Times New Roman" w:cs="Arial"/>
          <w:sz w:val="16"/>
          <w:szCs w:val="24"/>
        </w:rPr>
        <w:t xml:space="preserve"> Further, </w:t>
      </w:r>
      <w:r w:rsidRPr="00EF2D9A">
        <w:rPr>
          <w:rFonts w:eastAsia="Calibri" w:cs="Arial"/>
          <w:b/>
          <w:iCs/>
          <w:sz w:val="24"/>
          <w:highlight w:val="yellow"/>
          <w:u w:val="single"/>
        </w:rPr>
        <w:t>they do not play by the rules</w:t>
      </w:r>
      <w:r w:rsidRPr="00EF2D9A">
        <w:rPr>
          <w:rFonts w:eastAsia="Times New Roman" w:cs="Arial"/>
          <w:sz w:val="16"/>
          <w:szCs w:val="24"/>
        </w:rPr>
        <w:t xml:space="preserve">.6 Specifically, </w:t>
      </w:r>
      <w:r w:rsidRPr="00EF2D9A">
        <w:rPr>
          <w:rFonts w:eastAsia="Times New Roman" w:cs="Arial"/>
          <w:szCs w:val="24"/>
          <w:u w:val="single"/>
        </w:rPr>
        <w:t>the Native and Black “feminist” politics discussed</w:t>
      </w:r>
      <w:r w:rsidRPr="00EF2D9A">
        <w:rPr>
          <w:rFonts w:eastAsia="Times New Roman" w:cs="Arial"/>
          <w:sz w:val="16"/>
          <w:szCs w:val="24"/>
        </w:rPr>
        <w:t xml:space="preserve"> throughout </w:t>
      </w:r>
      <w:r w:rsidRPr="00EF2D9A">
        <w:rPr>
          <w:rFonts w:eastAsia="Times New Roman" w:cs="Arial"/>
          <w:szCs w:val="24"/>
          <w:u w:val="single"/>
        </w:rPr>
        <w:t xml:space="preserve">launch a critique of both the logic of the discussion about the human and identity </w:t>
      </w:r>
      <w:r w:rsidRPr="00EF2D9A">
        <w:rPr>
          <w:rFonts w:eastAsia="Calibri" w:cs="Arial"/>
          <w:b/>
          <w:iCs/>
          <w:u w:val="single"/>
        </w:rPr>
        <w:t>as well as the mode of communication</w:t>
      </w:r>
      <w:r w:rsidRPr="00EF2D9A">
        <w:rPr>
          <w:rFonts w:eastAsia="Times New Roman" w:cs="Arial"/>
          <w:sz w:val="16"/>
          <w:szCs w:val="24"/>
        </w:rPr>
        <w:t xml:space="preserve">. In fact, </w:t>
      </w:r>
      <w:r w:rsidRPr="00EF2D9A">
        <w:rPr>
          <w:rFonts w:eastAsia="Times New Roman" w:cs="Arial"/>
          <w:szCs w:val="24"/>
          <w:u w:val="single"/>
        </w:rPr>
        <w:t xml:space="preserve">practices of </w:t>
      </w:r>
      <w:r w:rsidRPr="00EF2D9A">
        <w:rPr>
          <w:rFonts w:eastAsia="Times New Roman" w:cs="Arial"/>
          <w:szCs w:val="24"/>
          <w:highlight w:val="yellow"/>
          <w:u w:val="single"/>
        </w:rPr>
        <w:t xml:space="preserve">refusal and skepticism </w:t>
      </w:r>
      <w:r w:rsidRPr="00EF2D9A">
        <w:rPr>
          <w:rFonts w:eastAsia="Calibri" w:cs="Arial"/>
          <w:b/>
          <w:iCs/>
          <w:highlight w:val="yellow"/>
          <w:u w:val="single"/>
        </w:rPr>
        <w:t>interrupt and flout codes of civil and collegial discursive protoco</w:t>
      </w:r>
      <w:r w:rsidRPr="00EF2D9A">
        <w:rPr>
          <w:rFonts w:eastAsia="Calibri" w:cs="Arial"/>
          <w:b/>
          <w:iCs/>
          <w:u w:val="single"/>
        </w:rPr>
        <w:t>l</w:t>
      </w:r>
      <w:r w:rsidRPr="00EF2D9A">
        <w:rPr>
          <w:rFonts w:eastAsia="Times New Roman" w:cs="Arial"/>
          <w:szCs w:val="24"/>
          <w:u w:val="single"/>
        </w:rPr>
        <w:t xml:space="preserve"> to </w:t>
      </w:r>
      <w:r w:rsidRPr="00EF2D9A">
        <w:rPr>
          <w:rFonts w:eastAsia="Calibri" w:cs="Arial"/>
          <w:b/>
          <w:iCs/>
          <w:u w:val="single"/>
        </w:rPr>
        <w:t xml:space="preserve">focus on and illumine the violence that structures the </w:t>
      </w:r>
      <w:proofErr w:type="spellStart"/>
      <w:r w:rsidRPr="00EF2D9A">
        <w:rPr>
          <w:rFonts w:eastAsia="Calibri" w:cs="Arial"/>
          <w:b/>
          <w:iCs/>
          <w:u w:val="single"/>
        </w:rPr>
        <w:t>posthumanist</w:t>
      </w:r>
      <w:proofErr w:type="spellEnd"/>
      <w:r w:rsidRPr="00EF2D9A">
        <w:rPr>
          <w:rFonts w:eastAsia="Calibri" w:cs="Arial"/>
          <w:b/>
          <w:iCs/>
          <w:u w:val="single"/>
        </w:rPr>
        <w:t xml:space="preserve"> discourse</w:t>
      </w:r>
      <w:r w:rsidRPr="00EF2D9A">
        <w:rPr>
          <w:rFonts w:eastAsia="Times New Roman" w:cs="Arial"/>
          <w:sz w:val="16"/>
          <w:szCs w:val="24"/>
        </w:rPr>
        <w:t>.</w:t>
      </w:r>
    </w:p>
    <w:p w14:paraId="424430BC" w14:textId="77777777" w:rsidR="00481C6D" w:rsidRPr="00EF2D9A" w:rsidRDefault="00481C6D" w:rsidP="00481C6D">
      <w:pPr>
        <w:spacing w:line="256" w:lineRule="auto"/>
        <w:rPr>
          <w:rFonts w:eastAsia="Times New Roman" w:cs="Arial"/>
          <w:sz w:val="16"/>
          <w:szCs w:val="24"/>
        </w:rPr>
      </w:pPr>
      <w:r w:rsidRPr="00EF2D9A">
        <w:rPr>
          <w:rFonts w:eastAsia="Calibri" w:cs="Arial"/>
          <w:b/>
          <w:iCs/>
          <w:sz w:val="24"/>
          <w:u w:val="single"/>
        </w:rPr>
        <w:t>Attending to the comportment, tone, and intensity of an engagement is just as important as focusing on its content</w:t>
      </w:r>
      <w:r w:rsidRPr="00EF2D9A">
        <w:rPr>
          <w:rFonts w:eastAsia="Times New Roman" w:cs="Arial"/>
          <w:sz w:val="16"/>
          <w:szCs w:val="24"/>
        </w:rPr>
        <w:t xml:space="preserve">. </w:t>
      </w:r>
      <w:r w:rsidRPr="00EF2D9A">
        <w:rPr>
          <w:rFonts w:eastAsia="Times New Roman" w:cs="Arial"/>
          <w:szCs w:val="24"/>
          <w:u w:val="single"/>
        </w:rPr>
        <w:t xml:space="preserve">The particular </w:t>
      </w:r>
      <w:proofErr w:type="gramStart"/>
      <w:r w:rsidRPr="00EF2D9A">
        <w:rPr>
          <w:rFonts w:eastAsia="Times New Roman" w:cs="Arial"/>
          <w:szCs w:val="24"/>
          <w:u w:val="single"/>
        </w:rPr>
        <w:t>manner in which</w:t>
      </w:r>
      <w:proofErr w:type="gramEnd"/>
      <w:r w:rsidRPr="00EF2D9A">
        <w:rPr>
          <w:rFonts w:eastAsia="Times New Roman" w:cs="Arial"/>
          <w:szCs w:val="24"/>
          <w:u w:val="single"/>
        </w:rPr>
        <w:t xml:space="preserve"> Black and Native feminists </w:t>
      </w:r>
      <w:r w:rsidRPr="00EF2D9A">
        <w:rPr>
          <w:rFonts w:eastAsia="Calibri" w:cs="Arial"/>
          <w:b/>
          <w:iCs/>
          <w:u w:val="single"/>
        </w:rPr>
        <w:t>push back against violence</w:t>
      </w:r>
      <w:r w:rsidRPr="00EF2D9A">
        <w:rPr>
          <w:rFonts w:eastAsia="Times New Roman" w:cs="Arial"/>
          <w:szCs w:val="24"/>
          <w:u w:val="single"/>
        </w:rPr>
        <w:t xml:space="preserve"> is important</w:t>
      </w:r>
      <w:r w:rsidRPr="00EF2D9A">
        <w:rPr>
          <w:rFonts w:eastAsia="Times New Roman" w:cs="Arial"/>
          <w:sz w:val="16"/>
          <w:szCs w:val="24"/>
        </w:rPr>
        <w:t xml:space="preserve">. </w:t>
      </w:r>
      <w:r w:rsidRPr="00EF2D9A">
        <w:rPr>
          <w:rFonts w:eastAsia="Times New Roman" w:cs="Arial"/>
          <w:szCs w:val="24"/>
          <w:u w:val="single"/>
        </w:rPr>
        <w:t xml:space="preserve">The force, break with decorum, and style in which Black and Native feminists confront discursive violence can </w:t>
      </w:r>
      <w:r w:rsidRPr="00EF2D9A">
        <w:rPr>
          <w:rFonts w:eastAsia="Calibri" w:cs="Arial"/>
          <w:b/>
          <w:iCs/>
          <w:u w:val="single"/>
        </w:rPr>
        <w:t>change the nature of future encounters</w:t>
      </w:r>
      <w:r w:rsidRPr="00EF2D9A">
        <w:rPr>
          <w:rFonts w:eastAsia="Times New Roman" w:cs="Arial"/>
          <w:sz w:val="16"/>
          <w:szCs w:val="24"/>
        </w:rPr>
        <w:t xml:space="preserve">. </w:t>
      </w:r>
      <w:r w:rsidRPr="00EF2D9A">
        <w:rPr>
          <w:rFonts w:eastAsia="Times New Roman" w:cs="Arial"/>
          <w:szCs w:val="24"/>
          <w:u w:val="single"/>
        </w:rPr>
        <w:t xml:space="preserve">Given that Black women who confront the logics of “nonrepresentational theory” are really </w:t>
      </w:r>
      <w:r w:rsidRPr="00EF2D9A">
        <w:rPr>
          <w:rFonts w:eastAsia="Calibri" w:cs="Arial"/>
          <w:b/>
          <w:iCs/>
          <w:u w:val="single"/>
        </w:rPr>
        <w:t xml:space="preserve">confronting genocide and the white, whimsical disavowal of Black and Native negation on the way to </w:t>
      </w:r>
      <w:proofErr w:type="spellStart"/>
      <w:r w:rsidRPr="00EF2D9A">
        <w:rPr>
          <w:rFonts w:eastAsia="Calibri" w:cs="Arial"/>
          <w:b/>
          <w:iCs/>
          <w:u w:val="single"/>
        </w:rPr>
        <w:t>subjectlessness</w:t>
      </w:r>
      <w:proofErr w:type="spellEnd"/>
      <w:r w:rsidRPr="00EF2D9A">
        <w:rPr>
          <w:rFonts w:eastAsia="Times New Roman" w:cs="Arial"/>
          <w:szCs w:val="24"/>
          <w:u w:val="single"/>
        </w:rPr>
        <w:t>, it is understandable that there is an equally discordant response</w:t>
      </w:r>
      <w:r w:rsidRPr="00EF2D9A">
        <w:rPr>
          <w:rFonts w:eastAsia="Times New Roman" w:cs="Arial"/>
          <w:sz w:val="16"/>
          <w:szCs w:val="24"/>
        </w:rPr>
        <w:t xml:space="preserve">. </w:t>
      </w:r>
      <w:r w:rsidRPr="00EF2D9A">
        <w:rPr>
          <w:rFonts w:eastAsia="Times New Roman" w:cs="Arial"/>
          <w:szCs w:val="24"/>
          <w:u w:val="single"/>
        </w:rPr>
        <w:t xml:space="preserve">Refusal and skepticism are modes of engagement that are </w:t>
      </w:r>
      <w:r w:rsidRPr="00EF2D9A">
        <w:rPr>
          <w:rFonts w:eastAsia="Calibri" w:cs="Arial"/>
          <w:b/>
          <w:iCs/>
          <w:u w:val="single"/>
        </w:rPr>
        <w:t>uncooperative</w:t>
      </w:r>
      <w:r w:rsidRPr="00EF2D9A">
        <w:rPr>
          <w:rFonts w:eastAsia="Times New Roman" w:cs="Arial"/>
          <w:szCs w:val="24"/>
          <w:u w:val="single"/>
        </w:rPr>
        <w:t xml:space="preserve"> and </w:t>
      </w:r>
      <w:r w:rsidRPr="00EF2D9A">
        <w:rPr>
          <w:rFonts w:eastAsia="Calibri" w:cs="Arial"/>
          <w:b/>
          <w:iCs/>
          <w:u w:val="single"/>
        </w:rPr>
        <w:t>force an impasse in a discursive exchange</w:t>
      </w:r>
      <w:r w:rsidRPr="00EF2D9A">
        <w:rPr>
          <w:rFonts w:eastAsia="Times New Roman" w:cs="Arial"/>
          <w:sz w:val="16"/>
          <w:szCs w:val="24"/>
        </w:rPr>
        <w:t>.</w:t>
      </w:r>
    </w:p>
    <w:p w14:paraId="4D0E78FC" w14:textId="77777777" w:rsidR="00481C6D" w:rsidRPr="00EF2D9A" w:rsidRDefault="00481C6D" w:rsidP="00481C6D">
      <w:pPr>
        <w:spacing w:line="256" w:lineRule="auto"/>
        <w:rPr>
          <w:rFonts w:eastAsia="Times New Roman" w:cs="Arial"/>
          <w:sz w:val="16"/>
          <w:szCs w:val="24"/>
        </w:rPr>
      </w:pPr>
      <w:r w:rsidRPr="00EF2D9A">
        <w:rPr>
          <w:rFonts w:eastAsia="Times New Roman" w:cs="Arial"/>
          <w:sz w:val="16"/>
          <w:szCs w:val="24"/>
        </w:rPr>
        <w:t xml:space="preserve">This article tracks how </w:t>
      </w:r>
      <w:r w:rsidRPr="00EF2D9A">
        <w:rPr>
          <w:rFonts w:eastAsia="Times New Roman" w:cs="Arial"/>
          <w:szCs w:val="24"/>
          <w:u w:val="single"/>
        </w:rPr>
        <w:t xml:space="preserve">traditions of “decolonial refusal” and “abolitionist skepticism” that emerge from Native/Indigenous and Black studies </w:t>
      </w:r>
      <w:r w:rsidRPr="00EF2D9A">
        <w:rPr>
          <w:rFonts w:eastAsia="Calibri" w:cs="Arial"/>
          <w:b/>
          <w:iCs/>
          <w:u w:val="single"/>
        </w:rPr>
        <w:t xml:space="preserve">expose the limits and violence of contemporary </w:t>
      </w:r>
      <w:proofErr w:type="spellStart"/>
      <w:r w:rsidRPr="00EF2D9A">
        <w:rPr>
          <w:rFonts w:eastAsia="Calibri" w:cs="Arial"/>
          <w:b/>
          <w:iCs/>
          <w:u w:val="single"/>
        </w:rPr>
        <w:t>nonidentitarian</w:t>
      </w:r>
      <w:proofErr w:type="spellEnd"/>
      <w:r w:rsidRPr="00EF2D9A">
        <w:rPr>
          <w:rFonts w:eastAsia="Calibri" w:cs="Arial"/>
          <w:b/>
          <w:iCs/>
          <w:u w:val="single"/>
        </w:rPr>
        <w:t xml:space="preserve"> and nonrepresentational impulses within white “critical” theory</w:t>
      </w:r>
      <w:r w:rsidRPr="00EF2D9A">
        <w:rPr>
          <w:rFonts w:eastAsia="Times New Roman" w:cs="Arial"/>
          <w:sz w:val="16"/>
          <w:szCs w:val="24"/>
        </w:rPr>
        <w:t xml:space="preserve">. Further, </w:t>
      </w:r>
      <w:r w:rsidRPr="00EF2D9A">
        <w:rPr>
          <w:rFonts w:eastAsia="Times New Roman" w:cs="Arial"/>
          <w:sz w:val="24"/>
          <w:szCs w:val="24"/>
          <w:u w:val="single"/>
        </w:rPr>
        <w:t>this</w:t>
      </w:r>
      <w:r w:rsidRPr="00EF2D9A">
        <w:rPr>
          <w:rFonts w:eastAsia="Times New Roman" w:cs="Arial"/>
          <w:sz w:val="16"/>
          <w:szCs w:val="24"/>
        </w:rPr>
        <w:t xml:space="preserve"> article </w:t>
      </w:r>
      <w:r w:rsidRPr="00EF2D9A">
        <w:rPr>
          <w:rFonts w:eastAsia="Times New Roman" w:cs="Arial"/>
          <w:sz w:val="24"/>
          <w:szCs w:val="24"/>
          <w:u w:val="single"/>
        </w:rPr>
        <w:t xml:space="preserve">asks </w:t>
      </w:r>
      <w:r w:rsidRPr="00EF2D9A">
        <w:rPr>
          <w:rFonts w:eastAsia="Calibri" w:cs="Arial"/>
          <w:b/>
          <w:iCs/>
          <w:sz w:val="24"/>
          <w:u w:val="single"/>
        </w:rPr>
        <w:t>whether Western forms of nonrepresentational (</w:t>
      </w:r>
      <w:proofErr w:type="spellStart"/>
      <w:r w:rsidRPr="00EF2D9A">
        <w:rPr>
          <w:rFonts w:eastAsia="Calibri" w:cs="Arial"/>
          <w:b/>
          <w:iCs/>
          <w:sz w:val="24"/>
          <w:u w:val="single"/>
        </w:rPr>
        <w:t>subjectless</w:t>
      </w:r>
      <w:proofErr w:type="spellEnd"/>
      <w:r w:rsidRPr="00EF2D9A">
        <w:rPr>
          <w:rFonts w:eastAsia="Calibri" w:cs="Arial"/>
          <w:b/>
          <w:iCs/>
          <w:sz w:val="24"/>
          <w:u w:val="single"/>
        </w:rPr>
        <w:t xml:space="preserve"> and </w:t>
      </w:r>
      <w:proofErr w:type="spellStart"/>
      <w:r w:rsidRPr="00EF2D9A">
        <w:rPr>
          <w:rFonts w:eastAsia="Calibri" w:cs="Arial"/>
          <w:b/>
          <w:iCs/>
          <w:sz w:val="24"/>
          <w:u w:val="single"/>
        </w:rPr>
        <w:t>nonidentitarian</w:t>
      </w:r>
      <w:proofErr w:type="spellEnd"/>
      <w:r w:rsidRPr="00EF2D9A">
        <w:rPr>
          <w:rFonts w:eastAsia="Calibri" w:cs="Arial"/>
          <w:b/>
          <w:iCs/>
          <w:sz w:val="24"/>
          <w:u w:val="single"/>
        </w:rPr>
        <w:t>) theory can truly transcend the human through self-critique, self-abnegation, and masochism alone</w:t>
      </w:r>
      <w:r w:rsidRPr="00EF2D9A">
        <w:rPr>
          <w:rFonts w:eastAsia="Times New Roman" w:cs="Arial"/>
          <w:sz w:val="16"/>
          <w:szCs w:val="24"/>
        </w:rPr>
        <w:t xml:space="preserve">. </w:t>
      </w:r>
      <w:r w:rsidRPr="00EF2D9A">
        <w:rPr>
          <w:rFonts w:eastAsia="Calibri" w:cs="Arial"/>
          <w:b/>
          <w:iCs/>
          <w:sz w:val="24"/>
          <w:highlight w:val="yellow"/>
          <w:u w:val="single"/>
        </w:rPr>
        <w:t>External pressure</w:t>
      </w:r>
      <w:r w:rsidRPr="00EF2D9A">
        <w:rPr>
          <w:rFonts w:eastAsia="Times New Roman" w:cs="Arial"/>
          <w:sz w:val="24"/>
          <w:szCs w:val="24"/>
          <w:u w:val="single"/>
        </w:rPr>
        <w:t xml:space="preserve">, specifically the kind of pressure </w:t>
      </w:r>
      <w:r w:rsidRPr="00EF2D9A">
        <w:rPr>
          <w:rFonts w:eastAsia="Times New Roman" w:cs="Arial"/>
          <w:sz w:val="24"/>
          <w:szCs w:val="24"/>
          <w:highlight w:val="yellow"/>
          <w:u w:val="single"/>
        </w:rPr>
        <w:t>that “decolonial refusal” and “abolitionist skepticism”</w:t>
      </w:r>
      <w:r w:rsidRPr="00EF2D9A">
        <w:rPr>
          <w:rFonts w:eastAsia="Times New Roman" w:cs="Arial"/>
          <w:sz w:val="24"/>
          <w:szCs w:val="24"/>
          <w:u w:val="single"/>
        </w:rPr>
        <w:t xml:space="preserve"> as forms of resistance that </w:t>
      </w:r>
      <w:r w:rsidRPr="00EF2D9A">
        <w:rPr>
          <w:rFonts w:eastAsia="Times New Roman" w:cs="Arial"/>
          <w:sz w:val="24"/>
          <w:szCs w:val="24"/>
          <w:highlight w:val="yellow"/>
          <w:u w:val="single"/>
        </w:rPr>
        <w:t>enact</w:t>
      </w:r>
      <w:r w:rsidRPr="00EF2D9A">
        <w:rPr>
          <w:rFonts w:eastAsia="Times New Roman" w:cs="Arial"/>
          <w:sz w:val="24"/>
          <w:szCs w:val="24"/>
          <w:u w:val="single"/>
        </w:rPr>
        <w:t xml:space="preserve"> </w:t>
      </w:r>
      <w:r w:rsidRPr="00EF2D9A">
        <w:rPr>
          <w:rFonts w:eastAsia="Calibri" w:cs="Arial"/>
          <w:b/>
          <w:iCs/>
          <w:sz w:val="24"/>
          <w:u w:val="single"/>
        </w:rPr>
        <w:t>outright rejection of</w:t>
      </w:r>
      <w:r w:rsidRPr="00EF2D9A">
        <w:rPr>
          <w:rFonts w:eastAsia="Times New Roman" w:cs="Arial"/>
          <w:sz w:val="24"/>
          <w:szCs w:val="24"/>
          <w:u w:val="single"/>
        </w:rPr>
        <w:t xml:space="preserve"> or </w:t>
      </w:r>
      <w:r w:rsidRPr="00EF2D9A">
        <w:rPr>
          <w:rFonts w:eastAsia="Calibri" w:cs="Arial"/>
          <w:b/>
          <w:iCs/>
          <w:sz w:val="24"/>
          <w:u w:val="single"/>
        </w:rPr>
        <w:t>view “</w:t>
      </w:r>
      <w:proofErr w:type="spellStart"/>
      <w:r w:rsidRPr="00EF2D9A">
        <w:rPr>
          <w:rFonts w:eastAsia="Calibri" w:cs="Arial"/>
          <w:b/>
          <w:iCs/>
          <w:sz w:val="24"/>
          <w:u w:val="single"/>
        </w:rPr>
        <w:t>posthumanist</w:t>
      </w:r>
      <w:proofErr w:type="spellEnd"/>
      <w:r w:rsidRPr="00EF2D9A">
        <w:rPr>
          <w:rFonts w:eastAsia="Calibri" w:cs="Arial"/>
          <w:b/>
          <w:iCs/>
          <w:sz w:val="24"/>
          <w:u w:val="single"/>
        </w:rPr>
        <w:t>” attempts with a “hermeneutics of suspicion</w:t>
      </w:r>
      <w:r w:rsidRPr="00EF2D9A">
        <w:rPr>
          <w:rFonts w:eastAsia="Times New Roman" w:cs="Arial"/>
          <w:sz w:val="16"/>
          <w:szCs w:val="24"/>
        </w:rPr>
        <w:t xml:space="preserve">,”7 </w:t>
      </w:r>
      <w:r w:rsidRPr="00EF2D9A">
        <w:rPr>
          <w:rFonts w:eastAsia="Calibri" w:cs="Arial"/>
          <w:b/>
          <w:iCs/>
          <w:sz w:val="24"/>
          <w:highlight w:val="yellow"/>
          <w:u w:val="single"/>
        </w:rPr>
        <w:t>is needed</w:t>
      </w:r>
      <w:r w:rsidRPr="00EF2D9A">
        <w:rPr>
          <w:rFonts w:eastAsia="Calibri" w:cs="Arial"/>
          <w:b/>
          <w:iCs/>
          <w:sz w:val="24"/>
          <w:u w:val="single"/>
        </w:rPr>
        <w:t xml:space="preserve"> </w:t>
      </w:r>
      <w:proofErr w:type="gramStart"/>
      <w:r w:rsidRPr="00EF2D9A">
        <w:rPr>
          <w:rFonts w:eastAsia="Calibri" w:cs="Arial"/>
          <w:b/>
          <w:iCs/>
          <w:sz w:val="24"/>
          <w:u w:val="single"/>
        </w:rPr>
        <w:t xml:space="preserve">in order </w:t>
      </w:r>
      <w:r w:rsidRPr="00EF2D9A">
        <w:rPr>
          <w:rFonts w:eastAsia="Calibri" w:cs="Arial"/>
          <w:b/>
          <w:iCs/>
          <w:sz w:val="24"/>
          <w:highlight w:val="yellow"/>
          <w:u w:val="single"/>
        </w:rPr>
        <w:t>to</w:t>
      </w:r>
      <w:proofErr w:type="gramEnd"/>
      <w:r w:rsidRPr="00EF2D9A">
        <w:rPr>
          <w:rFonts w:eastAsia="Calibri" w:cs="Arial"/>
          <w:b/>
          <w:iCs/>
          <w:sz w:val="24"/>
          <w:highlight w:val="yellow"/>
          <w:u w:val="single"/>
        </w:rPr>
        <w:t xml:space="preserve"> truly address the </w:t>
      </w:r>
      <w:r w:rsidRPr="00EF2D9A">
        <w:rPr>
          <w:rFonts w:eastAsia="Calibri" w:cs="Arial"/>
          <w:b/>
          <w:iCs/>
          <w:sz w:val="24"/>
          <w:u w:val="single"/>
        </w:rPr>
        <w:t xml:space="preserve">recurrent problem of the </w:t>
      </w:r>
      <w:r w:rsidRPr="00EF2D9A">
        <w:rPr>
          <w:rFonts w:eastAsia="Calibri" w:cs="Arial"/>
          <w:b/>
          <w:iCs/>
          <w:sz w:val="24"/>
          <w:highlight w:val="yellow"/>
          <w:u w:val="single"/>
        </w:rPr>
        <w:t>violence of the human</w:t>
      </w:r>
      <w:r w:rsidRPr="00EF2D9A">
        <w:rPr>
          <w:rFonts w:eastAsia="Calibri" w:cs="Arial"/>
          <w:b/>
          <w:iCs/>
          <w:sz w:val="24"/>
          <w:u w:val="single"/>
        </w:rPr>
        <w:t xml:space="preserve"> in continental theory</w:t>
      </w:r>
      <w:r w:rsidRPr="00EF2D9A">
        <w:rPr>
          <w:rFonts w:eastAsia="Times New Roman" w:cs="Arial"/>
          <w:sz w:val="16"/>
          <w:szCs w:val="24"/>
        </w:rPr>
        <w:t xml:space="preserve">. {7. See the work of </w:t>
      </w:r>
      <w:r w:rsidRPr="00EF2D9A">
        <w:rPr>
          <w:rFonts w:eastAsia="Times New Roman" w:cs="Arial"/>
          <w:szCs w:val="24"/>
          <w:u w:val="single"/>
        </w:rPr>
        <w:t>Black feminists such as Susana M. Morris</w:t>
      </w:r>
      <w:r w:rsidRPr="00EF2D9A">
        <w:rPr>
          <w:rFonts w:eastAsia="Times New Roman" w:cs="Arial"/>
          <w:sz w:val="16"/>
          <w:szCs w:val="24"/>
        </w:rPr>
        <w:t xml:space="preserve">, author of </w:t>
      </w:r>
      <w:r w:rsidRPr="00EF2D9A">
        <w:rPr>
          <w:rFonts w:eastAsia="Times New Roman" w:cs="Arial"/>
          <w:i/>
          <w:sz w:val="16"/>
          <w:szCs w:val="24"/>
        </w:rPr>
        <w:t>Close Kin and Distant Relatives: The Paradox of Respectability in Black Women’s Literature</w:t>
      </w:r>
      <w:r w:rsidRPr="00EF2D9A">
        <w:rPr>
          <w:rFonts w:eastAsia="Times New Roman" w:cs="Arial"/>
          <w:sz w:val="16"/>
          <w:szCs w:val="24"/>
        </w:rPr>
        <w:t xml:space="preserve"> (Charlottesville: University of Virginia Press, 2014), </w:t>
      </w:r>
      <w:r w:rsidRPr="00EF2D9A">
        <w:rPr>
          <w:rFonts w:eastAsia="Times New Roman" w:cs="Arial"/>
          <w:szCs w:val="24"/>
          <w:u w:val="single"/>
        </w:rPr>
        <w:t>as well as womanist theologians</w:t>
      </w:r>
      <w:r w:rsidRPr="00EF2D9A">
        <w:rPr>
          <w:rFonts w:eastAsia="Times New Roman" w:cs="Arial"/>
          <w:sz w:val="16"/>
          <w:szCs w:val="24"/>
        </w:rPr>
        <w:t xml:space="preserve"> who </w:t>
      </w:r>
      <w:r w:rsidRPr="00EF2D9A">
        <w:rPr>
          <w:rFonts w:eastAsia="Calibri" w:cs="Arial"/>
          <w:b/>
          <w:iCs/>
          <w:u w:val="single"/>
        </w:rPr>
        <w:t>appropriate the phrase “</w:t>
      </w:r>
      <w:r w:rsidRPr="00EF2D9A">
        <w:rPr>
          <w:rFonts w:eastAsia="Calibri" w:cs="Arial"/>
          <w:b/>
          <w:iCs/>
          <w:highlight w:val="yellow"/>
          <w:u w:val="single"/>
        </w:rPr>
        <w:t xml:space="preserve">hermeneutics of </w:t>
      </w:r>
      <w:r w:rsidRPr="00EF2D9A">
        <w:rPr>
          <w:rFonts w:eastAsia="Calibri" w:cs="Arial"/>
          <w:b/>
          <w:iCs/>
          <w:highlight w:val="yellow"/>
          <w:u w:val="single"/>
        </w:rPr>
        <w:lastRenderedPageBreak/>
        <w:t>suspicion</w:t>
      </w:r>
      <w:r w:rsidRPr="00EF2D9A">
        <w:rPr>
          <w:rFonts w:eastAsia="Calibri" w:cs="Arial"/>
          <w:b/>
          <w:iCs/>
          <w:u w:val="single"/>
        </w:rPr>
        <w:t>”</w:t>
      </w:r>
      <w:r w:rsidRPr="00EF2D9A">
        <w:rPr>
          <w:rFonts w:eastAsia="Times New Roman" w:cs="Arial"/>
          <w:szCs w:val="24"/>
          <w:u w:val="single"/>
        </w:rPr>
        <w:t xml:space="preserve"> as coined by Paul </w:t>
      </w:r>
      <w:proofErr w:type="spellStart"/>
      <w:r w:rsidRPr="00EF2D9A">
        <w:rPr>
          <w:rFonts w:eastAsia="Times New Roman" w:cs="Arial"/>
          <w:szCs w:val="24"/>
          <w:u w:val="single"/>
        </w:rPr>
        <w:t>Ricoeur</w:t>
      </w:r>
      <w:proofErr w:type="spellEnd"/>
      <w:r w:rsidRPr="00EF2D9A">
        <w:rPr>
          <w:rFonts w:eastAsia="Times New Roman" w:cs="Arial"/>
          <w:szCs w:val="24"/>
          <w:u w:val="single"/>
        </w:rPr>
        <w:t xml:space="preserve"> to </w:t>
      </w:r>
      <w:r w:rsidRPr="00EF2D9A">
        <w:rPr>
          <w:rFonts w:eastAsia="Times New Roman" w:cs="Arial"/>
          <w:szCs w:val="24"/>
          <w:highlight w:val="yellow"/>
          <w:u w:val="single"/>
        </w:rPr>
        <w:t xml:space="preserve">describe the </w:t>
      </w:r>
      <w:r w:rsidRPr="00EF2D9A">
        <w:rPr>
          <w:rFonts w:eastAsia="Calibri" w:cs="Arial"/>
          <w:b/>
          <w:iCs/>
          <w:highlight w:val="yellow"/>
          <w:u w:val="single"/>
        </w:rPr>
        <w:t>reading and interpretive practices</w:t>
      </w:r>
      <w:r w:rsidRPr="00EF2D9A">
        <w:rPr>
          <w:rFonts w:eastAsia="Calibri" w:cs="Arial"/>
          <w:b/>
          <w:iCs/>
          <w:u w:val="single"/>
        </w:rPr>
        <w:t xml:space="preserve"> of Black woman who are </w:t>
      </w:r>
      <w:r w:rsidRPr="00EF2D9A">
        <w:rPr>
          <w:rFonts w:eastAsia="Calibri" w:cs="Arial"/>
          <w:b/>
          <w:iCs/>
          <w:highlight w:val="yellow"/>
          <w:u w:val="single"/>
        </w:rPr>
        <w:t>distrustful of</w:t>
      </w:r>
      <w:r w:rsidRPr="00EF2D9A">
        <w:rPr>
          <w:rFonts w:eastAsia="Calibri" w:cs="Arial"/>
          <w:b/>
          <w:iCs/>
          <w:u w:val="single"/>
        </w:rPr>
        <w:t xml:space="preserve"> traditional tropes about heteronormativity or </w:t>
      </w:r>
      <w:r w:rsidRPr="00EF2D9A">
        <w:rPr>
          <w:rFonts w:eastAsia="Calibri" w:cs="Arial"/>
          <w:b/>
          <w:iCs/>
          <w:highlight w:val="yellow"/>
          <w:u w:val="single"/>
        </w:rPr>
        <w:t>conventional ways of thinking</w:t>
      </w:r>
      <w:r w:rsidRPr="00EF2D9A">
        <w:rPr>
          <w:rFonts w:eastAsia="Calibri" w:cs="Arial"/>
          <w:b/>
          <w:iCs/>
          <w:u w:val="single"/>
        </w:rPr>
        <w:t xml:space="preserve"> about what is natural and normal</w:t>
      </w:r>
      <w:r w:rsidRPr="00EF2D9A">
        <w:rPr>
          <w:rFonts w:eastAsia="Times New Roman" w:cs="Arial"/>
          <w:sz w:val="16"/>
          <w:szCs w:val="24"/>
        </w:rPr>
        <w:t xml:space="preserve">. Further, in Morris’s case, as well as within the tradition of Black women of faith and theologians, canonical and biblical texts are interpreted through a lens that acknowledges white supremacy and </w:t>
      </w:r>
      <w:proofErr w:type="gramStart"/>
      <w:r w:rsidRPr="00EF2D9A">
        <w:rPr>
          <w:rFonts w:eastAsia="Times New Roman" w:cs="Arial"/>
          <w:sz w:val="16"/>
          <w:szCs w:val="24"/>
        </w:rPr>
        <w:t>misogyny, and</w:t>
      </w:r>
      <w:proofErr w:type="gramEnd"/>
      <w:r w:rsidRPr="00EF2D9A">
        <w:rPr>
          <w:rFonts w:eastAsia="Times New Roman" w:cs="Arial"/>
          <w:sz w:val="16"/>
          <w:szCs w:val="24"/>
        </w:rPr>
        <w:t xml:space="preserve"> critically challenges racism and sexism (or kyriarchy in Morris’s case). </w:t>
      </w:r>
      <w:r w:rsidRPr="00EF2D9A">
        <w:rPr>
          <w:rFonts w:eastAsia="Times New Roman" w:cs="Arial"/>
          <w:szCs w:val="24"/>
          <w:u w:val="single"/>
        </w:rPr>
        <w:t xml:space="preserve">Within Black feminist and womanist traditions, it is a position that can </w:t>
      </w:r>
      <w:r w:rsidRPr="00EF2D9A">
        <w:rPr>
          <w:rFonts w:eastAsia="Calibri" w:cs="Arial"/>
          <w:b/>
          <w:iCs/>
          <w:u w:val="single"/>
        </w:rPr>
        <w:t>recognize the limitations of text and that refuses to accept the doctrine, theories, or message of an ideology wholesale</w:t>
      </w:r>
      <w:r w:rsidRPr="00EF2D9A">
        <w:rPr>
          <w:rFonts w:eastAsia="Times New Roman" w:cs="Arial"/>
          <w:sz w:val="16"/>
          <w:szCs w:val="24"/>
        </w:rPr>
        <w:t xml:space="preserve">.} While this article does not directly stake a claim in embracing or rejecting identity per se, it does take up the category of the human. Because the category of the human is modified by identity in ways that position certain people (white, male, able- bodied) within greater or lesser proximity to humanness, identity is already taken up in this discussion. Conversations about the human are very much tethered to conversations about identity. In the final section, the article will explore how </w:t>
      </w:r>
      <w:r w:rsidRPr="00EF2D9A">
        <w:rPr>
          <w:rFonts w:eastAsia="Times New Roman" w:cs="Arial"/>
          <w:szCs w:val="24"/>
          <w:highlight w:val="yellow"/>
          <w:u w:val="single"/>
        </w:rPr>
        <w:t>Black and Native/Indigenous absorption into the category of the human would disfigure the category of the human beyond recognition</w:t>
      </w:r>
      <w:r w:rsidRPr="00EF2D9A">
        <w:rPr>
          <w:rFonts w:eastAsia="Times New Roman" w:cs="Arial"/>
          <w:sz w:val="16"/>
          <w:szCs w:val="24"/>
          <w:highlight w:val="yellow"/>
        </w:rPr>
        <w:t>.</w:t>
      </w:r>
    </w:p>
    <w:p w14:paraId="4CFBE0FD" w14:textId="77777777" w:rsidR="00B41B3D" w:rsidRPr="001F1B57" w:rsidRDefault="00B41B3D" w:rsidP="00B41B3D">
      <w:pPr>
        <w:pStyle w:val="Heading4"/>
        <w:spacing w:before="0"/>
        <w:rPr>
          <w:rFonts w:cs="Calibri"/>
        </w:rPr>
      </w:pPr>
      <w:r>
        <w:rPr>
          <w:rFonts w:eastAsiaTheme="minorHAnsi" w:cs="Calibri"/>
        </w:rPr>
        <w:t xml:space="preserve">UTD poses a formal appeal to debate and sovereignty through a parasitic capture of Blackness. </w:t>
      </w:r>
    </w:p>
    <w:p w14:paraId="75F324A5" w14:textId="77777777" w:rsidR="00B41B3D" w:rsidRPr="001F1B57" w:rsidRDefault="00B41B3D" w:rsidP="00B41B3D">
      <w:pPr>
        <w:spacing w:after="0"/>
      </w:pPr>
      <w:r w:rsidRPr="001F1B57">
        <w:rPr>
          <w:rStyle w:val="Style13ptBold"/>
        </w:rPr>
        <w:t>Brough 17</w:t>
      </w:r>
      <w:r w:rsidRPr="001F1B57">
        <w:t xml:space="preserve"> [Taylor, University of Vermont, B.A., 2016 CEDA Nationals Champion, “Open letter to non-Black Native people in debate,” https://resistanceanddebate.wordpress.com/2017/03/23/open-letter-to-non-black-native-people-in-debate/]</w:t>
      </w:r>
    </w:p>
    <w:p w14:paraId="0BD1CCE0" w14:textId="77777777" w:rsidR="00B41B3D" w:rsidRPr="001F1B57" w:rsidRDefault="00B41B3D" w:rsidP="00B41B3D">
      <w:pPr>
        <w:spacing w:after="0"/>
        <w:rPr>
          <w:rStyle w:val="StyleUnderline"/>
        </w:rPr>
      </w:pPr>
      <w:r w:rsidRPr="001F1B57">
        <w:rPr>
          <w:sz w:val="12"/>
        </w:rPr>
        <w:t xml:space="preserve">I should start by saying that I think Frank Wilderson is right about the position of Native people in the US racial schema. In Red, White, and Black, he argues compellingly that Native people are situated in a liminal space between life and death—that we are haunted by the dual specters of sovereignty and genocide; that our demands occur simultaneously in a coherent register of land repatriation, land theft, and treaty rights and in an incoherent register of an incomprehensible and ongoing magnitude of massacres, rape, starvation, boarding schools, and smallpox. Wilderson’s work has provided me with some of the tools to describe the gap between coherence and incoherence, a gap which is made especially evident in debate rounds. And particularly clear is that </w:t>
      </w:r>
      <w:r w:rsidRPr="001F1B57">
        <w:rPr>
          <w:rStyle w:val="StyleUnderline"/>
          <w:highlight w:val="green"/>
        </w:rPr>
        <w:t xml:space="preserve">Native </w:t>
      </w:r>
      <w:proofErr w:type="gramStart"/>
      <w:r w:rsidRPr="001F1B57">
        <w:rPr>
          <w:rStyle w:val="StyleUnderline"/>
          <w:highlight w:val="green"/>
        </w:rPr>
        <w:t>debate[</w:t>
      </w:r>
      <w:proofErr w:type="gramEnd"/>
      <w:r w:rsidRPr="001F1B57">
        <w:rPr>
          <w:rStyle w:val="StyleUnderline"/>
          <w:highlight w:val="green"/>
        </w:rPr>
        <w:t>1] is inclined towards talking in the grammar of sovereignty rather than genocide.</w:t>
      </w:r>
      <w:r w:rsidRPr="001F1B57">
        <w:rPr>
          <w:sz w:val="12"/>
        </w:rPr>
        <w:t xml:space="preserve"> I am here preoccupied with our enunciative capacities in debate—with what I perceive “Native debate,” and specifically non-Black Native debaters, to be doing </w:t>
      </w:r>
      <w:r w:rsidRPr="001F1B57">
        <w:rPr>
          <w:rStyle w:val="StyleUnderline"/>
        </w:rPr>
        <w:t>in service of Settler/Master (mis)recognition</w:t>
      </w:r>
      <w:r w:rsidRPr="001F1B57">
        <w:rPr>
          <w:sz w:val="12"/>
        </w:rPr>
        <w:t xml:space="preserve">, what the consequences of such doing might be, and what it might mean to push against the disciplining force of recognition in debate. The ontological fact of genocide/sovereignty as a dual positioning for Native people, coupled with academia’s push to identify ourselves at the site of (coherent and recognizable) trauma (what Wilderson terms “intra-human conflicts”), </w:t>
      </w:r>
      <w:r w:rsidRPr="001F1B57">
        <w:rPr>
          <w:rStyle w:val="StyleUnderline"/>
          <w:highlight w:val="green"/>
        </w:rPr>
        <w:t xml:space="preserve">has led Native thought </w:t>
      </w:r>
      <w:r w:rsidRPr="001F1B57">
        <w:rPr>
          <w:rStyle w:val="StyleUnderline"/>
        </w:rPr>
        <w:t>in debate</w:t>
      </w:r>
      <w:r w:rsidRPr="001F1B57">
        <w:rPr>
          <w:sz w:val="12"/>
        </w:rPr>
        <w:t xml:space="preserve">, broadly, </w:t>
      </w:r>
      <w:r w:rsidRPr="001F1B57">
        <w:rPr>
          <w:rStyle w:val="StyleUnderline"/>
          <w:highlight w:val="green"/>
        </w:rPr>
        <w:t>to</w:t>
      </w:r>
      <w:r w:rsidRPr="001F1B57">
        <w:rPr>
          <w:sz w:val="12"/>
        </w:rPr>
        <w:t xml:space="preserve"> do three related things: </w:t>
      </w:r>
      <w:r w:rsidRPr="001F1B57">
        <w:rPr>
          <w:rStyle w:val="StyleUnderline"/>
          <w:highlight w:val="green"/>
        </w:rPr>
        <w:t>1) prioritize the coherent discussion of sovereign loss</w:t>
      </w:r>
      <w:r w:rsidRPr="001F1B57">
        <w:rPr>
          <w:rStyle w:val="StyleUnderline"/>
        </w:rPr>
        <w:t xml:space="preserve"> over</w:t>
      </w:r>
      <w:r w:rsidRPr="001F1B57">
        <w:rPr>
          <w:sz w:val="12"/>
        </w:rPr>
        <w:t xml:space="preserve"> one of </w:t>
      </w:r>
      <w:r w:rsidRPr="001F1B57">
        <w:rPr>
          <w:rStyle w:val="StyleUnderline"/>
        </w:rPr>
        <w:t>genocide</w:t>
      </w:r>
      <w:r w:rsidRPr="001F1B57">
        <w:rPr>
          <w:sz w:val="12"/>
        </w:rPr>
        <w:t xml:space="preserve"> and its incoherence, </w:t>
      </w:r>
      <w:r w:rsidRPr="001F1B57">
        <w:rPr>
          <w:rStyle w:val="StyleUnderline"/>
          <w:highlight w:val="green"/>
        </w:rPr>
        <w:t>2)</w:t>
      </w:r>
      <w:r w:rsidRPr="001F1B57">
        <w:rPr>
          <w:rStyle w:val="StyleUnderline"/>
        </w:rPr>
        <w:t xml:space="preserve"> </w:t>
      </w:r>
      <w:r w:rsidRPr="001F1B57">
        <w:rPr>
          <w:rStyle w:val="StyleUnderline"/>
          <w:highlight w:val="green"/>
        </w:rPr>
        <w:t>articulate ourselves as always in conversation with</w:t>
      </w:r>
      <w:r w:rsidRPr="001F1B57">
        <w:rPr>
          <w:rStyle w:val="StyleUnderline"/>
        </w:rPr>
        <w:t xml:space="preserve"> (read: traumatized by) </w:t>
      </w:r>
      <w:r w:rsidRPr="001F1B57">
        <w:rPr>
          <w:rStyle w:val="StyleUnderline"/>
          <w:highlight w:val="green"/>
        </w:rPr>
        <w:t>the Settler</w:t>
      </w:r>
      <w:r w:rsidRPr="001F1B57">
        <w:rPr>
          <w:rStyle w:val="StyleUnderline"/>
        </w:rPr>
        <w:t>,</w:t>
      </w:r>
      <w:r w:rsidRPr="001F1B57">
        <w:rPr>
          <w:sz w:val="12"/>
        </w:rPr>
        <w:t xml:space="preserve"> </w:t>
      </w:r>
      <w:r w:rsidRPr="001F1B57">
        <w:rPr>
          <w:rStyle w:val="StyleUnderline"/>
        </w:rPr>
        <w:t>3) distance ourselves from a Black/Red conversation or from Black/Red theorizing. These three moves are all antiblack</w:t>
      </w:r>
      <w:r w:rsidRPr="001F1B57">
        <w:rPr>
          <w:sz w:val="12"/>
        </w:rPr>
        <w:t xml:space="preserve"> </w:t>
      </w:r>
      <w:r w:rsidRPr="001F1B57">
        <w:rPr>
          <w:rStyle w:val="StyleUnderline"/>
        </w:rPr>
        <w:t>i</w:t>
      </w:r>
      <w:r w:rsidRPr="001F1B57">
        <w:rPr>
          <w:rStyle w:val="StyleUnderline"/>
          <w:highlight w:val="green"/>
        </w:rPr>
        <w:t>n addition to being an insidious manifestation of</w:t>
      </w:r>
      <w:r w:rsidRPr="001F1B57">
        <w:rPr>
          <w:sz w:val="12"/>
        </w:rPr>
        <w:t xml:space="preserve"> the </w:t>
      </w:r>
      <w:r w:rsidRPr="001F1B57">
        <w:rPr>
          <w:rStyle w:val="StyleUnderline"/>
          <w:highlight w:val="green"/>
        </w:rPr>
        <w:t>genocide</w:t>
      </w:r>
      <w:r w:rsidRPr="001F1B57">
        <w:rPr>
          <w:sz w:val="12"/>
        </w:rPr>
        <w:t xml:space="preserve"> that structures half of our (non</w:t>
      </w:r>
      <w:proofErr w:type="gramStart"/>
      <w:r w:rsidRPr="001F1B57">
        <w:rPr>
          <w:sz w:val="12"/>
        </w:rPr>
        <w:t>?)being</w:t>
      </w:r>
      <w:proofErr w:type="gramEnd"/>
      <w:r w:rsidRPr="001F1B57">
        <w:rPr>
          <w:sz w:val="12"/>
        </w:rPr>
        <w:t xml:space="preserve">. </w:t>
      </w:r>
      <w:r w:rsidRPr="001F1B57">
        <w:rPr>
          <w:rStyle w:val="StyleUnderline"/>
        </w:rPr>
        <w:t>Depressingly, if we were to historicize “Native debate,” we would have to begin with a litany of non-Native debaters reading “Give Back the Land,” offering sovereignty as a solution to a tragic history of genocide that relegates Native people to phobic/</w:t>
      </w:r>
      <w:proofErr w:type="spellStart"/>
      <w:r w:rsidRPr="001F1B57">
        <w:rPr>
          <w:rStyle w:val="StyleUnderline"/>
        </w:rPr>
        <w:t>phillic</w:t>
      </w:r>
      <w:proofErr w:type="spellEnd"/>
      <w:r w:rsidRPr="001F1B57">
        <w:rPr>
          <w:rStyle w:val="StyleUnderline"/>
        </w:rPr>
        <w:t xml:space="preserve"> objects of the past whose futures are in the hands of those Settlers who bravely dare to talk about them.</w:t>
      </w:r>
      <w:r w:rsidRPr="001F1B57">
        <w:rPr>
          <w:sz w:val="12"/>
        </w:rPr>
        <w:t xml:space="preserve"> The terrain in which everyone can become Native—or at least become an advocate for Natives—is a cleared landscape produced by genocide but also, significantly, produced by antiblack slavery.[2] This history of non-Native debaters’ </w:t>
      </w:r>
      <w:r w:rsidRPr="001F1B57">
        <w:rPr>
          <w:rStyle w:val="StyleUnderline"/>
        </w:rPr>
        <w:t>representations of sovereignty, land repatriation, and treaty rights as the only solution to genocide also reaches into the present.</w:t>
      </w:r>
      <w:r w:rsidRPr="001F1B57">
        <w:rPr>
          <w:sz w:val="12"/>
        </w:rPr>
        <w:t xml:space="preserve"> </w:t>
      </w:r>
      <w:r w:rsidRPr="001F1B57">
        <w:rPr>
          <w:rStyle w:val="StyleUnderline"/>
        </w:rPr>
        <w:t>What is most disturbing</w:t>
      </w:r>
      <w:r w:rsidRPr="001F1B57">
        <w:rPr>
          <w:sz w:val="12"/>
        </w:rPr>
        <w:t xml:space="preserve"> to me about this ongoing history </w:t>
      </w:r>
      <w:r w:rsidRPr="001F1B57">
        <w:rPr>
          <w:rStyle w:val="StyleUnderline"/>
        </w:rPr>
        <w:t>is that we have yet to tie virtually any debate round to actual, material land repatriation,</w:t>
      </w:r>
      <w:r w:rsidRPr="001F1B57">
        <w:rPr>
          <w:sz w:val="12"/>
        </w:rPr>
        <w:t xml:space="preserve"> sovereign gains, or the upholding of treaty rights. These material gains involve labor from Native people organizing at the grassroots level, not an academic labor from Settlers. </w:t>
      </w:r>
      <w:r w:rsidRPr="001F1B57">
        <w:rPr>
          <w:rStyle w:val="StyleUnderline"/>
          <w:highlight w:val="green"/>
        </w:rPr>
        <w:t>Debate arguments do not facilitate sovereign benefits for Native peoples.</w:t>
      </w:r>
      <w:r w:rsidRPr="001F1B57">
        <w:rPr>
          <w:rStyle w:val="StyleUnderline"/>
        </w:rPr>
        <w:t xml:space="preserve"> Further, the struggle for sovereignty itself does not overcome or solve genocide. The removal of the Hunkpapa Lakota Oyate and their relatives at the Oceti Sakowin camp at Standing Rock should be proof enough of this—sovereignty as a politic is often met with, rather than resolving, genocidal violence. Non-Black Native people in debate have performed a similar land-based politic. </w:t>
      </w:r>
      <w:r w:rsidRPr="001F1B57">
        <w:rPr>
          <w:rStyle w:val="StyleUnderline"/>
          <w:highlight w:val="green"/>
        </w:rPr>
        <w:t>Native debate has become so associated with words like “land,” “sovereignty,” “space,” “place,”</w:t>
      </w:r>
      <w:r w:rsidRPr="001F1B57">
        <w:rPr>
          <w:rStyle w:val="StyleUnderline"/>
        </w:rPr>
        <w:t xml:space="preserve"> “treaty rights,” and others, </w:t>
      </w:r>
      <w:r w:rsidRPr="001F1B57">
        <w:rPr>
          <w:rStyle w:val="StyleUnderline"/>
          <w:highlight w:val="green"/>
        </w:rPr>
        <w:t>that it is almost impossible to theorize Native debate absent sovereignty as a grammar</w:t>
      </w:r>
      <w:r w:rsidRPr="001F1B57">
        <w:rPr>
          <w:sz w:val="12"/>
        </w:rPr>
        <w:t xml:space="preserve"> that marks our existence. </w:t>
      </w:r>
      <w:proofErr w:type="gramStart"/>
      <w:r w:rsidRPr="001F1B57">
        <w:rPr>
          <w:rStyle w:val="StyleUnderline"/>
        </w:rPr>
        <w:t>So</w:t>
      </w:r>
      <w:proofErr w:type="gramEnd"/>
      <w:r w:rsidRPr="001F1B57">
        <w:rPr>
          <w:rStyle w:val="StyleUnderline"/>
        </w:rPr>
        <w:t xml:space="preserve"> both non-Native debaters (who claim to advocate for Native peoples’ sovereignty) and Native debaters (who claim to advocate for</w:t>
      </w:r>
      <w:r w:rsidRPr="001F1B57">
        <w:rPr>
          <w:sz w:val="12"/>
        </w:rPr>
        <w:t xml:space="preserve"> </w:t>
      </w:r>
      <w:r w:rsidRPr="001F1B57">
        <w:rPr>
          <w:sz w:val="12"/>
        </w:rPr>
        <w:lastRenderedPageBreak/>
        <w:t xml:space="preserve">something that usually falls into </w:t>
      </w:r>
      <w:r w:rsidRPr="001F1B57">
        <w:rPr>
          <w:rStyle w:val="StyleUnderline"/>
        </w:rPr>
        <w:t xml:space="preserve">the grammar of sovereignty) are talking in essentially the same register, with incredibly limited slippage towards genocide </w:t>
      </w:r>
      <w:r w:rsidRPr="001F1B57">
        <w:rPr>
          <w:sz w:val="12"/>
        </w:rPr>
        <w:t>as a vector of violence</w:t>
      </w:r>
      <w:r w:rsidRPr="001F1B57">
        <w:rPr>
          <w:rStyle w:val="StyleUnderline"/>
        </w:rPr>
        <w:t>. And, for Native people, like non-Natives, debate arguments do not and cannot facilitate the material elements of decolonization that these land-based arguments frequently rely upon.[</w:t>
      </w:r>
      <w:r w:rsidRPr="001F1B57">
        <w:rPr>
          <w:sz w:val="12"/>
        </w:rPr>
        <w:t xml:space="preserve">3] [Footnote 3: There are clearly significant differences between Native people’s arguments in favor of sovereignty and those of Settlers. But the </w:t>
      </w:r>
      <w:r w:rsidRPr="001F1B57">
        <w:rPr>
          <w:rStyle w:val="StyleUnderline"/>
        </w:rPr>
        <w:t>Native debaters who claim to solve sovereignty or material decolonization are</w:t>
      </w:r>
      <w:r w:rsidRPr="001F1B57">
        <w:rPr>
          <w:sz w:val="12"/>
        </w:rPr>
        <w:t xml:space="preserve"> also often </w:t>
      </w:r>
      <w:r w:rsidRPr="001F1B57">
        <w:rPr>
          <w:rStyle w:val="StyleUnderline"/>
        </w:rPr>
        <w:t>misrepresenting and misrecognizing the history of struggle for sovereignty or treaty rights within our various nations.</w:t>
      </w:r>
      <w:r w:rsidRPr="001F1B57">
        <w:rPr>
          <w:sz w:val="12"/>
        </w:rPr>
        <w:t xml:space="preserve"> It is, in fact, the similarity in these misrepresentations and misrecognitions between Settlers and Native people that is disturbing to me here, and worthy of theorizing.] Sovereign gains don’t happen in debate rounds, but for some reason the (mis)recognition of Native enunciation as sovereignty persists, in that the word “land” harkens to Native debate in almost every instance, that almost every debate involving Native people reading perceptibly “Native” arguments includes a discussion of “treaties” or “sovereignty” or “land-based pedagogy” or “spatiality.” </w:t>
      </w:r>
      <w:r w:rsidRPr="001F1B57">
        <w:rPr>
          <w:rStyle w:val="StyleUnderline"/>
          <w:highlight w:val="green"/>
        </w:rPr>
        <w:t>What other reason could this be than a structure of desire around recognition from the Settler/Master?</w:t>
      </w:r>
      <w:r w:rsidRPr="001F1B57">
        <w:rPr>
          <w:sz w:val="12"/>
        </w:rPr>
        <w:t xml:space="preserve"> If we really follow the history of how “Nativeness” has been misrepresented in debate by Settlers, it becomes clear that </w:t>
      </w:r>
      <w:r w:rsidRPr="001F1B57">
        <w:rPr>
          <w:rStyle w:val="StyleUnderline"/>
        </w:rPr>
        <w:t>much of contemporary Native debate</w:t>
      </w:r>
      <w:r w:rsidRPr="001F1B57">
        <w:rPr>
          <w:sz w:val="12"/>
        </w:rPr>
        <w:t xml:space="preserve">, strangely (or as I argue, not so strangely), </w:t>
      </w:r>
      <w:r w:rsidRPr="001F1B57">
        <w:rPr>
          <w:rStyle w:val="StyleUnderline"/>
        </w:rPr>
        <w:t>mimics these misrepresentations.</w:t>
      </w:r>
      <w:r w:rsidRPr="001F1B57">
        <w:rPr>
          <w:sz w:val="12"/>
        </w:rPr>
        <w:t xml:space="preserve"> Of course, </w:t>
      </w:r>
      <w:r w:rsidRPr="001F1B57">
        <w:rPr>
          <w:rStyle w:val="StyleUnderline"/>
          <w:highlight w:val="green"/>
        </w:rPr>
        <w:t>debate is an economy of (mis)recognition.</w:t>
      </w:r>
      <w:r w:rsidRPr="001F1B57">
        <w:rPr>
          <w:sz w:val="12"/>
        </w:rPr>
        <w:t xml:space="preserve"> That “</w:t>
      </w:r>
      <w:r w:rsidRPr="001F1B57">
        <w:rPr>
          <w:rStyle w:val="StyleUnderline"/>
        </w:rPr>
        <w:t>Native” becomes coextensive with “land” in debate</w:t>
      </w:r>
      <w:r w:rsidRPr="001F1B57">
        <w:rPr>
          <w:sz w:val="12"/>
        </w:rPr>
        <w:t xml:space="preserve"> is no accident. It is an enunciation that has been evoked prior to the involvement of any Native debaters or coaches. And it is </w:t>
      </w:r>
      <w:r w:rsidRPr="001F1B57">
        <w:rPr>
          <w:rStyle w:val="StyleUnderline"/>
        </w:rPr>
        <w:t>reiterated by non-Black Native debaters with increasing certainty</w:t>
      </w:r>
      <w:r w:rsidRPr="001F1B57">
        <w:rPr>
          <w:sz w:val="12"/>
        </w:rPr>
        <w:t xml:space="preserve"> about the truthiness of Native relationships to the land. </w:t>
      </w:r>
      <w:r w:rsidRPr="001F1B57">
        <w:rPr>
          <w:rStyle w:val="StyleUnderline"/>
        </w:rPr>
        <w:t>Systematically absent from this conversation</w:t>
      </w:r>
      <w:r w:rsidRPr="001F1B57">
        <w:rPr>
          <w:sz w:val="12"/>
        </w:rPr>
        <w:t xml:space="preserve">, of course, </w:t>
      </w:r>
      <w:r w:rsidRPr="001F1B57">
        <w:rPr>
          <w:rStyle w:val="StyleUnderline"/>
        </w:rPr>
        <w:t>is a discussion of genocide</w:t>
      </w:r>
      <w:r w:rsidRPr="001F1B57">
        <w:rPr>
          <w:sz w:val="12"/>
        </w:rPr>
        <w:t xml:space="preserve">. I have gestured above towards the ways that the desire for recognition from the Settler/Master motivates this conceptual move towards the register of sovereignty. </w:t>
      </w:r>
      <w:r w:rsidRPr="001F1B57">
        <w:rPr>
          <w:rStyle w:val="StyleUnderline"/>
        </w:rPr>
        <w:t xml:space="preserve">As </w:t>
      </w:r>
      <w:r w:rsidRPr="001F1B57">
        <w:rPr>
          <w:rStyle w:val="StyleUnderline"/>
          <w:highlight w:val="green"/>
        </w:rPr>
        <w:t xml:space="preserve">Wilderson writes, “The crowding out, </w:t>
      </w:r>
      <w:r w:rsidRPr="001F1B57">
        <w:rPr>
          <w:rStyle w:val="StyleUnderline"/>
        </w:rPr>
        <w:t xml:space="preserve">or disavowal, </w:t>
      </w:r>
      <w:r w:rsidRPr="001F1B57">
        <w:rPr>
          <w:rStyle w:val="StyleUnderline"/>
          <w:highlight w:val="green"/>
        </w:rPr>
        <w:t xml:space="preserve">of </w:t>
      </w:r>
      <w:r w:rsidRPr="001F1B57">
        <w:rPr>
          <w:rStyle w:val="StyleUnderline"/>
        </w:rPr>
        <w:t xml:space="preserve">the </w:t>
      </w:r>
      <w:r w:rsidRPr="001F1B57">
        <w:rPr>
          <w:rStyle w:val="StyleUnderline"/>
          <w:highlight w:val="green"/>
        </w:rPr>
        <w:t xml:space="preserve">genocide </w:t>
      </w:r>
      <w:r w:rsidRPr="001F1B57">
        <w:rPr>
          <w:rStyle w:val="StyleUnderline"/>
        </w:rPr>
        <w:t xml:space="preserve">modality [by the sovereign modality] </w:t>
      </w:r>
      <w:r w:rsidRPr="001F1B57">
        <w:rPr>
          <w:rStyle w:val="StyleUnderline"/>
          <w:highlight w:val="green"/>
        </w:rPr>
        <w:t>allows the Settler/’Savage’ struggle to appear as a conflict rather than as an antagonism.</w:t>
      </w:r>
      <w:r w:rsidRPr="001F1B57">
        <w:rPr>
          <w:sz w:val="12"/>
        </w:rPr>
        <w:t xml:space="preserve"> This has therapeutic value for both the ‘Savage’ and the Settler: the mind can grasp the fight, conceptually put it into words. To say, ‘You stole my land and pilfered and appropriated my culture’ and then produce books, articles, and films that travel back and forth along the vectors of those conceptually coherent accusations is less threatening to the integrity of the ego, than to say, ‘You culled me down from 19 million to 250,000.’”[4] </w:t>
      </w:r>
      <w:r w:rsidRPr="001F1B57">
        <w:rPr>
          <w:rStyle w:val="StyleUnderline"/>
          <w:highlight w:val="green"/>
        </w:rPr>
        <w:t xml:space="preserve">This gesture towards conceptual coherence </w:t>
      </w:r>
      <w:r w:rsidRPr="001F1B57">
        <w:rPr>
          <w:rStyle w:val="StyleUnderline"/>
        </w:rPr>
        <w:t xml:space="preserve">and therapeutic value </w:t>
      </w:r>
      <w:r w:rsidRPr="001F1B57">
        <w:rPr>
          <w:rStyle w:val="StyleUnderline"/>
          <w:highlight w:val="green"/>
        </w:rPr>
        <w:t>is why there is a celebrated and ongoing association between “land” and “Native” in</w:t>
      </w:r>
      <w:r w:rsidRPr="001F1B57">
        <w:rPr>
          <w:rStyle w:val="StyleUnderline"/>
        </w:rPr>
        <w:t xml:space="preserve"> both non-Native argumentation and in </w:t>
      </w:r>
      <w:r w:rsidRPr="001F1B57">
        <w:rPr>
          <w:rStyle w:val="StyleUnderline"/>
          <w:highlight w:val="green"/>
        </w:rPr>
        <w:t>arguments made by Native people.</w:t>
      </w:r>
      <w:r w:rsidRPr="001F1B57">
        <w:rPr>
          <w:rStyle w:val="StyleUnderline"/>
        </w:rPr>
        <w:t xml:space="preserve"> It is why we cannot theorize about Native debate absent the contingent register of sovereignty. </w:t>
      </w:r>
      <w:r w:rsidRPr="001F1B57">
        <w:rPr>
          <w:sz w:val="12"/>
        </w:rPr>
        <w:t xml:space="preserve">I am hesitant to claim that sovereignty should be completely abandoned as an analytic for obvious reasons—I think Wilderson also gives credit to indigenous conceptions of sovereignty, what it unseats, and how it operates, while still articulating a critique of sovereignty unrivaled by much of Native studies. I am not interested in suggesting that all Native people ignore our peoples’ land relationships or histories of broken treaties as politic throughout the United States or the world. I agree with </w:t>
      </w:r>
      <w:proofErr w:type="spellStart"/>
      <w:r w:rsidRPr="001F1B57">
        <w:rPr>
          <w:sz w:val="12"/>
        </w:rPr>
        <w:t>Qwo</w:t>
      </w:r>
      <w:proofErr w:type="spellEnd"/>
      <w:r w:rsidRPr="001F1B57">
        <w:rPr>
          <w:sz w:val="12"/>
        </w:rPr>
        <w:t xml:space="preserve">-Li Driskill’s suggestion, alongside similar ones from other Native theorists, that sovereignty must be re-theorized significantly rather than echoing the propertied enterprise that confers legibility to state formations. Regardless of my reluctance to disavow the potential for sovereignty as a politic outside debate rounds, I think it is obvious that </w:t>
      </w:r>
      <w:r w:rsidRPr="001F1B57">
        <w:rPr>
          <w:rStyle w:val="StyleUnderline"/>
          <w:highlight w:val="green"/>
        </w:rPr>
        <w:t>sovereignty in</w:t>
      </w:r>
      <w:r w:rsidRPr="001F1B57">
        <w:rPr>
          <w:rStyle w:val="StyleUnderline"/>
        </w:rPr>
        <w:t xml:space="preserve"> its terms in </w:t>
      </w:r>
      <w:r w:rsidRPr="001F1B57">
        <w:rPr>
          <w:rStyle w:val="StyleUnderline"/>
          <w:highlight w:val="green"/>
        </w:rPr>
        <w:t>debate</w:t>
      </w:r>
      <w:r w:rsidRPr="001F1B57">
        <w:rPr>
          <w:sz w:val="12"/>
        </w:rPr>
        <w:t>—as a recognized and fundamentally “Native” utterance—</w:t>
      </w:r>
      <w:r w:rsidRPr="001F1B57">
        <w:rPr>
          <w:rStyle w:val="StyleUnderline"/>
          <w:highlight w:val="green"/>
        </w:rPr>
        <w:t>is genocidal and anti-Black.</w:t>
      </w:r>
      <w:r w:rsidRPr="001F1B57">
        <w:rPr>
          <w:rStyle w:val="StyleUnderline"/>
        </w:rPr>
        <w:t xml:space="preserve"> </w:t>
      </w:r>
      <w:r w:rsidRPr="001F1B57">
        <w:rPr>
          <w:sz w:val="12"/>
        </w:rPr>
        <w:t xml:space="preserve">Broadly, my argument is that genocide is an undertheorized arm of an antagonism that halfway positions Native people, and that the basis of such </w:t>
      </w:r>
      <w:proofErr w:type="spellStart"/>
      <w:r w:rsidRPr="001F1B57">
        <w:rPr>
          <w:sz w:val="12"/>
        </w:rPr>
        <w:t>undertheorization</w:t>
      </w:r>
      <w:proofErr w:type="spellEnd"/>
      <w:r w:rsidRPr="001F1B57">
        <w:rPr>
          <w:sz w:val="12"/>
        </w:rPr>
        <w:t xml:space="preserve"> is the desire to be (mis)recognized as nearly-Human by the Settler. This claim invites an investigation of the context of (mis)recognition in debate and what is particular about debate itself </w:t>
      </w:r>
      <w:proofErr w:type="gramStart"/>
      <w:r w:rsidRPr="001F1B57">
        <w:rPr>
          <w:sz w:val="12"/>
        </w:rPr>
        <w:t>with regard to</w:t>
      </w:r>
      <w:proofErr w:type="gramEnd"/>
      <w:r w:rsidRPr="001F1B57">
        <w:rPr>
          <w:sz w:val="12"/>
        </w:rPr>
        <w:t xml:space="preserve"> Wilderson’s theory of position. </w:t>
      </w:r>
      <w:r w:rsidRPr="001F1B57">
        <w:rPr>
          <w:rStyle w:val="StyleUnderline"/>
          <w:highlight w:val="green"/>
        </w:rPr>
        <w:t xml:space="preserve">Debate is inevitably a space of recognition, </w:t>
      </w:r>
      <w:r w:rsidRPr="001F1B57">
        <w:rPr>
          <w:rStyle w:val="StyleUnderline"/>
        </w:rPr>
        <w:t xml:space="preserve">coherence, and transparency. </w:t>
      </w:r>
      <w:r w:rsidRPr="001F1B57">
        <w:rPr>
          <w:rStyle w:val="Emphasis"/>
          <w:highlight w:val="green"/>
        </w:rPr>
        <w:t xml:space="preserve">It seeks to </w:t>
      </w:r>
      <w:r w:rsidRPr="001F1B57">
        <w:rPr>
          <w:rStyle w:val="Emphasis"/>
        </w:rPr>
        <w:t xml:space="preserve">uncover, make clear, and </w:t>
      </w:r>
      <w:r w:rsidRPr="001F1B57">
        <w:rPr>
          <w:rStyle w:val="Emphasis"/>
          <w:highlight w:val="green"/>
        </w:rPr>
        <w:t xml:space="preserve">expand consciousness more than it promises to </w:t>
      </w:r>
      <w:r w:rsidRPr="001F1B57">
        <w:rPr>
          <w:rStyle w:val="Emphasis"/>
        </w:rPr>
        <w:t xml:space="preserve">occlude, hide, or </w:t>
      </w:r>
      <w:r w:rsidRPr="001F1B57">
        <w:rPr>
          <w:rStyle w:val="Emphasis"/>
          <w:highlight w:val="green"/>
        </w:rPr>
        <w:t>make incoherent.</w:t>
      </w:r>
      <w:r w:rsidRPr="001F1B57">
        <w:rPr>
          <w:rStyle w:val="StyleUnderline"/>
          <w:highlight w:val="green"/>
        </w:rPr>
        <w:t xml:space="preserve"> This condition of debate is significant </w:t>
      </w:r>
      <w:r w:rsidRPr="001F1B57">
        <w:rPr>
          <w:rStyle w:val="StyleUnderline"/>
        </w:rPr>
        <w:t xml:space="preserve">not because that makes it different from the rest of the academy, or the rest of civil society, but </w:t>
      </w:r>
      <w:r w:rsidRPr="001F1B57">
        <w:rPr>
          <w:rStyle w:val="StyleUnderline"/>
          <w:highlight w:val="green"/>
        </w:rPr>
        <w:t xml:space="preserve">because it offers </w:t>
      </w:r>
      <w:r w:rsidRPr="001F1B57">
        <w:rPr>
          <w:rStyle w:val="Emphasis"/>
          <w:highlight w:val="green"/>
        </w:rPr>
        <w:t>a specific situation from which to apply the critique of recognition.</w:t>
      </w:r>
      <w:r w:rsidRPr="001F1B57">
        <w:rPr>
          <w:rStyle w:val="StyleUnderline"/>
        </w:rPr>
        <w:t xml:space="preserve"> In the age of academic identity politics, </w:t>
      </w:r>
      <w:r w:rsidRPr="001F1B57">
        <w:rPr>
          <w:rStyle w:val="StyleUnderline"/>
          <w:highlight w:val="green"/>
        </w:rPr>
        <w:t>the identification of the self as a subject of trauma has emerged as the primary locus of</w:t>
      </w:r>
      <w:r w:rsidRPr="001F1B57">
        <w:rPr>
          <w:rStyle w:val="StyleUnderline"/>
        </w:rPr>
        <w:t xml:space="preserve"> (recognizable) enunciation.</w:t>
      </w:r>
      <w:r w:rsidRPr="001F1B57">
        <w:rPr>
          <w:sz w:val="12"/>
        </w:rPr>
        <w:t xml:space="preserve"> Many who are familiar with Eve Tuck’s work have read her critical analysis on the academy’s demand for damage-centered narratives </w:t>
      </w:r>
      <w:r w:rsidRPr="001F1B57">
        <w:rPr>
          <w:rStyle w:val="StyleUnderline"/>
        </w:rPr>
        <w:t>and</w:t>
      </w:r>
      <w:r w:rsidRPr="001F1B57">
        <w:rPr>
          <w:sz w:val="12"/>
        </w:rPr>
        <w:t xml:space="preserve"> the kinds of </w:t>
      </w:r>
      <w:r w:rsidRPr="001F1B57">
        <w:rPr>
          <w:rStyle w:val="StyleUnderline"/>
        </w:rPr>
        <w:t xml:space="preserve">traumatized </w:t>
      </w:r>
      <w:r w:rsidRPr="001F1B57">
        <w:rPr>
          <w:rStyle w:val="StyleUnderline"/>
          <w:highlight w:val="green"/>
        </w:rPr>
        <w:t>neoliberal subjectivity</w:t>
      </w:r>
      <w:r w:rsidRPr="001F1B57">
        <w:rPr>
          <w:sz w:val="12"/>
        </w:rPr>
        <w:t xml:space="preserve"> they produce—as those who </w:t>
      </w:r>
      <w:r w:rsidRPr="001F1B57">
        <w:rPr>
          <w:rStyle w:val="StyleUnderline"/>
          <w:highlight w:val="green"/>
        </w:rPr>
        <w:t>are continually indebted to a parasitic regime of recognition.</w:t>
      </w:r>
      <w:r w:rsidRPr="001F1B57">
        <w:rPr>
          <w:rStyle w:val="StyleUnderline"/>
        </w:rPr>
        <w:t xml:space="preserve"> </w:t>
      </w:r>
      <w:r w:rsidRPr="001F1B57">
        <w:rPr>
          <w:sz w:val="12"/>
        </w:rPr>
        <w:t xml:space="preserve">When this critique is applied in debate, it frequently targets identity-politics models of intervention in academia which posit the traumatized subject as a primary locus of critique. For example, many of the ableism debates I’ve judged contained arguments locked entirely in this register—where </w:t>
      </w:r>
      <w:r w:rsidRPr="001F1B57">
        <w:rPr>
          <w:rStyle w:val="StyleUnderline"/>
          <w:highlight w:val="green"/>
        </w:rPr>
        <w:t>the traumatized subject is</w:t>
      </w:r>
      <w:r w:rsidRPr="001F1B57">
        <w:rPr>
          <w:rStyle w:val="StyleUnderline"/>
        </w:rPr>
        <w:t xml:space="preserve"> itself </w:t>
      </w:r>
      <w:r w:rsidRPr="001F1B57">
        <w:rPr>
          <w:rStyle w:val="StyleUnderline"/>
          <w:highlight w:val="green"/>
        </w:rPr>
        <w:t>offered as a structural analytic</w:t>
      </w:r>
      <w:r w:rsidRPr="001F1B57">
        <w:rPr>
          <w:rStyle w:val="StyleUnderline"/>
        </w:rPr>
        <w:t xml:space="preserve"> </w:t>
      </w:r>
      <w:r w:rsidRPr="001F1B57">
        <w:rPr>
          <w:sz w:val="12"/>
        </w:rPr>
        <w:t xml:space="preserve">in a manner that </w:t>
      </w:r>
      <w:r w:rsidRPr="001F1B57">
        <w:rPr>
          <w:rStyle w:val="StyleUnderline"/>
          <w:highlight w:val="green"/>
        </w:rPr>
        <w:t>is always parasitic on Blackness.</w:t>
      </w:r>
      <w:r w:rsidRPr="001F1B57">
        <w:rPr>
          <w:sz w:val="12"/>
        </w:rPr>
        <w:t xml:space="preserve"> Teams who read arguments that they refer to as “disability pessimism” and describe disability as a form of “ontological death” often go on to claim that no change has come from reading critical arguments in debate and that we should be pessimistic about the ability for debate to become more inclusive of disabled people. This is, at best, an appropriation of </w:t>
      </w:r>
      <w:proofErr w:type="spellStart"/>
      <w:r w:rsidRPr="001F1B57">
        <w:rPr>
          <w:sz w:val="12"/>
        </w:rPr>
        <w:t>Afropessimism</w:t>
      </w:r>
      <w:proofErr w:type="spellEnd"/>
      <w:r w:rsidRPr="001F1B57">
        <w:rPr>
          <w:sz w:val="12"/>
        </w:rPr>
        <w:t xml:space="preserve"> based on a reductive reading of Black debate. Significantly, the misrecognition of Black debate that is rearticulated through “disability pessimism” also includes the secondary claim that critical argumentation has not produced shifts in the institutional schema of debate. But “disability pessimism” would not exist without Black debate. You can’t bite </w:t>
      </w:r>
      <w:proofErr w:type="spellStart"/>
      <w:r w:rsidRPr="001F1B57">
        <w:rPr>
          <w:sz w:val="12"/>
        </w:rPr>
        <w:t>Afropessimism</w:t>
      </w:r>
      <w:proofErr w:type="spellEnd"/>
      <w:r w:rsidRPr="001F1B57">
        <w:rPr>
          <w:sz w:val="12"/>
        </w:rPr>
        <w:t xml:space="preserve"> and then disavow the intellectual labor of Black people as the condition of possibility for your argument. Worse still, “things have never changed in debate for disabled people,” is not an advocacy. It is just a recognized enunciation of the trauma of degraded subjectivity. In this example, the degraded subject masquerades trauma as analysis while occluding structural phenomena. They merely say, “The world is a horrible and traumatizing place for me, therefore listen to me reiterate my trauma.” And </w:t>
      </w:r>
      <w:proofErr w:type="gramStart"/>
      <w:r w:rsidRPr="001F1B57">
        <w:rPr>
          <w:sz w:val="12"/>
        </w:rPr>
        <w:t>more often than not</w:t>
      </w:r>
      <w:proofErr w:type="gramEnd"/>
      <w:r w:rsidRPr="001F1B57">
        <w:rPr>
          <w:sz w:val="12"/>
        </w:rPr>
        <w:t>, as Eve Tuck writes, “All we are left with is the damage</w:t>
      </w:r>
      <w:proofErr w:type="gramStart"/>
      <w:r w:rsidRPr="001F1B57">
        <w:rPr>
          <w:sz w:val="12"/>
        </w:rPr>
        <w:t>.”[</w:t>
      </w:r>
      <w:proofErr w:type="gramEnd"/>
      <w:r w:rsidRPr="001F1B57">
        <w:rPr>
          <w:sz w:val="12"/>
        </w:rPr>
        <w:t xml:space="preserve">5] These so-called interventions posited by identity politicians are ineffective in that they fail to provide a solution to a problem that they have misidentified because of their own egoistic (contingent) investments. </w:t>
      </w:r>
      <w:r w:rsidRPr="001F1B57">
        <w:rPr>
          <w:rStyle w:val="StyleUnderline"/>
        </w:rPr>
        <w:t xml:space="preserve">In other words, </w:t>
      </w:r>
      <w:r w:rsidRPr="001F1B57">
        <w:rPr>
          <w:rStyle w:val="StyleUnderline"/>
          <w:highlight w:val="green"/>
        </w:rPr>
        <w:t>identity politics doesn’t work because it is antiblack.</w:t>
      </w:r>
      <w:r w:rsidRPr="001F1B57">
        <w:rPr>
          <w:rStyle w:val="StyleUnderline"/>
        </w:rPr>
        <w:t xml:space="preserve"> Identity politics is only interested in iterating a degraded subject as fundamentally innocent of violence, ethical, and on the right side of history </w:t>
      </w:r>
      <w:proofErr w:type="gramStart"/>
      <w:r w:rsidRPr="001F1B57">
        <w:rPr>
          <w:rStyle w:val="StyleUnderline"/>
        </w:rPr>
        <w:t>at all times</w:t>
      </w:r>
      <w:proofErr w:type="gramEnd"/>
      <w:r w:rsidRPr="001F1B57">
        <w:rPr>
          <w:rStyle w:val="StyleUnderline"/>
        </w:rPr>
        <w:t xml:space="preserve">, because of that person’s experience of a (contingent, as opposed to </w:t>
      </w:r>
      <w:r w:rsidRPr="001F1B57">
        <w:rPr>
          <w:rStyle w:val="StyleUnderline"/>
        </w:rPr>
        <w:lastRenderedPageBreak/>
        <w:t xml:space="preserve">gratuitous) violence. Identity politics that </w:t>
      </w:r>
      <w:r w:rsidRPr="001F1B57">
        <w:rPr>
          <w:rStyle w:val="StyleUnderline"/>
          <w:highlight w:val="green"/>
        </w:rPr>
        <w:t>have pushed</w:t>
      </w:r>
      <w:r w:rsidRPr="001F1B57">
        <w:rPr>
          <w:rStyle w:val="StyleUnderline"/>
        </w:rPr>
        <w:t xml:space="preserve"> us all to identify ourselves based on our traumas accrue, for </w:t>
      </w:r>
      <w:r w:rsidRPr="001F1B57">
        <w:rPr>
          <w:rStyle w:val="StyleUnderline"/>
          <w:highlight w:val="green"/>
        </w:rPr>
        <w:t>Native people, in intra-communal policing strategies that use trauma as a site of authenticity</w:t>
      </w:r>
      <w:r w:rsidRPr="001F1B57">
        <w:rPr>
          <w:rStyle w:val="StyleUnderline"/>
        </w:rPr>
        <w:t>—and authenticity as a foundational, genocidal gloss for identification.</w:t>
      </w:r>
      <w:r w:rsidRPr="001F1B57">
        <w:rPr>
          <w:sz w:val="12"/>
        </w:rPr>
        <w:t xml:space="preserve"> In many ways, this conversation about position begs a question of indigenous authenticity in debate—</w:t>
      </w:r>
      <w:r w:rsidRPr="001F1B57">
        <w:rPr>
          <w:rStyle w:val="StyleUnderline"/>
        </w:rPr>
        <w:t xml:space="preserve">who is and is not </w:t>
      </w:r>
      <w:proofErr w:type="gramStart"/>
      <w:r w:rsidRPr="001F1B57">
        <w:rPr>
          <w:rStyle w:val="StyleUnderline"/>
        </w:rPr>
        <w:t>really Native</w:t>
      </w:r>
      <w:proofErr w:type="gramEnd"/>
      <w:r w:rsidRPr="001F1B57">
        <w:rPr>
          <w:rStyle w:val="StyleUnderline"/>
        </w:rPr>
        <w:t xml:space="preserve"> is a question fraught with centuries of historical baggage.</w:t>
      </w:r>
      <w:r w:rsidRPr="001F1B57">
        <w:rPr>
          <w:sz w:val="12"/>
        </w:rPr>
        <w:t xml:space="preserve"> And it carries weight in debate because the epistemic terrain of “indigenous scholarship” or “Native thought” demands a conversation about embodiment and experience as instantiations of the ontological. </w:t>
      </w:r>
      <w:r w:rsidRPr="001F1B57">
        <w:rPr>
          <w:rStyle w:val="StyleUnderline"/>
        </w:rPr>
        <w:t>For Native people, the debate around authenticity is structured by a debate about blood quantum—or more accurately, blood quantum is one of the many genocidal registers through which we can understand the subject/object formation of the Native.</w:t>
      </w:r>
      <w:r w:rsidRPr="001F1B57">
        <w:rPr>
          <w:sz w:val="12"/>
        </w:rPr>
        <w:t xml:space="preserve"> Genocide and sovereignty are the co-constitutive registers determining Native position as being in/out of the world in the first instance. As Eve Tuck </w:t>
      </w:r>
      <w:proofErr w:type="gramStart"/>
      <w:r w:rsidRPr="001F1B57">
        <w:rPr>
          <w:sz w:val="12"/>
        </w:rPr>
        <w:t>describes,</w:t>
      </w:r>
      <w:proofErr w:type="gramEnd"/>
      <w:r w:rsidRPr="001F1B57">
        <w:rPr>
          <w:sz w:val="12"/>
        </w:rPr>
        <w:t xml:space="preserve"> those who are traumatized are seen as having truly lived. </w:t>
      </w:r>
      <w:r w:rsidRPr="001F1B57">
        <w:rPr>
          <w:rStyle w:val="StyleUnderline"/>
          <w:highlight w:val="green"/>
        </w:rPr>
        <w:t>Trauma and authenticity slip between each other as discourses which authorize us to enunciate a “Native” experience,</w:t>
      </w:r>
      <w:r w:rsidRPr="001F1B57">
        <w:rPr>
          <w:rStyle w:val="StyleUnderline"/>
        </w:rPr>
        <w:t xml:space="preserve"> one that is apparently generalizable to experiences far beyond our own, and one that tends to be </w:t>
      </w:r>
      <w:r w:rsidRPr="001F1B57">
        <w:rPr>
          <w:rStyle w:val="StyleUnderline"/>
          <w:highlight w:val="green"/>
        </w:rPr>
        <w:t>used in service of the land-based arguments</w:t>
      </w:r>
      <w:r w:rsidRPr="001F1B57">
        <w:rPr>
          <w:rStyle w:val="StyleUnderline"/>
        </w:rPr>
        <w:t xml:space="preserve"> about sovereignty that I have thoroughly critiqued above. The competitive space of debate exacerbates such trends. </w:t>
      </w:r>
      <w:r w:rsidRPr="001F1B57">
        <w:rPr>
          <w:sz w:val="12"/>
        </w:rPr>
        <w:t>The slippage between trauma and authenticity is so real for us (perhaps because of the depth of genocide as a specter and its haunting gratuitous continuance) that it has become an easy disciplinary mechanism for creating affective investments in white racial kinship. In other words, Native people are still</w:t>
      </w:r>
      <w:r w:rsidRPr="001F1B57">
        <w:rPr>
          <w:rStyle w:val="StyleUnderline"/>
        </w:rPr>
        <w:t xml:space="preserve"> </w:t>
      </w:r>
      <w:r w:rsidRPr="001F1B57">
        <w:rPr>
          <w:rStyle w:val="StyleUnderline"/>
          <w:highlight w:val="green"/>
        </w:rPr>
        <w:t>relying on Settler/Master regimes of recognition</w:t>
      </w:r>
      <w:r w:rsidRPr="001F1B57">
        <w:rPr>
          <w:rStyle w:val="StyleUnderline"/>
        </w:rPr>
        <w:t xml:space="preserve"> that can confer validation for certain (coherent) traumas. </w:t>
      </w:r>
      <w:proofErr w:type="gramStart"/>
      <w:r w:rsidRPr="001F1B57">
        <w:rPr>
          <w:rStyle w:val="StyleUnderline"/>
        </w:rPr>
        <w:t>So</w:t>
      </w:r>
      <w:proofErr w:type="gramEnd"/>
      <w:r w:rsidRPr="001F1B57">
        <w:rPr>
          <w:rStyle w:val="StyleUnderline"/>
        </w:rPr>
        <w:t xml:space="preserve"> you have a few Native people who are already insecure about </w:t>
      </w:r>
      <w:proofErr w:type="gramStart"/>
      <w:r w:rsidRPr="001F1B57">
        <w:rPr>
          <w:rStyle w:val="StyleUnderline"/>
        </w:rPr>
        <w:t>whether or not</w:t>
      </w:r>
      <w:proofErr w:type="gramEnd"/>
      <w:r w:rsidRPr="001F1B57">
        <w:rPr>
          <w:rStyle w:val="StyleUnderline"/>
        </w:rPr>
        <w:t xml:space="preserve"> we are indigenous enough, who seek to prove our authenticity by articulating it in the terms of trauma. But, under the structure I’ve described above, such trauma </w:t>
      </w:r>
      <w:r w:rsidRPr="001F1B57">
        <w:rPr>
          <w:rStyle w:val="StyleUnderline"/>
          <w:highlight w:val="green"/>
        </w:rPr>
        <w:t xml:space="preserve">can only authorize our authenticity insofar as it can be made coherent to white </w:t>
      </w:r>
      <w:r w:rsidRPr="001F1B57">
        <w:rPr>
          <w:rStyle w:val="StyleUnderline"/>
        </w:rPr>
        <w:t xml:space="preserve">judges </w:t>
      </w:r>
      <w:proofErr w:type="gramStart"/>
      <w:r w:rsidRPr="001F1B57">
        <w:rPr>
          <w:rStyle w:val="StyleUnderline"/>
        </w:rPr>
        <w:t>in order to</w:t>
      </w:r>
      <w:proofErr w:type="gramEnd"/>
      <w:r w:rsidRPr="001F1B57">
        <w:rPr>
          <w:rStyle w:val="StyleUnderline"/>
        </w:rPr>
        <w:t xml:space="preserve"> receive their validation and value! For many non-Black Native people in debate,</w:t>
      </w:r>
      <w:r w:rsidRPr="001F1B57">
        <w:rPr>
          <w:rStyle w:val="StyleUnderline"/>
          <w:highlight w:val="green"/>
        </w:rPr>
        <w:t xml:space="preserve"> this</w:t>
      </w:r>
      <w:r w:rsidRPr="001F1B57">
        <w:rPr>
          <w:rStyle w:val="StyleUnderline"/>
        </w:rPr>
        <w:t xml:space="preserve"> apparently </w:t>
      </w:r>
      <w:r w:rsidRPr="001F1B57">
        <w:rPr>
          <w:rStyle w:val="StyleUnderline"/>
          <w:highlight w:val="green"/>
        </w:rPr>
        <w:t>justifies the slippage away from Blackness and the prioritizing of antiblack racial anxieties</w:t>
      </w:r>
      <w:r w:rsidRPr="001F1B57">
        <w:rPr>
          <w:rStyle w:val="StyleUnderline"/>
        </w:rPr>
        <w:t xml:space="preserve"> </w:t>
      </w:r>
      <w:r w:rsidRPr="001F1B57">
        <w:rPr>
          <w:sz w:val="12"/>
        </w:rPr>
        <w:t>over an actual conversation about ontology and modernity.</w:t>
      </w:r>
      <w:r w:rsidRPr="001F1B57">
        <w:rPr>
          <w:rStyle w:val="StyleUnderline"/>
        </w:rPr>
        <w:t xml:space="preserve"> </w:t>
      </w:r>
      <w:r w:rsidRPr="001F1B57">
        <w:rPr>
          <w:sz w:val="12"/>
        </w:rPr>
        <w:t xml:space="preserve">In other words, </w:t>
      </w:r>
      <w:r w:rsidRPr="001F1B57">
        <w:rPr>
          <w:rStyle w:val="StyleUnderline"/>
        </w:rPr>
        <w:t>in an instance of identity politics,</w:t>
      </w:r>
      <w:r w:rsidRPr="001F1B57">
        <w:rPr>
          <w:sz w:val="12"/>
        </w:rPr>
        <w:t xml:space="preserve"> where </w:t>
      </w:r>
      <w:r w:rsidRPr="001F1B57">
        <w:rPr>
          <w:rStyle w:val="StyleUnderline"/>
        </w:rPr>
        <w:t xml:space="preserve">trauma must be isolable, human, </w:t>
      </w:r>
      <w:proofErr w:type="spellStart"/>
      <w:r w:rsidRPr="001F1B57">
        <w:rPr>
          <w:rStyle w:val="StyleUnderline"/>
        </w:rPr>
        <w:t>subjectified</w:t>
      </w:r>
      <w:proofErr w:type="spellEnd"/>
      <w:r w:rsidRPr="001F1B57">
        <w:rPr>
          <w:rStyle w:val="StyleUnderline"/>
        </w:rPr>
        <w:t xml:space="preserve">, and coherent </w:t>
      </w:r>
      <w:proofErr w:type="gramStart"/>
      <w:r w:rsidRPr="001F1B57">
        <w:rPr>
          <w:rStyle w:val="StyleUnderline"/>
        </w:rPr>
        <w:t>in order to</w:t>
      </w:r>
      <w:proofErr w:type="gramEnd"/>
      <w:r w:rsidRPr="001F1B57">
        <w:rPr>
          <w:rStyle w:val="StyleUnderline"/>
        </w:rPr>
        <w:t xml:space="preserve"> be validated as authenticity by the Settler/Master</w:t>
      </w:r>
      <w:r w:rsidRPr="001F1B57">
        <w:rPr>
          <w:sz w:val="12"/>
        </w:rPr>
        <w:t xml:space="preserve">, sovereignty gets the job done in a way genocide does not. Again, </w:t>
      </w:r>
      <w:r w:rsidRPr="001F1B57">
        <w:rPr>
          <w:rStyle w:val="Emphasis"/>
        </w:rPr>
        <w:t xml:space="preserve">it is the assumption that recognition by the Settler/Master is favorable, or even necessary, that motivates Native people’s investments in arguments about land, space, place, sovereignty, and treaties. </w:t>
      </w:r>
      <w:r w:rsidRPr="001F1B57">
        <w:rPr>
          <w:rStyle w:val="StyleUnderline"/>
        </w:rPr>
        <w:t xml:space="preserve">It is also this assumption that facilitates the false move to authenticity (false in that it is only given coherence by a genocidal and antiblack apparatus of recognition). </w:t>
      </w:r>
      <w:r w:rsidRPr="001F1B57">
        <w:rPr>
          <w:sz w:val="12"/>
        </w:rPr>
        <w:t xml:space="preserve">Native people have been (mis)recognized by the Settler/Master since Taino peoples were met with Columbus’ genocidal misrecognitions in 1492. Much of this (mis)recognition rests on the incoherence of genocide. “Genocide is not a name for violence in the way that ‘arson’ </w:t>
      </w:r>
      <w:proofErr w:type="gramStart"/>
      <w:r w:rsidRPr="001F1B57">
        <w:rPr>
          <w:sz w:val="12"/>
        </w:rPr>
        <w:t>is;</w:t>
      </w:r>
      <w:proofErr w:type="gramEnd"/>
      <w:r w:rsidRPr="001F1B57">
        <w:rPr>
          <w:sz w:val="12"/>
        </w:rPr>
        <w:t xml:space="preserve"> genocide is a linguistic placeholder connoting that violence which out-strips the power of connotation. To represent it we have to dismantle it, pretend that we can identify its component parts, force a name into its hole—macrocytes, spur cells, kidneys at half-throttle, a thoroughly ulcerated stomach, Wounded Knee, Sand Creek—and make it what it is not, the way one fills the tucked sleeve of a one-armed boy. But these fillers, these phantom limbs of connotation, can only be imagined separately, and as such they take on the ruse of items that science, love, aesthetics, or justice—some form of symbolic intervention—can attend to and set right. They become treatable, much like the massacre at Wounded Knee were it not for the fact that to comprehend Wounded Knee, three hundred-plus men, women, and children in a snow-filled ravine, one must comprehend those three hundred synchronically over three thousand miles (the forty-eight contiguous states) and diachronically over five hundred years. Here, madness sets </w:t>
      </w:r>
      <w:proofErr w:type="gramStart"/>
      <w:r w:rsidRPr="001F1B57">
        <w:rPr>
          <w:sz w:val="12"/>
        </w:rPr>
        <w:t>in</w:t>
      </w:r>
      <w:proofErr w:type="gramEnd"/>
      <w:r w:rsidRPr="001F1B57">
        <w:rPr>
          <w:sz w:val="12"/>
        </w:rPr>
        <w:t xml:space="preserve"> and the promises of symbolic intervention turn to dust. We are returned to the time and space of no time and space, the ‘terminal.</w:t>
      </w:r>
      <w:proofErr w:type="gramStart"/>
      <w:r w:rsidRPr="001F1B57">
        <w:rPr>
          <w:sz w:val="12"/>
        </w:rPr>
        <w:t>’”[</w:t>
      </w:r>
      <w:proofErr w:type="gramEnd"/>
      <w:r w:rsidRPr="001F1B57">
        <w:rPr>
          <w:sz w:val="12"/>
        </w:rPr>
        <w:t xml:space="preserve">6] The magnitude of this hole—the impossibility of representing or narrativizing how genocide as a modality continues to position not just Native peoples but the extent to which it is a structural principle of modernity itself—is not easy. It is certainly not as easy to articulate in a debate round as sovereign loss is, nor is it as easy for Settlers to hear. </w:t>
      </w:r>
      <w:proofErr w:type="gramStart"/>
      <w:r w:rsidRPr="001F1B57">
        <w:rPr>
          <w:sz w:val="12"/>
        </w:rPr>
        <w:t>In order to</w:t>
      </w:r>
      <w:proofErr w:type="gramEnd"/>
      <w:r w:rsidRPr="001F1B57">
        <w:rPr>
          <w:sz w:val="12"/>
        </w:rPr>
        <w:t xml:space="preserve"> no longer occlude the emergence of Red/Black theorizing in debate, non-Black Native people in debate must begin speaking in the register of incoherence, which demands engaging conceptually and argumentatively with Black people in debate. The avoidance of such a conversation (or series of conversations) can only be rooted in antiblackness and will only reproduce antiblackness.</w:t>
      </w:r>
      <w:r w:rsidRPr="001F1B57">
        <w:rPr>
          <w:rStyle w:val="Emphasis"/>
        </w:rPr>
        <w:t xml:space="preserve"> </w:t>
      </w:r>
      <w:r w:rsidRPr="001F1B57">
        <w:rPr>
          <w:rStyle w:val="StyleUnderline"/>
          <w:highlight w:val="green"/>
        </w:rPr>
        <w:t xml:space="preserve">While Native people can be recognized by </w:t>
      </w:r>
      <w:r w:rsidRPr="001F1B57">
        <w:rPr>
          <w:rStyle w:val="StyleUnderline"/>
        </w:rPr>
        <w:t xml:space="preserve">the </w:t>
      </w:r>
      <w:r w:rsidRPr="001F1B57">
        <w:rPr>
          <w:rStyle w:val="StyleUnderline"/>
          <w:highlight w:val="green"/>
        </w:rPr>
        <w:t>Settlers</w:t>
      </w:r>
      <w:r w:rsidRPr="001F1B57">
        <w:rPr>
          <w:rStyle w:val="StyleUnderline"/>
        </w:rPr>
        <w:t xml:space="preserve"> we are talking to in the register of sovereignty, </w:t>
      </w:r>
      <w:r w:rsidRPr="001F1B57">
        <w:rPr>
          <w:rStyle w:val="StyleUnderline"/>
          <w:highlight w:val="green"/>
        </w:rPr>
        <w:t>structurally, Black people (</w:t>
      </w:r>
      <w:r w:rsidRPr="001F1B57">
        <w:rPr>
          <w:rStyle w:val="StyleUnderline"/>
        </w:rPr>
        <w:t>including people who are Black and Native)</w:t>
      </w:r>
      <w:r w:rsidRPr="001F1B57">
        <w:rPr>
          <w:rStyle w:val="StyleUnderline"/>
          <w:highlight w:val="green"/>
        </w:rPr>
        <w:t xml:space="preserve"> have no such register</w:t>
      </w:r>
      <w:r w:rsidRPr="001F1B57">
        <w:rPr>
          <w:rStyle w:val="StyleUnderline"/>
        </w:rPr>
        <w:t xml:space="preserve"> at the level of ontology. “Whereas Humans exist on some plane of being and thus can become existentially present through some struggle for, of, or through recognition, Blacks cannot reach this plane.”</w:t>
      </w:r>
      <w:r w:rsidRPr="001F1B57">
        <w:rPr>
          <w:sz w:val="12"/>
        </w:rPr>
        <w:t xml:space="preserve">[7] </w:t>
      </w:r>
      <w:r w:rsidRPr="001F1B57">
        <w:rPr>
          <w:rStyle w:val="StyleUnderline"/>
          <w:highlight w:val="green"/>
        </w:rPr>
        <w:t xml:space="preserve">The simultaneous coherence </w:t>
      </w:r>
      <w:r w:rsidRPr="001F1B57">
        <w:rPr>
          <w:rStyle w:val="StyleUnderline"/>
        </w:rPr>
        <w:t>and incoherence</w:t>
      </w:r>
      <w:r w:rsidRPr="001F1B57">
        <w:rPr>
          <w:rStyle w:val="StyleUnderline"/>
          <w:highlight w:val="green"/>
        </w:rPr>
        <w:t xml:space="preserve"> of the “Savage” position </w:t>
      </w:r>
      <w:r w:rsidRPr="001F1B57">
        <w:rPr>
          <w:rStyle w:val="StyleUnderline"/>
        </w:rPr>
        <w:t>has thus far led non-Black Native people collectively to</w:t>
      </w:r>
      <w:r w:rsidRPr="001F1B57">
        <w:rPr>
          <w:rStyle w:val="StyleUnderline"/>
          <w:highlight w:val="green"/>
        </w:rPr>
        <w:t xml:space="preserve"> invest ourselves in antiblack kinship relations in debate that refuse to speak to or with Black people except </w:t>
      </w:r>
      <w:r w:rsidRPr="001F1B57">
        <w:rPr>
          <w:rStyle w:val="Emphasis"/>
          <w:highlight w:val="green"/>
        </w:rPr>
        <w:t>when using them as a scapegoat to gain recognition</w:t>
      </w:r>
      <w:r w:rsidRPr="001F1B57">
        <w:rPr>
          <w:rStyle w:val="StyleUnderline"/>
          <w:highlight w:val="green"/>
        </w:rPr>
        <w:t xml:space="preserve"> </w:t>
      </w:r>
      <w:r w:rsidRPr="001F1B57">
        <w:rPr>
          <w:rStyle w:val="StyleUnderline"/>
        </w:rPr>
        <w:t>from the Settler/Master institution of debate.</w:t>
      </w:r>
      <w:r w:rsidRPr="001F1B57">
        <w:rPr>
          <w:sz w:val="12"/>
        </w:rPr>
        <w:t xml:space="preserve"> This is because, </w:t>
      </w:r>
      <w:proofErr w:type="gramStart"/>
      <w:r w:rsidRPr="001F1B57">
        <w:rPr>
          <w:sz w:val="12"/>
        </w:rPr>
        <w:t>more often than not</w:t>
      </w:r>
      <w:proofErr w:type="gramEnd"/>
      <w:r w:rsidRPr="001F1B57">
        <w:rPr>
          <w:sz w:val="12"/>
        </w:rPr>
        <w:t xml:space="preserve">, non-Black Native debaters are only tasked with </w:t>
      </w:r>
      <w:r w:rsidRPr="001F1B57">
        <w:rPr>
          <w:rStyle w:val="StyleUnderline"/>
        </w:rPr>
        <w:t>talking to Settlers</w:t>
      </w:r>
      <w:r w:rsidRPr="001F1B57">
        <w:rPr>
          <w:sz w:val="12"/>
        </w:rPr>
        <w:t xml:space="preserve">. I don’t mean this in terms of whether we have white friends—I mean </w:t>
      </w:r>
      <w:r w:rsidRPr="001F1B57">
        <w:rPr>
          <w:rStyle w:val="StyleUnderline"/>
          <w:highlight w:val="green"/>
        </w:rPr>
        <w:t xml:space="preserve">argumentatively </w:t>
      </w:r>
      <w:r w:rsidRPr="001F1B57">
        <w:rPr>
          <w:rStyle w:val="StyleUnderline"/>
        </w:rPr>
        <w:t>and conceptually,</w:t>
      </w:r>
      <w:r w:rsidRPr="001F1B57">
        <w:rPr>
          <w:sz w:val="12"/>
        </w:rPr>
        <w:t xml:space="preserve"> </w:t>
      </w:r>
      <w:r w:rsidRPr="001F1B57">
        <w:rPr>
          <w:rStyle w:val="Emphasis"/>
          <w:highlight w:val="green"/>
        </w:rPr>
        <w:t xml:space="preserve">our work is creating a Settler/Native binary that </w:t>
      </w:r>
      <w:r w:rsidRPr="001F1B57">
        <w:rPr>
          <w:rStyle w:val="Emphasis"/>
        </w:rPr>
        <w:t xml:space="preserve">conspicuously erases and systematically </w:t>
      </w:r>
      <w:r w:rsidRPr="001F1B57">
        <w:rPr>
          <w:rStyle w:val="Emphasis"/>
          <w:highlight w:val="green"/>
        </w:rPr>
        <w:t xml:space="preserve">under-theorizes Blackness, </w:t>
      </w:r>
      <w:r w:rsidRPr="001F1B57">
        <w:rPr>
          <w:rStyle w:val="Emphasis"/>
        </w:rPr>
        <w:t>antiblackness, slavery/prison, and Black people.</w:t>
      </w:r>
      <w:r w:rsidRPr="001F1B57">
        <w:rPr>
          <w:sz w:val="12"/>
        </w:rPr>
        <w:t xml:space="preserve"> Too many non-Black Native debaters don’t even have an answer to the question of whether Black people are Settlers. That there are Native debaters who feel ambiguous about this question at all suggests the rootedness of Native debate in antiblackness. It is beyond the scope of this letter to offer specific critiques of the myriad of (inadequate) ways that many </w:t>
      </w:r>
      <w:r w:rsidRPr="001F1B57">
        <w:rPr>
          <w:rStyle w:val="StyleUnderline"/>
        </w:rPr>
        <w:t>non-Black Native</w:t>
      </w:r>
      <w:r w:rsidRPr="001F1B57">
        <w:rPr>
          <w:sz w:val="12"/>
        </w:rPr>
        <w:t xml:space="preserve"> </w:t>
      </w:r>
      <w:r w:rsidRPr="001F1B57">
        <w:rPr>
          <w:rStyle w:val="StyleUnderline"/>
        </w:rPr>
        <w:t xml:space="preserve">scholars claim </w:t>
      </w:r>
      <w:r w:rsidRPr="001F1B57">
        <w:rPr>
          <w:rStyle w:val="StyleUnderline"/>
          <w:highlight w:val="green"/>
        </w:rPr>
        <w:t>to “position” “Blackness</w:t>
      </w:r>
      <w:r w:rsidRPr="001F1B57">
        <w:rPr>
          <w:sz w:val="12"/>
          <w:highlight w:val="green"/>
        </w:rPr>
        <w:t>,</w:t>
      </w:r>
      <w:r w:rsidRPr="001F1B57">
        <w:rPr>
          <w:sz w:val="12"/>
        </w:rPr>
        <w:t xml:space="preserve">” but it is </w:t>
      </w:r>
      <w:r w:rsidRPr="001F1B57">
        <w:rPr>
          <w:sz w:val="12"/>
        </w:rPr>
        <w:lastRenderedPageBreak/>
        <w:t xml:space="preserve">overwhelmingly true that their discussion of antiblackness consistently describes it </w:t>
      </w:r>
      <w:r w:rsidRPr="001F1B57">
        <w:rPr>
          <w:rStyle w:val="StyleUnderline"/>
          <w:highlight w:val="green"/>
        </w:rPr>
        <w:t>as</w:t>
      </w:r>
      <w:r w:rsidRPr="001F1B57">
        <w:rPr>
          <w:rStyle w:val="StyleUnderline"/>
        </w:rPr>
        <w:t xml:space="preserve"> a system of racial identification </w:t>
      </w:r>
      <w:r w:rsidRPr="001F1B57">
        <w:rPr>
          <w:rStyle w:val="StyleUnderline"/>
          <w:highlight w:val="green"/>
        </w:rPr>
        <w:t xml:space="preserve">subservient to settler colonialism. </w:t>
      </w:r>
      <w:r w:rsidRPr="001F1B57">
        <w:rPr>
          <w:rStyle w:val="StyleUnderline"/>
        </w:rPr>
        <w:t>In debate, however, this neglects the indebtedness of non-Black Native debaters to the intellectual and argumentative labor of Black debaters, coaches, and judges. In other words, to reduce antiblackness in debate to a system of racial identification subsumed structurally by settler colonialism is ahistorical, given that it has been the work of Black people in debate that has made Native debate possible at all, as tenuous and numerically small as we are. Why, then, are non-Black Native people in debate so invested in describing settler colonialism as the sole matrix of power under which violence operates?</w:t>
      </w:r>
      <w:r w:rsidRPr="001F1B57">
        <w:rPr>
          <w:sz w:val="12"/>
        </w:rPr>
        <w:t xml:space="preserve"> Much of this scholarship (Eve Tuck’s work, Jodie Byrd’s, and other similar texts from Native studies) critiques integrationist elements of Black studies as seeking inclusion in the national project—but </w:t>
      </w:r>
      <w:proofErr w:type="spellStart"/>
      <w:r w:rsidRPr="001F1B57">
        <w:rPr>
          <w:sz w:val="12"/>
        </w:rPr>
        <w:t>Afropessimism</w:t>
      </w:r>
      <w:proofErr w:type="spellEnd"/>
      <w:r w:rsidRPr="001F1B57">
        <w:rPr>
          <w:sz w:val="12"/>
        </w:rPr>
        <w:t xml:space="preserve"> broadly, and Wilderson’s work specifically, is far from integrationist. To my knowledge (which is extensive but obviously not exhaustive when it comes to Native debate), non-Black Native debaters have been largely unwilling to contend with the thesis of Wilderson’s book, even when reading other scholars who allege disagreement with him, as most of these scholars do, from the vantage point of sovereignty. A coherent conversation with the Settler about sovereignty in debate is unlikely to challenge the (mis)recognition that leads to the high level of politicization around who is </w:t>
      </w:r>
      <w:proofErr w:type="gramStart"/>
      <w:r w:rsidRPr="001F1B57">
        <w:rPr>
          <w:sz w:val="12"/>
        </w:rPr>
        <w:t>really Native</w:t>
      </w:r>
      <w:proofErr w:type="gramEnd"/>
      <w:r w:rsidRPr="001F1B57">
        <w:rPr>
          <w:sz w:val="12"/>
        </w:rPr>
        <w:t xml:space="preserve"> and who is not. Similarly, the numeric lack of Native people in debate, as a function of genocide itself, makes it difficult to articulate what Native resistance has been, is going to be, or even what it is doing right now. </w:t>
      </w:r>
      <w:r w:rsidRPr="001F1B57">
        <w:rPr>
          <w:rStyle w:val="Emphasis"/>
          <w:highlight w:val="green"/>
        </w:rPr>
        <w:t>Rather than an aspirational politic that suggests we should culturally infuse debate with indigeneity</w:t>
      </w:r>
      <w:r w:rsidRPr="001F1B57">
        <w:rPr>
          <w:rStyle w:val="StyleUnderline"/>
          <w:highlight w:val="green"/>
        </w:rPr>
        <w:t xml:space="preserve"> (the</w:t>
      </w:r>
      <w:r w:rsidRPr="001F1B57">
        <w:rPr>
          <w:rStyle w:val="StyleUnderline"/>
        </w:rPr>
        <w:t xml:space="preserve"> implicit </w:t>
      </w:r>
      <w:r w:rsidRPr="001F1B57">
        <w:rPr>
          <w:rStyle w:val="StyleUnderline"/>
          <w:highlight w:val="green"/>
        </w:rPr>
        <w:t>endpoint of</w:t>
      </w:r>
      <w:r w:rsidRPr="001F1B57">
        <w:rPr>
          <w:sz w:val="12"/>
        </w:rPr>
        <w:t xml:space="preserve"> many of these conversations about </w:t>
      </w:r>
      <w:r w:rsidRPr="001F1B57">
        <w:rPr>
          <w:rStyle w:val="StyleUnderline"/>
        </w:rPr>
        <w:t>“</w:t>
      </w:r>
      <w:r w:rsidRPr="001F1B57">
        <w:rPr>
          <w:rStyle w:val="StyleUnderline"/>
          <w:highlight w:val="green"/>
        </w:rPr>
        <w:t xml:space="preserve">decolonization” which are ultimately revivalist </w:t>
      </w:r>
      <w:r w:rsidRPr="001F1B57">
        <w:rPr>
          <w:rStyle w:val="StyleUnderline"/>
        </w:rPr>
        <w:t>and inclusionist attempts related to Native spiritual or cultural practices), there is an (under-theorized) incoherence to our position that I believe should motivate us to enter into the fraught terrain of Red/Black theorizing. Nothing Native is happening in debate</w:t>
      </w:r>
      <w:r w:rsidRPr="001F1B57">
        <w:rPr>
          <w:sz w:val="12"/>
        </w:rPr>
        <w:t xml:space="preserve">—not that there are not Native people in debate, but </w:t>
      </w:r>
      <w:r w:rsidRPr="001F1B57">
        <w:rPr>
          <w:rStyle w:val="StyleUnderline"/>
          <w:highlight w:val="green"/>
        </w:rPr>
        <w:t>I do not believe debate is a space that we should aspire to “indigenize,” “decolonize,” or anything in that register.</w:t>
      </w:r>
      <w:r w:rsidRPr="001F1B57">
        <w:rPr>
          <w:rStyle w:val="StyleUnderline"/>
        </w:rPr>
        <w:t xml:space="preserve"> In debate, Native people are misrecognized</w:t>
      </w:r>
      <w:r w:rsidRPr="001F1B57">
        <w:rPr>
          <w:sz w:val="12"/>
        </w:rPr>
        <w:t xml:space="preserve">, whether </w:t>
      </w:r>
      <w:r w:rsidRPr="001F1B57">
        <w:rPr>
          <w:rStyle w:val="StyleUnderline"/>
        </w:rPr>
        <w:t xml:space="preserve">through </w:t>
      </w:r>
      <w:r w:rsidRPr="001F1B57">
        <w:rPr>
          <w:sz w:val="12"/>
        </w:rPr>
        <w:t xml:space="preserve">technologies of capture like blood quantum mythologies, </w:t>
      </w:r>
      <w:r w:rsidRPr="001F1B57">
        <w:rPr>
          <w:rStyle w:val="StyleUnderline"/>
        </w:rPr>
        <w:t>misreadings of indigenous cosmologies</w:t>
      </w:r>
      <w:r w:rsidRPr="001F1B57">
        <w:rPr>
          <w:sz w:val="12"/>
        </w:rPr>
        <w:t xml:space="preserve">, or genocidal imaginations of Noble Savages. </w:t>
      </w:r>
      <w:r w:rsidRPr="001F1B57">
        <w:rPr>
          <w:rStyle w:val="StyleUnderline"/>
        </w:rPr>
        <w:t xml:space="preserve">Fuck non-Black non-Native people who are structurally responsible for those misrecognitions. To the degree that recognition is inevitable in debate, I think many of us are pushed by our coaches, debate partners, by those who judge us, and by civil society more broadly, to articulate ourselves within those frames </w:t>
      </w:r>
      <w:proofErr w:type="gramStart"/>
      <w:r w:rsidRPr="001F1B57">
        <w:rPr>
          <w:rStyle w:val="StyleUnderline"/>
        </w:rPr>
        <w:t>in order to</w:t>
      </w:r>
      <w:proofErr w:type="gramEnd"/>
      <w:r w:rsidRPr="001F1B57">
        <w:rPr>
          <w:rStyle w:val="StyleUnderline"/>
        </w:rPr>
        <w:t xml:space="preserve"> authenticate ourselves.</w:t>
      </w:r>
      <w:r w:rsidRPr="001F1B57">
        <w:rPr>
          <w:sz w:val="12"/>
        </w:rPr>
        <w:t xml:space="preserve"> This is my analysis of trauma politics above. How does the register of authenticity change when we are talking to someone other than the Settler/Master and their junior partners? I believe it changes significantly. I believe that </w:t>
      </w:r>
      <w:r w:rsidRPr="001F1B57">
        <w:rPr>
          <w:rStyle w:val="StyleUnderline"/>
        </w:rPr>
        <w:t xml:space="preserve">for Native debate to a) increase meaningful Native participation in debate,[8] b) attend to the irreconcilable genocidal question that for us always undergirds sovereignty but can never be coherent in the way that sovereignty and land loss can, and c) attend to social death and the non-position of the Black, it is imperative that we stop talking to and for white people argumentatively. </w:t>
      </w:r>
      <w:r w:rsidRPr="001F1B57">
        <w:rPr>
          <w:sz w:val="12"/>
        </w:rPr>
        <w:t xml:space="preserve">(Mis)recognition is inevitable in a communicative and performative space like debate. Therefore, we </w:t>
      </w:r>
      <w:proofErr w:type="gramStart"/>
      <w:r w:rsidRPr="001F1B57">
        <w:rPr>
          <w:sz w:val="12"/>
        </w:rPr>
        <w:t>have to</w:t>
      </w:r>
      <w:proofErr w:type="gramEnd"/>
      <w:r w:rsidRPr="001F1B57">
        <w:rPr>
          <w:sz w:val="12"/>
        </w:rPr>
        <w:t xml:space="preserve"> make decisions about whose recognitions we will orient ourselves towards, how we want to be recognized, and by whom. </w:t>
      </w:r>
      <w:r w:rsidRPr="001F1B57">
        <w:rPr>
          <w:rStyle w:val="StyleUnderline"/>
        </w:rPr>
        <w:t xml:space="preserve">Structurally, non-Black Native people have not been talking to Black people because many of us refuse to be authorized by the ethical dilemmas of accumulation and fungibility that attend Blackness.[9] </w:t>
      </w:r>
      <w:r w:rsidRPr="001F1B57">
        <w:rPr>
          <w:sz w:val="12"/>
        </w:rPr>
        <w:t xml:space="preserve">There are, for example, many non-Black Native people who express ressentiment about Black debate—that Black debate has not made space for Native debate, as if that was the obligation of Black debaters and coaches, or as if Black debate by virtue of its very existence has not made space for Native debate, or as if Settler/Master debate does not owe argumentative space to Native people. </w:t>
      </w:r>
      <w:r w:rsidRPr="001F1B57">
        <w:rPr>
          <w:rStyle w:val="StyleUnderline"/>
        </w:rPr>
        <w:t xml:space="preserve">It is disturbing that non-Black Native people tend to express major grievances with Black debate, or with Resistance or Wilderson or </w:t>
      </w:r>
      <w:proofErr w:type="spellStart"/>
      <w:r w:rsidRPr="001F1B57">
        <w:rPr>
          <w:rStyle w:val="StyleUnderline"/>
        </w:rPr>
        <w:t>Afropessimism</w:t>
      </w:r>
      <w:proofErr w:type="spellEnd"/>
      <w:r w:rsidRPr="001F1B57">
        <w:rPr>
          <w:rStyle w:val="StyleUnderline"/>
        </w:rPr>
        <w:t xml:space="preserve"> (all coded as Black debate), rather than with Settler/Master debate, </w:t>
      </w:r>
      <w:r w:rsidRPr="001F1B57">
        <w:rPr>
          <w:sz w:val="12"/>
        </w:rPr>
        <w:t xml:space="preserve">including the debaters, coaches, judges, and practices that attend to its institutional form. Further, it is clear from the argumentative content of much of Native debate— not merely the systematic </w:t>
      </w:r>
      <w:proofErr w:type="spellStart"/>
      <w:r w:rsidRPr="001F1B57">
        <w:rPr>
          <w:sz w:val="12"/>
        </w:rPr>
        <w:t>absencing</w:t>
      </w:r>
      <w:proofErr w:type="spellEnd"/>
      <w:r w:rsidRPr="001F1B57">
        <w:rPr>
          <w:sz w:val="12"/>
        </w:rPr>
        <w:t xml:space="preserve"> and/or undertheorizing of Black people from those theoretical angles, which itself should disprove them, but also the primary focus being sovereign restoration, treaty reconciliation, or the return of indigenous lands (usually meaning all of Turtle Island)—that antiblackness is endemic to its ongoing function. </w:t>
      </w:r>
      <w:r w:rsidRPr="001F1B57">
        <w:rPr>
          <w:rStyle w:val="StyleUnderline"/>
          <w:highlight w:val="green"/>
        </w:rPr>
        <w:t>That so many people</w:t>
      </w:r>
      <w:r w:rsidRPr="001F1B57">
        <w:rPr>
          <w:rStyle w:val="StyleUnderline"/>
        </w:rPr>
        <w:t xml:space="preserve"> reading arguments about treaty rights, land repatriation, or decolonization </w:t>
      </w:r>
      <w:r w:rsidRPr="001F1B57">
        <w:rPr>
          <w:rStyle w:val="StyleUnderline"/>
          <w:highlight w:val="green"/>
        </w:rPr>
        <w:t>have not found an answer to the question</w:t>
      </w:r>
      <w:r w:rsidRPr="001F1B57">
        <w:rPr>
          <w:rStyle w:val="StyleUnderline"/>
        </w:rPr>
        <w:t xml:space="preserve"> </w:t>
      </w:r>
      <w:r w:rsidRPr="001F1B57">
        <w:rPr>
          <w:rStyle w:val="StyleUnderline"/>
          <w:highlight w:val="green"/>
        </w:rPr>
        <w:t xml:space="preserve">“What happens to Black people when the land is returned?” is very telling about the anti-Black investments that attend enunciations of sovereignty in debate. </w:t>
      </w:r>
      <w:r w:rsidRPr="001F1B57">
        <w:rPr>
          <w:rStyle w:val="StyleUnderline"/>
        </w:rPr>
        <w:t>That there are Native people in debate who continue to insist that Black people are positioned as Settlers when all evidence points to the contrary</w:t>
      </w:r>
      <w:r w:rsidRPr="001F1B57">
        <w:rPr>
          <w:sz w:val="12"/>
        </w:rPr>
        <w:t xml:space="preserve"> (though this is not to suggest that individual Black people cannot invest themselves in </w:t>
      </w:r>
      <w:proofErr w:type="spellStart"/>
      <w:r w:rsidRPr="001F1B57">
        <w:rPr>
          <w:sz w:val="12"/>
        </w:rPr>
        <w:t>settlerist</w:t>
      </w:r>
      <w:proofErr w:type="spellEnd"/>
      <w:r w:rsidRPr="001F1B57">
        <w:rPr>
          <w:sz w:val="12"/>
        </w:rPr>
        <w:t xml:space="preserve"> nation-building projects), </w:t>
      </w:r>
      <w:r w:rsidRPr="001F1B57">
        <w:rPr>
          <w:rStyle w:val="StyleUnderline"/>
        </w:rPr>
        <w:t>is antiblack and inadequate scholarship that cannot forefront a theory of position.</w:t>
      </w:r>
    </w:p>
    <w:p w14:paraId="0AAD5551" w14:textId="77777777" w:rsidR="00B41B3D" w:rsidRPr="00017247" w:rsidRDefault="00B41B3D" w:rsidP="00B41B3D">
      <w:pPr>
        <w:spacing w:after="0"/>
        <w:rPr>
          <w:u w:val="single"/>
        </w:rPr>
      </w:pPr>
    </w:p>
    <w:p w14:paraId="26C59F92" w14:textId="77777777" w:rsidR="00B41B3D" w:rsidRPr="00324083" w:rsidRDefault="00B41B3D" w:rsidP="00B41B3D">
      <w:pPr>
        <w:pStyle w:val="Heading4"/>
      </w:pPr>
      <w:r>
        <w:lastRenderedPageBreak/>
        <w:t xml:space="preserve">You should refuse to engage in the research practices of the aff. Not only does it not change </w:t>
      </w:r>
      <w:proofErr w:type="gramStart"/>
      <w:r>
        <w:t>anything</w:t>
      </w:r>
      <w:proofErr w:type="gramEnd"/>
      <w:r>
        <w:t xml:space="preserve"> but status quo Black and Native movements seek to rupture the category of the Human. You should refuse their attempt to intervene upon those movements with the state and instead allow those existing movements to crash the infrastructure of modernity. </w:t>
      </w:r>
      <w:r w:rsidRPr="00324083">
        <w:tab/>
      </w:r>
    </w:p>
    <w:p w14:paraId="06875BA4" w14:textId="77777777" w:rsidR="00B41B3D" w:rsidRPr="00324083" w:rsidRDefault="00B41B3D" w:rsidP="00B41B3D">
      <w:r w:rsidRPr="00703E13">
        <w:rPr>
          <w:rStyle w:val="Style13ptBold"/>
        </w:rPr>
        <w:t>King 17</w:t>
      </w:r>
      <w:r w:rsidRPr="00324083">
        <w:t xml:space="preserve"> (Tiffany Lethabo King, Assistant Professor of Women’s, Gender and Sexuality Studies at Georgia State, PhD in American Studies from the University of Maryland at College Park, Spring 2017, “Humans Involved: Lurking in the Lines of </w:t>
      </w:r>
      <w:proofErr w:type="spellStart"/>
      <w:r w:rsidRPr="00324083">
        <w:t>Posthumanist</w:t>
      </w:r>
      <w:proofErr w:type="spellEnd"/>
      <w:r w:rsidRPr="00324083">
        <w:t xml:space="preserve"> Flight,” </w:t>
      </w:r>
      <w:r w:rsidRPr="00324083">
        <w:rPr>
          <w:i/>
        </w:rPr>
        <w:t>Critical Ethnic Studies</w:t>
      </w:r>
      <w:r w:rsidRPr="00324083">
        <w:t xml:space="preserve"> Volume 3 Number 1) </w:t>
      </w:r>
      <w:proofErr w:type="spellStart"/>
      <w:r w:rsidRPr="00324083">
        <w:t>gz</w:t>
      </w:r>
      <w:proofErr w:type="spellEnd"/>
    </w:p>
    <w:p w14:paraId="11D34D84" w14:textId="77777777" w:rsidR="00B41B3D" w:rsidRPr="00324083" w:rsidRDefault="00B41B3D" w:rsidP="00B41B3D">
      <w:pPr>
        <w:rPr>
          <w:sz w:val="16"/>
        </w:rPr>
      </w:pPr>
      <w:proofErr w:type="gramStart"/>
      <w:r w:rsidRPr="00324083">
        <w:rPr>
          <w:sz w:val="16"/>
        </w:rPr>
        <w:t>So</w:t>
      </w:r>
      <w:proofErr w:type="gramEnd"/>
      <w:r w:rsidRPr="00324083">
        <w:rPr>
          <w:sz w:val="16"/>
        </w:rPr>
        <w:t xml:space="preserve"> what of Black and Native stakes in identity? </w:t>
      </w:r>
      <w:r w:rsidRPr="00324083">
        <w:rPr>
          <w:u w:val="single"/>
        </w:rPr>
        <w:t xml:space="preserve">If the primary concern for Black and Native studies is to interrogate and then destroy the structures and lineaments that make the human-as-man possible, then </w:t>
      </w:r>
      <w:r w:rsidRPr="00324083">
        <w:rPr>
          <w:highlight w:val="cyan"/>
          <w:u w:val="single"/>
        </w:rPr>
        <w:t xml:space="preserve">Black and Native people </w:t>
      </w:r>
      <w:r w:rsidRPr="00324083">
        <w:rPr>
          <w:b/>
          <w:iCs/>
          <w:highlight w:val="cyan"/>
          <w:u w:val="single"/>
        </w:rPr>
        <w:t xml:space="preserve">do not </w:t>
      </w:r>
      <w:r w:rsidRPr="00324083">
        <w:rPr>
          <w:b/>
          <w:iCs/>
          <w:u w:val="single"/>
        </w:rPr>
        <w:t xml:space="preserve">necessarily </w:t>
      </w:r>
      <w:r w:rsidRPr="00324083">
        <w:rPr>
          <w:b/>
          <w:iCs/>
          <w:highlight w:val="cyan"/>
          <w:u w:val="single"/>
        </w:rPr>
        <w:t>seek to inhabit the space of the human or identity as they currently exist</w:t>
      </w:r>
      <w:r w:rsidRPr="00324083">
        <w:rPr>
          <w:sz w:val="16"/>
        </w:rPr>
        <w:t xml:space="preserve">. </w:t>
      </w:r>
      <w:r w:rsidRPr="00324083">
        <w:rPr>
          <w:u w:val="single"/>
        </w:rPr>
        <w:t>For example, if Black Lives Matter</w:t>
      </w:r>
      <w:r w:rsidRPr="00324083">
        <w:rPr>
          <w:sz w:val="16"/>
        </w:rPr>
        <w:t xml:space="preserve"> (BLM) </w:t>
      </w:r>
      <w:r w:rsidRPr="00324083">
        <w:rPr>
          <w:u w:val="single"/>
        </w:rPr>
        <w:t xml:space="preserve">is asking to be absorbed into the category of the human, </w:t>
      </w:r>
      <w:r w:rsidRPr="00324083">
        <w:rPr>
          <w:b/>
          <w:iCs/>
          <w:u w:val="single"/>
        </w:rPr>
        <w:t xml:space="preserve">then </w:t>
      </w:r>
      <w:r w:rsidRPr="00324083">
        <w:rPr>
          <w:b/>
          <w:iCs/>
          <w:highlight w:val="cyan"/>
          <w:u w:val="single"/>
        </w:rPr>
        <w:t>BLM’s version of the human does not yet exist</w:t>
      </w:r>
      <w:r w:rsidRPr="00324083">
        <w:rPr>
          <w:sz w:val="16"/>
        </w:rPr>
        <w:t xml:space="preserve">. Further, </w:t>
      </w:r>
      <w:r w:rsidRPr="00324083">
        <w:rPr>
          <w:highlight w:val="cyan"/>
          <w:u w:val="single"/>
        </w:rPr>
        <w:t>if Black lives were</w:t>
      </w:r>
      <w:r w:rsidRPr="00324083">
        <w:rPr>
          <w:u w:val="single"/>
        </w:rPr>
        <w:t xml:space="preserve"> to be </w:t>
      </w:r>
      <w:r w:rsidRPr="00324083">
        <w:rPr>
          <w:highlight w:val="cyan"/>
          <w:u w:val="single"/>
        </w:rPr>
        <w:t>absorbed into the</w:t>
      </w:r>
      <w:r w:rsidRPr="00324083">
        <w:rPr>
          <w:u w:val="single"/>
        </w:rPr>
        <w:t xml:space="preserve"> category of the </w:t>
      </w:r>
      <w:r w:rsidRPr="00324083">
        <w:rPr>
          <w:highlight w:val="cyan"/>
          <w:u w:val="single"/>
        </w:rPr>
        <w:t xml:space="preserve">human, </w:t>
      </w:r>
      <w:r w:rsidRPr="00324083">
        <w:rPr>
          <w:b/>
          <w:iCs/>
          <w:highlight w:val="cyan"/>
          <w:u w:val="single"/>
        </w:rPr>
        <w:t>the social order and the scaffolding that upends and holds together the</w:t>
      </w:r>
      <w:r w:rsidRPr="00324083">
        <w:rPr>
          <w:b/>
          <w:iCs/>
          <w:u w:val="single"/>
        </w:rPr>
        <w:t xml:space="preserve"> </w:t>
      </w:r>
      <w:r w:rsidRPr="00324083">
        <w:rPr>
          <w:b/>
          <w:iCs/>
          <w:highlight w:val="cyan"/>
          <w:u w:val="single"/>
        </w:rPr>
        <w:t>human would collapse</w:t>
      </w:r>
      <w:r w:rsidRPr="00324083">
        <w:rPr>
          <w:sz w:val="16"/>
          <w:highlight w:val="cyan"/>
        </w:rPr>
        <w:t>.</w:t>
      </w:r>
      <w:r w:rsidRPr="00324083">
        <w:rPr>
          <w:sz w:val="16"/>
        </w:rPr>
        <w:t xml:space="preserve"> For example, </w:t>
      </w:r>
      <w:r w:rsidRPr="00324083">
        <w:rPr>
          <w:u w:val="single"/>
        </w:rPr>
        <w:t>if Black Lives Matter</w:t>
      </w:r>
      <w:r w:rsidRPr="00324083">
        <w:rPr>
          <w:sz w:val="16"/>
        </w:rPr>
        <w:t xml:space="preserve"> (as a variety of local chapters with their own unique politics) </w:t>
      </w:r>
      <w:r w:rsidRPr="00324083">
        <w:rPr>
          <w:u w:val="single"/>
        </w:rPr>
        <w:t xml:space="preserve">is </w:t>
      </w:r>
      <w:proofErr w:type="gramStart"/>
      <w:r w:rsidRPr="00324083">
        <w:rPr>
          <w:u w:val="single"/>
        </w:rPr>
        <w:t>actually making</w:t>
      </w:r>
      <w:proofErr w:type="gramEnd"/>
      <w:r w:rsidRPr="00324083">
        <w:rPr>
          <w:u w:val="single"/>
        </w:rPr>
        <w:t xml:space="preserve"> an appeal to be included within humanity</w:t>
      </w:r>
      <w:r w:rsidRPr="00324083">
        <w:rPr>
          <w:sz w:val="16"/>
        </w:rPr>
        <w:t>—</w:t>
      </w:r>
      <w:r w:rsidRPr="00324083">
        <w:rPr>
          <w:u w:val="single"/>
        </w:rPr>
        <w:t>as an intelligible identity of the living</w:t>
      </w:r>
      <w:r w:rsidRPr="00324083">
        <w:rPr>
          <w:sz w:val="16"/>
        </w:rPr>
        <w:t>—</w:t>
      </w:r>
      <w:r w:rsidRPr="00324083">
        <w:rPr>
          <w:b/>
          <w:iCs/>
          <w:highlight w:val="cyan"/>
          <w:u w:val="single"/>
        </w:rPr>
        <w:t>the request is</w:t>
      </w:r>
      <w:r w:rsidRPr="00324083">
        <w:rPr>
          <w:b/>
          <w:iCs/>
          <w:u w:val="single"/>
        </w:rPr>
        <w:t xml:space="preserve"> also </w:t>
      </w:r>
      <w:r w:rsidRPr="00324083">
        <w:rPr>
          <w:b/>
          <w:iCs/>
          <w:highlight w:val="cyan"/>
          <w:u w:val="single"/>
        </w:rPr>
        <w:t>accompanied by a demand for the abolition of the police</w:t>
      </w:r>
      <w:r w:rsidRPr="00324083">
        <w:rPr>
          <w:sz w:val="16"/>
          <w:highlight w:val="cyan"/>
        </w:rPr>
        <w:t>.</w:t>
      </w:r>
    </w:p>
    <w:p w14:paraId="72517780" w14:textId="77777777" w:rsidR="00B41B3D" w:rsidRPr="00324083" w:rsidRDefault="00B41B3D" w:rsidP="00B41B3D">
      <w:pPr>
        <w:rPr>
          <w:sz w:val="16"/>
        </w:rPr>
      </w:pPr>
      <w:r w:rsidRPr="00324083">
        <w:rPr>
          <w:u w:val="single"/>
        </w:rPr>
        <w:t>In addition to the BLM movement</w:t>
      </w:r>
      <w:r w:rsidRPr="00324083">
        <w:rPr>
          <w:sz w:val="16"/>
        </w:rPr>
        <w:t xml:space="preserve"> and its various local chapters, </w:t>
      </w:r>
      <w:r w:rsidRPr="00324083">
        <w:rPr>
          <w:highlight w:val="cyan"/>
          <w:u w:val="single"/>
        </w:rPr>
        <w:t>the Black Youth Project, the Trayvon Martin</w:t>
      </w:r>
      <w:r w:rsidRPr="00324083">
        <w:rPr>
          <w:u w:val="single"/>
        </w:rPr>
        <w:t xml:space="preserve"> </w:t>
      </w:r>
      <w:r w:rsidRPr="00324083">
        <w:rPr>
          <w:highlight w:val="cyan"/>
          <w:u w:val="single"/>
        </w:rPr>
        <w:t>Organizing Committee, and other voices</w:t>
      </w:r>
      <w:r w:rsidRPr="00324083">
        <w:rPr>
          <w:u w:val="single"/>
        </w:rPr>
        <w:t xml:space="preserve"> of Black revolt are </w:t>
      </w:r>
      <w:r w:rsidRPr="00324083">
        <w:rPr>
          <w:highlight w:val="cyan"/>
          <w:u w:val="single"/>
        </w:rPr>
        <w:t>emerging</w:t>
      </w:r>
      <w:r w:rsidRPr="00324083">
        <w:rPr>
          <w:u w:val="single"/>
        </w:rPr>
        <w:t xml:space="preserve"> from </w:t>
      </w:r>
      <w:r w:rsidRPr="00324083">
        <w:rPr>
          <w:highlight w:val="cyan"/>
          <w:u w:val="single"/>
        </w:rPr>
        <w:t>within and outside</w:t>
      </w:r>
      <w:r w:rsidRPr="00324083">
        <w:rPr>
          <w:u w:val="single"/>
        </w:rPr>
        <w:t xml:space="preserve"> the movement and </w:t>
      </w:r>
      <w:r w:rsidRPr="00324083">
        <w:rPr>
          <w:highlight w:val="cyan"/>
          <w:u w:val="single"/>
        </w:rPr>
        <w:t xml:space="preserve">are </w:t>
      </w:r>
      <w:r w:rsidRPr="00324083">
        <w:rPr>
          <w:b/>
          <w:iCs/>
          <w:highlight w:val="cyan"/>
          <w:u w:val="single"/>
        </w:rPr>
        <w:t>calling for the abolition of the police state</w:t>
      </w:r>
      <w:r w:rsidRPr="00324083">
        <w:rPr>
          <w:sz w:val="16"/>
          <w:highlight w:val="cyan"/>
        </w:rPr>
        <w:t xml:space="preserve">.48 </w:t>
      </w:r>
      <w:r w:rsidRPr="00324083">
        <w:rPr>
          <w:b/>
          <w:iCs/>
          <w:highlight w:val="cyan"/>
          <w:u w:val="single"/>
        </w:rPr>
        <w:t>If the human is to exist in Black form, then the police state must wither away</w:t>
      </w:r>
      <w:r w:rsidRPr="00324083">
        <w:rPr>
          <w:sz w:val="16"/>
        </w:rPr>
        <w:t>.</w:t>
      </w:r>
      <w:r>
        <w:rPr>
          <w:sz w:val="16"/>
        </w:rPr>
        <w:t xml:space="preserve"> </w:t>
      </w:r>
      <w:r w:rsidRPr="00324083">
        <w:rPr>
          <w:sz w:val="16"/>
        </w:rPr>
        <w:t xml:space="preserve">Reflecting on the Rodney King case and the initials N.H.I., </w:t>
      </w:r>
      <w:r w:rsidRPr="00324083">
        <w:rPr>
          <w:u w:val="single"/>
        </w:rPr>
        <w:t>Wynter effectively illustrates how the police state has the power to confer the identity of “human” or “no human.”</w:t>
      </w:r>
      <w:r w:rsidRPr="00324083">
        <w:rPr>
          <w:sz w:val="16"/>
        </w:rPr>
        <w:t xml:space="preserve">49 </w:t>
      </w:r>
      <w:r w:rsidRPr="00324083">
        <w:rPr>
          <w:u w:val="single"/>
        </w:rPr>
        <w:t xml:space="preserve">If the goal of Black activists to abolish the police is achieved, </w:t>
      </w:r>
      <w:r w:rsidRPr="00324083">
        <w:rPr>
          <w:b/>
          <w:iCs/>
          <w:u w:val="single"/>
        </w:rPr>
        <w:t>the police state would no longer have the power to decide who was or who was not human</w:t>
      </w:r>
      <w:r w:rsidRPr="00324083">
        <w:rPr>
          <w:sz w:val="16"/>
        </w:rPr>
        <w:t>.</w:t>
      </w:r>
    </w:p>
    <w:p w14:paraId="3A624C55" w14:textId="77777777" w:rsidR="00B41B3D" w:rsidRDefault="00B41B3D" w:rsidP="00B41B3D">
      <w:pPr>
        <w:rPr>
          <w:sz w:val="16"/>
        </w:rPr>
      </w:pPr>
      <w:r w:rsidRPr="00324083">
        <w:rPr>
          <w:sz w:val="16"/>
        </w:rPr>
        <w:t xml:space="preserve">Further, </w:t>
      </w:r>
      <w:r w:rsidRPr="00324083">
        <w:rPr>
          <w:highlight w:val="cyan"/>
          <w:u w:val="single"/>
        </w:rPr>
        <w:t>if Native people were</w:t>
      </w:r>
      <w:r w:rsidRPr="00324083">
        <w:rPr>
          <w:u w:val="single"/>
        </w:rPr>
        <w:t xml:space="preserve"> to be fully </w:t>
      </w:r>
      <w:r w:rsidRPr="00324083">
        <w:rPr>
          <w:highlight w:val="cyan"/>
          <w:u w:val="single"/>
        </w:rPr>
        <w:t>incorporated into the</w:t>
      </w:r>
      <w:r w:rsidRPr="00324083">
        <w:rPr>
          <w:u w:val="single"/>
        </w:rPr>
        <w:t xml:space="preserve"> category of the </w:t>
      </w:r>
      <w:r w:rsidRPr="00324083">
        <w:rPr>
          <w:highlight w:val="cyan"/>
          <w:u w:val="single"/>
        </w:rPr>
        <w:t>human</w:t>
      </w:r>
      <w:r w:rsidRPr="00324083">
        <w:rPr>
          <w:u w:val="single"/>
        </w:rPr>
        <w:t xml:space="preserve">, then </w:t>
      </w:r>
      <w:r w:rsidRPr="00324083">
        <w:rPr>
          <w:b/>
          <w:iCs/>
          <w:highlight w:val="cyan"/>
          <w:u w:val="single"/>
        </w:rPr>
        <w:t>the U</w:t>
      </w:r>
      <w:r w:rsidRPr="00324083">
        <w:rPr>
          <w:b/>
          <w:iCs/>
          <w:u w:val="single"/>
        </w:rPr>
        <w:t xml:space="preserve">nited </w:t>
      </w:r>
      <w:r w:rsidRPr="00324083">
        <w:rPr>
          <w:b/>
          <w:iCs/>
          <w:highlight w:val="cyan"/>
          <w:u w:val="single"/>
        </w:rPr>
        <w:t>S</w:t>
      </w:r>
      <w:r w:rsidRPr="00324083">
        <w:rPr>
          <w:b/>
          <w:iCs/>
          <w:u w:val="single"/>
        </w:rPr>
        <w:t xml:space="preserve">tates </w:t>
      </w:r>
      <w:r w:rsidRPr="00324083">
        <w:rPr>
          <w:b/>
          <w:iCs/>
          <w:highlight w:val="cyan"/>
          <w:u w:val="single"/>
        </w:rPr>
        <w:t>would cease to exist</w:t>
      </w:r>
      <w:r w:rsidRPr="00324083">
        <w:rPr>
          <w:sz w:val="16"/>
          <w:highlight w:val="cyan"/>
        </w:rPr>
        <w:t xml:space="preserve">. </w:t>
      </w:r>
      <w:r w:rsidRPr="00324083">
        <w:rPr>
          <w:highlight w:val="cyan"/>
          <w:u w:val="single"/>
        </w:rPr>
        <w:t>The</w:t>
      </w:r>
      <w:r w:rsidRPr="00324083">
        <w:rPr>
          <w:u w:val="single"/>
        </w:rPr>
        <w:t xml:space="preserve"> nation-state (</w:t>
      </w:r>
      <w:r w:rsidRPr="00324083">
        <w:rPr>
          <w:highlight w:val="cyan"/>
          <w:u w:val="single"/>
        </w:rPr>
        <w:t>U</w:t>
      </w:r>
      <w:r w:rsidRPr="00324083">
        <w:rPr>
          <w:u w:val="single"/>
        </w:rPr>
        <w:t xml:space="preserve">nited </w:t>
      </w:r>
      <w:r w:rsidRPr="00324083">
        <w:rPr>
          <w:highlight w:val="cyan"/>
          <w:u w:val="single"/>
        </w:rPr>
        <w:t>S</w:t>
      </w:r>
      <w:r w:rsidRPr="00324083">
        <w:rPr>
          <w:u w:val="single"/>
        </w:rPr>
        <w:t>tates</w:t>
      </w:r>
      <w:r w:rsidRPr="00324083">
        <w:rPr>
          <w:highlight w:val="cyan"/>
          <w:u w:val="single"/>
        </w:rPr>
        <w:t>) that gives</w:t>
      </w:r>
      <w:r w:rsidRPr="00324083">
        <w:rPr>
          <w:u w:val="single"/>
        </w:rPr>
        <w:t xml:space="preserve"> the “absolute” human (</w:t>
      </w:r>
      <w:r w:rsidRPr="00324083">
        <w:rPr>
          <w:highlight w:val="cyan"/>
          <w:u w:val="single"/>
        </w:rPr>
        <w:t>white</w:t>
      </w:r>
      <w:r w:rsidRPr="00324083">
        <w:rPr>
          <w:u w:val="single"/>
        </w:rPr>
        <w:t xml:space="preserve"> </w:t>
      </w:r>
      <w:r w:rsidRPr="00324083">
        <w:rPr>
          <w:highlight w:val="cyan"/>
          <w:u w:val="single"/>
        </w:rPr>
        <w:t>“Americans”) excusive claims to</w:t>
      </w:r>
      <w:r w:rsidRPr="00324083">
        <w:rPr>
          <w:u w:val="single"/>
        </w:rPr>
        <w:t xml:space="preserve"> the category of </w:t>
      </w:r>
      <w:r w:rsidRPr="00324083">
        <w:rPr>
          <w:highlight w:val="cyan"/>
          <w:u w:val="single"/>
        </w:rPr>
        <w:t xml:space="preserve">the human </w:t>
      </w:r>
      <w:r w:rsidRPr="00324083">
        <w:rPr>
          <w:b/>
          <w:iCs/>
          <w:highlight w:val="cyan"/>
          <w:u w:val="single"/>
        </w:rPr>
        <w:t>would have to be demolished</w:t>
      </w:r>
      <w:r w:rsidRPr="00324083">
        <w:rPr>
          <w:sz w:val="16"/>
          <w:highlight w:val="cyan"/>
        </w:rPr>
        <w:t xml:space="preserve">. </w:t>
      </w:r>
      <w:r w:rsidRPr="00324083">
        <w:rPr>
          <w:b/>
          <w:iCs/>
          <w:highlight w:val="cyan"/>
          <w:u w:val="single"/>
        </w:rPr>
        <w:t>When the United States, as the practice of genocide itself, ceases to exist, then Native/Indigenous peoples can exist and identify as human</w:t>
      </w:r>
      <w:r w:rsidRPr="00324083">
        <w:rPr>
          <w:sz w:val="16"/>
          <w:highlight w:val="cyan"/>
        </w:rPr>
        <w:t>.</w:t>
      </w:r>
      <w:r w:rsidRPr="00324083">
        <w:rPr>
          <w:sz w:val="16"/>
        </w:rPr>
        <w:t xml:space="preserve"> </w:t>
      </w:r>
      <w:r w:rsidRPr="00324083">
        <w:rPr>
          <w:u w:val="single"/>
        </w:rPr>
        <w:t>Rather than quibbling about “identity” itself, practices of Native refusal and decolonization and Black “skepticism/pessimism” and abolition argue that the U.S. police state can no longer determine the conditions of possibility for being considered human</w:t>
      </w:r>
      <w:r w:rsidRPr="00324083">
        <w:rPr>
          <w:sz w:val="16"/>
        </w:rPr>
        <w:t xml:space="preserve">. </w:t>
      </w:r>
      <w:r w:rsidRPr="00324083">
        <w:rPr>
          <w:u w:val="single"/>
        </w:rPr>
        <w:t xml:space="preserve">Critical ethnic </w:t>
      </w:r>
      <w:r w:rsidRPr="00324083">
        <w:rPr>
          <w:highlight w:val="cyan"/>
          <w:u w:val="single"/>
        </w:rPr>
        <w:t>studies can</w:t>
      </w:r>
      <w:r w:rsidRPr="00324083">
        <w:rPr>
          <w:u w:val="single"/>
        </w:rPr>
        <w:t xml:space="preserve"> continue to </w:t>
      </w:r>
      <w:r w:rsidRPr="00324083">
        <w:rPr>
          <w:highlight w:val="cyan"/>
          <w:u w:val="single"/>
        </w:rPr>
        <w:t xml:space="preserve">look to </w:t>
      </w:r>
      <w:r w:rsidRPr="00324083">
        <w:rPr>
          <w:b/>
          <w:iCs/>
          <w:highlight w:val="cyan"/>
          <w:u w:val="single"/>
        </w:rPr>
        <w:t>Black and Native resistance</w:t>
      </w:r>
      <w:r w:rsidRPr="00324083">
        <w:rPr>
          <w:b/>
          <w:iCs/>
          <w:u w:val="single"/>
        </w:rPr>
        <w:t xml:space="preserve"> against state-sanctioned killing and genocide</w:t>
      </w:r>
      <w:r w:rsidRPr="00324083">
        <w:rPr>
          <w:u w:val="single"/>
        </w:rPr>
        <w:t xml:space="preserve"> </w:t>
      </w:r>
      <w:r w:rsidRPr="00324083">
        <w:rPr>
          <w:highlight w:val="cyan"/>
          <w:u w:val="single"/>
        </w:rPr>
        <w:t xml:space="preserve">as </w:t>
      </w:r>
      <w:r w:rsidRPr="00324083">
        <w:rPr>
          <w:b/>
          <w:iCs/>
          <w:highlight w:val="cyan"/>
          <w:u w:val="single"/>
        </w:rPr>
        <w:t>the</w:t>
      </w:r>
      <w:r w:rsidRPr="00324083">
        <w:rPr>
          <w:b/>
          <w:iCs/>
          <w:u w:val="single"/>
        </w:rPr>
        <w:t xml:space="preserve"> </w:t>
      </w:r>
      <w:r w:rsidRPr="00324083">
        <w:rPr>
          <w:b/>
          <w:iCs/>
          <w:highlight w:val="cyan"/>
          <w:u w:val="single"/>
        </w:rPr>
        <w:t>praxis and theory that shift the terms of</w:t>
      </w:r>
      <w:r w:rsidRPr="00324083">
        <w:rPr>
          <w:b/>
          <w:iCs/>
          <w:u w:val="single"/>
        </w:rPr>
        <w:t xml:space="preserve"> contemporary discussions and contestations over </w:t>
      </w:r>
      <w:r w:rsidRPr="00324083">
        <w:rPr>
          <w:b/>
          <w:iCs/>
          <w:highlight w:val="cyan"/>
          <w:u w:val="single"/>
        </w:rPr>
        <w:t>identity</w:t>
      </w:r>
      <w:r w:rsidRPr="00324083">
        <w:rPr>
          <w:sz w:val="16"/>
        </w:rPr>
        <w:t>.</w:t>
      </w:r>
    </w:p>
    <w:p w14:paraId="2ADB131A" w14:textId="77777777" w:rsidR="00B2344C" w:rsidRPr="00B2344C" w:rsidRDefault="00B2344C" w:rsidP="00B2344C"/>
    <w:p w14:paraId="5FD4B81A" w14:textId="77777777" w:rsidR="00B2344C" w:rsidRDefault="00B2344C" w:rsidP="005D388F"/>
    <w:p w14:paraId="00FB9F52" w14:textId="77777777" w:rsidR="00B2344C" w:rsidRDefault="00B2344C" w:rsidP="005D388F"/>
    <w:p w14:paraId="78830DCF" w14:textId="52B46F6B" w:rsidR="002070CE" w:rsidRPr="00B41B3D" w:rsidRDefault="002070CE" w:rsidP="00B41B3D">
      <w:pPr>
        <w:rPr>
          <w:b/>
          <w:bCs/>
          <w:sz w:val="44"/>
          <w:szCs w:val="44"/>
        </w:rPr>
      </w:pPr>
    </w:p>
    <w:sectPr w:rsidR="002070CE" w:rsidRPr="00B41B3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6D690" w14:textId="77777777" w:rsidR="006124B5" w:rsidRDefault="006124B5" w:rsidP="00066D2C">
      <w:pPr>
        <w:spacing w:after="0" w:line="240" w:lineRule="auto"/>
      </w:pPr>
      <w:r>
        <w:separator/>
      </w:r>
    </w:p>
  </w:endnote>
  <w:endnote w:type="continuationSeparator" w:id="0">
    <w:p w14:paraId="15A7E723" w14:textId="77777777" w:rsidR="006124B5" w:rsidRDefault="006124B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pleSystemUIFont">
    <w:altName w:val="Calibri"/>
    <w:panose1 w:val="020B0604020202020204"/>
    <w:charset w:val="00"/>
    <w:family w:val="auto"/>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8908D" w14:textId="77777777" w:rsidR="006124B5" w:rsidRDefault="006124B5" w:rsidP="00066D2C">
      <w:pPr>
        <w:spacing w:after="0" w:line="240" w:lineRule="auto"/>
      </w:pPr>
      <w:r>
        <w:separator/>
      </w:r>
    </w:p>
  </w:footnote>
  <w:footnote w:type="continuationSeparator" w:id="0">
    <w:p w14:paraId="19763429" w14:textId="77777777" w:rsidR="006124B5" w:rsidRDefault="006124B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6B3FD7"/>
    <w:multiLevelType w:val="hybridMultilevel"/>
    <w:tmpl w:val="4F943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6682478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2344C"/>
    <w:rsid w:val="00001C7E"/>
    <w:rsid w:val="0000487C"/>
    <w:rsid w:val="00011FEF"/>
    <w:rsid w:val="00013C8B"/>
    <w:rsid w:val="00023AEF"/>
    <w:rsid w:val="000250CA"/>
    <w:rsid w:val="00032119"/>
    <w:rsid w:val="00033099"/>
    <w:rsid w:val="000427BD"/>
    <w:rsid w:val="00043C82"/>
    <w:rsid w:val="000465E8"/>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A1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70CE"/>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1E4"/>
    <w:rsid w:val="0031761F"/>
    <w:rsid w:val="00323E50"/>
    <w:rsid w:val="003264E7"/>
    <w:rsid w:val="00333A69"/>
    <w:rsid w:val="003352D6"/>
    <w:rsid w:val="00345BF2"/>
    <w:rsid w:val="00347131"/>
    <w:rsid w:val="003479B5"/>
    <w:rsid w:val="003500B6"/>
    <w:rsid w:val="00352622"/>
    <w:rsid w:val="0035313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1C6D"/>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24B5"/>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49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EFD"/>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21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2067"/>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344C"/>
    <w:rsid w:val="00B2410E"/>
    <w:rsid w:val="00B2727D"/>
    <w:rsid w:val="00B301A2"/>
    <w:rsid w:val="00B31350"/>
    <w:rsid w:val="00B315A8"/>
    <w:rsid w:val="00B32C3E"/>
    <w:rsid w:val="00B41B3D"/>
    <w:rsid w:val="00B41D37"/>
    <w:rsid w:val="00B45128"/>
    <w:rsid w:val="00B53DB3"/>
    <w:rsid w:val="00B5414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6CC"/>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F1802D"/>
  <w15:chartTrackingRefBased/>
  <w15:docId w15:val="{94B83907-C671-114C-873D-A08991BBC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2344C"/>
    <w:rPr>
      <w:rFonts w:ascii="Calibri" w:hAnsi="Calibri" w:cs="Calibri"/>
    </w:rPr>
  </w:style>
  <w:style w:type="paragraph" w:styleId="Heading1">
    <w:name w:val="heading 1"/>
    <w:aliases w:val="Pocket"/>
    <w:basedOn w:val="Normal"/>
    <w:next w:val="Normal"/>
    <w:link w:val="Heading1Char"/>
    <w:qFormat/>
    <w:rsid w:val="00B2344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2344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2344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
    <w:basedOn w:val="Normal"/>
    <w:next w:val="Normal"/>
    <w:link w:val="Heading4Char"/>
    <w:uiPriority w:val="3"/>
    <w:qFormat/>
    <w:rsid w:val="00B2344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2344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2344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344C"/>
  </w:style>
  <w:style w:type="character" w:styleId="Emphasis">
    <w:name w:val="Emphasis"/>
    <w:aliases w:val="Evidence,Minimized,minimized,Highlighted,tag2,Size 10,emphasis in card,CD Card,ED - Tag,Underlined,emphasis,Bold Underline,Emphasis!!,small,Qualifications,bold underline,normal card text,qualifications in card,qualifications,Shrunk,Box,Style1,s"/>
    <w:basedOn w:val="DefaultParagraphFont"/>
    <w:link w:val="textbold"/>
    <w:uiPriority w:val="8"/>
    <w:qFormat/>
    <w:rsid w:val="00B2344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2344C"/>
    <w:rPr>
      <w:color w:val="auto"/>
      <w:u w:val="none"/>
    </w:rPr>
  </w:style>
  <w:style w:type="character" w:customStyle="1" w:styleId="Heading1Char">
    <w:name w:val="Heading 1 Char"/>
    <w:aliases w:val="Pocket Char"/>
    <w:basedOn w:val="DefaultParagraphFont"/>
    <w:link w:val="Heading1"/>
    <w:rsid w:val="00B2344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2344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2344C"/>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B2344C"/>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2344C"/>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Intense Emphasis111,Style,ci,Citation Char Char Char,c,cite,Bo,B"/>
    <w:basedOn w:val="DefaultParagraphFont"/>
    <w:uiPriority w:val="7"/>
    <w:qFormat/>
    <w:rsid w:val="00B2344C"/>
    <w:rPr>
      <w:b w:val="0"/>
      <w:sz w:val="22"/>
      <w:u w:val="single"/>
    </w:rPr>
  </w:style>
  <w:style w:type="character" w:styleId="Strong">
    <w:name w:val="Strong"/>
    <w:basedOn w:val="DefaultParagraphFont"/>
    <w:uiPriority w:val="22"/>
    <w:semiHidden/>
    <w:qFormat/>
    <w:rsid w:val="00B2344C"/>
    <w:rPr>
      <w:b/>
      <w:bCs/>
    </w:rPr>
  </w:style>
  <w:style w:type="character" w:styleId="BookTitle">
    <w:name w:val="Book Title"/>
    <w:basedOn w:val="DefaultParagraphFont"/>
    <w:uiPriority w:val="33"/>
    <w:semiHidden/>
    <w:qFormat/>
    <w:rsid w:val="00B2344C"/>
    <w:rPr>
      <w:b/>
      <w:bCs/>
      <w:i/>
      <w:iCs/>
      <w:spacing w:val="5"/>
    </w:rPr>
  </w:style>
  <w:style w:type="character" w:customStyle="1" w:styleId="Heading5Char">
    <w:name w:val="Heading 5 Char"/>
    <w:basedOn w:val="DefaultParagraphFont"/>
    <w:link w:val="Heading5"/>
    <w:uiPriority w:val="9"/>
    <w:semiHidden/>
    <w:rsid w:val="00B2344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2344C"/>
  </w:style>
  <w:style w:type="paragraph" w:styleId="Header">
    <w:name w:val="header"/>
    <w:basedOn w:val="Normal"/>
    <w:link w:val="HeaderChar"/>
    <w:uiPriority w:val="99"/>
    <w:semiHidden/>
    <w:rsid w:val="00B2344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2344C"/>
    <w:rPr>
      <w:rFonts w:ascii="Calibri" w:hAnsi="Calibri" w:cs="Calibri"/>
    </w:rPr>
  </w:style>
  <w:style w:type="paragraph" w:styleId="Footer">
    <w:name w:val="footer"/>
    <w:basedOn w:val="Normal"/>
    <w:link w:val="FooterChar"/>
    <w:uiPriority w:val="99"/>
    <w:semiHidden/>
    <w:rsid w:val="00B2344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2344C"/>
    <w:rPr>
      <w:rFonts w:ascii="Calibri" w:hAnsi="Calibri" w:cs="Calibri"/>
    </w:rPr>
  </w:style>
  <w:style w:type="paragraph" w:styleId="BodyText">
    <w:name w:val="Body Text"/>
    <w:basedOn w:val="Normal"/>
    <w:link w:val="BodyTextChar"/>
    <w:uiPriority w:val="99"/>
    <w:semiHidden/>
    <w:unhideWhenUsed/>
    <w:rsid w:val="00B2344C"/>
    <w:pPr>
      <w:spacing w:after="120"/>
    </w:pPr>
  </w:style>
  <w:style w:type="character" w:customStyle="1" w:styleId="BodyTextChar">
    <w:name w:val="Body Text Char"/>
    <w:basedOn w:val="DefaultParagraphFont"/>
    <w:link w:val="BodyText"/>
    <w:uiPriority w:val="99"/>
    <w:semiHidden/>
    <w:rsid w:val="00B2344C"/>
    <w:rPr>
      <w:rFonts w:ascii="Calibri" w:hAnsi="Calibri" w:cs="Calibri"/>
    </w:rPr>
  </w:style>
  <w:style w:type="paragraph" w:styleId="NoSpacing">
    <w:name w:val="No Spacing"/>
    <w:link w:val="NoSpacingChar"/>
    <w:uiPriority w:val="99"/>
    <w:semiHidden/>
    <w:unhideWhenUsed/>
    <w:qFormat/>
    <w:rsid w:val="00B2344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2344C"/>
    <w:rPr>
      <w:rFonts w:ascii="Calibri" w:hAnsi="Calibri" w:cs="Calibri"/>
    </w:rPr>
  </w:style>
  <w:style w:type="character" w:styleId="Hyperlink">
    <w:name w:val="Hyperlink"/>
    <w:aliases w:val="Small Text Char,Card Format Char,No Spacing22 Char,No Spacing3 Char,No Spacing31 Char,No Spacing41 Char,No Spacing111112 Char,Tag and Cite Char,Dont use Char,DDI Tag Char,Tag Title Char,ca Char,No Spacing6 Char,Note Level 2 Cha,Important,Read"/>
    <w:basedOn w:val="DefaultParagraphFont"/>
    <w:link w:val="Heading411"/>
    <w:uiPriority w:val="99"/>
    <w:unhideWhenUsed/>
    <w:rsid w:val="00B2344C"/>
    <w:rPr>
      <w:color w:val="0563C1" w:themeColor="hyperlink"/>
      <w:u w:val="single"/>
    </w:rPr>
  </w:style>
  <w:style w:type="character" w:styleId="UnresolvedMention">
    <w:name w:val="Unresolved Mention"/>
    <w:basedOn w:val="DefaultParagraphFont"/>
    <w:uiPriority w:val="99"/>
    <w:semiHidden/>
    <w:unhideWhenUsed/>
    <w:rsid w:val="00B2344C"/>
    <w:rPr>
      <w:color w:val="605E5C"/>
      <w:shd w:val="clear" w:color="auto" w:fill="E1DFDD"/>
    </w:rPr>
  </w:style>
  <w:style w:type="paragraph" w:customStyle="1" w:styleId="textbold">
    <w:name w:val="text bold"/>
    <w:basedOn w:val="Normal"/>
    <w:link w:val="Emphasis"/>
    <w:uiPriority w:val="8"/>
    <w:qFormat/>
    <w:rsid w:val="00B2344C"/>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customStyle="1" w:styleId="Heading411">
    <w:name w:val="Heading 411"/>
    <w:basedOn w:val="Heading1"/>
    <w:next w:val="NoSpacing"/>
    <w:link w:val="Hyperlink"/>
    <w:autoRedefine/>
    <w:uiPriority w:val="99"/>
    <w:qFormat/>
    <w:rsid w:val="002070C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ukeupress.edu/red-white-and-black"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ashireltyeb/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18</TotalTime>
  <Pages>20</Pages>
  <Words>15836</Words>
  <Characters>90267</Characters>
  <Application>Microsoft Office Word</Application>
  <DocSecurity>0</DocSecurity>
  <Lines>752</Lines>
  <Paragraphs>211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Bashir Eltyeb</dc:creator>
  <cp:keywords>6.0.0</cp:keywords>
  <dc:description/>
  <cp:lastModifiedBy>Eltyeb, Bashir</cp:lastModifiedBy>
  <cp:revision>4</cp:revision>
  <dcterms:created xsi:type="dcterms:W3CDTF">2025-11-16T12:39:00Z</dcterms:created>
  <dcterms:modified xsi:type="dcterms:W3CDTF">2025-11-16T13:16:00Z</dcterms:modified>
</cp:coreProperties>
</file>