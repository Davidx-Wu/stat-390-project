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219DF" w14:textId="77777777" w:rsidR="00E14EDA" w:rsidRPr="00E14EDA" w:rsidRDefault="00E14EDA" w:rsidP="00E14E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bookmarkStart w:id="0" w:name="_Hlk210753376"/>
      <w:r w:rsidRPr="00E14EDA">
        <w:rPr>
          <w:rFonts w:eastAsiaTheme="majorEastAsia" w:cstheme="majorBidi"/>
          <w:b/>
          <w:sz w:val="52"/>
          <w:szCs w:val="32"/>
        </w:rPr>
        <w:t>1NC</w:t>
      </w:r>
    </w:p>
    <w:p w14:paraId="5B9757E7" w14:textId="77777777" w:rsidR="00E14EDA" w:rsidRPr="00E14EDA" w:rsidRDefault="00E14EDA" w:rsidP="00E14EDA">
      <w:pPr>
        <w:keepNext/>
        <w:keepLines/>
        <w:spacing w:before="40" w:after="0"/>
        <w:outlineLvl w:val="3"/>
        <w:rPr>
          <w:rFonts w:eastAsiaTheme="majorEastAsia" w:cstheme="majorBidi"/>
          <w:b/>
          <w:iCs/>
          <w:sz w:val="32"/>
        </w:rPr>
      </w:pPr>
      <w:bookmarkStart w:id="1" w:name="_Hlk210753904"/>
      <w:bookmarkStart w:id="2" w:name="_Hlk210832631"/>
      <w:r w:rsidRPr="00E14EDA">
        <w:rPr>
          <w:rFonts w:eastAsiaTheme="majorEastAsia" w:cstheme="majorBidi"/>
          <w:b/>
          <w:iCs/>
          <w:sz w:val="32"/>
        </w:rPr>
        <w:t xml:space="preserve">Racial capitalism defines the US political economy via relations of Settlerism which structures labor along race and gender lines. This makes dispossession and enslavement normative functions of the labor structure. Racial capitalism over-codes power and praxis, which means the affirmative places Black and Brown people in the position of violence for asserting rights. </w:t>
      </w:r>
    </w:p>
    <w:p w14:paraId="5814153A" w14:textId="77777777" w:rsidR="00E14EDA" w:rsidRPr="00E14EDA" w:rsidRDefault="00E14EDA" w:rsidP="00E14EDA">
      <w:pPr>
        <w:rPr>
          <w:b/>
          <w:bCs/>
          <w:sz w:val="26"/>
        </w:rPr>
      </w:pPr>
      <w:r w:rsidRPr="00E14EDA">
        <w:rPr>
          <w:b/>
          <w:bCs/>
          <w:sz w:val="26"/>
        </w:rPr>
        <w:t>Inwood ‘25</w:t>
      </w:r>
    </w:p>
    <w:p w14:paraId="157F49E2" w14:textId="77777777" w:rsidR="00E14EDA" w:rsidRPr="00E14EDA" w:rsidRDefault="00E14EDA" w:rsidP="00E14EDA">
      <w:pPr>
        <w:rPr>
          <w:sz w:val="20"/>
          <w:szCs w:val="10"/>
        </w:rPr>
      </w:pPr>
      <w:r w:rsidRPr="00E14EDA">
        <w:rPr>
          <w:sz w:val="20"/>
          <w:szCs w:val="10"/>
        </w:rPr>
        <w:t xml:space="preserve">[Joshua Inwood, “Come retribution: Revanchism, settler colonialism, and the geographical imagination of Donald </w:t>
      </w:r>
      <w:proofErr w:type="spellStart"/>
      <w:r w:rsidRPr="00E14EDA">
        <w:rPr>
          <w:sz w:val="20"/>
          <w:szCs w:val="10"/>
        </w:rPr>
        <w:t>Trumps</w:t>
      </w:r>
      <w:proofErr w:type="spellEnd"/>
      <w:r w:rsidRPr="00E14EDA">
        <w:rPr>
          <w:sz w:val="20"/>
          <w:szCs w:val="10"/>
        </w:rPr>
        <w:t xml:space="preserve"> America,” Environment and Planning D: Society and Space. 11 August 2025. https://doi.org/10.1177/02637758251365740]Lo </w:t>
      </w:r>
    </w:p>
    <w:p w14:paraId="4F422796" w14:textId="77777777" w:rsidR="00E14EDA" w:rsidRPr="00D03431" w:rsidRDefault="00E14EDA" w:rsidP="00D03431">
      <w:pPr>
        <w:rPr>
          <w:sz w:val="14"/>
        </w:rPr>
      </w:pPr>
      <w:r w:rsidRPr="00E14EDA">
        <w:rPr>
          <w:sz w:val="16"/>
        </w:rPr>
        <w:t xml:space="preserve">Van Zant and colleagues argue that </w:t>
      </w:r>
      <w:r w:rsidRPr="00E14EDA">
        <w:rPr>
          <w:b/>
          <w:u w:val="single"/>
        </w:rPr>
        <w:t>our contemporary geographies</w:t>
      </w:r>
      <w:r w:rsidRPr="00E14EDA">
        <w:rPr>
          <w:sz w:val="16"/>
        </w:rPr>
        <w:t xml:space="preserve">, for better or worse, </w:t>
      </w:r>
      <w:r w:rsidRPr="00E14EDA">
        <w:rPr>
          <w:b/>
          <w:u w:val="single"/>
        </w:rPr>
        <w:t>are “always a product of history”</w:t>
      </w:r>
      <w:r w:rsidRPr="00E14EDA">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E14EDA">
        <w:rPr>
          <w:b/>
          <w:highlight w:val="green"/>
          <w:u w:val="single"/>
        </w:rPr>
        <w:t>the United States was and remains a settler society rooted in racial capitalism</w:t>
      </w:r>
      <w:r w:rsidRPr="00E14EDA">
        <w:rPr>
          <w:sz w:val="16"/>
        </w:rPr>
        <w:t xml:space="preserve"> (e.g., Bonds and Inwood, 2016; Goldstein, 2017; McClintock, </w:t>
      </w:r>
      <w:r w:rsidRPr="00D03431">
        <w:rPr>
          <w:sz w:val="14"/>
        </w:rPr>
        <w:t xml:space="preserve">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D03431">
        <w:rPr>
          <w:sz w:val="14"/>
        </w:rPr>
        <w:t>settlerism</w:t>
      </w:r>
      <w:proofErr w:type="spellEnd"/>
      <w:r w:rsidRPr="00D03431">
        <w:rPr>
          <w:sz w:val="14"/>
        </w:rPr>
        <w:t xml:space="preserve"> and racial capitalism to expose how they structure US society and politics.</w:t>
      </w:r>
    </w:p>
    <w:p w14:paraId="37F58015" w14:textId="77777777" w:rsidR="00E14EDA" w:rsidRPr="00E14EDA" w:rsidRDefault="00E14EDA" w:rsidP="00D03431">
      <w:pPr>
        <w:rPr>
          <w:sz w:val="16"/>
        </w:rPr>
      </w:pPr>
      <w:r w:rsidRPr="00D03431">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E14EDA">
        <w:rPr>
          <w:sz w:val="16"/>
        </w:rPr>
        <w:t xml:space="preserve">United States, </w:t>
      </w:r>
      <w:proofErr w:type="spellStart"/>
      <w:r w:rsidRPr="00E14EDA">
        <w:rPr>
          <w:b/>
          <w:highlight w:val="green"/>
          <w:u w:val="single"/>
        </w:rPr>
        <w:t>settlerism</w:t>
      </w:r>
      <w:proofErr w:type="spellEnd"/>
      <w:r w:rsidRPr="00E14EDA">
        <w:rPr>
          <w:b/>
          <w:highlight w:val="green"/>
          <w:u w:val="single"/>
        </w:rPr>
        <w:t xml:space="preserve"> includes </w:t>
      </w:r>
      <w:r w:rsidRPr="0048677F">
        <w:rPr>
          <w:sz w:val="14"/>
        </w:rPr>
        <w:t>the</w:t>
      </w:r>
      <w:r w:rsidRPr="0048677F">
        <w:rPr>
          <w:b/>
          <w:sz w:val="14"/>
          <w:highlight w:val="green"/>
          <w:u w:val="single"/>
        </w:rPr>
        <w:t xml:space="preserve"> </w:t>
      </w:r>
      <w:r w:rsidRPr="00E14EDA">
        <w:rPr>
          <w:b/>
          <w:highlight w:val="green"/>
          <w:u w:val="single"/>
        </w:rPr>
        <w:t xml:space="preserve">violent dispossession </w:t>
      </w:r>
      <w:r w:rsidRPr="0048677F">
        <w:rPr>
          <w:sz w:val="16"/>
        </w:rPr>
        <w:t xml:space="preserve">of Indigenous peoples along with the introduction of </w:t>
      </w:r>
      <w:r w:rsidRPr="0048677F">
        <w:rPr>
          <w:sz w:val="14"/>
        </w:rPr>
        <w:t>enslavement and other forms of labor systems that quite literally created the nation's wealth</w:t>
      </w:r>
      <w:r w:rsidRPr="0048677F">
        <w:rPr>
          <w:b/>
          <w:sz w:val="14"/>
          <w:u w:val="single"/>
        </w:rPr>
        <w:t xml:space="preserve"> </w:t>
      </w:r>
      <w:r w:rsidRPr="00845748">
        <w:rPr>
          <w:sz w:val="14"/>
        </w:rPr>
        <w:t xml:space="preserve">and are </w:t>
      </w:r>
      <w:r w:rsidRPr="00E14EDA">
        <w:rPr>
          <w:b/>
          <w:highlight w:val="green"/>
          <w:u w:val="single"/>
        </w:rPr>
        <w:t>instrumental in</w:t>
      </w:r>
      <w:r w:rsidRPr="00E14EDA">
        <w:rPr>
          <w:b/>
          <w:u w:val="single"/>
        </w:rPr>
        <w:t xml:space="preserve"> </w:t>
      </w:r>
      <w:r w:rsidRPr="00EE4BCE">
        <w:rPr>
          <w:sz w:val="14"/>
        </w:rPr>
        <w:t>understanding ho</w:t>
      </w:r>
      <w:r w:rsidRPr="00E14EDA">
        <w:rPr>
          <w:sz w:val="14"/>
        </w:rPr>
        <w:t>w the</w:t>
      </w:r>
      <w:r w:rsidRPr="00E14EDA">
        <w:rPr>
          <w:b/>
          <w:sz w:val="14"/>
          <w:highlight w:val="green"/>
          <w:u w:val="single"/>
        </w:rPr>
        <w:t xml:space="preserve"> </w:t>
      </w:r>
      <w:r w:rsidRPr="00E14EDA">
        <w:rPr>
          <w:b/>
          <w:highlight w:val="green"/>
          <w:u w:val="single"/>
        </w:rPr>
        <w:t xml:space="preserve">United States </w:t>
      </w:r>
      <w:r w:rsidRPr="00E14EDA">
        <w:rPr>
          <w:sz w:val="16"/>
        </w:rPr>
        <w:t>became a</w:t>
      </w:r>
      <w:r w:rsidRPr="00E14EDA">
        <w:rPr>
          <w:b/>
          <w:highlight w:val="green"/>
          <w:u w:val="single"/>
        </w:rPr>
        <w:t xml:space="preserve"> global hegemon</w:t>
      </w:r>
      <w:r w:rsidRPr="00E14EDA">
        <w:rPr>
          <w:sz w:val="16"/>
        </w:rPr>
        <w:t xml:space="preserve"> (Adas 2001; Curley and Smith 2020; ; Smallwood 2018).</w:t>
      </w:r>
    </w:p>
    <w:p w14:paraId="603F7041" w14:textId="77777777" w:rsidR="00E14EDA" w:rsidRPr="00E14EDA" w:rsidRDefault="00E14EDA" w:rsidP="00E14EDA">
      <w:pPr>
        <w:rPr>
          <w:b/>
          <w:u w:val="single"/>
        </w:rPr>
      </w:pPr>
      <w:r w:rsidRPr="00E14EDA">
        <w:rPr>
          <w:b/>
          <w:u w:val="single"/>
        </w:rPr>
        <w:t xml:space="preserve">Because </w:t>
      </w:r>
      <w:r w:rsidRPr="00E14EDA">
        <w:rPr>
          <w:b/>
          <w:highlight w:val="green"/>
          <w:u w:val="single"/>
        </w:rPr>
        <w:t>settler colonialism</w:t>
      </w:r>
      <w:r w:rsidRPr="00E14EDA">
        <w:rPr>
          <w:b/>
          <w:u w:val="single"/>
        </w:rPr>
        <w:t xml:space="preserve"> </w:t>
      </w:r>
      <w:r w:rsidRPr="0048677F">
        <w:rPr>
          <w:sz w:val="14"/>
        </w:rPr>
        <w:t>operates through a logic of elimination and is an ongoing process that continuously seeks to eliminate Indigenous peoples to secure land for settlers (Badarin, 2021), it</w:t>
      </w:r>
      <w:r w:rsidRPr="0048677F">
        <w:rPr>
          <w:b/>
          <w:sz w:val="14"/>
          <w:u w:val="single"/>
        </w:rPr>
        <w:t xml:space="preserve"> </w:t>
      </w:r>
      <w:r w:rsidRPr="00E14EDA">
        <w:rPr>
          <w:b/>
          <w:highlight w:val="green"/>
          <w:u w:val="single"/>
        </w:rPr>
        <w:t>operates through land theft</w:t>
      </w:r>
      <w:r w:rsidRPr="00E14EDA">
        <w:rPr>
          <w:sz w:val="16"/>
        </w:rPr>
        <w:t xml:space="preserve"> (Nichols, 2018</w:t>
      </w:r>
      <w:r w:rsidRPr="00E14EDA">
        <w:rPr>
          <w:sz w:val="16"/>
          <w:highlight w:val="green"/>
        </w:rPr>
        <w:t xml:space="preserve">), </w:t>
      </w:r>
      <w:r w:rsidRPr="00E14EDA">
        <w:rPr>
          <w:b/>
          <w:highlight w:val="green"/>
          <w:u w:val="single"/>
        </w:rPr>
        <w:t>violence, and</w:t>
      </w:r>
      <w:r w:rsidRPr="00E14EDA">
        <w:rPr>
          <w:b/>
          <w:u w:val="single"/>
        </w:rPr>
        <w:t xml:space="preserve"> </w:t>
      </w:r>
      <w:r w:rsidRPr="00E14EDA">
        <w:rPr>
          <w:sz w:val="16"/>
        </w:rPr>
        <w:t xml:space="preserve">a set of </w:t>
      </w:r>
      <w:r w:rsidRPr="00E14EDA">
        <w:rPr>
          <w:b/>
          <w:highlight w:val="green"/>
          <w:u w:val="single"/>
        </w:rPr>
        <w:t>policies that</w:t>
      </w:r>
      <w:r w:rsidRPr="00E14EDA">
        <w:rPr>
          <w:b/>
          <w:u w:val="single"/>
        </w:rPr>
        <w:t xml:space="preserve"> </w:t>
      </w:r>
      <w:r w:rsidRPr="00E14EDA">
        <w:rPr>
          <w:sz w:val="16"/>
        </w:rPr>
        <w:t>come to</w:t>
      </w:r>
      <w:r w:rsidRPr="00E14EDA">
        <w:rPr>
          <w:b/>
          <w:u w:val="single"/>
        </w:rPr>
        <w:t xml:space="preserve"> </w:t>
      </w:r>
      <w:r w:rsidRPr="00E14EDA">
        <w:rPr>
          <w:b/>
          <w:highlight w:val="green"/>
          <w:u w:val="single"/>
        </w:rPr>
        <w:t>deny</w:t>
      </w:r>
      <w:r w:rsidRPr="00E14EDA">
        <w:rPr>
          <w:b/>
          <w:u w:val="single"/>
        </w:rPr>
        <w:t xml:space="preserve"> </w:t>
      </w:r>
      <w:r w:rsidRPr="00E14EDA">
        <w:rPr>
          <w:sz w:val="16"/>
        </w:rPr>
        <w:t>the very context of contemporary</w:t>
      </w:r>
      <w:r w:rsidRPr="00E14EDA">
        <w:rPr>
          <w:b/>
          <w:u w:val="single"/>
        </w:rPr>
        <w:t xml:space="preserve"> </w:t>
      </w:r>
      <w:r w:rsidRPr="00E14EDA">
        <w:rPr>
          <w:b/>
          <w:highlight w:val="green"/>
          <w:u w:val="single"/>
        </w:rPr>
        <w:t>Indigeneity</w:t>
      </w:r>
      <w:r w:rsidRPr="00E14EDA">
        <w:rPr>
          <w:sz w:val="16"/>
        </w:rPr>
        <w:t xml:space="preserve"> (Inwood and Bonds, </w:t>
      </w:r>
      <w:r w:rsidRPr="00D03431">
        <w:rPr>
          <w:sz w:val="16"/>
        </w:rPr>
        <w:t>2017). This also introduces into the broader political economy a set of</w:t>
      </w:r>
      <w:r w:rsidRPr="00D03431">
        <w:rPr>
          <w:b/>
          <w:sz w:val="16"/>
          <w:u w:val="single"/>
        </w:rPr>
        <w:t xml:space="preserve"> </w:t>
      </w:r>
      <w:r w:rsidRPr="00E14EDA">
        <w:rPr>
          <w:b/>
          <w:highlight w:val="green"/>
          <w:u w:val="single"/>
        </w:rPr>
        <w:t>structuring relations</w:t>
      </w:r>
      <w:r w:rsidRPr="00E14EDA">
        <w:rPr>
          <w:b/>
          <w:u w:val="single"/>
        </w:rPr>
        <w:t xml:space="preserve">, </w:t>
      </w:r>
      <w:r w:rsidRPr="00E14EDA">
        <w:rPr>
          <w:b/>
          <w:highlight w:val="green"/>
          <w:u w:val="single"/>
        </w:rPr>
        <w:t xml:space="preserve">including </w:t>
      </w:r>
      <w:r w:rsidRPr="00D03431">
        <w:rPr>
          <w:sz w:val="16"/>
        </w:rPr>
        <w:t>ideas about private property and labor and</w:t>
      </w:r>
      <w:r w:rsidRPr="00D03431">
        <w:rPr>
          <w:b/>
          <w:sz w:val="16"/>
          <w:highlight w:val="green"/>
          <w:u w:val="single"/>
        </w:rPr>
        <w:t xml:space="preserve"> </w:t>
      </w:r>
      <w:r w:rsidRPr="00E14EDA">
        <w:rPr>
          <w:b/>
          <w:highlight w:val="green"/>
          <w:u w:val="single"/>
        </w:rPr>
        <w:t>how labor is racialized and gendered</w:t>
      </w:r>
      <w:r w:rsidRPr="0048677F">
        <w:rPr>
          <w:sz w:val="16"/>
        </w:rPr>
        <w:t xml:space="preserve"> in specific ways</w:t>
      </w:r>
      <w:r w:rsidRPr="0048677F">
        <w:rPr>
          <w:b/>
          <w:sz w:val="16"/>
          <w:u w:val="single"/>
        </w:rPr>
        <w:t xml:space="preserve"> </w:t>
      </w:r>
      <w:r w:rsidRPr="00D03431">
        <w:rPr>
          <w:sz w:val="16"/>
        </w:rPr>
        <w:t>that</w:t>
      </w:r>
      <w:r w:rsidRPr="00D03431">
        <w:rPr>
          <w:b/>
          <w:sz w:val="16"/>
          <w:highlight w:val="green"/>
          <w:u w:val="single"/>
        </w:rPr>
        <w:t xml:space="preserve"> </w:t>
      </w:r>
      <w:r w:rsidRPr="00E14EDA">
        <w:rPr>
          <w:b/>
          <w:highlight w:val="green"/>
          <w:u w:val="single"/>
        </w:rPr>
        <w:t>facilitate exploitation</w:t>
      </w:r>
      <w:r w:rsidRPr="00E14EDA">
        <w:rPr>
          <w:sz w:val="16"/>
        </w:rPr>
        <w:t xml:space="preserve"> (Melamed, 2015). </w:t>
      </w:r>
      <w:r w:rsidRPr="00E14EDA">
        <w:rPr>
          <w:b/>
          <w:highlight w:val="green"/>
          <w:u w:val="single"/>
        </w:rPr>
        <w:t>Settler colonialism and racial capital</w:t>
      </w:r>
      <w:r w:rsidRPr="00E14EDA">
        <w:rPr>
          <w:sz w:val="16"/>
        </w:rPr>
        <w:t xml:space="preserve"> fit hand in glove in that they </w:t>
      </w:r>
      <w:r w:rsidRPr="00E14EDA">
        <w:rPr>
          <w:b/>
          <w:highlight w:val="green"/>
          <w:u w:val="single"/>
        </w:rPr>
        <w:t>emerge concurrently and depend on racial hierarchies to extract profit</w:t>
      </w:r>
      <w:r w:rsidRPr="00E14EDA">
        <w:rPr>
          <w:sz w:val="16"/>
        </w:rPr>
        <w:t xml:space="preserve"> (Robinson, 1983). </w:t>
      </w:r>
      <w:r w:rsidRPr="00E14EDA">
        <w:rPr>
          <w:b/>
          <w:highlight w:val="green"/>
          <w:u w:val="single"/>
        </w:rPr>
        <w:t>The US political economy</w:t>
      </w:r>
      <w:r w:rsidRPr="00E14EDA">
        <w:rPr>
          <w:sz w:val="16"/>
        </w:rPr>
        <w:t xml:space="preserve"> is not a race-neutral economic system but one that </w:t>
      </w:r>
      <w:r w:rsidRPr="00E14EDA">
        <w:rPr>
          <w:b/>
          <w:u w:val="single"/>
        </w:rPr>
        <w:t>thrives on the oppression of racialized groups</w:t>
      </w:r>
      <w:r w:rsidRPr="00E14EDA">
        <w:rPr>
          <w:b/>
          <w:highlight w:val="green"/>
          <w:u w:val="single"/>
        </w:rPr>
        <w:t>, configures power and praxis</w:t>
      </w:r>
      <w:r w:rsidRPr="00E14EDA">
        <w:rPr>
          <w:b/>
          <w:u w:val="single"/>
        </w:rPr>
        <w:t xml:space="preserve"> in the political economy </w:t>
      </w:r>
      <w:r w:rsidRPr="00E14EDA">
        <w:rPr>
          <w:b/>
          <w:highlight w:val="green"/>
          <w:u w:val="single"/>
        </w:rPr>
        <w:t xml:space="preserve">along racial lines, </w:t>
      </w:r>
      <w:r w:rsidRPr="00D03431">
        <w:rPr>
          <w:sz w:val="16"/>
        </w:rPr>
        <w:t>and continuously remakes and reworks the geographies</w:t>
      </w:r>
      <w:r w:rsidRPr="00D03431">
        <w:rPr>
          <w:b/>
          <w:sz w:val="16"/>
          <w:u w:val="single"/>
        </w:rPr>
        <w:t xml:space="preserve"> </w:t>
      </w:r>
      <w:r w:rsidRPr="00E14EDA">
        <w:rPr>
          <w:b/>
          <w:u w:val="single"/>
        </w:rPr>
        <w:t xml:space="preserve">of the United States </w:t>
      </w:r>
      <w:r w:rsidRPr="00E14EDA">
        <w:rPr>
          <w:b/>
          <w:highlight w:val="green"/>
          <w:u w:val="single"/>
        </w:rPr>
        <w:t xml:space="preserve">to enhance </w:t>
      </w:r>
      <w:r w:rsidRPr="00E14EDA">
        <w:rPr>
          <w:b/>
          <w:u w:val="single"/>
        </w:rPr>
        <w:t>the power and profit of</w:t>
      </w:r>
      <w:r w:rsidRPr="00E14EDA">
        <w:rPr>
          <w:b/>
          <w:highlight w:val="green"/>
          <w:u w:val="single"/>
        </w:rPr>
        <w:t xml:space="preserve"> capital.</w:t>
      </w:r>
    </w:p>
    <w:p w14:paraId="7CC26A84" w14:textId="77777777" w:rsidR="00E14EDA" w:rsidRPr="001675AD" w:rsidRDefault="00E14EDA" w:rsidP="001675AD">
      <w:pPr>
        <w:rPr>
          <w:sz w:val="10"/>
        </w:rPr>
      </w:pPr>
      <w:r w:rsidRPr="00E14EDA">
        <w:rPr>
          <w:sz w:val="16"/>
        </w:rPr>
        <w:t xml:space="preserve">For this paper's argument, I want to concentrate on a specific aspect of </w:t>
      </w:r>
      <w:proofErr w:type="spellStart"/>
      <w:r w:rsidRPr="00E14EDA">
        <w:rPr>
          <w:sz w:val="16"/>
        </w:rPr>
        <w:t>settlerism</w:t>
      </w:r>
      <w:proofErr w:type="spellEnd"/>
      <w:r w:rsidRPr="00E14EDA">
        <w:rPr>
          <w:sz w:val="16"/>
        </w:rPr>
        <w:t xml:space="preserve"> and racial capitalism that helps place Trump's call for revenge into a much more prolonged and sustained geography. </w:t>
      </w:r>
      <w:r w:rsidRPr="00EE4BCE">
        <w:rPr>
          <w:sz w:val="14"/>
        </w:rPr>
        <w:t xml:space="preserve">Settler societies are violent societies </w:t>
      </w:r>
      <w:r w:rsidRPr="00D03431">
        <w:rPr>
          <w:sz w:val="16"/>
        </w:rPr>
        <w:t>(Veracini, 2008). From their</w:t>
      </w:r>
      <w:r w:rsidRPr="00E14EDA">
        <w:rPr>
          <w:sz w:val="16"/>
        </w:rPr>
        <w:t xml:space="preserve"> founding moments, </w:t>
      </w:r>
      <w:proofErr w:type="spellStart"/>
      <w:r w:rsidRPr="00E14EDA">
        <w:rPr>
          <w:b/>
          <w:highlight w:val="green"/>
          <w:u w:val="single"/>
        </w:rPr>
        <w:t>settlerism</w:t>
      </w:r>
      <w:proofErr w:type="spellEnd"/>
      <w:r w:rsidRPr="00E14EDA">
        <w:rPr>
          <w:b/>
          <w:highlight w:val="green"/>
          <w:u w:val="single"/>
        </w:rPr>
        <w:t xml:space="preserve"> </w:t>
      </w:r>
      <w:r w:rsidRPr="00EE4BCE">
        <w:rPr>
          <w:sz w:val="14"/>
        </w:rPr>
        <w:t>introduces an almost “pathological” (ibid) mindset</w:t>
      </w:r>
      <w:r w:rsidRPr="00EE4BCE">
        <w:rPr>
          <w:b/>
          <w:sz w:val="14"/>
          <w:highlight w:val="green"/>
          <w:u w:val="single"/>
        </w:rPr>
        <w:t xml:space="preserve"> </w:t>
      </w:r>
      <w:r w:rsidRPr="00EE4BCE">
        <w:rPr>
          <w:b/>
          <w:highlight w:val="green"/>
          <w:u w:val="single"/>
        </w:rPr>
        <w:t>focused on securi</w:t>
      </w:r>
      <w:r w:rsidRPr="00E14EDA">
        <w:rPr>
          <w:b/>
          <w:highlight w:val="green"/>
          <w:u w:val="single"/>
        </w:rPr>
        <w:t>ng</w:t>
      </w:r>
      <w:r w:rsidRPr="00E14EDA">
        <w:rPr>
          <w:b/>
          <w:u w:val="single"/>
        </w:rPr>
        <w:t xml:space="preserve"> the </w:t>
      </w:r>
      <w:r w:rsidRPr="00E14EDA">
        <w:rPr>
          <w:b/>
          <w:highlight w:val="green"/>
          <w:u w:val="single"/>
        </w:rPr>
        <w:t>land and eliminating threats</w:t>
      </w:r>
      <w:r w:rsidRPr="00E14EDA">
        <w:rPr>
          <w:b/>
          <w:u w:val="single"/>
        </w:rPr>
        <w:t xml:space="preserve"> to the social and political order</w:t>
      </w:r>
      <w:r w:rsidRPr="00E14EDA">
        <w:rPr>
          <w:sz w:val="16"/>
        </w:rPr>
        <w:t xml:space="preserve">, which might call into question the claims that settlers make to the </w:t>
      </w:r>
      <w:r w:rsidRPr="00E14EDA">
        <w:rPr>
          <w:b/>
          <w:u w:val="single"/>
        </w:rPr>
        <w:t>land and resources</w:t>
      </w:r>
      <w:r w:rsidRPr="00E14EDA">
        <w:rPr>
          <w:sz w:val="16"/>
        </w:rPr>
        <w:t xml:space="preserve">. </w:t>
      </w:r>
      <w:r w:rsidRPr="00E14EDA">
        <w:rPr>
          <w:b/>
          <w:highlight w:val="green"/>
          <w:u w:val="single"/>
        </w:rPr>
        <w:t xml:space="preserve">This </w:t>
      </w:r>
      <w:r w:rsidRPr="00EE4BCE">
        <w:rPr>
          <w:sz w:val="14"/>
        </w:rPr>
        <w:t>logic</w:t>
      </w:r>
      <w:r w:rsidRPr="00EE4BCE">
        <w:rPr>
          <w:b/>
          <w:sz w:val="14"/>
          <w:highlight w:val="green"/>
          <w:u w:val="single"/>
        </w:rPr>
        <w:t xml:space="preserve"> </w:t>
      </w:r>
      <w:r w:rsidRPr="00E14EDA">
        <w:rPr>
          <w:b/>
          <w:highlight w:val="green"/>
          <w:u w:val="single"/>
        </w:rPr>
        <w:t>creates</w:t>
      </w:r>
      <w:r w:rsidRPr="00E14EDA">
        <w:rPr>
          <w:sz w:val="16"/>
        </w:rPr>
        <w:t xml:space="preserve"> specific political and economic realities, including </w:t>
      </w:r>
      <w:r w:rsidRPr="00E14EDA">
        <w:rPr>
          <w:b/>
          <w:highlight w:val="green"/>
          <w:u w:val="single"/>
        </w:rPr>
        <w:t>violent responses to perceived threats</w:t>
      </w:r>
      <w:r w:rsidRPr="00E14EDA">
        <w:rPr>
          <w:b/>
          <w:u w:val="single"/>
        </w:rPr>
        <w:t>.</w:t>
      </w:r>
      <w:r w:rsidRPr="001675AD">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1675AD">
        <w:rPr>
          <w:sz w:val="10"/>
        </w:rPr>
        <w:t>Buntman</w:t>
      </w:r>
      <w:proofErr w:type="spellEnd"/>
      <w:r w:rsidRPr="001675AD">
        <w:rPr>
          <w:sz w:val="10"/>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1675AD">
        <w:rPr>
          <w:sz w:val="10"/>
        </w:rPr>
        <w:t>Sculos</w:t>
      </w:r>
      <w:proofErr w:type="spellEnd"/>
      <w:r w:rsidRPr="001675AD">
        <w:rPr>
          <w:sz w:val="10"/>
        </w:rPr>
        <w:t>, 2016). Geographer Anne Bonds, in her work, argues that taken as a whole, these relationships create what she calls “possessive geographies,” a term that describes how ownership, entitlement, gender relations, and belonging are claimed by white Americans (Bonds 2020).</w:t>
      </w:r>
    </w:p>
    <w:p w14:paraId="497D424A" w14:textId="77777777" w:rsidR="00E14EDA" w:rsidRPr="001675AD" w:rsidRDefault="00E14EDA" w:rsidP="001675AD">
      <w:pPr>
        <w:rPr>
          <w:sz w:val="10"/>
        </w:rPr>
      </w:pPr>
      <w:r w:rsidRPr="001675AD">
        <w:rPr>
          <w:sz w:val="10"/>
        </w:rPr>
        <w:t xml:space="preserve">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1675AD">
        <w:rPr>
          <w:sz w:val="10"/>
        </w:rPr>
        <w:t>it</w:t>
      </w:r>
      <w:proofErr w:type="gramEnd"/>
      <w:r w:rsidRPr="001675AD">
        <w:rPr>
          <w:sz w:val="10"/>
        </w:rPr>
        <w:t xml:space="preserve"> was also about punishing Black people and white abolitionists for seeking a more expansive democracy and for asserting their constitutional rights.</w:t>
      </w:r>
    </w:p>
    <w:p w14:paraId="6564DFEE" w14:textId="77777777" w:rsidR="00E14EDA" w:rsidRPr="001675AD" w:rsidRDefault="00E14EDA" w:rsidP="001675AD">
      <w:pPr>
        <w:rPr>
          <w:sz w:val="10"/>
        </w:rPr>
      </w:pPr>
      <w:r w:rsidRPr="001675AD">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69EF9F80" w14:textId="77777777" w:rsidR="00E14EDA" w:rsidRPr="001675AD" w:rsidRDefault="00E14EDA" w:rsidP="001675AD">
      <w:pPr>
        <w:rPr>
          <w:sz w:val="12"/>
        </w:rPr>
      </w:pPr>
      <w:r w:rsidRPr="001675AD">
        <w:rPr>
          <w:sz w:val="10"/>
        </w:rPr>
        <w:t xml:space="preserve">Through Du Bois, I argue that the role of revenge and how it is deployed strategically to advance capitalism is central to understanding how </w:t>
      </w:r>
      <w:r w:rsidRPr="00E7006E">
        <w:rPr>
          <w:rStyle w:val="Emphasis"/>
          <w:sz w:val="22"/>
          <w:szCs w:val="18"/>
          <w:highlight w:val="green"/>
        </w:rPr>
        <w:t>racial capitalism operates with</w:t>
      </w:r>
      <w:r w:rsidRPr="00E7006E">
        <w:rPr>
          <w:sz w:val="16"/>
        </w:rPr>
        <w:t>in</w:t>
      </w:r>
      <w:r w:rsidRPr="001675AD">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1675AD">
        <w:rPr>
          <w:b/>
          <w:sz w:val="10"/>
          <w:u w:val="single"/>
        </w:rPr>
        <w:t xml:space="preserve"> </w:t>
      </w:r>
      <w:r w:rsidRPr="00EE4BCE">
        <w:rPr>
          <w:b/>
          <w:highlight w:val="green"/>
          <w:u w:val="single"/>
        </w:rPr>
        <w:t>the transformation of people into commodities</w:t>
      </w:r>
      <w:r w:rsidRPr="00E14EDA">
        <w:rPr>
          <w:b/>
          <w:u w:val="single"/>
        </w:rPr>
        <w:t xml:space="preserve"> through the slave </w:t>
      </w:r>
      <w:r w:rsidRPr="00EE4BCE">
        <w:rPr>
          <w:sz w:val="14"/>
        </w:rPr>
        <w:t xml:space="preserve">trade “rely on an excessive surplus of cruelty and abuse,” but it creates a range of structuring political, economic, and cultural relations that aim to “break down” </w:t>
      </w:r>
      <w:r w:rsidRPr="00E14EDA">
        <w:rPr>
          <w:b/>
          <w:highlight w:val="green"/>
          <w:u w:val="single"/>
        </w:rPr>
        <w:t>and punish anyone or anything that stands in the way of capital accumulation</w:t>
      </w:r>
      <w:r w:rsidRPr="00E14EDA">
        <w:rPr>
          <w:b/>
          <w:u w:val="single"/>
        </w:rPr>
        <w:t>.</w:t>
      </w:r>
      <w:r w:rsidRPr="00E14EDA">
        <w:rPr>
          <w:sz w:val="16"/>
        </w:rPr>
        <w:t xml:space="preserve"> As </w:t>
      </w:r>
      <w:r w:rsidRPr="001675AD">
        <w:rPr>
          <w:sz w:val="12"/>
        </w:rPr>
        <w:t>he writes,</w:t>
      </w:r>
    </w:p>
    <w:p w14:paraId="28C6DCE0" w14:textId="77777777" w:rsidR="00E14EDA" w:rsidRPr="001675AD" w:rsidRDefault="00E14EDA" w:rsidP="001675AD">
      <w:pPr>
        <w:rPr>
          <w:sz w:val="12"/>
        </w:rPr>
      </w:pPr>
      <w:r w:rsidRPr="001675AD">
        <w:rPr>
          <w:sz w:val="12"/>
        </w:rPr>
        <w:t>Vengeance is reflected in capitalism's beginning and its end, and it flows through and deepens the channels of white supremacy, cis/heteropatriarchy, settler colonialism, and other systems of oppression (Haiven, 2020, p. 231).</w:t>
      </w:r>
    </w:p>
    <w:p w14:paraId="70143C03" w14:textId="77777777" w:rsidR="00E14EDA" w:rsidRPr="001675AD" w:rsidRDefault="00E14EDA" w:rsidP="001675AD">
      <w:pPr>
        <w:rPr>
          <w:sz w:val="12"/>
        </w:rPr>
      </w:pPr>
      <w:r w:rsidRPr="001675AD">
        <w:rPr>
          <w:sz w:val="12"/>
        </w:rPr>
        <w:t xml:space="preserve">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1675AD">
        <w:rPr>
          <w:sz w:val="12"/>
        </w:rPr>
        <w:t>Gökariksel</w:t>
      </w:r>
      <w:proofErr w:type="spellEnd"/>
      <w:r w:rsidRPr="001675AD">
        <w:rPr>
          <w:sz w:val="12"/>
        </w:rPr>
        <w:t xml:space="preserve">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w:t>
      </w:r>
    </w:p>
    <w:p w14:paraId="534F3999" w14:textId="77777777" w:rsidR="00E14EDA" w:rsidRPr="001675AD" w:rsidRDefault="00E14EDA" w:rsidP="001675AD">
      <w:pPr>
        <w:rPr>
          <w:sz w:val="12"/>
        </w:rPr>
      </w:pPr>
      <w:r w:rsidRPr="001675AD">
        <w:rPr>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bookmarkEnd w:id="1"/>
    <w:p w14:paraId="21617BD3" w14:textId="77777777" w:rsidR="00E14EDA" w:rsidRPr="00E14EDA" w:rsidRDefault="00E14EDA" w:rsidP="00E14EDA">
      <w:pPr>
        <w:rPr>
          <w:sz w:val="16"/>
        </w:rPr>
      </w:pPr>
    </w:p>
    <w:p w14:paraId="33D80DF1" w14:textId="6EAE9EFE" w:rsidR="00E14EDA" w:rsidRPr="00E14EDA" w:rsidRDefault="00E14EDA" w:rsidP="00E14EDA">
      <w:pPr>
        <w:keepNext/>
        <w:keepLines/>
        <w:spacing w:before="40" w:after="0"/>
        <w:outlineLvl w:val="3"/>
        <w:rPr>
          <w:rFonts w:eastAsiaTheme="majorEastAsia" w:cstheme="majorBidi"/>
          <w:b/>
          <w:iCs/>
          <w:sz w:val="32"/>
        </w:rPr>
      </w:pPr>
      <w:bookmarkStart w:id="3" w:name="_Hlk210753995"/>
      <w:r w:rsidRPr="00E14EDA">
        <w:rPr>
          <w:rFonts w:eastAsiaTheme="majorEastAsia" w:cstheme="majorBidi"/>
          <w:b/>
          <w:iCs/>
          <w:sz w:val="32"/>
        </w:rPr>
        <w:t xml:space="preserve">Link—Labor Law is constructed via coloniality and is centered via the epistemic subject of the white male worker. This naturalizes sexual-racial divisions of labor through the law. </w:t>
      </w:r>
      <w:r w:rsidR="00235318">
        <w:rPr>
          <w:rFonts w:eastAsiaTheme="majorEastAsia" w:cstheme="majorBidi"/>
          <w:b/>
          <w:iCs/>
          <w:sz w:val="32"/>
        </w:rPr>
        <w:t>Extension of labor law will perpetuate systems of oppression</w:t>
      </w:r>
      <w:r w:rsidR="00D03EBC">
        <w:rPr>
          <w:rFonts w:eastAsiaTheme="majorEastAsia" w:cstheme="majorBidi"/>
          <w:b/>
          <w:iCs/>
          <w:sz w:val="32"/>
        </w:rPr>
        <w:t>.</w:t>
      </w:r>
    </w:p>
    <w:p w14:paraId="029BAA8D" w14:textId="77777777" w:rsidR="00E14EDA" w:rsidRPr="00E14EDA" w:rsidRDefault="00E14EDA" w:rsidP="00E14EDA">
      <w:pPr>
        <w:rPr>
          <w:b/>
          <w:bCs/>
          <w:sz w:val="26"/>
        </w:rPr>
      </w:pPr>
      <w:r w:rsidRPr="00E14EDA">
        <w:rPr>
          <w:b/>
          <w:bCs/>
          <w:sz w:val="26"/>
          <w:highlight w:val="green"/>
        </w:rPr>
        <w:t>Pereira ‘22</w:t>
      </w:r>
    </w:p>
    <w:p w14:paraId="28EA8817" w14:textId="77777777" w:rsidR="00E14EDA" w:rsidRPr="00E14EDA" w:rsidRDefault="00E14EDA" w:rsidP="00E14EDA">
      <w:pPr>
        <w:rPr>
          <w:sz w:val="20"/>
          <w:szCs w:val="10"/>
        </w:rPr>
      </w:pPr>
      <w:r w:rsidRPr="00E14EDA">
        <w:rPr>
          <w:sz w:val="20"/>
          <w:szCs w:val="10"/>
        </w:rPr>
        <w:t xml:space="preserve">Flavia Souza Maximo Pereira - Professor of </w:t>
      </w:r>
      <w:proofErr w:type="spellStart"/>
      <w:r w:rsidRPr="00E14EDA">
        <w:rPr>
          <w:sz w:val="20"/>
          <w:szCs w:val="10"/>
        </w:rPr>
        <w:t>Labour</w:t>
      </w:r>
      <w:proofErr w:type="spellEnd"/>
      <w:r w:rsidRPr="00E14EDA">
        <w:rPr>
          <w:sz w:val="20"/>
          <w:szCs w:val="10"/>
        </w:rPr>
        <w:t xml:space="preserve"> Law and Social Security Law at </w:t>
      </w:r>
      <w:proofErr w:type="spellStart"/>
      <w:r w:rsidRPr="00E14EDA">
        <w:rPr>
          <w:sz w:val="20"/>
          <w:szCs w:val="10"/>
        </w:rPr>
        <w:t>Universidade</w:t>
      </w:r>
      <w:proofErr w:type="spellEnd"/>
      <w:r w:rsidRPr="00E14EDA">
        <w:rPr>
          <w:sz w:val="20"/>
          <w:szCs w:val="10"/>
        </w:rPr>
        <w:t xml:space="preserve"> Federal de Ouro Preto, Brazil</w:t>
      </w:r>
    </w:p>
    <w:p w14:paraId="48739BEB" w14:textId="77777777" w:rsidR="00E14EDA" w:rsidRPr="00E14EDA" w:rsidRDefault="00E14EDA" w:rsidP="00E14EDA">
      <w:pPr>
        <w:rPr>
          <w:sz w:val="20"/>
          <w:szCs w:val="20"/>
        </w:rPr>
      </w:pPr>
      <w:r w:rsidRPr="00E14EDA">
        <w:rPr>
          <w:sz w:val="20"/>
          <w:szCs w:val="20"/>
        </w:rPr>
        <w:t>Flavia Souza Maximo Pereira, August 2022, “</w:t>
      </w:r>
      <w:proofErr w:type="spellStart"/>
      <w:r w:rsidRPr="00E14EDA">
        <w:rPr>
          <w:sz w:val="20"/>
          <w:szCs w:val="20"/>
        </w:rPr>
        <w:t>Labour</w:t>
      </w:r>
      <w:proofErr w:type="spellEnd"/>
      <w:r w:rsidRPr="00E14EDA">
        <w:rPr>
          <w:sz w:val="20"/>
          <w:szCs w:val="20"/>
        </w:rPr>
        <w:t xml:space="preserve">, Love and (De)coloniality in the employment relationship,” Groupe </w:t>
      </w:r>
      <w:proofErr w:type="spellStart"/>
      <w:r w:rsidRPr="00E14EDA">
        <w:rPr>
          <w:sz w:val="20"/>
          <w:szCs w:val="20"/>
        </w:rPr>
        <w:t>d’études</w:t>
      </w:r>
      <w:proofErr w:type="spellEnd"/>
      <w:r w:rsidRPr="00E14EDA">
        <w:rPr>
          <w:sz w:val="20"/>
          <w:szCs w:val="20"/>
        </w:rPr>
        <w:t> </w:t>
      </w:r>
      <w:proofErr w:type="spellStart"/>
      <w:r w:rsidRPr="00E14EDA">
        <w:rPr>
          <w:sz w:val="20"/>
          <w:szCs w:val="20"/>
        </w:rPr>
        <w:t>géopolitiques</w:t>
      </w:r>
      <w:proofErr w:type="spellEnd"/>
      <w:r w:rsidRPr="00E14EDA">
        <w:rPr>
          <w:sz w:val="20"/>
          <w:szCs w:val="20"/>
        </w:rPr>
        <w:t xml:space="preserve">, </w:t>
      </w:r>
      <w:hyperlink r:id="rId5" w:history="1">
        <w:r w:rsidRPr="00E14EDA">
          <w:rPr>
            <w:color w:val="467886" w:themeColor="hyperlink"/>
            <w:sz w:val="20"/>
            <w:szCs w:val="20"/>
            <w:u w:val="single"/>
          </w:rPr>
          <w:t>https://geopolitique.eu/en/articles/labour-love-and-decoloniality-in-the-employment-relationship/</w:t>
        </w:r>
      </w:hyperlink>
    </w:p>
    <w:p w14:paraId="163174BE" w14:textId="77777777" w:rsidR="00E14EDA" w:rsidRPr="00E14EDA" w:rsidRDefault="00E14EDA" w:rsidP="00E14EDA">
      <w:pPr>
        <w:rPr>
          <w:sz w:val="20"/>
          <w:szCs w:val="20"/>
        </w:rPr>
      </w:pPr>
      <w:r w:rsidRPr="00E14EDA">
        <w:rPr>
          <w:sz w:val="20"/>
          <w:szCs w:val="20"/>
        </w:rPr>
        <w:t>***edited for language</w:t>
      </w:r>
    </w:p>
    <w:p w14:paraId="025865DC" w14:textId="77777777" w:rsidR="00E14EDA" w:rsidRPr="00E14EDA" w:rsidRDefault="00E14EDA" w:rsidP="00E14EDA">
      <w:pPr>
        <w:rPr>
          <w:sz w:val="2"/>
          <w:szCs w:val="2"/>
        </w:rPr>
      </w:pPr>
      <w:r w:rsidRPr="00E14EDA">
        <w:rPr>
          <w:sz w:val="14"/>
          <w:szCs w:val="14"/>
        </w:rPr>
        <w:t xml:space="preserve">To love </w:t>
      </w:r>
      <w:proofErr w:type="spellStart"/>
      <w:r w:rsidRPr="00E14EDA">
        <w:rPr>
          <w:sz w:val="14"/>
          <w:szCs w:val="14"/>
        </w:rPr>
        <w:t>Labour</w:t>
      </w:r>
      <w:proofErr w:type="spellEnd"/>
      <w:r w:rsidRPr="00E14EDA">
        <w:rPr>
          <w:sz w:val="14"/>
          <w:szCs w:val="14"/>
        </w:rPr>
        <w:t xml:space="preserve"> Law, it is necessary to understand why its epistemic body remains so distant from the reality of the </w:t>
      </w:r>
      <w:proofErr w:type="spellStart"/>
      <w:r w:rsidRPr="00E14EDA">
        <w:rPr>
          <w:sz w:val="14"/>
          <w:szCs w:val="14"/>
        </w:rPr>
        <w:t>labouring</w:t>
      </w:r>
      <w:proofErr w:type="spellEnd"/>
      <w:r w:rsidRPr="00E14EDA">
        <w:rPr>
          <w:sz w:val="14"/>
          <w:szCs w:val="14"/>
        </w:rPr>
        <w:t xml:space="preserve"> body. I need to understand why </w:t>
      </w:r>
      <w:proofErr w:type="spellStart"/>
      <w:r w:rsidRPr="00E14EDA">
        <w:rPr>
          <w:b/>
          <w:iCs/>
          <w:sz w:val="26"/>
          <w:highlight w:val="green"/>
          <w:u w:val="single"/>
        </w:rPr>
        <w:t>Labour</w:t>
      </w:r>
      <w:proofErr w:type="spellEnd"/>
      <w:r w:rsidRPr="00E14EDA">
        <w:rPr>
          <w:b/>
          <w:iCs/>
          <w:sz w:val="26"/>
          <w:highlight w:val="green"/>
          <w:u w:val="single"/>
        </w:rPr>
        <w:t xml:space="preserve"> Law does not reach the brown street vendor, or the black domestic worker who cleans white houses;</w:t>
      </w:r>
      <w:r w:rsidRPr="00E14EDA">
        <w:rPr>
          <w:u w:val="single"/>
        </w:rPr>
        <w:t xml:space="preserve"> </w:t>
      </w:r>
      <w:r w:rsidRPr="00E14EDA">
        <w:rPr>
          <w:sz w:val="14"/>
          <w:szCs w:val="14"/>
        </w:rPr>
        <w:t>why</w:t>
      </w:r>
      <w:r w:rsidRPr="00E14EDA">
        <w:rPr>
          <w:u w:val="single"/>
        </w:rPr>
        <w:t xml:space="preserve"> </w:t>
      </w:r>
      <w:r w:rsidRPr="00E14EDA">
        <w:rPr>
          <w:b/>
          <w:iCs/>
          <w:sz w:val="26"/>
          <w:highlight w:val="green"/>
          <w:u w:val="single"/>
        </w:rPr>
        <w:t>it does not speak the language of the waste picker in the Global South, or the transexual who works as a prostitute.</w:t>
      </w:r>
      <w:r w:rsidRPr="00E14EDA">
        <w:rPr>
          <w:u w:val="single"/>
        </w:rPr>
        <w:t xml:space="preserve"> Most of </w:t>
      </w:r>
      <w:r w:rsidRPr="00E14EDA">
        <w:rPr>
          <w:b/>
          <w:iCs/>
          <w:sz w:val="26"/>
          <w:highlight w:val="green"/>
          <w:u w:val="single"/>
        </w:rPr>
        <w:t>those who feel the deepest exploitations</w:t>
      </w:r>
      <w:r w:rsidRPr="00E14EDA">
        <w:rPr>
          <w:u w:val="single"/>
        </w:rPr>
        <w:t xml:space="preserve"> of work in their bodies have </w:t>
      </w:r>
      <w:r w:rsidRPr="00E14EDA">
        <w:rPr>
          <w:b/>
          <w:iCs/>
          <w:sz w:val="26"/>
          <w:highlight w:val="green"/>
          <w:u w:val="single"/>
        </w:rPr>
        <w:t>never experienced the protection</w:t>
      </w:r>
      <w:r w:rsidRPr="00E14EDA">
        <w:rPr>
          <w:u w:val="single"/>
        </w:rPr>
        <w:t xml:space="preserve"> of </w:t>
      </w:r>
      <w:proofErr w:type="spellStart"/>
      <w:r w:rsidRPr="00E14EDA">
        <w:rPr>
          <w:u w:val="single"/>
        </w:rPr>
        <w:t>Labour</w:t>
      </w:r>
      <w:proofErr w:type="spellEnd"/>
      <w:r w:rsidRPr="00E14EDA">
        <w:rPr>
          <w:u w:val="single"/>
        </w:rPr>
        <w:t xml:space="preserve"> Law. </w:t>
      </w:r>
      <w:r w:rsidRPr="00E14EDA">
        <w:rPr>
          <w:sz w:val="14"/>
          <w:szCs w:val="14"/>
        </w:rPr>
        <w:t>They have never been in an employment relationship.</w:t>
      </w:r>
      <w:r w:rsidRPr="00E14EDA">
        <w:rPr>
          <w:sz w:val="14"/>
          <w:szCs w:val="14"/>
          <w:u w:val="single"/>
        </w:rPr>
        <w:t xml:space="preserve">  </w:t>
      </w:r>
      <w:r w:rsidRPr="00E14EDA">
        <w:rPr>
          <w:u w:val="single"/>
        </w:rPr>
        <w:t xml:space="preserve">In the eyes of the </w:t>
      </w:r>
      <w:proofErr w:type="spellStart"/>
      <w:r w:rsidRPr="00E14EDA">
        <w:rPr>
          <w:u w:val="single"/>
        </w:rPr>
        <w:t>Labour</w:t>
      </w:r>
      <w:proofErr w:type="spellEnd"/>
      <w:r w:rsidRPr="00E14EDA">
        <w:rPr>
          <w:u w:val="single"/>
        </w:rPr>
        <w:t xml:space="preserve"> Law categories all this is ‘non-typical’ work. </w:t>
      </w:r>
      <w:r w:rsidRPr="00E14EDA">
        <w:rPr>
          <w:sz w:val="10"/>
          <w:szCs w:val="10"/>
        </w:rPr>
        <w:t>However, ‘typical’ wage work, regulated under the standard employment relationship, has never expressed, and still does not express, the extent of productive relations, especially in the Global South.</w:t>
      </w:r>
      <w:r w:rsidRPr="00E14EDA">
        <w:rPr>
          <w:sz w:val="18"/>
          <w:szCs w:val="18"/>
        </w:rPr>
        <w:t xml:space="preserve"> </w:t>
      </w:r>
      <w:r w:rsidRPr="00E14EDA">
        <w:rPr>
          <w:sz w:val="10"/>
          <w:szCs w:val="10"/>
        </w:rPr>
        <w:t xml:space="preserve">How to love and to fight for something unknown? How </w:t>
      </w:r>
      <w:proofErr w:type="gramStart"/>
      <w:r w:rsidRPr="00E14EDA">
        <w:rPr>
          <w:sz w:val="10"/>
          <w:szCs w:val="10"/>
        </w:rPr>
        <w:t>to</w:t>
      </w:r>
      <w:proofErr w:type="gramEnd"/>
      <w:r w:rsidRPr="00E14EDA">
        <w:rPr>
          <w:sz w:val="10"/>
          <w:szCs w:val="10"/>
        </w:rPr>
        <w:t xml:space="preserve"> love someone who has no color, no identity, no desire? Is this fracture between </w:t>
      </w:r>
      <w:proofErr w:type="spellStart"/>
      <w:r w:rsidRPr="00E14EDA">
        <w:rPr>
          <w:sz w:val="10"/>
          <w:szCs w:val="10"/>
        </w:rPr>
        <w:t>Labour</w:t>
      </w:r>
      <w:proofErr w:type="spellEnd"/>
      <w:r w:rsidRPr="00E14EDA">
        <w:rPr>
          <w:sz w:val="10"/>
          <w:szCs w:val="10"/>
        </w:rPr>
        <w:t xml:space="preserve"> Law’s epistemology and the experience of workers accidental, or is it a deliberate project? </w:t>
      </w:r>
      <w:proofErr w:type="gramStart"/>
      <w:r w:rsidRPr="00E14EDA">
        <w:rPr>
          <w:sz w:val="10"/>
          <w:szCs w:val="10"/>
        </w:rPr>
        <w:t>Who</w:t>
      </w:r>
      <w:proofErr w:type="gramEnd"/>
      <w:r w:rsidRPr="00E14EDA">
        <w:rPr>
          <w:sz w:val="10"/>
          <w:szCs w:val="10"/>
        </w:rPr>
        <w:t xml:space="preserve"> loves must tell the truth. So, listen to </w:t>
      </w:r>
      <w:r w:rsidRPr="00D03431">
        <w:rPr>
          <w:sz w:val="14"/>
        </w:rPr>
        <w:t>me. There is a legal coloniality in</w:t>
      </w:r>
      <w:r w:rsidRPr="00E14EDA">
        <w:rPr>
          <w:b/>
          <w:iCs/>
          <w:sz w:val="26"/>
          <w:highlight w:val="green"/>
          <w:u w:val="single"/>
        </w:rPr>
        <w:t xml:space="preserve"> </w:t>
      </w:r>
      <w:proofErr w:type="spellStart"/>
      <w:r w:rsidRPr="00E14EDA">
        <w:rPr>
          <w:b/>
          <w:iCs/>
          <w:sz w:val="26"/>
          <w:highlight w:val="green"/>
          <w:u w:val="single"/>
        </w:rPr>
        <w:t>Labour</w:t>
      </w:r>
      <w:proofErr w:type="spellEnd"/>
      <w:r w:rsidRPr="00E14EDA">
        <w:rPr>
          <w:b/>
          <w:iCs/>
          <w:sz w:val="26"/>
          <w:highlight w:val="green"/>
          <w:u w:val="single"/>
        </w:rPr>
        <w:t xml:space="preserve"> Law</w:t>
      </w:r>
      <w:r w:rsidRPr="00E14EDA">
        <w:rPr>
          <w:u w:val="single"/>
        </w:rPr>
        <w:t xml:space="preserve">. </w:t>
      </w:r>
      <w:proofErr w:type="spellStart"/>
      <w:r w:rsidRPr="00E14EDA">
        <w:rPr>
          <w:u w:val="single"/>
        </w:rPr>
        <w:t>Labour</w:t>
      </w:r>
      <w:proofErr w:type="spellEnd"/>
      <w:r w:rsidRPr="00E14EDA">
        <w:rPr>
          <w:u w:val="single"/>
        </w:rPr>
        <w:t xml:space="preserve"> Law is also </w:t>
      </w:r>
      <w:r w:rsidRPr="00E14EDA">
        <w:rPr>
          <w:b/>
          <w:iCs/>
          <w:sz w:val="26"/>
          <w:highlight w:val="green"/>
          <w:u w:val="single"/>
        </w:rPr>
        <w:t xml:space="preserve">centered on the subjection of bodies, </w:t>
      </w:r>
      <w:r w:rsidRPr="002740B3">
        <w:rPr>
          <w:sz w:val="14"/>
        </w:rPr>
        <w:t>under the varnish of legal subordination,</w:t>
      </w:r>
      <w:r w:rsidRPr="002740B3">
        <w:rPr>
          <w:b/>
          <w:iCs/>
          <w:sz w:val="14"/>
          <w:highlight w:val="green"/>
          <w:u w:val="single"/>
        </w:rPr>
        <w:t xml:space="preserve"> </w:t>
      </w:r>
      <w:r w:rsidRPr="00E14EDA">
        <w:rPr>
          <w:b/>
          <w:iCs/>
          <w:sz w:val="26"/>
          <w:highlight w:val="green"/>
          <w:u w:val="single"/>
        </w:rPr>
        <w:t xml:space="preserve">which has always sustained the coloniality of </w:t>
      </w:r>
      <w:r w:rsidRPr="002740B3">
        <w:rPr>
          <w:b/>
          <w:iCs/>
          <w:sz w:val="26"/>
          <w:highlight w:val="green"/>
          <w:u w:val="single"/>
        </w:rPr>
        <w:t>power.</w:t>
      </w:r>
      <w:r w:rsidRPr="00E14EDA">
        <w:rPr>
          <w:u w:val="single"/>
        </w:rPr>
        <w:t xml:space="preserve"> </w:t>
      </w:r>
      <w:r w:rsidRPr="00E14EDA">
        <w:rPr>
          <w:sz w:val="14"/>
          <w:szCs w:val="14"/>
        </w:rPr>
        <w:t xml:space="preserve">Among the central concepts used by decolonial studies, the coloniality </w:t>
      </w:r>
      <w:r w:rsidRPr="00D03431">
        <w:rPr>
          <w:sz w:val="10"/>
          <w:szCs w:val="14"/>
        </w:rPr>
        <w:t xml:space="preserve">of power demonstrates that colonial relations in economy, politics, society, and epistemology did not end with the formal destruction of colonization. </w:t>
      </w:r>
      <w:r w:rsidRPr="00E14EDA">
        <w:rPr>
          <w:u w:val="single"/>
        </w:rPr>
        <w:t xml:space="preserve">Coloniality allows us to understand the continuity of colonial domination forms </w:t>
      </w:r>
      <w:r w:rsidRPr="00D03431">
        <w:rPr>
          <w:sz w:val="10"/>
        </w:rPr>
        <w:t xml:space="preserve">beyond colonization. According to Quijano, modernity was characterized by a world power pattern which controlled various forms of social existence. It was a structural power complex, characterized by domination, exploitation, and conflict in the space of </w:t>
      </w:r>
      <w:proofErr w:type="spellStart"/>
      <w:r w:rsidRPr="00D03431">
        <w:rPr>
          <w:sz w:val="10"/>
        </w:rPr>
        <w:t>labour</w:t>
      </w:r>
      <w:proofErr w:type="spellEnd"/>
      <w:r w:rsidRPr="00D03431">
        <w:rPr>
          <w:sz w:val="10"/>
        </w:rPr>
        <w:t>, of collective authority, of sex and, finally, that of knowledge production. This modern power pattern</w:t>
      </w:r>
      <w:r w:rsidRPr="00D03431">
        <w:rPr>
          <w:b/>
          <w:iCs/>
          <w:sz w:val="26"/>
          <w:u w:val="single"/>
        </w:rPr>
        <w:t xml:space="preserve"> </w:t>
      </w:r>
      <w:r w:rsidRPr="002740B3">
        <w:rPr>
          <w:sz w:val="12"/>
        </w:rPr>
        <w:t xml:space="preserve">imposed, as a way of </w:t>
      </w:r>
      <w:proofErr w:type="spellStart"/>
      <w:r w:rsidRPr="002740B3">
        <w:rPr>
          <w:sz w:val="12"/>
        </w:rPr>
        <w:t>labour</w:t>
      </w:r>
      <w:proofErr w:type="spellEnd"/>
      <w:r w:rsidRPr="002740B3">
        <w:rPr>
          <w:sz w:val="12"/>
        </w:rPr>
        <w:t xml:space="preserve"> control, the racial </w:t>
      </w:r>
      <w:r w:rsidRPr="00D03431">
        <w:rPr>
          <w:sz w:val="14"/>
        </w:rPr>
        <w:t>capitalism system</w:t>
      </w:r>
      <w:r w:rsidRPr="00E14EDA">
        <w:rPr>
          <w:b/>
          <w:iCs/>
          <w:sz w:val="26"/>
          <w:highlight w:val="green"/>
          <w:u w:val="single"/>
        </w:rPr>
        <w:t>, to set a difference between the colonized and the colonizer</w:t>
      </w:r>
      <w:r w:rsidRPr="00D03431">
        <w:rPr>
          <w:b/>
          <w:iCs/>
          <w:sz w:val="26"/>
          <w:u w:val="single"/>
        </w:rPr>
        <w:t>; the Nation–State, as a central form of collective authority; the bourgeois white family, as an institution of sex control; and, finally, the Eurocentrism, as the hegemonic form of knowledge production.</w:t>
      </w:r>
      <w:r w:rsidRPr="00E14EDA">
        <w:rPr>
          <w:u w:val="single"/>
        </w:rPr>
        <w:t xml:space="preserve">  </w:t>
      </w:r>
      <w:r w:rsidRPr="00E14EDA">
        <w:rPr>
          <w:sz w:val="14"/>
          <w:szCs w:val="14"/>
        </w:rPr>
        <w:t>E</w:t>
      </w:r>
      <w:r w:rsidRPr="00E14EDA">
        <w:rPr>
          <w:sz w:val="10"/>
          <w:szCs w:val="10"/>
        </w:rPr>
        <w:t>urocentrism doesn’t refer to all cognitive history throughout Western Europe, but to a specific form of rationality that became worldwide hegemonic and colonized all others and their respective concrete knowledges, both in Europe and the rest of the world. The decolonial thinking proposes a project of detachment from Eurocentric knowledge. It is not a simple negation of all its categories in yet another perspective of the totality of knowledge. Far from this, decolonial thinking wants to depart from the norm of rationality–modernity–coloniality. Ultimately, decoloniality of knowledge seeks to create strategies to restore ‘all power not constituted in free decision of free people, [as] [it] is the instrumentalization of reason by the colonial power, in the first place</w:t>
      </w:r>
      <w:proofErr w:type="gramStart"/>
      <w:r w:rsidRPr="00E14EDA">
        <w:rPr>
          <w:sz w:val="10"/>
          <w:szCs w:val="10"/>
        </w:rPr>
        <w:t>, that</w:t>
      </w:r>
      <w:proofErr w:type="gramEnd"/>
      <w:r w:rsidRPr="00E14EDA">
        <w:rPr>
          <w:sz w:val="10"/>
          <w:szCs w:val="10"/>
        </w:rPr>
        <w:t xml:space="preserve"> produced distorted knowledge paradigms and failure in liberating promises of modernity’. As we discuss democratizing workplaces, let us remember</w:t>
      </w:r>
      <w:r w:rsidRPr="00E14EDA">
        <w:rPr>
          <w:sz w:val="2"/>
          <w:szCs w:val="2"/>
        </w:rPr>
        <w:t xml:space="preserve"> </w:t>
      </w:r>
      <w:r w:rsidRPr="00E14EDA">
        <w:rPr>
          <w:sz w:val="10"/>
          <w:szCs w:val="10"/>
        </w:rPr>
        <w:t xml:space="preserve">that </w:t>
      </w:r>
      <w:r w:rsidRPr="00E14EDA">
        <w:rPr>
          <w:u w:val="single"/>
        </w:rPr>
        <w:t>more than two billion workers perform activities that are not protected by formal employment relationships at all.  61 percent of the world’s workers are engaged in informal relations.</w:t>
      </w:r>
      <w:r w:rsidRPr="00E14EDA">
        <w:t xml:space="preserve"> </w:t>
      </w:r>
      <w:r w:rsidRPr="00E14EDA">
        <w:rPr>
          <w:sz w:val="14"/>
          <w:szCs w:val="14"/>
        </w:rPr>
        <w:t xml:space="preserve">Moreover, income inequality between workers from the Global South and North has increased over the past decades. Therefore, </w:t>
      </w:r>
      <w:r w:rsidRPr="00E14EDA">
        <w:rPr>
          <w:b/>
          <w:iCs/>
          <w:sz w:val="26"/>
          <w:highlight w:val="green"/>
          <w:u w:val="single"/>
        </w:rPr>
        <w:t>democratizing work relations necessarily involves decolonizing</w:t>
      </w:r>
      <w:r w:rsidRPr="00E14EDA">
        <w:rPr>
          <w:u w:val="single"/>
        </w:rPr>
        <w:t xml:space="preserve"> </w:t>
      </w:r>
      <w:proofErr w:type="spellStart"/>
      <w:r w:rsidRPr="00D03431">
        <w:rPr>
          <w:sz w:val="10"/>
        </w:rPr>
        <w:t>Labour</w:t>
      </w:r>
      <w:proofErr w:type="spellEnd"/>
      <w:r w:rsidRPr="00D03431">
        <w:rPr>
          <w:sz w:val="10"/>
        </w:rPr>
        <w:t xml:space="preserve"> Law’s knowledge production. We know that decolonizing </w:t>
      </w:r>
      <w:proofErr w:type="spellStart"/>
      <w:r w:rsidRPr="00D03431">
        <w:rPr>
          <w:sz w:val="10"/>
        </w:rPr>
        <w:t>Labour</w:t>
      </w:r>
      <w:proofErr w:type="spellEnd"/>
      <w:r w:rsidRPr="00D03431">
        <w:rPr>
          <w:sz w:val="10"/>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D03431">
        <w:rPr>
          <w:sz w:val="10"/>
        </w:rPr>
        <w:t>Labour</w:t>
      </w:r>
      <w:proofErr w:type="spellEnd"/>
      <w:r w:rsidRPr="00D03431">
        <w:rPr>
          <w:sz w:val="10"/>
        </w:rPr>
        <w:t xml:space="preserve"> Law is a difficult and painful wager because it involves letting go of categories that captivated us and brought us here. If we are here, it is because our affection has brought us to the territory of </w:t>
      </w:r>
      <w:proofErr w:type="spellStart"/>
      <w:r w:rsidRPr="00D03431">
        <w:rPr>
          <w:sz w:val="10"/>
        </w:rPr>
        <w:t>Labour</w:t>
      </w:r>
      <w:proofErr w:type="spellEnd"/>
      <w:r w:rsidRPr="00D03431">
        <w:rPr>
          <w:sz w:val="10"/>
        </w:rPr>
        <w:t xml:space="preserve"> Law. However, </w:t>
      </w:r>
      <w:proofErr w:type="gramStart"/>
      <w:r w:rsidRPr="00D03431">
        <w:rPr>
          <w:sz w:val="10"/>
        </w:rPr>
        <w:t>who</w:t>
      </w:r>
      <w:proofErr w:type="gramEnd"/>
      <w:r w:rsidRPr="00D03431">
        <w:rPr>
          <w:sz w:val="10"/>
        </w:rPr>
        <w:t xml:space="preserve"> loves must tell the truth. So, listen to me. The concrete subjection of bodies that is afforded by the legal coloniality in </w:t>
      </w:r>
      <w:proofErr w:type="spellStart"/>
      <w:r w:rsidRPr="00D03431">
        <w:rPr>
          <w:sz w:val="10"/>
        </w:rPr>
        <w:t>Labour</w:t>
      </w:r>
      <w:proofErr w:type="spellEnd"/>
      <w:r w:rsidRPr="00D03431">
        <w:rPr>
          <w:sz w:val="10"/>
        </w:rPr>
        <w:t xml:space="preserve"> Law must be denounced. Through legal subordination, </w:t>
      </w:r>
      <w:proofErr w:type="spellStart"/>
      <w:r w:rsidRPr="00D03431">
        <w:rPr>
          <w:sz w:val="10"/>
        </w:rPr>
        <w:t>Labour</w:t>
      </w:r>
      <w:proofErr w:type="spellEnd"/>
      <w:r w:rsidRPr="00D03431">
        <w:rPr>
          <w:sz w:val="10"/>
        </w:rPr>
        <w:t xml:space="preserve"> Law pretends that freedom for some of the </w:t>
      </w:r>
      <w:proofErr w:type="spellStart"/>
      <w:r w:rsidRPr="00D03431">
        <w:rPr>
          <w:sz w:val="10"/>
        </w:rPr>
        <w:t>labouring</w:t>
      </w:r>
      <w:proofErr w:type="spellEnd"/>
      <w:r w:rsidRPr="00D03431">
        <w:rPr>
          <w:sz w:val="10"/>
        </w:rPr>
        <w:t xml:space="preserve"> bodies exists in capitalism. And this also means that this concrete subjection is more violent for some bodies than for others in this modern/colonial system. 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Unlike Eurocentric knowledge, forms of scientific production created by colonized people were deemed naive, irrational, and uncivilized. Notwithstanding claiming that its scientific production was universal, Eurocentrism was also located in power relations. And its knowledge production was geared towards itself, maintaining modern capitalist racial-sexual division of labor, including the scientific one. Therefore, according to </w:t>
      </w:r>
      <w:proofErr w:type="spellStart"/>
      <w:r w:rsidRPr="00D03431">
        <w:rPr>
          <w:sz w:val="10"/>
        </w:rPr>
        <w:t>Mignolo</w:t>
      </w:r>
      <w:proofErr w:type="spellEnd"/>
      <w:r w:rsidRPr="00D03431">
        <w:rPr>
          <w:sz w:val="10"/>
        </w:rPr>
        <w:t>, the scientific revolution, as well as the Enlightenment, despite its immense contributions, can be considered as a species of a ‘homemade revolution’, because there is a greater paradigmatic continuity than a rupture: a change within the same white, male Christian</w:t>
      </w:r>
      <w:r w:rsidRPr="00E14EDA">
        <w:rPr>
          <w:sz w:val="10"/>
          <w:szCs w:val="10"/>
        </w:rPr>
        <w:t>, and Western tradition, which continues rejecting other non–European forms of knowledge.</w:t>
      </w:r>
      <w:r w:rsidRPr="00E14EDA">
        <w:rPr>
          <w:sz w:val="18"/>
          <w:szCs w:val="18"/>
        </w:rPr>
        <w:t xml:space="preserve"> </w:t>
      </w:r>
      <w:r w:rsidRPr="00E14EDA">
        <w:rPr>
          <w:sz w:val="10"/>
          <w:szCs w:val="10"/>
        </w:rPr>
        <w:t>Despite being established in colonization,</w:t>
      </w:r>
      <w:r w:rsidRPr="00E14EDA">
        <w:rPr>
          <w:sz w:val="14"/>
          <w:szCs w:val="14"/>
        </w:rPr>
        <w:t xml:space="preserve"> </w:t>
      </w:r>
      <w:r w:rsidRPr="00E14EDA">
        <w:rPr>
          <w:u w:val="single"/>
        </w:rPr>
        <w:t>Eurocentrism is still the reference of world’s knowledge production</w:t>
      </w:r>
      <w:r w:rsidRPr="00E14EDA">
        <w:rPr>
          <w:sz w:val="14"/>
          <w:szCs w:val="14"/>
        </w:rPr>
        <w:t xml:space="preserve">; hence, the term coloniality of knowledge. </w:t>
      </w:r>
      <w:r w:rsidRPr="00E14EDA">
        <w:rPr>
          <w:u w:val="single"/>
        </w:rPr>
        <w:t>Labor Law’s</w:t>
      </w:r>
      <w:r w:rsidRPr="00E14EDA">
        <w:t xml:space="preserve"> </w:t>
      </w:r>
      <w:r w:rsidRPr="00E14EDA">
        <w:rPr>
          <w:sz w:val="14"/>
          <w:szCs w:val="14"/>
        </w:rPr>
        <w:t xml:space="preserve">epistemology, its </w:t>
      </w:r>
      <w:r w:rsidRPr="00E14EDA">
        <w:rPr>
          <w:u w:val="single"/>
        </w:rPr>
        <w:t>foundations, and key categories are suffused by this coloniality.</w:t>
      </w:r>
      <w:r w:rsidRPr="00E14EDA">
        <w:t> </w:t>
      </w:r>
      <w:r w:rsidRPr="00E14EDA">
        <w:rPr>
          <w:sz w:val="10"/>
          <w:szCs w:val="10"/>
        </w:rPr>
        <w:t xml:space="preserve">In this Eurocentric context, the idea of the modern </w:t>
      </w:r>
      <w:proofErr w:type="spellStart"/>
      <w:r w:rsidRPr="00E14EDA">
        <w:rPr>
          <w:sz w:val="10"/>
          <w:szCs w:val="10"/>
        </w:rPr>
        <w:t>labour</w:t>
      </w:r>
      <w:proofErr w:type="spellEnd"/>
      <w:r w:rsidRPr="00E14EDA">
        <w:rPr>
          <w:sz w:val="10"/>
          <w:szCs w:val="10"/>
        </w:rPr>
        <w:t xml:space="preserve"> relations differentiation arises. Free and subordinated </w:t>
      </w:r>
      <w:proofErr w:type="spellStart"/>
      <w:r w:rsidRPr="00E14EDA">
        <w:rPr>
          <w:sz w:val="10"/>
          <w:szCs w:val="10"/>
        </w:rPr>
        <w:t>labour</w:t>
      </w:r>
      <w:proofErr w:type="spellEnd"/>
      <w:r w:rsidRPr="00E14EDA">
        <w:rPr>
          <w:sz w:val="10"/>
          <w:szCs w:val="10"/>
        </w:rPr>
        <w:t xml:space="preserve"> appears to establish a counterpoint to bury pre–capital forms of work previously experienced, that is, slavery and servitude. The aporia of the free and subordinated </w:t>
      </w:r>
      <w:proofErr w:type="spellStart"/>
      <w:r w:rsidRPr="00E14EDA">
        <w:rPr>
          <w:sz w:val="10"/>
          <w:szCs w:val="10"/>
        </w:rPr>
        <w:t>labour</w:t>
      </w:r>
      <w:proofErr w:type="spellEnd"/>
      <w:r w:rsidRPr="00E14EDA">
        <w:rPr>
          <w:sz w:val="10"/>
          <w:szCs w:val="10"/>
        </w:rPr>
        <w:t xml:space="preserve"> is also exalted as a form of resistance to the idea of pure autonomy of will, embodied in Civil Law: </w:t>
      </w:r>
      <w:proofErr w:type="spellStart"/>
      <w:r w:rsidRPr="00E14EDA">
        <w:rPr>
          <w:sz w:val="10"/>
          <w:szCs w:val="10"/>
        </w:rPr>
        <w:t>Labour</w:t>
      </w:r>
      <w:proofErr w:type="spellEnd"/>
      <w:r w:rsidRPr="00E14EDA">
        <w:rPr>
          <w:sz w:val="10"/>
          <w:szCs w:val="10"/>
        </w:rPr>
        <w:t xml:space="preserve"> Law was able to recognize the factual asymmetry among subjects, granting legal protection to the employee. Hence, another ideology was forged: the universalization of the capitalist system, with the normative regulation centered on free and subordinated </w:t>
      </w:r>
      <w:proofErr w:type="spellStart"/>
      <w:r w:rsidRPr="00E14EDA">
        <w:rPr>
          <w:sz w:val="10"/>
          <w:szCs w:val="10"/>
        </w:rPr>
        <w:t>labour</w:t>
      </w:r>
      <w:proofErr w:type="spellEnd"/>
      <w:r w:rsidRPr="00E14EDA">
        <w:rPr>
          <w:sz w:val="2"/>
          <w:szCs w:val="2"/>
        </w:rPr>
        <w:t>. </w:t>
      </w:r>
      <w:r w:rsidRPr="00E14EDA">
        <w:rPr>
          <w:sz w:val="10"/>
          <w:szCs w:val="10"/>
        </w:rPr>
        <w:t>Latin</w:t>
      </w:r>
      <w:r w:rsidRPr="00E14EDA">
        <w:rPr>
          <w:sz w:val="10"/>
          <w:szCs w:val="10"/>
          <w:u w:val="single"/>
        </w:rPr>
        <w:t xml:space="preserve"> </w:t>
      </w:r>
      <w:r w:rsidRPr="00E14EDA">
        <w:rPr>
          <w:b/>
          <w:iCs/>
          <w:sz w:val="26"/>
          <w:u w:val="single"/>
        </w:rPr>
        <w:t xml:space="preserve">American </w:t>
      </w:r>
      <w:proofErr w:type="spellStart"/>
      <w:r w:rsidRPr="00E14EDA">
        <w:rPr>
          <w:b/>
          <w:iCs/>
          <w:sz w:val="26"/>
          <w:u w:val="single"/>
        </w:rPr>
        <w:t>Labour</w:t>
      </w:r>
      <w:proofErr w:type="spellEnd"/>
      <w:r w:rsidRPr="00E14EDA">
        <w:rPr>
          <w:b/>
          <w:iCs/>
          <w:sz w:val="26"/>
          <w:u w:val="single"/>
        </w:rPr>
        <w:t xml:space="preserve"> Law imported this Eurocentric theory,</w:t>
      </w:r>
      <w:r w:rsidRPr="00E14EDA">
        <w:rPr>
          <w:sz w:val="12"/>
          <w:szCs w:val="12"/>
        </w:rPr>
        <w:t xml:space="preserve"> reproducing the time parallel of slavery and servitude, </w:t>
      </w:r>
      <w:r w:rsidRPr="00E14EDA">
        <w:rPr>
          <w:sz w:val="2"/>
          <w:szCs w:val="2"/>
        </w:rPr>
        <w:t>to exalt</w:t>
      </w:r>
      <w:r w:rsidRPr="00E14EDA">
        <w:rPr>
          <w:sz w:val="10"/>
          <w:szCs w:val="10"/>
        </w:rPr>
        <w:t xml:space="preserve"> the employment relationship as a revolution of freedom in modernity for all workers, for all humans, because all should have the right to choose, to feel, to think, to breathe and to love. However, in Latin America, the forms of </w:t>
      </w:r>
      <w:proofErr w:type="spellStart"/>
      <w:r w:rsidRPr="00E14EDA">
        <w:rPr>
          <w:sz w:val="10"/>
          <w:szCs w:val="10"/>
        </w:rPr>
        <w:t>labour</w:t>
      </w:r>
      <w:proofErr w:type="spellEnd"/>
      <w:r w:rsidRPr="00E14EDA">
        <w:rPr>
          <w:sz w:val="10"/>
          <w:szCs w:val="10"/>
        </w:rPr>
        <w:t xml:space="preserve"> control did not emerge from this historical sequence. None of them were a mere extension of old pre–capitalist forms. They were not incompatible with capitalism</w:t>
      </w:r>
      <w:r w:rsidRPr="00E14EDA">
        <w:rPr>
          <w:b/>
          <w:iCs/>
          <w:sz w:val="26"/>
          <w:u w:val="single"/>
        </w:rPr>
        <w:t xml:space="preserve">. </w:t>
      </w:r>
      <w:r w:rsidRPr="00E14EDA">
        <w:rPr>
          <w:b/>
          <w:iCs/>
          <w:sz w:val="26"/>
          <w:highlight w:val="green"/>
          <w:u w:val="single"/>
        </w:rPr>
        <w:t xml:space="preserve">Servitude, slavery, and free </w:t>
      </w:r>
      <w:proofErr w:type="spellStart"/>
      <w:r w:rsidRPr="00E14EDA">
        <w:rPr>
          <w:b/>
          <w:iCs/>
          <w:sz w:val="26"/>
          <w:highlight w:val="green"/>
          <w:u w:val="single"/>
        </w:rPr>
        <w:t>labour</w:t>
      </w:r>
      <w:proofErr w:type="spellEnd"/>
      <w:r w:rsidRPr="00E14EDA">
        <w:rPr>
          <w:b/>
          <w:iCs/>
          <w:sz w:val="26"/>
          <w:highlight w:val="green"/>
          <w:u w:val="single"/>
        </w:rPr>
        <w:t xml:space="preserve"> </w:t>
      </w:r>
      <w:r w:rsidRPr="002740B3">
        <w:rPr>
          <w:sz w:val="14"/>
        </w:rPr>
        <w:t>were</w:t>
      </w:r>
      <w:r w:rsidRPr="002740B3">
        <w:rPr>
          <w:b/>
          <w:iCs/>
          <w:sz w:val="14"/>
          <w:highlight w:val="green"/>
          <w:u w:val="single"/>
        </w:rPr>
        <w:t xml:space="preserve"> </w:t>
      </w:r>
      <w:r w:rsidRPr="00E14EDA">
        <w:rPr>
          <w:b/>
          <w:iCs/>
          <w:sz w:val="26"/>
          <w:highlight w:val="green"/>
          <w:u w:val="single"/>
        </w:rPr>
        <w:t xml:space="preserve">exercised together in a capitalist world–system. </w:t>
      </w:r>
      <w:r w:rsidRPr="00D03431">
        <w:rPr>
          <w:sz w:val="12"/>
        </w:rPr>
        <w:t>And they were</w:t>
      </w:r>
      <w:r w:rsidRPr="00D03431">
        <w:rPr>
          <w:b/>
          <w:iCs/>
          <w:sz w:val="12"/>
          <w:highlight w:val="green"/>
          <w:u w:val="single"/>
        </w:rPr>
        <w:t xml:space="preserve"> </w:t>
      </w:r>
      <w:r w:rsidRPr="00E14EDA">
        <w:rPr>
          <w:b/>
          <w:iCs/>
          <w:sz w:val="26"/>
          <w:highlight w:val="green"/>
          <w:u w:val="single"/>
        </w:rPr>
        <w:t xml:space="preserve">combined with the phenotypical idea of </w:t>
      </w:r>
      <w:r w:rsidRPr="00E14EDA">
        <w:rPr>
          <w:rFonts w:ascii="Arial" w:hAnsi="Arial" w:cs="Arial"/>
          <w:b/>
          <w:iCs/>
          <w:sz w:val="26"/>
          <w:highlight w:val="green"/>
          <w:u w:val="single"/>
        </w:rPr>
        <w:t>​​</w:t>
      </w:r>
      <w:r w:rsidRPr="00E14EDA">
        <w:rPr>
          <w:b/>
          <w:iCs/>
          <w:sz w:val="26"/>
          <w:highlight w:val="green"/>
          <w:u w:val="single"/>
        </w:rPr>
        <w:t>race,</w:t>
      </w:r>
      <w:r w:rsidRPr="00E14EDA">
        <w:rPr>
          <w:highlight w:val="green"/>
          <w:u w:val="single"/>
        </w:rPr>
        <w:t xml:space="preserve"> </w:t>
      </w:r>
      <w:r w:rsidRPr="00E14EDA">
        <w:rPr>
          <w:u w:val="single"/>
        </w:rPr>
        <w:t xml:space="preserve">associated with the color of the skin, </w:t>
      </w:r>
      <w:r w:rsidRPr="002740B3">
        <w:rPr>
          <w:rStyle w:val="Emphasis"/>
          <w:highlight w:val="green"/>
        </w:rPr>
        <w:t>and</w:t>
      </w:r>
      <w:r w:rsidRPr="00E14EDA">
        <w:rPr>
          <w:u w:val="single"/>
        </w:rPr>
        <w:t xml:space="preserve"> with </w:t>
      </w:r>
      <w:r w:rsidRPr="002740B3">
        <w:rPr>
          <w:rStyle w:val="Emphasis"/>
          <w:highlight w:val="green"/>
        </w:rPr>
        <w:t>gender</w:t>
      </w:r>
      <w:r w:rsidRPr="00E14EDA">
        <w:rPr>
          <w:u w:val="single"/>
        </w:rPr>
        <w:t xml:space="preserve">. </w:t>
      </w:r>
      <w:r w:rsidRPr="00D03431">
        <w:rPr>
          <w:sz w:val="14"/>
        </w:rPr>
        <w:t>This was done</w:t>
      </w:r>
      <w:r w:rsidRPr="00D03431">
        <w:rPr>
          <w:b/>
          <w:iCs/>
          <w:sz w:val="14"/>
          <w:highlight w:val="green"/>
          <w:u w:val="single"/>
        </w:rPr>
        <w:t xml:space="preserve"> </w:t>
      </w:r>
      <w:r w:rsidRPr="00E14EDA">
        <w:rPr>
          <w:b/>
          <w:iCs/>
          <w:sz w:val="26"/>
          <w:highlight w:val="green"/>
          <w:u w:val="single"/>
        </w:rPr>
        <w:t xml:space="preserve">with the purpose of granting legitimacy to the relations of domination </w:t>
      </w:r>
      <w:r w:rsidRPr="00D03431">
        <w:rPr>
          <w:sz w:val="14"/>
        </w:rPr>
        <w:t xml:space="preserve">between colonizer and colonized, naturalizing inferior functions in the social division of </w:t>
      </w:r>
      <w:proofErr w:type="spellStart"/>
      <w:r w:rsidRPr="00D03431">
        <w:rPr>
          <w:sz w:val="14"/>
        </w:rPr>
        <w:t>labour</w:t>
      </w:r>
      <w:proofErr w:type="spellEnd"/>
      <w:r w:rsidRPr="00D03431">
        <w:rPr>
          <w:sz w:val="14"/>
        </w:rPr>
        <w:t xml:space="preserve">, and classifying people into human and anti–human. The latter had no right to choose, to feel, to think, to breathe or to love, because they were just </w:t>
      </w:r>
      <w:proofErr w:type="gramStart"/>
      <w:r w:rsidRPr="00D03431">
        <w:rPr>
          <w:sz w:val="14"/>
        </w:rPr>
        <w:t>flesh</w:t>
      </w:r>
      <w:proofErr w:type="gramEnd"/>
      <w:r w:rsidRPr="00E14EDA">
        <w:rPr>
          <w:sz w:val="10"/>
          <w:szCs w:val="10"/>
        </w:rPr>
        <w:t>.</w:t>
      </w:r>
    </w:p>
    <w:p w14:paraId="14484B51" w14:textId="77777777" w:rsidR="00E14EDA" w:rsidRPr="00E14EDA" w:rsidRDefault="00E14EDA" w:rsidP="00E14EDA">
      <w:pPr>
        <w:rPr>
          <w:sz w:val="10"/>
          <w:szCs w:val="10"/>
        </w:rPr>
      </w:pPr>
      <w:r w:rsidRPr="00E14EDA">
        <w:rPr>
          <w:b/>
          <w:iCs/>
          <w:sz w:val="26"/>
          <w:highlight w:val="green"/>
          <w:u w:val="single"/>
        </w:rPr>
        <w:t>The ‘indigenous’ were confined to servitude</w:t>
      </w:r>
      <w:r w:rsidRPr="00E14EDA">
        <w:rPr>
          <w:highlight w:val="green"/>
          <w:u w:val="single"/>
        </w:rPr>
        <w:t>,</w:t>
      </w:r>
      <w:r w:rsidRPr="00E14EDA">
        <w:rPr>
          <w:u w:val="single"/>
        </w:rPr>
        <w:t xml:space="preserve"> ‘</w:t>
      </w:r>
      <w:r w:rsidRPr="00E14EDA">
        <w:rPr>
          <w:strike/>
          <w:u w:val="single"/>
        </w:rPr>
        <w:t>blacks’</w:t>
      </w:r>
      <w:r w:rsidRPr="00E14EDA">
        <w:rPr>
          <w:u w:val="single"/>
        </w:rPr>
        <w:t xml:space="preserve"> </w:t>
      </w:r>
      <w:r w:rsidRPr="00E14EDA">
        <w:rPr>
          <w:b/>
          <w:iCs/>
          <w:sz w:val="26"/>
          <w:highlight w:val="green"/>
          <w:u w:val="single"/>
        </w:rPr>
        <w:t>[black people] were enslaved</w:t>
      </w:r>
      <w:r w:rsidRPr="00E14EDA">
        <w:rPr>
          <w:sz w:val="10"/>
          <w:szCs w:val="10"/>
        </w:rPr>
        <w:t xml:space="preserve">; European white women were imprisoned in reproductive work; </w:t>
      </w:r>
      <w:r w:rsidRPr="00E14EDA">
        <w:rPr>
          <w:u w:val="single"/>
        </w:rPr>
        <w:t>‘</w:t>
      </w:r>
      <w:r w:rsidRPr="00E14EDA">
        <w:rPr>
          <w:b/>
          <w:iCs/>
          <w:sz w:val="26"/>
          <w:highlight w:val="green"/>
          <w:u w:val="single"/>
        </w:rPr>
        <w:t>black’ and ‘indigenous’ women were sexually objectified, raped and exploited in domestic enslavement;</w:t>
      </w:r>
      <w:r w:rsidRPr="00D03431">
        <w:rPr>
          <w:b/>
          <w:iCs/>
          <w:sz w:val="26"/>
          <w:u w:val="single"/>
        </w:rPr>
        <w:t xml:space="preserve"> ‘black’ women were mortified in rural slavery and in mining. </w:t>
      </w:r>
      <w:r w:rsidRPr="00E14EDA">
        <w:rPr>
          <w:b/>
          <w:iCs/>
          <w:sz w:val="26"/>
          <w:highlight w:val="green"/>
          <w:u w:val="single"/>
        </w:rPr>
        <w:t xml:space="preserve">Only white </w:t>
      </w:r>
      <w:r w:rsidRPr="00D03431">
        <w:rPr>
          <w:sz w:val="14"/>
        </w:rPr>
        <w:t>European</w:t>
      </w:r>
      <w:r w:rsidRPr="00D03431">
        <w:rPr>
          <w:b/>
          <w:iCs/>
          <w:sz w:val="14"/>
          <w:u w:val="single"/>
        </w:rPr>
        <w:t xml:space="preserve"> </w:t>
      </w:r>
      <w:r w:rsidRPr="00E14EDA">
        <w:rPr>
          <w:b/>
          <w:iCs/>
          <w:sz w:val="26"/>
          <w:highlight w:val="green"/>
          <w:u w:val="single"/>
        </w:rPr>
        <w:t xml:space="preserve">men could perform free </w:t>
      </w:r>
      <w:proofErr w:type="spellStart"/>
      <w:r w:rsidRPr="00E14EDA">
        <w:rPr>
          <w:b/>
          <w:iCs/>
          <w:sz w:val="26"/>
          <w:highlight w:val="green"/>
          <w:u w:val="single"/>
        </w:rPr>
        <w:t>labour</w:t>
      </w:r>
      <w:proofErr w:type="spellEnd"/>
      <w:r w:rsidRPr="00E14EDA">
        <w:rPr>
          <w:b/>
          <w:iCs/>
          <w:sz w:val="26"/>
          <w:highlight w:val="green"/>
          <w:u w:val="single"/>
        </w:rPr>
        <w:t>.</w:t>
      </w:r>
      <w:r w:rsidRPr="00E14EDA">
        <w:t xml:space="preserve"> </w:t>
      </w:r>
      <w:r w:rsidRPr="00E14EDA">
        <w:rPr>
          <w:sz w:val="10"/>
          <w:szCs w:val="10"/>
        </w:rPr>
        <w:t xml:space="preserve">This means that in the colonization of Latin America there was an exclusive association of male whiteness with free and paid–for </w:t>
      </w:r>
      <w:proofErr w:type="spellStart"/>
      <w:r w:rsidRPr="00E14EDA">
        <w:rPr>
          <w:sz w:val="10"/>
          <w:szCs w:val="10"/>
        </w:rPr>
        <w:t>labour</w:t>
      </w:r>
      <w:proofErr w:type="spellEnd"/>
      <w:r w:rsidRPr="00E14EDA">
        <w:rPr>
          <w:sz w:val="10"/>
          <w:szCs w:val="10"/>
        </w:rPr>
        <w:t xml:space="preserve">. They were the standard for what meant being human, and this remains the </w:t>
      </w:r>
      <w:proofErr w:type="gramStart"/>
      <w:r w:rsidRPr="00E14EDA">
        <w:rPr>
          <w:sz w:val="10"/>
          <w:szCs w:val="10"/>
        </w:rPr>
        <w:t>case until</w:t>
      </w:r>
      <w:proofErr w:type="gramEnd"/>
      <w:r w:rsidRPr="00E14EDA">
        <w:rPr>
          <w:sz w:val="10"/>
          <w:szCs w:val="10"/>
        </w:rPr>
        <w:t xml:space="preserve"> today. </w:t>
      </w:r>
      <w:r w:rsidRPr="00E14EDA">
        <w:rPr>
          <w:u w:val="single"/>
        </w:rPr>
        <w:t xml:space="preserve">The free and subordinated </w:t>
      </w:r>
      <w:proofErr w:type="spellStart"/>
      <w:r w:rsidRPr="00E14EDA">
        <w:rPr>
          <w:u w:val="single"/>
        </w:rPr>
        <w:t>labour</w:t>
      </w:r>
      <w:proofErr w:type="spellEnd"/>
      <w:r w:rsidRPr="00E14EDA">
        <w:rPr>
          <w:u w:val="single"/>
        </w:rPr>
        <w:t xml:space="preserve">, which is at the heart of </w:t>
      </w:r>
      <w:proofErr w:type="spellStart"/>
      <w:r w:rsidRPr="00E14EDA">
        <w:rPr>
          <w:u w:val="single"/>
        </w:rPr>
        <w:t>Labour</w:t>
      </w:r>
      <w:proofErr w:type="spellEnd"/>
      <w:r w:rsidRPr="00E14EDA">
        <w:rPr>
          <w:u w:val="single"/>
        </w:rPr>
        <w:t xml:space="preserve"> Law protection, is a legal construction based on </w:t>
      </w:r>
      <w:r w:rsidRPr="00E14EDA">
        <w:rPr>
          <w:b/>
          <w:iCs/>
          <w:sz w:val="26"/>
          <w:u w:val="single"/>
        </w:rPr>
        <w:t xml:space="preserve">a single type of worker, </w:t>
      </w:r>
      <w:r w:rsidRPr="00E14EDA">
        <w:rPr>
          <w:b/>
          <w:iCs/>
          <w:sz w:val="26"/>
          <w:highlight w:val="green"/>
          <w:u w:val="single"/>
        </w:rPr>
        <w:t>the only one considered to be human and deserving of the illusion of freedom of choice created by legal subordination</w:t>
      </w:r>
      <w:r w:rsidRPr="00E14EDA">
        <w:rPr>
          <w:u w:val="single"/>
        </w:rPr>
        <w:t>.</w:t>
      </w:r>
      <w:r w:rsidRPr="00E14EDA">
        <w:t> </w:t>
      </w:r>
      <w:proofErr w:type="gramStart"/>
      <w:r w:rsidRPr="00E14EDA">
        <w:rPr>
          <w:sz w:val="10"/>
          <w:szCs w:val="10"/>
        </w:rPr>
        <w:t>Who</w:t>
      </w:r>
      <w:proofErr w:type="gramEnd"/>
      <w:r w:rsidRPr="00E14EDA">
        <w:rPr>
          <w:sz w:val="10"/>
          <w:szCs w:val="10"/>
        </w:rPr>
        <w:t xml:space="preserve"> loves tells the truth. So, listen to me. </w:t>
      </w:r>
      <w:r w:rsidRPr="00E14EDA">
        <w:rPr>
          <w:u w:val="single"/>
        </w:rPr>
        <w:t xml:space="preserve">There is a legal coloniality in </w:t>
      </w:r>
      <w:proofErr w:type="spellStart"/>
      <w:r w:rsidRPr="00CD56E2">
        <w:rPr>
          <w:rStyle w:val="Emphasis"/>
          <w:highlight w:val="green"/>
        </w:rPr>
        <w:t>Labour</w:t>
      </w:r>
      <w:proofErr w:type="spellEnd"/>
      <w:r w:rsidRPr="00CD56E2">
        <w:rPr>
          <w:rStyle w:val="Emphasis"/>
          <w:highlight w:val="green"/>
        </w:rPr>
        <w:t xml:space="preserve"> Law.</w:t>
      </w:r>
      <w:r w:rsidRPr="00E14EDA">
        <w:rPr>
          <w:u w:val="single"/>
        </w:rPr>
        <w:t xml:space="preserve"> The employment relationship presents itself through a </w:t>
      </w:r>
      <w:r w:rsidRPr="00CD56E2">
        <w:rPr>
          <w:sz w:val="14"/>
        </w:rPr>
        <w:t>fictitious neutrality that equalizes inequalities. And even today it is this Eurocentric discourse</w:t>
      </w:r>
      <w:r w:rsidRPr="00CD56E2">
        <w:rPr>
          <w:b/>
          <w:iCs/>
          <w:sz w:val="14"/>
          <w:highlight w:val="green"/>
          <w:u w:val="single"/>
        </w:rPr>
        <w:t xml:space="preserve"> </w:t>
      </w:r>
      <w:r w:rsidRPr="00E14EDA">
        <w:rPr>
          <w:b/>
          <w:iCs/>
          <w:sz w:val="26"/>
          <w:highlight w:val="green"/>
          <w:u w:val="single"/>
        </w:rPr>
        <w:t>created by and for the white male worker</w:t>
      </w:r>
      <w:r w:rsidRPr="00E14EDA">
        <w:rPr>
          <w:u w:val="single"/>
        </w:rPr>
        <w:t xml:space="preserve"> that </w:t>
      </w:r>
      <w:r w:rsidRPr="00A65AA7">
        <w:rPr>
          <w:rStyle w:val="StyleUnderline"/>
          <w:b w:val="0"/>
          <w:bCs/>
        </w:rPr>
        <w:t>defines who</w:t>
      </w:r>
      <w:r w:rsidRPr="00A65AA7">
        <w:rPr>
          <w:rStyle w:val="StyleUnderline"/>
          <w:b w:val="0"/>
          <w:bCs/>
          <w:highlight w:val="green"/>
        </w:rPr>
        <w:t xml:space="preserve"> </w:t>
      </w:r>
      <w:r w:rsidRPr="00E14EDA">
        <w:rPr>
          <w:b/>
          <w:iCs/>
          <w:sz w:val="26"/>
          <w:highlight w:val="green"/>
          <w:u w:val="single"/>
        </w:rPr>
        <w:t xml:space="preserve">the epistemic subject in </w:t>
      </w:r>
      <w:proofErr w:type="spellStart"/>
      <w:r w:rsidRPr="00E14EDA">
        <w:rPr>
          <w:b/>
          <w:iCs/>
          <w:sz w:val="26"/>
          <w:highlight w:val="green"/>
          <w:u w:val="single"/>
        </w:rPr>
        <w:t>Labour</w:t>
      </w:r>
      <w:proofErr w:type="spellEnd"/>
      <w:r w:rsidRPr="00E14EDA">
        <w:rPr>
          <w:b/>
          <w:iCs/>
          <w:sz w:val="26"/>
          <w:highlight w:val="green"/>
          <w:u w:val="single"/>
        </w:rPr>
        <w:t xml:space="preserve"> La</w:t>
      </w:r>
      <w:r w:rsidRPr="00EE4BCE">
        <w:rPr>
          <w:rStyle w:val="Emphasis"/>
          <w:highlight w:val="green"/>
        </w:rPr>
        <w:t>w</w:t>
      </w:r>
      <w:r w:rsidRPr="00845748">
        <w:rPr>
          <w:sz w:val="14"/>
        </w:rPr>
        <w:t xml:space="preserve"> is</w:t>
      </w:r>
      <w:r w:rsidRPr="00A65AA7">
        <w:rPr>
          <w:sz w:val="14"/>
        </w:rPr>
        <w:t>.</w:t>
      </w:r>
      <w:r w:rsidRPr="00A65AA7">
        <w:rPr>
          <w:b/>
          <w:iCs/>
          <w:sz w:val="14"/>
          <w:u w:val="single"/>
        </w:rPr>
        <w:t xml:space="preserve"> </w:t>
      </w:r>
      <w:r w:rsidRPr="00E14EDA">
        <w:rPr>
          <w:b/>
          <w:iCs/>
          <w:sz w:val="26"/>
          <w:highlight w:val="green"/>
          <w:u w:val="single"/>
        </w:rPr>
        <w:t xml:space="preserve">This naturalizes and legitimizes the sexual–racial division of </w:t>
      </w:r>
      <w:proofErr w:type="spellStart"/>
      <w:r w:rsidRPr="00E14EDA">
        <w:rPr>
          <w:b/>
          <w:iCs/>
          <w:sz w:val="26"/>
          <w:highlight w:val="green"/>
          <w:u w:val="single"/>
        </w:rPr>
        <w:t>Labour</w:t>
      </w:r>
      <w:proofErr w:type="spellEnd"/>
      <w:r w:rsidRPr="00E14EDA">
        <w:rPr>
          <w:u w:val="single"/>
        </w:rPr>
        <w:t xml:space="preserve"> in the world and in Latin America, </w:t>
      </w:r>
      <w:r w:rsidRPr="00E14EDA">
        <w:rPr>
          <w:b/>
          <w:iCs/>
          <w:sz w:val="26"/>
          <w:highlight w:val="green"/>
          <w:u w:val="single"/>
        </w:rPr>
        <w:t>through</w:t>
      </w:r>
      <w:r w:rsidRPr="00E14EDA">
        <w:rPr>
          <w:u w:val="single"/>
        </w:rPr>
        <w:t xml:space="preserve"> </w:t>
      </w:r>
      <w:proofErr w:type="spellStart"/>
      <w:r w:rsidRPr="00E14EDA">
        <w:rPr>
          <w:u w:val="single"/>
        </w:rPr>
        <w:t>Labour</w:t>
      </w:r>
      <w:proofErr w:type="spellEnd"/>
      <w:r w:rsidRPr="00E14EDA">
        <w:rPr>
          <w:u w:val="single"/>
        </w:rPr>
        <w:t xml:space="preserve"> </w:t>
      </w:r>
      <w:r w:rsidRPr="00E14EDA">
        <w:rPr>
          <w:b/>
          <w:iCs/>
          <w:sz w:val="26"/>
          <w:highlight w:val="green"/>
          <w:u w:val="single"/>
        </w:rPr>
        <w:t>Law itself</w:t>
      </w:r>
      <w:r w:rsidRPr="00E14EDA">
        <w:rPr>
          <w:u w:val="single"/>
        </w:rPr>
        <w:t>.</w:t>
      </w:r>
      <w:r w:rsidRPr="00E14EDA">
        <w:t>  </w:t>
      </w:r>
      <w:r w:rsidRPr="00E14EDA">
        <w:rPr>
          <w:sz w:val="10"/>
          <w:szCs w:val="10"/>
        </w:rPr>
        <w:t xml:space="preserve">The </w:t>
      </w:r>
      <w:proofErr w:type="spellStart"/>
      <w:r w:rsidRPr="00E14EDA">
        <w:rPr>
          <w:sz w:val="10"/>
          <w:szCs w:val="10"/>
        </w:rPr>
        <w:t>Labour</w:t>
      </w:r>
      <w:proofErr w:type="spellEnd"/>
      <w:r w:rsidRPr="00E14EDA">
        <w:rPr>
          <w:sz w:val="10"/>
          <w:szCs w:val="10"/>
        </w:rPr>
        <w:t xml:space="preserve"> norm has </w:t>
      </w:r>
      <w:proofErr w:type="spellStart"/>
      <w:r w:rsidRPr="00E14EDA">
        <w:rPr>
          <w:sz w:val="10"/>
          <w:szCs w:val="10"/>
        </w:rPr>
        <w:t>colour</w:t>
      </w:r>
      <w:proofErr w:type="spellEnd"/>
      <w:r w:rsidRPr="00E14EDA">
        <w:rPr>
          <w:sz w:val="10"/>
          <w:szCs w:val="10"/>
        </w:rPr>
        <w:t>, it has an origin and it is gendered</w:t>
      </w:r>
      <w:r w:rsidRPr="00CD56E2">
        <w:rPr>
          <w:sz w:val="12"/>
        </w:rPr>
        <w:t xml:space="preserve">. The </w:t>
      </w:r>
      <w:proofErr w:type="spellStart"/>
      <w:r w:rsidRPr="00CD56E2">
        <w:rPr>
          <w:rStyle w:val="Emphasis"/>
          <w:highlight w:val="green"/>
        </w:rPr>
        <w:t>Labour</w:t>
      </w:r>
      <w:proofErr w:type="spellEnd"/>
      <w:r w:rsidRPr="00CD56E2">
        <w:rPr>
          <w:rStyle w:val="Emphasis"/>
          <w:highlight w:val="green"/>
        </w:rPr>
        <w:t xml:space="preserve"> Law</w:t>
      </w:r>
      <w:r w:rsidRPr="00CD56E2">
        <w:rPr>
          <w:sz w:val="12"/>
        </w:rPr>
        <w:t xml:space="preserve"> epistemology</w:t>
      </w:r>
      <w:r w:rsidRPr="00CD56E2">
        <w:rPr>
          <w:b/>
          <w:iCs/>
          <w:sz w:val="12"/>
          <w:u w:val="single"/>
        </w:rPr>
        <w:t xml:space="preserve"> </w:t>
      </w:r>
      <w:r w:rsidRPr="00E14EDA">
        <w:rPr>
          <w:b/>
          <w:iCs/>
          <w:sz w:val="26"/>
          <w:highlight w:val="green"/>
          <w:u w:val="single"/>
        </w:rPr>
        <w:t xml:space="preserve">is constituted from an anti–black, anti–indigenous and anti–feminine foundation </w:t>
      </w:r>
      <w:r w:rsidRPr="00E14EDA">
        <w:rPr>
          <w:b/>
          <w:iCs/>
          <w:sz w:val="26"/>
          <w:u w:val="single"/>
        </w:rPr>
        <w:t>created in modernity.</w:t>
      </w:r>
      <w:r w:rsidRPr="00E14EDA">
        <w:t xml:space="preserve"> </w:t>
      </w:r>
      <w:r w:rsidRPr="00E14EDA">
        <w:rPr>
          <w:sz w:val="10"/>
          <w:szCs w:val="10"/>
        </w:rPr>
        <w:t xml:space="preserve">We can affirm, as a result of the reproduction of this Eurocentric discourse of legal subordination, without the proper decolonial translation, that the connection between </w:t>
      </w:r>
      <w:proofErr w:type="spellStart"/>
      <w:r w:rsidRPr="00E14EDA">
        <w:rPr>
          <w:sz w:val="10"/>
          <w:szCs w:val="10"/>
        </w:rPr>
        <w:t>Labour</w:t>
      </w:r>
      <w:proofErr w:type="spellEnd"/>
      <w:r w:rsidRPr="00E14EDA">
        <w:rPr>
          <w:sz w:val="10"/>
          <w:szCs w:val="10"/>
        </w:rPr>
        <w:t xml:space="preserve"> theory and its application in the Global South is radically fractured.</w:t>
      </w:r>
    </w:p>
    <w:bookmarkEnd w:id="0"/>
    <w:bookmarkEnd w:id="2"/>
    <w:bookmarkEnd w:id="3"/>
    <w:p w14:paraId="4629FAE6" w14:textId="1A76E76F" w:rsidR="00E14EDA" w:rsidRPr="00E14EDA" w:rsidRDefault="00E14EDA" w:rsidP="00E14EDA">
      <w:pPr>
        <w:keepNext/>
        <w:keepLines/>
        <w:spacing w:before="40" w:after="0"/>
        <w:outlineLvl w:val="3"/>
        <w:rPr>
          <w:rFonts w:eastAsia="Times New Roman" w:cs="Times New Roman"/>
          <w:b/>
          <w:iCs/>
          <w:sz w:val="36"/>
          <w:szCs w:val="32"/>
        </w:rPr>
      </w:pPr>
      <w:r w:rsidRPr="00E14EDA">
        <w:rPr>
          <w:rFonts w:eastAsia="Times New Roman" w:cs="Times New Roman"/>
          <w:b/>
          <w:iCs/>
          <w:sz w:val="36"/>
          <w:szCs w:val="32"/>
        </w:rPr>
        <w:t xml:space="preserve">We control the root cause, and you cannot solve your aff—The K is a key starting point because Agricultural Labor Exploitation is Structured by Racial Capitalism. The </w:t>
      </w:r>
      <w:proofErr w:type="spellStart"/>
      <w:r w:rsidRPr="00E14EDA">
        <w:rPr>
          <w:rFonts w:eastAsia="Times New Roman" w:cs="Times New Roman"/>
          <w:b/>
          <w:iCs/>
          <w:sz w:val="36"/>
          <w:szCs w:val="32"/>
        </w:rPr>
        <w:t>aff’s</w:t>
      </w:r>
      <w:proofErr w:type="spellEnd"/>
      <w:r w:rsidRPr="00E14EDA">
        <w:rPr>
          <w:rFonts w:eastAsia="Times New Roman" w:cs="Times New Roman"/>
          <w:b/>
          <w:iCs/>
          <w:sz w:val="36"/>
          <w:szCs w:val="32"/>
        </w:rPr>
        <w:t xml:space="preserve"> attempt to use the state to reduce exploitation can only ever lead to policies which reify racial </w:t>
      </w:r>
      <w:r w:rsidR="00B812D2" w:rsidRPr="00E14EDA">
        <w:rPr>
          <w:rFonts w:eastAsia="Times New Roman" w:cs="Times New Roman"/>
          <w:b/>
          <w:iCs/>
          <w:sz w:val="36"/>
          <w:szCs w:val="32"/>
        </w:rPr>
        <w:t>capitalism</w:t>
      </w:r>
      <w:r w:rsidRPr="00E14EDA">
        <w:rPr>
          <w:rFonts w:eastAsia="Times New Roman" w:cs="Times New Roman"/>
          <w:b/>
          <w:iCs/>
          <w:sz w:val="36"/>
          <w:szCs w:val="32"/>
        </w:rPr>
        <w:t xml:space="preserve"> and mark immigrants as targets for deportation.</w:t>
      </w:r>
    </w:p>
    <w:p w14:paraId="538B19CD" w14:textId="77777777" w:rsidR="00E14EDA" w:rsidRPr="00E14EDA" w:rsidRDefault="00E14EDA" w:rsidP="00E14EDA">
      <w:pPr>
        <w:rPr>
          <w:rFonts w:eastAsia="Aptos"/>
          <w:b/>
          <w:bCs/>
          <w:sz w:val="26"/>
        </w:rPr>
      </w:pPr>
      <w:proofErr w:type="spellStart"/>
      <w:r w:rsidRPr="00E14EDA">
        <w:rPr>
          <w:rFonts w:eastAsia="Aptos"/>
          <w:b/>
          <w:bCs/>
          <w:sz w:val="26"/>
          <w:highlight w:val="green"/>
        </w:rPr>
        <w:t>Rogaly</w:t>
      </w:r>
      <w:proofErr w:type="spellEnd"/>
      <w:r w:rsidRPr="00E14EDA">
        <w:rPr>
          <w:rFonts w:eastAsia="Aptos"/>
          <w:b/>
          <w:bCs/>
          <w:sz w:val="26"/>
          <w:highlight w:val="green"/>
        </w:rPr>
        <w:t xml:space="preserve"> ‘21</w:t>
      </w:r>
    </w:p>
    <w:p w14:paraId="1A69BBEB" w14:textId="77777777" w:rsidR="00E14EDA" w:rsidRPr="00E14EDA" w:rsidRDefault="00E14EDA" w:rsidP="00E14EDA">
      <w:pPr>
        <w:rPr>
          <w:rFonts w:eastAsia="Aptos"/>
          <w:sz w:val="24"/>
          <w:szCs w:val="14"/>
        </w:rPr>
      </w:pPr>
      <w:r w:rsidRPr="00E14EDA">
        <w:rPr>
          <w:rFonts w:eastAsia="Aptos"/>
          <w:b/>
          <w:bCs/>
          <w:sz w:val="20"/>
          <w:szCs w:val="20"/>
        </w:rPr>
        <w:t xml:space="preserve">Ben Rogaly - </w:t>
      </w:r>
      <w:r w:rsidRPr="00E14EDA">
        <w:rPr>
          <w:rFonts w:eastAsia="Aptos"/>
          <w:sz w:val="24"/>
          <w:szCs w:val="14"/>
        </w:rPr>
        <w:t>Senior Lecturer in Human Geography at the University of Sussex and a member of the Sussex Centre for Migration Research.</w:t>
      </w:r>
    </w:p>
    <w:p w14:paraId="655AF62B" w14:textId="77777777" w:rsidR="00E14EDA" w:rsidRPr="00E14EDA" w:rsidRDefault="00E14EDA" w:rsidP="00E14EDA">
      <w:pPr>
        <w:rPr>
          <w:rFonts w:eastAsia="Aptos"/>
          <w:sz w:val="24"/>
          <w:szCs w:val="14"/>
        </w:rPr>
      </w:pPr>
      <w:r w:rsidRPr="00E14EDA">
        <w:rPr>
          <w:rFonts w:eastAsia="Aptos"/>
          <w:sz w:val="24"/>
          <w:szCs w:val="14"/>
        </w:rPr>
        <w:t>Ben Rogaly, July 16</w:t>
      </w:r>
      <w:proofErr w:type="gramStart"/>
      <w:r w:rsidRPr="00E14EDA">
        <w:rPr>
          <w:rFonts w:eastAsia="Aptos"/>
          <w:sz w:val="24"/>
          <w:szCs w:val="14"/>
        </w:rPr>
        <w:t xml:space="preserve"> 2021</w:t>
      </w:r>
      <w:proofErr w:type="gramEnd"/>
      <w:r w:rsidRPr="00E14EDA">
        <w:rPr>
          <w:rFonts w:eastAsia="Aptos"/>
          <w:sz w:val="24"/>
          <w:szCs w:val="14"/>
        </w:rPr>
        <w:t>, “Commentary: Agricultural racial capitalism and rural migrant workers,” Journal of Rural Studies on ScienceDirect, https://www.sciencedirect.com/science/article/pii/S0743016721002035, ATM</w:t>
      </w:r>
    </w:p>
    <w:p w14:paraId="6DA2BA9E" w14:textId="77777777" w:rsidR="00E14EDA" w:rsidRPr="00E14EDA" w:rsidRDefault="00E14EDA" w:rsidP="00E14EDA">
      <w:pPr>
        <w:rPr>
          <w:sz w:val="16"/>
        </w:rPr>
      </w:pPr>
      <w:r w:rsidRPr="00E14EDA">
        <w:rPr>
          <w:rFonts w:eastAsia="Aptos"/>
          <w:sz w:val="14"/>
          <w:szCs w:val="14"/>
        </w:rPr>
        <w:t xml:space="preserve">The Special Issue is being published during the COVID-19 pandemic and associated lockdowns around the world. </w:t>
      </w:r>
      <w:r w:rsidRPr="00E14EDA">
        <w:rPr>
          <w:rFonts w:eastAsia="Aptos"/>
          <w:u w:val="single"/>
        </w:rPr>
        <w:t xml:space="preserve">Terms such as ‘key’ or ‘essential’ workers have been coined by states for people required to continue working in lockdown conditions, including people employed in the food supply chain. The pandemic not only revealed the disproportionate employment of </w:t>
      </w:r>
      <w:proofErr w:type="spellStart"/>
      <w:r w:rsidRPr="00E14EDA">
        <w:rPr>
          <w:rFonts w:eastAsia="Aptos"/>
          <w:u w:val="single"/>
        </w:rPr>
        <w:t>racialised</w:t>
      </w:r>
      <w:proofErr w:type="spellEnd"/>
      <w:r w:rsidRPr="00E14EDA">
        <w:rPr>
          <w:rFonts w:eastAsia="Aptos"/>
          <w:u w:val="single"/>
        </w:rPr>
        <w:t xml:space="preserve"> people in this sector</w:t>
      </w:r>
      <w:r w:rsidRPr="00E14EDA">
        <w:rPr>
          <w:rFonts w:eastAsia="Aptos"/>
        </w:rPr>
        <w:t xml:space="preserve"> </w:t>
      </w:r>
      <w:r w:rsidRPr="00E14EDA">
        <w:rPr>
          <w:rFonts w:eastAsia="Aptos"/>
          <w:sz w:val="14"/>
          <w:szCs w:val="14"/>
        </w:rPr>
        <w:t xml:space="preserve">(to those who did not already know), </w:t>
      </w:r>
      <w:r w:rsidRPr="00E14EDA">
        <w:rPr>
          <w:rFonts w:eastAsia="Aptos"/>
          <w:u w:val="single"/>
        </w:rPr>
        <w:t>it also amplified the effects of structural racism, through insisting people work in unsafe environments</w:t>
      </w:r>
      <w:r w:rsidRPr="00E14EDA">
        <w:rPr>
          <w:rFonts w:eastAsia="Aptos"/>
        </w:rPr>
        <w:t xml:space="preserve"> </w:t>
      </w:r>
      <w:r w:rsidRPr="00E14EDA">
        <w:rPr>
          <w:rFonts w:eastAsia="Aptos"/>
          <w:sz w:val="14"/>
          <w:szCs w:val="14"/>
        </w:rPr>
        <w:t>without adequate ventilation, spacing or personal protective equipment (PPE), combined with lack of funding for people to isolate at home,</w:t>
      </w:r>
      <w:r w:rsidRPr="00E14EDA">
        <w:rPr>
          <w:rFonts w:eastAsia="Aptos"/>
        </w:rPr>
        <w:t xml:space="preserve"> </w:t>
      </w:r>
      <w:r w:rsidRPr="00E14EDA">
        <w:rPr>
          <w:rFonts w:eastAsia="Aptos"/>
          <w:u w:val="single"/>
        </w:rPr>
        <w:t>leading to high levels of morbidity and mortality among food production and processing workers</w:t>
      </w:r>
      <w:r w:rsidRPr="00E14EDA">
        <w:rPr>
          <w:rFonts w:eastAsia="Aptos"/>
        </w:rPr>
        <w:t xml:space="preserve"> </w:t>
      </w:r>
      <w:r w:rsidRPr="00E14EDA">
        <w:rPr>
          <w:rFonts w:eastAsia="Aptos"/>
          <w:sz w:val="14"/>
          <w:szCs w:val="14"/>
        </w:rPr>
        <w:t>(</w:t>
      </w:r>
      <w:bookmarkStart w:id="4" w:name="bbib35"/>
      <w:r w:rsidRPr="00E14EDA">
        <w:rPr>
          <w:rFonts w:eastAsia="Aptos"/>
          <w:sz w:val="14"/>
          <w:szCs w:val="14"/>
        </w:rPr>
        <w:t>Samaniego and Mantz, 2020</w:t>
      </w:r>
      <w:bookmarkEnd w:id="4"/>
      <w:r w:rsidRPr="00E14EDA">
        <w:rPr>
          <w:rFonts w:eastAsia="Aptos"/>
          <w:sz w:val="14"/>
          <w:szCs w:val="14"/>
        </w:rPr>
        <w:t>; </w:t>
      </w:r>
      <w:bookmarkStart w:id="5" w:name="bbib34"/>
      <w:proofErr w:type="spellStart"/>
      <w:r w:rsidRPr="00E14EDA">
        <w:rPr>
          <w:rFonts w:eastAsia="Aptos"/>
          <w:sz w:val="14"/>
          <w:szCs w:val="14"/>
        </w:rPr>
        <w:t>Rogaly</w:t>
      </w:r>
      <w:proofErr w:type="spellEnd"/>
      <w:r w:rsidRPr="00E14EDA">
        <w:rPr>
          <w:rFonts w:eastAsia="Aptos"/>
          <w:sz w:val="14"/>
          <w:szCs w:val="14"/>
        </w:rPr>
        <w:t xml:space="preserve"> and </w:t>
      </w:r>
      <w:proofErr w:type="spellStart"/>
      <w:r w:rsidRPr="00E14EDA">
        <w:rPr>
          <w:rFonts w:eastAsia="Aptos"/>
          <w:sz w:val="14"/>
          <w:szCs w:val="14"/>
        </w:rPr>
        <w:t>Schling</w:t>
      </w:r>
      <w:proofErr w:type="spellEnd"/>
      <w:r w:rsidRPr="00E14EDA">
        <w:rPr>
          <w:rFonts w:eastAsia="Aptos"/>
          <w:sz w:val="14"/>
          <w:szCs w:val="14"/>
        </w:rPr>
        <w:t>, 2021</w:t>
      </w:r>
      <w:bookmarkEnd w:id="5"/>
      <w:r w:rsidRPr="00E14EDA">
        <w:rPr>
          <w:rFonts w:eastAsia="Aptos"/>
          <w:sz w:val="14"/>
          <w:szCs w:val="14"/>
        </w:rPr>
        <w:t xml:space="preserve">). </w:t>
      </w:r>
      <w:r w:rsidRPr="00E14EDA">
        <w:rPr>
          <w:rFonts w:eastAsia="Aptos"/>
          <w:u w:val="single"/>
        </w:rPr>
        <w:t>Even prior to the pandemic, global analysis</w:t>
      </w:r>
      <w:r w:rsidRPr="00E14EDA">
        <w:rPr>
          <w:rFonts w:eastAsia="Aptos"/>
        </w:rPr>
        <w:t xml:space="preserve"> </w:t>
      </w:r>
      <w:r w:rsidRPr="00E14EDA">
        <w:rPr>
          <w:rFonts w:eastAsia="Aptos"/>
          <w:sz w:val="14"/>
          <w:szCs w:val="14"/>
        </w:rPr>
        <w:t xml:space="preserve">during the first two decades of the twenty-first century </w:t>
      </w:r>
      <w:r w:rsidRPr="00E14EDA">
        <w:rPr>
          <w:rFonts w:eastAsia="Aptos"/>
          <w:u w:val="single"/>
        </w:rPr>
        <w:t xml:space="preserve">showed that </w:t>
      </w:r>
      <w:r w:rsidRPr="00A65AA7">
        <w:rPr>
          <w:sz w:val="16"/>
        </w:rPr>
        <w:t xml:space="preserve">‘intense </w:t>
      </w:r>
      <w:proofErr w:type="spellStart"/>
      <w:r w:rsidRPr="00A65AA7">
        <w:rPr>
          <w:sz w:val="16"/>
        </w:rPr>
        <w:t>labour</w:t>
      </w:r>
      <w:proofErr w:type="spellEnd"/>
      <w:r w:rsidRPr="00A65AA7">
        <w:rPr>
          <w:rStyle w:val="Emphasis"/>
          <w:sz w:val="16"/>
          <w:highlight w:val="green"/>
        </w:rPr>
        <w:t xml:space="preserve"> </w:t>
      </w:r>
      <w:r w:rsidRPr="00E14EDA">
        <w:rPr>
          <w:rStyle w:val="Emphasis"/>
          <w:highlight w:val="green"/>
        </w:rPr>
        <w:t>exploitation’ is ‘central to the reproduction of global agriculture’</w:t>
      </w:r>
      <w:r w:rsidRPr="00E14EDA">
        <w:rPr>
          <w:rFonts w:eastAsia="Aptos"/>
          <w:u w:val="single"/>
        </w:rPr>
        <w:t xml:space="preserve"> … ‘</w:t>
      </w:r>
      <w:r w:rsidRPr="00E14EDA">
        <w:rPr>
          <w:rStyle w:val="Emphasis"/>
          <w:highlight w:val="green"/>
        </w:rPr>
        <w:t>It is doubtful</w:t>
      </w:r>
      <w:r w:rsidRPr="00E14EDA">
        <w:rPr>
          <w:rFonts w:eastAsia="Aptos"/>
          <w:u w:val="single"/>
        </w:rPr>
        <w:t xml:space="preserve"> whether contemporary </w:t>
      </w:r>
      <w:r w:rsidRPr="00E14EDA">
        <w:rPr>
          <w:rStyle w:val="Emphasis"/>
          <w:highlight w:val="green"/>
        </w:rPr>
        <w:t>capitalist agro-industry</w:t>
      </w:r>
      <w:r w:rsidRPr="00E14EDA">
        <w:rPr>
          <w:rStyle w:val="Emphasis"/>
        </w:rPr>
        <w:t xml:space="preserve"> </w:t>
      </w:r>
      <w:r w:rsidRPr="00E14EDA">
        <w:rPr>
          <w:rStyle w:val="Emphasis"/>
          <w:highlight w:val="green"/>
        </w:rPr>
        <w:t>could exist without vast pools of impoverished workers’</w:t>
      </w:r>
      <w:r w:rsidRPr="00E14EDA">
        <w:rPr>
          <w:rFonts w:eastAsia="Aptos"/>
        </w:rPr>
        <w:t xml:space="preserve"> </w:t>
      </w:r>
      <w:r w:rsidRPr="00E14EDA">
        <w:rPr>
          <w:rFonts w:eastAsia="Aptos"/>
          <w:sz w:val="14"/>
          <w:szCs w:val="14"/>
        </w:rPr>
        <w:t>(</w:t>
      </w:r>
      <w:bookmarkStart w:id="6" w:name="bbib38"/>
      <w:r w:rsidRPr="00E14EDA">
        <w:rPr>
          <w:rFonts w:eastAsia="Aptos"/>
          <w:sz w:val="14"/>
          <w:szCs w:val="14"/>
        </w:rPr>
        <w:t>Selwyn, 2021, p.783; see also </w:t>
      </w:r>
      <w:bookmarkStart w:id="7" w:name="bbib24"/>
      <w:r w:rsidRPr="00E14EDA">
        <w:rPr>
          <w:rFonts w:eastAsia="Aptos"/>
          <w:sz w:val="14"/>
          <w:szCs w:val="14"/>
        </w:rPr>
        <w:t>O'Reilly and Rye, 2021</w:t>
      </w:r>
      <w:bookmarkEnd w:id="7"/>
      <w:r w:rsidRPr="00E14EDA">
        <w:rPr>
          <w:rFonts w:eastAsia="Aptos"/>
          <w:sz w:val="14"/>
          <w:szCs w:val="14"/>
        </w:rPr>
        <w:t>, pp. 229–230). Just as </w:t>
      </w:r>
      <w:bookmarkStart w:id="8" w:name="bbib20"/>
      <w:r w:rsidRPr="00E14EDA">
        <w:rPr>
          <w:rFonts w:eastAsia="Aptos"/>
          <w:sz w:val="14"/>
          <w:szCs w:val="14"/>
        </w:rPr>
        <w:t>Medland’s (2021)</w:t>
      </w:r>
      <w:bookmarkEnd w:id="8"/>
      <w:r w:rsidRPr="00E14EDA">
        <w:rPr>
          <w:rFonts w:eastAsia="Aptos"/>
          <w:sz w:val="14"/>
          <w:szCs w:val="14"/>
        </w:rPr>
        <w:t> work in 2010s Morocco identifies the low-pay, ill-health and exhaustion associated with agricultural wage work, Selwyn's summary of</w:t>
      </w:r>
      <w:r w:rsidRPr="00E14EDA">
        <w:rPr>
          <w:rFonts w:eastAsia="Aptos"/>
        </w:rPr>
        <w:t xml:space="preserve"> </w:t>
      </w:r>
      <w:r w:rsidRPr="00E14EDA">
        <w:rPr>
          <w:rFonts w:eastAsia="Aptos"/>
          <w:sz w:val="14"/>
          <w:szCs w:val="14"/>
        </w:rPr>
        <w:t xml:space="preserve">contemporary global conditions </w:t>
      </w:r>
      <w:proofErr w:type="spellStart"/>
      <w:r w:rsidRPr="00E14EDA">
        <w:rPr>
          <w:rFonts w:eastAsia="Aptos"/>
          <w:sz w:val="14"/>
          <w:szCs w:val="14"/>
        </w:rPr>
        <w:t>emphasises</w:t>
      </w:r>
      <w:proofErr w:type="spellEnd"/>
      <w:r w:rsidRPr="00E14EDA">
        <w:rPr>
          <w:rFonts w:eastAsia="Aptos"/>
          <w:sz w:val="14"/>
          <w:szCs w:val="14"/>
        </w:rPr>
        <w:t xml:space="preserve"> that </w:t>
      </w:r>
      <w:r w:rsidRPr="00E14EDA">
        <w:rPr>
          <w:rFonts w:eastAsia="Aptos"/>
          <w:u w:val="single"/>
        </w:rPr>
        <w:t>‘</w:t>
      </w:r>
      <w:proofErr w:type="spellStart"/>
      <w:r w:rsidRPr="00E14EDA">
        <w:rPr>
          <w:rFonts w:eastAsia="Aptos"/>
          <w:u w:val="single"/>
        </w:rPr>
        <w:t>labour</w:t>
      </w:r>
      <w:proofErr w:type="spellEnd"/>
      <w:r w:rsidRPr="00E14EDA">
        <w:rPr>
          <w:rFonts w:eastAsia="Aptos"/>
          <w:u w:val="single"/>
        </w:rPr>
        <w:t xml:space="preserve"> across myriad </w:t>
      </w:r>
      <w:r w:rsidRPr="00E14EDA">
        <w:rPr>
          <w:sz w:val="14"/>
        </w:rPr>
        <w:t xml:space="preserve">agricultural subsectors is </w:t>
      </w:r>
      <w:proofErr w:type="spellStart"/>
      <w:r w:rsidRPr="00E14EDA">
        <w:rPr>
          <w:sz w:val="14"/>
        </w:rPr>
        <w:t>characterised</w:t>
      </w:r>
      <w:proofErr w:type="spellEnd"/>
      <w:r w:rsidRPr="00E14EDA">
        <w:rPr>
          <w:sz w:val="14"/>
        </w:rPr>
        <w:t xml:space="preserve"> by … disproportionally high rates of poverty compared to other economic sectors’ and that ‘agriculture is one of the three most dangerous occupational </w:t>
      </w:r>
      <w:proofErr w:type="gramStart"/>
      <w:r w:rsidRPr="00E14EDA">
        <w:rPr>
          <w:sz w:val="14"/>
        </w:rPr>
        <w:t>areas’</w:t>
      </w:r>
      <w:proofErr w:type="gramEnd"/>
      <w:r w:rsidRPr="00E14EDA">
        <w:rPr>
          <w:sz w:val="14"/>
        </w:rPr>
        <w:t>. Moreover, ‘many national agricultural sectors have often been excluded from progressive extension of workers’ rights (such as minimum wages, collective bargaining or access to social services)’ (Selwyn, 2021, p. 794; see also </w:t>
      </w:r>
      <w:bookmarkStart w:id="9" w:name="bbib18"/>
      <w:r w:rsidRPr="00E14EDA">
        <w:rPr>
          <w:sz w:val="14"/>
        </w:rPr>
        <w:t>Martin, 2021</w:t>
      </w:r>
      <w:bookmarkEnd w:id="9"/>
      <w:r w:rsidRPr="00E14EDA">
        <w:rPr>
          <w:sz w:val="14"/>
        </w:rPr>
        <w:t xml:space="preserve">, p. 211). ‘One of the corporate food system's principal foundations' is ‘cheap and expendable </w:t>
      </w:r>
      <w:proofErr w:type="spellStart"/>
      <w:r w:rsidRPr="00E14EDA">
        <w:rPr>
          <w:sz w:val="14"/>
        </w:rPr>
        <w:t>labour</w:t>
      </w:r>
      <w:proofErr w:type="spellEnd"/>
      <w:r w:rsidRPr="00E14EDA">
        <w:rPr>
          <w:sz w:val="14"/>
        </w:rPr>
        <w:t>’ (Selwyn, 2021</w:t>
      </w:r>
      <w:bookmarkEnd w:id="6"/>
      <w:r w:rsidRPr="00E14EDA">
        <w:rPr>
          <w:sz w:val="14"/>
        </w:rPr>
        <w:t>, p. 795; </w:t>
      </w:r>
      <w:bookmarkStart w:id="10" w:name="bbib13"/>
      <w:r w:rsidRPr="00E14EDA">
        <w:rPr>
          <w:sz w:val="14"/>
        </w:rPr>
        <w:t>King et al., 2021</w:t>
      </w:r>
      <w:bookmarkEnd w:id="10"/>
      <w:r w:rsidRPr="00E14EDA">
        <w:rPr>
          <w:sz w:val="14"/>
        </w:rPr>
        <w:t>). I agree with Selwyn here, and </w:t>
      </w:r>
      <w:bookmarkStart w:id="11" w:name="bbib21"/>
      <w:proofErr w:type="spellStart"/>
      <w:r w:rsidRPr="00E14EDA">
        <w:rPr>
          <w:sz w:val="14"/>
        </w:rPr>
        <w:t>Melossi</w:t>
      </w:r>
      <w:proofErr w:type="spellEnd"/>
      <w:r w:rsidRPr="00E14EDA">
        <w:rPr>
          <w:sz w:val="14"/>
        </w:rPr>
        <w:t xml:space="preserve"> (2021)</w:t>
      </w:r>
      <w:bookmarkEnd w:id="11"/>
      <w:r w:rsidRPr="00E14EDA">
        <w:rPr>
          <w:sz w:val="14"/>
        </w:rPr>
        <w:t xml:space="preserve">, that it is important to understand the conditions of agricultural and other food supply chain workers as a whole rather than focusing on ‘migrant’ workers alone, even while, especially for people who migrate internationally and other </w:t>
      </w:r>
      <w:proofErr w:type="spellStart"/>
      <w:r w:rsidRPr="00E14EDA">
        <w:rPr>
          <w:sz w:val="14"/>
        </w:rPr>
        <w:t>racialised</w:t>
      </w:r>
      <w:proofErr w:type="spellEnd"/>
      <w:r w:rsidRPr="00E14EDA">
        <w:rPr>
          <w:sz w:val="14"/>
        </w:rPr>
        <w:t xml:space="preserve"> people, ‘border </w:t>
      </w:r>
      <w:r w:rsidRPr="00845748">
        <w:rPr>
          <w:sz w:val="12"/>
        </w:rPr>
        <w:t>imperialism’ (</w:t>
      </w:r>
      <w:bookmarkStart w:id="12" w:name="bbib41"/>
      <w:r w:rsidRPr="00845748">
        <w:rPr>
          <w:sz w:val="12"/>
        </w:rPr>
        <w:t>Walia, 2013</w:t>
      </w:r>
      <w:bookmarkEnd w:id="12"/>
      <w:r w:rsidRPr="00845748">
        <w:rPr>
          <w:sz w:val="12"/>
        </w:rPr>
        <w:t>) creates additional vulnerability to exploitation and deportation. Contemporary racial capitalism, such as that revealed so starkly by the pandemic, is defined by geographer Ruth Wilson Gilmore in terms of its historical connection to agriculture and to slavery. Racial capitalism, writes Gilmore, is ‘a mode of production developed in agriculture, improved by enclosure in the Old World, and captive land and labor in the Americas, perfected in slavery's time motion field-factory choreography’ (</w:t>
      </w:r>
      <w:bookmarkStart w:id="13" w:name="bbib9"/>
      <w:r w:rsidRPr="00845748">
        <w:rPr>
          <w:sz w:val="12"/>
        </w:rPr>
        <w:t>2017</w:t>
      </w:r>
      <w:bookmarkEnd w:id="13"/>
      <w:r w:rsidRPr="00845748">
        <w:rPr>
          <w:sz w:val="12"/>
        </w:rPr>
        <w:t>, pp. 225–226). As King et al. (2021) acknowledge in the Introduction to this Special Issue, transatlantic slavery was a form of forced migration for agricultural work, a key part of European colonial histories, and of the making of contemporary global inequalities. The connection between historical slavery and the contemporary conditions of agricultural work in California is also made by Martin (2021). ‘When farm workers are found in poor housing, indebted to recruiters, or working under exploitative conditions, it may seem that agriculture has not broken links with a past that included slavery, serfdom, and other institutions that exploited farm workers’ (Martin, 2021, p. 214; for an analysis of such connections in Florida, see </w:t>
      </w:r>
      <w:bookmarkStart w:id="14" w:name="bbib37"/>
      <w:r w:rsidRPr="00845748">
        <w:rPr>
          <w:sz w:val="12"/>
        </w:rPr>
        <w:t>Sellers and Asbed, 2011</w:t>
      </w:r>
      <w:bookmarkEnd w:id="14"/>
      <w:r w:rsidRPr="00845748">
        <w:rPr>
          <w:sz w:val="12"/>
        </w:rPr>
        <w:t xml:space="preserve">). Such arguments are taken further in Kris Manjapara's research on the roots of ‘agricultural racial capitalism’ and the ‘global racial agrarian regime’ (2018, p. 361 and p. 366, emphasis added). For Manjapara the roots lie in the continuities that the plantation system represented following the abolition of the slave trade. Key here is how enforced migration and coerced work in the plantation regimes followed so swiftly on the heels of the abolition of slavery in the British Empire in 1833. Among Manjapara's sources are manuals explaining how to control </w:t>
      </w:r>
      <w:proofErr w:type="spellStart"/>
      <w:r w:rsidRPr="00845748">
        <w:rPr>
          <w:sz w:val="12"/>
        </w:rPr>
        <w:t>labour</w:t>
      </w:r>
      <w:proofErr w:type="spellEnd"/>
      <w:r w:rsidRPr="00845748">
        <w:rPr>
          <w:sz w:val="12"/>
        </w:rPr>
        <w:t xml:space="preserve">, circulation of which accelerated from the mid-1830s. Some sections of the manuals are incredibly brutal. Manjapara narrates how by the turn of the twentieth century multi-national corporations had gained power and control of the production </w:t>
      </w:r>
      <w:r w:rsidRPr="00E14EDA">
        <w:rPr>
          <w:sz w:val="12"/>
        </w:rPr>
        <w:t>and distribution of agricultural produce. Building on </w:t>
      </w:r>
      <w:bookmarkStart w:id="15" w:name="bbib3"/>
      <w:r w:rsidRPr="00E14EDA">
        <w:rPr>
          <w:sz w:val="12"/>
        </w:rPr>
        <w:t>Du Bois (1998, pp. 15-16)</w:t>
      </w:r>
      <w:bookmarkEnd w:id="15"/>
      <w:r w:rsidRPr="00E14EDA">
        <w:rPr>
          <w:sz w:val="12"/>
        </w:rPr>
        <w:t xml:space="preserve">, Manjapara's thesis is that the coercion of </w:t>
      </w:r>
      <w:proofErr w:type="spellStart"/>
      <w:r w:rsidRPr="00E14EDA">
        <w:rPr>
          <w:sz w:val="12"/>
        </w:rPr>
        <w:t>labour</w:t>
      </w:r>
      <w:proofErr w:type="spellEnd"/>
      <w:r w:rsidRPr="00E14EDA">
        <w:rPr>
          <w:sz w:val="12"/>
        </w:rPr>
        <w:t>, transnational movements of people and </w:t>
      </w:r>
      <w:proofErr w:type="spellStart"/>
      <w:r w:rsidRPr="00E14EDA">
        <w:rPr>
          <w:sz w:val="12"/>
        </w:rPr>
        <w:t>racialisation</w:t>
      </w:r>
      <w:proofErr w:type="spellEnd"/>
      <w:r w:rsidRPr="00E14EDA">
        <w:rPr>
          <w:sz w:val="12"/>
        </w:rPr>
        <w:t xml:space="preserve"> that were all associated with agricultural work were intrinsic to the uneven accumulation of industrial capital across the world: </w:t>
      </w:r>
      <w:r w:rsidRPr="00E14EDA">
        <w:rPr>
          <w:rFonts w:eastAsia="Aptos"/>
          <w:highlight w:val="green"/>
          <w:u w:val="single"/>
        </w:rPr>
        <w:t>[</w:t>
      </w:r>
      <w:r w:rsidRPr="00E14EDA">
        <w:rPr>
          <w:rStyle w:val="Emphasis"/>
          <w:highlight w:val="green"/>
        </w:rPr>
        <w:t>C]</w:t>
      </w:r>
      <w:proofErr w:type="spellStart"/>
      <w:r w:rsidRPr="00E14EDA">
        <w:rPr>
          <w:rStyle w:val="Emphasis"/>
          <w:highlight w:val="green"/>
        </w:rPr>
        <w:t>apitalism</w:t>
      </w:r>
      <w:proofErr w:type="spellEnd"/>
      <w:r w:rsidRPr="00E14EDA">
        <w:rPr>
          <w:rStyle w:val="Emphasis"/>
          <w:highlight w:val="green"/>
        </w:rPr>
        <w:t xml:space="preserve"> relies on racialized and gendered</w:t>
      </w:r>
      <w:r w:rsidRPr="00E14EDA">
        <w:rPr>
          <w:rFonts w:eastAsia="Aptos"/>
          <w:u w:val="single"/>
        </w:rPr>
        <w:t xml:space="preserve"> designations about the kinds of communities and peoples whose </w:t>
      </w:r>
      <w:r w:rsidRPr="00A65AA7">
        <w:rPr>
          <w:sz w:val="16"/>
        </w:rPr>
        <w:t>dispossession,</w:t>
      </w:r>
      <w:r w:rsidRPr="00A65AA7">
        <w:rPr>
          <w:rStyle w:val="Emphasis"/>
          <w:sz w:val="16"/>
          <w:highlight w:val="green"/>
        </w:rPr>
        <w:t xml:space="preserve"> </w:t>
      </w:r>
      <w:r w:rsidRPr="00E14EDA">
        <w:rPr>
          <w:rStyle w:val="Emphasis"/>
          <w:highlight w:val="green"/>
        </w:rPr>
        <w:t xml:space="preserve">exploitation </w:t>
      </w:r>
      <w:r w:rsidRPr="00A65AA7">
        <w:rPr>
          <w:sz w:val="16"/>
        </w:rPr>
        <w:t>and obliteration is</w:t>
      </w:r>
      <w:r w:rsidRPr="00A65AA7">
        <w:rPr>
          <w:rFonts w:eastAsia="Aptos"/>
          <w:sz w:val="16"/>
          <w:u w:val="single"/>
        </w:rPr>
        <w:t xml:space="preserve"> </w:t>
      </w:r>
      <w:r w:rsidRPr="00E14EDA">
        <w:rPr>
          <w:rFonts w:eastAsia="Aptos"/>
          <w:u w:val="single"/>
        </w:rPr>
        <w:t xml:space="preserve">justifiable </w:t>
      </w:r>
      <w:r w:rsidRPr="00E14EDA">
        <w:rPr>
          <w:rStyle w:val="Emphasis"/>
          <w:highlight w:val="green"/>
        </w:rPr>
        <w:t>for the sake of “progress” and industrial growth</w:t>
      </w:r>
      <w:r w:rsidRPr="00E14EDA">
        <w:rPr>
          <w:rFonts w:eastAsia="Aptos"/>
          <w:u w:val="single"/>
        </w:rPr>
        <w:t xml:space="preserve"> … </w:t>
      </w:r>
      <w:r w:rsidRPr="00E14EDA">
        <w:rPr>
          <w:rStyle w:val="Emphasis"/>
          <w:highlight w:val="green"/>
        </w:rPr>
        <w:t xml:space="preserve">Forced labor and dispossessed life </w:t>
      </w:r>
      <w:r w:rsidRPr="00A65AA7">
        <w:rPr>
          <w:sz w:val="16"/>
        </w:rPr>
        <w:t>were</w:t>
      </w:r>
      <w:r w:rsidRPr="00A65AA7">
        <w:rPr>
          <w:rStyle w:val="Emphasis"/>
          <w:sz w:val="16"/>
          <w:highlight w:val="green"/>
        </w:rPr>
        <w:t xml:space="preserve"> </w:t>
      </w:r>
      <w:r w:rsidRPr="00E14EDA">
        <w:rPr>
          <w:rStyle w:val="Emphasis"/>
          <w:highlight w:val="green"/>
        </w:rPr>
        <w:t xml:space="preserve">the conditions of possibility for </w:t>
      </w:r>
      <w:r w:rsidRPr="00E14EDA">
        <w:rPr>
          <w:sz w:val="14"/>
        </w:rPr>
        <w:t>the discourse of</w:t>
      </w:r>
      <w:r w:rsidRPr="00E14EDA">
        <w:rPr>
          <w:rStyle w:val="Emphasis"/>
          <w:sz w:val="14"/>
          <w:highlight w:val="green"/>
        </w:rPr>
        <w:t xml:space="preserve"> </w:t>
      </w:r>
      <w:r w:rsidRPr="00E14EDA">
        <w:rPr>
          <w:rStyle w:val="Emphasis"/>
          <w:highlight w:val="green"/>
        </w:rPr>
        <w:t>progress and industrial development in the Global North</w:t>
      </w:r>
      <w:r w:rsidRPr="00E14EDA">
        <w:rPr>
          <w:rFonts w:eastAsia="Aptos"/>
          <w:u w:val="single"/>
        </w:rPr>
        <w:t xml:space="preserve"> </w:t>
      </w:r>
      <w:r w:rsidRPr="00E14EDA">
        <w:rPr>
          <w:sz w:val="12"/>
        </w:rPr>
        <w:t>(</w:t>
      </w:r>
      <w:bookmarkStart w:id="16" w:name="bbib17"/>
      <w:r w:rsidRPr="00E14EDA">
        <w:rPr>
          <w:sz w:val="12"/>
        </w:rPr>
        <w:t>Manjapara, 2018</w:t>
      </w:r>
      <w:bookmarkEnd w:id="16"/>
      <w:r w:rsidRPr="00E14EDA">
        <w:rPr>
          <w:sz w:val="12"/>
        </w:rPr>
        <w:t>, p. 365 &amp; p. 382) It is important to note that Manjapara brings ‘gendered’ and ‘racialized’ ‘designations’ together here (see </w:t>
      </w:r>
      <w:bookmarkStart w:id="17" w:name="bbib26"/>
      <w:proofErr w:type="spellStart"/>
      <w:r w:rsidRPr="00E14EDA">
        <w:rPr>
          <w:sz w:val="12"/>
        </w:rPr>
        <w:t>Preibish</w:t>
      </w:r>
      <w:proofErr w:type="spellEnd"/>
      <w:r w:rsidRPr="00E14EDA">
        <w:rPr>
          <w:sz w:val="12"/>
        </w:rPr>
        <w:t xml:space="preserve"> and Encalada </w:t>
      </w:r>
      <w:proofErr w:type="spellStart"/>
      <w:r w:rsidRPr="00E14EDA">
        <w:rPr>
          <w:sz w:val="12"/>
        </w:rPr>
        <w:t>Grez</w:t>
      </w:r>
      <w:proofErr w:type="spellEnd"/>
      <w:r w:rsidRPr="00E14EDA">
        <w:rPr>
          <w:sz w:val="12"/>
        </w:rPr>
        <w:t>, 2010</w:t>
      </w:r>
      <w:bookmarkEnd w:id="17"/>
      <w:r w:rsidRPr="00E14EDA">
        <w:rPr>
          <w:sz w:val="12"/>
        </w:rPr>
        <w:t>, for a Canadian case study). As Lisa Lowe explains, ‘[t]</w:t>
      </w:r>
      <w:proofErr w:type="gramStart"/>
      <w:r w:rsidRPr="00E14EDA">
        <w:rPr>
          <w:sz w:val="12"/>
        </w:rPr>
        <w:t>he</w:t>
      </w:r>
      <w:proofErr w:type="gramEnd"/>
      <w:r w:rsidRPr="00E14EDA">
        <w:rPr>
          <w:sz w:val="12"/>
        </w:rPr>
        <w:t xml:space="preserve"> term racial capitalism captures the sense that actually existing capitalism exploits through culturally and socially constructed differences such as race, gender, region, and nationality, and is lived through these’ (</w:t>
      </w:r>
      <w:bookmarkStart w:id="18" w:name="bbib15"/>
      <w:r w:rsidRPr="00E14EDA">
        <w:rPr>
          <w:sz w:val="12"/>
        </w:rPr>
        <w:t>Lowe, 2015</w:t>
      </w:r>
      <w:bookmarkEnd w:id="18"/>
      <w:r w:rsidRPr="00E14EDA">
        <w:rPr>
          <w:sz w:val="12"/>
        </w:rPr>
        <w:t xml:space="preserve">, p. 149, emphasis in original). The connection between </w:t>
      </w:r>
      <w:proofErr w:type="spellStart"/>
      <w:r w:rsidRPr="00E14EDA">
        <w:rPr>
          <w:sz w:val="12"/>
        </w:rPr>
        <w:t>racialised</w:t>
      </w:r>
      <w:proofErr w:type="spellEnd"/>
      <w:r w:rsidRPr="00E14EDA">
        <w:rPr>
          <w:sz w:val="12"/>
        </w:rPr>
        <w:t xml:space="preserve"> and gendered designations is explored in detail in Gargi </w:t>
      </w:r>
      <w:bookmarkStart w:id="19" w:name="bbib2"/>
      <w:r w:rsidRPr="00E14EDA">
        <w:rPr>
          <w:sz w:val="12"/>
        </w:rPr>
        <w:t>Bhattacharyya's (2018, p. 50)</w:t>
      </w:r>
      <w:bookmarkEnd w:id="19"/>
      <w:r w:rsidRPr="00E14EDA">
        <w:rPr>
          <w:sz w:val="12"/>
        </w:rPr>
        <w:t> important chapter on how the relation between production and social reproduction is crucial to understanding racial capitalism (see also </w:t>
      </w:r>
      <w:bookmarkStart w:id="20" w:name="bbib39"/>
      <w:r w:rsidRPr="00E14EDA">
        <w:rPr>
          <w:sz w:val="12"/>
        </w:rPr>
        <w:t>Shah and Lerche, 2020</w:t>
      </w:r>
      <w:bookmarkEnd w:id="20"/>
      <w:r w:rsidRPr="00E14EDA">
        <w:rPr>
          <w:sz w:val="12"/>
        </w:rPr>
        <w:t xml:space="preserve">; Medland, 2021). The discussion of racial capitalism in this volume </w:t>
      </w:r>
      <w:proofErr w:type="spellStart"/>
      <w:r w:rsidRPr="00E14EDA">
        <w:rPr>
          <w:sz w:val="12"/>
        </w:rPr>
        <w:t>centres</w:t>
      </w:r>
      <w:proofErr w:type="spellEnd"/>
      <w:r w:rsidRPr="00E14EDA">
        <w:rPr>
          <w:sz w:val="12"/>
        </w:rPr>
        <w:t xml:space="preserve"> on the manner in which people are constituted as different kinds of participants in capitalist formations, both of production and consumption. In relation to questions of production, the interplay between reproductive and productive spheres constructs different kinds of creatures – from fully serviced ready-for-workers to hybrid beings who survive through a combination of ‘productive’ work and other forms of economic activity to those who exist at the edges or in the crevices of capitalist life-worlds. The concept ‘modern slavery’ is often ‘posed as transcending politics’, militating against a ‘politics of solidarity’ (</w:t>
      </w:r>
      <w:bookmarkStart w:id="21" w:name="bbib19"/>
      <w:r w:rsidRPr="00E14EDA">
        <w:rPr>
          <w:sz w:val="12"/>
        </w:rPr>
        <w:t>McGrath and Mieres, 2014</w:t>
      </w:r>
      <w:bookmarkEnd w:id="21"/>
      <w:r w:rsidRPr="00E14EDA">
        <w:rPr>
          <w:sz w:val="12"/>
        </w:rPr>
        <w:t xml:space="preserve">). It also hinders effective critique of the range of ways in which capitalism itself creates, perpetuates and relies on forms of unfree </w:t>
      </w:r>
      <w:proofErr w:type="spellStart"/>
      <w:r w:rsidRPr="00E14EDA">
        <w:rPr>
          <w:sz w:val="12"/>
        </w:rPr>
        <w:t>labour</w:t>
      </w:r>
      <w:proofErr w:type="spellEnd"/>
      <w:r w:rsidRPr="00E14EDA">
        <w:rPr>
          <w:sz w:val="12"/>
        </w:rPr>
        <w:t>, including in agriculture (</w:t>
      </w:r>
      <w:bookmarkStart w:id="22" w:name="bbib31"/>
      <w:proofErr w:type="spellStart"/>
      <w:r w:rsidRPr="00E14EDA">
        <w:rPr>
          <w:sz w:val="12"/>
        </w:rPr>
        <w:t>Rogaly</w:t>
      </w:r>
      <w:proofErr w:type="spellEnd"/>
      <w:r w:rsidRPr="00E14EDA">
        <w:rPr>
          <w:sz w:val="12"/>
        </w:rPr>
        <w:t>, 2015</w:t>
      </w:r>
      <w:bookmarkEnd w:id="22"/>
      <w:r w:rsidRPr="00E14EDA">
        <w:rPr>
          <w:sz w:val="12"/>
        </w:rPr>
        <w:t xml:space="preserve">). Yet, it is important to note how reference is sometimes made to ‘slavery’ by agricultural workers themselves to convey </w:t>
      </w:r>
      <w:proofErr w:type="spellStart"/>
      <w:r w:rsidRPr="00E14EDA">
        <w:rPr>
          <w:sz w:val="12"/>
        </w:rPr>
        <w:t>racialised</w:t>
      </w:r>
      <w:proofErr w:type="spellEnd"/>
      <w:r w:rsidRPr="00E14EDA">
        <w:rPr>
          <w:sz w:val="12"/>
        </w:rPr>
        <w:t xml:space="preserve"> hierarchies, and the harshness of working and living conditions, including the ways in which workers are spoken about - and spoken to - by employers and </w:t>
      </w:r>
      <w:proofErr w:type="spellStart"/>
      <w:r w:rsidRPr="00E14EDA">
        <w:rPr>
          <w:sz w:val="12"/>
        </w:rPr>
        <w:t>labour</w:t>
      </w:r>
      <w:proofErr w:type="spellEnd"/>
      <w:r w:rsidRPr="00E14EDA">
        <w:rPr>
          <w:sz w:val="12"/>
        </w:rPr>
        <w:t xml:space="preserve"> contractors. Summing up the agricultural workplace regimes recalled by her Latvian research participants employed in Norwegian agriculture, </w:t>
      </w:r>
      <w:bookmarkStart w:id="23" w:name="bbib16"/>
      <w:r w:rsidRPr="00E14EDA">
        <w:rPr>
          <w:sz w:val="12"/>
        </w:rPr>
        <w:t>Lulle (2021)</w:t>
      </w:r>
      <w:bookmarkEnd w:id="23"/>
      <w:r w:rsidRPr="00E14EDA">
        <w:rPr>
          <w:sz w:val="12"/>
        </w:rPr>
        <w:t xml:space="preserve"> described ‘discipline’ as being ‘established, both in the fields and in the dormitories, by systems of close supervision involving </w:t>
      </w:r>
      <w:proofErr w:type="spellStart"/>
      <w:r w:rsidRPr="00E14EDA">
        <w:rPr>
          <w:sz w:val="12"/>
        </w:rPr>
        <w:t>infantilising</w:t>
      </w:r>
      <w:proofErr w:type="spellEnd"/>
      <w:r w:rsidRPr="00E14EDA">
        <w:rPr>
          <w:sz w:val="12"/>
        </w:rPr>
        <w:t xml:space="preserve"> practices such as shouting, restrictions on social contact, time management to concentrate solely on work and maintain tempo, and hostel curfews, resulting in a perception that this was little better than gendered “slave work”.’ Lulle quotes Daiga, a Latvian woman who worked in strawberry-producing greenhouses in the early 2000s. Daiga described what she had to do as ‘total slave work’. She refers directly to </w:t>
      </w:r>
      <w:proofErr w:type="spellStart"/>
      <w:r w:rsidRPr="00E14EDA">
        <w:rPr>
          <w:sz w:val="12"/>
        </w:rPr>
        <w:t>racialised</w:t>
      </w:r>
      <w:proofErr w:type="spellEnd"/>
      <w:r w:rsidRPr="00E14EDA">
        <w:rPr>
          <w:sz w:val="12"/>
        </w:rPr>
        <w:t xml:space="preserve"> hierarchies manifest in health and safety practices in the greenhouses, noting how, when a Norwegian on the farm had to handle pesticides, ‘he was fully dressed in protective clothing’, whereas ‘we Latvians, Estonians and Poles did it with our bare hands.’ Behind such practices lie processes of </w:t>
      </w:r>
      <w:proofErr w:type="spellStart"/>
      <w:r w:rsidRPr="00E14EDA">
        <w:rPr>
          <w:sz w:val="12"/>
        </w:rPr>
        <w:t>racialisation</w:t>
      </w:r>
      <w:proofErr w:type="spellEnd"/>
      <w:r w:rsidRPr="00E14EDA">
        <w:rPr>
          <w:sz w:val="12"/>
        </w:rPr>
        <w:t xml:space="preserve"> of certain people as expendable according to their nationality or their status as foreigners or migrants, not only, or necessarily, on the basis of skin </w:t>
      </w:r>
      <w:proofErr w:type="spellStart"/>
      <w:r w:rsidRPr="00E14EDA">
        <w:rPr>
          <w:sz w:val="12"/>
        </w:rPr>
        <w:t>colour</w:t>
      </w:r>
      <w:proofErr w:type="spellEnd"/>
      <w:r w:rsidRPr="00E14EDA">
        <w:rPr>
          <w:sz w:val="12"/>
        </w:rPr>
        <w:t xml:space="preserve"> alone. In his Foreword to the revised edition of Cedric Robinson's classic book Black Marxism, historian Robin Kelley </w:t>
      </w:r>
      <w:proofErr w:type="spellStart"/>
      <w:r w:rsidRPr="00E14EDA">
        <w:rPr>
          <w:sz w:val="12"/>
        </w:rPr>
        <w:t>summarises</w:t>
      </w:r>
      <w:proofErr w:type="spellEnd"/>
      <w:r w:rsidRPr="00E14EDA">
        <w:rPr>
          <w:sz w:val="12"/>
        </w:rPr>
        <w:t xml:space="preserve"> Robinson's argument regarding racial capitalism that ‘the racialization of the proletariat … began within Europe itself … the “lower orders” usually were comprised of immigrant workers from territories outside the nations in which they worked. These immigrant workers were placed at the bottom of a racial hierarchy’ (</w:t>
      </w:r>
      <w:bookmarkStart w:id="24" w:name="bbib27"/>
      <w:r w:rsidRPr="00E14EDA">
        <w:rPr>
          <w:sz w:val="12"/>
        </w:rPr>
        <w:t>Robinson, 2000</w:t>
      </w:r>
      <w:bookmarkEnd w:id="24"/>
      <w:r w:rsidRPr="00E14EDA">
        <w:rPr>
          <w:sz w:val="12"/>
        </w:rPr>
        <w:t xml:space="preserve">: xii). Fast forward to the tomato fields of Puglia, Italy in the 2010s and a manifestation of agricultural racial capitalism in which </w:t>
      </w:r>
      <w:proofErr w:type="spellStart"/>
      <w:r w:rsidRPr="00E14EDA">
        <w:rPr>
          <w:sz w:val="12"/>
        </w:rPr>
        <w:t>racialisation</w:t>
      </w:r>
      <w:proofErr w:type="spellEnd"/>
      <w:r w:rsidRPr="00E14EDA">
        <w:rPr>
          <w:sz w:val="12"/>
        </w:rPr>
        <w:t xml:space="preserve"> was part of a multi-pronged system of exploitation and oppression of African migrant workers (</w:t>
      </w:r>
      <w:proofErr w:type="spellStart"/>
      <w:r w:rsidRPr="00E14EDA">
        <w:rPr>
          <w:sz w:val="12"/>
        </w:rPr>
        <w:t>Melossi</w:t>
      </w:r>
      <w:proofErr w:type="spellEnd"/>
      <w:r w:rsidRPr="00E14EDA">
        <w:rPr>
          <w:sz w:val="12"/>
        </w:rPr>
        <w:t xml:space="preserve">, 2021). </w:t>
      </w:r>
      <w:proofErr w:type="spellStart"/>
      <w:r w:rsidRPr="00E14EDA">
        <w:rPr>
          <w:sz w:val="12"/>
        </w:rPr>
        <w:t>Melossi</w:t>
      </w:r>
      <w:proofErr w:type="spellEnd"/>
      <w:r w:rsidRPr="00E14EDA">
        <w:rPr>
          <w:sz w:val="12"/>
        </w:rPr>
        <w:t xml:space="preserve"> worked for a local radio station (Radio Ghetto) run by workers living in </w:t>
      </w:r>
      <w:r w:rsidRPr="00A65AA7">
        <w:rPr>
          <w:sz w:val="14"/>
        </w:rPr>
        <w:t xml:space="preserve">shanty town settlements near the town of Foggia, before conducting her research. She locates the conditions of workers as produced by the intensive processor/distributor/retailer-dominated tomato capitalism, which she terms the ‘tomato industry hierarchy chain’. This chain rests on a combination of structural forces produced and operated by the state, large companies (including the media) and wider society. </w:t>
      </w:r>
      <w:proofErr w:type="spellStart"/>
      <w:r w:rsidRPr="00A65AA7">
        <w:rPr>
          <w:sz w:val="14"/>
        </w:rPr>
        <w:t>Melossi</w:t>
      </w:r>
      <w:proofErr w:type="spellEnd"/>
      <w:r w:rsidRPr="00A65AA7">
        <w:rPr>
          <w:sz w:val="14"/>
        </w:rPr>
        <w:t xml:space="preserve"> shows how the role of the state included </w:t>
      </w:r>
      <w:proofErr w:type="spellStart"/>
      <w:r w:rsidRPr="00A65AA7">
        <w:rPr>
          <w:sz w:val="14"/>
        </w:rPr>
        <w:t>i</w:t>
      </w:r>
      <w:proofErr w:type="spellEnd"/>
      <w:r w:rsidRPr="00A65AA7">
        <w:rPr>
          <w:sz w:val="14"/>
        </w:rPr>
        <w:t xml:space="preserve">) police harassment of, and violence against, </w:t>
      </w:r>
      <w:proofErr w:type="spellStart"/>
      <w:r w:rsidRPr="00A65AA7">
        <w:rPr>
          <w:sz w:val="14"/>
        </w:rPr>
        <w:t>racialised</w:t>
      </w:r>
      <w:proofErr w:type="spellEnd"/>
      <w:r w:rsidRPr="00A65AA7">
        <w:rPr>
          <w:sz w:val="14"/>
        </w:rPr>
        <w:t xml:space="preserve"> migrant workers and ii) immigration law, creating insecure immigration statuses that made workers particularly vulnerable to deportation.</w:t>
      </w:r>
    </w:p>
    <w:p w14:paraId="747DADC1" w14:textId="77777777" w:rsidR="009A11BF" w:rsidRPr="009A11BF" w:rsidRDefault="009A11BF" w:rsidP="009A11BF">
      <w:pPr>
        <w:keepNext/>
        <w:keepLines/>
        <w:spacing w:before="40" w:after="0"/>
        <w:outlineLvl w:val="3"/>
        <w:rPr>
          <w:rFonts w:eastAsiaTheme="majorEastAsia" w:cstheme="majorBidi"/>
          <w:b/>
          <w:iCs/>
          <w:sz w:val="32"/>
        </w:rPr>
      </w:pPr>
      <w:bookmarkStart w:id="25" w:name="_Hlk210832588"/>
      <w:bookmarkStart w:id="26" w:name="_Hlk210753438"/>
      <w:r w:rsidRPr="009A11BF">
        <w:rPr>
          <w:rFonts w:eastAsiaTheme="majorEastAsia" w:cstheme="majorBidi"/>
          <w:b/>
          <w:iCs/>
          <w:sz w:val="32"/>
        </w:rPr>
        <w:t>Impact—The logic of racial capitalism relies on extraction and exploitation for profit. Racial capitalism causes climate change, sacrifice zones, slow violence, genocide and ecocide—this leads to planetary extinction.</w:t>
      </w:r>
    </w:p>
    <w:p w14:paraId="147FBA3B" w14:textId="77777777" w:rsidR="009A11BF" w:rsidRPr="009A11BF" w:rsidRDefault="009A11BF" w:rsidP="009A11BF">
      <w:pPr>
        <w:rPr>
          <w:sz w:val="16"/>
        </w:rPr>
      </w:pPr>
      <w:r w:rsidRPr="009A11BF">
        <w:rPr>
          <w:b/>
          <w:bCs/>
          <w:sz w:val="26"/>
        </w:rPr>
        <w:t>Gonzalez ’13</w:t>
      </w:r>
      <w:r w:rsidRPr="009A11BF">
        <w:t xml:space="preserve"> </w:t>
      </w:r>
      <w:r w:rsidRPr="009A11BF">
        <w:rPr>
          <w:sz w:val="16"/>
        </w:rPr>
        <w:t>[Carmen Gonzalez, “Racial capitalism, climate change, and Ecocide” Wisconsin International Law Journal. 2013. Accessed 10 October 2024. https://racism.org/articles/basic-needs/environmental/12135-racial-capitalism-change]Lo</w:t>
      </w:r>
    </w:p>
    <w:p w14:paraId="03181951" w14:textId="77777777" w:rsidR="009A11BF" w:rsidRPr="009A11BF" w:rsidRDefault="009A11BF" w:rsidP="009A11BF">
      <w:pPr>
        <w:rPr>
          <w:sz w:val="12"/>
        </w:rPr>
      </w:pPr>
      <w:r w:rsidRPr="009A11BF">
        <w:rPr>
          <w:sz w:val="12"/>
        </w:rPr>
        <w:t xml:space="preserve">Along with racialized extraction, a second and related core feature of racial capitalism is its inherently eco-destructive logic. The capitalist imperative for companies to expand the production of commodities to increase profits and compete with rival firms creates a treadmill of overproduction and overconsumption that is harmful to nature and to marginalized communities.93 To survive in the marketplace, companies commandeer human labor and the wealth of nature as cheaply as possible without replenishing or repairing the damage they cause.94 They accomplish this through various means, including “low wages, casual work, unsustainable extraction, irresponsible handling of waste and periodic as well as localized crises that tend to be borne by the worst-off.”95 In addition to local environmental catastrophes (such as oil spills and chemical plant explosions), racial capitalism’s predatory, extractive relationship with nature has produced ecological destruction on a planetary scale. This includes deforestation, loss of biodiversity, extinction, depletion of the ozone layer, and widespread chemical contamination—as well as climate change–induced heat waves, wildfires, floods, superstorms, megadroughts, melting glaciers, crumbling ice sheets, and rising sea levels.96 Indeed, one of the key features of racial capitalism is its tendency to destabilize the ecological conditions upon which capitalism and life depend through its demand for infinite expansion on a finite planet.97 Racial capitalism’s </w:t>
      </w:r>
      <w:proofErr w:type="spellStart"/>
      <w:r w:rsidRPr="009A11BF">
        <w:rPr>
          <w:sz w:val="12"/>
        </w:rPr>
        <w:t>ecocidal</w:t>
      </w:r>
      <w:proofErr w:type="spellEnd"/>
      <w:r w:rsidRPr="009A11BF">
        <w:rPr>
          <w:sz w:val="12"/>
        </w:rPr>
        <w:t xml:space="preserve"> dynamics are structural. They are not simply the products of individual “bad actors” and not limited to spectacular acts of ecological destruction, such as detonation of a nuclear bomb. Environmental degradation is built into the logic of the system.98 Rob Nixon coined the term “slow violence” to describe this “incremental and accretive” destruction99—the</w:t>
      </w:r>
      <w:r w:rsidRPr="009A11BF">
        <w:rPr>
          <w:b/>
          <w:sz w:val="12"/>
          <w:highlight w:val="green"/>
          <w:u w:val="single"/>
        </w:rPr>
        <w:t xml:space="preserve"> </w:t>
      </w:r>
      <w:r w:rsidRPr="009A11BF">
        <w:rPr>
          <w:b/>
          <w:highlight w:val="green"/>
          <w:u w:val="single"/>
        </w:rPr>
        <w:t xml:space="preserve">environmental catastrophes </w:t>
      </w:r>
      <w:r w:rsidRPr="009A11BF">
        <w:rPr>
          <w:sz w:val="12"/>
        </w:rPr>
        <w:t>that unfold gradually over time and</w:t>
      </w:r>
      <w:r w:rsidRPr="009A11BF">
        <w:rPr>
          <w:b/>
          <w:sz w:val="12"/>
          <w:highlight w:val="green"/>
          <w:u w:val="single"/>
        </w:rPr>
        <w:t xml:space="preserve"> </w:t>
      </w:r>
      <w:r w:rsidRPr="009A11BF">
        <w:rPr>
          <w:b/>
          <w:highlight w:val="green"/>
          <w:u w:val="single"/>
        </w:rPr>
        <w:t xml:space="preserve">are </w:t>
      </w:r>
      <w:r w:rsidRPr="009A11BF">
        <w:rPr>
          <w:sz w:val="16"/>
        </w:rPr>
        <w:t xml:space="preserve">most often </w:t>
      </w:r>
      <w:r w:rsidRPr="009A11BF">
        <w:rPr>
          <w:b/>
          <w:highlight w:val="green"/>
          <w:u w:val="single"/>
        </w:rPr>
        <w:t>borne by</w:t>
      </w:r>
      <w:r w:rsidRPr="009A11BF">
        <w:rPr>
          <w:sz w:val="12"/>
        </w:rPr>
        <w:t xml:space="preserve"> the planet’s most marginalized </w:t>
      </w:r>
      <w:r w:rsidRPr="009A11BF">
        <w:rPr>
          <w:b/>
          <w:highlight w:val="green"/>
          <w:u w:val="single"/>
        </w:rPr>
        <w:t>communities who are treated as disposable</w:t>
      </w:r>
      <w:r w:rsidRPr="009A11BF">
        <w:rPr>
          <w:sz w:val="12"/>
        </w:rPr>
        <w:t xml:space="preserve"> and expendable.100 Throughout the world, persons racialized as inferior live in 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w:t>
      </w:r>
      <w:r w:rsidRPr="009A11BF">
        <w:rPr>
          <w:sz w:val="10"/>
        </w:rPr>
        <w:t xml:space="preserve">These </w:t>
      </w:r>
      <w:r w:rsidRPr="009A11BF">
        <w:rPr>
          <w:b/>
          <w:highlight w:val="green"/>
          <w:u w:val="single"/>
        </w:rPr>
        <w:t xml:space="preserve">racial sacrifice zones </w:t>
      </w:r>
      <w:r w:rsidRPr="009A11BF">
        <w:rPr>
          <w:sz w:val="12"/>
        </w:rPr>
        <w:t xml:space="preserve">are the outcome of a third process through which racial capitalism operates: expulsion.110 Expulsion entails </w:t>
      </w:r>
      <w:r w:rsidRPr="009A11BF">
        <w:rPr>
          <w:b/>
          <w:highlight w:val="green"/>
          <w:u w:val="single"/>
        </w:rPr>
        <w:t xml:space="preserve">treating persons as “waste” </w:t>
      </w:r>
      <w:r w:rsidRPr="009A11BF">
        <w:rPr>
          <w:sz w:val="12"/>
        </w:rPr>
        <w:t>or “surplus humanity”</w:t>
      </w:r>
      <w:r w:rsidRPr="009A11BF">
        <w:rPr>
          <w:b/>
          <w:highlight w:val="green"/>
          <w:u w:val="single"/>
        </w:rPr>
        <w:t xml:space="preserve"> because they are no longer profitable as workers and consumers</w:t>
      </w:r>
      <w:r w:rsidRPr="009A11BF">
        <w:rPr>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expulsion of racialized persons to the margins of society is highly lucrative. For example, communities relegated to the </w:t>
      </w:r>
      <w:r w:rsidRPr="009A11BF">
        <w:rPr>
          <w:b/>
          <w:highlight w:val="green"/>
          <w:u w:val="single"/>
        </w:rPr>
        <w:t>racial sacrifice zones</w:t>
      </w:r>
      <w:r w:rsidRPr="009A11BF">
        <w:rPr>
          <w:sz w:val="12"/>
        </w:rPr>
        <w:t xml:space="preserve"> of the global economy </w:t>
      </w:r>
      <w:r w:rsidRPr="009A11BF">
        <w:rPr>
          <w:b/>
          <w:highlight w:val="green"/>
          <w:u w:val="single"/>
        </w:rPr>
        <w:t>subsidize racial capitalism by providing extremely cheap sites for the disposal of pollution and waste.</w:t>
      </w:r>
      <w:r w:rsidRPr="009A11BF">
        <w:rPr>
          <w:sz w:val="12"/>
        </w:rPr>
        <w:t xml:space="preserve">114 Similarly, private prisons profit handsomely from the labor of grossly underpaid inmates, from the high prices prisoners must pay for basic necessities, and from the significant public funds expended to construct and staff prisons and to house and punish large numbers of incarcerated persons.115 However, as racial capitalism’s intensifying social and ecological crises trap growing numbers of people in racial sacrifice zones,116 </w:t>
      </w:r>
      <w:r w:rsidRPr="009A11BF">
        <w:rPr>
          <w:sz w:val="14"/>
        </w:rPr>
        <w:t xml:space="preserve">racial capitalism threatens to </w:t>
      </w:r>
      <w:r w:rsidRPr="009A11BF">
        <w:rPr>
          <w:b/>
          <w:iCs/>
          <w:sz w:val="26"/>
          <w:highlight w:val="green"/>
          <w:u w:val="single"/>
        </w:rPr>
        <w:t>inflict</w:t>
      </w:r>
      <w:r w:rsidRPr="009A11BF">
        <w:rPr>
          <w:sz w:val="14"/>
        </w:rPr>
        <w:t xml:space="preserve"> </w:t>
      </w:r>
      <w:r w:rsidRPr="009A11BF">
        <w:rPr>
          <w:b/>
          <w:highlight w:val="green"/>
          <w:u w:val="single"/>
        </w:rPr>
        <w:t>“ecologically-induced genocide”</w:t>
      </w:r>
      <w:r w:rsidRPr="009A11BF">
        <w:rPr>
          <w:sz w:val="12"/>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displacement.118 </w:t>
      </w:r>
      <w:r w:rsidRPr="009A11BF">
        <w:rPr>
          <w:b/>
          <w:highlight w:val="green"/>
          <w:u w:val="single"/>
        </w:rPr>
        <w:t xml:space="preserve">These communities </w:t>
      </w:r>
      <w:r w:rsidRPr="009A11BF">
        <w:rPr>
          <w:sz w:val="14"/>
        </w:rPr>
        <w:t>have been</w:t>
      </w:r>
      <w:r w:rsidRPr="009A11BF">
        <w:rPr>
          <w:b/>
          <w:highlight w:val="green"/>
          <w:u w:val="single"/>
        </w:rPr>
        <w:t xml:space="preserve"> rendered vulnerable </w:t>
      </w:r>
      <w:r w:rsidRPr="009A11BF">
        <w:rPr>
          <w:sz w:val="14"/>
        </w:rPr>
        <w:t>to climate c</w:t>
      </w:r>
      <w:r w:rsidRPr="009A11BF">
        <w:rPr>
          <w:sz w:val="12"/>
        </w:rPr>
        <w:t xml:space="preserve">hange not </w:t>
      </w:r>
      <w:r w:rsidRPr="009A11BF">
        <w:rPr>
          <w:sz w:val="16"/>
        </w:rPr>
        <w:t>only</w:t>
      </w:r>
      <w:r w:rsidRPr="009A11BF">
        <w:rPr>
          <w:b/>
          <w:sz w:val="16"/>
          <w:highlight w:val="green"/>
          <w:u w:val="single"/>
        </w:rPr>
        <w:t xml:space="preserve"> </w:t>
      </w:r>
      <w:r w:rsidRPr="009A11BF">
        <w:rPr>
          <w:b/>
          <w:highlight w:val="green"/>
          <w:u w:val="single"/>
        </w:rPr>
        <w:t>by</w:t>
      </w:r>
      <w:r w:rsidRPr="009A11BF">
        <w:rPr>
          <w:sz w:val="12"/>
        </w:rPr>
        <w:t xml:space="preserve"> the greenhouse </w:t>
      </w:r>
      <w:r w:rsidRPr="009A11BF">
        <w:rPr>
          <w:sz w:val="16"/>
        </w:rPr>
        <w:t>gas emissions of the affluent and powerful, but also by</w:t>
      </w:r>
      <w:r w:rsidRPr="009A11BF">
        <w:rPr>
          <w:b/>
          <w:sz w:val="16"/>
          <w:u w:val="single"/>
        </w:rPr>
        <w:t xml:space="preserve"> </w:t>
      </w:r>
      <w:r w:rsidRPr="009A11BF">
        <w:rPr>
          <w:b/>
          <w:highlight w:val="green"/>
          <w:u w:val="single"/>
        </w:rPr>
        <w:t>the colonial</w:t>
      </w:r>
      <w:r w:rsidRPr="009A11BF">
        <w:rPr>
          <w:sz w:val="12"/>
        </w:rPr>
        <w:t xml:space="preserve"> and neocolonial </w:t>
      </w:r>
      <w:r w:rsidRPr="009A11BF">
        <w:rPr>
          <w:b/>
          <w:highlight w:val="green"/>
          <w:u w:val="single"/>
        </w:rPr>
        <w:t>policies</w:t>
      </w:r>
      <w:r w:rsidRPr="009A11BF">
        <w:rPr>
          <w:sz w:val="12"/>
        </w:rPr>
        <w:t xml:space="preserve"> </w:t>
      </w:r>
      <w:r w:rsidRPr="009A11BF">
        <w:rPr>
          <w:b/>
          <w:highlight w:val="green"/>
          <w:u w:val="single"/>
        </w:rPr>
        <w:t>and practices</w:t>
      </w:r>
      <w:r w:rsidRPr="009A11BF">
        <w:rPr>
          <w:sz w:val="12"/>
        </w:rPr>
        <w:t xml:space="preserve"> (discussed in Part I.A of this Article) </w:t>
      </w:r>
      <w:r w:rsidRPr="009A11BF">
        <w:rPr>
          <w:b/>
          <w:highlight w:val="green"/>
          <w:u w:val="single"/>
        </w:rPr>
        <w:t xml:space="preserve">that </w:t>
      </w:r>
      <w:r w:rsidRPr="009A11BF">
        <w:rPr>
          <w:sz w:val="12"/>
        </w:rPr>
        <w:t>impoverished them and</w:t>
      </w:r>
      <w:r w:rsidRPr="009A11BF">
        <w:rPr>
          <w:b/>
          <w:sz w:val="12"/>
          <w:highlight w:val="green"/>
          <w:u w:val="single"/>
        </w:rPr>
        <w:t xml:space="preserve"> </w:t>
      </w:r>
      <w:r w:rsidRPr="009A11BF">
        <w:rPr>
          <w:b/>
          <w:highlight w:val="green"/>
          <w:u w:val="single"/>
        </w:rPr>
        <w:t>deprived them of the resources to adapt</w:t>
      </w:r>
      <w:r w:rsidRPr="009A11BF">
        <w:rPr>
          <w:sz w:val="12"/>
        </w:rPr>
        <w:t xml:space="preserve"> to climate change.119 When these racialized, climate-displaced persons attempt to migrate to the United States, Europe, Australia, or other affluent states, they are classified as “illegal,” criminalized, detained, and deported.120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injustices are causally interconnected.122 Finally</w:t>
      </w:r>
      <w:r w:rsidRPr="009A11BF">
        <w:rPr>
          <w:sz w:val="14"/>
        </w:rPr>
        <w:t xml:space="preserve">, racial capitalism’s rapacious and eco-destructive logic is creating “green sacrifice zones” where marginalized communities are again being expropriated of their land, labor, and natural wealth, but this time in the name of the green energy transition.123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the violence inflicted on nature and the violence inflicted on racialized communities are inextricably intertwined, and both feed racial capitalism’s profit-making imperatives. A second lesson is that the climate crisis is in many ways an intensification </w:t>
      </w:r>
      <w:r w:rsidRPr="009A11BF">
        <w:rPr>
          <w:sz w:val="12"/>
        </w:rPr>
        <w:t xml:space="preserve">of the preexisting racialized injustices caused by colonial and postcolonial domination.127 However, as the articles published in this issue point out, marginalized communities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w:t>
      </w:r>
      <w:proofErr w:type="spellStart"/>
      <w:r w:rsidRPr="009A11BF">
        <w:rPr>
          <w:sz w:val="12"/>
        </w:rPr>
        <w:t>Nagdeo</w:t>
      </w:r>
      <w:proofErr w:type="spellEnd"/>
      <w:r w:rsidRPr="009A11BF">
        <w:rPr>
          <w:sz w:val="12"/>
        </w:rPr>
        <w:t xml:space="preserve">, Luz Guel, and Dawn Roberts-Semple provides valuable insights on how lawyers can work in a collaborative and </w:t>
      </w:r>
      <w:proofErr w:type="spellStart"/>
      <w:r w:rsidRPr="009A11BF">
        <w:rPr>
          <w:sz w:val="12"/>
        </w:rPr>
        <w:t>nonextractive</w:t>
      </w:r>
      <w:proofErr w:type="spellEnd"/>
      <w:r w:rsidRPr="009A11BF">
        <w:rPr>
          <w:sz w:val="12"/>
        </w:rPr>
        <w:t xml:space="preserve"> manner with frontline communities in pursuit of climate and environmental justice.131</w:t>
      </w:r>
    </w:p>
    <w:p w14:paraId="63F1DE5B" w14:textId="77777777" w:rsidR="00E14EDA" w:rsidRPr="00E14EDA" w:rsidRDefault="00E14EDA" w:rsidP="00E14EDA">
      <w:pPr>
        <w:keepNext/>
        <w:keepLines/>
        <w:spacing w:before="40" w:after="0"/>
        <w:outlineLvl w:val="3"/>
        <w:rPr>
          <w:rFonts w:eastAsiaTheme="majorEastAsia" w:cstheme="majorBidi"/>
          <w:b/>
          <w:iCs/>
          <w:sz w:val="32"/>
        </w:rPr>
      </w:pPr>
      <w:r w:rsidRPr="00E14EDA">
        <w:rPr>
          <w:rFonts w:eastAsiaTheme="majorEastAsia" w:cstheme="majorBidi"/>
          <w:b/>
          <w:iCs/>
          <w:sz w:val="32"/>
        </w:rPr>
        <w:t>The alt is to reject the aff and engage in a method of Alter-work—this means redefining work as collective, autonomous, and world-making care against capitalism’s alienation</w:t>
      </w:r>
    </w:p>
    <w:p w14:paraId="50EC31A8" w14:textId="77777777" w:rsidR="00E14EDA" w:rsidRPr="001675AD" w:rsidRDefault="00E14EDA" w:rsidP="00E14EDA">
      <w:pPr>
        <w:rPr>
          <w:rStyle w:val="Style13ptBold"/>
        </w:rPr>
      </w:pPr>
      <w:r w:rsidRPr="001675AD">
        <w:rPr>
          <w:rStyle w:val="Style13ptBold"/>
        </w:rPr>
        <w:t>Shaw &amp; Waterstone ‘21</w:t>
      </w:r>
    </w:p>
    <w:p w14:paraId="1039E9C1" w14:textId="77777777" w:rsidR="00E14EDA" w:rsidRPr="00A65AA7" w:rsidRDefault="00E14EDA" w:rsidP="00E14EDA">
      <w:pPr>
        <w:rPr>
          <w:b/>
          <w:bCs/>
          <w:sz w:val="16"/>
        </w:rPr>
      </w:pPr>
      <w:r w:rsidRPr="00A65AA7">
        <w:rPr>
          <w:color w:val="05103E"/>
          <w:sz w:val="16"/>
        </w:rPr>
        <w:t>Shaw, I. G. R., &amp; Waterstone, M. (2021). A planet of surplus life: Building worlds beyond capitalism. </w:t>
      </w:r>
      <w:r w:rsidRPr="00A65AA7">
        <w:rPr>
          <w:i/>
          <w:iCs/>
          <w:color w:val="05103E"/>
          <w:sz w:val="16"/>
          <w:bdr w:val="single" w:sz="2" w:space="0" w:color="ECEDEE" w:frame="1"/>
        </w:rPr>
        <w:t>Antipode</w:t>
      </w:r>
      <w:r w:rsidRPr="00A65AA7">
        <w:rPr>
          <w:color w:val="05103E"/>
          <w:sz w:val="16"/>
        </w:rPr>
        <w:t>, </w:t>
      </w:r>
      <w:r w:rsidRPr="00A65AA7">
        <w:rPr>
          <w:i/>
          <w:iCs/>
          <w:color w:val="05103E"/>
          <w:sz w:val="16"/>
          <w:bdr w:val="single" w:sz="2" w:space="0" w:color="ECEDEE" w:frame="1"/>
        </w:rPr>
        <w:t>53</w:t>
      </w:r>
      <w:r w:rsidRPr="00A65AA7">
        <w:rPr>
          <w:color w:val="05103E"/>
          <w:sz w:val="16"/>
        </w:rPr>
        <w:t>(6), 1787–1806. </w:t>
      </w:r>
      <w:hyperlink r:id="rId6" w:history="1">
        <w:r w:rsidRPr="00E14EDA">
          <w:rPr>
            <w:color w:val="467886" w:themeColor="hyperlink"/>
            <w:u w:val="single"/>
            <w:bdr w:val="single" w:sz="2" w:space="0" w:color="ECEDEE" w:frame="1"/>
          </w:rPr>
          <w:t>https://doi.org/10.1111/anti.12741</w:t>
        </w:r>
      </w:hyperlink>
      <w:r w:rsidRPr="00A65AA7">
        <w:rPr>
          <w:color w:val="05103E"/>
          <w:sz w:val="16"/>
          <w:bdr w:val="single" w:sz="2" w:space="0" w:color="ECEDEE" w:frame="1"/>
        </w:rPr>
        <w:t xml:space="preserve"> </w:t>
      </w:r>
    </w:p>
    <w:p w14:paraId="18C93DEC" w14:textId="77777777" w:rsidR="00E14EDA" w:rsidRPr="00A65AA7" w:rsidRDefault="00E14EDA" w:rsidP="00E14EDA">
      <w:pPr>
        <w:rPr>
          <w:sz w:val="16"/>
          <w:szCs w:val="21"/>
        </w:rPr>
      </w:pPr>
      <w:r w:rsidRPr="00A65AA7">
        <w:rPr>
          <w:sz w:val="16"/>
        </w:rPr>
        <w:t>We want to recover Arendt’s meaning of</w:t>
      </w:r>
      <w:r w:rsidRPr="00E14EDA">
        <w:rPr>
          <w:b/>
          <w:bCs/>
          <w:highlight w:val="yellow"/>
          <w:u w:val="single"/>
        </w:rPr>
        <w:t xml:space="preserve"> </w:t>
      </w:r>
      <w:r w:rsidRPr="00E14EDA">
        <w:rPr>
          <w:b/>
          <w:iCs/>
          <w:sz w:val="26"/>
          <w:highlight w:val="yellow"/>
          <w:u w:val="single"/>
        </w:rPr>
        <w:t xml:space="preserve">work—rather than </w:t>
      </w:r>
      <w:proofErr w:type="spellStart"/>
      <w:r w:rsidRPr="00E14EDA">
        <w:rPr>
          <w:b/>
          <w:iCs/>
          <w:sz w:val="26"/>
          <w:highlight w:val="yellow"/>
          <w:u w:val="single"/>
        </w:rPr>
        <w:t>labour</w:t>
      </w:r>
      <w:proofErr w:type="spellEnd"/>
      <w:r w:rsidRPr="00E14EDA">
        <w:rPr>
          <w:b/>
          <w:iCs/>
          <w:sz w:val="26"/>
          <w:highlight w:val="yellow"/>
          <w:u w:val="single"/>
        </w:rPr>
        <w:t>—in our conception of alter-work</w:t>
      </w:r>
      <w:r w:rsidRPr="00E14EDA">
        <w:rPr>
          <w:b/>
          <w:iCs/>
          <w:sz w:val="26"/>
          <w:u w:val="single"/>
        </w:rPr>
        <w:t xml:space="preserve">, </w:t>
      </w:r>
      <w:r w:rsidRPr="00A65AA7">
        <w:rPr>
          <w:b/>
          <w:iCs/>
          <w:sz w:val="26"/>
          <w:u w:val="single"/>
        </w:rPr>
        <w:t xml:space="preserve">to signify the autonomous world-making activities that support common coexistence. </w:t>
      </w:r>
      <w:r w:rsidRPr="00E14EDA">
        <w:rPr>
          <w:b/>
          <w:iCs/>
          <w:sz w:val="26"/>
          <w:highlight w:val="yellow"/>
          <w:u w:val="single"/>
        </w:rPr>
        <w:t>Alter-work aims to inhibit the accumulation of surplus</w:t>
      </w:r>
      <w:r w:rsidRPr="00E14EDA">
        <w:rPr>
          <w:b/>
          <w:bCs/>
          <w:highlight w:val="yellow"/>
          <w:u w:val="single"/>
        </w:rPr>
        <w:t xml:space="preserve"> </w:t>
      </w:r>
      <w:r w:rsidRPr="00E14EDA">
        <w:rPr>
          <w:b/>
          <w:bCs/>
          <w:u w:val="single"/>
        </w:rPr>
        <w:t xml:space="preserve">value, surplus goods, and surplus life, </w:t>
      </w:r>
      <w:r w:rsidRPr="00E14EDA">
        <w:rPr>
          <w:b/>
          <w:iCs/>
          <w:sz w:val="26"/>
          <w:highlight w:val="yellow"/>
          <w:u w:val="single"/>
        </w:rPr>
        <w:t>by embedding activity within the flesh of the world</w:t>
      </w:r>
      <w:r w:rsidRPr="00A65AA7">
        <w:rPr>
          <w:sz w:val="16"/>
        </w:rPr>
        <w:t xml:space="preserve"> (</w:t>
      </w:r>
      <w:r w:rsidRPr="00A65AA7">
        <w:rPr>
          <w:sz w:val="16"/>
          <w:szCs w:val="20"/>
        </w:rPr>
        <w:t xml:space="preserve">see Polanyi 2001). Post-capitalist praxes (Gibson-Graham 2006) and autonomous geographies (Chatterton and Pickerill 2010) includes important de-commodified examples of this kind of work. Chatterton and Pusey (2020) describe </w:t>
      </w:r>
      <w:r w:rsidRPr="00A65AA7">
        <w:rPr>
          <w:sz w:val="16"/>
        </w:rPr>
        <w:t xml:space="preserve">this non-alienated work </w:t>
      </w:r>
      <w:r w:rsidRPr="00A77773">
        <w:rPr>
          <w:sz w:val="14"/>
        </w:rPr>
        <w:t xml:space="preserve">as “socially useful doing”. The work required to manage a </w:t>
      </w:r>
      <w:proofErr w:type="gramStart"/>
      <w:r w:rsidRPr="00A77773">
        <w:rPr>
          <w:sz w:val="14"/>
        </w:rPr>
        <w:t>commons</w:t>
      </w:r>
      <w:proofErr w:type="gramEnd"/>
      <w:r w:rsidRPr="00A77773">
        <w:rPr>
          <w:sz w:val="14"/>
        </w:rPr>
        <w:t>, for example, involves a range of practical skills and theoretical knowledges: “it is a process of collective learning by collective doing” (</w:t>
      </w:r>
      <w:proofErr w:type="spellStart"/>
      <w:r w:rsidRPr="00A77773">
        <w:rPr>
          <w:sz w:val="14"/>
        </w:rPr>
        <w:t>Noterman</w:t>
      </w:r>
      <w:proofErr w:type="spellEnd"/>
      <w:r w:rsidRPr="00A77773">
        <w:rPr>
          <w:sz w:val="14"/>
        </w:rPr>
        <w:t xml:space="preserve"> </w:t>
      </w:r>
      <w:r w:rsidRPr="00A65AA7">
        <w:rPr>
          <w:sz w:val="16"/>
        </w:rPr>
        <w:t>2016:441). Crossan et al.’s (2016) study of community gardens in Glasgow demonstrates how</w:t>
      </w:r>
      <w:r w:rsidRPr="00E14EDA">
        <w:rPr>
          <w:b/>
          <w:iCs/>
          <w:sz w:val="16"/>
          <w:highlight w:val="yellow"/>
          <w:u w:val="single"/>
        </w:rPr>
        <w:t xml:space="preserve"> </w:t>
      </w:r>
      <w:r w:rsidRPr="00E14EDA">
        <w:rPr>
          <w:b/>
          <w:iCs/>
          <w:sz w:val="26"/>
          <w:highlight w:val="yellow"/>
          <w:u w:val="single"/>
        </w:rPr>
        <w:t xml:space="preserve">subjectivities are (re)made through working the land. </w:t>
      </w:r>
      <w:r w:rsidRPr="00A65AA7">
        <w:rPr>
          <w:sz w:val="16"/>
        </w:rPr>
        <w:t>This</w:t>
      </w:r>
      <w:r w:rsidRPr="00E14EDA">
        <w:rPr>
          <w:b/>
          <w:iCs/>
          <w:sz w:val="16"/>
          <w:highlight w:val="yellow"/>
          <w:u w:val="single"/>
        </w:rPr>
        <w:t xml:space="preserve"> </w:t>
      </w:r>
      <w:r w:rsidRPr="00E14EDA">
        <w:rPr>
          <w:b/>
          <w:iCs/>
          <w:sz w:val="26"/>
          <w:highlight w:val="yellow"/>
          <w:u w:val="single"/>
        </w:rPr>
        <w:t xml:space="preserve">de-alienating practice </w:t>
      </w:r>
      <w:r w:rsidRPr="00A65AA7">
        <w:rPr>
          <w:sz w:val="16"/>
        </w:rPr>
        <w:t>is</w:t>
      </w:r>
      <w:r w:rsidRPr="00E14EDA">
        <w:rPr>
          <w:b/>
          <w:iCs/>
          <w:sz w:val="16"/>
          <w:highlight w:val="yellow"/>
          <w:u w:val="single"/>
        </w:rPr>
        <w:t xml:space="preserve"> </w:t>
      </w:r>
      <w:r w:rsidRPr="00E14EDA">
        <w:rPr>
          <w:b/>
          <w:iCs/>
          <w:sz w:val="26"/>
          <w:highlight w:val="yellow"/>
          <w:u w:val="single"/>
        </w:rPr>
        <w:t>rooted in caring for the world, building autonomy, and cooperating with earth-others. Alter-worlds</w:t>
      </w:r>
      <w:r w:rsidRPr="00E14EDA">
        <w:rPr>
          <w:b/>
          <w:bCs/>
          <w:highlight w:val="yellow"/>
          <w:u w:val="single"/>
        </w:rPr>
        <w:t>,</w:t>
      </w:r>
      <w:r w:rsidRPr="00A65AA7">
        <w:rPr>
          <w:sz w:val="16"/>
        </w:rPr>
        <w:t xml:space="preserve"> even if born amongst wasted lives and wasted talent, can provide the opportunity to</w:t>
      </w:r>
      <w:r w:rsidRPr="00A65AA7">
        <w:rPr>
          <w:b/>
          <w:iCs/>
          <w:sz w:val="14"/>
          <w:u w:val="single"/>
        </w:rPr>
        <w:t xml:space="preserve"> </w:t>
      </w:r>
      <w:r w:rsidRPr="00E14EDA">
        <w:rPr>
          <w:b/>
          <w:iCs/>
          <w:sz w:val="26"/>
          <w:highlight w:val="yellow"/>
          <w:u w:val="single"/>
        </w:rPr>
        <w:t xml:space="preserve">“turn detritus into a social hummus </w:t>
      </w:r>
      <w:r w:rsidRPr="00A65AA7">
        <w:rPr>
          <w:sz w:val="16"/>
        </w:rPr>
        <w:t>in which new ideas can flourish into new practices and bloom with new wealth” (De Angelis 2017:236). Alter-work enables</w:t>
      </w:r>
      <w:r w:rsidRPr="00A65AA7">
        <w:rPr>
          <w:b/>
          <w:iCs/>
          <w:sz w:val="14"/>
          <w:highlight w:val="yellow"/>
          <w:u w:val="single"/>
        </w:rPr>
        <w:t xml:space="preserve"> </w:t>
      </w:r>
      <w:r w:rsidRPr="00E14EDA">
        <w:rPr>
          <w:b/>
          <w:iCs/>
          <w:sz w:val="26"/>
          <w:highlight w:val="yellow"/>
          <w:u w:val="single"/>
        </w:rPr>
        <w:t xml:space="preserve">people </w:t>
      </w:r>
      <w:r w:rsidRPr="00A65AA7">
        <w:rPr>
          <w:sz w:val="16"/>
        </w:rPr>
        <w:t>to</w:t>
      </w:r>
      <w:r w:rsidRPr="00A65AA7">
        <w:rPr>
          <w:b/>
          <w:iCs/>
          <w:sz w:val="14"/>
          <w:highlight w:val="yellow"/>
          <w:u w:val="single"/>
        </w:rPr>
        <w:t xml:space="preserve"> </w:t>
      </w:r>
      <w:proofErr w:type="spellStart"/>
      <w:r w:rsidRPr="00E14EDA">
        <w:rPr>
          <w:b/>
          <w:iCs/>
          <w:sz w:val="26"/>
          <w:highlight w:val="yellow"/>
          <w:u w:val="single"/>
        </w:rPr>
        <w:t>materialise</w:t>
      </w:r>
      <w:proofErr w:type="spellEnd"/>
      <w:r w:rsidRPr="00E14EDA">
        <w:rPr>
          <w:b/>
          <w:iCs/>
          <w:sz w:val="26"/>
          <w:highlight w:val="yellow"/>
          <w:u w:val="single"/>
        </w:rPr>
        <w:t xml:space="preserve"> their existence into the flesh of the world. </w:t>
      </w:r>
      <w:r w:rsidRPr="00A65AA7">
        <w:rPr>
          <w:sz w:val="16"/>
        </w:rPr>
        <w:t xml:space="preserve">This immanent praxis, writes Gorz (1999:2), is </w:t>
      </w:r>
      <w:r w:rsidRPr="00CD56E2">
        <w:rPr>
          <w:sz w:val="12"/>
        </w:rPr>
        <w:t>a process of “</w:t>
      </w:r>
      <w:proofErr w:type="spellStart"/>
      <w:r w:rsidRPr="00CD56E2">
        <w:rPr>
          <w:sz w:val="12"/>
        </w:rPr>
        <w:t>exteriorisation</w:t>
      </w:r>
      <w:proofErr w:type="spellEnd"/>
      <w:r w:rsidRPr="00CD56E2">
        <w:rPr>
          <w:sz w:val="12"/>
        </w:rPr>
        <w:t xml:space="preserve"> by which</w:t>
      </w:r>
      <w:r w:rsidRPr="00CD56E2">
        <w:rPr>
          <w:b/>
          <w:iCs/>
          <w:sz w:val="12"/>
          <w:u w:val="single"/>
        </w:rPr>
        <w:t xml:space="preserve"> </w:t>
      </w:r>
      <w:r w:rsidRPr="00E14EDA">
        <w:rPr>
          <w:b/>
          <w:iCs/>
          <w:sz w:val="26"/>
          <w:highlight w:val="yellow"/>
          <w:u w:val="single"/>
        </w:rPr>
        <w:t xml:space="preserve">subjects achieve </w:t>
      </w:r>
      <w:proofErr w:type="spellStart"/>
      <w:r w:rsidRPr="00E14EDA">
        <w:rPr>
          <w:b/>
          <w:iCs/>
          <w:sz w:val="26"/>
          <w:highlight w:val="yellow"/>
          <w:u w:val="single"/>
        </w:rPr>
        <w:t>self-realisation</w:t>
      </w:r>
      <w:proofErr w:type="spellEnd"/>
      <w:r w:rsidRPr="00E14EDA">
        <w:rPr>
          <w:b/>
          <w:iCs/>
          <w:sz w:val="26"/>
          <w:highlight w:val="yellow"/>
          <w:u w:val="single"/>
        </w:rPr>
        <w:t xml:space="preserve"> by inscribing themselves upon</w:t>
      </w:r>
      <w:r w:rsidRPr="00E14EDA">
        <w:rPr>
          <w:b/>
          <w:bCs/>
          <w:u w:val="single"/>
        </w:rPr>
        <w:t xml:space="preserve"> the objective materiality of </w:t>
      </w:r>
      <w:r w:rsidRPr="00E14EDA">
        <w:rPr>
          <w:b/>
          <w:iCs/>
          <w:sz w:val="26"/>
          <w:highlight w:val="yellow"/>
          <w:u w:val="single"/>
        </w:rPr>
        <w:t>what they create</w:t>
      </w:r>
      <w:r w:rsidRPr="00E14EDA">
        <w:rPr>
          <w:b/>
          <w:bCs/>
          <w:u w:val="single"/>
        </w:rPr>
        <w:t xml:space="preserve"> or produce”. </w:t>
      </w:r>
      <w:r w:rsidRPr="00E14EDA">
        <w:rPr>
          <w:b/>
          <w:iCs/>
          <w:sz w:val="26"/>
          <w:highlight w:val="yellow"/>
          <w:u w:val="single"/>
        </w:rPr>
        <w:t>Unless we take ownership of our own work, our ability</w:t>
      </w:r>
      <w:r w:rsidRPr="00A65AA7">
        <w:rPr>
          <w:sz w:val="16"/>
        </w:rPr>
        <w:t xml:space="preserve"> to </w:t>
      </w:r>
      <w:proofErr w:type="spellStart"/>
      <w:r w:rsidRPr="00A65AA7">
        <w:rPr>
          <w:sz w:val="16"/>
        </w:rPr>
        <w:t>exteriorise</w:t>
      </w:r>
      <w:proofErr w:type="spellEnd"/>
      <w:r w:rsidRPr="00A65AA7">
        <w:rPr>
          <w:sz w:val="16"/>
        </w:rPr>
        <w:t xml:space="preserve"> ourselves—</w:t>
      </w:r>
      <w:r w:rsidRPr="00E14EDA">
        <w:rPr>
          <w:b/>
          <w:iCs/>
          <w:sz w:val="26"/>
          <w:highlight w:val="yellow"/>
          <w:u w:val="single"/>
        </w:rPr>
        <w:t xml:space="preserve">to </w:t>
      </w:r>
      <w:proofErr w:type="spellStart"/>
      <w:r w:rsidRPr="00E14EDA">
        <w:rPr>
          <w:b/>
          <w:iCs/>
          <w:sz w:val="26"/>
          <w:highlight w:val="yellow"/>
          <w:u w:val="single"/>
        </w:rPr>
        <w:t>realise</w:t>
      </w:r>
      <w:proofErr w:type="spellEnd"/>
      <w:r w:rsidRPr="00E14EDA">
        <w:rPr>
          <w:b/>
          <w:iCs/>
          <w:sz w:val="26"/>
          <w:highlight w:val="yellow"/>
          <w:u w:val="single"/>
        </w:rPr>
        <w:t xml:space="preserve"> our existential autonomy in the world—is limited.</w:t>
      </w:r>
      <w:r w:rsidRPr="00E14EDA">
        <w:rPr>
          <w:b/>
          <w:iCs/>
          <w:sz w:val="26"/>
          <w:u w:val="single"/>
        </w:rPr>
        <w:t xml:space="preserve"> </w:t>
      </w:r>
      <w:r w:rsidRPr="00E14EDA">
        <w:rPr>
          <w:b/>
          <w:iCs/>
          <w:sz w:val="26"/>
          <w:highlight w:val="yellow"/>
          <w:u w:val="single"/>
        </w:rPr>
        <w:t xml:space="preserve">The worlds so many of us </w:t>
      </w:r>
      <w:proofErr w:type="spellStart"/>
      <w:r w:rsidRPr="00E14EDA">
        <w:rPr>
          <w:b/>
          <w:iCs/>
          <w:sz w:val="26"/>
          <w:highlight w:val="yellow"/>
          <w:u w:val="single"/>
        </w:rPr>
        <w:t>labour</w:t>
      </w:r>
      <w:proofErr w:type="spellEnd"/>
      <w:r w:rsidRPr="00E14EDA">
        <w:rPr>
          <w:b/>
          <w:iCs/>
          <w:sz w:val="26"/>
          <w:highlight w:val="yellow"/>
          <w:u w:val="single"/>
        </w:rPr>
        <w:t xml:space="preserve"> within </w:t>
      </w:r>
      <w:r w:rsidRPr="00A65AA7">
        <w:rPr>
          <w:sz w:val="16"/>
        </w:rPr>
        <w:t xml:space="preserve">do not provide a space of </w:t>
      </w:r>
      <w:proofErr w:type="spellStart"/>
      <w:r w:rsidRPr="00A65AA7">
        <w:rPr>
          <w:sz w:val="16"/>
        </w:rPr>
        <w:t>exteriorisation</w:t>
      </w:r>
      <w:proofErr w:type="spellEnd"/>
      <w:r w:rsidRPr="00A65AA7">
        <w:rPr>
          <w:sz w:val="16"/>
        </w:rPr>
        <w:t xml:space="preserve"> and</w:t>
      </w:r>
      <w:r w:rsidRPr="00E14EDA">
        <w:rPr>
          <w:b/>
          <w:iCs/>
          <w:sz w:val="16"/>
          <w:highlight w:val="yellow"/>
          <w:u w:val="single"/>
        </w:rPr>
        <w:t xml:space="preserve"> </w:t>
      </w:r>
      <w:r w:rsidRPr="00E14EDA">
        <w:rPr>
          <w:b/>
          <w:iCs/>
          <w:sz w:val="26"/>
          <w:highlight w:val="yellow"/>
          <w:u w:val="single"/>
        </w:rPr>
        <w:t>are utterly indifferent to our existence.</w:t>
      </w:r>
      <w:r w:rsidRPr="00A65AA7">
        <w:rPr>
          <w:sz w:val="16"/>
        </w:rPr>
        <w:t xml:space="preserve"> </w:t>
      </w:r>
      <w:r w:rsidRPr="00E14EDA">
        <w:rPr>
          <w:b/>
          <w:iCs/>
          <w:sz w:val="26"/>
          <w:highlight w:val="yellow"/>
          <w:u w:val="single"/>
        </w:rPr>
        <w:t xml:space="preserve">Our lives are rendered surplus. Work must, therefore, be reclaimed and </w:t>
      </w:r>
      <w:proofErr w:type="spellStart"/>
      <w:r w:rsidRPr="00E14EDA">
        <w:rPr>
          <w:b/>
          <w:iCs/>
          <w:sz w:val="26"/>
          <w:highlight w:val="yellow"/>
          <w:u w:val="single"/>
        </w:rPr>
        <w:t>reworlded</w:t>
      </w:r>
      <w:proofErr w:type="spellEnd"/>
      <w:r w:rsidRPr="00E14EDA">
        <w:rPr>
          <w:b/>
          <w:iCs/>
          <w:sz w:val="26"/>
          <w:highlight w:val="yellow"/>
          <w:u w:val="single"/>
        </w:rPr>
        <w:t xml:space="preserve"> from under capitalism.</w:t>
      </w:r>
      <w:r w:rsidRPr="00E14EDA">
        <w:rPr>
          <w:b/>
          <w:iCs/>
          <w:sz w:val="26"/>
          <w:u w:val="single"/>
        </w:rPr>
        <w:t xml:space="preserve"> </w:t>
      </w:r>
      <w:r w:rsidRPr="00E14EDA">
        <w:rPr>
          <w:b/>
          <w:iCs/>
          <w:sz w:val="26"/>
          <w:highlight w:val="yellow"/>
          <w:u w:val="single"/>
        </w:rPr>
        <w:t>Alter-work,</w:t>
      </w:r>
      <w:r w:rsidRPr="00A65AA7">
        <w:rPr>
          <w:sz w:val="16"/>
          <w:highlight w:val="yellow"/>
        </w:rPr>
        <w:t xml:space="preserve"> </w:t>
      </w:r>
      <w:r w:rsidRPr="00A65AA7">
        <w:rPr>
          <w:sz w:val="16"/>
        </w:rPr>
        <w:t>in other words</w:t>
      </w:r>
      <w:r w:rsidRPr="00E14EDA">
        <w:rPr>
          <w:b/>
          <w:iCs/>
          <w:sz w:val="26"/>
          <w:u w:val="single"/>
        </w:rPr>
        <w:t xml:space="preserve">, </w:t>
      </w:r>
      <w:r w:rsidRPr="00E14EDA">
        <w:rPr>
          <w:b/>
          <w:iCs/>
          <w:sz w:val="26"/>
          <w:highlight w:val="yellow"/>
          <w:u w:val="single"/>
        </w:rPr>
        <w:t>is a practice and space of ecological care, a living circuit that celebrates the vulnerability and strength we share with the planet’s biosphere.</w:t>
      </w:r>
      <w:r w:rsidRPr="00E14EDA">
        <w:rPr>
          <w:b/>
          <w:bCs/>
          <w:u w:val="single"/>
        </w:rPr>
        <w:t xml:space="preserve"> This,</w:t>
      </w:r>
      <w:r w:rsidRPr="00A65AA7">
        <w:rPr>
          <w:sz w:val="16"/>
        </w:rPr>
        <w:t xml:space="preserve"> writes Venn (2018:15), </w:t>
      </w:r>
      <w:r w:rsidRPr="00E14EDA">
        <w:rPr>
          <w:b/>
          <w:iCs/>
          <w:sz w:val="26"/>
          <w:highlight w:val="yellow"/>
          <w:u w:val="single"/>
        </w:rPr>
        <w:t xml:space="preserve">provides “an </w:t>
      </w:r>
      <w:r w:rsidRPr="00A65AA7">
        <w:rPr>
          <w:sz w:val="16"/>
        </w:rPr>
        <w:t>ethics that could provide</w:t>
      </w:r>
      <w:r w:rsidRPr="00E14EDA">
        <w:rPr>
          <w:b/>
          <w:iCs/>
          <w:sz w:val="16"/>
          <w:highlight w:val="yellow"/>
          <w:u w:val="single"/>
        </w:rPr>
        <w:t xml:space="preserve"> </w:t>
      </w:r>
      <w:r w:rsidRPr="00E14EDA">
        <w:rPr>
          <w:b/>
          <w:iCs/>
          <w:sz w:val="26"/>
          <w:highlight w:val="yellow"/>
          <w:u w:val="single"/>
        </w:rPr>
        <w:t xml:space="preserve">common ground for a postcapitalist world”. </w:t>
      </w:r>
      <w:r w:rsidRPr="00A65AA7">
        <w:rPr>
          <w:sz w:val="16"/>
        </w:rPr>
        <w:t xml:space="preserve">We believe that </w:t>
      </w:r>
      <w:r w:rsidRPr="00E14EDA">
        <w:rPr>
          <w:b/>
          <w:iCs/>
          <w:sz w:val="26"/>
          <w:highlight w:val="yellow"/>
          <w:u w:val="single"/>
        </w:rPr>
        <w:t xml:space="preserve">waged </w:t>
      </w:r>
      <w:proofErr w:type="spellStart"/>
      <w:r w:rsidRPr="00E14EDA">
        <w:rPr>
          <w:b/>
          <w:iCs/>
          <w:sz w:val="26"/>
          <w:highlight w:val="yellow"/>
          <w:u w:val="single"/>
        </w:rPr>
        <w:t>labour</w:t>
      </w:r>
      <w:proofErr w:type="spellEnd"/>
      <w:r w:rsidRPr="00E14EDA">
        <w:rPr>
          <w:b/>
          <w:iCs/>
          <w:sz w:val="26"/>
          <w:highlight w:val="yellow"/>
          <w:u w:val="single"/>
        </w:rPr>
        <w:t xml:space="preserve">—under intense pressure from capital’s protracted and zombie-like death spiral—is not the route to </w:t>
      </w:r>
      <w:r w:rsidRPr="00A65AA7">
        <w:rPr>
          <w:sz w:val="16"/>
        </w:rPr>
        <w:t>geographic</w:t>
      </w:r>
      <w:r w:rsidRPr="00E14EDA">
        <w:rPr>
          <w:b/>
          <w:iCs/>
          <w:sz w:val="16"/>
          <w:highlight w:val="yellow"/>
          <w:u w:val="single"/>
        </w:rPr>
        <w:t xml:space="preserve"> </w:t>
      </w:r>
      <w:r w:rsidRPr="00E14EDA">
        <w:rPr>
          <w:b/>
          <w:iCs/>
          <w:sz w:val="26"/>
          <w:highlight w:val="yellow"/>
          <w:u w:val="single"/>
        </w:rPr>
        <w:t>justice.</w:t>
      </w:r>
      <w:r w:rsidRPr="00A65AA7">
        <w:rPr>
          <w:sz w:val="16"/>
        </w:rPr>
        <w:t xml:space="preserve"> </w:t>
      </w:r>
      <w:r w:rsidRPr="00A65AA7">
        <w:rPr>
          <w:sz w:val="16"/>
          <w:szCs w:val="21"/>
        </w:rPr>
        <w:t xml:space="preserve">Of course, enormous </w:t>
      </w:r>
      <w:proofErr w:type="gramStart"/>
      <w:r w:rsidRPr="00A65AA7">
        <w:rPr>
          <w:sz w:val="16"/>
          <w:szCs w:val="21"/>
        </w:rPr>
        <w:t>swathes</w:t>
      </w:r>
      <w:proofErr w:type="gramEnd"/>
      <w:r w:rsidRPr="00A65AA7">
        <w:rPr>
          <w:sz w:val="16"/>
          <w:szCs w:val="21"/>
        </w:rPr>
        <w:t xml:space="preserve"> of the population who have long been surplus to capital are already in existence. The repertoires and improvisations that make everyday life possible for those outside of waged work might provide key insights for new forms of production, reproduction, and social relations. These could replace the present (but rapidly disappearing) waged arrangements, even if these alternate forms are now produced in brutal and exigent circumstances</w:t>
      </w:r>
      <w:r w:rsidRPr="00E14EDA">
        <w:rPr>
          <w:b/>
          <w:bCs/>
          <w:sz w:val="21"/>
          <w:szCs w:val="21"/>
          <w:u w:val="single"/>
        </w:rPr>
        <w:t xml:space="preserve">. </w:t>
      </w:r>
      <w:r w:rsidRPr="00E14EDA">
        <w:rPr>
          <w:b/>
          <w:bCs/>
          <w:u w:val="single"/>
        </w:rPr>
        <w:t xml:space="preserve">Rather than viewing the present conjuncture as requiring increased inclusion in the wage </w:t>
      </w:r>
      <w:proofErr w:type="spellStart"/>
      <w:r w:rsidRPr="00E14EDA">
        <w:rPr>
          <w:b/>
          <w:bCs/>
          <w:u w:val="single"/>
        </w:rPr>
        <w:t>labour</w:t>
      </w:r>
      <w:proofErr w:type="spellEnd"/>
      <w:r w:rsidRPr="00E14EDA">
        <w:rPr>
          <w:b/>
          <w:bCs/>
          <w:u w:val="single"/>
        </w:rPr>
        <w:t>-based society and its necessary forms of exploitation</w:t>
      </w:r>
      <w:r w:rsidRPr="00A65AA7">
        <w:rPr>
          <w:sz w:val="16"/>
        </w:rPr>
        <w:t xml:space="preserve"> </w:t>
      </w:r>
      <w:r w:rsidRPr="00A65AA7">
        <w:rPr>
          <w:sz w:val="16"/>
          <w:szCs w:val="21"/>
        </w:rPr>
        <w:t xml:space="preserve">(though for too many around the globe wage </w:t>
      </w:r>
      <w:proofErr w:type="spellStart"/>
      <w:r w:rsidRPr="00A65AA7">
        <w:rPr>
          <w:sz w:val="16"/>
          <w:szCs w:val="21"/>
        </w:rPr>
        <w:t>labour</w:t>
      </w:r>
      <w:proofErr w:type="spellEnd"/>
      <w:r w:rsidRPr="00A65AA7">
        <w:rPr>
          <w:sz w:val="16"/>
          <w:szCs w:val="21"/>
        </w:rPr>
        <w:t xml:space="preserve"> remains the most ardently desired achievement and the outer limit of imagined possibility</w:t>
      </w:r>
      <w:r w:rsidRPr="00E14EDA">
        <w:rPr>
          <w:b/>
          <w:bCs/>
          <w:sz w:val="21"/>
          <w:szCs w:val="21"/>
          <w:u w:val="single"/>
        </w:rPr>
        <w:t>)</w:t>
      </w:r>
      <w:r w:rsidRPr="00E14EDA">
        <w:rPr>
          <w:b/>
          <w:bCs/>
          <w:u w:val="single"/>
        </w:rPr>
        <w:t>, a number of actual cases point to how it might be possible to recast salutary forms of (re)production that until now have been largely coerced impositions, into positively inflected, freely chosen opportunities</w:t>
      </w:r>
      <w:r w:rsidRPr="00A65AA7">
        <w:rPr>
          <w:sz w:val="16"/>
        </w:rPr>
        <w:t xml:space="preserve"> </w:t>
      </w:r>
      <w:r w:rsidRPr="00A65AA7">
        <w:rPr>
          <w:sz w:val="16"/>
          <w:szCs w:val="21"/>
        </w:rPr>
        <w:t xml:space="preserve">(which because of space, we can only reference here: Chen et al. 2015; Fernandez 2018; </w:t>
      </w:r>
      <w:proofErr w:type="spellStart"/>
      <w:r w:rsidRPr="00A65AA7">
        <w:rPr>
          <w:sz w:val="16"/>
          <w:szCs w:val="21"/>
        </w:rPr>
        <w:t>Khasnabish</w:t>
      </w:r>
      <w:proofErr w:type="spellEnd"/>
      <w:r w:rsidRPr="00A65AA7">
        <w:rPr>
          <w:sz w:val="16"/>
          <w:szCs w:val="21"/>
        </w:rPr>
        <w:t xml:space="preserve"> 2017; Lindell 2010; Schindler 2014; Steel 2012; </w:t>
      </w:r>
      <w:proofErr w:type="spellStart"/>
      <w:r w:rsidRPr="00A65AA7">
        <w:rPr>
          <w:sz w:val="16"/>
          <w:szCs w:val="21"/>
        </w:rPr>
        <w:t>Subcomandante</w:t>
      </w:r>
      <w:proofErr w:type="spellEnd"/>
      <w:r w:rsidRPr="00A65AA7">
        <w:rPr>
          <w:sz w:val="16"/>
          <w:szCs w:val="21"/>
        </w:rPr>
        <w:t xml:space="preserve"> Galeano, in EZLN 2016; Whitson 2011). In short, we believe it is now imperative to listen to and learn from those who have never been </w:t>
      </w:r>
      <w:proofErr w:type="spellStart"/>
      <w:r w:rsidRPr="00A65AA7">
        <w:rPr>
          <w:sz w:val="16"/>
          <w:szCs w:val="21"/>
        </w:rPr>
        <w:t>proletarianised</w:t>
      </w:r>
      <w:proofErr w:type="spellEnd"/>
      <w:r w:rsidRPr="00A65AA7">
        <w:rPr>
          <w:sz w:val="16"/>
          <w:szCs w:val="21"/>
        </w:rPr>
        <w:t xml:space="preserve"> to reimagine what may be possible.</w:t>
      </w:r>
    </w:p>
    <w:bookmarkEnd w:id="25"/>
    <w:p w14:paraId="1EC12BDB" w14:textId="77777777" w:rsidR="00BE72B5" w:rsidRPr="00A65AA7" w:rsidRDefault="00BE72B5" w:rsidP="00BE72B5">
      <w:pPr>
        <w:rPr>
          <w:sz w:val="16"/>
        </w:rPr>
      </w:pPr>
    </w:p>
    <w:bookmarkEnd w:id="26"/>
    <w:p w14:paraId="7690A22B" w14:textId="6BD4938B" w:rsidR="00BE72B5" w:rsidRPr="00F01DBD" w:rsidRDefault="00BE72B5" w:rsidP="00BE72B5">
      <w:pPr>
        <w:pStyle w:val="Heading1"/>
      </w:pPr>
      <w:r w:rsidRPr="00F01DBD">
        <w:t>Case</w:t>
      </w:r>
    </w:p>
    <w:p w14:paraId="2C58A940" w14:textId="62E5A7B8" w:rsidR="00E14EDA" w:rsidRPr="00E14EDA" w:rsidRDefault="00E14EDA" w:rsidP="00E14EDA">
      <w:pPr>
        <w:keepNext/>
        <w:keepLines/>
        <w:spacing w:before="40" w:after="0"/>
        <w:outlineLvl w:val="3"/>
        <w:rPr>
          <w:rFonts w:eastAsiaTheme="majorEastAsia" w:cstheme="majorBidi"/>
          <w:b/>
          <w:iCs/>
          <w:sz w:val="32"/>
        </w:rPr>
      </w:pPr>
      <w:r>
        <w:rPr>
          <w:rFonts w:eastAsiaTheme="majorEastAsia" w:cstheme="majorBidi"/>
          <w:b/>
          <w:iCs/>
          <w:sz w:val="32"/>
        </w:rPr>
        <w:t xml:space="preserve">1. </w:t>
      </w:r>
      <w:r w:rsidRPr="00E14EDA">
        <w:rPr>
          <w:rFonts w:eastAsiaTheme="majorEastAsia" w:cstheme="majorBidi"/>
          <w:b/>
          <w:iCs/>
          <w:sz w:val="32"/>
        </w:rPr>
        <w:t xml:space="preserve">Retaliation </w:t>
      </w:r>
      <w:proofErr w:type="spellStart"/>
      <w:r w:rsidRPr="00E14EDA">
        <w:rPr>
          <w:rFonts w:eastAsiaTheme="majorEastAsia" w:cstheme="majorBidi"/>
          <w:b/>
          <w:iCs/>
          <w:sz w:val="32"/>
        </w:rPr>
        <w:t>disad</w:t>
      </w:r>
      <w:proofErr w:type="spellEnd"/>
      <w:r w:rsidRPr="00E14EDA">
        <w:rPr>
          <w:rFonts w:eastAsiaTheme="majorEastAsia" w:cstheme="majorBidi"/>
          <w:b/>
          <w:iCs/>
          <w:sz w:val="32"/>
        </w:rPr>
        <w:t>: Expanding collective bargaining will hurt workers because of corporate retaliation, aff plan worsens worker conditions, Union “wins” means a loss for workers when corporations retaliate in the name of profit</w:t>
      </w:r>
    </w:p>
    <w:p w14:paraId="6061CB99" w14:textId="77777777" w:rsidR="00E14EDA" w:rsidRPr="00BE72B5" w:rsidRDefault="00E14EDA" w:rsidP="00E14EDA">
      <w:proofErr w:type="spellStart"/>
      <w:r w:rsidRPr="00BE72B5">
        <w:rPr>
          <w:b/>
          <w:bCs/>
          <w:sz w:val="26"/>
          <w:highlight w:val="cyan"/>
        </w:rPr>
        <w:t>Doucouliagos</w:t>
      </w:r>
      <w:proofErr w:type="spellEnd"/>
      <w:r w:rsidRPr="00BE72B5">
        <w:rPr>
          <w:b/>
          <w:bCs/>
          <w:sz w:val="26"/>
        </w:rPr>
        <w:t xml:space="preserve">, H., </w:t>
      </w:r>
      <w:r w:rsidRPr="00BE72B5">
        <w:rPr>
          <w:b/>
          <w:bCs/>
          <w:sz w:val="26"/>
          <w:highlight w:val="cyan"/>
        </w:rPr>
        <w:t>Freeman</w:t>
      </w:r>
      <w:r w:rsidRPr="00BE72B5">
        <w:rPr>
          <w:b/>
          <w:bCs/>
          <w:sz w:val="26"/>
        </w:rPr>
        <w:t xml:space="preserve">, R.B., &amp; </w:t>
      </w:r>
      <w:r w:rsidRPr="00BE72B5">
        <w:rPr>
          <w:b/>
          <w:bCs/>
          <w:sz w:val="26"/>
          <w:highlight w:val="cyan"/>
        </w:rPr>
        <w:t>Laroche</w:t>
      </w:r>
      <w:r w:rsidRPr="00BE72B5">
        <w:rPr>
          <w:b/>
          <w:bCs/>
          <w:sz w:val="26"/>
        </w:rPr>
        <w:t>, P</w:t>
      </w:r>
      <w:r w:rsidRPr="00BE72B5">
        <w:t>. (20</w:t>
      </w:r>
      <w:r w:rsidRPr="00BE72B5">
        <w:rPr>
          <w:rStyle w:val="Emphasis"/>
          <w:highlight w:val="cyan"/>
        </w:rPr>
        <w:t>17</w:t>
      </w:r>
      <w:r w:rsidRPr="00BE72B5">
        <w:t>). The Economics of Trade Unions: A Study of a Research Field and Its Findings (1st ed.). Routledge.</w:t>
      </w:r>
      <w:hyperlink r:id="rId7" w:history="1">
        <w:r w:rsidRPr="00BE72B5">
          <w:rPr>
            <w:color w:val="467886" w:themeColor="hyperlink"/>
            <w:u w:val="single"/>
          </w:rPr>
          <w:t xml:space="preserve"> https://doi.org/10.4324/9781315713533</w:t>
        </w:r>
      </w:hyperlink>
    </w:p>
    <w:p w14:paraId="22CC9423" w14:textId="77777777" w:rsidR="00E14EDA" w:rsidRPr="002E30CF" w:rsidRDefault="00E14EDA" w:rsidP="00E14EDA">
      <w:pPr>
        <w:rPr>
          <w:sz w:val="14"/>
        </w:rPr>
      </w:pPr>
      <w:r w:rsidRPr="002E30CF">
        <w:rPr>
          <w:sz w:val="14"/>
        </w:rPr>
        <w:t xml:space="preserve">While labor union density—the share of workers who are unionized relative to the total labor force—is at an all-time low, public support for labor unions is at a 57-year high at 70 percent. Republicans are now joining Democrats in embracing the vital role of pro-union policies to support the US worker. This level of support has emboldened labor unions to bargain for unprecedented demands backed by major strikes or work stoppages. Faced with this pressure, companies such as Boeing, Ford, General Motors, Stellantis, and UPS have yielded to labor union demands and reached collective bargaining agreements with terms previously deemed unsustainable. The question is, will these agreements lead to better outcomes for workers in the </w:t>
      </w:r>
      <w:proofErr w:type="spellStart"/>
      <w:r w:rsidRPr="002E30CF">
        <w:rPr>
          <w:sz w:val="14"/>
        </w:rPr>
        <w:t>longterm</w:t>
      </w:r>
      <w:proofErr w:type="spellEnd"/>
      <w:r w:rsidRPr="002E30CF">
        <w:rPr>
          <w:sz w:val="14"/>
        </w:rPr>
        <w:t>? The answer is, not necessarily. When the monopoly face dominates, apparent “big</w:t>
      </w:r>
      <w:r w:rsidRPr="00BE72B5">
        <w:rPr>
          <w:b/>
          <w:sz w:val="16"/>
          <w:u w:val="single"/>
        </w:rPr>
        <w:t xml:space="preserve"> </w:t>
      </w:r>
      <w:r w:rsidRPr="00BE72B5">
        <w:rPr>
          <w:b/>
          <w:sz w:val="26"/>
          <w:highlight w:val="cyan"/>
          <w:u w:val="single"/>
        </w:rPr>
        <w:t>wins</w:t>
      </w:r>
      <w:r w:rsidRPr="002E30CF">
        <w:rPr>
          <w:sz w:val="14"/>
        </w:rPr>
        <w:t>”</w:t>
      </w:r>
      <w:r w:rsidRPr="00BE72B5">
        <w:rPr>
          <w:b/>
          <w:sz w:val="26"/>
          <w:highlight w:val="cyan"/>
          <w:u w:val="single"/>
        </w:rPr>
        <w:t xml:space="preserve"> at the bargaining table </w:t>
      </w:r>
      <w:r w:rsidRPr="00A77773">
        <w:rPr>
          <w:sz w:val="14"/>
        </w:rPr>
        <w:t>often convert into slower employmen</w:t>
      </w:r>
      <w:r w:rsidRPr="006B3D4E">
        <w:rPr>
          <w:sz w:val="14"/>
        </w:rPr>
        <w:t>t growth, reduced investment, and fewer opportunities for both present and future workers.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 Powerful labor unions that use aggressive negotiation tactics have historically secured higher wages for unionized workers, although recent studies suggest this wage advantage has declined or disappeared due to global competition and technological changes. The research shows that powerful labor unions acting through their monopoly face can limit job growth and employment opportunities. Excessive demands have led companies to cut investments— particularly in R&amp;D and long-lived tangible capital—</w:t>
      </w:r>
      <w:proofErr w:type="gramStart"/>
      <w:r w:rsidRPr="006B3D4E">
        <w:rPr>
          <w:sz w:val="14"/>
        </w:rPr>
        <w:t>thereby</w:t>
      </w:r>
      <w:proofErr w:type="gramEnd"/>
      <w:r w:rsidRPr="006B3D4E">
        <w:rPr>
          <w:sz w:val="14"/>
        </w:rPr>
        <w:t xml:space="preserve"> reducing productivity, profitability, and long-term viability. As a result, these firms have been more likely to downsize or shut down</w:t>
      </w:r>
      <w:r w:rsidRPr="00BE72B5">
        <w:rPr>
          <w:rStyle w:val="Emphasis"/>
        </w:rPr>
        <w:t xml:space="preserve">, </w:t>
      </w:r>
      <w:r w:rsidRPr="00BE72B5">
        <w:rPr>
          <w:u w:val="single"/>
        </w:rPr>
        <w:t xml:space="preserve">ultimately </w:t>
      </w:r>
      <w:r w:rsidRPr="00BE72B5">
        <w:rPr>
          <w:rStyle w:val="Emphasis"/>
          <w:highlight w:val="cyan"/>
        </w:rPr>
        <w:t>lead</w:t>
      </w:r>
      <w:r w:rsidRPr="006B3D4E">
        <w:rPr>
          <w:sz w:val="16"/>
        </w:rPr>
        <w:t>ing</w:t>
      </w:r>
      <w:r w:rsidRPr="00BE72B5">
        <w:rPr>
          <w:rStyle w:val="Emphasis"/>
          <w:highlight w:val="cyan"/>
        </w:rPr>
        <w:t xml:space="preserve"> to job losses </w:t>
      </w:r>
      <w:r w:rsidRPr="00CB1D9C">
        <w:rPr>
          <w:sz w:val="16"/>
        </w:rPr>
        <w:t>and lower overall employment for unionized workers. Therefore, our study finds that labor union power is not synonymous</w:t>
      </w:r>
      <w:r w:rsidRPr="00CB1D9C">
        <w:rPr>
          <w:sz w:val="16"/>
          <w:u w:val="single"/>
        </w:rPr>
        <w:t xml:space="preserve"> </w:t>
      </w:r>
      <w:r w:rsidRPr="00BE72B5">
        <w:rPr>
          <w:u w:val="single"/>
        </w:rPr>
        <w:t>with being pro-worker. Our conclusion is based on an exhaustive analysis of 147 studies, conducted over three decades, covering labor union power in the United States, the United Kingdom, and Europe.</w:t>
      </w:r>
      <w:r w:rsidRPr="002E30CF">
        <w:rPr>
          <w:sz w:val="14"/>
        </w:rPr>
        <w:t xml:space="preserve"> These studies were published in the top five economics journals, journals affiliated with the American Economic Association, and other reputable sources of seminal research. </w:t>
      </w:r>
      <w:r w:rsidRPr="00BE72B5">
        <w:rPr>
          <w:u w:val="single"/>
        </w:rPr>
        <w:t xml:space="preserve">We also look at an </w:t>
      </w:r>
      <w:r w:rsidRPr="00BE72B5">
        <w:rPr>
          <w:rStyle w:val="Emphasis"/>
          <w:highlight w:val="cyan"/>
        </w:rPr>
        <w:t>in</w:t>
      </w:r>
      <w:r w:rsidRPr="00BE72B5">
        <w:rPr>
          <w:u w:val="single"/>
        </w:rPr>
        <w:t xml:space="preserve">-depth </w:t>
      </w:r>
      <w:r w:rsidRPr="00BE72B5">
        <w:rPr>
          <w:rStyle w:val="Emphasis"/>
          <w:highlight w:val="cyan"/>
        </w:rPr>
        <w:t>case study of the Rust Belt</w:t>
      </w:r>
      <w:r w:rsidRPr="002E30CF">
        <w:rPr>
          <w:sz w:val="14"/>
        </w:rPr>
        <w:t xml:space="preserve"> that illustrates how</w:t>
      </w:r>
      <w:r w:rsidRPr="00BE72B5">
        <w:rPr>
          <w:u w:val="single"/>
        </w:rPr>
        <w:t xml:space="preserve"> </w:t>
      </w:r>
      <w:r w:rsidRPr="00BE72B5">
        <w:rPr>
          <w:rStyle w:val="Emphasis"/>
          <w:highlight w:val="cyan"/>
        </w:rPr>
        <w:t>unions</w:t>
      </w:r>
      <w:r w:rsidRPr="00BE72B5">
        <w:rPr>
          <w:u w:val="single"/>
        </w:rPr>
        <w:t xml:space="preserve"> </w:t>
      </w:r>
      <w:r w:rsidRPr="002E30CF">
        <w:rPr>
          <w:sz w:val="14"/>
        </w:rPr>
        <w:t xml:space="preserve">wielding monopoly privileges and fueling strikes and conflicts </w:t>
      </w:r>
      <w:r w:rsidRPr="00BE72B5">
        <w:rPr>
          <w:rStyle w:val="Emphasis"/>
          <w:highlight w:val="cyan"/>
        </w:rPr>
        <w:t>were responsible for 55 percent of the decline in</w:t>
      </w:r>
      <w:r w:rsidRPr="002E30CF">
        <w:rPr>
          <w:sz w:val="14"/>
        </w:rPr>
        <w:t xml:space="preserve"> the Rust Belt’s share of US manufacturing </w:t>
      </w:r>
      <w:r w:rsidRPr="00BE72B5">
        <w:rPr>
          <w:rStyle w:val="Emphasis"/>
          <w:highlight w:val="cyan"/>
        </w:rPr>
        <w:t>employment</w:t>
      </w:r>
      <w:r w:rsidRPr="002E30CF">
        <w:rPr>
          <w:sz w:val="14"/>
        </w:rPr>
        <w:t xml:space="preserve">. Moreover, powerful labor unions can also reduce labor turnover and mobility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 Yet, downstream job losses and firm decline can be traced not to the collective voice itself but to the statutory monopoly structures that amplify aggressive bargaining tactics and block alternative channels for cooperation.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 4 Unions in the United States, however, tend to be more powerful and adversarial than those in countries such as Germany and the United Kingdom, largely due to labor laws and bargaining structures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 Overall, a union’s monopoly power does not translate into better worker outcomes. We propose policy reforms that relax monopoly privileges for labor unions in the U.S. and encourage pluralistic forms of worker voice. These reforms aim </w:t>
      </w:r>
      <w:proofErr w:type="gramStart"/>
      <w:r w:rsidRPr="002E30CF">
        <w:rPr>
          <w:sz w:val="14"/>
        </w:rPr>
        <w:t>for and</w:t>
      </w:r>
      <w:proofErr w:type="gramEnd"/>
      <w:r w:rsidRPr="002E30CF">
        <w:rPr>
          <w:sz w:val="14"/>
        </w:rPr>
        <w:t xml:space="preserve"> balanced demands that can preserve the gains of collective bargaining while mitigating its unintended costs. The following key points summarize the main findings of this paper: • Union power does not always benefit workers</w:t>
      </w:r>
      <w:proofErr w:type="gramStart"/>
      <w:r w:rsidRPr="002E30CF">
        <w:rPr>
          <w:sz w:val="14"/>
        </w:rPr>
        <w:t>.</w:t>
      </w:r>
      <w:proofErr w:type="gramEnd"/>
      <w:r w:rsidRPr="002E30CF">
        <w:rPr>
          <w:sz w:val="14"/>
        </w:rPr>
        <w:t xml:space="preserve"> Research shows that while powerful unions with monopolistic characteristics can achieve significant gains at the bargaining table, these victories often come with trade-offs that can negatively impact unionized workers and the economy. • Labor unions have historically secured higher wages for unionized workers. However, recent studies show that since the 1980s, the wage gap between unionized and nonunionized workers has narrowed, in large part because of global competition and technological changes. • Excessive union demands limit job growth and work opportunities. Union power doesn’t just boost wages indefinitely; in fact, when unions press for unsustainable terms, this backfires and results in slower employment growth and fewer job opportunities for unionized workers. Companies facing excessive</w:t>
      </w:r>
      <w:r w:rsidRPr="002E30CF">
        <w:rPr>
          <w:rStyle w:val="Emphasis"/>
        </w:rPr>
        <w:t xml:space="preserve"> </w:t>
      </w:r>
      <w:r w:rsidRPr="00BE72B5">
        <w:rPr>
          <w:rStyle w:val="Emphasis"/>
          <w:highlight w:val="cyan"/>
        </w:rPr>
        <w:t xml:space="preserve">union </w:t>
      </w:r>
      <w:r w:rsidRPr="006B3D4E">
        <w:rPr>
          <w:sz w:val="16"/>
        </w:rPr>
        <w:t xml:space="preserve">demands </w:t>
      </w:r>
      <w:r w:rsidRPr="002E30CF">
        <w:rPr>
          <w:sz w:val="16"/>
        </w:rPr>
        <w:t>often cut investments—particularly in R&amp;D and long-term capital—</w:t>
      </w:r>
      <w:r w:rsidRPr="00BE72B5">
        <w:rPr>
          <w:rStyle w:val="Emphasis"/>
          <w:highlight w:val="cyan"/>
        </w:rPr>
        <w:t>reduc</w:t>
      </w:r>
      <w:r w:rsidRPr="00A77773">
        <w:rPr>
          <w:sz w:val="12"/>
        </w:rPr>
        <w:t xml:space="preserve">ing productivity and </w:t>
      </w:r>
      <w:r w:rsidRPr="00BE72B5">
        <w:rPr>
          <w:rStyle w:val="Emphasis"/>
          <w:highlight w:val="cyan"/>
        </w:rPr>
        <w:t>profitability</w:t>
      </w:r>
      <w:r w:rsidRPr="0048677F">
        <w:rPr>
          <w:sz w:val="14"/>
        </w:rPr>
        <w:t xml:space="preserve">. This weakens </w:t>
      </w:r>
      <w:r w:rsidRPr="00A77773">
        <w:rPr>
          <w:sz w:val="14"/>
        </w:rPr>
        <w:t xml:space="preserve">businesses over </w:t>
      </w:r>
      <w:r w:rsidRPr="002E30CF">
        <w:rPr>
          <w:sz w:val="16"/>
        </w:rPr>
        <w:t>time,</w:t>
      </w:r>
      <w:r w:rsidRPr="002E30CF">
        <w:rPr>
          <w:rStyle w:val="Emphasis"/>
          <w:sz w:val="16"/>
          <w:highlight w:val="cyan"/>
        </w:rPr>
        <w:t xml:space="preserve"> </w:t>
      </w:r>
      <w:r w:rsidRPr="00BE72B5">
        <w:rPr>
          <w:rStyle w:val="Emphasis"/>
          <w:highlight w:val="cyan"/>
        </w:rPr>
        <w:t xml:space="preserve">increasing the likelihood of downsizing or closure, </w:t>
      </w:r>
      <w:r w:rsidRPr="00A77773">
        <w:rPr>
          <w:rStyle w:val="Emphasis"/>
          <w:highlight w:val="cyan"/>
        </w:rPr>
        <w:t>which</w:t>
      </w:r>
      <w:r w:rsidRPr="00A77773">
        <w:rPr>
          <w:rStyle w:val="Emphasis"/>
          <w:sz w:val="16"/>
          <w:highlight w:val="cyan"/>
        </w:rPr>
        <w:t xml:space="preserve"> </w:t>
      </w:r>
      <w:r w:rsidRPr="00A77773">
        <w:rPr>
          <w:sz w:val="14"/>
        </w:rPr>
        <w:t>ultimately</w:t>
      </w:r>
      <w:r w:rsidRPr="00A77773">
        <w:rPr>
          <w:rStyle w:val="Emphasis"/>
          <w:sz w:val="14"/>
          <w:highlight w:val="cyan"/>
        </w:rPr>
        <w:t xml:space="preserve"> </w:t>
      </w:r>
      <w:r w:rsidRPr="00BE72B5">
        <w:rPr>
          <w:rStyle w:val="Emphasis"/>
          <w:highlight w:val="cyan"/>
        </w:rPr>
        <w:t>leads to job losses and a smaller unionized workforce.</w:t>
      </w:r>
      <w:r w:rsidRPr="002E30CF">
        <w:rPr>
          <w:sz w:val="14"/>
        </w:rPr>
        <w:t xml:space="preserve"> The economic rise and fall of the Rust Belt serves as a cautionary tale for unions. Powerful and adversarial unions and ensuing labor conflicts in the Rust Belt strangled productivity and investment in Rust Belt manufacturing. The result? A once-thriving industrial heartland hollowed out, leaving workers worse off and communities struggling to recover. • US laws create monopolistic union structures. US labor laws and bargaining structures create more powerful and adversarial unions with monopolistic characteristics compared to those in Germany and the UK, where unions tend to be more cooperative, competitive, and balanced. • Moderate union power strikes a balance. Unions that pursue balanced demands over time are more likely to sustain the long-term benefits for both workers and the companies.</w:t>
      </w:r>
    </w:p>
    <w:p w14:paraId="2D532EDA" w14:textId="7AE6DBC1" w:rsidR="00E3010C" w:rsidRPr="00F01DBD" w:rsidRDefault="00E14EDA" w:rsidP="00E14EDA">
      <w:pPr>
        <w:pStyle w:val="Heading4"/>
      </w:pPr>
      <w:r>
        <w:t>2. S</w:t>
      </w:r>
      <w:r w:rsidR="00F01DBD" w:rsidRPr="00F01DBD">
        <w:t>ystemic Union busting</w:t>
      </w:r>
      <w:r w:rsidR="008F0D03">
        <w:t xml:space="preserve"> mean u</w:t>
      </w:r>
      <w:r w:rsidR="00F01DBD" w:rsidRPr="00F01DBD">
        <w:t>nions will only make issues worse: aff plan not only doesn’t solve</w:t>
      </w:r>
      <w:r w:rsidR="001155BC">
        <w:t>,</w:t>
      </w:r>
      <w:r w:rsidR="00F01DBD" w:rsidRPr="00F01DBD">
        <w:t xml:space="preserve"> </w:t>
      </w:r>
      <w:proofErr w:type="gramStart"/>
      <w:r w:rsidR="00F01DBD" w:rsidRPr="00F01DBD">
        <w:t>it</w:t>
      </w:r>
      <w:proofErr w:type="gramEnd"/>
      <w:r w:rsidR="00F01DBD" w:rsidRPr="00F01DBD">
        <w:t xml:space="preserve"> </w:t>
      </w:r>
      <w:r w:rsidR="00FA1F56">
        <w:t>MAKES</w:t>
      </w:r>
      <w:r w:rsidR="00F01DBD" w:rsidRPr="00F01DBD">
        <w:t xml:space="preserve"> conditions worse</w:t>
      </w:r>
    </w:p>
    <w:p w14:paraId="0043A5FF" w14:textId="15CEA3EF" w:rsidR="00F01DBD" w:rsidRPr="008F0D03" w:rsidRDefault="00F01DBD" w:rsidP="00F01DBD">
      <w:pPr>
        <w:rPr>
          <w:rStyle w:val="Style13ptBold"/>
          <w:sz w:val="16"/>
        </w:rPr>
      </w:pPr>
      <w:r w:rsidRPr="00F01DBD">
        <w:rPr>
          <w:rStyle w:val="Style13ptBold"/>
        </w:rPr>
        <w:t xml:space="preserve">John </w:t>
      </w:r>
      <w:r w:rsidRPr="00F01DBD">
        <w:rPr>
          <w:rStyle w:val="Style13ptBold"/>
          <w:highlight w:val="cyan"/>
        </w:rPr>
        <w:t>Logan</w:t>
      </w:r>
      <w:r w:rsidRPr="00F01DBD">
        <w:rPr>
          <w:rStyle w:val="Style13ptBold"/>
        </w:rPr>
        <w:t xml:space="preserve"> January 28, </w:t>
      </w:r>
      <w:proofErr w:type="gramStart"/>
      <w:r w:rsidRPr="00F01DBD">
        <w:rPr>
          <w:rStyle w:val="Style13ptBold"/>
        </w:rPr>
        <w:t>20</w:t>
      </w:r>
      <w:r w:rsidRPr="00F01DBD">
        <w:rPr>
          <w:rStyle w:val="Style13ptBold"/>
          <w:highlight w:val="cyan"/>
        </w:rPr>
        <w:t>25</w:t>
      </w:r>
      <w:proofErr w:type="gramEnd"/>
      <w:r>
        <w:rPr>
          <w:rStyle w:val="Style13ptBold"/>
        </w:rPr>
        <w:t xml:space="preserve"> </w:t>
      </w:r>
      <w:r w:rsidRPr="00F01DBD">
        <w:t xml:space="preserve">Corporate union busting in plain sight: How Amazon, Starbucks, and Trader Joe’s crushed dynamic grassroots worker organizing campaigns. (n.d.). Economic Policy Institute. </w:t>
      </w:r>
      <w:r w:rsidRPr="008F0D03">
        <w:rPr>
          <w:sz w:val="16"/>
        </w:rPr>
        <w:t>https://www.epi.org/publication/corporate-union-busting/</w:t>
      </w:r>
    </w:p>
    <w:p w14:paraId="59CA5CFB" w14:textId="5347E6A6" w:rsidR="00F01DBD" w:rsidRPr="00CB1D9C" w:rsidRDefault="00F01DBD" w:rsidP="00CB1D9C">
      <w:pPr>
        <w:rPr>
          <w:sz w:val="16"/>
        </w:rPr>
      </w:pPr>
      <w:r w:rsidRPr="00CB1D9C">
        <w:rPr>
          <w:sz w:val="16"/>
        </w:rPr>
        <w:t>Labor activism in the United States has had a remarkable resurgence over the last three years (NLRB 2022; Combs 2023). In the past few years, workers mounted successful organizing campaigns at a wide range of companies, including Amazon, Starbucks, Trader Joe’s, Apple, Barnes and Noble, Ben &amp; Jerry’s, Chipotle, REI, and Volkswagen. Moreover, according to Gallup polls, 70% of the U.S. public—and almost 90% of young workers—approve of unions, a figure not seen since the mid-1960s (Saad 2023). Even more remarkable, unions are wildly popular despite their organizational weakness: In the mid-1960s, they represented almost one-third of private-sector workers, while today they represent fewer than 6%. At the bargaining table, unions have won record wage increases at companies such as UPS (Gurley 2023), the Big Three auto companies (Whalen 2023), Kaiser Permanente (Simmons-Duffin 2024), and Disney (Isidore et al. 2023; Rainey et al. 2024).</w:t>
      </w:r>
      <w:r w:rsidR="008F0D03" w:rsidRPr="00CB1D9C">
        <w:rPr>
          <w:sz w:val="16"/>
        </w:rPr>
        <w:t xml:space="preserve"> </w:t>
      </w:r>
      <w:r w:rsidRPr="00CB1D9C">
        <w:rPr>
          <w:sz w:val="16"/>
        </w:rPr>
        <w:t>Further, according to recent studies, 60 million American workers want to form unions (Kochan et al. 2018; Mishel et al. 2020; EPI 2021). In recent years, the desire for organizing has been especially apparent among young workers—who entered the labor market after the Great Recession and have experienced precarious employment conditions—who have tried to form unions in multiple sectors (Scheiber 2022). Despite this momentum, union density has continued to decline. The most recent Bureau of Labor Statistics data found that 16 million workers are covered by a union contract, a 170,000 decline from the prior year (BLS 2025). What explains this disconnect? Two intractable problems explain why union popularity, bargaining victories, and renewed labor activism haven’t translated into higher union density: (1) disastrously weak labor laws and (2) ferocious corporate opposition to worker organizing. Until these issues are addressed, union membership and density will continue to decline.</w:t>
      </w:r>
      <w:r w:rsidR="008F0D03" w:rsidRPr="00CB1D9C">
        <w:rPr>
          <w:sz w:val="16"/>
        </w:rPr>
        <w:t xml:space="preserve"> </w:t>
      </w:r>
      <w:r w:rsidRPr="00CB1D9C">
        <w:rPr>
          <w:sz w:val="16"/>
        </w:rPr>
        <w:t xml:space="preserve">Previous studies have analyzed the issues of weak labor laws and strong employer opposition (McNicholas et al. 2019). This report focuses on corporate union busting and examines the tactics, both legal and illegal, that corporations routinely employ to defeat worker organizing efforts and resist reaching </w:t>
      </w:r>
      <w:proofErr w:type="gramStart"/>
      <w:r w:rsidRPr="00CB1D9C">
        <w:rPr>
          <w:sz w:val="16"/>
        </w:rPr>
        <w:t>a first</w:t>
      </w:r>
      <w:proofErr w:type="gramEnd"/>
      <w:r w:rsidRPr="00CB1D9C">
        <w:rPr>
          <w:sz w:val="16"/>
        </w:rPr>
        <w:t xml:space="preserve"> contract. After reviewing union busting tactics, the report analyzes three high-profile worker organizing campaigns.</w:t>
      </w:r>
      <w:r w:rsidR="001155BC" w:rsidRPr="00CB1D9C">
        <w:rPr>
          <w:sz w:val="16"/>
        </w:rPr>
        <w:t xml:space="preserve"> </w:t>
      </w:r>
      <w:r w:rsidRPr="00CB1D9C">
        <w:rPr>
          <w:sz w:val="16"/>
        </w:rPr>
        <w:t>Corporate union busting is an enormous barrier to worker organizing</w:t>
      </w:r>
      <w:r w:rsidR="001155BC" w:rsidRPr="00CB1D9C">
        <w:rPr>
          <w:sz w:val="16"/>
        </w:rPr>
        <w:t xml:space="preserve"> </w:t>
      </w:r>
      <w:r w:rsidRPr="00CB1D9C">
        <w:rPr>
          <w:sz w:val="16"/>
        </w:rPr>
        <w:t xml:space="preserve"> Workers at Starbucks, Amazon, and Trader Joe’s have encountered</w:t>
      </w:r>
      <w:r w:rsidRPr="008F0D03">
        <w:rPr>
          <w:sz w:val="16"/>
        </w:rPr>
        <w:t xml:space="preserve"> </w:t>
      </w:r>
      <w:r w:rsidRPr="00A77773">
        <w:rPr>
          <w:sz w:val="14"/>
        </w:rPr>
        <w:t xml:space="preserve">multibillion-dollar </w:t>
      </w:r>
      <w:r w:rsidRPr="00F01DBD">
        <w:rPr>
          <w:rStyle w:val="Emphasis"/>
          <w:highlight w:val="cyan"/>
        </w:rPr>
        <w:t xml:space="preserve">corporations </w:t>
      </w:r>
      <w:r w:rsidRPr="00CB1D9C">
        <w:rPr>
          <w:sz w:val="14"/>
        </w:rPr>
        <w:t>who are prepared to</w:t>
      </w:r>
      <w:r w:rsidRPr="00CB1D9C">
        <w:rPr>
          <w:rStyle w:val="Emphasis"/>
          <w:sz w:val="14"/>
        </w:rPr>
        <w:t xml:space="preserve"> </w:t>
      </w:r>
      <w:r w:rsidRPr="00F01DBD">
        <w:rPr>
          <w:rStyle w:val="Emphasis"/>
          <w:highlight w:val="cyan"/>
        </w:rPr>
        <w:t xml:space="preserve">do whatever is necessary, lawful or unlawful, to crush </w:t>
      </w:r>
      <w:r w:rsidRPr="00A77773">
        <w:rPr>
          <w:sz w:val="14"/>
        </w:rPr>
        <w:t>their</w:t>
      </w:r>
      <w:r w:rsidRPr="00A77773">
        <w:rPr>
          <w:rStyle w:val="Emphasis"/>
          <w:sz w:val="14"/>
          <w:highlight w:val="cyan"/>
        </w:rPr>
        <w:t xml:space="preserve"> </w:t>
      </w:r>
      <w:r w:rsidRPr="00F01DBD">
        <w:rPr>
          <w:rStyle w:val="Emphasis"/>
          <w:highlight w:val="cyan"/>
        </w:rPr>
        <w:t>organizing campaigns.</w:t>
      </w:r>
      <w:r w:rsidRPr="008F0D03">
        <w:rPr>
          <w:sz w:val="16"/>
        </w:rPr>
        <w:t xml:space="preserve"> Unlawful acts have taken multiple forms, </w:t>
      </w:r>
      <w:r w:rsidRPr="00CB1D9C">
        <w:rPr>
          <w:sz w:val="16"/>
        </w:rPr>
        <w:t>including:</w:t>
      </w:r>
    </w:p>
    <w:p w14:paraId="435DEF63" w14:textId="77777777" w:rsidR="00F01DBD" w:rsidRPr="00CB1D9C" w:rsidRDefault="00F01DBD" w:rsidP="00CB1D9C">
      <w:pPr>
        <w:rPr>
          <w:sz w:val="16"/>
        </w:rPr>
      </w:pPr>
      <w:r w:rsidRPr="00CB1D9C">
        <w:rPr>
          <w:sz w:val="16"/>
        </w:rPr>
        <w:t>Terminating union activists and supporters;</w:t>
      </w:r>
    </w:p>
    <w:p w14:paraId="05B57984" w14:textId="77777777" w:rsidR="00F01DBD" w:rsidRPr="00A77773" w:rsidRDefault="00F01DBD" w:rsidP="00A77773">
      <w:pPr>
        <w:rPr>
          <w:sz w:val="16"/>
        </w:rPr>
      </w:pPr>
      <w:r w:rsidRPr="00A77773">
        <w:rPr>
          <w:sz w:val="16"/>
        </w:rPr>
        <w:t>Committing acts of retaliation against union activists and supporters;</w:t>
      </w:r>
    </w:p>
    <w:p w14:paraId="1E037A8C" w14:textId="77777777" w:rsidR="00F01DBD" w:rsidRPr="008F0D03" w:rsidRDefault="00F01DBD" w:rsidP="00F01DBD">
      <w:pPr>
        <w:rPr>
          <w:sz w:val="16"/>
        </w:rPr>
      </w:pPr>
      <w:r w:rsidRPr="008F0D03">
        <w:rPr>
          <w:sz w:val="16"/>
        </w:rPr>
        <w:t>Threatening to close unionized facilities;</w:t>
      </w:r>
    </w:p>
    <w:p w14:paraId="06810C2D" w14:textId="77777777" w:rsidR="00F01DBD" w:rsidRPr="00CB1D9C" w:rsidRDefault="00F01DBD" w:rsidP="00F01DBD">
      <w:pPr>
        <w:rPr>
          <w:sz w:val="16"/>
        </w:rPr>
      </w:pPr>
      <w:r w:rsidRPr="00F01DBD">
        <w:rPr>
          <w:rStyle w:val="Emphasis"/>
          <w:highlight w:val="cyan"/>
        </w:rPr>
        <w:t xml:space="preserve">Closing unionized facilities </w:t>
      </w:r>
      <w:r w:rsidRPr="00CB1D9C">
        <w:rPr>
          <w:sz w:val="16"/>
        </w:rPr>
        <w:t xml:space="preserve">in </w:t>
      </w:r>
      <w:r w:rsidRPr="00A77773">
        <w:rPr>
          <w:sz w:val="14"/>
        </w:rPr>
        <w:t>order to send a message</w:t>
      </w:r>
      <w:r w:rsidRPr="00A77773">
        <w:rPr>
          <w:rStyle w:val="Emphasis"/>
          <w:sz w:val="14"/>
        </w:rPr>
        <w:t xml:space="preserve"> </w:t>
      </w:r>
      <w:r w:rsidRPr="00CB1D9C">
        <w:rPr>
          <w:sz w:val="16"/>
        </w:rPr>
        <w:t>to workers in other facilities who might want to organize;</w:t>
      </w:r>
    </w:p>
    <w:p w14:paraId="1FBCE07C" w14:textId="77777777" w:rsidR="00F01DBD" w:rsidRPr="008F0D03" w:rsidRDefault="00F01DBD" w:rsidP="00F01DBD">
      <w:pPr>
        <w:rPr>
          <w:sz w:val="16"/>
        </w:rPr>
      </w:pPr>
      <w:r w:rsidRPr="008F0D03">
        <w:rPr>
          <w:sz w:val="16"/>
        </w:rPr>
        <w:t>Providing wage increases and benefit improvements to nonunion workers but denying them to workers in stores and workplaces that have voted for unions;</w:t>
      </w:r>
    </w:p>
    <w:p w14:paraId="2BFCA920" w14:textId="77777777" w:rsidR="00F01DBD" w:rsidRPr="008F0D03" w:rsidRDefault="00F01DBD" w:rsidP="00F01DBD">
      <w:pPr>
        <w:rPr>
          <w:sz w:val="16"/>
        </w:rPr>
      </w:pPr>
      <w:r w:rsidRPr="008F0D03">
        <w:rPr>
          <w:sz w:val="16"/>
        </w:rPr>
        <w:t xml:space="preserve">Using disciplinary procedures to target union activists in order to </w:t>
      </w:r>
      <w:r w:rsidRPr="008F0D03">
        <w:rPr>
          <w:rStyle w:val="Emphasis"/>
          <w:highlight w:val="cyan"/>
        </w:rPr>
        <w:t>terminate them or force them to quit</w:t>
      </w:r>
      <w:r w:rsidRPr="008F0D03">
        <w:rPr>
          <w:sz w:val="16"/>
        </w:rPr>
        <w:t>;</w:t>
      </w:r>
    </w:p>
    <w:p w14:paraId="16F0ED52" w14:textId="77777777" w:rsidR="00F01DBD" w:rsidRPr="008F0D03" w:rsidRDefault="00F01DBD" w:rsidP="00F01DBD">
      <w:pPr>
        <w:rPr>
          <w:sz w:val="16"/>
        </w:rPr>
      </w:pPr>
      <w:r w:rsidRPr="008F0D03">
        <w:rPr>
          <w:sz w:val="16"/>
        </w:rPr>
        <w:t xml:space="preserve">Threatening to </w:t>
      </w:r>
      <w:r w:rsidRPr="00F01DBD">
        <w:rPr>
          <w:rStyle w:val="Emphasis"/>
          <w:highlight w:val="cyan"/>
        </w:rPr>
        <w:t xml:space="preserve">take away </w:t>
      </w:r>
      <w:r w:rsidRPr="006B3D4E">
        <w:rPr>
          <w:sz w:val="16"/>
        </w:rPr>
        <w:t xml:space="preserve">essential health benefits </w:t>
      </w:r>
      <w:r w:rsidRPr="008F0D03">
        <w:rPr>
          <w:sz w:val="16"/>
        </w:rPr>
        <w:t>if workers support unionization;</w:t>
      </w:r>
    </w:p>
    <w:p w14:paraId="33CD1B36" w14:textId="77777777" w:rsidR="00F01DBD" w:rsidRPr="00785E5D" w:rsidRDefault="00F01DBD" w:rsidP="00785E5D">
      <w:pPr>
        <w:rPr>
          <w:sz w:val="16"/>
        </w:rPr>
      </w:pPr>
      <w:r w:rsidRPr="008F0D03">
        <w:rPr>
          <w:sz w:val="16"/>
        </w:rPr>
        <w:t>Promising workers rewards if they oppose unionization;</w:t>
      </w:r>
    </w:p>
    <w:p w14:paraId="5E99B7D7" w14:textId="77777777" w:rsidR="00F01DBD" w:rsidRPr="008F0D03" w:rsidRDefault="00F01DBD" w:rsidP="00785E5D">
      <w:pPr>
        <w:rPr>
          <w:sz w:val="16"/>
        </w:rPr>
      </w:pPr>
      <w:r w:rsidRPr="00785E5D">
        <w:rPr>
          <w:sz w:val="16"/>
        </w:rPr>
        <w:t xml:space="preserve">Reducing workers’ hours to the point they no longer qualify for </w:t>
      </w:r>
      <w:r w:rsidRPr="00785E5D">
        <w:rPr>
          <w:rStyle w:val="Emphasis"/>
          <w:highlight w:val="cyan"/>
        </w:rPr>
        <w:t xml:space="preserve">health care and </w:t>
      </w:r>
      <w:r w:rsidRPr="00CB1D9C">
        <w:rPr>
          <w:sz w:val="16"/>
        </w:rPr>
        <w:t>other</w:t>
      </w:r>
      <w:r w:rsidRPr="00CB1D9C">
        <w:rPr>
          <w:rStyle w:val="Emphasis"/>
          <w:sz w:val="16"/>
          <w:highlight w:val="cyan"/>
        </w:rPr>
        <w:t xml:space="preserve"> </w:t>
      </w:r>
      <w:r w:rsidRPr="00785E5D">
        <w:rPr>
          <w:rStyle w:val="Emphasis"/>
          <w:highlight w:val="cyan"/>
        </w:rPr>
        <w:t xml:space="preserve">essential </w:t>
      </w:r>
      <w:r w:rsidRPr="008F0D03">
        <w:rPr>
          <w:rStyle w:val="Emphasis"/>
          <w:highlight w:val="cyan"/>
        </w:rPr>
        <w:t>benefits</w:t>
      </w:r>
      <w:r w:rsidRPr="008F0D03">
        <w:rPr>
          <w:sz w:val="16"/>
        </w:rPr>
        <w:t>;</w:t>
      </w:r>
    </w:p>
    <w:p w14:paraId="4A2E890C" w14:textId="77777777" w:rsidR="00F01DBD" w:rsidRPr="008F0D03" w:rsidRDefault="00F01DBD" w:rsidP="00F01DBD">
      <w:pPr>
        <w:rPr>
          <w:sz w:val="16"/>
        </w:rPr>
      </w:pPr>
      <w:r w:rsidRPr="008F0D03">
        <w:rPr>
          <w:sz w:val="16"/>
        </w:rPr>
        <w:t>Rigidly enforcing previously unenforced personnel policies to discipline union supporters;</w:t>
      </w:r>
    </w:p>
    <w:p w14:paraId="764C784F" w14:textId="77777777" w:rsidR="00F01DBD" w:rsidRPr="008F0D03" w:rsidRDefault="00F01DBD" w:rsidP="00F01DBD">
      <w:pPr>
        <w:rPr>
          <w:sz w:val="16"/>
        </w:rPr>
      </w:pPr>
      <w:r w:rsidRPr="008F0D03">
        <w:rPr>
          <w:sz w:val="16"/>
        </w:rPr>
        <w:t>Targeting workers who are the most fearful of management pressure with anti-union propaganda;</w:t>
      </w:r>
    </w:p>
    <w:p w14:paraId="6EB05E91" w14:textId="77777777" w:rsidR="00F01DBD" w:rsidRPr="008F0D03" w:rsidRDefault="00F01DBD" w:rsidP="00F01DBD">
      <w:pPr>
        <w:rPr>
          <w:sz w:val="16"/>
        </w:rPr>
      </w:pPr>
      <w:r w:rsidRPr="008F0D03">
        <w:rPr>
          <w:sz w:val="16"/>
        </w:rPr>
        <w:t>Using stalling and delaying tactics during first contract negotiations;</w:t>
      </w:r>
    </w:p>
    <w:p w14:paraId="3FFBFDD0" w14:textId="054F3013" w:rsidR="00F01DBD" w:rsidRPr="008F0D03" w:rsidRDefault="00F01DBD" w:rsidP="00F01DBD">
      <w:pPr>
        <w:rPr>
          <w:sz w:val="16"/>
        </w:rPr>
      </w:pPr>
      <w:r w:rsidRPr="00A77773">
        <w:rPr>
          <w:sz w:val="16"/>
        </w:rPr>
        <w:t xml:space="preserve">Other </w:t>
      </w:r>
      <w:r w:rsidRPr="00A77773">
        <w:rPr>
          <w:rStyle w:val="Emphasis"/>
        </w:rPr>
        <w:t>corporate anti-union tactics are currently lawful</w:t>
      </w:r>
      <w:r w:rsidRPr="00A77773">
        <w:rPr>
          <w:sz w:val="16"/>
        </w:rPr>
        <w:t xml:space="preserve"> but nevertheless effective at undermining workers’ right to organize, including:</w:t>
      </w:r>
      <w:r w:rsidRPr="008F0D03">
        <w:rPr>
          <w:sz w:val="16"/>
        </w:rPr>
        <w:t xml:space="preserve"> </w:t>
      </w:r>
      <w:r w:rsidR="008F0D03" w:rsidRPr="008F0D03">
        <w:rPr>
          <w:sz w:val="16"/>
        </w:rPr>
        <w:t xml:space="preserve"> </w:t>
      </w:r>
      <w:r w:rsidRPr="008F0D03">
        <w:rPr>
          <w:sz w:val="16"/>
        </w:rPr>
        <w:t>Spending millions of dollars on sophisticated and powerful union avoidance law firms, such as Littler Mendelson (Logan 2022b) and Morgan Lewis (Logan 2021b), to crush worker organizing;</w:t>
      </w:r>
      <w:r w:rsidR="008F0D03" w:rsidRPr="008F0D03">
        <w:rPr>
          <w:sz w:val="16"/>
        </w:rPr>
        <w:t xml:space="preserve"> </w:t>
      </w:r>
      <w:r w:rsidRPr="00F01DBD">
        <w:rPr>
          <w:rStyle w:val="Emphasis"/>
          <w:highlight w:val="cyan"/>
        </w:rPr>
        <w:t xml:space="preserve">Spending millions </w:t>
      </w:r>
      <w:r w:rsidRPr="00CB1D9C">
        <w:rPr>
          <w:sz w:val="16"/>
        </w:rPr>
        <w:t>of dollars</w:t>
      </w:r>
      <w:r w:rsidRPr="00CB1D9C">
        <w:rPr>
          <w:rStyle w:val="Emphasis"/>
          <w:sz w:val="16"/>
          <w:highlight w:val="cyan"/>
        </w:rPr>
        <w:t xml:space="preserve"> </w:t>
      </w:r>
      <w:r w:rsidRPr="00F01DBD">
        <w:rPr>
          <w:rStyle w:val="Emphasis"/>
          <w:highlight w:val="cyan"/>
        </w:rPr>
        <w:t xml:space="preserve">on </w:t>
      </w:r>
      <w:r w:rsidRPr="00CB1D9C">
        <w:rPr>
          <w:sz w:val="14"/>
        </w:rPr>
        <w:t>external and internal</w:t>
      </w:r>
      <w:r w:rsidRPr="00F01DBD">
        <w:rPr>
          <w:rStyle w:val="Emphasis"/>
          <w:highlight w:val="cyan"/>
        </w:rPr>
        <w:t xml:space="preserve"> anti-union consultants, whose only job is to make it as difficult as possible for workers to be able to get a union</w:t>
      </w:r>
      <w:r w:rsidRPr="008F0D03">
        <w:rPr>
          <w:sz w:val="16"/>
        </w:rPr>
        <w:t xml:space="preserve"> (Logan 2006; Logan 2020; Logan 2021a; McNicholas et al. 2023a);</w:t>
      </w:r>
    </w:p>
    <w:p w14:paraId="4144DCB8" w14:textId="77777777" w:rsidR="00F01DBD" w:rsidRPr="008F0D03" w:rsidRDefault="00F01DBD" w:rsidP="00F01DBD">
      <w:pPr>
        <w:rPr>
          <w:sz w:val="16"/>
        </w:rPr>
      </w:pPr>
      <w:r w:rsidRPr="008F0D03">
        <w:rPr>
          <w:sz w:val="16"/>
        </w:rPr>
        <w:t>Firing managers—from store managers to senior executives—who are viewed as being insufficiently engaged in corporate anti-union campaigns;</w:t>
      </w:r>
    </w:p>
    <w:p w14:paraId="09D4559D" w14:textId="77777777" w:rsidR="00F01DBD" w:rsidRPr="008F0D03" w:rsidRDefault="00F01DBD" w:rsidP="00F01DBD">
      <w:pPr>
        <w:rPr>
          <w:sz w:val="16"/>
        </w:rPr>
      </w:pPr>
      <w:r w:rsidRPr="008F0D03">
        <w:rPr>
          <w:sz w:val="16"/>
        </w:rPr>
        <w:t>Using increasingly sophisticated tactics, including data analytics, employee data surveys, covert surveillance, and anti-union “heat maps” in their union avoidance activities (Kessler 2020; Vogel 2021).</w:t>
      </w:r>
    </w:p>
    <w:p w14:paraId="31E5288D" w14:textId="77777777" w:rsidR="00F01DBD" w:rsidRPr="00F01DBD" w:rsidRDefault="00F01DBD" w:rsidP="00F01DBD">
      <w:pPr>
        <w:rPr>
          <w:rStyle w:val="Emphasis"/>
        </w:rPr>
      </w:pPr>
      <w:r w:rsidRPr="00A77773">
        <w:rPr>
          <w:sz w:val="14"/>
        </w:rPr>
        <w:t>These</w:t>
      </w:r>
      <w:r w:rsidRPr="00A77773">
        <w:rPr>
          <w:rStyle w:val="Emphasis"/>
          <w:sz w:val="14"/>
          <w:highlight w:val="cyan"/>
        </w:rPr>
        <w:t xml:space="preserve"> </w:t>
      </w:r>
      <w:r w:rsidRPr="00F01DBD">
        <w:rPr>
          <w:rStyle w:val="Emphasis"/>
          <w:highlight w:val="cyan"/>
        </w:rPr>
        <w:t>tactics create a climate of fear and intimidation around worker organizing</w:t>
      </w:r>
    </w:p>
    <w:p w14:paraId="666064D8" w14:textId="5B99DA7D" w:rsidR="00F01DBD" w:rsidRDefault="00F01DBD" w:rsidP="00F01DBD">
      <w:pPr>
        <w:rPr>
          <w:rStyle w:val="Emphasis"/>
        </w:rPr>
      </w:pPr>
      <w:r w:rsidRPr="008F0D03">
        <w:rPr>
          <w:sz w:val="16"/>
        </w:rPr>
        <w:t xml:space="preserve">Workplace organizers at Starbucks, Amazon, and Trader Joe’s report that union busting has had a devastating impact: Workers have been scared out of supporting unions; elections have been lost that otherwise would have been won; workers have stopped organizing after witnessing anti-union discrimination at other stores; and unlawful union busting has created a powerful chilling atmosphere when it comes to support for unionization (Logan 2021a; Greenhouse 2023; </w:t>
      </w:r>
      <w:proofErr w:type="spellStart"/>
      <w:r w:rsidRPr="008F0D03">
        <w:rPr>
          <w:sz w:val="16"/>
        </w:rPr>
        <w:t>Brisack</w:t>
      </w:r>
      <w:proofErr w:type="spellEnd"/>
      <w:r w:rsidRPr="008F0D03">
        <w:rPr>
          <w:sz w:val="16"/>
        </w:rPr>
        <w:t xml:space="preserve"> 2025). Corporations want workers to believe that the </w:t>
      </w:r>
      <w:r w:rsidRPr="008F0D03">
        <w:rPr>
          <w:rStyle w:val="Emphasis"/>
          <w:highlight w:val="cyan"/>
        </w:rPr>
        <w:t>real choice they are facing is not between a union or no union, but</w:t>
      </w:r>
      <w:r w:rsidRPr="008F0D03">
        <w:rPr>
          <w:sz w:val="16"/>
          <w:highlight w:val="cyan"/>
        </w:rPr>
        <w:t xml:space="preserve"> </w:t>
      </w:r>
      <w:r w:rsidRPr="008F0D03">
        <w:rPr>
          <w:rStyle w:val="Emphasis"/>
          <w:highlight w:val="cyan"/>
        </w:rPr>
        <w:t>between a union or their job</w:t>
      </w:r>
      <w:r w:rsidRPr="008F0D03">
        <w:rPr>
          <w:sz w:val="16"/>
        </w:rPr>
        <w:t xml:space="preserve"> (Logan 2022d; </w:t>
      </w:r>
      <w:proofErr w:type="spellStart"/>
      <w:r w:rsidRPr="008F0D03">
        <w:rPr>
          <w:sz w:val="16"/>
        </w:rPr>
        <w:t>Brisack</w:t>
      </w:r>
      <w:proofErr w:type="spellEnd"/>
      <w:r w:rsidRPr="008F0D03">
        <w:rPr>
          <w:sz w:val="16"/>
        </w:rPr>
        <w:t xml:space="preserve"> 2025) </w:t>
      </w:r>
      <w:r w:rsidRPr="0048677F">
        <w:rPr>
          <w:rStyle w:val="Emphasis"/>
          <w:highlight w:val="cyan"/>
        </w:rPr>
        <w:t>and</w:t>
      </w:r>
      <w:r w:rsidRPr="00CB1D9C">
        <w:rPr>
          <w:sz w:val="14"/>
        </w:rPr>
        <w:t xml:space="preserve"> </w:t>
      </w:r>
      <w:r w:rsidRPr="008F0D03">
        <w:rPr>
          <w:sz w:val="16"/>
        </w:rPr>
        <w:t xml:space="preserve">that </w:t>
      </w:r>
      <w:r w:rsidRPr="008F0D03">
        <w:rPr>
          <w:rStyle w:val="Emphasis"/>
          <w:highlight w:val="cyan"/>
        </w:rPr>
        <w:t xml:space="preserve">they will suffer </w:t>
      </w:r>
      <w:r w:rsidRPr="0048677F">
        <w:rPr>
          <w:sz w:val="12"/>
        </w:rPr>
        <w:t>negative consequences, individually and collectively</w:t>
      </w:r>
      <w:r w:rsidRPr="008F0D03">
        <w:rPr>
          <w:sz w:val="16"/>
        </w:rPr>
        <w:t xml:space="preserve">, </w:t>
      </w:r>
      <w:r w:rsidRPr="008F0D03">
        <w:rPr>
          <w:rStyle w:val="Emphasis"/>
          <w:highlight w:val="cyan"/>
        </w:rPr>
        <w:t xml:space="preserve">should they </w:t>
      </w:r>
      <w:r w:rsidRPr="00CB1D9C">
        <w:rPr>
          <w:sz w:val="14"/>
        </w:rPr>
        <w:t>vote to</w:t>
      </w:r>
      <w:r w:rsidRPr="00CB1D9C">
        <w:rPr>
          <w:rStyle w:val="Emphasis"/>
          <w:sz w:val="14"/>
          <w:highlight w:val="cyan"/>
        </w:rPr>
        <w:t xml:space="preserve"> </w:t>
      </w:r>
      <w:r w:rsidRPr="008F0D03">
        <w:rPr>
          <w:rStyle w:val="Emphasis"/>
          <w:highlight w:val="cyan"/>
        </w:rPr>
        <w:t>unionize</w:t>
      </w:r>
      <w:r w:rsidRPr="008F0D03">
        <w:rPr>
          <w:sz w:val="16"/>
        </w:rPr>
        <w:t xml:space="preserve"> (Logan 2012).</w:t>
      </w:r>
      <w:r w:rsidR="008F0D03" w:rsidRPr="008F0D03">
        <w:rPr>
          <w:sz w:val="16"/>
        </w:rPr>
        <w:t xml:space="preserve"> </w:t>
      </w:r>
      <w:r w:rsidRPr="008F0D03">
        <w:rPr>
          <w:sz w:val="16"/>
        </w:rPr>
        <w:t>In addition to intimidating and coercing workers, corporations manipulate the election process, forcin</w:t>
      </w:r>
      <w:r w:rsidRPr="00062159">
        <w:t xml:space="preserve">g delays by filing frivolous, unnecessary litigation to disrupt the momentum of organizing campaigns. Campaigns cannot stop and start while the legal process plays out—a process that often takes years to resolve. When it comes </w:t>
      </w:r>
      <w:r w:rsidRPr="00062159">
        <w:rPr>
          <w:sz w:val="16"/>
        </w:rPr>
        <w:t>to worker organizing at mega-corporations, time is on the side of the lawbreaking corporations. The last few years have</w:t>
      </w:r>
      <w:r w:rsidRPr="008F0D03">
        <w:rPr>
          <w:sz w:val="16"/>
        </w:rPr>
        <w:t xml:space="preserve"> shown that </w:t>
      </w:r>
      <w:r w:rsidRPr="008F0D03">
        <w:rPr>
          <w:rStyle w:val="Emphasis"/>
          <w:highlight w:val="cyan"/>
        </w:rPr>
        <w:t xml:space="preserve">corporations with the resources and </w:t>
      </w:r>
      <w:r w:rsidRPr="002740B3">
        <w:rPr>
          <w:sz w:val="16"/>
        </w:rPr>
        <w:t>the stomach for a fight—i.e.,</w:t>
      </w:r>
      <w:r w:rsidRPr="002740B3">
        <w:rPr>
          <w:rStyle w:val="Emphasis"/>
          <w:sz w:val="16"/>
          <w:highlight w:val="cyan"/>
        </w:rPr>
        <w:t xml:space="preserve"> </w:t>
      </w:r>
      <w:r w:rsidRPr="008F0D03">
        <w:rPr>
          <w:rStyle w:val="Emphasis"/>
          <w:highlight w:val="cyan"/>
        </w:rPr>
        <w:t>the willingness to break the law to break the union—will prevail over worker organizing</w:t>
      </w:r>
      <w:r w:rsidRPr="008F0D03">
        <w:rPr>
          <w:sz w:val="16"/>
        </w:rP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r w:rsidR="008F0D03" w:rsidRPr="008F0D03">
        <w:rPr>
          <w:sz w:val="16"/>
        </w:rPr>
        <w:t xml:space="preserve"> </w:t>
      </w:r>
      <w:r w:rsidRPr="008F0D03">
        <w:rPr>
          <w:rStyle w:val="StyleUnderline"/>
        </w:rPr>
        <w:t>Even if they withstand ferocious anti-union campaigns and vote to organize, workers frequently don’t win a voice at work</w:t>
      </w:r>
      <w:r w:rsidRPr="008F0D03">
        <w:rPr>
          <w:sz w:val="16"/>
        </w:rPr>
        <w:t xml:space="preserve"> (Combs 2024). Anti-union corporations view NLRB </w:t>
      </w:r>
      <w:r w:rsidRPr="001155BC">
        <w:rPr>
          <w:sz w:val="16"/>
        </w:rPr>
        <w:t xml:space="preserve">elections as just the first round of their fight against unionization, adopting the view that they </w:t>
      </w:r>
      <w:r w:rsidRPr="00062159">
        <w:rPr>
          <w:sz w:val="16"/>
        </w:rPr>
        <w:t>haven’t “lost” to the union until they sign a first contract (Logan 2002).</w:t>
      </w:r>
      <w:r w:rsidRPr="00062159">
        <w:rPr>
          <w:rStyle w:val="Emphasis"/>
          <w:sz w:val="16"/>
        </w:rPr>
        <w:t xml:space="preserve"> </w:t>
      </w:r>
      <w:r w:rsidRPr="00062159">
        <w:rPr>
          <w:rStyle w:val="Emphasis"/>
        </w:rPr>
        <w:t>Because of corporate opposition to collective bargaining, almost none of the workers involved in the recent high-profile union drives have gained</w:t>
      </w:r>
      <w:r w:rsidRPr="00062159">
        <w:rPr>
          <w:sz w:val="16"/>
        </w:rPr>
        <w:t xml:space="preserve"> a first contract</w:t>
      </w:r>
      <w:r w:rsidRPr="008F0D03">
        <w:rPr>
          <w:sz w:val="16"/>
        </w:rPr>
        <w:t>. The current system of union representation is both a marathon and a minefield for workers, a process that powerful corporations and their high-paid consultants and law firms abuse and exploit at every turn (Logan 2006).</w:t>
      </w:r>
      <w:r w:rsidR="008F0D03" w:rsidRPr="008F0D03">
        <w:rPr>
          <w:sz w:val="16"/>
        </w:rPr>
        <w:t xml:space="preserve"> </w:t>
      </w:r>
      <w:r w:rsidRPr="008F0D03">
        <w:rPr>
          <w:sz w:val="16"/>
        </w:rPr>
        <w:t xml:space="preserve">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w:t>
      </w:r>
      <w:r w:rsidRPr="00062159">
        <w:rPr>
          <w:sz w:val="16"/>
        </w:rPr>
        <w:t xml:space="preserve">together, </w:t>
      </w:r>
      <w:r w:rsidRPr="00062159">
        <w:rPr>
          <w:rStyle w:val="Emphasis"/>
        </w:rPr>
        <w:t>these ferocious anti-union campaigns show why it is monumentally difficult for workers in the U.S</w:t>
      </w:r>
      <w:r w:rsidRPr="00062159">
        <w:rPr>
          <w:sz w:val="16"/>
        </w:rPr>
        <w:t xml:space="preserve">. to form new unions and negotiate first contracts, </w:t>
      </w:r>
      <w:r w:rsidRPr="00062159">
        <w:rPr>
          <w:rStyle w:val="Emphasis"/>
        </w:rPr>
        <w:t>especially when they are up against powerful, law-breaking corporations.</w:t>
      </w:r>
    </w:p>
    <w:p w14:paraId="79171002" w14:textId="553D8CBD" w:rsidR="00887778" w:rsidRPr="00887778" w:rsidRDefault="00E14EDA" w:rsidP="00E14EDA">
      <w:pPr>
        <w:pStyle w:val="Heading4"/>
      </w:pPr>
      <w:r>
        <w:t xml:space="preserve">3. </w:t>
      </w:r>
      <w:r w:rsidR="002740B3">
        <w:t xml:space="preserve">Illegal </w:t>
      </w:r>
      <w:r w:rsidR="00887778" w:rsidRPr="00887778">
        <w:t xml:space="preserve">abuses </w:t>
      </w:r>
      <w:proofErr w:type="gramStart"/>
      <w:r w:rsidR="00887778" w:rsidRPr="00887778">
        <w:t>go</w:t>
      </w:r>
      <w:proofErr w:type="gramEnd"/>
      <w:r w:rsidR="00887778" w:rsidRPr="00887778">
        <w:t xml:space="preserve"> severely </w:t>
      </w:r>
      <w:proofErr w:type="gramStart"/>
      <w:r w:rsidR="00887778" w:rsidRPr="00887778">
        <w:t>unreported</w:t>
      </w:r>
      <w:proofErr w:type="gramEnd"/>
      <w:r w:rsidR="005A6565">
        <w:t xml:space="preserve"> this means workers will not be protected against corporate retaliation</w:t>
      </w:r>
    </w:p>
    <w:p w14:paraId="3C446CC4" w14:textId="0448D4C4" w:rsidR="00887778" w:rsidRPr="00887778" w:rsidRDefault="00887778" w:rsidP="00F01DBD">
      <w:pPr>
        <w:rPr>
          <w:rStyle w:val="Style13ptBold"/>
        </w:rPr>
      </w:pPr>
      <w:r w:rsidRPr="00887778">
        <w:rPr>
          <w:rStyle w:val="Style13ptBold"/>
        </w:rPr>
        <w:t xml:space="preserve">Report • By Celine </w:t>
      </w:r>
      <w:r w:rsidRPr="00887778">
        <w:rPr>
          <w:rStyle w:val="Style13ptBold"/>
          <w:highlight w:val="cyan"/>
        </w:rPr>
        <w:t>McNicholas</w:t>
      </w:r>
      <w:r w:rsidRPr="00887778">
        <w:rPr>
          <w:rStyle w:val="Style13ptBold"/>
        </w:rPr>
        <w:t xml:space="preserve">, Margaret </w:t>
      </w:r>
      <w:r w:rsidRPr="00887778">
        <w:rPr>
          <w:rStyle w:val="Style13ptBold"/>
          <w:highlight w:val="cyan"/>
        </w:rPr>
        <w:t>Poydock</w:t>
      </w:r>
      <w:r w:rsidRPr="00887778">
        <w:rPr>
          <w:rStyle w:val="Style13ptBold"/>
        </w:rPr>
        <w:t xml:space="preserve">, Julia </w:t>
      </w:r>
      <w:r w:rsidRPr="00887778">
        <w:rPr>
          <w:rStyle w:val="Style13ptBold"/>
          <w:highlight w:val="cyan"/>
        </w:rPr>
        <w:t>Wolfe</w:t>
      </w:r>
      <w:r w:rsidRPr="00887778">
        <w:rPr>
          <w:rStyle w:val="Style13ptBold"/>
        </w:rPr>
        <w:t xml:space="preserve">, Ben </w:t>
      </w:r>
      <w:r w:rsidRPr="00887778">
        <w:rPr>
          <w:rStyle w:val="Style13ptBold"/>
          <w:highlight w:val="cyan"/>
        </w:rPr>
        <w:t>Zipperer</w:t>
      </w:r>
      <w:r w:rsidRPr="00887778">
        <w:rPr>
          <w:rStyle w:val="Style13ptBold"/>
        </w:rPr>
        <w:t xml:space="preserve">, Gordon </w:t>
      </w:r>
      <w:r w:rsidRPr="00887778">
        <w:rPr>
          <w:rStyle w:val="Style13ptBold"/>
          <w:highlight w:val="cyan"/>
        </w:rPr>
        <w:t>Lafer</w:t>
      </w:r>
      <w:r w:rsidRPr="00887778">
        <w:rPr>
          <w:rStyle w:val="Style13ptBold"/>
        </w:rPr>
        <w:t xml:space="preserve">, and Lola </w:t>
      </w:r>
      <w:r w:rsidRPr="00887778">
        <w:rPr>
          <w:rStyle w:val="Style13ptBold"/>
          <w:highlight w:val="cyan"/>
        </w:rPr>
        <w:t>Loustaunau</w:t>
      </w:r>
      <w:r w:rsidRPr="00887778">
        <w:rPr>
          <w:rStyle w:val="Style13ptBold"/>
        </w:rPr>
        <w:t xml:space="preserve"> • December 11, </w:t>
      </w:r>
      <w:proofErr w:type="gramStart"/>
      <w:r w:rsidRPr="00887778">
        <w:rPr>
          <w:rStyle w:val="Style13ptBold"/>
        </w:rPr>
        <w:t>20</w:t>
      </w:r>
      <w:r w:rsidRPr="00887778">
        <w:rPr>
          <w:rStyle w:val="Style13ptBold"/>
          <w:highlight w:val="cyan"/>
        </w:rPr>
        <w:t>19</w:t>
      </w:r>
      <w:proofErr w:type="gramEnd"/>
      <w:r>
        <w:rPr>
          <w:rStyle w:val="Style13ptBold"/>
        </w:rPr>
        <w:t xml:space="preserve"> </w:t>
      </w:r>
      <w:r w:rsidRPr="00887778">
        <w:rPr>
          <w:rStyle w:val="Style13ptBold"/>
        </w:rPr>
        <w:t>Unlawful: U.S. employers are charged with violating federal law in 41.5% of all union election campaigns. (n.d.). Economic Policy Institute. https://www.epi.org/publication/unlawful-employer-opposition-to-union-election-campaigns/</w:t>
      </w:r>
    </w:p>
    <w:p w14:paraId="1CB3EEC9" w14:textId="3DDC56E2" w:rsidR="00A96408" w:rsidRDefault="00887778" w:rsidP="00887778">
      <w:pPr>
        <w:rPr>
          <w:rStyle w:val="Emphasis"/>
        </w:rPr>
      </w:pPr>
      <w:r w:rsidRPr="00CB1D9C">
        <w:rPr>
          <w:sz w:val="16"/>
        </w:rPr>
        <w:t xml:space="preserve">While these rates may seem high, it is also important to recognize they likely understate the extent of employer aggression against unions, as they cannot capture the full extent of all illegal or coercive behavior by employers in opposing worker organizing efforts. For example, many union organizing efforts are thwarted by employers before making it to the filing stage. In addition, many </w:t>
      </w:r>
      <w:r w:rsidRPr="00887778">
        <w:rPr>
          <w:rStyle w:val="Emphasis"/>
          <w:highlight w:val="cyan"/>
        </w:rPr>
        <w:t xml:space="preserve">anti-union violations go unreported. </w:t>
      </w:r>
      <w:r w:rsidRPr="00CB1D9C">
        <w:rPr>
          <w:sz w:val="16"/>
        </w:rPr>
        <w:t>The NLRB processes for resolving violations often involve unnecessary delay as the result of employer manipulation of the legal process. Further</w:t>
      </w:r>
      <w:r w:rsidRPr="00887778">
        <w:t xml:space="preserve">, </w:t>
      </w:r>
      <w:r w:rsidRPr="00887778">
        <w:rPr>
          <w:rStyle w:val="Emphasis"/>
          <w:highlight w:val="cyan"/>
        </w:rPr>
        <w:t>the NLRA provides weak remedies when employers are found to have violated the law</w:t>
      </w:r>
      <w:r w:rsidRPr="00887778">
        <w:t xml:space="preserve">. The </w:t>
      </w:r>
      <w:r w:rsidRPr="00887778">
        <w:rPr>
          <w:rStyle w:val="Emphasis"/>
          <w:highlight w:val="cyan"/>
        </w:rPr>
        <w:t>best estimates suggest that the incidence of underreporting</w:t>
      </w:r>
      <w:r w:rsidRPr="00887778">
        <w:t xml:space="preserve"> may be </w:t>
      </w:r>
      <w:r w:rsidRPr="00887778">
        <w:rPr>
          <w:rStyle w:val="Emphasis"/>
          <w:highlight w:val="cyan"/>
        </w:rPr>
        <w:t>very large</w:t>
      </w:r>
      <w:r w:rsidRPr="00887778">
        <w:t>: Bronfenbrenner (2009) finds tha</w:t>
      </w:r>
      <w:r w:rsidRPr="00CB1D9C">
        <w:rPr>
          <w:sz w:val="16"/>
        </w:rPr>
        <w:t>t whereas</w:t>
      </w:r>
      <w:r w:rsidRPr="00CB1D9C">
        <w:rPr>
          <w:rStyle w:val="Emphasis"/>
          <w:sz w:val="16"/>
        </w:rPr>
        <w:t xml:space="preserve"> </w:t>
      </w:r>
      <w:r w:rsidRPr="00887778">
        <w:rPr>
          <w:rStyle w:val="Emphasis"/>
          <w:highlight w:val="cyan"/>
        </w:rPr>
        <w:t>30% to 40% of elections had a ULP charge filed with the NLRB, a detailed survey revealed</w:t>
      </w:r>
      <w:r w:rsidRPr="00887778">
        <w:t xml:space="preserve"> that unions claimed </w:t>
      </w:r>
      <w:r w:rsidRPr="00887778">
        <w:rPr>
          <w:rStyle w:val="Emphasis"/>
          <w:highlight w:val="cyan"/>
        </w:rPr>
        <w:t>employers committed ULPs in 89% of elections.</w:t>
      </w:r>
    </w:p>
    <w:p w14:paraId="70ABFA99" w14:textId="71F344CB" w:rsidR="00A96408" w:rsidRPr="00A96408" w:rsidRDefault="009F65DB" w:rsidP="00A96408">
      <w:pPr>
        <w:pStyle w:val="Heading4"/>
      </w:pPr>
      <w:r>
        <w:t xml:space="preserve"> </w:t>
      </w:r>
      <w:r w:rsidR="00A96408" w:rsidRPr="00A96408">
        <w:t xml:space="preserve">4. Our impacts turn and severely outweigh theirs Capitalism causes the absolute destruction of all life on Earth, which turns and outweighs the </w:t>
      </w:r>
      <w:proofErr w:type="spellStart"/>
      <w:r w:rsidR="00A96408" w:rsidRPr="00A96408">
        <w:t>aff</w:t>
      </w:r>
      <w:proofErr w:type="spellEnd"/>
      <w:r w:rsidR="00A96408" w:rsidRPr="00A96408">
        <w:t xml:space="preserve"> </w:t>
      </w:r>
    </w:p>
    <w:p w14:paraId="10B9C050" w14:textId="77777777" w:rsidR="00A96408" w:rsidRPr="009E0DAD" w:rsidRDefault="00A96408" w:rsidP="00A96408">
      <w:pPr>
        <w:rPr>
          <w:sz w:val="14"/>
        </w:rPr>
      </w:pPr>
      <w:r w:rsidRPr="009E0DAD">
        <w:rPr>
          <w:rStyle w:val="Style13ptBold"/>
        </w:rPr>
        <w:t>TF-FI</w:t>
      </w:r>
      <w:r w:rsidRPr="009E0DAD">
        <w:rPr>
          <w:sz w:val="14"/>
        </w:rPr>
        <w:t xml:space="preserve">, journal, </w:t>
      </w:r>
      <w:r w:rsidRPr="009E0DAD">
        <w:rPr>
          <w:rStyle w:val="Style13ptBold"/>
        </w:rPr>
        <w:t>19</w:t>
      </w:r>
      <w:r w:rsidRPr="009E0DAD">
        <w:rPr>
          <w:sz w:val="14"/>
        </w:rPr>
        <w:t xml:space="preserve">-- Trotskyist Fraction—Fourth International, September 15, 2020, Left Voice, “Capitalism Is Destroying the Planet—Let’s Destroy Capitalism!” The </w:t>
      </w:r>
      <w:proofErr w:type="spellStart"/>
      <w:r w:rsidRPr="009E0DAD">
        <w:rPr>
          <w:sz w:val="14"/>
        </w:rPr>
        <w:t>Fracción</w:t>
      </w:r>
      <w:proofErr w:type="spellEnd"/>
      <w:r w:rsidRPr="009E0DAD">
        <w:rPr>
          <w:sz w:val="14"/>
        </w:rPr>
        <w:t xml:space="preserve"> </w:t>
      </w:r>
      <w:proofErr w:type="spellStart"/>
      <w:r w:rsidRPr="009E0DAD">
        <w:rPr>
          <w:sz w:val="14"/>
        </w:rPr>
        <w:t>Trotskista</w:t>
      </w:r>
      <w:proofErr w:type="spellEnd"/>
      <w:r w:rsidRPr="009E0DAD">
        <w:rPr>
          <w:sz w:val="14"/>
        </w:rPr>
        <w:t>—</w:t>
      </w:r>
      <w:proofErr w:type="spellStart"/>
      <w:r w:rsidRPr="009E0DAD">
        <w:rPr>
          <w:sz w:val="14"/>
        </w:rPr>
        <w:t>Cuarta</w:t>
      </w:r>
      <w:proofErr w:type="spellEnd"/>
      <w:r w:rsidRPr="009E0DAD">
        <w:rPr>
          <w:sz w:val="14"/>
        </w:rPr>
        <w:t xml:space="preserve"> Internacional (FT-CI) / Trotskyist Fraction—Fourth International (TF-FI) is an international tendency of revolutionary organizations. https://www.leftvoice.org/capitalism-is-destroying-the-planet-lets-destroy-capitalism#:~:text=Global%20warming%20is%20one%20of,capitalist%20system%20toward%20the%20environment.&amp;text=Capitalism%20also%20leads%20to%20the,and%20the%20destruction%20of%20biodiversity. (&gt;O &lt;3)</w:t>
      </w:r>
    </w:p>
    <w:p w14:paraId="411372F0" w14:textId="77777777" w:rsidR="00A96408" w:rsidRDefault="00A96408" w:rsidP="00A96408">
      <w:pPr>
        <w:rPr>
          <w:rStyle w:val="StyleUnderline"/>
        </w:rPr>
      </w:pPr>
      <w:r w:rsidRPr="000578CF">
        <w:rPr>
          <w:sz w:val="16"/>
        </w:rPr>
        <w:t xml:space="preserve">There is a broad scientific consensus that </w:t>
      </w:r>
      <w:r w:rsidRPr="00D127A8">
        <w:rPr>
          <w:rStyle w:val="StyleUnderline"/>
          <w:highlight w:val="green"/>
        </w:rPr>
        <w:t>climate change</w:t>
      </w:r>
      <w:r w:rsidRPr="000578CF">
        <w:rPr>
          <w:sz w:val="14"/>
        </w:rPr>
        <w:t xml:space="preserve"> is related to the dizzying increase in greenhouse gases in the atmosphere as a</w:t>
      </w:r>
      <w:r w:rsidRPr="00D127A8">
        <w:rPr>
          <w:rStyle w:val="StyleUnderline"/>
          <w:highlight w:val="green"/>
        </w:rPr>
        <w:t xml:space="preserve"> result of </w:t>
      </w:r>
      <w:r w:rsidRPr="00DA2EB7">
        <w:rPr>
          <w:rStyle w:val="StyleUnderline"/>
        </w:rPr>
        <w:t>human activity</w:t>
      </w:r>
      <w:r w:rsidRPr="00D127A8">
        <w:rPr>
          <w:sz w:val="16"/>
        </w:rPr>
        <w:t>. But the problem is not human activity in general</w:t>
      </w:r>
      <w:r w:rsidRPr="00000A08">
        <w:rPr>
          <w:rStyle w:val="StyleUnderline"/>
        </w:rPr>
        <w:t xml:space="preserve">. </w:t>
      </w:r>
      <w:r w:rsidRPr="00DA2EB7">
        <w:rPr>
          <w:rStyle w:val="StyleUnderline"/>
        </w:rPr>
        <w:t>The problem is</w:t>
      </w:r>
      <w:r w:rsidRPr="00000A08">
        <w:rPr>
          <w:rStyle w:val="StyleUnderline"/>
        </w:rPr>
        <w:t xml:space="preserve"> </w:t>
      </w:r>
      <w:r w:rsidRPr="00D127A8">
        <w:rPr>
          <w:rStyle w:val="StyleUnderline"/>
          <w:highlight w:val="green"/>
        </w:rPr>
        <w:t>the</w:t>
      </w:r>
      <w:r w:rsidRPr="00000A08">
        <w:rPr>
          <w:rStyle w:val="StyleUnderline"/>
        </w:rPr>
        <w:t xml:space="preserve"> </w:t>
      </w:r>
      <w:r w:rsidRPr="00DA2EB7">
        <w:rPr>
          <w:rStyle w:val="StyleUnderline"/>
        </w:rPr>
        <w:t xml:space="preserve">activities carried out within a </w:t>
      </w:r>
      <w:r w:rsidRPr="00D127A8">
        <w:rPr>
          <w:rStyle w:val="StyleUnderline"/>
          <w:highlight w:val="green"/>
        </w:rPr>
        <w:t>capitalist mode of production</w:t>
      </w:r>
      <w:r w:rsidRPr="00D127A8">
        <w:rPr>
          <w:sz w:val="16"/>
        </w:rPr>
        <w:t xml:space="preserve">. Since 1880, the average temperature on the earth’s surface has risen by almost 1 degree Celsius, according to different investigative bodies. An </w:t>
      </w:r>
      <w:r w:rsidRPr="00DA2EB7">
        <w:rPr>
          <w:rStyle w:val="StyleUnderline"/>
        </w:rPr>
        <w:t>increase in the global average temperature began during the Industrial Revolution and has accelerated in the neoliberal era</w:t>
      </w:r>
      <w:r w:rsidRPr="00D127A8">
        <w:rPr>
          <w:sz w:val="16"/>
        </w:rPr>
        <w:t>. Projections by the Intergovernmental Panel on Climate Change (IPCC) indicate that the average global surface temperature could increase by 2 to 5 degrees Celsius (3.6 and 9 degrees Fahrenheit) in the coming decades. Ocean levels could rise by 18 to 59 centimeters (7 to 23 inches). The IPCC warns that past and future emissions of carbon dioxide (CO2) will continue to contribute to warming for more than a millennium. At the same time, CO2 particles in the atmosphere recently exceeded 400 parts for million (ppm</w:t>
      </w:r>
      <w:proofErr w:type="gramStart"/>
      <w:r w:rsidRPr="00D127A8">
        <w:rPr>
          <w:sz w:val="16"/>
        </w:rPr>
        <w:t>), and</w:t>
      </w:r>
      <w:proofErr w:type="gramEnd"/>
      <w:r w:rsidRPr="00D127A8">
        <w:rPr>
          <w:sz w:val="16"/>
        </w:rPr>
        <w:t xml:space="preserve"> may even reach 500 ppm in the coming decades, levels never seen in human history. According to the latest report by this UN agency (whose estimates are usually very conservative compared to other studies), emissions of greenhouse gases would have to be reduced by 45% by the year </w:t>
      </w:r>
      <w:proofErr w:type="gramStart"/>
      <w:r w:rsidRPr="00D127A8">
        <w:rPr>
          <w:sz w:val="16"/>
        </w:rPr>
        <w:t xml:space="preserve">2030—in less </w:t>
      </w:r>
      <w:r w:rsidRPr="000578CF">
        <w:rPr>
          <w:sz w:val="14"/>
        </w:rPr>
        <w:t>than 11 years—</w:t>
      </w:r>
      <w:proofErr w:type="gramEnd"/>
      <w:r w:rsidRPr="000578CF">
        <w:rPr>
          <w:sz w:val="14"/>
        </w:rPr>
        <w:t xml:space="preserve">in order to avoid hitting the critical threshold of 1.5 degrees Celsius of warming. Above this level, there will be a generalized increase in ocean levels, extreme weather events and food shortages. The need for drastic measures against climate change is undeniable. </w:t>
      </w:r>
      <w:r w:rsidRPr="00D127A8">
        <w:rPr>
          <w:sz w:val="16"/>
        </w:rPr>
        <w:t>For many people, these</w:t>
      </w:r>
      <w:r w:rsidRPr="000578CF">
        <w:rPr>
          <w:sz w:val="14"/>
        </w:rPr>
        <w:t xml:space="preserve"> estimates may seem abstract. But they become concrete when their</w:t>
      </w:r>
      <w:r w:rsidRPr="000578CF">
        <w:rPr>
          <w:rStyle w:val="StyleUnderline"/>
          <w:sz w:val="14"/>
        </w:rPr>
        <w:t xml:space="preserve"> </w:t>
      </w:r>
      <w:r w:rsidRPr="00D127A8">
        <w:rPr>
          <w:rStyle w:val="StyleUnderline"/>
          <w:highlight w:val="green"/>
        </w:rPr>
        <w:t>real consequences are felt</w:t>
      </w:r>
      <w:r w:rsidRPr="00D127A8">
        <w:rPr>
          <w:sz w:val="16"/>
        </w:rPr>
        <w:t xml:space="preserve">, </w:t>
      </w:r>
      <w:r w:rsidRPr="000578CF">
        <w:rPr>
          <w:sz w:val="14"/>
        </w:rPr>
        <w:t>in the form of the stronger climate-related catastrophic phenomena, with increased duration and frequency</w:t>
      </w:r>
      <w:r w:rsidRPr="00000A08">
        <w:rPr>
          <w:rStyle w:val="StyleUnderline"/>
        </w:rPr>
        <w:t>.</w:t>
      </w:r>
      <w:r w:rsidRPr="00D127A8">
        <w:rPr>
          <w:sz w:val="16"/>
        </w:rPr>
        <w:t xml:space="preserve"> </w:t>
      </w:r>
      <w:r w:rsidRPr="00D127A8">
        <w:rPr>
          <w:rStyle w:val="StyleUnderline"/>
          <w:highlight w:val="green"/>
        </w:rPr>
        <w:t>Uncontrollable fires sweeping through</w:t>
      </w:r>
      <w:r w:rsidRPr="00000A08">
        <w:rPr>
          <w:rStyle w:val="StyleUnderline"/>
        </w:rPr>
        <w:t xml:space="preserve"> entire </w:t>
      </w:r>
      <w:r w:rsidRPr="00D127A8">
        <w:rPr>
          <w:rStyle w:val="StyleUnderline"/>
          <w:highlight w:val="green"/>
        </w:rPr>
        <w:t>cities</w:t>
      </w:r>
      <w:r w:rsidRPr="00000A08">
        <w:rPr>
          <w:rStyle w:val="StyleUnderline"/>
        </w:rPr>
        <w:t xml:space="preserve"> around the globe</w:t>
      </w:r>
      <w:r w:rsidRPr="00D127A8">
        <w:rPr>
          <w:sz w:val="16"/>
        </w:rPr>
        <w:t xml:space="preserve"> (which is also associated with the spread of invasive species and forest management practices devoted to monoculture for profit), </w:t>
      </w:r>
      <w:r w:rsidRPr="00D127A8">
        <w:rPr>
          <w:rStyle w:val="StyleUnderline"/>
          <w:highlight w:val="green"/>
        </w:rPr>
        <w:t>extreme heat waves,</w:t>
      </w:r>
      <w:r w:rsidRPr="00000A08">
        <w:rPr>
          <w:rStyle w:val="StyleUnderline"/>
        </w:rPr>
        <w:t xml:space="preserve"> </w:t>
      </w:r>
      <w:r w:rsidRPr="00D127A8">
        <w:rPr>
          <w:rStyle w:val="StyleUnderline"/>
          <w:highlight w:val="green"/>
        </w:rPr>
        <w:t xml:space="preserve">massive floods </w:t>
      </w:r>
      <w:r w:rsidRPr="00DA2EB7">
        <w:rPr>
          <w:rStyle w:val="StyleUnderline"/>
        </w:rPr>
        <w:t xml:space="preserve">or </w:t>
      </w:r>
      <w:r w:rsidRPr="00D127A8">
        <w:rPr>
          <w:rStyle w:val="StyleUnderline"/>
          <w:highlight w:val="green"/>
        </w:rPr>
        <w:t>catastrophic droughts</w:t>
      </w:r>
      <w:r w:rsidRPr="00D127A8">
        <w:rPr>
          <w:sz w:val="16"/>
        </w:rPr>
        <w:t xml:space="preserve">. According to the UN, </w:t>
      </w:r>
      <w:r w:rsidRPr="00D127A8">
        <w:rPr>
          <w:rStyle w:val="StyleUnderline"/>
          <w:highlight w:val="green"/>
        </w:rPr>
        <w:t>there are currently more than 20 million climate refugees</w:t>
      </w:r>
      <w:r w:rsidRPr="00D127A8">
        <w:rPr>
          <w:sz w:val="16"/>
        </w:rPr>
        <w:t xml:space="preserve">. If the global temperature rises to more than 2 degrees, </w:t>
      </w:r>
      <w:r w:rsidRPr="00000A08">
        <w:rPr>
          <w:rStyle w:val="StyleUnderline"/>
        </w:rPr>
        <w:t xml:space="preserve">it is estimated that </w:t>
      </w:r>
      <w:r w:rsidRPr="00D127A8">
        <w:rPr>
          <w:rStyle w:val="StyleUnderline"/>
          <w:highlight w:val="green"/>
        </w:rPr>
        <w:t>this number will grow to 280 million</w:t>
      </w:r>
      <w:r w:rsidRPr="00D127A8">
        <w:rPr>
          <w:sz w:val="16"/>
        </w:rPr>
        <w:t xml:space="preserve">. </w:t>
      </w:r>
      <w:r w:rsidRPr="00D127A8">
        <w:rPr>
          <w:rStyle w:val="StyleUnderline"/>
          <w:highlight w:val="green"/>
        </w:rPr>
        <w:t xml:space="preserve">Air pollution </w:t>
      </w:r>
      <w:r w:rsidRPr="000578CF">
        <w:rPr>
          <w:sz w:val="16"/>
        </w:rPr>
        <w:t xml:space="preserve">caused by vehicles </w:t>
      </w:r>
      <w:r w:rsidRPr="00D127A8">
        <w:rPr>
          <w:sz w:val="16"/>
        </w:rPr>
        <w:t xml:space="preserve">(gases and particles) </w:t>
      </w:r>
      <w:r w:rsidRPr="00D127A8">
        <w:rPr>
          <w:rStyle w:val="StyleUnderline"/>
          <w:highlight w:val="green"/>
        </w:rPr>
        <w:t>and industrial production in large cities kills 9 million people a year</w:t>
      </w:r>
      <w:r w:rsidRPr="00D127A8">
        <w:rPr>
          <w:sz w:val="16"/>
        </w:rPr>
        <w:t xml:space="preserve">—800,000 in Europe alone. </w:t>
      </w:r>
      <w:r w:rsidRPr="000578CF">
        <w:rPr>
          <w:sz w:val="14"/>
        </w:rPr>
        <w:t>Global warming is one of the m</w:t>
      </w:r>
      <w:r w:rsidRPr="000578CF">
        <w:rPr>
          <w:sz w:val="12"/>
        </w:rPr>
        <w:t>ost</w:t>
      </w:r>
      <w:r w:rsidRPr="00D127A8">
        <w:rPr>
          <w:rStyle w:val="StyleUnderline"/>
          <w:highlight w:val="green"/>
        </w:rPr>
        <w:t xml:space="preserve"> devastating expressions of the destructive nature of the capitalist system </w:t>
      </w:r>
      <w:r w:rsidRPr="00DA2EB7">
        <w:rPr>
          <w:rStyle w:val="StyleUnderline"/>
        </w:rPr>
        <w:t>toward the environment</w:t>
      </w:r>
      <w:r w:rsidRPr="00D127A8">
        <w:rPr>
          <w:sz w:val="16"/>
        </w:rPr>
        <w:t xml:space="preserve">. But it is not the only one. </w:t>
      </w:r>
      <w:r w:rsidRPr="000578CF">
        <w:rPr>
          <w:sz w:val="16"/>
        </w:rPr>
        <w:t xml:space="preserve">Capitalism also leads to the pollution of our air and water, soil degradation, deforestation, and the destruction of biodiversity. </w:t>
      </w:r>
      <w:r w:rsidRPr="00D127A8">
        <w:rPr>
          <w:sz w:val="16"/>
        </w:rPr>
        <w:t xml:space="preserve">According to one study, the size of vertebrate populations has decreased by an average of 60 percent between 1970 and 2014. This trend will accelerate if the ecological crisis is not </w:t>
      </w:r>
      <w:proofErr w:type="gramStart"/>
      <w:r w:rsidRPr="00D127A8">
        <w:rPr>
          <w:sz w:val="16"/>
        </w:rPr>
        <w:t>halted, and</w:t>
      </w:r>
      <w:proofErr w:type="gramEnd"/>
      <w:r w:rsidRPr="00D127A8">
        <w:rPr>
          <w:sz w:val="16"/>
        </w:rPr>
        <w:t xml:space="preserve"> could produce a mass extinction of the planet’s biodiversity. </w:t>
      </w:r>
      <w:r w:rsidRPr="00000A08">
        <w:rPr>
          <w:rStyle w:val="StyleUnderline"/>
        </w:rPr>
        <w:t>The entire planet has been transformed into a giant garbage dump for the household, industrial and agricultural waste generated by capitalist production, distribution and consumption patterns.</w:t>
      </w:r>
    </w:p>
    <w:p w14:paraId="36DA5618" w14:textId="77777777" w:rsidR="00A96408" w:rsidRPr="005E3E9E" w:rsidRDefault="00A96408" w:rsidP="00A96408">
      <w:pPr>
        <w:rPr>
          <w:u w:val="single"/>
        </w:rPr>
      </w:pPr>
    </w:p>
    <w:p w14:paraId="222D2BAB" w14:textId="2A110B2C" w:rsidR="00A96408" w:rsidRDefault="00A96408" w:rsidP="00A96408">
      <w:pPr>
        <w:pStyle w:val="Heading4"/>
      </w:pPr>
      <w:r>
        <w:t>-Capitalism causes extinction—rejection of small adjustments in favor of system change is necessary.</w:t>
      </w:r>
    </w:p>
    <w:p w14:paraId="39F107BA" w14:textId="77777777" w:rsidR="00A96408" w:rsidRDefault="00A96408" w:rsidP="00A96408">
      <w:r w:rsidRPr="009D71AF">
        <w:t xml:space="preserve">Adrian </w:t>
      </w:r>
      <w:r w:rsidRPr="009D71AF">
        <w:rPr>
          <w:rStyle w:val="Style13ptBold"/>
        </w:rPr>
        <w:t>PARR</w:t>
      </w:r>
      <w:r>
        <w:t xml:space="preserve">, </w:t>
      </w:r>
      <w:r w:rsidRPr="009D71AF">
        <w:t>Chair of Taft Faculty and Director of the Charles Phelps Taft Research Center, holds a joint appointment in the Department of Political Science and the School of Architecture and Interior Design</w:t>
      </w:r>
      <w:r>
        <w:t xml:space="preserve">, </w:t>
      </w:r>
      <w:r w:rsidRPr="004A412F">
        <w:rPr>
          <w:rStyle w:val="Style13ptBold"/>
        </w:rPr>
        <w:t>13</w:t>
      </w:r>
      <w:r>
        <w:t xml:space="preserve"> [</w:t>
      </w:r>
      <w:r w:rsidRPr="004A412F">
        <w:rPr>
          <w:i/>
        </w:rPr>
        <w:t>The Wrath of Capital: Neoliberalism and Climate Change Politics</w:t>
      </w:r>
      <w:r>
        <w:t xml:space="preserve">, 2013, p. 145-147] </w:t>
      </w:r>
      <w:r w:rsidRPr="00E932CE">
        <w:t>AD</w:t>
      </w:r>
      <w:r>
        <w:t>A-318</w:t>
      </w:r>
    </w:p>
    <w:p w14:paraId="6EC244C8" w14:textId="77777777" w:rsidR="00A96408" w:rsidRPr="00654E74" w:rsidRDefault="00A96408" w:rsidP="00A96408">
      <w:pPr>
        <w:rPr>
          <w:sz w:val="16"/>
        </w:rPr>
      </w:pPr>
      <w:r w:rsidRPr="00654E74">
        <w:rPr>
          <w:sz w:val="16"/>
        </w:rPr>
        <w:t xml:space="preserve">A quick snapshot of the twenty-first century so far: </w:t>
      </w:r>
      <w:r w:rsidRPr="00654E74">
        <w:rPr>
          <w:rStyle w:val="StyleUnderline"/>
        </w:rPr>
        <w:t xml:space="preserve">an </w:t>
      </w:r>
      <w:r w:rsidRPr="00462D5C">
        <w:rPr>
          <w:rStyle w:val="StyleUnderline"/>
          <w:highlight w:val="cyan"/>
        </w:rPr>
        <w:t>economic meltdown</w:t>
      </w:r>
      <w:r w:rsidRPr="00654E74">
        <w:rPr>
          <w:rStyle w:val="StyleUnderline"/>
        </w:rPr>
        <w:t xml:space="preserve">; a </w:t>
      </w:r>
      <w:r w:rsidRPr="00462D5C">
        <w:rPr>
          <w:rStyle w:val="StyleUnderline"/>
          <w:highlight w:val="cyan"/>
        </w:rPr>
        <w:t>frantic sell-off</w:t>
      </w:r>
      <w:r w:rsidRPr="00654E74">
        <w:rPr>
          <w:rStyle w:val="StyleUnderline"/>
        </w:rPr>
        <w:t xml:space="preserve"> of public land to the energy business</w:t>
      </w:r>
      <w:r w:rsidRPr="00654E74">
        <w:rPr>
          <w:sz w:val="16"/>
        </w:rPr>
        <w:t xml:space="preserve"> as President George W Bush exited the White House; </w:t>
      </w:r>
      <w:r w:rsidRPr="00654E74">
        <w:rPr>
          <w:rStyle w:val="StyleUnderline"/>
        </w:rPr>
        <w:t>a prolonged</w:t>
      </w:r>
      <w:r w:rsidRPr="00654E74">
        <w:rPr>
          <w:sz w:val="16"/>
        </w:rPr>
        <w:t xml:space="preserve">, costly, and unjustified </w:t>
      </w:r>
      <w:r w:rsidRPr="00462D5C">
        <w:rPr>
          <w:rStyle w:val="StyleUnderline"/>
          <w:highlight w:val="cyan"/>
        </w:rPr>
        <w:t xml:space="preserve">war </w:t>
      </w:r>
      <w:r w:rsidRPr="00401C5F">
        <w:rPr>
          <w:sz w:val="16"/>
        </w:rPr>
        <w:t>in Iraq</w:t>
      </w:r>
      <w:r w:rsidRPr="00654E74">
        <w:rPr>
          <w:rStyle w:val="StyleUnderline"/>
        </w:rPr>
        <w:t xml:space="preserve">; the Greek economy in ruins; an </w:t>
      </w:r>
      <w:r w:rsidRPr="00462D5C">
        <w:rPr>
          <w:rStyle w:val="StyleUnderline"/>
          <w:highlight w:val="cyan"/>
        </w:rPr>
        <w:t>escalation of</w:t>
      </w:r>
      <w:r w:rsidRPr="00654E74">
        <w:rPr>
          <w:rStyle w:val="StyleUnderline"/>
        </w:rPr>
        <w:t xml:space="preserve"> global </w:t>
      </w:r>
      <w:r w:rsidRPr="00462D5C">
        <w:rPr>
          <w:rStyle w:val="StyleUnderline"/>
          <w:highlight w:val="cyan"/>
        </w:rPr>
        <w:t>food prices</w:t>
      </w:r>
      <w:r w:rsidRPr="00654E74">
        <w:rPr>
          <w:rStyle w:val="StyleUnderline"/>
        </w:rPr>
        <w:t>;</w:t>
      </w:r>
      <w:r w:rsidRPr="00401C5F">
        <w:rPr>
          <w:sz w:val="14"/>
        </w:rPr>
        <w:t xml:space="preserve"> bee colonies in </w:t>
      </w:r>
      <w:r w:rsidRPr="00401C5F">
        <w:rPr>
          <w:rStyle w:val="StyleUnderline"/>
          <w:highlight w:val="cyan"/>
        </w:rPr>
        <w:t>global extinction</w:t>
      </w:r>
      <w:r w:rsidRPr="00654E74">
        <w:rPr>
          <w:rStyle w:val="StyleUnderline"/>
        </w:rPr>
        <w:t xml:space="preserve">; </w:t>
      </w:r>
      <w:r w:rsidRPr="00462D5C">
        <w:rPr>
          <w:rStyle w:val="StyleUnderline"/>
          <w:highlight w:val="cyan"/>
        </w:rPr>
        <w:t>925 million hungry</w:t>
      </w:r>
      <w:r w:rsidRPr="00654E74">
        <w:rPr>
          <w:rStyle w:val="StyleUnderline"/>
        </w:rPr>
        <w:t xml:space="preserve"> reported</w:t>
      </w:r>
      <w:r w:rsidRPr="00654E74">
        <w:rPr>
          <w:sz w:val="16"/>
        </w:rPr>
        <w:t xml:space="preserve"> in 2010; as of 2005, the world's five hundred richest individuals with a combined income greater than that of the poorest 416 million people, </w:t>
      </w:r>
      <w:r w:rsidRPr="00654E74">
        <w:rPr>
          <w:rStyle w:val="StyleUnderline"/>
        </w:rPr>
        <w:t xml:space="preserve">the richest 10 percent accounting for 54 percent of global income; </w:t>
      </w:r>
      <w:r w:rsidRPr="00462D5C">
        <w:rPr>
          <w:rStyle w:val="StyleUnderline"/>
          <w:highlight w:val="cyan"/>
        </w:rPr>
        <w:t>a planet</w:t>
      </w:r>
      <w:r w:rsidRPr="00654E74">
        <w:rPr>
          <w:rStyle w:val="StyleUnderline"/>
        </w:rPr>
        <w:t xml:space="preserve"> </w:t>
      </w:r>
      <w:r w:rsidRPr="00462D5C">
        <w:rPr>
          <w:rStyle w:val="StyleUnderline"/>
          <w:highlight w:val="cyan"/>
        </w:rPr>
        <w:t xml:space="preserve">on the verge of </w:t>
      </w:r>
      <w:r w:rsidRPr="00462D5C">
        <w:rPr>
          <w:rStyle w:val="Emphasis"/>
          <w:highlight w:val="cyan"/>
        </w:rPr>
        <w:t>boiling point</w:t>
      </w:r>
      <w:r w:rsidRPr="00654E74">
        <w:rPr>
          <w:rStyle w:val="StyleUnderline"/>
        </w:rPr>
        <w:t>; melting ice caps; increases in extreme weather conditions; and the list goes on and on</w:t>
      </w:r>
      <w:r w:rsidRPr="00654E74">
        <w:rPr>
          <w:sz w:val="16"/>
        </w:rPr>
        <w:t xml:space="preserve"> and on.2 </w:t>
      </w:r>
      <w:r w:rsidRPr="00654E74">
        <w:rPr>
          <w:rStyle w:val="StyleUnderline"/>
        </w:rPr>
        <w:t xml:space="preserve">Sounds like </w:t>
      </w:r>
      <w:r w:rsidRPr="00462D5C">
        <w:rPr>
          <w:rStyle w:val="StyleUnderline"/>
          <w:highlight w:val="cyan"/>
        </w:rPr>
        <w:t xml:space="preserve">a </w:t>
      </w:r>
      <w:r w:rsidRPr="00462D5C">
        <w:rPr>
          <w:rStyle w:val="Emphasis"/>
          <w:highlight w:val="cyan"/>
        </w:rPr>
        <w:t>ticking time bomb</w:t>
      </w:r>
      <w:r w:rsidRPr="00654E74">
        <w:rPr>
          <w:sz w:val="16"/>
        </w:rPr>
        <w:t xml:space="preserve">, doesn't it? </w:t>
      </w:r>
      <w:proofErr w:type="gramStart"/>
      <w:r w:rsidRPr="00654E74">
        <w:rPr>
          <w:sz w:val="16"/>
        </w:rPr>
        <w:t>Well</w:t>
      </w:r>
      <w:proofErr w:type="gramEnd"/>
      <w:r w:rsidRPr="00654E74">
        <w:rPr>
          <w:sz w:val="16"/>
        </w:rPr>
        <w:t xml:space="preserve"> </w:t>
      </w:r>
      <w:r w:rsidRPr="00654E74">
        <w:rPr>
          <w:rStyle w:val="StyleUnderline"/>
        </w:rPr>
        <w:t>it is</w:t>
      </w:r>
      <w:r w:rsidRPr="00654E74">
        <w:rPr>
          <w:sz w:val="16"/>
        </w:rPr>
        <w:t>.</w:t>
      </w:r>
    </w:p>
    <w:p w14:paraId="2DD5A12C" w14:textId="77777777" w:rsidR="00A96408" w:rsidRPr="00654E74" w:rsidRDefault="00A96408" w:rsidP="00A96408">
      <w:pPr>
        <w:rPr>
          <w:sz w:val="16"/>
        </w:rPr>
      </w:pPr>
      <w:r w:rsidRPr="00654E74">
        <w:rPr>
          <w:rStyle w:val="StyleUnderline"/>
        </w:rPr>
        <w:t xml:space="preserve">It is shameful to think that </w:t>
      </w:r>
      <w:r w:rsidRPr="00462D5C">
        <w:rPr>
          <w:rStyle w:val="Emphasis"/>
          <w:highlight w:val="cyan"/>
        </w:rPr>
        <w:t>massive die-outs</w:t>
      </w:r>
      <w:r w:rsidRPr="00462D5C">
        <w:rPr>
          <w:rStyle w:val="StyleUnderline"/>
          <w:highlight w:val="cyan"/>
        </w:rPr>
        <w:t xml:space="preserve"> of future generations will </w:t>
      </w:r>
      <w:r w:rsidRPr="00462D5C">
        <w:rPr>
          <w:rStyle w:val="Emphasis"/>
          <w:highlight w:val="cyan"/>
        </w:rPr>
        <w:t>put to pale comp</w:t>
      </w:r>
      <w:r w:rsidRPr="00401C5F">
        <w:rPr>
          <w:rStyle w:val="Emphasis"/>
          <w:highlight w:val="cyan"/>
        </w:rPr>
        <w:t>arison</w:t>
      </w:r>
      <w:r w:rsidRPr="00654E74">
        <w:rPr>
          <w:sz w:val="16"/>
        </w:rPr>
        <w:t xml:space="preserve"> the 6 million murdered during the Holocaust; </w:t>
      </w:r>
      <w:r w:rsidRPr="00401C5F">
        <w:rPr>
          <w:rStyle w:val="StyleUnderline"/>
          <w:highlight w:val="cyan"/>
        </w:rPr>
        <w:t>the millions killed in two world wars; the genocides</w:t>
      </w:r>
      <w:r w:rsidRPr="00654E74">
        <w:rPr>
          <w:rStyle w:val="StyleUnderline"/>
        </w:rPr>
        <w:t xml:space="preserve"> in the former Yugoslavia, Rwanda, and Darfur; the 1 million left homeless and the 316,000 killed by the 2010 earthquake in Haiti</w:t>
      </w:r>
      <w:r w:rsidRPr="00654E74">
        <w:rPr>
          <w:sz w:val="16"/>
        </w:rPr>
        <w:t>. The time has come to wake up to the warning signs.3</w:t>
      </w:r>
    </w:p>
    <w:p w14:paraId="7794D9D7" w14:textId="77777777" w:rsidR="00A96408" w:rsidRPr="00614414" w:rsidRDefault="00A96408" w:rsidP="00A96408">
      <w:pPr>
        <w:rPr>
          <w:sz w:val="16"/>
        </w:rPr>
      </w:pPr>
      <w:r w:rsidRPr="00614414">
        <w:rPr>
          <w:sz w:val="16"/>
        </w:rPr>
        <w:t xml:space="preserve">The real issue climate change poses is that </w:t>
      </w:r>
      <w:r w:rsidRPr="00401C5F">
        <w:rPr>
          <w:rStyle w:val="Emphasis"/>
          <w:sz w:val="36"/>
          <w:szCs w:val="32"/>
          <w:highlight w:val="cyan"/>
        </w:rPr>
        <w:t>we do not enjoy the luxury of incremental change</w:t>
      </w:r>
      <w:r w:rsidRPr="00401C5F">
        <w:rPr>
          <w:rStyle w:val="StyleUnderline"/>
          <w:sz w:val="32"/>
          <w:szCs w:val="32"/>
        </w:rPr>
        <w:t xml:space="preserve"> </w:t>
      </w:r>
      <w:r w:rsidRPr="00614414">
        <w:rPr>
          <w:rStyle w:val="StyleUnderline"/>
        </w:rPr>
        <w:t>anymore. We are in the last decade where we can do something</w:t>
      </w:r>
      <w:r w:rsidRPr="00614414">
        <w:rPr>
          <w:sz w:val="16"/>
        </w:rPr>
        <w:t xml:space="preserve"> about the situation. Paul </w:t>
      </w:r>
      <w:r w:rsidRPr="00614414">
        <w:rPr>
          <w:rStyle w:val="StyleUnderline"/>
        </w:rPr>
        <w:t>Gilding</w:t>
      </w:r>
      <w:r w:rsidRPr="00614414">
        <w:rPr>
          <w:sz w:val="16"/>
        </w:rPr>
        <w:t xml:space="preserve">, the former head of Greenpeace International and </w:t>
      </w:r>
      <w:r w:rsidRPr="00614414">
        <w:rPr>
          <w:rStyle w:val="StyleUnderline"/>
        </w:rPr>
        <w:t>a</w:t>
      </w:r>
      <w:r w:rsidRPr="00614414">
        <w:rPr>
          <w:sz w:val="16"/>
        </w:rPr>
        <w:t xml:space="preserve"> core </w:t>
      </w:r>
      <w:r w:rsidRPr="00614414">
        <w:rPr>
          <w:rStyle w:val="StyleUnderline"/>
        </w:rPr>
        <w:t xml:space="preserve">faculty member of Cambridge University's </w:t>
      </w:r>
      <w:proofErr w:type="spellStart"/>
      <w:r w:rsidRPr="00614414">
        <w:rPr>
          <w:rStyle w:val="StyleUnderline"/>
        </w:rPr>
        <w:t>Programme</w:t>
      </w:r>
      <w:proofErr w:type="spellEnd"/>
      <w:r w:rsidRPr="00614414">
        <w:rPr>
          <w:rStyle w:val="StyleUnderline"/>
        </w:rPr>
        <w:t xml:space="preserve"> for Sustainability, explains that "two degrees of warming is an inadequate goal and a plan for failure;'</w:t>
      </w:r>
      <w:r w:rsidRPr="00614414">
        <w:rPr>
          <w:sz w:val="16"/>
        </w:rPr>
        <w:t xml:space="preserve"> adding that "returning to below one degree of warming . . . is the solution to the problem:'4 </w:t>
      </w:r>
      <w:r w:rsidRPr="00614414">
        <w:rPr>
          <w:rStyle w:val="StyleUnderline"/>
        </w:rPr>
        <w:t xml:space="preserve">Once we move higher than 2°C of warming, which is what is projected to occur by 2050, positive feedback mechanisms will begin to kick in, and then we will be at the </w:t>
      </w:r>
      <w:r w:rsidRPr="00614414">
        <w:rPr>
          <w:rStyle w:val="Emphasis"/>
        </w:rPr>
        <w:t>point of no return</w:t>
      </w:r>
      <w:r w:rsidRPr="00614414">
        <w:rPr>
          <w:rStyle w:val="StyleUnderline"/>
        </w:rPr>
        <w:t>. We</w:t>
      </w:r>
      <w:r w:rsidRPr="00614414">
        <w:rPr>
          <w:sz w:val="16"/>
        </w:rPr>
        <w:t xml:space="preserve"> therefore </w:t>
      </w:r>
      <w:r w:rsidRPr="00614414">
        <w:rPr>
          <w:rStyle w:val="StyleUnderline"/>
        </w:rPr>
        <w:t>need to start thinking very differently right now</w:t>
      </w:r>
      <w:r w:rsidRPr="00614414">
        <w:rPr>
          <w:sz w:val="16"/>
        </w:rPr>
        <w:t>.</w:t>
      </w:r>
    </w:p>
    <w:p w14:paraId="24760A8A" w14:textId="77777777" w:rsidR="00A96408" w:rsidRPr="00E271F3" w:rsidRDefault="00A96408" w:rsidP="00A96408">
      <w:pPr>
        <w:rPr>
          <w:sz w:val="16"/>
        </w:rPr>
      </w:pPr>
      <w:r w:rsidRPr="00614414">
        <w:rPr>
          <w:rStyle w:val="StyleUnderline"/>
        </w:rPr>
        <w:t xml:space="preserve">We do not see the crisis for what it is; we only see it as an </w:t>
      </w:r>
      <w:r w:rsidRPr="00614414">
        <w:rPr>
          <w:rStyle w:val="Emphasis"/>
        </w:rPr>
        <w:t>isolated symptom</w:t>
      </w:r>
      <w:r w:rsidRPr="00614414">
        <w:rPr>
          <w:rStyle w:val="StyleUnderline"/>
        </w:rPr>
        <w:t xml:space="preserve"> that we need to make a few minor changes to deal with</w:t>
      </w:r>
      <w:r w:rsidRPr="00E271F3">
        <w:rPr>
          <w:sz w:val="16"/>
        </w:rPr>
        <w:t xml:space="preserve">. This was the message that Venezuela's president Hugo Chavez delivered at the COP15 United Nations Climate Summit in Copenhagen on December 16, 2009, when he declared: "Let's talk about the cause. We should not avoid </w:t>
      </w:r>
      <w:proofErr w:type="gramStart"/>
      <w:r w:rsidRPr="00E271F3">
        <w:rPr>
          <w:sz w:val="16"/>
        </w:rPr>
        <w:t>responsibilities,</w:t>
      </w:r>
      <w:proofErr w:type="gramEnd"/>
      <w:r w:rsidRPr="00E271F3">
        <w:rPr>
          <w:sz w:val="16"/>
        </w:rPr>
        <w:t xml:space="preserve"> we should not avoid the depth of this problem. And I'll bring it up again, the cause of this disastrous panorama is the metabolic, destructive system of the capital and its model: capitalism.”5</w:t>
      </w:r>
    </w:p>
    <w:p w14:paraId="5F7F064E" w14:textId="77777777" w:rsidR="00A96408" w:rsidRPr="00401C5F" w:rsidRDefault="00A96408" w:rsidP="00401C5F">
      <w:pPr>
        <w:rPr>
          <w:sz w:val="14"/>
        </w:rPr>
      </w:pPr>
      <w:r w:rsidRPr="00462D5C">
        <w:rPr>
          <w:rStyle w:val="StyleUnderline"/>
          <w:highlight w:val="cyan"/>
        </w:rPr>
        <w:t>The structural conditions in which we operate are advanced capitalism</w:t>
      </w:r>
      <w:r w:rsidRPr="003F77C9">
        <w:rPr>
          <w:sz w:val="16"/>
        </w:rPr>
        <w:t xml:space="preserve">. Given this fact, </w:t>
      </w:r>
      <w:r w:rsidRPr="00462D5C">
        <w:rPr>
          <w:rStyle w:val="StyleUnderline"/>
          <w:highlight w:val="cyan"/>
        </w:rPr>
        <w:t xml:space="preserve">a </w:t>
      </w:r>
      <w:r w:rsidRPr="00462D5C">
        <w:rPr>
          <w:rStyle w:val="Emphasis"/>
          <w:highlight w:val="cyan"/>
        </w:rPr>
        <w:t>few adjustments</w:t>
      </w:r>
      <w:r w:rsidRPr="00EE5CCA">
        <w:rPr>
          <w:rStyle w:val="StyleUnderline"/>
        </w:rPr>
        <w:t xml:space="preserve"> here and there </w:t>
      </w:r>
      <w:r w:rsidRPr="00462D5C">
        <w:rPr>
          <w:rStyle w:val="StyleUnderline"/>
          <w:highlight w:val="cyan"/>
        </w:rPr>
        <w:t xml:space="preserve">to that system are </w:t>
      </w:r>
      <w:r w:rsidRPr="00462D5C">
        <w:rPr>
          <w:rStyle w:val="Emphasis"/>
          <w:highlight w:val="cyan"/>
        </w:rPr>
        <w:t>not enough</w:t>
      </w:r>
      <w:r w:rsidRPr="00462D5C">
        <w:rPr>
          <w:rStyle w:val="StyleUnderline"/>
          <w:highlight w:val="cyan"/>
        </w:rPr>
        <w:t xml:space="preserve"> to solve the problems</w:t>
      </w:r>
      <w:r w:rsidRPr="00EE5CCA">
        <w:rPr>
          <w:rStyle w:val="StyleUnderline"/>
        </w:rPr>
        <w:t xml:space="preserve"> that climate change and environmental degradation pose</w:t>
      </w:r>
      <w:r w:rsidRPr="003F77C9">
        <w:rPr>
          <w:sz w:val="16"/>
        </w:rPr>
        <w:t xml:space="preserve">.6 </w:t>
      </w:r>
      <w:r w:rsidRPr="00401C5F">
        <w:rPr>
          <w:rStyle w:val="Emphasis"/>
          <w:highlight w:val="cyan"/>
        </w:rPr>
        <w:t>Adaptability, modifications, and displacement</w:t>
      </w:r>
      <w:r w:rsidRPr="003F77C9">
        <w:rPr>
          <w:sz w:val="16"/>
        </w:rPr>
        <w:t xml:space="preserve">, as I have consistently shown throughout this book, </w:t>
      </w:r>
      <w:r w:rsidRPr="00401C5F">
        <w:rPr>
          <w:rStyle w:val="Emphasis"/>
          <w:highlight w:val="cyan"/>
        </w:rPr>
        <w:t>constitute the very essence of capitalism</w:t>
      </w:r>
      <w:r w:rsidRPr="003F77C9">
        <w:rPr>
          <w:rStyle w:val="StyleUnderline"/>
        </w:rPr>
        <w:t>. Capitalism adapts without doing away with the threat. Under capitalism, one deals with threat not by challenging it, but by buying favors from it, as in</w:t>
      </w:r>
      <w:r w:rsidRPr="003F77C9">
        <w:rPr>
          <w:sz w:val="16"/>
        </w:rPr>
        <w:t xml:space="preserve"> voluntary </w:t>
      </w:r>
      <w:r w:rsidRPr="003F77C9">
        <w:rPr>
          <w:rStyle w:val="StyleUnderline"/>
        </w:rPr>
        <w:t>carbon-offset schemes. In the process, one gives up on one's autonomy</w:t>
      </w:r>
      <w:r w:rsidRPr="003F77C9">
        <w:rPr>
          <w:sz w:val="16"/>
        </w:rPr>
        <w:t xml:space="preserve"> and reverts to being a child. Voluntarily </w:t>
      </w:r>
      <w:r w:rsidRPr="00401C5F">
        <w:rPr>
          <w:sz w:val="14"/>
        </w:rPr>
        <w:t>offsetting a bit of carbon here and there, eating vegan, or recycling our waste, although well intended, are not solutions to the problem, but a symptom of the free market's ineffectiveness.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w:t>
      </w:r>
    </w:p>
    <w:p w14:paraId="2721C4B1" w14:textId="77777777" w:rsidR="00A96408" w:rsidRPr="00401C5F" w:rsidRDefault="00A96408" w:rsidP="00401C5F">
      <w:pPr>
        <w:rPr>
          <w:sz w:val="14"/>
        </w:rPr>
      </w:pPr>
      <w:r w:rsidRPr="00401C5F">
        <w:rPr>
          <w:sz w:val="14"/>
        </w:rPr>
        <w:t xml:space="preserve">For these reasons, I have underscored everyone's implication in this structure – </w:t>
      </w:r>
      <w:proofErr w:type="gramStart"/>
      <w:r w:rsidRPr="00401C5F">
        <w:rPr>
          <w:sz w:val="14"/>
        </w:rPr>
        <w:t>myself</w:t>
      </w:r>
      <w:proofErr w:type="gramEnd"/>
      <w:r w:rsidRPr="00401C5F">
        <w:rPr>
          <w:sz w:val="14"/>
        </w:rPr>
        <w:t xml:space="preserve"> included. If anything, the book has been an act of outrage – outrage at the deceit and the double bind that the "choices" under capitalism present, for there is no choice when everything is expendable. There is nothing substantial about the future when all you can do is survive by facing the absence of your own future and by sharing strength, stamina, and courage with the people around you. All the rest is false hope.</w:t>
      </w:r>
    </w:p>
    <w:p w14:paraId="5583726C" w14:textId="77777777" w:rsidR="00A96408" w:rsidRDefault="00A96408" w:rsidP="00401C5F">
      <w:pPr>
        <w:rPr>
          <w:sz w:val="14"/>
        </w:rPr>
      </w:pPr>
      <w:r w:rsidRPr="00401C5F">
        <w:rPr>
          <w:sz w:val="14"/>
        </w:rPr>
        <w:t>In many respects, writing this book has been an anxious exercise because I am fully aware that reducing the issues of environmental degradation and climate change to the domain of analysis can stave off the institution of useful solutions. But in my defense I would also like to propose that each and every one of us has certain skills that can contribute to making the solutions that we introduce in response to climate change and environmental degradation more effective and more realistic. In light of that view, I close with the following proposition, which I mean in the most optimistic sense possible: our politics must start from the point that after 2050 it may all be over.</w:t>
      </w:r>
    </w:p>
    <w:p w14:paraId="0276E2E8" w14:textId="77777777" w:rsidR="00401C5F" w:rsidRPr="00401C5F" w:rsidRDefault="00401C5F" w:rsidP="00401C5F">
      <w:pPr>
        <w:rPr>
          <w:sz w:val="14"/>
        </w:rPr>
      </w:pPr>
    </w:p>
    <w:p w14:paraId="172AB0B6" w14:textId="50F44E97" w:rsidR="00A96408" w:rsidRDefault="00A96408" w:rsidP="00A96408">
      <w:pPr>
        <w:pStyle w:val="Heading4"/>
      </w:pPr>
      <w:r>
        <w:t>Impact</w:t>
      </w:r>
      <w:r w:rsidR="00401C5F">
        <w:t>s</w:t>
      </w:r>
      <w:r>
        <w:t xml:space="preserve"> </w:t>
      </w:r>
      <w:r w:rsidR="00401C5F">
        <w:t xml:space="preserve">of </w:t>
      </w:r>
      <w:r>
        <w:t>racial capitalism and coloniality turn and outweigh</w:t>
      </w:r>
      <w:r w:rsidR="009A11BF">
        <w:t xml:space="preserve">, </w:t>
      </w:r>
    </w:p>
    <w:p w14:paraId="5BC9F5BB" w14:textId="77777777" w:rsidR="00A96408" w:rsidRPr="009A11BF" w:rsidRDefault="00A96408" w:rsidP="00A96408">
      <w:pPr>
        <w:rPr>
          <w:rStyle w:val="Style13ptBold"/>
          <w:sz w:val="16"/>
        </w:rPr>
      </w:pPr>
      <w:r w:rsidRPr="009A11BF">
        <w:rPr>
          <w:rStyle w:val="Style13ptBold"/>
          <w:sz w:val="16"/>
        </w:rPr>
        <w:t>Gonzalez ‘21</w:t>
      </w:r>
    </w:p>
    <w:p w14:paraId="6DE4E8F0" w14:textId="77777777" w:rsidR="00A96408" w:rsidRPr="009A11BF" w:rsidRDefault="00A96408" w:rsidP="00A96408">
      <w:pPr>
        <w:rPr>
          <w:sz w:val="16"/>
        </w:rPr>
      </w:pPr>
      <w:r w:rsidRPr="009A11BF">
        <w:rPr>
          <w:sz w:val="16"/>
        </w:rPr>
        <w:t xml:space="preserve">[Carmen G. Gonzalez. “Racial capitalism, climate justice, and climate displacement,” </w:t>
      </w:r>
      <w:proofErr w:type="spellStart"/>
      <w:r w:rsidRPr="009A11BF">
        <w:rPr>
          <w:sz w:val="16"/>
        </w:rPr>
        <w:t>Oñati</w:t>
      </w:r>
      <w:proofErr w:type="spellEnd"/>
      <w:r w:rsidRPr="009A11BF">
        <w:rPr>
          <w:sz w:val="16"/>
        </w:rPr>
        <w:t xml:space="preserve"> Socio-Legal Series, vol. 11 </w:t>
      </w:r>
      <w:proofErr w:type="spellStart"/>
      <w:r w:rsidRPr="009A11BF">
        <w:rPr>
          <w:sz w:val="16"/>
        </w:rPr>
        <w:t>iss</w:t>
      </w:r>
      <w:proofErr w:type="spellEnd"/>
      <w:r w:rsidRPr="009A11BF">
        <w:rPr>
          <w:sz w:val="16"/>
        </w:rPr>
        <w:t>. 1 (2021) pp. 115-117. &lt;https://doi.org/10.35295/osls.iisl/0000-0000-0000-1137&gt;]Lo</w:t>
      </w:r>
    </w:p>
    <w:p w14:paraId="01C92F82" w14:textId="77777777" w:rsidR="00A96408" w:rsidRPr="009A11BF" w:rsidRDefault="00A96408" w:rsidP="009A11BF">
      <w:pPr>
        <w:rPr>
          <w:sz w:val="16"/>
        </w:rPr>
      </w:pPr>
      <w:r w:rsidRPr="009A11BF">
        <w:rPr>
          <w:sz w:val="16"/>
        </w:rPr>
        <w:t>Political theorist Cedric Robinson (2000) and sociologist Aníbal Quijano (2000, 2007, 2014) argue that</w:t>
      </w:r>
      <w:r w:rsidRPr="00401C5F">
        <w:rPr>
          <w:rStyle w:val="StyleUnderline"/>
          <w:sz w:val="16"/>
        </w:rPr>
        <w:t xml:space="preserve"> </w:t>
      </w:r>
      <w:r w:rsidRPr="009A11BF">
        <w:rPr>
          <w:sz w:val="16"/>
        </w:rPr>
        <w:t xml:space="preserve">racism and capitalism are inextricably intertwined. The extraction of wealth from nature was operationalized through slavery, the conquest and dispossession of indigenous peoples, and the colonial and postcolonial domination by white Euro-American elites of large segments of the world’s population. Robinson (2000) uses the term “racial capitalism” to denote this symbiotic relationship between racism and capitalism. He argues that capitalism emerged from a feudal order thoroughly infused with racial </w:t>
      </w:r>
      <w:proofErr w:type="gramStart"/>
      <w:r w:rsidRPr="009A11BF">
        <w:rPr>
          <w:sz w:val="16"/>
        </w:rPr>
        <w:t>hierarchies, and</w:t>
      </w:r>
      <w:proofErr w:type="gramEnd"/>
      <w:r w:rsidRPr="009A11BF">
        <w:rPr>
          <w:sz w:val="16"/>
        </w:rPr>
        <w:t xml:space="preserve"> then evolved into a world system that transforms regional and cultural differences into racial forms of domination, including slavery, imperialism and genocide.</w:t>
      </w:r>
    </w:p>
    <w:p w14:paraId="1E304C7F" w14:textId="7342D924" w:rsidR="00A96408" w:rsidRPr="005C645A" w:rsidRDefault="00A96408" w:rsidP="009A11BF">
      <w:pPr>
        <w:rPr>
          <w:u w:val="single"/>
        </w:rPr>
      </w:pPr>
      <w:r w:rsidRPr="009A11BF">
        <w:rPr>
          <w:sz w:val="16"/>
        </w:rPr>
        <w:t xml:space="preserve">Quijano introduces the term “coloniality of power” to refer to the Eurocentric racial and cultural hierarchies and institutional forms of domination (such as the nation-state) imposed through colonialism that structure the contemporary capitalist world system – including the North-South divide. These </w:t>
      </w:r>
      <w:r w:rsidRPr="00D3229A">
        <w:rPr>
          <w:rStyle w:val="Emphasis"/>
          <w:highlight w:val="green"/>
        </w:rPr>
        <w:t>hierarchies persist</w:t>
      </w:r>
      <w:r w:rsidRPr="009A11BF">
        <w:rPr>
          <w:sz w:val="16"/>
        </w:rPr>
        <w:t xml:space="preserve"> long after the departure of the colonial </w:t>
      </w:r>
      <w:proofErr w:type="gramStart"/>
      <w:r w:rsidRPr="009A11BF">
        <w:rPr>
          <w:sz w:val="16"/>
        </w:rPr>
        <w:t>administration, and</w:t>
      </w:r>
      <w:proofErr w:type="gramEnd"/>
      <w:r w:rsidRPr="009A11BF">
        <w:rPr>
          <w:sz w:val="16"/>
        </w:rPr>
        <w:t xml:space="preserve"> continue to structure economic and social relations (Quijano 2000, 2007). Scholars in a variety of disciplines have extended Quijano’s definition of the coloniality of power to encompass the interlocking systems of oppression that constitute the capitalist world system, including those that privilege core </w:t>
      </w:r>
      <w:r w:rsidRPr="00401C5F">
        <w:rPr>
          <w:rStyle w:val="Emphasis"/>
          <w:highlight w:val="green"/>
        </w:rPr>
        <w:t>(North) over</w:t>
      </w:r>
      <w:r w:rsidRPr="00D3229A">
        <w:rPr>
          <w:rStyle w:val="StyleUnderline"/>
          <w:highlight w:val="green"/>
        </w:rPr>
        <w:t xml:space="preserve"> </w:t>
      </w:r>
      <w:r w:rsidRPr="009A11BF">
        <w:rPr>
          <w:sz w:val="16"/>
        </w:rPr>
        <w:t xml:space="preserve">periphery </w:t>
      </w:r>
      <w:r w:rsidRPr="00D3229A">
        <w:rPr>
          <w:rStyle w:val="StyleUnderline"/>
          <w:highlight w:val="green"/>
        </w:rPr>
        <w:t>(</w:t>
      </w:r>
      <w:r w:rsidRPr="00401C5F">
        <w:rPr>
          <w:rStyle w:val="Emphasis"/>
          <w:highlight w:val="green"/>
        </w:rPr>
        <w:t xml:space="preserve">South), men over women, Christians over non-Christians, Europeans over non-Europeans, </w:t>
      </w:r>
      <w:r w:rsidR="00401C5F" w:rsidRPr="00401C5F">
        <w:rPr>
          <w:rStyle w:val="Emphasis"/>
          <w:highlight w:val="green"/>
        </w:rPr>
        <w:t>Cishet</w:t>
      </w:r>
      <w:r w:rsidR="00401C5F" w:rsidRPr="00401C5F">
        <w:rPr>
          <w:rStyle w:val="StyleUnderline"/>
          <w:highlight w:val="green"/>
        </w:rPr>
        <w:t xml:space="preserve"> </w:t>
      </w:r>
      <w:r w:rsidR="00401C5F">
        <w:rPr>
          <w:rStyle w:val="StyleUnderline"/>
        </w:rPr>
        <w:t>[</w:t>
      </w:r>
      <w:r w:rsidRPr="00401C5F">
        <w:rPr>
          <w:rStyle w:val="StyleUnderline"/>
          <w:strike/>
        </w:rPr>
        <w:t>heterosexuals</w:t>
      </w:r>
      <w:r w:rsidR="00401C5F" w:rsidRPr="009A11BF">
        <w:rPr>
          <w:rStyle w:val="StyleUnderline"/>
          <w:strike/>
          <w:sz w:val="16"/>
          <w:u w:val="none"/>
        </w:rPr>
        <w:t xml:space="preserve"> ]</w:t>
      </w:r>
      <w:r w:rsidRPr="00D3229A">
        <w:rPr>
          <w:rStyle w:val="StyleUnderline"/>
          <w:highlight w:val="green"/>
        </w:rPr>
        <w:t xml:space="preserve"> </w:t>
      </w:r>
      <w:r w:rsidRPr="00401C5F">
        <w:rPr>
          <w:rStyle w:val="Emphasis"/>
          <w:highlight w:val="green"/>
        </w:rPr>
        <w:t xml:space="preserve">over </w:t>
      </w:r>
      <w:r w:rsidR="00401C5F" w:rsidRPr="00401C5F">
        <w:rPr>
          <w:rStyle w:val="Emphasis"/>
          <w:highlight w:val="green"/>
        </w:rPr>
        <w:t>Queer</w:t>
      </w:r>
      <w:r w:rsidR="00401C5F">
        <w:rPr>
          <w:rStyle w:val="StyleUnderline"/>
          <w:highlight w:val="green"/>
        </w:rPr>
        <w:t xml:space="preserve"> </w:t>
      </w:r>
      <w:r w:rsidRPr="00401C5F">
        <w:rPr>
          <w:rStyle w:val="StyleUnderline"/>
          <w:strike/>
        </w:rPr>
        <w:t>homosexuals</w:t>
      </w:r>
      <w:r w:rsidRPr="00401C5F">
        <w:rPr>
          <w:rStyle w:val="Emphasis"/>
          <w:highlight w:val="green"/>
        </w:rPr>
        <w:t>, and Western knowledge over non-Western knowledge</w:t>
      </w:r>
      <w:r w:rsidRPr="009A11BF">
        <w:rPr>
          <w:sz w:val="16"/>
        </w:rPr>
        <w:t xml:space="preserve"> (</w:t>
      </w:r>
      <w:proofErr w:type="spellStart"/>
      <w:r w:rsidRPr="009A11BF">
        <w:rPr>
          <w:sz w:val="16"/>
        </w:rPr>
        <w:t>Grosfoguel</w:t>
      </w:r>
      <w:proofErr w:type="spellEnd"/>
      <w:r w:rsidRPr="009A11BF">
        <w:rPr>
          <w:sz w:val="16"/>
        </w:rPr>
        <w:t xml:space="preserve"> 2006). What distinguishes this decolonial perspective from Robinson’s approach is that it emphasizes race and racism as a cross-cutting principle of the capitalist world system while also recognizing other intersecting forms of subordination (</w:t>
      </w:r>
      <w:proofErr w:type="spellStart"/>
      <w:r w:rsidRPr="009A11BF">
        <w:rPr>
          <w:sz w:val="16"/>
        </w:rPr>
        <w:t>Grosfoguel</w:t>
      </w:r>
      <w:proofErr w:type="spellEnd"/>
      <w:r w:rsidRPr="009A11BF">
        <w:rPr>
          <w:sz w:val="16"/>
        </w:rPr>
        <w:t xml:space="preserve"> 2016). For example, racial hierarchies shape the national and international division of </w:t>
      </w:r>
      <w:proofErr w:type="spellStart"/>
      <w:r w:rsidRPr="009A11BF">
        <w:rPr>
          <w:sz w:val="16"/>
        </w:rPr>
        <w:t>labour</w:t>
      </w:r>
      <w:proofErr w:type="spellEnd"/>
      <w:r w:rsidRPr="009A11BF">
        <w:rPr>
          <w:sz w:val="16"/>
        </w:rPr>
        <w:t xml:space="preserve">, consigning those constructed as non-white to the most dirty and dangerous forms of employment (Fraser 2016, Bhattacharyya 2018, Faber 2018). Similarly, gender hierarchies relegate women to unpaid domestic </w:t>
      </w:r>
      <w:proofErr w:type="spellStart"/>
      <w:r w:rsidRPr="009A11BF">
        <w:rPr>
          <w:sz w:val="16"/>
        </w:rPr>
        <w:t>labour</w:t>
      </w:r>
      <w:proofErr w:type="spellEnd"/>
      <w:r w:rsidRPr="009A11BF">
        <w:rPr>
          <w:sz w:val="16"/>
        </w:rPr>
        <w:t xml:space="preserve"> including cooking, cleaning, and raising children that reproduces the workforce (Bhattacharyya 2018). Hyper-exploited racialized women generally perform the waged domestic and care work that enables more privileged women to enter elite </w:t>
      </w:r>
      <w:proofErr w:type="spellStart"/>
      <w:r w:rsidRPr="009A11BF">
        <w:rPr>
          <w:sz w:val="16"/>
        </w:rPr>
        <w:t>labour</w:t>
      </w:r>
      <w:proofErr w:type="spellEnd"/>
      <w:r w:rsidRPr="009A11BF">
        <w:rPr>
          <w:sz w:val="16"/>
        </w:rPr>
        <w:t xml:space="preserve"> markets in addition to performing unpaid domestic </w:t>
      </w:r>
      <w:proofErr w:type="spellStart"/>
      <w:r w:rsidRPr="009A11BF">
        <w:rPr>
          <w:sz w:val="16"/>
        </w:rPr>
        <w:t>labour</w:t>
      </w:r>
      <w:proofErr w:type="spellEnd"/>
      <w:r w:rsidRPr="009A11BF">
        <w:rPr>
          <w:sz w:val="16"/>
        </w:rPr>
        <w:t xml:space="preserve"> in their own homes (</w:t>
      </w:r>
      <w:proofErr w:type="spellStart"/>
      <w:r w:rsidRPr="009A11BF">
        <w:rPr>
          <w:sz w:val="16"/>
        </w:rPr>
        <w:t>Battacharya</w:t>
      </w:r>
      <w:proofErr w:type="spellEnd"/>
      <w:r w:rsidRPr="009A11BF">
        <w:rPr>
          <w:sz w:val="16"/>
        </w:rPr>
        <w:t xml:space="preserve"> 2018). In other words, race and gender hierarchies intersect, conferring greater status on some white women than many non-white men, and generally placing non-white women in a subordinate position in relation to both groups (Crenshaw 1989, </w:t>
      </w:r>
      <w:proofErr w:type="spellStart"/>
      <w:r w:rsidRPr="009A11BF">
        <w:rPr>
          <w:sz w:val="16"/>
        </w:rPr>
        <w:t>Grosfoguel</w:t>
      </w:r>
      <w:proofErr w:type="spellEnd"/>
      <w:r w:rsidRPr="009A11BF">
        <w:rPr>
          <w:sz w:val="16"/>
        </w:rPr>
        <w:t xml:space="preserve"> 2006).</w:t>
      </w:r>
    </w:p>
    <w:p w14:paraId="3DF35571" w14:textId="77777777" w:rsidR="00A96408" w:rsidRPr="009A11BF" w:rsidRDefault="00A96408" w:rsidP="00A96408">
      <w:pPr>
        <w:rPr>
          <w:sz w:val="16"/>
        </w:rPr>
      </w:pPr>
      <w:r w:rsidRPr="009A11BF">
        <w:rPr>
          <w:sz w:val="16"/>
        </w:rPr>
        <w:t>While informed by the insights of critical race theory, including scholars of intersectionality, this article adopts a structural approach to race and racism grounded in political economy. Building on the work of Quijano and Robinson, the article examines the ways that capitalism deploys race and racism as techniques of exclusion and control</w:t>
      </w:r>
      <w:r w:rsidRPr="00EF2965">
        <w:rPr>
          <w:rStyle w:val="StyleUnderline"/>
        </w:rPr>
        <w:t>,</w:t>
      </w:r>
      <w:r w:rsidRPr="00D3229A">
        <w:rPr>
          <w:rStyle w:val="StyleUnderline"/>
          <w:highlight w:val="green"/>
        </w:rPr>
        <w:t xml:space="preserve"> creating </w:t>
      </w:r>
      <w:r w:rsidRPr="009A11BF">
        <w:rPr>
          <w:sz w:val="16"/>
        </w:rPr>
        <w:t>expendable</w:t>
      </w:r>
      <w:r w:rsidRPr="009A11BF">
        <w:rPr>
          <w:rStyle w:val="StyleUnderline"/>
          <w:sz w:val="12"/>
        </w:rPr>
        <w:t xml:space="preserve"> </w:t>
      </w:r>
      <w:r w:rsidRPr="009A11BF">
        <w:rPr>
          <w:sz w:val="16"/>
        </w:rPr>
        <w:t xml:space="preserve">geographic locations (sacrifice zones) and </w:t>
      </w:r>
      <w:r w:rsidRPr="00D3229A">
        <w:rPr>
          <w:rStyle w:val="StyleUnderline"/>
          <w:highlight w:val="green"/>
        </w:rPr>
        <w:t>expendable people</w:t>
      </w:r>
      <w:r w:rsidRPr="009A11BF">
        <w:rPr>
          <w:sz w:val="16"/>
        </w:rPr>
        <w:t>. As planetary boundaries continue to be breached (Steffen et al. 2015), racialized populations, including those displaced by climate change, will be</w:t>
      </w:r>
      <w:r w:rsidRPr="009A11BF">
        <w:rPr>
          <w:rStyle w:val="StyleUnderline"/>
          <w:sz w:val="14"/>
        </w:rPr>
        <w:t xml:space="preserve"> </w:t>
      </w:r>
      <w:r w:rsidRPr="00D3229A">
        <w:rPr>
          <w:rStyle w:val="StyleUnderline"/>
          <w:highlight w:val="green"/>
        </w:rPr>
        <w:t xml:space="preserve">exposed to increasing levels of violence and exclusion. Racism is </w:t>
      </w:r>
      <w:r w:rsidRPr="009A11BF">
        <w:rPr>
          <w:sz w:val="16"/>
        </w:rPr>
        <w:t xml:space="preserve">thus not simply a form of bias or discrimination, but </w:t>
      </w:r>
      <w:r w:rsidRPr="00D3229A">
        <w:rPr>
          <w:rStyle w:val="StyleUnderline"/>
          <w:highlight w:val="green"/>
        </w:rPr>
        <w:t>an integral part of a world system that subjects growing segments of the world’s population to precarity and premature death.</w:t>
      </w:r>
    </w:p>
    <w:p w14:paraId="3B21AE76" w14:textId="77777777" w:rsidR="00A96408" w:rsidRPr="00401C5F" w:rsidRDefault="00A96408" w:rsidP="00401C5F">
      <w:pPr>
        <w:rPr>
          <w:sz w:val="10"/>
        </w:rPr>
      </w:pPr>
      <w:r w:rsidRPr="00EF2965">
        <w:rPr>
          <w:sz w:val="10"/>
        </w:rPr>
        <w:t xml:space="preserve">The term “racism” is used in this article to refer to the degradation and </w:t>
      </w:r>
      <w:r w:rsidRPr="00401C5F">
        <w:rPr>
          <w:sz w:val="10"/>
        </w:rPr>
        <w:t xml:space="preserve">objectification of human beings based on a variety of indicators, most commonly physical characteristics (such as skin </w:t>
      </w:r>
      <w:proofErr w:type="spellStart"/>
      <w:r w:rsidRPr="00401C5F">
        <w:rPr>
          <w:sz w:val="10"/>
        </w:rPr>
        <w:t>colour</w:t>
      </w:r>
      <w:proofErr w:type="spellEnd"/>
      <w:r w:rsidRPr="00401C5F">
        <w:rPr>
          <w:sz w:val="10"/>
        </w:rPr>
        <w:t>), but also ethnicity, indigeneity, culture, caste, language, religion, geographic location, and geographic origin (</w:t>
      </w:r>
      <w:proofErr w:type="spellStart"/>
      <w:r w:rsidRPr="00401C5F">
        <w:rPr>
          <w:sz w:val="10"/>
        </w:rPr>
        <w:t>Grosfoguel</w:t>
      </w:r>
      <w:proofErr w:type="spellEnd"/>
      <w:r w:rsidRPr="00401C5F">
        <w:rPr>
          <w:sz w:val="10"/>
        </w:rPr>
        <w:t xml:space="preserve"> 2016). Racialization is the process through which specific bodies are classified as superior or inferior based on the distinct set of markers adopted in a region or nation at a particular time (</w:t>
      </w:r>
      <w:proofErr w:type="spellStart"/>
      <w:r w:rsidRPr="00401C5F">
        <w:rPr>
          <w:sz w:val="10"/>
        </w:rPr>
        <w:t>Grosfoguel</w:t>
      </w:r>
      <w:proofErr w:type="spellEnd"/>
      <w:r w:rsidRPr="00401C5F">
        <w:rPr>
          <w:sz w:val="10"/>
        </w:rPr>
        <w:t xml:space="preserve"> et al. 2014). Which groups are racialized and the narrative that accompanies that racialization varies substantially across place and time in relation to changing economic and political conditions (Reed 2013). For example, some groups that are currently recognized as white (such as Jews and the Irish) have a long history of being classified as non-white (Ignatiev 1995, Brodkin 1998).</w:t>
      </w:r>
    </w:p>
    <w:p w14:paraId="162EB99D" w14:textId="77777777" w:rsidR="00A96408" w:rsidRPr="00401C5F" w:rsidRDefault="00A96408" w:rsidP="00401C5F">
      <w:pPr>
        <w:rPr>
          <w:sz w:val="10"/>
        </w:rPr>
      </w:pPr>
      <w:r w:rsidRPr="00401C5F">
        <w:rPr>
          <w:sz w:val="10"/>
        </w:rPr>
        <w:t xml:space="preserve">Racial hierarchies serve distinct economic objectives and maintain population-specific modes of control. In the US, for example, the founding logic of anti-Black racism was </w:t>
      </w:r>
      <w:proofErr w:type="spellStart"/>
      <w:r w:rsidRPr="00401C5F">
        <w:rPr>
          <w:sz w:val="10"/>
        </w:rPr>
        <w:t>labour</w:t>
      </w:r>
      <w:proofErr w:type="spellEnd"/>
      <w:r w:rsidRPr="00401C5F">
        <w:rPr>
          <w:sz w:val="10"/>
        </w:rPr>
        <w:t xml:space="preserve"> exploitation (Saito 2014, Wolfe 2016). When slavery was abolished, other mechanisms of exploitation and control became dominant, including </w:t>
      </w:r>
      <w:proofErr w:type="gramStart"/>
      <w:r w:rsidRPr="00401C5F">
        <w:rPr>
          <w:sz w:val="10"/>
        </w:rPr>
        <w:t>share-cropping</w:t>
      </w:r>
      <w:proofErr w:type="gramEnd"/>
      <w:r w:rsidRPr="00401C5F">
        <w:rPr>
          <w:sz w:val="10"/>
        </w:rPr>
        <w:t xml:space="preserve">, debt peonage, convict-leasing, lynching, and segregation (Sassen 2014, Wolfe 2016). By contrast, the logic of anti-Native racism was the elimination of the Native in order to appropriate indigenous lands (Saito 2014). Consequently, settler-colonial states like the US, Australia and Canada sought to dissolve Native societies and extirpate Native land claims through genocide and various forms of ethnocide, including “the breaking-down of Native title into alienable individual freeholds, Native citizenship, child abduction, religious conversion, </w:t>
      </w:r>
      <w:proofErr w:type="spellStart"/>
      <w:r w:rsidRPr="00401C5F">
        <w:rPr>
          <w:sz w:val="10"/>
        </w:rPr>
        <w:t>resocialisation</w:t>
      </w:r>
      <w:proofErr w:type="spellEnd"/>
      <w:r w:rsidRPr="00401C5F">
        <w:rPr>
          <w:sz w:val="10"/>
        </w:rPr>
        <w:t xml:space="preserve"> in total institutions such as missions or boarding schools, and a whole range of bio-cultural assimilations” (Wolfe 2016, p. 33).</w:t>
      </w:r>
    </w:p>
    <w:p w14:paraId="19938039" w14:textId="77777777" w:rsidR="00A96408" w:rsidRPr="00401C5F" w:rsidRDefault="00A96408" w:rsidP="00401C5F">
      <w:pPr>
        <w:rPr>
          <w:sz w:val="10"/>
        </w:rPr>
      </w:pPr>
      <w:r w:rsidRPr="00401C5F">
        <w:rPr>
          <w:sz w:val="10"/>
        </w:rPr>
        <w:t>Eurocentric racial and cultural hierarchies correspond, at least in part, to Boaventura de Sousa Santos’ notion of the “abyssal line” demarcating those deemed fully human from those deemed less than human (Santos 2014). Conflicts involving those on one side of the abyssal line are managed through discourses of liberty, equality and autonomy. Those on the other side of the abyssal line are treated as non-humans/sub-humans and occupy a zone of violence and dispossession (</w:t>
      </w:r>
      <w:proofErr w:type="spellStart"/>
      <w:r w:rsidRPr="00401C5F">
        <w:rPr>
          <w:sz w:val="10"/>
        </w:rPr>
        <w:t>Grosfoguel</w:t>
      </w:r>
      <w:proofErr w:type="spellEnd"/>
      <w:r w:rsidRPr="00401C5F">
        <w:rPr>
          <w:sz w:val="10"/>
        </w:rPr>
        <w:t xml:space="preserve"> 2016). As Sundberg (2008, p. 570) observes, “[r]</w:t>
      </w:r>
      <w:proofErr w:type="spellStart"/>
      <w:r w:rsidRPr="00401C5F">
        <w:rPr>
          <w:sz w:val="10"/>
        </w:rPr>
        <w:t>acial</w:t>
      </w:r>
      <w:proofErr w:type="spellEnd"/>
      <w:r w:rsidRPr="00401C5F">
        <w:rPr>
          <w:sz w:val="10"/>
        </w:rPr>
        <w:t xml:space="preserve"> thinking provides a powerful rationale for why inequalities and injustices between groups of people are socially and legally acceptable”.</w:t>
      </w:r>
    </w:p>
    <w:p w14:paraId="4AAAC96C" w14:textId="77777777" w:rsidR="00A96408" w:rsidRPr="00401C5F" w:rsidRDefault="00A96408" w:rsidP="00401C5F">
      <w:pPr>
        <w:rPr>
          <w:sz w:val="10"/>
        </w:rPr>
      </w:pPr>
      <w:r w:rsidRPr="00401C5F">
        <w:rPr>
          <w:sz w:val="10"/>
        </w:rPr>
        <w:t>This article focuses on the subordination of those below the abyssal line while recognizing that abyssal and non-abyssal exclusions coexist and that some groups cross between these two forms of exclusion in their daily lives. Santos (2018) provides examples that illustrate the distinction between abyssal and non-abyssal exclusion.</w:t>
      </w:r>
    </w:p>
    <w:p w14:paraId="14FE0F5A" w14:textId="77777777" w:rsidR="00A96408" w:rsidRPr="00401C5F" w:rsidRDefault="00A96408" w:rsidP="00401C5F">
      <w:pPr>
        <w:rPr>
          <w:sz w:val="10"/>
        </w:rPr>
      </w:pPr>
      <w:r w:rsidRPr="00401C5F">
        <w:rPr>
          <w:sz w:val="10"/>
        </w:rPr>
        <w:t>First example: In a predominantly white society, a young Black man in secondary school (…) may well consider himself excluded, whether because he is often avoided by his schoolmates or because the syllabus deals with materials that are insulting to the culture or history of peoples of African descent. Nonetheless, such exclusions are not abyssal; he is part of the same student community and, at least in theory, has access to mechanisms that will enable him to argue against discrimination. On the other hand, when the same young man on his way back home is stopped by the police, evidently due to ethnic profiling and is violently beaten, at such a moment, the young man crosses the abyssal line. (Santos 2018, p. 22)</w:t>
      </w:r>
    </w:p>
    <w:p w14:paraId="719F9E5F" w14:textId="77777777" w:rsidR="00A96408" w:rsidRPr="00401C5F" w:rsidRDefault="00A96408" w:rsidP="00401C5F">
      <w:pPr>
        <w:rPr>
          <w:sz w:val="10"/>
        </w:rPr>
      </w:pPr>
      <w:r w:rsidRPr="00401C5F">
        <w:rPr>
          <w:sz w:val="10"/>
        </w:rPr>
        <w:t xml:space="preserve">The abyssal line operates on a global scale between </w:t>
      </w:r>
      <w:proofErr w:type="spellStart"/>
      <w:r w:rsidRPr="00401C5F">
        <w:rPr>
          <w:sz w:val="10"/>
        </w:rPr>
        <w:t>centres</w:t>
      </w:r>
      <w:proofErr w:type="spellEnd"/>
      <w:r w:rsidRPr="00401C5F">
        <w:rPr>
          <w:sz w:val="10"/>
        </w:rPr>
        <w:t xml:space="preserve"> and peripheries – the North and South. It also operates within nations. In the global North, indigenous peoples, racial and ethnic minorities and immigrants from the global South are disproportionately classified as subhuman or non-human. In the global South, Westernized elites frequently engage in internal colonialism, reproducing racist practices against particular social groups (</w:t>
      </w:r>
      <w:proofErr w:type="spellStart"/>
      <w:r w:rsidRPr="00401C5F">
        <w:rPr>
          <w:sz w:val="10"/>
        </w:rPr>
        <w:t>Grosfoguel</w:t>
      </w:r>
      <w:proofErr w:type="spellEnd"/>
      <w:r w:rsidRPr="00401C5F">
        <w:rPr>
          <w:sz w:val="10"/>
        </w:rPr>
        <w:t xml:space="preserve"> et al. 2014, Gonzalez 2015). The abyssal line is perhaps most evident in the zones of extreme violence and degradation, such as Guantánamo, Darfur, Iraq, Palestine, and Yemen. It is also evident in the prisons and migrant detention camps of the global North (Santos 2014). The distinction between abyssal and non-abyssal exclusion is not grounded in the intensity of the pain and deprivation experienced by individual or collective bodies, but “refers to the indifference with which suffering is inflicted, indifference meaning both cold-bloodedness and impunity” (Santos 2018, p. 95).</w:t>
      </w:r>
    </w:p>
    <w:p w14:paraId="138BA8F0" w14:textId="77777777" w:rsidR="00A96408" w:rsidRPr="00401C5F" w:rsidRDefault="00A96408" w:rsidP="00401C5F">
      <w:pPr>
        <w:rPr>
          <w:sz w:val="10"/>
        </w:rPr>
      </w:pPr>
      <w:r w:rsidRPr="00401C5F">
        <w:rPr>
          <w:sz w:val="10"/>
        </w:rPr>
        <w:t>The regulation of migration is “among the most consistently racialized practices of most contemporary states” (Bhattacharyya 2018, p. 129). European nations and settler-colonial states historically encouraged European mobility while restricting the movement of persons classified as non-white. Between 1800 and 1925, for example, approximately 48 million Europeans migrated to New Zealand, Australia, Argentina, South Africa, and the United States as a consequence of migration policies designed to “whiten” these states and territories (Massey 2000). During the same period, the newly sovereign states in the Americas adopted a series of laws and policies to reduce the migration of racialized populations, including head taxes, outright prohibitions (such as the infamous 1882 Chinese Exclusion Act in the United States), and racially coded naturalization and immigration policies (Gutiérrez Rodríguez 2018). Australia adopted a “White Australia Policy” in 1904, and banned migration from Africa, Southeast Asia, and South Asia (Gutiérrez Rodríguez 2018).</w:t>
      </w:r>
    </w:p>
    <w:p w14:paraId="6FDCAD91" w14:textId="77777777" w:rsidR="00A96408" w:rsidRPr="00401C5F" w:rsidRDefault="00A96408" w:rsidP="00401C5F">
      <w:pPr>
        <w:rPr>
          <w:sz w:val="10"/>
        </w:rPr>
      </w:pPr>
      <w:r w:rsidRPr="00401C5F">
        <w:rPr>
          <w:sz w:val="10"/>
        </w:rPr>
        <w:t>In the decades following World War II, the demographic composition of Europe and the US changed due to migratory flows from the global South, challenging Euro-American white national identity (Gutiérrez Rodríguez 2018). Until the 1960s, the US imposed racially discriminatory national origin quotas on new migrants that favored Northern Europeans (Tichenor 2002). When these quotas were lifted, migration from Asia, Africa, and Latin America increased significantly – triggered by war, poverty, and neoliberal economic reforms (Gonzalez 2011). European States also grew more racially and ethnically diverse due to the influx of racialized citizens from the former colonies and migrant laborers recruited from Turkey, Morocco and elsewhere (Telford 2018, Gutiérrez Rodríguez 2018).</w:t>
      </w:r>
    </w:p>
    <w:p w14:paraId="7FFB7E38" w14:textId="77777777" w:rsidR="00A96408" w:rsidRPr="00401C5F" w:rsidRDefault="00A96408" w:rsidP="00401C5F">
      <w:pPr>
        <w:rPr>
          <w:sz w:val="10"/>
        </w:rPr>
      </w:pPr>
      <w:r w:rsidRPr="00401C5F">
        <w:rPr>
          <w:sz w:val="10"/>
        </w:rPr>
        <w:t>Notwithstanding these demographic changes, the current “refugee crisis” has revealed the profound racial animus against persons classified as non-white. In Europe, the US and other settler-colonial nations, the population is generally divided “between those whose movement is a manifestation of liberty, and should therefore be maximized, and those whose freedom is a problem, and should therefore be tightly regulated” (</w:t>
      </w:r>
      <w:proofErr w:type="spellStart"/>
      <w:r w:rsidRPr="00401C5F">
        <w:rPr>
          <w:sz w:val="10"/>
        </w:rPr>
        <w:t>Kotef</w:t>
      </w:r>
      <w:proofErr w:type="spellEnd"/>
      <w:r w:rsidRPr="00401C5F">
        <w:rPr>
          <w:sz w:val="10"/>
        </w:rPr>
        <w:t xml:space="preserve"> 2015, p. 100). While corporations freely roam the world, racialized bodies are policed, detained, incarcerated, and deported (Sheller 2018). This racialized abyssal line has profound implications for climate-induced migration. The following section draws upon these insights to expand our understanding of climate justice.</w:t>
      </w:r>
    </w:p>
    <w:p w14:paraId="6363E267" w14:textId="4E753DD3" w:rsidR="00753E1A" w:rsidRPr="009C0956" w:rsidRDefault="00235318" w:rsidP="00753E1A">
      <w:pPr>
        <w:keepNext/>
        <w:keepLines/>
        <w:spacing w:before="40" w:after="0"/>
        <w:outlineLvl w:val="3"/>
        <w:rPr>
          <w:rFonts w:eastAsia="Times New Roman" w:cs="Times New Roman"/>
          <w:b/>
          <w:iCs/>
          <w:sz w:val="32"/>
        </w:rPr>
      </w:pPr>
      <w:r>
        <w:rPr>
          <w:rFonts w:eastAsia="Times New Roman" w:cs="Times New Roman"/>
          <w:b/>
          <w:iCs/>
          <w:sz w:val="32"/>
        </w:rPr>
        <w:t>Link-</w:t>
      </w:r>
      <w:r w:rsidR="00753E1A" w:rsidRPr="009C0956">
        <w:rPr>
          <w:rFonts w:eastAsia="Times New Roman" w:cs="Times New Roman"/>
          <w:b/>
          <w:iCs/>
          <w:sz w:val="32"/>
        </w:rPr>
        <w:t>Unions are junior partner to capital</w:t>
      </w:r>
      <w:r w:rsidR="00753E1A">
        <w:rPr>
          <w:rFonts w:eastAsia="Times New Roman" w:cs="Times New Roman"/>
          <w:b/>
          <w:iCs/>
          <w:sz w:val="32"/>
        </w:rPr>
        <w:t>-they are only allowed by capitalist because they stifle real change</w:t>
      </w:r>
      <w:r w:rsidR="00753E1A" w:rsidRPr="009C0956">
        <w:rPr>
          <w:rFonts w:eastAsia="Times New Roman" w:cs="Times New Roman"/>
          <w:b/>
          <w:iCs/>
          <w:sz w:val="32"/>
        </w:rPr>
        <w:t>– only addressing racial capitalism can resolve labor exploitation</w:t>
      </w:r>
      <w:r w:rsidR="00753E1A">
        <w:rPr>
          <w:rFonts w:eastAsia="Times New Roman" w:cs="Times New Roman"/>
          <w:b/>
          <w:iCs/>
          <w:sz w:val="32"/>
        </w:rPr>
        <w:t xml:space="preserve">- this </w:t>
      </w:r>
      <w:r w:rsidR="00C6798A">
        <w:rPr>
          <w:rFonts w:eastAsia="Times New Roman" w:cs="Times New Roman"/>
          <w:b/>
          <w:iCs/>
          <w:sz w:val="32"/>
        </w:rPr>
        <w:t>turns</w:t>
      </w:r>
      <w:r>
        <w:rPr>
          <w:rFonts w:eastAsia="Times New Roman" w:cs="Times New Roman"/>
          <w:b/>
          <w:iCs/>
          <w:sz w:val="32"/>
        </w:rPr>
        <w:t xml:space="preserve"> case.</w:t>
      </w:r>
      <w:r w:rsidR="00753E1A" w:rsidRPr="009C0956">
        <w:rPr>
          <w:rFonts w:eastAsia="Times New Roman" w:cs="Times New Roman"/>
          <w:b/>
          <w:iCs/>
          <w:sz w:val="32"/>
        </w:rPr>
        <w:t xml:space="preserve"> </w:t>
      </w:r>
    </w:p>
    <w:p w14:paraId="09F17FBC" w14:textId="77777777" w:rsidR="00753E1A" w:rsidRPr="009C0956" w:rsidRDefault="00753E1A" w:rsidP="00753E1A">
      <w:pPr>
        <w:rPr>
          <w:rStyle w:val="Style13ptBold"/>
        </w:rPr>
      </w:pPr>
      <w:r w:rsidRPr="009C0956">
        <w:rPr>
          <w:rStyle w:val="Style13ptBold"/>
          <w:highlight w:val="cyan"/>
        </w:rPr>
        <w:t>Pinto ‘23</w:t>
      </w:r>
    </w:p>
    <w:p w14:paraId="10BDFB82" w14:textId="77777777" w:rsidR="00753E1A" w:rsidRPr="009C0956" w:rsidRDefault="00753E1A" w:rsidP="00753E1A">
      <w:pPr>
        <w:rPr>
          <w:rFonts w:eastAsia="Aptos"/>
          <w:szCs w:val="12"/>
        </w:rPr>
      </w:pPr>
      <w:r w:rsidRPr="009C0956">
        <w:rPr>
          <w:rFonts w:eastAsia="Aptos"/>
          <w:szCs w:val="12"/>
        </w:rPr>
        <w:t xml:space="preserve">[Sanjay Pinto, “Economic Democracy against Racial Capitalism: Seeding Freedom,” Politics &amp; Society. Vol 51, </w:t>
      </w:r>
      <w:proofErr w:type="spellStart"/>
      <w:r w:rsidRPr="009C0956">
        <w:rPr>
          <w:rFonts w:eastAsia="Aptos"/>
          <w:szCs w:val="12"/>
        </w:rPr>
        <w:t>iss</w:t>
      </w:r>
      <w:proofErr w:type="spellEnd"/>
      <w:r w:rsidRPr="009C0956">
        <w:rPr>
          <w:rFonts w:eastAsia="Aptos"/>
          <w:szCs w:val="12"/>
        </w:rPr>
        <w:t xml:space="preserve">. 2. 25 April 2023. https://doi-org.libweb.lib.utsa.edu/10.1177/00323292231164247]Lo </w:t>
      </w:r>
    </w:p>
    <w:p w14:paraId="63666425" w14:textId="77777777" w:rsidR="00753E1A" w:rsidRPr="009C0956" w:rsidRDefault="00753E1A" w:rsidP="00753E1A">
      <w:pPr>
        <w:rPr>
          <w:rFonts w:eastAsia="Aptos"/>
          <w:sz w:val="16"/>
        </w:rPr>
      </w:pPr>
      <w:r w:rsidRPr="009C0956">
        <w:rPr>
          <w:rFonts w:eastAsia="Aptos"/>
          <w:sz w:val="16"/>
        </w:rPr>
        <w:t xml:space="preserve">Ferreras’s proposal springs from a concern with </w:t>
      </w:r>
      <w:r w:rsidRPr="009C0956">
        <w:rPr>
          <w:rFonts w:eastAsia="Aptos"/>
          <w:b/>
          <w:u w:val="single"/>
        </w:rPr>
        <w:t>the tension between capitalism and democracy</w:t>
      </w:r>
      <w:r w:rsidRPr="009C0956">
        <w:rPr>
          <w:rFonts w:eastAsia="Aptos"/>
          <w:sz w:val="16"/>
        </w:rPr>
        <w:t xml:space="preserve">. This tension </w:t>
      </w:r>
      <w:r w:rsidRPr="009C0956">
        <w:rPr>
          <w:rFonts w:eastAsia="Aptos"/>
          <w:b/>
          <w:u w:val="single"/>
        </w:rPr>
        <w:t>has become</w:t>
      </w:r>
      <w:r w:rsidRPr="009C0956">
        <w:rPr>
          <w:rFonts w:eastAsia="Aptos"/>
          <w:sz w:val="16"/>
        </w:rPr>
        <w:t xml:space="preserve"> all the </w:t>
      </w:r>
      <w:r w:rsidRPr="009C0956">
        <w:rPr>
          <w:rFonts w:eastAsia="Aptos"/>
          <w:b/>
          <w:u w:val="single"/>
        </w:rPr>
        <w:t>more apparent</w:t>
      </w:r>
      <w:r w:rsidRPr="009C0956">
        <w:rPr>
          <w:rFonts w:eastAsia="Aptos"/>
          <w:sz w:val="16"/>
        </w:rPr>
        <w:t xml:space="preserve"> in recent years, </w:t>
      </w:r>
      <w:r w:rsidRPr="009C0956">
        <w:rPr>
          <w:rFonts w:eastAsia="Aptos"/>
          <w:b/>
          <w:u w:val="single"/>
        </w:rPr>
        <w:t xml:space="preserve">with </w:t>
      </w:r>
      <w:r w:rsidRPr="009C0956">
        <w:rPr>
          <w:rStyle w:val="Emphasis"/>
          <w:highlight w:val="cyan"/>
        </w:rPr>
        <w:t>corporations wielding ever-growing influence on a global scale and a billionaire class increasingly able to impose its will on the rest of humanity.</w:t>
      </w:r>
      <w:r w:rsidRPr="009C0956">
        <w:rPr>
          <w:rFonts w:eastAsia="Aptos"/>
          <w:sz w:val="16"/>
        </w:rPr>
        <w:t xml:space="preserve"> It is </w:t>
      </w:r>
      <w:proofErr w:type="gramStart"/>
      <w:r w:rsidRPr="009C0956">
        <w:rPr>
          <w:rFonts w:eastAsia="Aptos"/>
          <w:sz w:val="16"/>
        </w:rPr>
        <w:t>long-running</w:t>
      </w:r>
      <w:proofErr w:type="gramEnd"/>
      <w:r w:rsidRPr="009C0956">
        <w:rPr>
          <w:rFonts w:eastAsia="Aptos"/>
          <w:sz w:val="16"/>
        </w:rPr>
        <w:t xml:space="preserve">, however, as Ferreras points out, embedded within the underlying structure of capitalist firms. </w:t>
      </w:r>
      <w:r w:rsidRPr="009C0956">
        <w:rPr>
          <w:rFonts w:eastAsia="Aptos"/>
          <w:b/>
          <w:u w:val="single"/>
        </w:rPr>
        <w:t xml:space="preserve">Capital </w:t>
      </w:r>
      <w:r w:rsidRPr="009C0956">
        <w:rPr>
          <w:rStyle w:val="Emphasis"/>
          <w:highlight w:val="cyan"/>
        </w:rPr>
        <w:t>investors</w:t>
      </w:r>
      <w:r w:rsidRPr="009C0956">
        <w:rPr>
          <w:rFonts w:eastAsia="Aptos"/>
          <w:sz w:val="16"/>
        </w:rPr>
        <w:t xml:space="preserve">, and those whom they hire to run things, </w:t>
      </w:r>
      <w:r w:rsidRPr="009C0956">
        <w:rPr>
          <w:rStyle w:val="Emphasis"/>
          <w:highlight w:val="cyan"/>
        </w:rPr>
        <w:t>hold virtually all of the institutionalized authority</w:t>
      </w:r>
      <w:r w:rsidRPr="009C0956">
        <w:rPr>
          <w:rFonts w:eastAsia="Aptos"/>
          <w:sz w:val="16"/>
        </w:rPr>
        <w:t xml:space="preserve"> within firms.10 </w:t>
      </w:r>
      <w:r w:rsidRPr="009C0956">
        <w:rPr>
          <w:rStyle w:val="Emphasis"/>
          <w:highlight w:val="cyan"/>
        </w:rPr>
        <w:t>For those selling their labor power</w:t>
      </w:r>
      <w:r w:rsidRPr="009C0956">
        <w:rPr>
          <w:rFonts w:eastAsia="Aptos"/>
          <w:sz w:val="16"/>
        </w:rPr>
        <w:t xml:space="preserve"> to someone else in order to earn a living, </w:t>
      </w:r>
      <w:r w:rsidRPr="009C0956">
        <w:rPr>
          <w:rStyle w:val="Emphasis"/>
          <w:highlight w:val="cyan"/>
        </w:rPr>
        <w:t>democracy fails to apply</w:t>
      </w:r>
      <w:r w:rsidRPr="009C0956">
        <w:rPr>
          <w:rFonts w:eastAsia="Aptos"/>
          <w:sz w:val="16"/>
        </w:rPr>
        <w:t xml:space="preserve"> in important ways once they cross the literal or figural company doorstep. Drawing inspiration from previous democratic transitions in the formal political arena, Ferreras proposes economic bicameralism as a means of addressing this imbalance: a chamber of “labor investors” should be constituted as coequal with a “chamber” of capital investors, both engaged in setting the firm's direction and formulating its key decisions.</w:t>
      </w:r>
    </w:p>
    <w:p w14:paraId="6A1CC8F0" w14:textId="77777777" w:rsidR="00753E1A" w:rsidRPr="009C0956" w:rsidRDefault="00753E1A" w:rsidP="00753E1A">
      <w:pPr>
        <w:rPr>
          <w:rFonts w:eastAsia="Aptos"/>
          <w:sz w:val="16"/>
        </w:rPr>
      </w:pPr>
      <w:r w:rsidRPr="009C0956">
        <w:rPr>
          <w:rFonts w:eastAsia="Aptos"/>
          <w:sz w:val="16"/>
        </w:rPr>
        <w:t xml:space="preserve">Economic bicameralism is a pragmatist formulation in the Deweyan sense: it seeks to deepen democracy in ways that are responsive to the evident limitations and potentialities of contemporary conditions building a bridge from where we are now to a possible future.11 Ferreras acknowledges the important measures of power and voice that </w:t>
      </w:r>
      <w:r w:rsidRPr="009C0956">
        <w:rPr>
          <w:rStyle w:val="Emphasis"/>
          <w:highlight w:val="cyan"/>
        </w:rPr>
        <w:t>unions</w:t>
      </w:r>
      <w:r w:rsidRPr="009C0956">
        <w:rPr>
          <w:rFonts w:eastAsia="Aptos"/>
          <w:sz w:val="16"/>
        </w:rPr>
        <w:t xml:space="preserve"> have achieved. </w:t>
      </w:r>
      <w:r w:rsidRPr="009C0956">
        <w:rPr>
          <w:rStyle w:val="Emphasis"/>
          <w:highlight w:val="cyan"/>
        </w:rPr>
        <w:t>Even at the upper bound of the influence they wield at the enterprise level</w:t>
      </w:r>
      <w:r w:rsidRPr="009C0956">
        <w:rPr>
          <w:rFonts w:eastAsia="Aptos"/>
          <w:sz w:val="16"/>
        </w:rPr>
        <w:t xml:space="preserve">, however, </w:t>
      </w:r>
      <w:r w:rsidRPr="009C0956">
        <w:rPr>
          <w:rStyle w:val="Emphasis"/>
          <w:highlight w:val="cyan"/>
        </w:rPr>
        <w:t>bolstered by institutions such as codetermination, they remain positioned as a junior partner to capital</w:t>
      </w:r>
      <w:r w:rsidRPr="009C0956">
        <w:rPr>
          <w:rFonts w:eastAsia="Aptos"/>
          <w:b/>
          <w:u w:val="single"/>
        </w:rPr>
        <w:t>.</w:t>
      </w:r>
      <w:r w:rsidRPr="009C0956">
        <w:rPr>
          <w:rFonts w:eastAsia="Aptos"/>
          <w:sz w:val="16"/>
        </w:rPr>
        <w:t xml:space="preserve"> Economic bicameralism pushes labor's role beyond this. But </w:t>
      </w:r>
      <w:r w:rsidRPr="009C0956">
        <w:rPr>
          <w:rStyle w:val="Emphasis"/>
          <w:highlight w:val="cyan"/>
        </w:rPr>
        <w:t>it stops short of pressing</w:t>
      </w:r>
      <w:r w:rsidRPr="009C0956">
        <w:rPr>
          <w:rFonts w:eastAsia="Aptos"/>
          <w:sz w:val="16"/>
        </w:rPr>
        <w:t>—in the immediate term at least—</w:t>
      </w:r>
      <w:r w:rsidRPr="009C0956">
        <w:rPr>
          <w:rStyle w:val="Emphasis"/>
          <w:highlight w:val="cyan"/>
        </w:rPr>
        <w:t>for full worker ownership and control of the sort seen in worker cooperatives</w:t>
      </w:r>
      <w:r w:rsidRPr="009C0956">
        <w:rPr>
          <w:rFonts w:eastAsia="Aptos"/>
          <w:sz w:val="16"/>
        </w:rPr>
        <w:t xml:space="preserve">. Ferreras sees economic bicameralism as potentially paving a path in that direction. However, her conception seeks to respond to conditions in which a relatively small number of people hold much of the investment capital and corresponding corporate governance rights. </w:t>
      </w:r>
      <w:r w:rsidRPr="009C0956">
        <w:rPr>
          <w:rStyle w:val="Emphasis"/>
          <w:highlight w:val="cyan"/>
        </w:rPr>
        <w:t>In that context</w:t>
      </w:r>
      <w:r w:rsidRPr="009C0956">
        <w:rPr>
          <w:rFonts w:eastAsia="Aptos"/>
          <w:sz w:val="16"/>
        </w:rPr>
        <w:t xml:space="preserve">, making labor coequal to </w:t>
      </w:r>
      <w:r w:rsidRPr="009C0956">
        <w:rPr>
          <w:rStyle w:val="Emphasis"/>
          <w:highlight w:val="cyan"/>
        </w:rPr>
        <w:t>capital</w:t>
      </w:r>
      <w:r w:rsidRPr="009C0956">
        <w:rPr>
          <w:rFonts w:eastAsia="Aptos"/>
          <w:sz w:val="16"/>
        </w:rPr>
        <w:t xml:space="preserve"> would mark a meaningful step forward.</w:t>
      </w:r>
    </w:p>
    <w:p w14:paraId="6D5595CC" w14:textId="77777777" w:rsidR="00753E1A" w:rsidRPr="009C0956" w:rsidRDefault="00753E1A" w:rsidP="00753E1A">
      <w:pPr>
        <w:rPr>
          <w:rFonts w:eastAsia="Aptos"/>
          <w:sz w:val="16"/>
        </w:rPr>
      </w:pPr>
      <w:r w:rsidRPr="009C0956">
        <w:rPr>
          <w:rFonts w:eastAsia="Aptos"/>
          <w:sz w:val="16"/>
        </w:rPr>
        <w:t xml:space="preserve">Ferreras’s discussion </w:t>
      </w:r>
      <w:r w:rsidRPr="009C0956">
        <w:rPr>
          <w:rStyle w:val="Emphasis"/>
          <w:highlight w:val="cyan"/>
        </w:rPr>
        <w:t xml:space="preserve">is focused squarely on shifting authority and control </w:t>
      </w:r>
      <w:r w:rsidRPr="009C0956">
        <w:rPr>
          <w:rStyle w:val="Emphasis"/>
          <w:sz w:val="36"/>
          <w:szCs w:val="32"/>
          <w:highlight w:val="cyan"/>
        </w:rPr>
        <w:t xml:space="preserve">within </w:t>
      </w:r>
      <w:r w:rsidRPr="009C0956">
        <w:rPr>
          <w:rStyle w:val="Emphasis"/>
          <w:highlight w:val="cyan"/>
        </w:rPr>
        <w:t>firms</w:t>
      </w:r>
      <w:r w:rsidRPr="009C0956">
        <w:rPr>
          <w:rFonts w:eastAsia="Aptos"/>
          <w:sz w:val="16"/>
        </w:rPr>
        <w:t xml:space="preserve">. But she notes the importance of transforming the larger environment in which they function through government action and social movement (especially labor movement) organizing, both generally and in ways that lay the ground for economic bicameralism to take root. The point bears emphasis if we are to think about democratizing firms in relation to larger aims of expanding voice and accountability within the economy. For some key thinkers on economic democracy, transforming the structure of firms is more or less the entire enterprise, as it were.12 The argument advanced here suggests </w:t>
      </w:r>
      <w:r w:rsidRPr="009C0956">
        <w:rPr>
          <w:sz w:val="16"/>
        </w:rPr>
        <w:t xml:space="preserve">that </w:t>
      </w:r>
      <w:r w:rsidRPr="009C0956">
        <w:rPr>
          <w:rStyle w:val="Emphasis"/>
          <w:highlight w:val="cyan"/>
        </w:rPr>
        <w:t>democratizing firms</w:t>
      </w:r>
      <w:r w:rsidRPr="009C0956">
        <w:rPr>
          <w:rFonts w:eastAsia="Aptos"/>
          <w:b/>
          <w:u w:val="single"/>
        </w:rPr>
        <w:t xml:space="preserve"> </w:t>
      </w:r>
      <w:r w:rsidRPr="009C0956">
        <w:rPr>
          <w:sz w:val="16"/>
        </w:rPr>
        <w:t>must ultimately be linked to wider shifts in the deployment of state and social power, or risk</w:t>
      </w:r>
      <w:r w:rsidRPr="009C0956">
        <w:rPr>
          <w:rFonts w:eastAsia="Aptos"/>
          <w:b/>
          <w:u w:val="single"/>
        </w:rPr>
        <w:t xml:space="preserve"> </w:t>
      </w:r>
      <w:r w:rsidRPr="009C0956">
        <w:rPr>
          <w:rStyle w:val="Emphasis"/>
          <w:highlight w:val="cyan"/>
        </w:rPr>
        <w:t>becoming yet another project coopted</w:t>
      </w:r>
      <w:r w:rsidRPr="009C0956">
        <w:rPr>
          <w:rFonts w:eastAsia="Aptos"/>
          <w:b/>
          <w:u w:val="single"/>
        </w:rPr>
        <w:t xml:space="preserve"> </w:t>
      </w:r>
      <w:r w:rsidRPr="009C0956">
        <w:rPr>
          <w:rFonts w:eastAsia="Aptos"/>
          <w:sz w:val="16"/>
        </w:rPr>
        <w:t xml:space="preserve">to empower </w:t>
      </w:r>
      <w:r w:rsidRPr="009C0956">
        <w:rPr>
          <w:sz w:val="14"/>
        </w:rPr>
        <w:t>firms</w:t>
      </w:r>
      <w:r w:rsidRPr="009C0956">
        <w:rPr>
          <w:rStyle w:val="Emphasis"/>
          <w:highlight w:val="cyan"/>
        </w:rPr>
        <w:t xml:space="preserve"> at the expense of broader democratic accountability</w:t>
      </w:r>
      <w:r w:rsidRPr="009C0956">
        <w:rPr>
          <w:rFonts w:eastAsia="Aptos"/>
          <w:sz w:val="16"/>
        </w:rPr>
        <w:t>.</w:t>
      </w:r>
    </w:p>
    <w:p w14:paraId="0760A18F" w14:textId="77777777" w:rsidR="00753E1A" w:rsidRPr="009C0956" w:rsidRDefault="00753E1A" w:rsidP="00753E1A">
      <w:pPr>
        <w:rPr>
          <w:rFonts w:eastAsia="Aptos"/>
          <w:b/>
          <w:u w:val="single"/>
        </w:rPr>
      </w:pPr>
      <w:r w:rsidRPr="009C0956">
        <w:rPr>
          <w:rFonts w:eastAsia="Aptos"/>
          <w:sz w:val="16"/>
        </w:rPr>
        <w:t>More specifically, the discussion below considers this two-pronged endeavor—democratizing firms and democratizing the larger economies in which they sit—within a context of structural racism. “Progressive actors in history have fought to emancipate colonies, slaves, ethnic groups, or women,” Ferreras writes. “Now it is time to emancipate workers</w:t>
      </w:r>
      <w:r w:rsidRPr="009C0956">
        <w:rPr>
          <w:rStyle w:val="Emphasis"/>
          <w:highlight w:val="cyan"/>
        </w:rPr>
        <w:t xml:space="preserve">.” Emancipation from legacies of slavery, conquest, and legalized gender subordination remain unfinished </w:t>
      </w:r>
      <w:r w:rsidRPr="009C0956">
        <w:rPr>
          <w:sz w:val="16"/>
        </w:rPr>
        <w:t>projects</w:t>
      </w:r>
      <w:r w:rsidRPr="009C0956">
        <w:rPr>
          <w:rFonts w:eastAsia="Aptos"/>
          <w:sz w:val="16"/>
        </w:rPr>
        <w:t xml:space="preserve">, however. Ferreras would surely agree with this. Wood, though, rather minimized the relevance of “identity” to the core project of democratizing the economy in Democracy against Capitalism and other work, worried that a focus on race and gender by forces on the left would obscure and eclipse class-based mobilization.13 Unfortunately, racial politics have indeed upended class solidarity, but Wood and other Left critics of identity politics have often lost sight of the vastly more important set of mechanisms that are at play: the ways in which racism has shaped class formation and consciousness, and capitalist dynamics more broadly.14 </w:t>
      </w:r>
      <w:r w:rsidRPr="009C0956">
        <w:rPr>
          <w:rStyle w:val="Emphasis"/>
          <w:highlight w:val="cyan"/>
        </w:rPr>
        <w:t>Any project to advance economic democracy must challenge racial capitalism specifically or fall into the same old traps.</w:t>
      </w:r>
    </w:p>
    <w:p w14:paraId="2853F202" w14:textId="77777777" w:rsidR="00F5368A" w:rsidRDefault="00F5368A" w:rsidP="00F5368A">
      <w:pPr>
        <w:pStyle w:val="Heading3"/>
      </w:pPr>
      <w:r>
        <w:t>Fiat is illusory</w:t>
      </w:r>
    </w:p>
    <w:p w14:paraId="3777F84A" w14:textId="77777777" w:rsidR="00F5368A" w:rsidRDefault="00F5368A" w:rsidP="00F5368A"/>
    <w:p w14:paraId="107D0641" w14:textId="1557A069" w:rsidR="00F5368A" w:rsidRDefault="00F5368A" w:rsidP="00F5368A">
      <w:r>
        <w:t xml:space="preserve">Fiat isn’t real – your ballots do not enact the plan, which means they have no relationship to actually solving any of their impacts. This means you evaluate this debate by starting with epistemic investments. </w:t>
      </w:r>
      <w:r w:rsidR="00A5251F">
        <w:t>This means our epistemic link is a critical disadvan</w:t>
      </w:r>
      <w:r w:rsidR="00B161E0">
        <w:t>tage to the perm because it guarantees reproduction of racial capitalism.</w:t>
      </w:r>
    </w:p>
    <w:p w14:paraId="38A419F4" w14:textId="77777777" w:rsidR="00645BBF" w:rsidRDefault="00645BBF" w:rsidP="00645BBF"/>
    <w:p w14:paraId="0A84760B" w14:textId="2A0C20DE" w:rsidR="00645BBF" w:rsidRDefault="00645BBF" w:rsidP="00D73FE4">
      <w:pPr>
        <w:pStyle w:val="Heading4"/>
      </w:pPr>
      <w:r>
        <w:t>1</w:t>
      </w:r>
      <w:r w:rsidRPr="00581C13">
        <w:rPr>
          <w:vertAlign w:val="superscript"/>
        </w:rPr>
        <w:t>st</w:t>
      </w:r>
      <w:r>
        <w:t xml:space="preserve"> Poverty Adv. </w:t>
      </w:r>
      <w:r w:rsidR="00D73FE4">
        <w:t xml:space="preserve">Pesticides and Farm worker health together- Retaliation </w:t>
      </w:r>
      <w:proofErr w:type="spellStart"/>
      <w:r w:rsidR="00D73FE4">
        <w:t>disad</w:t>
      </w:r>
      <w:proofErr w:type="spellEnd"/>
      <w:r w:rsidR="00D73FE4">
        <w:t xml:space="preserve"> turns both because farm workers will be fired and brutalized without solvency of the initial issues-Aff MAKES conditions worse. Their own DDT ban proves- they banned one harmful pesticide and what happened? Racial Cap moved on to another dangerous one that leads to their extinction impact. </w:t>
      </w:r>
    </w:p>
    <w:p w14:paraId="16B133A7" w14:textId="1E990A26" w:rsidR="00645BBF" w:rsidRDefault="00645BBF" w:rsidP="00645BBF">
      <w:pPr>
        <w:pStyle w:val="Heading4"/>
      </w:pPr>
      <w:r>
        <w:t>2</w:t>
      </w:r>
      <w:r w:rsidRPr="00581C13">
        <w:rPr>
          <w:vertAlign w:val="superscript"/>
        </w:rPr>
        <w:t>nd</w:t>
      </w:r>
      <w:r>
        <w:t xml:space="preserve"> adv </w:t>
      </w:r>
      <w:r w:rsidR="003109B0">
        <w:t>Food Supply-</w:t>
      </w:r>
      <w:r>
        <w:t xml:space="preserve">Aff leads to higher prices by increasing Labor Cost; </w:t>
      </w:r>
      <w:proofErr w:type="gramStart"/>
      <w:r>
        <w:t>turns</w:t>
      </w:r>
      <w:proofErr w:type="gramEnd"/>
      <w:r>
        <w:t xml:space="preserve"> poverty bc they trigger the link they say will starve millions</w:t>
      </w:r>
      <w:r w:rsidR="008B6106">
        <w:t>-higher wages necessitates higher prices.</w:t>
      </w:r>
    </w:p>
    <w:p w14:paraId="438957EA" w14:textId="022C531E" w:rsidR="00D73FE4" w:rsidRDefault="00645BBF" w:rsidP="00D73FE4">
      <w:pPr>
        <w:pStyle w:val="Heading4"/>
      </w:pPr>
      <w:r>
        <w:t>3</w:t>
      </w:r>
      <w:r w:rsidR="00D73FE4" w:rsidRPr="00D73FE4">
        <w:rPr>
          <w:vertAlign w:val="superscript"/>
        </w:rPr>
        <w:t>rd</w:t>
      </w:r>
      <w:r w:rsidR="00D73FE4">
        <w:t xml:space="preserve"> adv </w:t>
      </w:r>
      <w:r w:rsidR="00D73FE4">
        <w:t xml:space="preserve">Aff sets the framework of poverty as the most important issue in this round- they CANNOT solve-they stick with a system that necessitates poverty of racialized people to exist- </w:t>
      </w:r>
    </w:p>
    <w:p w14:paraId="2717553A" w14:textId="06FE71C5" w:rsidR="00645BBF" w:rsidRDefault="00645BBF" w:rsidP="00645BBF">
      <w:pPr>
        <w:pStyle w:val="Heading4"/>
      </w:pPr>
    </w:p>
    <w:p w14:paraId="452D5774" w14:textId="77777777" w:rsidR="00645BBF" w:rsidRPr="008C6502" w:rsidRDefault="00645BBF" w:rsidP="00645BBF"/>
    <w:p w14:paraId="4FC404D1" w14:textId="77777777" w:rsidR="00F5368A" w:rsidRPr="00124601" w:rsidRDefault="00F5368A" w:rsidP="00F5368A"/>
    <w:p w14:paraId="0D0EDFAB" w14:textId="6E2635EF" w:rsidR="00A96408" w:rsidRDefault="00A96408" w:rsidP="00887778">
      <w:pPr>
        <w:rPr>
          <w:rStyle w:val="Emphasis"/>
        </w:rPr>
      </w:pPr>
    </w:p>
    <w:sectPr w:rsidR="00A96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7049BB"/>
    <w:multiLevelType w:val="hybridMultilevel"/>
    <w:tmpl w:val="1C228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735DF"/>
    <w:multiLevelType w:val="hybridMultilevel"/>
    <w:tmpl w:val="C9C0549C"/>
    <w:lvl w:ilvl="0" w:tplc="C0D65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1A7934"/>
    <w:multiLevelType w:val="hybridMultilevel"/>
    <w:tmpl w:val="E0747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FF0E62"/>
    <w:multiLevelType w:val="hybridMultilevel"/>
    <w:tmpl w:val="7C54413C"/>
    <w:lvl w:ilvl="0" w:tplc="A9C8F8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6D94677"/>
    <w:multiLevelType w:val="hybridMultilevel"/>
    <w:tmpl w:val="F432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264151525">
    <w:abstractNumId w:val="15"/>
  </w:num>
  <w:num w:numId="16" w16cid:durableId="487284524">
    <w:abstractNumId w:val="14"/>
  </w:num>
  <w:num w:numId="17" w16cid:durableId="1219782084">
    <w:abstractNumId w:val="16"/>
  </w:num>
  <w:num w:numId="18" w16cid:durableId="1322855049">
    <w:abstractNumId w:val="18"/>
  </w:num>
  <w:num w:numId="19" w16cid:durableId="11894180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81735874736"/>
  </w:docVars>
  <w:rsids>
    <w:rsidRoot w:val="00BE72B5"/>
    <w:rsid w:val="00002A67"/>
    <w:rsid w:val="000578CF"/>
    <w:rsid w:val="00062159"/>
    <w:rsid w:val="001155BC"/>
    <w:rsid w:val="00147263"/>
    <w:rsid w:val="001675AD"/>
    <w:rsid w:val="001D1530"/>
    <w:rsid w:val="00235318"/>
    <w:rsid w:val="002740B3"/>
    <w:rsid w:val="002E30CF"/>
    <w:rsid w:val="003109B0"/>
    <w:rsid w:val="00401C5F"/>
    <w:rsid w:val="0048677F"/>
    <w:rsid w:val="005A6565"/>
    <w:rsid w:val="00645BBF"/>
    <w:rsid w:val="006B3D4E"/>
    <w:rsid w:val="00753E1A"/>
    <w:rsid w:val="00785E5D"/>
    <w:rsid w:val="00804671"/>
    <w:rsid w:val="00814A6E"/>
    <w:rsid w:val="00845748"/>
    <w:rsid w:val="00845CB9"/>
    <w:rsid w:val="00887778"/>
    <w:rsid w:val="008B6106"/>
    <w:rsid w:val="008F0D03"/>
    <w:rsid w:val="00944E5B"/>
    <w:rsid w:val="009A11BF"/>
    <w:rsid w:val="009F65DB"/>
    <w:rsid w:val="00A5251F"/>
    <w:rsid w:val="00A56B91"/>
    <w:rsid w:val="00A65AA7"/>
    <w:rsid w:val="00A77773"/>
    <w:rsid w:val="00A96408"/>
    <w:rsid w:val="00B161E0"/>
    <w:rsid w:val="00B371A3"/>
    <w:rsid w:val="00B812D2"/>
    <w:rsid w:val="00B90EAD"/>
    <w:rsid w:val="00BE72B5"/>
    <w:rsid w:val="00C33063"/>
    <w:rsid w:val="00C6798A"/>
    <w:rsid w:val="00CB1D9C"/>
    <w:rsid w:val="00CD56E2"/>
    <w:rsid w:val="00D03431"/>
    <w:rsid w:val="00D03EBC"/>
    <w:rsid w:val="00D73FE4"/>
    <w:rsid w:val="00D777B6"/>
    <w:rsid w:val="00E0200F"/>
    <w:rsid w:val="00E066A1"/>
    <w:rsid w:val="00E14EDA"/>
    <w:rsid w:val="00E3010C"/>
    <w:rsid w:val="00E7006E"/>
    <w:rsid w:val="00EE4BCE"/>
    <w:rsid w:val="00F01DBD"/>
    <w:rsid w:val="00F33137"/>
    <w:rsid w:val="00F460FD"/>
    <w:rsid w:val="00F5368A"/>
    <w:rsid w:val="00F8750E"/>
    <w:rsid w:val="00FA1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465DF"/>
  <w15:chartTrackingRefBased/>
  <w15:docId w15:val="{3A692633-4A1D-4868-AC57-27391326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200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020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200F"/>
    <w:pPr>
      <w:keepNext/>
      <w:keepLines/>
      <w:pageBreakBefore/>
      <w:spacing w:before="40" w:after="0"/>
      <w:jc w:val="center"/>
      <w:outlineLvl w:val="1"/>
    </w:pPr>
    <w:rPr>
      <w:rFonts w:eastAsiaTheme="majorEastAsia" w:cstheme="majorBidi"/>
      <w:b/>
      <w:sz w:val="32"/>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E0200F"/>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E0200F"/>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E0200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E7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20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200F"/>
  </w:style>
  <w:style w:type="character" w:customStyle="1" w:styleId="Heading1Char">
    <w:name w:val="Heading 1 Char"/>
    <w:aliases w:val="Pocket Char"/>
    <w:basedOn w:val="DefaultParagraphFont"/>
    <w:link w:val="Heading1"/>
    <w:rsid w:val="00E0200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0200F"/>
    <w:rPr>
      <w:rFonts w:ascii="Calibri" w:eastAsiaTheme="majorEastAsia" w:hAnsi="Calibri" w:cstheme="majorBidi"/>
      <w:b/>
      <w:kern w:val="0"/>
      <w:sz w:val="32"/>
      <w:szCs w:val="26"/>
      <w:u w:val="double"/>
      <w14:ligatures w14:val="none"/>
    </w:rPr>
  </w:style>
  <w:style w:type="character" w:customStyle="1" w:styleId="Heading3Char">
    <w:name w:val="Heading 3 Char"/>
    <w:aliases w:val="Block Char,Citation Char,3: Cite Char,Char Char Char Char Char Char Char Char,Heading 3 Char Char Char,Index Headers Char,Bold Cite Char1,Heading 3 Char1 Char Char Char, Char Char Char, Char Char Char Char Char Char Char Char,Text 7 Char"/>
    <w:basedOn w:val="DefaultParagraphFont"/>
    <w:link w:val="Heading3"/>
    <w:uiPriority w:val="2"/>
    <w:rsid w:val="00E0200F"/>
    <w:rPr>
      <w:rFonts w:ascii="Calibri" w:eastAsiaTheme="majorEastAsia" w:hAnsi="Calibri" w:cstheme="majorBidi"/>
      <w:b/>
      <w:kern w:val="0"/>
      <w:sz w:val="36"/>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E0200F"/>
    <w:rPr>
      <w:rFonts w:ascii="Calibri" w:eastAsiaTheme="majorEastAsia" w:hAnsi="Calibri" w:cstheme="majorBidi"/>
      <w:b/>
      <w:iCs/>
      <w:kern w:val="0"/>
      <w:sz w:val="32"/>
      <w:szCs w:val="22"/>
      <w14:ligatures w14:val="none"/>
    </w:rPr>
  </w:style>
  <w:style w:type="character" w:customStyle="1" w:styleId="Heading5Char">
    <w:name w:val="Heading 5 Char"/>
    <w:basedOn w:val="DefaultParagraphFont"/>
    <w:link w:val="Heading5"/>
    <w:uiPriority w:val="9"/>
    <w:semiHidden/>
    <w:rsid w:val="00E0200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E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B5"/>
    <w:rPr>
      <w:rFonts w:eastAsiaTheme="majorEastAsia" w:cstheme="majorBidi"/>
      <w:color w:val="272727" w:themeColor="text1" w:themeTint="D8"/>
    </w:rPr>
  </w:style>
  <w:style w:type="paragraph" w:styleId="Title">
    <w:name w:val="Title"/>
    <w:basedOn w:val="Normal"/>
    <w:next w:val="Normal"/>
    <w:link w:val="TitleChar"/>
    <w:uiPriority w:val="10"/>
    <w:qFormat/>
    <w:rsid w:val="00BE7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B5"/>
    <w:pPr>
      <w:spacing w:before="160"/>
      <w:jc w:val="center"/>
    </w:pPr>
    <w:rPr>
      <w:i/>
      <w:iCs/>
      <w:color w:val="404040" w:themeColor="text1" w:themeTint="BF"/>
    </w:rPr>
  </w:style>
  <w:style w:type="character" w:customStyle="1" w:styleId="QuoteChar">
    <w:name w:val="Quote Char"/>
    <w:basedOn w:val="DefaultParagraphFont"/>
    <w:link w:val="Quote"/>
    <w:uiPriority w:val="29"/>
    <w:rsid w:val="00BE72B5"/>
    <w:rPr>
      <w:i/>
      <w:iCs/>
      <w:color w:val="404040" w:themeColor="text1" w:themeTint="BF"/>
    </w:rPr>
  </w:style>
  <w:style w:type="paragraph" w:styleId="ListParagraph">
    <w:name w:val="List Paragraph"/>
    <w:basedOn w:val="Normal"/>
    <w:uiPriority w:val="34"/>
    <w:qFormat/>
    <w:rsid w:val="00BE72B5"/>
    <w:pPr>
      <w:ind w:left="720"/>
      <w:contextualSpacing/>
    </w:pPr>
  </w:style>
  <w:style w:type="character" w:styleId="IntenseEmphasis">
    <w:name w:val="Intense Emphasis"/>
    <w:basedOn w:val="DefaultParagraphFont"/>
    <w:uiPriority w:val="21"/>
    <w:qFormat/>
    <w:rsid w:val="00BE72B5"/>
    <w:rPr>
      <w:i/>
      <w:iCs/>
      <w:color w:val="0F4761" w:themeColor="accent1" w:themeShade="BF"/>
    </w:rPr>
  </w:style>
  <w:style w:type="paragraph" w:styleId="IntenseQuote">
    <w:name w:val="Intense Quote"/>
    <w:basedOn w:val="Normal"/>
    <w:next w:val="Normal"/>
    <w:link w:val="IntenseQuoteChar"/>
    <w:uiPriority w:val="30"/>
    <w:qFormat/>
    <w:rsid w:val="00BE7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2B5"/>
    <w:rPr>
      <w:i/>
      <w:iCs/>
      <w:color w:val="0F4761" w:themeColor="accent1" w:themeShade="BF"/>
    </w:rPr>
  </w:style>
  <w:style w:type="character" w:styleId="IntenseReference">
    <w:name w:val="Intense Reference"/>
    <w:basedOn w:val="DefaultParagraphFont"/>
    <w:uiPriority w:val="32"/>
    <w:qFormat/>
    <w:rsid w:val="00BE72B5"/>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E0200F"/>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E0200F"/>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E0200F"/>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E0200F"/>
    <w:rPr>
      <w:b/>
      <w:sz w:val="22"/>
      <w:u w:val="single"/>
    </w:rPr>
  </w:style>
  <w:style w:type="character" w:styleId="Strong">
    <w:name w:val="Strong"/>
    <w:basedOn w:val="DefaultParagraphFont"/>
    <w:uiPriority w:val="22"/>
    <w:qFormat/>
    <w:rsid w:val="00E0200F"/>
    <w:rPr>
      <w:b/>
      <w:bCs/>
    </w:rPr>
  </w:style>
  <w:style w:type="character" w:styleId="BookTitle">
    <w:name w:val="Book Title"/>
    <w:basedOn w:val="DefaultParagraphFont"/>
    <w:uiPriority w:val="33"/>
    <w:qFormat/>
    <w:rsid w:val="00E0200F"/>
    <w:rPr>
      <w:b/>
      <w:bCs/>
      <w:i/>
      <w:iCs/>
      <w:spacing w:val="5"/>
    </w:rPr>
  </w:style>
  <w:style w:type="numbering" w:styleId="111111">
    <w:name w:val="Outline List 2"/>
    <w:basedOn w:val="NoList"/>
    <w:uiPriority w:val="99"/>
    <w:semiHidden/>
    <w:unhideWhenUsed/>
    <w:rsid w:val="00E0200F"/>
  </w:style>
  <w:style w:type="paragraph" w:styleId="Header">
    <w:name w:val="header"/>
    <w:basedOn w:val="Normal"/>
    <w:link w:val="HeaderChar"/>
    <w:uiPriority w:val="99"/>
    <w:semiHidden/>
    <w:rsid w:val="00E020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200F"/>
    <w:rPr>
      <w:rFonts w:ascii="Calibri" w:hAnsi="Calibri" w:cs="Calibri"/>
      <w:kern w:val="0"/>
      <w:sz w:val="22"/>
      <w:szCs w:val="22"/>
      <w14:ligatures w14:val="none"/>
    </w:rPr>
  </w:style>
  <w:style w:type="paragraph" w:styleId="Footer">
    <w:name w:val="footer"/>
    <w:basedOn w:val="Normal"/>
    <w:link w:val="FooterChar"/>
    <w:uiPriority w:val="99"/>
    <w:semiHidden/>
    <w:rsid w:val="00E020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200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0200F"/>
    <w:pPr>
      <w:spacing w:after="120"/>
    </w:pPr>
  </w:style>
  <w:style w:type="character" w:customStyle="1" w:styleId="BodyTextChar">
    <w:name w:val="Body Text Char"/>
    <w:basedOn w:val="DefaultParagraphFont"/>
    <w:link w:val="BodyText"/>
    <w:uiPriority w:val="99"/>
    <w:semiHidden/>
    <w:rsid w:val="00E0200F"/>
    <w:rPr>
      <w:rFonts w:ascii="Calibri" w:hAnsi="Calibri" w:cs="Calibri"/>
      <w:kern w:val="0"/>
      <w:sz w:val="22"/>
      <w:szCs w:val="22"/>
      <w14:ligatures w14:val="none"/>
    </w:rPr>
  </w:style>
  <w:style w:type="paragraph" w:styleId="NoSpacing">
    <w:name w:val="No Spacing"/>
    <w:link w:val="NoSpacingChar"/>
    <w:uiPriority w:val="99"/>
    <w:unhideWhenUsed/>
    <w:qFormat/>
    <w:rsid w:val="00E0200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0200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uiPriority w:val="99"/>
    <w:unhideWhenUsed/>
    <w:rsid w:val="00E0200F"/>
    <w:rPr>
      <w:color w:val="467886" w:themeColor="hyperlink"/>
      <w:u w:val="single"/>
    </w:rPr>
  </w:style>
  <w:style w:type="character" w:styleId="UnresolvedMention">
    <w:name w:val="Unresolved Mention"/>
    <w:basedOn w:val="DefaultParagraphFont"/>
    <w:uiPriority w:val="99"/>
    <w:semiHidden/>
    <w:unhideWhenUsed/>
    <w:rsid w:val="00E0200F"/>
    <w:rPr>
      <w:color w:val="605E5C"/>
      <w:shd w:val="clear" w:color="auto" w:fill="E1DFDD"/>
    </w:rPr>
  </w:style>
  <w:style w:type="character" w:customStyle="1" w:styleId="url">
    <w:name w:val="url"/>
    <w:basedOn w:val="DefaultParagraphFont"/>
    <w:rsid w:val="00BE72B5"/>
  </w:style>
  <w:style w:type="paragraph" w:customStyle="1" w:styleId="textbold">
    <w:name w:val="text bold"/>
    <w:basedOn w:val="Normal"/>
    <w:link w:val="Emphasis"/>
    <w:uiPriority w:val="8"/>
    <w:qFormat/>
    <w:rsid w:val="00A96408"/>
    <w:pPr>
      <w:ind w:left="720"/>
      <w:jc w:val="both"/>
    </w:pPr>
    <w:rPr>
      <w:b/>
      <w:iCs/>
      <w:kern w:val="2"/>
      <w:sz w:val="26"/>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324/97813157135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anti.12741" TargetMode="External"/><Relationship Id="rId5" Type="http://schemas.openxmlformats.org/officeDocument/2006/relationships/hyperlink" Target="https://geopolitique.eu/en/articles/labour-love-and-decoloniality-in-the-employment-relationship/"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755</TotalTime>
  <Pages>1</Pages>
  <Words>13174</Words>
  <Characters>75093</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Rylie Gilbert</dc:creator>
  <cp:keywords/>
  <dc:description/>
  <cp:lastModifiedBy>Rylie Gilbert</cp:lastModifiedBy>
  <cp:revision>27</cp:revision>
  <dcterms:created xsi:type="dcterms:W3CDTF">2025-10-06T15:43:00Z</dcterms:created>
  <dcterms:modified xsi:type="dcterms:W3CDTF">2025-10-12T22:11:00Z</dcterms:modified>
</cp:coreProperties>
</file>