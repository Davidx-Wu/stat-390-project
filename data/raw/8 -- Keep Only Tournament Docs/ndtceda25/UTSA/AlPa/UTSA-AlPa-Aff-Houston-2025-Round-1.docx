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0A06C" w14:textId="193AC89F" w:rsidR="009F157B" w:rsidRDefault="009F157B" w:rsidP="009F157B">
      <w:pPr>
        <w:pStyle w:val="Heading1"/>
      </w:pPr>
      <w:r>
        <w:t>1AC</w:t>
      </w:r>
    </w:p>
    <w:p w14:paraId="5556F49F" w14:textId="349F26A2" w:rsidR="009F157B" w:rsidRDefault="009F157B" w:rsidP="009F157B">
      <w:pPr>
        <w:pStyle w:val="Heading3"/>
      </w:pPr>
      <w:r>
        <w:t>Contention 1: The harms of AI Art on Artists</w:t>
      </w:r>
      <w:r w:rsidR="006E517A">
        <w:t xml:space="preserve">, Art Itself, and </w:t>
      </w:r>
      <w:proofErr w:type="gramStart"/>
      <w:r w:rsidR="006E517A">
        <w:t>the Human Race</w:t>
      </w:r>
      <w:proofErr w:type="gramEnd"/>
    </w:p>
    <w:p w14:paraId="6E783EEF" w14:textId="75934655" w:rsidR="001E2B64" w:rsidRDefault="001E2B64" w:rsidP="001E2B64">
      <w:pPr>
        <w:pStyle w:val="Heading4"/>
      </w:pPr>
      <w:r>
        <w:t>Artificial Intelligence (AI) Image Generation Is Done Through Analyzing Stolen Datasets</w:t>
      </w:r>
    </w:p>
    <w:p w14:paraId="1613524F" w14:textId="77777777" w:rsidR="001E2B64" w:rsidRDefault="001E2B64" w:rsidP="001E2B64">
      <w:pPr>
        <w:rPr>
          <w:rStyle w:val="Style13ptBold"/>
        </w:rPr>
      </w:pPr>
      <w:proofErr w:type="spellStart"/>
      <w:r w:rsidRPr="00C80BE9">
        <w:rPr>
          <w:rStyle w:val="Style13ptBold"/>
        </w:rPr>
        <w:t>Corrall</w:t>
      </w:r>
      <w:proofErr w:type="spellEnd"/>
      <w:r w:rsidRPr="00C80BE9">
        <w:rPr>
          <w:rStyle w:val="Style13ptBold"/>
        </w:rPr>
        <w:t xml:space="preserve"> 24’</w:t>
      </w:r>
      <w:r>
        <w:rPr>
          <w:rStyle w:val="Style13ptBold"/>
        </w:rPr>
        <w:t xml:space="preserve"> [1]</w:t>
      </w:r>
    </w:p>
    <w:p w14:paraId="7E49615C" w14:textId="77777777" w:rsidR="001E2B64" w:rsidRPr="00C80BE9" w:rsidRDefault="001E2B64" w:rsidP="001E2B64">
      <w:pPr>
        <w:rPr>
          <w:rStyle w:val="Style13ptBold"/>
        </w:rPr>
      </w:pPr>
      <w:r w:rsidRPr="00C80BE9">
        <w:rPr>
          <w:rStyle w:val="Style13ptBold"/>
          <w:b w:val="0"/>
          <w:bCs w:val="0"/>
        </w:rPr>
        <w:t xml:space="preserve">[Matt Corrall, “The harm &amp; hypocrisy of AI art”, 2024, </w:t>
      </w:r>
      <w:r w:rsidRPr="00C80BE9">
        <w:t xml:space="preserve">https://www.corralldesign.com/writing/ai-harm-hypocrisy] </w:t>
      </w:r>
    </w:p>
    <w:p w14:paraId="6028FD42" w14:textId="77777777" w:rsidR="001E2B64" w:rsidRPr="001E2B64" w:rsidRDefault="001E2B64" w:rsidP="001E2B64">
      <w:pPr>
        <w:rPr>
          <w:szCs w:val="26"/>
          <w:u w:val="single"/>
        </w:rPr>
      </w:pPr>
      <w:proofErr w:type="gramStart"/>
      <w:r w:rsidRPr="001E2B64">
        <w:rPr>
          <w:szCs w:val="26"/>
          <w:highlight w:val="yellow"/>
          <w:u w:val="single"/>
        </w:rPr>
        <w:t>Everything</w:t>
      </w:r>
      <w:proofErr w:type="gramEnd"/>
      <w:r w:rsidRPr="001E2B64">
        <w:rPr>
          <w:szCs w:val="26"/>
          <w:highlight w:val="yellow"/>
          <w:u w:val="single"/>
        </w:rPr>
        <w:t xml:space="preserve"> an AI is fed must first be </w:t>
      </w:r>
      <w:proofErr w:type="spellStart"/>
      <w:r w:rsidRPr="001E2B64">
        <w:rPr>
          <w:szCs w:val="26"/>
          <w:highlight w:val="yellow"/>
          <w:u w:val="single"/>
        </w:rPr>
        <w:t>categorised</w:t>
      </w:r>
      <w:proofErr w:type="spellEnd"/>
      <w:r w:rsidRPr="001E2B64">
        <w:rPr>
          <w:szCs w:val="26"/>
          <w:highlight w:val="yellow"/>
          <w:u w:val="single"/>
        </w:rPr>
        <w:t xml:space="preserve"> and converted to numerical data</w:t>
      </w:r>
      <w:r w:rsidRPr="001E2B64">
        <w:rPr>
          <w:szCs w:val="26"/>
          <w:u w:val="single"/>
        </w:rPr>
        <w:t xml:space="preserve">, </w:t>
      </w:r>
      <w:proofErr w:type="gramStart"/>
      <w:r w:rsidRPr="001E2B64">
        <w:rPr>
          <w:szCs w:val="26"/>
          <w:u w:val="single"/>
        </w:rPr>
        <w:t>in order to</w:t>
      </w:r>
      <w:proofErr w:type="gramEnd"/>
      <w:r w:rsidRPr="001E2B64">
        <w:rPr>
          <w:szCs w:val="26"/>
          <w:u w:val="single"/>
        </w:rPr>
        <w:t xml:space="preserve"> be consumed. There is a process of abstraction and reduction that must </w:t>
      </w:r>
      <w:proofErr w:type="gramStart"/>
      <w:r w:rsidRPr="001E2B64">
        <w:rPr>
          <w:szCs w:val="26"/>
          <w:u w:val="single"/>
        </w:rPr>
        <w:t xml:space="preserve">happen,  </w:t>
      </w:r>
      <w:r w:rsidRPr="001E2B64">
        <w:rPr>
          <w:szCs w:val="26"/>
          <w:highlight w:val="yellow"/>
          <w:u w:val="single"/>
        </w:rPr>
        <w:t>turning</w:t>
      </w:r>
      <w:proofErr w:type="gramEnd"/>
      <w:r w:rsidRPr="001E2B64">
        <w:rPr>
          <w:szCs w:val="26"/>
          <w:highlight w:val="yellow"/>
          <w:u w:val="single"/>
        </w:rPr>
        <w:t xml:space="preserve"> a digital image into a numerical matrix of RGB pixel </w:t>
      </w:r>
      <w:proofErr w:type="spellStart"/>
      <w:r w:rsidRPr="001E2B64">
        <w:rPr>
          <w:szCs w:val="26"/>
          <w:highlight w:val="yellow"/>
          <w:u w:val="single"/>
        </w:rPr>
        <w:t>colours</w:t>
      </w:r>
      <w:proofErr w:type="spellEnd"/>
      <w:r w:rsidRPr="001E2B64">
        <w:rPr>
          <w:szCs w:val="26"/>
          <w:highlight w:val="yellow"/>
          <w:u w:val="single"/>
        </w:rPr>
        <w:t xml:space="preserve"> and positions.</w:t>
      </w:r>
      <w:r w:rsidRPr="001E2B64">
        <w:rPr>
          <w:szCs w:val="26"/>
          <w:u w:val="single"/>
        </w:rPr>
        <w:t xml:space="preserve"> </w:t>
      </w:r>
      <w:r w:rsidRPr="001E2B64">
        <w:rPr>
          <w:sz w:val="16"/>
          <w:szCs w:val="26"/>
        </w:rPr>
        <w:t xml:space="preserve">This abstraction means a whole lot of nuance, detail and context that we understand as humans - </w:t>
      </w:r>
      <w:r w:rsidRPr="001E2B64">
        <w:rPr>
          <w:szCs w:val="26"/>
          <w:u w:val="single"/>
        </w:rPr>
        <w:t xml:space="preserve">anything that can’t be easily quantified - is lost as data is fed into the machine. </w:t>
      </w:r>
      <w:r w:rsidRPr="001E2B64">
        <w:rPr>
          <w:szCs w:val="26"/>
          <w:highlight w:val="yellow"/>
          <w:u w:val="single"/>
        </w:rPr>
        <w:t>The Mona Lisa becomes just more numbers in the pile.</w:t>
      </w:r>
      <w:r w:rsidRPr="001E2B64">
        <w:rPr>
          <w:szCs w:val="26"/>
          <w:u w:val="single"/>
        </w:rPr>
        <w:t xml:space="preserve"> </w:t>
      </w:r>
    </w:p>
    <w:p w14:paraId="1F88AA1D" w14:textId="77777777" w:rsidR="001E2B64" w:rsidRPr="001E2B64" w:rsidRDefault="001E2B64" w:rsidP="001E2B64">
      <w:pPr>
        <w:rPr>
          <w:sz w:val="16"/>
          <w:szCs w:val="26"/>
        </w:rPr>
      </w:pPr>
      <w:r w:rsidRPr="001E2B64">
        <w:rPr>
          <w:sz w:val="16"/>
          <w:szCs w:val="26"/>
        </w:rPr>
        <w:t>AI will also amplify any inherent bias in its training dataset. For example, if a model is trained on a police database and told to suggest jail sentences in a courtroom - something which is already happening in the US - it will have inherited any racial bias that was present in the records of arrests, and be more likely for example, to suggest harsher sentences for black defendants. Famously too, if one prompts Dall-E with the word ‘CEO,’ it will only produce images of white men.</w:t>
      </w:r>
    </w:p>
    <w:p w14:paraId="58F2EBE8" w14:textId="77777777" w:rsidR="001E2B64" w:rsidRPr="001E2B64" w:rsidRDefault="001E2B64" w:rsidP="001E2B64">
      <w:pPr>
        <w:rPr>
          <w:szCs w:val="26"/>
          <w:u w:val="single"/>
        </w:rPr>
      </w:pPr>
      <w:r w:rsidRPr="001E2B64">
        <w:rPr>
          <w:sz w:val="16"/>
          <w:szCs w:val="26"/>
        </w:rPr>
        <w:t xml:space="preserve">AI models are highly dependent on the input dataset - what it contains, what’s conspicuously absent, who curated it and to what end, all affect the results. </w:t>
      </w:r>
      <w:r w:rsidRPr="001E2B64">
        <w:rPr>
          <w:szCs w:val="26"/>
          <w:u w:val="single"/>
        </w:rPr>
        <w:t xml:space="preserve">Without any governance whatsoever, that means Silicon Valley tech companies get to decide exactly which way the models lean and what they do - and the more widely AI is used, the more their </w:t>
      </w:r>
      <w:proofErr w:type="gramStart"/>
      <w:r w:rsidRPr="001E2B64">
        <w:rPr>
          <w:szCs w:val="26"/>
          <w:u w:val="single"/>
        </w:rPr>
        <w:t>particular world</w:t>
      </w:r>
      <w:proofErr w:type="gramEnd"/>
      <w:r w:rsidRPr="001E2B64">
        <w:rPr>
          <w:szCs w:val="26"/>
          <w:u w:val="single"/>
        </w:rPr>
        <w:t xml:space="preserve"> view and biases propagate.</w:t>
      </w:r>
    </w:p>
    <w:p w14:paraId="7A510728" w14:textId="77777777" w:rsidR="001E2B64" w:rsidRPr="001E2B64" w:rsidRDefault="001E2B64" w:rsidP="001E2B64">
      <w:pPr>
        <w:rPr>
          <w:szCs w:val="26"/>
        </w:rPr>
      </w:pPr>
      <w:r w:rsidRPr="001E2B64">
        <w:rPr>
          <w:szCs w:val="26"/>
          <w:highlight w:val="yellow"/>
          <w:u w:val="single"/>
        </w:rPr>
        <w:t>When someone asks</w:t>
      </w:r>
      <w:r w:rsidRPr="001E2B64">
        <w:rPr>
          <w:szCs w:val="26"/>
          <w:u w:val="single"/>
        </w:rPr>
        <w:t xml:space="preserve"> the machine </w:t>
      </w:r>
      <w:r w:rsidRPr="001E2B64">
        <w:rPr>
          <w:szCs w:val="26"/>
          <w:highlight w:val="yellow"/>
          <w:u w:val="single"/>
        </w:rPr>
        <w:t>to generate an image, the model scans over everything in its dataset</w:t>
      </w:r>
      <w:r w:rsidRPr="001E2B64">
        <w:rPr>
          <w:szCs w:val="26"/>
          <w:u w:val="single"/>
        </w:rPr>
        <w:t xml:space="preserve"> and makes a calculation - </w:t>
      </w:r>
      <w:r w:rsidRPr="001E2B64">
        <w:rPr>
          <w:szCs w:val="26"/>
          <w:highlight w:val="yellow"/>
          <w:u w:val="single"/>
        </w:rPr>
        <w:t xml:space="preserve">out of everything it has, which combination of </w:t>
      </w:r>
      <w:proofErr w:type="spellStart"/>
      <w:r w:rsidRPr="001E2B64">
        <w:rPr>
          <w:szCs w:val="26"/>
          <w:highlight w:val="yellow"/>
          <w:u w:val="single"/>
        </w:rPr>
        <w:t>colours</w:t>
      </w:r>
      <w:proofErr w:type="spellEnd"/>
      <w:r w:rsidRPr="001E2B64">
        <w:rPr>
          <w:szCs w:val="26"/>
          <w:highlight w:val="yellow"/>
          <w:u w:val="single"/>
        </w:rPr>
        <w:t xml:space="preserve">, shapes and lines best </w:t>
      </w:r>
      <w:proofErr w:type="gramStart"/>
      <w:r w:rsidRPr="001E2B64">
        <w:rPr>
          <w:szCs w:val="26"/>
          <w:highlight w:val="yellow"/>
          <w:u w:val="single"/>
        </w:rPr>
        <w:t>fits</w:t>
      </w:r>
      <w:proofErr w:type="gramEnd"/>
      <w:r w:rsidRPr="001E2B64">
        <w:rPr>
          <w:szCs w:val="26"/>
          <w:highlight w:val="yellow"/>
          <w:u w:val="single"/>
        </w:rPr>
        <w:t xml:space="preserve"> the request? </w:t>
      </w:r>
      <w:r w:rsidRPr="001E2B64">
        <w:rPr>
          <w:szCs w:val="26"/>
          <w:u w:val="single"/>
        </w:rPr>
        <w:t>It’s a mathematical brute force approach</w:t>
      </w:r>
      <w:r w:rsidRPr="001E2B64">
        <w:rPr>
          <w:szCs w:val="26"/>
        </w:rPr>
        <w:t xml:space="preserve">, </w:t>
      </w:r>
      <w:r w:rsidRPr="001E2B64">
        <w:rPr>
          <w:sz w:val="16"/>
          <w:szCs w:val="26"/>
        </w:rPr>
        <w:t xml:space="preserve">not unlike the classic adage of infinite monkeys at </w:t>
      </w:r>
      <w:proofErr w:type="gramStart"/>
      <w:r w:rsidRPr="001E2B64">
        <w:rPr>
          <w:sz w:val="16"/>
          <w:szCs w:val="26"/>
        </w:rPr>
        <w:t>typewriters  -</w:t>
      </w:r>
      <w:proofErr w:type="gramEnd"/>
      <w:r w:rsidRPr="001E2B64">
        <w:rPr>
          <w:sz w:val="16"/>
          <w:szCs w:val="26"/>
        </w:rPr>
        <w:t xml:space="preserve"> feed the AI enough data and it will eventually give you something about right</w:t>
      </w:r>
      <w:r w:rsidRPr="001E2B64">
        <w:rPr>
          <w:szCs w:val="26"/>
        </w:rPr>
        <w:t xml:space="preserve">. </w:t>
      </w:r>
      <w:r w:rsidRPr="001E2B64">
        <w:rPr>
          <w:szCs w:val="26"/>
          <w:u w:val="single"/>
        </w:rPr>
        <w:t>T</w:t>
      </w:r>
      <w:r w:rsidRPr="001E2B64">
        <w:rPr>
          <w:szCs w:val="26"/>
          <w:highlight w:val="yellow"/>
          <w:u w:val="single"/>
        </w:rPr>
        <w:t xml:space="preserve">he machine doesn’t draw or paint - it can only break down its dataset into billions of </w:t>
      </w:r>
      <w:proofErr w:type="gramStart"/>
      <w:r w:rsidRPr="001E2B64">
        <w:rPr>
          <w:szCs w:val="26"/>
          <w:highlight w:val="yellow"/>
          <w:u w:val="single"/>
        </w:rPr>
        <w:t>parts, and</w:t>
      </w:r>
      <w:proofErr w:type="gramEnd"/>
      <w:r w:rsidRPr="001E2B64">
        <w:rPr>
          <w:szCs w:val="26"/>
          <w:highlight w:val="yellow"/>
          <w:u w:val="single"/>
        </w:rPr>
        <w:t xml:space="preserve"> recombine them to deliver </w:t>
      </w:r>
      <w:proofErr w:type="gramStart"/>
      <w:r w:rsidRPr="001E2B64">
        <w:rPr>
          <w:szCs w:val="26"/>
          <w:highlight w:val="yellow"/>
          <w:u w:val="single"/>
        </w:rPr>
        <w:t>mash-ups</w:t>
      </w:r>
      <w:proofErr w:type="gramEnd"/>
      <w:r w:rsidRPr="001E2B64">
        <w:rPr>
          <w:szCs w:val="26"/>
          <w:highlight w:val="yellow"/>
          <w:u w:val="single"/>
        </w:rPr>
        <w:t xml:space="preserve"> of what came before,</w:t>
      </w:r>
      <w:r w:rsidRPr="001E2B64">
        <w:rPr>
          <w:szCs w:val="26"/>
        </w:rPr>
        <w:t xml:space="preserve"> as strange and uncanny as they may be.</w:t>
      </w:r>
    </w:p>
    <w:p w14:paraId="118C8E9B" w14:textId="77777777" w:rsidR="001E2B64" w:rsidRPr="001E2B64" w:rsidRDefault="001E2B64" w:rsidP="001E2B64">
      <w:pPr>
        <w:rPr>
          <w:szCs w:val="26"/>
          <w:u w:val="single"/>
        </w:rPr>
      </w:pPr>
      <w:r w:rsidRPr="001E2B64">
        <w:rPr>
          <w:szCs w:val="26"/>
        </w:rPr>
        <w:t xml:space="preserve">In this way, </w:t>
      </w:r>
      <w:r w:rsidRPr="001E2B64">
        <w:rPr>
          <w:szCs w:val="26"/>
          <w:highlight w:val="yellow"/>
          <w:u w:val="single"/>
        </w:rPr>
        <w:t>an AI model is</w:t>
      </w:r>
      <w:r w:rsidRPr="001E2B64">
        <w:rPr>
          <w:szCs w:val="26"/>
          <w:u w:val="single"/>
        </w:rPr>
        <w:t xml:space="preserve"> technically </w:t>
      </w:r>
      <w:r w:rsidRPr="001E2B64">
        <w:rPr>
          <w:szCs w:val="26"/>
          <w:highlight w:val="yellow"/>
          <w:u w:val="single"/>
        </w:rPr>
        <w:t>incapable of producing anything new</w:t>
      </w:r>
      <w:r w:rsidRPr="001E2B64">
        <w:rPr>
          <w:szCs w:val="26"/>
          <w:u w:val="single"/>
        </w:rPr>
        <w:t xml:space="preserve">. </w:t>
      </w:r>
      <w:proofErr w:type="gramStart"/>
      <w:r w:rsidRPr="001E2B64">
        <w:rPr>
          <w:szCs w:val="26"/>
          <w:u w:val="single"/>
        </w:rPr>
        <w:t>It’s limited</w:t>
      </w:r>
      <w:proofErr w:type="gramEnd"/>
      <w:r w:rsidRPr="001E2B64">
        <w:rPr>
          <w:szCs w:val="26"/>
          <w:u w:val="single"/>
        </w:rPr>
        <w:t xml:space="preserve"> view of the world is based entirely on the </w:t>
      </w:r>
      <w:proofErr w:type="gramStart"/>
      <w:r w:rsidRPr="001E2B64">
        <w:rPr>
          <w:szCs w:val="26"/>
          <w:u w:val="single"/>
        </w:rPr>
        <w:t>abstracted</w:t>
      </w:r>
      <w:proofErr w:type="gramEnd"/>
      <w:r w:rsidRPr="001E2B64">
        <w:rPr>
          <w:szCs w:val="26"/>
          <w:u w:val="single"/>
        </w:rPr>
        <w:t xml:space="preserve"> number set it was given. An AI model amazes only because it has devoured so much raw material, to remix at your </w:t>
      </w:r>
      <w:proofErr w:type="gramStart"/>
      <w:r w:rsidRPr="001E2B64">
        <w:rPr>
          <w:szCs w:val="26"/>
          <w:u w:val="single"/>
        </w:rPr>
        <w:t>behest</w:t>
      </w:r>
      <w:proofErr w:type="gramEnd"/>
      <w:r w:rsidRPr="001E2B64">
        <w:rPr>
          <w:szCs w:val="26"/>
          <w:u w:val="single"/>
        </w:rPr>
        <w:t>.</w:t>
      </w:r>
      <w:r w:rsidRPr="001E2B64">
        <w:rPr>
          <w:szCs w:val="26"/>
        </w:rPr>
        <w:t xml:space="preserve"> As clever as it may be at spotting patterns, </w:t>
      </w:r>
      <w:r w:rsidRPr="001E2B64">
        <w:rPr>
          <w:szCs w:val="26"/>
          <w:highlight w:val="yellow"/>
          <w:u w:val="single"/>
        </w:rPr>
        <w:t xml:space="preserve">it cannot adapt, interpret or imagine like a human being can. </w:t>
      </w:r>
      <w:r w:rsidRPr="001E2B64">
        <w:rPr>
          <w:szCs w:val="26"/>
          <w:u w:val="single"/>
        </w:rPr>
        <w:t>What</w:t>
      </w:r>
      <w:r w:rsidRPr="001E2B64">
        <w:rPr>
          <w:szCs w:val="26"/>
          <w:highlight w:val="yellow"/>
          <w:u w:val="single"/>
        </w:rPr>
        <w:t xml:space="preserve"> it can </w:t>
      </w:r>
      <w:r w:rsidRPr="001E2B64">
        <w:rPr>
          <w:szCs w:val="26"/>
          <w:u w:val="single"/>
        </w:rPr>
        <w:t xml:space="preserve">do very </w:t>
      </w:r>
      <w:proofErr w:type="gramStart"/>
      <w:r w:rsidRPr="001E2B64">
        <w:rPr>
          <w:szCs w:val="26"/>
          <w:u w:val="single"/>
        </w:rPr>
        <w:t>well</w:t>
      </w:r>
      <w:proofErr w:type="gramEnd"/>
      <w:r w:rsidRPr="001E2B64">
        <w:rPr>
          <w:szCs w:val="26"/>
          <w:u w:val="single"/>
        </w:rPr>
        <w:t xml:space="preserve"> however, is </w:t>
      </w:r>
      <w:r w:rsidRPr="001E2B64">
        <w:rPr>
          <w:szCs w:val="26"/>
          <w:highlight w:val="yellow"/>
          <w:u w:val="single"/>
        </w:rPr>
        <w:t xml:space="preserve">copy an </w:t>
      </w:r>
      <w:proofErr w:type="gramStart"/>
      <w:r w:rsidRPr="001E2B64">
        <w:rPr>
          <w:szCs w:val="26"/>
          <w:highlight w:val="yellow"/>
          <w:u w:val="single"/>
        </w:rPr>
        <w:t>artists’</w:t>
      </w:r>
      <w:proofErr w:type="gramEnd"/>
      <w:r w:rsidRPr="001E2B64">
        <w:rPr>
          <w:szCs w:val="26"/>
          <w:highlight w:val="yellow"/>
          <w:u w:val="single"/>
        </w:rPr>
        <w:t xml:space="preserve"> style or fake a photo with disturbing accuracy.</w:t>
      </w:r>
    </w:p>
    <w:p w14:paraId="58479A90" w14:textId="77777777" w:rsidR="001E2B64" w:rsidRDefault="001E2B64" w:rsidP="001E2B64">
      <w:pPr>
        <w:pStyle w:val="Heading4"/>
      </w:pPr>
      <w:proofErr w:type="gramStart"/>
      <w:r>
        <w:t>And,</w:t>
      </w:r>
      <w:proofErr w:type="gramEnd"/>
      <w:r>
        <w:t xml:space="preserve"> Those Datasets are Built on the Stolen Labor of Artists </w:t>
      </w:r>
    </w:p>
    <w:p w14:paraId="4E016060" w14:textId="77777777" w:rsidR="001E2B64" w:rsidRDefault="001E2B64" w:rsidP="001E2B64">
      <w:pPr>
        <w:rPr>
          <w:rStyle w:val="Style13ptBold"/>
        </w:rPr>
      </w:pPr>
      <w:proofErr w:type="spellStart"/>
      <w:r w:rsidRPr="00C80BE9">
        <w:rPr>
          <w:rStyle w:val="Style13ptBold"/>
        </w:rPr>
        <w:t>Corrall</w:t>
      </w:r>
      <w:proofErr w:type="spellEnd"/>
      <w:r w:rsidRPr="00C80BE9">
        <w:rPr>
          <w:rStyle w:val="Style13ptBold"/>
        </w:rPr>
        <w:t xml:space="preserve"> 24’</w:t>
      </w:r>
      <w:r>
        <w:rPr>
          <w:rStyle w:val="Style13ptBold"/>
        </w:rPr>
        <w:t xml:space="preserve"> [2]</w:t>
      </w:r>
    </w:p>
    <w:p w14:paraId="25DB2974" w14:textId="77777777" w:rsidR="001E2B64" w:rsidRPr="00022F2D" w:rsidRDefault="001E2B64" w:rsidP="001E2B64">
      <w:pPr>
        <w:rPr>
          <w:b/>
          <w:bCs/>
        </w:rPr>
      </w:pPr>
      <w:r w:rsidRPr="00C80BE9">
        <w:rPr>
          <w:rStyle w:val="Style13ptBold"/>
          <w:b w:val="0"/>
          <w:bCs w:val="0"/>
        </w:rPr>
        <w:t xml:space="preserve">[Matt Corrall, “The harm &amp; hypocrisy of AI art”, 2024, </w:t>
      </w:r>
      <w:r w:rsidRPr="00C80BE9">
        <w:t xml:space="preserve">https://www.corralldesign.com/writing/ai-harm-hypocrisy] </w:t>
      </w:r>
    </w:p>
    <w:p w14:paraId="63D2142A" w14:textId="77777777" w:rsidR="001E2B64" w:rsidRPr="001E2B64" w:rsidRDefault="001E2B64" w:rsidP="001E2B64">
      <w:pPr>
        <w:rPr>
          <w:sz w:val="16"/>
          <w:szCs w:val="26"/>
        </w:rPr>
      </w:pPr>
      <w:r w:rsidRPr="001E2B64">
        <w:rPr>
          <w:sz w:val="16"/>
          <w:szCs w:val="26"/>
        </w:rPr>
        <w:t xml:space="preserve">It’s important to understand that </w:t>
      </w:r>
      <w:r w:rsidRPr="001E2B64">
        <w:rPr>
          <w:szCs w:val="26"/>
          <w:u w:val="single"/>
        </w:rPr>
        <w:t xml:space="preserve">OpenAI (creator of </w:t>
      </w:r>
      <w:r w:rsidRPr="001E2B64">
        <w:rPr>
          <w:szCs w:val="26"/>
          <w:highlight w:val="yellow"/>
          <w:u w:val="single"/>
        </w:rPr>
        <w:t>Dalle-E</w:t>
      </w:r>
      <w:r w:rsidRPr="001E2B64">
        <w:rPr>
          <w:szCs w:val="26"/>
          <w:u w:val="single"/>
        </w:rPr>
        <w:t xml:space="preserve">), </w:t>
      </w:r>
      <w:proofErr w:type="spellStart"/>
      <w:r w:rsidRPr="001E2B64">
        <w:rPr>
          <w:szCs w:val="26"/>
          <w:u w:val="single"/>
        </w:rPr>
        <w:t>StabilityAI</w:t>
      </w:r>
      <w:proofErr w:type="spellEnd"/>
      <w:r w:rsidRPr="001E2B64">
        <w:rPr>
          <w:szCs w:val="26"/>
          <w:u w:val="single"/>
        </w:rPr>
        <w:t xml:space="preserve"> (creator of </w:t>
      </w:r>
      <w:r w:rsidRPr="001E2B64">
        <w:rPr>
          <w:szCs w:val="26"/>
          <w:highlight w:val="yellow"/>
          <w:u w:val="single"/>
        </w:rPr>
        <w:t>Stable Diffusion) and Midjourney</w:t>
      </w:r>
      <w:r w:rsidRPr="001E2B64">
        <w:rPr>
          <w:szCs w:val="26"/>
          <w:u w:val="single"/>
        </w:rPr>
        <w:t xml:space="preserve"> </w:t>
      </w:r>
      <w:r w:rsidRPr="001E2B64">
        <w:rPr>
          <w:szCs w:val="26"/>
          <w:highlight w:val="yellow"/>
          <w:u w:val="single"/>
        </w:rPr>
        <w:t>- the big three</w:t>
      </w:r>
      <w:r w:rsidRPr="001E2B64">
        <w:rPr>
          <w:szCs w:val="26"/>
          <w:u w:val="single"/>
        </w:rPr>
        <w:t xml:space="preserve"> image generators - </w:t>
      </w:r>
      <w:r w:rsidRPr="001E2B64">
        <w:rPr>
          <w:szCs w:val="26"/>
          <w:highlight w:val="yellow"/>
          <w:u w:val="single"/>
        </w:rPr>
        <w:t xml:space="preserve">all trained </w:t>
      </w:r>
      <w:r w:rsidRPr="00C759E5">
        <w:rPr>
          <w:szCs w:val="26"/>
          <w:u w:val="single"/>
        </w:rPr>
        <w:t>their</w:t>
      </w:r>
      <w:r w:rsidRPr="001E2B64">
        <w:rPr>
          <w:szCs w:val="26"/>
          <w:u w:val="single"/>
        </w:rPr>
        <w:t xml:space="preserve"> successful </w:t>
      </w:r>
      <w:r w:rsidRPr="00C759E5">
        <w:rPr>
          <w:szCs w:val="26"/>
          <w:u w:val="single"/>
        </w:rPr>
        <w:t xml:space="preserve">models </w:t>
      </w:r>
      <w:r w:rsidRPr="001E2B64">
        <w:rPr>
          <w:szCs w:val="26"/>
          <w:highlight w:val="yellow"/>
          <w:u w:val="single"/>
        </w:rPr>
        <w:t>by scraping millions of other peoples’ images from the intern</w:t>
      </w:r>
      <w:r w:rsidRPr="001E2B64">
        <w:rPr>
          <w:szCs w:val="26"/>
          <w:u w:val="single"/>
        </w:rPr>
        <w:t xml:space="preserve">et - apparently entirely </w:t>
      </w:r>
      <w:r w:rsidRPr="001E2B64">
        <w:rPr>
          <w:szCs w:val="26"/>
          <w:highlight w:val="yellow"/>
          <w:u w:val="single"/>
        </w:rPr>
        <w:t>without the owners’ knowledge or permission</w:t>
      </w:r>
      <w:r w:rsidRPr="001E2B64">
        <w:rPr>
          <w:szCs w:val="26"/>
          <w:u w:val="single"/>
        </w:rPr>
        <w:t xml:space="preserve">. </w:t>
      </w:r>
      <w:r w:rsidRPr="001E2B64">
        <w:rPr>
          <w:sz w:val="16"/>
          <w:szCs w:val="26"/>
        </w:rPr>
        <w:t>Lawsuits surrounding this are still ongoing.</w:t>
      </w:r>
    </w:p>
    <w:p w14:paraId="0D5C84F9" w14:textId="77777777" w:rsidR="001E2B64" w:rsidRPr="001E2B64" w:rsidRDefault="001E2B64" w:rsidP="001E2B64">
      <w:pPr>
        <w:rPr>
          <w:szCs w:val="26"/>
          <w:u w:val="single"/>
        </w:rPr>
      </w:pPr>
      <w:r w:rsidRPr="001E2B64">
        <w:rPr>
          <w:sz w:val="16"/>
          <w:szCs w:val="26"/>
        </w:rPr>
        <w:t xml:space="preserve">This is worth reiterating: </w:t>
      </w:r>
      <w:r w:rsidRPr="001E2B64">
        <w:rPr>
          <w:szCs w:val="26"/>
          <w:u w:val="single"/>
        </w:rPr>
        <w:t xml:space="preserve">The billion-dollar-making generators we see today appear trained </w:t>
      </w:r>
      <w:proofErr w:type="gramStart"/>
      <w:r w:rsidRPr="001E2B64">
        <w:rPr>
          <w:szCs w:val="26"/>
          <w:u w:val="single"/>
        </w:rPr>
        <w:t>on</w:t>
      </w:r>
      <w:proofErr w:type="gramEnd"/>
      <w:r w:rsidRPr="001E2B64">
        <w:rPr>
          <w:szCs w:val="26"/>
          <w:u w:val="single"/>
        </w:rPr>
        <w:t xml:space="preserve"> the copyrighted works of far poorer artists, illustrators and photographers; </w:t>
      </w:r>
      <w:r w:rsidRPr="001E2B64">
        <w:rPr>
          <w:szCs w:val="26"/>
          <w:highlight w:val="yellow"/>
          <w:u w:val="single"/>
        </w:rPr>
        <w:t>taken directly from their portfolios and community sites like DeviantArt.</w:t>
      </w:r>
      <w:r w:rsidRPr="001E2B64">
        <w:rPr>
          <w:szCs w:val="26"/>
          <w:u w:val="single"/>
        </w:rPr>
        <w:t xml:space="preserve"> This is </w:t>
      </w:r>
      <w:r w:rsidRPr="001E2B64">
        <w:rPr>
          <w:szCs w:val="26"/>
          <w:highlight w:val="yellow"/>
          <w:u w:val="single"/>
        </w:rPr>
        <w:t>copyright infringement on a completely unprecedented scale</w:t>
      </w:r>
      <w:r w:rsidRPr="001E2B64">
        <w:rPr>
          <w:szCs w:val="26"/>
          <w:u w:val="single"/>
        </w:rPr>
        <w:t>,</w:t>
      </w:r>
      <w:r w:rsidRPr="001E2B64">
        <w:rPr>
          <w:szCs w:val="26"/>
        </w:rPr>
        <w:t xml:space="preserve"> and in my opinion corrupt, cynical and immoral. </w:t>
      </w:r>
      <w:r w:rsidRPr="001E2B64">
        <w:rPr>
          <w:szCs w:val="26"/>
          <w:u w:val="single"/>
        </w:rPr>
        <w:t xml:space="preserve">Paying </w:t>
      </w:r>
      <w:r w:rsidRPr="001E2B64">
        <w:rPr>
          <w:szCs w:val="26"/>
          <w:highlight w:val="yellow"/>
          <w:u w:val="single"/>
        </w:rPr>
        <w:t>users can</w:t>
      </w:r>
      <w:r w:rsidRPr="001E2B64">
        <w:rPr>
          <w:szCs w:val="26"/>
          <w:u w:val="single"/>
        </w:rPr>
        <w:t xml:space="preserve"> even </w:t>
      </w:r>
      <w:r w:rsidRPr="001E2B64">
        <w:rPr>
          <w:szCs w:val="26"/>
          <w:highlight w:val="yellow"/>
          <w:u w:val="single"/>
        </w:rPr>
        <w:t>directly prompt the image generators to produce artwork in the style of an artist by typing their name - making no secret of the fact that their work was absorbed by the model</w:t>
      </w:r>
      <w:r w:rsidRPr="001E2B64">
        <w:rPr>
          <w:szCs w:val="26"/>
          <w:u w:val="single"/>
        </w:rPr>
        <w:t>.</w:t>
      </w:r>
    </w:p>
    <w:p w14:paraId="316605A5" w14:textId="77777777" w:rsidR="001E2B64" w:rsidRPr="001E2B64" w:rsidRDefault="001E2B64" w:rsidP="001E2B64">
      <w:pPr>
        <w:rPr>
          <w:szCs w:val="26"/>
          <w:u w:val="single"/>
        </w:rPr>
      </w:pPr>
      <w:r w:rsidRPr="001E2B64">
        <w:rPr>
          <w:sz w:val="16"/>
          <w:szCs w:val="26"/>
        </w:rPr>
        <w:t xml:space="preserve">Only because this has never happened at such scale and speed before, has the law been slow to respond, and the </w:t>
      </w:r>
      <w:r w:rsidRPr="001E2B64">
        <w:rPr>
          <w:szCs w:val="26"/>
          <w:highlight w:val="yellow"/>
          <w:u w:val="single"/>
        </w:rPr>
        <w:t>AI companies so far have got away with it.</w:t>
      </w:r>
      <w:r w:rsidRPr="001E2B64">
        <w:rPr>
          <w:szCs w:val="26"/>
        </w:rPr>
        <w:t xml:space="preserve">  </w:t>
      </w:r>
      <w:r w:rsidRPr="001E2B64">
        <w:rPr>
          <w:sz w:val="16"/>
          <w:szCs w:val="26"/>
        </w:rPr>
        <w:t>Much like Uber</w:t>
      </w:r>
      <w:r w:rsidRPr="001E2B64">
        <w:rPr>
          <w:szCs w:val="26"/>
          <w:u w:val="single"/>
        </w:rPr>
        <w:t xml:space="preserve">, it seems they knew that if they moved fast and broke things, they could make their money and be established before the law caught up with them - whilst claiming to disrupt and innovate for the common good. It seems some in </w:t>
      </w:r>
      <w:r w:rsidRPr="001E2B64">
        <w:rPr>
          <w:szCs w:val="26"/>
          <w:highlight w:val="yellow"/>
          <w:u w:val="single"/>
        </w:rPr>
        <w:t xml:space="preserve">Silicon Valley have claimed the right to appropriate artists’ work </w:t>
      </w:r>
      <w:proofErr w:type="gramStart"/>
      <w:r w:rsidRPr="001E2B64">
        <w:rPr>
          <w:szCs w:val="26"/>
          <w:highlight w:val="yellow"/>
          <w:u w:val="single"/>
        </w:rPr>
        <w:t>in order to</w:t>
      </w:r>
      <w:proofErr w:type="gramEnd"/>
      <w:r w:rsidRPr="001E2B64">
        <w:rPr>
          <w:szCs w:val="26"/>
          <w:highlight w:val="yellow"/>
          <w:u w:val="single"/>
        </w:rPr>
        <w:t xml:space="preserve"> mechanically process </w:t>
      </w:r>
      <w:proofErr w:type="gramStart"/>
      <w:r w:rsidRPr="001E2B64">
        <w:rPr>
          <w:szCs w:val="26"/>
          <w:highlight w:val="yellow"/>
          <w:u w:val="single"/>
        </w:rPr>
        <w:t>it, and</w:t>
      </w:r>
      <w:proofErr w:type="gramEnd"/>
      <w:r w:rsidRPr="001E2B64">
        <w:rPr>
          <w:szCs w:val="26"/>
          <w:highlight w:val="yellow"/>
          <w:u w:val="single"/>
        </w:rPr>
        <w:t xml:space="preserve"> sell it back to us.</w:t>
      </w:r>
      <w:r w:rsidRPr="001E2B64">
        <w:rPr>
          <w:szCs w:val="26"/>
          <w:u w:val="single"/>
        </w:rPr>
        <w:t xml:space="preserve"> </w:t>
      </w:r>
    </w:p>
    <w:p w14:paraId="31F365D5" w14:textId="77777777" w:rsidR="001E2B64" w:rsidRPr="001E2B64" w:rsidRDefault="001E2B64" w:rsidP="001E2B64">
      <w:pPr>
        <w:rPr>
          <w:szCs w:val="26"/>
          <w:u w:val="single"/>
        </w:rPr>
      </w:pPr>
      <w:proofErr w:type="gramStart"/>
      <w:r w:rsidRPr="001E2B64">
        <w:rPr>
          <w:szCs w:val="26"/>
          <w:u w:val="single"/>
        </w:rPr>
        <w:t>kinds</w:t>
      </w:r>
      <w:proofErr w:type="gramEnd"/>
      <w:r w:rsidRPr="001E2B64">
        <w:rPr>
          <w:szCs w:val="26"/>
          <w:u w:val="single"/>
        </w:rPr>
        <w:t xml:space="preserve"> content generation.</w:t>
      </w:r>
    </w:p>
    <w:p w14:paraId="4BBDF372" w14:textId="77777777" w:rsidR="001E2B64" w:rsidRDefault="001E2B64" w:rsidP="001E2B64">
      <w:pPr>
        <w:pStyle w:val="Heading4"/>
      </w:pPr>
      <w:proofErr w:type="gramStart"/>
      <w:r>
        <w:t>And,</w:t>
      </w:r>
      <w:proofErr w:type="gramEnd"/>
      <w:r>
        <w:t xml:space="preserve"> AI Art Dilutes the Market Value of Human Art, Forcing Artists to Choose Whether or Not to Continue their Art Career Due to Economic Concerns </w:t>
      </w:r>
    </w:p>
    <w:p w14:paraId="5D39C1E0" w14:textId="77777777" w:rsidR="001E2B64" w:rsidRDefault="001E2B64" w:rsidP="001E2B64">
      <w:pPr>
        <w:rPr>
          <w:rStyle w:val="Style13ptBold"/>
        </w:rPr>
      </w:pPr>
      <w:r>
        <w:rPr>
          <w:rStyle w:val="Style13ptBold"/>
        </w:rPr>
        <w:t>Cooman 23’</w:t>
      </w:r>
    </w:p>
    <w:p w14:paraId="6845E9EC" w14:textId="5789D192" w:rsidR="001E2B64" w:rsidRPr="001E2B64" w:rsidRDefault="001E2B64" w:rsidP="001E2B64">
      <w:pPr>
        <w:rPr>
          <w:rStyle w:val="Style13ptBold"/>
          <w:sz w:val="22"/>
        </w:rPr>
      </w:pPr>
      <w:r w:rsidRPr="001E2B64">
        <w:rPr>
          <w:rStyle w:val="Style13ptBold"/>
          <w:b w:val="0"/>
          <w:bCs w:val="0"/>
          <w:sz w:val="22"/>
        </w:rPr>
        <w:t xml:space="preserve">[Jerome de Cooman, “The economic consequences of generative AI on the art market”, September 10, </w:t>
      </w:r>
      <w:proofErr w:type="gramStart"/>
      <w:r w:rsidRPr="001E2B64">
        <w:rPr>
          <w:rStyle w:val="Style13ptBold"/>
          <w:b w:val="0"/>
          <w:bCs w:val="0"/>
          <w:sz w:val="22"/>
        </w:rPr>
        <w:t>2023,  https://blog.ai-laws.org/the-economic-consequences-of-generative-ai-on-the-art-market/</w:t>
      </w:r>
      <w:proofErr w:type="gramEnd"/>
      <w:r w:rsidRPr="001E2B64">
        <w:rPr>
          <w:rStyle w:val="Style13ptBold"/>
          <w:b w:val="0"/>
          <w:bCs w:val="0"/>
          <w:sz w:val="22"/>
        </w:rPr>
        <w:t xml:space="preserve">] </w:t>
      </w:r>
    </w:p>
    <w:p w14:paraId="49F15E5D" w14:textId="3ED55C1E" w:rsidR="001E2B64" w:rsidRPr="001E2B64" w:rsidRDefault="001E2B64" w:rsidP="001E2B64">
      <w:r w:rsidRPr="00147599">
        <w:rPr>
          <w:rStyle w:val="Style13ptBold"/>
          <w:b w:val="0"/>
          <w:bCs w:val="0"/>
          <w:highlight w:val="yellow"/>
          <w:u w:val="single"/>
        </w:rPr>
        <w:t>When an art buyer cannot establish with certainty the origin of the work</w:t>
      </w:r>
      <w:r w:rsidRPr="00EA3C3B">
        <w:rPr>
          <w:rStyle w:val="Style13ptBold"/>
          <w:b w:val="0"/>
          <w:bCs w:val="0"/>
          <w:u w:val="single"/>
        </w:rPr>
        <w:t xml:space="preserve">, namely when there is a risk that the purchase transaction concerns a forgery and not a genuine artwork, </w:t>
      </w:r>
      <w:r w:rsidRPr="00147599">
        <w:rPr>
          <w:rStyle w:val="Style13ptBold"/>
          <w:b w:val="0"/>
          <w:bCs w:val="0"/>
          <w:highlight w:val="yellow"/>
          <w:u w:val="single"/>
        </w:rPr>
        <w:t>the buyer adjusts her willingness-to-pay based on the average probability that the artwork is authentic.</w:t>
      </w:r>
      <w:r w:rsidRPr="00EA3C3B">
        <w:rPr>
          <w:rStyle w:val="Style13ptBold"/>
          <w:b w:val="0"/>
          <w:bCs w:val="0"/>
          <w:u w:val="single"/>
        </w:rPr>
        <w:t xml:space="preserve"> </w:t>
      </w:r>
      <w:r w:rsidRPr="00147599">
        <w:rPr>
          <w:rStyle w:val="Style13ptBold"/>
          <w:b w:val="0"/>
          <w:bCs w:val="0"/>
          <w:highlight w:val="yellow"/>
          <w:u w:val="single"/>
        </w:rPr>
        <w:t>Given that the artistic outputs of gen</w:t>
      </w:r>
      <w:r w:rsidRPr="00EA3C3B">
        <w:rPr>
          <w:rStyle w:val="Style13ptBold"/>
          <w:b w:val="0"/>
          <w:bCs w:val="0"/>
          <w:u w:val="single"/>
        </w:rPr>
        <w:t xml:space="preserve">erative </w:t>
      </w:r>
      <w:r w:rsidRPr="00147599">
        <w:rPr>
          <w:rStyle w:val="Style13ptBold"/>
          <w:b w:val="0"/>
          <w:bCs w:val="0"/>
          <w:highlight w:val="yellow"/>
          <w:u w:val="single"/>
        </w:rPr>
        <w:t>a</w:t>
      </w:r>
      <w:r w:rsidRPr="00EA3C3B">
        <w:rPr>
          <w:rStyle w:val="Style13ptBold"/>
          <w:b w:val="0"/>
          <w:bCs w:val="0"/>
          <w:u w:val="single"/>
        </w:rPr>
        <w:t xml:space="preserve">rtificial </w:t>
      </w:r>
      <w:r w:rsidRPr="00147599">
        <w:rPr>
          <w:rStyle w:val="Style13ptBold"/>
          <w:b w:val="0"/>
          <w:bCs w:val="0"/>
          <w:highlight w:val="yellow"/>
          <w:u w:val="single"/>
        </w:rPr>
        <w:t>i</w:t>
      </w:r>
      <w:r w:rsidRPr="00EA3C3B">
        <w:rPr>
          <w:rStyle w:val="Style13ptBold"/>
          <w:b w:val="0"/>
          <w:bCs w:val="0"/>
          <w:u w:val="single"/>
        </w:rPr>
        <w:t xml:space="preserve">ntelligence system </w:t>
      </w:r>
      <w:r w:rsidRPr="00147599">
        <w:rPr>
          <w:rStyle w:val="Style13ptBold"/>
          <w:b w:val="0"/>
          <w:bCs w:val="0"/>
          <w:highlight w:val="yellow"/>
          <w:u w:val="single"/>
        </w:rPr>
        <w:t>are indistinguishable from human-made ones,</w:t>
      </w:r>
      <w:r w:rsidRPr="00EA3C3B">
        <w:rPr>
          <w:rStyle w:val="Style13ptBold"/>
          <w:b w:val="0"/>
          <w:bCs w:val="0"/>
          <w:u w:val="single"/>
        </w:rPr>
        <w:t xml:space="preserve"> </w:t>
      </w:r>
      <w:r w:rsidRPr="00EA3C3B">
        <w:rPr>
          <w:rStyle w:val="Style13ptBold"/>
          <w:b w:val="0"/>
          <w:bCs w:val="0"/>
        </w:rPr>
        <w:t xml:space="preserve">this blogpost argues </w:t>
      </w:r>
      <w:r w:rsidRPr="00147599">
        <w:rPr>
          <w:rStyle w:val="Style13ptBold"/>
          <w:b w:val="0"/>
          <w:bCs w:val="0"/>
          <w:highlight w:val="yellow"/>
        </w:rPr>
        <w:t>there is a risk that the latter will be devalued</w:t>
      </w:r>
      <w:r w:rsidRPr="00EA3C3B">
        <w:rPr>
          <w:rStyle w:val="Style13ptBold"/>
          <w:b w:val="0"/>
          <w:bCs w:val="0"/>
        </w:rPr>
        <w:t>.</w:t>
      </w:r>
      <w:r w:rsidRPr="00EA3C3B">
        <w:rPr>
          <w:rStyle w:val="Style13ptBold"/>
          <w:b w:val="0"/>
          <w:bCs w:val="0"/>
          <w:u w:val="single"/>
        </w:rPr>
        <w:t xml:space="preserve"> This would be </w:t>
      </w:r>
      <w:r w:rsidRPr="00147599">
        <w:rPr>
          <w:rStyle w:val="Style13ptBold"/>
          <w:b w:val="0"/>
          <w:bCs w:val="0"/>
          <w:highlight w:val="yellow"/>
          <w:u w:val="single"/>
        </w:rPr>
        <w:t>especially true given that the market value of machine-enabled artwork is expected to be lower than the human-made one.</w:t>
      </w:r>
      <w:r w:rsidRPr="00EA3C3B">
        <w:rPr>
          <w:rStyle w:val="Style13ptBold"/>
          <w:b w:val="0"/>
          <w:bCs w:val="0"/>
        </w:rPr>
        <w:t xml:space="preserve"> </w:t>
      </w:r>
    </w:p>
    <w:p w14:paraId="702E6110" w14:textId="08E71B26" w:rsidR="009F157B" w:rsidRDefault="009F157B" w:rsidP="009F157B">
      <w:pPr>
        <w:pStyle w:val="Heading4"/>
      </w:pPr>
      <w:proofErr w:type="gramStart"/>
      <w:r>
        <w:t>And,</w:t>
      </w:r>
      <w:proofErr w:type="gramEnd"/>
      <w:r>
        <w:rPr>
          <w:u w:val="single"/>
        </w:rPr>
        <w:t xml:space="preserve"> </w:t>
      </w:r>
      <w:r>
        <w:t>AI “Art” Dilutes the Meaning of Art</w:t>
      </w:r>
      <w:r w:rsidR="001E2B64">
        <w:t xml:space="preserve"> by Reducing Art to a Matrix of Pixels</w:t>
      </w:r>
    </w:p>
    <w:p w14:paraId="00FD121E" w14:textId="0DB9C64D" w:rsidR="009F157B" w:rsidRPr="009F157B" w:rsidRDefault="009F157B" w:rsidP="009F157B">
      <w:pPr>
        <w:rPr>
          <w:b/>
          <w:bCs/>
        </w:rPr>
      </w:pPr>
      <w:proofErr w:type="spellStart"/>
      <w:r w:rsidRPr="00C80BE9">
        <w:rPr>
          <w:rStyle w:val="Style13ptBold"/>
        </w:rPr>
        <w:t>Corrall</w:t>
      </w:r>
      <w:proofErr w:type="spellEnd"/>
      <w:r w:rsidRPr="00C80BE9">
        <w:rPr>
          <w:rStyle w:val="Style13ptBold"/>
        </w:rPr>
        <w:t xml:space="preserve"> 24’</w:t>
      </w:r>
      <w:r>
        <w:rPr>
          <w:rStyle w:val="Style13ptBold"/>
        </w:rPr>
        <w:t xml:space="preserve"> [3]</w:t>
      </w:r>
    </w:p>
    <w:p w14:paraId="3464A0A0" w14:textId="1DDE86F8" w:rsidR="0001176B" w:rsidRPr="00022F2D" w:rsidRDefault="0001176B" w:rsidP="0001176B">
      <w:pPr>
        <w:rPr>
          <w:b/>
          <w:bCs/>
        </w:rPr>
      </w:pPr>
      <w:r w:rsidRPr="0001176B">
        <w:rPr>
          <w:rStyle w:val="Style13ptBold"/>
          <w:b w:val="0"/>
          <w:bCs w:val="0"/>
          <w:sz w:val="22"/>
        </w:rPr>
        <w:t>[Matt Corrall, “The harm &amp; hypocrisy of AI art”, 2024,</w:t>
      </w:r>
      <w:r w:rsidRPr="00C80BE9">
        <w:rPr>
          <w:rStyle w:val="Style13ptBold"/>
          <w:b w:val="0"/>
          <w:bCs w:val="0"/>
        </w:rPr>
        <w:t xml:space="preserve"> </w:t>
      </w:r>
      <w:r w:rsidRPr="00C80BE9">
        <w:t xml:space="preserve">https://www.corralldesign.com/writing/ai-harm-hypocrisy] </w:t>
      </w:r>
      <w:r w:rsidR="00751754">
        <w:t>NA</w:t>
      </w:r>
    </w:p>
    <w:p w14:paraId="6508194A" w14:textId="77777777" w:rsidR="009F157B" w:rsidRPr="001E2B64" w:rsidRDefault="009F157B" w:rsidP="009F157B">
      <w:pPr>
        <w:rPr>
          <w:szCs w:val="26"/>
          <w:u w:val="single"/>
        </w:rPr>
      </w:pPr>
      <w:r w:rsidRPr="001E2B64">
        <w:rPr>
          <w:szCs w:val="26"/>
          <w:u w:val="single"/>
        </w:rPr>
        <w:t xml:space="preserve">To call AI-generated images equivalent to real art, is - in my opinion - to entirely miss the point. </w:t>
      </w:r>
      <w:r w:rsidRPr="001E2B64">
        <w:rPr>
          <w:szCs w:val="26"/>
          <w:highlight w:val="yellow"/>
          <w:u w:val="single"/>
        </w:rPr>
        <w:t>The effortless, instantaneous nature of AI generation prevents it from having real meaning</w:t>
      </w:r>
      <w:r w:rsidRPr="001E2B64">
        <w:rPr>
          <w:szCs w:val="26"/>
          <w:u w:val="single"/>
        </w:rPr>
        <w:t xml:space="preserve">. It’s disposable. AI companies truly misunderstand art in thinking that the image is what matters, rather than the intent and the </w:t>
      </w:r>
      <w:proofErr w:type="spellStart"/>
      <w:r w:rsidRPr="001E2B64">
        <w:rPr>
          <w:szCs w:val="26"/>
          <w:u w:val="single"/>
        </w:rPr>
        <w:t>labour</w:t>
      </w:r>
      <w:proofErr w:type="spellEnd"/>
      <w:r w:rsidRPr="001E2B64">
        <w:rPr>
          <w:szCs w:val="26"/>
          <w:u w:val="single"/>
        </w:rPr>
        <w:t>.</w:t>
      </w:r>
    </w:p>
    <w:p w14:paraId="02BF2977" w14:textId="77777777" w:rsidR="009F157B" w:rsidRPr="001E2B64" w:rsidRDefault="009F157B" w:rsidP="009F157B">
      <w:pPr>
        <w:rPr>
          <w:szCs w:val="26"/>
          <w:u w:val="single"/>
        </w:rPr>
      </w:pPr>
      <w:r w:rsidRPr="001E2B64">
        <w:rPr>
          <w:szCs w:val="26"/>
          <w:highlight w:val="yellow"/>
          <w:u w:val="single"/>
        </w:rPr>
        <w:t>Art has always been intrinsically human</w:t>
      </w:r>
      <w:r w:rsidRPr="001E2B64">
        <w:rPr>
          <w:szCs w:val="26"/>
          <w:u w:val="single"/>
        </w:rPr>
        <w:t>.</w:t>
      </w:r>
      <w:r w:rsidRPr="001E2B64">
        <w:rPr>
          <w:szCs w:val="26"/>
        </w:rPr>
        <w:t xml:space="preserve"> </w:t>
      </w:r>
      <w:r w:rsidRPr="001E2B64">
        <w:rPr>
          <w:sz w:val="16"/>
          <w:szCs w:val="26"/>
        </w:rPr>
        <w:t xml:space="preserve">It comes as much from our flaws and mistakes as it does our successes. Through the process of making it, we express what’s inside us - our joy and </w:t>
      </w:r>
      <w:proofErr w:type="gramStart"/>
      <w:r w:rsidRPr="001E2B64">
        <w:rPr>
          <w:sz w:val="16"/>
          <w:szCs w:val="26"/>
        </w:rPr>
        <w:t>frustration,  longing</w:t>
      </w:r>
      <w:proofErr w:type="gramEnd"/>
      <w:r w:rsidRPr="001E2B64">
        <w:rPr>
          <w:sz w:val="16"/>
          <w:szCs w:val="26"/>
        </w:rPr>
        <w:t xml:space="preserve"> and sadness - in a way which is instinctive and deep-rooted</w:t>
      </w:r>
      <w:r w:rsidRPr="001E2B64">
        <w:rPr>
          <w:szCs w:val="26"/>
          <w:u w:val="single"/>
        </w:rPr>
        <w:t xml:space="preserve">. It’s only </w:t>
      </w:r>
      <w:r w:rsidRPr="001E2B64">
        <w:rPr>
          <w:szCs w:val="26"/>
          <w:highlight w:val="yellow"/>
          <w:u w:val="single"/>
        </w:rPr>
        <w:t>through experiencing life as human</w:t>
      </w:r>
      <w:r w:rsidRPr="001E2B64">
        <w:rPr>
          <w:szCs w:val="26"/>
          <w:u w:val="single"/>
        </w:rPr>
        <w:t xml:space="preserve"> beings that </w:t>
      </w:r>
      <w:r w:rsidRPr="001E2B64">
        <w:rPr>
          <w:szCs w:val="26"/>
          <w:highlight w:val="yellow"/>
          <w:u w:val="single"/>
        </w:rPr>
        <w:t xml:space="preserve">we have something to express and put </w:t>
      </w:r>
      <w:proofErr w:type="gramStart"/>
      <w:r w:rsidRPr="001E2B64">
        <w:rPr>
          <w:szCs w:val="26"/>
          <w:highlight w:val="yellow"/>
          <w:u w:val="single"/>
        </w:rPr>
        <w:t>to canvas</w:t>
      </w:r>
      <w:proofErr w:type="gramEnd"/>
      <w:r w:rsidRPr="001E2B64">
        <w:rPr>
          <w:szCs w:val="26"/>
          <w:highlight w:val="yellow"/>
          <w:u w:val="single"/>
        </w:rPr>
        <w:t xml:space="preserve"> or pag</w:t>
      </w:r>
      <w:r w:rsidRPr="001E2B64">
        <w:rPr>
          <w:szCs w:val="26"/>
          <w:u w:val="single"/>
        </w:rPr>
        <w:t>e</w:t>
      </w:r>
      <w:r w:rsidRPr="001E2B64">
        <w:rPr>
          <w:szCs w:val="26"/>
        </w:rPr>
        <w:t xml:space="preserve">. </w:t>
      </w:r>
      <w:proofErr w:type="gramStart"/>
      <w:r w:rsidRPr="001E2B64">
        <w:rPr>
          <w:sz w:val="16"/>
          <w:szCs w:val="26"/>
        </w:rPr>
        <w:t>More often than not</w:t>
      </w:r>
      <w:proofErr w:type="gramEnd"/>
      <w:r w:rsidRPr="001E2B64">
        <w:rPr>
          <w:sz w:val="16"/>
          <w:szCs w:val="26"/>
        </w:rPr>
        <w:t xml:space="preserve">, </w:t>
      </w:r>
      <w:r w:rsidRPr="001E2B64">
        <w:rPr>
          <w:szCs w:val="26"/>
          <w:highlight w:val="yellow"/>
          <w:u w:val="single"/>
        </w:rPr>
        <w:t>we discover what the artwork is to be through the process of creation,</w:t>
      </w:r>
      <w:r w:rsidRPr="001E2B64">
        <w:rPr>
          <w:szCs w:val="26"/>
          <w:u w:val="single"/>
        </w:rPr>
        <w:t xml:space="preserve"> rather than having a firm vision at the outset and simply assembling it, as a machine does.</w:t>
      </w:r>
    </w:p>
    <w:p w14:paraId="7AA67E30" w14:textId="77777777" w:rsidR="009F157B" w:rsidRPr="001E2B64" w:rsidRDefault="009F157B" w:rsidP="009F157B">
      <w:pPr>
        <w:rPr>
          <w:szCs w:val="26"/>
          <w:u w:val="single"/>
        </w:rPr>
      </w:pPr>
      <w:r w:rsidRPr="001E2B64">
        <w:rPr>
          <w:sz w:val="16"/>
          <w:szCs w:val="26"/>
        </w:rPr>
        <w:t xml:space="preserve">We all know it when we see it - that painting that holds our attention or music that speaks to us. </w:t>
      </w:r>
      <w:r w:rsidRPr="001E2B64">
        <w:rPr>
          <w:szCs w:val="26"/>
          <w:highlight w:val="yellow"/>
          <w:u w:val="single"/>
        </w:rPr>
        <w:t xml:space="preserve">Through the sweat and the </w:t>
      </w:r>
      <w:proofErr w:type="gramStart"/>
      <w:r w:rsidRPr="001E2B64">
        <w:rPr>
          <w:szCs w:val="26"/>
          <w:highlight w:val="yellow"/>
          <w:u w:val="single"/>
        </w:rPr>
        <w:t>hours</w:t>
      </w:r>
      <w:proofErr w:type="gramEnd"/>
      <w:r w:rsidRPr="001E2B64">
        <w:rPr>
          <w:szCs w:val="26"/>
          <w:highlight w:val="yellow"/>
          <w:u w:val="single"/>
        </w:rPr>
        <w:t xml:space="preserve"> they put in, the artist communicates those feelings</w:t>
      </w:r>
      <w:r w:rsidRPr="001E2B64">
        <w:rPr>
          <w:szCs w:val="26"/>
          <w:u w:val="single"/>
        </w:rPr>
        <w:t xml:space="preserve"> to us, the viewer, and that’s part of the joy of engaging </w:t>
      </w:r>
      <w:proofErr w:type="gramStart"/>
      <w:r w:rsidRPr="001E2B64">
        <w:rPr>
          <w:szCs w:val="26"/>
          <w:u w:val="single"/>
        </w:rPr>
        <w:t>with</w:t>
      </w:r>
      <w:proofErr w:type="gramEnd"/>
      <w:r w:rsidRPr="001E2B64">
        <w:rPr>
          <w:szCs w:val="26"/>
          <w:u w:val="single"/>
        </w:rPr>
        <w:t xml:space="preserve"> art. We feel understood and more connected as human beings as a result.</w:t>
      </w:r>
    </w:p>
    <w:p w14:paraId="6043EDFA" w14:textId="77777777" w:rsidR="009F157B" w:rsidRPr="001E2B64" w:rsidRDefault="009F157B" w:rsidP="009F157B">
      <w:pPr>
        <w:rPr>
          <w:szCs w:val="26"/>
          <w:u w:val="single"/>
        </w:rPr>
      </w:pPr>
      <w:r w:rsidRPr="001E2B64">
        <w:rPr>
          <w:szCs w:val="26"/>
          <w:highlight w:val="yellow"/>
          <w:u w:val="single"/>
        </w:rPr>
        <w:t>Take away that substance, and what do you have? A lifeless matrix of pixels</w:t>
      </w:r>
      <w:r w:rsidRPr="001E2B64">
        <w:rPr>
          <w:szCs w:val="26"/>
          <w:u w:val="single"/>
        </w:rPr>
        <w:t xml:space="preserve">. With </w:t>
      </w:r>
      <w:r w:rsidRPr="001E2B64">
        <w:rPr>
          <w:szCs w:val="26"/>
          <w:highlight w:val="yellow"/>
          <w:u w:val="single"/>
        </w:rPr>
        <w:t>AI art, there is no feeling to communicate, no creative process, and therefore no value imbued in the ‘content.’</w:t>
      </w:r>
    </w:p>
    <w:p w14:paraId="290D6803" w14:textId="77777777" w:rsidR="009F157B" w:rsidRPr="001E2B64" w:rsidRDefault="009F157B" w:rsidP="009F157B">
      <w:pPr>
        <w:rPr>
          <w:szCs w:val="26"/>
          <w:u w:val="single"/>
        </w:rPr>
      </w:pPr>
      <w:r w:rsidRPr="001E2B64">
        <w:rPr>
          <w:sz w:val="16"/>
          <w:szCs w:val="26"/>
        </w:rPr>
        <w:t>As any designer knows, the act of making art is also a way of observing, thinking and problem solving</w:t>
      </w:r>
      <w:r w:rsidRPr="001E2B64">
        <w:rPr>
          <w:szCs w:val="26"/>
          <w:u w:val="single"/>
        </w:rPr>
        <w:t xml:space="preserve">. </w:t>
      </w:r>
      <w:proofErr w:type="gramStart"/>
      <w:r w:rsidRPr="001E2B64">
        <w:rPr>
          <w:szCs w:val="26"/>
          <w:u w:val="single"/>
        </w:rPr>
        <w:t>The creative</w:t>
      </w:r>
      <w:proofErr w:type="gramEnd"/>
      <w:r w:rsidRPr="001E2B64">
        <w:rPr>
          <w:szCs w:val="26"/>
          <w:u w:val="single"/>
        </w:rPr>
        <w:t xml:space="preserve"> mindset is something which must be exercised,</w:t>
      </w:r>
      <w:r w:rsidRPr="001E2B64">
        <w:rPr>
          <w:szCs w:val="26"/>
        </w:rPr>
        <w:t xml:space="preserve"> </w:t>
      </w:r>
      <w:r w:rsidRPr="001E2B64">
        <w:rPr>
          <w:sz w:val="16"/>
          <w:szCs w:val="26"/>
        </w:rPr>
        <w:t>and which can be applied in so many other areas of life</w:t>
      </w:r>
      <w:r w:rsidRPr="001E2B64">
        <w:rPr>
          <w:szCs w:val="26"/>
          <w:u w:val="single"/>
        </w:rPr>
        <w:t>. It’s at the heart of all design and architecture. By letting a machine think for us, we are robbing ourselves of the joy and reward of creation.</w:t>
      </w:r>
    </w:p>
    <w:p w14:paraId="025C0CEA" w14:textId="77777777" w:rsidR="009F157B" w:rsidRPr="001E2B64" w:rsidRDefault="009F157B" w:rsidP="009F157B">
      <w:pPr>
        <w:rPr>
          <w:szCs w:val="26"/>
          <w:u w:val="single"/>
        </w:rPr>
      </w:pPr>
      <w:r w:rsidRPr="001E2B64">
        <w:rPr>
          <w:szCs w:val="26"/>
          <w:u w:val="single"/>
        </w:rPr>
        <w:t xml:space="preserve">AI models are </w:t>
      </w:r>
      <w:proofErr w:type="gramStart"/>
      <w:r w:rsidRPr="001E2B64">
        <w:rPr>
          <w:szCs w:val="26"/>
          <w:u w:val="single"/>
        </w:rPr>
        <w:t>an inherently</w:t>
      </w:r>
      <w:proofErr w:type="gramEnd"/>
      <w:r w:rsidRPr="001E2B64">
        <w:rPr>
          <w:szCs w:val="26"/>
          <w:u w:val="single"/>
        </w:rPr>
        <w:t xml:space="preserve"> conservative technology. By thinking on your behalf, and by reducing creative decisions to an algorithmic, wholly quantitative process, they severely constrain the possible outcomes, and no true artistic surprises or discoveries are possible. </w:t>
      </w:r>
      <w:r w:rsidRPr="001E2B64">
        <w:rPr>
          <w:szCs w:val="26"/>
          <w:highlight w:val="yellow"/>
          <w:u w:val="single"/>
        </w:rPr>
        <w:t>The models simply crunch the data they’re fed and serve a mash-up back to you. Nothing more.</w:t>
      </w:r>
    </w:p>
    <w:p w14:paraId="08F0A29A" w14:textId="2C1C2F7F" w:rsidR="009F157B" w:rsidRDefault="009F157B" w:rsidP="009F157B">
      <w:pPr>
        <w:pStyle w:val="Heading4"/>
      </w:pPr>
      <w:proofErr w:type="gramStart"/>
      <w:r>
        <w:t>And,</w:t>
      </w:r>
      <w:proofErr w:type="gramEnd"/>
      <w:r>
        <w:t xml:space="preserve"> The Continuation of AI Art Will Destroy Originality </w:t>
      </w:r>
      <w:r w:rsidR="001E2B64">
        <w:t>that Will Lead to the</w:t>
      </w:r>
      <w:r w:rsidR="00812748">
        <w:t xml:space="preserve"> Art being Privatized</w:t>
      </w:r>
      <w:r w:rsidR="001E2B64">
        <w:t xml:space="preserve"> </w:t>
      </w:r>
    </w:p>
    <w:p w14:paraId="21F20455" w14:textId="13E07997" w:rsidR="009F157B" w:rsidRPr="009F157B" w:rsidRDefault="009F157B" w:rsidP="009F157B">
      <w:pPr>
        <w:rPr>
          <w:b/>
          <w:bCs/>
        </w:rPr>
      </w:pPr>
      <w:proofErr w:type="spellStart"/>
      <w:r w:rsidRPr="00C80BE9">
        <w:rPr>
          <w:rStyle w:val="Style13ptBold"/>
        </w:rPr>
        <w:t>Corrall</w:t>
      </w:r>
      <w:proofErr w:type="spellEnd"/>
      <w:r w:rsidRPr="00C80BE9">
        <w:rPr>
          <w:rStyle w:val="Style13ptBold"/>
        </w:rPr>
        <w:t xml:space="preserve"> 24’</w:t>
      </w:r>
      <w:r>
        <w:rPr>
          <w:rStyle w:val="Style13ptBold"/>
        </w:rPr>
        <w:t xml:space="preserve"> [4]</w:t>
      </w:r>
    </w:p>
    <w:p w14:paraId="1372DB17" w14:textId="19967302" w:rsidR="0001176B" w:rsidRPr="00022F2D" w:rsidRDefault="0001176B" w:rsidP="0001176B">
      <w:pPr>
        <w:rPr>
          <w:b/>
          <w:bCs/>
        </w:rPr>
      </w:pPr>
      <w:r w:rsidRPr="0001176B">
        <w:rPr>
          <w:rStyle w:val="Style13ptBold"/>
          <w:b w:val="0"/>
          <w:bCs w:val="0"/>
          <w:sz w:val="22"/>
        </w:rPr>
        <w:t>[Matt Corrall, “The harm &amp; hypocrisy of AI art”, 2024,</w:t>
      </w:r>
      <w:r w:rsidRPr="00C80BE9">
        <w:rPr>
          <w:rStyle w:val="Style13ptBold"/>
          <w:b w:val="0"/>
          <w:bCs w:val="0"/>
        </w:rPr>
        <w:t xml:space="preserve"> </w:t>
      </w:r>
      <w:r w:rsidRPr="00C80BE9">
        <w:t xml:space="preserve">https://www.corralldesign.com/writing/ai-harm-hypocrisy] </w:t>
      </w:r>
      <w:r w:rsidR="00751754">
        <w:t>NA</w:t>
      </w:r>
    </w:p>
    <w:p w14:paraId="1E485671" w14:textId="77777777" w:rsidR="009F157B" w:rsidRPr="001E2B64" w:rsidRDefault="009F157B" w:rsidP="009F157B">
      <w:pPr>
        <w:rPr>
          <w:szCs w:val="26"/>
          <w:u w:val="single"/>
        </w:rPr>
      </w:pPr>
      <w:r w:rsidRPr="001E2B64">
        <w:rPr>
          <w:szCs w:val="26"/>
          <w:highlight w:val="yellow"/>
          <w:u w:val="single"/>
        </w:rPr>
        <w:t xml:space="preserve">If we </w:t>
      </w:r>
      <w:proofErr w:type="gramStart"/>
      <w:r w:rsidRPr="001E2B64">
        <w:rPr>
          <w:szCs w:val="26"/>
          <w:highlight w:val="yellow"/>
          <w:u w:val="single"/>
        </w:rPr>
        <w:t>continue on</w:t>
      </w:r>
      <w:proofErr w:type="gramEnd"/>
      <w:r w:rsidRPr="001E2B64">
        <w:rPr>
          <w:szCs w:val="26"/>
          <w:highlight w:val="yellow"/>
          <w:u w:val="single"/>
        </w:rPr>
        <w:t xml:space="preserve"> the path AI tools have set, then creative careers</w:t>
      </w:r>
      <w:r w:rsidRPr="001E2B64">
        <w:rPr>
          <w:szCs w:val="26"/>
          <w:u w:val="single"/>
        </w:rPr>
        <w:t xml:space="preserve"> such as illustration and journalism will be far less viable,</w:t>
      </w:r>
      <w:r w:rsidRPr="001E2B64">
        <w:rPr>
          <w:szCs w:val="26"/>
        </w:rPr>
        <w:t xml:space="preserve"> </w:t>
      </w:r>
      <w:r w:rsidRPr="001E2B64">
        <w:rPr>
          <w:sz w:val="16"/>
          <w:szCs w:val="26"/>
        </w:rPr>
        <w:t xml:space="preserve">and far fewer young people will enter the creative fields. </w:t>
      </w:r>
      <w:r w:rsidRPr="001E2B64">
        <w:rPr>
          <w:szCs w:val="26"/>
          <w:u w:val="single"/>
        </w:rPr>
        <w:t xml:space="preserve">They </w:t>
      </w:r>
      <w:r w:rsidRPr="001E2B64">
        <w:rPr>
          <w:szCs w:val="26"/>
          <w:highlight w:val="yellow"/>
          <w:u w:val="single"/>
        </w:rPr>
        <w:t>may disappear entirely.</w:t>
      </w:r>
      <w:r w:rsidRPr="001E2B64">
        <w:rPr>
          <w:szCs w:val="26"/>
          <w:u w:val="single"/>
        </w:rPr>
        <w:t xml:space="preserve"> </w:t>
      </w:r>
    </w:p>
    <w:p w14:paraId="5828EE03" w14:textId="77777777" w:rsidR="009F157B" w:rsidRPr="001E2B64" w:rsidRDefault="009F157B" w:rsidP="009F157B">
      <w:pPr>
        <w:rPr>
          <w:szCs w:val="26"/>
          <w:u w:val="single"/>
        </w:rPr>
      </w:pPr>
      <w:r w:rsidRPr="001E2B64">
        <w:rPr>
          <w:sz w:val="16"/>
          <w:szCs w:val="26"/>
        </w:rPr>
        <w:t xml:space="preserve">Art is often undervalued today, </w:t>
      </w:r>
      <w:r w:rsidRPr="001E2B64">
        <w:rPr>
          <w:szCs w:val="26"/>
        </w:rPr>
        <w:t xml:space="preserve">but </w:t>
      </w:r>
      <w:r w:rsidRPr="001E2B64">
        <w:rPr>
          <w:szCs w:val="26"/>
          <w:u w:val="single"/>
        </w:rPr>
        <w:t xml:space="preserve">by automating it we drive that appreciation even further down. </w:t>
      </w:r>
      <w:r w:rsidRPr="001E2B64">
        <w:rPr>
          <w:szCs w:val="26"/>
          <w:highlight w:val="yellow"/>
          <w:u w:val="single"/>
        </w:rPr>
        <w:t xml:space="preserve">Art would be regarded as something that can be produced </w:t>
      </w:r>
      <w:proofErr w:type="gramStart"/>
      <w:r w:rsidRPr="001E2B64">
        <w:rPr>
          <w:szCs w:val="26"/>
          <w:highlight w:val="yellow"/>
          <w:u w:val="single"/>
        </w:rPr>
        <w:t>instantly</w:t>
      </w:r>
      <w:r w:rsidRPr="001E2B64">
        <w:rPr>
          <w:szCs w:val="26"/>
          <w:u w:val="single"/>
        </w:rPr>
        <w:t xml:space="preserve"> at</w:t>
      </w:r>
      <w:proofErr w:type="gramEnd"/>
      <w:r w:rsidRPr="001E2B64">
        <w:rPr>
          <w:szCs w:val="26"/>
          <w:u w:val="single"/>
        </w:rPr>
        <w:t xml:space="preserve"> scale, and more worryingly, </w:t>
      </w:r>
      <w:r w:rsidRPr="001E2B64">
        <w:rPr>
          <w:szCs w:val="26"/>
          <w:highlight w:val="yellow"/>
          <w:u w:val="single"/>
        </w:rPr>
        <w:t>g</w:t>
      </w:r>
      <w:r w:rsidRPr="001E2B64">
        <w:rPr>
          <w:szCs w:val="26"/>
          <w:u w:val="single"/>
        </w:rPr>
        <w:t>iven precious little thought or effort</w:t>
      </w:r>
      <w:r w:rsidRPr="001E2B64">
        <w:rPr>
          <w:szCs w:val="26"/>
          <w:highlight w:val="yellow"/>
          <w:u w:val="single"/>
        </w:rPr>
        <w:t>.</w:t>
      </w:r>
      <w:r w:rsidRPr="001E2B64">
        <w:rPr>
          <w:szCs w:val="26"/>
          <w:u w:val="single"/>
        </w:rPr>
        <w:t xml:space="preserve"> </w:t>
      </w:r>
    </w:p>
    <w:p w14:paraId="353FD570" w14:textId="77777777" w:rsidR="009F157B" w:rsidRPr="001E2B64" w:rsidRDefault="009F157B" w:rsidP="009F157B">
      <w:pPr>
        <w:rPr>
          <w:szCs w:val="26"/>
          <w:u w:val="single"/>
        </w:rPr>
      </w:pPr>
      <w:r w:rsidRPr="001E2B64">
        <w:rPr>
          <w:szCs w:val="26"/>
          <w:u w:val="single"/>
        </w:rPr>
        <w:t xml:space="preserve">We’d have fewer artists, writers or musicians, and those we do have will be from the same wealthy, privileged segment of society. </w:t>
      </w:r>
      <w:r w:rsidRPr="001E2B64">
        <w:rPr>
          <w:szCs w:val="26"/>
        </w:rPr>
        <w:t xml:space="preserve">That narrowing of experience </w:t>
      </w:r>
      <w:r w:rsidRPr="001E2B64">
        <w:rPr>
          <w:szCs w:val="26"/>
          <w:highlight w:val="yellow"/>
          <w:u w:val="single"/>
        </w:rPr>
        <w:t>means any real art we get will be all the poorer</w:t>
      </w:r>
      <w:r w:rsidRPr="001E2B64">
        <w:rPr>
          <w:szCs w:val="26"/>
          <w:u w:val="single"/>
        </w:rPr>
        <w:t xml:space="preserve">, and with fewer people able to spend their time creating art, </w:t>
      </w:r>
      <w:r w:rsidRPr="001E2B64">
        <w:rPr>
          <w:szCs w:val="26"/>
          <w:highlight w:val="yellow"/>
          <w:u w:val="single"/>
        </w:rPr>
        <w:t>we can expect less evolution and growth of the field.</w:t>
      </w:r>
      <w:r w:rsidRPr="001E2B64">
        <w:rPr>
          <w:szCs w:val="26"/>
        </w:rPr>
        <w:t xml:space="preserve"> </w:t>
      </w:r>
      <w:r w:rsidRPr="001E2B64">
        <w:rPr>
          <w:sz w:val="16"/>
          <w:szCs w:val="26"/>
        </w:rPr>
        <w:t>There’d be no more Grayson Perrys or David Bowies</w:t>
      </w:r>
      <w:r w:rsidRPr="001E2B64">
        <w:rPr>
          <w:sz w:val="16"/>
          <w:szCs w:val="26"/>
          <w:highlight w:val="yellow"/>
        </w:rPr>
        <w:t xml:space="preserve">. </w:t>
      </w:r>
      <w:r w:rsidRPr="001E2B64">
        <w:rPr>
          <w:szCs w:val="26"/>
          <w:highlight w:val="yellow"/>
          <w:u w:val="single"/>
        </w:rPr>
        <w:t>Art</w:t>
      </w:r>
      <w:r w:rsidRPr="001E2B64">
        <w:rPr>
          <w:szCs w:val="26"/>
          <w:u w:val="single"/>
        </w:rPr>
        <w:t xml:space="preserve"> may </w:t>
      </w:r>
      <w:r w:rsidRPr="001E2B64">
        <w:rPr>
          <w:szCs w:val="26"/>
          <w:highlight w:val="yellow"/>
          <w:u w:val="single"/>
        </w:rPr>
        <w:t>ultimately become regarded as something machines do, not us - which is backwards and perverse.</w:t>
      </w:r>
    </w:p>
    <w:p w14:paraId="6CEBF630" w14:textId="77777777" w:rsidR="009F157B" w:rsidRPr="001E2B64" w:rsidRDefault="009F157B" w:rsidP="009F157B">
      <w:pPr>
        <w:rPr>
          <w:szCs w:val="26"/>
          <w:u w:val="single"/>
        </w:rPr>
      </w:pPr>
      <w:r w:rsidRPr="001E2B64">
        <w:rPr>
          <w:szCs w:val="26"/>
        </w:rPr>
        <w:t>“</w:t>
      </w:r>
      <w:r w:rsidRPr="001E2B64">
        <w:rPr>
          <w:szCs w:val="26"/>
          <w:u w:val="single"/>
        </w:rPr>
        <w:t>As we invent more species of AI, we will be forced to surrender more of what is supposedly unique about humans.</w:t>
      </w:r>
      <w:r w:rsidRPr="001E2B64">
        <w:rPr>
          <w:szCs w:val="26"/>
        </w:rPr>
        <w:t xml:space="preserve"> </w:t>
      </w:r>
      <w:r w:rsidRPr="001E2B64">
        <w:rPr>
          <w:szCs w:val="26"/>
          <w:u w:val="single"/>
        </w:rPr>
        <w:t>Each step of surrender</w:t>
      </w:r>
      <w:r w:rsidRPr="001E2B64">
        <w:rPr>
          <w:sz w:val="16"/>
          <w:szCs w:val="26"/>
        </w:rPr>
        <w:t>—we are not the only mind that can play chess, fly a plane, make music, or invent a mathematical law—</w:t>
      </w:r>
      <w:r w:rsidRPr="001E2B64">
        <w:rPr>
          <w:szCs w:val="26"/>
          <w:u w:val="single"/>
        </w:rPr>
        <w:t>will be painful and sad.”</w:t>
      </w:r>
    </w:p>
    <w:p w14:paraId="33507ABC" w14:textId="77777777" w:rsidR="009F157B" w:rsidRPr="001E2B64" w:rsidRDefault="009F157B" w:rsidP="009F157B">
      <w:pPr>
        <w:rPr>
          <w:szCs w:val="26"/>
          <w:u w:val="single"/>
        </w:rPr>
      </w:pPr>
      <w:r w:rsidRPr="001E2B64">
        <w:rPr>
          <w:szCs w:val="26"/>
          <w:u w:val="single"/>
        </w:rPr>
        <w:t>— Kevin Kelly</w:t>
      </w:r>
    </w:p>
    <w:p w14:paraId="31815C55" w14:textId="77777777" w:rsidR="009F157B" w:rsidRPr="001E2B64" w:rsidRDefault="009F157B" w:rsidP="009F157B">
      <w:pPr>
        <w:rPr>
          <w:szCs w:val="26"/>
          <w:u w:val="single"/>
        </w:rPr>
      </w:pPr>
      <w:r w:rsidRPr="001E2B64">
        <w:rPr>
          <w:szCs w:val="26"/>
          <w:highlight w:val="yellow"/>
          <w:u w:val="single"/>
        </w:rPr>
        <w:t>As AI-generated images fill the internet</w:t>
      </w:r>
      <w:r w:rsidRPr="001E2B64">
        <w:rPr>
          <w:szCs w:val="26"/>
          <w:u w:val="single"/>
        </w:rPr>
        <w:t xml:space="preserve">, there will be less real art to train the models on, so if demand keeps growing, </w:t>
      </w:r>
      <w:r w:rsidRPr="001E2B64">
        <w:rPr>
          <w:szCs w:val="26"/>
          <w:highlight w:val="yellow"/>
          <w:u w:val="single"/>
        </w:rPr>
        <w:t>we can expect them to be fed more AI-generated images instead</w:t>
      </w:r>
      <w:r w:rsidRPr="001E2B64">
        <w:rPr>
          <w:szCs w:val="26"/>
          <w:u w:val="single"/>
        </w:rPr>
        <w:t xml:space="preserve">. It’s easy to see where that leads </w:t>
      </w:r>
      <w:r w:rsidRPr="001E2B64">
        <w:rPr>
          <w:szCs w:val="26"/>
          <w:highlight w:val="yellow"/>
          <w:u w:val="single"/>
        </w:rPr>
        <w:t xml:space="preserve">- a steady degradation of quality as copies are copied </w:t>
      </w:r>
      <w:proofErr w:type="gramStart"/>
      <w:r w:rsidRPr="001E2B64">
        <w:rPr>
          <w:szCs w:val="26"/>
          <w:highlight w:val="yellow"/>
          <w:u w:val="single"/>
        </w:rPr>
        <w:t>over and over again</w:t>
      </w:r>
      <w:proofErr w:type="gramEnd"/>
      <w:r w:rsidRPr="001E2B64">
        <w:rPr>
          <w:szCs w:val="26"/>
          <w:highlight w:val="yellow"/>
          <w:u w:val="single"/>
        </w:rPr>
        <w:t>, and the richness of the original work fades from memory. AI art is ultimately a race to the bottom.</w:t>
      </w:r>
      <w:r w:rsidRPr="001E2B64">
        <w:rPr>
          <w:szCs w:val="26"/>
          <w:u w:val="single"/>
        </w:rPr>
        <w:t xml:space="preserve"> </w:t>
      </w:r>
    </w:p>
    <w:p w14:paraId="4AC00125" w14:textId="77777777" w:rsidR="009F157B" w:rsidRPr="001E2B64" w:rsidRDefault="009F157B" w:rsidP="009F157B">
      <w:pPr>
        <w:rPr>
          <w:szCs w:val="26"/>
          <w:u w:val="single"/>
        </w:rPr>
      </w:pPr>
      <w:r w:rsidRPr="001E2B64">
        <w:rPr>
          <w:sz w:val="16"/>
          <w:szCs w:val="26"/>
        </w:rPr>
        <w:t xml:space="preserve">Whilst the AI companies claim to be taking us towards the future, I for one find their vision to be cynical and cold. </w:t>
      </w:r>
      <w:r w:rsidRPr="001E2B64">
        <w:rPr>
          <w:szCs w:val="26"/>
          <w:u w:val="single"/>
        </w:rPr>
        <w:t xml:space="preserve">Follow this through, and it leads to a world where humans express creativity only through a corporate-owned platform which we pay for on a monthly subscription. </w:t>
      </w:r>
      <w:r w:rsidRPr="001E2B64">
        <w:rPr>
          <w:szCs w:val="26"/>
          <w:highlight w:val="yellow"/>
          <w:u w:val="single"/>
        </w:rPr>
        <w:t xml:space="preserve">Do we really want the means to create art to be taken and </w:t>
      </w:r>
      <w:proofErr w:type="spellStart"/>
      <w:r w:rsidRPr="001E2B64">
        <w:rPr>
          <w:szCs w:val="26"/>
          <w:highlight w:val="yellow"/>
          <w:u w:val="single"/>
        </w:rPr>
        <w:t>privatised</w:t>
      </w:r>
      <w:proofErr w:type="spellEnd"/>
      <w:r w:rsidRPr="001E2B64">
        <w:rPr>
          <w:szCs w:val="26"/>
          <w:highlight w:val="yellow"/>
          <w:u w:val="single"/>
        </w:rPr>
        <w:t>? This is the direction we’re headed, unless we decide to say no.</w:t>
      </w:r>
    </w:p>
    <w:p w14:paraId="752DDF17" w14:textId="70C97413" w:rsidR="00B92AB7" w:rsidRDefault="00C759E5" w:rsidP="00B92AB7">
      <w:pPr>
        <w:pStyle w:val="Heading4"/>
      </w:pPr>
      <w:proofErr w:type="gramStart"/>
      <w:r>
        <w:t>And,</w:t>
      </w:r>
      <w:proofErr w:type="gramEnd"/>
      <w:r>
        <w:t xml:space="preserve"> </w:t>
      </w:r>
      <w:r w:rsidR="00B92AB7">
        <w:t>AI Art will Be Controlled By a Select Few That Will Suffocate Human Expression and Connection</w:t>
      </w:r>
      <w:r w:rsidR="00F36956">
        <w:t xml:space="preserve">, </w:t>
      </w:r>
      <w:r w:rsidR="001E2B64">
        <w:t>the Opposite of</w:t>
      </w:r>
      <w:r w:rsidR="00F36956">
        <w:t xml:space="preserve"> Democratization </w:t>
      </w:r>
    </w:p>
    <w:p w14:paraId="30CE50BC" w14:textId="5F57E90F" w:rsidR="00B92AB7" w:rsidRPr="00F36956" w:rsidRDefault="00F36956" w:rsidP="00B92AB7">
      <w:pPr>
        <w:rPr>
          <w:rStyle w:val="Style13ptBold"/>
        </w:rPr>
      </w:pPr>
      <w:r>
        <w:rPr>
          <w:rStyle w:val="Style13ptBold"/>
        </w:rPr>
        <w:t>Reinhart 25’ [</w:t>
      </w:r>
      <w:r w:rsidR="005A1CDC">
        <w:rPr>
          <w:rStyle w:val="Style13ptBold"/>
        </w:rPr>
        <w:t>1</w:t>
      </w:r>
      <w:r>
        <w:rPr>
          <w:rStyle w:val="Style13ptBold"/>
        </w:rPr>
        <w:t>]</w:t>
      </w:r>
    </w:p>
    <w:p w14:paraId="72374C85" w14:textId="5615C61A" w:rsidR="00B92AB7" w:rsidRPr="00B92AB7" w:rsidRDefault="00B92AB7" w:rsidP="00B92AB7">
      <w:r w:rsidRPr="00B92AB7">
        <w:rPr>
          <w:rStyle w:val="Style13ptBold"/>
          <w:b w:val="0"/>
          <w:bCs w:val="0"/>
          <w:sz w:val="22"/>
        </w:rPr>
        <w:t xml:space="preserve">[Eric Reinhart, “The trouble with AI art isn’t just a lack of originality. It’s something far bigger”, May 20, 2025, https://www.theguardian.com/commentisfree/2025/may/20/ai-art-concerns-originality-connection] </w:t>
      </w:r>
      <w:r w:rsidR="00751754">
        <w:rPr>
          <w:rStyle w:val="Style13ptBold"/>
          <w:b w:val="0"/>
          <w:bCs w:val="0"/>
          <w:sz w:val="22"/>
        </w:rPr>
        <w:t>NA</w:t>
      </w:r>
    </w:p>
    <w:p w14:paraId="11CAEBD7" w14:textId="2615F785" w:rsidR="007557E9" w:rsidRPr="001E2B64" w:rsidRDefault="007557E9" w:rsidP="009E6D22">
      <w:pPr>
        <w:rPr>
          <w:szCs w:val="26"/>
          <w:u w:val="single"/>
        </w:rPr>
      </w:pPr>
      <w:r w:rsidRPr="001E2B64">
        <w:rPr>
          <w:szCs w:val="26"/>
          <w:u w:val="single"/>
        </w:rPr>
        <w:t>Walter Benjamin, in his 1935 essay The Work of Art in the Age of Technological Reproducibility, warned that fascism aestheticizes politics, offering the masses the illusion of expression while stripping them of material power</w:t>
      </w:r>
      <w:r w:rsidRPr="001E2B64">
        <w:rPr>
          <w:szCs w:val="26"/>
        </w:rPr>
        <w:t xml:space="preserve">. </w:t>
      </w:r>
      <w:r w:rsidRPr="001E2B64">
        <w:rPr>
          <w:szCs w:val="26"/>
          <w:highlight w:val="yellow"/>
          <w:u w:val="single"/>
        </w:rPr>
        <w:t>AI art</w:t>
      </w:r>
      <w:r w:rsidRPr="001E2B64">
        <w:rPr>
          <w:szCs w:val="26"/>
          <w:u w:val="single"/>
        </w:rPr>
        <w:t xml:space="preserve"> functions in a parallel way: it </w:t>
      </w:r>
      <w:r w:rsidRPr="001E2B64">
        <w:rPr>
          <w:szCs w:val="26"/>
          <w:highlight w:val="yellow"/>
          <w:u w:val="single"/>
        </w:rPr>
        <w:t>offers the appearance of freedom and abundance while further consolidating control in the hands of those who own the means of production – not only of goods, but increasingly also of culture, imagination and language. AI is not democratizing art and knowledge; it is privatizing and automating it under the control of billionaires who</w:t>
      </w:r>
      <w:r w:rsidRPr="006F1A1C">
        <w:rPr>
          <w:szCs w:val="26"/>
          <w:u w:val="single"/>
        </w:rPr>
        <w:t>, like the personality cults enforced by the führers of Benjamin’s era</w:t>
      </w:r>
      <w:r w:rsidRPr="001E2B64">
        <w:rPr>
          <w:szCs w:val="26"/>
          <w:highlight w:val="yellow"/>
          <w:u w:val="single"/>
        </w:rPr>
        <w:t>, demand that we view them as geniuses to whom we owe deference –</w:t>
      </w:r>
      <w:r w:rsidRPr="006F1A1C">
        <w:rPr>
          <w:szCs w:val="26"/>
          <w:u w:val="single"/>
        </w:rPr>
        <w:t xml:space="preserve"> and even, in the age of ChatGPT and social media, our very words and identities.</w:t>
      </w:r>
    </w:p>
    <w:p w14:paraId="01C7A3D0" w14:textId="1F60FE79" w:rsidR="00147599" w:rsidRDefault="007557E9" w:rsidP="009F157B">
      <w:pPr>
        <w:rPr>
          <w:szCs w:val="26"/>
          <w:u w:val="single"/>
        </w:rPr>
      </w:pPr>
      <w:r w:rsidRPr="001E2B64">
        <w:rPr>
          <w:szCs w:val="26"/>
          <w:highlight w:val="yellow"/>
          <w:u w:val="single"/>
        </w:rPr>
        <w:t>Elon Musk,</w:t>
      </w:r>
      <w:r w:rsidRPr="001E2B64">
        <w:rPr>
          <w:szCs w:val="26"/>
          <w:u w:val="single"/>
        </w:rPr>
        <w:t xml:space="preserve"> whose apparent public flirtations with Nazi ideology have become increasingly overt, </w:t>
      </w:r>
      <w:r w:rsidRPr="001E2B64">
        <w:rPr>
          <w:szCs w:val="26"/>
          <w:highlight w:val="yellow"/>
          <w:u w:val="single"/>
        </w:rPr>
        <w:t>exemplifies this dynamic. His AI ventures</w:t>
      </w:r>
      <w:r w:rsidRPr="001E2B64">
        <w:rPr>
          <w:szCs w:val="26"/>
        </w:rPr>
        <w:t xml:space="preserve">, like those of other tech billionaires, </w:t>
      </w:r>
      <w:r w:rsidRPr="001E2B64">
        <w:rPr>
          <w:szCs w:val="26"/>
          <w:highlight w:val="yellow"/>
          <w:u w:val="single"/>
        </w:rPr>
        <w:t>aim not at expanding human creativity but enclosing it within profit-driven, automated systems designed to concentrate power.</w:t>
      </w:r>
      <w:r w:rsidRPr="001E2B64">
        <w:rPr>
          <w:szCs w:val="26"/>
          <w:highlight w:val="yellow"/>
        </w:rPr>
        <w:t xml:space="preserve"> </w:t>
      </w:r>
      <w:r w:rsidRPr="001E2B64">
        <w:rPr>
          <w:szCs w:val="26"/>
        </w:rPr>
        <w:t>For instance</w:t>
      </w:r>
      <w:r w:rsidRPr="001E2B64">
        <w:rPr>
          <w:szCs w:val="26"/>
          <w:u w:val="single"/>
        </w:rPr>
        <w:t xml:space="preserve">, </w:t>
      </w:r>
      <w:r w:rsidRPr="001E2B64">
        <w:rPr>
          <w:szCs w:val="26"/>
          <w:highlight w:val="yellow"/>
          <w:u w:val="single"/>
        </w:rPr>
        <w:t xml:space="preserve">since the Musk-backed </w:t>
      </w:r>
      <w:proofErr w:type="spellStart"/>
      <w:r w:rsidRPr="001E2B64">
        <w:rPr>
          <w:szCs w:val="26"/>
          <w:highlight w:val="yellow"/>
          <w:u w:val="single"/>
        </w:rPr>
        <w:t>xAI</w:t>
      </w:r>
      <w:proofErr w:type="spellEnd"/>
      <w:r w:rsidRPr="001E2B64">
        <w:rPr>
          <w:szCs w:val="26"/>
          <w:highlight w:val="yellow"/>
          <w:u w:val="single"/>
        </w:rPr>
        <w:t xml:space="preserve"> released its Grok chatbot and paired it with a deluge of AI-generated content across X, the effect has not been to foster creativity but to drown out dissent, amplify mimicry and disseminate Musk’s preferred political content</w:t>
      </w:r>
      <w:r w:rsidRPr="001E2B64">
        <w:rPr>
          <w:szCs w:val="26"/>
          <w:u w:val="single"/>
        </w:rPr>
        <w:t>.</w:t>
      </w:r>
      <w:r w:rsidRPr="001E2B64">
        <w:rPr>
          <w:szCs w:val="26"/>
        </w:rPr>
        <w:t xml:space="preserve"> And, as we’ve seen at </w:t>
      </w:r>
      <w:r w:rsidRPr="006F1A1C">
        <w:rPr>
          <w:szCs w:val="26"/>
          <w:u w:val="single"/>
        </w:rPr>
        <w:t xml:space="preserve">other major AI companies such asl Stability AI, Midjourney, and Deviant Art, users and artists report that their personal content and work are being scraped without their consent to train all these AI models. </w:t>
      </w:r>
      <w:r w:rsidRPr="001E2B64">
        <w:rPr>
          <w:szCs w:val="26"/>
          <w:highlight w:val="yellow"/>
          <w:u w:val="single"/>
        </w:rPr>
        <w:t>The result is that artificial abundance suffocates human expression and connection rather than expanding or freeing it. Just as fascism turns the masses into spectators of their own subjugation, AI art transforms us from creative participants into passive consumers of algorithmic spectacle – all while falsely persuading us we’ve been empowered.</w:t>
      </w:r>
    </w:p>
    <w:p w14:paraId="626F3512" w14:textId="5B8C2936" w:rsidR="005A1CDC" w:rsidRDefault="005A1CDC" w:rsidP="005A1CDC">
      <w:pPr>
        <w:pStyle w:val="Heading4"/>
      </w:pPr>
      <w:proofErr w:type="gramStart"/>
      <w:r>
        <w:t>And,</w:t>
      </w:r>
      <w:proofErr w:type="gramEnd"/>
      <w:r>
        <w:t xml:space="preserve"> AI Art Will Lead to Democracy’s End by Disrupting Human Connectedness and Leading to the Rise of Hatred </w:t>
      </w:r>
    </w:p>
    <w:p w14:paraId="5F53E74D" w14:textId="4A9968EC" w:rsidR="005A1CDC" w:rsidRPr="00B92AB7" w:rsidRDefault="005A1CDC" w:rsidP="005A1CDC">
      <w:pPr>
        <w:rPr>
          <w:rStyle w:val="Style13ptBold"/>
        </w:rPr>
      </w:pPr>
      <w:r>
        <w:rPr>
          <w:rStyle w:val="Style13ptBold"/>
        </w:rPr>
        <w:t>Reinhart 25’ [2]</w:t>
      </w:r>
    </w:p>
    <w:p w14:paraId="30DD672A" w14:textId="77777777" w:rsidR="005A1CDC" w:rsidRPr="00B92AB7" w:rsidRDefault="005A1CDC" w:rsidP="005A1CDC">
      <w:pPr>
        <w:rPr>
          <w:rStyle w:val="Style13ptBold"/>
          <w:b w:val="0"/>
          <w:bCs w:val="0"/>
          <w:sz w:val="22"/>
        </w:rPr>
      </w:pPr>
      <w:r w:rsidRPr="00B92AB7">
        <w:rPr>
          <w:rStyle w:val="Style13ptBold"/>
          <w:b w:val="0"/>
          <w:bCs w:val="0"/>
          <w:sz w:val="22"/>
        </w:rPr>
        <w:t xml:space="preserve">[Eric Reinhart, “The trouble with AI art isn’t just a lack of originality. It’s something far bigger”, May 20, 2025, https://www.theguardian.com/commentisfree/2025/may/20/ai-art-concerns-originality-connection] </w:t>
      </w:r>
      <w:r>
        <w:rPr>
          <w:rStyle w:val="Style13ptBold"/>
          <w:b w:val="0"/>
          <w:bCs w:val="0"/>
          <w:sz w:val="22"/>
        </w:rPr>
        <w:t>NA</w:t>
      </w:r>
    </w:p>
    <w:p w14:paraId="38CB8934" w14:textId="77777777" w:rsidR="005A1CDC" w:rsidRPr="001E2B64" w:rsidRDefault="005A1CDC" w:rsidP="005A1CDC">
      <w:pPr>
        <w:rPr>
          <w:szCs w:val="26"/>
          <w:u w:val="single"/>
        </w:rPr>
      </w:pPr>
      <w:r w:rsidRPr="001E2B64">
        <w:rPr>
          <w:szCs w:val="26"/>
        </w:rPr>
        <w:t xml:space="preserve">But art also connects audiences with each other. </w:t>
      </w:r>
      <w:r w:rsidRPr="001E2B64">
        <w:rPr>
          <w:szCs w:val="26"/>
          <w:highlight w:val="yellow"/>
          <w:u w:val="single"/>
        </w:rPr>
        <w:t>When two strangers are struck by a work of art and each invests it with a sense of their innermost being</w:t>
      </w:r>
      <w:r w:rsidRPr="001E2B64">
        <w:rPr>
          <w:szCs w:val="26"/>
          <w:u w:val="single"/>
        </w:rPr>
        <w:t xml:space="preserve"> – perhaps involving trauma, memory or impossible desires – </w:t>
      </w:r>
      <w:r w:rsidRPr="001E2B64">
        <w:rPr>
          <w:szCs w:val="26"/>
          <w:highlight w:val="yellow"/>
          <w:u w:val="single"/>
        </w:rPr>
        <w:t>they relate to one another at a level of intimacy and vulnerability that is otherwise inaccessible</w:t>
      </w:r>
      <w:r w:rsidRPr="001E2B64">
        <w:rPr>
          <w:szCs w:val="26"/>
          <w:u w:val="single"/>
        </w:rPr>
        <w:t>.</w:t>
      </w:r>
      <w:r w:rsidRPr="001E2B64">
        <w:rPr>
          <w:szCs w:val="26"/>
        </w:rPr>
        <w:t xml:space="preserve"> The artist and the artwork function as a mediator, allowing for connection with others not as simply consumers but as fellow beings who, like each of us, feel themselves to be more than they can ever express. </w:t>
      </w:r>
      <w:r w:rsidRPr="001E2B64">
        <w:rPr>
          <w:szCs w:val="26"/>
          <w:highlight w:val="yellow"/>
          <w:u w:val="single"/>
        </w:rPr>
        <w:t>It’s why we watch films with lovers, paint murals with neighbors or read novels alone on rainy weekends.</w:t>
      </w:r>
    </w:p>
    <w:p w14:paraId="735B6CA6" w14:textId="77777777" w:rsidR="005A1CDC" w:rsidRPr="001E2B64" w:rsidRDefault="005A1CDC" w:rsidP="005A1CDC">
      <w:pPr>
        <w:rPr>
          <w:szCs w:val="26"/>
          <w:u w:val="single"/>
        </w:rPr>
      </w:pPr>
      <w:r w:rsidRPr="00C759E5">
        <w:rPr>
          <w:szCs w:val="26"/>
          <w:u w:val="single"/>
        </w:rPr>
        <w:t>The loss of this connectedness has profound consequences</w:t>
      </w:r>
      <w:r w:rsidRPr="001E2B64">
        <w:rPr>
          <w:szCs w:val="26"/>
          <w:u w:val="single"/>
        </w:rPr>
        <w:t xml:space="preserve"> not only for our relationships but also </w:t>
      </w:r>
      <w:r w:rsidRPr="00C759E5">
        <w:rPr>
          <w:szCs w:val="26"/>
          <w:u w:val="single"/>
        </w:rPr>
        <w:t>for the broader social and political fabric.</w:t>
      </w:r>
      <w:r w:rsidRPr="001E2B64">
        <w:rPr>
          <w:szCs w:val="26"/>
          <w:u w:val="single"/>
        </w:rPr>
        <w:t xml:space="preserve"> </w:t>
      </w:r>
      <w:r w:rsidRPr="001E2B64">
        <w:rPr>
          <w:szCs w:val="26"/>
          <w:highlight w:val="yellow"/>
          <w:u w:val="single"/>
        </w:rPr>
        <w:t xml:space="preserve">A democratic ethos depends on these ties: the recognition that, precisely because of our differences rather than </w:t>
      </w:r>
      <w:proofErr w:type="gramStart"/>
      <w:r w:rsidRPr="001E2B64">
        <w:rPr>
          <w:szCs w:val="26"/>
          <w:highlight w:val="yellow"/>
          <w:u w:val="single"/>
        </w:rPr>
        <w:t>in spite of</w:t>
      </w:r>
      <w:proofErr w:type="gramEnd"/>
      <w:r w:rsidRPr="001E2B64">
        <w:rPr>
          <w:szCs w:val="26"/>
          <w:highlight w:val="yellow"/>
          <w:u w:val="single"/>
        </w:rPr>
        <w:t xml:space="preserve"> them, we share fundamental aspects of being.</w:t>
      </w:r>
      <w:r w:rsidRPr="001E2B64">
        <w:rPr>
          <w:szCs w:val="26"/>
          <w:u w:val="single"/>
        </w:rPr>
        <w:t xml:space="preserve"> </w:t>
      </w:r>
      <w:r w:rsidRPr="001E2B64">
        <w:rPr>
          <w:szCs w:val="26"/>
          <w:highlight w:val="yellow"/>
          <w:u w:val="single"/>
        </w:rPr>
        <w:t>Without shared experience that affirms and protects difference, the ties that hold democratic life together begin to fray. In their place emerge homogenizing substitutes – tribalism, homo- and transphobia, authoritarianism, fascist fantasies – that promise belonging through exclusion, hatred and violence</w:t>
      </w:r>
      <w:r w:rsidRPr="001E2B64">
        <w:rPr>
          <w:szCs w:val="26"/>
          <w:u w:val="single"/>
        </w:rPr>
        <w:t>.</w:t>
      </w:r>
    </w:p>
    <w:p w14:paraId="09497737" w14:textId="3BE8C182" w:rsidR="005A1CDC" w:rsidRPr="001E2B64" w:rsidRDefault="005A1CDC" w:rsidP="009F157B">
      <w:pPr>
        <w:rPr>
          <w:szCs w:val="26"/>
          <w:u w:val="single"/>
        </w:rPr>
      </w:pPr>
      <w:r w:rsidRPr="001E2B64">
        <w:rPr>
          <w:szCs w:val="26"/>
          <w:highlight w:val="yellow"/>
          <w:u w:val="single"/>
        </w:rPr>
        <w:t>AI-generated images</w:t>
      </w:r>
      <w:r w:rsidRPr="001E2B64">
        <w:rPr>
          <w:szCs w:val="26"/>
        </w:rPr>
        <w:t xml:space="preserve">, music and prose </w:t>
      </w:r>
      <w:r w:rsidRPr="001E2B64">
        <w:rPr>
          <w:szCs w:val="26"/>
          <w:highlight w:val="yellow"/>
          <w:u w:val="single"/>
        </w:rPr>
        <w:t>disrupt the aesthetic dynamic upon which democracy depends</w:t>
      </w:r>
      <w:r w:rsidRPr="001E2B64">
        <w:rPr>
          <w:szCs w:val="26"/>
          <w:u w:val="single"/>
        </w:rPr>
        <w:t>.</w:t>
      </w:r>
      <w:r w:rsidRPr="001E2B64">
        <w:rPr>
          <w:szCs w:val="26"/>
        </w:rPr>
        <w:t xml:space="preserve"> </w:t>
      </w:r>
      <w:r w:rsidRPr="001E2B64">
        <w:rPr>
          <w:sz w:val="16"/>
          <w:szCs w:val="26"/>
        </w:rPr>
        <w:t xml:space="preserve">The machine does not desire, does not live in a body that imposes discomforts and </w:t>
      </w:r>
      <w:proofErr w:type="gramStart"/>
      <w:r w:rsidRPr="001E2B64">
        <w:rPr>
          <w:sz w:val="16"/>
          <w:szCs w:val="26"/>
        </w:rPr>
        <w:t>misrecognitions</w:t>
      </w:r>
      <w:proofErr w:type="gramEnd"/>
      <w:r w:rsidRPr="001E2B64">
        <w:rPr>
          <w:sz w:val="16"/>
          <w:szCs w:val="26"/>
        </w:rPr>
        <w:t xml:space="preserve">, does not press against the limits of its own interiority. The work produced by machines is, in an important sense, uninhabited. </w:t>
      </w:r>
      <w:r w:rsidRPr="001E2B64">
        <w:rPr>
          <w:szCs w:val="26"/>
          <w:highlight w:val="yellow"/>
          <w:u w:val="single"/>
        </w:rPr>
        <w:t>There is no</w:t>
      </w:r>
      <w:r w:rsidRPr="001E2B64">
        <w:rPr>
          <w:szCs w:val="26"/>
          <w:u w:val="single"/>
        </w:rPr>
        <w:t xml:space="preserve"> self – or rather, no </w:t>
      </w:r>
      <w:r w:rsidRPr="001E2B64">
        <w:rPr>
          <w:szCs w:val="26"/>
          <w:highlight w:val="yellow"/>
          <w:u w:val="single"/>
        </w:rPr>
        <w:t>being struggling and perpetually failing to be the ideal “self” it believes it should be – within the machine, and so there can be no transference or community with the other at the level of being.</w:t>
      </w:r>
    </w:p>
    <w:p w14:paraId="75A9DBDA" w14:textId="18DF86EA" w:rsidR="009F157B" w:rsidRDefault="009F157B" w:rsidP="009F157B">
      <w:pPr>
        <w:pStyle w:val="Heading4"/>
      </w:pPr>
      <w:proofErr w:type="gramStart"/>
      <w:r>
        <w:t>And,</w:t>
      </w:r>
      <w:proofErr w:type="gramEnd"/>
      <w:r>
        <w:t xml:space="preserve"> </w:t>
      </w:r>
      <w:r w:rsidR="006E517A">
        <w:t>Gen AI Isn’t Inevitable and Can be Regulated by Humans</w:t>
      </w:r>
    </w:p>
    <w:p w14:paraId="10642E90" w14:textId="50967814" w:rsidR="009F157B" w:rsidRPr="009F157B" w:rsidRDefault="009F157B" w:rsidP="009F157B">
      <w:pPr>
        <w:rPr>
          <w:b/>
          <w:bCs/>
        </w:rPr>
      </w:pPr>
      <w:proofErr w:type="spellStart"/>
      <w:r w:rsidRPr="00C80BE9">
        <w:rPr>
          <w:rStyle w:val="Style13ptBold"/>
        </w:rPr>
        <w:t>Corrall</w:t>
      </w:r>
      <w:proofErr w:type="spellEnd"/>
      <w:r w:rsidRPr="00C80BE9">
        <w:rPr>
          <w:rStyle w:val="Style13ptBold"/>
        </w:rPr>
        <w:t xml:space="preserve"> 24’</w:t>
      </w:r>
      <w:r>
        <w:rPr>
          <w:rStyle w:val="Style13ptBold"/>
        </w:rPr>
        <w:t xml:space="preserve"> [5]</w:t>
      </w:r>
    </w:p>
    <w:p w14:paraId="6E5B013C" w14:textId="54CCED27" w:rsidR="009F157B" w:rsidRPr="00C80BE9" w:rsidRDefault="0001176B" w:rsidP="009F157B">
      <w:pPr>
        <w:rPr>
          <w:b/>
          <w:bCs/>
        </w:rPr>
      </w:pPr>
      <w:r w:rsidRPr="0001176B">
        <w:rPr>
          <w:rStyle w:val="Style13ptBold"/>
          <w:b w:val="0"/>
          <w:bCs w:val="0"/>
          <w:sz w:val="22"/>
        </w:rPr>
        <w:t>[Matt Corrall, “The harm &amp; hypocrisy of AI art”, 2024,</w:t>
      </w:r>
      <w:r w:rsidRPr="00C80BE9">
        <w:rPr>
          <w:rStyle w:val="Style13ptBold"/>
          <w:b w:val="0"/>
          <w:bCs w:val="0"/>
        </w:rPr>
        <w:t xml:space="preserve"> </w:t>
      </w:r>
      <w:r w:rsidRPr="00C80BE9">
        <w:t xml:space="preserve">https://www.corralldesign.com/writing/ai-harm-hypocrisy] </w:t>
      </w:r>
      <w:r w:rsidR="00751754">
        <w:t>NA</w:t>
      </w:r>
    </w:p>
    <w:p w14:paraId="344B3A1B" w14:textId="77777777" w:rsidR="009F157B" w:rsidRPr="001E2B64" w:rsidRDefault="009F157B" w:rsidP="009F157B">
      <w:pPr>
        <w:rPr>
          <w:szCs w:val="26"/>
        </w:rPr>
      </w:pPr>
      <w:r w:rsidRPr="001E2B64">
        <w:rPr>
          <w:szCs w:val="26"/>
        </w:rPr>
        <w:t xml:space="preserve">But </w:t>
      </w:r>
      <w:r w:rsidRPr="001E2B64">
        <w:rPr>
          <w:szCs w:val="26"/>
          <w:u w:val="single"/>
        </w:rPr>
        <w:t xml:space="preserve">- </w:t>
      </w:r>
      <w:r w:rsidRPr="001E2B64">
        <w:rPr>
          <w:szCs w:val="26"/>
          <w:highlight w:val="yellow"/>
          <w:u w:val="single"/>
        </w:rPr>
        <w:t xml:space="preserve">AI enthusiasts have often told me </w:t>
      </w:r>
      <w:r w:rsidRPr="001E2B64">
        <w:rPr>
          <w:szCs w:val="26"/>
          <w:u w:val="single"/>
        </w:rPr>
        <w:t xml:space="preserve">- now the genie is out of the bottle, it' can’t be put back in. </w:t>
      </w:r>
      <w:r w:rsidRPr="001E2B64">
        <w:rPr>
          <w:szCs w:val="26"/>
          <w:highlight w:val="yellow"/>
          <w:u w:val="single"/>
        </w:rPr>
        <w:t>We should adopt AI or be left behind. The idea that we should fight to help destroy a vital part of our society’s culture so corporations can benefit, is deplorable</w:t>
      </w:r>
      <w:r w:rsidRPr="001E2B64">
        <w:rPr>
          <w:szCs w:val="26"/>
          <w:u w:val="single"/>
        </w:rPr>
        <w:t xml:space="preserve"> to me. </w:t>
      </w:r>
      <w:r w:rsidRPr="001E2B64">
        <w:rPr>
          <w:szCs w:val="26"/>
          <w:highlight w:val="yellow"/>
          <w:u w:val="single"/>
        </w:rPr>
        <w:t>There’s nothing inevitable about technological change</w:t>
      </w:r>
      <w:r w:rsidRPr="001E2B64">
        <w:rPr>
          <w:szCs w:val="26"/>
          <w:u w:val="single"/>
        </w:rPr>
        <w:t>.</w:t>
      </w:r>
      <w:r w:rsidRPr="001E2B64">
        <w:rPr>
          <w:szCs w:val="26"/>
        </w:rPr>
        <w:t xml:space="preserve"> </w:t>
      </w:r>
      <w:r w:rsidRPr="001E2B64">
        <w:rPr>
          <w:sz w:val="16"/>
          <w:szCs w:val="26"/>
        </w:rPr>
        <w:t>Any development takes time, effort, money and determination, as well as a clear intent - continuously reinforced so that a team of people can work towards a common goal.</w:t>
      </w:r>
    </w:p>
    <w:p w14:paraId="197D4417" w14:textId="397C8D6A" w:rsidR="009F157B" w:rsidRPr="001E2B64" w:rsidRDefault="009F157B" w:rsidP="009F157B">
      <w:pPr>
        <w:rPr>
          <w:szCs w:val="26"/>
          <w:u w:val="single"/>
        </w:rPr>
      </w:pPr>
      <w:r w:rsidRPr="001E2B64">
        <w:rPr>
          <w:szCs w:val="26"/>
          <w:highlight w:val="yellow"/>
          <w:u w:val="single"/>
        </w:rPr>
        <w:t>Tech</w:t>
      </w:r>
      <w:r w:rsidRPr="001E2B64">
        <w:rPr>
          <w:szCs w:val="26"/>
          <w:u w:val="single"/>
        </w:rPr>
        <w:t xml:space="preserve">nological </w:t>
      </w:r>
      <w:r w:rsidRPr="001E2B64">
        <w:rPr>
          <w:szCs w:val="26"/>
          <w:highlight w:val="yellow"/>
          <w:u w:val="single"/>
        </w:rPr>
        <w:t>change is a political and commercial process,</w:t>
      </w:r>
      <w:r w:rsidRPr="001E2B64">
        <w:rPr>
          <w:szCs w:val="26"/>
          <w:u w:val="single"/>
        </w:rPr>
        <w:t xml:space="preserve"> shaped by the interests of the corporations and governments that surround us, who make deliberate and resolute choices. </w:t>
      </w:r>
      <w:proofErr w:type="gramStart"/>
      <w:r w:rsidRPr="001E2B64">
        <w:rPr>
          <w:szCs w:val="26"/>
          <w:u w:val="single"/>
        </w:rPr>
        <w:t>So</w:t>
      </w:r>
      <w:proofErr w:type="gramEnd"/>
      <w:r w:rsidRPr="001E2B64">
        <w:rPr>
          <w:szCs w:val="26"/>
          <w:u w:val="single"/>
        </w:rPr>
        <w:t xml:space="preserve"> </w:t>
      </w:r>
      <w:r w:rsidRPr="001E2B64">
        <w:rPr>
          <w:szCs w:val="26"/>
          <w:highlight w:val="yellow"/>
          <w:u w:val="single"/>
        </w:rPr>
        <w:t>the AI tools we have today are a choice, and a different choice can be made at any time.</w:t>
      </w:r>
      <w:r w:rsidRPr="001E2B64">
        <w:rPr>
          <w:szCs w:val="26"/>
          <w:u w:val="single"/>
        </w:rPr>
        <w:t xml:space="preserve"> </w:t>
      </w:r>
      <w:r w:rsidRPr="001E2B64">
        <w:rPr>
          <w:szCs w:val="26"/>
          <w:highlight w:val="yellow"/>
          <w:u w:val="single"/>
        </w:rPr>
        <w:t>If we want to see AI work differently</w:t>
      </w:r>
      <w:r w:rsidRPr="001E2B64">
        <w:rPr>
          <w:szCs w:val="26"/>
          <w:u w:val="single"/>
        </w:rPr>
        <w:t xml:space="preserve">, or even pull the plug altogether, </w:t>
      </w:r>
      <w:r w:rsidRPr="001E2B64">
        <w:rPr>
          <w:szCs w:val="26"/>
          <w:highlight w:val="yellow"/>
          <w:u w:val="single"/>
        </w:rPr>
        <w:t>we can collectively do so.</w:t>
      </w:r>
    </w:p>
    <w:p w14:paraId="42F8C13B" w14:textId="0FCAC942" w:rsidR="009F157B" w:rsidRDefault="009F157B" w:rsidP="009F157B">
      <w:pPr>
        <w:pStyle w:val="Heading1"/>
      </w:pPr>
      <w:r>
        <w:t xml:space="preserve">Thus, the Plan: The United States Government Should </w:t>
      </w:r>
      <w:r w:rsidR="00842BF7">
        <w:t>Enact</w:t>
      </w:r>
      <w:r w:rsidR="008C3A08" w:rsidRPr="008C3A08">
        <w:t xml:space="preserve"> </w:t>
      </w:r>
      <w:r w:rsidR="008C3A08">
        <w:t>Freelance Author and Labor Act (FAALA) of 2022</w:t>
      </w:r>
      <w:r w:rsidR="00842BF7">
        <w:t>,</w:t>
      </w:r>
      <w:r>
        <w:t xml:space="preserve"> the </w:t>
      </w:r>
      <w:r w:rsidR="008C3A08">
        <w:t>AI Accountability and Personal Data Protection Act (AI APDPA)</w:t>
      </w:r>
      <w:r>
        <w:t xml:space="preserve">, and the </w:t>
      </w:r>
      <w:r w:rsidR="008C3A08">
        <w:t>Freelance Author and Artist Freedom Act (FAAFA) of 2022</w:t>
      </w:r>
      <w:r>
        <w:t xml:space="preserve"> to Enhance Protections for Artistic Labor</w:t>
      </w:r>
    </w:p>
    <w:p w14:paraId="5C19D7A3" w14:textId="77777777" w:rsidR="009F157B" w:rsidRDefault="009F157B" w:rsidP="009F157B"/>
    <w:p w14:paraId="667274EF" w14:textId="77777777" w:rsidR="009F157B" w:rsidRPr="00C30D7B" w:rsidRDefault="009F157B" w:rsidP="009F157B">
      <w:pPr>
        <w:pStyle w:val="Heading3"/>
      </w:pPr>
      <w:r>
        <w:t xml:space="preserve">Contention 2: Solvency </w:t>
      </w:r>
    </w:p>
    <w:p w14:paraId="4FFCE42B" w14:textId="77777777" w:rsidR="009F157B" w:rsidRDefault="009F157B" w:rsidP="009F157B">
      <w:pPr>
        <w:pStyle w:val="Heading4"/>
      </w:pPr>
    </w:p>
    <w:p w14:paraId="33CA1C50" w14:textId="219884A1" w:rsidR="009F157B" w:rsidRDefault="005A1CDC" w:rsidP="009F157B">
      <w:pPr>
        <w:pStyle w:val="Heading4"/>
      </w:pPr>
      <w:r>
        <w:t>Enact</w:t>
      </w:r>
      <w:r w:rsidR="00BA7B0B">
        <w:t xml:space="preserve"> the FAALA of 2022 to </w:t>
      </w:r>
      <w:r w:rsidR="001E2B64">
        <w:t>Allow for Artists to Collectively Bargain</w:t>
      </w:r>
    </w:p>
    <w:p w14:paraId="6BAD08F8" w14:textId="655B65A6" w:rsidR="009F157B" w:rsidRPr="00A93472" w:rsidRDefault="009F157B" w:rsidP="009F157B">
      <w:pPr>
        <w:rPr>
          <w:rStyle w:val="Style13ptBold"/>
        </w:rPr>
      </w:pPr>
      <w:r w:rsidRPr="00A93472">
        <w:rPr>
          <w:rStyle w:val="Style13ptBold"/>
        </w:rPr>
        <w:t xml:space="preserve">The Authors Guild 21’ </w:t>
      </w:r>
      <w:r>
        <w:rPr>
          <w:rStyle w:val="Style13ptBold"/>
        </w:rPr>
        <w:t>[1]</w:t>
      </w:r>
    </w:p>
    <w:p w14:paraId="683DFF1D" w14:textId="2DC47E78" w:rsidR="009F157B" w:rsidRPr="00A93472" w:rsidRDefault="009F157B" w:rsidP="009F157B">
      <w:r>
        <w:t xml:space="preserve">[Creators Coalition, “CREATORS-COALITION-FTC-DOJ-Labor-and-Antitrust-Comments”, December 20,2021, </w:t>
      </w:r>
      <w:r w:rsidRPr="00A93472">
        <w:t>https://authorsguild.org/app/uploads/2022/11/CREATORS-COALITION-FTC-DOJ-Labor-and-Antitrust-Comments.final_.pdf</w:t>
      </w:r>
      <w:r>
        <w:t>]</w:t>
      </w:r>
      <w:r w:rsidR="00751754">
        <w:t xml:space="preserve"> NA</w:t>
      </w:r>
    </w:p>
    <w:p w14:paraId="2D70E077" w14:textId="77777777" w:rsidR="009F157B" w:rsidRPr="001E2B64" w:rsidRDefault="009F157B" w:rsidP="009F157B">
      <w:pPr>
        <w:rPr>
          <w:szCs w:val="26"/>
          <w:u w:val="single"/>
        </w:rPr>
      </w:pPr>
      <w:r w:rsidRPr="001E2B64">
        <w:rPr>
          <w:szCs w:val="26"/>
          <w:u w:val="single"/>
        </w:rPr>
        <w:t>SECTION 1. SHORT TITLE.</w:t>
      </w:r>
    </w:p>
    <w:p w14:paraId="5E600268" w14:textId="77777777" w:rsidR="009F157B" w:rsidRPr="001E2B64" w:rsidRDefault="009F157B" w:rsidP="009F157B">
      <w:pPr>
        <w:rPr>
          <w:szCs w:val="26"/>
          <w:u w:val="single"/>
        </w:rPr>
      </w:pPr>
      <w:r w:rsidRPr="001E2B64">
        <w:rPr>
          <w:szCs w:val="26"/>
          <w:u w:val="single"/>
        </w:rPr>
        <w:t>This Act may be cited as the Freelance Author and Artist Labor Act (“FAALA”) of 2022.</w:t>
      </w:r>
    </w:p>
    <w:p w14:paraId="24492D12" w14:textId="77777777" w:rsidR="009F157B" w:rsidRPr="001E2B64" w:rsidRDefault="009F157B" w:rsidP="009F157B">
      <w:pPr>
        <w:rPr>
          <w:szCs w:val="26"/>
          <w:u w:val="single"/>
        </w:rPr>
      </w:pPr>
      <w:r w:rsidRPr="001E2B64">
        <w:rPr>
          <w:szCs w:val="26"/>
          <w:u w:val="single"/>
        </w:rPr>
        <w:t xml:space="preserve">SECTION 2. </w:t>
      </w:r>
      <w:r w:rsidRPr="001E2B64">
        <w:rPr>
          <w:szCs w:val="26"/>
          <w:highlight w:val="yellow"/>
          <w:u w:val="single"/>
        </w:rPr>
        <w:t>Section 2 of the National Labor Relations Act</w:t>
      </w:r>
      <w:r w:rsidRPr="001E2B64">
        <w:rPr>
          <w:szCs w:val="26"/>
          <w:u w:val="single"/>
        </w:rPr>
        <w:t xml:space="preserve"> (29 U.S.C. 152) </w:t>
      </w:r>
      <w:r w:rsidRPr="001E2B64">
        <w:rPr>
          <w:szCs w:val="26"/>
          <w:highlight w:val="yellow"/>
          <w:u w:val="single"/>
        </w:rPr>
        <w:t>is amended by adding at the end the following:</w:t>
      </w:r>
    </w:p>
    <w:p w14:paraId="2652C47D" w14:textId="77777777" w:rsidR="009F157B" w:rsidRPr="001E2B64" w:rsidRDefault="009F157B" w:rsidP="009F157B">
      <w:pPr>
        <w:rPr>
          <w:szCs w:val="26"/>
          <w:u w:val="single"/>
        </w:rPr>
      </w:pPr>
      <w:r w:rsidRPr="001E2B64">
        <w:rPr>
          <w:szCs w:val="26"/>
          <w:u w:val="single"/>
        </w:rPr>
        <w:t xml:space="preserve">“15. </w:t>
      </w:r>
      <w:r w:rsidRPr="001E2B64">
        <w:rPr>
          <w:szCs w:val="26"/>
          <w:highlight w:val="yellow"/>
          <w:u w:val="single"/>
        </w:rPr>
        <w:t>The term “professional creative worker” means an individual who provides labor or work product as part of his or her profession on an individual basis (or through a “loan-out” or other entity created to solely to represent the individual creator for purposes of entering into such contracts) under contract and on a freelance basis for present or future compensation in any of the following professions:</w:t>
      </w:r>
    </w:p>
    <w:p w14:paraId="5048A4AF" w14:textId="77777777" w:rsidR="009F157B" w:rsidRPr="001E2B64" w:rsidRDefault="009F157B" w:rsidP="009F157B">
      <w:pPr>
        <w:ind w:firstLine="720"/>
        <w:rPr>
          <w:szCs w:val="26"/>
          <w:u w:val="single"/>
        </w:rPr>
      </w:pPr>
      <w:r w:rsidRPr="001E2B64">
        <w:rPr>
          <w:szCs w:val="26"/>
          <w:u w:val="single"/>
        </w:rPr>
        <w:t>(a) writers, including authors, playwrights, screenwriters, journalists, copywriters,</w:t>
      </w:r>
    </w:p>
    <w:p w14:paraId="0DE2AD09" w14:textId="77777777" w:rsidR="009F157B" w:rsidRPr="001E2B64" w:rsidRDefault="009F157B" w:rsidP="009F157B">
      <w:pPr>
        <w:ind w:firstLine="720"/>
        <w:rPr>
          <w:szCs w:val="26"/>
          <w:u w:val="single"/>
        </w:rPr>
      </w:pPr>
      <w:r w:rsidRPr="001E2B64">
        <w:rPr>
          <w:szCs w:val="26"/>
          <w:u w:val="single"/>
        </w:rPr>
        <w:t xml:space="preserve">or digital media writers and </w:t>
      </w:r>
      <w:proofErr w:type="gramStart"/>
      <w:r w:rsidRPr="001E2B64">
        <w:rPr>
          <w:szCs w:val="26"/>
          <w:u w:val="single"/>
        </w:rPr>
        <w:t>creators;</w:t>
      </w:r>
      <w:proofErr w:type="gramEnd"/>
    </w:p>
    <w:p w14:paraId="4C14F57B" w14:textId="77777777" w:rsidR="009F157B" w:rsidRPr="001E2B64" w:rsidRDefault="009F157B" w:rsidP="009F157B">
      <w:pPr>
        <w:ind w:firstLine="720"/>
        <w:rPr>
          <w:szCs w:val="26"/>
          <w:highlight w:val="yellow"/>
          <w:u w:val="single"/>
        </w:rPr>
      </w:pPr>
      <w:r w:rsidRPr="001E2B64">
        <w:rPr>
          <w:szCs w:val="26"/>
          <w:highlight w:val="yellow"/>
          <w:u w:val="single"/>
        </w:rPr>
        <w:t xml:space="preserve">(b) visual artists, </w:t>
      </w:r>
      <w:proofErr w:type="gramStart"/>
      <w:r w:rsidRPr="001E2B64">
        <w:rPr>
          <w:szCs w:val="26"/>
          <w:highlight w:val="yellow"/>
          <w:u w:val="single"/>
        </w:rPr>
        <w:t>including without limitation</w:t>
      </w:r>
      <w:proofErr w:type="gramEnd"/>
      <w:r w:rsidRPr="001E2B64">
        <w:rPr>
          <w:szCs w:val="26"/>
          <w:highlight w:val="yellow"/>
          <w:u w:val="single"/>
        </w:rPr>
        <w:t xml:space="preserve"> fine artists, graphic designers,</w:t>
      </w:r>
    </w:p>
    <w:p w14:paraId="5B1A46E6" w14:textId="77777777" w:rsidR="009F157B" w:rsidRPr="001E2B64" w:rsidRDefault="009F157B" w:rsidP="009F157B">
      <w:pPr>
        <w:ind w:firstLine="720"/>
        <w:rPr>
          <w:szCs w:val="26"/>
          <w:highlight w:val="yellow"/>
          <w:u w:val="single"/>
        </w:rPr>
      </w:pPr>
      <w:r w:rsidRPr="001E2B64">
        <w:rPr>
          <w:szCs w:val="26"/>
          <w:highlight w:val="yellow"/>
          <w:u w:val="single"/>
        </w:rPr>
        <w:t xml:space="preserve">photographers, photojournalists, animators, illustrators, industrial </w:t>
      </w:r>
      <w:proofErr w:type="gramStart"/>
      <w:r w:rsidRPr="001E2B64">
        <w:rPr>
          <w:szCs w:val="26"/>
          <w:highlight w:val="yellow"/>
          <w:u w:val="single"/>
        </w:rPr>
        <w:t>product</w:t>
      </w:r>
      <w:proofErr w:type="gramEnd"/>
    </w:p>
    <w:p w14:paraId="1A1ECFE1" w14:textId="77777777" w:rsidR="009F157B" w:rsidRPr="001E2B64" w:rsidRDefault="009F157B" w:rsidP="009F157B">
      <w:pPr>
        <w:ind w:firstLine="720"/>
        <w:rPr>
          <w:szCs w:val="26"/>
          <w:highlight w:val="yellow"/>
          <w:u w:val="single"/>
        </w:rPr>
      </w:pPr>
      <w:r w:rsidRPr="001E2B64">
        <w:rPr>
          <w:szCs w:val="26"/>
          <w:highlight w:val="yellow"/>
          <w:u w:val="single"/>
        </w:rPr>
        <w:t xml:space="preserve">designers, interior designers, and fashion </w:t>
      </w:r>
      <w:proofErr w:type="gramStart"/>
      <w:r w:rsidRPr="001E2B64">
        <w:rPr>
          <w:szCs w:val="26"/>
          <w:highlight w:val="yellow"/>
          <w:u w:val="single"/>
        </w:rPr>
        <w:t>designers;</w:t>
      </w:r>
      <w:proofErr w:type="gramEnd"/>
    </w:p>
    <w:p w14:paraId="2B19BAEA" w14:textId="77777777" w:rsidR="009F157B" w:rsidRPr="001E2B64" w:rsidRDefault="009F157B" w:rsidP="009F157B">
      <w:pPr>
        <w:ind w:firstLine="720"/>
        <w:rPr>
          <w:szCs w:val="26"/>
          <w:u w:val="single"/>
        </w:rPr>
      </w:pPr>
      <w:r w:rsidRPr="001E2B64">
        <w:rPr>
          <w:szCs w:val="26"/>
          <w:highlight w:val="yellow"/>
          <w:u w:val="single"/>
        </w:rPr>
        <w:t>(</w:t>
      </w:r>
      <w:r w:rsidRPr="001E2B64">
        <w:rPr>
          <w:szCs w:val="26"/>
          <w:u w:val="single"/>
        </w:rPr>
        <w:t xml:space="preserve">c) songwriters, composers, and </w:t>
      </w:r>
      <w:proofErr w:type="gramStart"/>
      <w:r w:rsidRPr="001E2B64">
        <w:rPr>
          <w:szCs w:val="26"/>
          <w:u w:val="single"/>
        </w:rPr>
        <w:t>librettists;</w:t>
      </w:r>
      <w:proofErr w:type="gramEnd"/>
    </w:p>
    <w:p w14:paraId="15246420" w14:textId="77777777" w:rsidR="009F157B" w:rsidRPr="001E2B64" w:rsidRDefault="009F157B" w:rsidP="009F157B">
      <w:pPr>
        <w:ind w:firstLine="720"/>
        <w:rPr>
          <w:szCs w:val="26"/>
          <w:u w:val="single"/>
        </w:rPr>
      </w:pPr>
      <w:r w:rsidRPr="001E2B64">
        <w:rPr>
          <w:szCs w:val="26"/>
          <w:u w:val="single"/>
        </w:rPr>
        <w:t>(d) performing artists and the artisans within their fields, including without</w:t>
      </w:r>
    </w:p>
    <w:p w14:paraId="3021CD2F" w14:textId="77777777" w:rsidR="009F157B" w:rsidRPr="001E2B64" w:rsidRDefault="009F157B" w:rsidP="009F157B">
      <w:pPr>
        <w:ind w:firstLine="720"/>
        <w:rPr>
          <w:szCs w:val="26"/>
          <w:u w:val="single"/>
        </w:rPr>
      </w:pPr>
      <w:r w:rsidRPr="001E2B64">
        <w:rPr>
          <w:szCs w:val="26"/>
          <w:u w:val="single"/>
        </w:rPr>
        <w:t>limitation musicians, recording artists, dancers, choreographers, actors,</w:t>
      </w:r>
    </w:p>
    <w:p w14:paraId="13E8D0EE" w14:textId="45985EB6" w:rsidR="009F157B" w:rsidRPr="001E2B64" w:rsidRDefault="009F157B" w:rsidP="001E2B64">
      <w:pPr>
        <w:ind w:firstLine="720"/>
        <w:rPr>
          <w:szCs w:val="26"/>
          <w:u w:val="single"/>
        </w:rPr>
      </w:pPr>
      <w:r w:rsidRPr="001E2B64">
        <w:rPr>
          <w:szCs w:val="26"/>
          <w:u w:val="single"/>
        </w:rPr>
        <w:t>dramatists, puppeteers, and circus artists; and</w:t>
      </w:r>
    </w:p>
    <w:p w14:paraId="65A3EB16" w14:textId="77777777" w:rsidR="009F157B" w:rsidRPr="001E2B64" w:rsidRDefault="009F157B" w:rsidP="009F157B">
      <w:pPr>
        <w:ind w:firstLine="720"/>
        <w:rPr>
          <w:szCs w:val="26"/>
          <w:u w:val="single"/>
        </w:rPr>
      </w:pPr>
      <w:r w:rsidRPr="001E2B64">
        <w:rPr>
          <w:szCs w:val="26"/>
          <w:u w:val="single"/>
        </w:rPr>
        <w:t>(e) videographers and filmmakers.”</w:t>
      </w:r>
    </w:p>
    <w:p w14:paraId="5C7EA6C6" w14:textId="77777777" w:rsidR="009F157B" w:rsidRPr="001E2B64" w:rsidRDefault="009F157B" w:rsidP="009F157B">
      <w:pPr>
        <w:rPr>
          <w:szCs w:val="26"/>
          <w:highlight w:val="yellow"/>
          <w:u w:val="single"/>
        </w:rPr>
      </w:pPr>
      <w:r w:rsidRPr="001E2B64">
        <w:rPr>
          <w:szCs w:val="26"/>
          <w:u w:val="single"/>
        </w:rPr>
        <w:t xml:space="preserve">SECTION 3. </w:t>
      </w:r>
      <w:r w:rsidRPr="001E2B64">
        <w:rPr>
          <w:szCs w:val="26"/>
          <w:highlight w:val="yellow"/>
          <w:u w:val="single"/>
        </w:rPr>
        <w:t>Section 7 of the National Labor Relations Act</w:t>
      </w:r>
      <w:r w:rsidRPr="001E2B64">
        <w:rPr>
          <w:szCs w:val="26"/>
          <w:u w:val="single"/>
        </w:rPr>
        <w:t xml:space="preserve"> (29 U.S.C. 157) </w:t>
      </w:r>
      <w:r w:rsidRPr="001E2B64">
        <w:rPr>
          <w:szCs w:val="26"/>
          <w:highlight w:val="yellow"/>
          <w:u w:val="single"/>
        </w:rPr>
        <w:t>is amended</w:t>
      </w:r>
    </w:p>
    <w:p w14:paraId="01D0D678" w14:textId="77777777" w:rsidR="009F157B" w:rsidRPr="001E2B64" w:rsidRDefault="009F157B" w:rsidP="009F157B">
      <w:pPr>
        <w:ind w:firstLine="720"/>
        <w:rPr>
          <w:szCs w:val="26"/>
          <w:u w:val="single"/>
        </w:rPr>
      </w:pPr>
      <w:r w:rsidRPr="001E2B64">
        <w:rPr>
          <w:szCs w:val="26"/>
          <w:highlight w:val="yellow"/>
          <w:u w:val="single"/>
        </w:rPr>
        <w:t>by adding “and professional creators” in the first line after “Employees.”</w:t>
      </w:r>
      <w:r w:rsidRPr="001E2B64">
        <w:rPr>
          <w:szCs w:val="26"/>
          <w:u w:val="single"/>
        </w:rPr>
        <w:t xml:space="preserve"> </w:t>
      </w:r>
    </w:p>
    <w:p w14:paraId="43C07995" w14:textId="0A9D555D" w:rsidR="009F157B" w:rsidRDefault="00BA7B0B" w:rsidP="009F157B">
      <w:pPr>
        <w:pStyle w:val="Heading4"/>
      </w:pPr>
      <w:proofErr w:type="gramStart"/>
      <w:r>
        <w:t>And,</w:t>
      </w:r>
      <w:proofErr w:type="gramEnd"/>
      <w:r>
        <w:t xml:space="preserve"> </w:t>
      </w:r>
      <w:r w:rsidR="005A1CDC">
        <w:t xml:space="preserve">Enact </w:t>
      </w:r>
      <w:r w:rsidR="009F157B">
        <w:t xml:space="preserve">the Bi-partisan AI </w:t>
      </w:r>
      <w:r w:rsidR="008C3A08">
        <w:t>AP</w:t>
      </w:r>
      <w:r w:rsidR="009F157B">
        <w:t>DP</w:t>
      </w:r>
      <w:r w:rsidR="008C3A08">
        <w:t>A</w:t>
      </w:r>
      <w:r w:rsidR="009F157B">
        <w:t xml:space="preserve"> to</w:t>
      </w:r>
      <w:r w:rsidR="001E2B64">
        <w:t xml:space="preserve"> </w:t>
      </w:r>
      <w:proofErr w:type="gramStart"/>
      <w:r w:rsidR="001E2B64">
        <w:t>Allow for</w:t>
      </w:r>
      <w:proofErr w:type="gramEnd"/>
      <w:r w:rsidR="001E2B64">
        <w:t xml:space="preserve"> Artists to Sue AI Companies for Stealing their Labor</w:t>
      </w:r>
    </w:p>
    <w:p w14:paraId="4A05279E" w14:textId="77777777" w:rsidR="009F157B" w:rsidRDefault="009F157B" w:rsidP="009F157B">
      <w:pPr>
        <w:rPr>
          <w:rStyle w:val="Style13ptBold"/>
        </w:rPr>
      </w:pPr>
      <w:r>
        <w:rPr>
          <w:rStyle w:val="Style13ptBold"/>
        </w:rPr>
        <w:t xml:space="preserve">Zilber 25’ </w:t>
      </w:r>
    </w:p>
    <w:p w14:paraId="42CDA4C0" w14:textId="0747F086" w:rsidR="009F157B" w:rsidRPr="00DA769F" w:rsidRDefault="009F157B" w:rsidP="009F157B">
      <w:r w:rsidRPr="00DA769F">
        <w:rPr>
          <w:rStyle w:val="Style13ptBold"/>
          <w:b w:val="0"/>
          <w:bCs w:val="0"/>
          <w:sz w:val="22"/>
        </w:rPr>
        <w:t xml:space="preserve">[Ariel Zilber, “US senators introduce bipartisan bill to make it easier to sue tech companies over AI copyright theft”, July 22, 2025, https://nypost.com/2025/07/22/business/us-senators-introduce-bill-to-make-it-easier-to-sue-over-ai-pirating/#:~:text=US%20senators%20introduce%20bipartisan%20bill,3] </w:t>
      </w:r>
      <w:r w:rsidR="00751754">
        <w:rPr>
          <w:rStyle w:val="Style13ptBold"/>
          <w:b w:val="0"/>
          <w:bCs w:val="0"/>
          <w:sz w:val="22"/>
        </w:rPr>
        <w:t>NA</w:t>
      </w:r>
    </w:p>
    <w:p w14:paraId="6636371C" w14:textId="77777777" w:rsidR="009F157B" w:rsidRPr="001E2B64" w:rsidRDefault="009F157B" w:rsidP="009F157B">
      <w:pPr>
        <w:rPr>
          <w:szCs w:val="26"/>
          <w:u w:val="single"/>
        </w:rPr>
      </w:pPr>
      <w:r w:rsidRPr="005A1CDC">
        <w:rPr>
          <w:sz w:val="16"/>
          <w:szCs w:val="26"/>
          <w:highlight w:val="yellow"/>
        </w:rPr>
        <w:t>Sens. Josh Hawley</w:t>
      </w:r>
      <w:r w:rsidRPr="005A1CDC">
        <w:rPr>
          <w:sz w:val="16"/>
          <w:szCs w:val="26"/>
        </w:rPr>
        <w:t xml:space="preserve"> (R-Mo.) </w:t>
      </w:r>
      <w:r w:rsidRPr="005A1CDC">
        <w:rPr>
          <w:sz w:val="16"/>
          <w:szCs w:val="26"/>
          <w:highlight w:val="yellow"/>
        </w:rPr>
        <w:t>and Richard Blumenthal</w:t>
      </w:r>
      <w:r w:rsidRPr="005A1CDC">
        <w:rPr>
          <w:sz w:val="16"/>
          <w:szCs w:val="26"/>
        </w:rPr>
        <w:t xml:space="preserve"> (D-Conn</w:t>
      </w:r>
      <w:r w:rsidRPr="001E2B64">
        <w:rPr>
          <w:szCs w:val="26"/>
          <w:u w:val="single"/>
        </w:rPr>
        <w:t xml:space="preserve">.) </w:t>
      </w:r>
      <w:r w:rsidRPr="001E2B64">
        <w:rPr>
          <w:szCs w:val="26"/>
          <w:highlight w:val="yellow"/>
          <w:u w:val="single"/>
        </w:rPr>
        <w:t>rolled out bipartisan legislation to make it easier</w:t>
      </w:r>
      <w:r w:rsidRPr="001E2B64">
        <w:rPr>
          <w:szCs w:val="26"/>
          <w:u w:val="single"/>
        </w:rPr>
        <w:t xml:space="preserve"> for people </w:t>
      </w:r>
      <w:r w:rsidRPr="001E2B64">
        <w:rPr>
          <w:szCs w:val="26"/>
          <w:highlight w:val="yellow"/>
          <w:u w:val="single"/>
        </w:rPr>
        <w:t>to sue tech companies for pirating their data to train a</w:t>
      </w:r>
      <w:r w:rsidRPr="001E2B64">
        <w:rPr>
          <w:szCs w:val="26"/>
          <w:u w:val="single"/>
        </w:rPr>
        <w:t xml:space="preserve">rtificial </w:t>
      </w:r>
      <w:r w:rsidRPr="001E2B64">
        <w:rPr>
          <w:szCs w:val="26"/>
          <w:highlight w:val="yellow"/>
          <w:u w:val="single"/>
        </w:rPr>
        <w:t>i</w:t>
      </w:r>
      <w:r w:rsidRPr="001E2B64">
        <w:rPr>
          <w:szCs w:val="26"/>
          <w:u w:val="single"/>
        </w:rPr>
        <w:t xml:space="preserve">ntelligence models — </w:t>
      </w:r>
      <w:r w:rsidRPr="001E2B64">
        <w:rPr>
          <w:szCs w:val="26"/>
          <w:highlight w:val="yellow"/>
          <w:u w:val="single"/>
        </w:rPr>
        <w:t>calling the rampant practice “the largest intellectual property theft in American history”</w:t>
      </w:r>
    </w:p>
    <w:p w14:paraId="48ED1373" w14:textId="77777777" w:rsidR="009F157B" w:rsidRPr="001E2B64" w:rsidRDefault="009F157B" w:rsidP="009F157B">
      <w:pPr>
        <w:rPr>
          <w:szCs w:val="26"/>
          <w:u w:val="single"/>
        </w:rPr>
      </w:pPr>
      <w:r w:rsidRPr="001E2B64">
        <w:rPr>
          <w:szCs w:val="26"/>
          <w:highlight w:val="yellow"/>
          <w:u w:val="single"/>
        </w:rPr>
        <w:t>The proposed AI A</w:t>
      </w:r>
      <w:r w:rsidRPr="001E2B64">
        <w:rPr>
          <w:szCs w:val="26"/>
          <w:u w:val="single"/>
        </w:rPr>
        <w:t xml:space="preserve">ccountability and </w:t>
      </w:r>
      <w:r w:rsidRPr="001E2B64">
        <w:rPr>
          <w:szCs w:val="26"/>
          <w:highlight w:val="yellow"/>
          <w:u w:val="single"/>
        </w:rPr>
        <w:t>P</w:t>
      </w:r>
      <w:r w:rsidRPr="001E2B64">
        <w:rPr>
          <w:szCs w:val="26"/>
          <w:u w:val="single"/>
        </w:rPr>
        <w:t xml:space="preserve">ersonal </w:t>
      </w:r>
      <w:r w:rsidRPr="001E2B64">
        <w:rPr>
          <w:szCs w:val="26"/>
          <w:highlight w:val="yellow"/>
          <w:u w:val="single"/>
        </w:rPr>
        <w:t>D</w:t>
      </w:r>
      <w:r w:rsidRPr="001E2B64">
        <w:rPr>
          <w:szCs w:val="26"/>
          <w:u w:val="single"/>
        </w:rPr>
        <w:t>ata</w:t>
      </w:r>
      <w:r w:rsidRPr="001E2B64">
        <w:rPr>
          <w:szCs w:val="26"/>
          <w:highlight w:val="yellow"/>
          <w:u w:val="single"/>
        </w:rPr>
        <w:t xml:space="preserve"> P</w:t>
      </w:r>
      <w:r w:rsidRPr="001E2B64">
        <w:rPr>
          <w:szCs w:val="26"/>
          <w:u w:val="single"/>
        </w:rPr>
        <w:t xml:space="preserve">rotection </w:t>
      </w:r>
      <w:proofErr w:type="gramStart"/>
      <w:r w:rsidRPr="001E2B64">
        <w:rPr>
          <w:szCs w:val="26"/>
          <w:highlight w:val="yellow"/>
          <w:u w:val="single"/>
        </w:rPr>
        <w:t>Ac</w:t>
      </w:r>
      <w:r w:rsidRPr="001E2B64">
        <w:rPr>
          <w:szCs w:val="26"/>
          <w:u w:val="single"/>
        </w:rPr>
        <w:t>t — which</w:t>
      </w:r>
      <w:proofErr w:type="gramEnd"/>
      <w:r w:rsidRPr="001E2B64">
        <w:rPr>
          <w:szCs w:val="26"/>
          <w:u w:val="single"/>
        </w:rPr>
        <w:t xml:space="preserve"> follows a recent hearing in which the US lawmaker accused companies including Meta and OpenAI of pirating vast amounts of protected material — </w:t>
      </w:r>
      <w:r w:rsidRPr="001E2B64">
        <w:rPr>
          <w:szCs w:val="26"/>
          <w:highlight w:val="yellow"/>
          <w:u w:val="single"/>
        </w:rPr>
        <w:t>would bar AI companies from training on personal data or copyrighted works.</w:t>
      </w:r>
    </w:p>
    <w:p w14:paraId="4A0FFA4B" w14:textId="77777777" w:rsidR="009F157B" w:rsidRPr="005A1CDC" w:rsidRDefault="009F157B" w:rsidP="009F157B">
      <w:pPr>
        <w:rPr>
          <w:sz w:val="16"/>
          <w:szCs w:val="26"/>
        </w:rPr>
      </w:pPr>
      <w:r w:rsidRPr="005A1CDC">
        <w:rPr>
          <w:sz w:val="16"/>
          <w:szCs w:val="26"/>
        </w:rPr>
        <w:t>“AI companies are robbing the American people blind while leaving artists, writers, and other creators with zero recourse,” Hawley said in a statement. “It’s time for Congress to give the American worker their day in court to protect their personal data and creative works.”</w:t>
      </w:r>
    </w:p>
    <w:p w14:paraId="6201EF14" w14:textId="77777777" w:rsidR="009F157B" w:rsidRPr="001E2B64" w:rsidRDefault="009F157B" w:rsidP="009F157B">
      <w:pPr>
        <w:rPr>
          <w:szCs w:val="26"/>
          <w:u w:val="single"/>
        </w:rPr>
      </w:pPr>
      <w:r w:rsidRPr="001E2B64">
        <w:rPr>
          <w:szCs w:val="26"/>
          <w:u w:val="single"/>
        </w:rPr>
        <w:t xml:space="preserve">The bill would allow people to sue for use of their personal data or copyrighted works without giving consent. </w:t>
      </w:r>
      <w:r w:rsidRPr="001E2B64">
        <w:rPr>
          <w:szCs w:val="26"/>
          <w:highlight w:val="yellow"/>
          <w:u w:val="single"/>
        </w:rPr>
        <w:t xml:space="preserve">It would also require companies to disclose which third parties will be given access to data if consent is </w:t>
      </w:r>
      <w:proofErr w:type="gramStart"/>
      <w:r w:rsidRPr="001E2B64">
        <w:rPr>
          <w:szCs w:val="26"/>
          <w:highlight w:val="yellow"/>
          <w:u w:val="single"/>
        </w:rPr>
        <w:t>granted, and</w:t>
      </w:r>
      <w:proofErr w:type="gramEnd"/>
      <w:r w:rsidRPr="001E2B64">
        <w:rPr>
          <w:szCs w:val="26"/>
          <w:highlight w:val="yellow"/>
          <w:u w:val="single"/>
        </w:rPr>
        <w:t xml:space="preserve"> provides for financial penalties and injunctive relief.</w:t>
      </w:r>
    </w:p>
    <w:p w14:paraId="7F3DB850" w14:textId="77777777" w:rsidR="009F157B" w:rsidRPr="005A1CDC" w:rsidRDefault="009F157B" w:rsidP="009F157B">
      <w:pPr>
        <w:rPr>
          <w:sz w:val="16"/>
          <w:szCs w:val="26"/>
        </w:rPr>
      </w:pPr>
      <w:r w:rsidRPr="005A1CDC">
        <w:rPr>
          <w:sz w:val="16"/>
          <w:szCs w:val="26"/>
        </w:rPr>
        <w:t xml:space="preserve">The Post has sought </w:t>
      </w:r>
      <w:proofErr w:type="gramStart"/>
      <w:r w:rsidRPr="005A1CDC">
        <w:rPr>
          <w:sz w:val="16"/>
          <w:szCs w:val="26"/>
        </w:rPr>
        <w:t>comment</w:t>
      </w:r>
      <w:proofErr w:type="gramEnd"/>
      <w:r w:rsidRPr="005A1CDC">
        <w:rPr>
          <w:sz w:val="16"/>
          <w:szCs w:val="26"/>
        </w:rPr>
        <w:t xml:space="preserve"> from Meta and OpenAI.</w:t>
      </w:r>
    </w:p>
    <w:p w14:paraId="7DD4E466" w14:textId="77777777" w:rsidR="009F157B" w:rsidRPr="001E2B64" w:rsidRDefault="009F157B" w:rsidP="009F157B">
      <w:pPr>
        <w:rPr>
          <w:szCs w:val="26"/>
          <w:u w:val="single"/>
        </w:rPr>
      </w:pPr>
      <w:r w:rsidRPr="001E2B64">
        <w:rPr>
          <w:szCs w:val="26"/>
          <w:u w:val="single"/>
        </w:rPr>
        <w:t>Hawley added that the “bipartisan legislation would finally empower working Americans who now find their livelihoods in the crosshairs of Big Tech’s lawlessness.”</w:t>
      </w:r>
    </w:p>
    <w:p w14:paraId="6B4B0953" w14:textId="77777777" w:rsidR="009F157B" w:rsidRPr="005A1CDC" w:rsidRDefault="009F157B" w:rsidP="009F157B">
      <w:pPr>
        <w:rPr>
          <w:sz w:val="16"/>
          <w:szCs w:val="26"/>
        </w:rPr>
      </w:pPr>
      <w:r w:rsidRPr="005A1CDC">
        <w:rPr>
          <w:sz w:val="16"/>
          <w:szCs w:val="26"/>
        </w:rPr>
        <w:t>Blumenthal, his Democratic partner on the bill, underscored privacy risks and the need for legal recourse.</w:t>
      </w:r>
    </w:p>
    <w:p w14:paraId="38B1A120" w14:textId="77777777" w:rsidR="009F157B" w:rsidRPr="001E2B64" w:rsidRDefault="009F157B" w:rsidP="009F157B">
      <w:pPr>
        <w:rPr>
          <w:szCs w:val="26"/>
          <w:u w:val="single"/>
        </w:rPr>
      </w:pPr>
      <w:r w:rsidRPr="001E2B64">
        <w:rPr>
          <w:szCs w:val="26"/>
          <w:highlight w:val="yellow"/>
          <w:u w:val="single"/>
        </w:rPr>
        <w:t>“Tech companies must be held accountable — and liable legally — when they breach consumer privacy, collecting, monetizing or sharing personal information without express consent,”</w:t>
      </w:r>
      <w:r w:rsidRPr="001E2B64">
        <w:rPr>
          <w:szCs w:val="26"/>
          <w:u w:val="single"/>
        </w:rPr>
        <w:t xml:space="preserve"> he said.</w:t>
      </w:r>
    </w:p>
    <w:p w14:paraId="117F18BA" w14:textId="323F482E" w:rsidR="009F157B" w:rsidRDefault="009F157B" w:rsidP="009F157B">
      <w:pPr>
        <w:pStyle w:val="Heading4"/>
      </w:pPr>
      <w:proofErr w:type="gramStart"/>
      <w:r>
        <w:t>And,</w:t>
      </w:r>
      <w:proofErr w:type="gramEnd"/>
      <w:r>
        <w:t xml:space="preserve"> Enact the FAAFA of 2022 to Prevent Anti-Trust Suits </w:t>
      </w:r>
      <w:r w:rsidR="008C3A08">
        <w:t>from</w:t>
      </w:r>
      <w:r>
        <w:t xml:space="preserve"> Being Enacted on </w:t>
      </w:r>
      <w:r w:rsidR="006F1A1C">
        <w:t xml:space="preserve">Artist’s </w:t>
      </w:r>
      <w:r>
        <w:t>Collective</w:t>
      </w:r>
      <w:r w:rsidR="00126651">
        <w:t xml:space="preserve">ly </w:t>
      </w:r>
      <w:r>
        <w:t xml:space="preserve">Bargaining </w:t>
      </w:r>
    </w:p>
    <w:p w14:paraId="53E451B7" w14:textId="7568D14D" w:rsidR="009F157B" w:rsidRPr="00A93472" w:rsidRDefault="009F157B" w:rsidP="009F157B">
      <w:pPr>
        <w:rPr>
          <w:rStyle w:val="Style13ptBold"/>
        </w:rPr>
      </w:pPr>
      <w:r w:rsidRPr="00A93472">
        <w:rPr>
          <w:rStyle w:val="Style13ptBold"/>
        </w:rPr>
        <w:t xml:space="preserve">The Authors Guild 21’ </w:t>
      </w:r>
      <w:r>
        <w:rPr>
          <w:rStyle w:val="Style13ptBold"/>
        </w:rPr>
        <w:t>[2]</w:t>
      </w:r>
    </w:p>
    <w:p w14:paraId="791FB185" w14:textId="7F3052B9" w:rsidR="009F157B" w:rsidRPr="00A93472" w:rsidRDefault="009F157B" w:rsidP="009F157B">
      <w:r>
        <w:t xml:space="preserve">[Creators Coalition, “CREATORS-COALITION-FTC-DOJ-Labor-and-Antitrust-Comments”, December 20,2021, </w:t>
      </w:r>
      <w:r w:rsidRPr="00A93472">
        <w:t>https://authorsguild.org/app/uploads/2022/11/CREATORS-COALITION-FTC-DOJ-Labor-and-Antitrust-Comments.final_.pdf</w:t>
      </w:r>
      <w:r>
        <w:t>]</w:t>
      </w:r>
      <w:r w:rsidR="00751754">
        <w:t xml:space="preserve"> NA</w:t>
      </w:r>
    </w:p>
    <w:p w14:paraId="4FEA2590" w14:textId="77777777" w:rsidR="009F157B" w:rsidRDefault="009F157B" w:rsidP="009F157B">
      <w:r>
        <w:t>SECTION 1. SHORT TITLE.</w:t>
      </w:r>
    </w:p>
    <w:p w14:paraId="64AFF507" w14:textId="77777777" w:rsidR="009F157B" w:rsidRPr="001E2B64" w:rsidRDefault="009F157B" w:rsidP="009F157B">
      <w:pPr>
        <w:rPr>
          <w:szCs w:val="26"/>
          <w:u w:val="single"/>
        </w:rPr>
      </w:pPr>
      <w:r w:rsidRPr="001E2B64">
        <w:rPr>
          <w:szCs w:val="26"/>
          <w:u w:val="single"/>
        </w:rPr>
        <w:t>This Act may be cited as the Freelance Author and Artist Freedom Act (“FAAFA”) of 2022.</w:t>
      </w:r>
    </w:p>
    <w:p w14:paraId="4D580713" w14:textId="77777777" w:rsidR="009F157B" w:rsidRPr="001E2B64" w:rsidRDefault="009F157B" w:rsidP="009F157B">
      <w:pPr>
        <w:rPr>
          <w:szCs w:val="26"/>
          <w:u w:val="single"/>
        </w:rPr>
      </w:pPr>
      <w:r w:rsidRPr="001E2B64">
        <w:rPr>
          <w:szCs w:val="26"/>
          <w:u w:val="single"/>
        </w:rPr>
        <w:t>SECTION 2. APPLICATION OF ANTITRUST LAWS TO FREELANCE WRITERS, ARTISTS, AND SONGWRITERS</w:t>
      </w:r>
    </w:p>
    <w:p w14:paraId="45145592" w14:textId="77777777" w:rsidR="009F157B" w:rsidRPr="001E2B64" w:rsidRDefault="009F157B" w:rsidP="009F157B">
      <w:pPr>
        <w:rPr>
          <w:szCs w:val="26"/>
          <w:u w:val="single"/>
        </w:rPr>
      </w:pPr>
      <w:r w:rsidRPr="001E2B64">
        <w:rPr>
          <w:szCs w:val="26"/>
          <w:highlight w:val="yellow"/>
          <w:u w:val="single"/>
        </w:rPr>
        <w:t>The antitrust laws shall apply to Professional Freelance Creative Workers for purposes of negotiating the terms and conditions of contracts for the creation of copyrightable content to publishers or distributors of their works (collectively “publishers”) in the same manner as such laws apply to collective bargaining by employees to organize, mutually support one another, and engage in collective bargaining with publishers.</w:t>
      </w:r>
    </w:p>
    <w:p w14:paraId="38238A92" w14:textId="77777777" w:rsidR="009F157B" w:rsidRPr="001E2B64" w:rsidRDefault="009F157B" w:rsidP="009F157B">
      <w:pPr>
        <w:rPr>
          <w:szCs w:val="26"/>
          <w:u w:val="single"/>
        </w:rPr>
      </w:pPr>
      <w:r w:rsidRPr="001E2B64">
        <w:rPr>
          <w:szCs w:val="26"/>
          <w:u w:val="single"/>
        </w:rPr>
        <w:t>SECTION 3. DEFINITIONS.</w:t>
      </w:r>
    </w:p>
    <w:p w14:paraId="4687D649" w14:textId="77777777" w:rsidR="009F157B" w:rsidRPr="001E2B64" w:rsidRDefault="009F157B" w:rsidP="009F157B">
      <w:pPr>
        <w:rPr>
          <w:szCs w:val="26"/>
          <w:u w:val="single"/>
        </w:rPr>
      </w:pPr>
      <w:r w:rsidRPr="001E2B64">
        <w:rPr>
          <w:szCs w:val="26"/>
          <w:highlight w:val="yellow"/>
          <w:u w:val="single"/>
        </w:rPr>
        <w:t>For purposes of this Act:</w:t>
      </w:r>
    </w:p>
    <w:p w14:paraId="643480CA" w14:textId="77777777" w:rsidR="009F157B" w:rsidRPr="001E2B64" w:rsidRDefault="009F157B" w:rsidP="009F157B">
      <w:pPr>
        <w:ind w:firstLine="720"/>
        <w:rPr>
          <w:szCs w:val="26"/>
          <w:highlight w:val="yellow"/>
          <w:u w:val="single"/>
        </w:rPr>
      </w:pPr>
      <w:r w:rsidRPr="001E2B64">
        <w:rPr>
          <w:szCs w:val="26"/>
          <w:u w:val="single"/>
        </w:rPr>
        <w:t>(</w:t>
      </w:r>
      <w:proofErr w:type="spellStart"/>
      <w:r w:rsidRPr="001E2B64">
        <w:rPr>
          <w:szCs w:val="26"/>
          <w:u w:val="single"/>
        </w:rPr>
        <w:t>i</w:t>
      </w:r>
      <w:proofErr w:type="spellEnd"/>
      <w:r w:rsidRPr="001E2B64">
        <w:rPr>
          <w:szCs w:val="26"/>
          <w:u w:val="single"/>
        </w:rPr>
        <w:t xml:space="preserve">) The term </w:t>
      </w:r>
      <w:r w:rsidRPr="001E2B64">
        <w:rPr>
          <w:szCs w:val="26"/>
          <w:highlight w:val="yellow"/>
          <w:u w:val="single"/>
        </w:rPr>
        <w:t>“antitrust laws” has the meaning given it in subsection (a) of the first</w:t>
      </w:r>
    </w:p>
    <w:p w14:paraId="4D3DB028" w14:textId="77777777" w:rsidR="009F157B" w:rsidRPr="001E2B64" w:rsidRDefault="009F157B" w:rsidP="009F157B">
      <w:pPr>
        <w:ind w:firstLine="720"/>
        <w:rPr>
          <w:szCs w:val="26"/>
          <w:highlight w:val="yellow"/>
          <w:u w:val="single"/>
        </w:rPr>
      </w:pPr>
      <w:r w:rsidRPr="001E2B64">
        <w:rPr>
          <w:szCs w:val="26"/>
          <w:highlight w:val="yellow"/>
          <w:u w:val="single"/>
        </w:rPr>
        <w:t xml:space="preserve">section of the Clayton Act </w:t>
      </w:r>
      <w:r w:rsidRPr="001E2B64">
        <w:rPr>
          <w:szCs w:val="26"/>
          <w:u w:val="single"/>
        </w:rPr>
        <w:t xml:space="preserve">(15 U.S.C. 12(a)), </w:t>
      </w:r>
      <w:r w:rsidRPr="001E2B64">
        <w:rPr>
          <w:szCs w:val="26"/>
          <w:highlight w:val="yellow"/>
          <w:u w:val="single"/>
        </w:rPr>
        <w:t>except that such term includes</w:t>
      </w:r>
    </w:p>
    <w:p w14:paraId="529BC227" w14:textId="77777777" w:rsidR="009F157B" w:rsidRPr="001E2B64" w:rsidRDefault="009F157B" w:rsidP="009F157B">
      <w:pPr>
        <w:ind w:firstLine="720"/>
        <w:rPr>
          <w:szCs w:val="26"/>
          <w:highlight w:val="yellow"/>
          <w:u w:val="single"/>
        </w:rPr>
      </w:pPr>
      <w:r w:rsidRPr="001E2B64">
        <w:rPr>
          <w:szCs w:val="26"/>
          <w:highlight w:val="yellow"/>
          <w:u w:val="single"/>
        </w:rPr>
        <w:t>section 5 of the Federal Trade Commission Act (</w:t>
      </w:r>
      <w:r w:rsidRPr="001E2B64">
        <w:rPr>
          <w:szCs w:val="26"/>
          <w:u w:val="single"/>
        </w:rPr>
        <w:t xml:space="preserve">15 U.S.C. 45) </w:t>
      </w:r>
      <w:r w:rsidRPr="001E2B64">
        <w:rPr>
          <w:szCs w:val="26"/>
          <w:highlight w:val="yellow"/>
          <w:u w:val="single"/>
        </w:rPr>
        <w:t>to the extent such</w:t>
      </w:r>
    </w:p>
    <w:p w14:paraId="3C7420EB" w14:textId="77777777" w:rsidR="009F157B" w:rsidRPr="001E2B64" w:rsidRDefault="009F157B" w:rsidP="009F157B">
      <w:pPr>
        <w:ind w:firstLine="720"/>
        <w:rPr>
          <w:szCs w:val="26"/>
          <w:u w:val="single"/>
        </w:rPr>
      </w:pPr>
      <w:proofErr w:type="gramStart"/>
      <w:r w:rsidRPr="001E2B64">
        <w:rPr>
          <w:szCs w:val="26"/>
          <w:highlight w:val="yellow"/>
          <w:u w:val="single"/>
        </w:rPr>
        <w:t>section</w:t>
      </w:r>
      <w:proofErr w:type="gramEnd"/>
      <w:r w:rsidRPr="001E2B64">
        <w:rPr>
          <w:szCs w:val="26"/>
          <w:highlight w:val="yellow"/>
          <w:u w:val="single"/>
        </w:rPr>
        <w:t xml:space="preserve"> 5 applies to unfair methods of competition.</w:t>
      </w:r>
    </w:p>
    <w:p w14:paraId="4E1FAD8A" w14:textId="77777777" w:rsidR="009F157B" w:rsidRPr="001E2B64" w:rsidRDefault="009F157B" w:rsidP="009F157B">
      <w:pPr>
        <w:ind w:firstLine="720"/>
        <w:rPr>
          <w:szCs w:val="26"/>
          <w:highlight w:val="yellow"/>
          <w:u w:val="single"/>
        </w:rPr>
      </w:pPr>
      <w:r w:rsidRPr="001E2B64">
        <w:rPr>
          <w:szCs w:val="26"/>
          <w:u w:val="single"/>
        </w:rPr>
        <w:t>(ii) The term “</w:t>
      </w:r>
      <w:r w:rsidRPr="001E2B64">
        <w:rPr>
          <w:szCs w:val="26"/>
          <w:highlight w:val="yellow"/>
          <w:u w:val="single"/>
        </w:rPr>
        <w:t>professional creative worker” means an individual who provides</w:t>
      </w:r>
    </w:p>
    <w:p w14:paraId="30515CA1" w14:textId="77777777" w:rsidR="009F157B" w:rsidRPr="001E2B64" w:rsidRDefault="009F157B" w:rsidP="009F157B">
      <w:pPr>
        <w:ind w:firstLine="720"/>
        <w:rPr>
          <w:szCs w:val="26"/>
          <w:highlight w:val="yellow"/>
          <w:u w:val="single"/>
        </w:rPr>
      </w:pPr>
      <w:r w:rsidRPr="001E2B64">
        <w:rPr>
          <w:szCs w:val="26"/>
          <w:highlight w:val="yellow"/>
          <w:u w:val="single"/>
        </w:rPr>
        <w:t>labor or work product as part of his or her profession on an individual basis (or</w:t>
      </w:r>
    </w:p>
    <w:p w14:paraId="3C5B49A1" w14:textId="77777777" w:rsidR="009F157B" w:rsidRPr="001E2B64" w:rsidRDefault="009F157B" w:rsidP="009F157B">
      <w:pPr>
        <w:ind w:firstLine="720"/>
        <w:rPr>
          <w:szCs w:val="26"/>
          <w:highlight w:val="yellow"/>
          <w:u w:val="single"/>
        </w:rPr>
      </w:pPr>
      <w:r w:rsidRPr="001E2B64">
        <w:rPr>
          <w:szCs w:val="26"/>
          <w:highlight w:val="yellow"/>
          <w:u w:val="single"/>
        </w:rPr>
        <w:t>through a “loan-out” or other entity created to solely to represent the individual</w:t>
      </w:r>
    </w:p>
    <w:p w14:paraId="152487B9" w14:textId="77777777" w:rsidR="009F157B" w:rsidRPr="001E2B64" w:rsidRDefault="009F157B" w:rsidP="009F157B">
      <w:pPr>
        <w:ind w:firstLine="720"/>
        <w:rPr>
          <w:szCs w:val="26"/>
          <w:highlight w:val="yellow"/>
          <w:u w:val="single"/>
        </w:rPr>
      </w:pPr>
      <w:r w:rsidRPr="001E2B64">
        <w:rPr>
          <w:szCs w:val="26"/>
          <w:highlight w:val="yellow"/>
          <w:u w:val="single"/>
        </w:rPr>
        <w:t xml:space="preserve">creator for purposes of </w:t>
      </w:r>
      <w:proofErr w:type="gramStart"/>
      <w:r w:rsidRPr="001E2B64">
        <w:rPr>
          <w:szCs w:val="26"/>
          <w:highlight w:val="yellow"/>
          <w:u w:val="single"/>
        </w:rPr>
        <w:t>entering into</w:t>
      </w:r>
      <w:proofErr w:type="gramEnd"/>
      <w:r w:rsidRPr="001E2B64">
        <w:rPr>
          <w:szCs w:val="26"/>
          <w:highlight w:val="yellow"/>
          <w:u w:val="single"/>
        </w:rPr>
        <w:t xml:space="preserve"> such contracts) under contract and on a</w:t>
      </w:r>
    </w:p>
    <w:p w14:paraId="35777CB4" w14:textId="77777777" w:rsidR="009F157B" w:rsidRPr="001E2B64" w:rsidRDefault="009F157B" w:rsidP="009F157B">
      <w:pPr>
        <w:ind w:firstLine="720"/>
        <w:rPr>
          <w:szCs w:val="26"/>
          <w:highlight w:val="yellow"/>
          <w:u w:val="single"/>
        </w:rPr>
      </w:pPr>
      <w:r w:rsidRPr="001E2B64">
        <w:rPr>
          <w:szCs w:val="26"/>
          <w:highlight w:val="yellow"/>
          <w:u w:val="single"/>
        </w:rPr>
        <w:t>freelance basis for present or future compensation in any of the following</w:t>
      </w:r>
    </w:p>
    <w:p w14:paraId="43F7DD95" w14:textId="77777777" w:rsidR="009F157B" w:rsidRPr="001E2B64" w:rsidRDefault="009F157B" w:rsidP="009F157B">
      <w:pPr>
        <w:ind w:firstLine="720"/>
        <w:rPr>
          <w:szCs w:val="26"/>
          <w:u w:val="single"/>
        </w:rPr>
      </w:pPr>
      <w:r w:rsidRPr="001E2B64">
        <w:rPr>
          <w:szCs w:val="26"/>
          <w:highlight w:val="yellow"/>
          <w:u w:val="single"/>
        </w:rPr>
        <w:t>professions:</w:t>
      </w:r>
    </w:p>
    <w:p w14:paraId="16FC6EF4" w14:textId="77777777" w:rsidR="009F157B" w:rsidRPr="001E2B64" w:rsidRDefault="009F157B" w:rsidP="009F157B">
      <w:pPr>
        <w:ind w:left="720" w:firstLine="720"/>
        <w:rPr>
          <w:szCs w:val="26"/>
          <w:u w:val="single"/>
        </w:rPr>
      </w:pPr>
      <w:r w:rsidRPr="001E2B64">
        <w:rPr>
          <w:szCs w:val="26"/>
          <w:u w:val="single"/>
        </w:rPr>
        <w:t>(a) writers, including without limitation authors, playwrights, screenwriters,</w:t>
      </w:r>
    </w:p>
    <w:p w14:paraId="6D39479A" w14:textId="77777777" w:rsidR="009F157B" w:rsidRPr="001E2B64" w:rsidRDefault="009F157B" w:rsidP="009F157B">
      <w:pPr>
        <w:ind w:left="720" w:firstLine="720"/>
        <w:rPr>
          <w:szCs w:val="26"/>
          <w:u w:val="single"/>
        </w:rPr>
      </w:pPr>
      <w:r w:rsidRPr="001E2B64">
        <w:rPr>
          <w:szCs w:val="26"/>
          <w:u w:val="single"/>
        </w:rPr>
        <w:t xml:space="preserve">journalists, copywriters, or digital media writers and </w:t>
      </w:r>
      <w:proofErr w:type="gramStart"/>
      <w:r w:rsidRPr="001E2B64">
        <w:rPr>
          <w:szCs w:val="26"/>
          <w:u w:val="single"/>
        </w:rPr>
        <w:t>creators;</w:t>
      </w:r>
      <w:proofErr w:type="gramEnd"/>
    </w:p>
    <w:p w14:paraId="497CCB4B" w14:textId="77777777" w:rsidR="009F157B" w:rsidRPr="001E2B64" w:rsidRDefault="009F157B" w:rsidP="009F157B">
      <w:pPr>
        <w:ind w:left="1440"/>
        <w:rPr>
          <w:szCs w:val="26"/>
          <w:highlight w:val="yellow"/>
          <w:u w:val="single"/>
        </w:rPr>
      </w:pPr>
      <w:r w:rsidRPr="001E2B64">
        <w:rPr>
          <w:szCs w:val="26"/>
          <w:highlight w:val="yellow"/>
          <w:u w:val="single"/>
        </w:rPr>
        <w:t xml:space="preserve">(b) visual artists, </w:t>
      </w:r>
      <w:proofErr w:type="gramStart"/>
      <w:r w:rsidRPr="001E2B64">
        <w:rPr>
          <w:szCs w:val="26"/>
          <w:highlight w:val="yellow"/>
          <w:u w:val="single"/>
        </w:rPr>
        <w:t>including without limitation</w:t>
      </w:r>
      <w:proofErr w:type="gramEnd"/>
      <w:r w:rsidRPr="001E2B64">
        <w:rPr>
          <w:szCs w:val="26"/>
          <w:highlight w:val="yellow"/>
          <w:u w:val="single"/>
        </w:rPr>
        <w:t xml:space="preserve"> fine artists, graphic designers,</w:t>
      </w:r>
    </w:p>
    <w:p w14:paraId="538FC8E6" w14:textId="77777777" w:rsidR="009F157B" w:rsidRPr="001E2B64" w:rsidRDefault="009F157B" w:rsidP="009F157B">
      <w:pPr>
        <w:ind w:left="1440"/>
        <w:rPr>
          <w:szCs w:val="26"/>
          <w:highlight w:val="yellow"/>
          <w:u w:val="single"/>
        </w:rPr>
      </w:pPr>
      <w:r w:rsidRPr="001E2B64">
        <w:rPr>
          <w:szCs w:val="26"/>
          <w:highlight w:val="yellow"/>
          <w:u w:val="single"/>
        </w:rPr>
        <w:t xml:space="preserve">photographers, photojournalists, animators, illustrators, industrial </w:t>
      </w:r>
      <w:proofErr w:type="gramStart"/>
      <w:r w:rsidRPr="001E2B64">
        <w:rPr>
          <w:szCs w:val="26"/>
          <w:highlight w:val="yellow"/>
          <w:u w:val="single"/>
        </w:rPr>
        <w:t>product</w:t>
      </w:r>
      <w:proofErr w:type="gramEnd"/>
    </w:p>
    <w:p w14:paraId="4E1AF26D" w14:textId="77777777" w:rsidR="009F157B" w:rsidRPr="001E2B64" w:rsidRDefault="009F157B" w:rsidP="009F157B">
      <w:pPr>
        <w:ind w:left="1440"/>
        <w:rPr>
          <w:szCs w:val="26"/>
          <w:highlight w:val="yellow"/>
          <w:u w:val="single"/>
        </w:rPr>
      </w:pPr>
      <w:r w:rsidRPr="001E2B64">
        <w:rPr>
          <w:szCs w:val="26"/>
          <w:highlight w:val="yellow"/>
          <w:u w:val="single"/>
        </w:rPr>
        <w:t xml:space="preserve">designers, interior designers, and fashion </w:t>
      </w:r>
      <w:proofErr w:type="gramStart"/>
      <w:r w:rsidRPr="001E2B64">
        <w:rPr>
          <w:szCs w:val="26"/>
          <w:highlight w:val="yellow"/>
          <w:u w:val="single"/>
        </w:rPr>
        <w:t>designers;</w:t>
      </w:r>
      <w:proofErr w:type="gramEnd"/>
    </w:p>
    <w:p w14:paraId="2FEAFBD8" w14:textId="7B23E9D9" w:rsidR="009F157B" w:rsidRDefault="009F157B" w:rsidP="009F157B">
      <w:pPr>
        <w:pStyle w:val="Heading4"/>
      </w:pPr>
      <w:proofErr w:type="gramStart"/>
      <w:r>
        <w:t>And,</w:t>
      </w:r>
      <w:proofErr w:type="gramEnd"/>
      <w:r>
        <w:t xml:space="preserve"> Fighting Back is Centered Around Collective Bargaining Power and Legal Action</w:t>
      </w:r>
      <w:r w:rsidR="001E2B64">
        <w:t xml:space="preserve"> for Artists</w:t>
      </w:r>
    </w:p>
    <w:p w14:paraId="64CC59BE" w14:textId="432A52C6" w:rsidR="009F157B" w:rsidRPr="000B52EA" w:rsidRDefault="009F157B" w:rsidP="009F157B">
      <w:pPr>
        <w:rPr>
          <w:rStyle w:val="Style13ptBold"/>
        </w:rPr>
      </w:pPr>
      <w:proofErr w:type="spellStart"/>
      <w:r>
        <w:rPr>
          <w:rStyle w:val="Style13ptBold"/>
        </w:rPr>
        <w:t>Corrall</w:t>
      </w:r>
      <w:proofErr w:type="spellEnd"/>
      <w:r>
        <w:rPr>
          <w:rStyle w:val="Style13ptBold"/>
        </w:rPr>
        <w:t xml:space="preserve"> 24’ [6]</w:t>
      </w:r>
    </w:p>
    <w:p w14:paraId="0E9BCAC8" w14:textId="3CC0FA57" w:rsidR="009F157B" w:rsidRPr="00C80BE9" w:rsidRDefault="009F157B" w:rsidP="009F157B">
      <w:pPr>
        <w:rPr>
          <w:b/>
          <w:bCs/>
        </w:rPr>
      </w:pPr>
      <w:r w:rsidRPr="00751754">
        <w:rPr>
          <w:rStyle w:val="Style13ptBold"/>
          <w:b w:val="0"/>
          <w:bCs w:val="0"/>
          <w:sz w:val="22"/>
        </w:rPr>
        <w:t>[Matt Corrall, “The harm &amp; hypocrisy of AI art”, 2024,</w:t>
      </w:r>
      <w:r w:rsidRPr="00C80BE9">
        <w:rPr>
          <w:rStyle w:val="Style13ptBold"/>
          <w:b w:val="0"/>
          <w:bCs w:val="0"/>
        </w:rPr>
        <w:t xml:space="preserve"> </w:t>
      </w:r>
      <w:r w:rsidRPr="00C80BE9">
        <w:t xml:space="preserve">https://www.corralldesign.com/writing/ai-harm-hypocrisy] </w:t>
      </w:r>
      <w:r w:rsidR="00751754">
        <w:t>NA</w:t>
      </w:r>
    </w:p>
    <w:p w14:paraId="09BF1EB2" w14:textId="77777777" w:rsidR="009F157B" w:rsidRPr="006F1A1C" w:rsidRDefault="009F157B" w:rsidP="009F157B">
      <w:pPr>
        <w:rPr>
          <w:szCs w:val="26"/>
        </w:rPr>
      </w:pPr>
      <w:r w:rsidRPr="006F1A1C">
        <w:rPr>
          <w:szCs w:val="26"/>
          <w:highlight w:val="yellow"/>
          <w:u w:val="single"/>
        </w:rPr>
        <w:t>At the grassroots level</w:t>
      </w:r>
      <w:r w:rsidRPr="006F1A1C">
        <w:rPr>
          <w:szCs w:val="26"/>
          <w:u w:val="single"/>
        </w:rPr>
        <w:t xml:space="preserve">, professional </w:t>
      </w:r>
      <w:r w:rsidRPr="006F1A1C">
        <w:rPr>
          <w:szCs w:val="26"/>
          <w:highlight w:val="yellow"/>
          <w:u w:val="single"/>
        </w:rPr>
        <w:t>artists and illustrators have been staging protests by filling community sites</w:t>
      </w:r>
      <w:r w:rsidRPr="006F1A1C">
        <w:rPr>
          <w:szCs w:val="26"/>
          <w:u w:val="single"/>
        </w:rPr>
        <w:t xml:space="preserve"> like </w:t>
      </w:r>
      <w:proofErr w:type="spellStart"/>
      <w:r w:rsidRPr="006F1A1C">
        <w:rPr>
          <w:szCs w:val="26"/>
          <w:u w:val="single"/>
        </w:rPr>
        <w:t>DevinatArt</w:t>
      </w:r>
      <w:proofErr w:type="spellEnd"/>
      <w:r w:rsidRPr="006F1A1C">
        <w:rPr>
          <w:szCs w:val="26"/>
          <w:u w:val="single"/>
        </w:rPr>
        <w:t xml:space="preserve"> and </w:t>
      </w:r>
      <w:proofErr w:type="spellStart"/>
      <w:r w:rsidRPr="006F1A1C">
        <w:rPr>
          <w:szCs w:val="26"/>
          <w:u w:val="single"/>
        </w:rPr>
        <w:t>ArtStation</w:t>
      </w:r>
      <w:proofErr w:type="spellEnd"/>
      <w:r w:rsidRPr="006F1A1C">
        <w:rPr>
          <w:szCs w:val="26"/>
          <w:u w:val="single"/>
        </w:rPr>
        <w:t xml:space="preserve"> </w:t>
      </w:r>
      <w:r w:rsidRPr="006F1A1C">
        <w:rPr>
          <w:szCs w:val="26"/>
          <w:highlight w:val="yellow"/>
          <w:u w:val="single"/>
        </w:rPr>
        <w:t>with a tidal wave of protest placards.</w:t>
      </w:r>
      <w:r w:rsidRPr="006F1A1C">
        <w:rPr>
          <w:szCs w:val="26"/>
        </w:rPr>
        <w:t xml:space="preserve"> In addition, </w:t>
      </w:r>
      <w:r w:rsidRPr="006F1A1C">
        <w:rPr>
          <w:szCs w:val="26"/>
          <w:u w:val="single"/>
        </w:rPr>
        <w:t xml:space="preserve">many of the </w:t>
      </w:r>
      <w:r w:rsidRPr="006F1A1C">
        <w:rPr>
          <w:szCs w:val="26"/>
          <w:highlight w:val="yellow"/>
          <w:u w:val="single"/>
        </w:rPr>
        <w:t>companies that produce the software and sites creatives use, have found themselves needing to clarify their stance i</w:t>
      </w:r>
      <w:r w:rsidRPr="006F1A1C">
        <w:rPr>
          <w:szCs w:val="26"/>
          <w:u w:val="single"/>
        </w:rPr>
        <w:t xml:space="preserve">n the face of widespread unrest. Where </w:t>
      </w:r>
      <w:r w:rsidRPr="006F1A1C">
        <w:rPr>
          <w:szCs w:val="26"/>
          <w:highlight w:val="yellow"/>
          <w:u w:val="single"/>
        </w:rPr>
        <w:t>companies</w:t>
      </w:r>
      <w:r w:rsidRPr="006F1A1C">
        <w:rPr>
          <w:szCs w:val="26"/>
          <w:u w:val="single"/>
        </w:rPr>
        <w:t xml:space="preserve"> have always claimed to be supportive of artists, now they’re </w:t>
      </w:r>
      <w:r w:rsidRPr="006F1A1C">
        <w:rPr>
          <w:szCs w:val="26"/>
          <w:highlight w:val="yellow"/>
          <w:u w:val="single"/>
        </w:rPr>
        <w:t>being asked to</w:t>
      </w:r>
      <w:r w:rsidRPr="006F1A1C">
        <w:rPr>
          <w:szCs w:val="26"/>
          <w:u w:val="single"/>
        </w:rPr>
        <w:t xml:space="preserve"> prove it through their actions - by for example</w:t>
      </w:r>
      <w:r w:rsidRPr="006F1A1C">
        <w:rPr>
          <w:szCs w:val="26"/>
          <w:highlight w:val="yellow"/>
          <w:u w:val="single"/>
        </w:rPr>
        <w:t>, ban</w:t>
      </w:r>
      <w:r w:rsidRPr="006F1A1C">
        <w:rPr>
          <w:szCs w:val="26"/>
          <w:u w:val="single"/>
        </w:rPr>
        <w:t xml:space="preserve">ning </w:t>
      </w:r>
      <w:r w:rsidRPr="006F1A1C">
        <w:rPr>
          <w:szCs w:val="26"/>
          <w:highlight w:val="yellow"/>
          <w:u w:val="single"/>
        </w:rPr>
        <w:t>AI art from their sites.</w:t>
      </w:r>
    </w:p>
    <w:p w14:paraId="04094372" w14:textId="77777777" w:rsidR="009F157B" w:rsidRPr="006F1A1C" w:rsidRDefault="009F157B" w:rsidP="009F157B">
      <w:pPr>
        <w:rPr>
          <w:szCs w:val="26"/>
        </w:rPr>
      </w:pPr>
      <w:r w:rsidRPr="006F1A1C">
        <w:rPr>
          <w:szCs w:val="26"/>
        </w:rPr>
        <w:t xml:space="preserve">Simultaneously, </w:t>
      </w:r>
      <w:r w:rsidRPr="006F1A1C">
        <w:rPr>
          <w:szCs w:val="26"/>
          <w:u w:val="single"/>
        </w:rPr>
        <w:t xml:space="preserve">New-York based </w:t>
      </w:r>
      <w:r w:rsidRPr="006F1A1C">
        <w:rPr>
          <w:szCs w:val="26"/>
          <w:highlight w:val="yellow"/>
          <w:u w:val="single"/>
        </w:rPr>
        <w:t xml:space="preserve">illustrator Molly Crabapple has posted an open letter and petition, calling for book and magazine publishers to </w:t>
      </w:r>
      <w:r w:rsidRPr="006F1A1C">
        <w:rPr>
          <w:szCs w:val="26"/>
          <w:u w:val="single"/>
        </w:rPr>
        <w:t xml:space="preserve">take a stand with artists and </w:t>
      </w:r>
      <w:r w:rsidRPr="006F1A1C">
        <w:rPr>
          <w:szCs w:val="26"/>
          <w:highlight w:val="yellow"/>
          <w:u w:val="single"/>
        </w:rPr>
        <w:t>refuse to use AI art</w:t>
      </w:r>
      <w:r w:rsidRPr="006F1A1C">
        <w:rPr>
          <w:szCs w:val="26"/>
          <w:highlight w:val="yellow"/>
        </w:rPr>
        <w:t xml:space="preserve">. </w:t>
      </w:r>
      <w:r w:rsidRPr="006F1A1C">
        <w:rPr>
          <w:szCs w:val="26"/>
          <w:highlight w:val="yellow"/>
          <w:u w:val="single"/>
        </w:rPr>
        <w:t>Letters like this have become focal points for thousands of supporters</w:t>
      </w:r>
      <w:r w:rsidRPr="006F1A1C">
        <w:rPr>
          <w:szCs w:val="26"/>
        </w:rPr>
        <w:t xml:space="preserve">, </w:t>
      </w:r>
      <w:r w:rsidRPr="006F1A1C">
        <w:rPr>
          <w:sz w:val="16"/>
          <w:szCs w:val="26"/>
        </w:rPr>
        <w:t xml:space="preserve">and Crabapple’s includes signatures from high profile people such as author Naomi Klein and actor Jon Cusack. </w:t>
      </w:r>
    </w:p>
    <w:p w14:paraId="726D2967" w14:textId="77777777" w:rsidR="009F157B" w:rsidRPr="006F1A1C" w:rsidRDefault="009F157B" w:rsidP="009F157B">
      <w:pPr>
        <w:rPr>
          <w:szCs w:val="26"/>
          <w:u w:val="single"/>
        </w:rPr>
      </w:pPr>
      <w:r w:rsidRPr="006F1A1C">
        <w:rPr>
          <w:szCs w:val="26"/>
          <w:u w:val="single"/>
        </w:rPr>
        <w:t xml:space="preserve">But </w:t>
      </w:r>
      <w:r w:rsidRPr="006F1A1C">
        <w:rPr>
          <w:szCs w:val="26"/>
          <w:highlight w:val="yellow"/>
          <w:u w:val="single"/>
        </w:rPr>
        <w:t>some artists</w:t>
      </w:r>
      <w:r w:rsidRPr="006F1A1C">
        <w:rPr>
          <w:szCs w:val="26"/>
          <w:u w:val="single"/>
        </w:rPr>
        <w:t xml:space="preserve"> have been </w:t>
      </w:r>
      <w:proofErr w:type="gramStart"/>
      <w:r w:rsidRPr="006F1A1C">
        <w:rPr>
          <w:szCs w:val="26"/>
          <w:u w:val="single"/>
        </w:rPr>
        <w:t>brave</w:t>
      </w:r>
      <w:proofErr w:type="gramEnd"/>
      <w:r w:rsidRPr="006F1A1C">
        <w:rPr>
          <w:szCs w:val="26"/>
          <w:u w:val="single"/>
        </w:rPr>
        <w:t xml:space="preserve"> enough to </w:t>
      </w:r>
      <w:r w:rsidRPr="006F1A1C">
        <w:rPr>
          <w:szCs w:val="26"/>
          <w:highlight w:val="yellow"/>
          <w:u w:val="single"/>
        </w:rPr>
        <w:t>take their challenge</w:t>
      </w:r>
      <w:r w:rsidRPr="006F1A1C">
        <w:rPr>
          <w:szCs w:val="26"/>
          <w:u w:val="single"/>
        </w:rPr>
        <w:t xml:space="preserve"> all the way </w:t>
      </w:r>
      <w:r w:rsidRPr="006F1A1C">
        <w:rPr>
          <w:szCs w:val="26"/>
          <w:highlight w:val="yellow"/>
          <w:u w:val="single"/>
        </w:rPr>
        <w:t>to court</w:t>
      </w:r>
      <w:r w:rsidRPr="006F1A1C">
        <w:rPr>
          <w:szCs w:val="26"/>
        </w:rPr>
        <w:t xml:space="preserve">. After discovering that her work has been used to train AI models without her consent, </w:t>
      </w:r>
      <w:r w:rsidRPr="006F1A1C">
        <w:rPr>
          <w:szCs w:val="26"/>
          <w:highlight w:val="yellow"/>
          <w:u w:val="single"/>
        </w:rPr>
        <w:t xml:space="preserve">concept artist Karla Ortiz - along with two other artists - is driving a class-action lawsuit against </w:t>
      </w:r>
      <w:proofErr w:type="spellStart"/>
      <w:r w:rsidRPr="006F1A1C">
        <w:rPr>
          <w:szCs w:val="26"/>
          <w:highlight w:val="yellow"/>
          <w:u w:val="single"/>
        </w:rPr>
        <w:t>StabilityAI</w:t>
      </w:r>
      <w:proofErr w:type="spellEnd"/>
      <w:r w:rsidRPr="006F1A1C">
        <w:rPr>
          <w:szCs w:val="26"/>
          <w:highlight w:val="yellow"/>
          <w:u w:val="single"/>
        </w:rPr>
        <w:t>, Midjourney and DeviantArt.</w:t>
      </w:r>
      <w:r w:rsidRPr="006F1A1C">
        <w:rPr>
          <w:szCs w:val="26"/>
          <w:u w:val="single"/>
        </w:rPr>
        <w:t xml:space="preserve"> Their legal challenge </w:t>
      </w:r>
      <w:r w:rsidRPr="006F1A1C">
        <w:rPr>
          <w:szCs w:val="26"/>
          <w:highlight w:val="yellow"/>
          <w:u w:val="single"/>
        </w:rPr>
        <w:t>cites copyright infringement, unfair competition and reputational harm</w:t>
      </w:r>
      <w:r w:rsidRPr="006F1A1C">
        <w:rPr>
          <w:szCs w:val="26"/>
          <w:u w:val="single"/>
        </w:rPr>
        <w:t xml:space="preserve">. </w:t>
      </w:r>
      <w:r w:rsidRPr="006F1A1C">
        <w:rPr>
          <w:szCs w:val="26"/>
          <w:highlight w:val="yellow"/>
          <w:u w:val="single"/>
        </w:rPr>
        <w:t>Karla’s fight has helped bring public attention to the plight of artists and raise awareness about the real human impact of AI.</w:t>
      </w:r>
    </w:p>
    <w:p w14:paraId="60DA4F13" w14:textId="77777777" w:rsidR="009F157B" w:rsidRPr="00776A48" w:rsidRDefault="009F157B" w:rsidP="009F157B">
      <w:pPr>
        <w:rPr>
          <w:sz w:val="16"/>
        </w:rPr>
      </w:pPr>
      <w:r w:rsidRPr="00776A48">
        <w:rPr>
          <w:sz w:val="16"/>
        </w:rPr>
        <w:t>“If we’re going to talk about what really stops people from pursuing art, it’s those economic issues. It’s issues like a lack of universal health care, few meaningful grants for artists, and the fact that most of us are just a missed paycheck away from homelessness and hunger. This doesn’t solve that.”</w:t>
      </w:r>
    </w:p>
    <w:p w14:paraId="32187314" w14:textId="77777777" w:rsidR="009F157B" w:rsidRPr="006F1A1C" w:rsidRDefault="009F157B" w:rsidP="009F157B">
      <w:pPr>
        <w:rPr>
          <w:sz w:val="16"/>
        </w:rPr>
      </w:pPr>
      <w:r w:rsidRPr="006F1A1C">
        <w:rPr>
          <w:sz w:val="16"/>
        </w:rPr>
        <w:t>— Karla Ortiz</w:t>
      </w:r>
    </w:p>
    <w:p w14:paraId="6F03A4AC" w14:textId="77777777" w:rsidR="009F157B" w:rsidRPr="006F1A1C" w:rsidRDefault="009F157B" w:rsidP="009F157B">
      <w:pPr>
        <w:rPr>
          <w:szCs w:val="26"/>
          <w:u w:val="single"/>
        </w:rPr>
      </w:pPr>
      <w:r w:rsidRPr="006F1A1C">
        <w:rPr>
          <w:szCs w:val="26"/>
          <w:u w:val="single"/>
        </w:rPr>
        <w:t xml:space="preserve">At the time of writing, big players such as </w:t>
      </w:r>
      <w:r w:rsidRPr="006F1A1C">
        <w:rPr>
          <w:szCs w:val="26"/>
          <w:highlight w:val="yellow"/>
          <w:u w:val="single"/>
        </w:rPr>
        <w:t xml:space="preserve">The New York Times and Getty Images have also launched their own lawsuits, adding significant weight </w:t>
      </w:r>
      <w:proofErr w:type="gramStart"/>
      <w:r w:rsidRPr="006F1A1C">
        <w:rPr>
          <w:szCs w:val="26"/>
          <w:highlight w:val="yellow"/>
          <w:u w:val="single"/>
        </w:rPr>
        <w:t>behind</w:t>
      </w:r>
      <w:proofErr w:type="gramEnd"/>
      <w:r w:rsidRPr="006F1A1C">
        <w:rPr>
          <w:szCs w:val="26"/>
          <w:highlight w:val="yellow"/>
          <w:u w:val="single"/>
        </w:rPr>
        <w:t xml:space="preserve"> the call for justice.</w:t>
      </w:r>
      <w:r w:rsidRPr="006F1A1C">
        <w:rPr>
          <w:szCs w:val="26"/>
          <w:u w:val="single"/>
        </w:rPr>
        <w:t xml:space="preserve"> With all this mounting pressure, it seems unlikely that image generators will be able to continue as they have been for much longer.</w:t>
      </w:r>
    </w:p>
    <w:p w14:paraId="79D15597" w14:textId="7C205E9D" w:rsidR="009F157B" w:rsidRDefault="009F157B" w:rsidP="009F157B">
      <w:pPr>
        <w:pStyle w:val="Heading4"/>
      </w:pPr>
      <w:proofErr w:type="gramStart"/>
      <w:r>
        <w:t>And,</w:t>
      </w:r>
      <w:proofErr w:type="gramEnd"/>
      <w:r>
        <w:t xml:space="preserve"> Collective Bargaining Works</w:t>
      </w:r>
      <w:r w:rsidR="006F1A1C">
        <w:t xml:space="preserve"> In AI</w:t>
      </w:r>
      <w:r>
        <w:t>, As Proven By the SAG-AFTRA and WGA Strikes</w:t>
      </w:r>
    </w:p>
    <w:p w14:paraId="6ECD6C7A" w14:textId="77777777" w:rsidR="009F157B" w:rsidRDefault="009F157B" w:rsidP="009F157B">
      <w:pPr>
        <w:rPr>
          <w:rStyle w:val="Style13ptBold"/>
        </w:rPr>
      </w:pPr>
      <w:r>
        <w:rPr>
          <w:rStyle w:val="Style13ptBold"/>
        </w:rPr>
        <w:t>Glass 24’</w:t>
      </w:r>
    </w:p>
    <w:p w14:paraId="59C77071" w14:textId="7EF714F1" w:rsidR="009F157B" w:rsidRPr="00C80BE9" w:rsidRDefault="009F157B" w:rsidP="009F157B">
      <w:pPr>
        <w:rPr>
          <w:rStyle w:val="Style13ptBold"/>
          <w:b w:val="0"/>
          <w:bCs w:val="0"/>
        </w:rPr>
      </w:pPr>
      <w:r w:rsidRPr="00751754">
        <w:rPr>
          <w:rStyle w:val="Style13ptBold"/>
          <w:b w:val="0"/>
          <w:bCs w:val="0"/>
          <w:sz w:val="22"/>
        </w:rPr>
        <w:t>[Aurelia Glass, “Unions Give Workers a Voice Over How AI Affects Their Jobs”, May 16, 2024, https://www.americanprogress.org/article/unions-give-workers-a-voice-over-how-ai-affects-their-jobs/]</w:t>
      </w:r>
      <w:r w:rsidRPr="00C80BE9">
        <w:rPr>
          <w:rStyle w:val="Style13ptBold"/>
          <w:b w:val="0"/>
          <w:bCs w:val="0"/>
        </w:rPr>
        <w:t xml:space="preserve"> </w:t>
      </w:r>
      <w:r w:rsidR="00751754">
        <w:rPr>
          <w:rStyle w:val="Style13ptBold"/>
          <w:b w:val="0"/>
          <w:bCs w:val="0"/>
        </w:rPr>
        <w:t>NA</w:t>
      </w:r>
    </w:p>
    <w:p w14:paraId="2C988D42" w14:textId="77777777" w:rsidR="009F157B" w:rsidRPr="006F1A1C" w:rsidRDefault="009F157B" w:rsidP="009F157B">
      <w:pPr>
        <w:rPr>
          <w:szCs w:val="26"/>
          <w:u w:val="single"/>
        </w:rPr>
      </w:pPr>
      <w:r w:rsidRPr="006F1A1C">
        <w:rPr>
          <w:szCs w:val="26"/>
          <w:highlight w:val="yellow"/>
          <w:u w:val="single"/>
        </w:rPr>
        <w:t>The contract SAG-AFTRA members ratified with the AMPTP in December 2023</w:t>
      </w:r>
      <w:r w:rsidRPr="006F1A1C">
        <w:rPr>
          <w:szCs w:val="26"/>
          <w:u w:val="single"/>
        </w:rPr>
        <w:t xml:space="preserve"> covers television, streaming, and theatrical productions and </w:t>
      </w:r>
      <w:r w:rsidRPr="006F1A1C">
        <w:rPr>
          <w:szCs w:val="26"/>
          <w:highlight w:val="yellow"/>
          <w:u w:val="single"/>
        </w:rPr>
        <w:t>has extensive language on AI</w:t>
      </w:r>
      <w:r w:rsidRPr="006F1A1C">
        <w:rPr>
          <w:szCs w:val="26"/>
          <w:u w:val="single"/>
        </w:rPr>
        <w:t xml:space="preserve"> and its use in producing digital replicas that look like real actors.</w:t>
      </w:r>
    </w:p>
    <w:p w14:paraId="736FF5C4" w14:textId="77777777" w:rsidR="009F157B" w:rsidRPr="006F1A1C" w:rsidRDefault="009F157B" w:rsidP="009F157B">
      <w:pPr>
        <w:rPr>
          <w:szCs w:val="26"/>
          <w:u w:val="single"/>
        </w:rPr>
      </w:pPr>
      <w:r w:rsidRPr="006F1A1C">
        <w:rPr>
          <w:sz w:val="16"/>
          <w:szCs w:val="26"/>
        </w:rPr>
        <w:t xml:space="preserve">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w:t>
      </w:r>
      <w:r w:rsidRPr="006F1A1C">
        <w:rPr>
          <w:szCs w:val="26"/>
          <w:u w:val="single"/>
        </w:rPr>
        <w:t>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w:t>
      </w:r>
      <w:r w:rsidRPr="006F1A1C">
        <w:rPr>
          <w:szCs w:val="26"/>
        </w:rPr>
        <w:t xml:space="preserve"> These provisions mean the </w:t>
      </w:r>
      <w:r w:rsidRPr="006F1A1C">
        <w:rPr>
          <w:szCs w:val="26"/>
          <w:highlight w:val="yellow"/>
          <w:u w:val="single"/>
        </w:rPr>
        <w:t xml:space="preserve">technology cannot be used to scan an actor and then use that digital likeness for </w:t>
      </w:r>
      <w:proofErr w:type="gramStart"/>
      <w:r w:rsidRPr="006F1A1C">
        <w:rPr>
          <w:szCs w:val="26"/>
          <w:highlight w:val="yellow"/>
          <w:u w:val="single"/>
        </w:rPr>
        <w:t>free</w:t>
      </w:r>
      <w:proofErr w:type="gramEnd"/>
      <w:r w:rsidRPr="006F1A1C">
        <w:rPr>
          <w:szCs w:val="26"/>
          <w:highlight w:val="yellow"/>
          <w:u w:val="single"/>
        </w:rPr>
        <w:t xml:space="preserve"> however the producers want without consent from and compensation for the actor.</w:t>
      </w:r>
    </w:p>
    <w:p w14:paraId="29344369" w14:textId="77777777" w:rsidR="009F157B" w:rsidRPr="006F1A1C" w:rsidRDefault="009F157B" w:rsidP="009F157B">
      <w:pPr>
        <w:rPr>
          <w:szCs w:val="26"/>
          <w:u w:val="single"/>
        </w:rPr>
      </w:pPr>
      <w:r w:rsidRPr="006F1A1C">
        <w:rPr>
          <w:szCs w:val="26"/>
        </w:rPr>
        <w:t xml:space="preserve">The agreement also states that </w:t>
      </w:r>
      <w:r w:rsidRPr="006F1A1C">
        <w:rPr>
          <w:szCs w:val="26"/>
          <w:highlight w:val="yellow"/>
          <w:u w:val="single"/>
        </w:rPr>
        <w:t>the tech</w:t>
      </w:r>
      <w:r w:rsidRPr="006F1A1C">
        <w:rPr>
          <w:szCs w:val="26"/>
          <w:u w:val="single"/>
        </w:rPr>
        <w:t xml:space="preserve">nology </w:t>
      </w:r>
      <w:r w:rsidRPr="006F1A1C">
        <w:rPr>
          <w:szCs w:val="26"/>
          <w:highlight w:val="yellow"/>
          <w:u w:val="single"/>
        </w:rPr>
        <w:t>cannot be used to create digital copies of an actor for productions that the actor is not already working on</w:t>
      </w:r>
      <w:r w:rsidRPr="006F1A1C">
        <w:rPr>
          <w:szCs w:val="26"/>
          <w:u w:val="single"/>
        </w:rPr>
        <w:t>.</w:t>
      </w:r>
      <w:r w:rsidRPr="006F1A1C">
        <w:rPr>
          <w:szCs w:val="26"/>
        </w:rPr>
        <w:t xml:space="preserve"> </w:t>
      </w:r>
      <w:r w:rsidRPr="006F1A1C">
        <w:rPr>
          <w:sz w:val="16"/>
          <w:szCs w:val="26"/>
        </w:rPr>
        <w:t xml:space="preserve">These are called “independently created digital replicas,” which create “the clear impression that the asset is a natural performer whose voice and/or likeness is recognizable as the voice and/or likeness of an identifiable natural performer.” </w:t>
      </w:r>
      <w:r w:rsidRPr="006F1A1C">
        <w:rPr>
          <w:szCs w:val="26"/>
          <w:highlight w:val="yellow"/>
          <w:u w:val="single"/>
        </w:rPr>
        <w:t>They, too, require consent with a specific description of its use, bargaining, and compensation.</w:t>
      </w:r>
    </w:p>
    <w:p w14:paraId="550AD980" w14:textId="77777777" w:rsidR="009F157B" w:rsidRPr="006F1A1C" w:rsidRDefault="009F157B" w:rsidP="009F157B">
      <w:pPr>
        <w:rPr>
          <w:szCs w:val="26"/>
          <w:u w:val="single"/>
        </w:rPr>
      </w:pPr>
      <w:r w:rsidRPr="006F1A1C">
        <w:rPr>
          <w:szCs w:val="26"/>
        </w:rPr>
        <w:t xml:space="preserve">Finally, </w:t>
      </w:r>
      <w:r w:rsidRPr="006F1A1C">
        <w:rPr>
          <w:szCs w:val="26"/>
          <w:highlight w:val="yellow"/>
          <w:u w:val="single"/>
        </w:rPr>
        <w:t>actors negotiated compensation for and asserted control over using gen</w:t>
      </w:r>
      <w:r w:rsidRPr="006F1A1C">
        <w:rPr>
          <w:szCs w:val="26"/>
          <w:u w:val="single"/>
        </w:rPr>
        <w:t xml:space="preserve">erative </w:t>
      </w:r>
      <w:r w:rsidRPr="006F1A1C">
        <w:rPr>
          <w:szCs w:val="26"/>
          <w:highlight w:val="yellow"/>
          <w:u w:val="single"/>
        </w:rPr>
        <w:t>AI tools to create new performances by using old ones.</w:t>
      </w:r>
      <w:r w:rsidRPr="006F1A1C">
        <w:rPr>
          <w:szCs w:val="26"/>
          <w:u w:val="single"/>
        </w:rPr>
        <w:t xml:space="preserve"> Producers have to give “[n]</w:t>
      </w:r>
      <w:proofErr w:type="spellStart"/>
      <w:r w:rsidRPr="006F1A1C">
        <w:rPr>
          <w:szCs w:val="26"/>
          <w:u w:val="single"/>
        </w:rPr>
        <w:t>otice</w:t>
      </w:r>
      <w:proofErr w:type="spellEnd"/>
      <w:r w:rsidRPr="006F1A1C">
        <w:rPr>
          <w:szCs w:val="26"/>
          <w:u w:val="single"/>
        </w:rPr>
        <w:t xml:space="preserv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w:t>
      </w:r>
      <w:r w:rsidRPr="006F1A1C">
        <w:rPr>
          <w:szCs w:val="26"/>
          <w:highlight w:val="yellow"/>
          <w:u w:val="single"/>
        </w:rPr>
        <w:t xml:space="preserve">also </w:t>
      </w:r>
      <w:proofErr w:type="gramStart"/>
      <w:r w:rsidRPr="006F1A1C">
        <w:rPr>
          <w:szCs w:val="26"/>
          <w:highlight w:val="yellow"/>
          <w:u w:val="single"/>
        </w:rPr>
        <w:t>have to</w:t>
      </w:r>
      <w:proofErr w:type="gramEnd"/>
      <w:r w:rsidRPr="006F1A1C">
        <w:rPr>
          <w:szCs w:val="26"/>
          <w:highlight w:val="yellow"/>
          <w:u w:val="single"/>
        </w:rPr>
        <w:t xml:space="preserve"> bargain with performers to use AI to generate synthetic performers that share some distinctive facial features with performers.</w:t>
      </w:r>
    </w:p>
    <w:p w14:paraId="1C46F2D9" w14:textId="77777777" w:rsidR="009F157B" w:rsidRPr="006F1A1C" w:rsidRDefault="009F157B" w:rsidP="009F157B">
      <w:pPr>
        <w:rPr>
          <w:szCs w:val="26"/>
        </w:rPr>
      </w:pPr>
      <w:r w:rsidRPr="006F1A1C">
        <w:rPr>
          <w:szCs w:val="26"/>
        </w:rPr>
        <w:t>WGA</w:t>
      </w:r>
    </w:p>
    <w:p w14:paraId="68DF1F29" w14:textId="77777777" w:rsidR="009F157B" w:rsidRPr="006F1A1C" w:rsidRDefault="009F157B" w:rsidP="009F157B">
      <w:pPr>
        <w:rPr>
          <w:szCs w:val="26"/>
          <w:u w:val="single"/>
        </w:rPr>
      </w:pPr>
      <w:r w:rsidRPr="006F1A1C">
        <w:rPr>
          <w:szCs w:val="26"/>
          <w:highlight w:val="yellow"/>
          <w:u w:val="single"/>
        </w:rPr>
        <w:t>The contract agreed on by the WGA with the AMPTP in September 2023</w:t>
      </w:r>
      <w:r w:rsidRPr="006F1A1C">
        <w:rPr>
          <w:szCs w:val="26"/>
          <w:u w:val="single"/>
        </w:rPr>
        <w:t xml:space="preserve"> amends the previous contract between writers and producers with an additional article, Article 72, that deals entirely with AI</w:t>
      </w:r>
      <w:r w:rsidRPr="006F1A1C">
        <w:rPr>
          <w:szCs w:val="26"/>
        </w:rPr>
        <w:t xml:space="preserve">.27 The article </w:t>
      </w:r>
      <w:r w:rsidRPr="006F1A1C">
        <w:rPr>
          <w:szCs w:val="26"/>
          <w:highlight w:val="yellow"/>
        </w:rPr>
        <w:t xml:space="preserve">makes clear </w:t>
      </w:r>
      <w:r w:rsidRPr="006F1A1C">
        <w:rPr>
          <w:szCs w:val="26"/>
          <w:highlight w:val="yellow"/>
          <w:u w:val="single"/>
        </w:rPr>
        <w:t>that writing created by AI or generative AI cannot be “considered literary material” under WGA contracts</w:t>
      </w:r>
      <w:r w:rsidRPr="006F1A1C">
        <w:rPr>
          <w:szCs w:val="26"/>
          <w:u w:val="single"/>
        </w:rPr>
        <w:t>. “Literary material” is the work product writers produce, so under the contract, the output of AI is not a substitute for the work of actual WGA writers.</w:t>
      </w:r>
      <w:r w:rsidRPr="006F1A1C">
        <w:rPr>
          <w:sz w:val="16"/>
          <w:szCs w:val="26"/>
        </w:rPr>
        <w:t>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w:t>
      </w:r>
      <w:r w:rsidRPr="006F1A1C">
        <w:rPr>
          <w:szCs w:val="26"/>
          <w:u w:val="single"/>
        </w:rPr>
        <w:t xml:space="preserve">. The article </w:t>
      </w:r>
      <w:r w:rsidRPr="006F1A1C">
        <w:rPr>
          <w:szCs w:val="26"/>
          <w:highlight w:val="yellow"/>
          <w:u w:val="single"/>
        </w:rPr>
        <w:t>further states that producers “may not require</w:t>
      </w:r>
      <w:r w:rsidRPr="006F1A1C">
        <w:rPr>
          <w:szCs w:val="26"/>
          <w:u w:val="single"/>
        </w:rPr>
        <w:t xml:space="preserve">, as a condition of employment, </w:t>
      </w:r>
      <w:r w:rsidRPr="006F1A1C">
        <w:rPr>
          <w:szCs w:val="26"/>
          <w:highlight w:val="yellow"/>
          <w:u w:val="single"/>
        </w:rPr>
        <w:t>that a writer use a GAI</w:t>
      </w:r>
      <w:r w:rsidRPr="006F1A1C">
        <w:rPr>
          <w:szCs w:val="26"/>
          <w:u w:val="single"/>
        </w:rPr>
        <w:t xml:space="preserve"> [generative AI</w:t>
      </w:r>
      <w:r w:rsidRPr="006F1A1C">
        <w:rPr>
          <w:szCs w:val="26"/>
          <w:highlight w:val="yellow"/>
          <w:u w:val="single"/>
        </w:rPr>
        <w:t>] program which generates written material that would otherwise be ‘literary material’</w:t>
      </w:r>
      <w:r w:rsidRPr="006F1A1C">
        <w:rPr>
          <w:szCs w:val="26"/>
          <w:u w:val="single"/>
        </w:rPr>
        <w:t xml:space="preserve"> … </w:t>
      </w:r>
      <w:r w:rsidRPr="006F1A1C">
        <w:rPr>
          <w:szCs w:val="26"/>
          <w:highlight w:val="yellow"/>
          <w:u w:val="single"/>
        </w:rPr>
        <w:t>if written by a writer”</w:t>
      </w:r>
      <w:r w:rsidRPr="006F1A1C">
        <w:rPr>
          <w:szCs w:val="26"/>
          <w:u w:val="single"/>
        </w:rPr>
        <w:t xml:space="preserve"> </w:t>
      </w:r>
      <w:r w:rsidRPr="006F1A1C">
        <w:rPr>
          <w:szCs w:val="26"/>
        </w:rPr>
        <w:t xml:space="preserve">and notes this </w:t>
      </w:r>
      <w:r w:rsidRPr="006F1A1C">
        <w:rPr>
          <w:szCs w:val="26"/>
          <w:u w:val="single"/>
        </w:rPr>
        <w:t>would prevent, for example, a production company from forcing a writer to use ChatGPT to complete their work.</w:t>
      </w:r>
    </w:p>
    <w:p w14:paraId="52BB47CD" w14:textId="77777777" w:rsidR="009F157B" w:rsidRPr="006F1A1C" w:rsidRDefault="009F157B" w:rsidP="009F157B">
      <w:pPr>
        <w:rPr>
          <w:szCs w:val="26"/>
          <w:u w:val="single"/>
        </w:rPr>
      </w:pPr>
      <w:r w:rsidRPr="006F1A1C">
        <w:rPr>
          <w:sz w:val="16"/>
          <w:szCs w:val="26"/>
        </w:rPr>
        <w:t xml:space="preserve">The contract reflects the “uncertain and rapidly developing” legal landscape around AI, and under it, </w:t>
      </w:r>
      <w:r w:rsidRPr="006F1A1C">
        <w:rPr>
          <w:szCs w:val="26"/>
          <w:u w:val="single"/>
        </w:rPr>
        <w:t>“</w:t>
      </w:r>
      <w:r w:rsidRPr="006F1A1C">
        <w:rPr>
          <w:szCs w:val="26"/>
          <w:highlight w:val="yellow"/>
          <w:u w:val="single"/>
        </w:rPr>
        <w:t>Each Company agrees to meet with the Guild during the term of this Agreement at least semi-annually at the request of the Guild</w:t>
      </w:r>
      <w:r w:rsidRPr="006F1A1C">
        <w:rPr>
          <w:szCs w:val="26"/>
          <w:u w:val="single"/>
        </w:rPr>
        <w:t xml:space="preserve"> and subject to appropriate confidentiality agreements to discuss and review information </w:t>
      </w:r>
      <w:r w:rsidRPr="006F1A1C">
        <w:rPr>
          <w:szCs w:val="26"/>
          <w:highlight w:val="yellow"/>
          <w:u w:val="single"/>
        </w:rPr>
        <w:t>related to the Company’s use and intended use of GAI</w:t>
      </w:r>
      <w:r w:rsidRPr="006F1A1C">
        <w:rPr>
          <w:szCs w:val="26"/>
          <w:u w:val="single"/>
        </w:rPr>
        <w:t xml:space="preserve"> [generative AI</w:t>
      </w:r>
      <w:r w:rsidRPr="006F1A1C">
        <w:rPr>
          <w:szCs w:val="26"/>
          <w:highlight w:val="yellow"/>
          <w:u w:val="single"/>
        </w:rPr>
        <w:t>] in motion picture development and production</w:t>
      </w:r>
      <w:r w:rsidRPr="006F1A1C">
        <w:rPr>
          <w:szCs w:val="26"/>
        </w:rPr>
        <w:t xml:space="preserve">,” </w:t>
      </w:r>
      <w:r w:rsidRPr="006F1A1C">
        <w:rPr>
          <w:sz w:val="16"/>
          <w:szCs w:val="26"/>
        </w:rPr>
        <w:t xml:space="preserve">giving workers control over how AI use develops in the future. By establishing strong baseline standards to meet the current needs of workers and lay the groundwork for future negotiations, </w:t>
      </w:r>
      <w:r w:rsidRPr="006F1A1C">
        <w:rPr>
          <w:szCs w:val="26"/>
          <w:highlight w:val="yellow"/>
          <w:u w:val="single"/>
        </w:rPr>
        <w:t>the contract offers an example for how workers can protect their needs in negotiating over AI.</w:t>
      </w:r>
    </w:p>
    <w:p w14:paraId="75BE707E" w14:textId="77777777" w:rsidR="009F157B" w:rsidRDefault="009F157B" w:rsidP="009F157B">
      <w:pPr>
        <w:rPr>
          <w:u w:val="single"/>
        </w:rPr>
      </w:pPr>
    </w:p>
    <w:p w14:paraId="52D410B0" w14:textId="77777777" w:rsidR="00B76D4A" w:rsidRDefault="00B76D4A"/>
    <w:sectPr w:rsidR="00B76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D63996"/>
    <w:multiLevelType w:val="multilevel"/>
    <w:tmpl w:val="F98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623950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57B"/>
    <w:rsid w:val="00003B9D"/>
    <w:rsid w:val="0001176B"/>
    <w:rsid w:val="00024BBC"/>
    <w:rsid w:val="00041093"/>
    <w:rsid w:val="000D2677"/>
    <w:rsid w:val="00125245"/>
    <w:rsid w:val="00126651"/>
    <w:rsid w:val="00147599"/>
    <w:rsid w:val="00176075"/>
    <w:rsid w:val="001C79F7"/>
    <w:rsid w:val="001E2B64"/>
    <w:rsid w:val="00242806"/>
    <w:rsid w:val="002449B9"/>
    <w:rsid w:val="00250C39"/>
    <w:rsid w:val="002805DC"/>
    <w:rsid w:val="002B3C9B"/>
    <w:rsid w:val="002C7897"/>
    <w:rsid w:val="002F3790"/>
    <w:rsid w:val="003660BE"/>
    <w:rsid w:val="00372203"/>
    <w:rsid w:val="003D2D42"/>
    <w:rsid w:val="00422B97"/>
    <w:rsid w:val="004951A9"/>
    <w:rsid w:val="005736CC"/>
    <w:rsid w:val="005A1CDC"/>
    <w:rsid w:val="00661B7B"/>
    <w:rsid w:val="006A6C48"/>
    <w:rsid w:val="006A7ECF"/>
    <w:rsid w:val="006B1A51"/>
    <w:rsid w:val="006C3FAB"/>
    <w:rsid w:val="006C62FD"/>
    <w:rsid w:val="006D22BA"/>
    <w:rsid w:val="006E517A"/>
    <w:rsid w:val="006F1A1C"/>
    <w:rsid w:val="00733D9B"/>
    <w:rsid w:val="00751754"/>
    <w:rsid w:val="007557E9"/>
    <w:rsid w:val="00790634"/>
    <w:rsid w:val="007A75A1"/>
    <w:rsid w:val="00812748"/>
    <w:rsid w:val="008201CC"/>
    <w:rsid w:val="0082293B"/>
    <w:rsid w:val="00842BF7"/>
    <w:rsid w:val="008C3A08"/>
    <w:rsid w:val="008F2646"/>
    <w:rsid w:val="00965386"/>
    <w:rsid w:val="009732F6"/>
    <w:rsid w:val="009D761A"/>
    <w:rsid w:val="009E6D22"/>
    <w:rsid w:val="009F157B"/>
    <w:rsid w:val="00A0037C"/>
    <w:rsid w:val="00A5232A"/>
    <w:rsid w:val="00A576B4"/>
    <w:rsid w:val="00A75BE4"/>
    <w:rsid w:val="00AE07CA"/>
    <w:rsid w:val="00AE2D76"/>
    <w:rsid w:val="00B57730"/>
    <w:rsid w:val="00B764EF"/>
    <w:rsid w:val="00B76D4A"/>
    <w:rsid w:val="00B92AB7"/>
    <w:rsid w:val="00BA7B0B"/>
    <w:rsid w:val="00C014A7"/>
    <w:rsid w:val="00C51905"/>
    <w:rsid w:val="00C759E5"/>
    <w:rsid w:val="00CF769D"/>
    <w:rsid w:val="00DB2830"/>
    <w:rsid w:val="00DE16CA"/>
    <w:rsid w:val="00E14435"/>
    <w:rsid w:val="00E41CD1"/>
    <w:rsid w:val="00EA3C3B"/>
    <w:rsid w:val="00EC5C9F"/>
    <w:rsid w:val="00EE01DE"/>
    <w:rsid w:val="00EE50B9"/>
    <w:rsid w:val="00EE67AB"/>
    <w:rsid w:val="00F36956"/>
    <w:rsid w:val="00F57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DF733"/>
  <w15:chartTrackingRefBased/>
  <w15:docId w15:val="{A1035163-21A6-49D2-9BA9-A24891CE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7897"/>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2C7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78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C78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C7897"/>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C78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F1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C7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7897"/>
  </w:style>
  <w:style w:type="character" w:customStyle="1" w:styleId="Heading2Char">
    <w:name w:val="Heading 2 Char"/>
    <w:aliases w:val="Hat Char"/>
    <w:basedOn w:val="DefaultParagraphFont"/>
    <w:link w:val="Heading2"/>
    <w:uiPriority w:val="1"/>
    <w:rsid w:val="002C7897"/>
    <w:rPr>
      <w:rFonts w:ascii="Calibri" w:eastAsiaTheme="majorEastAsia" w:hAnsi="Calibri" w:cstheme="majorBidi"/>
      <w:b/>
      <w:kern w:val="0"/>
      <w:sz w:val="44"/>
      <w:szCs w:val="26"/>
      <w:u w:val="double"/>
      <w14:ligatures w14:val="none"/>
    </w:rPr>
  </w:style>
  <w:style w:type="character" w:customStyle="1" w:styleId="Heading1Char">
    <w:name w:val="Heading 1 Char"/>
    <w:aliases w:val="Pocket Char"/>
    <w:basedOn w:val="DefaultParagraphFont"/>
    <w:link w:val="Heading1"/>
    <w:rsid w:val="002C7897"/>
    <w:rPr>
      <w:rFonts w:ascii="Calibri" w:eastAsiaTheme="majorEastAsia" w:hAnsi="Calibri" w:cstheme="majorBidi"/>
      <w:b/>
      <w:kern w:val="0"/>
      <w:sz w:val="52"/>
      <w:szCs w:val="32"/>
      <w14:ligatures w14:val="none"/>
    </w:rPr>
  </w:style>
  <w:style w:type="character" w:customStyle="1" w:styleId="Heading3Char">
    <w:name w:val="Heading 3 Char"/>
    <w:aliases w:val="Block Char"/>
    <w:basedOn w:val="DefaultParagraphFont"/>
    <w:link w:val="Heading3"/>
    <w:uiPriority w:val="2"/>
    <w:rsid w:val="002C7897"/>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2C78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C7897"/>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9F1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57B"/>
    <w:rPr>
      <w:rFonts w:eastAsiaTheme="majorEastAsia" w:cstheme="majorBidi"/>
      <w:color w:val="272727" w:themeColor="text1" w:themeTint="D8"/>
    </w:rPr>
  </w:style>
  <w:style w:type="paragraph" w:styleId="Title">
    <w:name w:val="Title"/>
    <w:basedOn w:val="Normal"/>
    <w:next w:val="Normal"/>
    <w:link w:val="TitleChar"/>
    <w:uiPriority w:val="10"/>
    <w:qFormat/>
    <w:rsid w:val="009F1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57B"/>
    <w:pPr>
      <w:spacing w:before="160"/>
      <w:jc w:val="center"/>
    </w:pPr>
    <w:rPr>
      <w:i/>
      <w:iCs/>
      <w:color w:val="404040" w:themeColor="text1" w:themeTint="BF"/>
    </w:rPr>
  </w:style>
  <w:style w:type="character" w:customStyle="1" w:styleId="QuoteChar">
    <w:name w:val="Quote Char"/>
    <w:basedOn w:val="DefaultParagraphFont"/>
    <w:link w:val="Quote"/>
    <w:uiPriority w:val="29"/>
    <w:rsid w:val="009F157B"/>
    <w:rPr>
      <w:i/>
      <w:iCs/>
      <w:color w:val="404040" w:themeColor="text1" w:themeTint="BF"/>
    </w:rPr>
  </w:style>
  <w:style w:type="paragraph" w:styleId="ListParagraph">
    <w:name w:val="List Paragraph"/>
    <w:basedOn w:val="Normal"/>
    <w:uiPriority w:val="34"/>
    <w:qFormat/>
    <w:rsid w:val="009F157B"/>
    <w:pPr>
      <w:ind w:left="720"/>
      <w:contextualSpacing/>
    </w:pPr>
  </w:style>
  <w:style w:type="character" w:styleId="IntenseEmphasis">
    <w:name w:val="Intense Emphasis"/>
    <w:basedOn w:val="DefaultParagraphFont"/>
    <w:uiPriority w:val="21"/>
    <w:qFormat/>
    <w:rsid w:val="009F157B"/>
    <w:rPr>
      <w:i/>
      <w:iCs/>
      <w:color w:val="0F4761" w:themeColor="accent1" w:themeShade="BF"/>
    </w:rPr>
  </w:style>
  <w:style w:type="paragraph" w:styleId="IntenseQuote">
    <w:name w:val="Intense Quote"/>
    <w:basedOn w:val="Normal"/>
    <w:next w:val="Normal"/>
    <w:link w:val="IntenseQuoteChar"/>
    <w:uiPriority w:val="30"/>
    <w:qFormat/>
    <w:rsid w:val="009F1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57B"/>
    <w:rPr>
      <w:i/>
      <w:iCs/>
      <w:color w:val="0F4761" w:themeColor="accent1" w:themeShade="BF"/>
    </w:rPr>
  </w:style>
  <w:style w:type="character" w:styleId="IntenseReference">
    <w:name w:val="Intense Reference"/>
    <w:basedOn w:val="DefaultParagraphFont"/>
    <w:uiPriority w:val="32"/>
    <w:qFormat/>
    <w:rsid w:val="009F157B"/>
    <w:rPr>
      <w:b/>
      <w:bCs/>
      <w:smallCaps/>
      <w:color w:val="0F4761" w:themeColor="accent1" w:themeShade="BF"/>
      <w:spacing w:val="5"/>
    </w:rPr>
  </w:style>
  <w:style w:type="character" w:styleId="Emphasis">
    <w:name w:val="Emphasis"/>
    <w:basedOn w:val="DefaultParagraphFont"/>
    <w:uiPriority w:val="8"/>
    <w:qFormat/>
    <w:rsid w:val="002C78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7897"/>
    <w:rPr>
      <w:color w:val="auto"/>
      <w:u w:val="none"/>
    </w:rPr>
  </w:style>
  <w:style w:type="character" w:customStyle="1" w:styleId="Style13ptBold">
    <w:name w:val="Style 13 pt Bold"/>
    <w:aliases w:val="Cite"/>
    <w:basedOn w:val="DefaultParagraphFont"/>
    <w:uiPriority w:val="6"/>
    <w:qFormat/>
    <w:rsid w:val="002C7897"/>
    <w:rPr>
      <w:b/>
      <w:bCs/>
      <w:sz w:val="26"/>
      <w:u w:val="none"/>
    </w:rPr>
  </w:style>
  <w:style w:type="character" w:customStyle="1" w:styleId="StyleUnderline">
    <w:name w:val="Style Underline"/>
    <w:aliases w:val="Underline"/>
    <w:basedOn w:val="DefaultParagraphFont"/>
    <w:uiPriority w:val="7"/>
    <w:qFormat/>
    <w:rsid w:val="002C7897"/>
    <w:rPr>
      <w:b w:val="0"/>
      <w:sz w:val="22"/>
      <w:u w:val="single"/>
    </w:rPr>
  </w:style>
  <w:style w:type="character" w:styleId="Strong">
    <w:name w:val="Strong"/>
    <w:basedOn w:val="DefaultParagraphFont"/>
    <w:uiPriority w:val="22"/>
    <w:qFormat/>
    <w:rsid w:val="002C7897"/>
    <w:rPr>
      <w:b/>
      <w:bCs/>
    </w:rPr>
  </w:style>
  <w:style w:type="character" w:styleId="BookTitle">
    <w:name w:val="Book Title"/>
    <w:basedOn w:val="DefaultParagraphFont"/>
    <w:uiPriority w:val="33"/>
    <w:qFormat/>
    <w:rsid w:val="002C7897"/>
    <w:rPr>
      <w:b/>
      <w:bCs/>
      <w:i/>
      <w:iCs/>
      <w:spacing w:val="5"/>
    </w:rPr>
  </w:style>
  <w:style w:type="numbering" w:styleId="111111">
    <w:name w:val="Outline List 2"/>
    <w:basedOn w:val="NoList"/>
    <w:uiPriority w:val="99"/>
    <w:semiHidden/>
    <w:unhideWhenUsed/>
    <w:rsid w:val="002C7897"/>
  </w:style>
  <w:style w:type="paragraph" w:styleId="Header">
    <w:name w:val="header"/>
    <w:basedOn w:val="Normal"/>
    <w:link w:val="HeaderChar"/>
    <w:uiPriority w:val="99"/>
    <w:semiHidden/>
    <w:rsid w:val="002C78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7897"/>
    <w:rPr>
      <w:rFonts w:ascii="Calibri" w:hAnsi="Calibri" w:cs="Calibri"/>
      <w:kern w:val="0"/>
      <w:sz w:val="26"/>
      <w:szCs w:val="22"/>
      <w14:ligatures w14:val="none"/>
    </w:rPr>
  </w:style>
  <w:style w:type="paragraph" w:styleId="Footer">
    <w:name w:val="footer"/>
    <w:basedOn w:val="Normal"/>
    <w:link w:val="FooterChar"/>
    <w:uiPriority w:val="99"/>
    <w:semiHidden/>
    <w:rsid w:val="002C78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7897"/>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2C7897"/>
    <w:pPr>
      <w:spacing w:after="120"/>
    </w:pPr>
  </w:style>
  <w:style w:type="character" w:customStyle="1" w:styleId="BodyTextChar">
    <w:name w:val="Body Text Char"/>
    <w:basedOn w:val="DefaultParagraphFont"/>
    <w:link w:val="BodyText"/>
    <w:uiPriority w:val="99"/>
    <w:semiHidden/>
    <w:rsid w:val="002C7897"/>
    <w:rPr>
      <w:rFonts w:ascii="Calibri" w:hAnsi="Calibri" w:cs="Calibri"/>
      <w:kern w:val="0"/>
      <w:sz w:val="26"/>
      <w:szCs w:val="22"/>
      <w14:ligatures w14:val="none"/>
    </w:rPr>
  </w:style>
  <w:style w:type="paragraph" w:styleId="NoSpacing">
    <w:name w:val="No Spacing"/>
    <w:link w:val="NoSpacingChar"/>
    <w:uiPriority w:val="99"/>
    <w:unhideWhenUsed/>
    <w:qFormat/>
    <w:rsid w:val="002C78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C7897"/>
    <w:rPr>
      <w:rFonts w:ascii="Calibri" w:hAnsi="Calibri" w:cs="Calibri"/>
      <w:kern w:val="0"/>
      <w:sz w:val="22"/>
      <w:szCs w:val="22"/>
      <w14:ligatures w14:val="none"/>
    </w:rPr>
  </w:style>
  <w:style w:type="character" w:styleId="Hyperlink">
    <w:name w:val="Hyperlink"/>
    <w:basedOn w:val="DefaultParagraphFont"/>
    <w:uiPriority w:val="99"/>
    <w:unhideWhenUsed/>
    <w:rsid w:val="002C7897"/>
    <w:rPr>
      <w:color w:val="467886" w:themeColor="hyperlink"/>
      <w:u w:val="single"/>
    </w:rPr>
  </w:style>
  <w:style w:type="character" w:styleId="UnresolvedMention">
    <w:name w:val="Unresolved Mention"/>
    <w:basedOn w:val="DefaultParagraphFont"/>
    <w:uiPriority w:val="99"/>
    <w:semiHidden/>
    <w:unhideWhenUsed/>
    <w:rsid w:val="002C7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kw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277</TotalTime>
  <Pages>1</Pages>
  <Words>4295</Words>
  <Characters>24484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Alonzo (student)</dc:creator>
  <cp:keywords/>
  <dc:description/>
  <cp:lastModifiedBy>Nicolas Alonzo (student)</cp:lastModifiedBy>
  <cp:revision>18</cp:revision>
  <dcterms:created xsi:type="dcterms:W3CDTF">2025-09-10T17:37:00Z</dcterms:created>
  <dcterms:modified xsi:type="dcterms:W3CDTF">2025-10-03T14:56:00Z</dcterms:modified>
</cp:coreProperties>
</file>