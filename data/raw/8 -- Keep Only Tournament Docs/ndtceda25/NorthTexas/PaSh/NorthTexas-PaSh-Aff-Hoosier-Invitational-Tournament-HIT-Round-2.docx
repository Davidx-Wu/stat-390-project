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57653" w14:textId="77777777" w:rsidR="006F433D" w:rsidRDefault="006F433D" w:rsidP="006F433D">
      <w:pPr>
        <w:pStyle w:val="Heading2"/>
      </w:pPr>
      <w:r>
        <w:t>Case</w:t>
      </w:r>
    </w:p>
    <w:p w14:paraId="6CF9236B" w14:textId="77777777" w:rsidR="006F433D" w:rsidRDefault="006F433D" w:rsidP="006F433D">
      <w:pPr>
        <w:pStyle w:val="Heading3"/>
      </w:pPr>
      <w:r>
        <w:t>Part One</w:t>
      </w:r>
    </w:p>
    <w:p w14:paraId="2CD0B4D6" w14:textId="77777777" w:rsidR="006F433D" w:rsidRDefault="006F433D" w:rsidP="006F433D">
      <w:pPr>
        <w:pStyle w:val="Heading4"/>
      </w:pPr>
      <w:r>
        <w:t xml:space="preserve">Sex workers’ rights discourse is structured around narratives of </w:t>
      </w:r>
      <w:proofErr w:type="gramStart"/>
      <w:r>
        <w:t>authenticity,</w:t>
      </w:r>
      <w:proofErr w:type="gramEnd"/>
      <w:r>
        <w:t xml:space="preserve"> demanding workers make themselves legible </w:t>
      </w:r>
      <w:proofErr w:type="gramStart"/>
      <w:r>
        <w:t>in order to</w:t>
      </w:r>
      <w:proofErr w:type="gramEnd"/>
      <w:r>
        <w:t xml:space="preserve"> garner an audience. This forces workers to the frontlines of violence and simultaneously sidelines marginalized sex workers who can’t afford such visibility. The most vulnerable workers are those shoved to the backburner.</w:t>
      </w:r>
    </w:p>
    <w:p w14:paraId="5DB63E0C" w14:textId="77777777" w:rsidR="006F433D" w:rsidRPr="007F3F61" w:rsidRDefault="006F433D" w:rsidP="006F433D">
      <w:r w:rsidRPr="00510B81">
        <w:rPr>
          <w:rStyle w:val="Style13ptBold"/>
        </w:rPr>
        <w:t xml:space="preserve">Giovannitti </w:t>
      </w:r>
      <w:r>
        <w:rPr>
          <w:rStyle w:val="Style13ptBold"/>
        </w:rPr>
        <w:t>23-1</w:t>
      </w:r>
      <w:r w:rsidRPr="00510B81">
        <w:rPr>
          <w:rStyle w:val="Style13ptBold"/>
        </w:rPr>
        <w:t>,</w:t>
      </w:r>
      <w:r>
        <w:t xml:space="preserve"> (</w:t>
      </w:r>
      <w:r w:rsidRPr="00510B81">
        <w:t>Sophia Giovannitti is a writer and artist based in New York with a practice invested in power, devotion, and manipulation. She works across mediums including lecture-performance, contracts, and video. Her work has appeared in, at, or with Triple Canopy, The New Inquiry, n+1, ICA (London), Blade Study (New York), Recess (Brooklyn), the Athens Biennale, among others.</w:t>
      </w:r>
      <w:r>
        <w:t>)</w:t>
      </w:r>
      <w:r w:rsidRPr="00510B81">
        <w:t>,</w:t>
      </w:r>
      <w:r>
        <w:rPr>
          <w:i/>
          <w:iCs/>
        </w:rPr>
        <w:t xml:space="preserve"> </w:t>
      </w:r>
      <w:r w:rsidRPr="00510B81">
        <w:rPr>
          <w:i/>
          <w:iCs/>
        </w:rPr>
        <w:t>Working Girl: On Selling Art and Selling Sex</w:t>
      </w:r>
      <w:r>
        <w:t xml:space="preserve">, </w:t>
      </w:r>
      <w:r w:rsidRPr="00510B81">
        <w:t>First published by Verso 2023</w:t>
      </w:r>
      <w:r>
        <w:t>, “On Legibility”</w:t>
      </w:r>
    </w:p>
    <w:p w14:paraId="33773710" w14:textId="77777777" w:rsidR="006F433D" w:rsidRDefault="006F433D" w:rsidP="006F433D">
      <w:pPr>
        <w:rPr>
          <w:sz w:val="16"/>
        </w:rPr>
      </w:pPr>
      <w:r w:rsidRPr="008E3048">
        <w:rPr>
          <w:rStyle w:val="Emphasis"/>
          <w:highlight w:val="green"/>
        </w:rPr>
        <w:t>For a time, mainstream culture had little appetite for writing or art by sex workers that did not paint the work in an exploitative and traumatic light</w:t>
      </w:r>
      <w:r w:rsidRPr="007B3CE5">
        <w:rPr>
          <w:rStyle w:val="Emphasis"/>
        </w:rPr>
        <w:t>, or that was not simply salacious memoir.</w:t>
      </w:r>
      <w:r w:rsidRPr="005F5FEC">
        <w:rPr>
          <w:rStyle w:val="StyleUnderline"/>
        </w:rPr>
        <w:t xml:space="preserve"> Responding to such</w:t>
      </w:r>
      <w:r>
        <w:rPr>
          <w:rStyle w:val="StyleUnderline"/>
        </w:rPr>
        <w:t xml:space="preserve"> </w:t>
      </w:r>
      <w:r w:rsidRPr="005F5FEC">
        <w:rPr>
          <w:rStyle w:val="StyleUnderline"/>
        </w:rPr>
        <w:t>ceaseless requests</w:t>
      </w:r>
      <w:r w:rsidRPr="00CF0538">
        <w:rPr>
          <w:sz w:val="16"/>
        </w:rPr>
        <w:t xml:space="preserve"> in their introduction to Revolting Prostitutes, </w:t>
      </w:r>
      <w:r w:rsidRPr="005F5FEC">
        <w:rPr>
          <w:rStyle w:val="StyleUnderline"/>
        </w:rPr>
        <w:t>British sex</w:t>
      </w:r>
      <w:r>
        <w:rPr>
          <w:rStyle w:val="StyleUnderline"/>
        </w:rPr>
        <w:t xml:space="preserve"> </w:t>
      </w:r>
      <w:r w:rsidRPr="005F5FEC">
        <w:rPr>
          <w:rStyle w:val="StyleUnderline"/>
        </w:rPr>
        <w:t>workers and activists Juno Mac and Molly Smith write, “Despite the</w:t>
      </w:r>
      <w:r>
        <w:rPr>
          <w:rStyle w:val="StyleUnderline"/>
        </w:rPr>
        <w:t xml:space="preserve"> </w:t>
      </w:r>
      <w:r w:rsidRPr="005F5FEC">
        <w:rPr>
          <w:rStyle w:val="StyleUnderline"/>
        </w:rPr>
        <w:t>expectation that sex workers will ‘tell our stories,</w:t>
      </w:r>
      <w:proofErr w:type="gramStart"/>
      <w:r w:rsidRPr="005F5FEC">
        <w:rPr>
          <w:rStyle w:val="StyleUnderline"/>
        </w:rPr>
        <w:t>’ this</w:t>
      </w:r>
      <w:proofErr w:type="gramEnd"/>
      <w:r w:rsidRPr="005F5FEC">
        <w:rPr>
          <w:rStyle w:val="StyleUnderline"/>
        </w:rPr>
        <w:t xml:space="preserve"> is not a memoir and</w:t>
      </w:r>
      <w:r>
        <w:rPr>
          <w:rStyle w:val="StyleUnderline"/>
        </w:rPr>
        <w:t xml:space="preserve"> </w:t>
      </w:r>
      <w:r w:rsidRPr="005F5FEC">
        <w:rPr>
          <w:rStyle w:val="StyleUnderline"/>
        </w:rPr>
        <w:t>we will not be sharing any sexy escapades.” Similarly,</w:t>
      </w:r>
      <w:r w:rsidRPr="00CF0538">
        <w:rPr>
          <w:sz w:val="16"/>
        </w:rPr>
        <w:t xml:space="preserve"> in Playing the Whore —a largely theoretical text—</w:t>
      </w:r>
      <w:r w:rsidRPr="005F5FEC">
        <w:rPr>
          <w:rStyle w:val="StyleUnderline"/>
        </w:rPr>
        <w:t>Melissa Gira Grant writes, “This is not a peep</w:t>
      </w:r>
      <w:r>
        <w:rPr>
          <w:rStyle w:val="StyleUnderline"/>
        </w:rPr>
        <w:t xml:space="preserve"> </w:t>
      </w:r>
      <w:r w:rsidRPr="005F5FEC">
        <w:rPr>
          <w:rStyle w:val="StyleUnderline"/>
        </w:rPr>
        <w:t xml:space="preserve">show. </w:t>
      </w:r>
      <w:proofErr w:type="gramStart"/>
      <w:r w:rsidRPr="005F5FEC">
        <w:rPr>
          <w:rStyle w:val="StyleUnderline"/>
        </w:rPr>
        <w:t>So</w:t>
      </w:r>
      <w:proofErr w:type="gramEnd"/>
      <w:r w:rsidRPr="005F5FEC">
        <w:rPr>
          <w:rStyle w:val="StyleUnderline"/>
        </w:rPr>
        <w:t xml:space="preserve"> I will not, for example, be telling my story, though </w:t>
      </w:r>
      <w:proofErr w:type="gramStart"/>
      <w:r w:rsidRPr="005F5FEC">
        <w:rPr>
          <w:rStyle w:val="StyleUnderline"/>
        </w:rPr>
        <w:t>the means by</w:t>
      </w:r>
      <w:r>
        <w:rPr>
          <w:rStyle w:val="StyleUnderline"/>
        </w:rPr>
        <w:t xml:space="preserve"> </w:t>
      </w:r>
      <w:r w:rsidRPr="005F5FEC">
        <w:rPr>
          <w:rStyle w:val="StyleUnderline"/>
        </w:rPr>
        <w:t>which</w:t>
      </w:r>
      <w:proofErr w:type="gramEnd"/>
      <w:r w:rsidRPr="005F5FEC">
        <w:rPr>
          <w:rStyle w:val="StyleUnderline"/>
        </w:rPr>
        <w:t xml:space="preserve"> I came to the story I am telling here is inseparable from my</w:t>
      </w:r>
      <w:r>
        <w:rPr>
          <w:rStyle w:val="StyleUnderline"/>
        </w:rPr>
        <w:t xml:space="preserve"> </w:t>
      </w:r>
      <w:r w:rsidRPr="005F5FEC">
        <w:rPr>
          <w:rStyle w:val="StyleUnderline"/>
        </w:rPr>
        <w:t>experience as a sex worker.” In an interview on the publication of her</w:t>
      </w:r>
      <w:r>
        <w:rPr>
          <w:rStyle w:val="StyleUnderline"/>
        </w:rPr>
        <w:t xml:space="preserve"> </w:t>
      </w:r>
      <w:r w:rsidRPr="005F5FEC">
        <w:rPr>
          <w:rStyle w:val="StyleUnderline"/>
        </w:rPr>
        <w:t>poetry collection drawing from years of escort work, Rachel Rabbit White</w:t>
      </w:r>
      <w:r>
        <w:rPr>
          <w:rStyle w:val="StyleUnderline"/>
        </w:rPr>
        <w:t xml:space="preserve"> </w:t>
      </w:r>
      <w:r w:rsidRPr="005F5FEC">
        <w:rPr>
          <w:rStyle w:val="StyleUnderline"/>
        </w:rPr>
        <w:t>laments,</w:t>
      </w:r>
      <w:r>
        <w:rPr>
          <w:rStyle w:val="StyleUnderline"/>
        </w:rPr>
        <w:t xml:space="preserve"> </w:t>
      </w:r>
      <w:r w:rsidRPr="005F5FEC">
        <w:rPr>
          <w:rStyle w:val="StyleUnderline"/>
        </w:rPr>
        <w:t>Women and authors of color or other marginalized people are often asked, under</w:t>
      </w:r>
      <w:r>
        <w:rPr>
          <w:rStyle w:val="StyleUnderline"/>
        </w:rPr>
        <w:t xml:space="preserve"> </w:t>
      </w:r>
      <w:r w:rsidRPr="005F5FEC">
        <w:rPr>
          <w:rStyle w:val="StyleUnderline"/>
        </w:rPr>
        <w:t>the guise of authenticity, to burst that bubble of safety.</w:t>
      </w:r>
      <w:r w:rsidRPr="00CF0538">
        <w:rPr>
          <w:sz w:val="16"/>
        </w:rPr>
        <w:t xml:space="preserve"> When I first read some of these poems in a more academic workshop, many suggested I open with my sex work “credentials</w:t>
      </w:r>
      <w:proofErr w:type="gramStart"/>
      <w:r w:rsidRPr="00CF0538">
        <w:rPr>
          <w:sz w:val="16"/>
        </w:rPr>
        <w:t>. ”</w:t>
      </w:r>
      <w:proofErr w:type="gramEnd"/>
      <w:r w:rsidRPr="00CF0538">
        <w:rPr>
          <w:sz w:val="16"/>
        </w:rPr>
        <w:t xml:space="preserve"> </w:t>
      </w:r>
      <w:r w:rsidRPr="005F5FEC">
        <w:rPr>
          <w:u w:val="single"/>
        </w:rPr>
        <w:t>They didn’t know if they could believe me, so they asked me</w:t>
      </w:r>
      <w:r>
        <w:rPr>
          <w:u w:val="single"/>
        </w:rPr>
        <w:t xml:space="preserve"> </w:t>
      </w:r>
      <w:r w:rsidRPr="005F5FEC">
        <w:rPr>
          <w:u w:val="single"/>
        </w:rPr>
        <w:t>to out myself and make myself vulnerable before they could read me.</w:t>
      </w:r>
      <w:r>
        <w:rPr>
          <w:u w:val="single"/>
        </w:rPr>
        <w:t xml:space="preserve"> </w:t>
      </w:r>
      <w:r w:rsidRPr="00CF0538">
        <w:rPr>
          <w:sz w:val="16"/>
        </w:rPr>
        <w:t xml:space="preserve">Mac, Smith, Gira Grant, and Rabbit White are all white. </w:t>
      </w:r>
      <w:r w:rsidRPr="007B3CE5">
        <w:rPr>
          <w:rStyle w:val="StyleUnderline"/>
        </w:rPr>
        <w:t xml:space="preserve">It’s worth noting that </w:t>
      </w:r>
      <w:r w:rsidRPr="008E3048">
        <w:rPr>
          <w:rStyle w:val="StyleUnderline"/>
          <w:highlight w:val="green"/>
        </w:rPr>
        <w:t xml:space="preserve">the demand for authenticity </w:t>
      </w:r>
      <w:r w:rsidRPr="007B3CE5">
        <w:rPr>
          <w:rStyle w:val="StyleUnderline"/>
        </w:rPr>
        <w:t xml:space="preserve">they are all responding to </w:t>
      </w:r>
      <w:r w:rsidRPr="008E3048">
        <w:rPr>
          <w:rStyle w:val="StyleUnderline"/>
          <w:highlight w:val="green"/>
        </w:rPr>
        <w:t xml:space="preserve">not only produces </w:t>
      </w:r>
      <w:proofErr w:type="gramStart"/>
      <w:r w:rsidRPr="008E3048">
        <w:rPr>
          <w:rStyle w:val="StyleUnderline"/>
          <w:highlight w:val="green"/>
        </w:rPr>
        <w:t>particular kinds</w:t>
      </w:r>
      <w:proofErr w:type="gramEnd"/>
      <w:r w:rsidRPr="008E3048">
        <w:rPr>
          <w:rStyle w:val="StyleUnderline"/>
          <w:highlight w:val="green"/>
        </w:rPr>
        <w:t xml:space="preserve"> of speech at the expense of others, but also effectively forecloses the speech of those who cannot or do not publicly identify as sex workers.</w:t>
      </w:r>
      <w:r w:rsidRPr="007B3CE5">
        <w:rPr>
          <w:rStyle w:val="StyleUnderline"/>
        </w:rPr>
        <w:t xml:space="preserve"> </w:t>
      </w:r>
      <w:r w:rsidRPr="00CF0538">
        <w:rPr>
          <w:sz w:val="16"/>
        </w:rPr>
        <w:t xml:space="preserve">And it’s worth noting, too, that </w:t>
      </w:r>
      <w:r w:rsidRPr="008E3048">
        <w:rPr>
          <w:rStyle w:val="Emphasis"/>
          <w:highlight w:val="green"/>
        </w:rPr>
        <w:t>the demand to tell one’s story, and thus prove one’s authenticity,</w:t>
      </w:r>
      <w:r w:rsidRPr="005F5FEC">
        <w:rPr>
          <w:rStyle w:val="Emphasis"/>
        </w:rPr>
        <w:t xml:space="preserve"> goes beyond an external</w:t>
      </w:r>
      <w:r>
        <w:rPr>
          <w:rStyle w:val="Emphasis"/>
        </w:rPr>
        <w:t xml:space="preserve"> </w:t>
      </w:r>
      <w:r w:rsidRPr="005F5FEC">
        <w:rPr>
          <w:rStyle w:val="Emphasis"/>
        </w:rPr>
        <w:t xml:space="preserve">cultural expectation and </w:t>
      </w:r>
      <w:r w:rsidRPr="008E3048">
        <w:rPr>
          <w:rStyle w:val="Emphasis"/>
          <w:highlight w:val="green"/>
        </w:rPr>
        <w:t>has been adapted into factions of the sex workers’ rights movement</w:t>
      </w:r>
      <w:r w:rsidRPr="005F5FEC">
        <w:rPr>
          <w:rStyle w:val="Emphasis"/>
        </w:rPr>
        <w:t>, part and parcel of both online and in-person monitoring</w:t>
      </w:r>
      <w:r>
        <w:rPr>
          <w:rStyle w:val="Emphasis"/>
        </w:rPr>
        <w:t xml:space="preserve"> </w:t>
      </w:r>
      <w:r w:rsidRPr="005F5FEC">
        <w:rPr>
          <w:rStyle w:val="Emphasis"/>
        </w:rPr>
        <w:t>of who gets to speak on sex work</w:t>
      </w:r>
      <w:r w:rsidRPr="005F5FEC">
        <w:rPr>
          <w:rStyle w:val="StyleUnderline"/>
        </w:rPr>
        <w:t>. Telling one’s story is akin to</w:t>
      </w:r>
      <w:r>
        <w:rPr>
          <w:rStyle w:val="StyleUnderline"/>
        </w:rPr>
        <w:t xml:space="preserve"> </w:t>
      </w:r>
      <w:r w:rsidRPr="005F5FEC">
        <w:rPr>
          <w:rStyle w:val="StyleUnderline"/>
        </w:rPr>
        <w:t>representation—mainstream opportunities dangled to those on the margins</w:t>
      </w:r>
      <w:r>
        <w:rPr>
          <w:rStyle w:val="StyleUnderline"/>
        </w:rPr>
        <w:t xml:space="preserve"> </w:t>
      </w:r>
      <w:r w:rsidRPr="005F5FEC">
        <w:rPr>
          <w:rStyle w:val="StyleUnderline"/>
        </w:rPr>
        <w:t>alongside a promise that a particular kind of speech or media will lead to</w:t>
      </w:r>
      <w:r>
        <w:rPr>
          <w:rStyle w:val="StyleUnderline"/>
        </w:rPr>
        <w:t xml:space="preserve"> </w:t>
      </w:r>
      <w:r w:rsidRPr="005F5FEC">
        <w:rPr>
          <w:rStyle w:val="StyleUnderline"/>
        </w:rPr>
        <w:t>change in the conditions that marginalized them in the first place.</w:t>
      </w:r>
      <w:r>
        <w:rPr>
          <w:rStyle w:val="StyleUnderline"/>
        </w:rPr>
        <w:t xml:space="preserve"> </w:t>
      </w:r>
      <w:r w:rsidRPr="00CF0538">
        <w:rPr>
          <w:sz w:val="16"/>
        </w:rPr>
        <w:t xml:space="preserve">Nowadays, when a bad take on sex work makes the rounds on Twitter, or a celebrity or influencer dabbles in OnlyFans or softcore porn production, or a popular singer borrows the aesthetics of stripping or hooking for a music video, sex workers inevitably post criticisms and write articles railing the person in question for invoking sex work and its deviant cultural capital without being a </w:t>
      </w:r>
      <w:r w:rsidRPr="00BD07D2">
        <w:rPr>
          <w:sz w:val="16"/>
        </w:rPr>
        <w:t xml:space="preserve">real sex worker. </w:t>
      </w:r>
      <w:r w:rsidRPr="00BD07D2">
        <w:rPr>
          <w:rStyle w:val="StyleUnderline"/>
        </w:rPr>
        <w:t xml:space="preserve">This focus on what makes a person a real or actual sex worker implies that a kind of authenticity—one that could only be satisfied by a person publicly disclosing all of their sex work experiences, </w:t>
      </w:r>
      <w:r w:rsidRPr="008E3048">
        <w:rPr>
          <w:rStyle w:val="StyleUnderline"/>
          <w:highlight w:val="green"/>
        </w:rPr>
        <w:t>a compulsion that for many could lead to violence, criminalization, or deportation</w:t>
      </w:r>
      <w:r w:rsidRPr="00BD07D2">
        <w:rPr>
          <w:rStyle w:val="StyleUnderline"/>
        </w:rPr>
        <w:t>—would make their art or article better, or legitimate,</w:t>
      </w:r>
      <w:r w:rsidRPr="005F5FEC">
        <w:rPr>
          <w:rStyle w:val="StyleUnderline"/>
        </w:rPr>
        <w:t xml:space="preserve"> or just okay, even if it is actually bad. Participation in a certain</w:t>
      </w:r>
      <w:r>
        <w:rPr>
          <w:rStyle w:val="StyleUnderline"/>
        </w:rPr>
        <w:t xml:space="preserve"> </w:t>
      </w:r>
      <w:r w:rsidRPr="005F5FEC">
        <w:rPr>
          <w:rStyle w:val="StyleUnderline"/>
        </w:rPr>
        <w:t>type of labor is not enough to assume political affinity or solidarity.</w:t>
      </w:r>
      <w:r w:rsidRPr="00CF0538">
        <w:rPr>
          <w:sz w:val="16"/>
        </w:rPr>
        <w:t xml:space="preserve"> When I see someone questioning </w:t>
      </w:r>
      <w:proofErr w:type="gramStart"/>
      <w:r w:rsidRPr="00CF0538">
        <w:rPr>
          <w:sz w:val="16"/>
        </w:rPr>
        <w:t>whether or not</w:t>
      </w:r>
      <w:proofErr w:type="gramEnd"/>
      <w:r w:rsidRPr="00CF0538">
        <w:rPr>
          <w:sz w:val="16"/>
        </w:rPr>
        <w:t xml:space="preserve"> a person with an opinion on sex work has ever sold sex, my first thought now is—who cares? But </w:t>
      </w:r>
      <w:r w:rsidRPr="00BD07D2">
        <w:rPr>
          <w:rStyle w:val="Emphasis"/>
        </w:rPr>
        <w:t xml:space="preserve">these questions highlight the current conditions structuring discourse around sex, labor, and capitalism: </w:t>
      </w:r>
      <w:r w:rsidRPr="008E3048">
        <w:rPr>
          <w:rStyle w:val="Emphasis"/>
          <w:highlight w:val="green"/>
        </w:rPr>
        <w:t>the confession authenticates the speaker, rendering her legible, and thus, consumable.</w:t>
      </w:r>
      <w:r>
        <w:rPr>
          <w:rStyle w:val="Emphasis"/>
        </w:rPr>
        <w:t xml:space="preserve"> </w:t>
      </w:r>
      <w:r w:rsidRPr="00CF0538">
        <w:rPr>
          <w:sz w:val="16"/>
        </w:rPr>
        <w:t xml:space="preserve">In an interview titled “The Ideal Neoliberal Subject Is the Subject of Trauma,” </w:t>
      </w:r>
      <w:r w:rsidRPr="005F5FEC">
        <w:rPr>
          <w:rStyle w:val="StyleUnderline"/>
        </w:rPr>
        <w:t>queer theorist Yasmin Nair discusses the demand for</w:t>
      </w:r>
      <w:r>
        <w:rPr>
          <w:rStyle w:val="StyleUnderline"/>
        </w:rPr>
        <w:t xml:space="preserve"> </w:t>
      </w:r>
      <w:r w:rsidRPr="005F5FEC">
        <w:rPr>
          <w:rStyle w:val="StyleUnderline"/>
        </w:rPr>
        <w:t>authentication-through-trauma that permeates current discourse on consent</w:t>
      </w:r>
      <w:r>
        <w:rPr>
          <w:rStyle w:val="StyleUnderline"/>
        </w:rPr>
        <w:t xml:space="preserve"> </w:t>
      </w:r>
      <w:r w:rsidRPr="005F5FEC">
        <w:rPr>
          <w:rStyle w:val="StyleUnderline"/>
        </w:rPr>
        <w:t>and rape culture</w:t>
      </w:r>
      <w:r w:rsidRPr="00CF0538">
        <w:rPr>
          <w:sz w:val="16"/>
        </w:rPr>
        <w:t xml:space="preserve">, as well as larger critiques of patriarchy, capitalism, and immigration: “You cannot speak about capitalism as a person of color if you are not willing to talk about yourself as a trauma subject, or at least as someone who’s afflicted by capitalism, as opposed to someone who is an analyst of capitalism.” </w:t>
      </w:r>
      <w:r w:rsidRPr="005F5FEC">
        <w:rPr>
          <w:rStyle w:val="Emphasis"/>
        </w:rPr>
        <w:t>Nair is concerned that “</w:t>
      </w:r>
      <w:r w:rsidRPr="008E3048">
        <w:rPr>
          <w:rStyle w:val="Emphasis"/>
          <w:highlight w:val="green"/>
        </w:rPr>
        <w:t>the imperative to confess, and … to reveal oneself as the wounded subject” derails analysis of the socio-political conditions that facilitate state-based and interpersonal violence</w:t>
      </w:r>
      <w:r w:rsidRPr="005F5FEC">
        <w:rPr>
          <w:rStyle w:val="Emphasis"/>
        </w:rPr>
        <w:t>.</w:t>
      </w:r>
      <w:r w:rsidRPr="00CF0538">
        <w:rPr>
          <w:sz w:val="16"/>
        </w:rPr>
        <w:t xml:space="preserve"> She elaborates, “There’s a kind of demand for authenticity in all of this that I find particularly vexing. And I know for a fact that many people who have a critique of trauma and of violence and of the state may well have been sexually </w:t>
      </w:r>
      <w:proofErr w:type="gramStart"/>
      <w:r w:rsidRPr="00CF0538">
        <w:rPr>
          <w:sz w:val="16"/>
        </w:rPr>
        <w:t>abused, but</w:t>
      </w:r>
      <w:proofErr w:type="gramEnd"/>
      <w:r w:rsidRPr="00CF0538">
        <w:rPr>
          <w:sz w:val="16"/>
        </w:rPr>
        <w:t xml:space="preserve"> just don’t talk about it. And does that make them less authentic?” </w:t>
      </w:r>
      <w:r w:rsidRPr="00CF0538">
        <w:rPr>
          <w:rStyle w:val="StyleUnderline"/>
        </w:rPr>
        <w:t>In an essay published on their Patreon</w:t>
      </w:r>
      <w:r w:rsidRPr="00CF0538">
        <w:rPr>
          <w:sz w:val="16"/>
        </w:rPr>
        <w:t xml:space="preserve">, “A Question of Authenticity,” </w:t>
      </w:r>
      <w:r w:rsidRPr="00CF0538">
        <w:rPr>
          <w:rStyle w:val="StyleUnderline"/>
        </w:rPr>
        <w:t xml:space="preserve">moses moon writes, Am I a real artist? Does my identity as a creative change how I engage sex work (politics)? Does poverty? … I’m wondering what it means to be pursuing sex work </w:t>
      </w:r>
      <w:proofErr w:type="gramStart"/>
      <w:r w:rsidRPr="00CF0538">
        <w:rPr>
          <w:rStyle w:val="StyleUnderline"/>
        </w:rPr>
        <w:t>as a means to</w:t>
      </w:r>
      <w:proofErr w:type="gramEnd"/>
      <w:r w:rsidRPr="00CF0538">
        <w:rPr>
          <w:rStyle w:val="StyleUnderline"/>
        </w:rPr>
        <w:t xml:space="preserve"> an end. There’s a long history of creatives moonlighting as whores or in related professions </w:t>
      </w:r>
      <w:proofErr w:type="gramStart"/>
      <w:r w:rsidRPr="00CF0538">
        <w:rPr>
          <w:rStyle w:val="StyleUnderline"/>
        </w:rPr>
        <w:t>in order to</w:t>
      </w:r>
      <w:proofErr w:type="gramEnd"/>
      <w:r w:rsidRPr="00CF0538">
        <w:rPr>
          <w:rStyle w:val="StyleUnderline"/>
        </w:rPr>
        <w:t xml:space="preserve"> achieve their goal of making their creative work their main source of income. Does my experience matter? Should I abandon my writing in favor of pursuing erotic labor vis-à-vis authenticity?</w:t>
      </w:r>
      <w:r w:rsidRPr="00CF0538">
        <w:rPr>
          <w:sz w:val="16"/>
        </w:rPr>
        <w:t xml:space="preserve"> I have similarly wondered about the feedback-loop relationship between the tradition of funding creative work through sex work, and then the decision to create art publicly about sex work. Is this a capitulation to the kind of writing and art society most likes to extract from women artists? I wonder if there exists a circular internalization of misogyny in this choice: that girls are taught to see their value in sex, so monetize it, thinking they’ve beaten the system—but ultimately their value-through-sex is simply reinforced, so they begin to see their creative value in that vein, too. We might pursue sex work to support an art practice that is allegedly, at first, independent of sex work, but it often becomes inextricably linked to or entirely about it. In other words, by internalizing the idea that all we </w:t>
      </w:r>
      <w:proofErr w:type="gramStart"/>
      <w:r w:rsidRPr="00CF0538">
        <w:rPr>
          <w:sz w:val="16"/>
        </w:rPr>
        <w:t>have to</w:t>
      </w:r>
      <w:proofErr w:type="gramEnd"/>
      <w:r w:rsidRPr="00CF0538">
        <w:rPr>
          <w:sz w:val="16"/>
        </w:rPr>
        <w:t xml:space="preserve"> sell is sex, it also happens that what a lot of us end up creating, or creating about, is, in one form or another, sex.</w:t>
      </w:r>
      <w:r>
        <w:rPr>
          <w:rStyle w:val="Emphasis"/>
        </w:rPr>
        <w:t xml:space="preserve"> </w:t>
      </w:r>
      <w:r w:rsidRPr="00CF0538">
        <w:rPr>
          <w:rStyle w:val="StyleUnderline"/>
        </w:rPr>
        <w:t>moon, though, further critiqued the uneven impact of the demand for authenticity</w:t>
      </w:r>
      <w:r w:rsidRPr="00CF0538">
        <w:rPr>
          <w:sz w:val="16"/>
        </w:rPr>
        <w:t xml:space="preserve">, this time on a Twitter thread: </w:t>
      </w:r>
      <w:r w:rsidRPr="00CF0538">
        <w:rPr>
          <w:rStyle w:val="StyleUnderline"/>
        </w:rPr>
        <w:t xml:space="preserve">I’m trying to wrap my mind around how fucked up you have to be to be a childless, thin, conventionally attractive student claiming that another sex worker is inauthentic or “posing” because their labor isn’t accessible TO YOU? </w:t>
      </w:r>
      <w:r w:rsidRPr="00CF0538">
        <w:rPr>
          <w:sz w:val="16"/>
        </w:rPr>
        <w:t xml:space="preserve">… Weaponization of identity politics. Hyperfocus on determining authenticity. [Authenticity] as social currency. Social media as performance … </w:t>
      </w:r>
      <w:r w:rsidRPr="00CF0538">
        <w:rPr>
          <w:rStyle w:val="StyleUnderline"/>
        </w:rPr>
        <w:t xml:space="preserve">For the record, </w:t>
      </w:r>
      <w:r w:rsidRPr="008E3048">
        <w:rPr>
          <w:rStyle w:val="StyleUnderline"/>
          <w:highlight w:val="green"/>
        </w:rPr>
        <w:t>the</w:t>
      </w:r>
      <w:r w:rsidRPr="00CF0538">
        <w:rPr>
          <w:rStyle w:val="StyleUnderline"/>
        </w:rPr>
        <w:t xml:space="preserve"> most </w:t>
      </w:r>
      <w:r w:rsidRPr="008E3048">
        <w:rPr>
          <w:rStyle w:val="StyleUnderline"/>
          <w:highlight w:val="green"/>
        </w:rPr>
        <w:t>prominent</w:t>
      </w:r>
      <w:r w:rsidRPr="00CF0538">
        <w:rPr>
          <w:rStyle w:val="StyleUnderline"/>
        </w:rPr>
        <w:t xml:space="preserve"> &amp; highly followed </w:t>
      </w:r>
      <w:r w:rsidRPr="008E3048">
        <w:rPr>
          <w:rStyle w:val="StyleUnderline"/>
          <w:highlight w:val="green"/>
        </w:rPr>
        <w:t>sex workers who are considered “public figures”</w:t>
      </w:r>
      <w:r w:rsidRPr="00CF0538">
        <w:rPr>
          <w:rStyle w:val="StyleUnderline"/>
        </w:rPr>
        <w:t xml:space="preserve"> on [Twitter] </w:t>
      </w:r>
      <w:r w:rsidRPr="008E3048">
        <w:rPr>
          <w:rStyle w:val="StyleUnderline"/>
          <w:highlight w:val="green"/>
        </w:rPr>
        <w:t>are nonblack women who</w:t>
      </w:r>
      <w:r w:rsidRPr="00CF0538">
        <w:rPr>
          <w:rStyle w:val="StyleUnderline"/>
        </w:rPr>
        <w:t xml:space="preserve"> usually </w:t>
      </w:r>
      <w:r w:rsidRPr="008E3048">
        <w:rPr>
          <w:rStyle w:val="StyleUnderline"/>
          <w:highlight w:val="green"/>
        </w:rPr>
        <w:t>fall into the middle to high income category.</w:t>
      </w:r>
      <w:r w:rsidRPr="00CF0538">
        <w:rPr>
          <w:rStyle w:val="StyleUnderline"/>
        </w:rPr>
        <w:t xml:space="preserve"> Think about that and then ask why an impoverished black SWer/artist </w:t>
      </w:r>
      <w:proofErr w:type="gramStart"/>
      <w:r w:rsidRPr="00CF0538">
        <w:rPr>
          <w:rStyle w:val="StyleUnderline"/>
        </w:rPr>
        <w:t>has to</w:t>
      </w:r>
      <w:proofErr w:type="gramEnd"/>
      <w:r w:rsidRPr="00CF0538">
        <w:rPr>
          <w:rStyle w:val="StyleUnderline"/>
        </w:rPr>
        <w:t xml:space="preserve"> prove authenticity</w:t>
      </w:r>
      <w:r w:rsidRPr="00CF0538">
        <w:rPr>
          <w:sz w:val="16"/>
        </w:rPr>
        <w:t xml:space="preserve">. </w:t>
      </w:r>
      <w:r w:rsidRPr="005F5FEC">
        <w:rPr>
          <w:rStyle w:val="StyleUnderline"/>
        </w:rPr>
        <w:t>moon’s attack on the racist and classist pressures to prove oneself as</w:t>
      </w:r>
      <w:r>
        <w:rPr>
          <w:rStyle w:val="StyleUnderline"/>
        </w:rPr>
        <w:t xml:space="preserve"> </w:t>
      </w:r>
      <w:r w:rsidRPr="005F5FEC">
        <w:rPr>
          <w:rStyle w:val="StyleUnderline"/>
        </w:rPr>
        <w:t>authentic in order to be seen as a valid discursive contributor, along with</w:t>
      </w:r>
      <w:r>
        <w:rPr>
          <w:rStyle w:val="StyleUnderline"/>
        </w:rPr>
        <w:t xml:space="preserve"> </w:t>
      </w:r>
      <w:r w:rsidRPr="005F5FEC">
        <w:rPr>
          <w:rStyle w:val="StyleUnderline"/>
        </w:rPr>
        <w:t>their strategic resistance and acquiescence to such pressures on their own</w:t>
      </w:r>
      <w:r>
        <w:rPr>
          <w:rStyle w:val="StyleUnderline"/>
        </w:rPr>
        <w:t xml:space="preserve"> </w:t>
      </w:r>
      <w:r w:rsidRPr="005F5FEC">
        <w:rPr>
          <w:rStyle w:val="StyleUnderline"/>
        </w:rPr>
        <w:t>terms, is a choreography that disrupts intra-industry demands on poor, part-</w:t>
      </w:r>
      <w:r>
        <w:rPr>
          <w:rStyle w:val="StyleUnderline"/>
        </w:rPr>
        <w:t xml:space="preserve"> </w:t>
      </w:r>
      <w:r w:rsidRPr="005F5FEC">
        <w:rPr>
          <w:rStyle w:val="StyleUnderline"/>
        </w:rPr>
        <w:t>time, non-professionalized, or non-white sex workers to make their working</w:t>
      </w:r>
      <w:r>
        <w:rPr>
          <w:rStyle w:val="StyleUnderline"/>
        </w:rPr>
        <w:t xml:space="preserve"> </w:t>
      </w:r>
      <w:r w:rsidRPr="005F5FEC">
        <w:rPr>
          <w:rStyle w:val="StyleUnderline"/>
        </w:rPr>
        <w:t>lives legible to hyper-professionalized, mostly white, high-earning, and full-</w:t>
      </w:r>
      <w:r>
        <w:rPr>
          <w:rStyle w:val="StyleUnderline"/>
        </w:rPr>
        <w:t xml:space="preserve"> </w:t>
      </w:r>
      <w:r w:rsidRPr="005F5FEC">
        <w:rPr>
          <w:rStyle w:val="StyleUnderline"/>
        </w:rPr>
        <w:t>time sex workers.</w:t>
      </w:r>
      <w:r w:rsidRPr="00CF0538">
        <w:rPr>
          <w:sz w:val="16"/>
        </w:rPr>
        <w:t xml:space="preserve"> It also challenges extra-industry demands on these same sex workers to provide trauma porn and autobiographical-erotic fodder to the entertainment industry, the white savior industry, lawmakers, and voyeuristic civilians alike. </w:t>
      </w:r>
      <w:r w:rsidRPr="00BD07D2">
        <w:rPr>
          <w:rStyle w:val="Emphasis"/>
        </w:rPr>
        <w:t>To add to all this, the circumstances surrounding sex work discourse in the United States</w:t>
      </w:r>
      <w:r w:rsidRPr="00BD07D2">
        <w:rPr>
          <w:sz w:val="16"/>
        </w:rPr>
        <w:t xml:space="preserve">, and certainly in New York, where I work and live and write, </w:t>
      </w:r>
      <w:r w:rsidRPr="00BD07D2">
        <w:rPr>
          <w:rStyle w:val="Emphasis"/>
        </w:rPr>
        <w:t>have changed in the last few years.</w:t>
      </w:r>
      <w:r w:rsidRPr="00BD07D2">
        <w:rPr>
          <w:u w:val="single"/>
        </w:rPr>
        <w:t xml:space="preserve"> In April 2021, the Manhattan district attorney’s office announced it would no longer prosecute prostitution, with district attorney Cyrus R. Vance Jr. elaborating, “Criminally prosecuting prostitution does not make us safer, and too often, achieves the opposite result by further marginalizing vulnerable New Yorkers.” The office would continue to prosecute people patronizing sex workers, expressing tacit support for the Nordic model, wherein sex workers are decriminalized but clients are not.</w:t>
      </w:r>
      <w:r w:rsidRPr="00BD07D2">
        <w:rPr>
          <w:sz w:val="16"/>
        </w:rPr>
        <w:t xml:space="preserve"> This is an insufficient model; </w:t>
      </w:r>
      <w:r w:rsidRPr="00BD07D2">
        <w:rPr>
          <w:rStyle w:val="Emphasis"/>
        </w:rPr>
        <w:t>criminalized clients fear arrest and exposure and are therefore less likely to comply with screening methods sex workers use to stay safe, hesitant to share their information lest it reach the wrong hands in a sting or raid.</w:t>
      </w:r>
      <w:r w:rsidRPr="00BD07D2">
        <w:rPr>
          <w:sz w:val="16"/>
        </w:rPr>
        <w:t xml:space="preserve"> The “Sex Trade Survivors Justice and Equality Act,” a bill introduced in the New York state legislature in 2021, supports this partial decriminalization model, while another bill, the “Stop Violence in the Sex Trades Act,” first introduced to the legislature in 2019, proposes full decriminalization. The two bills and their supporters remain engaged in a divisive ideological battle. </w:t>
      </w:r>
      <w:r w:rsidRPr="00BD07D2">
        <w:rPr>
          <w:rStyle w:val="StyleUnderline"/>
        </w:rPr>
        <w:t>Nonetheless, full decriminalization has at least entered mainstream debate, and myriad books, articles, television shows, and movies that portray sex workers—particularly</w:t>
      </w:r>
      <w:r w:rsidRPr="007B3CE5">
        <w:rPr>
          <w:rStyle w:val="StyleUnderline"/>
        </w:rPr>
        <w:t xml:space="preserve"> those who are white and high-earning—</w:t>
      </w:r>
      <w:r>
        <w:rPr>
          <w:rStyle w:val="StyleUnderline"/>
        </w:rPr>
        <w:t xml:space="preserve"> </w:t>
      </w:r>
      <w:r w:rsidRPr="007B3CE5">
        <w:rPr>
          <w:rStyle w:val="StyleUnderline"/>
        </w:rPr>
        <w:t xml:space="preserve">as complex, multi-faceted individuals have entered the public lexicon. </w:t>
      </w:r>
      <w:r w:rsidRPr="008E3048">
        <w:rPr>
          <w:rStyle w:val="StyleUnderline"/>
          <w:highlight w:val="green"/>
        </w:rPr>
        <w:t xml:space="preserve">The white, high-end sex worker can speak freely on whatever she likes, precisely because she isn’t, at first glance, assumed to be a hooker, </w:t>
      </w:r>
      <w:r w:rsidRPr="00312BCA">
        <w:rPr>
          <w:rStyle w:val="StyleUnderline"/>
        </w:rPr>
        <w:t xml:space="preserve">or assumed to </w:t>
      </w:r>
      <w:r w:rsidRPr="003C47BF">
        <w:rPr>
          <w:rStyle w:val="StyleUnderline"/>
          <w:highlight w:val="green"/>
        </w:rPr>
        <w:t xml:space="preserve">only </w:t>
      </w:r>
      <w:r w:rsidRPr="003C47BF">
        <w:rPr>
          <w:rStyle w:val="StyleUnderline"/>
        </w:rPr>
        <w:t xml:space="preserve">be </w:t>
      </w:r>
      <w:r w:rsidRPr="008E3048">
        <w:rPr>
          <w:rStyle w:val="StyleUnderline"/>
          <w:highlight w:val="green"/>
        </w:rPr>
        <w:t xml:space="preserve">a hooker, or </w:t>
      </w:r>
      <w:r w:rsidRPr="00312BCA">
        <w:rPr>
          <w:rStyle w:val="StyleUnderline"/>
        </w:rPr>
        <w:t>to be</w:t>
      </w:r>
      <w:r w:rsidRPr="008E3048">
        <w:rPr>
          <w:rStyle w:val="StyleUnderline"/>
          <w:highlight w:val="green"/>
        </w:rPr>
        <w:t xml:space="preserve"> a disempowered hooker.</w:t>
      </w:r>
      <w:r w:rsidRPr="00CF0538">
        <w:rPr>
          <w:sz w:val="16"/>
        </w:rPr>
        <w:t xml:space="preserve"> At this point in the cultural conversation, contrary to those who have written previously on the topic—and in no small part because of their contributions and their refusals to mine their own experiences—I think it would be ridiculous to imply that I feel an exploitative demand to write from a personal standpoint or to mine any suffering that I may or may not have experienced. So why, then, confess, if it’s precisely what others have worked so hard to avoid?</w:t>
      </w:r>
    </w:p>
    <w:p w14:paraId="7F883F72" w14:textId="77777777" w:rsidR="006F433D" w:rsidRDefault="006F433D" w:rsidP="006F433D">
      <w:pPr>
        <w:pStyle w:val="Heading4"/>
      </w:pPr>
      <w:r>
        <w:t xml:space="preserve">The narrative of sex worker empowerment is a red herring to deflect from capitalist systems that necessitate the commodification of one’s </w:t>
      </w:r>
      <w:proofErr w:type="gramStart"/>
      <w:r>
        <w:t>body, and</w:t>
      </w:r>
      <w:proofErr w:type="gramEnd"/>
      <w:r>
        <w:t xml:space="preserve"> distracts from the power of solidarity to align sex workers with resistance against colonialism, capitalism, and the patriarchy. </w:t>
      </w:r>
    </w:p>
    <w:p w14:paraId="28F6E211" w14:textId="77777777" w:rsidR="006F433D" w:rsidRPr="00680B20" w:rsidRDefault="006F433D" w:rsidP="006F433D">
      <w:r w:rsidRPr="00680B20">
        <w:rPr>
          <w:rStyle w:val="Style13ptBold"/>
        </w:rPr>
        <w:t>Smith and Mac 18</w:t>
      </w:r>
      <w:r>
        <w:t>,</w:t>
      </w:r>
      <w:r w:rsidRPr="00680B20">
        <w:t xml:space="preserve"> </w:t>
      </w:r>
      <w:r>
        <w:t>(</w:t>
      </w:r>
      <w:r w:rsidRPr="00680B20">
        <w:t>Juno Mac is a sex worker and activist with the Sex Worker Advocacy and Resistance Movement (SWARM), a sex worker-led collective with branches in London, Leeds and Glasgow.</w:t>
      </w:r>
      <w:r>
        <w:t xml:space="preserve"> </w:t>
      </w:r>
      <w:r w:rsidRPr="00680B20">
        <w:t>Molly Smith is a sex worker and activist with the Sex Worker Advocacy and Resistance Movement (SWARM). She is also involved with SCOT-PEP, a sex worker-led charity based in Edinburgh, which is working to decriminalise sex work in Scotland. She has written articles on sex work policy for Guardian and New Republic.</w:t>
      </w:r>
      <w:r>
        <w:t xml:space="preserve">) </w:t>
      </w:r>
      <w:r w:rsidRPr="00680B20">
        <w:rPr>
          <w:i/>
          <w:iCs/>
        </w:rPr>
        <w:t>Revolting Prostitutes</w:t>
      </w:r>
      <w:r>
        <w:rPr>
          <w:i/>
          <w:iCs/>
        </w:rPr>
        <w:t xml:space="preserve">: </w:t>
      </w:r>
      <w:r w:rsidRPr="00680B20">
        <w:rPr>
          <w:i/>
          <w:iCs/>
        </w:rPr>
        <w:t>The Fight for Sex</w:t>
      </w:r>
      <w:r>
        <w:rPr>
          <w:i/>
          <w:iCs/>
        </w:rPr>
        <w:t xml:space="preserve"> </w:t>
      </w:r>
      <w:r w:rsidRPr="00680B20">
        <w:rPr>
          <w:i/>
          <w:iCs/>
        </w:rPr>
        <w:t>Workers’ Rights</w:t>
      </w:r>
      <w:r>
        <w:t>,</w:t>
      </w:r>
      <w:r>
        <w:rPr>
          <w:i/>
          <w:iCs/>
        </w:rPr>
        <w:t xml:space="preserve"> </w:t>
      </w:r>
      <w:r w:rsidRPr="00680B20">
        <w:t>First published by Verso 2018</w:t>
      </w:r>
      <w:r>
        <w:t xml:space="preserve">, </w:t>
      </w:r>
      <w:r w:rsidRPr="00680B20">
        <w:t>ISBN-13: 978–1–78663–363–7 (US EBK)</w:t>
      </w:r>
      <w:r>
        <w:t>, ebook, “Conclusion”</w:t>
      </w:r>
    </w:p>
    <w:p w14:paraId="224B5E26" w14:textId="77777777" w:rsidR="006F433D" w:rsidRPr="00EC7E40" w:rsidRDefault="006F433D" w:rsidP="006F433D">
      <w:pPr>
        <w:rPr>
          <w:sz w:val="16"/>
        </w:rPr>
      </w:pPr>
      <w:r w:rsidRPr="00EC7E40">
        <w:rPr>
          <w:sz w:val="16"/>
        </w:rPr>
        <w:t xml:space="preserve">At the beginning, we said this book would not be a personal memoir or a tale of empowerment. </w:t>
      </w:r>
      <w:r w:rsidRPr="008E3048">
        <w:rPr>
          <w:highlight w:val="green"/>
          <w:u w:val="single"/>
        </w:rPr>
        <w:t>Empowerment is</w:t>
      </w:r>
      <w:r w:rsidRPr="009A545D">
        <w:rPr>
          <w:u w:val="single"/>
        </w:rPr>
        <w:t xml:space="preserve"> a word</w:t>
      </w:r>
      <w:r>
        <w:rPr>
          <w:u w:val="single"/>
        </w:rPr>
        <w:t xml:space="preserve"> </w:t>
      </w:r>
      <w:r w:rsidRPr="009A545D">
        <w:rPr>
          <w:u w:val="single"/>
        </w:rPr>
        <w:t xml:space="preserve">that comes up a lot in discussions of sex work. It is </w:t>
      </w:r>
      <w:r w:rsidRPr="008E3048">
        <w:rPr>
          <w:highlight w:val="green"/>
          <w:u w:val="single"/>
        </w:rPr>
        <w:t>overused to the point of satire</w:t>
      </w:r>
      <w:r w:rsidRPr="009A545D">
        <w:rPr>
          <w:u w:val="single"/>
        </w:rPr>
        <w:t xml:space="preserve"> (often in media depictions of </w:t>
      </w:r>
      <w:proofErr w:type="gramStart"/>
      <w:r w:rsidRPr="009A545D">
        <w:rPr>
          <w:u w:val="single"/>
        </w:rPr>
        <w:t>middle class</w:t>
      </w:r>
      <w:proofErr w:type="gramEnd"/>
      <w:r>
        <w:rPr>
          <w:u w:val="single"/>
        </w:rPr>
        <w:t xml:space="preserve"> </w:t>
      </w:r>
      <w:r w:rsidRPr="009A545D">
        <w:rPr>
          <w:u w:val="single"/>
        </w:rPr>
        <w:t>sex workers), to talk about sexual rebellion, the thrill of sudden</w:t>
      </w:r>
      <w:r>
        <w:rPr>
          <w:u w:val="single"/>
        </w:rPr>
        <w:t xml:space="preserve"> </w:t>
      </w:r>
      <w:r w:rsidRPr="009A545D">
        <w:rPr>
          <w:u w:val="single"/>
        </w:rPr>
        <w:t>cash, or the so-called free choice of the individual to sell sex.</w:t>
      </w:r>
      <w:r>
        <w:rPr>
          <w:u w:val="single"/>
        </w:rPr>
        <w:t xml:space="preserve"> </w:t>
      </w:r>
      <w:r w:rsidRPr="008E3048">
        <w:rPr>
          <w:rStyle w:val="Emphasis"/>
          <w:highlight w:val="green"/>
        </w:rPr>
        <w:t>These flippant conversations frame having sex for money as an inherently empowering thing.</w:t>
      </w:r>
      <w:r w:rsidRPr="00EC7E40">
        <w:rPr>
          <w:sz w:val="16"/>
        </w:rPr>
        <w:t xml:space="preserve"> </w:t>
      </w:r>
      <w:r w:rsidRPr="009A545D">
        <w:rPr>
          <w:u w:val="single"/>
        </w:rPr>
        <w:t>This liberal perspective – that</w:t>
      </w:r>
      <w:r>
        <w:rPr>
          <w:u w:val="single"/>
        </w:rPr>
        <w:t xml:space="preserve"> </w:t>
      </w:r>
      <w:r w:rsidRPr="009A545D">
        <w:rPr>
          <w:u w:val="single"/>
        </w:rPr>
        <w:t>one person’s ability to profit off their own sexual</w:t>
      </w:r>
      <w:r>
        <w:rPr>
          <w:u w:val="single"/>
        </w:rPr>
        <w:t xml:space="preserve"> </w:t>
      </w:r>
      <w:r w:rsidRPr="009A545D">
        <w:rPr>
          <w:u w:val="single"/>
        </w:rPr>
        <w:t>objectification can magically overturn the status quo for all –</w:t>
      </w:r>
      <w:r>
        <w:rPr>
          <w:u w:val="single"/>
        </w:rPr>
        <w:t xml:space="preserve"> </w:t>
      </w:r>
      <w:r w:rsidRPr="009A545D">
        <w:rPr>
          <w:u w:val="single"/>
        </w:rPr>
        <w:t xml:space="preserve">leaves many feminist critics </w:t>
      </w:r>
      <w:proofErr w:type="gramStart"/>
      <w:r w:rsidRPr="009A545D">
        <w:rPr>
          <w:u w:val="single"/>
        </w:rPr>
        <w:t>dubious</w:t>
      </w:r>
      <w:r w:rsidRPr="00EC7E40">
        <w:rPr>
          <w:sz w:val="16"/>
        </w:rPr>
        <w:t>.*</w:t>
      </w:r>
      <w:proofErr w:type="gramEnd"/>
      <w:r w:rsidRPr="00EC7E40">
        <w:rPr>
          <w:sz w:val="16"/>
        </w:rPr>
        <w:t xml:space="preserve"> We too are critical of glib descriptions of ‘empowerment’ or ‘choice’. </w:t>
      </w:r>
      <w:r w:rsidRPr="009A545D">
        <w:rPr>
          <w:u w:val="single"/>
        </w:rPr>
        <w:t>Whilst it is up to each sex worker to describe their</w:t>
      </w:r>
      <w:r>
        <w:rPr>
          <w:u w:val="single"/>
        </w:rPr>
        <w:t xml:space="preserve"> </w:t>
      </w:r>
      <w:r w:rsidRPr="009A545D">
        <w:rPr>
          <w:u w:val="single"/>
        </w:rPr>
        <w:t>own experiences (and knowing that such arguments are often a</w:t>
      </w:r>
      <w:r>
        <w:rPr>
          <w:u w:val="single"/>
        </w:rPr>
        <w:t xml:space="preserve"> </w:t>
      </w:r>
      <w:r w:rsidRPr="009A545D">
        <w:rPr>
          <w:u w:val="single"/>
        </w:rPr>
        <w:t>defensive response to stigma), we share the view of other</w:t>
      </w:r>
      <w:r>
        <w:rPr>
          <w:u w:val="single"/>
        </w:rPr>
        <w:t xml:space="preserve"> </w:t>
      </w:r>
      <w:r w:rsidRPr="009A545D">
        <w:rPr>
          <w:u w:val="single"/>
        </w:rPr>
        <w:t>feminists who observe that prostitution is generally</w:t>
      </w:r>
      <w:r>
        <w:rPr>
          <w:u w:val="single"/>
        </w:rPr>
        <w:t xml:space="preserve"> </w:t>
      </w:r>
      <w:r w:rsidRPr="009A545D">
        <w:rPr>
          <w:u w:val="single"/>
        </w:rPr>
        <w:t>contextualised by a lack of choices, not an abundance.</w:t>
      </w:r>
      <w:r>
        <w:rPr>
          <w:u w:val="single"/>
        </w:rPr>
        <w:t xml:space="preserve"> </w:t>
      </w:r>
      <w:r w:rsidRPr="008E3048">
        <w:rPr>
          <w:rStyle w:val="Emphasis"/>
          <w:highlight w:val="green"/>
        </w:rPr>
        <w:t>‘Empowerment’ is a red herring.</w:t>
      </w:r>
      <w:r w:rsidRPr="00EC7E40">
        <w:rPr>
          <w:sz w:val="16"/>
        </w:rPr>
        <w:t xml:space="preserve"> We see it deployed as clickbait in headlines like ‘Is Sex Work Empowering or Enslaving?’, ‘I Became an Escort to Empower Myself, but It Only Crushed My Soul’, ‘It Happened to Me: I Was an Escort for Eight Years, Believing It Would Empower Me, and It Didn’t’, or ‘Sex Worker and Mother: Yes, I AM Empowered by My Job’.21 </w:t>
      </w:r>
      <w:r w:rsidRPr="008E3048">
        <w:rPr>
          <w:rStyle w:val="Emphasis"/>
          <w:highlight w:val="green"/>
        </w:rPr>
        <w:t xml:space="preserve">These invocations of personal feeling distract from </w:t>
      </w:r>
      <w:r w:rsidRPr="002D3C48">
        <w:rPr>
          <w:rStyle w:val="Emphasis"/>
        </w:rPr>
        <w:t xml:space="preserve">a far more complicated conversation – about </w:t>
      </w:r>
      <w:r w:rsidRPr="008E3048">
        <w:rPr>
          <w:rStyle w:val="Emphasis"/>
          <w:highlight w:val="green"/>
        </w:rPr>
        <w:t>colonialism, capitalism, and patriarchy.</w:t>
      </w:r>
      <w:r>
        <w:rPr>
          <w:rStyle w:val="Emphasis"/>
        </w:rPr>
        <w:t xml:space="preserve"> </w:t>
      </w:r>
      <w:r w:rsidRPr="009A545D">
        <w:rPr>
          <w:u w:val="single"/>
        </w:rPr>
        <w:t>Unfortunately for sex workers, the push to bring these</w:t>
      </w:r>
      <w:r>
        <w:rPr>
          <w:u w:val="single"/>
        </w:rPr>
        <w:t xml:space="preserve"> </w:t>
      </w:r>
      <w:r w:rsidRPr="009A545D">
        <w:rPr>
          <w:u w:val="single"/>
        </w:rPr>
        <w:t>structures back into focus often seems to come with a side</w:t>
      </w:r>
      <w:r>
        <w:rPr>
          <w:u w:val="single"/>
        </w:rPr>
        <w:t xml:space="preserve"> </w:t>
      </w:r>
      <w:r w:rsidRPr="009A545D">
        <w:rPr>
          <w:u w:val="single"/>
        </w:rPr>
        <w:t xml:space="preserve">order of bile. </w:t>
      </w:r>
      <w:r w:rsidRPr="0007459A">
        <w:rPr>
          <w:rStyle w:val="Emphasis"/>
        </w:rPr>
        <w:t>Critiques of ‘choice feminism’ almost inevitably escalate towards scathing judgment in which the work prostitutes do is not ‘real work’ and the legitimate economic arguments for their strategies are not only not radical but contemptible or traitorous.</w:t>
      </w:r>
      <w:r w:rsidRPr="009A545D">
        <w:rPr>
          <w:rStyle w:val="Emphasis"/>
        </w:rPr>
        <w:t xml:space="preserve"> </w:t>
      </w:r>
      <w:r w:rsidRPr="00EC7E40">
        <w:rPr>
          <w:sz w:val="16"/>
        </w:rPr>
        <w:t xml:space="preserve">Journalist Meghan Murphy writes, ‘Your “freedom” to make “choices” may well represent your feelings of personal empowerment in your own life, but in no way does this liberate anyone but you and, in fact, your “choice” may exist at the expense of another woman’s oppression.’22 </w:t>
      </w:r>
      <w:r w:rsidRPr="009A545D">
        <w:rPr>
          <w:rStyle w:val="Emphasis"/>
        </w:rPr>
        <w:t>This type of statement is rarely applied to women’s ‘choice’</w:t>
      </w:r>
      <w:r>
        <w:rPr>
          <w:rStyle w:val="Emphasis"/>
        </w:rPr>
        <w:t xml:space="preserve"> </w:t>
      </w:r>
      <w:r w:rsidRPr="009A545D">
        <w:rPr>
          <w:rStyle w:val="Emphasis"/>
        </w:rPr>
        <w:t>to take jobs propping up the carceral state.</w:t>
      </w:r>
      <w:r w:rsidRPr="00EC7E40">
        <w:rPr>
          <w:sz w:val="16"/>
        </w:rPr>
        <w:t xml:space="preserve"> One anti-prostitution feminist, for example, takes to the familiar confessional mode to offer up an essay which could easily have been titled, ‘It Happened to Me: I Loved Jail, and You Will Too’. The essayist writes that her </w:t>
      </w:r>
      <w:proofErr w:type="gramStart"/>
      <w:r w:rsidRPr="00EC7E40">
        <w:rPr>
          <w:sz w:val="16"/>
        </w:rPr>
        <w:t>experiences, ‘</w:t>
      </w:r>
      <w:proofErr w:type="gramEnd"/>
      <w:r w:rsidRPr="00EC7E40">
        <w:rPr>
          <w:sz w:val="16"/>
        </w:rPr>
        <w:t xml:space="preserve">thankfully, led me to jail’, adding, ‘I never expected that jail would be my saving grace. Now I hope to make it the same for more victims like me.’23 At the end of the essay, it is revealed that the author now works as a prosecutor. When sex workers write these kinds of personal essays – ‘I Sold Foot Porn to Fund My Way through College!’ – they are inevitably told, ‘It may have been okay for you, but do you really think your experience is representative? Think of the women harmed in this system.’ If ever an essay was crying out for such a response, surely it is this glowing review of arrest and jail. However, </w:t>
      </w:r>
      <w:r w:rsidRPr="009A545D">
        <w:rPr>
          <w:rStyle w:val="Emphasis"/>
        </w:rPr>
        <w:t>mainstream feminism seems more</w:t>
      </w:r>
      <w:r>
        <w:rPr>
          <w:rStyle w:val="Emphasis"/>
        </w:rPr>
        <w:t xml:space="preserve"> </w:t>
      </w:r>
      <w:r w:rsidRPr="009A545D">
        <w:rPr>
          <w:rStyle w:val="Emphasis"/>
        </w:rPr>
        <w:t>comfortable asking these questions of cam-girls than of</w:t>
      </w:r>
      <w:r>
        <w:rPr>
          <w:rStyle w:val="Emphasis"/>
        </w:rPr>
        <w:t xml:space="preserve"> </w:t>
      </w:r>
      <w:r w:rsidRPr="009A545D">
        <w:rPr>
          <w:rStyle w:val="Emphasis"/>
        </w:rPr>
        <w:t>prosecutors.</w:t>
      </w:r>
      <w:r>
        <w:rPr>
          <w:rStyle w:val="Emphasis"/>
        </w:rPr>
        <w:t xml:space="preserve"> </w:t>
      </w:r>
      <w:r w:rsidRPr="00680B20">
        <w:rPr>
          <w:rStyle w:val="Emphasis"/>
        </w:rPr>
        <w:t>Sex workers are subject to disproportionate scapegoating in</w:t>
      </w:r>
      <w:r>
        <w:rPr>
          <w:rStyle w:val="Emphasis"/>
        </w:rPr>
        <w:t xml:space="preserve"> </w:t>
      </w:r>
      <w:r w:rsidRPr="00680B20">
        <w:rPr>
          <w:rStyle w:val="Emphasis"/>
        </w:rPr>
        <w:t>this regard.</w:t>
      </w:r>
      <w:r w:rsidRPr="00EC7E40">
        <w:rPr>
          <w:sz w:val="16"/>
        </w:rPr>
        <w:t xml:space="preserve"> </w:t>
      </w:r>
      <w:r w:rsidRPr="00680B20">
        <w:rPr>
          <w:rStyle w:val="Emphasis"/>
        </w:rPr>
        <w:t>One ostensibly feminist anti-prostitution</w:t>
      </w:r>
      <w:r>
        <w:rPr>
          <w:rStyle w:val="Emphasis"/>
        </w:rPr>
        <w:t xml:space="preserve"> </w:t>
      </w:r>
      <w:r w:rsidRPr="00680B20">
        <w:rPr>
          <w:rStyle w:val="Emphasis"/>
        </w:rPr>
        <w:t>organisation suggests that prostitution causes significant</w:t>
      </w:r>
      <w:r>
        <w:rPr>
          <w:rStyle w:val="Emphasis"/>
        </w:rPr>
        <w:t xml:space="preserve"> </w:t>
      </w:r>
      <w:r w:rsidRPr="00680B20">
        <w:rPr>
          <w:rStyle w:val="Emphasis"/>
        </w:rPr>
        <w:t>environmental damage, highlighting sex workers’ use of</w:t>
      </w:r>
      <w:r>
        <w:rPr>
          <w:rStyle w:val="Emphasis"/>
        </w:rPr>
        <w:t xml:space="preserve"> </w:t>
      </w:r>
      <w:r w:rsidRPr="00680B20">
        <w:rPr>
          <w:rStyle w:val="Emphasis"/>
        </w:rPr>
        <w:t>medications (presumably oral contraceptives) and make-up</w:t>
      </w:r>
      <w:r w:rsidRPr="00EC7E40">
        <w:rPr>
          <w:sz w:val="16"/>
        </w:rPr>
        <w:t xml:space="preserve">.24 By contrast, we do not see such widespread contempt for feminists who seek to navigate the patriarchal marriage contract as best they can. Nor should we. Not everyone has the resources to tear down the institution of marriage – an institution that is shaped by women’s economic needs in much the same way that prostitution is. </w:t>
      </w:r>
      <w:r w:rsidRPr="00680B20">
        <w:rPr>
          <w:u w:val="single"/>
        </w:rPr>
        <w:t>Sex workers who do not appear in glossy magazines</w:t>
      </w:r>
      <w:r>
        <w:rPr>
          <w:u w:val="single"/>
        </w:rPr>
        <w:t xml:space="preserve"> </w:t>
      </w:r>
      <w:r w:rsidRPr="00680B20">
        <w:rPr>
          <w:u w:val="single"/>
        </w:rPr>
        <w:t>sometimes define the ability to migrate away from poverty, to</w:t>
      </w:r>
      <w:r>
        <w:rPr>
          <w:u w:val="single"/>
        </w:rPr>
        <w:t xml:space="preserve"> </w:t>
      </w:r>
      <w:r w:rsidRPr="00680B20">
        <w:rPr>
          <w:u w:val="single"/>
        </w:rPr>
        <w:t>say no to loan sharks, to go to night school, or to securely leave</w:t>
      </w:r>
      <w:r>
        <w:rPr>
          <w:u w:val="single"/>
        </w:rPr>
        <w:t xml:space="preserve"> </w:t>
      </w:r>
      <w:r w:rsidRPr="00680B20">
        <w:rPr>
          <w:u w:val="single"/>
        </w:rPr>
        <w:t xml:space="preserve">an abuser as ‘empowerment’. </w:t>
      </w:r>
      <w:r w:rsidRPr="00EC7E40">
        <w:rPr>
          <w:sz w:val="16"/>
        </w:rPr>
        <w:t xml:space="preserve">Instead of wrangling over whether the individual triumphs of sex workers over adversity constitute ‘real feminism’, we should be asking a more useful question: What has taken power away from them? How can they reclaim it? </w:t>
      </w:r>
      <w:r w:rsidRPr="008E3048">
        <w:rPr>
          <w:rStyle w:val="Emphasis"/>
          <w:highlight w:val="green"/>
        </w:rPr>
        <w:t>The most potent source of untapped power for sex workers is not sexual liberation, social rebellion, or even money, but solidarity.</w:t>
      </w:r>
      <w:r w:rsidRPr="00680B20">
        <w:rPr>
          <w:rStyle w:val="Emphasis"/>
        </w:rPr>
        <w:t xml:space="preserve"> </w:t>
      </w:r>
      <w:r w:rsidRPr="00EC7E40">
        <w:rPr>
          <w:sz w:val="16"/>
        </w:rPr>
        <w:t xml:space="preserve">The sex worker community is expanding rapidly as people wake up to the potential of standing shoulder to shoulder. ‘For three years I lived a divided life: the life of a woman and the life of a prostitute’, says Barbara, co-leader of the sex worker church occupation in Lyon, France, that launched the modern sex worker movement. ‘And one day, in 1975, I realised by talking to others, it could no longer go </w:t>
      </w:r>
      <w:proofErr w:type="gramStart"/>
      <w:r w:rsidRPr="00EC7E40">
        <w:rPr>
          <w:sz w:val="16"/>
        </w:rPr>
        <w:t>on’.</w:t>
      </w:r>
      <w:proofErr w:type="gramEnd"/>
      <w:r w:rsidRPr="0007459A">
        <w:rPr>
          <w:rStyle w:val="StyleUnderline"/>
        </w:rPr>
        <w:t xml:space="preserve"> When news of the Lyon occupation broke, sex workers all over France were inspired: over the following week, they occupied churches in Paris, Marseille, Grenoble, Saint-Étienne, and Montpellier. The idea that a prostitute being abused by the police one day could forcibly take over a church with dozens of friends the next was exhilarating and hopeful</w:t>
      </w:r>
      <w:r w:rsidRPr="00EC7E40">
        <w:rPr>
          <w:sz w:val="16"/>
        </w:rPr>
        <w:t xml:space="preserve">. ‘None of us will go to prison’, </w:t>
      </w:r>
      <w:proofErr w:type="gramStart"/>
      <w:r w:rsidRPr="00EC7E40">
        <w:rPr>
          <w:sz w:val="16"/>
        </w:rPr>
        <w:t>the</w:t>
      </w:r>
      <w:proofErr w:type="gramEnd"/>
      <w:r w:rsidRPr="00EC7E40">
        <w:rPr>
          <w:sz w:val="16"/>
        </w:rPr>
        <w:t xml:space="preserve"> protestors fearlessly proclaimed. ‘The police will have to massacre us in the church.’25 </w:t>
      </w:r>
      <w:r w:rsidRPr="0007459A">
        <w:rPr>
          <w:rStyle w:val="StyleUnderline"/>
        </w:rPr>
        <w:t>In the same decade but half a world away, Brazilian prostitute Gabriela Leite was similarly inspired into action. After her friend was murdered by a policeman in 1978, she began speaking publicly about life on the streets</w:t>
      </w:r>
      <w:r w:rsidRPr="00EC7E40">
        <w:rPr>
          <w:sz w:val="16"/>
        </w:rPr>
        <w:t xml:space="preserve">.26 </w:t>
      </w:r>
      <w:r w:rsidRPr="0007459A">
        <w:rPr>
          <w:rStyle w:val="StyleUnderline"/>
        </w:rPr>
        <w:t xml:space="preserve">She hitchhiked alone around Brazil to enact her vision of a movement of putas revolucionárias, persuading those she met in the streets and in brothels to get organised – to refuse to be brought to heel, to transform repression into rage, and to be the protagonists of their own stories. </w:t>
      </w:r>
      <w:r w:rsidRPr="008E3048">
        <w:rPr>
          <w:rStyle w:val="Emphasis"/>
          <w:highlight w:val="green"/>
        </w:rPr>
        <w:t>Nobody will give us power</w:t>
      </w:r>
      <w:r w:rsidRPr="002D3C48">
        <w:rPr>
          <w:rStyle w:val="Emphasis"/>
        </w:rPr>
        <w:t xml:space="preserve">: not the police, not our bosses, not our clients. </w:t>
      </w:r>
      <w:r w:rsidRPr="008E3048">
        <w:rPr>
          <w:rStyle w:val="Emphasis"/>
          <w:highlight w:val="green"/>
        </w:rPr>
        <w:t>Power is always won.</w:t>
      </w:r>
      <w:r w:rsidRPr="00EC7E40">
        <w:rPr>
          <w:sz w:val="16"/>
        </w:rPr>
        <w:t xml:space="preserve"> We need to take what’s owed to us, as activists like Gabriela and Barbara demonstrated four decades ago. </w:t>
      </w:r>
      <w:r w:rsidRPr="00680B20">
        <w:rPr>
          <w:u w:val="single"/>
        </w:rPr>
        <w:t>They knew then what the movement knows</w:t>
      </w:r>
      <w:r>
        <w:rPr>
          <w:u w:val="single"/>
        </w:rPr>
        <w:t xml:space="preserve"> </w:t>
      </w:r>
      <w:r w:rsidRPr="00680B20">
        <w:rPr>
          <w:u w:val="single"/>
        </w:rPr>
        <w:t>now: that being deprived of the chance to speak is not</w:t>
      </w:r>
      <w:r>
        <w:rPr>
          <w:u w:val="single"/>
        </w:rPr>
        <w:t xml:space="preserve"> </w:t>
      </w:r>
      <w:proofErr w:type="gramStart"/>
      <w:r w:rsidRPr="00680B20">
        <w:rPr>
          <w:u w:val="single"/>
        </w:rPr>
        <w:t>voicelessness</w:t>
      </w:r>
      <w:proofErr w:type="gramEnd"/>
      <w:r w:rsidRPr="00680B20">
        <w:rPr>
          <w:u w:val="single"/>
        </w:rPr>
        <w:t xml:space="preserve">. </w:t>
      </w:r>
      <w:r w:rsidRPr="008E3048">
        <w:rPr>
          <w:highlight w:val="green"/>
          <w:u w:val="single"/>
        </w:rPr>
        <w:t xml:space="preserve">Forty </w:t>
      </w:r>
      <w:r w:rsidRPr="002D3C48">
        <w:rPr>
          <w:u w:val="single"/>
        </w:rPr>
        <w:t xml:space="preserve">shouting </w:t>
      </w:r>
      <w:r w:rsidRPr="008E3048">
        <w:rPr>
          <w:highlight w:val="green"/>
          <w:u w:val="single"/>
        </w:rPr>
        <w:t xml:space="preserve">sex workers protesting deportations </w:t>
      </w:r>
      <w:r w:rsidRPr="002D3C48">
        <w:rPr>
          <w:u w:val="single"/>
        </w:rPr>
        <w:t xml:space="preserve">outside a government building </w:t>
      </w:r>
      <w:r w:rsidRPr="008E3048">
        <w:rPr>
          <w:highlight w:val="green"/>
          <w:u w:val="single"/>
        </w:rPr>
        <w:t>are easy to hear.</w:t>
      </w:r>
      <w:r>
        <w:rPr>
          <w:u w:val="single"/>
        </w:rPr>
        <w:t xml:space="preserve"> </w:t>
      </w:r>
      <w:r w:rsidRPr="00EC7E40">
        <w:rPr>
          <w:sz w:val="16"/>
        </w:rPr>
        <w:t xml:space="preserve">27 </w:t>
      </w:r>
      <w:r w:rsidRPr="008E3048">
        <w:rPr>
          <w:highlight w:val="green"/>
          <w:u w:val="single"/>
        </w:rPr>
        <w:t>One hundred sex workers blockading traffic are easy to see</w:t>
      </w:r>
      <w:r w:rsidRPr="00EC7E40">
        <w:rPr>
          <w:sz w:val="16"/>
        </w:rPr>
        <w:t xml:space="preserve">.28 </w:t>
      </w:r>
      <w:r w:rsidRPr="008E3048">
        <w:rPr>
          <w:rStyle w:val="Emphasis"/>
          <w:highlight w:val="green"/>
        </w:rPr>
        <w:t xml:space="preserve">Sex workers have been made to listen; now it is our turn to speak. </w:t>
      </w:r>
      <w:r w:rsidRPr="002D3C48">
        <w:rPr>
          <w:rStyle w:val="Emphasis"/>
        </w:rPr>
        <w:t>We are not waiting to be invited into the feminist movement. We have always been here.</w:t>
      </w:r>
      <w:r w:rsidRPr="00EC7E40">
        <w:rPr>
          <w:sz w:val="16"/>
        </w:rPr>
        <w:t xml:space="preserve"> In 1977, Black Women for Wages for Housework stated that ‘part of the work of being a prostitute is to be made an example of what it costs us to refuse the poverty the Man forces us to live in, to be a whip against other women’.29 </w:t>
      </w:r>
      <w:r w:rsidRPr="003F02A9">
        <w:rPr>
          <w:rStyle w:val="Emphasis"/>
        </w:rPr>
        <w:t xml:space="preserve">The threat of being ‘treated like a whore’ compels women to keep their distance from us; but </w:t>
      </w:r>
      <w:r w:rsidRPr="008E3048">
        <w:rPr>
          <w:rStyle w:val="Emphasis"/>
          <w:highlight w:val="green"/>
        </w:rPr>
        <w:t>the way a whore fights the power is of value to everyone.</w:t>
      </w:r>
      <w:r>
        <w:rPr>
          <w:rStyle w:val="Emphasis"/>
        </w:rPr>
        <w:t xml:space="preserve"> </w:t>
      </w:r>
      <w:r w:rsidRPr="00680B20">
        <w:rPr>
          <w:rStyle w:val="Emphasis"/>
        </w:rPr>
        <w:t>The politics of prostitution should not be a feud between</w:t>
      </w:r>
      <w:r>
        <w:rPr>
          <w:rStyle w:val="Emphasis"/>
        </w:rPr>
        <w:t xml:space="preserve"> </w:t>
      </w:r>
      <w:r w:rsidRPr="00680B20">
        <w:rPr>
          <w:rStyle w:val="Emphasis"/>
        </w:rPr>
        <w:t>women but a collaboration.</w:t>
      </w:r>
      <w:r w:rsidRPr="00EC7E40">
        <w:rPr>
          <w:sz w:val="16"/>
        </w:rPr>
        <w:t xml:space="preserve"> As much as we all do, </w:t>
      </w:r>
      <w:r w:rsidRPr="00680B20">
        <w:rPr>
          <w:rStyle w:val="StyleUnderline"/>
        </w:rPr>
        <w:t>sex workers</w:t>
      </w:r>
      <w:r>
        <w:rPr>
          <w:rStyle w:val="StyleUnderline"/>
        </w:rPr>
        <w:t xml:space="preserve"> </w:t>
      </w:r>
      <w:r w:rsidRPr="00680B20">
        <w:rPr>
          <w:rStyle w:val="StyleUnderline"/>
        </w:rPr>
        <w:t>want a better future – one where everyone gets their fair share</w:t>
      </w:r>
      <w:r>
        <w:rPr>
          <w:rStyle w:val="StyleUnderline"/>
        </w:rPr>
        <w:t xml:space="preserve"> </w:t>
      </w:r>
      <w:r w:rsidRPr="00680B20">
        <w:rPr>
          <w:rStyle w:val="StyleUnderline"/>
        </w:rPr>
        <w:t>of resources and where survivors can access healing and</w:t>
      </w:r>
      <w:r>
        <w:rPr>
          <w:rStyle w:val="StyleUnderline"/>
        </w:rPr>
        <w:t xml:space="preserve"> </w:t>
      </w:r>
      <w:r w:rsidRPr="00680B20">
        <w:rPr>
          <w:rStyle w:val="StyleUnderline"/>
        </w:rPr>
        <w:t xml:space="preserve">justice. </w:t>
      </w:r>
      <w:r w:rsidRPr="008E3048">
        <w:rPr>
          <w:rStyle w:val="Emphasis"/>
          <w:highlight w:val="green"/>
        </w:rPr>
        <w:t xml:space="preserve">We want a future where feminist revolt and resistance is uplifted by the brazen spirit of the prostitute who demands to be safe, </w:t>
      </w:r>
      <w:r w:rsidRPr="00312BCA">
        <w:rPr>
          <w:rStyle w:val="Emphasis"/>
        </w:rPr>
        <w:t xml:space="preserve">to be </w:t>
      </w:r>
      <w:r w:rsidRPr="008E3048">
        <w:rPr>
          <w:rStyle w:val="Emphasis"/>
          <w:highlight w:val="green"/>
        </w:rPr>
        <w:t xml:space="preserve">paid, and </w:t>
      </w:r>
      <w:r w:rsidRPr="00312BCA">
        <w:rPr>
          <w:rStyle w:val="Emphasis"/>
        </w:rPr>
        <w:t xml:space="preserve">to be </w:t>
      </w:r>
      <w:r w:rsidRPr="008E3048">
        <w:rPr>
          <w:rStyle w:val="Emphasis"/>
          <w:highlight w:val="green"/>
        </w:rPr>
        <w:t>heard.</w:t>
      </w:r>
      <w:r w:rsidRPr="00680B20">
        <w:rPr>
          <w:rStyle w:val="StyleUnderline"/>
        </w:rPr>
        <w:t xml:space="preserve"> </w:t>
      </w:r>
      <w:r w:rsidRPr="00EC7E40">
        <w:rPr>
          <w:sz w:val="16"/>
        </w:rPr>
        <w:t>In the words of Black Women for Wages for Housework: ‘When prostitutes win, all women win.’</w:t>
      </w:r>
    </w:p>
    <w:p w14:paraId="4067A595" w14:textId="77777777" w:rsidR="006F433D" w:rsidRDefault="006F433D" w:rsidP="006F433D">
      <w:pPr>
        <w:pStyle w:val="Heading4"/>
      </w:pPr>
      <w:r>
        <w:t xml:space="preserve">Sex worker rights activism in the status quo is invested in whorephobia and entrenches the same ideals of capitalism in superficial calls for the legalization of sex work. </w:t>
      </w:r>
    </w:p>
    <w:p w14:paraId="63480D6F" w14:textId="77777777" w:rsidR="006F433D" w:rsidRDefault="006F433D" w:rsidP="006F433D">
      <w:r w:rsidRPr="003969CB">
        <w:rPr>
          <w:rStyle w:val="Style13ptBold"/>
        </w:rPr>
        <w:t>Saint Agatha 19,</w:t>
      </w:r>
      <w:r>
        <w:t xml:space="preserve"> (Penname for </w:t>
      </w:r>
      <w:r w:rsidRPr="003969CB">
        <w:t xml:space="preserve">Irene Silt </w:t>
      </w:r>
      <w:r>
        <w:t xml:space="preserve">who </w:t>
      </w:r>
      <w:r w:rsidRPr="003969CB">
        <w:t xml:space="preserve">is the author of </w:t>
      </w:r>
      <w:r w:rsidRPr="00EC7E40">
        <w:rPr>
          <w:i/>
          <w:iCs/>
        </w:rPr>
        <w:t>My Pleasure</w:t>
      </w:r>
      <w:r w:rsidRPr="003969CB">
        <w:t xml:space="preserve"> and </w:t>
      </w:r>
      <w:r w:rsidRPr="00EC7E40">
        <w:rPr>
          <w:i/>
          <w:iCs/>
        </w:rPr>
        <w:t>The Tricking Hour</w:t>
      </w:r>
      <w:r w:rsidRPr="003969CB">
        <w:t>. They write about power, anti-work feeling, joy, and deviance. Their essays and poems have been published in Mask Magazine, ANTIGRAVITY, Spoil, LESTE, Trou Noir, Poiesis Journal and in the Tripwire pamphlet series. They live in New York.</w:t>
      </w:r>
      <w:r>
        <w:t>)</w:t>
      </w:r>
      <w:r w:rsidRPr="003969CB">
        <w:t xml:space="preserve">, </w:t>
      </w:r>
      <w:r>
        <w:t>June 2019</w:t>
      </w:r>
      <w:r w:rsidRPr="003969CB">
        <w:t xml:space="preserve">, "THE TRICKING HOUR", ANTIGRAVITY Magazine - Your New Orleans Alternative to Culture., </w:t>
      </w:r>
      <w:hyperlink r:id="rId8" w:history="1">
        <w:r w:rsidRPr="00A33DAB">
          <w:rPr>
            <w:rStyle w:val="Hyperlink"/>
          </w:rPr>
          <w:t>https://antigravitymagazine.com/column/the-tricking-hour-9/</w:t>
        </w:r>
      </w:hyperlink>
    </w:p>
    <w:p w14:paraId="5E384007" w14:textId="77777777" w:rsidR="006F433D" w:rsidRPr="008E5C46" w:rsidRDefault="006F433D" w:rsidP="006F433D">
      <w:pPr>
        <w:rPr>
          <w:rStyle w:val="StyleUnderline"/>
        </w:rPr>
      </w:pPr>
      <w:r w:rsidRPr="003969CB">
        <w:rPr>
          <w:rStyle w:val="StyleUnderline"/>
        </w:rPr>
        <w:t>Right now, we are a handful of whores attempting to put our position into words and our words into action. In the time we have been in the sex trade we have seen and learned a lot.</w:t>
      </w:r>
      <w:r w:rsidRPr="008E5C46">
        <w:rPr>
          <w:sz w:val="16"/>
        </w:rPr>
        <w:t xml:space="preserve"> We have witnessed the shift towards strong identification with the term “sex worker” and even pride in the labor of selling sex. We have seen platforms flourish for sex workers to find work or to find each other and develop communities. We have seen less shaming and less fear of being judged in radical circles, and even the development of a niche popularity that celebrates sex work as a more desirable option amongst relatively few or less desirable options. </w:t>
      </w:r>
      <w:r w:rsidRPr="003969CB">
        <w:rPr>
          <w:rStyle w:val="Emphasis"/>
        </w:rPr>
        <w:t xml:space="preserve">Although many of these changes are beneficial, they are not without criticism: </w:t>
      </w:r>
      <w:r w:rsidRPr="008E3048">
        <w:rPr>
          <w:rStyle w:val="Emphasis"/>
          <w:highlight w:val="green"/>
        </w:rPr>
        <w:t xml:space="preserve">whorephobia is </w:t>
      </w:r>
      <w:r w:rsidRPr="00C40D33">
        <w:rPr>
          <w:rStyle w:val="Emphasis"/>
        </w:rPr>
        <w:t xml:space="preserve">still </w:t>
      </w:r>
      <w:r w:rsidRPr="008E3048">
        <w:rPr>
          <w:rStyle w:val="Emphasis"/>
          <w:highlight w:val="green"/>
        </w:rPr>
        <w:t xml:space="preserve">the pervasive view of sex work within </w:t>
      </w:r>
      <w:proofErr w:type="gramStart"/>
      <w:r w:rsidRPr="008E3048">
        <w:rPr>
          <w:rStyle w:val="Emphasis"/>
          <w:highlight w:val="green"/>
        </w:rPr>
        <w:t>society as a whole, especially</w:t>
      </w:r>
      <w:proofErr w:type="gramEnd"/>
      <w:r w:rsidRPr="008E3048">
        <w:rPr>
          <w:rStyle w:val="Emphasis"/>
          <w:highlight w:val="green"/>
        </w:rPr>
        <w:t xml:space="preserve"> if you are poor, working class, Black </w:t>
      </w:r>
      <w:r w:rsidRPr="00312BCA">
        <w:rPr>
          <w:rStyle w:val="Emphasis"/>
        </w:rPr>
        <w:t xml:space="preserve">or </w:t>
      </w:r>
      <w:r w:rsidRPr="008E3048">
        <w:rPr>
          <w:rStyle w:val="Emphasis"/>
          <w:highlight w:val="green"/>
        </w:rPr>
        <w:t xml:space="preserve">brown, or trans. </w:t>
      </w:r>
      <w:r w:rsidRPr="008E3048">
        <w:rPr>
          <w:rStyle w:val="StyleUnderline"/>
          <w:highlight w:val="green"/>
        </w:rPr>
        <w:t xml:space="preserve">The whorearchy </w:t>
      </w:r>
      <w:r w:rsidRPr="00C40D33">
        <w:rPr>
          <w:rStyle w:val="StyleUnderline"/>
        </w:rPr>
        <w:t>amongst sex workers</w:t>
      </w:r>
      <w:r w:rsidRPr="003969CB">
        <w:rPr>
          <w:rStyle w:val="StyleUnderline"/>
        </w:rPr>
        <w:t xml:space="preserve"> continues to </w:t>
      </w:r>
      <w:r w:rsidRPr="008E3048">
        <w:rPr>
          <w:rStyle w:val="StyleUnderline"/>
          <w:highlight w:val="green"/>
        </w:rPr>
        <w:t>reinforce this</w:t>
      </w:r>
      <w:r w:rsidRPr="003969CB">
        <w:rPr>
          <w:rStyle w:val="StyleUnderline"/>
        </w:rPr>
        <w:t xml:space="preserve"> trend, </w:t>
      </w:r>
      <w:r w:rsidRPr="008E3048">
        <w:rPr>
          <w:rStyle w:val="StyleUnderline"/>
          <w:highlight w:val="green"/>
        </w:rPr>
        <w:t>as</w:t>
      </w:r>
      <w:r w:rsidRPr="003969CB">
        <w:rPr>
          <w:rStyle w:val="StyleUnderline"/>
        </w:rPr>
        <w:t xml:space="preserve"> stripper chic and other forms of </w:t>
      </w:r>
      <w:r w:rsidRPr="008E3048">
        <w:rPr>
          <w:rStyle w:val="StyleUnderline"/>
          <w:highlight w:val="green"/>
        </w:rPr>
        <w:t>non-sex service providers place themselves above other workers who fuck for a living.</w:t>
      </w:r>
      <w:r w:rsidRPr="008E5C46">
        <w:rPr>
          <w:sz w:val="16"/>
        </w:rPr>
        <w:t xml:space="preserve"> We see white cis women who have built marketable personas with relative ease as high-class escorts or sugar babies, take the spotlight as voices for the sex worker movement with open admission about their lives, while others are left concealing their every move, leading high-risk double lives. </w:t>
      </w:r>
      <w:r w:rsidRPr="008E3048">
        <w:rPr>
          <w:rStyle w:val="StyleUnderline"/>
          <w:highlight w:val="green"/>
        </w:rPr>
        <w:t>We have seen an expansive activist and online community turn into a demand for recognition and protection by the state</w:t>
      </w:r>
      <w:r w:rsidRPr="003969CB">
        <w:rPr>
          <w:rStyle w:val="StyleUnderline"/>
        </w:rPr>
        <w:t>, for legislation and elections to lead the way to “liberation.”</w:t>
      </w:r>
      <w:r>
        <w:rPr>
          <w:rStyle w:val="StyleUnderline"/>
        </w:rPr>
        <w:t xml:space="preserve"> </w:t>
      </w:r>
      <w:r w:rsidRPr="008E3048">
        <w:rPr>
          <w:rStyle w:val="Emphasis"/>
          <w:highlight w:val="green"/>
        </w:rPr>
        <w:t>We do not believe our liberation will be reached through a permanent position within capital, to then be exploited in more efficient ways.</w:t>
      </w:r>
      <w:r w:rsidRPr="008E5C46">
        <w:rPr>
          <w:sz w:val="16"/>
        </w:rPr>
        <w:t xml:space="preserve"> We do not want to be legalized. </w:t>
      </w:r>
      <w:r w:rsidRPr="003969CB">
        <w:rPr>
          <w:rStyle w:val="StyleUnderline"/>
        </w:rPr>
        <w:t>The regulating role of the state will always include policing workers on the job and off-</w:t>
      </w:r>
      <w:proofErr w:type="gramStart"/>
      <w:r w:rsidRPr="003969CB">
        <w:rPr>
          <w:rStyle w:val="StyleUnderline"/>
        </w:rPr>
        <w:t>work, and</w:t>
      </w:r>
      <w:proofErr w:type="gramEnd"/>
      <w:r w:rsidRPr="003969CB">
        <w:rPr>
          <w:rStyle w:val="StyleUnderline"/>
        </w:rPr>
        <w:t xml:space="preserve"> prosecuting criminal activity in all aspects of workers’ lives.</w:t>
      </w:r>
      <w:r w:rsidRPr="008E5C46">
        <w:rPr>
          <w:sz w:val="16"/>
        </w:rPr>
        <w:t xml:space="preserve"> </w:t>
      </w:r>
      <w:r w:rsidRPr="00EC7E40">
        <w:rPr>
          <w:rStyle w:val="Emphasis"/>
        </w:rPr>
        <w:t>Work is not something that confines us solely as we labor in a building or room. Work orders the rest of our life</w:t>
      </w:r>
      <w:r w:rsidRPr="00EC7E40">
        <w:rPr>
          <w:sz w:val="16"/>
        </w:rPr>
        <w:t>: our mornings, our vacations, our purchases, what we read, our care, our sex and pleasur</w:t>
      </w:r>
      <w:r w:rsidRPr="008E5C46">
        <w:rPr>
          <w:sz w:val="16"/>
        </w:rPr>
        <w:t>e, our home, the night</w:t>
      </w:r>
      <w:r w:rsidRPr="003969CB">
        <w:rPr>
          <w:rStyle w:val="Emphasis"/>
        </w:rPr>
        <w:t xml:space="preserve">. </w:t>
      </w:r>
      <w:r w:rsidRPr="008E3048">
        <w:rPr>
          <w:rStyle w:val="Emphasis"/>
          <w:highlight w:val="green"/>
        </w:rPr>
        <w:t>The more legitimized our labor becomes by the state and capital, the more we are forced to work.</w:t>
      </w:r>
      <w:r w:rsidRPr="003969CB">
        <w:rPr>
          <w:rStyle w:val="Emphasis"/>
        </w:rPr>
        <w:t xml:space="preserve"> </w:t>
      </w:r>
      <w:r w:rsidRPr="008E3048">
        <w:rPr>
          <w:rStyle w:val="Emphasis"/>
          <w:highlight w:val="green"/>
        </w:rPr>
        <w:t xml:space="preserve">We want an end to criminalization, an end to work, </w:t>
      </w:r>
      <w:proofErr w:type="gramStart"/>
      <w:r w:rsidRPr="008E3048">
        <w:rPr>
          <w:rStyle w:val="Emphasis"/>
          <w:highlight w:val="green"/>
        </w:rPr>
        <w:t>and also</w:t>
      </w:r>
      <w:proofErr w:type="gramEnd"/>
      <w:r w:rsidRPr="008E3048">
        <w:rPr>
          <w:rStyle w:val="Emphasis"/>
          <w:highlight w:val="green"/>
        </w:rPr>
        <w:t xml:space="preserve"> an end to capitalism altogether.</w:t>
      </w:r>
      <w:r>
        <w:rPr>
          <w:rStyle w:val="Emphasis"/>
        </w:rPr>
        <w:t xml:space="preserve"> </w:t>
      </w:r>
      <w:r w:rsidRPr="008E5C46">
        <w:rPr>
          <w:sz w:val="16"/>
        </w:rPr>
        <w:t xml:space="preserve">A narrowed and flattened lens into headlines such as “Eight foreign nationals freed from sex-ring-massage-parlors in Berkeley” can only illuminate what one is already able to understand of the complex components of this “sex ring.” </w:t>
      </w:r>
      <w:r w:rsidRPr="008E5C46">
        <w:rPr>
          <w:rStyle w:val="Emphasis"/>
        </w:rPr>
        <w:t xml:space="preserve">Immigration, inability to find work, racism and misogyny are all factors at play in governances’ so-called victories against human trafficking. </w:t>
      </w:r>
      <w:r w:rsidRPr="008E5C46">
        <w:rPr>
          <w:u w:val="single"/>
        </w:rPr>
        <w:t xml:space="preserve">Raided strip clubs and massage parlors turn into Airbnbs. Every strip club’s “if you see something say something” anti-trafficking posters suggest we dial 1-800-XXX-X-ICE. </w:t>
      </w:r>
      <w:r w:rsidRPr="008E3048">
        <w:rPr>
          <w:highlight w:val="green"/>
          <w:u w:val="single"/>
        </w:rPr>
        <w:t>These are not heroic efforts to save “vulnerable women,” but</w:t>
      </w:r>
      <w:r w:rsidRPr="008E5C46">
        <w:rPr>
          <w:u w:val="single"/>
        </w:rPr>
        <w:t xml:space="preserve"> methodical </w:t>
      </w:r>
      <w:r w:rsidRPr="008E3048">
        <w:rPr>
          <w:highlight w:val="green"/>
          <w:u w:val="single"/>
        </w:rPr>
        <w:t>avenues of gentrification, capital development and</w:t>
      </w:r>
      <w:r w:rsidRPr="008E5C46">
        <w:rPr>
          <w:u w:val="single"/>
        </w:rPr>
        <w:t xml:space="preserve"> ultimately, </w:t>
      </w:r>
      <w:r w:rsidRPr="008E3048">
        <w:rPr>
          <w:highlight w:val="green"/>
          <w:u w:val="single"/>
        </w:rPr>
        <w:t>violence</w:t>
      </w:r>
      <w:r w:rsidRPr="008E5C46">
        <w:rPr>
          <w:u w:val="single"/>
        </w:rPr>
        <w:t xml:space="preserve"> against sex workers and their loved ones.</w:t>
      </w:r>
      <w:r>
        <w:rPr>
          <w:u w:val="single"/>
        </w:rPr>
        <w:t xml:space="preserve"> </w:t>
      </w:r>
      <w:r w:rsidRPr="00E864B1">
        <w:rPr>
          <w:rStyle w:val="Emphasis"/>
        </w:rPr>
        <w:t>We cannot wager on the acceptance of sex work, or for those who are obsessed with our condition to change our realities.</w:t>
      </w:r>
      <w:r w:rsidRPr="008E5C46">
        <w:rPr>
          <w:rStyle w:val="Emphasis"/>
        </w:rPr>
        <w:t xml:space="preserve"> </w:t>
      </w:r>
      <w:r w:rsidRPr="008E5C46">
        <w:rPr>
          <w:rStyle w:val="StyleUnderline"/>
        </w:rPr>
        <w:t>The anti-human-trafficking movement</w:t>
      </w:r>
      <w:r w:rsidRPr="008E5C46">
        <w:rPr>
          <w:sz w:val="16"/>
        </w:rPr>
        <w:t xml:space="preserve"> (a multi-million-dollar industry) </w:t>
      </w:r>
      <w:r w:rsidRPr="008E5C46">
        <w:rPr>
          <w:rStyle w:val="StyleUnderline"/>
        </w:rPr>
        <w:t xml:space="preserve">is a macro-aggression waged by every arm of the state and its collaborators: NGOs, religious organizations, racist and authoritarian feminists, ignorant or opportunistic do-gooders. It thrives off modernity’s humanitarian lust to save the young and vulnerable, shaped by decades of unearthing—and consequential sensationalizing—of global capitalist horrors. </w:t>
      </w:r>
      <w:r w:rsidRPr="008E5C46">
        <w:rPr>
          <w:sz w:val="16"/>
        </w:rPr>
        <w:t xml:space="preserve">We think of its lethal predecessor, the war on drugs. </w:t>
      </w:r>
      <w:r w:rsidRPr="008E5C46">
        <w:rPr>
          <w:rStyle w:val="StyleUnderline"/>
        </w:rPr>
        <w:t xml:space="preserve">In these spectacular wars, we witness the unification of both the left and right wings of the capitalist state who, together, design these mechanisms of control </w:t>
      </w:r>
      <w:proofErr w:type="gramStart"/>
      <w:r w:rsidRPr="008E5C46">
        <w:rPr>
          <w:rStyle w:val="StyleUnderline"/>
        </w:rPr>
        <w:t>in order to</w:t>
      </w:r>
      <w:proofErr w:type="gramEnd"/>
      <w:r w:rsidRPr="008E5C46">
        <w:rPr>
          <w:rStyle w:val="StyleUnderline"/>
        </w:rPr>
        <w:t xml:space="preserve"> extract wealth from vulnerable populations just finding ways to get by.</w:t>
      </w:r>
      <w:r w:rsidRPr="008E5C46">
        <w:rPr>
          <w:sz w:val="16"/>
        </w:rPr>
        <w:t xml:space="preserve"> The savior brigades, the Drug Enforcement Agency, the whole carceral system, negate the possibility within informal economies to escape poverty and degradation. If the challenge was to force our representatives to recognize our humanity, we would </w:t>
      </w:r>
      <w:proofErr w:type="gramStart"/>
      <w:r w:rsidRPr="008E5C46">
        <w:rPr>
          <w:sz w:val="16"/>
        </w:rPr>
        <w:t>be</w:t>
      </w:r>
      <w:proofErr w:type="gramEnd"/>
      <w:r w:rsidRPr="008E5C46">
        <w:rPr>
          <w:sz w:val="16"/>
        </w:rPr>
        <w:t xml:space="preserve"> front row at all the city council meetings. But we know their wealth depends on controlling us. </w:t>
      </w:r>
      <w:r w:rsidRPr="008E5C46">
        <w:rPr>
          <w:rStyle w:val="StyleUnderline"/>
        </w:rPr>
        <w:t>Their role is to bring us back into their world, when we have spent our lives creating our own against all odds.</w:t>
      </w:r>
      <w:r w:rsidRPr="008E5C46">
        <w:rPr>
          <w:sz w:val="16"/>
        </w:rPr>
        <w:t xml:space="preserve"> </w:t>
      </w:r>
      <w:r w:rsidRPr="008E3048">
        <w:rPr>
          <w:rStyle w:val="Emphasis"/>
          <w:highlight w:val="green"/>
        </w:rPr>
        <w:t xml:space="preserve">To wait until our suffering is recognized through constructing audible narratives for our enemy’s consumption is to take away the power that already exists </w:t>
      </w:r>
      <w:r w:rsidRPr="00E864B1">
        <w:rPr>
          <w:rStyle w:val="Emphasis"/>
        </w:rPr>
        <w:t>in our history of struggle</w:t>
      </w:r>
      <w:r w:rsidRPr="00E864B1">
        <w:rPr>
          <w:sz w:val="16"/>
        </w:rPr>
        <w:t xml:space="preserve">. </w:t>
      </w:r>
      <w:r w:rsidRPr="008E3048">
        <w:rPr>
          <w:rStyle w:val="Emphasis"/>
          <w:highlight w:val="green"/>
        </w:rPr>
        <w:t>We are against both economic exploitation and state regulation of economic exploitation.</w:t>
      </w:r>
      <w:r w:rsidRPr="008E5C46">
        <w:rPr>
          <w:sz w:val="16"/>
        </w:rPr>
        <w:t xml:space="preserve"> Because of this, we are necessarily for our own autonomy. This is something we must develop together. </w:t>
      </w:r>
      <w:r w:rsidRPr="008E5C46">
        <w:rPr>
          <w:rStyle w:val="StyleUnderline"/>
        </w:rPr>
        <w:t xml:space="preserve">Let’s evaluate the limits of reform and assimilation while honoring the legacies of sex worker </w:t>
      </w:r>
      <w:proofErr w:type="gramStart"/>
      <w:r w:rsidRPr="008E5C46">
        <w:rPr>
          <w:rStyle w:val="StyleUnderline"/>
        </w:rPr>
        <w:t>struggles, and</w:t>
      </w:r>
      <w:proofErr w:type="gramEnd"/>
      <w:r w:rsidRPr="008E5C46">
        <w:rPr>
          <w:rStyle w:val="StyleUnderline"/>
        </w:rPr>
        <w:t xml:space="preserve"> move beyond more institutionalized sex worker activism.</w:t>
      </w:r>
    </w:p>
    <w:p w14:paraId="2EFD2B2E" w14:textId="77777777" w:rsidR="006F433D" w:rsidRDefault="006F433D" w:rsidP="006F433D">
      <w:pPr>
        <w:pStyle w:val="Heading3"/>
      </w:pPr>
      <w:r>
        <w:t>Part Two</w:t>
      </w:r>
    </w:p>
    <w:p w14:paraId="416E46FF" w14:textId="77777777" w:rsidR="006F433D" w:rsidRDefault="006F433D" w:rsidP="006F433D">
      <w:pPr>
        <w:pStyle w:val="Heading4"/>
      </w:pPr>
      <w:r>
        <w:t xml:space="preserve">There is </w:t>
      </w:r>
      <w:proofErr w:type="gramStart"/>
      <w:r>
        <w:t>no</w:t>
      </w:r>
      <w:proofErr w:type="gramEnd"/>
      <w:r>
        <w:t xml:space="preserve"> outside to work – capitalism has produced an existence in which work dictates the terms of survival and leisure while</w:t>
      </w:r>
      <w:r w:rsidRPr="00AD6FAB">
        <w:t xml:space="preserve"> </w:t>
      </w:r>
      <w:r>
        <w:t xml:space="preserve">the Empire forces whores to structure their lives around the commodification of their bodies. It’s </w:t>
      </w:r>
      <w:proofErr w:type="gramStart"/>
      <w:r>
        <w:t>try</w:t>
      </w:r>
      <w:proofErr w:type="gramEnd"/>
      <w:r>
        <w:t xml:space="preserve"> or die to imagine a battlefield against capital. </w:t>
      </w:r>
    </w:p>
    <w:p w14:paraId="3EA682D2" w14:textId="77777777" w:rsidR="006F433D" w:rsidRPr="007F3F61" w:rsidRDefault="006F433D" w:rsidP="006F433D">
      <w:r w:rsidRPr="00510B81">
        <w:rPr>
          <w:rStyle w:val="Style13ptBold"/>
        </w:rPr>
        <w:t xml:space="preserve">Giovannitti </w:t>
      </w:r>
      <w:r>
        <w:rPr>
          <w:rStyle w:val="Style13ptBold"/>
        </w:rPr>
        <w:t>23-</w:t>
      </w:r>
      <w:r w:rsidRPr="00510B81">
        <w:rPr>
          <w:rStyle w:val="Style13ptBold"/>
        </w:rPr>
        <w:t>2</w:t>
      </w:r>
      <w:r>
        <w:t xml:space="preserve"> (</w:t>
      </w:r>
      <w:r w:rsidRPr="00510B81">
        <w:t>Sophia Giovannitti is a writer and artist based in New York with a practice invested in power, devotion, and manipulation. She works across mediums including lecture-performance, contracts, and video. Her work has appeared in, at, or with Triple Canopy, The New Inquiry, n+1, ICA (London), Blade Study (New York), Recess (Brooklyn), the Athens Biennale, among others.</w:t>
      </w:r>
      <w:r>
        <w:t>)</w:t>
      </w:r>
      <w:r w:rsidRPr="00510B81">
        <w:t>,</w:t>
      </w:r>
      <w:r>
        <w:rPr>
          <w:i/>
          <w:iCs/>
        </w:rPr>
        <w:t xml:space="preserve"> </w:t>
      </w:r>
      <w:r w:rsidRPr="00510B81">
        <w:rPr>
          <w:i/>
          <w:iCs/>
        </w:rPr>
        <w:t>Working Girl: On Selling Art and Selling Sex</w:t>
      </w:r>
      <w:r>
        <w:t xml:space="preserve">, </w:t>
      </w:r>
      <w:r w:rsidRPr="00510B81">
        <w:t>First published by Verso 2023</w:t>
      </w:r>
      <w:r>
        <w:t>, “On Meaning: Part II”</w:t>
      </w:r>
    </w:p>
    <w:p w14:paraId="14F5987F" w14:textId="77777777" w:rsidR="006F433D" w:rsidRDefault="006F433D" w:rsidP="006F433D">
      <w:pPr>
        <w:rPr>
          <w:rStyle w:val="StyleUnderline"/>
        </w:rPr>
      </w:pPr>
      <w:r w:rsidRPr="0020351A">
        <w:rPr>
          <w:rStyle w:val="Emphasis"/>
        </w:rPr>
        <w:t xml:space="preserve">A fantasy persists that </w:t>
      </w:r>
      <w:r w:rsidRPr="008E3048">
        <w:rPr>
          <w:rStyle w:val="Emphasis"/>
          <w:highlight w:val="green"/>
        </w:rPr>
        <w:t>capitalism is</w:t>
      </w:r>
      <w:r w:rsidRPr="0020351A">
        <w:rPr>
          <w:rStyle w:val="Emphasis"/>
        </w:rPr>
        <w:t xml:space="preserve"> not </w:t>
      </w:r>
      <w:r w:rsidRPr="008E3048">
        <w:rPr>
          <w:rStyle w:val="Emphasis"/>
          <w:highlight w:val="green"/>
        </w:rPr>
        <w:t>a totalizing system of domination.</w:t>
      </w:r>
      <w:r w:rsidRPr="008E3048">
        <w:rPr>
          <w:rStyle w:val="StyleUnderline"/>
          <w:highlight w:val="green"/>
        </w:rPr>
        <w:t xml:space="preserve"> </w:t>
      </w:r>
      <w:r w:rsidRPr="00226A3E">
        <w:rPr>
          <w:rStyle w:val="StyleUnderline"/>
        </w:rPr>
        <w:t xml:space="preserve">A fantasy persists that spheres of our private lives </w:t>
      </w:r>
      <w:proofErr w:type="gramStart"/>
      <w:r w:rsidRPr="00226A3E">
        <w:rPr>
          <w:rStyle w:val="StyleUnderline"/>
        </w:rPr>
        <w:t>are able to</w:t>
      </w:r>
      <w:proofErr w:type="gramEnd"/>
      <w:r w:rsidRPr="00226A3E">
        <w:rPr>
          <w:rStyle w:val="StyleUnderline"/>
        </w:rPr>
        <w:t xml:space="preserve"> function outside of capital’s grasp; that it is possible to keep sacred, emotional, creative, and interpersonal spaces apart from capital’s hold over the rest of our lives. Part of the fantasy is that preserving these spaces apart is, in fact, desirable and possibly even transgressive against capital. </w:t>
      </w:r>
      <w:r w:rsidRPr="00226A3E">
        <w:rPr>
          <w:rStyle w:val="Emphasis"/>
        </w:rPr>
        <w:t>This is untrue.</w:t>
      </w:r>
      <w:r w:rsidRPr="00EC7E40">
        <w:rPr>
          <w:sz w:val="16"/>
        </w:rPr>
        <w:t xml:space="preserve"> </w:t>
      </w:r>
      <w:r w:rsidRPr="00226A3E">
        <w:rPr>
          <w:rStyle w:val="StyleUnderline"/>
        </w:rPr>
        <w:t>Tiqqun</w:t>
      </w:r>
      <w:r w:rsidRPr="0020351A">
        <w:rPr>
          <w:rStyle w:val="StyleUnderline"/>
        </w:rPr>
        <w:t xml:space="preserve"> writes that for those who have capitulated to Empire’s</w:t>
      </w:r>
      <w:r>
        <w:rPr>
          <w:rStyle w:val="StyleUnderline"/>
        </w:rPr>
        <w:t xml:space="preserve"> </w:t>
      </w:r>
      <w:r w:rsidRPr="0020351A">
        <w:rPr>
          <w:rStyle w:val="StyleUnderline"/>
        </w:rPr>
        <w:t>permanent grasp,</w:t>
      </w:r>
      <w:r>
        <w:rPr>
          <w:rStyle w:val="StyleUnderline"/>
        </w:rPr>
        <w:t xml:space="preserve"> </w:t>
      </w:r>
      <w:r w:rsidRPr="008E3048">
        <w:rPr>
          <w:rStyle w:val="Emphasis"/>
          <w:highlight w:val="green"/>
        </w:rPr>
        <w:t>[existence] is now nothing but a lifelong struggle to render oneself compatible with Empire.</w:t>
      </w:r>
      <w:r w:rsidRPr="008E3048">
        <w:rPr>
          <w:rStyle w:val="StyleUnderline"/>
          <w:highlight w:val="green"/>
        </w:rPr>
        <w:t xml:space="preserve"> </w:t>
      </w:r>
      <w:r w:rsidRPr="008E3048">
        <w:rPr>
          <w:rStyle w:val="Emphasis"/>
          <w:highlight w:val="green"/>
        </w:rPr>
        <w:t>But for the others</w:t>
      </w:r>
      <w:r w:rsidRPr="0020351A">
        <w:rPr>
          <w:rStyle w:val="Emphasis"/>
        </w:rPr>
        <w:t xml:space="preserve">, for us, </w:t>
      </w:r>
      <w:r w:rsidRPr="008E3048">
        <w:rPr>
          <w:rStyle w:val="Emphasis"/>
          <w:highlight w:val="green"/>
        </w:rPr>
        <w:t xml:space="preserve">every gesture, every desire, every </w:t>
      </w:r>
      <w:proofErr w:type="gramStart"/>
      <w:r w:rsidRPr="008E3048">
        <w:rPr>
          <w:rStyle w:val="Emphasis"/>
          <w:highlight w:val="green"/>
        </w:rPr>
        <w:t>affect</w:t>
      </w:r>
      <w:proofErr w:type="gramEnd"/>
      <w:r w:rsidRPr="008E3048">
        <w:rPr>
          <w:rStyle w:val="Emphasis"/>
          <w:highlight w:val="green"/>
        </w:rPr>
        <w:t xml:space="preserve"> encounters</w:t>
      </w:r>
      <w:r w:rsidRPr="0020351A">
        <w:rPr>
          <w:rStyle w:val="Emphasis"/>
        </w:rPr>
        <w:t xml:space="preserve">, at some distance, </w:t>
      </w:r>
      <w:r w:rsidRPr="008E3048">
        <w:rPr>
          <w:rStyle w:val="Emphasis"/>
          <w:highlight w:val="green"/>
        </w:rPr>
        <w:t>the need to annihilate Empire</w:t>
      </w:r>
      <w:r w:rsidRPr="00EC7E40">
        <w:rPr>
          <w:sz w:val="16"/>
        </w:rPr>
        <w:t xml:space="preserve"> … Following this criminal path, we have the time; nothing obliges us to seek out direct confrontation … </w:t>
      </w:r>
      <w:r w:rsidRPr="00A20619">
        <w:rPr>
          <w:rStyle w:val="StyleUnderline"/>
        </w:rPr>
        <w:t>Retaking the offensive for our side is a matter of making the battlefield manifest</w:t>
      </w:r>
      <w:r w:rsidRPr="0020351A">
        <w:rPr>
          <w:rStyle w:val="StyleUnderline"/>
        </w:rPr>
        <w:t>.</w:t>
      </w:r>
      <w:r w:rsidRPr="00EC7E40">
        <w:rPr>
          <w:sz w:val="16"/>
        </w:rPr>
        <w:t xml:space="preserve"> The figure of the Young-Girl is a vision machine conceived to this effect. </w:t>
      </w:r>
      <w:r w:rsidRPr="008E3048">
        <w:rPr>
          <w:rStyle w:val="Emphasis"/>
          <w:highlight w:val="green"/>
        </w:rPr>
        <w:t>The anarchist prostitute, the artist whoring herself out, and the whore spending nearly every waking hour on her art—she takes on the call of the vision machine; she strives to make the battlefield manifest.</w:t>
      </w:r>
      <w:r w:rsidRPr="0020351A">
        <w:rPr>
          <w:rStyle w:val="Emphasis"/>
        </w:rPr>
        <w:t xml:space="preserve"> </w:t>
      </w:r>
      <w:r w:rsidRPr="0020351A">
        <w:rPr>
          <w:rStyle w:val="StyleUnderline"/>
        </w:rPr>
        <w:t>She loathes</w:t>
      </w:r>
      <w:r>
        <w:rPr>
          <w:rStyle w:val="StyleUnderline"/>
        </w:rPr>
        <w:t xml:space="preserve"> </w:t>
      </w:r>
      <w:r w:rsidRPr="0020351A">
        <w:rPr>
          <w:rStyle w:val="StyleUnderline"/>
        </w:rPr>
        <w:t>Empire with all her big, beautiful, calculating heart, and yet she knows</w:t>
      </w:r>
      <w:r>
        <w:rPr>
          <w:rStyle w:val="StyleUnderline"/>
        </w:rPr>
        <w:t xml:space="preserve"> </w:t>
      </w:r>
      <w:r w:rsidRPr="0020351A">
        <w:rPr>
          <w:rStyle w:val="StyleUnderline"/>
        </w:rPr>
        <w:t>everything she does, makes, loves, fucks, and kills is born and dies within</w:t>
      </w:r>
      <w:r>
        <w:rPr>
          <w:rStyle w:val="StyleUnderline"/>
        </w:rPr>
        <w:t xml:space="preserve"> </w:t>
      </w:r>
      <w:r w:rsidRPr="0020351A">
        <w:rPr>
          <w:rStyle w:val="StyleUnderline"/>
        </w:rPr>
        <w:t>it.</w:t>
      </w:r>
      <w:r w:rsidRPr="00EC7E40">
        <w:rPr>
          <w:sz w:val="16"/>
        </w:rPr>
        <w:t xml:space="preserve"> Admitting that what we hold dear is not outside of the grasp of the system we revile is not admitting defeat; </w:t>
      </w:r>
      <w:r w:rsidRPr="0020351A">
        <w:rPr>
          <w:rStyle w:val="Emphasis"/>
        </w:rPr>
        <w:t>it is accurately assessing the</w:t>
      </w:r>
      <w:r>
        <w:rPr>
          <w:rStyle w:val="Emphasis"/>
        </w:rPr>
        <w:t xml:space="preserve"> </w:t>
      </w:r>
      <w:r w:rsidRPr="0020351A">
        <w:rPr>
          <w:rStyle w:val="Emphasis"/>
        </w:rPr>
        <w:t>conditions so that we might fight back.</w:t>
      </w:r>
      <w:r w:rsidRPr="00EC7E40">
        <w:rPr>
          <w:sz w:val="16"/>
        </w:rPr>
        <w:t xml:space="preserve"> Like Marlo says in the famous scene from The Wire, when he—ruthless and all-powerful head of the city’s largest drug operation—steals candy while staring into the face of the corner store’s security guard, purely to show he can do whatever he wants, and is then confronted by the security guard outside, who protests, “I am a man, I’m here”—like Marlo says, then, sucking on the lollipop he stole: “You want it to be one way—but it’s the other way.” The power of Empire functions the other way. </w:t>
      </w:r>
      <w:r w:rsidRPr="002C08EA">
        <w:rPr>
          <w:rStyle w:val="StyleUnderline"/>
        </w:rPr>
        <w:t>Foucault explains power as insidious and disciplining, composed of</w:t>
      </w:r>
      <w:r>
        <w:rPr>
          <w:rStyle w:val="StyleUnderline"/>
        </w:rPr>
        <w:t xml:space="preserve"> </w:t>
      </w:r>
      <w:r w:rsidRPr="002C08EA">
        <w:rPr>
          <w:rStyle w:val="StyleUnderline"/>
        </w:rPr>
        <w:t>myriad “relations,” as opposed to one discrete and brutal force.</w:t>
      </w:r>
      <w:r w:rsidRPr="00EC7E40">
        <w:rPr>
          <w:sz w:val="16"/>
        </w:rPr>
        <w:t xml:space="preserve"> In his first volume of The History of Sexuality, he advances these propositions: Relations of power are not in a position of exteriority with respect to other types of relationships (economic processes, knowledge relationships, sexual relations), but are immanent in the latter; they are the immediate effects of the divisions, inequalities, and disequilibriums which occur in the latter, and conversely they are the internal conditions of these differentiations; relations of power are not in super- structural positions, with merely a role of prohibition or accompaniment; they have a directly productive role, wherever they come into play … Power comes from below; that is, there is no binary and all-encompassing opposition between rulers and ruled at the root of power relations. </w:t>
      </w:r>
      <w:r w:rsidRPr="003F3307">
        <w:rPr>
          <w:rStyle w:val="StyleUnderline"/>
        </w:rPr>
        <w:t>For Foucault, power is not merely a thing exercised over us, by rulers, or institutions; it is not wielded, held, or lost. It is produced within and around any relation, produced and reproduced by our participation in normative institutions and, just as often, by our resistance to normative institutions.</w:t>
      </w:r>
      <w:r>
        <w:rPr>
          <w:rStyle w:val="Emphasis"/>
        </w:rPr>
        <w:t xml:space="preserve"> </w:t>
      </w:r>
      <w:r w:rsidRPr="002C08EA">
        <w:rPr>
          <w:rStyle w:val="Emphasis"/>
        </w:rPr>
        <w:t xml:space="preserve">Thus, </w:t>
      </w:r>
      <w:r w:rsidRPr="008E3048">
        <w:rPr>
          <w:rStyle w:val="Emphasis"/>
          <w:highlight w:val="green"/>
        </w:rPr>
        <w:t>attempts to demarcate our lives into</w:t>
      </w:r>
      <w:r w:rsidRPr="002C08EA">
        <w:rPr>
          <w:rStyle w:val="Emphasis"/>
        </w:rPr>
        <w:t xml:space="preserve"> categories within and outside of</w:t>
      </w:r>
      <w:r>
        <w:rPr>
          <w:rStyle w:val="Emphasis"/>
        </w:rPr>
        <w:t xml:space="preserve"> </w:t>
      </w:r>
      <w:proofErr w:type="gramStart"/>
      <w:r w:rsidRPr="002C08EA">
        <w:rPr>
          <w:rStyle w:val="Emphasis"/>
        </w:rPr>
        <w:t>commodification—</w:t>
      </w:r>
      <w:proofErr w:type="gramEnd"/>
      <w:r w:rsidRPr="002C08EA">
        <w:rPr>
          <w:rStyle w:val="Emphasis"/>
        </w:rPr>
        <w:t xml:space="preserve">commonly called </w:t>
      </w:r>
      <w:r w:rsidRPr="008E3048">
        <w:rPr>
          <w:rStyle w:val="Emphasis"/>
          <w:highlight w:val="green"/>
        </w:rPr>
        <w:t>the work-life balance</w:t>
      </w:r>
      <w:r w:rsidRPr="002C08EA">
        <w:rPr>
          <w:rStyle w:val="Emphasis"/>
        </w:rPr>
        <w:t>—</w:t>
      </w:r>
      <w:r w:rsidRPr="00D7683B">
        <w:rPr>
          <w:rStyle w:val="Emphasis"/>
        </w:rPr>
        <w:t>are more than futile: such attempts</w:t>
      </w:r>
      <w:r w:rsidRPr="002C08EA">
        <w:rPr>
          <w:rStyle w:val="Emphasis"/>
        </w:rPr>
        <w:t xml:space="preserve"> actively </w:t>
      </w:r>
      <w:r w:rsidRPr="008E3048">
        <w:rPr>
          <w:rStyle w:val="Emphasis"/>
          <w:highlight w:val="green"/>
        </w:rPr>
        <w:t>reinscribe</w:t>
      </w:r>
      <w:r w:rsidRPr="002C08EA">
        <w:rPr>
          <w:rStyle w:val="Emphasis"/>
        </w:rPr>
        <w:t xml:space="preserve"> the dominance of </w:t>
      </w:r>
      <w:r w:rsidRPr="008E3048">
        <w:rPr>
          <w:rStyle w:val="Emphasis"/>
          <w:highlight w:val="green"/>
        </w:rPr>
        <w:t>capitalist work as the defining structure</w:t>
      </w:r>
      <w:r w:rsidRPr="002C08EA">
        <w:rPr>
          <w:rStyle w:val="Emphasis"/>
        </w:rPr>
        <w:t xml:space="preserve"> of our lives.</w:t>
      </w:r>
      <w:r>
        <w:rPr>
          <w:rStyle w:val="Emphasis"/>
        </w:rPr>
        <w:t xml:space="preserve"> </w:t>
      </w:r>
      <w:r w:rsidRPr="008E3048">
        <w:rPr>
          <w:rStyle w:val="Emphasis"/>
          <w:highlight w:val="green"/>
        </w:rPr>
        <w:t>To imagine</w:t>
      </w:r>
      <w:r w:rsidRPr="002C08EA">
        <w:rPr>
          <w:rStyle w:val="Emphasis"/>
        </w:rPr>
        <w:t xml:space="preserve"> that </w:t>
      </w:r>
      <w:r w:rsidRPr="008E3048">
        <w:rPr>
          <w:rStyle w:val="Emphasis"/>
          <w:highlight w:val="green"/>
        </w:rPr>
        <w:t>sex could or should be protected from commodification</w:t>
      </w:r>
      <w:r>
        <w:rPr>
          <w:rStyle w:val="Emphasis"/>
        </w:rPr>
        <w:t xml:space="preserve"> </w:t>
      </w:r>
      <w:r w:rsidRPr="002C08EA">
        <w:rPr>
          <w:rStyle w:val="Emphasis"/>
        </w:rPr>
        <w:t xml:space="preserve">under our current economic system </w:t>
      </w:r>
      <w:r w:rsidRPr="008E3048">
        <w:rPr>
          <w:rStyle w:val="Emphasis"/>
          <w:highlight w:val="green"/>
        </w:rPr>
        <w:t>is to deny the diffuse nature of the imagined boundary between work and life, and to resign ourselves to a paltry vision of what our interpersonal relationships to and around sex can be.</w:t>
      </w:r>
      <w:r w:rsidRPr="00EC7E40">
        <w:rPr>
          <w:sz w:val="16"/>
        </w:rPr>
        <w:t xml:space="preserve"> And when I say sex, I mean our sex lives, not sex as a tool for marketing, not the sex in sex sells. </w:t>
      </w:r>
      <w:r w:rsidRPr="002C08EA">
        <w:rPr>
          <w:rStyle w:val="StyleUnderline"/>
        </w:rPr>
        <w:t>Here is an example</w:t>
      </w:r>
      <w:r w:rsidRPr="00226A3E">
        <w:rPr>
          <w:rStyle w:val="StyleUnderline"/>
        </w:rPr>
        <w:t xml:space="preserve">: if a person works 9 to 5 in an office, they are likely not having sex on the clock. They get home at six; their partner, who has a longer commute, gets home at seven thirty. One of them showers; the other orders takeout. They are tired, and they check their emails. One of them takes a phone call from a colleague working remotely in a time zone three hours earlier. </w:t>
      </w:r>
      <w:r w:rsidRPr="00226A3E">
        <w:rPr>
          <w:rStyle w:val="Emphasis"/>
        </w:rPr>
        <w:t xml:space="preserve">They have left </w:t>
      </w:r>
      <w:proofErr w:type="gramStart"/>
      <w:r w:rsidRPr="00226A3E">
        <w:rPr>
          <w:rStyle w:val="Emphasis"/>
        </w:rPr>
        <w:t>work</w:t>
      </w:r>
      <w:proofErr w:type="gramEnd"/>
      <w:r w:rsidRPr="00226A3E">
        <w:rPr>
          <w:rStyle w:val="Emphasis"/>
        </w:rPr>
        <w:t xml:space="preserve"> but they are still preoccupied by it, even though they are now in life’s territory</w:t>
      </w:r>
      <w:r w:rsidRPr="002C08EA">
        <w:rPr>
          <w:rStyle w:val="Emphasis"/>
        </w:rPr>
        <w:t>.</w:t>
      </w:r>
      <w:r w:rsidRPr="00EC7E40">
        <w:rPr>
          <w:sz w:val="16"/>
        </w:rPr>
        <w:t xml:space="preserve"> They binge-watch a television show, which probably makes a joke at the expense of sex workers; most of my favorite shows do. This is not a commentary on whether or not the modern, working couple is having good sex, or having sex frequently, or even on whether or not they are having the kind of sex they want to have—it is merely a statement of fact, that </w:t>
      </w:r>
      <w:r w:rsidRPr="00397D91">
        <w:rPr>
          <w:rStyle w:val="Emphasis"/>
        </w:rPr>
        <w:t xml:space="preserve">whatever </w:t>
      </w:r>
      <w:r w:rsidRPr="008E3048">
        <w:rPr>
          <w:rStyle w:val="Emphasis"/>
          <w:highlight w:val="green"/>
        </w:rPr>
        <w:t>sex</w:t>
      </w:r>
      <w:r w:rsidRPr="00397D91">
        <w:rPr>
          <w:rStyle w:val="Emphasis"/>
        </w:rPr>
        <w:t xml:space="preserve"> they are having </w:t>
      </w:r>
      <w:r w:rsidRPr="008E3048">
        <w:rPr>
          <w:rStyle w:val="Emphasis"/>
          <w:highlight w:val="green"/>
        </w:rPr>
        <w:t>is structured</w:t>
      </w:r>
      <w:r w:rsidRPr="00397D91">
        <w:rPr>
          <w:rStyle w:val="Emphasis"/>
        </w:rPr>
        <w:t xml:space="preserve">, at every turn, </w:t>
      </w:r>
      <w:r w:rsidRPr="008E3048">
        <w:rPr>
          <w:rStyle w:val="Emphasis"/>
          <w:highlight w:val="green"/>
        </w:rPr>
        <w:t>by the limitations of</w:t>
      </w:r>
      <w:r w:rsidRPr="00397D91">
        <w:rPr>
          <w:rStyle w:val="Emphasis"/>
        </w:rPr>
        <w:t xml:space="preserve"> their </w:t>
      </w:r>
      <w:r w:rsidRPr="008E3048">
        <w:rPr>
          <w:rStyle w:val="Emphasis"/>
          <w:highlight w:val="green"/>
        </w:rPr>
        <w:t xml:space="preserve">working lives, because </w:t>
      </w:r>
      <w:r w:rsidRPr="00EB5B87">
        <w:rPr>
          <w:rStyle w:val="Emphasis"/>
        </w:rPr>
        <w:t xml:space="preserve">their </w:t>
      </w:r>
      <w:r w:rsidRPr="008E3048">
        <w:rPr>
          <w:rStyle w:val="Emphasis"/>
          <w:highlight w:val="green"/>
        </w:rPr>
        <w:t>working lives structure both survival</w:t>
      </w:r>
      <w:r w:rsidRPr="00397D91">
        <w:rPr>
          <w:rStyle w:val="Emphasis"/>
        </w:rPr>
        <w:t xml:space="preserve"> (and its obstacles) </w:t>
      </w:r>
      <w:r w:rsidRPr="008E3048">
        <w:rPr>
          <w:rStyle w:val="Emphasis"/>
          <w:highlight w:val="green"/>
        </w:rPr>
        <w:t>and leisure: schedule, sleep, income, health insurance, disability, geographic location, energy.</w:t>
      </w:r>
      <w:r w:rsidRPr="00397D91">
        <w:rPr>
          <w:rStyle w:val="StyleUnderline"/>
        </w:rPr>
        <w:t xml:space="preserve"> And as work from</w:t>
      </w:r>
      <w:r w:rsidRPr="002C08EA">
        <w:rPr>
          <w:rStyle w:val="StyleUnderline"/>
        </w:rPr>
        <w:t xml:space="preserve"> home becomes more common, the boundary between work life</w:t>
      </w:r>
      <w:r>
        <w:rPr>
          <w:rStyle w:val="StyleUnderline"/>
        </w:rPr>
        <w:t xml:space="preserve"> </w:t>
      </w:r>
      <w:r w:rsidRPr="002C08EA">
        <w:rPr>
          <w:rStyle w:val="StyleUnderline"/>
        </w:rPr>
        <w:t>and domestic life, work life and erotic life, breaks down even further,</w:t>
      </w:r>
      <w:r>
        <w:rPr>
          <w:rStyle w:val="StyleUnderline"/>
        </w:rPr>
        <w:t xml:space="preserve"> </w:t>
      </w:r>
      <w:r w:rsidRPr="002C08EA">
        <w:rPr>
          <w:rStyle w:val="StyleUnderline"/>
        </w:rPr>
        <w:t>casting a shadow of unproductivity and guilt on all non-work activity done</w:t>
      </w:r>
      <w:r>
        <w:rPr>
          <w:rStyle w:val="StyleUnderline"/>
        </w:rPr>
        <w:t xml:space="preserve"> </w:t>
      </w:r>
      <w:r w:rsidRPr="002C08EA">
        <w:rPr>
          <w:rStyle w:val="StyleUnderline"/>
        </w:rPr>
        <w:t>at home, particularly during traditional working hours.</w:t>
      </w:r>
      <w:r>
        <w:rPr>
          <w:rStyle w:val="StyleUnderline"/>
        </w:rPr>
        <w:t xml:space="preserve"> </w:t>
      </w:r>
      <w:r w:rsidRPr="002C08EA">
        <w:rPr>
          <w:rStyle w:val="Emphasis"/>
        </w:rPr>
        <w:t>Money and survival dominate so much of our psychic life under</w:t>
      </w:r>
      <w:r>
        <w:rPr>
          <w:rStyle w:val="Emphasis"/>
        </w:rPr>
        <w:t xml:space="preserve"> </w:t>
      </w:r>
      <w:r w:rsidRPr="002C08EA">
        <w:rPr>
          <w:rStyle w:val="Emphasis"/>
        </w:rPr>
        <w:t>capitalism.</w:t>
      </w:r>
      <w:r w:rsidRPr="00EC7E40">
        <w:rPr>
          <w:sz w:val="16"/>
        </w:rPr>
        <w:t xml:space="preserve"> I have seen a dear friend through a psychotic break; at its apex, he lucidly panicked about income lost to his present circumstances of in- and-out catatonia. He stayed at our place that week, and I had work scheduled on his worst day. He sat in the bathtub with the shower on while my boyfriend got ready to take him to the hospital and while I debated canceling. I wouldn’t be allowed into the hospital though—Covid restrictions—and so I shaved my legs in our kitchen sink while our friend suffered under a stream of water, went to the appointment, turned my brain off, and called my boyfriend as soon as I got out. They were still waiting in the psych ER, hours on. </w:t>
      </w:r>
      <w:r w:rsidRPr="008E3048">
        <w:rPr>
          <w:rStyle w:val="Emphasis"/>
          <w:highlight w:val="green"/>
        </w:rPr>
        <w:t xml:space="preserve">There is </w:t>
      </w:r>
      <w:proofErr w:type="gramStart"/>
      <w:r w:rsidRPr="008E3048">
        <w:rPr>
          <w:rStyle w:val="Emphasis"/>
          <w:highlight w:val="green"/>
        </w:rPr>
        <w:t>no</w:t>
      </w:r>
      <w:proofErr w:type="gramEnd"/>
      <w:r w:rsidRPr="008E3048">
        <w:rPr>
          <w:rStyle w:val="Emphasis"/>
          <w:highlight w:val="green"/>
        </w:rPr>
        <w:t xml:space="preserve"> outside </w:t>
      </w:r>
      <w:proofErr w:type="gramStart"/>
      <w:r w:rsidRPr="008E3048">
        <w:rPr>
          <w:rStyle w:val="Emphasis"/>
          <w:highlight w:val="green"/>
        </w:rPr>
        <w:t>to work</w:t>
      </w:r>
      <w:proofErr w:type="gramEnd"/>
      <w:r w:rsidRPr="008E3048">
        <w:rPr>
          <w:rStyle w:val="Emphasis"/>
          <w:highlight w:val="green"/>
        </w:rPr>
        <w:t>, if work</w:t>
      </w:r>
      <w:r w:rsidRPr="00EC7E40">
        <w:rPr>
          <w:sz w:val="16"/>
        </w:rPr>
        <w:t xml:space="preserve"> in this reading </w:t>
      </w:r>
      <w:r w:rsidRPr="008E3048">
        <w:rPr>
          <w:rStyle w:val="Emphasis"/>
          <w:highlight w:val="green"/>
        </w:rPr>
        <w:t xml:space="preserve">is a metonym for the material and psychic circumstances of those who must earn a wage to trade for the basic rights of housing, food, medical care, </w:t>
      </w:r>
      <w:proofErr w:type="gramStart"/>
      <w:r w:rsidRPr="008E3048">
        <w:rPr>
          <w:rStyle w:val="Emphasis"/>
          <w:highlight w:val="green"/>
        </w:rPr>
        <w:t>child care</w:t>
      </w:r>
      <w:proofErr w:type="gramEnd"/>
      <w:r w:rsidRPr="008E3048">
        <w:rPr>
          <w:rStyle w:val="Emphasis"/>
          <w:highlight w:val="green"/>
        </w:rPr>
        <w:t>, pleasures, and autonomy.</w:t>
      </w:r>
      <w:r w:rsidRPr="002C08EA">
        <w:rPr>
          <w:rStyle w:val="Emphasis"/>
        </w:rPr>
        <w:t xml:space="preserve"> </w:t>
      </w:r>
      <w:r w:rsidRPr="002C08EA">
        <w:rPr>
          <w:rStyle w:val="StyleUnderline"/>
        </w:rPr>
        <w:t xml:space="preserve">And, indeed, in a </w:t>
      </w:r>
      <w:r w:rsidRPr="00A20619">
        <w:rPr>
          <w:rStyle w:val="StyleUnderline"/>
        </w:rPr>
        <w:t>Foucaultian way, maintaining that there is an outside to work only produces a power relation that reinforces the disciplining apparatuses of work; the couple, or the family, or the friends, participate in a mutual make-believe wherein they are truly off when they are off, as opposed to off in relation to work, off inflected by work.</w:t>
      </w:r>
      <w:r w:rsidRPr="00EC7E40">
        <w:rPr>
          <w:sz w:val="16"/>
        </w:rPr>
        <w:t xml:space="preserve"> The illusion of off-time and its benefits </w:t>
      </w:r>
      <w:proofErr w:type="gramStart"/>
      <w:r w:rsidRPr="00EC7E40">
        <w:rPr>
          <w:sz w:val="16"/>
        </w:rPr>
        <w:t>facilitates</w:t>
      </w:r>
      <w:proofErr w:type="gramEnd"/>
      <w:r w:rsidRPr="00EC7E40">
        <w:rPr>
          <w:sz w:val="16"/>
        </w:rPr>
        <w:t xml:space="preserve"> their acquiescence to on-time; “at least we get a weekend,” they might say, “at least we have this vacation.” The greatest relief freedom from a daily job gives me is not having to dread work—not the individual act of working, but the endless concept, extending forever out in front, always upcoming and overtaking— as opposed to a discrete event bracketed by whatever else I want to do. </w:t>
      </w:r>
    </w:p>
    <w:p w14:paraId="2CE7EA53" w14:textId="77777777" w:rsidR="006F433D" w:rsidRDefault="006F433D" w:rsidP="006F433D">
      <w:pPr>
        <w:pStyle w:val="Heading3"/>
      </w:pPr>
      <w:r>
        <w:t>Part Three</w:t>
      </w:r>
    </w:p>
    <w:p w14:paraId="58152FBE" w14:textId="77777777" w:rsidR="006F433D" w:rsidRDefault="006F433D" w:rsidP="006F433D">
      <w:pPr>
        <w:pStyle w:val="Heading4"/>
      </w:pPr>
      <w:r>
        <w:t xml:space="preserve">In a world of exploitation, exhaustion, and exertion, don’t dream of labor, dream of collective caretaking and revolutionary potential. Prefer writing into existence a world of communal criminality – a utopia where the clandestine prostitute fosters resistance and solidarity with workers and criminals. </w:t>
      </w:r>
    </w:p>
    <w:p w14:paraId="3FD571B4" w14:textId="77777777" w:rsidR="006F433D" w:rsidRPr="007F3F61" w:rsidRDefault="006F433D" w:rsidP="006F433D">
      <w:r w:rsidRPr="00510B81">
        <w:rPr>
          <w:rStyle w:val="Style13ptBold"/>
        </w:rPr>
        <w:t xml:space="preserve">Giovannitti </w:t>
      </w:r>
      <w:r>
        <w:rPr>
          <w:rStyle w:val="Style13ptBold"/>
        </w:rPr>
        <w:t>23-</w:t>
      </w:r>
      <w:r w:rsidRPr="00510B81">
        <w:rPr>
          <w:rStyle w:val="Style13ptBold"/>
        </w:rPr>
        <w:t>3,</w:t>
      </w:r>
      <w:r>
        <w:t xml:space="preserve"> (</w:t>
      </w:r>
      <w:r w:rsidRPr="00510B81">
        <w:t>Sophia Giovannitti is a writer and artist based in New York with a practice invested in power, devotion, and manipulation. She works across mediums including lecture-performance, contracts, and video. Her work has appeared in, at, or with Triple Canopy, The New Inquiry, n+1, ICA (London), Blade Study (New York), Recess (Brooklyn), the Athens Biennale, among others.</w:t>
      </w:r>
      <w:r>
        <w:t>)</w:t>
      </w:r>
      <w:r w:rsidRPr="00510B81">
        <w:t>,</w:t>
      </w:r>
      <w:r>
        <w:rPr>
          <w:i/>
          <w:iCs/>
        </w:rPr>
        <w:t xml:space="preserve"> </w:t>
      </w:r>
      <w:r w:rsidRPr="00510B81">
        <w:rPr>
          <w:i/>
          <w:iCs/>
        </w:rPr>
        <w:t>Working Girl: On Selling Art and Selling Sex</w:t>
      </w:r>
      <w:r>
        <w:t xml:space="preserve">, </w:t>
      </w:r>
      <w:r w:rsidRPr="00510B81">
        <w:t>First published by Verso 2023</w:t>
      </w:r>
      <w:r>
        <w:t>, “On Meaning: Part II”</w:t>
      </w:r>
    </w:p>
    <w:p w14:paraId="7A77CC85" w14:textId="77777777" w:rsidR="006F433D" w:rsidRPr="00674591" w:rsidRDefault="006F433D" w:rsidP="006F433D">
      <w:pPr>
        <w:rPr>
          <w:b/>
          <w:iCs/>
          <w:u w:val="single"/>
        </w:rPr>
      </w:pPr>
      <w:r>
        <w:t xml:space="preserve">I </w:t>
      </w:r>
      <w:proofErr w:type="gramStart"/>
      <w:r>
        <w:t>text</w:t>
      </w:r>
      <w:proofErr w:type="gramEnd"/>
      <w:r>
        <w:t xml:space="preserve"> my boyfriend from the other room, </w:t>
      </w:r>
      <w:r w:rsidRPr="008E3048">
        <w:rPr>
          <w:rStyle w:val="Emphasis"/>
          <w:highlight w:val="green"/>
        </w:rPr>
        <w:t>“Am I a worker?”</w:t>
      </w:r>
      <w:r>
        <w:t xml:space="preserve"> I am reading Marxist theory, and I am confused. </w:t>
      </w:r>
      <w:r w:rsidRPr="00224A57">
        <w:rPr>
          <w:rStyle w:val="StyleUnderline"/>
        </w:rPr>
        <w:t xml:space="preserve">I don’t understand </w:t>
      </w:r>
      <w:proofErr w:type="gramStart"/>
      <w:r w:rsidRPr="00224A57">
        <w:rPr>
          <w:rStyle w:val="StyleUnderline"/>
        </w:rPr>
        <w:t>whether or not</w:t>
      </w:r>
      <w:proofErr w:type="gramEnd"/>
      <w:r w:rsidRPr="00224A57">
        <w:rPr>
          <w:rStyle w:val="StyleUnderline"/>
        </w:rPr>
        <w:t xml:space="preserve"> I own</w:t>
      </w:r>
      <w:r>
        <w:rPr>
          <w:rStyle w:val="StyleUnderline"/>
        </w:rPr>
        <w:t xml:space="preserve"> </w:t>
      </w:r>
      <w:r w:rsidRPr="00224A57">
        <w:rPr>
          <w:rStyle w:val="StyleUnderline"/>
        </w:rPr>
        <w:t xml:space="preserve">my own means of production; </w:t>
      </w:r>
      <w:r w:rsidRPr="00BD07D2">
        <w:rPr>
          <w:rStyle w:val="StyleUnderline"/>
        </w:rPr>
        <w:t xml:space="preserve">I’m not sure what it means when you use your own labor power to sell a commodity if that commodity is, in the end, </w:t>
      </w:r>
      <w:proofErr w:type="gramStart"/>
      <w:r w:rsidRPr="00BD07D2">
        <w:rPr>
          <w:rStyle w:val="StyleUnderline"/>
        </w:rPr>
        <w:t>your self</w:t>
      </w:r>
      <w:proofErr w:type="gramEnd"/>
      <w:r w:rsidRPr="00BD07D2">
        <w:rPr>
          <w:rStyle w:val="StyleUnderline"/>
        </w:rPr>
        <w:t xml:space="preserve">. </w:t>
      </w:r>
      <w:r w:rsidRPr="008E3048">
        <w:rPr>
          <w:rStyle w:val="StyleUnderline"/>
          <w:highlight w:val="green"/>
        </w:rPr>
        <w:t>The Clandestine Whores Network</w:t>
      </w:r>
      <w:r w:rsidRPr="00224A57">
        <w:rPr>
          <w:rStyle w:val="StyleUnderline"/>
        </w:rPr>
        <w:t>, “an expanded collective of sex</w:t>
      </w:r>
      <w:r>
        <w:rPr>
          <w:rStyle w:val="StyleUnderline"/>
        </w:rPr>
        <w:t xml:space="preserve"> </w:t>
      </w:r>
      <w:r w:rsidRPr="00224A57">
        <w:rPr>
          <w:rStyle w:val="StyleUnderline"/>
        </w:rPr>
        <w:t xml:space="preserve">workers against work,” </w:t>
      </w:r>
      <w:r w:rsidRPr="008E3048">
        <w:rPr>
          <w:rStyle w:val="StyleUnderline"/>
          <w:highlight w:val="green"/>
        </w:rPr>
        <w:t>write in their futurist-utopian manifesto</w:t>
      </w:r>
      <w:r w:rsidRPr="00224A57">
        <w:rPr>
          <w:rStyle w:val="StyleUnderline"/>
        </w:rPr>
        <w:t>, “</w:t>
      </w:r>
      <w:r w:rsidRPr="00BD07D2">
        <w:rPr>
          <w:rStyle w:val="StyleUnderline"/>
        </w:rPr>
        <w:t xml:space="preserve">We have no illusions of what is at stake, and we have the clarity that </w:t>
      </w:r>
      <w:r w:rsidRPr="008E3048">
        <w:rPr>
          <w:rStyle w:val="StyleUnderline"/>
          <w:highlight w:val="green"/>
        </w:rPr>
        <w:t>our criminal potential escalates with the formation</w:t>
      </w:r>
      <w:r w:rsidRPr="008E3048">
        <w:rPr>
          <w:highlight w:val="green"/>
        </w:rPr>
        <w:t xml:space="preserve"> </w:t>
      </w:r>
      <w:r w:rsidRPr="008E3048">
        <w:rPr>
          <w:rStyle w:val="StyleUnderline"/>
          <w:highlight w:val="green"/>
        </w:rPr>
        <w:t>of bonds with other criminals</w:t>
      </w:r>
      <w:r w:rsidRPr="00224A57">
        <w:rPr>
          <w:rStyle w:val="StyleUnderline"/>
        </w:rPr>
        <w:t>—with</w:t>
      </w:r>
      <w:r>
        <w:rPr>
          <w:rStyle w:val="StyleUnderline"/>
        </w:rPr>
        <w:t xml:space="preserve"> </w:t>
      </w:r>
      <w:r w:rsidRPr="00224A57">
        <w:rPr>
          <w:rStyle w:val="StyleUnderline"/>
        </w:rPr>
        <w:t>gangs, widows, drifters, homeless youth, scammers, users, those passing</w:t>
      </w:r>
      <w:r>
        <w:rPr>
          <w:rStyle w:val="StyleUnderline"/>
        </w:rPr>
        <w:t xml:space="preserve"> </w:t>
      </w:r>
      <w:r w:rsidRPr="00224A57">
        <w:rPr>
          <w:rStyle w:val="StyleUnderline"/>
        </w:rPr>
        <w:t xml:space="preserve">through to other borders, </w:t>
      </w:r>
      <w:r w:rsidRPr="00BD07D2">
        <w:rPr>
          <w:rStyle w:val="StyleUnderline"/>
        </w:rPr>
        <w:t>and those who we will say we never saw</w:t>
      </w:r>
      <w:r w:rsidRPr="00224A57">
        <w:rPr>
          <w:rStyle w:val="StyleUnderline"/>
        </w:rPr>
        <w:t>.”</w:t>
      </w:r>
      <w:r>
        <w:t xml:space="preserve"> When I read theory, I get turned around; when I read this, I remember. </w:t>
      </w:r>
      <w:r w:rsidRPr="008E3048">
        <w:rPr>
          <w:rStyle w:val="Emphasis"/>
          <w:highlight w:val="green"/>
        </w:rPr>
        <w:t>I align myself with the criminals, not just the workers</w:t>
      </w:r>
      <w:r w:rsidRPr="00224A57">
        <w:rPr>
          <w:rStyle w:val="Emphasis"/>
        </w:rPr>
        <w:t xml:space="preserve">. </w:t>
      </w:r>
      <w:r w:rsidRPr="008D78C4">
        <w:t xml:space="preserve">Professionalism is the enemy of us all. </w:t>
      </w:r>
      <w:r w:rsidRPr="008E3048">
        <w:rPr>
          <w:rStyle w:val="Emphasis"/>
          <w:highlight w:val="green"/>
        </w:rPr>
        <w:t>This manifesto</w:t>
      </w:r>
      <w:proofErr w:type="gramStart"/>
      <w:r w:rsidRPr="008D78C4">
        <w:t>—“</w:t>
      </w:r>
      <w:proofErr w:type="gramEnd"/>
      <w:r w:rsidRPr="008D78C4">
        <w:t>Beneath Everything”—</w:t>
      </w:r>
      <w:r w:rsidRPr="008E3048">
        <w:rPr>
          <w:rStyle w:val="Emphasis"/>
          <w:highlight w:val="green"/>
        </w:rPr>
        <w:t>describes a utopian future accessible only through communal criminality</w:t>
      </w:r>
      <w:r w:rsidRPr="00224A57">
        <w:rPr>
          <w:rStyle w:val="StyleUnderline"/>
        </w:rPr>
        <w:t>.</w:t>
      </w:r>
      <w:r>
        <w:t xml:space="preserve"> I read it when it was first published in 2019 by Pinko—a magazine publisher and collective whose tagline is “Communism for fags!”—and it felt like discovering I could breathe underwater. </w:t>
      </w:r>
      <w:r w:rsidRPr="00224A57">
        <w:rPr>
          <w:rStyle w:val="StyleUnderline"/>
        </w:rPr>
        <w:t>I had stumbled upon a future I wanted, something that</w:t>
      </w:r>
      <w:r>
        <w:rPr>
          <w:rStyle w:val="StyleUnderline"/>
        </w:rPr>
        <w:t xml:space="preserve"> </w:t>
      </w:r>
      <w:r w:rsidRPr="00224A57">
        <w:rPr>
          <w:rStyle w:val="StyleUnderline"/>
        </w:rPr>
        <w:t>both reflected myself back to me and directed my gaze outward toward</w:t>
      </w:r>
      <w:r>
        <w:rPr>
          <w:rStyle w:val="StyleUnderline"/>
        </w:rPr>
        <w:t xml:space="preserve"> </w:t>
      </w:r>
      <w:r w:rsidRPr="00224A57">
        <w:rPr>
          <w:rStyle w:val="StyleUnderline"/>
        </w:rPr>
        <w:t>things that felt at the same time entirely new and tenderly familiar.</w:t>
      </w:r>
      <w:r>
        <w:rPr>
          <w:rStyle w:val="StyleUnderline"/>
        </w:rPr>
        <w:t xml:space="preserve"> </w:t>
      </w:r>
      <w:r w:rsidRPr="00224A57">
        <w:rPr>
          <w:rStyle w:val="StyleUnderline"/>
        </w:rPr>
        <w:t>Rejection of the state and its counterparts—cops, prisons, snitches, the</w:t>
      </w:r>
      <w:r>
        <w:rPr>
          <w:rStyle w:val="StyleUnderline"/>
        </w:rPr>
        <w:t xml:space="preserve"> </w:t>
      </w:r>
      <w:r w:rsidRPr="00224A57">
        <w:rPr>
          <w:rStyle w:val="StyleUnderline"/>
        </w:rPr>
        <w:t>professional-managerial class—is implicit in the Network’s adamant</w:t>
      </w:r>
      <w:r>
        <w:rPr>
          <w:rStyle w:val="StyleUnderline"/>
        </w:rPr>
        <w:t xml:space="preserve"> </w:t>
      </w:r>
      <w:r w:rsidRPr="00224A57">
        <w:rPr>
          <w:rStyle w:val="StyleUnderline"/>
        </w:rPr>
        <w:t xml:space="preserve">embrace of all those who exist on the outskirts of capitalist discipline. </w:t>
      </w:r>
      <w:r w:rsidRPr="00224A57">
        <w:t>They</w:t>
      </w:r>
      <w:r>
        <w:t xml:space="preserve"> </w:t>
      </w:r>
      <w:r w:rsidRPr="00224A57">
        <w:t>introduce themselves:</w:t>
      </w:r>
      <w:r>
        <w:t xml:space="preserve"> </w:t>
      </w:r>
      <w:r w:rsidRPr="008E3048">
        <w:rPr>
          <w:rStyle w:val="Emphasis"/>
          <w:highlight w:val="green"/>
        </w:rPr>
        <w:t xml:space="preserve">We are whores who draw power from our </w:t>
      </w:r>
      <w:proofErr w:type="gramStart"/>
      <w:r w:rsidRPr="008E3048">
        <w:rPr>
          <w:rStyle w:val="Emphasis"/>
          <w:highlight w:val="green"/>
        </w:rPr>
        <w:t>particular criminal</w:t>
      </w:r>
      <w:proofErr w:type="gramEnd"/>
      <w:r w:rsidRPr="008E3048">
        <w:rPr>
          <w:rStyle w:val="Emphasis"/>
          <w:highlight w:val="green"/>
        </w:rPr>
        <w:t xml:space="preserve"> tendency. To be clandestine; illicit, secret, hidden.</w:t>
      </w:r>
      <w:r>
        <w:t xml:space="preserve"> </w:t>
      </w:r>
      <w:r w:rsidRPr="00224A57">
        <w:rPr>
          <w:rStyle w:val="StyleUnderline"/>
        </w:rPr>
        <w:t>Historically, a clandestine prostitute was one</w:t>
      </w:r>
      <w:r>
        <w:rPr>
          <w:rStyle w:val="StyleUnderline"/>
        </w:rPr>
        <w:t xml:space="preserve"> </w:t>
      </w:r>
      <w:r w:rsidRPr="00224A57">
        <w:rPr>
          <w:rStyle w:val="StyleUnderline"/>
        </w:rPr>
        <w:t xml:space="preserve">who refused to work within the confines of the </w:t>
      </w:r>
      <w:proofErr w:type="gramStart"/>
      <w:r w:rsidRPr="00224A57">
        <w:rPr>
          <w:rStyle w:val="StyleUnderline"/>
        </w:rPr>
        <w:t>law, or</w:t>
      </w:r>
      <w:proofErr w:type="gramEnd"/>
      <w:r w:rsidRPr="00224A57">
        <w:rPr>
          <w:rStyle w:val="StyleUnderline"/>
        </w:rPr>
        <w:t xml:space="preserve"> limited how her body was</w:t>
      </w:r>
      <w:r>
        <w:rPr>
          <w:rStyle w:val="StyleUnderline"/>
        </w:rPr>
        <w:t xml:space="preserve"> </w:t>
      </w:r>
      <w:r w:rsidRPr="00224A57">
        <w:rPr>
          <w:rStyle w:val="StyleUnderline"/>
        </w:rPr>
        <w:t>subjugated by it.</w:t>
      </w:r>
      <w:r w:rsidRPr="00224A57">
        <w:rPr>
          <w:rStyle w:val="Emphasis"/>
        </w:rPr>
        <w:t xml:space="preserve"> </w:t>
      </w:r>
      <w:r w:rsidRPr="008E3048">
        <w:rPr>
          <w:rStyle w:val="Emphasis"/>
          <w:highlight w:val="green"/>
        </w:rPr>
        <w:t>Embracing the clandestine is to nurture resistance and more expansive forms of solidarity with people in the criminal underclass today.</w:t>
      </w:r>
      <w:r w:rsidRPr="00224A57">
        <w:rPr>
          <w:rStyle w:val="Emphasis"/>
        </w:rPr>
        <w:t xml:space="preserve"> </w:t>
      </w:r>
      <w:r>
        <w:t xml:space="preserve">It is on this principle that the following future begins. </w:t>
      </w:r>
      <w:r w:rsidRPr="008D78C4">
        <w:t xml:space="preserve">Clandestine prostitutes refused to register with vice police—a registration that would legally label them in such a way that was, often, simply inaccurate: they didn’t necessarily identify with prostitution as their profession or even main source of income. Clandestine prostitution speaks to a wider array of people who trade sex for money or other survival needs, whether regularly, occasionally, or sporadically, in a pinch. </w:t>
      </w:r>
      <w:r>
        <w:t xml:space="preserve">There is a common phrase that gets shared around on social media, printed on buttons, put on T-shirts for things like International Whores’ Day, or International Day to End Violence Against Sex Workers: “Someone I love is a sex worker.” But I’ve also seen it changed to the more aggressive, and potent: “Someone you love is a sex worker.” </w:t>
      </w:r>
      <w:r w:rsidRPr="008D78C4">
        <w:t>If you think you don’t know anyone who has ever sold sex, you are almost certainly mistaken.</w:t>
      </w:r>
      <w:r>
        <w:rPr>
          <w:rStyle w:val="StyleUnderline"/>
        </w:rPr>
        <w:t xml:space="preserve"> </w:t>
      </w:r>
      <w:r w:rsidRPr="008E3048">
        <w:rPr>
          <w:rStyle w:val="Emphasis"/>
          <w:highlight w:val="green"/>
        </w:rPr>
        <w:t>The Network writes the world they want into existence</w:t>
      </w:r>
      <w:r w:rsidRPr="003F3307">
        <w:rPr>
          <w:rStyle w:val="Emphasis"/>
        </w:rPr>
        <w:t>,</w:t>
      </w:r>
      <w:r w:rsidRPr="00224A57">
        <w:rPr>
          <w:rStyle w:val="StyleUnderline"/>
        </w:rPr>
        <w:t xml:space="preserve"> describing a</w:t>
      </w:r>
      <w:r>
        <w:rPr>
          <w:rStyle w:val="StyleUnderline"/>
        </w:rPr>
        <w:t xml:space="preserve"> </w:t>
      </w:r>
      <w:r w:rsidRPr="00224A57">
        <w:rPr>
          <w:rStyle w:val="StyleUnderline"/>
        </w:rPr>
        <w:t xml:space="preserve">future seven years on </w:t>
      </w:r>
      <w:proofErr w:type="gramStart"/>
      <w:r w:rsidRPr="00224A57">
        <w:rPr>
          <w:rStyle w:val="StyleUnderline"/>
        </w:rPr>
        <w:t>that glows</w:t>
      </w:r>
      <w:proofErr w:type="gramEnd"/>
      <w:r w:rsidRPr="00224A57">
        <w:rPr>
          <w:rStyle w:val="StyleUnderline"/>
        </w:rPr>
        <w:t xml:space="preserve"> with generative autonomy and</w:t>
      </w:r>
      <w:r>
        <w:rPr>
          <w:rStyle w:val="StyleUnderline"/>
        </w:rPr>
        <w:t xml:space="preserve"> </w:t>
      </w:r>
      <w:r w:rsidRPr="00224A57">
        <w:rPr>
          <w:rStyle w:val="StyleUnderline"/>
        </w:rPr>
        <w:t>camaraderie.</w:t>
      </w:r>
      <w:r>
        <w:t xml:space="preserve"> </w:t>
      </w:r>
      <w:r w:rsidRPr="00224A57">
        <w:rPr>
          <w:rStyle w:val="StyleUnderline"/>
        </w:rPr>
        <w:t>They describe modes of techno-resistance—“</w:t>
      </w:r>
      <w:r w:rsidRPr="003F3307">
        <w:rPr>
          <w:rStyle w:val="StyleUnderline"/>
        </w:rPr>
        <w:t>We know the entire network of surveillance cameras in each hotel, each street corner, every bar, and have a consistent method of mapping and tracking which have been destroyed”—and tactics friends use to keep one another as safe and free as possible from sexual violence—“when you’re not able to escape, there’s a panic button underneath the headboard, alerting others in your in-call space to act immediately … For incidents that cannot be solved by personal interference, snipers are stationed at strategic points, especially for out-call appointments with new clients, when we are at our most vulnerable”—rendering police irrelevant, obsolete.</w:t>
      </w:r>
      <w:r w:rsidRPr="003F3307">
        <w:t xml:space="preserve"> </w:t>
      </w:r>
      <w:r w:rsidRPr="008E3048">
        <w:rPr>
          <w:rStyle w:val="Emphasis"/>
          <w:highlight w:val="green"/>
        </w:rPr>
        <w:t xml:space="preserve">This collective caretaking and cultivating of revolutionary potential fosters conditions necessary for rest, time off, </w:t>
      </w:r>
      <w:proofErr w:type="gramStart"/>
      <w:r w:rsidRPr="008E3048">
        <w:rPr>
          <w:rStyle w:val="Emphasis"/>
          <w:highlight w:val="green"/>
        </w:rPr>
        <w:t>art-making</w:t>
      </w:r>
      <w:proofErr w:type="gramEnd"/>
      <w:r>
        <w:t xml:space="preserve">: </w:t>
      </w:r>
      <w:r w:rsidRPr="00224A57">
        <w:rPr>
          <w:rStyle w:val="Emphasis"/>
        </w:rPr>
        <w:t>There are so many creative projects by whores, a whole wave of new cinema by</w:t>
      </w:r>
      <w:r>
        <w:rPr>
          <w:rStyle w:val="Emphasis"/>
        </w:rPr>
        <w:t xml:space="preserve"> </w:t>
      </w:r>
      <w:r w:rsidRPr="00224A57">
        <w:rPr>
          <w:rStyle w:val="Emphasis"/>
        </w:rPr>
        <w:t>black prostitutes, autonomous hoe anthologies, sex worker science fiction novels,</w:t>
      </w:r>
      <w:r>
        <w:rPr>
          <w:rStyle w:val="Emphasis"/>
        </w:rPr>
        <w:t xml:space="preserve"> </w:t>
      </w:r>
      <w:r>
        <w:t xml:space="preserve">we don’t even know of all of them. </w:t>
      </w:r>
      <w:r w:rsidRPr="00224A57">
        <w:rPr>
          <w:rStyle w:val="Emphasis"/>
        </w:rPr>
        <w:t>We encounter them on the bedsides of new</w:t>
      </w:r>
      <w:r>
        <w:rPr>
          <w:rStyle w:val="Emphasis"/>
        </w:rPr>
        <w:t xml:space="preserve"> </w:t>
      </w:r>
      <w:r w:rsidRPr="00224A57">
        <w:rPr>
          <w:rStyle w:val="Emphasis"/>
        </w:rPr>
        <w:t>lovers, or in the spare bedroom of a comrade who lets us crash while we work for</w:t>
      </w:r>
      <w:r>
        <w:rPr>
          <w:rStyle w:val="Emphasis"/>
        </w:rPr>
        <w:t xml:space="preserve"> </w:t>
      </w:r>
      <w:r w:rsidRPr="00224A57">
        <w:rPr>
          <w:rStyle w:val="Emphasis"/>
        </w:rPr>
        <w:t>a bit in their city.</w:t>
      </w:r>
      <w:r>
        <w:rPr>
          <w:rStyle w:val="Emphasis"/>
        </w:rPr>
        <w:t xml:space="preserve"> </w:t>
      </w:r>
      <w:r w:rsidRPr="008E3048">
        <w:rPr>
          <w:rStyle w:val="Emphasis"/>
          <w:highlight w:val="green"/>
        </w:rPr>
        <w:t>Theirs is a world where boundaries are intentionally porous, slipping through borders goes unnoticed, and confusing algorithms and defying legibility is encouraged.</w:t>
      </w:r>
      <w:r>
        <w:rPr>
          <w:rStyle w:val="Emphasis"/>
        </w:rPr>
        <w:t xml:space="preserve"> </w:t>
      </w:r>
      <w:r w:rsidRPr="00224A57">
        <w:rPr>
          <w:rStyle w:val="StyleUnderline"/>
        </w:rPr>
        <w:t xml:space="preserve">I would guess that </w:t>
      </w:r>
      <w:r w:rsidRPr="003F3307">
        <w:rPr>
          <w:rStyle w:val="StyleUnderline"/>
        </w:rPr>
        <w:t>the Network demands a militant commitment to mutual aid and a militant code against narcing, but beyond that, who, exactly, one wants to be, and how, exactly, they want to identify, seem entirely up to the individual</w:t>
      </w:r>
      <w:r w:rsidRPr="00224A57">
        <w:rPr>
          <w:rStyle w:val="StyleUnderline"/>
        </w:rPr>
        <w:t>.</w:t>
      </w:r>
      <w:r>
        <w:t xml:space="preserve"> Their manifesto assures, “Sabbaticals are openly encouraged. Quitting the work for other pursuits is natural and never leads to expulsion or </w:t>
      </w:r>
      <w:proofErr w:type="gramStart"/>
      <w:r>
        <w:t>displacement.”</w:t>
      </w:r>
      <w:proofErr w:type="gramEnd"/>
      <w:r>
        <w:t xml:space="preserve"> </w:t>
      </w:r>
      <w:r w:rsidRPr="00224A57">
        <w:rPr>
          <w:rStyle w:val="StyleUnderline"/>
        </w:rPr>
        <w:t>Identity is less important than critical</w:t>
      </w:r>
      <w:r>
        <w:rPr>
          <w:rStyle w:val="StyleUnderline"/>
        </w:rPr>
        <w:t xml:space="preserve"> </w:t>
      </w:r>
      <w:r w:rsidRPr="00224A57">
        <w:rPr>
          <w:rStyle w:val="StyleUnderline"/>
        </w:rPr>
        <w:t>thought or critical commitment. The Network’s vision stands, to me, in</w:t>
      </w:r>
      <w:r>
        <w:rPr>
          <w:rStyle w:val="StyleUnderline"/>
        </w:rPr>
        <w:t xml:space="preserve"> </w:t>
      </w:r>
      <w:r w:rsidRPr="00224A57">
        <w:rPr>
          <w:rStyle w:val="StyleUnderline"/>
        </w:rPr>
        <w:t>stark opposition to visions put forth by other factions of the sex workers’</w:t>
      </w:r>
      <w:r>
        <w:rPr>
          <w:rStyle w:val="StyleUnderline"/>
        </w:rPr>
        <w:t xml:space="preserve"> </w:t>
      </w:r>
      <w:r w:rsidRPr="00224A57">
        <w:rPr>
          <w:rStyle w:val="StyleUnderline"/>
        </w:rPr>
        <w:t>rights movement and regurgitated in mainstream news outlets reporting on</w:t>
      </w:r>
      <w:r>
        <w:rPr>
          <w:rStyle w:val="StyleUnderline"/>
        </w:rPr>
        <w:t xml:space="preserve"> </w:t>
      </w:r>
      <w:r w:rsidRPr="00224A57">
        <w:rPr>
          <w:rStyle w:val="StyleUnderline"/>
        </w:rPr>
        <w:t>the normalization of sex work.</w:t>
      </w:r>
      <w:r>
        <w:t xml:space="preserve"> </w:t>
      </w:r>
      <w:r w:rsidRPr="008E3048">
        <w:rPr>
          <w:rStyle w:val="Emphasis"/>
          <w:highlight w:val="green"/>
        </w:rPr>
        <w:t>They speak of whoring as a mode through which other aspects of life are made more livable</w:t>
      </w:r>
      <w:r w:rsidRPr="00D104C9">
        <w:rPr>
          <w:rStyle w:val="Emphasis"/>
        </w:rPr>
        <w:t xml:space="preserve">; indeed, most vice crime functions </w:t>
      </w:r>
      <w:proofErr w:type="gramStart"/>
      <w:r w:rsidRPr="00D104C9">
        <w:rPr>
          <w:rStyle w:val="Emphasis"/>
        </w:rPr>
        <w:t>as a means to</w:t>
      </w:r>
      <w:proofErr w:type="gramEnd"/>
      <w:r w:rsidRPr="00D104C9">
        <w:rPr>
          <w:rStyle w:val="Emphasis"/>
        </w:rPr>
        <w:t xml:space="preserve"> that same end.</w:t>
      </w:r>
      <w:r w:rsidRPr="00224A57">
        <w:rPr>
          <w:rStyle w:val="Emphasis"/>
        </w:rPr>
        <w:t xml:space="preserve"> </w:t>
      </w:r>
      <w:r w:rsidRPr="003F3307">
        <w:rPr>
          <w:rStyle w:val="Emphasis"/>
        </w:rPr>
        <w:t xml:space="preserve">Whoring, gambling, drinking, drugging—each seeks </w:t>
      </w:r>
      <w:r w:rsidRPr="008E3048">
        <w:rPr>
          <w:rStyle w:val="Emphasis"/>
          <w:highlight w:val="green"/>
        </w:rPr>
        <w:t xml:space="preserve">to shift material or affective conditions </w:t>
      </w:r>
      <w:r w:rsidRPr="003F3307">
        <w:rPr>
          <w:rStyle w:val="Emphasis"/>
        </w:rPr>
        <w:t xml:space="preserve">to make life a little easier, a little better, a little faster, a little slower. </w:t>
      </w:r>
      <w:r w:rsidRPr="003F3307">
        <w:rPr>
          <w:rStyle w:val="StyleUnderline"/>
        </w:rPr>
        <w:t>Professionalized work functions as a mode of social discipline, producing the rote and the assimilable</w:t>
      </w:r>
      <w:r w:rsidRPr="008D78C4">
        <w:rPr>
          <w:rStyle w:val="StyleUnderline"/>
        </w:rPr>
        <w:t>; de-professionalized whoring functions as a mode of social</w:t>
      </w:r>
      <w:r>
        <w:rPr>
          <w:rStyle w:val="StyleUnderline"/>
        </w:rPr>
        <w:t xml:space="preserve"> </w:t>
      </w:r>
      <w:r w:rsidRPr="008D78C4">
        <w:rPr>
          <w:rStyle w:val="StyleUnderline"/>
        </w:rPr>
        <w:t>chaos, allowing for cracks and hacks within and around the idea that one</w:t>
      </w:r>
      <w:r>
        <w:rPr>
          <w:rStyle w:val="StyleUnderline"/>
        </w:rPr>
        <w:t xml:space="preserve"> </w:t>
      </w:r>
      <w:r w:rsidRPr="008D78C4">
        <w:rPr>
          <w:rStyle w:val="StyleUnderline"/>
        </w:rPr>
        <w:t xml:space="preserve">must work, formally, </w:t>
      </w:r>
      <w:proofErr w:type="gramStart"/>
      <w:r w:rsidRPr="008D78C4">
        <w:rPr>
          <w:rStyle w:val="StyleUnderline"/>
        </w:rPr>
        <w:t>in order to</w:t>
      </w:r>
      <w:proofErr w:type="gramEnd"/>
      <w:r w:rsidRPr="008D78C4">
        <w:rPr>
          <w:rStyle w:val="StyleUnderline"/>
        </w:rPr>
        <w:t xml:space="preserve"> deserve to live.</w:t>
      </w:r>
      <w:r>
        <w:rPr>
          <w:rStyle w:val="StyleUnderline"/>
        </w:rPr>
        <w:t xml:space="preserve"> </w:t>
      </w:r>
      <w:r>
        <w:t xml:space="preserve">I like, at this point, how little anyone around me associates me with having a job. I don’t have a job. There’s the now-famous aphorism, shared so often that its attribution is lost: </w:t>
      </w:r>
      <w:r w:rsidRPr="003F3307">
        <w:rPr>
          <w:rStyle w:val="StyleUnderline"/>
        </w:rPr>
        <w:t xml:space="preserve">Someone asks, “What’s your dream job?” and someone answers, </w:t>
      </w:r>
      <w:r w:rsidRPr="008E3048">
        <w:rPr>
          <w:rStyle w:val="StyleUnderline"/>
          <w:highlight w:val="green"/>
        </w:rPr>
        <w:t>“I do not dream of labor.” What to dream of, then?</w:t>
      </w:r>
      <w:r>
        <w:t xml:space="preserve"> I dream of strange sky-worlds; the dirty ocean at Rockaway Beach; the ecstatic feeling in the middle of a second glass of wine; the juvenile romance of blood oaths; seeing again those I grew up with who have since died, on some other translucent plane; the perfect sliced mango that I ate once with my closest friend, a conduit to God in an unassuming plastic container; a place where it is never winter and I am never sad. </w:t>
      </w:r>
      <w:r w:rsidRPr="008E3048">
        <w:rPr>
          <w:rStyle w:val="StyleUnderline"/>
          <w:highlight w:val="green"/>
        </w:rPr>
        <w:t>Of cops swallowed by a wave</w:t>
      </w:r>
      <w:r w:rsidRPr="008D78C4">
        <w:rPr>
          <w:rStyle w:val="StyleUnderline"/>
        </w:rPr>
        <w:t xml:space="preserve">. Of </w:t>
      </w:r>
      <w:r w:rsidRPr="008E3048">
        <w:rPr>
          <w:rStyle w:val="StyleUnderline"/>
          <w:highlight w:val="green"/>
        </w:rPr>
        <w:t>prison bars</w:t>
      </w:r>
      <w:r w:rsidRPr="008D78C4">
        <w:rPr>
          <w:rStyle w:val="StyleUnderline"/>
        </w:rPr>
        <w:t xml:space="preserve"> spontaneously </w:t>
      </w:r>
      <w:r w:rsidRPr="008E3048">
        <w:rPr>
          <w:rStyle w:val="StyleUnderline"/>
          <w:highlight w:val="green"/>
        </w:rPr>
        <w:t>turning to dust</w:t>
      </w:r>
      <w:r w:rsidRPr="008D78C4">
        <w:rPr>
          <w:rStyle w:val="StyleUnderline"/>
        </w:rPr>
        <w:t>.</w:t>
      </w:r>
      <w:r>
        <w:t xml:space="preserve"> Of welding an enormous metal sculpture that says </w:t>
      </w:r>
      <w:proofErr w:type="gramStart"/>
      <w:r>
        <w:t>all of</w:t>
      </w:r>
      <w:proofErr w:type="gramEnd"/>
      <w:r>
        <w:t xml:space="preserve"> the things I would </w:t>
      </w:r>
      <w:proofErr w:type="gramStart"/>
      <w:r>
        <w:t>like it</w:t>
      </w:r>
      <w:proofErr w:type="gramEnd"/>
      <w:r>
        <w:t xml:space="preserve"> to say without using any words. </w:t>
      </w:r>
      <w:r w:rsidRPr="008D78C4">
        <w:rPr>
          <w:rStyle w:val="StyleUnderline"/>
        </w:rPr>
        <w:t xml:space="preserve">Of staying in bed all day. Of </w:t>
      </w:r>
      <w:r w:rsidRPr="008E3048">
        <w:rPr>
          <w:rStyle w:val="StyleUnderline"/>
          <w:highlight w:val="green"/>
        </w:rPr>
        <w:t>everyone doing exactly as they want</w:t>
      </w:r>
      <w:r w:rsidRPr="008D78C4">
        <w:rPr>
          <w:rStyle w:val="StyleUnderline"/>
        </w:rPr>
        <w:t xml:space="preserve">. </w:t>
      </w:r>
      <w:r>
        <w:t xml:space="preserve">Of my favorite hoof shoes in a color that does not yet exist. </w:t>
      </w:r>
      <w:r w:rsidRPr="008D78C4">
        <w:rPr>
          <w:rStyle w:val="StyleUnderline"/>
        </w:rPr>
        <w:t>Of new sex with new people that is complicated but faultless.</w:t>
      </w:r>
      <w:r>
        <w:t xml:space="preserve"> Of my orange cat living to thirty. </w:t>
      </w:r>
      <w:proofErr w:type="gramStart"/>
      <w:r>
        <w:t>Of</w:t>
      </w:r>
      <w:proofErr w:type="gramEnd"/>
      <w:r>
        <w:t xml:space="preserve"> marrying my boyfriend. Of having babies. Of playing with other people’s babies. Of a performance in which the floor is full of babies, like Acconci wanted. </w:t>
      </w:r>
      <w:r w:rsidRPr="008D78C4">
        <w:rPr>
          <w:rStyle w:val="StyleUnderline"/>
        </w:rPr>
        <w:t>moses moon writes,</w:t>
      </w:r>
      <w:r>
        <w:rPr>
          <w:rStyle w:val="StyleUnderline"/>
        </w:rPr>
        <w:t xml:space="preserve"> </w:t>
      </w:r>
      <w:r w:rsidRPr="008D78C4">
        <w:rPr>
          <w:rStyle w:val="StyleUnderline"/>
        </w:rPr>
        <w:t xml:space="preserve">what do we actually *mean* when we </w:t>
      </w:r>
      <w:proofErr w:type="gramStart"/>
      <w:r w:rsidRPr="008D78C4">
        <w:rPr>
          <w:rStyle w:val="StyleUnderline"/>
        </w:rPr>
        <w:t>say</w:t>
      </w:r>
      <w:proofErr w:type="gramEnd"/>
      <w:r w:rsidRPr="008D78C4">
        <w:rPr>
          <w:rStyle w:val="StyleUnderline"/>
        </w:rPr>
        <w:t xml:space="preserve"> “sex work is work”?</w:t>
      </w:r>
      <w:r>
        <w:t xml:space="preserve"> Are we attempting to normalize it? Are we aligning it with other types of work? Do we want to legalize it so that it is like other labor? Why do we pay taxes? Are we making a case for </w:t>
      </w:r>
      <w:proofErr w:type="gramStart"/>
      <w:r>
        <w:t>inclusivity</w:t>
      </w:r>
      <w:proofErr w:type="gramEnd"/>
      <w:r>
        <w:t xml:space="preserve">? … </w:t>
      </w:r>
      <w:r w:rsidRPr="008D78C4">
        <w:rPr>
          <w:rStyle w:val="StyleUnderline"/>
        </w:rPr>
        <w:t>My major question is: Can we move beyond “sex work is</w:t>
      </w:r>
      <w:r>
        <w:rPr>
          <w:rStyle w:val="StyleUnderline"/>
        </w:rPr>
        <w:t xml:space="preserve"> </w:t>
      </w:r>
      <w:r w:rsidRPr="008D78C4">
        <w:rPr>
          <w:rStyle w:val="StyleUnderline"/>
        </w:rPr>
        <w:t>work”? Perhaps to engaging the phrase “sex work is (anti)work”?</w:t>
      </w:r>
      <w:r>
        <w:t xml:space="preserve"> Past normalization? </w:t>
      </w:r>
      <w:r w:rsidRPr="008E3048">
        <w:rPr>
          <w:rStyle w:val="Emphasis"/>
          <w:highlight w:val="green"/>
        </w:rPr>
        <w:t>I hold ardent solidarity with all who commit crimes and all who have dreams. I seek affinity with those who want to work as little as possible; with those who can’t work.</w:t>
      </w:r>
      <w:r w:rsidRPr="008D78C4">
        <w:rPr>
          <w:rStyle w:val="Emphasis"/>
        </w:rPr>
        <w:t xml:space="preserve"> </w:t>
      </w:r>
      <w:r>
        <w:t xml:space="preserve">My boyfriend used to wear a leather jacket with these words painted on: IF WE ALL SPIT AT ONCE THEY WILL DROWN. It was a bastardization of a quote from Bob Crow, RMT Union general secretary, in England: “If we all spit </w:t>
      </w:r>
      <w:proofErr w:type="gramStart"/>
      <w:r>
        <w:t>together</w:t>
      </w:r>
      <w:proofErr w:type="gramEnd"/>
      <w:r>
        <w:t xml:space="preserve"> we can drown the bastards.” </w:t>
      </w:r>
      <w:r w:rsidRPr="00397D91">
        <w:rPr>
          <w:rStyle w:val="Emphasis"/>
        </w:rPr>
        <w:t>It’s a delicious image, deluging those who want us unorganized, underpaid, exploited—with our own saliva.</w:t>
      </w:r>
    </w:p>
    <w:p w14:paraId="60EE0B1E" w14:textId="77777777" w:rsidR="006F433D" w:rsidRDefault="006F433D" w:rsidP="006F433D">
      <w:pPr>
        <w:pStyle w:val="Heading4"/>
      </w:pPr>
      <w:r>
        <w:t xml:space="preserve">Thus, we affirm antiwork politics as an exit from coercive work ethics that only recognize subjects as functional tools for capital. This is a reorientation that puts the worker’s well-being as the </w:t>
      </w:r>
      <w:proofErr w:type="gramStart"/>
      <w:r>
        <w:t>top-priority</w:t>
      </w:r>
      <w:proofErr w:type="gramEnd"/>
      <w:r>
        <w:t xml:space="preserve"> alongside rest, creativity, self-defense, intimate connection, and healing. </w:t>
      </w:r>
    </w:p>
    <w:p w14:paraId="272D6108" w14:textId="77777777" w:rsidR="006F433D" w:rsidRPr="00D47ABD" w:rsidRDefault="006F433D" w:rsidP="006F433D">
      <w:r w:rsidRPr="00D47ABD">
        <w:rPr>
          <w:rStyle w:val="Style13ptBold"/>
        </w:rPr>
        <w:t xml:space="preserve">Carlisle </w:t>
      </w:r>
      <w:r>
        <w:rPr>
          <w:rStyle w:val="Style13ptBold"/>
        </w:rPr>
        <w:t>21-</w:t>
      </w:r>
      <w:r w:rsidRPr="00D47ABD">
        <w:rPr>
          <w:rStyle w:val="Style13ptBold"/>
        </w:rPr>
        <w:t>1</w:t>
      </w:r>
      <w:r>
        <w:t xml:space="preserve"> (</w:t>
      </w:r>
      <w:r w:rsidRPr="00D47ABD">
        <w:t>Vanessa Carlisle teaches queer studies at California State University in Northridge and writes about sexuality and power, sex work, and liberatory social movements.</w:t>
      </w:r>
      <w:r>
        <w:t xml:space="preserve">), “Sex Work Is Star Shaped”: Antiwork Politics and the Value of Embodied Knowledge, The South Atlantic Quarterly 120:3, </w:t>
      </w:r>
      <w:r w:rsidRPr="00D47ABD">
        <w:t>Duke University Press</w:t>
      </w:r>
      <w:r>
        <w:t>, July 2021,</w:t>
      </w:r>
      <w:r w:rsidRPr="00D47ABD">
        <w:t xml:space="preserve"> doi: 10.1215/00382876-9154927</w:t>
      </w:r>
      <w:r>
        <w:t xml:space="preserve">, </w:t>
      </w:r>
      <w:hyperlink r:id="rId9" w:history="1">
        <w:r w:rsidRPr="00075FC5">
          <w:rPr>
            <w:rStyle w:val="Hyperlink"/>
          </w:rPr>
          <w:t>https://read.dukeupress.edu/south-atlantic-quarterly/article/120/3/573/174117/Sex-Work-Is-Star-Shaped-Antiwork-Politics-and-the</w:t>
        </w:r>
      </w:hyperlink>
    </w:p>
    <w:p w14:paraId="12F02F4C" w14:textId="77777777" w:rsidR="006F433D" w:rsidRDefault="006F433D" w:rsidP="006F433D">
      <w:pPr>
        <w:rPr>
          <w:rStyle w:val="Emphasis"/>
        </w:rPr>
      </w:pPr>
      <w:r w:rsidRPr="00F45417">
        <w:rPr>
          <w:u w:val="single"/>
        </w:rPr>
        <w:t xml:space="preserve">The </w:t>
      </w:r>
      <w:r w:rsidRPr="008E3048">
        <w:rPr>
          <w:highlight w:val="green"/>
          <w:u w:val="single"/>
        </w:rPr>
        <w:t>moral values of the white feminist subject require</w:t>
      </w:r>
      <w:r w:rsidRPr="00F45417">
        <w:rPr>
          <w:u w:val="single"/>
        </w:rPr>
        <w:t xml:space="preserve"> that </w:t>
      </w:r>
      <w:r w:rsidRPr="008E3048">
        <w:rPr>
          <w:highlight w:val="green"/>
          <w:u w:val="single"/>
        </w:rPr>
        <w:t>women have a narrative about their range of</w:t>
      </w:r>
      <w:r w:rsidRPr="00F45417">
        <w:rPr>
          <w:u w:val="single"/>
        </w:rPr>
        <w:t xml:space="preserve"> possible </w:t>
      </w:r>
      <w:r w:rsidRPr="008E3048">
        <w:rPr>
          <w:highlight w:val="green"/>
          <w:u w:val="single"/>
        </w:rPr>
        <w:t>vocational options</w:t>
      </w:r>
      <w:r w:rsidRPr="00F45417">
        <w:rPr>
          <w:u w:val="single"/>
        </w:rPr>
        <w:t>, now that working</w:t>
      </w:r>
      <w:r>
        <w:rPr>
          <w:u w:val="single"/>
        </w:rPr>
        <w:t xml:space="preserve"> </w:t>
      </w:r>
      <w:r w:rsidRPr="008E3048">
        <w:rPr>
          <w:highlight w:val="green"/>
          <w:u w:val="single"/>
        </w:rPr>
        <w:t>outside the home</w:t>
      </w:r>
      <w:r w:rsidRPr="00F45417">
        <w:rPr>
          <w:u w:val="single"/>
        </w:rPr>
        <w:t xml:space="preserve"> has been achieved by the state’s adopting the terms of white</w:t>
      </w:r>
      <w:r>
        <w:rPr>
          <w:u w:val="single"/>
        </w:rPr>
        <w:t xml:space="preserve"> </w:t>
      </w:r>
      <w:r w:rsidRPr="00F45417">
        <w:rPr>
          <w:u w:val="single"/>
        </w:rPr>
        <w:t>feminism.</w:t>
      </w:r>
      <w:r>
        <w:t xml:space="preserve"> </w:t>
      </w:r>
      <w:r w:rsidRPr="00C40CD6">
        <w:rPr>
          <w:rStyle w:val="Emphasis"/>
        </w:rPr>
        <w:t xml:space="preserve">This move </w:t>
      </w:r>
      <w:r w:rsidRPr="008E3048">
        <w:rPr>
          <w:rStyle w:val="Emphasis"/>
          <w:highlight w:val="green"/>
        </w:rPr>
        <w:t>disavows the legacy of Black and Native women’s violently coerced domestic and sexual labor</w:t>
      </w:r>
      <w:r w:rsidRPr="00616A04">
        <w:rPr>
          <w:rStyle w:val="Emphasis"/>
        </w:rPr>
        <w:t xml:space="preserve"> under slavery and colonialism, the legal employment and housing discrimination that followed, </w:t>
      </w:r>
      <w:r w:rsidRPr="008E3048">
        <w:rPr>
          <w:rStyle w:val="Emphasis"/>
          <w:highlight w:val="green"/>
        </w:rPr>
        <w:t>and the current prejudice that women, queer, and trans people of color face.</w:t>
      </w:r>
      <w:r w:rsidRPr="00616A04">
        <w:rPr>
          <w:rStyle w:val="StyleUnderline"/>
        </w:rPr>
        <w:t xml:space="preserve"> It erases the legalized employment discrimination experienced by a disproportionate number of women of color with felony records</w:t>
      </w:r>
      <w:r w:rsidRPr="00616A04">
        <w:rPr>
          <w:u w:val="single"/>
        </w:rPr>
        <w:t xml:space="preserve">. </w:t>
      </w:r>
      <w:r w:rsidRPr="008E3048">
        <w:rPr>
          <w:rStyle w:val="Emphasis"/>
          <w:highlight w:val="green"/>
        </w:rPr>
        <w:t xml:space="preserve">It also occludes the possibility of </w:t>
      </w:r>
      <w:proofErr w:type="gramStart"/>
      <w:r w:rsidRPr="008E3048">
        <w:rPr>
          <w:rStyle w:val="Emphasis"/>
          <w:highlight w:val="green"/>
        </w:rPr>
        <w:t>an antiwork</w:t>
      </w:r>
      <w:proofErr w:type="gramEnd"/>
      <w:r w:rsidRPr="008E3048">
        <w:rPr>
          <w:rStyle w:val="Emphasis"/>
          <w:highlight w:val="green"/>
        </w:rPr>
        <w:t xml:space="preserve"> politics by framing a desire to work less, or not at all, as a lack of gratitude for</w:t>
      </w:r>
      <w:r w:rsidRPr="00C40CD6">
        <w:rPr>
          <w:rStyle w:val="Emphasis"/>
        </w:rPr>
        <w:t xml:space="preserve"> the struggles of an </w:t>
      </w:r>
      <w:r w:rsidRPr="008E3048">
        <w:rPr>
          <w:rStyle w:val="Emphasis"/>
          <w:highlight w:val="green"/>
        </w:rPr>
        <w:t xml:space="preserve">earlier </w:t>
      </w:r>
      <w:r w:rsidRPr="00C40CD6">
        <w:rPr>
          <w:rStyle w:val="Emphasis"/>
        </w:rPr>
        <w:t xml:space="preserve">generation of </w:t>
      </w:r>
      <w:r w:rsidRPr="008E3048">
        <w:rPr>
          <w:rStyle w:val="Emphasis"/>
          <w:highlight w:val="green"/>
        </w:rPr>
        <w:t>activists.</w:t>
      </w:r>
      <w:r>
        <w:rPr>
          <w:rStyle w:val="Emphasis"/>
        </w:rPr>
        <w:t xml:space="preserve"> </w:t>
      </w:r>
      <w:r>
        <w:t xml:space="preserve">I return to NOW’s (2020) statement that the real problem behind the sex industries is that they demonstrate how few women have “self-determination” in the “search for work that will actually allow them to support themselves and their families.” </w:t>
      </w:r>
      <w:r w:rsidRPr="00F45417">
        <w:rPr>
          <w:u w:val="single"/>
        </w:rPr>
        <w:t>Many across the political spectrum believe that if</w:t>
      </w:r>
      <w:r>
        <w:rPr>
          <w:u w:val="single"/>
        </w:rPr>
        <w:t xml:space="preserve"> </w:t>
      </w:r>
      <w:r w:rsidRPr="00F45417">
        <w:rPr>
          <w:u w:val="single"/>
        </w:rPr>
        <w:t>women were simply given more access to choice for their source of a living</w:t>
      </w:r>
      <w:r>
        <w:rPr>
          <w:u w:val="single"/>
        </w:rPr>
        <w:t xml:space="preserve"> </w:t>
      </w:r>
      <w:r w:rsidRPr="00F45417">
        <w:rPr>
          <w:u w:val="single"/>
        </w:rPr>
        <w:t>wage, the sex industries would cease to exist. It follows that sex worker rights</w:t>
      </w:r>
      <w:r>
        <w:rPr>
          <w:u w:val="single"/>
        </w:rPr>
        <w:t xml:space="preserve"> </w:t>
      </w:r>
      <w:r w:rsidRPr="00F45417">
        <w:rPr>
          <w:u w:val="single"/>
        </w:rPr>
        <w:t>activists who focus on decriminalization and getting recognized as laborers</w:t>
      </w:r>
      <w:r>
        <w:rPr>
          <w:u w:val="single"/>
        </w:rPr>
        <w:t xml:space="preserve"> </w:t>
      </w:r>
      <w:r w:rsidRPr="00F45417">
        <w:rPr>
          <w:u w:val="single"/>
        </w:rPr>
        <w:t>would need to counteract this with an empowerment narrative and claims of</w:t>
      </w:r>
      <w:r>
        <w:rPr>
          <w:u w:val="single"/>
        </w:rPr>
        <w:t xml:space="preserve"> </w:t>
      </w:r>
      <w:r w:rsidRPr="00F45417">
        <w:rPr>
          <w:u w:val="single"/>
        </w:rPr>
        <w:t xml:space="preserve">agency in their choices. </w:t>
      </w:r>
      <w:r w:rsidRPr="008E3048">
        <w:rPr>
          <w:highlight w:val="green"/>
          <w:u w:val="single"/>
        </w:rPr>
        <w:t xml:space="preserve">No matter which way one turns, one </w:t>
      </w:r>
      <w:proofErr w:type="gramStart"/>
      <w:r w:rsidRPr="008E3048">
        <w:rPr>
          <w:highlight w:val="green"/>
          <w:u w:val="single"/>
        </w:rPr>
        <w:t>has to</w:t>
      </w:r>
      <w:proofErr w:type="gramEnd"/>
      <w:r w:rsidRPr="008E3048">
        <w:rPr>
          <w:highlight w:val="green"/>
          <w:u w:val="single"/>
        </w:rPr>
        <w:t xml:space="preserve"> demonstrate a desire to work</w:t>
      </w:r>
      <w:r w:rsidRPr="00F45417">
        <w:rPr>
          <w:u w:val="single"/>
        </w:rPr>
        <w:t>—either as a reformed prostitute developing skills in</w:t>
      </w:r>
      <w:r>
        <w:rPr>
          <w:u w:val="single"/>
        </w:rPr>
        <w:t xml:space="preserve"> </w:t>
      </w:r>
      <w:r w:rsidRPr="00F45417">
        <w:rPr>
          <w:u w:val="single"/>
        </w:rPr>
        <w:t>some other field after state intervention, or as an unrepentant whore who</w:t>
      </w:r>
      <w:r>
        <w:rPr>
          <w:u w:val="single"/>
        </w:rPr>
        <w:t xml:space="preserve"> </w:t>
      </w:r>
      <w:r w:rsidRPr="00F45417">
        <w:rPr>
          <w:u w:val="single"/>
        </w:rPr>
        <w:t>believes her labor deserves mainstream recognition as a real job.</w:t>
      </w:r>
      <w:r>
        <w:t xml:space="preserve"> </w:t>
      </w:r>
      <w:r w:rsidRPr="008E3048">
        <w:rPr>
          <w:rStyle w:val="Emphasis"/>
          <w:highlight w:val="green"/>
        </w:rPr>
        <w:t xml:space="preserve">But </w:t>
      </w:r>
      <w:r w:rsidRPr="005C24AE">
        <w:rPr>
          <w:rStyle w:val="Emphasis"/>
        </w:rPr>
        <w:t>for nearly every worker,</w:t>
      </w:r>
      <w:r w:rsidRPr="008E3048">
        <w:rPr>
          <w:rStyle w:val="Emphasis"/>
          <w:highlight w:val="green"/>
        </w:rPr>
        <w:t xml:space="preserve"> the question of what sex work is or means is more complex</w:t>
      </w:r>
      <w:r w:rsidRPr="000C6D58">
        <w:rPr>
          <w:rStyle w:val="Emphasis"/>
        </w:rPr>
        <w:t>.</w:t>
      </w:r>
      <w:r>
        <w:t xml:space="preserve"> What if sex work is experienced as sexually degrading but financially liberating? Or what about those times when sex work is interesting sexually or teaches us something about ourselves? How about gay and queer sex work that sustains subcultural community identities, rather than participating in the reproduction of straight sex or straight families? What kind of work is sex work? </w:t>
      </w:r>
      <w:r w:rsidRPr="008E3048">
        <w:rPr>
          <w:highlight w:val="green"/>
          <w:u w:val="single"/>
        </w:rPr>
        <w:t>This question</w:t>
      </w:r>
      <w:r w:rsidRPr="00F45417">
        <w:rPr>
          <w:u w:val="single"/>
        </w:rPr>
        <w:t xml:space="preserve"> is foundational to people</w:t>
      </w:r>
      <w:r>
        <w:rPr>
          <w:u w:val="single"/>
        </w:rPr>
        <w:t xml:space="preserve"> </w:t>
      </w:r>
      <w:r w:rsidRPr="00F45417">
        <w:rPr>
          <w:u w:val="single"/>
        </w:rPr>
        <w:t xml:space="preserve">hoping to destigmatize, decarcerate, and decriminalize the sex trades. </w:t>
      </w:r>
      <w:r w:rsidRPr="000C6D58">
        <w:rPr>
          <w:u w:val="single"/>
        </w:rPr>
        <w:t>It</w:t>
      </w:r>
      <w:r w:rsidRPr="00F45417">
        <w:rPr>
          <w:u w:val="single"/>
        </w:rPr>
        <w:t xml:space="preserve"> also</w:t>
      </w:r>
      <w:r>
        <w:rPr>
          <w:u w:val="single"/>
        </w:rPr>
        <w:t xml:space="preserve"> </w:t>
      </w:r>
      <w:r w:rsidRPr="008E3048">
        <w:rPr>
          <w:highlight w:val="green"/>
          <w:u w:val="single"/>
        </w:rPr>
        <w:t>signals the limitations of trying to legitimize sex work through</w:t>
      </w:r>
      <w:r w:rsidRPr="00F45417">
        <w:rPr>
          <w:u w:val="single"/>
        </w:rPr>
        <w:t xml:space="preserve"> the traditional</w:t>
      </w:r>
      <w:r>
        <w:rPr>
          <w:u w:val="single"/>
        </w:rPr>
        <w:t xml:space="preserve"> </w:t>
      </w:r>
      <w:r w:rsidRPr="00F45417">
        <w:rPr>
          <w:u w:val="single"/>
        </w:rPr>
        <w:t xml:space="preserve">channels of </w:t>
      </w:r>
      <w:r w:rsidRPr="008E3048">
        <w:rPr>
          <w:highlight w:val="green"/>
          <w:u w:val="single"/>
        </w:rPr>
        <w:t xml:space="preserve">union organizing, </w:t>
      </w:r>
      <w:r w:rsidRPr="000C6D58">
        <w:rPr>
          <w:u w:val="single"/>
        </w:rPr>
        <w:t>political campaigns</w:t>
      </w:r>
      <w:r w:rsidRPr="00F45417">
        <w:rPr>
          <w:u w:val="single"/>
        </w:rPr>
        <w:t xml:space="preserve">, </w:t>
      </w:r>
      <w:r w:rsidRPr="008E3048">
        <w:rPr>
          <w:highlight w:val="green"/>
          <w:u w:val="single"/>
        </w:rPr>
        <w:t>even policy change</w:t>
      </w:r>
      <w:r w:rsidRPr="00F45417">
        <w:rPr>
          <w:u w:val="single"/>
        </w:rPr>
        <w:t>,</w:t>
      </w:r>
      <w:r>
        <w:rPr>
          <w:u w:val="single"/>
        </w:rPr>
        <w:t xml:space="preserve"> </w:t>
      </w:r>
      <w:r w:rsidRPr="008E3048">
        <w:rPr>
          <w:highlight w:val="green"/>
          <w:u w:val="single"/>
        </w:rPr>
        <w:t>because it can’t be answered</w:t>
      </w:r>
      <w:r w:rsidRPr="00F45417">
        <w:rPr>
          <w:u w:val="single"/>
        </w:rPr>
        <w:t>, not really, even by the far Left</w:t>
      </w:r>
      <w:r w:rsidRPr="00300D3D">
        <w:t xml:space="preserve">. Theorizing sex work for an audience of Marxist feminists, Ray Filar’s (2020) “What Kind of Work Is Prostitution?” is both an important contribution to the larger conversation about protecting sex workers’ lives and an example of </w:t>
      </w:r>
      <w:r w:rsidRPr="00207E10">
        <w:t xml:space="preserve">how sex work exceeds analysis through the lens of work. Filar’s (2020: part 1) project assumes racial capitalism as the milieu in which prostitution appears to Marxist feminists as reproductive labor. Filar </w:t>
      </w:r>
      <w:proofErr w:type="gramStart"/>
      <w:r w:rsidRPr="00207E10">
        <w:t>is able to</w:t>
      </w:r>
      <w:proofErr w:type="gramEnd"/>
      <w:r w:rsidRPr="00207E10">
        <w:t xml:space="preserve"> demonstrate that sex work’s</w:t>
      </w:r>
      <w:r w:rsidRPr="00E42187">
        <w:t xml:space="preserve"> complexity requires analyses that account for specific working conditions. However, locating prostitution within the nexus of precarity, criminalization, low wages, and variable agency still </w:t>
      </w:r>
      <w:proofErr w:type="gramStart"/>
      <w:r w:rsidRPr="00E42187">
        <w:t>falls</w:t>
      </w:r>
      <w:proofErr w:type="gramEnd"/>
      <w:r w:rsidRPr="00E42187">
        <w:t xml:space="preserve"> short of theorizing sex work as creative, or as the site of robust antiwork politics. It can be difficult</w:t>
      </w:r>
      <w:r>
        <w:t xml:space="preserve"> to break through the layers of respectability politics to see sex work as a site for antiwork potentials and resistance to exploitation, unless you have been there. Sex workers </w:t>
      </w:r>
      <w:proofErr w:type="gramStart"/>
      <w:r>
        <w:t>ourselves</w:t>
      </w:r>
      <w:proofErr w:type="gramEnd"/>
      <w:r>
        <w:t xml:space="preserve"> have been theorizing for years, discussing erotic labor as everything from an encounter with the metaphysical to the taboo that constructs culture itself, while also naming how each context for sex labor is different. </w:t>
      </w:r>
      <w:r w:rsidRPr="00F45417">
        <w:rPr>
          <w:rStyle w:val="StyleUnderline"/>
        </w:rPr>
        <w:t>There are important ways in</w:t>
      </w:r>
      <w:r>
        <w:rPr>
          <w:rStyle w:val="StyleUnderline"/>
        </w:rPr>
        <w:t xml:space="preserve"> </w:t>
      </w:r>
      <w:r w:rsidRPr="00F45417">
        <w:rPr>
          <w:rStyle w:val="StyleUnderline"/>
        </w:rPr>
        <w:t xml:space="preserve">which </w:t>
      </w:r>
      <w:r w:rsidRPr="008E3048">
        <w:rPr>
          <w:rStyle w:val="StyleUnderline"/>
          <w:highlight w:val="green"/>
        </w:rPr>
        <w:t>sex work can contribute to antiwork politics, precisely because it is still not considered legitimate work</w:t>
      </w:r>
      <w:r w:rsidRPr="00F45417">
        <w:rPr>
          <w:rStyle w:val="StyleUnderline"/>
        </w:rPr>
        <w:t xml:space="preserve"> by so many.</w:t>
      </w:r>
      <w:r>
        <w:rPr>
          <w:rStyle w:val="StyleUnderline"/>
        </w:rPr>
        <w:t xml:space="preserve"> </w:t>
      </w:r>
      <w:r>
        <w:t xml:space="preserve">In line with Weeks’s (2011: 12) argument in The Problem with Work, </w:t>
      </w:r>
      <w:r w:rsidRPr="007A0E54">
        <w:rPr>
          <w:rStyle w:val="Emphasis"/>
        </w:rPr>
        <w:t>I</w:t>
      </w:r>
      <w:r>
        <w:rPr>
          <w:rStyle w:val="Emphasis"/>
        </w:rPr>
        <w:t xml:space="preserve"> </w:t>
      </w:r>
      <w:r w:rsidRPr="007A0E54">
        <w:rPr>
          <w:rStyle w:val="Emphasis"/>
        </w:rPr>
        <w:t xml:space="preserve">use </w:t>
      </w:r>
      <w:r w:rsidRPr="008E3048">
        <w:rPr>
          <w:rStyle w:val="Emphasis"/>
          <w:highlight w:val="green"/>
        </w:rPr>
        <w:t>antiwork politics</w:t>
      </w:r>
      <w:r w:rsidRPr="007A0E54">
        <w:rPr>
          <w:rStyle w:val="Emphasis"/>
        </w:rPr>
        <w:t xml:space="preserve"> to </w:t>
      </w:r>
      <w:r w:rsidRPr="008E3048">
        <w:rPr>
          <w:rStyle w:val="Emphasis"/>
          <w:highlight w:val="green"/>
        </w:rPr>
        <w:t>describe an exit from the coercion of a work ethic that “renders subjects supremely functional for capitalist purposes.”</w:t>
      </w:r>
      <w:r w:rsidRPr="007A0E54">
        <w:rPr>
          <w:u w:val="single"/>
        </w:rPr>
        <w:t xml:space="preserve"> This is not to</w:t>
      </w:r>
      <w:r>
        <w:rPr>
          <w:u w:val="single"/>
        </w:rPr>
        <w:t xml:space="preserve"> </w:t>
      </w:r>
      <w:r w:rsidRPr="007A0E54">
        <w:rPr>
          <w:u w:val="single"/>
        </w:rPr>
        <w:t xml:space="preserve">imply that productive activity or putting in labor is not a highly valuable pursuit for people to sustain their lives or the environment. </w:t>
      </w:r>
      <w:r w:rsidRPr="00A75465">
        <w:rPr>
          <w:rStyle w:val="Emphasis"/>
        </w:rPr>
        <w:t>Antiwork politics foundationally presumes that,</w:t>
      </w:r>
      <w:r w:rsidRPr="008E3048">
        <w:rPr>
          <w:rStyle w:val="Emphasis"/>
          <w:highlight w:val="green"/>
        </w:rPr>
        <w:t xml:space="preserve"> in nonexploitive environments, meaningful work still gets done.</w:t>
      </w:r>
      <w:r w:rsidRPr="007A0E54">
        <w:rPr>
          <w:rStyle w:val="Emphasis"/>
        </w:rPr>
        <w:t xml:space="preserve"> </w:t>
      </w:r>
      <w:r w:rsidRPr="008E3048">
        <w:rPr>
          <w:rStyle w:val="StyleUnderline"/>
          <w:highlight w:val="green"/>
        </w:rPr>
        <w:t>Antiwork includes both resistance to overworking to meet basic survival needs and resistance to a coercive culture that places differential moral value on people via their conformity to a strict, ableist work ethic.</w:t>
      </w:r>
      <w:r>
        <w:rPr>
          <w:rStyle w:val="StyleUnderline"/>
        </w:rPr>
        <w:t xml:space="preserve"> </w:t>
      </w:r>
      <w:r w:rsidRPr="007A0E54">
        <w:rPr>
          <w:rStyle w:val="StyleUnderline"/>
        </w:rPr>
        <w:t>Sex work can offer material changes in how a person works that can</w:t>
      </w:r>
      <w:r>
        <w:rPr>
          <w:rStyle w:val="StyleUnderline"/>
        </w:rPr>
        <w:t xml:space="preserve"> </w:t>
      </w:r>
      <w:r w:rsidRPr="007A0E54">
        <w:rPr>
          <w:rStyle w:val="StyleUnderline"/>
        </w:rPr>
        <w:t xml:space="preserve">support the development of an antiwork political critique. </w:t>
      </w:r>
      <w:r w:rsidRPr="007A0E54">
        <w:t>While it may be a</w:t>
      </w:r>
      <w:r>
        <w:t xml:space="preserve"> </w:t>
      </w:r>
      <w:r w:rsidRPr="007A0E54">
        <w:t>cliché, the ability to take control of one’s own schedule is no small thing.</w:t>
      </w:r>
      <w:r>
        <w:t xml:space="preserve"> </w:t>
      </w:r>
      <w:r w:rsidRPr="007A0E54">
        <w:rPr>
          <w:rStyle w:val="StyleUnderline"/>
        </w:rPr>
        <w:t>Anticapitalists</w:t>
      </w:r>
      <w:r>
        <w:t xml:space="preserve"> like Weeks (2011: 32) </w:t>
      </w:r>
      <w:r w:rsidRPr="007A0E54">
        <w:rPr>
          <w:rStyle w:val="StyleUnderline"/>
        </w:rPr>
        <w:t xml:space="preserve">who argue for a shorter workweek consistently remind us that the more hours people </w:t>
      </w:r>
      <w:proofErr w:type="gramStart"/>
      <w:r w:rsidRPr="007A0E54">
        <w:rPr>
          <w:rStyle w:val="StyleUnderline"/>
        </w:rPr>
        <w:t>have to</w:t>
      </w:r>
      <w:proofErr w:type="gramEnd"/>
      <w:r w:rsidRPr="007A0E54">
        <w:rPr>
          <w:rStyle w:val="StyleUnderline"/>
        </w:rPr>
        <w:t xml:space="preserve"> do what they will, the</w:t>
      </w:r>
      <w:r>
        <w:rPr>
          <w:rStyle w:val="StyleUnderline"/>
        </w:rPr>
        <w:t xml:space="preserve"> </w:t>
      </w:r>
      <w:r w:rsidRPr="007A0E54">
        <w:rPr>
          <w:rStyle w:val="StyleUnderline"/>
        </w:rPr>
        <w:t xml:space="preserve">more satisfaction they can enjoy, which is better for everyone overall. </w:t>
      </w:r>
      <w:r w:rsidRPr="008E3048">
        <w:rPr>
          <w:highlight w:val="green"/>
          <w:u w:val="single"/>
        </w:rPr>
        <w:t>Materially, the flexibility of</w:t>
      </w:r>
      <w:r w:rsidRPr="007A0E54">
        <w:rPr>
          <w:u w:val="single"/>
        </w:rPr>
        <w:t xml:space="preserve"> many forms of </w:t>
      </w:r>
      <w:r w:rsidRPr="008E3048">
        <w:rPr>
          <w:highlight w:val="green"/>
          <w:u w:val="single"/>
        </w:rPr>
        <w:t>sex work are</w:t>
      </w:r>
      <w:r w:rsidRPr="007A0E54">
        <w:rPr>
          <w:u w:val="single"/>
        </w:rPr>
        <w:t xml:space="preserve"> </w:t>
      </w:r>
      <w:proofErr w:type="gramStart"/>
      <w:r w:rsidRPr="007A0E54">
        <w:rPr>
          <w:u w:val="single"/>
        </w:rPr>
        <w:t xml:space="preserve">absolutely </w:t>
      </w:r>
      <w:r w:rsidRPr="008E3048">
        <w:rPr>
          <w:highlight w:val="green"/>
          <w:u w:val="single"/>
        </w:rPr>
        <w:t>necessary</w:t>
      </w:r>
      <w:proofErr w:type="gramEnd"/>
      <w:r w:rsidRPr="008E3048">
        <w:rPr>
          <w:highlight w:val="green"/>
          <w:u w:val="single"/>
        </w:rPr>
        <w:t xml:space="preserve"> for people who hold down more than one job, care for children or elderly people, have disabilities</w:t>
      </w:r>
      <w:r w:rsidRPr="007A0E54">
        <w:rPr>
          <w:u w:val="single"/>
        </w:rPr>
        <w:t xml:space="preserve"> of their own, </w:t>
      </w:r>
      <w:r w:rsidRPr="008E3048">
        <w:rPr>
          <w:highlight w:val="green"/>
          <w:u w:val="single"/>
        </w:rPr>
        <w:t>or need to set their own hours</w:t>
      </w:r>
      <w:r w:rsidRPr="007A0E54">
        <w:rPr>
          <w:u w:val="single"/>
        </w:rPr>
        <w:t xml:space="preserve"> for any other</w:t>
      </w:r>
      <w:r>
        <w:rPr>
          <w:u w:val="single"/>
        </w:rPr>
        <w:t xml:space="preserve"> </w:t>
      </w:r>
      <w:r w:rsidRPr="007A0E54">
        <w:rPr>
          <w:u w:val="single"/>
        </w:rPr>
        <w:t xml:space="preserve">reason. </w:t>
      </w:r>
      <w:r>
        <w:t xml:space="preserve">Sex work can make it possible to work fewer hours overall. Although of course it can also become just as consuming as any other entrepreneurial effort, especially for those who rely on social media to generate much of their business, </w:t>
      </w:r>
      <w:r w:rsidRPr="000C3311">
        <w:rPr>
          <w:u w:val="single"/>
        </w:rPr>
        <w:t xml:space="preserve">sex work </w:t>
      </w:r>
      <w:r w:rsidRPr="008E3048">
        <w:rPr>
          <w:highlight w:val="green"/>
          <w:u w:val="single"/>
        </w:rPr>
        <w:t>provides at least the potential</w:t>
      </w:r>
      <w:r w:rsidRPr="000C3311">
        <w:rPr>
          <w:u w:val="single"/>
        </w:rPr>
        <w:t xml:space="preserve">, the idea, </w:t>
      </w:r>
      <w:r w:rsidRPr="008E3048">
        <w:rPr>
          <w:highlight w:val="green"/>
          <w:u w:val="single"/>
        </w:rPr>
        <w:t>of freedom from</w:t>
      </w:r>
      <w:r>
        <w:rPr>
          <w:u w:val="single"/>
        </w:rPr>
        <w:t xml:space="preserve"> </w:t>
      </w:r>
      <w:r w:rsidRPr="000C3311">
        <w:rPr>
          <w:u w:val="single"/>
        </w:rPr>
        <w:t xml:space="preserve">underpaid </w:t>
      </w:r>
      <w:r w:rsidRPr="008E3048">
        <w:rPr>
          <w:highlight w:val="green"/>
          <w:u w:val="single"/>
        </w:rPr>
        <w:t xml:space="preserve">overemployment, unemployment, or </w:t>
      </w:r>
      <w:r w:rsidRPr="00A75465">
        <w:rPr>
          <w:u w:val="single"/>
        </w:rPr>
        <w:t>s</w:t>
      </w:r>
      <w:r w:rsidRPr="000C3311">
        <w:rPr>
          <w:u w:val="single"/>
        </w:rPr>
        <w:t xml:space="preserve">olely </w:t>
      </w:r>
      <w:r w:rsidRPr="008E3048">
        <w:rPr>
          <w:highlight w:val="green"/>
          <w:u w:val="single"/>
        </w:rPr>
        <w:t>relying on government assistance</w:t>
      </w:r>
      <w:r w:rsidRPr="000C3311">
        <w:rPr>
          <w:u w:val="single"/>
        </w:rPr>
        <w:t xml:space="preserve">. </w:t>
      </w:r>
      <w:r w:rsidRPr="000C3311">
        <w:rPr>
          <w:rStyle w:val="StyleUnderline"/>
        </w:rPr>
        <w:t xml:space="preserve">For sex workers with more privilege, </w:t>
      </w:r>
      <w:r w:rsidRPr="008E3048">
        <w:rPr>
          <w:rStyle w:val="StyleUnderline"/>
          <w:highlight w:val="green"/>
        </w:rPr>
        <w:t xml:space="preserve">that freedom has also </w:t>
      </w:r>
      <w:proofErr w:type="gramStart"/>
      <w:r w:rsidRPr="008E3048">
        <w:rPr>
          <w:rStyle w:val="StyleUnderline"/>
          <w:highlight w:val="green"/>
        </w:rPr>
        <w:t>opened up</w:t>
      </w:r>
      <w:proofErr w:type="gramEnd"/>
      <w:r w:rsidRPr="008E3048">
        <w:rPr>
          <w:rStyle w:val="StyleUnderline"/>
          <w:highlight w:val="green"/>
        </w:rPr>
        <w:t xml:space="preserve"> educational, self-development, travel, and other financial opportunities</w:t>
      </w:r>
      <w:r w:rsidRPr="000C3311">
        <w:rPr>
          <w:rStyle w:val="StyleUnderline"/>
        </w:rPr>
        <w:t xml:space="preserve"> that were not available before.</w:t>
      </w:r>
      <w:r>
        <w:rPr>
          <w:rStyle w:val="StyleUnderline"/>
        </w:rPr>
        <w:t xml:space="preserve"> </w:t>
      </w:r>
      <w:r>
        <w:t xml:space="preserve">Of course, the reverse is also true: the unfairness of access based on gender, race, and class describes who receives greater opportunity via sex work and who stays busy with surviving. Because sex workers have contact with clients in all cultural clusters and class strata, collectively, physically, we know how hard some work for how little, and how little some work for so much. Even when the job itself has been distasteful or dangerous, I have been grateful for how I could solve immediate problems with sex-work money, and doing so has put all forms of wage earning into perspective. </w:t>
      </w:r>
      <w:r w:rsidRPr="00300D3D">
        <w:rPr>
          <w:rStyle w:val="StyleUnderline"/>
        </w:rPr>
        <w:t>Whether a sex</w:t>
      </w:r>
      <w:r>
        <w:rPr>
          <w:rStyle w:val="StyleUnderline"/>
        </w:rPr>
        <w:t xml:space="preserve"> </w:t>
      </w:r>
      <w:r w:rsidRPr="00300D3D">
        <w:rPr>
          <w:rStyle w:val="StyleUnderline"/>
        </w:rPr>
        <w:t>worker is experiencing greater opportunity, the traumas of marginalization</w:t>
      </w:r>
      <w:r>
        <w:rPr>
          <w:rStyle w:val="StyleUnderline"/>
        </w:rPr>
        <w:t xml:space="preserve"> </w:t>
      </w:r>
      <w:r w:rsidRPr="00300D3D">
        <w:rPr>
          <w:rStyle w:val="StyleUnderline"/>
        </w:rPr>
        <w:t>and criminalization, or most likely some complex combination of both, the</w:t>
      </w:r>
      <w:r>
        <w:rPr>
          <w:rStyle w:val="StyleUnderline"/>
        </w:rPr>
        <w:t xml:space="preserve"> </w:t>
      </w:r>
      <w:r w:rsidRPr="00300D3D">
        <w:rPr>
          <w:rStyle w:val="StyleUnderline"/>
        </w:rPr>
        <w:t>world of work itself is laid bare as the rigged game it always has been</w:t>
      </w:r>
      <w:r w:rsidRPr="00207E10">
        <w:rPr>
          <w:rStyle w:val="StyleUnderline"/>
        </w:rPr>
        <w:t xml:space="preserve">. More than any other group of workers I know, including academics, sex workers have taught me about the arbitrariness of the return on hard work, and the importance of holding one’s own well-being as a top priority in any situation where someone is paying you to do something. </w:t>
      </w:r>
      <w:r w:rsidRPr="00207E10">
        <w:t>The most successful and inclusive</w:t>
      </w:r>
      <w:r>
        <w:t xml:space="preserve"> formations in the global sex workers’ rights movement have been able to navigate the fact that many people who work in the sex trades and industries would defend both their right to do so and their right to leave when they want to. When the cost of engaging in sex work becomes too high through burnout, being outed, arrest, assault, or other traumas, people need support and exit strategies, but even before crisis-level difficulty they need ways to endure the pressures of criminalized and stigmatized activity. </w:t>
      </w:r>
      <w:r w:rsidRPr="00300D3D">
        <w:rPr>
          <w:rStyle w:val="StyleUnderline"/>
        </w:rPr>
        <w:t>It is through sex-working communities that most</w:t>
      </w:r>
      <w:r>
        <w:rPr>
          <w:rStyle w:val="StyleUnderline"/>
        </w:rPr>
        <w:t xml:space="preserve"> </w:t>
      </w:r>
      <w:r w:rsidRPr="00300D3D">
        <w:rPr>
          <w:rStyle w:val="StyleUnderline"/>
        </w:rPr>
        <w:t>people engaged in the trades learn how to navigate the work, learn how to</w:t>
      </w:r>
      <w:r>
        <w:rPr>
          <w:rStyle w:val="StyleUnderline"/>
        </w:rPr>
        <w:t xml:space="preserve"> </w:t>
      </w:r>
      <w:r w:rsidRPr="00300D3D">
        <w:rPr>
          <w:rStyle w:val="StyleUnderline"/>
        </w:rPr>
        <w:t xml:space="preserve">take care of themselves within it, </w:t>
      </w:r>
      <w:proofErr w:type="gramStart"/>
      <w:r w:rsidRPr="00300D3D">
        <w:rPr>
          <w:rStyle w:val="StyleUnderline"/>
        </w:rPr>
        <w:t>and also</w:t>
      </w:r>
      <w:proofErr w:type="gramEnd"/>
      <w:r w:rsidRPr="00300D3D">
        <w:rPr>
          <w:rStyle w:val="StyleUnderline"/>
        </w:rPr>
        <w:t xml:space="preserve"> learn how to move on.</w:t>
      </w:r>
      <w:r>
        <w:t xml:space="preserve"> </w:t>
      </w:r>
      <w:r w:rsidRPr="008E3048">
        <w:rPr>
          <w:rStyle w:val="Emphasis"/>
          <w:highlight w:val="green"/>
        </w:rPr>
        <w:t>The way sex workers can offer each other support for rest, creative pursuits, self-defense, intimate connection, and healing may be among the most developed antiwork politics</w:t>
      </w:r>
      <w:r w:rsidRPr="00207E10">
        <w:rPr>
          <w:rStyle w:val="Emphasis"/>
        </w:rPr>
        <w:t xml:space="preserve"> I have ever witnessed in action. </w:t>
      </w:r>
      <w:r w:rsidRPr="00207E10">
        <w:t>In part because most political formations on the left do not have the courage</w:t>
      </w:r>
      <w:r>
        <w:t xml:space="preserve"> to stand with sex workers on our issues, much less befriend us; because most churches can’t tolerate out-of-the-closet sex workers as members; because most clubs and sports and yoga studios and schools and PTAs and even AA meetings refuse to treat us respectfully when we share our experience, sex workers have developed robust networks of support and community where our full selves can be welcomed and seen. </w:t>
      </w:r>
      <w:r w:rsidRPr="008E3048">
        <w:rPr>
          <w:rStyle w:val="Emphasis"/>
          <w:highlight w:val="green"/>
        </w:rPr>
        <w:t>Those spaces are rife with personality conflicts, political differences, and struggle, and they are also hotbeds of creative imagining for ways to live with and outside the dominant culture of work.</w:t>
      </w:r>
    </w:p>
    <w:p w14:paraId="235343B6" w14:textId="77777777" w:rsidR="006F433D" w:rsidRDefault="006F433D" w:rsidP="006F433D">
      <w:pPr>
        <w:rPr>
          <w:rStyle w:val="Emphasis"/>
        </w:rPr>
      </w:pPr>
    </w:p>
    <w:p w14:paraId="4C59736F" w14:textId="77777777" w:rsidR="006F433D" w:rsidRDefault="006F433D" w:rsidP="006F433D">
      <w:pPr>
        <w:pStyle w:val="Heading3"/>
      </w:pPr>
      <w:r>
        <w:t>Part Four</w:t>
      </w:r>
    </w:p>
    <w:p w14:paraId="1EAE4CC2" w14:textId="77777777" w:rsidR="006F433D" w:rsidRDefault="006F433D" w:rsidP="006F433D">
      <w:pPr>
        <w:pStyle w:val="Heading4"/>
      </w:pPr>
      <w:r>
        <w:t xml:space="preserve">The positioning of sex workers in society as precarious yet desired grants them unique knowledge about labor struggles — the aff is key to connecting sex workers to labor struggles and centering Black, Native, disabled, trans, and queer lived experiences. </w:t>
      </w:r>
    </w:p>
    <w:p w14:paraId="1FC36361" w14:textId="77777777" w:rsidR="006F433D" w:rsidRPr="00D47ABD" w:rsidRDefault="006F433D" w:rsidP="006F433D">
      <w:r w:rsidRPr="00D47ABD">
        <w:rPr>
          <w:rStyle w:val="Style13ptBold"/>
        </w:rPr>
        <w:t xml:space="preserve">Carlisle </w:t>
      </w:r>
      <w:r>
        <w:rPr>
          <w:rStyle w:val="Style13ptBold"/>
        </w:rPr>
        <w:t>21-</w:t>
      </w:r>
      <w:r w:rsidRPr="00D47ABD">
        <w:rPr>
          <w:rStyle w:val="Style13ptBold"/>
        </w:rPr>
        <w:t>2</w:t>
      </w:r>
      <w:r>
        <w:t xml:space="preserve"> (</w:t>
      </w:r>
      <w:r w:rsidRPr="00D47ABD">
        <w:t>Vanessa Carlisle teaches queer studies at California State University in Northridge and writes about sexuality and power, sex work, and liberatory social movements.</w:t>
      </w:r>
      <w:r>
        <w:t xml:space="preserve">), “Sex Work Is Star Shaped”: Antiwork Politics and the Value of Embodied Knowledge, The South Atlantic Quarterly 120:3, </w:t>
      </w:r>
      <w:r w:rsidRPr="00D47ABD">
        <w:t>Duke University Press</w:t>
      </w:r>
      <w:r>
        <w:t>, July 2021,</w:t>
      </w:r>
      <w:r w:rsidRPr="00D47ABD">
        <w:t xml:space="preserve"> doi: 10.1215/00382876-9154927</w:t>
      </w:r>
      <w:r>
        <w:t xml:space="preserve">, </w:t>
      </w:r>
      <w:hyperlink r:id="rId10" w:history="1">
        <w:r w:rsidRPr="00075FC5">
          <w:rPr>
            <w:rStyle w:val="Hyperlink"/>
          </w:rPr>
          <w:t>https://read.dukeupress.edu/south-atlantic-quarterly/article/120/3/573/174117/Sex-Work-Is-Star-Shaped-Antiwork-Politics-and-the</w:t>
        </w:r>
      </w:hyperlink>
    </w:p>
    <w:p w14:paraId="25C83CDB" w14:textId="77777777" w:rsidR="006F433D" w:rsidRDefault="006F433D" w:rsidP="006F433D">
      <w:pPr>
        <w:rPr>
          <w:rStyle w:val="Emphasis"/>
        </w:rPr>
      </w:pPr>
      <w:r>
        <w:t xml:space="preserve">In Funk the Erotic, Horton-Stallings (2015: 20) wrote that </w:t>
      </w:r>
      <w:r w:rsidRPr="00C46B92">
        <w:rPr>
          <w:rStyle w:val="StyleUnderline"/>
        </w:rPr>
        <w:t>sex workers can “represent a radical spirit of revolt against antierotic, sex-negative, and workcentric elements of society that get lost in the guise of survival rhetoric, individualism, moral and health panics, and capitalism’s deadly recycling of a Protestant work ethic.”</w:t>
      </w:r>
      <w:r>
        <w:t xml:space="preserve"> </w:t>
      </w:r>
      <w:r w:rsidRPr="008E3048">
        <w:rPr>
          <w:rStyle w:val="Emphasis"/>
          <w:highlight w:val="green"/>
        </w:rPr>
        <w:t>Many forms of sex worker organizing and community building</w:t>
      </w:r>
      <w:r w:rsidRPr="00DA3781">
        <w:rPr>
          <w:rStyle w:val="Emphasis"/>
        </w:rPr>
        <w:t xml:space="preserve">, based on mutual aid, antiwork activity, </w:t>
      </w:r>
      <w:r w:rsidRPr="008E3048">
        <w:rPr>
          <w:rStyle w:val="Emphasis"/>
          <w:highlight w:val="green"/>
        </w:rPr>
        <w:t xml:space="preserve">and the centering of Black, Native, disabled, trans, and queer experience, are </w:t>
      </w:r>
      <w:proofErr w:type="gramStart"/>
      <w:r w:rsidRPr="00737C6E">
        <w:rPr>
          <w:rStyle w:val="Emphasis"/>
        </w:rPr>
        <w:t xml:space="preserve">definitely </w:t>
      </w:r>
      <w:r w:rsidRPr="008E3048">
        <w:rPr>
          <w:rStyle w:val="Emphasis"/>
          <w:highlight w:val="green"/>
        </w:rPr>
        <w:t>at</w:t>
      </w:r>
      <w:proofErr w:type="gramEnd"/>
      <w:r w:rsidRPr="008E3048">
        <w:rPr>
          <w:rStyle w:val="Emphasis"/>
          <w:highlight w:val="green"/>
        </w:rPr>
        <w:t xml:space="preserve"> play</w:t>
      </w:r>
      <w:r w:rsidRPr="00DA3781">
        <w:rPr>
          <w:rStyle w:val="Emphasis"/>
        </w:rPr>
        <w:t xml:space="preserve"> in</w:t>
      </w:r>
      <w:r>
        <w:rPr>
          <w:rStyle w:val="Emphasis"/>
        </w:rPr>
        <w:t xml:space="preserve"> </w:t>
      </w:r>
      <w:r w:rsidRPr="00DA3781">
        <w:rPr>
          <w:rStyle w:val="Emphasis"/>
        </w:rPr>
        <w:t>the United States.</w:t>
      </w:r>
      <w:r w:rsidRPr="00DA3781">
        <w:t xml:space="preserve"> T</w:t>
      </w:r>
      <w:r>
        <w:t xml:space="preserve">his section proceeds from the assumption that </w:t>
      </w:r>
      <w:r w:rsidRPr="008E3048">
        <w:rPr>
          <w:rStyle w:val="StyleUnderline"/>
          <w:highlight w:val="green"/>
        </w:rPr>
        <w:t>what sex workers know about work, time, and labor is indispensable to current labor struggles</w:t>
      </w:r>
      <w:r w:rsidRPr="00DA3781">
        <w:rPr>
          <w:rStyle w:val="StyleUnderline"/>
        </w:rPr>
        <w:t xml:space="preserve">, but also that </w:t>
      </w:r>
      <w:r w:rsidRPr="008E3048">
        <w:rPr>
          <w:rStyle w:val="StyleUnderline"/>
          <w:highlight w:val="green"/>
        </w:rPr>
        <w:t xml:space="preserve">our areas of expertise collectively include </w:t>
      </w:r>
      <w:r w:rsidRPr="000B636A">
        <w:rPr>
          <w:rStyle w:val="StyleUnderline"/>
        </w:rPr>
        <w:t>and</w:t>
      </w:r>
      <w:r w:rsidRPr="00DA3781">
        <w:rPr>
          <w:rStyle w:val="StyleUnderline"/>
        </w:rPr>
        <w:t xml:space="preserve"> are not</w:t>
      </w:r>
      <w:r>
        <w:rPr>
          <w:rStyle w:val="StyleUnderline"/>
        </w:rPr>
        <w:t xml:space="preserve"> </w:t>
      </w:r>
      <w:r w:rsidRPr="00DA3781">
        <w:rPr>
          <w:rStyle w:val="StyleUnderline"/>
        </w:rPr>
        <w:t xml:space="preserve">limited to sex itself, </w:t>
      </w:r>
      <w:r w:rsidRPr="008E3048">
        <w:rPr>
          <w:rStyle w:val="StyleUnderline"/>
          <w:highlight w:val="green"/>
        </w:rPr>
        <w:t>sexuality, sexual health, and sexual cultures, gender, race, power, boundaries, trauma, class</w:t>
      </w:r>
      <w:r w:rsidRPr="00DA3781">
        <w:rPr>
          <w:rStyle w:val="StyleUnderline"/>
        </w:rPr>
        <w:t xml:space="preserve">, especially </w:t>
      </w:r>
      <w:r w:rsidRPr="008E3048">
        <w:rPr>
          <w:rStyle w:val="StyleUnderline"/>
          <w:highlight w:val="green"/>
        </w:rPr>
        <w:t>how to navigate precarity, community building, dealing with cops, plus</w:t>
      </w:r>
      <w:r w:rsidRPr="00DA3781">
        <w:rPr>
          <w:rStyle w:val="StyleUnderline"/>
        </w:rPr>
        <w:t xml:space="preserve"> a wealth of </w:t>
      </w:r>
      <w:r w:rsidRPr="008E3048">
        <w:rPr>
          <w:rStyle w:val="StyleUnderline"/>
          <w:highlight w:val="green"/>
        </w:rPr>
        <w:t>information</w:t>
      </w:r>
      <w:r w:rsidRPr="00DA3781">
        <w:rPr>
          <w:rStyle w:val="StyleUnderline"/>
        </w:rPr>
        <w:t xml:space="preserve"> that</w:t>
      </w:r>
      <w:r>
        <w:rPr>
          <w:rStyle w:val="StyleUnderline"/>
        </w:rPr>
        <w:t xml:space="preserve"> </w:t>
      </w:r>
      <w:r w:rsidRPr="00DA3781">
        <w:rPr>
          <w:rStyle w:val="StyleUnderline"/>
        </w:rPr>
        <w:t xml:space="preserve">workers hold </w:t>
      </w:r>
      <w:r w:rsidRPr="008E3048">
        <w:rPr>
          <w:rStyle w:val="StyleUnderline"/>
          <w:highlight w:val="green"/>
        </w:rPr>
        <w:t>about</w:t>
      </w:r>
      <w:r w:rsidRPr="00DA3781">
        <w:rPr>
          <w:rStyle w:val="StyleUnderline"/>
        </w:rPr>
        <w:t xml:space="preserve"> their </w:t>
      </w:r>
      <w:r w:rsidRPr="008E3048">
        <w:rPr>
          <w:rStyle w:val="StyleUnderline"/>
          <w:highlight w:val="green"/>
        </w:rPr>
        <w:t>local environments</w:t>
      </w:r>
      <w:r w:rsidRPr="00DA3781">
        <w:rPr>
          <w:rStyle w:val="StyleUnderline"/>
        </w:rPr>
        <w:t>, both material and political.</w:t>
      </w:r>
      <w:r>
        <w:rPr>
          <w:rStyle w:val="StyleUnderline"/>
        </w:rPr>
        <w:t xml:space="preserve"> </w:t>
      </w:r>
      <w:r>
        <w:t xml:space="preserve">My sex-working friend Chatz told me, “People want to put something that’s shaped like a star into a box, which is capitalism, or a circle, which is communism. It doesn’t work. We won’t fit” (pers. comm., May 15, 2020). </w:t>
      </w:r>
      <w:r w:rsidRPr="008E3048">
        <w:rPr>
          <w:rStyle w:val="Emphasis"/>
          <w:highlight w:val="green"/>
        </w:rPr>
        <w:t xml:space="preserve">Under racial capitalism and criminalization, sex work is legible only through the victim-criminal binary. </w:t>
      </w:r>
      <w:r w:rsidRPr="00C46B92">
        <w:rPr>
          <w:rStyle w:val="Emphasis"/>
        </w:rPr>
        <w:t>Even for Marxist-feminist thinkers, the tangle of issues that inhere in sex work make it something that must be analogized to other forms of labor, like affective/reproductive or precarious contract.</w:t>
      </w:r>
      <w:r w:rsidRPr="00C57A59">
        <w:rPr>
          <w:rStyle w:val="StyleUnderline"/>
        </w:rPr>
        <w:t xml:space="preserve"> </w:t>
      </w:r>
      <w:r w:rsidRPr="008E3048">
        <w:rPr>
          <w:rStyle w:val="StyleUnderline"/>
          <w:highlight w:val="green"/>
        </w:rPr>
        <w:t>The cluster of activities, workplaces, and meanings</w:t>
      </w:r>
      <w:r w:rsidRPr="00C57A59">
        <w:rPr>
          <w:rStyle w:val="StyleUnderline"/>
        </w:rPr>
        <w:t xml:space="preserve"> that inhere </w:t>
      </w:r>
      <w:r w:rsidRPr="008E3048">
        <w:rPr>
          <w:rStyle w:val="StyleUnderline"/>
          <w:highlight w:val="green"/>
        </w:rPr>
        <w:t>in</w:t>
      </w:r>
      <w:r w:rsidRPr="00C57A59">
        <w:rPr>
          <w:rStyle w:val="StyleUnderline"/>
        </w:rPr>
        <w:t xml:space="preserve"> the multivariate expressions of what we are still calling </w:t>
      </w:r>
      <w:r w:rsidRPr="008E3048">
        <w:rPr>
          <w:rStyle w:val="StyleUnderline"/>
          <w:highlight w:val="green"/>
        </w:rPr>
        <w:t>sex work</w:t>
      </w:r>
      <w:r w:rsidRPr="00C57A59">
        <w:rPr>
          <w:rStyle w:val="StyleUnderline"/>
        </w:rPr>
        <w:t xml:space="preserve"> is so complex and diverse</w:t>
      </w:r>
      <w:r>
        <w:rPr>
          <w:rStyle w:val="StyleUnderline"/>
        </w:rPr>
        <w:t xml:space="preserve"> </w:t>
      </w:r>
      <w:r w:rsidRPr="00C57A59">
        <w:rPr>
          <w:rStyle w:val="StyleUnderline"/>
        </w:rPr>
        <w:t xml:space="preserve">that it simply </w:t>
      </w:r>
      <w:r w:rsidRPr="008E3048">
        <w:rPr>
          <w:rStyle w:val="StyleUnderline"/>
          <w:highlight w:val="green"/>
        </w:rPr>
        <w:t>cannot be theorized</w:t>
      </w:r>
      <w:r w:rsidRPr="00C57A59">
        <w:rPr>
          <w:rStyle w:val="StyleUnderline"/>
        </w:rPr>
        <w:t xml:space="preserve"> adequately </w:t>
      </w:r>
      <w:r w:rsidRPr="008E3048">
        <w:rPr>
          <w:rStyle w:val="StyleUnderline"/>
          <w:highlight w:val="green"/>
        </w:rPr>
        <w:t>as a job, and</w:t>
      </w:r>
      <w:r w:rsidRPr="00C57A59">
        <w:rPr>
          <w:rStyle w:val="StyleUnderline"/>
        </w:rPr>
        <w:t xml:space="preserve"> so it </w:t>
      </w:r>
      <w:r w:rsidRPr="008E3048">
        <w:rPr>
          <w:rStyle w:val="StyleUnderline"/>
          <w:highlight w:val="green"/>
        </w:rPr>
        <w:t xml:space="preserve">cannot </w:t>
      </w:r>
      <w:r w:rsidRPr="00C46B92">
        <w:rPr>
          <w:rStyle w:val="StyleUnderline"/>
        </w:rPr>
        <w:t xml:space="preserve">neatly </w:t>
      </w:r>
      <w:r w:rsidRPr="008E3048">
        <w:rPr>
          <w:rStyle w:val="StyleUnderline"/>
          <w:highlight w:val="green"/>
        </w:rPr>
        <w:t>fit into economic systems</w:t>
      </w:r>
      <w:r w:rsidRPr="00C57A59">
        <w:rPr>
          <w:rStyle w:val="StyleUnderline"/>
        </w:rPr>
        <w:t>.</w:t>
      </w:r>
      <w:r>
        <w:t xml:space="preserve"> First, </w:t>
      </w:r>
      <w:proofErr w:type="gramStart"/>
      <w:r>
        <w:t>these</w:t>
      </w:r>
      <w:proofErr w:type="gramEnd"/>
      <w:r>
        <w:t xml:space="preserve"> are hundreds of jobs, and more </w:t>
      </w:r>
      <w:proofErr w:type="gramStart"/>
      <w:r>
        <w:t>important</w:t>
      </w:r>
      <w:proofErr w:type="gramEnd"/>
      <w:r>
        <w:t xml:space="preserve">, each individual worker has crafted a sexual lifeworld that includes activities not recognizable as work itself. </w:t>
      </w:r>
      <w:r w:rsidRPr="000B636A">
        <w:rPr>
          <w:rStyle w:val="StyleUnderline"/>
        </w:rPr>
        <w:t xml:space="preserve">Because so much of </w:t>
      </w:r>
      <w:r w:rsidRPr="008E3048">
        <w:rPr>
          <w:rStyle w:val="StyleUnderline"/>
          <w:highlight w:val="green"/>
        </w:rPr>
        <w:t>what sex workers know comes through stigmatized lived experience, sex workers’ knowledge is not easily shoved into public discourse that was never meant for us.</w:t>
      </w:r>
      <w:r w:rsidRPr="000B636A">
        <w:rPr>
          <w:rStyle w:val="StyleUnderline"/>
        </w:rPr>
        <w:t xml:space="preserve"> Most often we are presumed to</w:t>
      </w:r>
      <w:r>
        <w:rPr>
          <w:rStyle w:val="StyleUnderline"/>
        </w:rPr>
        <w:t xml:space="preserve"> </w:t>
      </w:r>
      <w:r w:rsidRPr="000B636A">
        <w:rPr>
          <w:rStyle w:val="StyleUnderline"/>
        </w:rPr>
        <w:t xml:space="preserve">know nothing at all about ourselves, our clients, or what we are doing. </w:t>
      </w:r>
      <w:r w:rsidRPr="008E3048">
        <w:rPr>
          <w:rStyle w:val="StyleUnderline"/>
          <w:highlight w:val="green"/>
        </w:rPr>
        <w:t>We are rarely assumed to hold</w:t>
      </w:r>
      <w:r w:rsidRPr="000B636A">
        <w:rPr>
          <w:rStyle w:val="StyleUnderline"/>
        </w:rPr>
        <w:t xml:space="preserve"> deep and </w:t>
      </w:r>
      <w:r w:rsidRPr="008E3048">
        <w:rPr>
          <w:rStyle w:val="StyleUnderline"/>
          <w:highlight w:val="green"/>
        </w:rPr>
        <w:t>helpful collective knowledge that could affect the lives of non-sex-working people. This is one reason</w:t>
      </w:r>
      <w:r w:rsidRPr="000B636A">
        <w:rPr>
          <w:rStyle w:val="StyleUnderline"/>
        </w:rPr>
        <w:t xml:space="preserve"> that </w:t>
      </w:r>
      <w:r w:rsidRPr="008E3048">
        <w:rPr>
          <w:rStyle w:val="StyleUnderline"/>
          <w:highlight w:val="green"/>
        </w:rPr>
        <w:t>sex work is</w:t>
      </w:r>
      <w:r>
        <w:rPr>
          <w:rStyle w:val="StyleUnderline"/>
        </w:rPr>
        <w:t xml:space="preserve"> </w:t>
      </w:r>
      <w:r w:rsidRPr="000B636A">
        <w:rPr>
          <w:rStyle w:val="StyleUnderline"/>
        </w:rPr>
        <w:t xml:space="preserve">often </w:t>
      </w:r>
      <w:r w:rsidRPr="008E3048">
        <w:rPr>
          <w:rStyle w:val="StyleUnderline"/>
          <w:highlight w:val="green"/>
        </w:rPr>
        <w:t>theorized or regulated</w:t>
      </w:r>
      <w:r w:rsidRPr="000B636A">
        <w:rPr>
          <w:rStyle w:val="StyleUnderline"/>
        </w:rPr>
        <w:t xml:space="preserve"> through policy </w:t>
      </w:r>
      <w:r w:rsidRPr="008E3048">
        <w:rPr>
          <w:rStyle w:val="StyleUnderline"/>
          <w:highlight w:val="green"/>
        </w:rPr>
        <w:t>in a way</w:t>
      </w:r>
      <w:r w:rsidRPr="000B636A">
        <w:rPr>
          <w:rStyle w:val="StyleUnderline"/>
        </w:rPr>
        <w:t xml:space="preserve"> that is strategically</w:t>
      </w:r>
      <w:r>
        <w:rPr>
          <w:rStyle w:val="StyleUnderline"/>
        </w:rPr>
        <w:t xml:space="preserve"> </w:t>
      </w:r>
      <w:r w:rsidRPr="008E3048">
        <w:rPr>
          <w:rStyle w:val="StyleUnderline"/>
          <w:highlight w:val="green"/>
        </w:rPr>
        <w:t>divorced from</w:t>
      </w:r>
      <w:r w:rsidRPr="000B636A">
        <w:rPr>
          <w:rStyle w:val="StyleUnderline"/>
        </w:rPr>
        <w:t xml:space="preserve"> the </w:t>
      </w:r>
      <w:r w:rsidRPr="008E3048">
        <w:rPr>
          <w:rStyle w:val="StyleUnderline"/>
          <w:highlight w:val="green"/>
        </w:rPr>
        <w:t>lived experience</w:t>
      </w:r>
      <w:r w:rsidRPr="000B636A">
        <w:rPr>
          <w:rStyle w:val="StyleUnderline"/>
        </w:rPr>
        <w:t xml:space="preserve"> of people who trade sex and sexual</w:t>
      </w:r>
      <w:r>
        <w:rPr>
          <w:rStyle w:val="StyleUnderline"/>
        </w:rPr>
        <w:t xml:space="preserve"> </w:t>
      </w:r>
      <w:r w:rsidRPr="000B636A">
        <w:rPr>
          <w:rStyle w:val="StyleUnderline"/>
        </w:rPr>
        <w:t>performance.</w:t>
      </w:r>
      <w:r>
        <w:rPr>
          <w:rStyle w:val="StyleUnderline"/>
        </w:rPr>
        <w:t xml:space="preserve"> </w:t>
      </w:r>
      <w:r>
        <w:t xml:space="preserve">One example of how sex workers develop embodied knowledge is through our repetition of the norms of heteropatriarchy. In “Love for Sale” Eva Pendleton (1997: 76) describes women sex workers who realize they are getting paid to perform heterosexuality, or what now would be called heteronormativity, because of its emphasis on “sexual availability and feminine receptivity,” and it makes them “less likely to put up with the hetero pickup scene.” In other words, </w:t>
      </w:r>
      <w:r w:rsidRPr="000B636A">
        <w:rPr>
          <w:rStyle w:val="StyleUnderline"/>
        </w:rPr>
        <w:t>the explicit exchange of the performance of a certain</w:t>
      </w:r>
      <w:r>
        <w:rPr>
          <w:rStyle w:val="StyleUnderline"/>
        </w:rPr>
        <w:t xml:space="preserve"> </w:t>
      </w:r>
      <w:r w:rsidRPr="000B636A">
        <w:rPr>
          <w:rStyle w:val="StyleUnderline"/>
        </w:rPr>
        <w:t>gender and sexuality for money helps sex workers understand which sex and</w:t>
      </w:r>
      <w:r>
        <w:rPr>
          <w:rStyle w:val="StyleUnderline"/>
        </w:rPr>
        <w:t xml:space="preserve"> </w:t>
      </w:r>
      <w:r w:rsidRPr="000B636A">
        <w:rPr>
          <w:rStyle w:val="StyleUnderline"/>
        </w:rPr>
        <w:t>gender scripts work for them, and which don’t</w:t>
      </w:r>
      <w:r>
        <w:t xml:space="preserve">. </w:t>
      </w:r>
      <w:r w:rsidRPr="000B636A">
        <w:rPr>
          <w:rStyle w:val="StyleUnderline"/>
        </w:rPr>
        <w:t>It is so common for women</w:t>
      </w:r>
      <w:r>
        <w:rPr>
          <w:rStyle w:val="StyleUnderline"/>
        </w:rPr>
        <w:t xml:space="preserve"> </w:t>
      </w:r>
      <w:r w:rsidRPr="000B636A">
        <w:rPr>
          <w:rStyle w:val="StyleUnderline"/>
        </w:rPr>
        <w:t xml:space="preserve">sex workers to discover bisexual or lesbian feelings while getting paid to perform heteronormativity that a universe of social media memes </w:t>
      </w:r>
      <w:proofErr w:type="gramStart"/>
      <w:r w:rsidRPr="000B636A">
        <w:rPr>
          <w:rStyle w:val="StyleUnderline"/>
        </w:rPr>
        <w:t>are</w:t>
      </w:r>
      <w:proofErr w:type="gramEnd"/>
      <w:r w:rsidRPr="000B636A">
        <w:rPr>
          <w:rStyle w:val="StyleUnderline"/>
        </w:rPr>
        <w:t xml:space="preserve"> dedicated</w:t>
      </w:r>
      <w:r>
        <w:rPr>
          <w:rStyle w:val="StyleUnderline"/>
        </w:rPr>
        <w:t xml:space="preserve"> </w:t>
      </w:r>
      <w:r w:rsidRPr="000B636A">
        <w:rPr>
          <w:rStyle w:val="StyleUnderline"/>
        </w:rPr>
        <w:t>to it.</w:t>
      </w:r>
      <w:r>
        <w:t xml:space="preserve"> </w:t>
      </w:r>
      <w:r w:rsidRPr="000B636A">
        <w:rPr>
          <w:rStyle w:val="Emphasis"/>
        </w:rPr>
        <w:t>Maybe</w:t>
      </w:r>
      <w:r>
        <w:t xml:space="preserve">, like Freud said, </w:t>
      </w:r>
      <w:r w:rsidRPr="000B636A">
        <w:rPr>
          <w:rStyle w:val="Emphasis"/>
        </w:rPr>
        <w:t>we are all just polymorphously perverse to begin</w:t>
      </w:r>
      <w:r>
        <w:rPr>
          <w:rStyle w:val="Emphasis"/>
        </w:rPr>
        <w:t xml:space="preserve"> </w:t>
      </w:r>
      <w:r w:rsidRPr="000B636A">
        <w:rPr>
          <w:rStyle w:val="Emphasis"/>
        </w:rPr>
        <w:t>with.</w:t>
      </w:r>
      <w:r>
        <w:t xml:space="preserve"> </w:t>
      </w:r>
      <w:r w:rsidRPr="000B636A">
        <w:rPr>
          <w:rStyle w:val="StyleUnderline"/>
        </w:rPr>
        <w:t>Or maybe, the more sex you have with people who want you to behave,</w:t>
      </w:r>
      <w:r>
        <w:rPr>
          <w:rStyle w:val="StyleUnderline"/>
        </w:rPr>
        <w:t xml:space="preserve"> </w:t>
      </w:r>
      <w:r w:rsidRPr="000B636A">
        <w:rPr>
          <w:rStyle w:val="StyleUnderline"/>
        </w:rPr>
        <w:t>talk, laugh, and look a particular way, the more you learn about how you</w:t>
      </w:r>
      <w:r>
        <w:rPr>
          <w:rStyle w:val="StyleUnderline"/>
        </w:rPr>
        <w:t xml:space="preserve"> </w:t>
      </w:r>
      <w:r w:rsidRPr="000B636A">
        <w:rPr>
          <w:rStyle w:val="StyleUnderline"/>
        </w:rPr>
        <w:t>truly want to exist in your gender and sexuality.</w:t>
      </w:r>
      <w:r>
        <w:rPr>
          <w:rStyle w:val="StyleUnderline"/>
        </w:rPr>
        <w:t xml:space="preserve"> </w:t>
      </w:r>
      <w:r>
        <w:t xml:space="preserve">Even for those of us who perform straightness for pay, sexual </w:t>
      </w:r>
      <w:proofErr w:type="gramStart"/>
      <w:r>
        <w:t>performativity</w:t>
      </w:r>
      <w:proofErr w:type="gramEnd"/>
      <w:r>
        <w:t xml:space="preserve"> is not simply an area of falsehood. Sexual </w:t>
      </w:r>
      <w:proofErr w:type="gramStart"/>
      <w:r>
        <w:t>performativity</w:t>
      </w:r>
      <w:proofErr w:type="gramEnd"/>
      <w:r>
        <w:t xml:space="preserve"> is an undertheorized area of sexuality, because despite Judith Butler’s and others’ work on gender as performance, sexuality itself is recognized only as an expression of authenticity. If sexuality is performed, it becomes suspect. </w:t>
      </w:r>
      <w:r w:rsidRPr="000B636A">
        <w:rPr>
          <w:rStyle w:val="StyleUnderline"/>
        </w:rPr>
        <w:t>Even those who</w:t>
      </w:r>
      <w:r>
        <w:rPr>
          <w:rStyle w:val="StyleUnderline"/>
        </w:rPr>
        <w:t xml:space="preserve"> </w:t>
      </w:r>
      <w:r w:rsidRPr="000B636A">
        <w:rPr>
          <w:rStyle w:val="StyleUnderline"/>
        </w:rPr>
        <w:t>want to decriminalize all forms of commercial sex struggle with how the sex</w:t>
      </w:r>
      <w:r>
        <w:rPr>
          <w:rStyle w:val="StyleUnderline"/>
        </w:rPr>
        <w:t xml:space="preserve"> </w:t>
      </w:r>
      <w:r w:rsidRPr="000B636A">
        <w:rPr>
          <w:rStyle w:val="StyleUnderline"/>
        </w:rPr>
        <w:t>works in sex work. It seems impossible for it not to be clinical, callous, or</w:t>
      </w:r>
      <w:r>
        <w:rPr>
          <w:rStyle w:val="StyleUnderline"/>
        </w:rPr>
        <w:t xml:space="preserve"> </w:t>
      </w:r>
      <w:r w:rsidRPr="000B636A">
        <w:rPr>
          <w:rStyle w:val="StyleUnderline"/>
        </w:rPr>
        <w:t xml:space="preserve">unfeeling, if it isn’t what a sex worker would do for free. However, </w:t>
      </w:r>
      <w:r w:rsidRPr="008E3048">
        <w:rPr>
          <w:rStyle w:val="StyleUnderline"/>
          <w:highlight w:val="green"/>
        </w:rPr>
        <w:t xml:space="preserve">there is another way to understand sexual </w:t>
      </w:r>
      <w:proofErr w:type="gramStart"/>
      <w:r w:rsidRPr="008E3048">
        <w:rPr>
          <w:rStyle w:val="StyleUnderline"/>
          <w:highlight w:val="green"/>
        </w:rPr>
        <w:t>performativity</w:t>
      </w:r>
      <w:proofErr w:type="gramEnd"/>
      <w:r w:rsidRPr="008E3048">
        <w:rPr>
          <w:rStyle w:val="StyleUnderline"/>
          <w:highlight w:val="green"/>
        </w:rPr>
        <w:t>.</w:t>
      </w:r>
      <w:r>
        <w:t xml:space="preserve"> Horton-Stallings (2015: 8) wrote that, “</w:t>
      </w:r>
      <w:r w:rsidRPr="008E3048">
        <w:rPr>
          <w:rStyle w:val="Emphasis"/>
          <w:highlight w:val="green"/>
        </w:rPr>
        <w:t>when sexuality is theorized as imaginative experience, it becomes art as experience and less bound by capitalism’s emphasis on production and biopower’s reproductive ordering of time. It becomes embodied knowledge</w:t>
      </w:r>
      <w:r w:rsidRPr="000B636A">
        <w:rPr>
          <w:rStyle w:val="Emphasis"/>
        </w:rPr>
        <w:t>.”</w:t>
      </w:r>
      <w:r>
        <w:rPr>
          <w:rStyle w:val="Emphasis"/>
        </w:rPr>
        <w:t xml:space="preserve"> </w:t>
      </w:r>
      <w:r>
        <w:t xml:space="preserve">I often remind non-sex-working people that they’ve likely forgotten most of the sex they’ve had in their life, and so do sex workers, after some time. We all remember the </w:t>
      </w:r>
      <w:proofErr w:type="gramStart"/>
      <w:r>
        <w:t>really good</w:t>
      </w:r>
      <w:proofErr w:type="gramEnd"/>
      <w:r>
        <w:t xml:space="preserve"> and </w:t>
      </w:r>
      <w:proofErr w:type="gramStart"/>
      <w:r>
        <w:t>really bad</w:t>
      </w:r>
      <w:proofErr w:type="gramEnd"/>
      <w:r>
        <w:t xml:space="preserve">. However, being paid to be sexy does incentivize us, and the more times people put their body into sexual situations, the more they are going to learn. </w:t>
      </w:r>
      <w:r w:rsidRPr="00C46B92">
        <w:rPr>
          <w:rStyle w:val="StyleUnderline"/>
        </w:rPr>
        <w:t>There are creative fictions of sexuality that intermix with authentic expression</w:t>
      </w:r>
      <w:r w:rsidRPr="000B636A">
        <w:rPr>
          <w:rStyle w:val="StyleUnderline"/>
        </w:rPr>
        <w:t xml:space="preserve"> in the realm of paid sex. Sometimes</w:t>
      </w:r>
      <w:r>
        <w:rPr>
          <w:rStyle w:val="StyleUnderline"/>
        </w:rPr>
        <w:t xml:space="preserve"> </w:t>
      </w:r>
      <w:r w:rsidRPr="008E3048">
        <w:rPr>
          <w:rStyle w:val="StyleUnderline"/>
          <w:highlight w:val="green"/>
        </w:rPr>
        <w:t>a fake orgasm becomes</w:t>
      </w:r>
      <w:r w:rsidRPr="000B636A">
        <w:rPr>
          <w:rStyle w:val="StyleUnderline"/>
        </w:rPr>
        <w:t xml:space="preserve"> a </w:t>
      </w:r>
      <w:r w:rsidRPr="008E3048">
        <w:rPr>
          <w:rStyle w:val="StyleUnderline"/>
          <w:highlight w:val="green"/>
        </w:rPr>
        <w:t>real</w:t>
      </w:r>
      <w:r w:rsidRPr="000B636A">
        <w:rPr>
          <w:rStyle w:val="StyleUnderline"/>
        </w:rPr>
        <w:t xml:space="preserve"> one, simply because you can turn yourself on</w:t>
      </w:r>
      <w:r>
        <w:rPr>
          <w:rStyle w:val="StyleUnderline"/>
        </w:rPr>
        <w:t xml:space="preserve"> </w:t>
      </w:r>
      <w:r w:rsidRPr="000B636A">
        <w:rPr>
          <w:rStyle w:val="StyleUnderline"/>
        </w:rPr>
        <w:t xml:space="preserve">with your own voice. </w:t>
      </w:r>
      <w:r w:rsidRPr="008E3048">
        <w:rPr>
          <w:rStyle w:val="StyleUnderline"/>
          <w:highlight w:val="green"/>
        </w:rPr>
        <w:t>A fictitious name</w:t>
      </w:r>
      <w:r w:rsidRPr="000B636A">
        <w:rPr>
          <w:rStyle w:val="StyleUnderline"/>
        </w:rPr>
        <w:t xml:space="preserve">, a persona, </w:t>
      </w:r>
      <w:r w:rsidRPr="008E3048">
        <w:rPr>
          <w:rStyle w:val="StyleUnderline"/>
          <w:highlight w:val="green"/>
        </w:rPr>
        <w:t>can become a source of self-esteem and inspiration</w:t>
      </w:r>
      <w:r w:rsidRPr="000B636A">
        <w:rPr>
          <w:rStyle w:val="StyleUnderline"/>
        </w:rPr>
        <w:t xml:space="preserve"> outside the bounded time of a client’s session.</w:t>
      </w:r>
      <w:r>
        <w:t xml:space="preserve"> A client believes he has received oral sex, but his penis has never entered the worker’s mouth because of a brilliant sleight of hand that fulfills client desire and reduces risk to the worker at the same time. </w:t>
      </w:r>
      <w:r w:rsidRPr="008E3048">
        <w:rPr>
          <w:rStyle w:val="Emphasis"/>
          <w:highlight w:val="green"/>
        </w:rPr>
        <w:t>Dressing rooms house</w:t>
      </w:r>
      <w:r>
        <w:rPr>
          <w:rStyle w:val="Emphasis"/>
        </w:rPr>
        <w:t xml:space="preserve"> </w:t>
      </w:r>
      <w:proofErr w:type="gramStart"/>
      <w:r w:rsidRPr="000B636A">
        <w:rPr>
          <w:rStyle w:val="Emphasis"/>
        </w:rPr>
        <w:t>important</w:t>
      </w:r>
      <w:proofErr w:type="gramEnd"/>
      <w:r w:rsidRPr="000B636A">
        <w:rPr>
          <w:rStyle w:val="Emphasis"/>
        </w:rPr>
        <w:t xml:space="preserve">, </w:t>
      </w:r>
      <w:r w:rsidRPr="008E3048">
        <w:rPr>
          <w:rStyle w:val="Emphasis"/>
          <w:highlight w:val="green"/>
        </w:rPr>
        <w:t>healing conversations about sexual trauma</w:t>
      </w:r>
      <w:r w:rsidRPr="000B636A">
        <w:rPr>
          <w:rStyle w:val="Emphasis"/>
        </w:rPr>
        <w:t xml:space="preserve"> on the job.</w:t>
      </w:r>
      <w:r>
        <w:t xml:space="preserve"> In the creation of a fantasy realm, a domme brings a client through sexual ritual that carries them both out of their daily lives. </w:t>
      </w:r>
      <w:r w:rsidRPr="008E3048">
        <w:rPr>
          <w:rStyle w:val="Emphasis"/>
          <w:highlight w:val="green"/>
        </w:rPr>
        <w:t>These and countless other experiences are part of a rich and imaginative world of sex, play, fantasy, and resilience constructed by sex workers,</w:t>
      </w:r>
      <w:r w:rsidRPr="000B636A">
        <w:rPr>
          <w:rStyle w:val="Emphasis"/>
        </w:rPr>
        <w:t xml:space="preserve"> sometimes under incredible constraint,</w:t>
      </w:r>
      <w:r>
        <w:rPr>
          <w:rStyle w:val="Emphasis"/>
        </w:rPr>
        <w:t xml:space="preserve"> </w:t>
      </w:r>
      <w:r w:rsidRPr="008E3048">
        <w:rPr>
          <w:rStyle w:val="Emphasis"/>
          <w:highlight w:val="green"/>
        </w:rPr>
        <w:t>and</w:t>
      </w:r>
      <w:r w:rsidRPr="000B636A">
        <w:rPr>
          <w:rStyle w:val="Emphasis"/>
        </w:rPr>
        <w:t xml:space="preserve"> they </w:t>
      </w:r>
      <w:r w:rsidRPr="008E3048">
        <w:rPr>
          <w:rStyle w:val="Emphasis"/>
          <w:highlight w:val="green"/>
        </w:rPr>
        <w:t>could</w:t>
      </w:r>
      <w:r w:rsidRPr="000B636A">
        <w:rPr>
          <w:rStyle w:val="Emphasis"/>
        </w:rPr>
        <w:t xml:space="preserve"> do much </w:t>
      </w:r>
      <w:r w:rsidRPr="008E3048">
        <w:rPr>
          <w:rStyle w:val="Emphasis"/>
          <w:highlight w:val="green"/>
        </w:rPr>
        <w:t>more to inform non-sex-working people</w:t>
      </w:r>
      <w:r w:rsidRPr="000B636A">
        <w:rPr>
          <w:rStyle w:val="Emphasis"/>
        </w:rPr>
        <w:t>, were they</w:t>
      </w:r>
      <w:r>
        <w:rPr>
          <w:rStyle w:val="Emphasis"/>
        </w:rPr>
        <w:t xml:space="preserve"> </w:t>
      </w:r>
      <w:r w:rsidRPr="000B636A">
        <w:rPr>
          <w:rStyle w:val="Emphasis"/>
        </w:rPr>
        <w:t>able to listen.</w:t>
      </w:r>
    </w:p>
    <w:p w14:paraId="0DD37561" w14:textId="77777777" w:rsidR="006F433D" w:rsidRDefault="006F433D" w:rsidP="006F433D">
      <w:pPr>
        <w:pStyle w:val="Heading4"/>
      </w:pPr>
      <w:r>
        <w:t xml:space="preserve">The aff is aligned with a legacy of community self-protection and mutual aid outside of the state and radical institutions. </w:t>
      </w:r>
    </w:p>
    <w:p w14:paraId="044AB939" w14:textId="77777777" w:rsidR="006F433D" w:rsidRPr="00442F24" w:rsidRDefault="006F433D" w:rsidP="006F433D">
      <w:r w:rsidRPr="00442F24">
        <w:rPr>
          <w:rStyle w:val="Style13ptBold"/>
        </w:rPr>
        <w:t xml:space="preserve">Schulte </w:t>
      </w:r>
      <w:r>
        <w:rPr>
          <w:rStyle w:val="Style13ptBold"/>
        </w:rPr>
        <w:t>18-</w:t>
      </w:r>
      <w:r w:rsidRPr="00442F24">
        <w:rPr>
          <w:rStyle w:val="Style13ptBold"/>
        </w:rPr>
        <w:t>2</w:t>
      </w:r>
      <w:r>
        <w:t xml:space="preserve"> [</w:t>
      </w:r>
      <w:r w:rsidRPr="00442F24">
        <w:t>Brit Schulte is a community organizer, zine maker, PhD student at UT Austin, and underemployed sex working art historian. They helped organize the Justice for Alisha Walker Defense Campaign, are a collective member of Hacking//Hustling, and are a founding member of the Support Ho(s)e collective and of Bluestockings Cooperative. They formerly organized with Survivors Against SESTA (which sunset active organizing in July 2018), Survived &amp; Punished NY, and Red Canary Song.</w:t>
      </w:r>
      <w:r>
        <w:t xml:space="preserve">]“Sex Workers: The Outside/r’s Outsider”, April 2023, </w:t>
      </w:r>
      <w:r w:rsidRPr="00927A48">
        <w:rPr>
          <w:i/>
          <w:iCs/>
        </w:rPr>
        <w:t>Excursions Journal</w:t>
      </w:r>
      <w:r>
        <w:t xml:space="preserve"> 13(1): pp. 171-189, DOI: 10.20919/exs.13.2023.383 Link: </w:t>
      </w:r>
      <w:hyperlink r:id="rId11" w:history="1">
        <w:r w:rsidRPr="00075FC5">
          <w:rPr>
            <w:rStyle w:val="Hyperlink"/>
          </w:rPr>
          <w:t>https://www.researchgate.net/publication/370578629_Sex_Workers_The_Outsider's_Outsider</w:t>
        </w:r>
      </w:hyperlink>
    </w:p>
    <w:p w14:paraId="41B06EE9" w14:textId="77777777" w:rsidR="006F433D" w:rsidRDefault="006F433D" w:rsidP="006F433D">
      <w:pPr>
        <w:rPr>
          <w:rStyle w:val="Emphasis"/>
        </w:rPr>
      </w:pPr>
      <w:r w:rsidRPr="00B42B09">
        <w:rPr>
          <w:rStyle w:val="StyleUnderline"/>
        </w:rPr>
        <w:t>We stand to learn a lot from sex working/trading people about care</w:t>
      </w:r>
      <w:r>
        <w:rPr>
          <w:rStyle w:val="StyleUnderline"/>
        </w:rPr>
        <w:t xml:space="preserve"> </w:t>
      </w:r>
      <w:r w:rsidRPr="00B42B09">
        <w:rPr>
          <w:rStyle w:val="StyleUnderline"/>
        </w:rPr>
        <w:t>networks outside of the purview of the state.</w:t>
      </w:r>
      <w:r>
        <w:t xml:space="preserve"> </w:t>
      </w:r>
      <w:r w:rsidRPr="00187E20">
        <w:rPr>
          <w:rStyle w:val="Emphasis"/>
        </w:rPr>
        <w:t xml:space="preserve">In the face of criminalisation, drug-using stigma, and whorephobic violence, </w:t>
      </w:r>
      <w:r w:rsidRPr="008E3048">
        <w:rPr>
          <w:rStyle w:val="Emphasis"/>
          <w:highlight w:val="green"/>
        </w:rPr>
        <w:t>sex working people have always sought to create</w:t>
      </w:r>
      <w:r w:rsidRPr="00B42B09">
        <w:rPr>
          <w:rStyle w:val="Emphasis"/>
        </w:rPr>
        <w:t xml:space="preserve"> our own </w:t>
      </w:r>
      <w:r w:rsidRPr="008E3048">
        <w:rPr>
          <w:rStyle w:val="Emphasis"/>
          <w:highlight w:val="green"/>
        </w:rPr>
        <w:t>systems of support and protection outside of the police, criminal legal processes, and other societally accepted channels.</w:t>
      </w:r>
      <w:r>
        <w:t xml:space="preserve"> </w:t>
      </w:r>
      <w:r w:rsidRPr="00B42B09">
        <w:rPr>
          <w:rStyle w:val="StyleUnderline"/>
        </w:rPr>
        <w:t>This sort of organised survival-resource</w:t>
      </w:r>
      <w:r>
        <w:rPr>
          <w:rStyle w:val="StyleUnderline"/>
        </w:rPr>
        <w:t xml:space="preserve"> </w:t>
      </w:r>
      <w:r w:rsidRPr="00B42B09">
        <w:rPr>
          <w:rStyle w:val="StyleUnderline"/>
        </w:rPr>
        <w:t xml:space="preserve">creation arises because </w:t>
      </w:r>
      <w:r w:rsidRPr="008E3048">
        <w:rPr>
          <w:rStyle w:val="StyleUnderline"/>
          <w:highlight w:val="green"/>
        </w:rPr>
        <w:t>sex workers know state and ‘charity’ driven systems will never bring justice and have no interest in listening when harm happens</w:t>
      </w:r>
      <w:r w:rsidRPr="00B42B09">
        <w:rPr>
          <w:rStyle w:val="StyleUnderline"/>
        </w:rPr>
        <w:t xml:space="preserve">. The example of </w:t>
      </w:r>
      <w:r w:rsidRPr="008E3048">
        <w:rPr>
          <w:rStyle w:val="StyleUnderline"/>
          <w:highlight w:val="green"/>
        </w:rPr>
        <w:t>STAR</w:t>
      </w:r>
      <w:r>
        <w:t xml:space="preserve"> (Street Transvestite Action 182 Revolutionaries) </w:t>
      </w:r>
      <w:r w:rsidRPr="008E3048">
        <w:rPr>
          <w:rStyle w:val="StyleUnderline"/>
          <w:highlight w:val="green"/>
        </w:rPr>
        <w:t>House</w:t>
      </w:r>
      <w:r>
        <w:t xml:space="preserve"> (a formation that had Rivera among its founders in the early 1970s) </w:t>
      </w:r>
      <w:r w:rsidRPr="00B42B09">
        <w:rPr>
          <w:rStyle w:val="StyleUnderline"/>
        </w:rPr>
        <w:t>leaps to mind.</w:t>
      </w:r>
      <w:r>
        <w:rPr>
          <w:rStyle w:val="StyleUnderline"/>
        </w:rPr>
        <w:t xml:space="preserve"> </w:t>
      </w:r>
      <w:r w:rsidRPr="00B42B09">
        <w:rPr>
          <w:rStyle w:val="StyleUnderline"/>
        </w:rPr>
        <w:t xml:space="preserve">With its members in precarious living situations, STAR </w:t>
      </w:r>
      <w:r w:rsidRPr="008E3048">
        <w:rPr>
          <w:rStyle w:val="StyleUnderline"/>
          <w:highlight w:val="green"/>
        </w:rPr>
        <w:t>had difficulty actualizing its planned projects, which included dance fundraisers, another STAR home, a telephone line, a recreation centre, a bail fund for arrested queens, and a lawyer for queer people in jail.</w:t>
      </w:r>
      <w:r>
        <w:rPr>
          <w:rStyle w:val="StyleUnderline"/>
        </w:rPr>
        <w:t xml:space="preserve"> </w:t>
      </w:r>
      <w:r>
        <w:t xml:space="preserve">Equally important to establishing living situations and securing food was the need for self-defence against </w:t>
      </w:r>
      <w:proofErr w:type="gramStart"/>
      <w:r>
        <w:t>bashers</w:t>
      </w:r>
      <w:proofErr w:type="gramEnd"/>
      <w:r>
        <w:t xml:space="preserve"> and police. </w:t>
      </w:r>
      <w:r w:rsidRPr="008E3048">
        <w:rPr>
          <w:rStyle w:val="StyleUnderline"/>
          <w:highlight w:val="green"/>
        </w:rPr>
        <w:t>The</w:t>
      </w:r>
      <w:r w:rsidRPr="00B42B09">
        <w:rPr>
          <w:rStyle w:val="StyleUnderline"/>
        </w:rPr>
        <w:t xml:space="preserve"> generalized</w:t>
      </w:r>
      <w:r>
        <w:rPr>
          <w:rStyle w:val="StyleUnderline"/>
        </w:rPr>
        <w:t xml:space="preserve"> </w:t>
      </w:r>
      <w:r w:rsidRPr="008E3048">
        <w:rPr>
          <w:rStyle w:val="StyleUnderline"/>
          <w:highlight w:val="green"/>
        </w:rPr>
        <w:t>sharing of skills amongst queer street kids and sex workers focused</w:t>
      </w:r>
      <w:r>
        <w:rPr>
          <w:rStyle w:val="StyleUnderline"/>
        </w:rPr>
        <w:t xml:space="preserve"> </w:t>
      </w:r>
      <w:r w:rsidRPr="00B42B09">
        <w:rPr>
          <w:rStyle w:val="StyleUnderline"/>
        </w:rPr>
        <w:t xml:space="preserve">heavily </w:t>
      </w:r>
      <w:r w:rsidRPr="008E3048">
        <w:rPr>
          <w:rStyle w:val="StyleUnderline"/>
          <w:highlight w:val="green"/>
        </w:rPr>
        <w:t xml:space="preserve">on discerning what situations were </w:t>
      </w:r>
      <w:proofErr w:type="gramStart"/>
      <w:r w:rsidRPr="008E3048">
        <w:rPr>
          <w:rStyle w:val="StyleUnderline"/>
          <w:highlight w:val="green"/>
        </w:rPr>
        <w:t>safe</w:t>
      </w:r>
      <w:proofErr w:type="gramEnd"/>
      <w:r w:rsidRPr="00B42B09">
        <w:rPr>
          <w:rStyle w:val="StyleUnderline"/>
        </w:rPr>
        <w:t xml:space="preserve"> and which were </w:t>
      </w:r>
      <w:proofErr w:type="gramStart"/>
      <w:r w:rsidRPr="00B42B09">
        <w:rPr>
          <w:rStyle w:val="StyleUnderline"/>
        </w:rPr>
        <w:t xml:space="preserve">not, </w:t>
      </w:r>
      <w:r w:rsidRPr="008E3048">
        <w:rPr>
          <w:rStyle w:val="StyleUnderline"/>
          <w:highlight w:val="green"/>
        </w:rPr>
        <w:t>and</w:t>
      </w:r>
      <w:proofErr w:type="gramEnd"/>
      <w:r w:rsidRPr="008E3048">
        <w:rPr>
          <w:rStyle w:val="StyleUnderline"/>
          <w:highlight w:val="green"/>
        </w:rPr>
        <w:t xml:space="preserve"> protecting each other from police</w:t>
      </w:r>
      <w:r w:rsidRPr="00B42B09">
        <w:rPr>
          <w:rStyle w:val="StyleUnderline"/>
        </w:rPr>
        <w:t>.</w:t>
      </w:r>
      <w:r>
        <w:t xml:space="preserve"> Police and imprisonment were violent and intense experiences, especially for broke street queens (Nothing, n.d.). </w:t>
      </w:r>
      <w:r w:rsidRPr="008E3048">
        <w:rPr>
          <w:rStyle w:val="StyleUnderline"/>
          <w:highlight w:val="green"/>
        </w:rPr>
        <w:t>Community self-protection</w:t>
      </w:r>
      <w:r w:rsidRPr="00B42B09">
        <w:rPr>
          <w:rStyle w:val="StyleUnderline"/>
        </w:rPr>
        <w:t xml:space="preserve"> for those outside the outside (of</w:t>
      </w:r>
      <w:r>
        <w:rPr>
          <w:rStyle w:val="StyleUnderline"/>
        </w:rPr>
        <w:t xml:space="preserve"> </w:t>
      </w:r>
      <w:r w:rsidRPr="00B42B09">
        <w:rPr>
          <w:rStyle w:val="StyleUnderline"/>
        </w:rPr>
        <w:t xml:space="preserve">feminist and queer liberation movements) </w:t>
      </w:r>
      <w:r w:rsidRPr="008E3048">
        <w:rPr>
          <w:rStyle w:val="StyleUnderline"/>
          <w:highlight w:val="green"/>
        </w:rPr>
        <w:t>became indispensable</w:t>
      </w:r>
      <w:r w:rsidRPr="00B42B09">
        <w:rPr>
          <w:rStyle w:val="StyleUnderline"/>
        </w:rPr>
        <w:t>.</w:t>
      </w:r>
      <w:r>
        <w:rPr>
          <w:rStyle w:val="StyleUnderline"/>
        </w:rPr>
        <w:t xml:space="preserve"> </w:t>
      </w:r>
      <w:r w:rsidRPr="00B42B09">
        <w:rPr>
          <w:rStyle w:val="StyleUnderline"/>
        </w:rPr>
        <w:t xml:space="preserve">I am also thinking of the 1978 </w:t>
      </w:r>
      <w:r w:rsidRPr="008E3048">
        <w:rPr>
          <w:rStyle w:val="StyleUnderline"/>
          <w:highlight w:val="green"/>
        </w:rPr>
        <w:t>Take Back The Night organising efforts</w:t>
      </w:r>
      <w:r w:rsidRPr="00B42B09">
        <w:rPr>
          <w:rStyle w:val="StyleUnderline"/>
        </w:rPr>
        <w:t xml:space="preserve"> in Boston, </w:t>
      </w:r>
      <w:r w:rsidRPr="008E3048">
        <w:rPr>
          <w:rStyle w:val="StyleUnderline"/>
          <w:highlight w:val="green"/>
        </w:rPr>
        <w:t>where sex workers from the Prostitutes Union of Massachusetts joined with</w:t>
      </w:r>
      <w:r w:rsidRPr="00B42B09">
        <w:rPr>
          <w:rStyle w:val="StyleUnderline"/>
        </w:rPr>
        <w:t xml:space="preserve"> the Combahee River Collective, Coalition to</w:t>
      </w:r>
      <w:r>
        <w:rPr>
          <w:rStyle w:val="StyleUnderline"/>
        </w:rPr>
        <w:t xml:space="preserve"> </w:t>
      </w:r>
      <w:r w:rsidRPr="00B42B09">
        <w:rPr>
          <w:rStyle w:val="StyleUnderline"/>
        </w:rPr>
        <w:t>Stop Institutional Violence, Alliance Against Sexual Coercion and more</w:t>
      </w:r>
      <w:r>
        <w:rPr>
          <w:rStyle w:val="StyleUnderline"/>
        </w:rPr>
        <w:t xml:space="preserve"> </w:t>
      </w:r>
      <w:r w:rsidRPr="008E3048">
        <w:rPr>
          <w:rStyle w:val="StyleUnderline"/>
          <w:highlight w:val="green"/>
        </w:rPr>
        <w:t>radical anti-violence grassroots organisations</w:t>
      </w:r>
      <w:r w:rsidRPr="00B42B09">
        <w:rPr>
          <w:rStyle w:val="StyleUnderline"/>
        </w:rPr>
        <w:t xml:space="preserve"> </w:t>
      </w:r>
      <w:r>
        <w:t xml:space="preserve">– I want to share a brief passage that Emily Thuma (2019, p.137) wrote about this Black feministinformed, multiracial and multi-generational radical coalition formation in her book All Our Trials: Reflecting the breadth of the group’s concerns, a lengthy manifesto of principles, demands, and solidarity resolutions outlined the group’s opposition to violence against women on the street, on the job, in the family home, in locked institutions, in health care, and in the popular media. TBTN’s variegated demands included more street lighting, stronger rape shield laws, the criminalisation of prostitution, and public funding for feminist self-defense classes, shelters, rape crisis centres, and a night-time women’s taxi service. Thuma later pointed out that this work was messy and uneven, and that there were intense debates. Her text goes on to illustrate how those involved still fiercely believed in engaging with debate to push their antiviolence work forward. </w:t>
      </w:r>
      <w:r w:rsidRPr="00B42B09">
        <w:rPr>
          <w:rStyle w:val="StyleUnderline"/>
        </w:rPr>
        <w:t>Where STAR was made up of some of the folks</w:t>
      </w:r>
      <w:r>
        <w:rPr>
          <w:rStyle w:val="StyleUnderline"/>
        </w:rPr>
        <w:t xml:space="preserve"> </w:t>
      </w:r>
      <w:r w:rsidRPr="00B42B09">
        <w:rPr>
          <w:rStyle w:val="StyleUnderline"/>
        </w:rPr>
        <w:t>furthest outside, a creation of community-minded individuals providing</w:t>
      </w:r>
      <w:r>
        <w:rPr>
          <w:rStyle w:val="StyleUnderline"/>
        </w:rPr>
        <w:t xml:space="preserve"> </w:t>
      </w:r>
      <w:r w:rsidRPr="00B42B09">
        <w:rPr>
          <w:rStyle w:val="StyleUnderline"/>
        </w:rPr>
        <w:t xml:space="preserve">basic survival needs, </w:t>
      </w:r>
      <w:r w:rsidRPr="008E3048">
        <w:rPr>
          <w:rStyle w:val="StyleUnderline"/>
          <w:highlight w:val="green"/>
        </w:rPr>
        <w:t>Take Back the Night was a coalition of particular interest groups recognizing shared, intersectional struggle.</w:t>
      </w:r>
      <w:r w:rsidRPr="008E3048">
        <w:rPr>
          <w:highlight w:val="green"/>
        </w:rPr>
        <w:t xml:space="preserve"> </w:t>
      </w:r>
      <w:r w:rsidRPr="00187E20">
        <w:rPr>
          <w:rStyle w:val="Emphasis"/>
        </w:rPr>
        <w:t>It is hardly a coincidence that sex working people were central to both efforts.</w:t>
      </w:r>
      <w:r>
        <w:rPr>
          <w:rStyle w:val="Emphasis"/>
        </w:rPr>
        <w:t xml:space="preserve"> </w:t>
      </w:r>
      <w:r>
        <w:t xml:space="preserve">Because of my political organising work with Survived &amp; Punished NY, I am constantly thinking about legacies of struggle – where we have been and what has already been tried. </w:t>
      </w:r>
      <w:r w:rsidRPr="008E3048">
        <w:rPr>
          <w:rStyle w:val="StyleUnderline"/>
          <w:highlight w:val="green"/>
        </w:rPr>
        <w:t>Prison newsletters are</w:t>
      </w:r>
      <w:r w:rsidRPr="00B42B09">
        <w:rPr>
          <w:rStyle w:val="StyleUnderline"/>
        </w:rPr>
        <w:t xml:space="preserve"> emblematic</w:t>
      </w:r>
      <w:r>
        <w:rPr>
          <w:rStyle w:val="StyleUnderline"/>
        </w:rPr>
        <w:t xml:space="preserve"> </w:t>
      </w:r>
      <w:r w:rsidRPr="00B42B09">
        <w:rPr>
          <w:rStyle w:val="StyleUnderline"/>
        </w:rPr>
        <w:t xml:space="preserve">of the legacies to which I have turned. These </w:t>
      </w:r>
      <w:r w:rsidRPr="008E3048">
        <w:rPr>
          <w:rStyle w:val="StyleUnderline"/>
          <w:highlight w:val="green"/>
        </w:rPr>
        <w:t>documents of resistance, which are physical manifestations of mutual aid, also serve as archives of debate, strategy, and survival tactics.</w:t>
      </w:r>
      <w:r>
        <w:t xml:space="preserve"> The first copy of “No More Cages” I was able to hold in my hands was brought by Mariame Kaba to one of our early organising meetings in 2018. In that 1981 issue, there was a review of the book Prostitutes, Our Life (Jaget, Valentino and Johnson, 1980), a document stemming from another radical sex worker formation, the prostitutes’ strike in Lyon in 1975. In other issues I would later see in the archives at Barnard there was extensive coverage of the fight against trafficking and exploitation in the sex trade, the need for decriminalisation, and stories of sex workers organising for their rights and against police harassment internationally. </w:t>
      </w:r>
      <w:r w:rsidRPr="00B42B09">
        <w:rPr>
          <w:rStyle w:val="StyleUnderline"/>
        </w:rPr>
        <w:t>Seeing these struggles</w:t>
      </w:r>
      <w:r>
        <w:rPr>
          <w:rStyle w:val="StyleUnderline"/>
        </w:rPr>
        <w:t xml:space="preserve"> </w:t>
      </w:r>
      <w:r w:rsidRPr="00B42B09">
        <w:rPr>
          <w:rStyle w:val="StyleUnderline"/>
        </w:rPr>
        <w:t>(prison/police abolition and decriminalisation) intimately linked was</w:t>
      </w:r>
      <w:r>
        <w:rPr>
          <w:rStyle w:val="StyleUnderline"/>
        </w:rPr>
        <w:t xml:space="preserve"> </w:t>
      </w:r>
      <w:r w:rsidRPr="00B42B09">
        <w:rPr>
          <w:rStyle w:val="StyleUnderline"/>
        </w:rPr>
        <w:t>truly affirming, and it felt like I had found an ancestor for my own</w:t>
      </w:r>
      <w:r>
        <w:rPr>
          <w:rStyle w:val="StyleUnderline"/>
        </w:rPr>
        <w:t xml:space="preserve"> </w:t>
      </w:r>
      <w:r w:rsidRPr="00B42B09">
        <w:rPr>
          <w:rStyle w:val="StyleUnderline"/>
        </w:rPr>
        <w:t>politicized view of sex work.</w:t>
      </w:r>
      <w:r>
        <w:t xml:space="preserve"> To sit with these stories, these artifacts of resistance, was incredible. </w:t>
      </w:r>
      <w:r w:rsidRPr="008E3048">
        <w:rPr>
          <w:rStyle w:val="StyleUnderline"/>
          <w:highlight w:val="green"/>
        </w:rPr>
        <w:t>They represented another marker of movement history – a legacy for those of us fighting for sex workers’ labour rights, fighting to end criminalisation and exploitation, and working toward the abolition of prisons and police</w:t>
      </w:r>
      <w:r w:rsidRPr="00B42B09">
        <w:rPr>
          <w:rStyle w:val="StyleUnderline"/>
        </w:rPr>
        <w:t>.</w:t>
      </w:r>
      <w:r>
        <w:t xml:space="preserve"> We can be as unapologetic as </w:t>
      </w:r>
      <w:proofErr w:type="gramStart"/>
      <w:r>
        <w:t>were previous generations</w:t>
      </w:r>
      <w:proofErr w:type="gramEnd"/>
      <w:r>
        <w:t xml:space="preserve">, by building on this expansive, radically inclusive </w:t>
      </w:r>
      <w:proofErr w:type="gramStart"/>
      <w:r>
        <w:t>freedom</w:t>
      </w:r>
      <w:proofErr w:type="gramEnd"/>
      <w:r>
        <w:t xml:space="preserve"> work. It is hard to remember this when our </w:t>
      </w:r>
      <w:proofErr w:type="gramStart"/>
      <w:r>
        <w:t>histories are so obscured</w:t>
      </w:r>
      <w:proofErr w:type="gramEnd"/>
      <w:r>
        <w:t xml:space="preserve"> </w:t>
      </w:r>
      <w:proofErr w:type="gramStart"/>
      <w:r>
        <w:t>from</w:t>
      </w:r>
      <w:proofErr w:type="gramEnd"/>
      <w:r>
        <w:t xml:space="preserve"> us. </w:t>
      </w:r>
      <w:r w:rsidRPr="00B42B09">
        <w:rPr>
          <w:rStyle w:val="Emphasis"/>
        </w:rPr>
        <w:t xml:space="preserve">The work of </w:t>
      </w:r>
      <w:proofErr w:type="gramStart"/>
      <w:r w:rsidRPr="00B42B09">
        <w:rPr>
          <w:rStyle w:val="Emphasis"/>
        </w:rPr>
        <w:t>obscuring</w:t>
      </w:r>
      <w:proofErr w:type="gramEnd"/>
      <w:r w:rsidRPr="00B42B09">
        <w:rPr>
          <w:rStyle w:val="Emphasis"/>
        </w:rPr>
        <w:t xml:space="preserve"> and erasure is</w:t>
      </w:r>
      <w:r>
        <w:rPr>
          <w:rStyle w:val="Emphasis"/>
        </w:rPr>
        <w:t xml:space="preserve"> </w:t>
      </w:r>
      <w:r w:rsidRPr="00B42B09">
        <w:rPr>
          <w:rStyle w:val="Emphasis"/>
        </w:rPr>
        <w:t xml:space="preserve">undertaken by strange bedfellows: </w:t>
      </w:r>
      <w:r w:rsidRPr="008E3048">
        <w:rPr>
          <w:rStyle w:val="Emphasis"/>
          <w:highlight w:val="green"/>
        </w:rPr>
        <w:t>mainstream society and the state have vested interests in keeping histories of resistance and outsiders out of the hands of younger generations for fear those lessons are built upon.</w:t>
      </w:r>
      <w:r>
        <w:rPr>
          <w:rStyle w:val="Emphasis"/>
        </w:rPr>
        <w:t xml:space="preserve"> </w:t>
      </w:r>
      <w:r w:rsidRPr="00B42B09">
        <w:rPr>
          <w:rStyle w:val="StyleUnderline"/>
        </w:rPr>
        <w:t>Academic institutions likewise only offer certain glosses on our histories,</w:t>
      </w:r>
      <w:r>
        <w:rPr>
          <w:rStyle w:val="StyleUnderline"/>
        </w:rPr>
        <w:t xml:space="preserve"> </w:t>
      </w:r>
      <w:r w:rsidRPr="00B42B09">
        <w:rPr>
          <w:rStyle w:val="StyleUnderline"/>
        </w:rPr>
        <w:t>enough to make them appear ‘inclusive’</w:t>
      </w:r>
      <w:r>
        <w:t xml:space="preserve"> – the inside/rs flirtatiously winking at the outside/rs. </w:t>
      </w:r>
      <w:r w:rsidRPr="00B42B09">
        <w:rPr>
          <w:rStyle w:val="StyleUnderline"/>
        </w:rPr>
        <w:t>But the most unlikely, most damning erasure</w:t>
      </w:r>
      <w:r>
        <w:rPr>
          <w:rStyle w:val="StyleUnderline"/>
        </w:rPr>
        <w:t xml:space="preserve"> </w:t>
      </w:r>
      <w:r w:rsidRPr="00B42B09">
        <w:rPr>
          <w:rStyle w:val="StyleUnderline"/>
        </w:rPr>
        <w:t>comes from other outsiders – radicals, leftists, queers, and dissidents who</w:t>
      </w:r>
      <w:r>
        <w:rPr>
          <w:rStyle w:val="StyleUnderline"/>
        </w:rPr>
        <w:t xml:space="preserve"> </w:t>
      </w:r>
      <w:r w:rsidRPr="00B42B09">
        <w:rPr>
          <w:rStyle w:val="StyleUnderline"/>
        </w:rPr>
        <w:t>too often look for someone else to punch down, giving the illusion of</w:t>
      </w:r>
      <w:r>
        <w:rPr>
          <w:rStyle w:val="StyleUnderline"/>
        </w:rPr>
        <w:t xml:space="preserve"> </w:t>
      </w:r>
      <w:r w:rsidRPr="00B42B09">
        <w:rPr>
          <w:rStyle w:val="StyleUnderline"/>
        </w:rPr>
        <w:t xml:space="preserve">bettering their own position. </w:t>
      </w:r>
      <w:r w:rsidRPr="00B42B09">
        <w:rPr>
          <w:rStyle w:val="Emphasis"/>
        </w:rPr>
        <w:t>Sex workers are the most convenient of</w:t>
      </w:r>
      <w:r>
        <w:rPr>
          <w:rStyle w:val="Emphasis"/>
        </w:rPr>
        <w:t xml:space="preserve"> </w:t>
      </w:r>
      <w:r w:rsidRPr="00B42B09">
        <w:rPr>
          <w:rStyle w:val="Emphasis"/>
        </w:rPr>
        <w:t>targets.</w:t>
      </w:r>
    </w:p>
    <w:p w14:paraId="289BCB1F" w14:textId="77777777" w:rsidR="006F433D" w:rsidRDefault="006F433D" w:rsidP="006F433D">
      <w:pPr>
        <w:pStyle w:val="Heading4"/>
      </w:pPr>
      <w:r>
        <w:t xml:space="preserve">Reformist movements leave workers vulnerable to quotidian violence.  </w:t>
      </w:r>
    </w:p>
    <w:p w14:paraId="7BCC1C01" w14:textId="77777777" w:rsidR="006F433D" w:rsidRPr="00510B81" w:rsidRDefault="006F433D" w:rsidP="006F433D">
      <w:r w:rsidRPr="00510B81">
        <w:rPr>
          <w:rStyle w:val="Style13ptBold"/>
        </w:rPr>
        <w:t>Giovannitti 23</w:t>
      </w:r>
      <w:r>
        <w:rPr>
          <w:rStyle w:val="Style13ptBold"/>
        </w:rPr>
        <w:t>-4</w:t>
      </w:r>
      <w:r>
        <w:t xml:space="preserve"> (</w:t>
      </w:r>
      <w:r w:rsidRPr="00510B81">
        <w:t>Sophia Giovannitti is a writer and artist based in New York with a practice invested in power, devotion, and manipulation. She works across mediums including lecture-performance, contracts, and video. Her work has appeared in, at, or with Triple Canopy, The New Inquiry, n+1, ICA (London), Blade Study (New York), Recess (Brooklyn), the Athens Biennale, among others.</w:t>
      </w:r>
      <w:r>
        <w:t>)</w:t>
      </w:r>
      <w:r w:rsidRPr="00510B81">
        <w:t>,</w:t>
      </w:r>
      <w:r>
        <w:rPr>
          <w:i/>
          <w:iCs/>
        </w:rPr>
        <w:t xml:space="preserve"> </w:t>
      </w:r>
      <w:r w:rsidRPr="00510B81">
        <w:rPr>
          <w:i/>
          <w:iCs/>
        </w:rPr>
        <w:t>Working Girl: On Selling Art and Selling Sex</w:t>
      </w:r>
      <w:r>
        <w:t xml:space="preserve">, </w:t>
      </w:r>
      <w:r w:rsidRPr="00510B81">
        <w:t>First published by Verso 2023</w:t>
      </w:r>
      <w:r>
        <w:t>, “On Violation”</w:t>
      </w:r>
    </w:p>
    <w:p w14:paraId="605B57F5" w14:textId="77777777" w:rsidR="006F433D" w:rsidRDefault="006F433D" w:rsidP="006F433D">
      <w:pPr>
        <w:rPr>
          <w:rStyle w:val="Emphasis"/>
        </w:rPr>
      </w:pPr>
      <w:r>
        <w:t xml:space="preserve">In her book Porn Work: Sex, Labor, and Late Capitalism, </w:t>
      </w:r>
      <w:r w:rsidRPr="00DE0926">
        <w:rPr>
          <w:u w:val="single"/>
        </w:rPr>
        <w:t>Heather Berg</w:t>
      </w:r>
      <w:r>
        <w:rPr>
          <w:u w:val="single"/>
        </w:rPr>
        <w:t xml:space="preserve"> </w:t>
      </w:r>
      <w:r w:rsidRPr="00DE0926">
        <w:rPr>
          <w:u w:val="single"/>
        </w:rPr>
        <w:t>asks, “</w:t>
      </w:r>
      <w:r w:rsidRPr="008E3048">
        <w:rPr>
          <w:highlight w:val="green"/>
          <w:u w:val="single"/>
        </w:rPr>
        <w:t>How should we talk about consent when there is rent to pay?” Such a question is relevant both in the context of sex work and in the context of workplace sexual harassment.</w:t>
      </w:r>
      <w:r>
        <w:t xml:space="preserve"> Such a question also illuminates the failures of MeToo as it was mainstreamed: the failure to meaningfully address this question and to allow for all the gray areas of coercion and exploitation that would have to be part of any honest answer</w:t>
      </w:r>
      <w:r w:rsidRPr="00AE230E">
        <w:t xml:space="preserve">. </w:t>
      </w:r>
      <w:r w:rsidRPr="008E3048">
        <w:rPr>
          <w:rStyle w:val="StyleUnderline"/>
          <w:highlight w:val="green"/>
        </w:rPr>
        <w:t>When not couched in an explicitly anti-capitalist analysis, reformist movements</w:t>
      </w:r>
      <w:r w:rsidRPr="00DE0926">
        <w:rPr>
          <w:rStyle w:val="StyleUnderline"/>
        </w:rPr>
        <w:t xml:space="preserve"> to improve</w:t>
      </w:r>
      <w:r>
        <w:rPr>
          <w:rStyle w:val="StyleUnderline"/>
        </w:rPr>
        <w:t xml:space="preserve"> </w:t>
      </w:r>
      <w:r w:rsidRPr="00DE0926">
        <w:rPr>
          <w:rStyle w:val="StyleUnderline"/>
        </w:rPr>
        <w:t>conditions for women facing misogyny and sexual violence at work</w:t>
      </w:r>
      <w:r>
        <w:rPr>
          <w:rStyle w:val="StyleUnderline"/>
        </w:rPr>
        <w:t xml:space="preserve"> </w:t>
      </w:r>
      <w:r w:rsidRPr="008E3048">
        <w:rPr>
          <w:rStyle w:val="StyleUnderline"/>
          <w:highlight w:val="green"/>
        </w:rPr>
        <w:t>implicitly value the testimonies of some women over others</w:t>
      </w:r>
      <w:r w:rsidRPr="00DE0926">
        <w:rPr>
          <w:rStyle w:val="StyleUnderline"/>
        </w:rPr>
        <w:t>—those in</w:t>
      </w:r>
      <w:r>
        <w:rPr>
          <w:rStyle w:val="StyleUnderline"/>
        </w:rPr>
        <w:t xml:space="preserve"> </w:t>
      </w:r>
      <w:r w:rsidRPr="00DE0926">
        <w:rPr>
          <w:rStyle w:val="StyleUnderline"/>
        </w:rPr>
        <w:t>respectable jobs; those operating within formal workplaces—</w:t>
      </w:r>
      <w:r w:rsidRPr="008E3048">
        <w:rPr>
          <w:rStyle w:val="StyleUnderline"/>
          <w:highlight w:val="green"/>
        </w:rPr>
        <w:t>and fail to address the foundational structures of workplace abuse, sexual and otherwise, endemic to late capitalism.</w:t>
      </w:r>
      <w:r w:rsidRPr="008E3048">
        <w:rPr>
          <w:highlight w:val="green"/>
        </w:rPr>
        <w:t xml:space="preserve"> </w:t>
      </w:r>
      <w:r w:rsidRPr="008E3048">
        <w:rPr>
          <w:rStyle w:val="Emphasis"/>
          <w:highlight w:val="green"/>
        </w:rPr>
        <w:t xml:space="preserve">Absent an anti-work politic, the movement left out </w:t>
      </w:r>
      <w:r w:rsidRPr="00AE230E">
        <w:rPr>
          <w:rStyle w:val="Emphasis"/>
        </w:rPr>
        <w:t xml:space="preserve">large swaths of women participating in </w:t>
      </w:r>
      <w:r w:rsidRPr="008E3048">
        <w:rPr>
          <w:rStyle w:val="Emphasis"/>
          <w:highlight w:val="green"/>
        </w:rPr>
        <w:t xml:space="preserve">underground and illegal economies, while championing </w:t>
      </w:r>
      <w:r w:rsidRPr="00AE230E">
        <w:rPr>
          <w:rStyle w:val="Emphasis"/>
        </w:rPr>
        <w:t xml:space="preserve">the ascension of </w:t>
      </w:r>
      <w:r w:rsidRPr="008E3048">
        <w:rPr>
          <w:rStyle w:val="Emphasis"/>
          <w:highlight w:val="green"/>
        </w:rPr>
        <w:t>women in the ranks of abusive institutions and corporations built on the backs of un- and under- paid gendered, racialized, and coerced labor.</w:t>
      </w:r>
      <w:r>
        <w:t xml:space="preserve"> </w:t>
      </w:r>
      <w:r w:rsidRPr="00AE230E">
        <w:rPr>
          <w:u w:val="single"/>
        </w:rPr>
        <w:t>In July 2020, an anonymous Instagram account appeared under the</w:t>
      </w:r>
      <w:r>
        <w:rPr>
          <w:u w:val="single"/>
        </w:rPr>
        <w:t xml:space="preserve"> </w:t>
      </w:r>
      <w:r w:rsidRPr="00AE230E">
        <w:rPr>
          <w:u w:val="single"/>
        </w:rPr>
        <w:t>handle @cancelartgalleries. The account posts stories followers send in</w:t>
      </w:r>
      <w:r>
        <w:rPr>
          <w:u w:val="single"/>
        </w:rPr>
        <w:t xml:space="preserve"> </w:t>
      </w:r>
      <w:r w:rsidRPr="00AE230E">
        <w:rPr>
          <w:u w:val="single"/>
        </w:rPr>
        <w:t>about workplace abuses, exploitations, and microaggressions suffered at art</w:t>
      </w:r>
      <w:r>
        <w:rPr>
          <w:u w:val="single"/>
        </w:rPr>
        <w:t xml:space="preserve"> </w:t>
      </w:r>
      <w:r w:rsidRPr="00AE230E">
        <w:rPr>
          <w:u w:val="single"/>
        </w:rPr>
        <w:t xml:space="preserve">galleries in New York City. </w:t>
      </w:r>
      <w:r>
        <w:t xml:space="preserve">In an opinion piece for Hyperallergic, the person or group behind the handle writes, “As discrimination and exploitation becomes buried under meaningless words like ‘diversity,’ the evil that is the generational wealth of white people remains intact. The hundreds of submissions to our anonymous form have made clear that the art world’s concessions made for representation politics have failed.” In February 2021, a former summer intern submitted a post recounting their experience at Gagosian, one of the most influential galleries worldwide: “I felt so grateful and lucky to be chosen after a </w:t>
      </w:r>
      <w:proofErr w:type="gramStart"/>
      <w:r>
        <w:t>really rigorous</w:t>
      </w:r>
      <w:proofErr w:type="gramEnd"/>
      <w:r>
        <w:t xml:space="preserve"> interview process. I had no idea I would spend the entire summer with the accounting and finance department … shredding Larry Gagosian’s private records and expense reports detailing his partying, client gifts (which included ‘dinners’ with expensive ‘entertainment’), lingerie for female staff (when is that appropriate please?) … I think I spent that entire summer in flat out shock.” This is a lot of things, but it’s not shocking. The thing is, it’s </w:t>
      </w:r>
      <w:proofErr w:type="gramStart"/>
      <w:r>
        <w:t>really not</w:t>
      </w:r>
      <w:proofErr w:type="gramEnd"/>
      <w:r>
        <w:t xml:space="preserve"> wrong for a wealthy man to gift a whore to a client. This is the kind of thinking that would get me excommunicated by most feminists, but: if she’s paid well, it’s perfectly fine. It’s wrong to buy lingerie for female staff, though I’d bet that lingerie was </w:t>
      </w:r>
      <w:proofErr w:type="gramStart"/>
      <w:r>
        <w:t>actually for</w:t>
      </w:r>
      <w:proofErr w:type="gramEnd"/>
      <w:r>
        <w:t xml:space="preserve"> the “entertainment.” Maybe that’s me being naive, though. An artist commented, “Sorry but I don’t want to show with a gallery that DOESNT expense lingerie and drugs. Who cares? This is just another day in nyc.” In this economy, I don’t entirely disagree. </w:t>
      </w:r>
      <w:r w:rsidRPr="00AE230E">
        <w:rPr>
          <w:u w:val="single"/>
        </w:rPr>
        <w:t>I am endlessly curious about who the wealthiest of the wealthy in New York’s art world are hiring for sex</w:t>
      </w:r>
      <w:r>
        <w:t xml:space="preserve">, though I dare not name any names for fear of a libel suit at even the suggestion. </w:t>
      </w:r>
      <w:r w:rsidRPr="00AE230E">
        <w:rPr>
          <w:u w:val="single"/>
        </w:rPr>
        <w:t>I know so many expensive girls.</w:t>
      </w:r>
      <w:r>
        <w:rPr>
          <w:u w:val="single"/>
        </w:rPr>
        <w:t xml:space="preserve"> </w:t>
      </w:r>
      <w:r w:rsidRPr="00AE230E">
        <w:rPr>
          <w:u w:val="single"/>
        </w:rPr>
        <w:t xml:space="preserve">And yet. The answer might be that they are hiring no </w:t>
      </w:r>
      <w:r w:rsidRPr="00EB495B">
        <w:rPr>
          <w:u w:val="single"/>
        </w:rPr>
        <w:t>one—there are people who wield enough power and influence that they do not have to hire anyone.</w:t>
      </w:r>
      <w:r w:rsidRPr="00EB495B">
        <w:t xml:space="preserve"> </w:t>
      </w:r>
      <w:r w:rsidRPr="00EB495B">
        <w:rPr>
          <w:u w:val="single"/>
        </w:rPr>
        <w:t>In a workplace, they might delude themselves that any erotic game between them and their underlings is, in fact, not just consensual but also desired, because they are not paying, additionally, for it, and because people want so many things from them other than money.</w:t>
      </w:r>
      <w:r w:rsidRPr="00AE230E">
        <w:rPr>
          <w:u w:val="single"/>
        </w:rPr>
        <w:t xml:space="preserve"> And off the clock, more beautiful young people who want things from them emerge, eager to date or</w:t>
      </w:r>
      <w:r>
        <w:rPr>
          <w:u w:val="single"/>
        </w:rPr>
        <w:t xml:space="preserve"> </w:t>
      </w:r>
      <w:r w:rsidRPr="00AE230E">
        <w:rPr>
          <w:u w:val="single"/>
        </w:rPr>
        <w:t>fuck or have affairs in the hope of securing a job, a sale, an introduction, or</w:t>
      </w:r>
      <w:r>
        <w:rPr>
          <w:u w:val="single"/>
        </w:rPr>
        <w:t xml:space="preserve"> </w:t>
      </w:r>
      <w:r w:rsidRPr="00AE230E">
        <w:rPr>
          <w:u w:val="single"/>
        </w:rPr>
        <w:t>a show—or simply to feel proximate to the shiny glinting objects, money,</w:t>
      </w:r>
      <w:r>
        <w:rPr>
          <w:u w:val="single"/>
        </w:rPr>
        <w:t xml:space="preserve"> </w:t>
      </w:r>
      <w:r w:rsidRPr="00AE230E">
        <w:rPr>
          <w:u w:val="single"/>
        </w:rPr>
        <w:t>and power.</w:t>
      </w:r>
      <w:r>
        <w:t xml:space="preserve"> Another post about Gagosian reads, “One summer Larry came to visit a newly opened show at his London gallery … One of the unpaid and very overqualified interns didn’t quite look ‘the part’ (comments were made about her size and scruffy look) and she was asked to wait in the stationery/printing cupboard during his visit. She had to wait there for over an hour!” </w:t>
      </w:r>
      <w:r w:rsidRPr="008E3048">
        <w:rPr>
          <w:highlight w:val="green"/>
          <w:u w:val="single"/>
        </w:rPr>
        <w:t xml:space="preserve">The difference between the whores hired by </w:t>
      </w:r>
      <w:r w:rsidRPr="00EB495B">
        <w:rPr>
          <w:u w:val="single"/>
        </w:rPr>
        <w:t xml:space="preserve">dealers, collectors, mega-artists, and cultural </w:t>
      </w:r>
      <w:r w:rsidRPr="008E3048">
        <w:rPr>
          <w:highlight w:val="green"/>
          <w:u w:val="single"/>
        </w:rPr>
        <w:t xml:space="preserve">tastemakers and the </w:t>
      </w:r>
      <w:r w:rsidRPr="00EB495B">
        <w:rPr>
          <w:u w:val="single"/>
        </w:rPr>
        <w:t xml:space="preserve">gallery </w:t>
      </w:r>
      <w:r w:rsidRPr="008E3048">
        <w:rPr>
          <w:highlight w:val="green"/>
          <w:u w:val="single"/>
        </w:rPr>
        <w:t>girls</w:t>
      </w:r>
      <w:r w:rsidRPr="00EB495B">
        <w:rPr>
          <w:u w:val="single"/>
        </w:rPr>
        <w:t xml:space="preserve">, assistants, and unpaid interns </w:t>
      </w:r>
      <w:r w:rsidRPr="008E3048">
        <w:rPr>
          <w:highlight w:val="green"/>
          <w:u w:val="single"/>
        </w:rPr>
        <w:t>at their beck and call is that the former are paid to be sexualized, objectified, and sometimes degraded, while the latter are not even paid adequate wages for</w:t>
      </w:r>
      <w:r w:rsidRPr="00EB495B">
        <w:rPr>
          <w:u w:val="single"/>
        </w:rPr>
        <w:t xml:space="preserve"> what’s in </w:t>
      </w:r>
      <w:r w:rsidRPr="008E3048">
        <w:rPr>
          <w:highlight w:val="green"/>
          <w:u w:val="single"/>
        </w:rPr>
        <w:t>their job description</w:t>
      </w:r>
      <w:r w:rsidRPr="00AE230E">
        <w:rPr>
          <w:u w:val="single"/>
        </w:rPr>
        <w:t>, let alone</w:t>
      </w:r>
      <w:r>
        <w:rPr>
          <w:u w:val="single"/>
        </w:rPr>
        <w:t xml:space="preserve"> </w:t>
      </w:r>
      <w:r w:rsidRPr="00AE230E">
        <w:rPr>
          <w:u w:val="single"/>
        </w:rPr>
        <w:t>harassment tacked on.</w:t>
      </w:r>
      <w:r>
        <w:t xml:space="preserve"> </w:t>
      </w:r>
      <w:r w:rsidRPr="008E3048">
        <w:rPr>
          <w:rStyle w:val="Emphasis"/>
          <w:highlight w:val="green"/>
        </w:rPr>
        <w:t>The refusal to acknowledge sexual labor as such, alongside the conspiratorial dickriding</w:t>
      </w:r>
      <w:r w:rsidRPr="00AE230E">
        <w:rPr>
          <w:rStyle w:val="Emphasis"/>
        </w:rPr>
        <w:t xml:space="preserve"> between those on top who need to</w:t>
      </w:r>
      <w:r>
        <w:rPr>
          <w:rStyle w:val="Emphasis"/>
        </w:rPr>
        <w:t xml:space="preserve"> </w:t>
      </w:r>
      <w:r w:rsidRPr="00AE230E">
        <w:rPr>
          <w:rStyle w:val="Emphasis"/>
        </w:rPr>
        <w:t xml:space="preserve">sell and those on top who might buy, </w:t>
      </w:r>
      <w:r w:rsidRPr="008E3048">
        <w:rPr>
          <w:rStyle w:val="Emphasis"/>
          <w:highlight w:val="green"/>
        </w:rPr>
        <w:t xml:space="preserve">simultaneously produces and relies upon webs of quotidian violences at the </w:t>
      </w:r>
      <w:proofErr w:type="gramStart"/>
      <w:r w:rsidRPr="008E3048">
        <w:rPr>
          <w:rStyle w:val="Emphasis"/>
          <w:highlight w:val="green"/>
        </w:rPr>
        <w:t>expense of pools</w:t>
      </w:r>
      <w:proofErr w:type="gramEnd"/>
      <w:r w:rsidRPr="008E3048">
        <w:rPr>
          <w:rStyle w:val="Emphasis"/>
          <w:highlight w:val="green"/>
        </w:rPr>
        <w:t xml:space="preserve"> of workers rendered disposable, replaceable, and lucky for the opportunity.</w:t>
      </w:r>
    </w:p>
    <w:p w14:paraId="2B4A4D1D" w14:textId="77777777" w:rsidR="006F433D" w:rsidRDefault="006F433D" w:rsidP="006F433D">
      <w:pPr>
        <w:pStyle w:val="Heading4"/>
      </w:pPr>
      <w:r>
        <w:t>The state’s desire to “protect” sex workers is built upon fantasies of violation that ensnare sex workers into a position of “useful delinquency” which makes them vulnerable to violence.</w:t>
      </w:r>
    </w:p>
    <w:p w14:paraId="5C7D15B8" w14:textId="77777777" w:rsidR="006F433D" w:rsidRPr="007F3F61" w:rsidRDefault="006F433D" w:rsidP="006F433D">
      <w:r w:rsidRPr="00510B81">
        <w:rPr>
          <w:rStyle w:val="Style13ptBold"/>
        </w:rPr>
        <w:t>Giovannitti 23</w:t>
      </w:r>
      <w:r>
        <w:rPr>
          <w:rStyle w:val="Style13ptBold"/>
        </w:rPr>
        <w:t>-5</w:t>
      </w:r>
      <w:r>
        <w:t xml:space="preserve"> (</w:t>
      </w:r>
      <w:r w:rsidRPr="00510B81">
        <w:t>Sophia Giovannitti is a writer and artist based in New York with a practice invested in power, devotion, and manipulation. She works across mediums including lecture-performance, contracts, and video. Her work has appeared in, at, or with Triple Canopy, The New Inquiry, n+1, ICA (London), Blade Study (New York), Recess (Brooklyn), the Athens Biennale, among others.</w:t>
      </w:r>
      <w:r>
        <w:t>)</w:t>
      </w:r>
      <w:r w:rsidRPr="00510B81">
        <w:t>,</w:t>
      </w:r>
      <w:r>
        <w:rPr>
          <w:i/>
          <w:iCs/>
        </w:rPr>
        <w:t xml:space="preserve"> </w:t>
      </w:r>
      <w:r w:rsidRPr="00510B81">
        <w:rPr>
          <w:i/>
          <w:iCs/>
        </w:rPr>
        <w:t>Working Girl: On Selling Art and Selling Sex</w:t>
      </w:r>
      <w:r>
        <w:t xml:space="preserve">, </w:t>
      </w:r>
      <w:r w:rsidRPr="00510B81">
        <w:t>First published by Verso 2023</w:t>
      </w:r>
      <w:r>
        <w:t>, “On Violation”</w:t>
      </w:r>
    </w:p>
    <w:p w14:paraId="45B718EC" w14:textId="77777777" w:rsidR="006F433D" w:rsidRDefault="006F433D" w:rsidP="006F433D">
      <w:r w:rsidRPr="002179A3">
        <w:t>The art and</w:t>
      </w:r>
      <w:r w:rsidRPr="00DD3A1A">
        <w:rPr>
          <w:rStyle w:val="StyleUnderline"/>
        </w:rPr>
        <w:t xml:space="preserve"> </w:t>
      </w:r>
      <w:r w:rsidRPr="008E3048">
        <w:rPr>
          <w:rStyle w:val="StyleUnderline"/>
          <w:highlight w:val="green"/>
        </w:rPr>
        <w:t>sex marketplaces are</w:t>
      </w:r>
      <w:r w:rsidRPr="00DD3A1A">
        <w:rPr>
          <w:rStyle w:val="StyleUnderline"/>
        </w:rPr>
        <w:t xml:space="preserve"> cynical and cruel</w:t>
      </w:r>
      <w:r w:rsidRPr="002179A3">
        <w:t>, writ large. Both are</w:t>
      </w:r>
      <w:r>
        <w:rPr>
          <w:rStyle w:val="Emphasis"/>
        </w:rPr>
        <w:t xml:space="preserve"> </w:t>
      </w:r>
      <w:r w:rsidRPr="008E3048">
        <w:rPr>
          <w:rStyle w:val="Emphasis"/>
          <w:highlight w:val="green"/>
        </w:rPr>
        <w:t>intimately tied to state violence—through financially symbiotic entanglements between the state’s disciplining apparatuses and</w:t>
      </w:r>
      <w:r w:rsidRPr="002179A3">
        <w:t xml:space="preserve"> the museum, </w:t>
      </w:r>
      <w:r w:rsidRPr="006E5731">
        <w:t>or</w:t>
      </w:r>
      <w:r w:rsidRPr="00DD3A1A">
        <w:rPr>
          <w:rStyle w:val="Emphasis"/>
        </w:rPr>
        <w:t xml:space="preserve"> </w:t>
      </w:r>
      <w:r w:rsidRPr="008E3048">
        <w:rPr>
          <w:rStyle w:val="Emphasis"/>
          <w:highlight w:val="green"/>
        </w:rPr>
        <w:t>the adult ad site—and</w:t>
      </w:r>
      <w:r w:rsidRPr="00DD3A1A">
        <w:rPr>
          <w:rStyle w:val="Emphasis"/>
        </w:rPr>
        <w:t xml:space="preserve"> </w:t>
      </w:r>
      <w:r w:rsidRPr="002179A3">
        <w:t>both</w:t>
      </w:r>
      <w:r w:rsidRPr="00DD3A1A">
        <w:rPr>
          <w:rStyle w:val="Emphasis"/>
        </w:rPr>
        <w:t xml:space="preserve"> </w:t>
      </w:r>
      <w:r w:rsidRPr="008E3048">
        <w:rPr>
          <w:rStyle w:val="Emphasis"/>
          <w:highlight w:val="green"/>
        </w:rPr>
        <w:t>are shaped by the whims of the powerful and hyper-wealthy, structured at every turn by racism, hyper-visibility, the policing of people and borders, and the bottom line of profit</w:t>
      </w:r>
      <w:r w:rsidRPr="00DD3A1A">
        <w:rPr>
          <w:rStyle w:val="Emphasis"/>
        </w:rPr>
        <w:t>.</w:t>
      </w:r>
      <w:r>
        <w:t xml:space="preserve"> Art institutions with shiny veneers platform diverse and progressive artists even as they are financially propped up by money from the sale of arms to state regimes committing profound human rights violations, covering up their complicity through public shows of good. Meanwhile, </w:t>
      </w:r>
      <w:r w:rsidRPr="008E3048">
        <w:rPr>
          <w:rStyle w:val="Emphasis"/>
          <w:highlight w:val="green"/>
        </w:rPr>
        <w:t>fantasies of the violations sex workers face in the sex industry, and the subsequent call to rescue them, lead the state to commit large-scale violations against workers, shutting down</w:t>
      </w:r>
      <w:r w:rsidRPr="002179A3">
        <w:rPr>
          <w:rStyle w:val="Emphasis"/>
        </w:rPr>
        <w:t xml:space="preserve"> some </w:t>
      </w:r>
      <w:r w:rsidRPr="008E3048">
        <w:rPr>
          <w:rStyle w:val="Emphasis"/>
          <w:highlight w:val="green"/>
        </w:rPr>
        <w:t>companies workers rely on</w:t>
      </w:r>
      <w:r w:rsidRPr="002179A3">
        <w:rPr>
          <w:rStyle w:val="Emphasis"/>
        </w:rPr>
        <w:t xml:space="preserve"> for ads and revenue </w:t>
      </w:r>
      <w:r w:rsidRPr="008E3048">
        <w:rPr>
          <w:rStyle w:val="Emphasis"/>
          <w:highlight w:val="green"/>
        </w:rPr>
        <w:t>while propping up others that cooperate with the government, ensnaring workers in a criminal-legal system that destroys lives and livelihoods alike.</w:t>
      </w:r>
      <w:r w:rsidRPr="008E3048">
        <w:rPr>
          <w:highlight w:val="green"/>
          <w:u w:val="single"/>
        </w:rPr>
        <w:t xml:space="preserve"> In</w:t>
      </w:r>
      <w:r w:rsidRPr="00DD3A1A">
        <w:rPr>
          <w:u w:val="single"/>
        </w:rPr>
        <w:t xml:space="preserve"> November </w:t>
      </w:r>
      <w:r w:rsidRPr="008E3048">
        <w:rPr>
          <w:highlight w:val="green"/>
          <w:u w:val="single"/>
        </w:rPr>
        <w:t>2017,</w:t>
      </w:r>
      <w:r w:rsidRPr="00DD3A1A">
        <w:rPr>
          <w:u w:val="single"/>
        </w:rPr>
        <w:t xml:space="preserve"> the </w:t>
      </w:r>
      <w:r w:rsidRPr="008E3048">
        <w:rPr>
          <w:highlight w:val="green"/>
          <w:u w:val="single"/>
        </w:rPr>
        <w:t>D</w:t>
      </w:r>
      <w:r w:rsidRPr="00DD3A1A">
        <w:rPr>
          <w:u w:val="single"/>
        </w:rPr>
        <w:t xml:space="preserve">epartment of </w:t>
      </w:r>
      <w:r w:rsidRPr="008E3048">
        <w:rPr>
          <w:highlight w:val="green"/>
          <w:u w:val="single"/>
        </w:rPr>
        <w:t>H</w:t>
      </w:r>
      <w:r w:rsidRPr="00DD3A1A">
        <w:rPr>
          <w:u w:val="single"/>
        </w:rPr>
        <w:t xml:space="preserve">omeland </w:t>
      </w:r>
      <w:r w:rsidRPr="008E3048">
        <w:rPr>
          <w:highlight w:val="green"/>
          <w:u w:val="single"/>
        </w:rPr>
        <w:t>S</w:t>
      </w:r>
      <w:r w:rsidRPr="00DD3A1A">
        <w:rPr>
          <w:u w:val="single"/>
        </w:rPr>
        <w:t xml:space="preserve">ecurity </w:t>
      </w:r>
      <w:r w:rsidRPr="008E3048">
        <w:rPr>
          <w:highlight w:val="green"/>
          <w:u w:val="single"/>
        </w:rPr>
        <w:t>raided the Eros Guide’s call center</w:t>
      </w:r>
      <w:r w:rsidRPr="00DD3A1A">
        <w:rPr>
          <w:u w:val="single"/>
        </w:rPr>
        <w:t xml:space="preserve"> in Youngsville, North Carolina. The operation was</w:t>
      </w:r>
      <w:r>
        <w:rPr>
          <w:u w:val="single"/>
        </w:rPr>
        <w:t xml:space="preserve"> </w:t>
      </w:r>
      <w:r w:rsidRPr="00DD3A1A">
        <w:rPr>
          <w:u w:val="single"/>
        </w:rPr>
        <w:t>a search and seizure; agents spent the day and night poring over servers,</w:t>
      </w:r>
      <w:r>
        <w:rPr>
          <w:u w:val="single"/>
        </w:rPr>
        <w:t xml:space="preserve"> </w:t>
      </w:r>
      <w:r w:rsidRPr="00DD3A1A">
        <w:rPr>
          <w:u w:val="single"/>
        </w:rPr>
        <w:t>documents, and computers. At the time, the US Attorney’s Office confirmed</w:t>
      </w:r>
      <w:r>
        <w:rPr>
          <w:u w:val="single"/>
        </w:rPr>
        <w:t xml:space="preserve"> </w:t>
      </w:r>
      <w:r w:rsidRPr="00DD3A1A">
        <w:rPr>
          <w:u w:val="single"/>
        </w:rPr>
        <w:t>a sealed, active investigation ongoing against</w:t>
      </w:r>
      <w:r>
        <w:t xml:space="preserve"> Bolma Star Services, </w:t>
      </w:r>
      <w:r w:rsidRPr="00DD3A1A">
        <w:rPr>
          <w:u w:val="single"/>
        </w:rPr>
        <w:t>the Eros</w:t>
      </w:r>
      <w:r>
        <w:rPr>
          <w:u w:val="single"/>
        </w:rPr>
        <w:t xml:space="preserve"> </w:t>
      </w:r>
      <w:r w:rsidRPr="00DD3A1A">
        <w:rPr>
          <w:u w:val="single"/>
        </w:rPr>
        <w:t>Guide’s parent company, and a warrant was granted to investigate alleged</w:t>
      </w:r>
      <w:r>
        <w:rPr>
          <w:u w:val="single"/>
        </w:rPr>
        <w:t xml:space="preserve"> </w:t>
      </w:r>
      <w:r w:rsidRPr="00DD3A1A">
        <w:rPr>
          <w:u w:val="single"/>
        </w:rPr>
        <w:t>“cross-border illegal activity,”</w:t>
      </w:r>
      <w:r>
        <w:t xml:space="preserve"> but they offered no further information on the nature of the case. </w:t>
      </w:r>
      <w:r w:rsidRPr="00DD3A1A">
        <w:rPr>
          <w:u w:val="single"/>
        </w:rPr>
        <w:t>To my knowledge, any details and resolution, or lack</w:t>
      </w:r>
      <w:r>
        <w:rPr>
          <w:u w:val="single"/>
        </w:rPr>
        <w:t xml:space="preserve"> </w:t>
      </w:r>
      <w:r w:rsidRPr="00DD3A1A">
        <w:rPr>
          <w:u w:val="single"/>
        </w:rPr>
        <w:t>thereof, remain opaque.</w:t>
      </w:r>
      <w:r>
        <w:t xml:space="preserve"> </w:t>
      </w:r>
      <w:r w:rsidRPr="008E3048">
        <w:rPr>
          <w:highlight w:val="green"/>
          <w:u w:val="single"/>
        </w:rPr>
        <w:t>The Eros Guide</w:t>
      </w:r>
      <w:r w:rsidRPr="00DD3A1A">
        <w:rPr>
          <w:u w:val="single"/>
        </w:rPr>
        <w:t>, a glorified adult classifieds platform, was founded in</w:t>
      </w:r>
      <w:r>
        <w:rPr>
          <w:u w:val="single"/>
        </w:rPr>
        <w:t xml:space="preserve"> </w:t>
      </w:r>
      <w:r w:rsidRPr="00DD3A1A">
        <w:rPr>
          <w:u w:val="single"/>
        </w:rPr>
        <w:t xml:space="preserve">2000 and quickly </w:t>
      </w:r>
      <w:r w:rsidRPr="008E3048">
        <w:rPr>
          <w:highlight w:val="green"/>
          <w:u w:val="single"/>
        </w:rPr>
        <w:t>took over the lion’s share of the escort advertising market through search engine optimization</w:t>
      </w:r>
      <w:r w:rsidRPr="00DD3A1A">
        <w:rPr>
          <w:u w:val="single"/>
        </w:rPr>
        <w:t>.</w:t>
      </w:r>
      <w:r>
        <w:t xml:space="preserve"> I spoke to a friend once who referred to Eros’s rise as “the gentrification of online advertising”; </w:t>
      </w:r>
      <w:r w:rsidRPr="00DD3A1A">
        <w:rPr>
          <w:u w:val="single"/>
        </w:rPr>
        <w:t>over time, as the</w:t>
      </w:r>
      <w:r>
        <w:rPr>
          <w:u w:val="single"/>
        </w:rPr>
        <w:t xml:space="preserve"> </w:t>
      </w:r>
      <w:r w:rsidRPr="00DD3A1A">
        <w:rPr>
          <w:u w:val="single"/>
        </w:rPr>
        <w:t>most expensive and therefore lucrative site through which to post an ad,</w:t>
      </w:r>
      <w:r>
        <w:rPr>
          <w:u w:val="single"/>
        </w:rPr>
        <w:t xml:space="preserve"> </w:t>
      </w:r>
      <w:r w:rsidRPr="008E3048">
        <w:rPr>
          <w:highlight w:val="green"/>
          <w:u w:val="single"/>
        </w:rPr>
        <w:t xml:space="preserve">Eros became a signifier of status, one that girls had to adopt </w:t>
      </w:r>
      <w:proofErr w:type="gramStart"/>
      <w:r w:rsidRPr="008E3048">
        <w:rPr>
          <w:highlight w:val="green"/>
          <w:u w:val="single"/>
        </w:rPr>
        <w:t>in order to</w:t>
      </w:r>
      <w:proofErr w:type="gramEnd"/>
      <w:r w:rsidRPr="008E3048">
        <w:rPr>
          <w:highlight w:val="green"/>
          <w:u w:val="single"/>
        </w:rPr>
        <w:t xml:space="preserve"> reach a particular client base</w:t>
      </w:r>
      <w:r w:rsidRPr="00DD3A1A">
        <w:rPr>
          <w:u w:val="single"/>
        </w:rPr>
        <w:t>. On Eros, one can pay for additives like VIP</w:t>
      </w:r>
      <w:r>
        <w:rPr>
          <w:u w:val="single"/>
        </w:rPr>
        <w:t xml:space="preserve"> </w:t>
      </w:r>
      <w:r w:rsidRPr="00DD3A1A">
        <w:rPr>
          <w:u w:val="single"/>
        </w:rPr>
        <w:t>Status, which offers little other than the option to animate and rotate one’s</w:t>
      </w:r>
      <w:r>
        <w:rPr>
          <w:u w:val="single"/>
        </w:rPr>
        <w:t xml:space="preserve"> </w:t>
      </w:r>
      <w:r w:rsidRPr="00DD3A1A">
        <w:rPr>
          <w:u w:val="single"/>
        </w:rPr>
        <w:t>thumbnail ad photo, and signifies to clients that the worker in question can</w:t>
      </w:r>
      <w:r>
        <w:rPr>
          <w:u w:val="single"/>
        </w:rPr>
        <w:t xml:space="preserve"> </w:t>
      </w:r>
      <w:r w:rsidRPr="00DD3A1A">
        <w:rPr>
          <w:u w:val="single"/>
        </w:rPr>
        <w:t>afford to pay double for so little. The real point of VIP Status is not that</w:t>
      </w:r>
      <w:r>
        <w:rPr>
          <w:u w:val="single"/>
        </w:rPr>
        <w:t xml:space="preserve"> </w:t>
      </w:r>
      <w:r w:rsidRPr="00DD3A1A">
        <w:rPr>
          <w:u w:val="single"/>
        </w:rPr>
        <w:t>clients care if your thumbnail is animated but that they can see you are</w:t>
      </w:r>
      <w:r>
        <w:rPr>
          <w:u w:val="single"/>
        </w:rPr>
        <w:t xml:space="preserve"> </w:t>
      </w:r>
      <w:r w:rsidRPr="00DD3A1A">
        <w:rPr>
          <w:u w:val="single"/>
        </w:rPr>
        <w:t xml:space="preserve">successful and already </w:t>
      </w:r>
      <w:proofErr w:type="gramStart"/>
      <w:r w:rsidRPr="00DD3A1A">
        <w:rPr>
          <w:u w:val="single"/>
        </w:rPr>
        <w:t>top-earning</w:t>
      </w:r>
      <w:proofErr w:type="gramEnd"/>
      <w:r w:rsidRPr="00DD3A1A">
        <w:rPr>
          <w:u w:val="single"/>
        </w:rPr>
        <w:t>, giving them the illusion that they’re</w:t>
      </w:r>
      <w:r>
        <w:rPr>
          <w:u w:val="single"/>
        </w:rPr>
        <w:t xml:space="preserve"> </w:t>
      </w:r>
      <w:r w:rsidRPr="00DD3A1A">
        <w:rPr>
          <w:u w:val="single"/>
        </w:rPr>
        <w:t>engaging the best, a worker who can afford to take on only clients she</w:t>
      </w:r>
      <w:r>
        <w:rPr>
          <w:u w:val="single"/>
        </w:rPr>
        <w:t xml:space="preserve"> </w:t>
      </w:r>
      <w:r w:rsidRPr="00DD3A1A">
        <w:rPr>
          <w:u w:val="single"/>
        </w:rPr>
        <w:t>earnestly wants to see.</w:t>
      </w:r>
      <w:r>
        <w:rPr>
          <w:u w:val="single"/>
        </w:rPr>
        <w:t xml:space="preserve"> </w:t>
      </w:r>
      <w:r w:rsidRPr="008E3048">
        <w:rPr>
          <w:highlight w:val="green"/>
          <w:u w:val="single"/>
        </w:rPr>
        <w:t>Advertising on Eros is technically legal; workers sell time, rather than sex</w:t>
      </w:r>
      <w:r w:rsidRPr="00DD3A1A">
        <w:rPr>
          <w:u w:val="single"/>
        </w:rPr>
        <w:t>.</w:t>
      </w:r>
      <w:r>
        <w:t xml:space="preserve"> One cannot list acts or services one does and does not offer. </w:t>
      </w:r>
      <w:r w:rsidRPr="008E3048">
        <w:rPr>
          <w:rStyle w:val="Emphasis"/>
          <w:highlight w:val="green"/>
        </w:rPr>
        <w:t>Escorting falls squarely within the realm of</w:t>
      </w:r>
      <w:r w:rsidRPr="00DD3A1A">
        <w:rPr>
          <w:u w:val="single"/>
        </w:rPr>
        <w:t xml:space="preserve"> </w:t>
      </w:r>
      <w:r>
        <w:t xml:space="preserve">Michel Foucault’s </w:t>
      </w:r>
      <w:r w:rsidRPr="008E3048">
        <w:rPr>
          <w:rStyle w:val="Emphasis"/>
          <w:highlight w:val="green"/>
        </w:rPr>
        <w:t>“useful delinquency</w:t>
      </w:r>
      <w:r w:rsidRPr="002179A3">
        <w:rPr>
          <w:rStyle w:val="StyleUnderline"/>
        </w:rPr>
        <w:t>”— wherein “the existence of a legal prohibition creates around it a field of illegal practices, which one manages to supervise, while extracting from it an illicit profit through elements, themselves illegal, but rendered manipulable by their organization in delinquency.”</w:t>
      </w:r>
      <w:r>
        <w:t xml:space="preserve"> </w:t>
      </w:r>
      <w:r w:rsidRPr="008E3048">
        <w:rPr>
          <w:rStyle w:val="Emphasis"/>
          <w:highlight w:val="green"/>
        </w:rPr>
        <w:t>The law prohibits prostitution, putting escorting and its surrounding industries</w:t>
      </w:r>
      <w:r w:rsidRPr="00DD3A1A">
        <w:rPr>
          <w:u w:val="single"/>
        </w:rPr>
        <w:t xml:space="preserve"> (advertising</w:t>
      </w:r>
      <w:r>
        <w:rPr>
          <w:u w:val="single"/>
        </w:rPr>
        <w:t xml:space="preserve"> </w:t>
      </w:r>
      <w:r w:rsidRPr="00DD3A1A">
        <w:rPr>
          <w:u w:val="single"/>
        </w:rPr>
        <w:t xml:space="preserve">websites, web creators, SEO specialists, escort photographers) </w:t>
      </w:r>
      <w:r w:rsidRPr="008E3048">
        <w:rPr>
          <w:rStyle w:val="Emphasis"/>
          <w:highlight w:val="green"/>
        </w:rPr>
        <w:t>into legal gray areas, simultaneously sanctioned and not. Their position</w:t>
      </w:r>
      <w:r w:rsidRPr="00DD3A1A">
        <w:rPr>
          <w:rStyle w:val="Emphasis"/>
        </w:rPr>
        <w:t xml:space="preserve"> as useful</w:t>
      </w:r>
      <w:r>
        <w:rPr>
          <w:rStyle w:val="Emphasis"/>
        </w:rPr>
        <w:t xml:space="preserve"> </w:t>
      </w:r>
      <w:r w:rsidRPr="00DD3A1A">
        <w:rPr>
          <w:rStyle w:val="Emphasis"/>
        </w:rPr>
        <w:t xml:space="preserve">delinquents </w:t>
      </w:r>
      <w:proofErr w:type="gramStart"/>
      <w:r w:rsidRPr="008E3048">
        <w:rPr>
          <w:rStyle w:val="Emphasis"/>
          <w:highlight w:val="green"/>
        </w:rPr>
        <w:t>makes</w:t>
      </w:r>
      <w:proofErr w:type="gramEnd"/>
      <w:r w:rsidRPr="008E3048">
        <w:rPr>
          <w:rStyle w:val="Emphasis"/>
          <w:highlight w:val="green"/>
        </w:rPr>
        <w:t xml:space="preserve"> workers</w:t>
      </w:r>
      <w:r w:rsidRPr="00DD3A1A">
        <w:rPr>
          <w:rStyle w:val="Emphasis"/>
        </w:rPr>
        <w:t xml:space="preserve"> in these industries even more </w:t>
      </w:r>
      <w:r w:rsidRPr="008E3048">
        <w:rPr>
          <w:rStyle w:val="Emphasis"/>
          <w:highlight w:val="green"/>
        </w:rPr>
        <w:t>precarious because the</w:t>
      </w:r>
      <w:r w:rsidRPr="00DD3A1A">
        <w:rPr>
          <w:rStyle w:val="Emphasis"/>
        </w:rPr>
        <w:t xml:space="preserve"> constant </w:t>
      </w:r>
      <w:r w:rsidRPr="008E3048">
        <w:rPr>
          <w:rStyle w:val="Emphasis"/>
          <w:highlight w:val="green"/>
        </w:rPr>
        <w:t>threat of shutdown gives companies greater power to abuse workers at will.</w:t>
      </w:r>
      <w:r w:rsidRPr="00DD3A1A">
        <w:rPr>
          <w:rStyle w:val="Emphasis"/>
        </w:rPr>
        <w:t xml:space="preserve"> </w:t>
      </w:r>
      <w:r>
        <w:t xml:space="preserve">Corporations like Eros, for example, have wild power to monopolize and extort those in need of their services because there are few other options and little legal recourse available to escorts when they are wronged. </w:t>
      </w:r>
      <w:r w:rsidRPr="00DD3A1A">
        <w:rPr>
          <w:u w:val="single"/>
        </w:rPr>
        <w:t>Eros frequently and somewhat randomly bans</w:t>
      </w:r>
      <w:r>
        <w:rPr>
          <w:u w:val="single"/>
        </w:rPr>
        <w:t xml:space="preserve"> </w:t>
      </w:r>
      <w:r w:rsidRPr="00DD3A1A">
        <w:rPr>
          <w:u w:val="single"/>
        </w:rPr>
        <w:t>escorts for life, allowing some workers to show nudity on their profiles and</w:t>
      </w:r>
      <w:r>
        <w:rPr>
          <w:u w:val="single"/>
        </w:rPr>
        <w:t xml:space="preserve"> </w:t>
      </w:r>
      <w:r w:rsidRPr="00DD3A1A">
        <w:rPr>
          <w:u w:val="single"/>
        </w:rPr>
        <w:t>dropping others for attempting to display less lewd photos.</w:t>
      </w:r>
      <w:r>
        <w:t xml:space="preserve"> My friend who commented on Eros’s gentrification of the industry was unceremoniously banned for attempting to post a new ad with a photo she’d used without incident countless times before; she had spent tens of thousands of dollars advertising over years through the site and obtained </w:t>
      </w:r>
      <w:proofErr w:type="gramStart"/>
      <w:r>
        <w:t>the majority of</w:t>
      </w:r>
      <w:proofErr w:type="gramEnd"/>
      <w:r>
        <w:t xml:space="preserve"> her new clients there. </w:t>
      </w:r>
    </w:p>
    <w:p w14:paraId="3B297DF7" w14:textId="77777777" w:rsidR="003C47BF" w:rsidRPr="00040B04" w:rsidRDefault="003C47BF" w:rsidP="003C47BF">
      <w:pPr>
        <w:pStyle w:val="Heading4"/>
      </w:pPr>
      <w:r w:rsidRPr="00040B04">
        <w:t>Prefer our interpretation as it uses sex work as a site of subjugated knowledge in line with activist and liberationist dreams.</w:t>
      </w:r>
    </w:p>
    <w:p w14:paraId="41D2466B" w14:textId="77777777" w:rsidR="003C47BF" w:rsidRPr="00750C65" w:rsidRDefault="003C47BF" w:rsidP="003C47BF">
      <w:r w:rsidRPr="00750C65">
        <w:rPr>
          <w:rStyle w:val="Style13ptBold"/>
        </w:rPr>
        <w:t>Carlisle 21,</w:t>
      </w:r>
      <w:r w:rsidRPr="00750C65">
        <w:t xml:space="preserve"> (Vanessa Carlisle teaches queer studies at California State University in Northridge and writes about sexuality and power, sex work, and liberatory social movements.), “Sex Work Is Star Shaped”: Antiwork Politics and the Value of Embodied Knowledge, The South Atlantic Quarterly 120:3, Duke University Press, July 2021, doi: 10.1215/00382876-9154927, </w:t>
      </w:r>
      <w:hyperlink r:id="rId12" w:history="1">
        <w:r w:rsidRPr="00750C65">
          <w:rPr>
            <w:rStyle w:val="Hyperlink"/>
          </w:rPr>
          <w:t>https://read.dukeupress.edu/south-atlantic-quarterly/article/120/3/573/174117/Sex-Work-Is-Star-Shaped-Antiwork-Politics-and-the</w:t>
        </w:r>
      </w:hyperlink>
      <w:r w:rsidRPr="00750C65">
        <w:t xml:space="preserve">  </w:t>
      </w:r>
    </w:p>
    <w:p w14:paraId="3AE460F8" w14:textId="77777777" w:rsidR="003C47BF" w:rsidRPr="00750C65" w:rsidRDefault="003C47BF" w:rsidP="003C47BF">
      <w:pPr>
        <w:rPr>
          <w:rStyle w:val="Emphasis"/>
        </w:rPr>
      </w:pPr>
      <w:r w:rsidRPr="00750C65">
        <w:t xml:space="preserve">suprihmbé (2019: 23) uses sex work and sex worker along with other terms such as thot and heaux, because she found that using sex work helped her find the people she was looking for and helped them find her, </w:t>
      </w:r>
      <w:proofErr w:type="gramStart"/>
      <w:r w:rsidRPr="00750C65">
        <w:t>despite the fact that</w:t>
      </w:r>
      <w:proofErr w:type="gramEnd"/>
      <w:r w:rsidRPr="00750C65">
        <w:t xml:space="preserve"> it is not commonly used in her immediate community. </w:t>
      </w:r>
      <w:proofErr w:type="gramStart"/>
      <w:r w:rsidRPr="00750C65">
        <w:rPr>
          <w:rStyle w:val="Emphasis"/>
          <w:highlight w:val="green"/>
        </w:rPr>
        <w:t>As long as</w:t>
      </w:r>
      <w:proofErr w:type="gramEnd"/>
      <w:r w:rsidRPr="00750C65">
        <w:rPr>
          <w:rStyle w:val="Emphasis"/>
          <w:highlight w:val="green"/>
        </w:rPr>
        <w:t xml:space="preserve"> sex work serves to call otherwise isolated people into community, it is useful to us</w:t>
      </w:r>
      <w:r w:rsidRPr="00750C65">
        <w:rPr>
          <w:rStyle w:val="Emphasis"/>
        </w:rPr>
        <w:t>.</w:t>
      </w:r>
      <w:r w:rsidRPr="00750C65">
        <w:t xml:space="preserve"> If it can reach into internalized stigma and rewrite destructive narratives such that people may be more able to see their value to a collective, like it did for Carol Leigh, then there are reasons to continue using it. </w:t>
      </w:r>
      <w:r w:rsidRPr="00750C65">
        <w:rPr>
          <w:u w:val="single"/>
        </w:rPr>
        <w:t xml:space="preserve">Here, </w:t>
      </w:r>
      <w:r w:rsidRPr="00750C65">
        <w:rPr>
          <w:highlight w:val="green"/>
          <w:u w:val="single"/>
        </w:rPr>
        <w:t>I continue</w:t>
      </w:r>
      <w:r w:rsidRPr="00750C65">
        <w:rPr>
          <w:u w:val="single"/>
        </w:rPr>
        <w:t xml:space="preserve"> the practice of </w:t>
      </w:r>
      <w:r w:rsidRPr="00750C65">
        <w:rPr>
          <w:highlight w:val="green"/>
          <w:u w:val="single"/>
        </w:rPr>
        <w:t>using sex work to refer both to prostitution specifically and to the myriad sex industries and trades in general, a difference that should be contextually clear</w:t>
      </w:r>
      <w:r w:rsidRPr="00750C65">
        <w:rPr>
          <w:u w:val="single"/>
        </w:rPr>
        <w:t xml:space="preserve">, at the same time as I interrogate the term and the limitations of the labor rights framework it implies. </w:t>
      </w:r>
      <w:r w:rsidRPr="00750C65">
        <w:t xml:space="preserve">Ultimately, </w:t>
      </w:r>
      <w:r w:rsidRPr="00750C65">
        <w:rPr>
          <w:rStyle w:val="StyleUnderline"/>
        </w:rPr>
        <w:t>my use of sex work is more in line with LaMonda Horton-Stallings’s</w:t>
      </w:r>
      <w:r w:rsidRPr="00750C65">
        <w:t xml:space="preserve"> (2015: 19) </w:t>
      </w:r>
      <w:r w:rsidRPr="00750C65">
        <w:rPr>
          <w:rStyle w:val="StyleUnderline"/>
        </w:rPr>
        <w:t>understanding</w:t>
      </w:r>
      <w:r w:rsidRPr="00750C65">
        <w:t xml:space="preserve"> in Funk the Erotic: Transaesthetics and Black Sexual Cultures, </w:t>
      </w:r>
      <w:r w:rsidRPr="00750C65">
        <w:rPr>
          <w:rStyle w:val="StyleUnderline"/>
        </w:rPr>
        <w:t>which describes much of what we currently call sex work as “antiwork activities involving sex.” However</w:t>
      </w:r>
      <w:r w:rsidRPr="00750C65">
        <w:t xml:space="preserve">, like suprihmbé, </w:t>
      </w:r>
      <w:r w:rsidRPr="00750C65">
        <w:rPr>
          <w:rStyle w:val="StyleUnderline"/>
        </w:rPr>
        <w:t xml:space="preserve">I divert from Horton-Stallings in that </w:t>
      </w:r>
      <w:r w:rsidRPr="00750C65">
        <w:rPr>
          <w:rStyle w:val="StyleUnderline"/>
          <w:highlight w:val="green"/>
        </w:rPr>
        <w:t>I am not arguing to widen the umbrella of sex worker</w:t>
      </w:r>
      <w:r w:rsidRPr="00750C65">
        <w:rPr>
          <w:rStyle w:val="StyleUnderline"/>
        </w:rPr>
        <w:t xml:space="preserve"> so far as to include researchers, writers, academics, and others who engage with sex and the sex industries on the page but not with the labor of their bodies.</w:t>
      </w:r>
      <w:r w:rsidRPr="00750C65">
        <w:t xml:space="preserve"> </w:t>
      </w:r>
      <w:r w:rsidRPr="00750C65">
        <w:rPr>
          <w:rStyle w:val="StyleUnderline"/>
          <w:highlight w:val="green"/>
        </w:rPr>
        <w:t>The distinction of lived experience with commercial or transactional sex</w:t>
      </w:r>
      <w:r w:rsidRPr="00750C65">
        <w:rPr>
          <w:rStyle w:val="StyleUnderline"/>
        </w:rPr>
        <w:t xml:space="preserve">, including online and over the phone, </w:t>
      </w:r>
      <w:r w:rsidRPr="00750C65">
        <w:rPr>
          <w:rStyle w:val="StyleUnderline"/>
          <w:highlight w:val="green"/>
        </w:rPr>
        <w:t>is important</w:t>
      </w:r>
      <w:r w:rsidRPr="00750C65">
        <w:rPr>
          <w:rStyle w:val="StyleUnderline"/>
        </w:rPr>
        <w:t xml:space="preserve"> here, </w:t>
      </w:r>
      <w:r w:rsidRPr="00750C65">
        <w:rPr>
          <w:rStyle w:val="StyleUnderline"/>
          <w:highlight w:val="green"/>
        </w:rPr>
        <w:t>as the knowledges that arise from those experiences</w:t>
      </w:r>
      <w:r w:rsidRPr="00750C65">
        <w:rPr>
          <w:rStyle w:val="StyleUnderline"/>
        </w:rPr>
        <w:t xml:space="preserve"> are what </w:t>
      </w:r>
      <w:r w:rsidRPr="00750C65">
        <w:rPr>
          <w:rStyle w:val="StyleUnderline"/>
          <w:highlight w:val="green"/>
        </w:rPr>
        <w:t>inform my analysis</w:t>
      </w:r>
      <w:r w:rsidRPr="00750C65">
        <w:rPr>
          <w:rStyle w:val="StyleUnderline"/>
        </w:rPr>
        <w:t xml:space="preserve"> as much as or more than theorizing done from outside.</w:t>
      </w:r>
      <w:r w:rsidRPr="00750C65">
        <w:t xml:space="preserve"> </w:t>
      </w:r>
      <w:r w:rsidRPr="00750C65">
        <w:rPr>
          <w:rStyle w:val="StyleUnderline"/>
        </w:rPr>
        <w:t>Foundational to the present argument is how it feels to engage with clients and their desires, how it feels to perform erotics that conform to or are in tension with one’s own desires, how it feels to get money among giving or witnessing orgasms, and how it feels to take on the identities that inhere in those and other actions in the huge collection known as sex work.</w:t>
      </w:r>
      <w:r w:rsidRPr="00750C65">
        <w:t xml:space="preserve"> This does not mean that here I consider sex work only through anecdote or testimony, although they are important sources. </w:t>
      </w:r>
      <w:r w:rsidRPr="00750C65">
        <w:rPr>
          <w:rStyle w:val="StyleUnderline"/>
        </w:rPr>
        <w:t xml:space="preserve">The feelings associated with transactional sex are always present, whether they are acknowledged or not: policy governing prostitution has always made assumptions about these feelings, sociologists work to articulate and uncover these feelings, stigma against sex work presumes a certain set of feelings workers must be having, and so on. </w:t>
      </w:r>
      <w:r w:rsidRPr="00750C65">
        <w:t xml:space="preserve">This article traces sex work through the dangerous discursive fields of labor rights, trafficking, and antiviolence activism and into a space of greater self-definition, imagination, and creative antiwork potentials. I argue that, </w:t>
      </w:r>
      <w:r w:rsidRPr="00750C65">
        <w:rPr>
          <w:rStyle w:val="Emphasis"/>
          <w:highlight w:val="green"/>
        </w:rPr>
        <w:t>while labor protections may be a route to harm reduction, sex work exceeds definitions of care/affective labor, service work, or reproductive labor</w:t>
      </w:r>
      <w:r w:rsidRPr="00750C65">
        <w:rPr>
          <w:rStyle w:val="StyleUnderline"/>
        </w:rPr>
        <w:t xml:space="preserve">. This excess is revealed sometimes in the overwhelming effects of trauma, the prevention of which is an urgent priority driving this argument. </w:t>
      </w:r>
      <w:r w:rsidRPr="00750C65">
        <w:rPr>
          <w:rStyle w:val="Emphasis"/>
          <w:highlight w:val="green"/>
        </w:rPr>
        <w:t>The excess I describe includes the reality and power of trauma via interpersonal and structural forces but centers on how sex work can provide a creative space of resilience.</w:t>
      </w:r>
      <w:r w:rsidRPr="00750C65">
        <w:rPr>
          <w:rStyle w:val="Emphasis"/>
        </w:rPr>
        <w:t xml:space="preserve"> Sex workers have the tools and the </w:t>
      </w:r>
      <w:r w:rsidRPr="00750C65">
        <w:rPr>
          <w:rStyle w:val="Emphasis"/>
          <w:highlight w:val="green"/>
        </w:rPr>
        <w:t>information to lead the way toward a more robust antiwork politics, a politics of self-worth and community care. In line with</w:t>
      </w:r>
      <w:r w:rsidRPr="00750C65">
        <w:rPr>
          <w:rStyle w:val="Emphasis"/>
        </w:rPr>
        <w:t xml:space="preserve"> movements for </w:t>
      </w:r>
      <w:r w:rsidRPr="00750C65">
        <w:rPr>
          <w:rStyle w:val="Emphasis"/>
          <w:highlight w:val="green"/>
        </w:rPr>
        <w:t>disability justice, queer and trans liberation, pleasure activism, and antiracist anticapitalism</w:t>
      </w:r>
      <w:r w:rsidRPr="00750C65">
        <w:rPr>
          <w:rStyle w:val="Emphasis"/>
        </w:rPr>
        <w:t xml:space="preserve">, </w:t>
      </w:r>
      <w:r w:rsidRPr="00750C65">
        <w:rPr>
          <w:rStyle w:val="Emphasis"/>
          <w:highlight w:val="green"/>
        </w:rPr>
        <w:t>sex work can be theorized as a site of vital subjugated knowledge</w:t>
      </w:r>
      <w:r w:rsidRPr="00750C65">
        <w:rPr>
          <w:rStyle w:val="Emphasis"/>
        </w:rPr>
        <w:t xml:space="preserve"> pertinent to community survival in the face of global capitalism’s murderous status quo.</w:t>
      </w:r>
    </w:p>
    <w:p w14:paraId="1C43F0DA" w14:textId="77777777" w:rsidR="006F433D" w:rsidRDefault="006F433D" w:rsidP="006F433D">
      <w:pPr>
        <w:rPr>
          <w:rStyle w:val="Emphasis"/>
        </w:rPr>
      </w:pPr>
    </w:p>
    <w:p w14:paraId="757B89DF" w14:textId="77777777" w:rsidR="006F433D" w:rsidRPr="005D388F" w:rsidRDefault="006F433D" w:rsidP="006F433D"/>
    <w:p w14:paraId="4108D893"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5BB6A" w14:textId="77777777" w:rsidR="00D96A8E" w:rsidRDefault="00D96A8E" w:rsidP="00066D2C">
      <w:pPr>
        <w:spacing w:after="0" w:line="240" w:lineRule="auto"/>
      </w:pPr>
      <w:r>
        <w:separator/>
      </w:r>
    </w:p>
  </w:endnote>
  <w:endnote w:type="continuationSeparator" w:id="0">
    <w:p w14:paraId="5931939F" w14:textId="77777777" w:rsidR="00D96A8E" w:rsidRDefault="00D96A8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FACA8" w14:textId="77777777" w:rsidR="00D96A8E" w:rsidRDefault="00D96A8E" w:rsidP="00066D2C">
      <w:pPr>
        <w:spacing w:after="0" w:line="240" w:lineRule="auto"/>
      </w:pPr>
      <w:r>
        <w:separator/>
      </w:r>
    </w:p>
  </w:footnote>
  <w:footnote w:type="continuationSeparator" w:id="0">
    <w:p w14:paraId="21573979" w14:textId="77777777" w:rsidR="00D96A8E" w:rsidRDefault="00D96A8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6"/>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Sumya Paruchuri"/>
    <w:docVar w:name="OS" w:val="Windows NT"/>
    <w:docVar w:name="OSVersion" w:val="10.0"/>
    <w:docVar w:name="RibbonPointer" w:val="321688408"/>
    <w:docVar w:name="Team" w:val="Woodlands"/>
    <w:docVar w:name="VerbatimVersion" w:val="6.0.0"/>
    <w:docVar w:name="WordVersion" w:val="16.0"/>
  </w:docVars>
  <w:rsids>
    <w:rsidRoot w:val="00D96A8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0A72"/>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73B"/>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47BF"/>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76A1"/>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4C2B"/>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433D"/>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7130"/>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457D"/>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96A8E"/>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BDA83C"/>
  <w15:chartTrackingRefBased/>
  <w15:docId w15:val="{BFFCBEC3-A2C0-42CB-83EB-303AA24C0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96A8E"/>
    <w:rPr>
      <w:rFonts w:ascii="Calibri" w:hAnsi="Calibri" w:cs="Calibri"/>
    </w:rPr>
  </w:style>
  <w:style w:type="paragraph" w:styleId="Heading1">
    <w:name w:val="heading 1"/>
    <w:aliases w:val="Pocket"/>
    <w:basedOn w:val="Normal"/>
    <w:next w:val="Normal"/>
    <w:link w:val="Heading1Char"/>
    <w:qFormat/>
    <w:rsid w:val="00D96A8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96A8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D96A8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space,Big card,body,Medium Grid 21,Normal Tag,Heading 21,Heading 2 Char2 Char,Heading 2 Char1 Char Char,Ch,small text,Heading 2 Char Char Char Char,TAG,no read,No Spacing211,No Spacing12,No Spacing2111,ta, Ch,heading 2,No Spacing4,Ta"/>
    <w:basedOn w:val="Normal"/>
    <w:next w:val="Normal"/>
    <w:link w:val="Heading4Char"/>
    <w:uiPriority w:val="3"/>
    <w:qFormat/>
    <w:rsid w:val="00D96A8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96A8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96A8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96A8E"/>
  </w:style>
  <w:style w:type="character" w:styleId="Emphasis">
    <w:name w:val="Emphasis"/>
    <w:basedOn w:val="DefaultParagraphFont"/>
    <w:uiPriority w:val="8"/>
    <w:qFormat/>
    <w:rsid w:val="00D96A8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96A8E"/>
    <w:rPr>
      <w:color w:val="auto"/>
      <w:u w:val="none"/>
    </w:rPr>
  </w:style>
  <w:style w:type="character" w:customStyle="1" w:styleId="Heading1Char">
    <w:name w:val="Heading 1 Char"/>
    <w:aliases w:val="Pocket Char"/>
    <w:basedOn w:val="DefaultParagraphFont"/>
    <w:link w:val="Heading1"/>
    <w:rsid w:val="00D96A8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96A8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96A8E"/>
    <w:rPr>
      <w:rFonts w:ascii="Calibri" w:eastAsiaTheme="majorEastAsia" w:hAnsi="Calibri" w:cstheme="majorBidi"/>
      <w:b/>
      <w:sz w:val="32"/>
      <w:szCs w:val="24"/>
      <w:u w:val="single"/>
    </w:rPr>
  </w:style>
  <w:style w:type="character" w:customStyle="1" w:styleId="Heading4Char">
    <w:name w:val="Heading 4 Char"/>
    <w:aliases w:val="Tag Char,small space Char,Big card Char,body Char,Medium Grid 21 Char,Normal Tag Char,Heading 21 Char,Heading 2 Char2 Char Char,Heading 2 Char1 Char Char Char,Ch Char,small text Char,Heading 2 Char Char Char Char Char,TAG Char,ta Char"/>
    <w:basedOn w:val="DefaultParagraphFont"/>
    <w:link w:val="Heading4"/>
    <w:uiPriority w:val="3"/>
    <w:rsid w:val="00D96A8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96A8E"/>
    <w:rPr>
      <w:b/>
      <w:bCs/>
      <w:sz w:val="26"/>
      <w:u w:val="none"/>
    </w:rPr>
  </w:style>
  <w:style w:type="character" w:customStyle="1" w:styleId="StyleUnderline">
    <w:name w:val="Style Underline"/>
    <w:aliases w:val="Underline"/>
    <w:basedOn w:val="DefaultParagraphFont"/>
    <w:uiPriority w:val="7"/>
    <w:qFormat/>
    <w:rsid w:val="00D96A8E"/>
    <w:rPr>
      <w:b w:val="0"/>
      <w:sz w:val="22"/>
      <w:u w:val="single"/>
    </w:rPr>
  </w:style>
  <w:style w:type="character" w:styleId="Strong">
    <w:name w:val="Strong"/>
    <w:basedOn w:val="DefaultParagraphFont"/>
    <w:uiPriority w:val="22"/>
    <w:semiHidden/>
    <w:qFormat/>
    <w:rsid w:val="00D96A8E"/>
    <w:rPr>
      <w:b/>
      <w:bCs/>
    </w:rPr>
  </w:style>
  <w:style w:type="character" w:styleId="BookTitle">
    <w:name w:val="Book Title"/>
    <w:basedOn w:val="DefaultParagraphFont"/>
    <w:uiPriority w:val="33"/>
    <w:semiHidden/>
    <w:qFormat/>
    <w:rsid w:val="00D96A8E"/>
    <w:rPr>
      <w:b/>
      <w:bCs/>
      <w:i/>
      <w:iCs/>
      <w:spacing w:val="5"/>
    </w:rPr>
  </w:style>
  <w:style w:type="character" w:customStyle="1" w:styleId="Heading5Char">
    <w:name w:val="Heading 5 Char"/>
    <w:basedOn w:val="DefaultParagraphFont"/>
    <w:link w:val="Heading5"/>
    <w:uiPriority w:val="9"/>
    <w:semiHidden/>
    <w:rsid w:val="00D96A8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96A8E"/>
  </w:style>
  <w:style w:type="paragraph" w:styleId="Header">
    <w:name w:val="header"/>
    <w:basedOn w:val="Normal"/>
    <w:link w:val="HeaderChar"/>
    <w:uiPriority w:val="99"/>
    <w:semiHidden/>
    <w:rsid w:val="00D96A8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96A8E"/>
    <w:rPr>
      <w:rFonts w:ascii="Calibri" w:hAnsi="Calibri" w:cs="Calibri"/>
    </w:rPr>
  </w:style>
  <w:style w:type="paragraph" w:styleId="Footer">
    <w:name w:val="footer"/>
    <w:basedOn w:val="Normal"/>
    <w:link w:val="FooterChar"/>
    <w:uiPriority w:val="99"/>
    <w:semiHidden/>
    <w:rsid w:val="00D96A8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96A8E"/>
    <w:rPr>
      <w:rFonts w:ascii="Calibri" w:hAnsi="Calibri" w:cs="Calibri"/>
    </w:rPr>
  </w:style>
  <w:style w:type="paragraph" w:styleId="BodyText">
    <w:name w:val="Body Text"/>
    <w:basedOn w:val="Normal"/>
    <w:link w:val="BodyTextChar"/>
    <w:uiPriority w:val="99"/>
    <w:semiHidden/>
    <w:unhideWhenUsed/>
    <w:rsid w:val="00D96A8E"/>
    <w:pPr>
      <w:spacing w:after="120"/>
    </w:pPr>
  </w:style>
  <w:style w:type="character" w:customStyle="1" w:styleId="BodyTextChar">
    <w:name w:val="Body Text Char"/>
    <w:basedOn w:val="DefaultParagraphFont"/>
    <w:link w:val="BodyText"/>
    <w:uiPriority w:val="99"/>
    <w:semiHidden/>
    <w:rsid w:val="00D96A8E"/>
    <w:rPr>
      <w:rFonts w:ascii="Calibri" w:hAnsi="Calibri" w:cs="Calibri"/>
    </w:rPr>
  </w:style>
  <w:style w:type="paragraph" w:styleId="NoSpacing">
    <w:name w:val="No Spacing"/>
    <w:link w:val="NoSpacingChar"/>
    <w:uiPriority w:val="99"/>
    <w:semiHidden/>
    <w:unhideWhenUsed/>
    <w:qFormat/>
    <w:rsid w:val="00D96A8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96A8E"/>
    <w:rPr>
      <w:rFonts w:ascii="Calibri" w:hAnsi="Calibri" w:cs="Calibri"/>
    </w:rPr>
  </w:style>
  <w:style w:type="character" w:styleId="Hyperlink">
    <w:name w:val="Hyperlink"/>
    <w:basedOn w:val="DefaultParagraphFont"/>
    <w:uiPriority w:val="99"/>
    <w:unhideWhenUsed/>
    <w:rsid w:val="00D96A8E"/>
    <w:rPr>
      <w:color w:val="0563C1" w:themeColor="hyperlink"/>
      <w:u w:val="single"/>
    </w:rPr>
  </w:style>
  <w:style w:type="character" w:styleId="UnresolvedMention">
    <w:name w:val="Unresolved Mention"/>
    <w:basedOn w:val="DefaultParagraphFont"/>
    <w:uiPriority w:val="99"/>
    <w:semiHidden/>
    <w:unhideWhenUsed/>
    <w:rsid w:val="00D96A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ntigravitymagazine.com/column/the-tricking-hour-9/"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read.dukeupress.edu/south-atlantic-quarterly/article/120/3/573/174117/Sex-Work-Is-Star-Shaped-Antiwork-Politics-and-th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searchgate.net/publication/370578629_Sex_Workers_The_Outsider's_Outsider" TargetMode="External"/><Relationship Id="rId5" Type="http://schemas.openxmlformats.org/officeDocument/2006/relationships/webSettings" Target="webSettings.xml"/><Relationship Id="rId10" Type="http://schemas.openxmlformats.org/officeDocument/2006/relationships/hyperlink" Target="https://read.dukeupress.edu/south-atlantic-quarterly/article/120/3/573/174117/Sex-Work-Is-Star-Shaped-Antiwork-Politics-and-the" TargetMode="External"/><Relationship Id="rId4" Type="http://schemas.openxmlformats.org/officeDocument/2006/relationships/settings" Target="settings.xml"/><Relationship Id="rId9" Type="http://schemas.openxmlformats.org/officeDocument/2006/relationships/hyperlink" Target="https://read.dukeupress.edu/south-atlantic-quarterly/article/120/3/573/174117/Sex-Work-Is-Star-Shaped-Antiwork-Politics-and-the"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umy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21</TotalTime>
  <Pages>1</Pages>
  <Words>12613</Words>
  <Characters>66275</Characters>
  <Application>Microsoft Office Word</Application>
  <DocSecurity>0</DocSecurity>
  <Lines>552</Lines>
  <Paragraphs>157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78731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Sumya Paruchuri</dc:creator>
  <cp:keywords>6.0.0</cp:keywords>
  <dc:description/>
  <cp:lastModifiedBy>Sumya Paruchuri</cp:lastModifiedBy>
  <cp:revision>4</cp:revision>
  <dcterms:created xsi:type="dcterms:W3CDTF">2026-01-24T16:04:00Z</dcterms:created>
  <dcterms:modified xsi:type="dcterms:W3CDTF">2026-01-24T16:31:00Z</dcterms:modified>
</cp:coreProperties>
</file>