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FE2C0" w14:textId="2B583F11" w:rsidR="00C76206" w:rsidRDefault="00C76206" w:rsidP="00C76206">
      <w:pPr>
        <w:pStyle w:val="Heading2"/>
      </w:pPr>
      <w:r>
        <w:t xml:space="preserve">First off is the Automation DA </w:t>
      </w:r>
      <w:r>
        <w:t xml:space="preserve"> </w:t>
      </w:r>
    </w:p>
    <w:p w14:paraId="4C1AC8CD" w14:textId="77777777" w:rsidR="00C76206" w:rsidRDefault="00C76206" w:rsidP="00C76206">
      <w:pPr>
        <w:pStyle w:val="Heading4"/>
        <w:numPr>
          <w:ilvl w:val="0"/>
          <w:numId w:val="45"/>
        </w:numPr>
      </w:pPr>
      <w:r>
        <w:t xml:space="preserve">Uniqueness: Status quo labor stresses are driving a shift to automation now </w:t>
      </w:r>
    </w:p>
    <w:p w14:paraId="3A962D46" w14:textId="77777777" w:rsidR="00C76206" w:rsidRDefault="00C76206" w:rsidP="00C76206">
      <w:r w:rsidRPr="00641D3F">
        <w:rPr>
          <w:rStyle w:val="Style13ptBold"/>
        </w:rPr>
        <w:t>Sustainability Directory,</w:t>
      </w:r>
      <w:r w:rsidRPr="00B27C0D">
        <w:rPr>
          <w:rStyle w:val="Style13ptBold"/>
        </w:rPr>
        <w:t xml:space="preserve"> 2025</w:t>
      </w:r>
      <w:r>
        <w:t xml:space="preserve"> </w:t>
      </w:r>
      <w:r w:rsidRPr="00641D3F">
        <w:t xml:space="preserve"> </w:t>
      </w:r>
      <w:r>
        <w:t xml:space="preserve">(March 24, 2025, </w:t>
      </w:r>
      <w:r w:rsidRPr="00641D3F">
        <w:t xml:space="preserve">"The Future of Farm Labor in Automated Agriculture → Scenario", Prism → Sustainability Directory, </w:t>
      </w:r>
      <w:hyperlink r:id="rId8" w:history="1">
        <w:r w:rsidRPr="00641D3F">
          <w:rPr>
            <w:rStyle w:val="Hyperlink"/>
          </w:rPr>
          <w:t>https://prism.sustainability-directory.com/scenario/the-future-of-farm-labor-in-automated-agriculture/</w:t>
        </w:r>
      </w:hyperlink>
      <w:r>
        <w:t xml:space="preserve">, </w:t>
      </w:r>
      <w:proofErr w:type="spellStart"/>
      <w:r>
        <w:t>DoA</w:t>
      </w:r>
      <w:proofErr w:type="spellEnd"/>
      <w:r>
        <w:t xml:space="preserve"> 9/3/2025, DVOG) ADA-386</w:t>
      </w:r>
    </w:p>
    <w:p w14:paraId="2E53B73D" w14:textId="77777777" w:rsidR="00C76206" w:rsidRDefault="00C76206" w:rsidP="00C76206">
      <w:r>
        <w:t xml:space="preserve">The trajectory of </w:t>
      </w:r>
      <w:r w:rsidRPr="009A3B64">
        <w:rPr>
          <w:b/>
          <w:bCs/>
          <w:highlight w:val="green"/>
          <w:u w:val="single"/>
        </w:rPr>
        <w:t>farm labor stands at a critical juncture, influenced</w:t>
      </w:r>
      <w:r w:rsidRPr="00CA164B">
        <w:rPr>
          <w:b/>
          <w:bCs/>
          <w:u w:val="single"/>
        </w:rPr>
        <w:t xml:space="preserve"> profoundly </w:t>
      </w:r>
      <w:r w:rsidRPr="009A3B64">
        <w:rPr>
          <w:b/>
          <w:bCs/>
          <w:highlight w:val="green"/>
          <w:u w:val="single"/>
        </w:rPr>
        <w:t>by</w:t>
      </w:r>
      <w:r w:rsidRPr="00CA164B">
        <w:rPr>
          <w:b/>
          <w:bCs/>
          <w:u w:val="single"/>
        </w:rPr>
        <w:t xml:space="preserve"> the relentless march of </w:t>
      </w:r>
      <w:r w:rsidRPr="009A3B64">
        <w:rPr>
          <w:b/>
          <w:bCs/>
          <w:highlight w:val="green"/>
          <w:u w:val="single"/>
        </w:rPr>
        <w:t>automation</w:t>
      </w:r>
      <w:r>
        <w:t xml:space="preserve"> in agriculture. For millennia, human hands have tilled the soil, planted seeds, and harvested crops, forming the bedrock of food production. However, </w:t>
      </w:r>
      <w:r w:rsidRPr="009A3B64">
        <w:rPr>
          <w:b/>
          <w:bCs/>
          <w:highlight w:val="green"/>
          <w:u w:val="single"/>
        </w:rPr>
        <w:t>the 21st century witnesses a</w:t>
      </w:r>
      <w:r w:rsidRPr="00CA164B">
        <w:rPr>
          <w:b/>
          <w:bCs/>
          <w:u w:val="single"/>
        </w:rPr>
        <w:t xml:space="preserve"> significant shift, </w:t>
      </w:r>
      <w:r w:rsidRPr="009A3B64">
        <w:rPr>
          <w:b/>
          <w:bCs/>
          <w:highlight w:val="green"/>
          <w:u w:val="single"/>
        </w:rPr>
        <w:t>driven by tech</w:t>
      </w:r>
      <w:r w:rsidRPr="00CA164B">
        <w:rPr>
          <w:b/>
          <w:bCs/>
          <w:u w:val="single"/>
        </w:rPr>
        <w:t>nological advancements</w:t>
      </w:r>
      <w:r>
        <w:t xml:space="preserve"> promising to reshape this ancient practice.</w:t>
      </w:r>
    </w:p>
    <w:p w14:paraId="5CA96CB6" w14:textId="77777777" w:rsidR="00C76206" w:rsidRDefault="00C76206" w:rsidP="00C76206">
      <w:r>
        <w:t>This transformation is not merely about efficiency gains; it presents a complex interplay of economic, social, and environmental factors that demand careful consideration, particularly through the lens of sustainability. The future of farm labor signifies the complex interplay of human capital, technological adoption, environmental stewardship, and economic viability within agricultural production systems</w:t>
      </w:r>
      <w:proofErr w:type="gramStart"/>
      <w:r>
        <w:t>. ,</w:t>
      </w:r>
      <w:proofErr w:type="gramEnd"/>
      <w:r>
        <w:t xml:space="preserve"> therefore, is inextricably linked to the adoption and integration of automated systems across the agricultural landscape.</w:t>
      </w:r>
    </w:p>
    <w:p w14:paraId="6ABC5BE1" w14:textId="77777777" w:rsidR="00C76206" w:rsidRPr="00905DC7" w:rsidRDefault="00C76206" w:rsidP="00C76206">
      <w:pPr>
        <w:rPr>
          <w:b/>
          <w:bCs/>
          <w:u w:val="single"/>
        </w:rPr>
      </w:pPr>
      <w:r w:rsidRPr="009A3B64">
        <w:rPr>
          <w:b/>
          <w:bCs/>
          <w:highlight w:val="green"/>
          <w:u w:val="single"/>
        </w:rPr>
        <w:t>Automation in agriculture represents a profound shift</w:t>
      </w:r>
      <w:r w:rsidRPr="00905DC7">
        <w:rPr>
          <w:b/>
          <w:bCs/>
          <w:u w:val="single"/>
        </w:rPr>
        <w:t xml:space="preserve">, moving </w:t>
      </w:r>
      <w:r w:rsidRPr="009A3B64">
        <w:rPr>
          <w:b/>
          <w:bCs/>
          <w:highlight w:val="green"/>
          <w:u w:val="single"/>
        </w:rPr>
        <w:t>away from traditional</w:t>
      </w:r>
      <w:r w:rsidRPr="00905DC7">
        <w:rPr>
          <w:b/>
          <w:bCs/>
          <w:u w:val="single"/>
        </w:rPr>
        <w:t xml:space="preserve"> labor-intensive </w:t>
      </w:r>
      <w:r w:rsidRPr="009A3B64">
        <w:rPr>
          <w:b/>
          <w:bCs/>
          <w:highlight w:val="green"/>
          <w:u w:val="single"/>
        </w:rPr>
        <w:t>practices towards tech</w:t>
      </w:r>
      <w:r w:rsidRPr="00905DC7">
        <w:rPr>
          <w:b/>
          <w:bCs/>
          <w:u w:val="single"/>
        </w:rPr>
        <w:t>nology-driven systems.</w:t>
      </w:r>
    </w:p>
    <w:p w14:paraId="571DB7CE" w14:textId="77777777" w:rsidR="00C76206" w:rsidRDefault="00C76206" w:rsidP="00C76206">
      <w:r>
        <w:t xml:space="preserve">Currently, </w:t>
      </w:r>
      <w:r w:rsidRPr="00DF40FB">
        <w:rPr>
          <w:b/>
          <w:bCs/>
          <w:u w:val="single"/>
        </w:rPr>
        <w:t xml:space="preserve">the </w:t>
      </w:r>
      <w:r w:rsidRPr="00C403AB">
        <w:rPr>
          <w:b/>
          <w:bCs/>
          <w:highlight w:val="green"/>
          <w:u w:val="single"/>
        </w:rPr>
        <w:t>ag</w:t>
      </w:r>
      <w:r w:rsidRPr="00DF40FB">
        <w:rPr>
          <w:b/>
          <w:bCs/>
          <w:u w:val="single"/>
        </w:rPr>
        <w:t xml:space="preserve">ricultural sector </w:t>
      </w:r>
      <w:r w:rsidRPr="00C403AB">
        <w:rPr>
          <w:b/>
          <w:bCs/>
          <w:highlight w:val="green"/>
          <w:u w:val="single"/>
        </w:rPr>
        <w:t>faces considerable challenges. Labor shortages are becoming</w:t>
      </w:r>
      <w:r w:rsidRPr="00DF40FB">
        <w:rPr>
          <w:b/>
          <w:bCs/>
          <w:u w:val="single"/>
        </w:rPr>
        <w:t xml:space="preserve"> increasingly </w:t>
      </w:r>
      <w:r w:rsidRPr="00C403AB">
        <w:rPr>
          <w:b/>
          <w:bCs/>
          <w:highlight w:val="green"/>
          <w:u w:val="single"/>
        </w:rPr>
        <w:t>acute</w:t>
      </w:r>
      <w:r>
        <w:t xml:space="preserve"> in many regions globally, driven by demographic shifts, the arduous nature of farm work, and often, unattractive wages and working conditions. Developed nations, in particular, struggle to attract and retain agricultural workers, leading to reliance on migrant labor, which itself is subject to complex geopolitical and ethical considerations.</w:t>
      </w:r>
    </w:p>
    <w:p w14:paraId="2A213759" w14:textId="77777777" w:rsidR="00C76206" w:rsidRDefault="00C76206" w:rsidP="00C76206">
      <w:r>
        <w:t xml:space="preserve">Simultaneously, </w:t>
      </w:r>
      <w:r w:rsidRPr="00C403AB">
        <w:rPr>
          <w:b/>
          <w:bCs/>
          <w:highlight w:val="green"/>
          <w:u w:val="single"/>
        </w:rPr>
        <w:t>the demand for food is projected to surge</w:t>
      </w:r>
      <w:r w:rsidRPr="00DF40FB">
        <w:rPr>
          <w:b/>
          <w:bCs/>
          <w:u w:val="single"/>
        </w:rPr>
        <w:t xml:space="preserve"> to feed a growing global population, </w:t>
      </w:r>
      <w:r w:rsidRPr="00C403AB">
        <w:rPr>
          <w:b/>
          <w:bCs/>
          <w:highlight w:val="green"/>
          <w:u w:val="single"/>
        </w:rPr>
        <w:t>placing immense pressure on agricultural systems</w:t>
      </w:r>
      <w:r w:rsidRPr="00DF40FB">
        <w:rPr>
          <w:b/>
          <w:bCs/>
          <w:u w:val="single"/>
        </w:rPr>
        <w:t xml:space="preserve"> to enhance productivity and efficiency</w:t>
      </w:r>
      <w:r>
        <w:t>. These pressures are occurring against a backdrop of escalating environmental concerns, including climate change, water scarcity, and soil degradation, demanding more sustainable and resource-efficient farming practices.</w:t>
      </w:r>
    </w:p>
    <w:p w14:paraId="57551F2E" w14:textId="77777777" w:rsidR="00C76206" w:rsidRPr="00A94BB4" w:rsidRDefault="00C76206" w:rsidP="00C76206">
      <w:pPr>
        <w:rPr>
          <w:b/>
          <w:bCs/>
          <w:u w:val="single"/>
        </w:rPr>
      </w:pPr>
      <w:r>
        <w:t xml:space="preserve">Data from the Food and Agriculture Organization (FAO) and various national agricultural surveys paint a clear picture. The average age of farmers is rising in many parts of the world, indicating a lack of new entrants into the profession. Simultaneously, </w:t>
      </w:r>
      <w:r w:rsidRPr="00AE6EAB">
        <w:rPr>
          <w:b/>
          <w:bCs/>
          <w:highlight w:val="green"/>
          <w:u w:val="single"/>
        </w:rPr>
        <w:t>the cost of labor</w:t>
      </w:r>
      <w:r w:rsidRPr="001151AB">
        <w:rPr>
          <w:b/>
          <w:bCs/>
          <w:u w:val="single"/>
        </w:rPr>
        <w:t xml:space="preserve"> as a percentage of farm operating expenses </w:t>
      </w:r>
      <w:r w:rsidRPr="00AE6EAB">
        <w:rPr>
          <w:b/>
          <w:bCs/>
          <w:highlight w:val="green"/>
          <w:u w:val="single"/>
        </w:rPr>
        <w:t>has been increasing, squeezing profit margins and incentivizing the search for labor-saving tech</w:t>
      </w:r>
      <w:r w:rsidRPr="001151AB">
        <w:rPr>
          <w:b/>
          <w:bCs/>
          <w:u w:val="single"/>
        </w:rPr>
        <w:t xml:space="preserve">nologies. </w:t>
      </w:r>
      <w:r w:rsidRPr="00AE6EAB">
        <w:rPr>
          <w:b/>
          <w:bCs/>
          <w:highlight w:val="green"/>
          <w:u w:val="single"/>
        </w:rPr>
        <w:t>Investment in</w:t>
      </w:r>
      <w:r w:rsidRPr="001151AB">
        <w:rPr>
          <w:b/>
          <w:bCs/>
          <w:u w:val="single"/>
        </w:rPr>
        <w:t xml:space="preserve"> agricultural technology, or </w:t>
      </w:r>
      <w:proofErr w:type="spellStart"/>
      <w:r w:rsidRPr="00AE6EAB">
        <w:rPr>
          <w:b/>
          <w:bCs/>
          <w:highlight w:val="green"/>
          <w:u w:val="single"/>
        </w:rPr>
        <w:t>agritech</w:t>
      </w:r>
      <w:proofErr w:type="spellEnd"/>
      <w:r w:rsidRPr="001151AB">
        <w:rPr>
          <w:b/>
          <w:bCs/>
          <w:u w:val="single"/>
        </w:rPr>
        <w:t xml:space="preserve">, </w:t>
      </w:r>
      <w:r w:rsidRPr="00AE6EAB">
        <w:rPr>
          <w:b/>
          <w:bCs/>
          <w:highlight w:val="green"/>
          <w:u w:val="single"/>
        </w:rPr>
        <w:t>has seen exponential growth</w:t>
      </w:r>
      <w:r w:rsidRPr="001151AB">
        <w:rPr>
          <w:b/>
          <w:bCs/>
          <w:u w:val="single"/>
        </w:rPr>
        <w:t xml:space="preserve"> in recent years</w:t>
      </w:r>
      <w:r>
        <w:t xml:space="preserve">, </w:t>
      </w:r>
      <w:r w:rsidRPr="00A94BB4">
        <w:rPr>
          <w:b/>
          <w:bCs/>
          <w:u w:val="single"/>
        </w:rPr>
        <w:t xml:space="preserve">with venture capital flowing into startups </w:t>
      </w:r>
      <w:r w:rsidRPr="00AE6EAB">
        <w:rPr>
          <w:b/>
          <w:bCs/>
          <w:highlight w:val="green"/>
          <w:u w:val="single"/>
        </w:rPr>
        <w:t>developing robots, drones, AI</w:t>
      </w:r>
      <w:r w:rsidRPr="00A94BB4">
        <w:rPr>
          <w:b/>
          <w:bCs/>
          <w:u w:val="single"/>
        </w:rPr>
        <w:t xml:space="preserve">-powered farm management systems, </w:t>
      </w:r>
      <w:r w:rsidRPr="00AE6EAB">
        <w:rPr>
          <w:b/>
          <w:bCs/>
          <w:highlight w:val="green"/>
          <w:u w:val="single"/>
        </w:rPr>
        <w:t>and precision ag</w:t>
      </w:r>
      <w:r w:rsidRPr="00A94BB4">
        <w:rPr>
          <w:b/>
          <w:bCs/>
          <w:u w:val="single"/>
        </w:rPr>
        <w:t xml:space="preserve">riculture </w:t>
      </w:r>
      <w:r w:rsidRPr="00AE6EAB">
        <w:rPr>
          <w:b/>
          <w:bCs/>
          <w:highlight w:val="green"/>
          <w:u w:val="single"/>
        </w:rPr>
        <w:t>tools</w:t>
      </w:r>
      <w:r w:rsidRPr="00A94BB4">
        <w:rPr>
          <w:b/>
          <w:bCs/>
          <w:u w:val="single"/>
        </w:rPr>
        <w:t>.</w:t>
      </w:r>
    </w:p>
    <w:p w14:paraId="779A1D58" w14:textId="77777777" w:rsidR="00C76206" w:rsidRDefault="00C76206" w:rsidP="00C76206">
      <w:r w:rsidRPr="00AE6EAB">
        <w:rPr>
          <w:b/>
          <w:bCs/>
          <w:highlight w:val="green"/>
          <w:u w:val="single"/>
        </w:rPr>
        <w:t>These technologies promise to address labor shortages, improve yields, reduce</w:t>
      </w:r>
      <w:r w:rsidRPr="001151AB">
        <w:rPr>
          <w:b/>
          <w:bCs/>
          <w:u w:val="single"/>
        </w:rPr>
        <w:t xml:space="preserve"> input </w:t>
      </w:r>
      <w:r w:rsidRPr="00AE6EAB">
        <w:rPr>
          <w:b/>
          <w:bCs/>
          <w:highlight w:val="green"/>
          <w:u w:val="single"/>
        </w:rPr>
        <w:t>costs</w:t>
      </w:r>
      <w:r w:rsidRPr="001151AB">
        <w:rPr>
          <w:b/>
          <w:bCs/>
          <w:u w:val="single"/>
        </w:rPr>
        <w:t xml:space="preserve"> (water, fertilizers, pesticides), </w:t>
      </w:r>
      <w:r w:rsidRPr="00AE6EAB">
        <w:rPr>
          <w:b/>
          <w:bCs/>
          <w:highlight w:val="green"/>
          <w:u w:val="single"/>
        </w:rPr>
        <w:t>and enhance</w:t>
      </w:r>
      <w:r w:rsidRPr="001151AB">
        <w:rPr>
          <w:b/>
          <w:bCs/>
          <w:u w:val="single"/>
        </w:rPr>
        <w:t xml:space="preserve"> the overall </w:t>
      </w:r>
      <w:r w:rsidRPr="00AE6EAB">
        <w:rPr>
          <w:b/>
          <w:bCs/>
          <w:highlight w:val="green"/>
          <w:u w:val="single"/>
        </w:rPr>
        <w:t>sustainability</w:t>
      </w:r>
      <w:r w:rsidRPr="001151AB">
        <w:rPr>
          <w:b/>
          <w:bCs/>
          <w:u w:val="single"/>
        </w:rPr>
        <w:t xml:space="preserve"> of agricultural production. </w:t>
      </w:r>
      <w:r>
        <w:t>The transition, however, is not without its complexities and potential pitfalls.</w:t>
      </w:r>
    </w:p>
    <w:p w14:paraId="6E64BFE9" w14:textId="77777777" w:rsidR="00C76206" w:rsidRPr="00B11B3A" w:rsidRDefault="00C76206" w:rsidP="00C76206"/>
    <w:p w14:paraId="2A235318" w14:textId="77777777" w:rsidR="00C76206" w:rsidRDefault="00C76206" w:rsidP="00C76206">
      <w:pPr>
        <w:pStyle w:val="Heading4"/>
        <w:numPr>
          <w:ilvl w:val="0"/>
          <w:numId w:val="45"/>
        </w:numPr>
      </w:pPr>
      <w:r>
        <w:t>Link: Strong collective bargaining weakens automation</w:t>
      </w:r>
    </w:p>
    <w:p w14:paraId="28378687" w14:textId="77777777" w:rsidR="00C76206" w:rsidRDefault="00C76206" w:rsidP="00C76206">
      <w:r w:rsidRPr="00334928">
        <w:rPr>
          <w:rStyle w:val="Style13ptBold"/>
        </w:rPr>
        <w:t xml:space="preserve">Langham, 2024 </w:t>
      </w:r>
      <w:r>
        <w:t>(</w:t>
      </w:r>
      <w:r w:rsidRPr="00334928">
        <w:t xml:space="preserve">Pamela Langham, 11-21-2024, "AI and Robotics: Unions and Employers Tackle AI and Robotics in the Workplace", No Publication, </w:t>
      </w:r>
      <w:hyperlink r:id="rId9" w:history="1">
        <w:r w:rsidRPr="0078616E">
          <w:rPr>
            <w:rStyle w:val="Hyperlink"/>
          </w:rPr>
          <w:t>https://www.msba.org/site/site/content/News-and-Publications/News/General-News/AI_and_Robotics_Unions_and_Employers_Tackle_AI_and_Robotics_in_the_Workplace.aspx</w:t>
        </w:r>
      </w:hyperlink>
      <w:r>
        <w:t xml:space="preserve">, </w:t>
      </w:r>
      <w:proofErr w:type="spellStart"/>
      <w:r>
        <w:t>DoA</w:t>
      </w:r>
      <w:proofErr w:type="spellEnd"/>
      <w:r>
        <w:t xml:space="preserve"> 9/3/2025, DVOG) ADA-387</w:t>
      </w:r>
    </w:p>
    <w:p w14:paraId="7530B578" w14:textId="77777777" w:rsidR="00C76206" w:rsidRDefault="00C76206" w:rsidP="00C76206">
      <w:r>
        <w:t xml:space="preserve">Legal professionals in employment are confronting </w:t>
      </w:r>
      <w:r w:rsidRPr="00F24651">
        <w:rPr>
          <w:b/>
          <w:bCs/>
          <w:u w:val="single"/>
        </w:rPr>
        <w:t xml:space="preserve">multiple issues and </w:t>
      </w:r>
      <w:r w:rsidRPr="004F64B5">
        <w:rPr>
          <w:b/>
          <w:bCs/>
          <w:highlight w:val="green"/>
          <w:u w:val="single"/>
        </w:rPr>
        <w:t>challenges in applying</w:t>
      </w:r>
      <w:r w:rsidRPr="00F24651">
        <w:rPr>
          <w:b/>
          <w:bCs/>
          <w:u w:val="single"/>
        </w:rPr>
        <w:t xml:space="preserve"> traditional </w:t>
      </w:r>
      <w:r w:rsidRPr="004F64B5">
        <w:rPr>
          <w:b/>
          <w:bCs/>
          <w:highlight w:val="green"/>
          <w:u w:val="single"/>
        </w:rPr>
        <w:t>labor law</w:t>
      </w:r>
      <w:r w:rsidRPr="00F24651">
        <w:rPr>
          <w:b/>
          <w:bCs/>
          <w:u w:val="single"/>
        </w:rPr>
        <w:t xml:space="preserve"> frameworks </w:t>
      </w:r>
      <w:r w:rsidRPr="004F64B5">
        <w:rPr>
          <w:b/>
          <w:bCs/>
          <w:highlight w:val="green"/>
          <w:u w:val="single"/>
        </w:rPr>
        <w:t>to AI and robotics</w:t>
      </w:r>
      <w:r>
        <w:t xml:space="preserve">, which can perform complex tasks traditionally reserved for human workers. </w:t>
      </w:r>
      <w:r w:rsidRPr="00F24651">
        <w:rPr>
          <w:b/>
          <w:bCs/>
          <w:u w:val="single"/>
        </w:rPr>
        <w:t xml:space="preserve">Recent </w:t>
      </w:r>
      <w:r w:rsidRPr="004F64B5">
        <w:rPr>
          <w:b/>
          <w:bCs/>
          <w:highlight w:val="green"/>
          <w:u w:val="single"/>
        </w:rPr>
        <w:t>collective bargaining agreements</w:t>
      </w:r>
      <w:r w:rsidRPr="00F24651">
        <w:rPr>
          <w:b/>
          <w:bCs/>
          <w:u w:val="single"/>
        </w:rPr>
        <w:t xml:space="preserve"> provide real-world examples of significant </w:t>
      </w:r>
      <w:r w:rsidRPr="004F64B5">
        <w:rPr>
          <w:b/>
          <w:bCs/>
          <w:highlight w:val="green"/>
          <w:u w:val="single"/>
        </w:rPr>
        <w:t>attempt</w:t>
      </w:r>
      <w:r w:rsidRPr="00F24651">
        <w:rPr>
          <w:b/>
          <w:bCs/>
          <w:u w:val="single"/>
        </w:rPr>
        <w:t xml:space="preserve">s </w:t>
      </w:r>
      <w:r w:rsidRPr="004F64B5">
        <w:rPr>
          <w:b/>
          <w:bCs/>
          <w:highlight w:val="green"/>
          <w:u w:val="single"/>
        </w:rPr>
        <w:t>to</w:t>
      </w:r>
      <w:r w:rsidRPr="00F24651">
        <w:rPr>
          <w:b/>
          <w:bCs/>
          <w:u w:val="single"/>
        </w:rPr>
        <w:t xml:space="preserve"> proactively </w:t>
      </w:r>
      <w:r w:rsidRPr="004F64B5">
        <w:rPr>
          <w:b/>
          <w:bCs/>
          <w:highlight w:val="green"/>
          <w:u w:val="single"/>
        </w:rPr>
        <w:t>address AI</w:t>
      </w:r>
      <w:r w:rsidRPr="00F24651">
        <w:rPr>
          <w:b/>
          <w:bCs/>
          <w:u w:val="single"/>
        </w:rPr>
        <w:t xml:space="preserve">’s potential to alter </w:t>
      </w:r>
      <w:r w:rsidRPr="004F64B5">
        <w:rPr>
          <w:b/>
          <w:bCs/>
          <w:highlight w:val="green"/>
          <w:u w:val="single"/>
        </w:rPr>
        <w:t>job classifications, worker protections, and compensation</w:t>
      </w:r>
      <w:r w:rsidRPr="00F24651">
        <w:rPr>
          <w:b/>
          <w:bCs/>
          <w:u w:val="single"/>
        </w:rPr>
        <w:t xml:space="preserve"> structures</w:t>
      </w:r>
      <w:r>
        <w:t>. Here are a few examples of how unions and employers have handled these technological advances:</w:t>
      </w:r>
    </w:p>
    <w:p w14:paraId="68AEA0EC" w14:textId="77777777" w:rsidR="00C76206" w:rsidRDefault="00C76206" w:rsidP="00C76206">
      <w:r>
        <w:t xml:space="preserve">Writer’s Guild of America. </w:t>
      </w:r>
      <w:r w:rsidRPr="00F24651">
        <w:rPr>
          <w:b/>
          <w:bCs/>
          <w:u w:val="single"/>
        </w:rPr>
        <w:t xml:space="preserve">A new agreement provides several protections for writers. </w:t>
      </w:r>
      <w:r w:rsidRPr="004F64B5">
        <w:rPr>
          <w:b/>
          <w:bCs/>
          <w:highlight w:val="green"/>
          <w:u w:val="single"/>
        </w:rPr>
        <w:t>AI cannot be used to undermine a writer’s credit. Any material</w:t>
      </w:r>
      <w:r w:rsidRPr="00F24651">
        <w:rPr>
          <w:b/>
          <w:bCs/>
          <w:u w:val="single"/>
        </w:rPr>
        <w:t xml:space="preserve"> provided to a writer that was </w:t>
      </w:r>
      <w:r w:rsidRPr="004F64B5">
        <w:rPr>
          <w:b/>
          <w:bCs/>
          <w:highlight w:val="green"/>
          <w:u w:val="single"/>
        </w:rPr>
        <w:t>produced by AI must be disclosed</w:t>
      </w:r>
      <w:r w:rsidRPr="00F24651">
        <w:rPr>
          <w:b/>
          <w:bCs/>
          <w:u w:val="single"/>
        </w:rPr>
        <w:t>.</w:t>
      </w:r>
      <w:r>
        <w:t xml:space="preserve"> Writers are allowed to individually use AI tools if they </w:t>
      </w:r>
      <w:proofErr w:type="gramStart"/>
      <w:r>
        <w:t>choose, but</w:t>
      </w:r>
      <w:proofErr w:type="gramEnd"/>
      <w:r>
        <w:t xml:space="preserve"> cannot be ordered to use them. Additionally, there is a prohibition on assigning credit to AI tools. One unique term from the agreement is that an Oscar Award must be given to a human, not an AI tool.</w:t>
      </w:r>
    </w:p>
    <w:p w14:paraId="0E605FF8" w14:textId="77777777" w:rsidR="00C76206" w:rsidRDefault="00C76206" w:rsidP="00C76206">
      <w:r>
        <w:t xml:space="preserve">Culinary Union in Las Vegas. In a recently negotiated agreement, </w:t>
      </w:r>
      <w:r w:rsidRPr="004F64B5">
        <w:rPr>
          <w:b/>
          <w:bCs/>
          <w:highlight w:val="green"/>
          <w:u w:val="single"/>
        </w:rPr>
        <w:t>casinos must notify the union before introducing</w:t>
      </w:r>
      <w:r w:rsidRPr="00F24651">
        <w:rPr>
          <w:b/>
          <w:bCs/>
          <w:u w:val="single"/>
        </w:rPr>
        <w:t xml:space="preserve"> or modifying new </w:t>
      </w:r>
      <w:r w:rsidRPr="004F64B5">
        <w:rPr>
          <w:b/>
          <w:bCs/>
          <w:highlight w:val="green"/>
          <w:u w:val="single"/>
        </w:rPr>
        <w:t>tech</w:t>
      </w:r>
      <w:r w:rsidRPr="00F24651">
        <w:rPr>
          <w:b/>
          <w:bCs/>
          <w:u w:val="single"/>
        </w:rPr>
        <w:t xml:space="preserve">nology, </w:t>
      </w:r>
      <w:r w:rsidRPr="004F64B5">
        <w:rPr>
          <w:b/>
          <w:bCs/>
          <w:highlight w:val="green"/>
          <w:u w:val="single"/>
        </w:rPr>
        <w:t>including AI and robotics. Casinos must bargain over any tech</w:t>
      </w:r>
      <w:r w:rsidRPr="00F24651">
        <w:rPr>
          <w:b/>
          <w:bCs/>
          <w:u w:val="single"/>
        </w:rPr>
        <w:t xml:space="preserve">nology used for tracking workers or monitoring their performance. </w:t>
      </w:r>
      <w:r w:rsidRPr="004F64B5">
        <w:rPr>
          <w:b/>
          <w:bCs/>
          <w:highlight w:val="green"/>
          <w:u w:val="single"/>
        </w:rPr>
        <w:t>Displaced workers receive protections such as pay, benefits</w:t>
      </w:r>
      <w:r w:rsidRPr="00F24651">
        <w:rPr>
          <w:b/>
          <w:bCs/>
          <w:u w:val="single"/>
        </w:rPr>
        <w:t>, and recall rights</w:t>
      </w:r>
      <w:r>
        <w:t xml:space="preserve">. </w:t>
      </w:r>
    </w:p>
    <w:p w14:paraId="224E6598" w14:textId="77777777" w:rsidR="00C76206" w:rsidRPr="001208D9" w:rsidRDefault="00C76206" w:rsidP="00C76206">
      <w:pPr>
        <w:rPr>
          <w:b/>
          <w:bCs/>
          <w:u w:val="single"/>
        </w:rPr>
      </w:pPr>
      <w:r>
        <w:t xml:space="preserve">International Alliance of Theatrical Stage Employees (IATSE). </w:t>
      </w:r>
      <w:r w:rsidRPr="004F64B5">
        <w:rPr>
          <w:b/>
          <w:bCs/>
          <w:highlight w:val="green"/>
          <w:u w:val="single"/>
        </w:rPr>
        <w:t>The IATSE</w:t>
      </w:r>
      <w:r>
        <w:t xml:space="preserve"> was successful in balancing innovation and the workforce in 2023 when it </w:t>
      </w:r>
      <w:r w:rsidRPr="004F64B5">
        <w:rPr>
          <w:b/>
          <w:bCs/>
          <w:highlight w:val="green"/>
          <w:u w:val="single"/>
        </w:rPr>
        <w:t>created a Commission on</w:t>
      </w:r>
      <w:r w:rsidRPr="001208D9">
        <w:rPr>
          <w:b/>
          <w:bCs/>
          <w:u w:val="single"/>
        </w:rPr>
        <w:t xml:space="preserve"> Artificial Intelligence and issued Core Principles of </w:t>
      </w:r>
      <w:r w:rsidRPr="004F64B5">
        <w:rPr>
          <w:b/>
          <w:bCs/>
          <w:highlight w:val="green"/>
          <w:u w:val="single"/>
        </w:rPr>
        <w:t>AI</w:t>
      </w:r>
      <w:r w:rsidRPr="001208D9">
        <w:rPr>
          <w:b/>
          <w:bCs/>
          <w:u w:val="single"/>
        </w:rPr>
        <w:t xml:space="preserve"> and ML Technology (machine learning), </w:t>
      </w:r>
      <w:r w:rsidRPr="004F64B5">
        <w:rPr>
          <w:b/>
          <w:bCs/>
          <w:highlight w:val="green"/>
          <w:u w:val="single"/>
        </w:rPr>
        <w:t>focusing on ensuring the “fruits of increased productivity through AI are shared equitably among all stakeholders.”</w:t>
      </w:r>
    </w:p>
    <w:p w14:paraId="349C2A0C" w14:textId="77777777" w:rsidR="00C76206" w:rsidRDefault="00C76206" w:rsidP="00C76206">
      <w:r>
        <w:t xml:space="preserve">AFL-CIO - Commissions and Partnerships. In 2021, </w:t>
      </w:r>
      <w:r w:rsidRPr="004F64B5">
        <w:rPr>
          <w:b/>
          <w:bCs/>
          <w:highlight w:val="green"/>
          <w:u w:val="single"/>
        </w:rPr>
        <w:t>the AFL-CIO created a Commission on the Future of Work and Unions and launched a Technology Institute to bring together unions, universities, think tanks, and other organizations.</w:t>
      </w:r>
      <w:r w:rsidRPr="001208D9">
        <w:rPr>
          <w:b/>
          <w:bCs/>
          <w:u w:val="single"/>
        </w:rPr>
        <w:t xml:space="preserve"> In 2023, the AFL-CIO formed a new partnership with Microsoft to focus on AI in the workplace</w:t>
      </w:r>
      <w:r>
        <w:t>, incorporating worker perspectives, and advocating for public policy on technology skills and the needs of frontline workers.</w:t>
      </w:r>
    </w:p>
    <w:p w14:paraId="6605E02E" w14:textId="77777777" w:rsidR="00C76206" w:rsidRPr="001208D9" w:rsidRDefault="00C76206" w:rsidP="00C76206">
      <w:pPr>
        <w:rPr>
          <w:b/>
          <w:bCs/>
          <w:u w:val="single"/>
        </w:rPr>
      </w:pPr>
      <w:r>
        <w:t xml:space="preserve">The International Longshoremen’s Association (ILA). </w:t>
      </w:r>
      <w:r w:rsidRPr="004F64B5">
        <w:rPr>
          <w:b/>
          <w:bCs/>
          <w:highlight w:val="green"/>
          <w:u w:val="single"/>
        </w:rPr>
        <w:t>The 2024 longshoreman’s strike</w:t>
      </w:r>
      <w:r>
        <w:t xml:space="preserve"> from October 1-3, 2024, involved 47,000 port workers. The strike </w:t>
      </w:r>
      <w:r w:rsidRPr="004F64B5">
        <w:rPr>
          <w:b/>
          <w:bCs/>
          <w:highlight w:val="green"/>
          <w:u w:val="single"/>
        </w:rPr>
        <w:t>was</w:t>
      </w:r>
      <w:r w:rsidRPr="001208D9">
        <w:rPr>
          <w:b/>
          <w:bCs/>
          <w:u w:val="single"/>
        </w:rPr>
        <w:t xml:space="preserve"> temporarily </w:t>
      </w:r>
      <w:r w:rsidRPr="004F64B5">
        <w:rPr>
          <w:b/>
          <w:bCs/>
          <w:highlight w:val="green"/>
          <w:u w:val="single"/>
        </w:rPr>
        <w:t>resolved with a 62% increase in wages</w:t>
      </w:r>
      <w:r>
        <w:t xml:space="preserve">, pending a new agreement by January 15, 2025.  </w:t>
      </w:r>
      <w:r w:rsidRPr="004F64B5">
        <w:rPr>
          <w:b/>
          <w:bCs/>
          <w:highlight w:val="green"/>
          <w:u w:val="single"/>
        </w:rPr>
        <w:t>The primary issue is that the ILA is fighting automation and seeks a collective bargaining agreement prohibiting it.</w:t>
      </w:r>
      <w:r w:rsidRPr="001208D9">
        <w:rPr>
          <w:b/>
          <w:bCs/>
          <w:u w:val="single"/>
        </w:rPr>
        <w:t xml:space="preserve"> </w:t>
      </w:r>
    </w:p>
    <w:p w14:paraId="0A762C0A" w14:textId="77777777" w:rsidR="00C76206" w:rsidRDefault="00C76206" w:rsidP="00C76206">
      <w:r w:rsidRPr="004F64B5">
        <w:rPr>
          <w:b/>
          <w:bCs/>
          <w:highlight w:val="green"/>
          <w:u w:val="single"/>
        </w:rPr>
        <w:t>These collective bargaining agreements</w:t>
      </w:r>
      <w:r w:rsidRPr="002D4249">
        <w:rPr>
          <w:b/>
          <w:bCs/>
          <w:u w:val="single"/>
        </w:rPr>
        <w:t xml:space="preserve"> and actions </w:t>
      </w:r>
      <w:r w:rsidRPr="004F64B5">
        <w:rPr>
          <w:b/>
          <w:bCs/>
          <w:highlight w:val="green"/>
          <w:u w:val="single"/>
        </w:rPr>
        <w:t>illustrate organized labor’s responsive strategy to technological innovation and provide examples of how bargaining might</w:t>
      </w:r>
      <w:r w:rsidRPr="002D4249">
        <w:rPr>
          <w:b/>
          <w:bCs/>
          <w:u w:val="single"/>
        </w:rPr>
        <w:t xml:space="preserve"> preemptively </w:t>
      </w:r>
      <w:r w:rsidRPr="004F64B5">
        <w:rPr>
          <w:b/>
          <w:bCs/>
          <w:highlight w:val="green"/>
          <w:u w:val="single"/>
        </w:rPr>
        <w:t>manage the</w:t>
      </w:r>
      <w:r w:rsidRPr="002D4249">
        <w:rPr>
          <w:b/>
          <w:bCs/>
          <w:u w:val="single"/>
        </w:rPr>
        <w:t xml:space="preserve"> complex </w:t>
      </w:r>
      <w:r w:rsidRPr="004F64B5">
        <w:rPr>
          <w:b/>
          <w:bCs/>
          <w:highlight w:val="green"/>
          <w:u w:val="single"/>
        </w:rPr>
        <w:t>integration of AI and robots into the workplac</w:t>
      </w:r>
      <w:r w:rsidRPr="004F64B5">
        <w:rPr>
          <w:highlight w:val="green"/>
        </w:rPr>
        <w:t>e</w:t>
      </w:r>
      <w:r>
        <w:t>. In Maryland, private and public employees have a right to organize and bargain over wages and other employment conditions. They are also protected from unfair labor practices. These real-world examples may assist Maryland’s employers, employees, and lawyers in negotiating new bargaining agreements.</w:t>
      </w:r>
    </w:p>
    <w:p w14:paraId="7284419D" w14:textId="77777777" w:rsidR="00C76206" w:rsidRDefault="00C76206" w:rsidP="00C76206">
      <w:r>
        <w:t xml:space="preserve">In conclusion, as AI and robotics continue to transform the workplace, the collaboration between labor organizations and employers is crucial. </w:t>
      </w:r>
      <w:r w:rsidRPr="002D4249">
        <w:rPr>
          <w:b/>
          <w:bCs/>
          <w:u w:val="single"/>
        </w:rPr>
        <w:t xml:space="preserve">Through proactive collective bargaining agreements and strategic partnerships, </w:t>
      </w:r>
      <w:r w:rsidRPr="004F64B5">
        <w:rPr>
          <w:b/>
          <w:bCs/>
          <w:highlight w:val="green"/>
          <w:u w:val="single"/>
        </w:rPr>
        <w:t>unions are striving to ensure that technological advancements do not</w:t>
      </w:r>
      <w:r w:rsidRPr="002D4249">
        <w:rPr>
          <w:b/>
          <w:bCs/>
          <w:u w:val="single"/>
        </w:rPr>
        <w:t xml:space="preserve"> detrimentally </w:t>
      </w:r>
      <w:r w:rsidRPr="004F64B5">
        <w:rPr>
          <w:b/>
          <w:bCs/>
          <w:highlight w:val="green"/>
          <w:u w:val="single"/>
        </w:rPr>
        <w:t>affect worker rights and job security</w:t>
      </w:r>
      <w:r>
        <w:t>. Lawyers representing employers or unions may want to think about the different approaches already taken in this environment. Hopefully, by fostering dialogue and cooperation, both employers and labor organizations can navigate the existing or future complexities of these new technologies.</w:t>
      </w:r>
    </w:p>
    <w:p w14:paraId="56D616E6" w14:textId="77777777" w:rsidR="00C76206" w:rsidRDefault="00C76206" w:rsidP="00C76206"/>
    <w:p w14:paraId="6E3960ED" w14:textId="77777777" w:rsidR="00C76206" w:rsidRDefault="00C76206" w:rsidP="00C76206">
      <w:pPr>
        <w:pStyle w:val="Heading4"/>
        <w:numPr>
          <w:ilvl w:val="0"/>
          <w:numId w:val="45"/>
        </w:numPr>
      </w:pPr>
      <w:r>
        <w:t xml:space="preserve">Internal Link: Automation is the keystone to the tech race—losing dominance shifts the balance of power to China. </w:t>
      </w:r>
    </w:p>
    <w:p w14:paraId="2A48491A" w14:textId="77777777" w:rsidR="00C76206" w:rsidRPr="002305E3" w:rsidRDefault="00C76206" w:rsidP="00C76206">
      <w:pPr>
        <w:rPr>
          <w:sz w:val="16"/>
        </w:rPr>
      </w:pPr>
      <w:r w:rsidRPr="002305E3">
        <w:rPr>
          <w:rStyle w:val="Style13ptBold"/>
        </w:rPr>
        <w:t>Atkinson 24</w:t>
      </w:r>
      <w:r>
        <w:t xml:space="preserve">  (Robert,</w:t>
      </w:r>
      <w:r w:rsidRPr="002305E3">
        <w:t xml:space="preserve"> president of the Information Technology and Innovation Foundation</w:t>
      </w:r>
      <w:r>
        <w:t>,</w:t>
      </w:r>
      <w:r w:rsidRPr="002305E3">
        <w:t xml:space="preserve"> </w:t>
      </w:r>
      <w:r w:rsidRPr="00843421">
        <w:t xml:space="preserve">9-16-2024, "China Is Rapidly Becoming a Leading Innovator in Advanced Industries", No Publication, </w:t>
      </w:r>
      <w:hyperlink r:id="rId10" w:history="1">
        <w:r w:rsidRPr="0078616E">
          <w:rPr>
            <w:rStyle w:val="Hyperlink"/>
          </w:rPr>
          <w:t>https://itif.org/publications/2024/09/16/china-is-rapidly-becoming-a-leading-innovator-in-advanced-industries/</w:t>
        </w:r>
      </w:hyperlink>
      <w:r>
        <w:t xml:space="preserve"> </w:t>
      </w:r>
      <w:proofErr w:type="spellStart"/>
      <w:r>
        <w:t>DoA</w:t>
      </w:r>
      <w:proofErr w:type="spellEnd"/>
      <w:r>
        <w:t xml:space="preserve"> 9/3/2025, DVOG) ADA-388</w:t>
      </w:r>
    </w:p>
    <w:p w14:paraId="32293E97" w14:textId="77777777" w:rsidR="00C76206" w:rsidRPr="001E4F00" w:rsidRDefault="00C76206" w:rsidP="00C76206">
      <w:r w:rsidRPr="003145A9">
        <w:rPr>
          <w:sz w:val="16"/>
        </w:rPr>
        <w:t xml:space="preserve">Perhaps </w:t>
      </w:r>
      <w:r w:rsidRPr="0031171E">
        <w:rPr>
          <w:b/>
          <w:bCs/>
          <w:highlight w:val="green"/>
          <w:u w:val="single"/>
        </w:rPr>
        <w:t xml:space="preserve">the most </w:t>
      </w:r>
      <w:r w:rsidRPr="0031171E">
        <w:rPr>
          <w:rStyle w:val="Emphasis"/>
          <w:highlight w:val="green"/>
        </w:rPr>
        <w:t>critical question</w:t>
      </w:r>
      <w:r w:rsidRPr="003145A9">
        <w:rPr>
          <w:sz w:val="16"/>
        </w:rPr>
        <w:t xml:space="preserve"> for the United States vis-à-vis China’s economic and technology challenge </w:t>
      </w:r>
      <w:r w:rsidRPr="0031171E">
        <w:rPr>
          <w:b/>
          <w:bCs/>
          <w:highlight w:val="green"/>
          <w:u w:val="single"/>
        </w:rPr>
        <w:t xml:space="preserve">is whether </w:t>
      </w:r>
      <w:r w:rsidRPr="0031171E">
        <w:rPr>
          <w:rStyle w:val="Emphasis"/>
          <w:highlight w:val="green"/>
        </w:rPr>
        <w:t>China</w:t>
      </w:r>
      <w:r w:rsidRPr="0031171E">
        <w:rPr>
          <w:b/>
          <w:bCs/>
          <w:highlight w:val="green"/>
          <w:u w:val="single"/>
        </w:rPr>
        <w:t xml:space="preserve"> can become a real </w:t>
      </w:r>
      <w:r w:rsidRPr="0031171E">
        <w:rPr>
          <w:rStyle w:val="Emphasis"/>
          <w:b w:val="0"/>
          <w:bCs/>
          <w:highlight w:val="green"/>
        </w:rPr>
        <w:t>i</w:t>
      </w:r>
      <w:r w:rsidRPr="0031171E">
        <w:rPr>
          <w:rStyle w:val="Emphasis"/>
          <w:highlight w:val="green"/>
        </w:rPr>
        <w:t>nnovator</w:t>
      </w:r>
      <w:r w:rsidRPr="0031171E">
        <w:rPr>
          <w:sz w:val="16"/>
          <w:highlight w:val="green"/>
        </w:rPr>
        <w:t>.</w:t>
      </w:r>
      <w:r w:rsidRPr="003145A9">
        <w:rPr>
          <w:sz w:val="16"/>
        </w:rPr>
        <w:t xml:space="preserve"> If China has difficulty becoming an innovator and remains largely a copier, then the threat to the United States and other allied technology economies is less. In this case, </w:t>
      </w:r>
      <w:proofErr w:type="gramStart"/>
      <w:r w:rsidRPr="0031171E">
        <w:rPr>
          <w:b/>
          <w:bCs/>
          <w:highlight w:val="green"/>
          <w:u w:val="single"/>
        </w:rPr>
        <w:t>as long as</w:t>
      </w:r>
      <w:proofErr w:type="gramEnd"/>
      <w:r w:rsidRPr="0031171E">
        <w:rPr>
          <w:b/>
          <w:bCs/>
          <w:highlight w:val="green"/>
          <w:u w:val="single"/>
        </w:rPr>
        <w:t xml:space="preserve"> the</w:t>
      </w:r>
      <w:r w:rsidRPr="0031171E">
        <w:rPr>
          <w:highlight w:val="green"/>
          <w:u w:val="single"/>
        </w:rPr>
        <w:t xml:space="preserve"> </w:t>
      </w:r>
      <w:r w:rsidRPr="0031171E">
        <w:rPr>
          <w:rStyle w:val="Emphasis"/>
          <w:highlight w:val="green"/>
        </w:rPr>
        <w:t>U</w:t>
      </w:r>
      <w:r w:rsidRPr="0031171E">
        <w:rPr>
          <w:highlight w:val="green"/>
          <w:u w:val="single"/>
        </w:rPr>
        <w:t xml:space="preserve">nited </w:t>
      </w:r>
      <w:r w:rsidRPr="0031171E">
        <w:rPr>
          <w:rStyle w:val="Emphasis"/>
          <w:highlight w:val="green"/>
        </w:rPr>
        <w:t>S</w:t>
      </w:r>
      <w:r w:rsidRPr="0031171E">
        <w:rPr>
          <w:highlight w:val="green"/>
          <w:u w:val="single"/>
        </w:rPr>
        <w:t>tates</w:t>
      </w:r>
      <w:r w:rsidRPr="003145A9">
        <w:rPr>
          <w:u w:val="single"/>
        </w:rPr>
        <w:t xml:space="preserve"> </w:t>
      </w:r>
      <w:r w:rsidRPr="003145A9">
        <w:rPr>
          <w:sz w:val="16"/>
        </w:rPr>
        <w:t xml:space="preserve">(and allies) </w:t>
      </w:r>
      <w:r w:rsidRPr="0031171E">
        <w:rPr>
          <w:b/>
          <w:bCs/>
          <w:highlight w:val="green"/>
          <w:u w:val="single"/>
        </w:rPr>
        <w:t>can innovate at a</w:t>
      </w:r>
      <w:r w:rsidRPr="0031171E">
        <w:rPr>
          <w:highlight w:val="green"/>
          <w:u w:val="single"/>
        </w:rPr>
        <w:t xml:space="preserve"> </w:t>
      </w:r>
      <w:r w:rsidRPr="0031171E">
        <w:rPr>
          <w:rStyle w:val="Emphasis"/>
          <w:highlight w:val="green"/>
        </w:rPr>
        <w:t>robust-enough</w:t>
      </w:r>
      <w:r w:rsidRPr="0031171E">
        <w:rPr>
          <w:highlight w:val="green"/>
          <w:u w:val="single"/>
        </w:rPr>
        <w:t xml:space="preserve"> </w:t>
      </w:r>
      <w:r w:rsidRPr="0031171E">
        <w:rPr>
          <w:b/>
          <w:bCs/>
          <w:highlight w:val="green"/>
          <w:u w:val="single"/>
        </w:rPr>
        <w:t>rate</w:t>
      </w:r>
      <w:r w:rsidRPr="0031171E">
        <w:rPr>
          <w:b/>
          <w:bCs/>
          <w:sz w:val="16"/>
          <w:highlight w:val="green"/>
        </w:rPr>
        <w:t xml:space="preserve">, </w:t>
      </w:r>
      <w:r w:rsidRPr="0031171E">
        <w:rPr>
          <w:b/>
          <w:bCs/>
          <w:highlight w:val="green"/>
          <w:u w:val="single"/>
        </w:rPr>
        <w:t>they can</w:t>
      </w:r>
      <w:r w:rsidRPr="003145A9">
        <w:rPr>
          <w:sz w:val="16"/>
        </w:rPr>
        <w:t xml:space="preserve"> </w:t>
      </w:r>
      <w:r w:rsidRPr="00A323AD">
        <w:rPr>
          <w:b/>
          <w:bCs/>
          <w:sz w:val="16"/>
          <w:u w:val="single"/>
        </w:rPr>
        <w:t xml:space="preserve">likely </w:t>
      </w:r>
      <w:r w:rsidRPr="0031171E">
        <w:rPr>
          <w:b/>
          <w:bCs/>
          <w:highlight w:val="green"/>
        </w:rPr>
        <w:t>maintain</w:t>
      </w:r>
      <w:r w:rsidRPr="00A323AD">
        <w:rPr>
          <w:b/>
          <w:bCs/>
        </w:rPr>
        <w:t xml:space="preserve"> the</w:t>
      </w:r>
      <w:r w:rsidRPr="003145A9">
        <w:rPr>
          <w:u w:val="single"/>
        </w:rPr>
        <w:t xml:space="preserve"> </w:t>
      </w:r>
      <w:r w:rsidRPr="0031171E">
        <w:rPr>
          <w:rStyle w:val="Emphasis"/>
          <w:highlight w:val="green"/>
        </w:rPr>
        <w:t>lead</w:t>
      </w:r>
      <w:r w:rsidRPr="0031171E">
        <w:rPr>
          <w:highlight w:val="green"/>
          <w:u w:val="single"/>
        </w:rPr>
        <w:t xml:space="preserve"> </w:t>
      </w:r>
      <w:r w:rsidRPr="0031171E">
        <w:rPr>
          <w:b/>
          <w:bCs/>
          <w:highlight w:val="green"/>
          <w:u w:val="single"/>
        </w:rPr>
        <w:t>on</w:t>
      </w:r>
      <w:r w:rsidRPr="0031171E">
        <w:rPr>
          <w:highlight w:val="green"/>
          <w:u w:val="single"/>
        </w:rPr>
        <w:t xml:space="preserve"> </w:t>
      </w:r>
      <w:r w:rsidRPr="0031171E">
        <w:rPr>
          <w:rStyle w:val="Emphasis"/>
          <w:highlight w:val="green"/>
        </w:rPr>
        <w:t>advanced technologies</w:t>
      </w:r>
      <w:r w:rsidRPr="0031171E">
        <w:rPr>
          <w:sz w:val="16"/>
          <w:highlight w:val="green"/>
        </w:rPr>
        <w:t xml:space="preserve">, </w:t>
      </w:r>
      <w:r w:rsidRPr="0031171E">
        <w:rPr>
          <w:b/>
          <w:bCs/>
          <w:highlight w:val="green"/>
          <w:u w:val="single"/>
        </w:rPr>
        <w:t xml:space="preserve">even if </w:t>
      </w:r>
      <w:r w:rsidRPr="0031171E">
        <w:rPr>
          <w:rStyle w:val="Emphasis"/>
          <w:highlight w:val="green"/>
        </w:rPr>
        <w:t>China</w:t>
      </w:r>
      <w:r w:rsidRPr="0031171E">
        <w:rPr>
          <w:b/>
          <w:bCs/>
          <w:highlight w:val="green"/>
          <w:u w:val="single"/>
        </w:rPr>
        <w:t xml:space="preserve"> quickly copies</w:t>
      </w:r>
      <w:r w:rsidRPr="00A323AD">
        <w:rPr>
          <w:b/>
          <w:bCs/>
          <w:u w:val="single"/>
        </w:rPr>
        <w:t xml:space="preserve"> foreign innovations</w:t>
      </w:r>
      <w:r w:rsidRPr="003145A9">
        <w:rPr>
          <w:sz w:val="16"/>
        </w:rPr>
        <w:t xml:space="preserve">. </w:t>
      </w:r>
      <w:r w:rsidRPr="001E4F00">
        <w:t>But if China can develop new-to-the-world innovations ahead of, or at the nearly the same time as, the United States and allied nations, its potential to</w:t>
      </w:r>
      <w:r w:rsidRPr="003145A9">
        <w:rPr>
          <w:sz w:val="16"/>
        </w:rPr>
        <w:t xml:space="preserve"> </w:t>
      </w:r>
      <w:r w:rsidRPr="001E4F00">
        <w:t>displace U.S. (and allied) technology-based companies and capabilities becomes much more likely, especially because China benefits from significant economies of scale and a government laser focused on global best-in-class science and technology policy for competitiveness.</w:t>
      </w:r>
    </w:p>
    <w:p w14:paraId="73530004" w14:textId="77777777" w:rsidR="00C76206" w:rsidRPr="001E4F00" w:rsidRDefault="00C76206" w:rsidP="00C76206">
      <w:r w:rsidRPr="001E4F00">
        <w:t xml:space="preserve">To date, this issue has been widely discussed, but, </w:t>
      </w:r>
      <w:proofErr w:type="gramStart"/>
      <w:r w:rsidRPr="001E4F00">
        <w:t>with the exception of</w:t>
      </w:r>
      <w:proofErr w:type="gramEnd"/>
      <w:r w:rsidRPr="001E4F00">
        <w:t xml:space="preserve"> analysis of a variety of </w:t>
      </w:r>
      <w:proofErr w:type="gramStart"/>
      <w:r w:rsidRPr="001E4F00">
        <w:t>innovation</w:t>
      </w:r>
      <w:proofErr w:type="gramEnd"/>
      <w:r w:rsidRPr="001E4F00">
        <w:t xml:space="preserve"> input indicators (e.g., research article citations, research and development (R&amp;D) personnel, patents, etc.), it has not been rigorously examined. To remedy that, the Information Technology and Innovation Foundation (ITIF), with the support of the Smith Richardson Foundation, has conducted an analysis of the extent to which Chinese companies are innovating and already possess the capabilities to be global innovation leaders.</w:t>
      </w:r>
    </w:p>
    <w:p w14:paraId="52349F80" w14:textId="77777777" w:rsidR="00C76206" w:rsidRPr="009F6778" w:rsidRDefault="00C76206" w:rsidP="00C76206">
      <w:r w:rsidRPr="009F6778">
        <w:t xml:space="preserve">Overall, we find that, for the most part, </w:t>
      </w:r>
      <w:r w:rsidRPr="0031171E">
        <w:rPr>
          <w:b/>
          <w:bCs/>
          <w:highlight w:val="green"/>
          <w:u w:val="single"/>
        </w:rPr>
        <w:t>while Chinese firms and industries are not as innovative as the</w:t>
      </w:r>
      <w:r w:rsidRPr="009F6778">
        <w:rPr>
          <w:b/>
          <w:bCs/>
          <w:u w:val="single"/>
        </w:rPr>
        <w:t xml:space="preserve"> global leaders in </w:t>
      </w:r>
      <w:r w:rsidRPr="0031171E">
        <w:rPr>
          <w:b/>
          <w:bCs/>
          <w:highlight w:val="green"/>
          <w:u w:val="single"/>
        </w:rPr>
        <w:t>West</w:t>
      </w:r>
      <w:r w:rsidRPr="009F6778">
        <w:rPr>
          <w:b/>
          <w:bCs/>
          <w:u w:val="single"/>
        </w:rPr>
        <w:t>ern nations</w:t>
      </w:r>
      <w:r w:rsidRPr="009F6778">
        <w:t xml:space="preserve"> (defined as developed, democratic nations), </w:t>
      </w:r>
      <w:r w:rsidRPr="0031171E">
        <w:rPr>
          <w:b/>
          <w:bCs/>
          <w:highlight w:val="green"/>
          <w:u w:val="single"/>
        </w:rPr>
        <w:t>they are catching up</w:t>
      </w:r>
      <w:r w:rsidRPr="009F6778">
        <w:rPr>
          <w:b/>
          <w:bCs/>
          <w:u w:val="single"/>
        </w:rPr>
        <w:t xml:space="preserve">, in many cases </w:t>
      </w:r>
      <w:r w:rsidRPr="0031171E">
        <w:rPr>
          <w:b/>
          <w:bCs/>
          <w:highlight w:val="green"/>
          <w:u w:val="single"/>
        </w:rPr>
        <w:t>at an extremely rapid pace</w:t>
      </w:r>
      <w:r w:rsidRPr="009F6778">
        <w:t>—and the scale of their efforts is massive.1 As the China Institutes of Contemporary International Relations wrote somewhat modestly in 2021, “China still has a not insignificant gap to close with the United States in the fields of science and technology, but the [Chinese] growth rate is rapid and there is potential for development.”2 To use an analogy, it’s as if we were to look out at the ocean and see calm waves, but over the horizon is a tsunami of hundreds of strong, innovative, and lower-cost Chinese firms in dozens of industries seeking to grab global market share from established leaders.</w:t>
      </w:r>
    </w:p>
    <w:p w14:paraId="47D7C9B1" w14:textId="77777777" w:rsidR="00C76206" w:rsidRPr="009F6778" w:rsidRDefault="00C76206" w:rsidP="00C76206">
      <w:r w:rsidRPr="009F6778">
        <w:t xml:space="preserve">These research findings suggest that </w:t>
      </w:r>
      <w:r w:rsidRPr="001E4F00">
        <w:rPr>
          <w:b/>
          <w:bCs/>
          <w:u w:val="single"/>
        </w:rPr>
        <w:t>it’s time to reject the often ideologically based view that “China can’t innovate.”</w:t>
      </w:r>
      <w:r w:rsidRPr="009F6778">
        <w:t xml:space="preserve"> While China is ruled by a communist party, China is not the Soviet Union, and its firms have considerable degrees of freedom to act, </w:t>
      </w:r>
      <w:proofErr w:type="gramStart"/>
      <w:r w:rsidRPr="009F6778">
        <w:t>as long as</w:t>
      </w:r>
      <w:proofErr w:type="gramEnd"/>
      <w:r w:rsidRPr="009F6778">
        <w:t xml:space="preserve"> they are working to achieve the goal of making China the world innovation leader. The reality is that China is much more akin to where the Asian Tigers (Hong Kong, South Korea, Singapore, and Taiwan) were 20 years ago, only in this case, China is not a tiger, but rather a fire-breathing dragon on government-provided steroids.</w:t>
      </w:r>
    </w:p>
    <w:p w14:paraId="3C615D1F" w14:textId="77777777" w:rsidR="00C76206" w:rsidRPr="003145A9" w:rsidRDefault="00C76206" w:rsidP="00C76206">
      <w:pPr>
        <w:rPr>
          <w:sz w:val="16"/>
        </w:rPr>
      </w:pPr>
      <w:r w:rsidRPr="003145A9">
        <w:rPr>
          <w:sz w:val="16"/>
        </w:rPr>
        <w:t>Why This Matters</w:t>
      </w:r>
    </w:p>
    <w:p w14:paraId="7E3E5596" w14:textId="77777777" w:rsidR="00C76206" w:rsidRPr="00962C3E" w:rsidRDefault="00C76206" w:rsidP="00C76206">
      <w:r w:rsidRPr="0087739D">
        <w:rPr>
          <w:b/>
          <w:bCs/>
          <w:highlight w:val="green"/>
          <w:u w:val="single"/>
        </w:rPr>
        <w:t>China became the world’s manufacturing workshop</w:t>
      </w:r>
      <w:r w:rsidRPr="00962C3E">
        <w:rPr>
          <w:b/>
          <w:bCs/>
          <w:u w:val="single"/>
        </w:rPr>
        <w:t xml:space="preserve"> </w:t>
      </w:r>
      <w:proofErr w:type="gramStart"/>
      <w:r w:rsidRPr="00962C3E">
        <w:rPr>
          <w:b/>
          <w:bCs/>
          <w:u w:val="single"/>
        </w:rPr>
        <w:t>on the basis of</w:t>
      </w:r>
      <w:proofErr w:type="gramEnd"/>
      <w:r w:rsidRPr="00962C3E">
        <w:rPr>
          <w:b/>
          <w:bCs/>
          <w:u w:val="single"/>
        </w:rPr>
        <w:t xml:space="preserve"> a combination of low costs, a large and rapidly growing domestic market, and aggressive efforts to recruit foreign manufacturers</w:t>
      </w:r>
      <w:r w:rsidRPr="00962C3E">
        <w:t xml:space="preserve">. While that process led to considerable manufacturing decline in the United States, most of it (with the exception of consumer electronics) was in more traditional industries such as plastics, metals, textiles and apparel, toys, and furniture.3 While this was hard on the U.S. workers and communities that lost to China, </w:t>
      </w:r>
      <w:r w:rsidRPr="0087739D">
        <w:rPr>
          <w:b/>
          <w:bCs/>
          <w:highlight w:val="green"/>
          <w:u w:val="single"/>
        </w:rPr>
        <w:t>it did not mean a significant weakening of U.S. techno-economic strength and dual-use (civilian and military) capabilities</w:t>
      </w:r>
      <w:r w:rsidRPr="00D435F0">
        <w:rPr>
          <w:b/>
          <w:bCs/>
          <w:u w:val="single"/>
        </w:rPr>
        <w:t>,</w:t>
      </w:r>
      <w:r w:rsidRPr="00962C3E">
        <w:t xml:space="preserve"> particularly in U.S.-headquartered firms. And it certainly did not mean a high level of strategic dependency on China. </w:t>
      </w:r>
      <w:r w:rsidRPr="00D435F0">
        <w:rPr>
          <w:b/>
          <w:bCs/>
          <w:u w:val="single"/>
        </w:rPr>
        <w:t>If a conflict came, the worst that could happen would be no more McDonald’s Happy Meal toys.</w:t>
      </w:r>
    </w:p>
    <w:p w14:paraId="386647D7" w14:textId="77777777" w:rsidR="00C76206" w:rsidRPr="00962C3E" w:rsidRDefault="00C76206" w:rsidP="00C76206">
      <w:r w:rsidRPr="00962C3E">
        <w:t xml:space="preserve">However, </w:t>
      </w:r>
      <w:r w:rsidRPr="00D435F0">
        <w:rPr>
          <w:b/>
          <w:bCs/>
          <w:u w:val="single"/>
        </w:rPr>
        <w:t xml:space="preserve">the last decade has shown that </w:t>
      </w:r>
      <w:r w:rsidRPr="0087739D">
        <w:rPr>
          <w:b/>
          <w:bCs/>
          <w:highlight w:val="green"/>
          <w:u w:val="single"/>
        </w:rPr>
        <w:t>China can be a globally competitive producer of tech</w:t>
      </w:r>
      <w:r w:rsidRPr="0087739D">
        <w:rPr>
          <w:b/>
          <w:bCs/>
          <w:u w:val="single"/>
        </w:rPr>
        <w:t>nologically complex goods</w:t>
      </w:r>
      <w:r w:rsidRPr="00D435F0">
        <w:rPr>
          <w:b/>
          <w:bCs/>
          <w:u w:val="single"/>
        </w:rPr>
        <w:t>,</w:t>
      </w:r>
      <w:r w:rsidRPr="00962C3E">
        <w:t xml:space="preserve"> such as telecom equipment, machine tools, computers, solar panels, high-speed rail, ships, drones, satellites, heavy equipment, and pharmaceuticals. In all these industries, China has gained significant global market share—and it is making rapid strides in emerging industries such as robotics, AI, quantum computing and biotech. Indeed, as ITIF’s Hamilton Index shows, China’s global share of advanced industries has grown dramatically over the last 25 years. (See figure 1.)</w:t>
      </w:r>
    </w:p>
    <w:p w14:paraId="46DECFC2" w14:textId="77777777" w:rsidR="00C76206" w:rsidRPr="00962C3E" w:rsidRDefault="00C76206" w:rsidP="00C76206">
      <w:r w:rsidRPr="00962C3E">
        <w:t xml:space="preserve">In most of these industries, </w:t>
      </w:r>
      <w:r w:rsidRPr="0087739D">
        <w:rPr>
          <w:b/>
          <w:bCs/>
          <w:highlight w:val="green"/>
          <w:u w:val="single"/>
        </w:rPr>
        <w:t>China has been able to gain market share through</w:t>
      </w:r>
      <w:r w:rsidRPr="00D435F0">
        <w:rPr>
          <w:b/>
          <w:bCs/>
          <w:u w:val="single"/>
        </w:rPr>
        <w:t xml:space="preserve"> the advantages of scale economies in </w:t>
      </w:r>
      <w:r w:rsidRPr="0087739D">
        <w:rPr>
          <w:b/>
          <w:bCs/>
          <w:highlight w:val="green"/>
          <w:u w:val="single"/>
        </w:rPr>
        <w:t>its often-protected home market</w:t>
      </w:r>
      <w:r w:rsidRPr="00962C3E">
        <w:t>, combined with significant subsidies to Chinese firms. This is why, in 2020, in 7 of 10 advanced industries, China led in global production, with the United States leading in only 3. (See table 1.)</w:t>
      </w:r>
    </w:p>
    <w:p w14:paraId="6CD51858" w14:textId="77777777" w:rsidR="00C76206" w:rsidRPr="00AC78DA" w:rsidRDefault="00C76206" w:rsidP="00C76206">
      <w:pPr>
        <w:rPr>
          <w:b/>
          <w:bCs/>
          <w:u w:val="single"/>
        </w:rPr>
      </w:pPr>
      <w:r w:rsidRPr="00962C3E">
        <w:t xml:space="preserve">On many measures, </w:t>
      </w:r>
      <w:r w:rsidRPr="0087739D">
        <w:rPr>
          <w:b/>
          <w:bCs/>
          <w:highlight w:val="green"/>
          <w:u w:val="single"/>
        </w:rPr>
        <w:t>China</w:t>
      </w:r>
      <w:r w:rsidRPr="00AC78DA">
        <w:rPr>
          <w:b/>
          <w:bCs/>
          <w:u w:val="single"/>
        </w:rPr>
        <w:t xml:space="preserve"> already leads the United States and </w:t>
      </w:r>
      <w:r w:rsidRPr="0087739D">
        <w:rPr>
          <w:b/>
          <w:bCs/>
          <w:highlight w:val="green"/>
          <w:u w:val="single"/>
        </w:rPr>
        <w:t>can be considered a co-equal economic superpower</w:t>
      </w:r>
      <w:r w:rsidRPr="00962C3E">
        <w:t xml:space="preserve">. </w:t>
      </w:r>
      <w:proofErr w:type="gramStart"/>
      <w:r w:rsidRPr="00962C3E">
        <w:t>It’s</w:t>
      </w:r>
      <w:proofErr w:type="gramEnd"/>
      <w:r w:rsidRPr="00962C3E">
        <w:t xml:space="preserve"> gross domestic product (GDP) is </w:t>
      </w:r>
      <w:proofErr w:type="gramStart"/>
      <w:r w:rsidRPr="00962C3E">
        <w:t>more or less equivalent</w:t>
      </w:r>
      <w:proofErr w:type="gramEnd"/>
      <w:r w:rsidRPr="00962C3E">
        <w:t xml:space="preserve">, it has significantly more exports, and its manufacturing sector is vastly larger. But with all that strength, </w:t>
      </w:r>
      <w:r w:rsidRPr="0087739D">
        <w:rPr>
          <w:b/>
          <w:bCs/>
          <w:highlight w:val="green"/>
          <w:u w:val="single"/>
        </w:rPr>
        <w:t>China still lacks two things: high productivity and the ability to outcompete innovative leaders.</w:t>
      </w:r>
    </w:p>
    <w:p w14:paraId="4613E420" w14:textId="77777777" w:rsidR="00C76206" w:rsidRPr="00962C3E" w:rsidRDefault="00C76206" w:rsidP="00C76206">
      <w:r w:rsidRPr="00962C3E">
        <w:t xml:space="preserve">China’s productivity will no doubt continue to grow faster than the United States’ over the next three decades, probably at least until it gets to about 80 percent of U.S. levels. But that will come about almost entirely through domestic-serving industries (e.g., agriculture, utilities, logistics, business services, retail trade, finance, etc.) using more technology and getting more productive. When that happens, China’s GDP will easily be double if not triple that of the United States. </w:t>
      </w:r>
      <w:r w:rsidRPr="0087739D">
        <w:rPr>
          <w:b/>
          <w:bCs/>
          <w:highlight w:val="green"/>
          <w:u w:val="single"/>
        </w:rPr>
        <w:t>There is little the United States and allies can do to slow China’s productivity growth,</w:t>
      </w:r>
      <w:r w:rsidRPr="009C7A01">
        <w:rPr>
          <w:b/>
          <w:bCs/>
          <w:u w:val="single"/>
        </w:rPr>
        <w:t xml:space="preserve"> because, for the most part, that growth does not depend on any chokepoint technologies controlled by allied nations</w:t>
      </w:r>
      <w:r w:rsidRPr="00962C3E">
        <w:t>. Moreover, that growth could have some benefits for the United States and allied advanced industries not only by boosting Chinese demand but also by creating a vast Chinese middle class that may seek more democratic rights, as was the case in countries such as Japan, South Korea, and Taiwan.</w:t>
      </w:r>
    </w:p>
    <w:p w14:paraId="042378B8" w14:textId="77777777" w:rsidR="00C76206" w:rsidRPr="00962C3E" w:rsidRDefault="00C76206" w:rsidP="00C76206">
      <w:r w:rsidRPr="0087739D">
        <w:rPr>
          <w:b/>
          <w:bCs/>
          <w:highlight w:val="green"/>
          <w:u w:val="single"/>
        </w:rPr>
        <w:t>It is China’s progress on innovation that poses the more-significant challenge to the United States</w:t>
      </w:r>
      <w:r w:rsidRPr="00962C3E">
        <w:t xml:space="preserve"> and its democratic allies. To date, much of China’s growth has come from copying the leaders and producing products that, while not as high quality, are priced more competitively. This has helped China gain market share, particularly in less-developed countries where price is a more important differentiating factor. This is one reason why China has taken almost all the growth in these industries from nations outside the Organization for Economic Cooperation and Development (OECD). (See figure 2.)</w:t>
      </w:r>
    </w:p>
    <w:p w14:paraId="5FDADD32" w14:textId="77777777" w:rsidR="00C76206" w:rsidRPr="00962C3E" w:rsidRDefault="00C76206" w:rsidP="00C76206">
      <w:r w:rsidRPr="00962C3E">
        <w:t xml:space="preserve">However, going forward, </w:t>
      </w:r>
      <w:r w:rsidRPr="0087739D">
        <w:rPr>
          <w:b/>
          <w:bCs/>
          <w:highlight w:val="green"/>
          <w:u w:val="single"/>
        </w:rPr>
        <w:t>if China can combine its cost advantage with an innovation advantage</w:t>
      </w:r>
      <w:r w:rsidRPr="009C7A01">
        <w:rPr>
          <w:b/>
          <w:bCs/>
          <w:u w:val="single"/>
        </w:rPr>
        <w:t xml:space="preserve">, or at least innovation parity, </w:t>
      </w:r>
      <w:r w:rsidRPr="0087739D">
        <w:rPr>
          <w:b/>
          <w:bCs/>
          <w:highlight w:val="green"/>
          <w:u w:val="single"/>
        </w:rPr>
        <w:t>the challenge</w:t>
      </w:r>
      <w:r w:rsidRPr="009C7A01">
        <w:rPr>
          <w:b/>
          <w:bCs/>
          <w:u w:val="single"/>
        </w:rPr>
        <w:t xml:space="preserve"> to innovative industries in Western nations </w:t>
      </w:r>
      <w:r w:rsidRPr="0087739D">
        <w:rPr>
          <w:b/>
          <w:bCs/>
          <w:highlight w:val="green"/>
          <w:u w:val="single"/>
        </w:rPr>
        <w:t>will become much more significant</w:t>
      </w:r>
      <w:r w:rsidRPr="00962C3E">
        <w:t xml:space="preserve">. As such, a key question for these nations is </w:t>
      </w:r>
      <w:r w:rsidRPr="0087739D">
        <w:rPr>
          <w:b/>
          <w:bCs/>
          <w:highlight w:val="green"/>
          <w:u w:val="single"/>
        </w:rPr>
        <w:t>to what extent China has become or will soon become an innovation leader</w:t>
      </w:r>
      <w:r w:rsidRPr="009C7A01">
        <w:rPr>
          <w:b/>
          <w:bCs/>
          <w:u w:val="single"/>
        </w:rPr>
        <w:t xml:space="preserve">, or at least on par with innovation leaders. </w:t>
      </w:r>
      <w:r w:rsidRPr="0087739D">
        <w:rPr>
          <w:b/>
          <w:bCs/>
          <w:highlight w:val="green"/>
          <w:u w:val="single"/>
        </w:rPr>
        <w:t>If China can become an innovation leader, that development poses a significant threat to Western nations</w:t>
      </w:r>
      <w:r w:rsidRPr="00962C3E">
        <w:t xml:space="preserve"> and their firms because China will be able to combine quality, innovation, and price.</w:t>
      </w:r>
    </w:p>
    <w:p w14:paraId="6A64A366" w14:textId="77777777" w:rsidR="00C76206" w:rsidRPr="00962C3E" w:rsidRDefault="00C76206" w:rsidP="00C76206">
      <w:r w:rsidRPr="00962C3E">
        <w:t>This is a key reason why the threat from an innovative China is so significant. Historically, low- and middle-income countries were generally not innovators, and they competed either in more routine, older industries (e.g., textiles, commodity metal products, low-end electronics, assembly of goods, etc.) or in advanced industries by copying and being a generation or two behind the leaders and competing on lower-cost labor. And in this latter case, this was almost always through branch plant operations of firms in higher-income nations. As such, the knowledge diffusion to the host country was somewhat limited, and its domestic capabilities for competitiveness grew slowly, usually at around the same pace as the leaders.</w:t>
      </w:r>
    </w:p>
    <w:p w14:paraId="31DD70E6" w14:textId="77777777" w:rsidR="00C76206" w:rsidRPr="00962C3E" w:rsidRDefault="00C76206" w:rsidP="00C76206">
      <w:r w:rsidRPr="00962C3E">
        <w:t>In this sense, there was a global division of labor, with high-income nations (e.g., the United States, Commonwealth nations, the European Union, and, more recently, Japan, South Korea, Singapore, and Taiwan) specializing in industries and products that other countries did not have the technical capabilities to make.4 This was one reason why they could sustain their cost disadvantage. But if China can compete across the board in an array of complex industries and produce new-to-the-world products, while also enjoying a significant cost advantage (Chinese labor costs around 25 to 30 percent of U.S. costs), that will be a major competitive threat to leading global innovation-based companies, and the economies that host them. And without these companies producing in the United States and other advanced economies, these nations’ techno-economic power will decline relatively, as there is simply no way for domestic (and often smaller) firms to take up the slack when multinationals lose significant market share.</w:t>
      </w:r>
    </w:p>
    <w:p w14:paraId="1740F02A" w14:textId="77777777" w:rsidR="00C76206" w:rsidRPr="00962C3E" w:rsidRDefault="00C76206" w:rsidP="00C76206">
      <w:r w:rsidRPr="00962C3E">
        <w:t xml:space="preserve">China achieving innovation parity would have two major effects, one in China, and one in Western nations. First, it would mean that China would be much more self-sufficient in advanced industries and much less vulnerable to Western sanctions and other trade tools used </w:t>
      </w:r>
      <w:proofErr w:type="gramStart"/>
      <w:r w:rsidRPr="00962C3E">
        <w:t>in an attempt to</w:t>
      </w:r>
      <w:proofErr w:type="gramEnd"/>
      <w:r w:rsidRPr="00962C3E">
        <w:t xml:space="preserve"> discipline China. At the same time, it would also boost Chinese military capabilities even more, as civil-military fusion becomes stronger, and weapons systems companies could rely on cutting-edge technologies across a range of industries. Just as importantly, this commercial technology strength would also equate to increased power in foreign affairs, just as America dominated the globe for more than </w:t>
      </w:r>
      <w:proofErr w:type="gramStart"/>
      <w:r w:rsidRPr="00962C3E">
        <w:t>a half</w:t>
      </w:r>
      <w:proofErr w:type="gramEnd"/>
      <w:r w:rsidRPr="00962C3E">
        <w:t xml:space="preserve"> century after WWII, as its firms were the unalloyed leaders. It is China that might decide to impose export controls on the allied nations as punishment.</w:t>
      </w:r>
    </w:p>
    <w:p w14:paraId="314A2F1C" w14:textId="77777777" w:rsidR="00C76206" w:rsidRPr="00662213" w:rsidRDefault="00C76206" w:rsidP="00C76206">
      <w:pPr>
        <w:rPr>
          <w:b/>
          <w:bCs/>
          <w:u w:val="single"/>
        </w:rPr>
      </w:pPr>
      <w:r w:rsidRPr="00962C3E">
        <w:t xml:space="preserve">It is these foreign effects, particular on the United States (and other Western nations) that are potentially most important. </w:t>
      </w:r>
      <w:r w:rsidRPr="0087739D">
        <w:rPr>
          <w:b/>
          <w:bCs/>
          <w:highlight w:val="green"/>
          <w:u w:val="single"/>
        </w:rPr>
        <w:t>If China can become an innovative leader in robotics</w:t>
      </w:r>
      <w:r w:rsidRPr="005251B9">
        <w:rPr>
          <w:b/>
          <w:bCs/>
          <w:u w:val="single"/>
        </w:rPr>
        <w:t xml:space="preserve">, </w:t>
      </w:r>
      <w:r w:rsidRPr="007B2FB9">
        <w:t>electric vehicles (EVs),</w:t>
      </w:r>
      <w:r w:rsidRPr="005251B9">
        <w:rPr>
          <w:b/>
          <w:bCs/>
          <w:u w:val="single"/>
        </w:rPr>
        <w:t xml:space="preserve"> </w:t>
      </w:r>
      <w:r w:rsidRPr="00701423">
        <w:t>airplanes, semiconductors, drugs, and more,</w:t>
      </w:r>
      <w:r w:rsidRPr="005251B9">
        <w:rPr>
          <w:b/>
          <w:bCs/>
          <w:u w:val="single"/>
        </w:rPr>
        <w:t xml:space="preserve"> </w:t>
      </w:r>
      <w:r w:rsidRPr="0087739D">
        <w:rPr>
          <w:b/>
          <w:bCs/>
          <w:highlight w:val="green"/>
          <w:u w:val="single"/>
        </w:rPr>
        <w:t>it can dominate the global economy. If China makes serious inroads</w:t>
      </w:r>
      <w:r w:rsidRPr="005251B9">
        <w:rPr>
          <w:b/>
          <w:bCs/>
          <w:u w:val="single"/>
        </w:rPr>
        <w:t xml:space="preserve"> </w:t>
      </w:r>
      <w:r w:rsidRPr="0087739D">
        <w:rPr>
          <w:b/>
          <w:bCs/>
          <w:highlight w:val="green"/>
          <w:u w:val="single"/>
        </w:rPr>
        <w:t>into</w:t>
      </w:r>
      <w:r w:rsidRPr="005251B9">
        <w:rPr>
          <w:b/>
          <w:bCs/>
          <w:u w:val="single"/>
        </w:rPr>
        <w:t xml:space="preserve"> the market share of current </w:t>
      </w:r>
      <w:r w:rsidRPr="0087739D">
        <w:rPr>
          <w:b/>
          <w:bCs/>
          <w:highlight w:val="green"/>
          <w:u w:val="single"/>
        </w:rPr>
        <w:t>tech</w:t>
      </w:r>
      <w:r w:rsidRPr="005251B9">
        <w:rPr>
          <w:b/>
          <w:bCs/>
          <w:u w:val="single"/>
        </w:rPr>
        <w:t>nology leaders</w:t>
      </w:r>
      <w:r w:rsidRPr="00962C3E">
        <w:t xml:space="preserve"> (e.g., ABB in </w:t>
      </w:r>
      <w:r w:rsidRPr="005251B9">
        <w:rPr>
          <w:b/>
          <w:bCs/>
          <w:u w:val="single"/>
        </w:rPr>
        <w:t>robotics,</w:t>
      </w:r>
      <w:r w:rsidRPr="00962C3E">
        <w:t xml:space="preserve"> GM in cars, Boeing in airplanes, Intel in chips, Merck in drugs, etc.), </w:t>
      </w:r>
      <w:r w:rsidRPr="0087739D">
        <w:rPr>
          <w:b/>
          <w:bCs/>
          <w:highlight w:val="green"/>
          <w:u w:val="single"/>
        </w:rPr>
        <w:t>the fundamental nature of the global economy shifts</w:t>
      </w:r>
      <w:r w:rsidRPr="005251B9">
        <w:rPr>
          <w:b/>
          <w:bCs/>
          <w:u w:val="single"/>
        </w:rPr>
        <w:t>. The 200 year-long development of advanced industry in capitalist, democratic nations</w:t>
      </w:r>
      <w:r w:rsidRPr="00962C3E">
        <w:t>—first in the United Kingdom and Western Europe, and then in America, and then Japan, South Korea and Taiwan joining the “club”—</w:t>
      </w:r>
      <w:r w:rsidRPr="005251B9">
        <w:rPr>
          <w:b/>
          <w:bCs/>
          <w:u w:val="single"/>
        </w:rPr>
        <w:t>could radically change.</w:t>
      </w:r>
      <w:r w:rsidRPr="00962C3E">
        <w:t xml:space="preserve"> </w:t>
      </w:r>
      <w:r w:rsidRPr="0087739D">
        <w:rPr>
          <w:b/>
          <w:bCs/>
          <w:highlight w:val="green"/>
          <w:u w:val="single"/>
        </w:rPr>
        <w:t>The West could very well become</w:t>
      </w:r>
      <w:r w:rsidRPr="00962C3E">
        <w:t xml:space="preserve"> what Australia, Canada, the United Kingdom and parts of Europe (</w:t>
      </w:r>
      <w:proofErr w:type="gramStart"/>
      <w:r w:rsidRPr="00962C3E">
        <w:t>e.g..</w:t>
      </w:r>
      <w:proofErr w:type="gramEnd"/>
      <w:r w:rsidRPr="00962C3E">
        <w:t xml:space="preserve"> Greece, Italy, Portugal, and Spain) have already become: </w:t>
      </w:r>
      <w:r w:rsidRPr="0087739D">
        <w:rPr>
          <w:b/>
          <w:bCs/>
          <w:highlight w:val="green"/>
          <w:u w:val="single"/>
        </w:rPr>
        <w:t>largely hollowed-out economies with little advanced manufacturing, a weak technology sector, and an economy propped up by tourism</w:t>
      </w:r>
      <w:r w:rsidRPr="00662213">
        <w:rPr>
          <w:b/>
          <w:bCs/>
          <w:u w:val="single"/>
        </w:rPr>
        <w:t>, finance, agriculture, and natural resources.</w:t>
      </w:r>
      <w:r w:rsidRPr="00962C3E">
        <w:t xml:space="preserve">6 This is the trend for the United States as the U.S. location quotient (the industry output as a share of the U.S. economy over the industry output as a share of the global economy) has fallen. (See figure 3.) With any kind of foresight, </w:t>
      </w:r>
      <w:r w:rsidRPr="0087739D">
        <w:rPr>
          <w:b/>
          <w:bCs/>
          <w:highlight w:val="green"/>
          <w:u w:val="single"/>
        </w:rPr>
        <w:t>it’s easy to see the same fate befalling the United States if China can be an innovation peer.</w:t>
      </w:r>
    </w:p>
    <w:p w14:paraId="05FE1353" w14:textId="77777777" w:rsidR="00C76206" w:rsidRPr="00962C3E" w:rsidRDefault="00C76206" w:rsidP="00C76206">
      <w:r w:rsidRPr="0087739D">
        <w:rPr>
          <w:b/>
          <w:bCs/>
          <w:highlight w:val="green"/>
          <w:u w:val="single"/>
        </w:rPr>
        <w:t>It is impossible to overstate the implications of this potential development, as it would entail a massive switch in the center of global economic power and innovation</w:t>
      </w:r>
      <w:r w:rsidRPr="00662213">
        <w:rPr>
          <w:b/>
          <w:bCs/>
          <w:u w:val="single"/>
        </w:rPr>
        <w:t xml:space="preserve"> from a </w:t>
      </w:r>
      <w:proofErr w:type="spellStart"/>
      <w:r w:rsidRPr="00662213">
        <w:rPr>
          <w:b/>
          <w:bCs/>
          <w:u w:val="single"/>
        </w:rPr>
        <w:t>geopoint</w:t>
      </w:r>
      <w:proofErr w:type="spellEnd"/>
      <w:r w:rsidRPr="00662213">
        <w:rPr>
          <w:b/>
          <w:bCs/>
          <w:u w:val="single"/>
        </w:rPr>
        <w:t xml:space="preserve"> somewhere in the Atlantic Ocean to somewhere in China</w:t>
      </w:r>
      <w:r w:rsidRPr="00962C3E">
        <w:t xml:space="preserve">. To be sure, just as the United Kingdom still has some tech capabilities and firms after its half century of industrial decline, the allied nations will not completely become, as Alexander Hamilton warned, a hewer of water and drawer of wood, dependent on the innovation leader of the time, the United Kingdom. But </w:t>
      </w:r>
      <w:r w:rsidRPr="0087739D">
        <w:rPr>
          <w:b/>
          <w:bCs/>
          <w:highlight w:val="green"/>
          <w:u w:val="single"/>
        </w:rPr>
        <w:t>if China can move to the frontier of global innovation</w:t>
      </w:r>
      <w:r w:rsidRPr="00701423">
        <w:rPr>
          <w:b/>
          <w:bCs/>
          <w:u w:val="single"/>
        </w:rPr>
        <w:t>—a destination all forces in China are pulling toward—</w:t>
      </w:r>
      <w:r w:rsidRPr="0087739D">
        <w:rPr>
          <w:b/>
          <w:bCs/>
          <w:highlight w:val="green"/>
          <w:u w:val="single"/>
        </w:rPr>
        <w:t>the world economy and relative national power will be fundamentally transformed</w:t>
      </w:r>
      <w:r w:rsidRPr="0087739D">
        <w:rPr>
          <w:highlight w:val="green"/>
        </w:rPr>
        <w:t>.</w:t>
      </w:r>
    </w:p>
    <w:p w14:paraId="7F381BEF" w14:textId="77777777" w:rsidR="00C76206" w:rsidRDefault="00C76206" w:rsidP="00C76206"/>
    <w:p w14:paraId="2694964A" w14:textId="77777777" w:rsidR="00C76206" w:rsidRDefault="00C76206" w:rsidP="00C76206">
      <w:pPr>
        <w:pStyle w:val="Heading4"/>
        <w:numPr>
          <w:ilvl w:val="0"/>
          <w:numId w:val="45"/>
        </w:numPr>
      </w:pPr>
      <w:r>
        <w:t xml:space="preserve">Impact: Chinese tech superiority causes nuclear war. </w:t>
      </w:r>
    </w:p>
    <w:p w14:paraId="2D564F1B" w14:textId="77777777" w:rsidR="00C76206" w:rsidRPr="00D336C0" w:rsidRDefault="00C76206" w:rsidP="00C76206">
      <w:proofErr w:type="spellStart"/>
      <w:r w:rsidRPr="003F21C2">
        <w:rPr>
          <w:rStyle w:val="Style13ptBold"/>
        </w:rPr>
        <w:t>Kroenig</w:t>
      </w:r>
      <w:proofErr w:type="spellEnd"/>
      <w:r w:rsidRPr="003F21C2">
        <w:rPr>
          <w:rStyle w:val="Style13ptBold"/>
        </w:rPr>
        <w:t xml:space="preserve"> 21</w:t>
      </w:r>
      <w:r>
        <w:t xml:space="preserve"> (Matthew, professor of government and foreign service at Georgetown University and the director of the Scowcroft Strategy Initiative at the Atlantic Council</w:t>
      </w:r>
      <w:r w:rsidRPr="009F68DA">
        <w:t xml:space="preserve">, Winter 2021, “Will Emerging Technology Cause Nuclear War?: Bringing Geopolitics Back In,” </w:t>
      </w:r>
      <w:r w:rsidRPr="00A52556">
        <w:rPr>
          <w:i/>
          <w:iCs/>
        </w:rPr>
        <w:t>Strategic Studies Quarterly</w:t>
      </w:r>
      <w:r w:rsidRPr="009F68DA">
        <w:t xml:space="preserve"> 15(4), </w:t>
      </w:r>
      <w:hyperlink r:id="rId11" w:history="1">
        <w:r w:rsidRPr="0078616E">
          <w:rPr>
            <w:rStyle w:val="Hyperlink"/>
          </w:rPr>
          <w:t>https://www.airuniversity.af.edu/Portals/10/SSQ/documents/Volume-15_Issue-4/D-Kroenig.pdf</w:t>
        </w:r>
      </w:hyperlink>
      <w:r>
        <w:t>) ADA-389</w:t>
      </w:r>
    </w:p>
    <w:p w14:paraId="63257774" w14:textId="77777777" w:rsidR="00C76206" w:rsidRPr="007B2FB9" w:rsidRDefault="00C76206" w:rsidP="00C76206">
      <w:r w:rsidRPr="007B2FB9">
        <w:t xml:space="preserve">Similarly, Moscow and </w:t>
      </w:r>
      <w:r w:rsidRPr="003766C7">
        <w:rPr>
          <w:b/>
          <w:bCs/>
          <w:highlight w:val="green"/>
          <w:u w:val="single"/>
        </w:rPr>
        <w:t>Beijing would</w:t>
      </w:r>
      <w:r w:rsidRPr="007B2FB9">
        <w:rPr>
          <w:b/>
          <w:bCs/>
          <w:u w:val="single"/>
        </w:rPr>
        <w:t xml:space="preserve"> likely </w:t>
      </w:r>
      <w:r w:rsidRPr="003766C7">
        <w:rPr>
          <w:b/>
          <w:bCs/>
          <w:highlight w:val="green"/>
          <w:u w:val="single"/>
        </w:rPr>
        <w:t>use any newfound military strength to advance their</w:t>
      </w:r>
      <w:r w:rsidRPr="007B2FB9">
        <w:rPr>
          <w:b/>
          <w:bCs/>
          <w:u w:val="single"/>
        </w:rPr>
        <w:t xml:space="preserve"> preexisting </w:t>
      </w:r>
      <w:r w:rsidRPr="003766C7">
        <w:rPr>
          <w:b/>
          <w:bCs/>
          <w:highlight w:val="green"/>
          <w:u w:val="single"/>
        </w:rPr>
        <w:t>geopolitical aims</w:t>
      </w:r>
      <w:r w:rsidRPr="007B2FB9">
        <w:t xml:space="preserve">. Given their very different positions in the international system, however, these states are </w:t>
      </w:r>
      <w:r w:rsidRPr="003766C7">
        <w:rPr>
          <w:b/>
          <w:bCs/>
          <w:highlight w:val="green"/>
          <w:u w:val="single"/>
        </w:rPr>
        <w:t>likely to employ new military technologies in ways that are destabilizing</w:t>
      </w:r>
      <w:r w:rsidRPr="007B2FB9">
        <w:t xml:space="preserve">. These states have </w:t>
      </w:r>
      <w:r w:rsidRPr="007B2FB9">
        <w:rPr>
          <w:b/>
          <w:bCs/>
          <w:u w:val="single"/>
        </w:rPr>
        <w:t>made clear their dissatisfaction with the existing international system and their desire to revise it.</w:t>
      </w:r>
      <w:r w:rsidRPr="007B2FB9">
        <w:t xml:space="preserve"> Both countries have ongoing border disputes with multiple neighboring countries.</w:t>
      </w:r>
    </w:p>
    <w:p w14:paraId="2F648345" w14:textId="77777777" w:rsidR="00C76206" w:rsidRPr="007B2FB9" w:rsidRDefault="00C76206" w:rsidP="00C76206">
      <w:r w:rsidRPr="007B2FB9">
        <w:t>If Moscow developed new military technologies and operational concepts that shifted the balance of power in its favor, it would likely use this advantage to pursue revisionist aims. If Moscow acquired a newfound ability to more easily invade and occupy territory in Eastern Europe, for example (or if Putin believed Russia had such a capability), it is more likely Russia would be tempted to engage in aggression.</w:t>
      </w:r>
    </w:p>
    <w:p w14:paraId="3E0CB7A5" w14:textId="77777777" w:rsidR="00C76206" w:rsidRPr="007B2FB9" w:rsidRDefault="00C76206" w:rsidP="00C76206">
      <w:pPr>
        <w:rPr>
          <w:b/>
          <w:bCs/>
          <w:u w:val="single"/>
        </w:rPr>
      </w:pPr>
      <w:r w:rsidRPr="007B2FB9">
        <w:t xml:space="preserve">Likewise, </w:t>
      </w:r>
      <w:r w:rsidRPr="002377D5">
        <w:rPr>
          <w:b/>
          <w:bCs/>
          <w:highlight w:val="green"/>
          <w:u w:val="single"/>
        </w:rPr>
        <w:t>if China acquired an enhanced ability through new tech</w:t>
      </w:r>
      <w:r w:rsidRPr="007B2FB9">
        <w:rPr>
          <w:b/>
          <w:bCs/>
          <w:u w:val="single"/>
        </w:rPr>
        <w:t xml:space="preserve">nology to invade and occupy Taiwan or contested islands in the East or South China Seas, </w:t>
      </w:r>
      <w:r w:rsidRPr="002377D5">
        <w:rPr>
          <w:b/>
          <w:bCs/>
          <w:highlight w:val="green"/>
          <w:u w:val="single"/>
        </w:rPr>
        <w:t>Beijing’s leaders might also find this opportunity tempting. If new technology enhances either power’s anti-access, area-denial network, then its leaders may be more confident in their ability to achieve a fait accompli attack</w:t>
      </w:r>
      <w:r w:rsidRPr="007B2FB9">
        <w:rPr>
          <w:b/>
          <w:bCs/>
          <w:u w:val="single"/>
        </w:rPr>
        <w:t xml:space="preserve"> against a neighbor </w:t>
      </w:r>
      <w:r w:rsidRPr="002377D5">
        <w:rPr>
          <w:b/>
          <w:bCs/>
          <w:highlight w:val="green"/>
          <w:u w:val="single"/>
        </w:rPr>
        <w:t>and</w:t>
      </w:r>
      <w:r w:rsidRPr="007B2FB9">
        <w:rPr>
          <w:b/>
          <w:bCs/>
          <w:u w:val="single"/>
        </w:rPr>
        <w:t xml:space="preserve"> then </w:t>
      </w:r>
      <w:r w:rsidRPr="002377D5">
        <w:rPr>
          <w:b/>
          <w:bCs/>
          <w:highlight w:val="green"/>
          <w:u w:val="single"/>
        </w:rPr>
        <w:t>block a US-led liberation</w:t>
      </w:r>
      <w:r w:rsidRPr="007B2FB9">
        <w:rPr>
          <w:b/>
          <w:bCs/>
          <w:u w:val="single"/>
        </w:rPr>
        <w:t>.</w:t>
      </w:r>
    </w:p>
    <w:p w14:paraId="08EE1D05" w14:textId="77777777" w:rsidR="00C76206" w:rsidRPr="00AB3D8F" w:rsidRDefault="00C76206" w:rsidP="00C76206">
      <w:pPr>
        <w:rPr>
          <w:b/>
          <w:bCs/>
          <w:u w:val="single"/>
        </w:rPr>
      </w:pPr>
      <w:r w:rsidRPr="002377D5">
        <w:rPr>
          <w:b/>
          <w:bCs/>
          <w:highlight w:val="green"/>
          <w:u w:val="single"/>
        </w:rPr>
        <w:t>These ar</w:t>
      </w:r>
      <w:r w:rsidRPr="007B2FB9">
        <w:rPr>
          <w:b/>
          <w:bCs/>
          <w:u w:val="single"/>
        </w:rPr>
        <w:t xml:space="preserve">e precisely </w:t>
      </w:r>
      <w:r w:rsidRPr="002377D5">
        <w:rPr>
          <w:b/>
          <w:bCs/>
          <w:highlight w:val="green"/>
          <w:u w:val="single"/>
        </w:rPr>
        <w:t>the types of shifts</w:t>
      </w:r>
      <w:r w:rsidRPr="007B2FB9">
        <w:rPr>
          <w:b/>
          <w:bCs/>
          <w:u w:val="single"/>
        </w:rPr>
        <w:t xml:space="preserve"> in the balance of power </w:t>
      </w:r>
      <w:r w:rsidRPr="002377D5">
        <w:rPr>
          <w:b/>
          <w:bCs/>
          <w:highlight w:val="green"/>
          <w:u w:val="single"/>
        </w:rPr>
        <w:t>that</w:t>
      </w:r>
      <w:r w:rsidRPr="007B2FB9">
        <w:rPr>
          <w:b/>
          <w:bCs/>
          <w:u w:val="single"/>
        </w:rPr>
        <w:t xml:space="preserve"> can </w:t>
      </w:r>
      <w:r w:rsidRPr="002377D5">
        <w:rPr>
          <w:b/>
          <w:bCs/>
          <w:highlight w:val="green"/>
          <w:u w:val="single"/>
        </w:rPr>
        <w:t>lead to war</w:t>
      </w:r>
      <w:r w:rsidRPr="007B2FB9">
        <w:rPr>
          <w:b/>
          <w:bCs/>
          <w:u w:val="single"/>
        </w:rPr>
        <w:t>.</w:t>
      </w:r>
      <w:r w:rsidRPr="007B2FB9">
        <w:t xml:space="preserve"> As mentioned previously, the predominant scholarly theory on the causes of war—the bargaining model—maintains that imperfect information on the balance of power and the balance of resolve and credible commitment problems result in international conflict.52 </w:t>
      </w:r>
      <w:r w:rsidRPr="00EA7C98">
        <w:rPr>
          <w:b/>
          <w:bCs/>
          <w:highlight w:val="green"/>
          <w:u w:val="single"/>
        </w:rPr>
        <w:t>New tech</w:t>
      </w:r>
      <w:r w:rsidRPr="00AB3D8F">
        <w:rPr>
          <w:b/>
          <w:bCs/>
          <w:u w:val="single"/>
        </w:rPr>
        <w:t xml:space="preserve">nology </w:t>
      </w:r>
      <w:r w:rsidRPr="00EA7C98">
        <w:rPr>
          <w:b/>
          <w:bCs/>
          <w:highlight w:val="green"/>
          <w:u w:val="single"/>
        </w:rPr>
        <w:t>can exacerbate these</w:t>
      </w:r>
      <w:r w:rsidRPr="00AB3D8F">
        <w:rPr>
          <w:b/>
          <w:bCs/>
          <w:u w:val="single"/>
        </w:rPr>
        <w:t xml:space="preserve"> causal mechanisms </w:t>
      </w:r>
      <w:r w:rsidRPr="00EA7C98">
        <w:rPr>
          <w:b/>
          <w:bCs/>
          <w:highlight w:val="green"/>
          <w:u w:val="single"/>
        </w:rPr>
        <w:t>by increasing uncertainty about, or causing rapid shifts in, the balance of power.</w:t>
      </w:r>
      <w:r w:rsidRPr="00AB3D8F">
        <w:rPr>
          <w:b/>
          <w:bCs/>
          <w:u w:val="single"/>
        </w:rPr>
        <w:t xml:space="preserve"> </w:t>
      </w:r>
      <w:proofErr w:type="gramStart"/>
      <w:r w:rsidRPr="00AB3D8F">
        <w:rPr>
          <w:b/>
          <w:bCs/>
          <w:u w:val="single"/>
        </w:rPr>
        <w:t>Indeed</w:t>
      </w:r>
      <w:proofErr w:type="gramEnd"/>
      <w:r w:rsidRPr="00AB3D8F">
        <w:rPr>
          <w:b/>
          <w:bCs/>
          <w:u w:val="single"/>
        </w:rPr>
        <w:t xml:space="preserve"> as noted above, new military technology and the development of new operational concepts have shifted the balance of power and resulted in military conflict throughout history.</w:t>
      </w:r>
    </w:p>
    <w:p w14:paraId="31DC07C2" w14:textId="77777777" w:rsidR="00C76206" w:rsidRPr="00AB3D8F" w:rsidRDefault="00C76206" w:rsidP="00C76206">
      <w:pPr>
        <w:rPr>
          <w:b/>
          <w:bCs/>
          <w:u w:val="single"/>
        </w:rPr>
      </w:pPr>
      <w:r w:rsidRPr="007B2FB9">
        <w:t xml:space="preserve">Some may argue emerging military technology is more likely to result in a new tech arms race than in conflict. This is possible. But Moscow and </w:t>
      </w:r>
      <w:r w:rsidRPr="00EA7C98">
        <w:rPr>
          <w:b/>
          <w:bCs/>
          <w:highlight w:val="green"/>
          <w:u w:val="single"/>
        </w:rPr>
        <w:t>Beijing may come to believe</w:t>
      </w:r>
      <w:r w:rsidRPr="00AB3D8F">
        <w:rPr>
          <w:b/>
          <w:bCs/>
          <w:u w:val="single"/>
        </w:rPr>
        <w:t xml:space="preserve"> (correctly or not) </w:t>
      </w:r>
      <w:r w:rsidRPr="00EA7C98">
        <w:rPr>
          <w:b/>
          <w:bCs/>
          <w:highlight w:val="green"/>
          <w:u w:val="single"/>
        </w:rPr>
        <w:t>that new technology provides them a usable military advantage over the United States</w:t>
      </w:r>
      <w:r w:rsidRPr="00AB3D8F">
        <w:rPr>
          <w:b/>
          <w:bCs/>
          <w:u w:val="single"/>
        </w:rPr>
        <w:t xml:space="preserve"> and its Allies and partners. In so doing, </w:t>
      </w:r>
      <w:r w:rsidRPr="00EA7C98">
        <w:rPr>
          <w:b/>
          <w:bCs/>
          <w:highlight w:val="green"/>
          <w:u w:val="single"/>
        </w:rPr>
        <w:t>they may underestimate Washington</w:t>
      </w:r>
      <w:r w:rsidRPr="00AB3D8F">
        <w:rPr>
          <w:b/>
          <w:bCs/>
          <w:u w:val="single"/>
        </w:rPr>
        <w:t>.</w:t>
      </w:r>
    </w:p>
    <w:p w14:paraId="61226721" w14:textId="77777777" w:rsidR="00C76206" w:rsidRPr="007B2FB9" w:rsidRDefault="00C76206" w:rsidP="00C76206">
      <w:r w:rsidRPr="00EA7C98">
        <w:rPr>
          <w:b/>
          <w:bCs/>
          <w:highlight w:val="green"/>
          <w:u w:val="single"/>
        </w:rPr>
        <w:t>If</w:t>
      </w:r>
      <w:r w:rsidRPr="007B2FB9">
        <w:t xml:space="preserve"> Moscow or </w:t>
      </w:r>
      <w:r w:rsidRPr="00EA7C98">
        <w:rPr>
          <w:b/>
          <w:bCs/>
          <w:highlight w:val="green"/>
          <w:u w:val="single"/>
        </w:rPr>
        <w:t>Beijing attacked a vulnerable US Ally or partner</w:t>
      </w:r>
      <w:r w:rsidRPr="00AB3D8F">
        <w:rPr>
          <w:b/>
          <w:bCs/>
          <w:u w:val="single"/>
        </w:rPr>
        <w:t xml:space="preserve"> in their near abroad, therefore, </w:t>
      </w:r>
      <w:r w:rsidRPr="00EA7C98">
        <w:rPr>
          <w:b/>
          <w:bCs/>
          <w:highlight w:val="green"/>
          <w:u w:val="single"/>
        </w:rPr>
        <w:t>there would be a risk of major war with the potential for nuclear escalation</w:t>
      </w:r>
      <w:r w:rsidRPr="007B2FB9">
        <w:t>.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it would be difficult for the United States to simply back down. Abandoning a treaty ally could cause fears that America’s global commitments would unravel. Any US president, therefore, would feel great pressure to come to an Ally’s defense and expel Russian or Chinese forces.</w:t>
      </w:r>
    </w:p>
    <w:p w14:paraId="7FDB4C07" w14:textId="77777777" w:rsidR="00C76206" w:rsidRPr="007B2FB9" w:rsidRDefault="00C76206" w:rsidP="00C76206">
      <w:r w:rsidRPr="00EA7C98">
        <w:rPr>
          <w:b/>
          <w:bCs/>
          <w:highlight w:val="green"/>
          <w:u w:val="single"/>
        </w:rPr>
        <w:t>Once the United States and</w:t>
      </w:r>
      <w:r w:rsidRPr="007B2FB9">
        <w:t xml:space="preserve"> Russia or </w:t>
      </w:r>
      <w:r w:rsidRPr="00EA7C98">
        <w:rPr>
          <w:b/>
          <w:bCs/>
          <w:highlight w:val="green"/>
          <w:u w:val="single"/>
        </w:rPr>
        <w:t>China are at war, there would be a risk of nuclear escalation</w:t>
      </w:r>
      <w:r w:rsidRPr="007B2FB9">
        <w:t xml:space="preserve">. As noted previously, experts assess </w:t>
      </w:r>
      <w:r w:rsidRPr="00EA7C98">
        <w:rPr>
          <w:b/>
          <w:bCs/>
          <w:highlight w:val="green"/>
          <w:u w:val="single"/>
        </w:rPr>
        <w:t>the greatest risk of nuclear war</w:t>
      </w:r>
      <w:r w:rsidRPr="007B2FB9">
        <w:t xml:space="preserve"> today does not </w:t>
      </w:r>
      <w:r w:rsidRPr="00EA7C98">
        <w:rPr>
          <w:b/>
          <w:bCs/>
          <w:highlight w:val="green"/>
          <w:u w:val="single"/>
        </w:rPr>
        <w:t>come from</w:t>
      </w:r>
      <w:r w:rsidRPr="007B2FB9">
        <w:t xml:space="preserve"> a bolt-out-of-the-blue strike but from </w:t>
      </w:r>
      <w:r w:rsidRPr="00EA7C98">
        <w:rPr>
          <w:b/>
          <w:bCs/>
          <w:highlight w:val="green"/>
          <w:u w:val="single"/>
        </w:rPr>
        <w:t>nuclear escalation in a regional, conventional conflict</w:t>
      </w:r>
      <w:r w:rsidRPr="007B2FB9">
        <w:t>.53 Russian leaders may believe it is in their interest to use nuclear weapons early in a conflict with the United States and NATO.54 Russia possesses a large and diverse arsenal, including thousands of nonstrategic nuclear weapons, to support this nuclear strategy.</w:t>
      </w:r>
    </w:p>
    <w:p w14:paraId="1B00B017" w14:textId="77777777" w:rsidR="00C76206" w:rsidRPr="007B2FB9" w:rsidRDefault="00C76206" w:rsidP="00C76206">
      <w:r w:rsidRPr="007B2FB9">
        <w:t>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no guarantee that, once begun, a limited nuclear war stays limited.56</w:t>
      </w:r>
    </w:p>
    <w:p w14:paraId="04702C77" w14:textId="77777777" w:rsidR="00C76206" w:rsidRPr="007B2FB9" w:rsidRDefault="00C76206" w:rsidP="00C76206">
      <w:r w:rsidRPr="00613476">
        <w:rPr>
          <w:b/>
          <w:bCs/>
          <w:highlight w:val="green"/>
          <w:u w:val="single"/>
        </w:rPr>
        <w:t>There are similar risks of nuclear escalation in the event of a US-China conflict</w:t>
      </w:r>
      <w:r w:rsidRPr="002F6B46">
        <w:rPr>
          <w:b/>
          <w:bCs/>
          <w:u w:val="single"/>
        </w:rPr>
        <w:t>. China has traditionally possessed a relaxed nuclear posture with a small “lean and effective” deterrent and a formal “no first use” policy. But China is relying more on its strategic forces. It is projected to double—if not triple or quadruple—the size of its nuclear arsenal in the coming decade</w:t>
      </w:r>
      <w:r w:rsidRPr="007B2FB9">
        <w:t>.57</w:t>
      </w:r>
    </w:p>
    <w:p w14:paraId="5E6676FE" w14:textId="77777777" w:rsidR="00C76206" w:rsidRPr="006F075F" w:rsidRDefault="00C76206" w:rsidP="00C76206"/>
    <w:p w14:paraId="21E8BAE8" w14:textId="3BB9E9EE" w:rsidR="00C76206" w:rsidRDefault="00C76206" w:rsidP="00C76206">
      <w:pPr>
        <w:pStyle w:val="Heading2"/>
      </w:pPr>
      <w:r>
        <w:t xml:space="preserve">Next off is the Econ DA </w:t>
      </w:r>
    </w:p>
    <w:p w14:paraId="7857094E" w14:textId="77777777" w:rsidR="00C76206" w:rsidRPr="00C35F8D" w:rsidRDefault="00C76206" w:rsidP="00C76206">
      <w:pPr>
        <w:pStyle w:val="Heading4"/>
      </w:pPr>
      <w:proofErr w:type="gramStart"/>
      <w:r>
        <w:t>A)</w:t>
      </w:r>
      <w:r w:rsidRPr="00C35F8D">
        <w:t>Uniqueness</w:t>
      </w:r>
      <w:proofErr w:type="gramEnd"/>
      <w:r w:rsidRPr="00C35F8D">
        <w:t xml:space="preserve">: </w:t>
      </w:r>
      <w:r>
        <w:t>U.S. economy is poised for accelerated economic growth</w:t>
      </w:r>
    </w:p>
    <w:p w14:paraId="3E0CE9ED" w14:textId="77777777" w:rsidR="00C76206" w:rsidRDefault="00C76206" w:rsidP="00C76206">
      <w:r w:rsidRPr="00C35F8D">
        <w:t xml:space="preserve">Mark </w:t>
      </w:r>
      <w:r w:rsidRPr="00C35F8D">
        <w:rPr>
          <w:rStyle w:val="Style13ptBold"/>
        </w:rPr>
        <w:t>Vitner, Chief Economist, Piedmont Crescent Capital, 8-12-25</w:t>
      </w:r>
      <w:r w:rsidRPr="00C35F8D">
        <w:t>, Easing Pressures Clear the Runway for Growth</w:t>
      </w:r>
      <w:r>
        <w:t xml:space="preserve">, p. </w:t>
      </w:r>
      <w:r w:rsidRPr="00984CE4">
        <w:t>https://piedmontcrescentcapital.com/easing-pressures-clear-the-runway-for-growth/</w:t>
      </w:r>
      <w:r>
        <w:t>, &lt;accessed, 8-13-25&gt; ADA-211</w:t>
      </w:r>
    </w:p>
    <w:p w14:paraId="1076F4DA" w14:textId="77777777" w:rsidR="00C76206" w:rsidRPr="00793ACB" w:rsidRDefault="00C76206" w:rsidP="00C76206">
      <w:pPr>
        <w:rPr>
          <w:sz w:val="16"/>
        </w:rPr>
      </w:pPr>
      <w:r w:rsidRPr="00793ACB">
        <w:rPr>
          <w:rFonts w:ascii="CIDFont+F4" w:hAnsi="CIDFont+F4" w:cs="CIDFont+F4"/>
          <w:color w:val="000000"/>
          <w:sz w:val="16"/>
        </w:rPr>
        <w:t xml:space="preserve">After a volatile first half marked by rapid tariff escalation and market swings, </w:t>
      </w:r>
      <w:r w:rsidRPr="00C35F8D">
        <w:rPr>
          <w:rStyle w:val="Emphasis"/>
        </w:rPr>
        <w:t>the reciprocal tariff</w:t>
      </w:r>
      <w:r w:rsidRPr="00793ACB">
        <w:rPr>
          <w:rFonts w:ascii="CIDFont+F4" w:hAnsi="CIDFont+F4" w:cs="CIDFont+F4"/>
          <w:color w:val="000000"/>
          <w:sz w:val="16"/>
        </w:rPr>
        <w:t xml:space="preserve"> </w:t>
      </w:r>
      <w:r w:rsidRPr="00C35F8D">
        <w:rPr>
          <w:rStyle w:val="Emphasis"/>
        </w:rPr>
        <w:t xml:space="preserve">is now largely in place. Early signs of </w:t>
      </w:r>
      <w:r w:rsidRPr="0053656F">
        <w:rPr>
          <w:rStyle w:val="Emphasis"/>
          <w:highlight w:val="yellow"/>
        </w:rPr>
        <w:t>progress in trade</w:t>
      </w:r>
      <w:r w:rsidRPr="00C35F8D">
        <w:rPr>
          <w:rStyle w:val="Emphasis"/>
        </w:rPr>
        <w:t xml:space="preserve"> negotiations </w:t>
      </w:r>
      <w:r w:rsidRPr="0053656F">
        <w:rPr>
          <w:rStyle w:val="Emphasis"/>
          <w:highlight w:val="yellow"/>
        </w:rPr>
        <w:t>with key allies suggest</w:t>
      </w:r>
      <w:r>
        <w:rPr>
          <w:rStyle w:val="Emphasis"/>
        </w:rPr>
        <w:t xml:space="preserve"> </w:t>
      </w:r>
      <w:r w:rsidRPr="0053656F">
        <w:rPr>
          <w:rStyle w:val="Emphasis"/>
          <w:highlight w:val="yellow"/>
        </w:rPr>
        <w:t>uncertainty could ease</w:t>
      </w:r>
      <w:r w:rsidRPr="00C35F8D">
        <w:rPr>
          <w:rStyle w:val="Emphasis"/>
        </w:rPr>
        <w:t xml:space="preserve"> later </w:t>
      </w:r>
      <w:r w:rsidRPr="0053656F">
        <w:rPr>
          <w:rStyle w:val="Emphasis"/>
          <w:highlight w:val="yellow"/>
        </w:rPr>
        <w:t>this year and into 2026</w:t>
      </w:r>
      <w:r w:rsidRPr="00793ACB">
        <w:rPr>
          <w:rFonts w:ascii="CIDFont+F4" w:hAnsi="CIDFont+F4" w:cs="CIDFont+F4"/>
          <w:color w:val="000000"/>
          <w:sz w:val="16"/>
        </w:rPr>
        <w:t xml:space="preserve">, reducing market risk premiums and </w:t>
      </w:r>
      <w:r w:rsidRPr="0053656F">
        <w:rPr>
          <w:rStyle w:val="Emphasis"/>
          <w:highlight w:val="yellow"/>
        </w:rPr>
        <w:t>supporting a</w:t>
      </w:r>
      <w:r w:rsidRPr="00C35F8D">
        <w:rPr>
          <w:rStyle w:val="Emphasis"/>
        </w:rPr>
        <w:t xml:space="preserve"> more </w:t>
      </w:r>
      <w:r w:rsidRPr="0053656F">
        <w:rPr>
          <w:rStyle w:val="Emphasis"/>
          <w:highlight w:val="yellow"/>
        </w:rPr>
        <w:t>stable investment environment</w:t>
      </w:r>
      <w:r w:rsidRPr="0053656F">
        <w:rPr>
          <w:rFonts w:ascii="CIDFont+F4" w:hAnsi="CIDFont+F4" w:cs="CIDFont+F4"/>
          <w:color w:val="000000"/>
          <w:sz w:val="16"/>
          <w:highlight w:val="yellow"/>
        </w:rPr>
        <w:t xml:space="preserve">. </w:t>
      </w:r>
      <w:r w:rsidRPr="0053656F">
        <w:rPr>
          <w:rFonts w:ascii="CIDFont+F6" w:hAnsi="CIDFont+F6" w:cs="CIDFont+F6"/>
          <w:color w:val="2F5497"/>
          <w:sz w:val="16"/>
          <w:szCs w:val="32"/>
          <w:highlight w:val="yellow"/>
        </w:rPr>
        <w:t>*</w:t>
      </w:r>
      <w:r w:rsidRPr="0053656F">
        <w:rPr>
          <w:rStyle w:val="Emphasis"/>
          <w:highlight w:val="yellow"/>
        </w:rPr>
        <w:t>Strong productivity gains, driven in part by AI adoption</w:t>
      </w:r>
      <w:r w:rsidRPr="00793ACB">
        <w:rPr>
          <w:rFonts w:ascii="CIDFont+F4" w:hAnsi="CIDFont+F4" w:cs="CIDFont+F4"/>
          <w:color w:val="000000"/>
          <w:sz w:val="16"/>
        </w:rPr>
        <w:t xml:space="preserve">, and tighter immigration enforcement are reshaping labor supply and demand. This is producing a bifurcated labor market—tight for </w:t>
      </w:r>
      <w:proofErr w:type="spellStart"/>
      <w:r w:rsidRPr="00793ACB">
        <w:rPr>
          <w:rFonts w:ascii="CIDFont+F4" w:hAnsi="CIDFont+F4" w:cs="CIDFont+F4"/>
          <w:color w:val="000000"/>
          <w:sz w:val="16"/>
        </w:rPr>
        <w:t>bluecollar</w:t>
      </w:r>
      <w:proofErr w:type="spellEnd"/>
      <w:r w:rsidRPr="00793ACB">
        <w:rPr>
          <w:rFonts w:ascii="CIDFont+F4" w:hAnsi="CIDFont+F4" w:cs="CIDFont+F4"/>
          <w:color w:val="000000"/>
          <w:sz w:val="16"/>
        </w:rPr>
        <w:t xml:space="preserve"> and service roles, yet increasingly slack in many white-collar professions—creating complex challenges for wage growth and policy decisions. </w:t>
      </w:r>
      <w:r w:rsidRPr="00793ACB">
        <w:rPr>
          <w:rFonts w:ascii="CIDFont+F6" w:hAnsi="CIDFont+F6" w:cs="CIDFont+F6"/>
          <w:color w:val="2F5497"/>
          <w:sz w:val="16"/>
          <w:szCs w:val="32"/>
        </w:rPr>
        <w:t>*</w:t>
      </w:r>
      <w:r w:rsidRPr="00793ACB">
        <w:rPr>
          <w:rFonts w:ascii="CIDFont+F4" w:hAnsi="CIDFont+F4" w:cs="CIDFont+F4"/>
          <w:color w:val="000000"/>
          <w:sz w:val="16"/>
        </w:rPr>
        <w:t xml:space="preserve">Consumer spending is slowing as softer </w:t>
      </w:r>
      <w:proofErr w:type="gramStart"/>
      <w:r w:rsidRPr="00793ACB">
        <w:rPr>
          <w:rFonts w:ascii="CIDFont+F4" w:hAnsi="CIDFont+F4" w:cs="CIDFont+F4"/>
          <w:color w:val="000000"/>
          <w:sz w:val="16"/>
        </w:rPr>
        <w:t>job</w:t>
      </w:r>
      <w:proofErr w:type="gramEnd"/>
      <w:r w:rsidRPr="00793ACB">
        <w:rPr>
          <w:rFonts w:ascii="CIDFont+F4" w:hAnsi="CIDFont+F4" w:cs="CIDFont+F4"/>
          <w:color w:val="000000"/>
          <w:sz w:val="16"/>
        </w:rPr>
        <w:t xml:space="preserve"> and income growth collide with higher prices for imported goods. Tariff pass-through is expected to increase in the second half, shifting spending toward essentials and putting added pressure on lower-income households while higher-income consumers remain relatively resilient. </w:t>
      </w:r>
      <w:r w:rsidRPr="00793ACB">
        <w:rPr>
          <w:rFonts w:ascii="CIDFont+F6" w:hAnsi="CIDFont+F6" w:cs="CIDFont+F6"/>
          <w:color w:val="2F5497"/>
          <w:sz w:val="16"/>
          <w:szCs w:val="32"/>
        </w:rPr>
        <w:t xml:space="preserve">* </w:t>
      </w:r>
      <w:r w:rsidRPr="0053656F">
        <w:rPr>
          <w:rStyle w:val="Emphasis"/>
          <w:highlight w:val="yellow"/>
        </w:rPr>
        <w:t>Capital spending</w:t>
      </w:r>
      <w:r w:rsidRPr="00793ACB">
        <w:rPr>
          <w:rFonts w:ascii="CIDFont+F4" w:hAnsi="CIDFont+F4" w:cs="CIDFont+F4"/>
          <w:color w:val="000000"/>
          <w:sz w:val="16"/>
        </w:rPr>
        <w:t xml:space="preserve">, previously delayed by policy uncertainty, </w:t>
      </w:r>
      <w:r w:rsidRPr="00C35F8D">
        <w:rPr>
          <w:rStyle w:val="Emphasis"/>
        </w:rPr>
        <w:t xml:space="preserve">is showing signs of </w:t>
      </w:r>
      <w:r w:rsidRPr="0053656F">
        <w:rPr>
          <w:rStyle w:val="Emphasis"/>
          <w:highlight w:val="yellow"/>
        </w:rPr>
        <w:t>acceleration</w:t>
      </w:r>
      <w:r w:rsidRPr="00793ACB">
        <w:rPr>
          <w:rFonts w:ascii="CIDFont+F4" w:hAnsi="CIDFont+F4" w:cs="CIDFont+F4"/>
          <w:color w:val="000000"/>
          <w:sz w:val="16"/>
        </w:rPr>
        <w:t xml:space="preserve">. </w:t>
      </w:r>
      <w:r w:rsidRPr="0053656F">
        <w:rPr>
          <w:rStyle w:val="Emphasis"/>
          <w:highlight w:val="yellow"/>
        </w:rPr>
        <w:t>Clearer trade rules are unlocking</w:t>
      </w:r>
      <w:r w:rsidRPr="00793ACB">
        <w:rPr>
          <w:rFonts w:ascii="CIDFont+F4" w:hAnsi="CIDFont+F4" w:cs="CIDFont+F4"/>
          <w:color w:val="000000"/>
          <w:sz w:val="16"/>
        </w:rPr>
        <w:t xml:space="preserve"> postponed </w:t>
      </w:r>
      <w:r w:rsidRPr="00C35F8D">
        <w:rPr>
          <w:rStyle w:val="Emphasis"/>
        </w:rPr>
        <w:t xml:space="preserve">projects, with </w:t>
      </w:r>
      <w:r w:rsidRPr="0053656F">
        <w:rPr>
          <w:rStyle w:val="Emphasis"/>
          <w:highlight w:val="yellow"/>
        </w:rPr>
        <w:t>reshoring, supply chain diversification, and strategic infrastructure</w:t>
      </w:r>
      <w:r w:rsidRPr="006D77B8">
        <w:rPr>
          <w:rStyle w:val="Emphasis"/>
        </w:rPr>
        <w:t xml:space="preserve">—including </w:t>
      </w:r>
      <w:r w:rsidRPr="0053656F">
        <w:rPr>
          <w:rStyle w:val="Emphasis"/>
          <w:highlight w:val="yellow"/>
        </w:rPr>
        <w:t>data centers and energy</w:t>
      </w:r>
      <w:r w:rsidRPr="006D77B8">
        <w:rPr>
          <w:rStyle w:val="Emphasis"/>
        </w:rPr>
        <w:t xml:space="preserve"> investments</w:t>
      </w:r>
      <w:r w:rsidRPr="0053656F">
        <w:rPr>
          <w:rStyle w:val="Emphasis"/>
          <w:highlight w:val="yellow"/>
        </w:rPr>
        <w:t>—set to drive business investment into 2026</w:t>
      </w:r>
      <w:r w:rsidRPr="00C35F8D">
        <w:rPr>
          <w:rStyle w:val="Emphasis"/>
        </w:rPr>
        <w:t>.</w:t>
      </w:r>
      <w:r>
        <w:rPr>
          <w:rStyle w:val="Emphasis"/>
        </w:rPr>
        <w:t xml:space="preserve"> </w:t>
      </w:r>
      <w:r w:rsidRPr="00793ACB">
        <w:rPr>
          <w:rFonts w:ascii="CIDFont+F6" w:hAnsi="CIDFont+F6" w:cs="CIDFont+F6"/>
          <w:color w:val="2F5497"/>
          <w:sz w:val="16"/>
          <w:szCs w:val="32"/>
        </w:rPr>
        <w:t>*</w:t>
      </w:r>
      <w:r w:rsidRPr="00793ACB">
        <w:rPr>
          <w:rFonts w:ascii="CIDFont+F4" w:hAnsi="CIDFont+F4" w:cs="CIDFont+F4"/>
          <w:color w:val="000000"/>
          <w:sz w:val="16"/>
        </w:rPr>
        <w:t xml:space="preserve">While higher interest rates and tariff uncertainty have temporarily </w:t>
      </w:r>
      <w:proofErr w:type="gramStart"/>
      <w:r w:rsidRPr="00793ACB">
        <w:rPr>
          <w:rFonts w:ascii="CIDFont+F4" w:hAnsi="CIDFont+F4" w:cs="CIDFont+F4"/>
          <w:color w:val="000000"/>
          <w:sz w:val="16"/>
        </w:rPr>
        <w:t>slowed</w:t>
      </w:r>
      <w:proofErr w:type="gramEnd"/>
      <w:r w:rsidRPr="00793ACB">
        <w:rPr>
          <w:rFonts w:ascii="CIDFont+F4" w:hAnsi="CIDFont+F4" w:cs="CIDFont+F4"/>
          <w:color w:val="000000"/>
          <w:sz w:val="16"/>
        </w:rPr>
        <w:t xml:space="preserve"> momentum, </w:t>
      </w:r>
      <w:r w:rsidRPr="0053656F">
        <w:rPr>
          <w:rStyle w:val="Emphasis"/>
          <w:highlight w:val="yellow"/>
        </w:rPr>
        <w:t>the economy is positioned to regain altitude</w:t>
      </w:r>
      <w:r w:rsidRPr="00C35F8D">
        <w:rPr>
          <w:rStyle w:val="Emphasis"/>
        </w:rPr>
        <w:t xml:space="preserve">, </w:t>
      </w:r>
      <w:r w:rsidRPr="0053656F">
        <w:rPr>
          <w:rStyle w:val="Emphasis"/>
          <w:highlight w:val="yellow"/>
        </w:rPr>
        <w:t>supported by</w:t>
      </w:r>
      <w:r w:rsidRPr="00C35F8D">
        <w:rPr>
          <w:rStyle w:val="Emphasis"/>
        </w:rPr>
        <w:t xml:space="preserve"> a backlog of </w:t>
      </w:r>
      <w:r w:rsidRPr="006D77B8">
        <w:rPr>
          <w:rStyle w:val="Emphasis"/>
          <w:highlight w:val="yellow"/>
        </w:rPr>
        <w:t>capital projects</w:t>
      </w:r>
      <w:r w:rsidRPr="00C35F8D">
        <w:rPr>
          <w:rStyle w:val="Emphasis"/>
        </w:rPr>
        <w:t>, easing</w:t>
      </w:r>
      <w:r>
        <w:rPr>
          <w:rStyle w:val="Emphasis"/>
        </w:rPr>
        <w:t xml:space="preserve"> </w:t>
      </w:r>
      <w:r w:rsidRPr="00C35F8D">
        <w:rPr>
          <w:rStyle w:val="Emphasis"/>
        </w:rPr>
        <w:t xml:space="preserve">financial conditions, </w:t>
      </w:r>
      <w:r w:rsidRPr="006D77B8">
        <w:rPr>
          <w:rStyle w:val="Emphasis"/>
          <w:highlight w:val="yellow"/>
        </w:rPr>
        <w:t>and</w:t>
      </w:r>
      <w:r w:rsidRPr="0053656F">
        <w:rPr>
          <w:rStyle w:val="Emphasis"/>
          <w:highlight w:val="yellow"/>
        </w:rPr>
        <w:t xml:space="preserve"> a likely September Fed rate cut</w:t>
      </w:r>
      <w:r w:rsidRPr="0053656F">
        <w:rPr>
          <w:rFonts w:ascii="CIDFont+F4" w:hAnsi="CIDFont+F4" w:cs="CIDFont+F4"/>
          <w:color w:val="000000"/>
          <w:sz w:val="16"/>
          <w:highlight w:val="yellow"/>
        </w:rPr>
        <w:t>.</w:t>
      </w:r>
      <w:r w:rsidRPr="00793ACB">
        <w:rPr>
          <w:rFonts w:ascii="CIDFont+F4" w:hAnsi="CIDFont+F4" w:cs="CIDFont+F4"/>
          <w:color w:val="000000"/>
          <w:sz w:val="16"/>
        </w:rPr>
        <w:t xml:space="preserve"> However, the total number of rate cuts may be fewer than markets anticipate. </w:t>
      </w:r>
      <w:r w:rsidRPr="00793ACB">
        <w:rPr>
          <w:rFonts w:ascii="CIDFont+F6" w:hAnsi="CIDFont+F6" w:cs="CIDFont+F6"/>
          <w:color w:val="2F5497"/>
          <w:sz w:val="16"/>
          <w:szCs w:val="32"/>
        </w:rPr>
        <w:t>*</w:t>
      </w:r>
      <w:r w:rsidRPr="00793ACB">
        <w:rPr>
          <w:rFonts w:ascii="CIDFont+F4" w:hAnsi="CIDFont+F4" w:cs="CIDFont+F4"/>
          <w:color w:val="000000"/>
          <w:sz w:val="16"/>
        </w:rPr>
        <w:t xml:space="preserve">Geopolitical developments—including the Alaska summit on Ukraine, the escalation in Gaza, and </w:t>
      </w:r>
      <w:proofErr w:type="gramStart"/>
      <w:r w:rsidRPr="00793ACB">
        <w:rPr>
          <w:rFonts w:ascii="CIDFont+F4" w:hAnsi="CIDFont+F4" w:cs="CIDFont+F4"/>
          <w:color w:val="000000"/>
          <w:sz w:val="16"/>
        </w:rPr>
        <w:t>last minute</w:t>
      </w:r>
      <w:proofErr w:type="gramEnd"/>
      <w:r w:rsidRPr="00793ACB">
        <w:rPr>
          <w:rFonts w:ascii="CIDFont+F4" w:hAnsi="CIDFont+F4" w:cs="CIDFont+F4"/>
          <w:color w:val="000000"/>
          <w:sz w:val="16"/>
        </w:rPr>
        <w:t xml:space="preserve"> extension of the U.S.-China trade truce—are key variables for markets. Alliance cohesion and trade negotiation outcomes over the next few months will shape risk sentiment and global trade flows for the second half of this decade. </w:t>
      </w:r>
      <w:r w:rsidRPr="00793ACB">
        <w:rPr>
          <w:rFonts w:ascii="CIDFont+F6" w:hAnsi="CIDFont+F6" w:cs="CIDFont+F6"/>
          <w:color w:val="2F5497"/>
          <w:sz w:val="16"/>
          <w:szCs w:val="32"/>
        </w:rPr>
        <w:t>*</w:t>
      </w:r>
      <w:r w:rsidRPr="00793ACB">
        <w:rPr>
          <w:rFonts w:ascii="CIDFont+F4" w:hAnsi="CIDFont+F4" w:cs="CIDFont+F4"/>
          <w:color w:val="000000"/>
          <w:sz w:val="16"/>
        </w:rPr>
        <w:t xml:space="preserve">Outlook: </w:t>
      </w:r>
      <w:r w:rsidRPr="00C35F8D">
        <w:rPr>
          <w:rStyle w:val="Emphasis"/>
        </w:rPr>
        <w:t xml:space="preserve">We expect </w:t>
      </w:r>
      <w:r w:rsidRPr="0053656F">
        <w:rPr>
          <w:rStyle w:val="Emphasis"/>
          <w:highlight w:val="yellow"/>
        </w:rPr>
        <w:t>U.S. GDP</w:t>
      </w:r>
      <w:r w:rsidRPr="00C35F8D">
        <w:rPr>
          <w:rStyle w:val="Emphasis"/>
        </w:rPr>
        <w:t xml:space="preserve"> growth to moderate to </w:t>
      </w:r>
      <w:r w:rsidRPr="0053656F">
        <w:rPr>
          <w:rStyle w:val="Emphasis"/>
          <w:highlight w:val="yellow"/>
        </w:rPr>
        <w:t>1.3% in 2025 before reaccelerating to 2.3% in 2026 and 2.6% in 2027</w:t>
      </w:r>
      <w:r w:rsidRPr="00793ACB">
        <w:rPr>
          <w:rFonts w:ascii="CIDFont+F4" w:hAnsi="CIDFont+F4" w:cs="CIDFont+F4"/>
          <w:color w:val="000000"/>
          <w:sz w:val="16"/>
        </w:rPr>
        <w:t xml:space="preserve"> (Q4/Q4). </w:t>
      </w:r>
      <w:r w:rsidRPr="0053656F">
        <w:rPr>
          <w:rStyle w:val="Emphasis"/>
          <w:highlight w:val="yellow"/>
        </w:rPr>
        <w:t>Growth will</w:t>
      </w:r>
      <w:r w:rsidRPr="00C35F8D">
        <w:rPr>
          <w:rStyle w:val="Emphasis"/>
        </w:rPr>
        <w:t xml:space="preserve"> increasingly </w:t>
      </w:r>
      <w:r w:rsidRPr="0053656F">
        <w:rPr>
          <w:rStyle w:val="Emphasis"/>
          <w:highlight w:val="yellow"/>
        </w:rPr>
        <w:t>be driven by business investment</w:t>
      </w:r>
      <w:r w:rsidRPr="0053656F">
        <w:rPr>
          <w:rFonts w:ascii="CIDFont+F4" w:hAnsi="CIDFont+F4" w:cs="CIDFont+F4"/>
          <w:color w:val="000000"/>
          <w:sz w:val="16"/>
          <w:highlight w:val="yellow"/>
        </w:rPr>
        <w:t xml:space="preserve">, </w:t>
      </w:r>
      <w:r w:rsidRPr="0053656F">
        <w:rPr>
          <w:rStyle w:val="Emphasis"/>
          <w:highlight w:val="yellow"/>
        </w:rPr>
        <w:t>with housing and consumer spending</w:t>
      </w:r>
      <w:r w:rsidRPr="00793ACB">
        <w:rPr>
          <w:rFonts w:ascii="CIDFont+F4" w:hAnsi="CIDFont+F4" w:cs="CIDFont+F4"/>
          <w:color w:val="000000"/>
          <w:sz w:val="16"/>
        </w:rPr>
        <w:t xml:space="preserve"> gradually </w:t>
      </w:r>
      <w:r w:rsidRPr="0053656F">
        <w:rPr>
          <w:rStyle w:val="Emphasis"/>
          <w:highlight w:val="yellow"/>
        </w:rPr>
        <w:t>improving as interest rates and policy clarity provide lift</w:t>
      </w:r>
      <w:r w:rsidRPr="00C35F8D">
        <w:rPr>
          <w:rStyle w:val="Emphasis"/>
        </w:rPr>
        <w:t>.</w:t>
      </w:r>
      <w:r w:rsidRPr="00793ACB">
        <w:rPr>
          <w:rFonts w:ascii="CIDFont+F4" w:hAnsi="CIDFont+F4" w:cs="CIDFont+F4"/>
          <w:color w:val="000000"/>
          <w:sz w:val="16"/>
        </w:rPr>
        <w:t xml:space="preserve"> Defense spending is primed to increase as well, with efforts being made to speed up production of aircraft, ships, drones and other munitions.</w:t>
      </w:r>
    </w:p>
    <w:p w14:paraId="3E9C1B2C" w14:textId="77777777" w:rsidR="00C76206" w:rsidRDefault="00C76206" w:rsidP="00C76206">
      <w:pPr>
        <w:pStyle w:val="Heading4"/>
      </w:pPr>
      <w:r w:rsidRPr="004E501B">
        <w:t>B) Link:</w:t>
      </w:r>
      <w:r>
        <w:t xml:space="preserve"> Unionization undermines farmers and the U.S. economy</w:t>
      </w:r>
    </w:p>
    <w:p w14:paraId="05CB47DF" w14:textId="77777777" w:rsidR="00C76206" w:rsidRPr="005B5B79" w:rsidRDefault="00C76206" w:rsidP="00C76206">
      <w:pPr>
        <w:pStyle w:val="Heading4"/>
      </w:pPr>
      <w:r w:rsidRPr="00793ACB">
        <w:t>1)</w:t>
      </w:r>
      <w:r w:rsidRPr="001C4DA7">
        <w:t xml:space="preserve"> </w:t>
      </w:r>
      <w:r w:rsidRPr="005B5B79">
        <w:t>Unionization</w:t>
      </w:r>
      <w:r>
        <w:t xml:space="preserve"> will lead to disruptive strikes, food price spikes, and farms closing</w:t>
      </w:r>
    </w:p>
    <w:p w14:paraId="6290E42A" w14:textId="77777777" w:rsidR="00C76206" w:rsidRPr="000437DC" w:rsidRDefault="00C76206" w:rsidP="00C76206">
      <w:r w:rsidRPr="000437DC">
        <w:t xml:space="preserve">Jaclyn </w:t>
      </w:r>
      <w:r w:rsidRPr="0096591C">
        <w:rPr>
          <w:rStyle w:val="Style13ptBold"/>
        </w:rPr>
        <w:t>Reilly</w:t>
      </w:r>
      <w:r w:rsidRPr="000437DC">
        <w:t>,</w:t>
      </w:r>
      <w:r w:rsidRPr="00361616">
        <w:rPr>
          <w:rStyle w:val="Style13ptBold"/>
        </w:rPr>
        <w:t xml:space="preserve"> </w:t>
      </w:r>
      <w:r w:rsidRPr="00D93EA9">
        <w:rPr>
          <w:rStyle w:val="Style13ptBold"/>
        </w:rPr>
        <w:t>Penn. State law student</w:t>
      </w:r>
      <w:r>
        <w:rPr>
          <w:rStyle w:val="Style13ptBold"/>
        </w:rPr>
        <w:t xml:space="preserve">, </w:t>
      </w:r>
      <w:r w:rsidRPr="00361616">
        <w:rPr>
          <w:rStyle w:val="Style13ptBold"/>
        </w:rPr>
        <w:t>2004</w:t>
      </w:r>
      <w:r>
        <w:t xml:space="preserve">, </w:t>
      </w:r>
      <w:r w:rsidRPr="000437DC">
        <w:t xml:space="preserve">Agricultural Laborers: Their Inability to Unionize Under the National Labor Relations Act, </w:t>
      </w:r>
      <w:r>
        <w:rPr>
          <w:rFonts w:ascii="Roboto" w:hAnsi="Roboto"/>
          <w:color w:val="000000"/>
          <w:sz w:val="21"/>
          <w:szCs w:val="21"/>
          <w:shd w:val="clear" w:color="auto" w:fill="FFFFFF"/>
        </w:rPr>
        <w:t xml:space="preserve">unpublished J.D. student paper, Pennsylvania State University, </w:t>
      </w:r>
      <w:r w:rsidRPr="00984CE4">
        <w:t>https://perma.cc/3HFQ-BUNE</w:t>
      </w:r>
      <w:r>
        <w:t>, &lt;accessed, 8-14-25&gt; ADA-212</w:t>
      </w:r>
    </w:p>
    <w:p w14:paraId="6B8E1B43" w14:textId="77777777" w:rsidR="00C76206" w:rsidRPr="00F424D4" w:rsidRDefault="00C76206" w:rsidP="00C76206">
      <w:pPr>
        <w:rPr>
          <w:sz w:val="16"/>
        </w:rPr>
      </w:pPr>
      <w:r w:rsidRPr="00F424D4">
        <w:rPr>
          <w:sz w:val="16"/>
        </w:rPr>
        <w:t xml:space="preserve">D. Opposition to the NLRA being applied to agricultural laborers. While there may be many advantages to </w:t>
      </w:r>
      <w:r w:rsidRPr="001C4DA7">
        <w:rPr>
          <w:rStyle w:val="Emphasis"/>
          <w:highlight w:val="yellow"/>
        </w:rPr>
        <w:t xml:space="preserve">agricultural workers </w:t>
      </w:r>
      <w:r w:rsidRPr="000B075A">
        <w:rPr>
          <w:rStyle w:val="Emphasis"/>
        </w:rPr>
        <w:t xml:space="preserve">being able </w:t>
      </w:r>
      <w:r w:rsidRPr="001C4DA7">
        <w:rPr>
          <w:rStyle w:val="Emphasis"/>
          <w:highlight w:val="yellow"/>
        </w:rPr>
        <w:t>to unionize under the NLRA,</w:t>
      </w:r>
      <w:r w:rsidRPr="00F424D4">
        <w:rPr>
          <w:sz w:val="16"/>
        </w:rPr>
        <w:t xml:space="preserve"> </w:t>
      </w:r>
      <w:r w:rsidRPr="001C4DA7">
        <w:rPr>
          <w:rStyle w:val="Emphasis"/>
          <w:highlight w:val="yellow"/>
        </w:rPr>
        <w:t>many farmers strongly oppose</w:t>
      </w:r>
      <w:r w:rsidRPr="00523BA2">
        <w:rPr>
          <w:rStyle w:val="Emphasis"/>
        </w:rPr>
        <w:t xml:space="preserve"> the idea</w:t>
      </w:r>
      <w:r w:rsidRPr="00F424D4">
        <w:rPr>
          <w:sz w:val="16"/>
        </w:rPr>
        <w:t xml:space="preserve">. </w:t>
      </w:r>
      <w:r w:rsidRPr="00523BA2">
        <w:rPr>
          <w:rStyle w:val="Emphasis"/>
        </w:rPr>
        <w:t xml:space="preserve">Under the NLRA, unions </w:t>
      </w:r>
      <w:proofErr w:type="gramStart"/>
      <w:r w:rsidRPr="00523BA2">
        <w:rPr>
          <w:rStyle w:val="Emphasis"/>
        </w:rPr>
        <w:t>are able to</w:t>
      </w:r>
      <w:proofErr w:type="gramEnd"/>
      <w:r w:rsidRPr="00523BA2">
        <w:rPr>
          <w:rStyle w:val="Emphasis"/>
        </w:rPr>
        <w:t xml:space="preserve"> utilize economic weapons to forcefully persuade employers during negotiations or </w:t>
      </w:r>
      <w:proofErr w:type="gramStart"/>
      <w:r w:rsidRPr="00523BA2">
        <w:rPr>
          <w:rStyle w:val="Emphasis"/>
        </w:rPr>
        <w:t>during the course of</w:t>
      </w:r>
      <w:proofErr w:type="gramEnd"/>
      <w:r w:rsidRPr="00523BA2">
        <w:rPr>
          <w:rStyle w:val="Emphasis"/>
        </w:rPr>
        <w:t xml:space="preserve"> a collective bargaining agreement,</w:t>
      </w:r>
      <w:r w:rsidRPr="00F424D4">
        <w:rPr>
          <w:sz w:val="16"/>
        </w:rPr>
        <w:t xml:space="preserve"> if one is in existence between a union and an employer, </w:t>
      </w:r>
      <w:r w:rsidRPr="00523BA2">
        <w:rPr>
          <w:rStyle w:val="Emphasis"/>
        </w:rPr>
        <w:t xml:space="preserve">and </w:t>
      </w:r>
      <w:r w:rsidRPr="001C4DA7">
        <w:rPr>
          <w:rStyle w:val="Emphasis"/>
          <w:highlight w:val="yellow"/>
        </w:rPr>
        <w:t>farmers do not want to have their workers being able to</w:t>
      </w:r>
      <w:r w:rsidRPr="00523BA2">
        <w:rPr>
          <w:rStyle w:val="Emphasis"/>
        </w:rPr>
        <w:t xml:space="preserve"> put</w:t>
      </w:r>
      <w:r w:rsidRPr="00F424D4">
        <w:rPr>
          <w:sz w:val="16"/>
        </w:rPr>
        <w:t xml:space="preserve"> </w:t>
      </w:r>
      <w:r w:rsidRPr="00523BA2">
        <w:rPr>
          <w:rStyle w:val="Emphasis"/>
        </w:rPr>
        <w:t xml:space="preserve">such economic weapons to use, especially the right to </w:t>
      </w:r>
      <w:r w:rsidRPr="001C4DA7">
        <w:rPr>
          <w:rStyle w:val="Emphasis"/>
          <w:highlight w:val="yellow"/>
        </w:rPr>
        <w:t>strike</w:t>
      </w:r>
      <w:r w:rsidRPr="00F424D4">
        <w:rPr>
          <w:sz w:val="16"/>
          <w:highlight w:val="yellow"/>
        </w:rPr>
        <w:t>.</w:t>
      </w:r>
      <w:r w:rsidRPr="00F424D4">
        <w:rPr>
          <w:sz w:val="16"/>
        </w:rPr>
        <w:t xml:space="preserve"> </w:t>
      </w:r>
      <w:r w:rsidRPr="001C4DA7">
        <w:rPr>
          <w:rStyle w:val="Emphasis"/>
          <w:highlight w:val="yellow"/>
        </w:rPr>
        <w:t xml:space="preserve">Striking during harvest season </w:t>
      </w:r>
      <w:r w:rsidRPr="000B075A">
        <w:rPr>
          <w:rStyle w:val="Emphasis"/>
        </w:rPr>
        <w:t>could have detrimental economic effects on farmers whose crops are perishable and not harvested at the right time.</w:t>
      </w:r>
      <w:r w:rsidRPr="00523BA2">
        <w:rPr>
          <w:rStyle w:val="Emphasis"/>
        </w:rPr>
        <w:t xml:space="preserve"> </w:t>
      </w:r>
      <w:r w:rsidRPr="000B075A">
        <w:rPr>
          <w:rStyle w:val="Emphasis"/>
        </w:rPr>
        <w:t>Strikes</w:t>
      </w:r>
      <w:r w:rsidRPr="00523BA2">
        <w:rPr>
          <w:rStyle w:val="Emphasis"/>
        </w:rPr>
        <w:t xml:space="preserve"> are not always successful, but when they are, they </w:t>
      </w:r>
      <w:r w:rsidRPr="001C4DA7">
        <w:rPr>
          <w:rStyle w:val="Emphasis"/>
          <w:highlight w:val="yellow"/>
        </w:rPr>
        <w:t xml:space="preserve">can have a significant effect on the employer’s production level and </w:t>
      </w:r>
      <w:r w:rsidRPr="001C4DA7">
        <w:rPr>
          <w:rStyle w:val="Emphasis"/>
        </w:rPr>
        <w:t>the</w:t>
      </w:r>
      <w:r w:rsidRPr="001C4DA7">
        <w:rPr>
          <w:rStyle w:val="Emphasis"/>
          <w:highlight w:val="yellow"/>
        </w:rPr>
        <w:t xml:space="preserve"> profits </w:t>
      </w:r>
      <w:r w:rsidRPr="001C4DA7">
        <w:rPr>
          <w:rStyle w:val="Emphasis"/>
        </w:rPr>
        <w:t>that the employer will receive for his or her product</w:t>
      </w:r>
      <w:r w:rsidRPr="00523BA2">
        <w:rPr>
          <w:rStyle w:val="Emphasis"/>
        </w:rPr>
        <w:t xml:space="preserve">. </w:t>
      </w:r>
      <w:r w:rsidRPr="00F424D4">
        <w:rPr>
          <w:sz w:val="16"/>
        </w:rPr>
        <w:t xml:space="preserve">A farmer’s business could be greatly impacted by the presence of a union especially if disputes arise around harvest season. </w:t>
      </w:r>
      <w:r w:rsidRPr="0086596F">
        <w:rPr>
          <w:rStyle w:val="Emphasis"/>
        </w:rPr>
        <w:t xml:space="preserve">Farmers have a relatively short </w:t>
      </w:r>
      <w:proofErr w:type="gramStart"/>
      <w:r w:rsidRPr="0086596F">
        <w:rPr>
          <w:rStyle w:val="Emphasis"/>
        </w:rPr>
        <w:t>time period</w:t>
      </w:r>
      <w:proofErr w:type="gramEnd"/>
      <w:r w:rsidRPr="0086596F">
        <w:rPr>
          <w:rStyle w:val="Emphasis"/>
        </w:rPr>
        <w:t xml:space="preserve"> in which to harvest their crops and </w:t>
      </w:r>
      <w:r w:rsidRPr="001C4DA7">
        <w:rPr>
          <w:rStyle w:val="Emphasis"/>
          <w:highlight w:val="yellow"/>
        </w:rPr>
        <w:t>if their crops are not harvested at the right time</w:t>
      </w:r>
      <w:r w:rsidRPr="0086596F">
        <w:rPr>
          <w:rStyle w:val="Emphasis"/>
        </w:rPr>
        <w:t xml:space="preserve">, </w:t>
      </w:r>
      <w:r w:rsidRPr="001C4DA7">
        <w:rPr>
          <w:rStyle w:val="Emphasis"/>
          <w:highlight w:val="yellow"/>
        </w:rPr>
        <w:t>a farmer may lose a significant profit</w:t>
      </w:r>
      <w:r w:rsidRPr="00F424D4">
        <w:rPr>
          <w:sz w:val="16"/>
        </w:rPr>
        <w:t xml:space="preserve">. </w:t>
      </w:r>
      <w:r w:rsidRPr="0086596F">
        <w:rPr>
          <w:rStyle w:val="Emphasis"/>
        </w:rPr>
        <w:t xml:space="preserve">This adverse economic effect is one of the main </w:t>
      </w:r>
      <w:proofErr w:type="gramStart"/>
      <w:r w:rsidRPr="0086596F">
        <w:rPr>
          <w:rStyle w:val="Emphasis"/>
        </w:rPr>
        <w:t>arguments</w:t>
      </w:r>
      <w:proofErr w:type="gramEnd"/>
      <w:r w:rsidRPr="0086596F">
        <w:rPr>
          <w:rStyle w:val="Emphasis"/>
        </w:rPr>
        <w:t xml:space="preserve"> farmers advance to oppose agricultural </w:t>
      </w:r>
      <w:proofErr w:type="gramStart"/>
      <w:r w:rsidRPr="0086596F">
        <w:rPr>
          <w:rStyle w:val="Emphasis"/>
        </w:rPr>
        <w:t>laborers</w:t>
      </w:r>
      <w:proofErr w:type="gramEnd"/>
      <w:r w:rsidRPr="0086596F">
        <w:rPr>
          <w:rStyle w:val="Emphasis"/>
        </w:rPr>
        <w:t xml:space="preserve"> inclusion under the NLRA.</w:t>
      </w:r>
      <w:r>
        <w:rPr>
          <w:rStyle w:val="Emphasis"/>
        </w:rPr>
        <w:t xml:space="preserve"> </w:t>
      </w:r>
      <w:r w:rsidRPr="001C4DA7">
        <w:rPr>
          <w:rStyle w:val="Emphasis"/>
          <w:highlight w:val="yellow"/>
        </w:rPr>
        <w:t>Another reason to oppose</w:t>
      </w:r>
      <w:r w:rsidRPr="00134817">
        <w:rPr>
          <w:rStyle w:val="Emphasis"/>
        </w:rPr>
        <w:t xml:space="preserve"> the </w:t>
      </w:r>
      <w:r w:rsidRPr="001C4DA7">
        <w:rPr>
          <w:rStyle w:val="Emphasis"/>
          <w:highlight w:val="yellow"/>
        </w:rPr>
        <w:t>unionization of ag</w:t>
      </w:r>
      <w:r w:rsidRPr="00134817">
        <w:rPr>
          <w:rStyle w:val="Emphasis"/>
        </w:rPr>
        <w:t xml:space="preserve">ricultural laborers </w:t>
      </w:r>
      <w:r w:rsidRPr="001C4DA7">
        <w:rPr>
          <w:rStyle w:val="Emphasis"/>
          <w:highlight w:val="yellow"/>
        </w:rPr>
        <w:t>is that labor is</w:t>
      </w:r>
      <w:r w:rsidRPr="00134817">
        <w:rPr>
          <w:rStyle w:val="Emphasis"/>
        </w:rPr>
        <w:t xml:space="preserve"> already </w:t>
      </w:r>
      <w:r w:rsidRPr="001C4DA7">
        <w:rPr>
          <w:rStyle w:val="Emphasis"/>
          <w:highlight w:val="yellow"/>
        </w:rPr>
        <w:t xml:space="preserve">a great expense for farmers and </w:t>
      </w:r>
      <w:r w:rsidRPr="000B075A">
        <w:rPr>
          <w:rStyle w:val="Emphasis"/>
        </w:rPr>
        <w:t xml:space="preserve">with the introduction of </w:t>
      </w:r>
      <w:r w:rsidRPr="005B5B79">
        <w:rPr>
          <w:rStyle w:val="Emphasis"/>
          <w:highlight w:val="yellow"/>
        </w:rPr>
        <w:t xml:space="preserve">unions </w:t>
      </w:r>
      <w:r w:rsidRPr="000B075A">
        <w:rPr>
          <w:rStyle w:val="Emphasis"/>
        </w:rPr>
        <w:t xml:space="preserve">and </w:t>
      </w:r>
      <w:proofErr w:type="gramStart"/>
      <w:r w:rsidRPr="000B075A">
        <w:rPr>
          <w:rStyle w:val="Emphasis"/>
        </w:rPr>
        <w:t>a</w:t>
      </w:r>
      <w:r w:rsidRPr="00134817">
        <w:rPr>
          <w:rStyle w:val="Emphasis"/>
        </w:rPr>
        <w:t xml:space="preserve"> </w:t>
      </w:r>
      <w:r w:rsidRPr="005B5B79">
        <w:rPr>
          <w:rStyle w:val="Emphasis"/>
          <w:highlight w:val="yellow"/>
        </w:rPr>
        <w:t>raise</w:t>
      </w:r>
      <w:proofErr w:type="gramEnd"/>
      <w:r w:rsidRPr="005B5B79">
        <w:rPr>
          <w:rStyle w:val="Emphasis"/>
          <w:highlight w:val="yellow"/>
        </w:rPr>
        <w:t xml:space="preserve"> </w:t>
      </w:r>
      <w:r w:rsidRPr="000B075A">
        <w:rPr>
          <w:rStyle w:val="Emphasis"/>
        </w:rPr>
        <w:t xml:space="preserve">in the hourly rate of </w:t>
      </w:r>
      <w:r w:rsidRPr="005B5B79">
        <w:rPr>
          <w:rStyle w:val="Emphasis"/>
          <w:highlight w:val="yellow"/>
        </w:rPr>
        <w:t>pay for agricultural laborers</w:t>
      </w:r>
      <w:r w:rsidRPr="00134817">
        <w:rPr>
          <w:rStyle w:val="Emphasis"/>
        </w:rPr>
        <w:t xml:space="preserve"> </w:t>
      </w:r>
      <w:r w:rsidRPr="005B5B79">
        <w:rPr>
          <w:rStyle w:val="Emphasis"/>
          <w:highlight w:val="yellow"/>
        </w:rPr>
        <w:t>both farmers and consumers would face harmful economic realities</w:t>
      </w:r>
      <w:r w:rsidRPr="00F424D4">
        <w:rPr>
          <w:sz w:val="16"/>
        </w:rPr>
        <w:t xml:space="preserve">. </w:t>
      </w:r>
      <w:r w:rsidRPr="00361616">
        <w:rPr>
          <w:rStyle w:val="Emphasis"/>
        </w:rPr>
        <w:t>The more a farmer will have to spend on labor</w:t>
      </w:r>
      <w:r w:rsidRPr="00F424D4">
        <w:rPr>
          <w:sz w:val="16"/>
        </w:rPr>
        <w:t xml:space="preserve">, </w:t>
      </w:r>
      <w:r w:rsidRPr="00361616">
        <w:rPr>
          <w:rStyle w:val="Emphasis"/>
        </w:rPr>
        <w:t>the more money the public will be charged for that product</w:t>
      </w:r>
      <w:r w:rsidRPr="00F424D4">
        <w:rPr>
          <w:sz w:val="16"/>
        </w:rPr>
        <w:t xml:space="preserve">. Currently, farmers and grocery retailers alike </w:t>
      </w:r>
      <w:proofErr w:type="gramStart"/>
      <w:r w:rsidRPr="00F424D4">
        <w:rPr>
          <w:sz w:val="16"/>
        </w:rPr>
        <w:t>are able to</w:t>
      </w:r>
      <w:proofErr w:type="gramEnd"/>
      <w:r w:rsidRPr="00F424D4">
        <w:rPr>
          <w:sz w:val="16"/>
        </w:rPr>
        <w:t xml:space="preserve"> charge reasonable prices to the public because of the labor system currently in place. </w:t>
      </w:r>
      <w:r w:rsidRPr="001C4DA7">
        <w:rPr>
          <w:rStyle w:val="Emphasis"/>
          <w:highlight w:val="yellow"/>
        </w:rPr>
        <w:t>If unions request a substantial increase in the hourly rate</w:t>
      </w:r>
      <w:r w:rsidRPr="00134817">
        <w:rPr>
          <w:rStyle w:val="Emphasis"/>
        </w:rPr>
        <w:t xml:space="preserve"> paid to agricultural laborers, </w:t>
      </w:r>
      <w:r w:rsidRPr="001C4DA7">
        <w:rPr>
          <w:rStyle w:val="Emphasis"/>
          <w:highlight w:val="yellow"/>
        </w:rPr>
        <w:t xml:space="preserve">consumers </w:t>
      </w:r>
      <w:proofErr w:type="gramStart"/>
      <w:r w:rsidRPr="001C4DA7">
        <w:rPr>
          <w:rStyle w:val="Emphasis"/>
          <w:highlight w:val="yellow"/>
        </w:rPr>
        <w:t>would</w:t>
      </w:r>
      <w:proofErr w:type="gramEnd"/>
      <w:r w:rsidRPr="001C4DA7">
        <w:rPr>
          <w:rStyle w:val="Emphasis"/>
          <w:highlight w:val="yellow"/>
        </w:rPr>
        <w:t xml:space="preserve"> have to be</w:t>
      </w:r>
      <w:r w:rsidRPr="00134817">
        <w:rPr>
          <w:rStyle w:val="Emphasis"/>
        </w:rPr>
        <w:t xml:space="preserve"> </w:t>
      </w:r>
      <w:r w:rsidRPr="001C4DA7">
        <w:rPr>
          <w:rStyle w:val="Emphasis"/>
          <w:highlight w:val="yellow"/>
        </w:rPr>
        <w:t>charged more to help farmers pay their workers</w:t>
      </w:r>
      <w:r w:rsidRPr="00134817">
        <w:rPr>
          <w:rStyle w:val="Emphasis"/>
        </w:rPr>
        <w:t>.</w:t>
      </w:r>
      <w:r w:rsidRPr="00F424D4">
        <w:rPr>
          <w:sz w:val="16"/>
        </w:rPr>
        <w:t xml:space="preserve"> Because food production </w:t>
      </w:r>
      <w:proofErr w:type="gramStart"/>
      <w:r w:rsidRPr="00F424D4">
        <w:rPr>
          <w:sz w:val="16"/>
        </w:rPr>
        <w:t>impacts</w:t>
      </w:r>
      <w:proofErr w:type="gramEnd"/>
      <w:r w:rsidRPr="00F424D4">
        <w:rPr>
          <w:sz w:val="16"/>
        </w:rPr>
        <w:t xml:space="preserve"> the nation, farmers have an interest in keeping food prices down for the good of the </w:t>
      </w:r>
      <w:proofErr w:type="gramStart"/>
      <w:r w:rsidRPr="00F424D4">
        <w:rPr>
          <w:sz w:val="16"/>
        </w:rPr>
        <w:t>general public</w:t>
      </w:r>
      <w:proofErr w:type="gramEnd"/>
      <w:r w:rsidRPr="00F424D4">
        <w:rPr>
          <w:sz w:val="16"/>
        </w:rPr>
        <w:t xml:space="preserve"> that needs food to survive. Also, </w:t>
      </w:r>
      <w:r w:rsidRPr="001C4DA7">
        <w:rPr>
          <w:rStyle w:val="Emphasis"/>
          <w:highlight w:val="yellow"/>
        </w:rPr>
        <w:t xml:space="preserve">paying extensive wages can cause </w:t>
      </w:r>
      <w:proofErr w:type="gramStart"/>
      <w:r w:rsidRPr="001C4DA7">
        <w:rPr>
          <w:rStyle w:val="Emphasis"/>
          <w:highlight w:val="yellow"/>
        </w:rPr>
        <w:t>some farms</w:t>
      </w:r>
      <w:proofErr w:type="gramEnd"/>
      <w:r w:rsidRPr="001C4DA7">
        <w:rPr>
          <w:rStyle w:val="Emphasis"/>
          <w:highlight w:val="yellow"/>
        </w:rPr>
        <w:t xml:space="preserve"> to go out of business</w:t>
      </w:r>
      <w:r w:rsidRPr="00134817">
        <w:rPr>
          <w:rStyle w:val="Emphasis"/>
        </w:rPr>
        <w:t>.</w:t>
      </w:r>
      <w:r w:rsidRPr="00F424D4">
        <w:rPr>
          <w:sz w:val="16"/>
        </w:rPr>
        <w:t xml:space="preserve"> </w:t>
      </w:r>
      <w:r w:rsidRPr="00361616">
        <w:rPr>
          <w:rStyle w:val="Emphasis"/>
        </w:rPr>
        <w:t>Not all farms are large-scale operations and if wages for agricultural laborers increase significantly, it</w:t>
      </w:r>
      <w:r>
        <w:rPr>
          <w:rStyle w:val="Emphasis"/>
        </w:rPr>
        <w:t xml:space="preserve"> </w:t>
      </w:r>
      <w:r w:rsidRPr="00361616">
        <w:rPr>
          <w:rStyle w:val="Emphasis"/>
        </w:rPr>
        <w:t>is unlikely that production will continue to be a viable source of income for the smaller farms that still need to employ laborers to work in the fields.</w:t>
      </w:r>
      <w:r>
        <w:rPr>
          <w:rStyle w:val="Emphasis"/>
        </w:rPr>
        <w:t xml:space="preserve"> </w:t>
      </w:r>
      <w:r w:rsidRPr="00F424D4">
        <w:rPr>
          <w:sz w:val="16"/>
        </w:rPr>
        <w:t>(pp. 20-22)</w:t>
      </w:r>
    </w:p>
    <w:p w14:paraId="45B8CAC8" w14:textId="77777777" w:rsidR="00C76206" w:rsidRPr="00793ACB" w:rsidRDefault="00C76206" w:rsidP="00C76206">
      <w:pPr>
        <w:pStyle w:val="Heading4"/>
      </w:pPr>
      <w:r>
        <w:t xml:space="preserve">2) </w:t>
      </w:r>
      <w:r w:rsidRPr="00793ACB">
        <w:t>Agriculture is key to the US economy—supporting jobs, exports,</w:t>
      </w:r>
      <w:r>
        <w:t xml:space="preserve"> and </w:t>
      </w:r>
      <w:r w:rsidRPr="00793ACB">
        <w:t>GDP</w:t>
      </w:r>
    </w:p>
    <w:p w14:paraId="5D4834CB" w14:textId="77777777" w:rsidR="00C76206" w:rsidRPr="00D93EA9" w:rsidRDefault="00C76206" w:rsidP="00C76206">
      <w:r w:rsidRPr="00D93EA9">
        <w:t xml:space="preserve">Russ </w:t>
      </w:r>
      <w:r w:rsidRPr="00D93EA9">
        <w:rPr>
          <w:rStyle w:val="Style13ptBold"/>
        </w:rPr>
        <w:t>Redman,</w:t>
      </w:r>
      <w:r w:rsidRPr="00D93EA9">
        <w:t xml:space="preserve"> </w:t>
      </w:r>
      <w:r w:rsidRPr="00D93EA9">
        <w:rPr>
          <w:rStyle w:val="Style13ptBold"/>
        </w:rPr>
        <w:t>senior editor at Milling &amp; Baking News, 2025,</w:t>
      </w:r>
      <w:r w:rsidRPr="00D93EA9">
        <w:t xml:space="preserve"> Food Business News, Food/agriculture industry seen as ‘backbone of US economy’, March 21, p. </w:t>
      </w:r>
      <w:hyperlink r:id="rId12" w:history="1">
        <w:r w:rsidRPr="00156FE5">
          <w:rPr>
            <w:rStyle w:val="Hyperlink"/>
          </w:rPr>
          <w:t>https://www.foodbusinessnews.net/articles/27943-food-agriculture-industry-seen-as-backbone-of-us-economy</w:t>
        </w:r>
      </w:hyperlink>
      <w:r>
        <w:t xml:space="preserve"> ADA-213</w:t>
      </w:r>
    </w:p>
    <w:p w14:paraId="361E3D4B" w14:textId="77777777" w:rsidR="00C76206" w:rsidRPr="00793ACB" w:rsidRDefault="00C76206" w:rsidP="00C76206">
      <w:pPr>
        <w:rPr>
          <w:sz w:val="16"/>
        </w:rPr>
      </w:pPr>
      <w:r w:rsidRPr="00D93EA9">
        <w:rPr>
          <w:rStyle w:val="Emphasis"/>
        </w:rPr>
        <w:t xml:space="preserve">The </w:t>
      </w:r>
      <w:r w:rsidRPr="00F424D4">
        <w:rPr>
          <w:rStyle w:val="Emphasis"/>
          <w:highlight w:val="yellow"/>
        </w:rPr>
        <w:t>US food and agriculture</w:t>
      </w:r>
      <w:r w:rsidRPr="00D93EA9">
        <w:rPr>
          <w:rStyle w:val="Emphasis"/>
        </w:rPr>
        <w:t xml:space="preserve"> sector’s total output</w:t>
      </w:r>
      <w:r w:rsidRPr="00793ACB">
        <w:rPr>
          <w:sz w:val="16"/>
        </w:rPr>
        <w:t xml:space="preserve"> declined from a year ago but still </w:t>
      </w:r>
      <w:r w:rsidRPr="00CB2218">
        <w:rPr>
          <w:rStyle w:val="Emphasis"/>
        </w:rPr>
        <w:t>accounts for almost a fifth of national economic output</w:t>
      </w:r>
      <w:r w:rsidRPr="00793ACB">
        <w:rPr>
          <w:sz w:val="16"/>
        </w:rPr>
        <w:t xml:space="preserve">, </w:t>
      </w:r>
      <w:r w:rsidRPr="00D93EA9">
        <w:rPr>
          <w:rStyle w:val="Emphasis"/>
        </w:rPr>
        <w:t>according to the 2025</w:t>
      </w:r>
      <w:r w:rsidRPr="00793ACB">
        <w:rPr>
          <w:sz w:val="16"/>
        </w:rPr>
        <w:t xml:space="preserve"> </w:t>
      </w:r>
      <w:r w:rsidRPr="00D93EA9">
        <w:rPr>
          <w:rStyle w:val="Emphasis"/>
        </w:rPr>
        <w:t>Feeding the Economy study</w:t>
      </w:r>
      <w:r w:rsidRPr="00793ACB">
        <w:rPr>
          <w:sz w:val="16"/>
        </w:rPr>
        <w:t xml:space="preserve"> released by 36 food and agriculture trade groups. The food/ag industry now </w:t>
      </w:r>
      <w:r w:rsidRPr="00F424D4">
        <w:rPr>
          <w:rStyle w:val="Emphasis"/>
          <w:highlight w:val="yellow"/>
        </w:rPr>
        <w:t>generates $9.53 trillion in total output</w:t>
      </w:r>
      <w:r w:rsidRPr="00793ACB">
        <w:rPr>
          <w:sz w:val="16"/>
        </w:rPr>
        <w:t xml:space="preserve">, down roughly 1% from more than $9.6 trillion in 2024, the report said. Currently, the sector </w:t>
      </w:r>
      <w:r w:rsidRPr="00F424D4">
        <w:rPr>
          <w:rStyle w:val="Emphasis"/>
          <w:highlight w:val="yellow"/>
        </w:rPr>
        <w:t>accounts for 18.7% of US</w:t>
      </w:r>
      <w:r w:rsidRPr="00D93EA9">
        <w:rPr>
          <w:rStyle w:val="Emphasis"/>
        </w:rPr>
        <w:t xml:space="preserve"> </w:t>
      </w:r>
      <w:r w:rsidRPr="00F424D4">
        <w:rPr>
          <w:rStyle w:val="Emphasis"/>
          <w:highlight w:val="yellow"/>
        </w:rPr>
        <w:t>g</w:t>
      </w:r>
      <w:r w:rsidRPr="00D93EA9">
        <w:rPr>
          <w:rStyle w:val="Emphasis"/>
        </w:rPr>
        <w:t xml:space="preserve">ross </w:t>
      </w:r>
      <w:r w:rsidRPr="00F424D4">
        <w:rPr>
          <w:rStyle w:val="Emphasis"/>
          <w:highlight w:val="yellow"/>
        </w:rPr>
        <w:t>d</w:t>
      </w:r>
      <w:r w:rsidRPr="00D93EA9">
        <w:rPr>
          <w:rStyle w:val="Emphasis"/>
        </w:rPr>
        <w:t xml:space="preserve">omestic </w:t>
      </w:r>
      <w:r w:rsidRPr="00F424D4">
        <w:rPr>
          <w:rStyle w:val="Emphasis"/>
          <w:highlight w:val="yellow"/>
        </w:rPr>
        <w:t>p</w:t>
      </w:r>
      <w:r w:rsidRPr="00D93EA9">
        <w:rPr>
          <w:rStyle w:val="Emphasis"/>
        </w:rPr>
        <w:t>roduct</w:t>
      </w:r>
      <w:r w:rsidRPr="00793ACB">
        <w:rPr>
          <w:sz w:val="16"/>
        </w:rPr>
        <w:t xml:space="preserve">, compared with approximately 20% last year. </w:t>
      </w:r>
      <w:r w:rsidRPr="00CB2218">
        <w:rPr>
          <w:rStyle w:val="Emphasis"/>
          <w:highlight w:val="yellow"/>
        </w:rPr>
        <w:t>“Agriculture’s impact</w:t>
      </w:r>
      <w:r w:rsidRPr="00D93EA9">
        <w:rPr>
          <w:rStyle w:val="Emphasis"/>
        </w:rPr>
        <w:t xml:space="preserve"> all the way </w:t>
      </w:r>
      <w:r w:rsidRPr="00CB2218">
        <w:rPr>
          <w:rStyle w:val="Emphasis"/>
          <w:highlight w:val="yellow"/>
        </w:rPr>
        <w:t>through the economy is</w:t>
      </w:r>
      <w:r w:rsidRPr="00D93EA9">
        <w:rPr>
          <w:rStyle w:val="Emphasis"/>
        </w:rPr>
        <w:t xml:space="preserve"> </w:t>
      </w:r>
      <w:r w:rsidRPr="00CB2218">
        <w:rPr>
          <w:rStyle w:val="Emphasis"/>
          <w:highlight w:val="yellow"/>
        </w:rPr>
        <w:t>enormous,” said</w:t>
      </w:r>
      <w:r w:rsidRPr="00793ACB">
        <w:rPr>
          <w:sz w:val="16"/>
        </w:rPr>
        <w:t xml:space="preserve"> Roger </w:t>
      </w:r>
      <w:r w:rsidRPr="00CB2218">
        <w:rPr>
          <w:rStyle w:val="Emphasis"/>
          <w:highlight w:val="yellow"/>
        </w:rPr>
        <w:t>Cryan, chief economist for</w:t>
      </w:r>
      <w:r w:rsidRPr="00D93EA9">
        <w:rPr>
          <w:rStyle w:val="Emphasis"/>
        </w:rPr>
        <w:t xml:space="preserve"> the </w:t>
      </w:r>
      <w:r w:rsidRPr="00CB2218">
        <w:rPr>
          <w:rStyle w:val="Emphasis"/>
          <w:highlight w:val="yellow"/>
        </w:rPr>
        <w:t>A</w:t>
      </w:r>
      <w:r w:rsidRPr="00D93EA9">
        <w:rPr>
          <w:rStyle w:val="Emphasis"/>
        </w:rPr>
        <w:t xml:space="preserve">merican </w:t>
      </w:r>
      <w:r w:rsidRPr="00CB2218">
        <w:rPr>
          <w:rStyle w:val="Emphasis"/>
          <w:highlight w:val="yellow"/>
        </w:rPr>
        <w:t>F</w:t>
      </w:r>
      <w:r w:rsidRPr="00D93EA9">
        <w:rPr>
          <w:rStyle w:val="Emphasis"/>
        </w:rPr>
        <w:t xml:space="preserve">arm </w:t>
      </w:r>
      <w:r w:rsidRPr="00CB2218">
        <w:rPr>
          <w:rStyle w:val="Emphasis"/>
          <w:highlight w:val="yellow"/>
        </w:rPr>
        <w:t>B</w:t>
      </w:r>
      <w:r w:rsidRPr="00D93EA9">
        <w:rPr>
          <w:rStyle w:val="Emphasis"/>
        </w:rPr>
        <w:t xml:space="preserve">ureau </w:t>
      </w:r>
      <w:r w:rsidRPr="00CB2218">
        <w:rPr>
          <w:rStyle w:val="Emphasis"/>
          <w:highlight w:val="yellow"/>
        </w:rPr>
        <w:t>F</w:t>
      </w:r>
      <w:r w:rsidRPr="00D93EA9">
        <w:rPr>
          <w:rStyle w:val="Emphasis"/>
        </w:rPr>
        <w:t>ederation</w:t>
      </w:r>
      <w:r w:rsidRPr="00793ACB">
        <w:rPr>
          <w:sz w:val="16"/>
        </w:rPr>
        <w:t xml:space="preserve">. “The Feeding the Economy project helps show us how critical farming is to America’s economic and national security and to the well-being of the American people.” A “farm-to-fork” analysis, Feeding the Economy gauges the direct and indirect economic contributions to US economic output, jobs, wages and taxes by any business involved in food agriculture, food manufacturing, food wholesaling or food retailing. The research, conducted by John Dunham &amp; Associates and funded by The </w:t>
      </w:r>
      <w:proofErr w:type="spellStart"/>
      <w:r w:rsidRPr="00793ACB">
        <w:rPr>
          <w:sz w:val="16"/>
        </w:rPr>
        <w:t>Goodstone</w:t>
      </w:r>
      <w:proofErr w:type="spellEnd"/>
      <w:r w:rsidRPr="00793ACB">
        <w:rPr>
          <w:sz w:val="16"/>
        </w:rPr>
        <w:t xml:space="preserve"> Group, measures the number of jobs in food- and agriculture-related industries, wages paid to employees, value added and total output. Also reflected in the findings are the economic impact of the suppliers that support food and agriculture businesses, as well as industries supported by the induced spending of direct and supplier industries. </w:t>
      </w:r>
      <w:r w:rsidRPr="00F424D4">
        <w:rPr>
          <w:rStyle w:val="Emphasis"/>
          <w:highlight w:val="yellow"/>
        </w:rPr>
        <w:t>Agriculture is the backbone of the US economy,” said</w:t>
      </w:r>
      <w:r w:rsidRPr="00793ACB">
        <w:rPr>
          <w:sz w:val="16"/>
        </w:rPr>
        <w:t xml:space="preserve"> Chandler </w:t>
      </w:r>
      <w:r w:rsidRPr="00F424D4">
        <w:rPr>
          <w:rStyle w:val="Emphasis"/>
          <w:highlight w:val="yellow"/>
        </w:rPr>
        <w:t>Goule</w:t>
      </w:r>
      <w:r w:rsidRPr="00D93EA9">
        <w:rPr>
          <w:rStyle w:val="Emphasis"/>
        </w:rPr>
        <w:t>, chief executive officer of the National Association of Wheat Growers</w:t>
      </w:r>
      <w:r w:rsidRPr="00793ACB">
        <w:rPr>
          <w:sz w:val="16"/>
        </w:rPr>
        <w:t xml:space="preserve">. “These numbers show the importance of ensuring our nation’s producers have the long-term security they need to run successful operations. The research completed by Feeding the Economy is instrumental in commodity organizations’ work to advocate for growers.” An economic engine. </w:t>
      </w:r>
      <w:r w:rsidRPr="00793ACB">
        <w:rPr>
          <w:rStyle w:val="Emphasis"/>
        </w:rPr>
        <w:t>As part of its total output</w:t>
      </w:r>
      <w:r w:rsidRPr="00793ACB">
        <w:rPr>
          <w:sz w:val="16"/>
        </w:rPr>
        <w:t xml:space="preserve">, </w:t>
      </w:r>
      <w:r w:rsidRPr="00F424D4">
        <w:rPr>
          <w:rStyle w:val="Emphasis"/>
          <w:highlight w:val="yellow"/>
        </w:rPr>
        <w:t>the food/ag sector contributes</w:t>
      </w:r>
      <w:r w:rsidRPr="00D93EA9">
        <w:rPr>
          <w:rStyle w:val="Emphasis"/>
        </w:rPr>
        <w:t xml:space="preserve"> total </w:t>
      </w:r>
      <w:r w:rsidRPr="00F424D4">
        <w:rPr>
          <w:rStyle w:val="Emphasis"/>
          <w:highlight w:val="yellow"/>
        </w:rPr>
        <w:t>wages of $2.82 trillion and</w:t>
      </w:r>
      <w:r w:rsidRPr="00D93EA9">
        <w:rPr>
          <w:rStyle w:val="Emphasis"/>
        </w:rPr>
        <w:t xml:space="preserve"> nearly </w:t>
      </w:r>
      <w:r w:rsidRPr="00F424D4">
        <w:rPr>
          <w:rStyle w:val="Emphasis"/>
          <w:highlight w:val="yellow"/>
        </w:rPr>
        <w:t>47.2 million</w:t>
      </w:r>
      <w:r w:rsidRPr="00D93EA9">
        <w:rPr>
          <w:rStyle w:val="Emphasis"/>
        </w:rPr>
        <w:t xml:space="preserve"> </w:t>
      </w:r>
      <w:r w:rsidRPr="00F424D4">
        <w:rPr>
          <w:rStyle w:val="Emphasis"/>
          <w:highlight w:val="yellow"/>
        </w:rPr>
        <w:t>jobs</w:t>
      </w:r>
      <w:r w:rsidRPr="00D93EA9">
        <w:rPr>
          <w:rStyle w:val="Emphasis"/>
        </w:rPr>
        <w:t xml:space="preserve"> to the national economy,</w:t>
      </w:r>
      <w:r w:rsidRPr="00793ACB">
        <w:rPr>
          <w:sz w:val="16"/>
        </w:rPr>
        <w:t xml:space="preserve"> the report said. In addition, t</w:t>
      </w:r>
      <w:r w:rsidRPr="00D93EA9">
        <w:rPr>
          <w:rStyle w:val="Emphasis"/>
        </w:rPr>
        <w:t xml:space="preserve">he industry </w:t>
      </w:r>
      <w:r w:rsidRPr="00F424D4">
        <w:rPr>
          <w:rStyle w:val="Emphasis"/>
          <w:highlight w:val="yellow"/>
        </w:rPr>
        <w:t>drives exports of $182.79 billion and business taxes of $1.26 trillion</w:t>
      </w:r>
      <w:r w:rsidRPr="00F424D4">
        <w:rPr>
          <w:rStyle w:val="Emphasis"/>
        </w:rPr>
        <w:t xml:space="preserve">. </w:t>
      </w:r>
      <w:r w:rsidRPr="00F424D4">
        <w:rPr>
          <w:sz w:val="16"/>
        </w:rPr>
        <w:t>“From</w:t>
      </w:r>
      <w:r w:rsidRPr="00793ACB">
        <w:rPr>
          <w:sz w:val="16"/>
        </w:rPr>
        <w:t xml:space="preserve"> the agriculture sector to food retail, wholesale and product manufacturers, the entire food industry connects shoppers to essential products they need to keep their families healthy and nourished,” said Leslie Sarasin, president and CEO of FMI — The Food Industry Association. “This year’s Feeding the Economy study continues to demonstrate the powerful economic impact of the food and agriculture sector on feeding America and growing the nation’s economy – responsibilities we all take very seriously.” </w:t>
      </w:r>
      <w:r w:rsidRPr="00CB2218">
        <w:rPr>
          <w:rStyle w:val="Emphasis"/>
        </w:rPr>
        <w:t>The direct output</w:t>
      </w:r>
      <w:r w:rsidRPr="00D93EA9">
        <w:rPr>
          <w:rStyle w:val="Emphasis"/>
        </w:rPr>
        <w:t xml:space="preserve"> of the US food/ag industry amounts to $</w:t>
      </w:r>
      <w:r w:rsidRPr="00CB2218">
        <w:rPr>
          <w:rStyle w:val="Emphasis"/>
        </w:rPr>
        <w:t>4.02 trillion</w:t>
      </w:r>
      <w:r w:rsidRPr="00D93EA9">
        <w:rPr>
          <w:rStyle w:val="Emphasis"/>
        </w:rPr>
        <w:t>, including direct wages of $1.05 trillion and more than 24 million direct jobs, or about 15% of the nation’s employment.</w:t>
      </w:r>
      <w:r w:rsidRPr="00793ACB">
        <w:rPr>
          <w:sz w:val="16"/>
        </w:rPr>
        <w:t xml:space="preserve"> Of the sector’s direct economic output, brick-and-mortar retail accounts for almost $1.54 trillion, with manufacturing at close second at $1.31 trillion. Next are agriculture at $499.1 billion, off-premises retail at $369.51 billion and wholesale at $298.94 billion. “The Feeding the Economy report affirms the vital role the food and agriculture sector plays in our nation's economy,” said Eric Dell, president and CEO of the American Bakers Association. “It’s a testament to the hard work and resilience of everyone involved in this industry, from the farm to the bakery and beyond.” The US food/ag sector has seen significant growth since the pandemic, raising its economic output by nearly 25%, according to the study, which noted that the gain came amid global supply chain challenges. Direct employment in food and agriculture, meanwhile, has climbed by more than 1 million jobs since 2020, in turn lifting overall national job growth and employment rates.</w:t>
      </w:r>
    </w:p>
    <w:p w14:paraId="41222F27" w14:textId="77777777" w:rsidR="00C76206" w:rsidRDefault="00C76206" w:rsidP="00C76206">
      <w:pPr>
        <w:pStyle w:val="Heading4"/>
        <w:tabs>
          <w:tab w:val="left" w:pos="1550"/>
        </w:tabs>
      </w:pPr>
      <w:r w:rsidRPr="00793ACB">
        <w:t>C) I</w:t>
      </w:r>
      <w:r>
        <w:t>mpact</w:t>
      </w:r>
    </w:p>
    <w:p w14:paraId="5777BAE4" w14:textId="77777777" w:rsidR="00C76206" w:rsidRPr="00921621" w:rsidRDefault="00C76206" w:rsidP="00C76206">
      <w:pPr>
        <w:pStyle w:val="Heading4"/>
      </w:pPr>
      <w:r>
        <w:t>1)</w:t>
      </w:r>
      <w:r w:rsidRPr="006F7EEC">
        <w:t xml:space="preserve"> </w:t>
      </w:r>
      <w:r>
        <w:t>Strong U.S. economy is vital to developing tech to deter war with China</w:t>
      </w:r>
    </w:p>
    <w:p w14:paraId="2749A0DC" w14:textId="77777777" w:rsidR="00C76206" w:rsidRPr="009B0E3B" w:rsidRDefault="00C76206" w:rsidP="00C76206">
      <w:r w:rsidRPr="009B0E3B">
        <w:t xml:space="preserve">John </w:t>
      </w:r>
      <w:r w:rsidRPr="009B0E3B">
        <w:rPr>
          <w:rStyle w:val="Style13ptBold"/>
        </w:rPr>
        <w:t>Johnson, retired Air Force colonel, 2024,</w:t>
      </w:r>
      <w:r w:rsidRPr="009B0E3B">
        <w:t xml:space="preserve"> National Defense Magazine, Deterrence Can Only Return with Regained Economic Might</w:t>
      </w:r>
      <w:r>
        <w:t xml:space="preserve">, September 4, </w:t>
      </w:r>
      <w:r w:rsidRPr="009B0E3B">
        <w:t xml:space="preserve">p. </w:t>
      </w:r>
      <w:hyperlink r:id="rId13" w:history="1">
        <w:r w:rsidRPr="00156FE5">
          <w:rPr>
            <w:rStyle w:val="Hyperlink"/>
          </w:rPr>
          <w:t>https://www.nationaldefensemagazine.org/articles/2024/9/4/deterrence-can-only-return-with-regained--economic-might</w:t>
        </w:r>
      </w:hyperlink>
      <w:r>
        <w:t xml:space="preserve"> ADA-214</w:t>
      </w:r>
    </w:p>
    <w:p w14:paraId="4EACDE34" w14:textId="77777777" w:rsidR="00C76206" w:rsidRPr="00CB2218" w:rsidRDefault="00C76206" w:rsidP="00C76206">
      <w:pPr>
        <w:rPr>
          <w:sz w:val="16"/>
        </w:rPr>
      </w:pPr>
      <w:r w:rsidRPr="00CB2218">
        <w:rPr>
          <w:sz w:val="16"/>
        </w:rPr>
        <w:t>The administration seeks</w:t>
      </w:r>
      <w:r w:rsidRPr="009B0E3B">
        <w:rPr>
          <w:rStyle w:val="Emphasis"/>
        </w:rPr>
        <w:t xml:space="preserve"> </w:t>
      </w:r>
      <w:r w:rsidRPr="00CB2218">
        <w:rPr>
          <w:rStyle w:val="Emphasis"/>
          <w:highlight w:val="yellow"/>
        </w:rPr>
        <w:t>to avoid</w:t>
      </w:r>
      <w:r w:rsidRPr="00CB2218">
        <w:rPr>
          <w:sz w:val="16"/>
          <w:highlight w:val="yellow"/>
        </w:rPr>
        <w:t xml:space="preserve"> </w:t>
      </w:r>
      <w:r w:rsidRPr="00CB2218">
        <w:rPr>
          <w:rStyle w:val="Emphasis"/>
          <w:highlight w:val="yellow"/>
        </w:rPr>
        <w:t>direct military involvement</w:t>
      </w:r>
      <w:r w:rsidRPr="00CB2218">
        <w:rPr>
          <w:sz w:val="16"/>
        </w:rPr>
        <w:t>; therefore,</w:t>
      </w:r>
      <w:r w:rsidRPr="009B0E3B">
        <w:rPr>
          <w:rStyle w:val="Emphasis"/>
        </w:rPr>
        <w:t xml:space="preserve"> </w:t>
      </w:r>
      <w:r w:rsidRPr="00CB2218">
        <w:rPr>
          <w:rStyle w:val="Emphasis"/>
          <w:highlight w:val="yellow"/>
        </w:rPr>
        <w:t>emphasis must be placed on economic fortitude across all manufacturing sectors</w:t>
      </w:r>
      <w:r w:rsidRPr="009B0E3B">
        <w:rPr>
          <w:rStyle w:val="Emphasis"/>
        </w:rPr>
        <w:t xml:space="preserve">, </w:t>
      </w:r>
      <w:r w:rsidRPr="00CB2218">
        <w:rPr>
          <w:sz w:val="16"/>
        </w:rPr>
        <w:t xml:space="preserve">with special consideration of responsiveness in times of conflict. The recipient of increased funding should be the defense industry because of its history of tackling technical challenges, innovating solutions and creating a supply chain that is predominantly domestic for national security reasons. Defense contractors are less sensitive to pressure from investors who are seeking shorter development cycles, and they have extensive experience solving complex engineering challenges. </w:t>
      </w:r>
      <w:r w:rsidRPr="009B0E3B">
        <w:rPr>
          <w:rStyle w:val="Emphasis"/>
        </w:rPr>
        <w:t xml:space="preserve">The defense establishment, both </w:t>
      </w:r>
      <w:r w:rsidRPr="00CB2218">
        <w:rPr>
          <w:rStyle w:val="Emphasis"/>
          <w:highlight w:val="yellow"/>
        </w:rPr>
        <w:t>government</w:t>
      </w:r>
      <w:r w:rsidRPr="009B0E3B">
        <w:rPr>
          <w:rStyle w:val="Emphasis"/>
        </w:rPr>
        <w:t xml:space="preserve">al </w:t>
      </w:r>
      <w:r w:rsidRPr="00CB2218">
        <w:rPr>
          <w:rStyle w:val="Emphasis"/>
          <w:highlight w:val="yellow"/>
        </w:rPr>
        <w:t>and industrial players</w:t>
      </w:r>
      <w:r w:rsidRPr="009B0E3B">
        <w:rPr>
          <w:rStyle w:val="Emphasis"/>
        </w:rPr>
        <w:t xml:space="preserve">, have worked together for decades </w:t>
      </w:r>
      <w:r w:rsidRPr="00CB2218">
        <w:rPr>
          <w:rStyle w:val="Emphasis"/>
          <w:highlight w:val="yellow"/>
        </w:rPr>
        <w:t>develop</w:t>
      </w:r>
      <w:r w:rsidRPr="009B0E3B">
        <w:rPr>
          <w:rStyle w:val="Emphasis"/>
        </w:rPr>
        <w:t xml:space="preserve">ing </w:t>
      </w:r>
      <w:r w:rsidRPr="00CB2218">
        <w:rPr>
          <w:rStyle w:val="Emphasis"/>
          <w:highlight w:val="yellow"/>
        </w:rPr>
        <w:t>state-of-the-art tech</w:t>
      </w:r>
      <w:r w:rsidRPr="00CB2218">
        <w:rPr>
          <w:sz w:val="16"/>
        </w:rPr>
        <w:t xml:space="preserve">nology, retiring risk, adjusting milestones and fostering technical expertise within the workforce. </w:t>
      </w:r>
      <w:r w:rsidRPr="009B0E3B">
        <w:rPr>
          <w:rStyle w:val="Emphasis"/>
        </w:rPr>
        <w:t xml:space="preserve">With the introduction of each new product, the domestic and international marketplace will respond positively, increasing demand and </w:t>
      </w:r>
      <w:r w:rsidRPr="00CB2218">
        <w:rPr>
          <w:rStyle w:val="Emphasis"/>
          <w:highlight w:val="yellow"/>
        </w:rPr>
        <w:t>strengthening U.S. industrial strength and deterrence</w:t>
      </w:r>
      <w:r w:rsidRPr="009B0E3B">
        <w:rPr>
          <w:rStyle w:val="Emphasis"/>
        </w:rPr>
        <w:t xml:space="preserve"> </w:t>
      </w:r>
      <w:r w:rsidRPr="00CB2218">
        <w:rPr>
          <w:sz w:val="16"/>
        </w:rPr>
        <w:t>power</w:t>
      </w:r>
      <w:r w:rsidRPr="009B0E3B">
        <w:rPr>
          <w:rStyle w:val="Emphasis"/>
        </w:rPr>
        <w:t>.</w:t>
      </w:r>
      <w:r>
        <w:rPr>
          <w:rStyle w:val="Emphasis"/>
        </w:rPr>
        <w:t xml:space="preserve"> </w:t>
      </w:r>
      <w:r w:rsidRPr="00CB2218">
        <w:rPr>
          <w:rStyle w:val="Emphasis"/>
          <w:highlight w:val="yellow"/>
        </w:rPr>
        <w:t>Domestic economic health is</w:t>
      </w:r>
      <w:r w:rsidRPr="009B0E3B">
        <w:rPr>
          <w:rStyle w:val="Emphasis"/>
        </w:rPr>
        <w:t xml:space="preserve"> </w:t>
      </w:r>
      <w:r w:rsidRPr="00CB2218">
        <w:rPr>
          <w:rStyle w:val="Emphasis"/>
          <w:highlight w:val="yellow"/>
        </w:rPr>
        <w:t>a critical component of deterrence</w:t>
      </w:r>
      <w:r w:rsidRPr="00CB2218">
        <w:rPr>
          <w:sz w:val="16"/>
        </w:rPr>
        <w:t xml:space="preserve">. The next opportunity for the United States to test this hypothesis may be </w:t>
      </w:r>
      <w:proofErr w:type="gramStart"/>
      <w:r w:rsidRPr="00CB2218">
        <w:rPr>
          <w:sz w:val="16"/>
        </w:rPr>
        <w:t>approaching:</w:t>
      </w:r>
      <w:proofErr w:type="gramEnd"/>
      <w:r w:rsidRPr="00CB2218">
        <w:rPr>
          <w:sz w:val="16"/>
        </w:rPr>
        <w:t xml:space="preserve"> </w:t>
      </w:r>
      <w:r w:rsidRPr="00CB2218">
        <w:rPr>
          <w:rStyle w:val="Emphasis"/>
          <w:highlight w:val="yellow"/>
        </w:rPr>
        <w:t>China is</w:t>
      </w:r>
      <w:r w:rsidRPr="009B0E3B">
        <w:rPr>
          <w:rStyle w:val="Emphasis"/>
        </w:rPr>
        <w:t xml:space="preserve"> quickly </w:t>
      </w:r>
      <w:r w:rsidRPr="00CB2218">
        <w:rPr>
          <w:rStyle w:val="Emphasis"/>
          <w:highlight w:val="yellow"/>
        </w:rPr>
        <w:t>positioning</w:t>
      </w:r>
      <w:r w:rsidRPr="009B0E3B">
        <w:rPr>
          <w:rStyle w:val="Emphasis"/>
        </w:rPr>
        <w:t xml:space="preserve"> itself to negate any response </w:t>
      </w:r>
      <w:r w:rsidRPr="00CB2218">
        <w:rPr>
          <w:rStyle w:val="Emphasis"/>
          <w:highlight w:val="yellow"/>
        </w:rPr>
        <w:t>by</w:t>
      </w:r>
      <w:r w:rsidRPr="009B0E3B">
        <w:rPr>
          <w:rStyle w:val="Emphasis"/>
        </w:rPr>
        <w:t xml:space="preserve"> the United States to </w:t>
      </w:r>
      <w:r w:rsidRPr="00CB2218">
        <w:rPr>
          <w:rStyle w:val="Emphasis"/>
          <w:highlight w:val="yellow"/>
        </w:rPr>
        <w:t>its</w:t>
      </w:r>
      <w:r w:rsidRPr="009B0E3B">
        <w:rPr>
          <w:rStyle w:val="Emphasis"/>
        </w:rPr>
        <w:t xml:space="preserve"> </w:t>
      </w:r>
      <w:r w:rsidRPr="00CB2218">
        <w:rPr>
          <w:rStyle w:val="Emphasis"/>
          <w:highlight w:val="yellow"/>
        </w:rPr>
        <w:t>South Pacific expansion</w:t>
      </w:r>
      <w:r w:rsidRPr="00CB2218">
        <w:rPr>
          <w:sz w:val="16"/>
        </w:rPr>
        <w:t xml:space="preserve">. </w:t>
      </w:r>
      <w:r w:rsidRPr="00CB2218">
        <w:rPr>
          <w:rStyle w:val="Emphasis"/>
          <w:highlight w:val="yellow"/>
        </w:rPr>
        <w:t>Stopping a potential conflict before it starts</w:t>
      </w:r>
      <w:r w:rsidRPr="009B0E3B">
        <w:rPr>
          <w:rStyle w:val="Emphasis"/>
        </w:rPr>
        <w:t xml:space="preserve"> and stemming any escalation of hostilities </w:t>
      </w:r>
      <w:r w:rsidRPr="00CB2218">
        <w:rPr>
          <w:rStyle w:val="Emphasis"/>
          <w:highlight w:val="yellow"/>
        </w:rPr>
        <w:t>must be the U</w:t>
      </w:r>
      <w:r w:rsidRPr="009B0E3B">
        <w:rPr>
          <w:rStyle w:val="Emphasis"/>
        </w:rPr>
        <w:t xml:space="preserve">nited </w:t>
      </w:r>
      <w:r w:rsidRPr="00CB2218">
        <w:rPr>
          <w:rStyle w:val="Emphasis"/>
          <w:highlight w:val="yellow"/>
        </w:rPr>
        <w:t>S</w:t>
      </w:r>
      <w:r w:rsidRPr="009B0E3B">
        <w:rPr>
          <w:rStyle w:val="Emphasis"/>
        </w:rPr>
        <w:t>tate</w:t>
      </w:r>
      <w:r w:rsidRPr="00CB2218">
        <w:rPr>
          <w:rStyle w:val="Emphasis"/>
          <w:highlight w:val="yellow"/>
        </w:rPr>
        <w:t>s’</w:t>
      </w:r>
      <w:r w:rsidRPr="009B0E3B">
        <w:rPr>
          <w:rStyle w:val="Emphasis"/>
        </w:rPr>
        <w:t xml:space="preserve"> </w:t>
      </w:r>
      <w:r w:rsidRPr="00CB2218">
        <w:rPr>
          <w:rStyle w:val="Emphasis"/>
          <w:highlight w:val="yellow"/>
        </w:rPr>
        <w:t>objective</w:t>
      </w:r>
      <w:r w:rsidRPr="009B0E3B">
        <w:rPr>
          <w:rStyle w:val="Emphasis"/>
        </w:rPr>
        <w:t xml:space="preserve"> </w:t>
      </w:r>
      <w:r w:rsidRPr="00CB2218">
        <w:rPr>
          <w:rStyle w:val="Emphasis"/>
          <w:highlight w:val="yellow"/>
        </w:rPr>
        <w:t>and</w:t>
      </w:r>
      <w:r w:rsidRPr="009B0E3B">
        <w:rPr>
          <w:rStyle w:val="Emphasis"/>
        </w:rPr>
        <w:t xml:space="preserve">, with it, the realization that its industrial </w:t>
      </w:r>
      <w:r w:rsidRPr="00CB2218">
        <w:rPr>
          <w:rStyle w:val="Emphasis"/>
          <w:highlight w:val="yellow"/>
        </w:rPr>
        <w:t>growth is the centerpiece of our deterrence strategy</w:t>
      </w:r>
      <w:r w:rsidRPr="00CB2218">
        <w:rPr>
          <w:sz w:val="16"/>
          <w:highlight w:val="yellow"/>
        </w:rPr>
        <w:t>.</w:t>
      </w:r>
    </w:p>
    <w:p w14:paraId="58D55944" w14:textId="77777777" w:rsidR="00C76206" w:rsidRDefault="00C76206" w:rsidP="00C76206">
      <w:pPr>
        <w:pStyle w:val="Heading4"/>
      </w:pPr>
      <w:r w:rsidRPr="006F7EEC">
        <w:t>2)</w:t>
      </w:r>
      <w:r w:rsidRPr="000D6227">
        <w:t xml:space="preserve"> </w:t>
      </w:r>
      <w:r>
        <w:t>US-China conflict will escalate to nuclear war</w:t>
      </w:r>
    </w:p>
    <w:p w14:paraId="0BCE6085" w14:textId="77777777" w:rsidR="00C76206" w:rsidRPr="00921FD2" w:rsidRDefault="00C76206" w:rsidP="00C76206">
      <w:r>
        <w:t xml:space="preserve">Lyle </w:t>
      </w:r>
      <w:r w:rsidRPr="00921FD2">
        <w:rPr>
          <w:rStyle w:val="Style13ptBold"/>
        </w:rPr>
        <w:t>Goldstein, director of Asia engagement at Defense Priorities, 3-19-25,</w:t>
      </w:r>
      <w:r w:rsidRPr="00921FD2">
        <w:t xml:space="preserve"> </w:t>
      </w:r>
      <w:r>
        <w:t xml:space="preserve">Nikkei Asia, </w:t>
      </w:r>
      <w:r w:rsidRPr="00921FD2">
        <w:t>The U.S. and China must avert a nuclear standoff</w:t>
      </w:r>
      <w:r>
        <w:t xml:space="preserve">, </w:t>
      </w:r>
      <w:r w:rsidRPr="00921FD2">
        <w:t xml:space="preserve">p. </w:t>
      </w:r>
      <w:r w:rsidRPr="00984CE4">
        <w:t>https://asia.nikkei.com/opinion/the-u.s.-and-china-must-avert-a-nuclear-standoff</w:t>
      </w:r>
      <w:r>
        <w:t>, &lt;accessed, 8-16-25&gt; ADA-215</w:t>
      </w:r>
    </w:p>
    <w:p w14:paraId="0759877E" w14:textId="77777777" w:rsidR="00C76206" w:rsidRPr="000D6227" w:rsidRDefault="00C76206" w:rsidP="00C76206">
      <w:pPr>
        <w:rPr>
          <w:sz w:val="16"/>
        </w:rPr>
      </w:pPr>
      <w:r w:rsidRPr="003D7FFC">
        <w:rPr>
          <w:rStyle w:val="Emphasis"/>
          <w:highlight w:val="yellow"/>
        </w:rPr>
        <w:t>Could a flare-up over Taiwan, or</w:t>
      </w:r>
      <w:r w:rsidRPr="00724B6A">
        <w:rPr>
          <w:rStyle w:val="Emphasis"/>
        </w:rPr>
        <w:t xml:space="preserve"> even </w:t>
      </w:r>
      <w:r w:rsidRPr="006D77B8">
        <w:rPr>
          <w:rStyle w:val="Emphasis"/>
          <w:highlight w:val="yellow"/>
        </w:rPr>
        <w:t>some</w:t>
      </w:r>
      <w:r w:rsidRPr="00724B6A">
        <w:rPr>
          <w:rStyle w:val="Emphasis"/>
        </w:rPr>
        <w:t xml:space="preserve"> </w:t>
      </w:r>
      <w:r w:rsidRPr="003D7FFC">
        <w:rPr>
          <w:rStyle w:val="Emphasis"/>
          <w:highlight w:val="yellow"/>
        </w:rPr>
        <w:t>disputed reef in the S</w:t>
      </w:r>
      <w:r w:rsidRPr="00724B6A">
        <w:rPr>
          <w:rStyle w:val="Emphasis"/>
        </w:rPr>
        <w:t xml:space="preserve">outh </w:t>
      </w:r>
      <w:r w:rsidRPr="003D7FFC">
        <w:rPr>
          <w:rStyle w:val="Emphasis"/>
          <w:highlight w:val="yellow"/>
        </w:rPr>
        <w:t>C</w:t>
      </w:r>
      <w:r w:rsidRPr="00724B6A">
        <w:rPr>
          <w:rStyle w:val="Emphasis"/>
        </w:rPr>
        <w:t xml:space="preserve">hina </w:t>
      </w:r>
      <w:r w:rsidRPr="003D7FFC">
        <w:rPr>
          <w:rStyle w:val="Emphasis"/>
          <w:highlight w:val="yellow"/>
        </w:rPr>
        <w:t>S</w:t>
      </w:r>
      <w:r w:rsidRPr="00724B6A">
        <w:rPr>
          <w:rStyle w:val="Emphasis"/>
        </w:rPr>
        <w:t xml:space="preserve">ea, </w:t>
      </w:r>
      <w:r w:rsidRPr="003D7FFC">
        <w:rPr>
          <w:rStyle w:val="Emphasis"/>
          <w:highlight w:val="yellow"/>
        </w:rPr>
        <w:t>escalate into a nuclear war?</w:t>
      </w:r>
      <w:r w:rsidRPr="00724B6A">
        <w:rPr>
          <w:rStyle w:val="Emphasis"/>
        </w:rPr>
        <w:t xml:space="preserve"> </w:t>
      </w:r>
      <w:r w:rsidRPr="000D6227">
        <w:rPr>
          <w:sz w:val="16"/>
        </w:rPr>
        <w:t xml:space="preserve">Unfortunately, </w:t>
      </w:r>
      <w:r w:rsidRPr="003D7FFC">
        <w:rPr>
          <w:rStyle w:val="Emphasis"/>
          <w:highlight w:val="yellow"/>
        </w:rPr>
        <w:t>the answer is yes</w:t>
      </w:r>
      <w:r w:rsidRPr="003D7FFC">
        <w:rPr>
          <w:sz w:val="16"/>
          <w:highlight w:val="yellow"/>
        </w:rPr>
        <w:t xml:space="preserve">, </w:t>
      </w:r>
      <w:r w:rsidRPr="003D7FFC">
        <w:rPr>
          <w:rStyle w:val="Emphasis"/>
          <w:highlight w:val="yellow"/>
        </w:rPr>
        <w:t>and the prospects</w:t>
      </w:r>
      <w:r w:rsidRPr="00724B6A">
        <w:rPr>
          <w:rStyle w:val="Emphasis"/>
        </w:rPr>
        <w:t xml:space="preserve"> </w:t>
      </w:r>
      <w:r w:rsidRPr="003D7FFC">
        <w:rPr>
          <w:rStyle w:val="Emphasis"/>
          <w:highlight w:val="yellow"/>
        </w:rPr>
        <w:t>for</w:t>
      </w:r>
      <w:r w:rsidRPr="00724B6A">
        <w:rPr>
          <w:rStyle w:val="Emphasis"/>
        </w:rPr>
        <w:t xml:space="preserve"> </w:t>
      </w:r>
      <w:r w:rsidRPr="000D6227">
        <w:t>such a</w:t>
      </w:r>
      <w:r w:rsidRPr="00724B6A">
        <w:rPr>
          <w:rStyle w:val="Emphasis"/>
        </w:rPr>
        <w:t xml:space="preserve"> </w:t>
      </w:r>
      <w:r w:rsidRPr="003D7FFC">
        <w:rPr>
          <w:rStyle w:val="Emphasis"/>
          <w:highlight w:val="yellow"/>
        </w:rPr>
        <w:t>war are increasing</w:t>
      </w:r>
      <w:r w:rsidRPr="000D6227">
        <w:rPr>
          <w:sz w:val="16"/>
        </w:rPr>
        <w:t xml:space="preserve">. China’s regional ambitions and its rapid nuclear weapons buildup are partly to blame. But so are myriad U.S. foreign policy and defense signals. The U.S. Department of Defense's annual report on Chinese military power, which came out back in December, says that the Chinese already had 600 operational nuclear warheads and are "on track to exceed previous projections." China is busy filling out 320 new silos, including with multi-megaton intercontinental ballistic missiles. Chinese navy submarines are apparently capable of hitting American targets from launch "bastions" off the China coast. Most troubling is that China is likely developing "low-yield weapons" so that it has options in a limited nuclear war. </w:t>
      </w:r>
      <w:r w:rsidRPr="000D6227">
        <w:rPr>
          <w:rStyle w:val="Emphasis"/>
        </w:rPr>
        <w:t>During a</w:t>
      </w:r>
      <w:r w:rsidRPr="000D6227">
        <w:rPr>
          <w:sz w:val="16"/>
        </w:rPr>
        <w:t xml:space="preserve"> </w:t>
      </w:r>
      <w:r w:rsidRPr="000D6227">
        <w:rPr>
          <w:rStyle w:val="Emphasis"/>
        </w:rPr>
        <w:t xml:space="preserve">trip to China in 2023, </w:t>
      </w:r>
      <w:r w:rsidRPr="00142189">
        <w:rPr>
          <w:rStyle w:val="Emphasis"/>
          <w:highlight w:val="yellow"/>
        </w:rPr>
        <w:t>I asked a group of Chinese nuclear strategists if Beijing was studying "limited nuclear war," and they</w:t>
      </w:r>
      <w:r w:rsidRPr="000D6227">
        <w:rPr>
          <w:rStyle w:val="Emphasis"/>
        </w:rPr>
        <w:t xml:space="preserve"> </w:t>
      </w:r>
      <w:r w:rsidRPr="00142189">
        <w:rPr>
          <w:rStyle w:val="Emphasis"/>
          <w:highlight w:val="yellow"/>
        </w:rPr>
        <w:t>answered</w:t>
      </w:r>
      <w:r w:rsidRPr="000D6227">
        <w:rPr>
          <w:rStyle w:val="Emphasis"/>
        </w:rPr>
        <w:t xml:space="preserve"> with surprising candor </w:t>
      </w:r>
      <w:r w:rsidRPr="00142189">
        <w:rPr>
          <w:rStyle w:val="Emphasis"/>
          <w:highlight w:val="yellow"/>
        </w:rPr>
        <w:t>in the affirmative</w:t>
      </w:r>
      <w:r w:rsidRPr="000D6227">
        <w:rPr>
          <w:rStyle w:val="Emphasis"/>
        </w:rPr>
        <w:t>.</w:t>
      </w:r>
      <w:r w:rsidRPr="000D6227">
        <w:rPr>
          <w:sz w:val="16"/>
        </w:rPr>
        <w:t xml:space="preserve"> When asked why, they answered, "You Americans are talking about it, so we must study it too." Given all the ink spilled in Washington over the putative "China threat" over the last two decades, it's not surprising that </w:t>
      </w:r>
      <w:r w:rsidRPr="000D6227">
        <w:rPr>
          <w:rStyle w:val="Emphasis"/>
        </w:rPr>
        <w:t xml:space="preserve">China is determined to build up its nuclear arsenal. </w:t>
      </w:r>
      <w:r w:rsidRPr="00142189">
        <w:rPr>
          <w:rStyle w:val="Emphasis"/>
        </w:rPr>
        <w:t>Chinese strategists</w:t>
      </w:r>
      <w:r w:rsidRPr="000D6227">
        <w:rPr>
          <w:rStyle w:val="Emphasis"/>
        </w:rPr>
        <w:t xml:space="preserve"> certainly </w:t>
      </w:r>
      <w:r w:rsidRPr="00142189">
        <w:rPr>
          <w:rStyle w:val="Emphasis"/>
        </w:rPr>
        <w:t>took notice when the novel "2034" was</w:t>
      </w:r>
      <w:r w:rsidRPr="000D6227">
        <w:rPr>
          <w:rStyle w:val="Emphasis"/>
        </w:rPr>
        <w:t xml:space="preserve"> </w:t>
      </w:r>
      <w:r w:rsidRPr="00142189">
        <w:rPr>
          <w:rStyle w:val="Emphasis"/>
        </w:rPr>
        <w:t>published</w:t>
      </w:r>
      <w:r w:rsidRPr="000D6227">
        <w:rPr>
          <w:rStyle w:val="Emphasis"/>
        </w:rPr>
        <w:t xml:space="preserve"> a few years ago </w:t>
      </w:r>
      <w:r w:rsidRPr="006D77B8">
        <w:rPr>
          <w:rStyle w:val="Emphasis"/>
        </w:rPr>
        <w:t>by</w:t>
      </w:r>
      <w:r w:rsidRPr="006D77B8">
        <w:rPr>
          <w:sz w:val="16"/>
        </w:rPr>
        <w:t xml:space="preserve"> </w:t>
      </w:r>
      <w:r w:rsidRPr="006D77B8">
        <w:rPr>
          <w:rStyle w:val="Emphasis"/>
        </w:rPr>
        <w:t>a</w:t>
      </w:r>
      <w:r w:rsidRPr="000D6227">
        <w:rPr>
          <w:rStyle w:val="Emphasis"/>
        </w:rPr>
        <w:t xml:space="preserve">n influential </w:t>
      </w:r>
      <w:r w:rsidRPr="00142189">
        <w:rPr>
          <w:rStyle w:val="Emphasis"/>
        </w:rPr>
        <w:t>retired U.S. military leader</w:t>
      </w:r>
      <w:r w:rsidRPr="00142189">
        <w:rPr>
          <w:sz w:val="16"/>
        </w:rPr>
        <w:t xml:space="preserve"> </w:t>
      </w:r>
      <w:r w:rsidRPr="00142189">
        <w:rPr>
          <w:rStyle w:val="Emphasis"/>
        </w:rPr>
        <w:t>that depicts a U.S.-China war that ends with a nuclear exchange</w:t>
      </w:r>
      <w:r w:rsidRPr="000D6227">
        <w:rPr>
          <w:sz w:val="16"/>
        </w:rPr>
        <w:t xml:space="preserve">. A leading Chinese nuclear strategist, Hu Gaochen, wrote an influential article in 2021, explaining that Beijing needs to counter Washington's "strategic opportunism" by undertaking a substantial nuclear forces buildup. Unfortunately, equally grave and perhaps even more bellicose signals have been issuing from Washington in the last few years. In a 2023 report for the Atlantic Council, political scientist Matthew Kroenig stated that due to growing Chinese conventional superiority across the Taiwan Strait, "the United States might choose to use nuclear weapons against the Chinese invasion force." In the same piece, </w:t>
      </w:r>
      <w:proofErr w:type="spellStart"/>
      <w:r w:rsidRPr="000D6227">
        <w:rPr>
          <w:sz w:val="16"/>
        </w:rPr>
        <w:t>Kroenig</w:t>
      </w:r>
      <w:proofErr w:type="spellEnd"/>
      <w:r w:rsidRPr="000D6227">
        <w:rPr>
          <w:sz w:val="16"/>
        </w:rPr>
        <w:t xml:space="preserve"> called for "formally extending the U.S. nuclear umbrella over Taiwan" and even suggested the U.S. might have to target parts of Taiwan itself with nuclear weapons in the event of a conflict. Another report from the same Washington think tank made the newly fashionable case for the need to prepare for nuclear war in the Taiwan Strait. Notably, this analysis was careful to suggest that China was more likely to resort to nuclear first use in a Taiwan scenario "if China's leadership believes there is a marked asymmetry of stakes favoring China." Putting aside the reality that the Chinese care more about Taiwan than Americans ever will, the author, </w:t>
      </w:r>
      <w:r w:rsidRPr="000D6227">
        <w:rPr>
          <w:rStyle w:val="Emphasis"/>
        </w:rPr>
        <w:t xml:space="preserve">Greg </w:t>
      </w:r>
      <w:r w:rsidRPr="00142189">
        <w:rPr>
          <w:rStyle w:val="Emphasis"/>
          <w:highlight w:val="yellow"/>
        </w:rPr>
        <w:t xml:space="preserve">Weaver, former </w:t>
      </w:r>
      <w:r w:rsidRPr="006D77B8">
        <w:rPr>
          <w:rStyle w:val="Emphasis"/>
        </w:rPr>
        <w:t>principal</w:t>
      </w:r>
      <w:r w:rsidRPr="00142189">
        <w:rPr>
          <w:rStyle w:val="Emphasis"/>
          <w:highlight w:val="yellow"/>
        </w:rPr>
        <w:t xml:space="preserve"> adviser to the Joint Chiefs on nuclear strategy</w:t>
      </w:r>
      <w:r w:rsidRPr="000D6227">
        <w:rPr>
          <w:rStyle w:val="Emphasis"/>
        </w:rPr>
        <w:t xml:space="preserve"> issues,</w:t>
      </w:r>
      <w:r w:rsidRPr="000D6227">
        <w:rPr>
          <w:sz w:val="16"/>
        </w:rPr>
        <w:t xml:space="preserve"> brazenly </w:t>
      </w:r>
      <w:r w:rsidRPr="00142189">
        <w:rPr>
          <w:rStyle w:val="Emphasis"/>
          <w:highlight w:val="yellow"/>
        </w:rPr>
        <w:t>asserts</w:t>
      </w:r>
      <w:r w:rsidRPr="000D6227">
        <w:rPr>
          <w:rStyle w:val="Emphasis"/>
        </w:rPr>
        <w:t>:</w:t>
      </w:r>
      <w:r w:rsidRPr="000D6227">
        <w:rPr>
          <w:sz w:val="16"/>
        </w:rPr>
        <w:t xml:space="preserve"> "Taiwan is not Ukraine. ... </w:t>
      </w:r>
      <w:r w:rsidRPr="00142189">
        <w:rPr>
          <w:rStyle w:val="Emphasis"/>
          <w:highlight w:val="yellow"/>
        </w:rPr>
        <w:t>The U.S. and allied stake in</w:t>
      </w:r>
      <w:r w:rsidRPr="000D6227">
        <w:rPr>
          <w:rStyle w:val="Emphasis"/>
        </w:rPr>
        <w:t xml:space="preserve"> the outcome of </w:t>
      </w:r>
      <w:r w:rsidRPr="00142189">
        <w:rPr>
          <w:rStyle w:val="Emphasis"/>
          <w:highlight w:val="yellow"/>
        </w:rPr>
        <w:t>a Taiwan conflict is high enough for them to risk nuclear escalation</w:t>
      </w:r>
      <w:r w:rsidRPr="000D6227">
        <w:rPr>
          <w:rStyle w:val="Emphasis"/>
        </w:rPr>
        <w:t xml:space="preserve"> and high enough to persevere through limited nuclear exchanges</w:t>
      </w:r>
      <w:r w:rsidRPr="000D6227">
        <w:rPr>
          <w:sz w:val="16"/>
        </w:rPr>
        <w:t xml:space="preserve">." </w:t>
      </w:r>
      <w:r w:rsidRPr="000D6227">
        <w:rPr>
          <w:rStyle w:val="Emphasis"/>
        </w:rPr>
        <w:t xml:space="preserve">Weaver says that </w:t>
      </w:r>
      <w:r w:rsidRPr="00142189">
        <w:rPr>
          <w:rStyle w:val="Emphasis"/>
          <w:highlight w:val="yellow"/>
        </w:rPr>
        <w:t>Chinese landing forces could</w:t>
      </w:r>
      <w:r w:rsidRPr="000D6227">
        <w:rPr>
          <w:rStyle w:val="Emphasis"/>
        </w:rPr>
        <w:t xml:space="preserve"> </w:t>
      </w:r>
      <w:r w:rsidRPr="00142189">
        <w:rPr>
          <w:rStyle w:val="Emphasis"/>
          <w:highlight w:val="yellow"/>
        </w:rPr>
        <w:t>form</w:t>
      </w:r>
      <w:r w:rsidRPr="000D6227">
        <w:rPr>
          <w:rStyle w:val="Emphasis"/>
        </w:rPr>
        <w:t xml:space="preserve"> </w:t>
      </w:r>
      <w:r w:rsidRPr="00142189">
        <w:rPr>
          <w:rStyle w:val="Emphasis"/>
          <w:highlight w:val="yellow"/>
        </w:rPr>
        <w:t>"the</w:t>
      </w:r>
      <w:r w:rsidRPr="000D6227">
        <w:rPr>
          <w:rStyle w:val="Emphasis"/>
        </w:rPr>
        <w:t xml:space="preserve"> best possible conventional force </w:t>
      </w:r>
      <w:r w:rsidRPr="00142189">
        <w:rPr>
          <w:rStyle w:val="Emphasis"/>
          <w:highlight w:val="yellow"/>
        </w:rPr>
        <w:t>target for nuclear attack" and seems all too oblivious to the escalation risks of such a step.</w:t>
      </w:r>
    </w:p>
    <w:p w14:paraId="1BEFDD18" w14:textId="77777777" w:rsidR="00C76206" w:rsidRDefault="00C76206" w:rsidP="00C76206"/>
    <w:p w14:paraId="08B36323" w14:textId="18EA5753" w:rsidR="005D388F" w:rsidRDefault="00C76206" w:rsidP="00C76206">
      <w:pPr>
        <w:pStyle w:val="Heading2"/>
      </w:pPr>
      <w:r>
        <w:t xml:space="preserve">Next off is the Federalism DA </w:t>
      </w:r>
    </w:p>
    <w:p w14:paraId="09AA3D6B" w14:textId="77777777" w:rsidR="00C76206" w:rsidRDefault="00C76206" w:rsidP="00C76206">
      <w:pPr>
        <w:pStyle w:val="Heading4"/>
      </w:pPr>
      <w:r>
        <w:t>Federalism is high now.</w:t>
      </w:r>
    </w:p>
    <w:p w14:paraId="6302DB74" w14:textId="77777777" w:rsidR="00C76206" w:rsidRPr="004E2023" w:rsidRDefault="00C76206" w:rsidP="00C76206">
      <w:r w:rsidRPr="004E2023">
        <w:t xml:space="preserve">Donald F. </w:t>
      </w:r>
      <w:r w:rsidRPr="004E2023">
        <w:rPr>
          <w:rStyle w:val="Style13ptBold"/>
        </w:rPr>
        <w:t>Kettl 23</w:t>
      </w:r>
      <w:r>
        <w:t xml:space="preserve"> (is </w:t>
      </w:r>
      <w:r w:rsidRPr="004E2023">
        <w:t>a columnist for Governing, is a professor emeritus and the former dean of the School of Public Policy at the University of Maryland, College Park. Until his recent retirement, he was the Sid Richardson Professor at the Lyndon B. Johnson School of Public Affairs at the University of Texas, Austin. He is a senior adviser at the Volcker Alliance and a nonresident senior fellow at the Brookings Institution.</w:t>
      </w:r>
      <w:r>
        <w:t xml:space="preserve"> “</w:t>
      </w:r>
      <w:r w:rsidRPr="004E2023">
        <w:t>In Terms of Federalism, the Action’s in the States</w:t>
      </w:r>
      <w:r>
        <w:t xml:space="preserve">” 12/21/23 </w:t>
      </w:r>
      <w:r w:rsidRPr="004E2023">
        <w:t>https://www.governing.com/policy/in-terms-of-federalism-the-actions-in-the-states</w:t>
      </w:r>
      <w:r>
        <w:t>)//conway</w:t>
      </w:r>
    </w:p>
    <w:p w14:paraId="7FA9EA12" w14:textId="77777777" w:rsidR="00C76206" w:rsidRPr="004E2023" w:rsidRDefault="00C76206" w:rsidP="00C76206">
      <w:pPr>
        <w:rPr>
          <w:rFonts w:asciiTheme="minorHAnsi" w:hAnsiTheme="minorHAnsi" w:cstheme="minorHAnsi"/>
          <w:b/>
          <w:bCs/>
          <w:u w:val="single"/>
        </w:rPr>
      </w:pPr>
      <w:r w:rsidRPr="004E2023">
        <w:rPr>
          <w:rFonts w:asciiTheme="minorHAnsi" w:hAnsiTheme="minorHAnsi" w:cstheme="minorHAnsi"/>
          <w:sz w:val="8"/>
          <w:szCs w:val="8"/>
        </w:rPr>
        <w:t xml:space="preserve">Yogi Berra told us that “it's tough to make predictions, especially about the future.” (Or at least he's said to have said that.) Now it’s time to </w:t>
      </w:r>
      <w:proofErr w:type="gramStart"/>
      <w:r w:rsidRPr="004E2023">
        <w:rPr>
          <w:rFonts w:asciiTheme="minorHAnsi" w:hAnsiTheme="minorHAnsi" w:cstheme="minorHAnsi"/>
          <w:sz w:val="8"/>
          <w:szCs w:val="8"/>
        </w:rPr>
        <w:t>saw</w:t>
      </w:r>
      <w:proofErr w:type="gramEnd"/>
      <w:r w:rsidRPr="004E2023">
        <w:rPr>
          <w:rFonts w:asciiTheme="minorHAnsi" w:hAnsiTheme="minorHAnsi" w:cstheme="minorHAnsi"/>
          <w:sz w:val="8"/>
          <w:szCs w:val="8"/>
        </w:rPr>
        <w:t xml:space="preserve"> off the limb behind me in making</w:t>
      </w:r>
      <w:r w:rsidRPr="00541968">
        <w:rPr>
          <w:rFonts w:asciiTheme="minorHAnsi" w:hAnsiTheme="minorHAnsi" w:cstheme="minorHAnsi"/>
        </w:rPr>
        <w:t xml:space="preserve"> </w:t>
      </w:r>
      <w:r w:rsidRPr="004E2023">
        <w:rPr>
          <w:rFonts w:asciiTheme="minorHAnsi" w:hAnsiTheme="minorHAnsi" w:cstheme="minorHAnsi"/>
          <w:b/>
          <w:bCs/>
          <w:highlight w:val="cyan"/>
          <w:u w:val="single"/>
        </w:rPr>
        <w:t>predictions for 2024</w:t>
      </w:r>
      <w:r w:rsidRPr="004E2023">
        <w:rPr>
          <w:rFonts w:asciiTheme="minorHAnsi" w:hAnsiTheme="minorHAnsi" w:cstheme="minorHAnsi"/>
          <w:sz w:val="8"/>
          <w:szCs w:val="8"/>
        </w:rPr>
        <w:t xml:space="preserve">. </w:t>
      </w:r>
      <w:r w:rsidRPr="00541968">
        <w:rPr>
          <w:rFonts w:asciiTheme="minorHAnsi" w:hAnsiTheme="minorHAnsi" w:cstheme="minorHAnsi"/>
          <w:u w:val="single"/>
        </w:rPr>
        <w:t xml:space="preserve">If you want to get a peek at the mega issues in domestic policy, </w:t>
      </w:r>
      <w:r w:rsidRPr="004E2023">
        <w:rPr>
          <w:rFonts w:asciiTheme="minorHAnsi" w:hAnsiTheme="minorHAnsi" w:cstheme="minorHAnsi"/>
          <w:highlight w:val="cyan"/>
          <w:u w:val="single"/>
        </w:rPr>
        <w:t>go to the</w:t>
      </w:r>
      <w:r w:rsidRPr="00541968">
        <w:rPr>
          <w:rFonts w:asciiTheme="minorHAnsi" w:hAnsiTheme="minorHAnsi" w:cstheme="minorHAnsi"/>
          <w:u w:val="single"/>
        </w:rPr>
        <w:t xml:space="preserve"> capital. </w:t>
      </w:r>
      <w:r w:rsidRPr="004E2023">
        <w:rPr>
          <w:rFonts w:asciiTheme="minorHAnsi" w:hAnsiTheme="minorHAnsi" w:cstheme="minorHAnsi"/>
          <w:highlight w:val="cyan"/>
          <w:u w:val="single"/>
        </w:rPr>
        <w:t>State capital</w:t>
      </w:r>
      <w:r w:rsidRPr="00541968">
        <w:rPr>
          <w:rFonts w:asciiTheme="minorHAnsi" w:hAnsiTheme="minorHAnsi" w:cstheme="minorHAnsi"/>
          <w:u w:val="single"/>
        </w:rPr>
        <w:t xml:space="preserve">, that is. </w:t>
      </w:r>
      <w:r w:rsidRPr="00541968">
        <w:rPr>
          <w:rFonts w:asciiTheme="minorHAnsi" w:hAnsiTheme="minorHAnsi" w:cstheme="minorHAnsi"/>
          <w:sz w:val="8"/>
          <w:szCs w:val="8"/>
        </w:rPr>
        <w:t xml:space="preserve">In the 1960s, the action was in the </w:t>
      </w:r>
      <w:proofErr w:type="gramStart"/>
      <w:r w:rsidRPr="00541968">
        <w:rPr>
          <w:rFonts w:asciiTheme="minorHAnsi" w:hAnsiTheme="minorHAnsi" w:cstheme="minorHAnsi"/>
          <w:sz w:val="8"/>
          <w:szCs w:val="8"/>
        </w:rPr>
        <w:t>cities,</w:t>
      </w:r>
      <w:proofErr w:type="gramEnd"/>
      <w:r w:rsidRPr="00541968">
        <w:rPr>
          <w:rFonts w:asciiTheme="minorHAnsi" w:hAnsiTheme="minorHAnsi" w:cstheme="minorHAnsi"/>
          <w:sz w:val="8"/>
          <w:szCs w:val="8"/>
        </w:rPr>
        <w:t xml:space="preserve"> with </w:t>
      </w:r>
      <w:proofErr w:type="gramStart"/>
      <w:r w:rsidRPr="00541968">
        <w:rPr>
          <w:rFonts w:asciiTheme="minorHAnsi" w:hAnsiTheme="minorHAnsi" w:cstheme="minorHAnsi"/>
          <w:sz w:val="8"/>
          <w:szCs w:val="8"/>
        </w:rPr>
        <w:t>the Great</w:t>
      </w:r>
      <w:proofErr w:type="gramEnd"/>
      <w:r w:rsidRPr="00541968">
        <w:rPr>
          <w:rFonts w:asciiTheme="minorHAnsi" w:hAnsiTheme="minorHAnsi" w:cstheme="minorHAnsi"/>
          <w:sz w:val="8"/>
          <w:szCs w:val="8"/>
        </w:rPr>
        <w:t xml:space="preserve"> Society. In the 1980s and 1990s, it was at the federal level, with welfare reform and more money for Medicaid. But </w:t>
      </w:r>
      <w:r w:rsidRPr="00541968">
        <w:rPr>
          <w:rFonts w:asciiTheme="minorHAnsi" w:hAnsiTheme="minorHAnsi" w:cstheme="minorHAnsi"/>
          <w:b/>
          <w:bCs/>
          <w:u w:val="single"/>
        </w:rPr>
        <w:t xml:space="preserve">the </w:t>
      </w:r>
      <w:r w:rsidRPr="004E2023">
        <w:rPr>
          <w:rFonts w:asciiTheme="minorHAnsi" w:hAnsiTheme="minorHAnsi" w:cstheme="minorHAnsi"/>
          <w:b/>
          <w:bCs/>
          <w:highlight w:val="cyan"/>
          <w:u w:val="single"/>
        </w:rPr>
        <w:t>states are squeezing</w:t>
      </w:r>
      <w:r w:rsidRPr="00541968">
        <w:rPr>
          <w:rFonts w:asciiTheme="minorHAnsi" w:hAnsiTheme="minorHAnsi" w:cstheme="minorHAnsi"/>
          <w:b/>
          <w:bCs/>
          <w:u w:val="single"/>
        </w:rPr>
        <w:t xml:space="preserve"> their local governments, </w:t>
      </w:r>
      <w:r w:rsidRPr="004E2023">
        <w:rPr>
          <w:rFonts w:asciiTheme="minorHAnsi" w:hAnsiTheme="minorHAnsi" w:cstheme="minorHAnsi"/>
          <w:b/>
          <w:bCs/>
          <w:highlight w:val="cyan"/>
          <w:u w:val="single"/>
        </w:rPr>
        <w:t>and</w:t>
      </w:r>
      <w:r w:rsidRPr="00541968">
        <w:rPr>
          <w:rFonts w:asciiTheme="minorHAnsi" w:hAnsiTheme="minorHAnsi" w:cstheme="minorHAnsi"/>
          <w:b/>
          <w:bCs/>
          <w:u w:val="single"/>
        </w:rPr>
        <w:t xml:space="preserve"> the </w:t>
      </w:r>
      <w:r w:rsidRPr="004E2023">
        <w:rPr>
          <w:rFonts w:asciiTheme="minorHAnsi" w:hAnsiTheme="minorHAnsi" w:cstheme="minorHAnsi"/>
          <w:b/>
          <w:bCs/>
          <w:highlight w:val="cyan"/>
          <w:u w:val="single"/>
        </w:rPr>
        <w:t>feds are preoccupied with symbolic fights.</w:t>
      </w:r>
      <w:r w:rsidRPr="00541968">
        <w:rPr>
          <w:rFonts w:asciiTheme="minorHAnsi" w:hAnsiTheme="minorHAnsi" w:cstheme="minorHAnsi"/>
          <w:b/>
          <w:bCs/>
          <w:u w:val="single"/>
        </w:rPr>
        <w:t xml:space="preserve"> </w:t>
      </w:r>
      <w:proofErr w:type="gramStart"/>
      <w:r w:rsidRPr="00541968">
        <w:rPr>
          <w:rFonts w:asciiTheme="minorHAnsi" w:hAnsiTheme="minorHAnsi" w:cstheme="minorHAnsi"/>
          <w:sz w:val="8"/>
          <w:szCs w:val="8"/>
        </w:rPr>
        <w:t>So</w:t>
      </w:r>
      <w:proofErr w:type="gramEnd"/>
      <w:r w:rsidRPr="00541968">
        <w:rPr>
          <w:rFonts w:asciiTheme="minorHAnsi" w:hAnsiTheme="minorHAnsi" w:cstheme="minorHAnsi"/>
          <w:sz w:val="8"/>
          <w:szCs w:val="8"/>
        </w:rPr>
        <w:t xml:space="preserve"> pick your favorite topic.</w:t>
      </w:r>
      <w:r w:rsidRPr="00541968">
        <w:rPr>
          <w:rFonts w:asciiTheme="minorHAnsi" w:hAnsiTheme="minorHAnsi" w:cstheme="minorHAnsi"/>
          <w:b/>
          <w:bCs/>
          <w:u w:val="single"/>
        </w:rPr>
        <w:t xml:space="preserve"> </w:t>
      </w:r>
      <w:r w:rsidRPr="004E2023">
        <w:rPr>
          <w:rFonts w:asciiTheme="minorHAnsi" w:hAnsiTheme="minorHAnsi" w:cstheme="minorHAnsi"/>
          <w:b/>
          <w:bCs/>
          <w:highlight w:val="cyan"/>
          <w:u w:val="single"/>
        </w:rPr>
        <w:t>The action will be in state capitals.</w:t>
      </w:r>
      <w:r>
        <w:rPr>
          <w:rFonts w:asciiTheme="minorHAnsi" w:hAnsiTheme="minorHAnsi" w:cstheme="minorHAnsi"/>
          <w:b/>
          <w:bCs/>
          <w:u w:val="single"/>
        </w:rPr>
        <w:t xml:space="preserve"> </w:t>
      </w:r>
      <w:r w:rsidRPr="00541968">
        <w:rPr>
          <w:rFonts w:asciiTheme="minorHAnsi" w:hAnsiTheme="minorHAnsi" w:cstheme="minorHAnsi"/>
          <w:u w:val="single"/>
        </w:rPr>
        <w:t xml:space="preserve">The </w:t>
      </w:r>
      <w:r w:rsidRPr="004E2023">
        <w:rPr>
          <w:rFonts w:asciiTheme="minorHAnsi" w:hAnsiTheme="minorHAnsi" w:cstheme="minorHAnsi"/>
          <w:highlight w:val="cyan"/>
          <w:u w:val="single"/>
        </w:rPr>
        <w:t>future of</w:t>
      </w:r>
      <w:r w:rsidRPr="00541968">
        <w:rPr>
          <w:rFonts w:asciiTheme="minorHAnsi" w:hAnsiTheme="minorHAnsi" w:cstheme="minorHAnsi"/>
          <w:u w:val="single"/>
        </w:rPr>
        <w:t xml:space="preserve"> America’s national policy on </w:t>
      </w:r>
      <w:r w:rsidRPr="004E2023">
        <w:rPr>
          <w:rFonts w:asciiTheme="minorHAnsi" w:hAnsiTheme="minorHAnsi" w:cstheme="minorHAnsi"/>
          <w:highlight w:val="cyan"/>
          <w:u w:val="single"/>
        </w:rPr>
        <w:t>e</w:t>
      </w:r>
      <w:r w:rsidRPr="00541968">
        <w:rPr>
          <w:rFonts w:asciiTheme="minorHAnsi" w:hAnsiTheme="minorHAnsi" w:cstheme="minorHAnsi"/>
          <w:u w:val="single"/>
        </w:rPr>
        <w:t xml:space="preserve">lectric </w:t>
      </w:r>
      <w:r w:rsidRPr="004E2023">
        <w:rPr>
          <w:rFonts w:asciiTheme="minorHAnsi" w:hAnsiTheme="minorHAnsi" w:cstheme="minorHAnsi"/>
          <w:highlight w:val="cyan"/>
          <w:u w:val="single"/>
        </w:rPr>
        <w:t>v</w:t>
      </w:r>
      <w:r w:rsidRPr="00541968">
        <w:rPr>
          <w:rFonts w:asciiTheme="minorHAnsi" w:hAnsiTheme="minorHAnsi" w:cstheme="minorHAnsi"/>
          <w:u w:val="single"/>
        </w:rPr>
        <w:t>ehicle</w:t>
      </w:r>
      <w:r w:rsidRPr="004E2023">
        <w:rPr>
          <w:rFonts w:asciiTheme="minorHAnsi" w:hAnsiTheme="minorHAnsi" w:cstheme="minorHAnsi"/>
          <w:highlight w:val="cyan"/>
          <w:u w:val="single"/>
        </w:rPr>
        <w:t>s</w:t>
      </w:r>
      <w:r w:rsidRPr="00541968">
        <w:rPr>
          <w:rFonts w:asciiTheme="minorHAnsi" w:hAnsiTheme="minorHAnsi" w:cstheme="minorHAnsi"/>
          <w:u w:val="single"/>
        </w:rPr>
        <w:t xml:space="preserve"> </w:t>
      </w:r>
      <w:r w:rsidRPr="004E2023">
        <w:rPr>
          <w:rFonts w:asciiTheme="minorHAnsi" w:hAnsiTheme="minorHAnsi" w:cstheme="minorHAnsi"/>
          <w:highlight w:val="cyan"/>
          <w:u w:val="single"/>
        </w:rPr>
        <w:t>hangs on the states</w:t>
      </w:r>
      <w:r w:rsidRPr="00541968">
        <w:rPr>
          <w:rFonts w:asciiTheme="minorHAnsi" w:hAnsiTheme="minorHAnsi" w:cstheme="minorHAnsi"/>
          <w:u w:val="single"/>
        </w:rPr>
        <w:t xml:space="preserve">. The Biden administration’s goal is for EVs to make up half of all car sales by 2030. But hitting that </w:t>
      </w:r>
      <w:r w:rsidRPr="004E2023">
        <w:rPr>
          <w:rFonts w:asciiTheme="minorHAnsi" w:hAnsiTheme="minorHAnsi" w:cstheme="minorHAnsi"/>
          <w:u w:val="single"/>
        </w:rPr>
        <w:t>target depends on</w:t>
      </w:r>
      <w:r w:rsidRPr="00541968">
        <w:rPr>
          <w:rFonts w:asciiTheme="minorHAnsi" w:hAnsiTheme="minorHAnsi" w:cstheme="minorHAnsi"/>
          <w:u w:val="single"/>
        </w:rPr>
        <w:t xml:space="preserve"> </w:t>
      </w:r>
      <w:proofErr w:type="gramStart"/>
      <w:r w:rsidRPr="00541968">
        <w:rPr>
          <w:rFonts w:asciiTheme="minorHAnsi" w:hAnsiTheme="minorHAnsi" w:cstheme="minorHAnsi"/>
          <w:u w:val="single"/>
        </w:rPr>
        <w:t>getting enough</w:t>
      </w:r>
      <w:proofErr w:type="gramEnd"/>
      <w:r w:rsidRPr="00541968">
        <w:rPr>
          <w:rFonts w:asciiTheme="minorHAnsi" w:hAnsiTheme="minorHAnsi" w:cstheme="minorHAnsi"/>
          <w:u w:val="single"/>
        </w:rPr>
        <w:t xml:space="preserve"> fast chargers out </w:t>
      </w:r>
      <w:proofErr w:type="gramStart"/>
      <w:r w:rsidRPr="00541968">
        <w:rPr>
          <w:rFonts w:asciiTheme="minorHAnsi" w:hAnsiTheme="minorHAnsi" w:cstheme="minorHAnsi"/>
          <w:u w:val="single"/>
        </w:rPr>
        <w:t>there</w:t>
      </w:r>
      <w:proofErr w:type="gramEnd"/>
      <w:r w:rsidRPr="00541968">
        <w:rPr>
          <w:rFonts w:asciiTheme="minorHAnsi" w:hAnsiTheme="minorHAnsi" w:cstheme="minorHAnsi"/>
          <w:u w:val="single"/>
        </w:rPr>
        <w:t xml:space="preserve"> so drivers don’t have to worry about getting stuck. That in turn </w:t>
      </w:r>
      <w:r w:rsidRPr="004E2023">
        <w:rPr>
          <w:rFonts w:asciiTheme="minorHAnsi" w:hAnsiTheme="minorHAnsi" w:cstheme="minorHAnsi"/>
          <w:highlight w:val="cyan"/>
          <w:u w:val="single"/>
        </w:rPr>
        <w:t>depends on how fast the states spend</w:t>
      </w:r>
      <w:r w:rsidRPr="00541968">
        <w:rPr>
          <w:rFonts w:asciiTheme="minorHAnsi" w:hAnsiTheme="minorHAnsi" w:cstheme="minorHAnsi"/>
          <w:u w:val="single"/>
        </w:rPr>
        <w:t xml:space="preserve"> the $5 billion that the feds allocated </w:t>
      </w:r>
      <w:r w:rsidRPr="004E2023">
        <w:rPr>
          <w:rFonts w:asciiTheme="minorHAnsi" w:hAnsiTheme="minorHAnsi" w:cstheme="minorHAnsi"/>
          <w:highlight w:val="cyan"/>
          <w:u w:val="single"/>
        </w:rPr>
        <w:t>for a national charging network</w:t>
      </w:r>
      <w:r w:rsidRPr="00541968">
        <w:rPr>
          <w:rFonts w:asciiTheme="minorHAnsi" w:hAnsiTheme="minorHAnsi" w:cstheme="minorHAnsi"/>
          <w:u w:val="single"/>
        </w:rPr>
        <w:t xml:space="preserve"> — not to mention the outcome of the election, since a Republican president might back away from both the goal and the grants. </w:t>
      </w:r>
      <w:r w:rsidRPr="004E2023">
        <w:rPr>
          <w:rFonts w:asciiTheme="minorHAnsi" w:hAnsiTheme="minorHAnsi" w:cstheme="minorHAnsi"/>
          <w:sz w:val="8"/>
          <w:szCs w:val="8"/>
        </w:rPr>
        <w:t xml:space="preserve">Everyone — especially the auto industry — will be warily watching whether drivers feel </w:t>
      </w:r>
      <w:proofErr w:type="gramStart"/>
      <w:r w:rsidRPr="004E2023">
        <w:rPr>
          <w:rFonts w:asciiTheme="minorHAnsi" w:hAnsiTheme="minorHAnsi" w:cstheme="minorHAnsi"/>
          <w:sz w:val="8"/>
          <w:szCs w:val="8"/>
        </w:rPr>
        <w:t>comfortable about</w:t>
      </w:r>
      <w:proofErr w:type="gramEnd"/>
      <w:r w:rsidRPr="004E2023">
        <w:rPr>
          <w:rFonts w:asciiTheme="minorHAnsi" w:hAnsiTheme="minorHAnsi" w:cstheme="minorHAnsi"/>
          <w:sz w:val="8"/>
          <w:szCs w:val="8"/>
        </w:rPr>
        <w:t xml:space="preserve"> plugging in their EVs.</w:t>
      </w:r>
      <w:r w:rsidRPr="004E2023">
        <w:rPr>
          <w:rFonts w:asciiTheme="minorHAnsi" w:hAnsiTheme="minorHAnsi" w:cstheme="minorHAnsi"/>
          <w:sz w:val="8"/>
          <w:szCs w:val="8"/>
          <w:u w:val="single"/>
        </w:rPr>
        <w:t xml:space="preserve"> </w:t>
      </w:r>
      <w:r w:rsidRPr="004E2023">
        <w:rPr>
          <w:rFonts w:asciiTheme="minorHAnsi" w:hAnsiTheme="minorHAnsi" w:cstheme="minorHAnsi"/>
          <w:sz w:val="8"/>
          <w:szCs w:val="8"/>
        </w:rPr>
        <w:t xml:space="preserve">Self-driving cars will be </w:t>
      </w:r>
      <w:proofErr w:type="gramStart"/>
      <w:r w:rsidRPr="004E2023">
        <w:rPr>
          <w:rFonts w:asciiTheme="minorHAnsi" w:hAnsiTheme="minorHAnsi" w:cstheme="minorHAnsi"/>
          <w:sz w:val="8"/>
          <w:szCs w:val="8"/>
        </w:rPr>
        <w:t>back,</w:t>
      </w:r>
      <w:proofErr w:type="gramEnd"/>
      <w:r w:rsidRPr="004E2023">
        <w:rPr>
          <w:rFonts w:asciiTheme="minorHAnsi" w:hAnsiTheme="minorHAnsi" w:cstheme="minorHAnsi"/>
          <w:sz w:val="8"/>
          <w:szCs w:val="8"/>
        </w:rPr>
        <w:t xml:space="preserve"> on more roads in more cities. It wasn’t a good end-of-year news cycle for the self-driving car industry, with accidents accumulating and wary cities worrying. But </w:t>
      </w:r>
      <w:r w:rsidRPr="001A1FC8">
        <w:rPr>
          <w:sz w:val="8"/>
          <w:szCs w:val="8"/>
        </w:rPr>
        <w:t>they’ll be back. It’s a movement that can’t be stopped.</w:t>
      </w:r>
    </w:p>
    <w:p w14:paraId="4A817F67" w14:textId="77777777" w:rsidR="001549CC" w:rsidRDefault="001549CC" w:rsidP="001549CC">
      <w:pPr>
        <w:pStyle w:val="Heading4"/>
      </w:pPr>
      <w:r>
        <w:t xml:space="preserve">The plan </w:t>
      </w:r>
      <w:r w:rsidRPr="00D03300">
        <w:rPr>
          <w:u w:val="single"/>
        </w:rPr>
        <w:t>centralizes authority</w:t>
      </w:r>
      <w:r>
        <w:t>, decking it.</w:t>
      </w:r>
    </w:p>
    <w:p w14:paraId="650179E4" w14:textId="77777777" w:rsidR="001549CC" w:rsidRPr="00A6021A" w:rsidRDefault="001549CC" w:rsidP="001549CC">
      <w:r w:rsidRPr="00A6021A">
        <w:t xml:space="preserve">Carolyn </w:t>
      </w:r>
      <w:r w:rsidRPr="00A6021A">
        <w:rPr>
          <w:rStyle w:val="Style13ptBold"/>
        </w:rPr>
        <w:t>Phenicie 19</w:t>
      </w:r>
      <w:r w:rsidRPr="00A6021A">
        <w:t xml:space="preserve"> [</w:t>
      </w:r>
      <w:r>
        <w:t xml:space="preserve">is a senior writer at </w:t>
      </w:r>
      <w:proofErr w:type="gramStart"/>
      <w:r w:rsidRPr="00445C43">
        <w:rPr>
          <w:i/>
          <w:iCs/>
        </w:rPr>
        <w:t>The</w:t>
      </w:r>
      <w:proofErr w:type="gramEnd"/>
      <w:r w:rsidRPr="00445C43">
        <w:rPr>
          <w:i/>
          <w:iCs/>
        </w:rPr>
        <w:t xml:space="preserve"> 74</w:t>
      </w:r>
      <w:r>
        <w:t xml:space="preserve"> based in Washington, D.C., covering federal policy, Congress, and the Education Department. She holds an MS in Digital Journalism from Columbia.; </w:t>
      </w:r>
      <w:r w:rsidRPr="00A6021A">
        <w:t>Carolyn Phenicie, "Human Right or Federal Overreach? House Members Spar Over Legislation to Protect Public Workers," No Publication, 6-26-2019, https://www.the74million.org/article/human-right-or-federal-overreach-house-members-spar-over-legislation-to-protect-public-workers/, Rinehart]</w:t>
      </w:r>
    </w:p>
    <w:p w14:paraId="04AE1A1D" w14:textId="77777777" w:rsidR="001549CC" w:rsidRDefault="001549CC" w:rsidP="001549CC">
      <w:pPr>
        <w:rPr>
          <w:sz w:val="14"/>
        </w:rPr>
      </w:pPr>
      <w:r w:rsidRPr="00434473">
        <w:rPr>
          <w:sz w:val="14"/>
        </w:rPr>
        <w:t xml:space="preserve">House members and advocates Wednesday sparred over </w:t>
      </w:r>
      <w:r w:rsidRPr="00445C43">
        <w:rPr>
          <w:rStyle w:val="StyleUnderline"/>
          <w:highlight w:val="cyan"/>
        </w:rPr>
        <w:t>legislation that</w:t>
      </w:r>
      <w:r w:rsidRPr="00434473">
        <w:rPr>
          <w:sz w:val="14"/>
        </w:rPr>
        <w:t xml:space="preserve"> would </w:t>
      </w:r>
      <w:r w:rsidRPr="00445C43">
        <w:rPr>
          <w:rStyle w:val="StyleUnderline"/>
          <w:highlight w:val="cyan"/>
        </w:rPr>
        <w:t xml:space="preserve">protect </w:t>
      </w:r>
      <w:r w:rsidRPr="00445C43">
        <w:rPr>
          <w:rStyle w:val="Emphasis"/>
          <w:highlight w:val="cyan"/>
        </w:rPr>
        <w:t>collective bargaining rights</w:t>
      </w:r>
      <w:r w:rsidRPr="00A6021A">
        <w:rPr>
          <w:rStyle w:val="Emphasis"/>
        </w:rPr>
        <w:t xml:space="preserve"> for public employees</w:t>
      </w:r>
      <w:r w:rsidRPr="00434473">
        <w:rPr>
          <w:sz w:val="14"/>
        </w:rPr>
        <w:t xml:space="preserve">, a year after the Supreme Court ended mandatory dues payments for those workers. The </w:t>
      </w:r>
      <w:r w:rsidRPr="007B29BB">
        <w:rPr>
          <w:rStyle w:val="StyleUnderline"/>
        </w:rPr>
        <w:t>Janus</w:t>
      </w:r>
      <w:r w:rsidRPr="00434473">
        <w:rPr>
          <w:sz w:val="14"/>
        </w:rPr>
        <w:t xml:space="preserve"> decision “fundamentally </w:t>
      </w:r>
      <w:r w:rsidRPr="007B29BB">
        <w:rPr>
          <w:rStyle w:val="StyleUnderline"/>
        </w:rPr>
        <w:t>undermines public service workers’ ability to collectively bargain</w:t>
      </w:r>
      <w:r w:rsidRPr="00434473">
        <w:rPr>
          <w:sz w:val="14"/>
        </w:rPr>
        <w:t xml:space="preserve">. Congress has both the power and responsibility to protect the organizing and collective bargaining rights of all workers, no matter where they live or work,” said Rep. Frederica Wilson, Democrat of Florida and the chair of the Health, Employment, Labor and Pensions subcommittee. The debate focused on two </w:t>
      </w:r>
      <w:r w:rsidRPr="007B29BB">
        <w:rPr>
          <w:rStyle w:val="StyleUnderline"/>
        </w:rPr>
        <w:t>bills</w:t>
      </w:r>
      <w:r w:rsidRPr="00434473">
        <w:rPr>
          <w:sz w:val="14"/>
        </w:rPr>
        <w:t xml:space="preserve">. The Public Service Freedom to Negotiate Act, introduced Wednesday, would </w:t>
      </w:r>
      <w:r w:rsidRPr="00445C43">
        <w:rPr>
          <w:rStyle w:val="Emphasis"/>
          <w:highlight w:val="cyan"/>
        </w:rPr>
        <w:t>permit state</w:t>
      </w:r>
      <w:r w:rsidRPr="007B29BB">
        <w:rPr>
          <w:rStyle w:val="StyleUnderline"/>
        </w:rPr>
        <w:t xml:space="preserve"> and local </w:t>
      </w:r>
      <w:r w:rsidRPr="00445C43">
        <w:rPr>
          <w:rStyle w:val="Emphasis"/>
          <w:highlight w:val="cyan"/>
        </w:rPr>
        <w:t>workers to bargain</w:t>
      </w:r>
      <w:r w:rsidRPr="007B29BB">
        <w:rPr>
          <w:rStyle w:val="StyleUnderline"/>
        </w:rPr>
        <w:t xml:space="preserve"> collectively over wages, hours and other conditions</w:t>
      </w:r>
      <w:r w:rsidRPr="00434473">
        <w:rPr>
          <w:sz w:val="14"/>
        </w:rPr>
        <w:t xml:space="preserve">. The other, the Public Safety Employer-Employee Cooperation Act, would </w:t>
      </w:r>
      <w:r w:rsidRPr="007B29BB">
        <w:rPr>
          <w:rStyle w:val="StyleUnderline"/>
        </w:rPr>
        <w:t xml:space="preserve">apply those rights specifically to “public safety officials” like firefighters, police and EMTs. </w:t>
      </w:r>
      <w:r w:rsidRPr="00445C43">
        <w:rPr>
          <w:rStyle w:val="Emphasis"/>
          <w:highlight w:val="cyan"/>
        </w:rPr>
        <w:t>Eight states do not permit</w:t>
      </w:r>
      <w:r w:rsidRPr="00445C43">
        <w:rPr>
          <w:rStyle w:val="StyleUnderline"/>
          <w:highlight w:val="cyan"/>
        </w:rPr>
        <w:t xml:space="preserve"> collective bargaining by any public employees, and</w:t>
      </w:r>
      <w:r w:rsidRPr="007B29BB">
        <w:rPr>
          <w:rStyle w:val="StyleUnderline"/>
        </w:rPr>
        <w:t xml:space="preserve"> another </w:t>
      </w:r>
      <w:r w:rsidRPr="00445C43">
        <w:rPr>
          <w:rStyle w:val="Emphasis"/>
          <w:highlight w:val="cyan"/>
        </w:rPr>
        <w:t>12 limit it</w:t>
      </w:r>
      <w:r w:rsidRPr="00445C43">
        <w:rPr>
          <w:rStyle w:val="StyleUnderline"/>
          <w:highlight w:val="cyan"/>
        </w:rPr>
        <w:t xml:space="preserve"> to</w:t>
      </w:r>
      <w:r w:rsidRPr="007B29BB">
        <w:rPr>
          <w:rStyle w:val="StyleUnderline"/>
        </w:rPr>
        <w:t xml:space="preserve"> only </w:t>
      </w:r>
      <w:r w:rsidRPr="00445C43">
        <w:rPr>
          <w:rStyle w:val="StyleUnderline"/>
          <w:highlight w:val="cyan"/>
        </w:rPr>
        <w:t>certain professions</w:t>
      </w:r>
      <w:r w:rsidRPr="00434473">
        <w:rPr>
          <w:sz w:val="14"/>
        </w:rPr>
        <w:t xml:space="preserve">, said Joseph Slater, a professor at the University of Toledo, who supports the bills. </w:t>
      </w:r>
      <w:r w:rsidRPr="007B29BB">
        <w:rPr>
          <w:rStyle w:val="StyleUnderline"/>
        </w:rPr>
        <w:t>Permitting public-sector workers to bargain</w:t>
      </w:r>
      <w:r w:rsidRPr="00434473">
        <w:rPr>
          <w:sz w:val="14"/>
        </w:rPr>
        <w:t xml:space="preserve"> also cuts down on disruptive labor strikes, like the teacher walkouts last year, which largely occur in states where public-sector workers have fewer rights, Slater said. “The reason [for those strikes] is the workers feel, often justifiably, that they have no other options to get their employer to listen to their concerns, to really take them under consideration,” he added. Republicans on the committee and some witnesses, meanwhile, challenged the bills as a violation of federalism. “</w:t>
      </w:r>
      <w:r w:rsidRPr="007B29BB">
        <w:rPr>
          <w:rStyle w:val="StyleUnderline"/>
        </w:rPr>
        <w:t xml:space="preserve">Congress has no business centralizing </w:t>
      </w:r>
      <w:proofErr w:type="gramStart"/>
      <w:r w:rsidRPr="007B29BB">
        <w:rPr>
          <w:rStyle w:val="StyleUnderline"/>
        </w:rPr>
        <w:t>all of</w:t>
      </w:r>
      <w:proofErr w:type="gramEnd"/>
      <w:r w:rsidRPr="007B29BB">
        <w:rPr>
          <w:rStyle w:val="StyleUnderline"/>
        </w:rPr>
        <w:t xml:space="preserve"> this power in the federal labor relations authority. </w:t>
      </w:r>
      <w:r w:rsidRPr="00584AD7">
        <w:rPr>
          <w:rStyle w:val="StyleUnderline"/>
          <w:highlight w:val="cyan"/>
          <w:bdr w:val="single" w:sz="4" w:space="0" w:color="auto"/>
        </w:rPr>
        <w:t>It would</w:t>
      </w:r>
      <w:r w:rsidRPr="00445C43">
        <w:rPr>
          <w:rStyle w:val="StyleUnderline"/>
          <w:highlight w:val="cyan"/>
          <w:bdr w:val="single" w:sz="4" w:space="0" w:color="auto"/>
        </w:rPr>
        <w:t xml:space="preserve"> be</w:t>
      </w:r>
      <w:r w:rsidRPr="007B29BB">
        <w:rPr>
          <w:rStyle w:val="StyleUnderline"/>
          <w:bdr w:val="single" w:sz="4" w:space="0" w:color="auto"/>
        </w:rPr>
        <w:t xml:space="preserve"> an </w:t>
      </w:r>
      <w:r w:rsidRPr="00445C43">
        <w:rPr>
          <w:rStyle w:val="StyleUnderline"/>
          <w:highlight w:val="cyan"/>
          <w:bdr w:val="single" w:sz="4" w:space="0" w:color="auto"/>
        </w:rPr>
        <w:t>enormous</w:t>
      </w:r>
      <w:r w:rsidRPr="007B29BB">
        <w:rPr>
          <w:rStyle w:val="StyleUnderline"/>
          <w:bdr w:val="single" w:sz="4" w:space="0" w:color="auto"/>
        </w:rPr>
        <w:t xml:space="preserve"> federal </w:t>
      </w:r>
      <w:r w:rsidRPr="00445C43">
        <w:rPr>
          <w:rStyle w:val="StyleUnderline"/>
          <w:highlight w:val="cyan"/>
          <w:bdr w:val="single" w:sz="4" w:space="0" w:color="auto"/>
        </w:rPr>
        <w:t>overreach and</w:t>
      </w:r>
      <w:r w:rsidRPr="007B29BB">
        <w:rPr>
          <w:rStyle w:val="StyleUnderline"/>
          <w:bdr w:val="single" w:sz="4" w:space="0" w:color="auto"/>
        </w:rPr>
        <w:t xml:space="preserve"> </w:t>
      </w:r>
      <w:r w:rsidRPr="00445C43">
        <w:rPr>
          <w:rStyle w:val="StyleUnderline"/>
          <w:bdr w:val="single" w:sz="4" w:space="0" w:color="auto"/>
        </w:rPr>
        <w:t xml:space="preserve">a </w:t>
      </w:r>
      <w:r w:rsidRPr="00445C43">
        <w:rPr>
          <w:rStyle w:val="StyleUnderline"/>
          <w:highlight w:val="cyan"/>
          <w:bdr w:val="single" w:sz="4" w:space="0" w:color="auto"/>
        </w:rPr>
        <w:t xml:space="preserve">violation </w:t>
      </w:r>
      <w:r w:rsidRPr="00AB661E">
        <w:rPr>
          <w:rStyle w:val="StyleUnderline"/>
          <w:highlight w:val="cyan"/>
          <w:bdr w:val="single" w:sz="4" w:space="0" w:color="auto"/>
        </w:rPr>
        <w:t>of</w:t>
      </w:r>
      <w:r w:rsidRPr="00AB661E">
        <w:rPr>
          <w:rStyle w:val="StyleUnderline"/>
          <w:bdr w:val="single" w:sz="4" w:space="0" w:color="auto"/>
        </w:rPr>
        <w:t xml:space="preserve"> the principle of </w:t>
      </w:r>
      <w:r w:rsidRPr="00445C43">
        <w:rPr>
          <w:rStyle w:val="StyleUnderline"/>
          <w:highlight w:val="cyan"/>
          <w:bdr w:val="single" w:sz="4" w:space="0" w:color="auto"/>
        </w:rPr>
        <w:t>federalism</w:t>
      </w:r>
      <w:r w:rsidRPr="00584AD7">
        <w:rPr>
          <w:rStyle w:val="StyleUnderline"/>
        </w:rPr>
        <w:t xml:space="preserve"> </w:t>
      </w:r>
      <w:r w:rsidRPr="007B29BB">
        <w:rPr>
          <w:rStyle w:val="StyleUnderline"/>
        </w:rPr>
        <w:t>to do so</w:t>
      </w:r>
      <w:r w:rsidRPr="00434473">
        <w:rPr>
          <w:sz w:val="14"/>
        </w:rPr>
        <w:t>,” said Missouri state Sen. Robert Onder, a Republican. (He was the author of a bill that put new conditions on public-sector workers’ unionization and collective bargaining; a state judge granted an injunction barring the law from taking effect.)</w:t>
      </w:r>
    </w:p>
    <w:p w14:paraId="2469D9CB" w14:textId="77777777" w:rsidR="00C76206" w:rsidRDefault="00C76206" w:rsidP="00C76206">
      <w:pPr>
        <w:pStyle w:val="Heading4"/>
        <w:rPr>
          <w:b w:val="0"/>
          <w:bCs/>
        </w:rPr>
      </w:pPr>
      <w:r>
        <w:t xml:space="preserve">That ensures democratic backsliding </w:t>
      </w:r>
      <w:r w:rsidRPr="00302EE4">
        <w:rPr>
          <w:b w:val="0"/>
          <w:bCs/>
        </w:rPr>
        <w:t>— direct correlations.</w:t>
      </w:r>
    </w:p>
    <w:p w14:paraId="0BD4F5A6" w14:textId="77777777" w:rsidR="00C76206" w:rsidRPr="00137D5F" w:rsidRDefault="00C76206" w:rsidP="00C76206">
      <w:r>
        <w:t xml:space="preserve">Michael Da </w:t>
      </w:r>
      <w:r w:rsidRPr="0061613C">
        <w:rPr>
          <w:rStyle w:val="Style13ptBold"/>
        </w:rPr>
        <w:t>Silva</w:t>
      </w:r>
      <w:r w:rsidRPr="00137D5F">
        <w:rPr>
          <w:rStyle w:val="Style13ptBold"/>
        </w:rPr>
        <w:t xml:space="preserve"> 24</w:t>
      </w:r>
      <w:r w:rsidRPr="00137D5F">
        <w:t xml:space="preserve"> [</w:t>
      </w:r>
      <w:r>
        <w:t xml:space="preserve">is a Lecturer in the Southampton Law School. Michael has </w:t>
      </w:r>
      <w:proofErr w:type="gramStart"/>
      <w:r>
        <w:t>published in</w:t>
      </w:r>
      <w:proofErr w:type="gramEnd"/>
      <w:r>
        <w:t xml:space="preserve"> law, philosophy, and bioethics. His articles appeared in journals including the </w:t>
      </w:r>
      <w:proofErr w:type="spellStart"/>
      <w:r>
        <w:t>Osgoode</w:t>
      </w:r>
      <w:proofErr w:type="spellEnd"/>
      <w:r>
        <w:t xml:space="preserve"> Hall Law Journal, the Michigan Journal of International Law, Public Health Ethics, Social Theory and Practice, and the Journal of Value Inquiry. He wrote the entry on ‘federalism’ for Philosophy Compass and recently co-edited a special issue of Bioethics.; Michael Da Silva</w:t>
      </w:r>
      <w:r w:rsidRPr="00137D5F">
        <w:t>, "A(</w:t>
      </w:r>
      <w:proofErr w:type="spellStart"/>
      <w:r w:rsidRPr="00137D5F">
        <w:t>nother</w:t>
      </w:r>
      <w:proofErr w:type="spellEnd"/>
      <w:r w:rsidRPr="00137D5F">
        <w:t>) democratic case for federalism," Sage Journals, 4-22-2024, https://journals.sagepub.com/doi/full/10.1177/14748851241240324, Rinehart]</w:t>
      </w:r>
    </w:p>
    <w:p w14:paraId="03E09DED" w14:textId="77777777" w:rsidR="00C76206" w:rsidRDefault="00C76206" w:rsidP="00C76206">
      <w:pPr>
        <w:rPr>
          <w:sz w:val="10"/>
        </w:rPr>
      </w:pPr>
      <w:r w:rsidRPr="00842484">
        <w:rPr>
          <w:sz w:val="10"/>
        </w:rPr>
        <w:t xml:space="preserve">This work offers a </w:t>
      </w:r>
      <w:r w:rsidRPr="003E5AB7">
        <w:rPr>
          <w:rStyle w:val="StyleUnderline"/>
        </w:rPr>
        <w:t xml:space="preserve">democratic argument for federalism stemming from prominent scholarship on the </w:t>
      </w:r>
      <w:r w:rsidRPr="00842484">
        <w:rPr>
          <w:rStyle w:val="StyleUnderline"/>
          <w:highlight w:val="cyan"/>
        </w:rPr>
        <w:t>democratic boundary problem</w:t>
      </w:r>
      <w:r w:rsidRPr="00842484">
        <w:rPr>
          <w:sz w:val="10"/>
        </w:rPr>
        <w:t xml:space="preserve"> concerning who should be “eligible to take part in which decision-making processes” (Arrhenius, 2005: 14).1 The </w:t>
      </w:r>
      <w:r w:rsidRPr="003E5AB7">
        <w:rPr>
          <w:rStyle w:val="StyleUnderline"/>
        </w:rPr>
        <w:t>boundary problem</w:t>
      </w:r>
      <w:r w:rsidRPr="00842484">
        <w:rPr>
          <w:sz w:val="10"/>
        </w:rPr>
        <w:t xml:space="preserve"> </w:t>
      </w:r>
      <w:r w:rsidRPr="003E5AB7">
        <w:rPr>
          <w:rStyle w:val="Emphasis"/>
        </w:rPr>
        <w:t>initially</w:t>
      </w:r>
      <w:r w:rsidRPr="00842484">
        <w:rPr>
          <w:sz w:val="10"/>
        </w:rPr>
        <w:t xml:space="preserve"> arose </w:t>
      </w:r>
      <w:r w:rsidRPr="003E5AB7">
        <w:rPr>
          <w:rStyle w:val="StyleUnderline"/>
        </w:rPr>
        <w:t>partly as a problem of federalism</w:t>
      </w:r>
      <w:r w:rsidRPr="00842484">
        <w:rPr>
          <w:sz w:val="10"/>
        </w:rPr>
        <w:t xml:space="preserve"> (Dahl, 1983). Yet contemporary </w:t>
      </w:r>
      <w:proofErr w:type="gramStart"/>
      <w:r w:rsidRPr="00842484">
        <w:rPr>
          <w:sz w:val="10"/>
        </w:rPr>
        <w:t>scholarship thereon rarely intersects</w:t>
      </w:r>
      <w:proofErr w:type="gramEnd"/>
      <w:r w:rsidRPr="00842484">
        <w:rPr>
          <w:sz w:val="10"/>
        </w:rPr>
        <w:t xml:space="preserve"> with work on federalism. The following argues that otherwise-</w:t>
      </w:r>
      <w:r w:rsidRPr="003E5AB7">
        <w:rPr>
          <w:rStyle w:val="StyleUnderline"/>
        </w:rPr>
        <w:t xml:space="preserve">contrasting work on the boundary problem </w:t>
      </w:r>
      <w:proofErr w:type="gramStart"/>
      <w:r w:rsidRPr="003E5AB7">
        <w:rPr>
          <w:rStyle w:val="StyleUnderline"/>
        </w:rPr>
        <w:t xml:space="preserve">actually </w:t>
      </w:r>
      <w:r w:rsidRPr="00842484">
        <w:rPr>
          <w:rStyle w:val="StyleUnderline"/>
          <w:highlight w:val="cyan"/>
        </w:rPr>
        <w:t>supports</w:t>
      </w:r>
      <w:proofErr w:type="gramEnd"/>
      <w:r w:rsidRPr="003E5AB7">
        <w:rPr>
          <w:rStyle w:val="StyleUnderline"/>
        </w:rPr>
        <w:t xml:space="preserve"> federal governance</w:t>
      </w:r>
      <w:r w:rsidRPr="00842484">
        <w:rPr>
          <w:sz w:val="10"/>
        </w:rPr>
        <w:t xml:space="preserve">. The underlying </w:t>
      </w:r>
      <w:r w:rsidRPr="003E5AB7">
        <w:rPr>
          <w:rStyle w:val="StyleUnderline"/>
        </w:rPr>
        <w:t>logic</w:t>
      </w:r>
      <w:r w:rsidRPr="00842484">
        <w:rPr>
          <w:sz w:val="10"/>
        </w:rPr>
        <w:t xml:space="preserve"> and many details </w:t>
      </w:r>
      <w:r w:rsidRPr="003E5AB7">
        <w:rPr>
          <w:rStyle w:val="StyleUnderline"/>
        </w:rPr>
        <w:t>of two leading candidate solutions</w:t>
      </w:r>
      <w:r w:rsidRPr="00842484">
        <w:rPr>
          <w:sz w:val="10"/>
        </w:rPr>
        <w:t xml:space="preserve"> (viz., those focused on those relevantly affected by and subject to decisions) </w:t>
      </w:r>
      <w:r w:rsidRPr="003E5AB7">
        <w:rPr>
          <w:rStyle w:val="StyleUnderline"/>
        </w:rPr>
        <w:t>support arguments for</w:t>
      </w:r>
      <w:r w:rsidRPr="00842484">
        <w:rPr>
          <w:sz w:val="10"/>
        </w:rPr>
        <w:t xml:space="preserve"> multiple </w:t>
      </w:r>
      <w:proofErr w:type="spellStart"/>
      <w:r w:rsidRPr="00842484">
        <w:rPr>
          <w:sz w:val="10"/>
        </w:rPr>
        <w:t>demoi</w:t>
      </w:r>
      <w:proofErr w:type="spellEnd"/>
      <w:r w:rsidRPr="00842484">
        <w:rPr>
          <w:sz w:val="10"/>
        </w:rPr>
        <w:t xml:space="preserve"> possessing authority in a polity. </w:t>
      </w:r>
      <w:r w:rsidRPr="00842484">
        <w:rPr>
          <w:rStyle w:val="Emphasis"/>
          <w:highlight w:val="cyan"/>
        </w:rPr>
        <w:t>Federalism</w:t>
      </w:r>
      <w:r w:rsidRPr="00842484">
        <w:rPr>
          <w:sz w:val="10"/>
        </w:rPr>
        <w:t xml:space="preserve">, understood as governance in which multiple entities in a state possess final decision-making authority (viz., can make decisions free from others substituting their decisions, fines, etc.) over at least one subject (immigration, defense, etc.), is the best method for recognizing the </w:t>
      </w:r>
      <w:proofErr w:type="spellStart"/>
      <w:r w:rsidRPr="00842484">
        <w:rPr>
          <w:sz w:val="10"/>
        </w:rPr>
        <w:t>demoi</w:t>
      </w:r>
      <w:proofErr w:type="spellEnd"/>
      <w:r w:rsidRPr="00842484">
        <w:rPr>
          <w:sz w:val="10"/>
        </w:rPr>
        <w:t xml:space="preserve">. Leading solutions to the boundary problem more specifically support </w:t>
      </w:r>
      <w:r w:rsidRPr="001C6455">
        <w:rPr>
          <w:rStyle w:val="StyleUnderline"/>
        </w:rPr>
        <w:t>three distinct arguments for federalism</w:t>
      </w:r>
      <w:r w:rsidRPr="00842484">
        <w:rPr>
          <w:sz w:val="10"/>
        </w:rPr>
        <w:t xml:space="preserve"> as opposed to unitary governance and non-federal alternatives to centralized rule. </w:t>
      </w:r>
      <w:r w:rsidRPr="001C6455">
        <w:rPr>
          <w:rStyle w:val="StyleUnderline"/>
        </w:rPr>
        <w:t xml:space="preserve">Concerns with vote-shares, other forms of </w:t>
      </w:r>
      <w:r w:rsidRPr="001C6455">
        <w:rPr>
          <w:rStyle w:val="Emphasis"/>
        </w:rPr>
        <w:t>democratic influence</w:t>
      </w:r>
      <w:r w:rsidRPr="00842484">
        <w:rPr>
          <w:sz w:val="10"/>
        </w:rPr>
        <w:t xml:space="preserve">, </w:t>
      </w:r>
      <w:r w:rsidRPr="00EC650D">
        <w:rPr>
          <w:rStyle w:val="StyleUnderline"/>
        </w:rPr>
        <w:t>and persistent minorities</w:t>
      </w:r>
      <w:r w:rsidRPr="00842484">
        <w:rPr>
          <w:sz w:val="10"/>
        </w:rPr>
        <w:t xml:space="preserve"> each </w:t>
      </w:r>
      <w:r w:rsidRPr="00FA4C98">
        <w:rPr>
          <w:rStyle w:val="Emphasis"/>
        </w:rPr>
        <w:t>support</w:t>
      </w:r>
      <w:r w:rsidRPr="001C6455">
        <w:rPr>
          <w:rStyle w:val="StyleUnderline"/>
        </w:rPr>
        <w:t xml:space="preserve"> dual jurisdictions</w:t>
      </w:r>
      <w:r w:rsidRPr="00842484">
        <w:rPr>
          <w:sz w:val="10"/>
        </w:rPr>
        <w:t xml:space="preserve"> in which all parties make some decisions and only some make others. </w:t>
      </w:r>
      <w:r w:rsidRPr="001C6455">
        <w:rPr>
          <w:rStyle w:val="StyleUnderline"/>
        </w:rPr>
        <w:t xml:space="preserve">Federalism </w:t>
      </w:r>
      <w:r w:rsidRPr="00842484">
        <w:rPr>
          <w:rStyle w:val="StyleUnderline"/>
          <w:highlight w:val="cyan"/>
        </w:rPr>
        <w:t xml:space="preserve">affords </w:t>
      </w:r>
      <w:r w:rsidRPr="00842484">
        <w:rPr>
          <w:rStyle w:val="Emphasis"/>
          <w:highlight w:val="cyan"/>
        </w:rPr>
        <w:t>stable</w:t>
      </w:r>
      <w:r w:rsidRPr="00842484">
        <w:rPr>
          <w:rStyle w:val="StyleUnderline"/>
          <w:highlight w:val="cyan"/>
        </w:rPr>
        <w:t xml:space="preserve"> </w:t>
      </w:r>
      <w:r w:rsidRPr="00842484">
        <w:rPr>
          <w:rStyle w:val="Emphasis"/>
          <w:highlight w:val="cyan"/>
        </w:rPr>
        <w:t>institutional</w:t>
      </w:r>
      <w:r w:rsidRPr="00842484">
        <w:rPr>
          <w:rStyle w:val="StyleUnderline"/>
          <w:highlight w:val="cyan"/>
        </w:rPr>
        <w:t xml:space="preserve"> </w:t>
      </w:r>
      <w:r w:rsidRPr="00842484">
        <w:rPr>
          <w:rStyle w:val="Emphasis"/>
          <w:highlight w:val="cyan"/>
        </w:rPr>
        <w:t>mechanisms</w:t>
      </w:r>
      <w:r w:rsidRPr="00842484">
        <w:rPr>
          <w:rStyle w:val="StyleUnderline"/>
          <w:highlight w:val="cyan"/>
        </w:rPr>
        <w:t xml:space="preserve"> for</w:t>
      </w:r>
      <w:r w:rsidRPr="001C6455">
        <w:rPr>
          <w:rStyle w:val="StyleUnderline"/>
        </w:rPr>
        <w:t xml:space="preserve"> ensuring distinct </w:t>
      </w:r>
      <w:r w:rsidRPr="00842484">
        <w:rPr>
          <w:rStyle w:val="StyleUnderline"/>
          <w:highlight w:val="cyan"/>
        </w:rPr>
        <w:t>jurisdictions that</w:t>
      </w:r>
      <w:r w:rsidRPr="001C6455">
        <w:rPr>
          <w:rStyle w:val="StyleUnderline"/>
        </w:rPr>
        <w:t xml:space="preserve"> appropriately track justifiable </w:t>
      </w:r>
      <w:r w:rsidRPr="00842484">
        <w:rPr>
          <w:rStyle w:val="Emphasis"/>
          <w:highlight w:val="cyan"/>
        </w:rPr>
        <w:t>allocat</w:t>
      </w:r>
      <w:r w:rsidRPr="001C6455">
        <w:rPr>
          <w:rStyle w:val="StyleUnderline"/>
        </w:rPr>
        <w:t xml:space="preserve">ions of </w:t>
      </w:r>
      <w:r w:rsidRPr="00842484">
        <w:rPr>
          <w:rStyle w:val="StyleUnderline"/>
          <w:highlight w:val="cyan"/>
        </w:rPr>
        <w:t>decision</w:t>
      </w:r>
      <w:r w:rsidRPr="001C6455">
        <w:rPr>
          <w:rStyle w:val="StyleUnderline"/>
        </w:rPr>
        <w:t xml:space="preserve">-making </w:t>
      </w:r>
      <w:r w:rsidRPr="00842484">
        <w:rPr>
          <w:rStyle w:val="StyleUnderline"/>
          <w:highlight w:val="cyan"/>
        </w:rPr>
        <w:t>authority over subjects</w:t>
      </w:r>
      <w:r w:rsidRPr="00842484">
        <w:rPr>
          <w:sz w:val="10"/>
        </w:rPr>
        <w:t xml:space="preserve">. It also maximizes the chances that decisions on </w:t>
      </w:r>
      <w:proofErr w:type="gramStart"/>
      <w:r w:rsidRPr="00842484">
        <w:rPr>
          <w:sz w:val="10"/>
        </w:rPr>
        <w:t>particular issues</w:t>
      </w:r>
      <w:proofErr w:type="gramEnd"/>
      <w:r w:rsidRPr="00842484">
        <w:rPr>
          <w:sz w:val="10"/>
        </w:rPr>
        <w:t xml:space="preserve"> are made by the most appropriate entity. Further work must specify the form(s) of federal governance most likely to do this. But this article indicates several </w:t>
      </w:r>
      <w:r w:rsidRPr="00FA4C98">
        <w:rPr>
          <w:rStyle w:val="StyleUnderline"/>
        </w:rPr>
        <w:t>features most likely to fulfill democratic aims</w:t>
      </w:r>
      <w:r w:rsidRPr="00842484">
        <w:rPr>
          <w:sz w:val="10"/>
        </w:rPr>
        <w:t xml:space="preserve">.2 It thereby further demonstrates the value of treating boundary and federalism-specific problems together. The first two sections provide background information/motivation. The next section argues that proponents of plausible affect- and subjection-based solutions to the boundary problem should desire multiple voting </w:t>
      </w:r>
      <w:proofErr w:type="gramStart"/>
      <w:r w:rsidRPr="00842484">
        <w:rPr>
          <w:sz w:val="10"/>
        </w:rPr>
        <w:t>fora</w:t>
      </w:r>
      <w:proofErr w:type="gramEnd"/>
      <w:r w:rsidRPr="00842484">
        <w:rPr>
          <w:sz w:val="10"/>
        </w:rPr>
        <w:t xml:space="preserve"> within states that are best realized in federal rule. The following section argues that </w:t>
      </w:r>
      <w:r w:rsidRPr="00FA4C98">
        <w:rPr>
          <w:rStyle w:val="StyleUnderline"/>
        </w:rPr>
        <w:t xml:space="preserve">federalism offers distinct forms of influence over decisions beyond direct voting </w:t>
      </w:r>
      <w:r w:rsidRPr="00FA4C98">
        <w:rPr>
          <w:rStyle w:val="Emphasis"/>
        </w:rPr>
        <w:t>all democratic theorists</w:t>
      </w:r>
      <w:r w:rsidRPr="00FA4C98">
        <w:rPr>
          <w:rStyle w:val="StyleUnderline"/>
        </w:rPr>
        <w:t xml:space="preserve"> should </w:t>
      </w:r>
      <w:r w:rsidRPr="00FA4C98">
        <w:rPr>
          <w:rStyle w:val="Emphasis"/>
        </w:rPr>
        <w:t>desire</w:t>
      </w:r>
      <w:r w:rsidRPr="00842484">
        <w:rPr>
          <w:sz w:val="10"/>
        </w:rPr>
        <w:t xml:space="preserve">. A final substantive section argues that federalism can address the persistent minority problem(s). The substantive sections jointly provide a convergence argument for federalism: proponents of </w:t>
      </w:r>
      <w:r w:rsidRPr="00FA4C98">
        <w:rPr>
          <w:rStyle w:val="StyleUnderline"/>
        </w:rPr>
        <w:t>leading accounts of democracy</w:t>
      </w:r>
      <w:r w:rsidRPr="00842484">
        <w:rPr>
          <w:sz w:val="10"/>
        </w:rPr>
        <w:t xml:space="preserve"> have multiple </w:t>
      </w:r>
      <w:r w:rsidRPr="00FA4C98">
        <w:rPr>
          <w:rStyle w:val="StyleUnderline"/>
        </w:rPr>
        <w:t>reasons to support federalism</w:t>
      </w:r>
      <w:r w:rsidRPr="00842484">
        <w:rPr>
          <w:sz w:val="10"/>
        </w:rPr>
        <w:t xml:space="preserve"> regardless of how they characterize affect, subjection, democratic influence/participation, or other core features of their views</w:t>
      </w:r>
      <w:proofErr w:type="gramStart"/>
      <w:r w:rsidRPr="00842484">
        <w:rPr>
          <w:sz w:val="10"/>
        </w:rPr>
        <w:t>.3</w:t>
      </w:r>
      <w:proofErr w:type="gramEnd"/>
      <w:r w:rsidRPr="00842484">
        <w:rPr>
          <w:sz w:val="10"/>
        </w:rPr>
        <w:t xml:space="preserve"> Democratic boundaries and federalism Philosophers of democracy and federalism face similar problems and burdens. Boundary problem scholars seek a democratic principle that can identify “whom should have influence [on a decision] and how much influence they should have” (Arrhenius, 2018: 102n25). This is not a merely a practical issue arising where a political community's basic features are contested, as in secession or immigration disputes, but implicates core theoretical questions.4 </w:t>
      </w:r>
      <w:r w:rsidRPr="00FA4C98">
        <w:rPr>
          <w:rStyle w:val="StyleUnderline"/>
        </w:rPr>
        <w:t xml:space="preserve">If, e.g., legitimate authority rests on members of a democratic community having a particular kind or amount of input into decision-making processes or authoritative decisions require such input, </w:t>
      </w:r>
      <w:r w:rsidRPr="00842484">
        <w:rPr>
          <w:rStyle w:val="StyleUnderline"/>
          <w:highlight w:val="cyan"/>
        </w:rPr>
        <w:t>a complete account of authority must identify which members qualify and</w:t>
      </w:r>
      <w:r w:rsidRPr="00FA4C98">
        <w:rPr>
          <w:rStyle w:val="StyleUnderline"/>
        </w:rPr>
        <w:t xml:space="preserve"> the </w:t>
      </w:r>
      <w:r w:rsidRPr="00842484">
        <w:rPr>
          <w:rStyle w:val="StyleUnderline"/>
          <w:highlight w:val="cyan"/>
        </w:rPr>
        <w:t>scope</w:t>
      </w:r>
      <w:r w:rsidRPr="00FA4C98">
        <w:rPr>
          <w:rStyle w:val="StyleUnderline"/>
        </w:rPr>
        <w:t xml:space="preserve">/nature </w:t>
      </w:r>
      <w:r w:rsidRPr="00842484">
        <w:rPr>
          <w:rStyle w:val="StyleUnderline"/>
          <w:highlight w:val="cyan"/>
        </w:rPr>
        <w:t>of</w:t>
      </w:r>
      <w:r w:rsidRPr="00FA4C98">
        <w:rPr>
          <w:rStyle w:val="StyleUnderline"/>
        </w:rPr>
        <w:t xml:space="preserve"> their </w:t>
      </w:r>
      <w:r w:rsidRPr="00842484">
        <w:rPr>
          <w:rStyle w:val="StyleUnderline"/>
          <w:highlight w:val="cyan"/>
        </w:rPr>
        <w:t>claims</w:t>
      </w:r>
      <w:r w:rsidRPr="00842484">
        <w:rPr>
          <w:sz w:val="10"/>
        </w:rPr>
        <w:t xml:space="preserve">.5 Accounts can then be valuable even where perfect influence/authority allocations cannot be realized: theoretical solutions to the boundary problem offer normative ideals for allocating influence over decisions one can use to judge real allocations, including in practical debates.6 The boundary problem was initially posed as one concerning relevant units for democratic decision-making. Dahl (1983) and Whelan (1983) questioned why many democratic theorists assumed the unit of democratic decision-making was pre-constituted: </w:t>
      </w:r>
      <w:r w:rsidRPr="00FA4C98">
        <w:rPr>
          <w:rStyle w:val="StyleUnderline"/>
        </w:rPr>
        <w:t xml:space="preserve">Democratic decision-making </w:t>
      </w:r>
      <w:r w:rsidRPr="00842484">
        <w:rPr>
          <w:rStyle w:val="Emphasis"/>
          <w:highlight w:val="cyan"/>
        </w:rPr>
        <w:t xml:space="preserve">requires a </w:t>
      </w:r>
      <w:proofErr w:type="gramStart"/>
      <w:r w:rsidRPr="00842484">
        <w:rPr>
          <w:rStyle w:val="Emphasis"/>
          <w:highlight w:val="cyan"/>
        </w:rPr>
        <w:t>previously-identified</w:t>
      </w:r>
      <w:proofErr w:type="gramEnd"/>
      <w:r w:rsidRPr="00842484">
        <w:rPr>
          <w:rStyle w:val="Emphasis"/>
          <w:highlight w:val="cyan"/>
        </w:rPr>
        <w:t xml:space="preserve"> decision-making body</w:t>
      </w:r>
      <w:r w:rsidRPr="00842484">
        <w:rPr>
          <w:sz w:val="10"/>
        </w:rPr>
        <w:t xml:space="preserve">, </w:t>
      </w:r>
      <w:r w:rsidRPr="00FA4C98">
        <w:rPr>
          <w:rStyle w:val="StyleUnderline"/>
        </w:rPr>
        <w:t>threatening regress</w:t>
      </w:r>
      <w:proofErr w:type="gramStart"/>
      <w:r w:rsidRPr="00842484">
        <w:rPr>
          <w:sz w:val="10"/>
        </w:rPr>
        <w:t>.7</w:t>
      </w:r>
      <w:proofErr w:type="gramEnd"/>
      <w:r w:rsidRPr="00842484">
        <w:rPr>
          <w:sz w:val="10"/>
        </w:rPr>
        <w:t xml:space="preserve"> Each found candidate principles for identifying the groups lacking but called for greater scrutiny. The goal was to identify who should be part of a </w:t>
      </w:r>
      <w:proofErr w:type="gramStart"/>
      <w:r w:rsidRPr="00842484">
        <w:rPr>
          <w:sz w:val="10"/>
        </w:rPr>
        <w:t>given demos</w:t>
      </w:r>
      <w:proofErr w:type="gramEnd"/>
      <w:r w:rsidRPr="00842484">
        <w:rPr>
          <w:sz w:val="10"/>
        </w:rPr>
        <w:t xml:space="preserve">. Yet Dahl (1983: 3–4, 11) recognized solutions to the boundary problem are incomplete if they address “the problem of inclusion” (“What persons have a rightful claim to be included in the demos?”) without addressing the “scope of its authority” (“What rightful limits are there on the control of a demos?”). While Dahl (1970, 1983) severed analyses,8 contemporary scholars (Arrhenius, 2018; Miller, 2020; Wilson, 2022) </w:t>
      </w:r>
      <w:proofErr w:type="gramStart"/>
      <w:r w:rsidRPr="00842484">
        <w:rPr>
          <w:sz w:val="10"/>
        </w:rPr>
        <w:t>recognize</w:t>
      </w:r>
      <w:proofErr w:type="gramEnd"/>
      <w:r w:rsidRPr="00842484">
        <w:rPr>
          <w:sz w:val="10"/>
        </w:rPr>
        <w:t xml:space="preserve"> one cannot identify the proper unit of democratic decision-making without addressing the decision space's scope and domain. Miller (2020) thus distinguishes democratic boundaries’ “domain (where and to whom do decisions apply), constituency (who is entitled to be included in the deciding body) and scope (which issues should be on the decision agenda).” The need to identify who can possess authority over what and the scope thereof tracks elements of the assignment problem (Rodden, 2006) in federalism studies, which focuses on whether and how powers should be assigned between a country's different levels of governments. </w:t>
      </w:r>
      <w:r w:rsidRPr="008378F5">
        <w:rPr>
          <w:rStyle w:val="StyleUnderline"/>
        </w:rPr>
        <w:t>Democratic and federal theorists must each identify who can legitimately claim final decision-making powers</w:t>
      </w:r>
      <w:r w:rsidRPr="00842484">
        <w:rPr>
          <w:sz w:val="10"/>
        </w:rPr>
        <w:t xml:space="preserve"> (or ‘authority’ whereby no other entity can substitute its own decision or directly compel a change) </w:t>
      </w:r>
      <w:r w:rsidRPr="008378F5">
        <w:rPr>
          <w:rStyle w:val="StyleUnderline"/>
        </w:rPr>
        <w:t xml:space="preserve">over </w:t>
      </w:r>
      <w:r w:rsidRPr="008378F5">
        <w:rPr>
          <w:rStyle w:val="Emphasis"/>
        </w:rPr>
        <w:t>particular</w:t>
      </w:r>
      <w:r w:rsidRPr="008378F5">
        <w:rPr>
          <w:rStyle w:val="StyleUnderline"/>
        </w:rPr>
        <w:t xml:space="preserve"> subjects</w:t>
      </w:r>
      <w:r w:rsidRPr="00842484">
        <w:rPr>
          <w:sz w:val="10"/>
        </w:rPr>
        <w:t xml:space="preserve"> (e.g., healthcare, immigration) </w:t>
      </w:r>
      <w:r w:rsidRPr="008378F5">
        <w:rPr>
          <w:rStyle w:val="StyleUnderline"/>
        </w:rPr>
        <w:t>or issues</w:t>
      </w:r>
      <w:r w:rsidRPr="00842484">
        <w:rPr>
          <w:sz w:val="10"/>
        </w:rPr>
        <w:t xml:space="preserve"> (e.g., where to place vaccination </w:t>
      </w:r>
      <w:proofErr w:type="spellStart"/>
      <w:r w:rsidRPr="00842484">
        <w:rPr>
          <w:sz w:val="10"/>
        </w:rPr>
        <w:t>centres</w:t>
      </w:r>
      <w:proofErr w:type="spellEnd"/>
      <w:r w:rsidRPr="00842484">
        <w:rPr>
          <w:sz w:val="10"/>
        </w:rPr>
        <w:t xml:space="preserve"> or grant citizenship claims) </w:t>
      </w:r>
      <w:r w:rsidRPr="008378F5">
        <w:rPr>
          <w:rStyle w:val="StyleUnderline"/>
        </w:rPr>
        <w:t>and when that entity should be able to and should actually make such a final decision</w:t>
      </w:r>
      <w:r w:rsidRPr="00842484">
        <w:rPr>
          <w:sz w:val="10"/>
        </w:rPr>
        <w:t xml:space="preserve">. Each must explain whether, </w:t>
      </w:r>
      <w:proofErr w:type="gramStart"/>
      <w:r w:rsidRPr="00842484">
        <w:rPr>
          <w:sz w:val="10"/>
        </w:rPr>
        <w:t>when, and</w:t>
      </w:r>
      <w:proofErr w:type="gramEnd"/>
      <w:r w:rsidRPr="00842484">
        <w:rPr>
          <w:sz w:val="10"/>
        </w:rPr>
        <w:t xml:space="preserve"> why, e.g., a province should decide where to place a hospital. Federalism scholars focus on subjects as federal governance is constituted by a division of powers over subjects. However, problems of and burdens for properly allocating authority are consistent across domains.9 Despite these parallels, contemporary work on boundary and assignment problems rarely </w:t>
      </w:r>
      <w:proofErr w:type="gramStart"/>
      <w:r w:rsidRPr="00842484">
        <w:rPr>
          <w:sz w:val="10"/>
        </w:rPr>
        <w:t>intersects</w:t>
      </w:r>
      <w:proofErr w:type="gramEnd"/>
      <w:r w:rsidRPr="00842484">
        <w:rPr>
          <w:sz w:val="10"/>
        </w:rPr>
        <w:t xml:space="preserve">.10 This is understandable. The boundary problem may be analytically prior to </w:t>
      </w:r>
      <w:r w:rsidRPr="00842484">
        <w:rPr>
          <w:rStyle w:val="StyleUnderline"/>
          <w:highlight w:val="cyan"/>
        </w:rPr>
        <w:t>a federal</w:t>
      </w:r>
      <w:r w:rsidRPr="008378F5">
        <w:rPr>
          <w:rStyle w:val="StyleUnderline"/>
        </w:rPr>
        <w:t xml:space="preserve"> ‘</w:t>
      </w:r>
      <w:r w:rsidRPr="00842484">
        <w:rPr>
          <w:rStyle w:val="StyleUnderline"/>
          <w:highlight w:val="cyan"/>
        </w:rPr>
        <w:t>division of powers’</w:t>
      </w:r>
      <w:r w:rsidRPr="008378F5">
        <w:rPr>
          <w:rStyle w:val="StyleUnderline"/>
        </w:rPr>
        <w:t xml:space="preserve"> </w:t>
      </w:r>
      <w:r w:rsidRPr="00842484">
        <w:rPr>
          <w:rStyle w:val="StyleUnderline"/>
          <w:highlight w:val="cyan"/>
        </w:rPr>
        <w:t>allocating authority to different governance units</w:t>
      </w:r>
      <w:r w:rsidRPr="00842484">
        <w:rPr>
          <w:sz w:val="10"/>
        </w:rPr>
        <w:t xml:space="preserve"> (central governments, provinces, cities, etc.).11 Moreover, many early works on the problem understandably debated whether </w:t>
      </w:r>
      <w:r w:rsidRPr="008378F5">
        <w:rPr>
          <w:rStyle w:val="Emphasis"/>
        </w:rPr>
        <w:t>democratic</w:t>
      </w:r>
      <w:r w:rsidRPr="008378F5">
        <w:rPr>
          <w:rStyle w:val="StyleUnderline"/>
        </w:rPr>
        <w:t xml:space="preserve"> principles </w:t>
      </w:r>
      <w:r w:rsidRPr="00842484">
        <w:rPr>
          <w:rStyle w:val="Emphasis"/>
          <w:highlight w:val="cyan"/>
        </w:rPr>
        <w:t>require</w:t>
      </w:r>
      <w:r w:rsidRPr="008378F5">
        <w:rPr>
          <w:rStyle w:val="StyleUnderline"/>
        </w:rPr>
        <w:t xml:space="preserve">d </w:t>
      </w:r>
      <w:r w:rsidRPr="00842484">
        <w:rPr>
          <w:rStyle w:val="Emphasis"/>
          <w:highlight w:val="cyan"/>
        </w:rPr>
        <w:t>extending</w:t>
      </w:r>
      <w:r w:rsidRPr="008378F5">
        <w:rPr>
          <w:rStyle w:val="StyleUnderline"/>
        </w:rPr>
        <w:t xml:space="preserve"> citizenship, voting, or, less often, other forms of </w:t>
      </w:r>
      <w:r w:rsidRPr="00842484">
        <w:rPr>
          <w:rStyle w:val="Emphasis"/>
          <w:highlight w:val="cyan"/>
        </w:rPr>
        <w:t>influence</w:t>
      </w:r>
      <w:r w:rsidRPr="00842484">
        <w:rPr>
          <w:rStyle w:val="StyleUnderline"/>
          <w:highlight w:val="cyan"/>
        </w:rPr>
        <w:t xml:space="preserve"> </w:t>
      </w:r>
      <w:r w:rsidRPr="00842484">
        <w:rPr>
          <w:rStyle w:val="Emphasis"/>
          <w:highlight w:val="cyan"/>
        </w:rPr>
        <w:t>to non-citizens</w:t>
      </w:r>
      <w:r w:rsidRPr="00842484">
        <w:rPr>
          <w:sz w:val="10"/>
        </w:rPr>
        <w:t>.12 Others (also understandably) focused on secession referenda.13 This created path dependencies away from federalism. Many solutions are also cosmopolitan in ways that challenge federal theories’ state-based commitments (Wilson, 2022: 171).14 While scholars working on the assignment problem sometimes appeal to ‘democratic’ solutions (e.g., Weinstock, 2001), non-democratic federations (e.g., the USSR) and non-federal democracies (e.g., Israel) are often considered legitimate.15 Many question whether democracy and federalism are even compatible.16 If the concepts conflict, they are unlikely to solve each other's problems. Exploring whether and how democratic solutions address federal concerns nonetheless appears wise. Even if one worries that federalism presupposes answers to questions the boundary problem should solve, principles from one setting may apply in another. If they fail to do even this, they could guide analyses of what democracy should look like within pre-determined federal boundaries.17 Democratic theorists working on the boundary problem (e.g., Bengtson and Lippert-Rasmussen, 2021a, b) are, e.g., beginning to address broader authority within states, like how to identify a group who should make decisions about immigration and even local traffic laws (e.g., Arrhenius, 2018), or identify challenges concerning democratic governance beyond states, like those posed by diaspora groups seeking self-governance (e.g., Spiro, 2018). Examining how proposals would assign powers in federal states helps scholars test whether conceptions of democracy plausibly answer questions about the domain and scope of such groups’ authority. Whether democratic principles plausibly guide federal authority allocation can, more broadly, provide insight into debates about any relationship(s) between democracy and federalism.18 Federalism is one of the most common forms of governance.19 This demands justification.20 Self-avowedly ‘democratic’ normative principles compete or combine with appeals to pluralism, self-determination, epistemic goods, and other values as primary normative justifications for federalism and means of identifying when power can be decentralized (</w:t>
      </w:r>
      <w:proofErr w:type="spellStart"/>
      <w:r w:rsidRPr="00842484">
        <w:rPr>
          <w:sz w:val="10"/>
        </w:rPr>
        <w:t>Føllesdal</w:t>
      </w:r>
      <w:proofErr w:type="spellEnd"/>
      <w:r w:rsidRPr="00842484">
        <w:rPr>
          <w:sz w:val="10"/>
        </w:rPr>
        <w:t xml:space="preserve">, 2003/2018; Da Silva, 2022).21 Yet many such ‘justifications’ consist in remedies in perceived deficiencies with ‘pure’ democracy, as when </w:t>
      </w:r>
      <w:r w:rsidRPr="0046093C">
        <w:rPr>
          <w:rStyle w:val="StyleUnderline"/>
        </w:rPr>
        <w:t>decentralized federalism</w:t>
      </w:r>
      <w:r w:rsidRPr="00842484">
        <w:rPr>
          <w:sz w:val="10"/>
        </w:rPr>
        <w:t xml:space="preserve"> is said to </w:t>
      </w:r>
      <w:r w:rsidRPr="00842484">
        <w:rPr>
          <w:rStyle w:val="StyleUnderline"/>
          <w:highlight w:val="cyan"/>
        </w:rPr>
        <w:t>provide</w:t>
      </w:r>
      <w:r w:rsidRPr="0046093C">
        <w:rPr>
          <w:rStyle w:val="StyleUnderline"/>
        </w:rPr>
        <w:t xml:space="preserve"> “</w:t>
      </w:r>
      <w:r w:rsidRPr="00842484">
        <w:rPr>
          <w:rStyle w:val="StyleUnderline"/>
          <w:highlight w:val="cyan"/>
        </w:rPr>
        <w:t>laboratories of democracy</w:t>
      </w:r>
      <w:r w:rsidRPr="00842484">
        <w:rPr>
          <w:rStyle w:val="StyleUnderline"/>
        </w:rPr>
        <w:t>” in</w:t>
      </w:r>
      <w:r w:rsidRPr="0046093C">
        <w:rPr>
          <w:rStyle w:val="StyleUnderline"/>
        </w:rPr>
        <w:t xml:space="preserve"> </w:t>
      </w:r>
      <w:r w:rsidRPr="00842484">
        <w:rPr>
          <w:rStyle w:val="StyleUnderline"/>
          <w:highlight w:val="cyan"/>
        </w:rPr>
        <w:t>which</w:t>
      </w:r>
      <w:r w:rsidRPr="0046093C">
        <w:rPr>
          <w:rStyle w:val="StyleUnderline"/>
        </w:rPr>
        <w:t xml:space="preserve"> decisions/</w:t>
      </w:r>
      <w:r w:rsidRPr="00842484">
        <w:rPr>
          <w:rStyle w:val="StyleUnderline"/>
          <w:highlight w:val="cyan"/>
        </w:rPr>
        <w:t>policies</w:t>
      </w:r>
      <w:r w:rsidRPr="0046093C">
        <w:rPr>
          <w:rStyle w:val="StyleUnderline"/>
        </w:rPr>
        <w:t xml:space="preserve"> can be </w:t>
      </w:r>
      <w:r w:rsidRPr="00842484">
        <w:rPr>
          <w:rStyle w:val="StyleUnderline"/>
          <w:highlight w:val="cyan"/>
        </w:rPr>
        <w:t>tested</w:t>
      </w:r>
      <w:r w:rsidRPr="0046093C">
        <w:rPr>
          <w:rStyle w:val="StyleUnderline"/>
        </w:rPr>
        <w:t xml:space="preserve"> and better ones can be identified and implemented</w:t>
      </w:r>
      <w:r w:rsidRPr="00842484">
        <w:rPr>
          <w:sz w:val="10"/>
        </w:rPr>
        <w:t>.22 Democratic considerations are, in turn, often said to render federalism illegitimate. Concerns federalism is anti-democratic appear across time and jurisdictions.23 Kelemen (2006: 221) succinctly states the concern: insofar as “[f]</w:t>
      </w:r>
      <w:proofErr w:type="spellStart"/>
      <w:r w:rsidRPr="00842484">
        <w:rPr>
          <w:sz w:val="10"/>
        </w:rPr>
        <w:t>ederalism</w:t>
      </w:r>
      <w:proofErr w:type="spellEnd"/>
      <w:r w:rsidRPr="00842484">
        <w:rPr>
          <w:sz w:val="10"/>
        </w:rPr>
        <w:t xml:space="preserve"> constrains majorities … it is clearly undemocratic.” Federal governance divides decision-making authority and so constrains a majority's ability to implement its preferred decisions: it “either effects an unfortunate compromise of democratic norms or constitutes a salutary corrective to democratic excess, a counter-democratic measure to disperse and restrain popular power” (</w:t>
      </w:r>
      <w:proofErr w:type="spellStart"/>
      <w:r w:rsidRPr="00842484">
        <w:rPr>
          <w:sz w:val="10"/>
        </w:rPr>
        <w:t>Abizadeh</w:t>
      </w:r>
      <w:proofErr w:type="spellEnd"/>
      <w:r w:rsidRPr="00842484">
        <w:rPr>
          <w:sz w:val="10"/>
        </w:rPr>
        <w:t>, 2021b: 742).24 Institutional mechanisms for implementing federal governance may further limit democratic rule. Concerns that federalism eliminates democratic communities’ ability to set their own political agenda by placing certain powers beyond their purview or that federalism requires judicial review to enforce the division of powers are just two examples.25 The relationship between federalism and democracy thus remains vexed: “</w:t>
      </w:r>
      <w:r w:rsidRPr="00842484">
        <w:rPr>
          <w:rStyle w:val="StyleUnderline"/>
          <w:highlight w:val="cyan"/>
        </w:rPr>
        <w:t>federalism and democracy</w:t>
      </w:r>
      <w:r w:rsidRPr="00842484">
        <w:rPr>
          <w:sz w:val="10"/>
        </w:rPr>
        <w:t xml:space="preserve"> may be viewed as </w:t>
      </w:r>
      <w:r w:rsidRPr="00842484">
        <w:rPr>
          <w:rStyle w:val="Emphasis"/>
          <w:highlight w:val="cyan"/>
        </w:rPr>
        <w:t>mutually reinforcing</w:t>
      </w:r>
      <w:r w:rsidRPr="00842484">
        <w:rPr>
          <w:sz w:val="10"/>
        </w:rPr>
        <w:t xml:space="preserve">, though the two can just as well contradict one another” (Sonnicksen, 2018: 31). The boundary problem literature can help resolve these disputes. Scrutinizing the implications of conceptions of democracy is also important for </w:t>
      </w:r>
      <w:r w:rsidRPr="0046093C">
        <w:rPr>
          <w:rStyle w:val="StyleUnderline"/>
        </w:rPr>
        <w:t>understanding the nature and preferred structure of even theoretically acceptable forms of federal and non-federal governance</w:t>
      </w:r>
      <w:r w:rsidRPr="00842484">
        <w:rPr>
          <w:sz w:val="10"/>
        </w:rPr>
        <w:t xml:space="preserve">. </w:t>
      </w:r>
      <w:r w:rsidRPr="0046093C">
        <w:rPr>
          <w:rStyle w:val="StyleUnderline"/>
        </w:rPr>
        <w:t>Democracy</w:t>
      </w:r>
      <w:r w:rsidRPr="00842484">
        <w:rPr>
          <w:sz w:val="10"/>
        </w:rPr>
        <w:t xml:space="preserve"> could require equal vote-shares for all polity members, making decentralization of authority at best non-ideal (Kelemen, 2006). Or it could </w:t>
      </w:r>
      <w:r w:rsidRPr="0046093C">
        <w:rPr>
          <w:rStyle w:val="StyleUnderline"/>
        </w:rPr>
        <w:t xml:space="preserve">require greater vote-shares for </w:t>
      </w:r>
      <w:proofErr w:type="gramStart"/>
      <w:r w:rsidRPr="0046093C">
        <w:rPr>
          <w:rStyle w:val="StyleUnderline"/>
        </w:rPr>
        <w:t>particular bodies</w:t>
      </w:r>
      <w:proofErr w:type="gramEnd"/>
      <w:r w:rsidRPr="0046093C">
        <w:rPr>
          <w:rStyle w:val="StyleUnderline"/>
        </w:rPr>
        <w:t xml:space="preserve"> </w:t>
      </w:r>
      <w:r w:rsidRPr="00842484">
        <w:rPr>
          <w:rStyle w:val="Emphasis"/>
          <w:highlight w:val="cyan"/>
        </w:rPr>
        <w:t>to</w:t>
      </w:r>
      <w:r w:rsidRPr="0046093C">
        <w:rPr>
          <w:rStyle w:val="StyleUnderline"/>
        </w:rPr>
        <w:t xml:space="preserve">, e.g., </w:t>
      </w:r>
      <w:r w:rsidRPr="00842484">
        <w:rPr>
          <w:rStyle w:val="Emphasis"/>
          <w:highlight w:val="cyan"/>
        </w:rPr>
        <w:t>protect</w:t>
      </w:r>
      <w:r w:rsidRPr="0046093C">
        <w:rPr>
          <w:rStyle w:val="StyleUnderline"/>
        </w:rPr>
        <w:t xml:space="preserve"> them </w:t>
      </w:r>
      <w:r w:rsidRPr="00842484">
        <w:rPr>
          <w:rStyle w:val="Emphasis"/>
          <w:highlight w:val="cyan"/>
        </w:rPr>
        <w:t>against</w:t>
      </w:r>
      <w:r w:rsidRPr="0046093C">
        <w:rPr>
          <w:rStyle w:val="Emphasis"/>
        </w:rPr>
        <w:t xml:space="preserve"> </w:t>
      </w:r>
      <w:r w:rsidRPr="00842484">
        <w:rPr>
          <w:rStyle w:val="Emphasis"/>
          <w:highlight w:val="cyan"/>
        </w:rPr>
        <w:t>undue central</w:t>
      </w:r>
      <w:r w:rsidRPr="0046093C">
        <w:rPr>
          <w:rStyle w:val="StyleUnderline"/>
        </w:rPr>
        <w:t xml:space="preserve"> state </w:t>
      </w:r>
      <w:r w:rsidRPr="00842484">
        <w:rPr>
          <w:rStyle w:val="Emphasis"/>
          <w:highlight w:val="cyan"/>
        </w:rPr>
        <w:t>power</w:t>
      </w:r>
      <w:r w:rsidRPr="00842484">
        <w:rPr>
          <w:sz w:val="10"/>
        </w:rPr>
        <w:t xml:space="preserve"> (e.g., Levy, 2007) </w:t>
      </w:r>
      <w:r w:rsidRPr="0046093C">
        <w:rPr>
          <w:rStyle w:val="StyleUnderline"/>
        </w:rPr>
        <w:t>or reflect their stronger claim over a matter due</w:t>
      </w:r>
      <w:r w:rsidRPr="00842484">
        <w:rPr>
          <w:sz w:val="10"/>
        </w:rPr>
        <w:t xml:space="preserve"> to, e.g., ways it will impact them more (e.g., Weinstock, 2014). The latter </w:t>
      </w:r>
      <w:r w:rsidRPr="0046093C">
        <w:rPr>
          <w:rStyle w:val="Emphasis"/>
        </w:rPr>
        <w:t>would</w:t>
      </w:r>
      <w:r w:rsidRPr="00842484">
        <w:rPr>
          <w:sz w:val="10"/>
        </w:rPr>
        <w:t xml:space="preserve"> at least </w:t>
      </w:r>
      <w:r w:rsidRPr="0046093C">
        <w:rPr>
          <w:rStyle w:val="Emphasis"/>
        </w:rPr>
        <w:t>support decentralization</w:t>
      </w:r>
      <w:r w:rsidRPr="00842484">
        <w:rPr>
          <w:sz w:val="10"/>
        </w:rPr>
        <w:t>. Democratic concerns provide normative ideals one can use to judge authority allocations (Arrhenius, 2018: 188–189).</w:t>
      </w:r>
    </w:p>
    <w:p w14:paraId="40AED1A1" w14:textId="77777777" w:rsidR="00C76206" w:rsidRPr="00422772" w:rsidRDefault="00C76206" w:rsidP="00C76206">
      <w:pPr>
        <w:pStyle w:val="Heading4"/>
      </w:pPr>
      <w:r>
        <w:t>Collapse greenlights existential authoritarianism</w:t>
      </w:r>
      <w:r w:rsidRPr="00422772">
        <w:t>.</w:t>
      </w:r>
    </w:p>
    <w:p w14:paraId="0DACDB31" w14:textId="77777777" w:rsidR="00C76206" w:rsidRPr="004711AE" w:rsidRDefault="00C76206" w:rsidP="00C76206">
      <w:r w:rsidRPr="004711AE">
        <w:t xml:space="preserve">Larry </w:t>
      </w:r>
      <w:r w:rsidRPr="004711AE">
        <w:rPr>
          <w:rStyle w:val="Style13ptBold"/>
        </w:rPr>
        <w:t>Diamond 19</w:t>
      </w:r>
      <w:r>
        <w:t xml:space="preserve"> (PhD., is </w:t>
      </w:r>
      <w:r>
        <w:rPr>
          <w:shd w:val="clear" w:color="auto" w:fill="FFFFFF"/>
        </w:rPr>
        <w:t>an American political sociologist and leading contemporary scholar in the field of democracy studies. Diamond is a senior fellow at the Freeman Spogli Institute for International Studies, Stanford University's main center for research on international issues.</w:t>
      </w:r>
      <w:r>
        <w:t xml:space="preserve"> “</w:t>
      </w:r>
      <w:proofErr w:type="spellStart"/>
      <w:r w:rsidRPr="004711AE">
        <w:t>Ill</w:t>
      </w:r>
      <w:proofErr w:type="spellEnd"/>
      <w:r w:rsidRPr="004711AE">
        <w:t xml:space="preserve"> Winds: Saving Democracy from Russian Rage, Chinese Ambition, and American Complacency</w:t>
      </w:r>
      <w:r>
        <w:t xml:space="preserve">” </w:t>
      </w:r>
      <w:r w:rsidRPr="004711AE">
        <w:t>p. 199-202</w:t>
      </w:r>
      <w:r>
        <w:t xml:space="preserve"> 2019)//</w:t>
      </w:r>
      <w:proofErr w:type="spellStart"/>
      <w:r>
        <w:t>conway</w:t>
      </w:r>
      <w:proofErr w:type="spellEnd"/>
    </w:p>
    <w:p w14:paraId="3B61A824" w14:textId="77777777" w:rsidR="00C76206" w:rsidRPr="000132ED" w:rsidRDefault="00C76206" w:rsidP="00C76206">
      <w:pPr>
        <w:rPr>
          <w:u w:val="single"/>
        </w:rPr>
      </w:pPr>
      <w:r w:rsidRPr="00422772">
        <w:rPr>
          <w:sz w:val="8"/>
          <w:szCs w:val="8"/>
        </w:rPr>
        <w:t xml:space="preserve">The most obvious response to the ill winds blowing from the world’s autocracies is to help the winds of freedom </w:t>
      </w:r>
      <w:proofErr w:type="gramStart"/>
      <w:r w:rsidRPr="00422772">
        <w:rPr>
          <w:sz w:val="8"/>
          <w:szCs w:val="8"/>
        </w:rPr>
        <w:t>blowing</w:t>
      </w:r>
      <w:proofErr w:type="gramEnd"/>
      <w:r w:rsidRPr="00422772">
        <w:rPr>
          <w:sz w:val="8"/>
          <w:szCs w:val="8"/>
        </w:rPr>
        <w:t xml:space="preserve"> in the other direction. The democracies of the West cannot save themselves if they do not stand with democrats around the world. This is truer now than ever, for several reasons.</w:t>
      </w:r>
      <w:r w:rsidRPr="00422772">
        <w:rPr>
          <w:u w:val="single"/>
        </w:rPr>
        <w:t xml:space="preserve"> </w:t>
      </w:r>
      <w:r w:rsidRPr="00BF2A01">
        <w:rPr>
          <w:highlight w:val="cyan"/>
          <w:u w:val="single"/>
        </w:rPr>
        <w:t>We live in a globalized world,</w:t>
      </w:r>
      <w:r w:rsidRPr="00422772">
        <w:rPr>
          <w:u w:val="single"/>
        </w:rPr>
        <w:t xml:space="preserve"> one in which models, trends, and ideas cascade across borders. Any wind of change may gather quickly and blow with gale force. </w:t>
      </w:r>
      <w:r w:rsidRPr="00BF2A01">
        <w:rPr>
          <w:highlight w:val="cyan"/>
          <w:u w:val="single"/>
        </w:rPr>
        <w:t>People everywhere form ideas about how to govern</w:t>
      </w:r>
      <w:r w:rsidRPr="00422772">
        <w:rPr>
          <w:sz w:val="8"/>
          <w:szCs w:val="8"/>
        </w:rPr>
        <w:t>—or simply about which forms of government and sources of power may be irresistible—</w:t>
      </w:r>
      <w:r w:rsidRPr="00BF2A01">
        <w:rPr>
          <w:highlight w:val="cyan"/>
          <w:u w:val="single"/>
        </w:rPr>
        <w:t>based on what they see happening elsewhere</w:t>
      </w:r>
      <w:r w:rsidRPr="00422772">
        <w:rPr>
          <w:u w:val="single"/>
        </w:rPr>
        <w:t xml:space="preserve">. We are now </w:t>
      </w:r>
      <w:r w:rsidRPr="00BF2A01">
        <w:rPr>
          <w:highlight w:val="cyan"/>
          <w:u w:val="single"/>
        </w:rPr>
        <w:t>immersed in a fierce global contest of ideas, information, and norms</w:t>
      </w:r>
      <w:r w:rsidRPr="00422772">
        <w:t xml:space="preserve">. </w:t>
      </w:r>
      <w:r w:rsidRPr="00422772">
        <w:rPr>
          <w:sz w:val="8"/>
          <w:szCs w:val="8"/>
        </w:rPr>
        <w:t>In the digital age, that contest is moving at lightning speed, shaping how people think about their political systems and the way the world runs.</w:t>
      </w:r>
      <w:r w:rsidRPr="00422772">
        <w:t xml:space="preserve"> </w:t>
      </w:r>
      <w:r w:rsidRPr="00422772">
        <w:rPr>
          <w:sz w:val="8"/>
          <w:szCs w:val="8"/>
        </w:rPr>
        <w:t>As doubts about and threats to democracy are mounting in the West, this is not a contest that the democracies can afford to lose. Globalization, with its flows of trade and information, raises the stakes for us in another way. Authoritarian and badly governed regimes increasingly pose a direct threat to popular sovereignty and the rule of law in our own democracies. Covert flows of money and influence are subverting and corrupting our democratic processes and institutions. They will not stop just because Americans and others pretend that we have no stake in the future of freedom in the world. If we want to defend the core principles of self-government, transparency, and accountability in our own democracies, we have no choice but to promote them globally. It is not enough to say that dictatorship is bad and that democracy, however flawed, is still better. Popular enthusiasm for a lesser evil cannot be sustained indefinitely. People need the inspiration of a positive vision. Democracy must demonstrate that it is a just and fair political system that advances humane values and the common good. To make our republics more perfect, established democracies must not only adopt reforms to more fully include and empower their own citizens. They must also support people, groups, and institutions struggling to achieve democratic values elsewhere. The best way to counter Russian rage and Chinese ambition is to show that Moscow and Beijing are on the wrong side of history; that people everywhere yearn to be free; and that they can make freedom work to achieve a more just, sustainable, and prosperous society. In our networked age, both idealism and</w:t>
      </w:r>
      <w:r w:rsidRPr="00422772">
        <w:t xml:space="preserve"> </w:t>
      </w:r>
      <w:r w:rsidRPr="00422772">
        <w:rPr>
          <w:u w:val="single"/>
        </w:rPr>
        <w:t xml:space="preserve">the harder </w:t>
      </w:r>
      <w:r w:rsidRPr="00BF2A01">
        <w:rPr>
          <w:highlight w:val="cyan"/>
          <w:u w:val="single"/>
        </w:rPr>
        <w:t>imperatives of global power and security argue for more democracy, not less.</w:t>
      </w:r>
      <w:r w:rsidRPr="00422772">
        <w:t xml:space="preserve"> </w:t>
      </w:r>
      <w:r w:rsidRPr="00422772">
        <w:rPr>
          <w:sz w:val="8"/>
          <w:szCs w:val="8"/>
        </w:rPr>
        <w:t>For one thing, if we do not worry about the quality of governance in lower-income countries,</w:t>
      </w:r>
      <w:r w:rsidRPr="00422772">
        <w:t xml:space="preserve"> </w:t>
      </w:r>
      <w:r w:rsidRPr="00422772">
        <w:rPr>
          <w:u w:val="single"/>
        </w:rPr>
        <w:t xml:space="preserve">we will face </w:t>
      </w:r>
      <w:proofErr w:type="gramStart"/>
      <w:r w:rsidRPr="00422772">
        <w:rPr>
          <w:u w:val="single"/>
        </w:rPr>
        <w:t>more and more</w:t>
      </w:r>
      <w:proofErr w:type="gramEnd"/>
      <w:r w:rsidRPr="00422772">
        <w:rPr>
          <w:u w:val="single"/>
        </w:rPr>
        <w:t xml:space="preserve"> troubled and </w:t>
      </w:r>
      <w:r w:rsidRPr="00716E6F">
        <w:rPr>
          <w:highlight w:val="cyan"/>
          <w:u w:val="single"/>
        </w:rPr>
        <w:t xml:space="preserve">failing </w:t>
      </w:r>
      <w:r w:rsidRPr="00BF2A01">
        <w:rPr>
          <w:highlight w:val="cyan"/>
          <w:u w:val="single"/>
        </w:rPr>
        <w:t>states. Famine and genocide are the curse of authoritarian states</w:t>
      </w:r>
      <w:r w:rsidRPr="00422772">
        <w:rPr>
          <w:u w:val="single"/>
        </w:rPr>
        <w:t xml:space="preserve">, not democratic ones. Outright state collapse is the ultimate, bitter fruit of </w:t>
      </w:r>
      <w:r w:rsidRPr="00BF2A01">
        <w:rPr>
          <w:highlight w:val="cyan"/>
          <w:u w:val="single"/>
        </w:rPr>
        <w:t>tyranny</w:t>
      </w:r>
      <w:r w:rsidRPr="00422772">
        <w:rPr>
          <w:u w:val="single"/>
        </w:rPr>
        <w:t xml:space="preserve">. When countries like Syria, Libya, and Afghanistan </w:t>
      </w:r>
      <w:r w:rsidRPr="00BF2A01">
        <w:rPr>
          <w:highlight w:val="cyan"/>
          <w:u w:val="single"/>
        </w:rPr>
        <w:t>descend into civil war</w:t>
      </w:r>
      <w:r w:rsidRPr="00422772">
        <w:rPr>
          <w:u w:val="single"/>
        </w:rPr>
        <w:t xml:space="preserve">; when poor states in Africa cannot generate jobs and improve their citizens’ lives due to rule by corrupt and callous strongmen; when Central American societies are held hostage by brutal gangs and </w:t>
      </w:r>
      <w:r w:rsidRPr="00BF2A01">
        <w:rPr>
          <w:highlight w:val="cyan"/>
          <w:u w:val="single"/>
        </w:rPr>
        <w:t>kleptocratic rulers</w:t>
      </w:r>
      <w:r w:rsidRPr="00422772">
        <w:rPr>
          <w:u w:val="single"/>
        </w:rPr>
        <w:t>, people flee—and wash up on the shores of the democracies</w:t>
      </w:r>
      <w:r w:rsidRPr="00422772">
        <w:rPr>
          <w:sz w:val="8"/>
          <w:szCs w:val="8"/>
        </w:rPr>
        <w:t>. Europe and the United States cannot withstand the rising pressures of immigration unless they work to support better, more stable and accountable government in troubled countries. The world has simply grown too small, too flat, and too fast to wall off rotten states and pretend they are on some other planet. Hard security interests are at stake. As even the Trump administration’s 2017 National Security Strategy makes clear, the</w:t>
      </w:r>
      <w:r w:rsidRPr="00422772">
        <w:rPr>
          <w:rStyle w:val="StyleUnderline"/>
        </w:rPr>
        <w:t xml:space="preserve"> </w:t>
      </w:r>
      <w:r w:rsidRPr="00422772">
        <w:rPr>
          <w:u w:val="single"/>
        </w:rPr>
        <w:t>main threats</w:t>
      </w:r>
      <w:r w:rsidRPr="00422772">
        <w:t xml:space="preserve"> </w:t>
      </w:r>
      <w:r w:rsidRPr="00422772">
        <w:rPr>
          <w:sz w:val="8"/>
          <w:szCs w:val="8"/>
        </w:rPr>
        <w:t xml:space="preserve">to U.S. national security </w:t>
      </w:r>
      <w:r w:rsidRPr="00422772">
        <w:rPr>
          <w:rStyle w:val="StyleUnderline"/>
          <w:sz w:val="8"/>
          <w:szCs w:val="8"/>
        </w:rPr>
        <w:t>all</w:t>
      </w:r>
      <w:r w:rsidRPr="00422772">
        <w:rPr>
          <w:rStyle w:val="StyleUnderline"/>
        </w:rPr>
        <w:t xml:space="preserve"> </w:t>
      </w:r>
      <w:r w:rsidRPr="00422772">
        <w:rPr>
          <w:u w:val="single"/>
        </w:rPr>
        <w:t xml:space="preserve">stem from authoritarianism, whether in the form of tyrannies from </w:t>
      </w:r>
      <w:r w:rsidRPr="00BF2A01">
        <w:rPr>
          <w:highlight w:val="cyan"/>
          <w:u w:val="single"/>
        </w:rPr>
        <w:t>Russia</w:t>
      </w:r>
      <w:r w:rsidRPr="00422772">
        <w:rPr>
          <w:u w:val="single"/>
        </w:rPr>
        <w:t xml:space="preserve"> and </w:t>
      </w:r>
      <w:r w:rsidRPr="00BF2A01">
        <w:rPr>
          <w:highlight w:val="cyan"/>
          <w:u w:val="single"/>
        </w:rPr>
        <w:t>China</w:t>
      </w:r>
      <w:r w:rsidRPr="00422772">
        <w:rPr>
          <w:u w:val="single"/>
        </w:rPr>
        <w:t xml:space="preserve"> to </w:t>
      </w:r>
      <w:r w:rsidRPr="00BF2A01">
        <w:rPr>
          <w:highlight w:val="cyan"/>
          <w:u w:val="single"/>
        </w:rPr>
        <w:t>Iran</w:t>
      </w:r>
      <w:r w:rsidRPr="00422772">
        <w:rPr>
          <w:u w:val="single"/>
        </w:rPr>
        <w:t xml:space="preserve"> and </w:t>
      </w:r>
      <w:r w:rsidRPr="00BF2A01">
        <w:rPr>
          <w:highlight w:val="cyan"/>
          <w:u w:val="single"/>
        </w:rPr>
        <w:t>No</w:t>
      </w:r>
      <w:r w:rsidRPr="00422772">
        <w:rPr>
          <w:u w:val="single"/>
        </w:rPr>
        <w:t xml:space="preserve">rth </w:t>
      </w:r>
      <w:r w:rsidRPr="00BF2A01">
        <w:rPr>
          <w:highlight w:val="cyan"/>
          <w:u w:val="single"/>
        </w:rPr>
        <w:t>Kor</w:t>
      </w:r>
      <w:r w:rsidRPr="00422772">
        <w:rPr>
          <w:u w:val="single"/>
        </w:rPr>
        <w:t xml:space="preserve">ea </w:t>
      </w:r>
      <w:r w:rsidRPr="00BF2A01">
        <w:rPr>
          <w:highlight w:val="cyan"/>
          <w:u w:val="single"/>
        </w:rPr>
        <w:t>or</w:t>
      </w:r>
      <w:r w:rsidRPr="00422772">
        <w:rPr>
          <w:u w:val="single"/>
        </w:rPr>
        <w:t xml:space="preserve"> in the guise of antidemocratic terrorist movements such as </w:t>
      </w:r>
      <w:r w:rsidRPr="00BF2A01">
        <w:rPr>
          <w:highlight w:val="cyan"/>
          <w:u w:val="single"/>
        </w:rPr>
        <w:t>ISIS</w:t>
      </w:r>
      <w:r w:rsidRPr="00422772">
        <w:rPr>
          <w:u w:val="single"/>
        </w:rPr>
        <w:t xml:space="preserve">.1 </w:t>
      </w:r>
      <w:r w:rsidRPr="00BF2A01">
        <w:rPr>
          <w:highlight w:val="cyan"/>
          <w:u w:val="single"/>
        </w:rPr>
        <w:t>By supporting the development of democracy</w:t>
      </w:r>
      <w:r w:rsidRPr="00422772">
        <w:rPr>
          <w:u w:val="single"/>
        </w:rPr>
        <w:t xml:space="preserve"> around the world, </w:t>
      </w:r>
      <w:r w:rsidRPr="00BF2A01">
        <w:rPr>
          <w:highlight w:val="cyan"/>
          <w:u w:val="single"/>
        </w:rPr>
        <w:t>we can deny these authoritarian adversaries the geopolitical running room</w:t>
      </w:r>
      <w:r w:rsidRPr="00422772">
        <w:rPr>
          <w:u w:val="single"/>
        </w:rPr>
        <w:t xml:space="preserve"> they seek</w:t>
      </w:r>
      <w:r w:rsidRPr="00422772">
        <w:t xml:space="preserve">. </w:t>
      </w:r>
      <w:r w:rsidRPr="00422772">
        <w:rPr>
          <w:sz w:val="8"/>
          <w:szCs w:val="8"/>
        </w:rPr>
        <w:t>Just as Russia, China, and Iran are trying to undermine democracies to bend other countries to their will, so too can we contain these autocrats’ ambitions by helping other countries build effective, resilient democracies that can withstand the dictators’ malevolence. Of course, democratically elected governments with open societies will not support the American line on every issue. But no free society wants to mortgage its future to another country. The American national interest would best be secured by a pluralistic world of free countries—one in which autocrats can no longer use corruption and coercion to gobble up resources, alliances, and territory. If you look back over our history to see who has posed a threat to the United States and our allies, it has always been authoritarian regimes and empires. As political scientists have long noted,</w:t>
      </w:r>
      <w:r w:rsidRPr="00422772">
        <w:rPr>
          <w:u w:val="single"/>
        </w:rPr>
        <w:t xml:space="preserve"> </w:t>
      </w:r>
      <w:r w:rsidRPr="00BF2A01">
        <w:rPr>
          <w:highlight w:val="cyan"/>
          <w:u w:val="single"/>
        </w:rPr>
        <w:t>no two democracies have ever gone to war with each other</w:t>
      </w:r>
      <w:r w:rsidRPr="00422772">
        <w:rPr>
          <w:u w:val="single"/>
        </w:rPr>
        <w:t xml:space="preserve">—ever. It is </w:t>
      </w:r>
      <w:r w:rsidRPr="00BF2A01">
        <w:rPr>
          <w:highlight w:val="cyan"/>
          <w:u w:val="single"/>
        </w:rPr>
        <w:t>not</w:t>
      </w:r>
      <w:r w:rsidRPr="00422772">
        <w:rPr>
          <w:u w:val="single"/>
        </w:rPr>
        <w:t xml:space="preserve"> the democracies of the world that are </w:t>
      </w:r>
      <w:r w:rsidRPr="00BF2A01">
        <w:rPr>
          <w:highlight w:val="cyan"/>
          <w:u w:val="single"/>
        </w:rPr>
        <w:t>supporting</w:t>
      </w:r>
      <w:r w:rsidRPr="00422772">
        <w:rPr>
          <w:u w:val="single"/>
        </w:rPr>
        <w:t xml:space="preserve"> international </w:t>
      </w:r>
      <w:r w:rsidRPr="00BF2A01">
        <w:rPr>
          <w:highlight w:val="cyan"/>
          <w:u w:val="single"/>
        </w:rPr>
        <w:t>terrorism, prolif</w:t>
      </w:r>
      <w:r w:rsidRPr="00422772">
        <w:rPr>
          <w:u w:val="single"/>
        </w:rPr>
        <w:t xml:space="preserve">erating </w:t>
      </w:r>
      <w:r w:rsidRPr="00BF2A01">
        <w:rPr>
          <w:highlight w:val="cyan"/>
          <w:u w:val="single"/>
        </w:rPr>
        <w:t>w</w:t>
      </w:r>
      <w:r w:rsidRPr="00422772">
        <w:rPr>
          <w:u w:val="single"/>
        </w:rPr>
        <w:t xml:space="preserve">eapons of </w:t>
      </w:r>
      <w:r w:rsidRPr="00BF2A01">
        <w:rPr>
          <w:highlight w:val="cyan"/>
          <w:u w:val="single"/>
        </w:rPr>
        <w:t>m</w:t>
      </w:r>
      <w:r w:rsidRPr="00422772">
        <w:rPr>
          <w:u w:val="single"/>
        </w:rPr>
        <w:t xml:space="preserve">ass </w:t>
      </w:r>
      <w:r w:rsidRPr="00BF2A01">
        <w:rPr>
          <w:highlight w:val="cyan"/>
          <w:u w:val="single"/>
        </w:rPr>
        <w:t>d</w:t>
      </w:r>
      <w:r w:rsidRPr="00422772">
        <w:rPr>
          <w:u w:val="single"/>
        </w:rPr>
        <w:t xml:space="preserve">estruction, </w:t>
      </w:r>
      <w:r w:rsidRPr="00BF2A01">
        <w:rPr>
          <w:highlight w:val="cyan"/>
          <w:u w:val="single"/>
        </w:rPr>
        <w:t>or threatening</w:t>
      </w:r>
      <w:r w:rsidRPr="00422772">
        <w:rPr>
          <w:u w:val="single"/>
        </w:rPr>
        <w:t xml:space="preserve"> the territory of their </w:t>
      </w:r>
      <w:r w:rsidRPr="00BF2A01">
        <w:rPr>
          <w:highlight w:val="cyan"/>
          <w:u w:val="single"/>
        </w:rPr>
        <w:t>neighbors</w:t>
      </w:r>
      <w:r w:rsidRPr="00422772">
        <w:rPr>
          <w:u w:val="single"/>
        </w:rPr>
        <w:t>.</w:t>
      </w:r>
    </w:p>
    <w:p w14:paraId="2C7C2F8B" w14:textId="77777777" w:rsidR="00C76206" w:rsidRDefault="00C76206" w:rsidP="00C76206"/>
    <w:p w14:paraId="08E0FD1E" w14:textId="13456E62" w:rsidR="00C76206" w:rsidRDefault="00C76206" w:rsidP="00C76206">
      <w:pPr>
        <w:pStyle w:val="Heading2"/>
      </w:pPr>
      <w:r>
        <w:t xml:space="preserve">Next off is the States CP </w:t>
      </w:r>
    </w:p>
    <w:p w14:paraId="7C231247" w14:textId="77777777" w:rsidR="00C76206" w:rsidRDefault="00C76206" w:rsidP="00C76206"/>
    <w:p w14:paraId="501257C9" w14:textId="5F11D04C" w:rsidR="00C76206" w:rsidRDefault="00C76206" w:rsidP="00C76206">
      <w:pPr>
        <w:pStyle w:val="Heading4"/>
      </w:pPr>
      <w:r>
        <w:t xml:space="preserve">Counterplan: </w:t>
      </w:r>
      <w:r w:rsidRPr="00185F6A">
        <w:t xml:space="preserve">The </w:t>
      </w:r>
      <w:r>
        <w:t xml:space="preserve">50 States </w:t>
      </w:r>
      <w:r w:rsidRPr="00185F6A">
        <w:t xml:space="preserve">should </w:t>
      </w:r>
      <w:r>
        <w:t xml:space="preserve">grant </w:t>
      </w:r>
      <w:r w:rsidRPr="00185F6A">
        <w:t xml:space="preserve">collective bargaining rights </w:t>
      </w:r>
      <w:r>
        <w:t>for</w:t>
      </w:r>
      <w:r w:rsidRPr="00185F6A">
        <w:t xml:space="preserve"> agricultural workers</w:t>
      </w:r>
      <w:r w:rsidR="001549CC">
        <w:t>.</w:t>
      </w:r>
    </w:p>
    <w:p w14:paraId="07304A55" w14:textId="77777777" w:rsidR="001549CC" w:rsidRPr="001549CC" w:rsidRDefault="001549CC" w:rsidP="001549CC"/>
    <w:p w14:paraId="1A9ED3FD" w14:textId="682D3DF4" w:rsidR="00C76206" w:rsidRDefault="00C76206" w:rsidP="00C76206">
      <w:pPr>
        <w:pStyle w:val="Heading4"/>
      </w:pPr>
      <w:r w:rsidRPr="00446B4D">
        <w:t>States can protect agricultural workers’ collective bargaining rights through tailored labor laws.</w:t>
      </w:r>
      <w:r>
        <w:t xml:space="preserve"> </w:t>
      </w:r>
    </w:p>
    <w:p w14:paraId="5A374030" w14:textId="77777777" w:rsidR="00C76206" w:rsidRPr="00183D17" w:rsidRDefault="00C76206" w:rsidP="00C76206">
      <w:r w:rsidRPr="00183D17">
        <w:rPr>
          <w:rStyle w:val="Style13ptBold"/>
        </w:rPr>
        <w:t>Mary Klein, 2025</w:t>
      </w:r>
      <w:r>
        <w:t xml:space="preserve"> (Member of the University of Richmond Law </w:t>
      </w:r>
      <w:proofErr w:type="gramStart"/>
      <w:r>
        <w:t>Review)  April</w:t>
      </w:r>
      <w:proofErr w:type="gramEnd"/>
      <w:r>
        <w:t xml:space="preserve"> 14, </w:t>
      </w:r>
      <w:proofErr w:type="gramStart"/>
      <w:r>
        <w:t>2025</w:t>
      </w:r>
      <w:proofErr w:type="gramEnd"/>
      <w:r>
        <w:t xml:space="preserve"> </w:t>
      </w:r>
      <w:r w:rsidRPr="00183D17">
        <w:t xml:space="preserve">State-Based Approaches to Agricultural Labor Relations </w:t>
      </w:r>
      <w:hyperlink r:id="rId14" w:history="1">
        <w:r w:rsidRPr="00183D17">
          <w:rPr>
            <w:rStyle w:val="Hyperlink"/>
          </w:rPr>
          <w:t>Richmond Public Interest Law Review</w:t>
        </w:r>
      </w:hyperlink>
      <w:r w:rsidRPr="00183D17">
        <w:t xml:space="preserve"> https://pilr.richmond.edu/2025/04/14/state-based-approaches-to-agricultural-labor-relations/</w:t>
      </w:r>
      <w:r w:rsidRPr="00647FC7">
        <w:t xml:space="preserve"> </w:t>
      </w:r>
      <w:r>
        <w:t>ADA-364</w:t>
      </w:r>
    </w:p>
    <w:p w14:paraId="14A662E2" w14:textId="77777777" w:rsidR="00C76206" w:rsidRPr="00446B4D" w:rsidRDefault="00C76206" w:rsidP="00C76206">
      <w:r w:rsidRPr="00446B4D">
        <w:rPr>
          <w:rStyle w:val="StyleUnderline"/>
        </w:rPr>
        <w:t xml:space="preserve">Against the backdrop of federal exemption, </w:t>
      </w:r>
      <w:r w:rsidRPr="001549CC">
        <w:rPr>
          <w:rStyle w:val="StyleUnderline"/>
          <w:highlight w:val="green"/>
        </w:rPr>
        <w:t>state-based labor law is the main avenue for agricultural workers hoping to</w:t>
      </w:r>
      <w:r w:rsidRPr="00446B4D">
        <w:rPr>
          <w:rStyle w:val="StyleUnderline"/>
        </w:rPr>
        <w:t xml:space="preserve"> unionize and </w:t>
      </w:r>
      <w:r w:rsidRPr="001549CC">
        <w:rPr>
          <w:rStyle w:val="StyleUnderline"/>
          <w:highlight w:val="green"/>
        </w:rPr>
        <w:t>collectively bargain</w:t>
      </w:r>
      <w:r w:rsidRPr="00446B4D">
        <w:rPr>
          <w:rStyle w:val="StyleUnderline"/>
        </w:rPr>
        <w:t xml:space="preserve"> with their employer free from retaliation</w:t>
      </w:r>
      <w:r w:rsidRPr="00446B4D">
        <w:t>. There are four main approaches to the treatment of agricultural workers within state law with regard to their ability to bargain collectively and to unionize.</w:t>
      </w:r>
      <w:bookmarkStart w:id="0" w:name="_ftnref15"/>
      <w:r w:rsidRPr="00446B4D">
        <w:fldChar w:fldCharType="begin"/>
      </w:r>
      <w:r w:rsidRPr="00446B4D">
        <w:instrText>HYPERLINK "applewebdata://73237D99-A198-4D46-B005-25E31A0F4A7D" \l "_ftn15"</w:instrText>
      </w:r>
      <w:r w:rsidRPr="00446B4D">
        <w:fldChar w:fldCharType="separate"/>
      </w:r>
      <w:r w:rsidRPr="00446B4D">
        <w:rPr>
          <w:rStyle w:val="Hyperlink"/>
          <w:b/>
          <w:bCs/>
          <w:vertAlign w:val="superscript"/>
        </w:rPr>
        <w:t>[15]</w:t>
      </w:r>
      <w:r w:rsidRPr="00446B4D">
        <w:fldChar w:fldCharType="end"/>
      </w:r>
      <w:bookmarkEnd w:id="0"/>
      <w:r w:rsidRPr="00446B4D">
        <w:t> Within these categories, there is a wide spectrum of the efficacy of these laws.</w:t>
      </w:r>
    </w:p>
    <w:p w14:paraId="4E2C2BBA" w14:textId="77777777" w:rsidR="00C76206" w:rsidRPr="00446B4D" w:rsidRDefault="00C76206" w:rsidP="00C76206">
      <w:r w:rsidRPr="00446B4D">
        <w:t xml:space="preserve">The first category of </w:t>
      </w:r>
      <w:r w:rsidRPr="001549CC">
        <w:rPr>
          <w:rStyle w:val="StyleUnderline"/>
          <w:highlight w:val="green"/>
        </w:rPr>
        <w:t>states</w:t>
      </w:r>
      <w:r w:rsidRPr="00446B4D">
        <w:rPr>
          <w:rStyle w:val="StyleUnderline"/>
        </w:rPr>
        <w:t xml:space="preserve"> are those that </w:t>
      </w:r>
      <w:r w:rsidRPr="001549CC">
        <w:rPr>
          <w:rStyle w:val="StyleUnderline"/>
          <w:highlight w:val="green"/>
        </w:rPr>
        <w:t>have statutes explicitly granting collective bargaining</w:t>
      </w:r>
      <w:r w:rsidRPr="00446B4D">
        <w:rPr>
          <w:rStyle w:val="StyleUnderline"/>
        </w:rPr>
        <w:t xml:space="preserve"> and organizing rights to agricultural workers; states such as </w:t>
      </w:r>
      <w:r w:rsidRPr="001549CC">
        <w:rPr>
          <w:rStyle w:val="StyleUnderline"/>
          <w:highlight w:val="green"/>
        </w:rPr>
        <w:t>California, New York, Massachusetts, and Washington</w:t>
      </w:r>
      <w:r w:rsidRPr="00446B4D">
        <w:rPr>
          <w:rStyle w:val="StyleUnderline"/>
        </w:rPr>
        <w:t xml:space="preserve"> fall into this category</w:t>
      </w:r>
      <w:r w:rsidRPr="00446B4D">
        <w:t>.</w:t>
      </w:r>
      <w:bookmarkStart w:id="1" w:name="_ftnref16"/>
      <w:r w:rsidRPr="00446B4D">
        <w:fldChar w:fldCharType="begin"/>
      </w:r>
      <w:r w:rsidRPr="00446B4D">
        <w:instrText>HYPERLINK "applewebdata://73237D99-A198-4D46-B005-25E31A0F4A7D" \l "_ftn16"</w:instrText>
      </w:r>
      <w:r w:rsidRPr="00446B4D">
        <w:fldChar w:fldCharType="separate"/>
      </w:r>
      <w:r w:rsidRPr="00446B4D">
        <w:rPr>
          <w:rStyle w:val="Hyperlink"/>
          <w:b/>
          <w:bCs/>
          <w:vertAlign w:val="superscript"/>
        </w:rPr>
        <w:t>[16]</w:t>
      </w:r>
      <w:r w:rsidRPr="00446B4D">
        <w:fldChar w:fldCharType="end"/>
      </w:r>
      <w:bookmarkEnd w:id="1"/>
      <w:r w:rsidRPr="00446B4D">
        <w:t xml:space="preserve">. </w:t>
      </w:r>
      <w:r w:rsidRPr="001549CC">
        <w:rPr>
          <w:rStyle w:val="StyleUnderline"/>
          <w:highlight w:val="green"/>
        </w:rPr>
        <w:t>California has its own Agricultural Labor Relations Act</w:t>
      </w:r>
      <w:r w:rsidRPr="00446B4D">
        <w:rPr>
          <w:rStyle w:val="StyleUnderline"/>
        </w:rPr>
        <w:t>, which is explicitly designed to give agricultural workers the same right to organize that they would have if they were not excluded from the NLRA</w:t>
      </w:r>
      <w:r w:rsidRPr="00446B4D">
        <w:t>.</w:t>
      </w:r>
      <w:bookmarkStart w:id="2" w:name="_ftnref17"/>
      <w:r w:rsidRPr="00446B4D">
        <w:fldChar w:fldCharType="begin"/>
      </w:r>
      <w:r w:rsidRPr="00446B4D">
        <w:instrText>HYPERLINK "applewebdata://73237D99-A198-4D46-B005-25E31A0F4A7D" \l "_ftn17"</w:instrText>
      </w:r>
      <w:r w:rsidRPr="00446B4D">
        <w:fldChar w:fldCharType="separate"/>
      </w:r>
      <w:r w:rsidRPr="00446B4D">
        <w:rPr>
          <w:rStyle w:val="Hyperlink"/>
          <w:b/>
          <w:bCs/>
          <w:vertAlign w:val="superscript"/>
        </w:rPr>
        <w:t>[17]</w:t>
      </w:r>
      <w:r w:rsidRPr="00446B4D">
        <w:fldChar w:fldCharType="end"/>
      </w:r>
      <w:bookmarkEnd w:id="2"/>
      <w:r w:rsidRPr="00446B4D">
        <w:t xml:space="preserve"> In contrast, </w:t>
      </w:r>
      <w:r w:rsidRPr="00446B4D">
        <w:rPr>
          <w:rStyle w:val="StyleUnderline"/>
        </w:rPr>
        <w:t>Washington’s statute creates a right to engage in concerted activity and organize labor unions free from retaliation</w:t>
      </w:r>
      <w:r w:rsidRPr="00446B4D">
        <w:t>.</w:t>
      </w:r>
      <w:bookmarkStart w:id="3" w:name="_ftnref18"/>
      <w:r w:rsidRPr="00446B4D">
        <w:fldChar w:fldCharType="begin"/>
      </w:r>
      <w:r w:rsidRPr="00446B4D">
        <w:instrText>HYPERLINK "applewebdata://73237D99-A198-4D46-B005-25E31A0F4A7D" \l "_ftn18"</w:instrText>
      </w:r>
      <w:r w:rsidRPr="00446B4D">
        <w:fldChar w:fldCharType="separate"/>
      </w:r>
      <w:r w:rsidRPr="00446B4D">
        <w:rPr>
          <w:rStyle w:val="Hyperlink"/>
          <w:b/>
          <w:bCs/>
          <w:vertAlign w:val="superscript"/>
        </w:rPr>
        <w:t>[18]</w:t>
      </w:r>
      <w:r w:rsidRPr="00446B4D">
        <w:fldChar w:fldCharType="end"/>
      </w:r>
      <w:bookmarkEnd w:id="3"/>
      <w:r w:rsidRPr="00446B4D">
        <w:t> Benefits of this approach include the ability to tailor terms, such as union election timelines and strike policies, to be more applicable to agricultural worker’s conditions as opposed to the standard terms under the NLRA. A disadvantage is that this legislation can be difficult to pass through state legislatures and there can still be major restrictions for agricultural workers written into the law. For example, in Oregon, there is a statute granting agricultural workers the right to join and organize labor unions free from retaliation, as well as engage in collective bargaining.</w:t>
      </w:r>
      <w:bookmarkStart w:id="4" w:name="_ftnref19"/>
      <w:r w:rsidRPr="00446B4D">
        <w:fldChar w:fldCharType="begin"/>
      </w:r>
      <w:r w:rsidRPr="00446B4D">
        <w:instrText>HYPERLINK "applewebdata://73237D99-A198-4D46-B005-25E31A0F4A7D" \l "_ftn19"</w:instrText>
      </w:r>
      <w:r w:rsidRPr="00446B4D">
        <w:fldChar w:fldCharType="separate"/>
      </w:r>
      <w:r w:rsidRPr="00446B4D">
        <w:rPr>
          <w:rStyle w:val="Hyperlink"/>
          <w:b/>
          <w:bCs/>
          <w:vertAlign w:val="superscript"/>
        </w:rPr>
        <w:t>[19]</w:t>
      </w:r>
      <w:r w:rsidRPr="00446B4D">
        <w:fldChar w:fldCharType="end"/>
      </w:r>
      <w:bookmarkEnd w:id="4"/>
      <w:r w:rsidRPr="00446B4D">
        <w:t> However, this statute does not give workers or the union the right to file a lawsuit or administrative complaint against an employer. This effectively curtails any enforcement of the right to collectively bargain. There are currently eight states that have these explicit statutory grants to agricultural workers.</w:t>
      </w:r>
      <w:bookmarkStart w:id="5" w:name="_ftnref20"/>
      <w:r w:rsidRPr="00446B4D">
        <w:fldChar w:fldCharType="begin"/>
      </w:r>
      <w:r w:rsidRPr="00446B4D">
        <w:instrText>HYPERLINK "applewebdata://73237D99-A198-4D46-B005-25E31A0F4A7D" \l "_ftn20"</w:instrText>
      </w:r>
      <w:r w:rsidRPr="00446B4D">
        <w:fldChar w:fldCharType="separate"/>
      </w:r>
      <w:r w:rsidRPr="00446B4D">
        <w:rPr>
          <w:rStyle w:val="Hyperlink"/>
          <w:b/>
          <w:bCs/>
          <w:vertAlign w:val="superscript"/>
        </w:rPr>
        <w:t>[20]</w:t>
      </w:r>
      <w:r w:rsidRPr="00446B4D">
        <w:fldChar w:fldCharType="end"/>
      </w:r>
      <w:bookmarkEnd w:id="5"/>
    </w:p>
    <w:p w14:paraId="0F965E2F" w14:textId="77777777" w:rsidR="00C76206" w:rsidRPr="00446B4D" w:rsidRDefault="00C76206" w:rsidP="00C76206">
      <w:r w:rsidRPr="001549CC">
        <w:rPr>
          <w:rStyle w:val="StyleUnderline"/>
          <w:highlight w:val="green"/>
        </w:rPr>
        <w:t xml:space="preserve">The second category of states grant collective bargaining rights to agricultural workers through a general labor relations act </w:t>
      </w:r>
      <w:r w:rsidRPr="001549CC">
        <w:rPr>
          <w:rStyle w:val="StyleUnderline"/>
        </w:rPr>
        <w:t>that exists either</w:t>
      </w:r>
      <w:r w:rsidRPr="001549CC">
        <w:rPr>
          <w:rStyle w:val="StyleUnderline"/>
          <w:highlight w:val="green"/>
        </w:rPr>
        <w:t xml:space="preserve"> through statute </w:t>
      </w:r>
      <w:r w:rsidRPr="001549CC">
        <w:rPr>
          <w:rStyle w:val="StyleUnderline"/>
        </w:rPr>
        <w:t xml:space="preserve">or through </w:t>
      </w:r>
      <w:r w:rsidRPr="001549CC">
        <w:rPr>
          <w:rStyle w:val="StyleUnderline"/>
          <w:highlight w:val="green"/>
        </w:rPr>
        <w:t>the state’s constitution</w:t>
      </w:r>
      <w:r w:rsidRPr="00446B4D">
        <w:t>.</w:t>
      </w:r>
      <w:bookmarkStart w:id="6" w:name="_ftnref21"/>
      <w:r w:rsidRPr="00446B4D">
        <w:fldChar w:fldCharType="begin"/>
      </w:r>
      <w:r w:rsidRPr="00446B4D">
        <w:instrText>HYPERLINK "applewebdata://73237D99-A198-4D46-B005-25E31A0F4A7D" \l "_ftn21"</w:instrText>
      </w:r>
      <w:r w:rsidRPr="00446B4D">
        <w:fldChar w:fldCharType="separate"/>
      </w:r>
      <w:r w:rsidRPr="00446B4D">
        <w:rPr>
          <w:rStyle w:val="Hyperlink"/>
          <w:b/>
          <w:bCs/>
          <w:vertAlign w:val="superscript"/>
        </w:rPr>
        <w:t>[21]</w:t>
      </w:r>
      <w:r w:rsidRPr="00446B4D">
        <w:fldChar w:fldCharType="end"/>
      </w:r>
      <w:bookmarkEnd w:id="6"/>
      <w:r w:rsidRPr="00446B4D">
        <w:t> In contrast to the first bucket, these states do not explicitly mention agricultural workers in the code or state constitution, but judicial interpretation has found the general coverage of employees or workers to cover agricultural workers. For example,</w:t>
      </w:r>
      <w:r w:rsidRPr="00446B4D">
        <w:rPr>
          <w:rStyle w:val="StyleUnderline"/>
        </w:rPr>
        <w:t xml:space="preserve"> the state constitution of New Jersey states that “persons in private employment shall have the right to organize and bargain collectively.</w:t>
      </w:r>
      <w:r w:rsidRPr="00446B4D">
        <w:t>”</w:t>
      </w:r>
      <w:bookmarkStart w:id="7" w:name="_ftnref22"/>
      <w:r w:rsidRPr="00446B4D">
        <w:fldChar w:fldCharType="begin"/>
      </w:r>
      <w:r w:rsidRPr="00446B4D">
        <w:instrText>HYPERLINK "applewebdata://73237D99-A198-4D46-B005-25E31A0F4A7D" \l "_ftn22"</w:instrText>
      </w:r>
      <w:r w:rsidRPr="00446B4D">
        <w:fldChar w:fldCharType="separate"/>
      </w:r>
      <w:r w:rsidRPr="00446B4D">
        <w:rPr>
          <w:rStyle w:val="Hyperlink"/>
          <w:b/>
          <w:bCs/>
          <w:vertAlign w:val="superscript"/>
        </w:rPr>
        <w:t>[22]</w:t>
      </w:r>
      <w:r w:rsidRPr="00446B4D">
        <w:fldChar w:fldCharType="end"/>
      </w:r>
      <w:bookmarkEnd w:id="7"/>
      <w:r w:rsidRPr="00446B4D">
        <w:t> </w:t>
      </w:r>
      <w:r w:rsidRPr="00446B4D">
        <w:rPr>
          <w:rStyle w:val="StyleUnderline"/>
        </w:rPr>
        <w:t>The New Jersey Supreme Court has held that this constitutional provision applies to agricultural workers</w:t>
      </w:r>
      <w:r w:rsidRPr="00446B4D">
        <w:t>.</w:t>
      </w:r>
      <w:bookmarkStart w:id="8" w:name="_ftnref23"/>
      <w:r w:rsidRPr="00446B4D">
        <w:fldChar w:fldCharType="begin"/>
      </w:r>
      <w:r w:rsidRPr="00446B4D">
        <w:instrText>HYPERLINK "applewebdata://73237D99-A198-4D46-B005-25E31A0F4A7D" \l "_ftn23"</w:instrText>
      </w:r>
      <w:r w:rsidRPr="00446B4D">
        <w:fldChar w:fldCharType="separate"/>
      </w:r>
      <w:r w:rsidRPr="00446B4D">
        <w:rPr>
          <w:rStyle w:val="Hyperlink"/>
          <w:b/>
          <w:bCs/>
          <w:vertAlign w:val="superscript"/>
        </w:rPr>
        <w:t>[23]</w:t>
      </w:r>
      <w:r w:rsidRPr="00446B4D">
        <w:fldChar w:fldCharType="end"/>
      </w:r>
      <w:bookmarkEnd w:id="8"/>
      <w:r w:rsidRPr="00446B4D">
        <w:t> The Court noted that migrant farm workers are particularly vulnerable to an employer’s pressures and that combined with the seasonal nature of employment, language barriers, lack of legal advocacy, and isolated living and working conditions all combine to make it especially difficult for farm workers to recognize their constitutional rights.</w:t>
      </w:r>
      <w:bookmarkStart w:id="9" w:name="_ftnref24"/>
      <w:r w:rsidRPr="00446B4D">
        <w:fldChar w:fldCharType="begin"/>
      </w:r>
      <w:r w:rsidRPr="00446B4D">
        <w:instrText>HYPERLINK "applewebdata://73237D99-A198-4D46-B005-25E31A0F4A7D" \l "_ftn24"</w:instrText>
      </w:r>
      <w:r w:rsidRPr="00446B4D">
        <w:fldChar w:fldCharType="separate"/>
      </w:r>
      <w:r w:rsidRPr="00446B4D">
        <w:rPr>
          <w:rStyle w:val="Hyperlink"/>
          <w:b/>
          <w:bCs/>
          <w:vertAlign w:val="superscript"/>
        </w:rPr>
        <w:t>[24]</w:t>
      </w:r>
      <w:r w:rsidRPr="00446B4D">
        <w:fldChar w:fldCharType="end"/>
      </w:r>
      <w:bookmarkEnd w:id="9"/>
      <w:r w:rsidRPr="00446B4D">
        <w:t> Recognizing these factors, “[t]he courts and Legislature of New Jersey have demonstrated a progressive attitude in providing legal protection for migrant farm workers.”</w:t>
      </w:r>
      <w:bookmarkStart w:id="10" w:name="_ftnref25"/>
      <w:r w:rsidRPr="00446B4D">
        <w:fldChar w:fldCharType="begin"/>
      </w:r>
      <w:r w:rsidRPr="00446B4D">
        <w:instrText>HYPERLINK "applewebdata://73237D99-A198-4D46-B005-25E31A0F4A7D" \l "_ftn25"</w:instrText>
      </w:r>
      <w:r w:rsidRPr="00446B4D">
        <w:fldChar w:fldCharType="separate"/>
      </w:r>
      <w:r w:rsidRPr="00446B4D">
        <w:rPr>
          <w:rStyle w:val="Hyperlink"/>
          <w:b/>
          <w:bCs/>
          <w:vertAlign w:val="superscript"/>
        </w:rPr>
        <w:t>[25]</w:t>
      </w:r>
      <w:r w:rsidRPr="00446B4D">
        <w:fldChar w:fldCharType="end"/>
      </w:r>
      <w:bookmarkEnd w:id="10"/>
      <w:r w:rsidRPr="00446B4D">
        <w:t> There are currently five states that have granted collective bargaining rights to agricultural workers through a general labor relations act or state constitution.</w:t>
      </w:r>
      <w:bookmarkStart w:id="11" w:name="_ftnref26"/>
      <w:r w:rsidRPr="00446B4D">
        <w:fldChar w:fldCharType="begin"/>
      </w:r>
      <w:r w:rsidRPr="00446B4D">
        <w:instrText>HYPERLINK "applewebdata://73237D99-A198-4D46-B005-25E31A0F4A7D" \l "_ftn26"</w:instrText>
      </w:r>
      <w:r w:rsidRPr="00446B4D">
        <w:fldChar w:fldCharType="separate"/>
      </w:r>
      <w:r w:rsidRPr="00446B4D">
        <w:rPr>
          <w:rStyle w:val="Hyperlink"/>
          <w:b/>
          <w:bCs/>
          <w:vertAlign w:val="superscript"/>
        </w:rPr>
        <w:t>[26]</w:t>
      </w:r>
      <w:r w:rsidRPr="00446B4D">
        <w:fldChar w:fldCharType="end"/>
      </w:r>
      <w:bookmarkEnd w:id="11"/>
    </w:p>
    <w:p w14:paraId="16A7DBDC" w14:textId="77777777" w:rsidR="00C76206" w:rsidRPr="00446B4D" w:rsidRDefault="00C76206" w:rsidP="00C76206">
      <w:r w:rsidRPr="00446B4D">
        <w:rPr>
          <w:rStyle w:val="StyleUnderline"/>
        </w:rPr>
        <w:t>The third category of treatment of agricultural workers under state law is to explicitly exclude them from a state’s labor laws</w:t>
      </w:r>
      <w:r w:rsidRPr="00446B4D">
        <w:t>.</w:t>
      </w:r>
      <w:bookmarkStart w:id="12" w:name="_ftnref27"/>
      <w:r w:rsidRPr="00446B4D">
        <w:fldChar w:fldCharType="begin"/>
      </w:r>
      <w:r w:rsidRPr="00446B4D">
        <w:instrText>HYPERLINK "applewebdata://73237D99-A198-4D46-B005-25E31A0F4A7D" \l "_ftn27"</w:instrText>
      </w:r>
      <w:r w:rsidRPr="00446B4D">
        <w:fldChar w:fldCharType="separate"/>
      </w:r>
      <w:r w:rsidRPr="00446B4D">
        <w:rPr>
          <w:rStyle w:val="Hyperlink"/>
          <w:b/>
          <w:bCs/>
          <w:vertAlign w:val="superscript"/>
        </w:rPr>
        <w:t>[27]</w:t>
      </w:r>
      <w:r w:rsidRPr="00446B4D">
        <w:fldChar w:fldCharType="end"/>
      </w:r>
      <w:bookmarkEnd w:id="12"/>
      <w:r w:rsidRPr="00446B4D">
        <w:t> This effectively mirrors the NLRA’s structure and often excludes agricultural workers by also exempting them from the definition of “employee.”</w:t>
      </w:r>
      <w:bookmarkStart w:id="13" w:name="_ftnref28"/>
      <w:r w:rsidRPr="00446B4D">
        <w:fldChar w:fldCharType="begin"/>
      </w:r>
      <w:r w:rsidRPr="00446B4D">
        <w:instrText>HYPERLINK "applewebdata://73237D99-A198-4D46-B005-25E31A0F4A7D" \l "_ftn28"</w:instrText>
      </w:r>
      <w:r w:rsidRPr="00446B4D">
        <w:fldChar w:fldCharType="separate"/>
      </w:r>
      <w:r w:rsidRPr="00446B4D">
        <w:rPr>
          <w:rStyle w:val="Hyperlink"/>
          <w:b/>
          <w:bCs/>
          <w:vertAlign w:val="superscript"/>
        </w:rPr>
        <w:t>[28]</w:t>
      </w:r>
      <w:r w:rsidRPr="00446B4D">
        <w:fldChar w:fldCharType="end"/>
      </w:r>
      <w:bookmarkEnd w:id="13"/>
      <w:r w:rsidRPr="00446B4D">
        <w:t> There are currently eleven states that double down on federal exclusion within their state labor codes.</w:t>
      </w:r>
      <w:bookmarkStart w:id="14" w:name="_ftnref29"/>
      <w:r w:rsidRPr="00446B4D">
        <w:fldChar w:fldCharType="begin"/>
      </w:r>
      <w:r w:rsidRPr="00446B4D">
        <w:instrText>HYPERLINK "applewebdata://73237D99-A198-4D46-B005-25E31A0F4A7D" \l "_ftn29"</w:instrText>
      </w:r>
      <w:r w:rsidRPr="00446B4D">
        <w:fldChar w:fldCharType="separate"/>
      </w:r>
      <w:r w:rsidRPr="00446B4D">
        <w:rPr>
          <w:rStyle w:val="Hyperlink"/>
          <w:b/>
          <w:bCs/>
          <w:vertAlign w:val="superscript"/>
        </w:rPr>
        <w:t>[29]</w:t>
      </w:r>
      <w:r w:rsidRPr="00446B4D">
        <w:fldChar w:fldCharType="end"/>
      </w:r>
      <w:bookmarkEnd w:id="14"/>
      <w:r w:rsidRPr="00446B4D">
        <w:t xml:space="preserve"> For example, </w:t>
      </w:r>
      <w:r w:rsidRPr="00446B4D">
        <w:rPr>
          <w:rStyle w:val="StyleUnderline"/>
        </w:rPr>
        <w:t>in South Dakota’s labor relations act, employees are defined as “any person, other than … farm and ranch labor, working for another for hire in the State of South Dakota…</w:t>
      </w:r>
      <w:r w:rsidRPr="00446B4D">
        <w:t>”</w:t>
      </w:r>
      <w:bookmarkStart w:id="15" w:name="_ftnref30"/>
      <w:r w:rsidRPr="00446B4D">
        <w:fldChar w:fldCharType="begin"/>
      </w:r>
      <w:r w:rsidRPr="00446B4D">
        <w:instrText>HYPERLINK "applewebdata://73237D99-A198-4D46-B005-25E31A0F4A7D" \l "_ftn30"</w:instrText>
      </w:r>
      <w:r w:rsidRPr="00446B4D">
        <w:fldChar w:fldCharType="separate"/>
      </w:r>
      <w:r w:rsidRPr="00446B4D">
        <w:rPr>
          <w:rStyle w:val="Hyperlink"/>
          <w:b/>
          <w:bCs/>
          <w:vertAlign w:val="superscript"/>
        </w:rPr>
        <w:t>[30]</w:t>
      </w:r>
      <w:r w:rsidRPr="00446B4D">
        <w:fldChar w:fldCharType="end"/>
      </w:r>
      <w:bookmarkEnd w:id="15"/>
    </w:p>
    <w:p w14:paraId="40AA55E6" w14:textId="77777777" w:rsidR="00C76206" w:rsidRPr="00446B4D" w:rsidRDefault="00C76206" w:rsidP="00C76206">
      <w:r w:rsidRPr="00446B4D">
        <w:t>The fourth and final category general treatment of agricultural workers’ rights under state law is the most common, and that is to not mention any rights at all.</w:t>
      </w:r>
      <w:bookmarkStart w:id="16" w:name="_ftnref31"/>
      <w:r w:rsidRPr="00446B4D">
        <w:fldChar w:fldCharType="begin"/>
      </w:r>
      <w:r w:rsidRPr="00446B4D">
        <w:instrText>HYPERLINK "applewebdata://73237D99-A198-4D46-B005-25E31A0F4A7D" \l "_ftn31"</w:instrText>
      </w:r>
      <w:r w:rsidRPr="00446B4D">
        <w:fldChar w:fldCharType="separate"/>
      </w:r>
      <w:r w:rsidRPr="00446B4D">
        <w:rPr>
          <w:rStyle w:val="Hyperlink"/>
          <w:b/>
          <w:bCs/>
          <w:vertAlign w:val="superscript"/>
        </w:rPr>
        <w:t>[31]</w:t>
      </w:r>
      <w:r w:rsidRPr="00446B4D">
        <w:fldChar w:fldCharType="end"/>
      </w:r>
      <w:bookmarkEnd w:id="16"/>
      <w:r w:rsidRPr="00446B4D">
        <w:t> Since there is no affirmative granting of collective bargaining rights to farmworkers through a statute or judicial interpretation, the federal NLRA exemption carries. Many of these states are also “Right to Work” states, meaning union organization is less common in general.</w:t>
      </w:r>
      <w:bookmarkStart w:id="17" w:name="_ftnref32"/>
      <w:r w:rsidRPr="00446B4D">
        <w:fldChar w:fldCharType="begin"/>
      </w:r>
      <w:r w:rsidRPr="00446B4D">
        <w:instrText>HYPERLINK "applewebdata://73237D99-A198-4D46-B005-25E31A0F4A7D" \l "_ftn32"</w:instrText>
      </w:r>
      <w:r w:rsidRPr="00446B4D">
        <w:fldChar w:fldCharType="separate"/>
      </w:r>
      <w:r w:rsidRPr="00446B4D">
        <w:rPr>
          <w:rStyle w:val="Hyperlink"/>
          <w:b/>
          <w:bCs/>
          <w:vertAlign w:val="superscript"/>
        </w:rPr>
        <w:t>[32]</w:t>
      </w:r>
      <w:r w:rsidRPr="00446B4D">
        <w:fldChar w:fldCharType="end"/>
      </w:r>
      <w:bookmarkEnd w:id="17"/>
      <w:r w:rsidRPr="00446B4D">
        <w:t> There are currently twenty-six states that employ this method, and fifteen of these states are Right to Work states.</w:t>
      </w:r>
      <w:bookmarkStart w:id="18" w:name="_ftnref33"/>
      <w:r w:rsidRPr="00446B4D">
        <w:fldChar w:fldCharType="begin"/>
      </w:r>
      <w:r w:rsidRPr="00446B4D">
        <w:instrText>HYPERLINK "applewebdata://73237D99-A198-4D46-B005-25E31A0F4A7D" \l "_ftn33"</w:instrText>
      </w:r>
      <w:r w:rsidRPr="00446B4D">
        <w:fldChar w:fldCharType="separate"/>
      </w:r>
      <w:r w:rsidRPr="00446B4D">
        <w:rPr>
          <w:rStyle w:val="Hyperlink"/>
          <w:b/>
          <w:bCs/>
          <w:vertAlign w:val="superscript"/>
        </w:rPr>
        <w:t>[33]</w:t>
      </w:r>
      <w:r w:rsidRPr="00446B4D">
        <w:fldChar w:fldCharType="end"/>
      </w:r>
      <w:bookmarkEnd w:id="18"/>
    </w:p>
    <w:p w14:paraId="61AE1D43" w14:textId="77777777" w:rsidR="00C76206" w:rsidRDefault="00C76206" w:rsidP="00C76206">
      <w:r w:rsidRPr="00446B4D">
        <w:t xml:space="preserve">Within this final </w:t>
      </w:r>
      <w:proofErr w:type="gramStart"/>
      <w:r w:rsidRPr="00446B4D">
        <w:t>category in particular, there</w:t>
      </w:r>
      <w:proofErr w:type="gramEnd"/>
      <w:r w:rsidRPr="00446B4D">
        <w:t xml:space="preserve"> are a lot of blurry lines and gray areas. For example, in Oklahoma, the Right to Work Provision present in the state constitution has been held by the Oklahoma Supreme Court to extend to agricultural workers.</w:t>
      </w:r>
      <w:bookmarkStart w:id="19" w:name="_ftnref34"/>
      <w:r w:rsidRPr="00446B4D">
        <w:fldChar w:fldCharType="begin"/>
      </w:r>
      <w:r w:rsidRPr="00446B4D">
        <w:instrText>HYPERLINK "applewebdata://73237D99-A198-4D46-B005-25E31A0F4A7D" \l "_ftn34"</w:instrText>
      </w:r>
      <w:r w:rsidRPr="00446B4D">
        <w:fldChar w:fldCharType="separate"/>
      </w:r>
      <w:r w:rsidRPr="00446B4D">
        <w:rPr>
          <w:rStyle w:val="Hyperlink"/>
          <w:b/>
          <w:bCs/>
          <w:vertAlign w:val="superscript"/>
        </w:rPr>
        <w:t>[34]</w:t>
      </w:r>
      <w:r w:rsidRPr="00446B4D">
        <w:fldChar w:fldCharType="end"/>
      </w:r>
      <w:bookmarkEnd w:id="19"/>
      <w:r w:rsidRPr="00446B4D">
        <w:t> Although agricultural workers in Oklahoma do not have an affirmative right to join a labor union, they do have an affirmative right to “[r]</w:t>
      </w:r>
      <w:proofErr w:type="spellStart"/>
      <w:r w:rsidRPr="00446B4D">
        <w:t>esign</w:t>
      </w:r>
      <w:proofErr w:type="spellEnd"/>
      <w:r w:rsidRPr="00446B4D">
        <w:t xml:space="preserve"> or refrain from voluntary membership in, voluntary affiliation with, or voluntary financial support of a labor organization.”</w:t>
      </w:r>
      <w:bookmarkStart w:id="20" w:name="_ftnref35"/>
      <w:r w:rsidRPr="00446B4D">
        <w:fldChar w:fldCharType="begin"/>
      </w:r>
      <w:r w:rsidRPr="00446B4D">
        <w:instrText>HYPERLINK "applewebdata://73237D99-A198-4D46-B005-25E31A0F4A7D" \l "_ftn35"</w:instrText>
      </w:r>
      <w:r w:rsidRPr="00446B4D">
        <w:fldChar w:fldCharType="separate"/>
      </w:r>
      <w:r w:rsidRPr="00446B4D">
        <w:rPr>
          <w:rStyle w:val="Hyperlink"/>
          <w:b/>
          <w:bCs/>
          <w:vertAlign w:val="superscript"/>
        </w:rPr>
        <w:t>[35]</w:t>
      </w:r>
      <w:r w:rsidRPr="00446B4D">
        <w:fldChar w:fldCharType="end"/>
      </w:r>
      <w:bookmarkEnd w:id="20"/>
    </w:p>
    <w:p w14:paraId="3CDA37E3" w14:textId="77777777" w:rsidR="00C76206" w:rsidRPr="00C76206" w:rsidRDefault="00C76206" w:rsidP="00C76206"/>
    <w:sectPr w:rsidR="00C76206" w:rsidRPr="00C762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9E478" w14:textId="77777777" w:rsidR="00C76206" w:rsidRDefault="00C76206" w:rsidP="00066D2C">
      <w:pPr>
        <w:spacing w:after="0" w:line="240" w:lineRule="auto"/>
      </w:pPr>
      <w:r>
        <w:separator/>
      </w:r>
    </w:p>
  </w:endnote>
  <w:endnote w:type="continuationSeparator" w:id="0">
    <w:p w14:paraId="333D3013" w14:textId="77777777" w:rsidR="00C76206" w:rsidRDefault="00C7620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IDFont+F4">
    <w:altName w:val="Calibri"/>
    <w:panose1 w:val="00000000000000000000"/>
    <w:charset w:val="00"/>
    <w:family w:val="auto"/>
    <w:notTrueType/>
    <w:pitch w:val="default"/>
    <w:sig w:usb0="00000003" w:usb1="00000000" w:usb2="00000000" w:usb3="00000000" w:csb0="00000001" w:csb1="00000000"/>
  </w:font>
  <w:font w:name="CIDFont+F6">
    <w:altName w:val="Calibri"/>
    <w:panose1 w:val="00000000000000000000"/>
    <w:charset w:val="00"/>
    <w:family w:val="auto"/>
    <w:notTrueType/>
    <w:pitch w:val="default"/>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D0243" w14:textId="77777777" w:rsidR="00C76206" w:rsidRDefault="00C76206" w:rsidP="00066D2C">
      <w:pPr>
        <w:spacing w:after="0" w:line="240" w:lineRule="auto"/>
      </w:pPr>
      <w:r>
        <w:separator/>
      </w:r>
    </w:p>
  </w:footnote>
  <w:footnote w:type="continuationSeparator" w:id="0">
    <w:p w14:paraId="7BCD2288" w14:textId="77777777" w:rsidR="00C76206" w:rsidRDefault="00C7620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4D69C1"/>
    <w:multiLevelType w:val="hybridMultilevel"/>
    <w:tmpl w:val="A47CBC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925198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7620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CC"/>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179"/>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393"/>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20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636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4E5D51"/>
  <w15:chartTrackingRefBased/>
  <w15:docId w15:val="{33B6B958-A3F1-4D63-8308-3D2A15956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6206"/>
    <w:rPr>
      <w:rFonts w:ascii="Calibri" w:hAnsi="Calibri" w:cs="Calibri"/>
    </w:rPr>
  </w:style>
  <w:style w:type="paragraph" w:styleId="Heading1">
    <w:name w:val="heading 1"/>
    <w:aliases w:val="Pocket"/>
    <w:basedOn w:val="Normal"/>
    <w:next w:val="Normal"/>
    <w:link w:val="Heading1Char"/>
    <w:qFormat/>
    <w:rsid w:val="00C762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762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
    <w:basedOn w:val="Normal"/>
    <w:next w:val="Normal"/>
    <w:link w:val="Heading3Char"/>
    <w:uiPriority w:val="2"/>
    <w:qFormat/>
    <w:rsid w:val="00C762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T"/>
    <w:basedOn w:val="Normal"/>
    <w:next w:val="Normal"/>
    <w:link w:val="Heading4Char"/>
    <w:uiPriority w:val="3"/>
    <w:qFormat/>
    <w:rsid w:val="00C7620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7620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762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6206"/>
  </w:style>
  <w:style w:type="character" w:styleId="Emphasis">
    <w:name w:val="Emphasis"/>
    <w:aliases w:val="tag2,Size 10,emphasis in card,Evidence,Minimized,minimized,Highlighted,Underlined,CD Card,ED - Tag,emphasis,Emphasis!!,small,Bold Underline,Qualifications,bold underline,normal card text,Shrunk,qualifications in card,qualifications,Style1,Box,s,B"/>
    <w:basedOn w:val="DefaultParagraphFont"/>
    <w:link w:val="textbold"/>
    <w:uiPriority w:val="8"/>
    <w:qFormat/>
    <w:rsid w:val="00C7620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76206"/>
    <w:rPr>
      <w:color w:val="auto"/>
      <w:u w:val="none"/>
    </w:rPr>
  </w:style>
  <w:style w:type="character" w:customStyle="1" w:styleId="Heading1Char">
    <w:name w:val="Heading 1 Char"/>
    <w:aliases w:val="Pocket Char"/>
    <w:basedOn w:val="DefaultParagraphFont"/>
    <w:link w:val="Heading1"/>
    <w:rsid w:val="00C762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76206"/>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C7620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C7620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76206"/>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C76206"/>
    <w:rPr>
      <w:b w:val="0"/>
      <w:sz w:val="22"/>
      <w:u w:val="single"/>
    </w:rPr>
  </w:style>
  <w:style w:type="character" w:styleId="Strong">
    <w:name w:val="Strong"/>
    <w:basedOn w:val="DefaultParagraphFont"/>
    <w:uiPriority w:val="22"/>
    <w:semiHidden/>
    <w:qFormat/>
    <w:rsid w:val="00C76206"/>
    <w:rPr>
      <w:b/>
      <w:bCs/>
    </w:rPr>
  </w:style>
  <w:style w:type="character" w:styleId="BookTitle">
    <w:name w:val="Book Title"/>
    <w:basedOn w:val="DefaultParagraphFont"/>
    <w:uiPriority w:val="33"/>
    <w:semiHidden/>
    <w:qFormat/>
    <w:rsid w:val="00C76206"/>
    <w:rPr>
      <w:b/>
      <w:bCs/>
      <w:i/>
      <w:iCs/>
      <w:spacing w:val="5"/>
    </w:rPr>
  </w:style>
  <w:style w:type="character" w:customStyle="1" w:styleId="Heading5Char">
    <w:name w:val="Heading 5 Char"/>
    <w:basedOn w:val="DefaultParagraphFont"/>
    <w:link w:val="Heading5"/>
    <w:uiPriority w:val="9"/>
    <w:semiHidden/>
    <w:rsid w:val="00C7620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76206"/>
  </w:style>
  <w:style w:type="paragraph" w:styleId="Header">
    <w:name w:val="header"/>
    <w:basedOn w:val="Normal"/>
    <w:link w:val="HeaderChar"/>
    <w:uiPriority w:val="99"/>
    <w:semiHidden/>
    <w:rsid w:val="00C7620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6206"/>
    <w:rPr>
      <w:rFonts w:ascii="Calibri" w:hAnsi="Calibri" w:cs="Calibri"/>
    </w:rPr>
  </w:style>
  <w:style w:type="paragraph" w:styleId="Footer">
    <w:name w:val="footer"/>
    <w:basedOn w:val="Normal"/>
    <w:link w:val="FooterChar"/>
    <w:uiPriority w:val="99"/>
    <w:semiHidden/>
    <w:rsid w:val="00C7620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6206"/>
    <w:rPr>
      <w:rFonts w:ascii="Calibri" w:hAnsi="Calibri" w:cs="Calibri"/>
    </w:rPr>
  </w:style>
  <w:style w:type="paragraph" w:styleId="BodyText">
    <w:name w:val="Body Text"/>
    <w:basedOn w:val="Normal"/>
    <w:link w:val="BodyTextChar"/>
    <w:uiPriority w:val="99"/>
    <w:semiHidden/>
    <w:unhideWhenUsed/>
    <w:rsid w:val="00C76206"/>
    <w:pPr>
      <w:spacing w:after="120"/>
    </w:pPr>
  </w:style>
  <w:style w:type="character" w:customStyle="1" w:styleId="BodyTextChar">
    <w:name w:val="Body Text Char"/>
    <w:basedOn w:val="DefaultParagraphFont"/>
    <w:link w:val="BodyText"/>
    <w:uiPriority w:val="99"/>
    <w:semiHidden/>
    <w:rsid w:val="00C76206"/>
    <w:rPr>
      <w:rFonts w:ascii="Calibri" w:hAnsi="Calibri" w:cs="Calibri"/>
    </w:rPr>
  </w:style>
  <w:style w:type="paragraph" w:styleId="NoSpacing">
    <w:name w:val="No Spacing"/>
    <w:link w:val="NoSpacingChar"/>
    <w:uiPriority w:val="99"/>
    <w:semiHidden/>
    <w:unhideWhenUsed/>
    <w:qFormat/>
    <w:rsid w:val="00C7620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76206"/>
    <w:rPr>
      <w:rFonts w:ascii="Calibri" w:hAnsi="Calibri" w:cs="Calibri"/>
    </w:rPr>
  </w:style>
  <w:style w:type="character" w:styleId="Hyperlink">
    <w:name w:val="Hyperlink"/>
    <w:basedOn w:val="DefaultParagraphFont"/>
    <w:uiPriority w:val="99"/>
    <w:unhideWhenUsed/>
    <w:rsid w:val="00C76206"/>
    <w:rPr>
      <w:color w:val="0563C1" w:themeColor="hyperlink"/>
      <w:u w:val="single"/>
    </w:rPr>
  </w:style>
  <w:style w:type="character" w:styleId="UnresolvedMention">
    <w:name w:val="Unresolved Mention"/>
    <w:basedOn w:val="DefaultParagraphFont"/>
    <w:uiPriority w:val="99"/>
    <w:semiHidden/>
    <w:unhideWhenUsed/>
    <w:rsid w:val="00C76206"/>
    <w:rPr>
      <w:color w:val="605E5C"/>
      <w:shd w:val="clear" w:color="auto" w:fill="E1DFDD"/>
    </w:rPr>
  </w:style>
  <w:style w:type="paragraph" w:customStyle="1" w:styleId="textbold">
    <w:name w:val="text bold"/>
    <w:basedOn w:val="Normal"/>
    <w:link w:val="Emphasis"/>
    <w:uiPriority w:val="8"/>
    <w:qFormat/>
    <w:rsid w:val="00C76206"/>
    <w:pPr>
      <w:widowControl w:val="0"/>
      <w:spacing w:after="0" w:line="240" w:lineRule="auto"/>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ism.sustainability-directory.com/scenario/the-future-of-farm-labor-in-automated-agriculture/" TargetMode="External"/><Relationship Id="rId13" Type="http://schemas.openxmlformats.org/officeDocument/2006/relationships/hyperlink" Target="https://www.nationaldefensemagazine.org/articles/2024/9/4/deterrence-can-only-return-with-regained--economic-migh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oodbusinessnews.net/articles/27943-food-agriculture-industry-seen-as-backbone-of-us-econom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iruniversity.af.edu/Portals/10/SSQ/documents/Volume-15_Issue-4/D-Kroenig.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itif.org/publications/2024/09/16/china-is-rapidly-becoming-a-leading-innovator-in-advanced-industries/" TargetMode="External"/><Relationship Id="rId4" Type="http://schemas.openxmlformats.org/officeDocument/2006/relationships/settings" Target="settings.xml"/><Relationship Id="rId9" Type="http://schemas.openxmlformats.org/officeDocument/2006/relationships/hyperlink" Target="https://www.msba.org/site/site/content/News-and-Publications/News/General-News/AI_and_Robotics_Unions_and_Employers_Tackle_AI_and_Robotics_in_the_Workplace.aspx" TargetMode="External"/><Relationship Id="rId14" Type="http://schemas.openxmlformats.org/officeDocument/2006/relationships/hyperlink" Target="https://pilr.richmond.ed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10111</Words>
  <Characters>60581</Characters>
  <Application>Microsoft Office Word</Application>
  <DocSecurity>0</DocSecurity>
  <Lines>504</Lines>
  <Paragraphs>141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70551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Danielle</dc:creator>
  <cp:keywords>6.0.0</cp:keywords>
  <dc:description/>
  <cp:lastModifiedBy>Danielle Verney</cp:lastModifiedBy>
  <cp:revision>1</cp:revision>
  <dcterms:created xsi:type="dcterms:W3CDTF">2025-09-06T21:36:00Z</dcterms:created>
  <dcterms:modified xsi:type="dcterms:W3CDTF">2025-09-06T21:50:00Z</dcterms:modified>
</cp:coreProperties>
</file>