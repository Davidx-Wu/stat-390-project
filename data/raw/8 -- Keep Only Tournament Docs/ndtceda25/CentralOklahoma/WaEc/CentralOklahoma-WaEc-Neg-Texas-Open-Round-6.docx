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708C3" w14:textId="77777777" w:rsidR="007523EE" w:rsidRDefault="007523EE" w:rsidP="007523EE">
      <w:pPr>
        <w:pStyle w:val="Heading1"/>
      </w:pPr>
      <w:r>
        <w:t>-1NC-</w:t>
      </w:r>
    </w:p>
    <w:p w14:paraId="5AF80312" w14:textId="77777777" w:rsidR="007523EE" w:rsidRDefault="007523EE" w:rsidP="007523EE">
      <w:pPr>
        <w:pStyle w:val="Heading2"/>
      </w:pPr>
      <w:r>
        <w:lastRenderedPageBreak/>
        <w:t>K</w:t>
      </w:r>
    </w:p>
    <w:p w14:paraId="779AA865" w14:textId="77777777" w:rsidR="007523EE" w:rsidRDefault="007523EE" w:rsidP="007523EE">
      <w:pPr>
        <w:pStyle w:val="Heading4"/>
      </w:pPr>
      <w:bookmarkStart w:id="0" w:name="_Hlk159689517"/>
      <w:r>
        <w:t>Settler fascism is intensifying now. Settler colonialism requires the death of Native and Black life in order to secure its material and symbolic coordinates, necessitating fascist institutions that produce violence.</w:t>
      </w:r>
    </w:p>
    <w:p w14:paraId="033B2940" w14:textId="77777777" w:rsidR="007523EE" w:rsidRDefault="007523EE" w:rsidP="007523EE">
      <w:r w:rsidRPr="00402E60">
        <w:rPr>
          <w:rStyle w:val="Style13ptBold"/>
        </w:rPr>
        <w:t>Robinson, 2019</w:t>
      </w:r>
      <w:r>
        <w:t xml:space="preserve"> (Rowland Ena͞emaehkiw Keshena – member of the Menominee Nation of Wisconsin in the Department of Political Science as well as the Indigenous Studies Program @ the University of Waterloo, “Episode 45: Fascism and the Far Right pt 3”, Treyf Podcast, interview, November 30, </w:t>
      </w:r>
      <w:hyperlink r:id="rId8" w:history="1">
        <w:r w:rsidRPr="00A81B4C">
          <w:rPr>
            <w:rStyle w:val="Hyperlink"/>
          </w:rPr>
          <w:t>https://www.treyfpodcast.com/2019/11/30/episode-45-fascism-and-colonialism/</w:t>
        </w:r>
      </w:hyperlink>
      <w:r>
        <w:t>, shae)</w:t>
      </w:r>
    </w:p>
    <w:p w14:paraId="0FAA27C9" w14:textId="77777777" w:rsidR="007523EE" w:rsidRPr="003E0967" w:rsidRDefault="007523EE" w:rsidP="007523EE">
      <w:pPr>
        <w:rPr>
          <w:sz w:val="16"/>
        </w:rPr>
      </w:pPr>
      <w:r w:rsidRPr="00CC3150">
        <w:rPr>
          <w:sz w:val="16"/>
        </w:rPr>
        <w:t xml:space="preserve">Rowland Keshena Robinson: You know, when you think of </w:t>
      </w:r>
      <w:r w:rsidRPr="00635B32">
        <w:rPr>
          <w:rStyle w:val="StyleUnderline"/>
          <w:highlight w:val="cyan"/>
        </w:rPr>
        <w:t>this idea of fascism as imperialist violence making its return to the motherland</w:t>
      </w:r>
      <w:r w:rsidRPr="00CC3150">
        <w:rPr>
          <w:sz w:val="16"/>
        </w:rPr>
        <w:t xml:space="preserve">, you kind of drop these images of, you know, what the Germans did in Namibia and South West Africa. And that’s over there. And then the violence and the techniques of violence come home. </w:t>
      </w:r>
      <w:r w:rsidRPr="00635B32">
        <w:rPr>
          <w:rStyle w:val="StyleUnderline"/>
          <w:highlight w:val="cyan"/>
        </w:rPr>
        <w:t>But in a settler colony</w:t>
      </w:r>
      <w:r w:rsidRPr="00A1090C">
        <w:rPr>
          <w:rStyle w:val="StyleUnderline"/>
        </w:rPr>
        <w:t xml:space="preserve"> like the United States</w:t>
      </w:r>
      <w:r w:rsidRPr="00CC3150">
        <w:rPr>
          <w:sz w:val="16"/>
        </w:rPr>
        <w:t xml:space="preserve"> or Canada, the home is always already the site of the violence. It’s not so much that the violence is coming home, </w:t>
      </w:r>
      <w:r w:rsidRPr="00635B32">
        <w:rPr>
          <w:rStyle w:val="StyleUnderline"/>
          <w:highlight w:val="cyan"/>
        </w:rPr>
        <w:t>the violence has always been here</w:t>
      </w:r>
      <w:r w:rsidRPr="00CC3150">
        <w:rPr>
          <w:sz w:val="16"/>
        </w:rPr>
        <w:t xml:space="preserve">. So </w:t>
      </w:r>
      <w:r w:rsidRPr="00A1090C">
        <w:rPr>
          <w:rStyle w:val="StyleUnderline"/>
        </w:rPr>
        <w:t>America</w:t>
      </w:r>
      <w:r w:rsidRPr="00CC3150">
        <w:rPr>
          <w:sz w:val="16"/>
        </w:rPr>
        <w:t xml:space="preserve"> and Canada were </w:t>
      </w:r>
      <w:r w:rsidRPr="00A1090C">
        <w:rPr>
          <w:rStyle w:val="StyleUnderline"/>
        </w:rPr>
        <w:t>born out of the frontier and out of genocidal violence.</w:t>
      </w:r>
      <w:r w:rsidRPr="00CC3150">
        <w:rPr>
          <w:sz w:val="16"/>
        </w:rPr>
        <w:t xml:space="preserve"> Germany, Britain, France, Italy, etc. were not. Of course, there were many colonial genocides, but you can speak hypothetically of England or Germany or Italy without the necessity of genocide or enslavement. Perhaps they wouldn’t be the top global capitalist powerhouses that they became because of colonialism and because of genocide. But you cannot separate the question of America and Canada from the question of genocide. So the way I sometimes think about it is it’s maybe not so much a return from violence that was visited on other people coming home, but </w:t>
      </w:r>
      <w:r w:rsidRPr="00A1090C">
        <w:rPr>
          <w:rStyle w:val="StyleUnderline"/>
        </w:rPr>
        <w:t>violences that the settlers visited upon other people internally</w:t>
      </w:r>
      <w:r w:rsidRPr="00CC3150">
        <w:rPr>
          <w:sz w:val="16"/>
        </w:rPr>
        <w:t xml:space="preserve"> within their borders, </w:t>
      </w:r>
      <w:r w:rsidRPr="00A1090C">
        <w:rPr>
          <w:rStyle w:val="StyleUnderline"/>
        </w:rPr>
        <w:t>like Indigenous people or Black people, is now being repurposed to dominate them through the emergence of various strands of far rightist thought</w:t>
      </w:r>
      <w:r w:rsidRPr="00CC3150">
        <w:rPr>
          <w:sz w:val="16"/>
        </w:rPr>
        <w:t xml:space="preserve">. Maybe </w:t>
      </w:r>
      <w:r w:rsidRPr="00A1090C">
        <w:rPr>
          <w:rStyle w:val="StyleUnderline"/>
        </w:rPr>
        <w:t>sometimes</w:t>
      </w:r>
      <w:r w:rsidRPr="00CC3150">
        <w:rPr>
          <w:sz w:val="16"/>
        </w:rPr>
        <w:t xml:space="preserve"> it’s at </w:t>
      </w:r>
      <w:r w:rsidRPr="00A1090C">
        <w:rPr>
          <w:rStyle w:val="StyleUnderline"/>
        </w:rPr>
        <w:t>queer people, sometimes</w:t>
      </w:r>
      <w:r w:rsidRPr="00CC3150">
        <w:rPr>
          <w:sz w:val="16"/>
        </w:rPr>
        <w:t xml:space="preserve"> it’s at </w:t>
      </w:r>
      <w:r w:rsidRPr="00A1090C">
        <w:rPr>
          <w:rStyle w:val="StyleUnderline"/>
        </w:rPr>
        <w:t>women, sometimes</w:t>
      </w:r>
      <w:r w:rsidRPr="00CC3150">
        <w:rPr>
          <w:sz w:val="16"/>
        </w:rPr>
        <w:t xml:space="preserve"> it’s at </w:t>
      </w:r>
      <w:r w:rsidRPr="00A1090C">
        <w:rPr>
          <w:rStyle w:val="StyleUnderline"/>
        </w:rPr>
        <w:t>non-white people</w:t>
      </w:r>
      <w:r w:rsidRPr="00CC3150">
        <w:rPr>
          <w:sz w:val="16"/>
        </w:rPr>
        <w:t xml:space="preserve">. I think that’s the difference. For the Germans, for the English, etc., they were off in the colony. Whereas in America it was next door. But also it’s a question of the basis of the society. </w:t>
      </w:r>
      <w:r w:rsidRPr="004042A2">
        <w:rPr>
          <w:rStyle w:val="StyleUnderline"/>
          <w:highlight w:val="cyan"/>
        </w:rPr>
        <w:t>The basis of American</w:t>
      </w:r>
      <w:r w:rsidRPr="00CC3150">
        <w:rPr>
          <w:sz w:val="16"/>
        </w:rPr>
        <w:t xml:space="preserve"> and Canadian </w:t>
      </w:r>
      <w:r w:rsidRPr="004042A2">
        <w:rPr>
          <w:rStyle w:val="StyleUnderline"/>
          <w:highlight w:val="cyan"/>
        </w:rPr>
        <w:t>society is genocide and</w:t>
      </w:r>
      <w:r w:rsidRPr="00A1090C">
        <w:rPr>
          <w:rStyle w:val="StyleUnderline"/>
        </w:rPr>
        <w:t xml:space="preserve"> is </w:t>
      </w:r>
      <w:r w:rsidRPr="004042A2">
        <w:rPr>
          <w:rStyle w:val="StyleUnderline"/>
          <w:highlight w:val="cyan"/>
        </w:rPr>
        <w:t>enslavement</w:t>
      </w:r>
      <w:r w:rsidRPr="00A1090C">
        <w:rPr>
          <w:rStyle w:val="StyleUnderline"/>
        </w:rPr>
        <w:t>.</w:t>
      </w:r>
      <w:r>
        <w:rPr>
          <w:rStyle w:val="StyleUnderline"/>
        </w:rPr>
        <w:t xml:space="preserve"> </w:t>
      </w:r>
      <w:r w:rsidRPr="00CC3150">
        <w:rPr>
          <w:sz w:val="16"/>
        </w:rPr>
        <w:t xml:space="preserve">David: Something that you’ve spoken about that I found really interesting was the idea of fascism never quite having the same popular hold here in the way that it did in Europe. Can you talk a bit about that? Why do you think that is? Rowland Keshena Robinson: Well, my thinking on that largely kind of emerges from some stuff that J. Sakai wrote. He thought that fascism didn’t quite have the same sort of popular appeal in the United States. And I think we can simply extrapolate that to Canada as well. Because </w:t>
      </w:r>
      <w:r w:rsidRPr="00B36DFE">
        <w:rPr>
          <w:rStyle w:val="StyleUnderline"/>
        </w:rPr>
        <w:t>settlerism</w:t>
      </w:r>
      <w:r w:rsidRPr="00CC3150">
        <w:rPr>
          <w:sz w:val="16"/>
        </w:rPr>
        <w:t xml:space="preserve">, the specific ideology of the settler, </w:t>
      </w:r>
      <w:r w:rsidRPr="00B36DFE">
        <w:rPr>
          <w:rStyle w:val="StyleUnderline"/>
        </w:rPr>
        <w:t>occupies a lot of psychic, social, cultural space that fascism wants to insert itself into</w:t>
      </w:r>
      <w:r w:rsidRPr="00CC3150">
        <w:rPr>
          <w:sz w:val="16"/>
        </w:rPr>
        <w:t xml:space="preserve">. And settlerism, because of its association with settler colonialism, tends to involve a lot of celebration of the violences of the conquest and of what people tend to call the frontier. So I think a lot of American culture is infused with that. </w:t>
      </w:r>
      <w:r w:rsidRPr="00B36DFE">
        <w:rPr>
          <w:rStyle w:val="StyleUnderline"/>
        </w:rPr>
        <w:t>The drive for territorial expansion, the drive for settlement, and with all of the horrific violences that the fascists have</w:t>
      </w:r>
      <w:r w:rsidRPr="00CC3150">
        <w:rPr>
          <w:sz w:val="16"/>
        </w:rPr>
        <w:t xml:space="preserve">, this </w:t>
      </w:r>
      <w:r w:rsidRPr="00B36DFE">
        <w:rPr>
          <w:rStyle w:val="StyleUnderline"/>
        </w:rPr>
        <w:t>is already inscribed in the regime of settlerism.</w:t>
      </w:r>
      <w:r w:rsidRPr="00CC3150">
        <w:rPr>
          <w:sz w:val="16"/>
        </w:rPr>
        <w:t xml:space="preserve"> Because settlerism is itself already an ideology of violent, dispossessive, genocidal territorial expansion. Sam: So, Rowland, if that’s the case, why do you think or </w:t>
      </w:r>
      <w:r w:rsidRPr="00B36DFE">
        <w:rPr>
          <w:rStyle w:val="StyleUnderline"/>
        </w:rPr>
        <w:t>how do you understand the uptick of far-right groups and fascist groups in North America</w:t>
      </w:r>
      <w:r w:rsidRPr="00CC3150">
        <w:rPr>
          <w:sz w:val="16"/>
        </w:rPr>
        <w:t xml:space="preserve"> right now? Rowland Keshena Robinson: Right. Well, I think </w:t>
      </w:r>
      <w:r w:rsidRPr="00B36DFE">
        <w:rPr>
          <w:rStyle w:val="StyleUnderline"/>
        </w:rPr>
        <w:t>there’s a couple of factors</w:t>
      </w:r>
      <w:r w:rsidRPr="00CC3150">
        <w:rPr>
          <w:sz w:val="16"/>
        </w:rPr>
        <w:t xml:space="preserve"> that go into it. So we’ve had this </w:t>
      </w:r>
      <w:r w:rsidRPr="004042A2">
        <w:rPr>
          <w:rStyle w:val="StyleUnderline"/>
          <w:highlight w:val="cyan"/>
        </w:rPr>
        <w:t>movement towards neo-liberal globalized capitalism</w:t>
      </w:r>
      <w:r w:rsidRPr="0072032E">
        <w:rPr>
          <w:sz w:val="16"/>
        </w:rPr>
        <w:t xml:space="preserve">, which has </w:t>
      </w:r>
      <w:r w:rsidRPr="004042A2">
        <w:rPr>
          <w:rStyle w:val="StyleUnderline"/>
          <w:highlight w:val="cyan"/>
        </w:rPr>
        <w:t>disintegrated the industrial base</w:t>
      </w:r>
      <w:r w:rsidRPr="00B36DFE">
        <w:rPr>
          <w:rStyle w:val="StyleUnderline"/>
        </w:rPr>
        <w:t>, primary production has been shifted overseas</w:t>
      </w:r>
      <w:r w:rsidRPr="00CC3150">
        <w:rPr>
          <w:sz w:val="16"/>
        </w:rPr>
        <w:t xml:space="preserve">, mostly to the global periphery. </w:t>
      </w:r>
      <w:r w:rsidRPr="004042A2">
        <w:rPr>
          <w:rStyle w:val="StyleUnderline"/>
          <w:highlight w:val="cyan"/>
        </w:rPr>
        <w:t>Labour is</w:t>
      </w:r>
      <w:r w:rsidRPr="00B36DFE">
        <w:rPr>
          <w:rStyle w:val="StyleUnderline"/>
        </w:rPr>
        <w:t xml:space="preserve"> increasingly </w:t>
      </w:r>
      <w:r w:rsidRPr="004042A2">
        <w:rPr>
          <w:rStyle w:val="StyleUnderline"/>
          <w:highlight w:val="cyan"/>
        </w:rPr>
        <w:t>gig-ified</w:t>
      </w:r>
      <w:r w:rsidRPr="00CC3150">
        <w:rPr>
          <w:sz w:val="16"/>
        </w:rPr>
        <w:t xml:space="preserve">, its </w:t>
      </w:r>
      <w:r w:rsidRPr="004042A2">
        <w:rPr>
          <w:rStyle w:val="StyleUnderline"/>
          <w:highlight w:val="cyan"/>
        </w:rPr>
        <w:t>non-unionized</w:t>
      </w:r>
      <w:r w:rsidRPr="00CC3150">
        <w:rPr>
          <w:sz w:val="16"/>
        </w:rPr>
        <w:t xml:space="preserve">, it’s </w:t>
      </w:r>
      <w:r w:rsidRPr="00B36DFE">
        <w:rPr>
          <w:rStyle w:val="StyleUnderline"/>
        </w:rPr>
        <w:t>precarious</w:t>
      </w:r>
      <w:r w:rsidRPr="00CC3150">
        <w:rPr>
          <w:sz w:val="16"/>
        </w:rPr>
        <w:t xml:space="preserve">, there’s a lot less stability and security. You know, </w:t>
      </w:r>
      <w:r w:rsidRPr="004042A2">
        <w:rPr>
          <w:rStyle w:val="StyleUnderline"/>
          <w:highlight w:val="cyan"/>
        </w:rPr>
        <w:t>less hope of</w:t>
      </w:r>
      <w:r w:rsidRPr="00B36DFE">
        <w:rPr>
          <w:rStyle w:val="StyleUnderline"/>
        </w:rPr>
        <w:t xml:space="preserve"> actually </w:t>
      </w:r>
      <w:r w:rsidRPr="004042A2">
        <w:rPr>
          <w:rStyle w:val="StyleUnderline"/>
          <w:highlight w:val="cyan"/>
        </w:rPr>
        <w:t>being able to retire</w:t>
      </w:r>
      <w:r w:rsidRPr="00CC3150">
        <w:rPr>
          <w:sz w:val="16"/>
        </w:rPr>
        <w:t xml:space="preserve"> on anything. But under the Obama government, even then, before we’re even talking about Trump, there was already a huge growth of militia groups and other far-right organizations, because </w:t>
      </w:r>
      <w:r w:rsidRPr="00B36DFE">
        <w:rPr>
          <w:rStyle w:val="StyleUnderline"/>
        </w:rPr>
        <w:t>a lot of white Americans saw the election of a Black man undoing what America was</w:t>
      </w:r>
      <w:r w:rsidRPr="00CC3150">
        <w:rPr>
          <w:sz w:val="16"/>
        </w:rPr>
        <w:t xml:space="preserve">. It was no longer polite to say that America was a white nation but that didn’t mean that a lot of white people didn’t still feel it that way. And so first you have Obama, and then you have the economic crisis, and the advance of civil and human rights. And I think </w:t>
      </w:r>
      <w:r w:rsidRPr="00B36DFE">
        <w:rPr>
          <w:rStyle w:val="StyleUnderline"/>
        </w:rPr>
        <w:t xml:space="preserve">all these different instances create a ground where </w:t>
      </w:r>
      <w:r w:rsidRPr="004042A2">
        <w:rPr>
          <w:rStyle w:val="StyleUnderline"/>
          <w:highlight w:val="cyan"/>
        </w:rPr>
        <w:t>white, cis(gender), het(erosexual)</w:t>
      </w:r>
      <w:r w:rsidRPr="00CC3150">
        <w:rPr>
          <w:sz w:val="16"/>
        </w:rPr>
        <w:t xml:space="preserve"> American and Canadian </w:t>
      </w:r>
      <w:r w:rsidRPr="004042A2">
        <w:rPr>
          <w:rStyle w:val="StyleUnderline"/>
          <w:highlight w:val="cyan"/>
        </w:rPr>
        <w:t>men feel like</w:t>
      </w:r>
      <w:r w:rsidRPr="00B36DFE">
        <w:rPr>
          <w:rStyle w:val="StyleUnderline"/>
        </w:rPr>
        <w:t xml:space="preserve"> now </w:t>
      </w:r>
      <w:r w:rsidRPr="004042A2">
        <w:rPr>
          <w:rStyle w:val="StyleUnderline"/>
          <w:highlight w:val="cyan"/>
        </w:rPr>
        <w:t>they’re under attack</w:t>
      </w:r>
      <w:r w:rsidRPr="00CC3150">
        <w:rPr>
          <w:sz w:val="16"/>
        </w:rPr>
        <w:t xml:space="preserve">. Their jobs are gone, </w:t>
      </w:r>
      <w:r w:rsidRPr="004042A2">
        <w:rPr>
          <w:rStyle w:val="StyleUnderline"/>
          <w:highlight w:val="cyan"/>
        </w:rPr>
        <w:t>so they want something that’s going to bring back what they think is rightfully theirs</w:t>
      </w:r>
      <w:r w:rsidRPr="00B36DFE">
        <w:rPr>
          <w:rStyle w:val="StyleUnderline"/>
        </w:rPr>
        <w:t>.</w:t>
      </w:r>
      <w:r>
        <w:rPr>
          <w:rStyle w:val="StyleUnderline"/>
        </w:rPr>
        <w:t xml:space="preserve"> </w:t>
      </w:r>
      <w:r w:rsidRPr="00CC3150">
        <w:rPr>
          <w:sz w:val="16"/>
        </w:rPr>
        <w:t xml:space="preserve">David: So </w:t>
      </w:r>
      <w:r w:rsidRPr="004042A2">
        <w:rPr>
          <w:rStyle w:val="StyleUnderline"/>
          <w:highlight w:val="cyan"/>
        </w:rPr>
        <w:t>they</w:t>
      </w:r>
      <w:r w:rsidRPr="00CC3150">
        <w:rPr>
          <w:sz w:val="16"/>
        </w:rPr>
        <w:t xml:space="preserve"> sort of </w:t>
      </w:r>
      <w:r w:rsidRPr="004042A2">
        <w:rPr>
          <w:rStyle w:val="StyleUnderline"/>
          <w:highlight w:val="cyan"/>
        </w:rPr>
        <w:t>see the settler project as having failed to some degree. And fascism is stepping in to take on that role</w:t>
      </w:r>
      <w:r w:rsidRPr="00CC3150">
        <w:rPr>
          <w:sz w:val="16"/>
        </w:rPr>
        <w:t xml:space="preserve">? Rowland </w:t>
      </w:r>
      <w:r w:rsidRPr="00CC3150">
        <w:rPr>
          <w:sz w:val="16"/>
        </w:rPr>
        <w:lastRenderedPageBreak/>
        <w:t xml:space="preserve">Keshena Robinson: Yeah. And </w:t>
      </w:r>
      <w:r w:rsidRPr="004042A2">
        <w:rPr>
          <w:rStyle w:val="StyleUnderline"/>
          <w:highlight w:val="cyan"/>
        </w:rPr>
        <w:t>to reassert the violence and to reassert the settler self. That’s the fascist program</w:t>
      </w:r>
      <w:r w:rsidRPr="00556537">
        <w:rPr>
          <w:rStyle w:val="StyleUnderline"/>
        </w:rPr>
        <w:t>.</w:t>
      </w:r>
      <w:r>
        <w:rPr>
          <w:rStyle w:val="StyleUnderline"/>
        </w:rPr>
        <w:t xml:space="preserve"> </w:t>
      </w:r>
      <w:r w:rsidRPr="00CC3150">
        <w:rPr>
          <w:sz w:val="16"/>
        </w:rPr>
        <w:t xml:space="preserve">Sam: So a portion of your essay is titled, ‘What Does Fascism Mean to the Indigenous Person?’ And for folks who haven’t read your essay, and I highly encourage them to go do so, can you talk a little bit about what conclusions you came to at that point, and if your thinking has changed in the last few years since it came out? Rowland Keshena Robinson: Well, I can tell you that my thinking has not really altered all of that much. The conclusions that I drew were that because of the nature of the US and Canada as settler colonies, </w:t>
      </w:r>
      <w:r w:rsidRPr="00B61A55">
        <w:rPr>
          <w:rStyle w:val="StyleUnderline"/>
        </w:rPr>
        <w:t>settler colonial liberal democracy is always already genocidal</w:t>
      </w:r>
      <w:r w:rsidRPr="00CC3150">
        <w:rPr>
          <w:sz w:val="16"/>
        </w:rPr>
        <w:t xml:space="preserve">. Because the settler colony doesn’t just eliminate Indigenous people as a historical event in the past, but necessarily has to drive towards the elimination of Indigenous people today. It’s not necessarily, you know, open frontier homicide the way it was in the past. But you have regimes like the American regime of blood quantum eliminating Indigenous people as a distinct population. Canada has its own programs. For example, the Indian Act. The Canadian State takes Indigenous kids away still, practically as soon as they’re born sometimes. There’s more Indigenous children in care today in Canada than there ever were in the residential school system. And there are other systems that go on with Métis and Inuit people. Our territories and </w:t>
      </w:r>
      <w:r w:rsidRPr="00B61A55">
        <w:rPr>
          <w:rStyle w:val="StyleUnderline"/>
        </w:rPr>
        <w:t>our sovereignties represent prior and alternative sovereignties to the settler sovereignty. And so we have to be eliminated.</w:t>
      </w:r>
      <w:r w:rsidRPr="00CC3150">
        <w:rPr>
          <w:sz w:val="16"/>
        </w:rPr>
        <w:t xml:space="preserve"> We have to be eliminated today. Our rights have to be circumscribed. So that’s what I mean when I say that colonial liberal democracy is genocide necessarily. It can’t be anything but that. </w:t>
      </w:r>
      <w:r w:rsidRPr="00B61A55">
        <w:rPr>
          <w:rStyle w:val="StyleUnderline"/>
        </w:rPr>
        <w:t>The promise of fascism</w:t>
      </w:r>
      <w:r w:rsidRPr="00CC3150">
        <w:rPr>
          <w:sz w:val="16"/>
        </w:rPr>
        <w:t xml:space="preserve">, though, </w:t>
      </w:r>
      <w:r w:rsidRPr="00B61A55">
        <w:rPr>
          <w:rStyle w:val="StyleUnderline"/>
        </w:rPr>
        <w:t>is an acceleration of that program</w:t>
      </w:r>
      <w:r w:rsidRPr="00CC3150">
        <w:rPr>
          <w:sz w:val="16"/>
        </w:rPr>
        <w:t xml:space="preserve">. Maybe fascism more openly returns to sterilization of Indigenous women, which Canada is still doing. But maybe it happens more openly, maybe it happens at a faster rate, maybe fascism kills people, maybe fascism herds people more onto reservations and reserves. So I think </w:t>
      </w:r>
      <w:r w:rsidRPr="004042A2">
        <w:rPr>
          <w:rStyle w:val="StyleUnderline"/>
          <w:highlight w:val="cyan"/>
        </w:rPr>
        <w:t>fascism is a potentiality for the rate of violence to increase, not just government programs of elimination, but actual physical violence inflicted on people with the purpose of exterminating them</w:t>
      </w:r>
      <w:r w:rsidRPr="00B61A55">
        <w:rPr>
          <w:rStyle w:val="StyleUnderline"/>
        </w:rPr>
        <w:t>.</w:t>
      </w:r>
      <w:r w:rsidRPr="00CC3150">
        <w:rPr>
          <w:sz w:val="16"/>
        </w:rPr>
        <w:t xml:space="preserve"> So it ends up just becoming a choice between slow genocide or fast genocide. Neither one is preferable, but one of them is worse. And I think the atmosphere of things as they’ve changed since 2016 in the United States, and that necessarily bleeds north into Canada, has enabled an environment where violence is much more likely to actually happen. And so </w:t>
      </w:r>
      <w:r w:rsidRPr="004042A2">
        <w:rPr>
          <w:rStyle w:val="StyleUnderline"/>
          <w:highlight w:val="cyan"/>
        </w:rPr>
        <w:t>to</w:t>
      </w:r>
      <w:r w:rsidRPr="00B61A55">
        <w:rPr>
          <w:rStyle w:val="StyleUnderline"/>
        </w:rPr>
        <w:t xml:space="preserve"> really </w:t>
      </w:r>
      <w:r w:rsidRPr="004042A2">
        <w:rPr>
          <w:rStyle w:val="StyleUnderline"/>
          <w:highlight w:val="cyan"/>
        </w:rPr>
        <w:t>combat fascism, you have to openly assert</w:t>
      </w:r>
      <w:r w:rsidRPr="00B61A55">
        <w:rPr>
          <w:rStyle w:val="StyleUnderline"/>
        </w:rPr>
        <w:t xml:space="preserve"> both </w:t>
      </w:r>
      <w:r w:rsidRPr="004042A2">
        <w:rPr>
          <w:rStyle w:val="StyleUnderline"/>
          <w:highlight w:val="cyan"/>
        </w:rPr>
        <w:t>programmatically and in action Anti-Colonialism</w:t>
      </w:r>
      <w:r w:rsidRPr="00B61A55">
        <w:rPr>
          <w:rStyle w:val="StyleUnderline"/>
        </w:rPr>
        <w:t>.</w:t>
      </w:r>
      <w:r w:rsidRPr="00CC3150">
        <w:rPr>
          <w:sz w:val="16"/>
        </w:rPr>
        <w:t xml:space="preserve"> Sam: So you write about the fact that there are many segments on the left that have failed to make this connection. Can you talk about what you see as some of the failures of the left vis a vis anti-fascism? Rowland Keshena Robinson: Well, I think </w:t>
      </w:r>
      <w:r w:rsidRPr="00B61A55">
        <w:rPr>
          <w:rStyle w:val="StyleUnderline"/>
        </w:rPr>
        <w:t>there’s been a historically broad tendency to ignore the colonial question. Or when they do pay attention to it, it’s</w:t>
      </w:r>
      <w:r w:rsidRPr="00CC3150">
        <w:rPr>
          <w:sz w:val="16"/>
        </w:rPr>
        <w:t xml:space="preserve"> generally sort of waved at with </w:t>
      </w:r>
      <w:r w:rsidRPr="00B61A55">
        <w:rPr>
          <w:rStyle w:val="StyleUnderline"/>
        </w:rPr>
        <w:t>rhetorical gestures.</w:t>
      </w:r>
      <w:r w:rsidRPr="00CC3150">
        <w:rPr>
          <w:sz w:val="16"/>
        </w:rPr>
        <w:t xml:space="preserve"> For example, you can do a survey of </w:t>
      </w:r>
      <w:r w:rsidRPr="004042A2">
        <w:rPr>
          <w:rStyle w:val="StyleUnderline"/>
          <w:highlight w:val="cyan"/>
        </w:rPr>
        <w:t>left wing</w:t>
      </w:r>
      <w:r w:rsidRPr="00CC3150">
        <w:rPr>
          <w:sz w:val="16"/>
        </w:rPr>
        <w:t xml:space="preserve"> Canadian and </w:t>
      </w:r>
      <w:r w:rsidRPr="004042A2">
        <w:rPr>
          <w:rStyle w:val="StyleUnderline"/>
          <w:highlight w:val="cyan"/>
        </w:rPr>
        <w:t>American organizations’</w:t>
      </w:r>
      <w:r w:rsidRPr="00CC3150">
        <w:rPr>
          <w:sz w:val="16"/>
        </w:rPr>
        <w:t xml:space="preserve"> programs for the revolution, trademark, where they </w:t>
      </w:r>
      <w:r w:rsidRPr="004042A2">
        <w:rPr>
          <w:rStyle w:val="StyleUnderline"/>
          <w:highlight w:val="cyan"/>
        </w:rPr>
        <w:t>will say things like, oh we support the self-determination of Indigenous people. But their programs never go any deeper than that</w:t>
      </w:r>
      <w:r w:rsidRPr="00B61A55">
        <w:rPr>
          <w:rStyle w:val="StyleUnderline"/>
        </w:rPr>
        <w:t>.</w:t>
      </w:r>
      <w:r w:rsidRPr="00CC3150">
        <w:rPr>
          <w:sz w:val="16"/>
        </w:rPr>
        <w:t xml:space="preserve"> You know, in America, </w:t>
      </w:r>
      <w:r w:rsidRPr="004042A2">
        <w:rPr>
          <w:rStyle w:val="StyleUnderline"/>
          <w:highlight w:val="cyan"/>
        </w:rPr>
        <w:t>they’ll talk about supporting a right to self-determination up to and including independence for</w:t>
      </w:r>
      <w:r w:rsidRPr="00CC3150">
        <w:rPr>
          <w:sz w:val="16"/>
        </w:rPr>
        <w:t xml:space="preserve"> say, the Chicano nation in the American Southwest, or Hawaii or Puerto Rico, and explicitly state </w:t>
      </w:r>
      <w:r w:rsidRPr="004042A2">
        <w:rPr>
          <w:rStyle w:val="StyleUnderline"/>
          <w:highlight w:val="cyan"/>
        </w:rPr>
        <w:t>those territories with their peoples can separate if they want to. But are simultaneously unclear</w:t>
      </w:r>
      <w:r w:rsidRPr="00CC3150">
        <w:rPr>
          <w:sz w:val="16"/>
        </w:rPr>
        <w:t xml:space="preserve">, with just some sort of vague support for self-determination, </w:t>
      </w:r>
      <w:r w:rsidRPr="004042A2">
        <w:rPr>
          <w:rStyle w:val="StyleUnderline"/>
          <w:highlight w:val="cyan"/>
        </w:rPr>
        <w:t xml:space="preserve">for indigenous peoples elsewhere on the continent </w:t>
      </w:r>
      <w:r w:rsidRPr="004042A2">
        <w:rPr>
          <w:rStyle w:val="Emphasis"/>
          <w:highlight w:val="cyan"/>
        </w:rPr>
        <w:t>because they can cede those distant areas or border areas and still maintain control of most of the continent.</w:t>
      </w:r>
      <w:r w:rsidRPr="00CC3150">
        <w:rPr>
          <w:sz w:val="16"/>
        </w:rPr>
        <w:t xml:space="preserve"> It gets really ridiculous in Canada, where a lot of groups in their programs, they’ll do the same thing where they have a vague support for Indigenous self-determination, but will simultaneously have an explicit support for the right of Quebec to separate. And that’s even more ridiculous up here in Canada, because Quebec itself is a settler colonial entity. It just happens to speak French and to lose out in the colonial war to Britain. Quebec only exists as a French speaking territory because they colonized, dispossessed, and eliminated the Mohawk and the Algonquin and the Cree and the Inuit and the Abenaki and the Mi’kmaq, and a whole host of other Indigenous nations. </w:t>
      </w:r>
      <w:r w:rsidRPr="00CC3150">
        <w:rPr>
          <w:rStyle w:val="StyleUnderline"/>
        </w:rPr>
        <w:t xml:space="preserve">And </w:t>
      </w:r>
      <w:r w:rsidRPr="004042A2">
        <w:rPr>
          <w:rStyle w:val="StyleUnderline"/>
          <w:highlight w:val="cyan"/>
        </w:rPr>
        <w:t>decolonization</w:t>
      </w:r>
      <w:r w:rsidRPr="00CC3150">
        <w:rPr>
          <w:rStyle w:val="StyleUnderline"/>
        </w:rPr>
        <w:t xml:space="preserve"> from an Indigenous perspective, </w:t>
      </w:r>
      <w:r w:rsidRPr="004042A2">
        <w:rPr>
          <w:rStyle w:val="StyleUnderline"/>
          <w:highlight w:val="cyan"/>
        </w:rPr>
        <w:t>necessarily requires</w:t>
      </w:r>
      <w:r w:rsidRPr="00CC3150">
        <w:rPr>
          <w:rStyle w:val="StyleUnderline"/>
        </w:rPr>
        <w:t xml:space="preserve"> the </w:t>
      </w:r>
      <w:r w:rsidRPr="004042A2">
        <w:rPr>
          <w:rStyle w:val="StyleUnderline"/>
          <w:highlight w:val="cyan"/>
        </w:rPr>
        <w:t>undoing</w:t>
      </w:r>
      <w:r w:rsidRPr="00CC3150">
        <w:rPr>
          <w:rStyle w:val="StyleUnderline"/>
        </w:rPr>
        <w:t xml:space="preserve"> of </w:t>
      </w:r>
      <w:r w:rsidRPr="004042A2">
        <w:rPr>
          <w:rStyle w:val="StyleUnderline"/>
          <w:highlight w:val="cyan"/>
        </w:rPr>
        <w:t>settler colonial nation states</w:t>
      </w:r>
      <w:r w:rsidRPr="00CC3150">
        <w:rPr>
          <w:sz w:val="16"/>
        </w:rPr>
        <w:t xml:space="preserve">, the US, Canada, and Quebec if we are to treat Quebec as something different. </w:t>
      </w:r>
      <w:r w:rsidRPr="00CC3150">
        <w:rPr>
          <w:rStyle w:val="StyleUnderline"/>
        </w:rPr>
        <w:t>I don’t think that decolonization can have those states survive</w:t>
      </w:r>
      <w:r w:rsidRPr="00CC3150">
        <w:rPr>
          <w:sz w:val="16"/>
        </w:rPr>
        <w:t xml:space="preserve">, and Marxists in particular tend to want to simply create a United Socialist States of America, or a Federal Workers Republic of Canada, or whatever they might want to call it. Maybe they want to merge the two of them together. But I think radically they can’t deal with the question of land return. So I think in general this has resulted in a leftist failure to understand settler colonialism. A lot of them will talk about settler colonialism as something that happened in the past and which has unfortunate legacies that live on to today. I think a lot of the Left, if I’m being really cynical, effectively just wants to give Indigenous people more control over the reservation and maybe make the reservation bigger. And I think a lot of the left really wants to just occlude that issue. David: So you actually end your essay with an appeal to the left, specifically to white people. Why did you decide to end it that way? Rowland Keshena Robinson: Well, I decided to end on that note because </w:t>
      </w:r>
      <w:r w:rsidRPr="00CC3150">
        <w:rPr>
          <w:rStyle w:val="StyleUnderline"/>
        </w:rPr>
        <w:t xml:space="preserve">I know </w:t>
      </w:r>
      <w:r w:rsidRPr="004042A2">
        <w:rPr>
          <w:rStyle w:val="StyleUnderline"/>
          <w:highlight w:val="cyan"/>
        </w:rPr>
        <w:t>a lot of white people are also freaked out about fascism. And if they want to</w:t>
      </w:r>
      <w:r w:rsidRPr="00CC3150">
        <w:rPr>
          <w:sz w:val="16"/>
        </w:rPr>
        <w:t xml:space="preserve"> oppose it, if they want to </w:t>
      </w:r>
      <w:r w:rsidRPr="00CC3150">
        <w:rPr>
          <w:rStyle w:val="StyleUnderline"/>
        </w:rPr>
        <w:t xml:space="preserve">genuinely get to the roots of fascism and to </w:t>
      </w:r>
      <w:r w:rsidRPr="004042A2">
        <w:rPr>
          <w:rStyle w:val="StyleUnderline"/>
          <w:highlight w:val="cyan"/>
        </w:rPr>
        <w:t>deal with it</w:t>
      </w:r>
      <w:r w:rsidRPr="00CC3150">
        <w:rPr>
          <w:rStyle w:val="StyleUnderline"/>
        </w:rPr>
        <w:t xml:space="preserve">, then I think </w:t>
      </w:r>
      <w:r w:rsidRPr="004042A2">
        <w:rPr>
          <w:rStyle w:val="StyleUnderline"/>
          <w:highlight w:val="cyan"/>
        </w:rPr>
        <w:t>they should throw their lot in with anti-colonial, decolonial and abolitionist struggle</w:t>
      </w:r>
      <w:r w:rsidRPr="00CC3150">
        <w:rPr>
          <w:rStyle w:val="StyleUnderline"/>
        </w:rPr>
        <w:t>.</w:t>
      </w:r>
      <w:r w:rsidRPr="00CC3150">
        <w:rPr>
          <w:sz w:val="16"/>
        </w:rPr>
        <w:t xml:space="preserve"> It’s sort of like a plea to, you know, if you actually really want to deal with this, then you should come on this ride with us. Generally we know that talking about abolishing whiteness does not mean white genocide or whatever sort of conspiracy theory. We understand that whiteness is a system of power that advantages certain people and we understand that that should go, </w:t>
      </w:r>
      <w:r w:rsidRPr="00CC3150">
        <w:rPr>
          <w:sz w:val="16"/>
        </w:rPr>
        <w:lastRenderedPageBreak/>
        <w:t xml:space="preserve">we should understand that revolution, serious social change means that whiteness can’t persist. But </w:t>
      </w:r>
      <w:r w:rsidRPr="004042A2">
        <w:rPr>
          <w:rStyle w:val="StyleUnderline"/>
          <w:highlight w:val="cyan"/>
        </w:rPr>
        <w:t>in the failure to understand settler colonialism, there’s a failure to understand the settler as a social position</w:t>
      </w:r>
      <w:r w:rsidRPr="00CC3150">
        <w:rPr>
          <w:sz w:val="16"/>
        </w:rPr>
        <w:t xml:space="preserve">. A similar thing, </w:t>
      </w:r>
      <w:r w:rsidRPr="004042A2">
        <w:rPr>
          <w:rStyle w:val="Emphasis"/>
          <w:highlight w:val="cyan"/>
        </w:rPr>
        <w:t>the need to abolish a structural position</w:t>
      </w:r>
      <w:r w:rsidRPr="00CC3150">
        <w:rPr>
          <w:sz w:val="16"/>
        </w:rPr>
        <w:t>. But people think when we talk about abolishing the settler, that we mean that we’re going to come and start chopping people’s heads off or something. It activates all of these fears. So I sometimes say that it ends up becoming the horseshoe where the white right and the white left start to meet, in that you get all this left wing reaction from anarchists, from other people who believe that decolonization means the establishment of indigenous ethno-states, as if we’re going to ethnically cleanse the territory of white people or something. I think it was Malcolm X that referred to the white man’s guilt complex – they know what they’ve done to the world and they expect that to be visited back upon them. So I think that’s where a lot of it comes from psychologically. But you can’t talk about a future without settler colonialism and still have settlers, right? It’s part of the abolition of oppressive social conditions. So I think the left has to really deal with that.</w:t>
      </w:r>
      <w:bookmarkEnd w:id="0"/>
    </w:p>
    <w:p w14:paraId="0DC511F5" w14:textId="77777777" w:rsidR="007523EE" w:rsidRPr="00C22963" w:rsidRDefault="007523EE" w:rsidP="007523EE">
      <w:pPr>
        <w:pStyle w:val="Heading4"/>
      </w:pPr>
      <w:r>
        <w:t>Their analysis of affect ignores the settled conditions of affective possibility – only undoing settler colonial relations and structures can create solvency – that’s why you vote for the K</w:t>
      </w:r>
    </w:p>
    <w:p w14:paraId="5C4E9681" w14:textId="77777777" w:rsidR="007523EE" w:rsidRDefault="007523EE" w:rsidP="007523EE">
      <w:r w:rsidRPr="002B5328">
        <w:rPr>
          <w:rStyle w:val="Style13ptBold"/>
        </w:rPr>
        <w:t>Rowe and Tuck, 2017</w:t>
      </w:r>
      <w:r>
        <w:t xml:space="preserve"> (Aimee Carillo – Cal State Northridge, and Eve – University of Toronto, “Settler Colonialism and Cultural Studies: Ongoing Settlement, Cultural Production, and Resistance”, </w:t>
      </w:r>
      <w:r w:rsidRPr="002B5328">
        <w:rPr>
          <w:i/>
        </w:rPr>
        <w:t>Cultural Studies ↔ Critical Methodologies</w:t>
      </w:r>
      <w:r>
        <w:t xml:space="preserve"> 17.1, shae) </w:t>
      </w:r>
    </w:p>
    <w:p w14:paraId="4DF0BD09" w14:textId="77777777" w:rsidR="007523EE" w:rsidRDefault="007523EE" w:rsidP="007523EE">
      <w:pPr>
        <w:rPr>
          <w:rStyle w:val="StyleUnderline"/>
        </w:rPr>
      </w:pPr>
      <w:r w:rsidRPr="00603B71">
        <w:rPr>
          <w:sz w:val="16"/>
        </w:rPr>
        <w:t xml:space="preserve">This decolonizing framework prioritizes Indigenous sovereignty and futurity, making it “incommensurable” with human and civil rights social justice projects as some elements of these processes cannot be aligned. Thus, a decolonizing project requires an “ethic of incommensurability,” which evokes a complex process of affective labor—the formation of “contingent coalitions” that may “feel very unfriendly” (Tuck &amp; Yang, 2012, p. 35). </w:t>
      </w:r>
      <w:r w:rsidRPr="00FA2E12">
        <w:rPr>
          <w:rStyle w:val="StyleUnderline"/>
          <w:highlight w:val="cyan"/>
        </w:rPr>
        <w:t>Contingency and incommensurability mark the tricky affective terrain of building coalitions</w:t>
      </w:r>
      <w:r w:rsidRPr="00603B71">
        <w:rPr>
          <w:rStyle w:val="StyleUnderline"/>
        </w:rPr>
        <w:t xml:space="preserve"> and doing cultural studies work that </w:t>
      </w:r>
      <w:r w:rsidRPr="00FA2E12">
        <w:rPr>
          <w:rStyle w:val="Emphasis"/>
          <w:highlight w:val="cyan"/>
        </w:rPr>
        <w:t>centers questions of Indigeneity and landedness</w:t>
      </w:r>
      <w:r w:rsidRPr="00603B71">
        <w:rPr>
          <w:sz w:val="16"/>
        </w:rPr>
        <w:t xml:space="preserve">—in ways that both align with and radically break from the work in affect studies.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Guattari, and Brian Massumi. So while </w:t>
      </w:r>
      <w:r w:rsidRPr="00603B71">
        <w:rPr>
          <w:rStyle w:val="StyleUnderline"/>
        </w:rPr>
        <w:t xml:space="preserve">the </w:t>
      </w:r>
      <w:r w:rsidRPr="00FA2E12">
        <w:rPr>
          <w:rStyle w:val="StyleUnderline"/>
          <w:highlight w:val="cyan"/>
        </w:rPr>
        <w:t>affective turn</w:t>
      </w:r>
      <w:r w:rsidRPr="00603B71">
        <w:rPr>
          <w:sz w:val="16"/>
        </w:rPr>
        <w:t xml:space="preserve"> has inspired many culture critics and queer theorists to productively interrogate the social, cultural, and psychoanalytic terrain of the seemingly individualized experience of feeling, sensation, and trauma, work in this field </w:t>
      </w:r>
      <w:r w:rsidRPr="00603B71">
        <w:rPr>
          <w:rStyle w:val="StyleUnderline"/>
        </w:rPr>
        <w:t xml:space="preserve">often </w:t>
      </w:r>
      <w:r w:rsidRPr="00FA2E12">
        <w:rPr>
          <w:rStyle w:val="StyleUnderline"/>
          <w:highlight w:val="cyan"/>
        </w:rPr>
        <w:t xml:space="preserve">presumes a universalized subject of emotion, unmarked by geography </w:t>
      </w:r>
      <w:r w:rsidRPr="00FA2E12">
        <w:rPr>
          <w:rStyle w:val="StyleUnderline"/>
        </w:rPr>
        <w:t>or</w:t>
      </w:r>
      <w:r w:rsidRPr="00603B71">
        <w:rPr>
          <w:rStyle w:val="StyleUnderline"/>
        </w:rPr>
        <w:t xml:space="preserve"> </w:t>
      </w:r>
      <w:r w:rsidRPr="00FA2E12">
        <w:rPr>
          <w:rStyle w:val="StyleUnderline"/>
          <w:highlight w:val="cyan"/>
        </w:rPr>
        <w:t>even social location</w:t>
      </w:r>
      <w:r w:rsidRPr="00603B71">
        <w:rPr>
          <w:rStyle w:val="StyleUnderline"/>
        </w:rPr>
        <w:t>—and “</w:t>
      </w:r>
      <w:r w:rsidRPr="00FA2E12">
        <w:rPr>
          <w:rStyle w:val="StyleUnderline"/>
          <w:highlight w:val="cyan"/>
        </w:rPr>
        <w:t>innocent” of any complicity to settlement</w:t>
      </w:r>
      <w:r w:rsidRPr="00603B71">
        <w:rPr>
          <w:rStyle w:val="StyleUnderline"/>
        </w:rPr>
        <w:t>.</w:t>
      </w:r>
      <w:r>
        <w:rPr>
          <w:rStyle w:val="StyleUnderline"/>
        </w:rPr>
        <w:t xml:space="preserve"> </w:t>
      </w:r>
      <w:r w:rsidRPr="00603B71">
        <w:rPr>
          <w:sz w:val="16"/>
        </w:rPr>
        <w:t xml:space="preserve">What kinds of knowledges might scholars of affect studies develop if they centered questions of land, landedness, and Native dispossession? In On Sympathetic Grounds: Race, Gender, and Affective Geographies in NineteenthCentury North America, Naomi Greyser (2016) maps emotions about, for, and from the land in contestations over the settlement of North America. Her work “excavates the land as an active participant in and literal and figurative landscape for, contestations over stewardship, territory and sovereignty” to “hold in view the displacements that constitute North America as a place” (Greyser, 2016). Foregrounding affect and geography, Greyser decenters a universal, ungrounded affective subject that often circulates within affect studies, instead attending to indigenous and settler relationships to native homelands, and the affective labor through which settlement and </w:t>
      </w:r>
      <w:r w:rsidRPr="00FA2E12">
        <w:rPr>
          <w:rStyle w:val="StyleUnderline"/>
          <w:highlight w:val="cyan"/>
        </w:rPr>
        <w:t>decolonization</w:t>
      </w:r>
      <w:r w:rsidRPr="00603B71">
        <w:rPr>
          <w:sz w:val="16"/>
        </w:rPr>
        <w:t xml:space="preserve"> are mobilized. Her work challenges new materialists and affect theorists to account for a long and diverse history of tribal philosophies and practices in their thinking about matter and spirit, affect and animacy, as she </w:t>
      </w:r>
      <w:r w:rsidRPr="00FA2E12">
        <w:rPr>
          <w:rStyle w:val="StyleUnderline"/>
          <w:highlight w:val="cyan"/>
        </w:rPr>
        <w:t>attends to the uneven distribution of agency across bodies, surfaces, and substances. Affect studies</w:t>
      </w:r>
      <w:r w:rsidRPr="00603B71">
        <w:rPr>
          <w:sz w:val="16"/>
        </w:rPr>
        <w:t xml:space="preserve"> draws on psychoanalytic treatments </w:t>
      </w:r>
      <w:r w:rsidRPr="00603B71">
        <w:rPr>
          <w:rStyle w:val="StyleUnderline"/>
        </w:rPr>
        <w:t xml:space="preserve">of the </w:t>
      </w:r>
      <w:r w:rsidRPr="00FA2E12">
        <w:rPr>
          <w:rStyle w:val="StyleUnderline"/>
          <w:highlight w:val="cyan"/>
        </w:rPr>
        <w:t>symbolic, the imaginary, and the real</w:t>
      </w:r>
      <w:r w:rsidRPr="00603B71">
        <w:rPr>
          <w:sz w:val="16"/>
        </w:rPr>
        <w:t xml:space="preserve">, with wholeness and </w:t>
      </w:r>
      <w:r w:rsidRPr="00FA2E12">
        <w:rPr>
          <w:rStyle w:val="StyleUnderline"/>
          <w:highlight w:val="cyan"/>
        </w:rPr>
        <w:t>lack</w:t>
      </w:r>
      <w:r w:rsidRPr="00603B71">
        <w:rPr>
          <w:sz w:val="16"/>
        </w:rPr>
        <w:t xml:space="preserve">, with </w:t>
      </w:r>
      <w:r w:rsidRPr="00FA2E12">
        <w:rPr>
          <w:rStyle w:val="StyleUnderline"/>
          <w:highlight w:val="cyan"/>
        </w:rPr>
        <w:t>memory</w:t>
      </w:r>
      <w:r w:rsidRPr="00603B71">
        <w:rPr>
          <w:rStyle w:val="StyleUnderline"/>
        </w:rPr>
        <w:t xml:space="preserve">, </w:t>
      </w:r>
      <w:r w:rsidRPr="00FA2E12">
        <w:rPr>
          <w:rStyle w:val="StyleUnderline"/>
          <w:highlight w:val="cyan"/>
        </w:rPr>
        <w:t>displacement, and haunting</w:t>
      </w:r>
      <w:r w:rsidRPr="00603B71">
        <w:rPr>
          <w:sz w:val="16"/>
        </w:rPr>
        <w:t xml:space="preserve">, to frame trauma in ways that produce “multiple subjectivities and multiple modernities expressed in new forms of history, often presented at first in autobiographical experimental writings by diasporic subjects” (Clough, 2007, p. 6). While these writings productively interrogate conditions of knowability, representation, and memory, in the absence of a framework that foregrounds geography and the relationship between experiences of trauma and the land, they </w:t>
      </w:r>
      <w:r w:rsidRPr="00603B71">
        <w:rPr>
          <w:rStyle w:val="StyleUnderline"/>
        </w:rPr>
        <w:t>have no necessary relationship to decolonization</w:t>
      </w:r>
      <w:r w:rsidRPr="00603B71">
        <w:rPr>
          <w:sz w:val="16"/>
        </w:rPr>
        <w:t xml:space="preserve">. Dian Million (Tanana Athabascan) defines trauma as “suppos[ing] a violence that overwhelms, wounding individual (and collective) psyche, sometimes suspending access to memory” (Million, 2013, p. 2). Her definition resonates with and draw upon the work in affect studies, but Million leverages Indigenous accounts of trauma to “explode the measured ‘objective’ accounts of Canadian (and US) colonial histories” (Million, 2013, p. 31). For Million (2013), Indigenous women’s narratives are productively understood as felt knowledges that expose a “limit and boundary where white academia designated them incomprehensible,” which is inextricably linked to “the self-determination Indigenous peoples” as they “affectively work out . . . painful political, social, and personal conundrums with the state” (p. 2). So </w:t>
      </w:r>
      <w:r w:rsidRPr="00FA2E12">
        <w:rPr>
          <w:rStyle w:val="StyleUnderline"/>
          <w:highlight w:val="cyan"/>
        </w:rPr>
        <w:t>even as affect studies provides a point of entry for powerfully interrogating the conditions</w:t>
      </w:r>
      <w:r w:rsidRPr="00FA2E12">
        <w:rPr>
          <w:sz w:val="16"/>
          <w:highlight w:val="cyan"/>
        </w:rPr>
        <w:t xml:space="preserve"> of</w:t>
      </w:r>
      <w:r w:rsidRPr="00603B71">
        <w:rPr>
          <w:sz w:val="16"/>
        </w:rPr>
        <w:t xml:space="preserve"> trauma </w:t>
      </w:r>
      <w:r w:rsidRPr="00603B71">
        <w:rPr>
          <w:rStyle w:val="StyleUnderline"/>
        </w:rPr>
        <w:t xml:space="preserve">that </w:t>
      </w:r>
      <w:r w:rsidRPr="00FA2E12">
        <w:rPr>
          <w:rStyle w:val="StyleUnderline"/>
          <w:highlight w:val="cyan"/>
        </w:rPr>
        <w:t>resonate with Indigenous experiences as subjects of assimilation and objects of genocide and ongoing dispossession</w:t>
      </w:r>
      <w:r w:rsidRPr="00603B71">
        <w:rPr>
          <w:sz w:val="16"/>
        </w:rPr>
        <w:t xml:space="preserve"> (as Million analyzes) and can be powerfully leveraged to </w:t>
      </w:r>
      <w:r w:rsidRPr="00603B71">
        <w:rPr>
          <w:sz w:val="16"/>
        </w:rPr>
        <w:lastRenderedPageBreak/>
        <w:t xml:space="preserve">expose processes of dispossession (in Greyser’s work), </w:t>
      </w:r>
      <w:r w:rsidRPr="00603B71">
        <w:rPr>
          <w:rStyle w:val="StyleUnderline"/>
        </w:rPr>
        <w:t xml:space="preserve">the field of </w:t>
      </w:r>
      <w:r w:rsidRPr="00FA2E12">
        <w:rPr>
          <w:rStyle w:val="StyleUnderline"/>
          <w:highlight w:val="cyan"/>
        </w:rPr>
        <w:t>affect studies remains wedded to an ungrounded, unbounded universal subject</w:t>
      </w:r>
      <w:r w:rsidRPr="00603B71">
        <w:rPr>
          <w:rStyle w:val="StyleUnderline"/>
        </w:rPr>
        <w:t>.</w:t>
      </w:r>
      <w:r w:rsidRPr="00603B71">
        <w:rPr>
          <w:sz w:val="16"/>
        </w:rPr>
        <w:t xml:space="preserve"> Such land- and </w:t>
      </w:r>
      <w:r w:rsidRPr="00FA2E12">
        <w:rPr>
          <w:rStyle w:val="StyleUnderline"/>
          <w:highlight w:val="cyan"/>
        </w:rPr>
        <w:t>Indigenous-centered frameworks</w:t>
      </w:r>
      <w:r w:rsidRPr="00603B71">
        <w:rPr>
          <w:sz w:val="16"/>
        </w:rPr>
        <w:t xml:space="preserve"> invite culture critics to examine how social, material, and rhetorical practices are shaped through settlement and the formation of the White subject as a settler subject. And in doing so </w:t>
      </w:r>
      <w:r w:rsidRPr="00603B71">
        <w:rPr>
          <w:rStyle w:val="StyleUnderline"/>
        </w:rPr>
        <w:t>would</w:t>
      </w:r>
      <w:r w:rsidRPr="00603B71">
        <w:rPr>
          <w:sz w:val="16"/>
        </w:rPr>
        <w:t xml:space="preserve"> also ent</w:t>
      </w:r>
      <w:r w:rsidRPr="00603B71">
        <w:rPr>
          <w:rStyle w:val="StyleUnderline"/>
        </w:rPr>
        <w:t xml:space="preserve">ail an attention to the uneven </w:t>
      </w:r>
      <w:r w:rsidRPr="00FA2E12">
        <w:rPr>
          <w:rStyle w:val="StyleUnderline"/>
          <w:highlight w:val="cyan"/>
        </w:rPr>
        <w:t>distribution of affects and affective processes</w:t>
      </w:r>
      <w:r w:rsidRPr="00603B71">
        <w:rPr>
          <w:rStyle w:val="StyleUnderline"/>
        </w:rPr>
        <w:t xml:space="preserve">—the very constitution of some subjects as always-already affecting, </w:t>
      </w:r>
      <w:r w:rsidRPr="00FA2E12">
        <w:rPr>
          <w:rStyle w:val="StyleUnderline"/>
        </w:rPr>
        <w:t xml:space="preserve">while </w:t>
      </w:r>
      <w:r w:rsidRPr="00FA2E12">
        <w:rPr>
          <w:rStyle w:val="StyleUnderline"/>
          <w:highlight w:val="cyan"/>
        </w:rPr>
        <w:t>“others” are slotted as “affectable</w:t>
      </w:r>
      <w:r w:rsidRPr="00603B71">
        <w:rPr>
          <w:rStyle w:val="StyleUnderline"/>
        </w:rPr>
        <w:t>.”</w:t>
      </w:r>
      <w:r w:rsidRPr="00603B71">
        <w:rPr>
          <w:sz w:val="16"/>
        </w:rPr>
        <w:t xml:space="preserve"> In her concept of ethnographic entrapment, Denise Ferreira Da Silva’s (2007) articulation of the construction of the human as formed through a form of self-determination mobilized through the Western subject’s power over and distinction from “affectable others.” Building on Ferreira Da Silva’s work, Andrea Smith (2010) argues </w:t>
      </w:r>
      <w:r w:rsidRPr="00603B71">
        <w:rPr>
          <w:rStyle w:val="StyleUnderline"/>
        </w:rPr>
        <w:t>this quality of aff</w:t>
      </w:r>
      <w:r w:rsidRPr="00FA2E12">
        <w:rPr>
          <w:rStyle w:val="StyleUnderline"/>
          <w:highlight w:val="cyan"/>
        </w:rPr>
        <w:t>ectability is a condition of self-determination, settlement, and racialization as the “Western subject differentiates itself from conditions of ‘affectability’ by separating from affectable others”</w:t>
      </w:r>
      <w:r w:rsidRPr="00603B71">
        <w:rPr>
          <w:sz w:val="16"/>
        </w:rPr>
        <w:t xml:space="preserve"> (p. 42). Similar to cultural studies treatments of the production of Whiteness and racial difference, </w:t>
      </w:r>
      <w:r w:rsidRPr="00603B71">
        <w:rPr>
          <w:rStyle w:val="StyleUnderline"/>
        </w:rPr>
        <w:t xml:space="preserve">the </w:t>
      </w:r>
      <w:r w:rsidRPr="00FA2E12">
        <w:rPr>
          <w:rStyle w:val="StyleUnderline"/>
          <w:highlight w:val="cyan"/>
        </w:rPr>
        <w:t>racialized subject awaits humanity through a movement toward universalit</w:t>
      </w:r>
      <w:r w:rsidRPr="00603B71">
        <w:rPr>
          <w:rStyle w:val="StyleUnderline"/>
        </w:rPr>
        <w:t>y</w:t>
      </w:r>
      <w:r w:rsidRPr="00603B71">
        <w:rPr>
          <w:sz w:val="16"/>
        </w:rPr>
        <w:t xml:space="preserve">, yet distinct is Ferreira Da Silva and Smith’s attention to self-determination as defined by the capacity to “affect” and not </w:t>
      </w:r>
      <w:r w:rsidRPr="00FA2E12">
        <w:rPr>
          <w:sz w:val="16"/>
          <w:highlight w:val="cyan"/>
        </w:rPr>
        <w:t>be</w:t>
      </w:r>
      <w:r w:rsidRPr="00603B71">
        <w:rPr>
          <w:sz w:val="16"/>
        </w:rPr>
        <w:t xml:space="preserve"> affected by others. This “humanizing” project is grounded in the notion of the sovereign subject as structured by the privatization of land that, in turn, define landed subjects through the erasure of the land theft through which the sovereignty of the settler subject is experienced, organized, and imagined. Mark Rifkin (2012) argues that Although U.S. Indian policy formally circulates the topos of self-determination, portraying the federal government as engaging with tribes’ lived sense of landedness and representations of themselves, it continues to foreclose forms of indigeneity, as a residual geopolitics predicated on principles other than those of the liberal state and as the collective memory of an ongoing history of violence. (Locations 109-110) Reading Ferreira da Silva in conversation with Rifkin underscores </w:t>
      </w:r>
      <w:r w:rsidRPr="00FA2E12">
        <w:rPr>
          <w:rStyle w:val="StyleUnderline"/>
          <w:highlight w:val="cyan"/>
        </w:rPr>
        <w:t xml:space="preserve">the structures of settler colonialism through which the sovereign subject is imagined: </w:t>
      </w:r>
      <w:r w:rsidRPr="00FA2E12">
        <w:rPr>
          <w:rStyle w:val="StyleUnderline"/>
        </w:rPr>
        <w:t>through</w:t>
      </w:r>
      <w:r w:rsidRPr="00603B71">
        <w:rPr>
          <w:rStyle w:val="StyleUnderline"/>
        </w:rPr>
        <w:t xml:space="preserve"> his or her ability to move, </w:t>
      </w:r>
      <w:r w:rsidRPr="00FA2E12">
        <w:rPr>
          <w:rStyle w:val="StyleUnderline"/>
          <w:highlight w:val="cyan"/>
        </w:rPr>
        <w:t>affect, displace, or remove first nations people and through the ongoing erasure of various “forms of indigeneity” that belie the myth of manifest destiny</w:t>
      </w:r>
      <w:r w:rsidRPr="00603B71">
        <w:rPr>
          <w:rStyle w:val="StyleUnderline"/>
        </w:rPr>
        <w:t>.</w:t>
      </w:r>
    </w:p>
    <w:p w14:paraId="2790EADF" w14:textId="77777777" w:rsidR="007523EE" w:rsidRPr="00AA69F8" w:rsidRDefault="007523EE" w:rsidP="007523EE">
      <w:pPr>
        <w:pStyle w:val="Heading4"/>
      </w:pPr>
      <w:bookmarkStart w:id="1" w:name="_Hlk4239013"/>
      <w:bookmarkStart w:id="2" w:name="_Hlk5099067"/>
      <w:r>
        <w:t>The AFF is an ideological intervention that</w:t>
      </w:r>
      <w:r w:rsidRPr="00AA69F8">
        <w:t xml:space="preserve"> remain</w:t>
      </w:r>
      <w:r>
        <w:t>s</w:t>
      </w:r>
      <w:r w:rsidRPr="00AA69F8">
        <w:t xml:space="preserve"> indebted to colonization – “decolonizing your mind” is a stand-in for genuine indigenous sovereignty</w:t>
      </w:r>
    </w:p>
    <w:p w14:paraId="7D8F365D" w14:textId="77777777" w:rsidR="007523EE" w:rsidRDefault="007523EE" w:rsidP="007523EE">
      <w:pPr>
        <w:rPr>
          <w:b/>
          <w:bCs/>
          <w:sz w:val="26"/>
        </w:rPr>
      </w:pPr>
      <w:r>
        <w:rPr>
          <w:rStyle w:val="Style13ptBold"/>
        </w:rPr>
        <w:t xml:space="preserve">Tuck and Yang 12 </w:t>
      </w:r>
      <w:r>
        <w:t xml:space="preserve">Eve, SUNY-New Paltz, and K. Wayne, UC-San Diego, “Decolonization is not a metaphor,” </w:t>
      </w:r>
      <w:r>
        <w:rPr>
          <w:i/>
        </w:rPr>
        <w:t>Decolonization: Indigeneity, Education &amp; Society</w:t>
      </w:r>
      <w:r>
        <w:t xml:space="preserve"> 1.1 (2012) http://decolonization.org/index.php/des/article/view/18630/15554 pgs: 1-40 Ppgs 19-20 GC)</w:t>
      </w:r>
    </w:p>
    <w:p w14:paraId="7A258751" w14:textId="77777777" w:rsidR="007523EE" w:rsidRDefault="007523EE" w:rsidP="007523EE">
      <w:pPr>
        <w:rPr>
          <w:sz w:val="16"/>
        </w:rPr>
      </w:pPr>
      <w:r w:rsidRPr="00AA69F8">
        <w:rPr>
          <w:sz w:val="16"/>
        </w:rPr>
        <w:t xml:space="preserve">Fanon told us in 1963 that </w:t>
      </w:r>
      <w:r w:rsidRPr="000D4D9C">
        <w:rPr>
          <w:rStyle w:val="StyleUnderline"/>
          <w:highlight w:val="green"/>
        </w:rPr>
        <w:t>decolonizing the mind is the first</w:t>
      </w:r>
      <w:r w:rsidRPr="00AA69F8">
        <w:rPr>
          <w:rStyle w:val="StyleUnderline"/>
        </w:rPr>
        <w:t xml:space="preserve"> step, </w:t>
      </w:r>
      <w:r w:rsidRPr="000D4D9C">
        <w:rPr>
          <w:rStyle w:val="StyleUnderline"/>
          <w:highlight w:val="green"/>
        </w:rPr>
        <w:t>not</w:t>
      </w:r>
      <w:r w:rsidRPr="00AA69F8">
        <w:rPr>
          <w:rStyle w:val="StyleUnderline"/>
        </w:rPr>
        <w:t xml:space="preserve"> the </w:t>
      </w:r>
      <w:r w:rsidRPr="000D4D9C">
        <w:rPr>
          <w:rStyle w:val="StyleUnderline"/>
          <w:highlight w:val="green"/>
        </w:rPr>
        <w:t>only step toward overthrowing colonial regimes</w:t>
      </w:r>
      <w:r w:rsidRPr="00AA69F8">
        <w:rPr>
          <w:sz w:val="16"/>
        </w:rPr>
        <w:t xml:space="preserve">. Yet we wonder whether </w:t>
      </w:r>
      <w:r w:rsidRPr="000D4D9C">
        <w:rPr>
          <w:rStyle w:val="StyleUnderline"/>
          <w:highlight w:val="green"/>
        </w:rPr>
        <w:t>a</w:t>
      </w:r>
      <w:r w:rsidRPr="00AA69F8">
        <w:rPr>
          <w:rStyle w:val="StyleUnderline"/>
        </w:rPr>
        <w:t xml:space="preserve">nother </w:t>
      </w:r>
      <w:r w:rsidRPr="000D4D9C">
        <w:rPr>
          <w:rStyle w:val="StyleUnderline"/>
          <w:highlight w:val="green"/>
        </w:rPr>
        <w:t>settler move to innocence is</w:t>
      </w:r>
      <w:r w:rsidRPr="00AA69F8">
        <w:rPr>
          <w:rStyle w:val="StyleUnderline"/>
        </w:rPr>
        <w:t xml:space="preserve"> to focus on decolonizing the mind, or </w:t>
      </w:r>
      <w:r w:rsidRPr="000D4D9C">
        <w:rPr>
          <w:rStyle w:val="StyleUnderline"/>
          <w:highlight w:val="green"/>
        </w:rPr>
        <w:t>the cultivation of</w:t>
      </w:r>
      <w:r w:rsidRPr="00AA69F8">
        <w:rPr>
          <w:rStyle w:val="StyleUnderline"/>
        </w:rPr>
        <w:t xml:space="preserve"> critical </w:t>
      </w:r>
      <w:r w:rsidRPr="000D4D9C">
        <w:rPr>
          <w:rStyle w:val="StyleUnderline"/>
          <w:highlight w:val="green"/>
        </w:rPr>
        <w:t>consciousness, as if it were the sole activity of decolonization</w:t>
      </w:r>
      <w:r w:rsidRPr="00AA69F8">
        <w:rPr>
          <w:sz w:val="16"/>
        </w:rPr>
        <w:t xml:space="preserve">; </w:t>
      </w:r>
      <w:r w:rsidRPr="00AA69F8">
        <w:rPr>
          <w:rStyle w:val="StyleUnderline"/>
        </w:rPr>
        <w:t xml:space="preserve">to </w:t>
      </w:r>
      <w:r w:rsidRPr="000D4D9C">
        <w:rPr>
          <w:rStyle w:val="StyleUnderline"/>
          <w:highlight w:val="green"/>
        </w:rPr>
        <w:t>allow conscientization to stand in for</w:t>
      </w:r>
      <w:r w:rsidRPr="00AA69F8">
        <w:rPr>
          <w:sz w:val="16"/>
        </w:rPr>
        <w:t xml:space="preserve"> the more uncomfortable task of </w:t>
      </w:r>
      <w:r w:rsidRPr="000D4D9C">
        <w:rPr>
          <w:rStyle w:val="StyleUnderline"/>
          <w:highlight w:val="green"/>
        </w:rPr>
        <w:t>relinquishing stolen land</w:t>
      </w:r>
      <w:r w:rsidRPr="00AA69F8">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AA69F8">
        <w:rPr>
          <w:rStyle w:val="StyleUnderline"/>
        </w:rPr>
        <w:t>the front-loading of critical consciousness building can waylay decolonization, even though the experience of teaching and learning to be critical of settler colonialism can be so powerful it can feel like it is</w:t>
      </w:r>
      <w:r w:rsidRPr="00AA69F8">
        <w:rPr>
          <w:sz w:val="16"/>
        </w:rPr>
        <w:t xml:space="preserve"> indeed </w:t>
      </w:r>
      <w:r w:rsidRPr="00AA69F8">
        <w:rPr>
          <w:rStyle w:val="StyleUnderline"/>
        </w:rPr>
        <w:t xml:space="preserve">making change. </w:t>
      </w:r>
      <w:r w:rsidRPr="000D4D9C">
        <w:rPr>
          <w:rStyle w:val="StyleUnderline"/>
          <w:highlight w:val="green"/>
        </w:rPr>
        <w:t>Until stolen land is relinquished, critical consciousness does not</w:t>
      </w:r>
      <w:r w:rsidRPr="00AA69F8">
        <w:rPr>
          <w:rStyle w:val="StyleUnderline"/>
        </w:rPr>
        <w:t xml:space="preserve"> translate into action that </w:t>
      </w:r>
      <w:r w:rsidRPr="000D4D9C">
        <w:rPr>
          <w:rStyle w:val="StyleUnderline"/>
          <w:highlight w:val="green"/>
        </w:rPr>
        <w:t>disrupt</w:t>
      </w:r>
      <w:r w:rsidRPr="00AA69F8">
        <w:rPr>
          <w:rStyle w:val="StyleUnderline"/>
        </w:rPr>
        <w:t xml:space="preserve">s </w:t>
      </w:r>
      <w:r w:rsidRPr="000D4D9C">
        <w:rPr>
          <w:rStyle w:val="StyleUnderline"/>
          <w:highlight w:val="green"/>
        </w:rPr>
        <w:t>settler colonialism</w:t>
      </w:r>
      <w:r w:rsidRPr="00AA69F8">
        <w:rPr>
          <w:sz w:val="16"/>
        </w:rPr>
        <w:t xml:space="preserve">. So, </w:t>
      </w:r>
      <w:r w:rsidRPr="00AA69F8">
        <w:rPr>
          <w:rStyle w:val="StyleUnderline"/>
        </w:rPr>
        <w:t>we</w:t>
      </w:r>
      <w:r w:rsidRPr="00AA69F8">
        <w:rPr>
          <w:sz w:val="16"/>
        </w:rPr>
        <w:t xml:space="preserve"> respectfully </w:t>
      </w:r>
      <w:r w:rsidRPr="00AA69F8">
        <w:rPr>
          <w:rStyle w:val="StyleUnderline"/>
        </w:rPr>
        <w:t>disagree with George Clinton and Funkadelic</w:t>
      </w:r>
      <w:r w:rsidRPr="00AA69F8">
        <w:rPr>
          <w:sz w:val="16"/>
        </w:rPr>
        <w:t xml:space="preserve"> (1970) and En Vogue (1992) </w:t>
      </w:r>
      <w:r w:rsidRPr="00AA69F8">
        <w:rPr>
          <w:rStyle w:val="StyleUnderline"/>
        </w:rPr>
        <w:t>when they assert that if you “free your mind</w:t>
      </w:r>
      <w:r w:rsidRPr="00AA69F8">
        <w:rPr>
          <w:sz w:val="16"/>
        </w:rPr>
        <w:t>, the rest (</w:t>
      </w:r>
      <w:r w:rsidRPr="00AA69F8">
        <w:rPr>
          <w:rStyle w:val="StyleUnderline"/>
        </w:rPr>
        <w:t>your ass</w:t>
      </w:r>
      <w:r w:rsidRPr="00AA69F8">
        <w:rPr>
          <w:sz w:val="16"/>
        </w:rPr>
        <w:t xml:space="preserve">) </w:t>
      </w:r>
      <w:r w:rsidRPr="00AA69F8">
        <w:rPr>
          <w:rStyle w:val="StyleUnderline"/>
        </w:rPr>
        <w:t>will follow.”</w:t>
      </w:r>
      <w:r w:rsidRPr="00AA69F8">
        <w:rPr>
          <w:sz w:val="1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w:t>
      </w:r>
      <w:r w:rsidRPr="00AA69F8">
        <w:rPr>
          <w:sz w:val="16"/>
        </w:rPr>
        <w:lastRenderedPageBreak/>
        <w:t xml:space="preserve">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0D4D9C">
        <w:rPr>
          <w:rStyle w:val="StyleUnderline"/>
          <w:highlight w:val="green"/>
        </w:rPr>
        <w:t>freedom</w:t>
      </w:r>
      <w:r w:rsidRPr="00AA69F8">
        <w:rPr>
          <w:rStyle w:val="StyleUnderline"/>
        </w:rPr>
        <w:t xml:space="preserve"> is a possibility that </w:t>
      </w:r>
      <w:r w:rsidRPr="000D4D9C">
        <w:rPr>
          <w:rStyle w:val="StyleUnderline"/>
          <w:highlight w:val="green"/>
        </w:rPr>
        <w:t>is not</w:t>
      </w:r>
      <w:r w:rsidRPr="00AA69F8">
        <w:rPr>
          <w:rStyle w:val="StyleUnderline"/>
        </w:rPr>
        <w:t xml:space="preserve"> just </w:t>
      </w:r>
      <w:r w:rsidRPr="000D4D9C">
        <w:rPr>
          <w:rStyle w:val="StyleUnderline"/>
          <w:highlight w:val="green"/>
        </w:rPr>
        <w:t>mentally generated; it is particular and felt</w:t>
      </w:r>
      <w:r w:rsidRPr="00AA69F8">
        <w:rPr>
          <w:sz w:val="16"/>
        </w:rPr>
        <w:t xml:space="preserve">. Freire’s philosophies have encouraged </w:t>
      </w:r>
      <w:r w:rsidRPr="00AA69F8">
        <w:rPr>
          <w:rStyle w:val="StyleUnderline"/>
        </w:rPr>
        <w:t>educators</w:t>
      </w:r>
      <w:r w:rsidRPr="00AA69F8">
        <w:rPr>
          <w:sz w:val="16"/>
        </w:rPr>
        <w:t xml:space="preserve"> to </w:t>
      </w:r>
      <w:r w:rsidRPr="00AA69F8">
        <w:rPr>
          <w:rStyle w:val="StyleUnderline"/>
        </w:rPr>
        <w:t>use “colonization” as a metaphor for oppression</w:t>
      </w:r>
      <w:r w:rsidRPr="00AA69F8">
        <w:rPr>
          <w:sz w:val="16"/>
        </w:rPr>
        <w:t>. In such a paradigm, “</w:t>
      </w:r>
      <w:r w:rsidRPr="00AA69F8">
        <w:rPr>
          <w:rStyle w:val="StyleUnderline"/>
        </w:rPr>
        <w:t>internal colonization</w:t>
      </w:r>
      <w:r w:rsidRPr="00AA69F8">
        <w:rPr>
          <w:sz w:val="16"/>
        </w:rPr>
        <w:t xml:space="preserve">” </w:t>
      </w:r>
      <w:r w:rsidRPr="00AA69F8">
        <w:rPr>
          <w:rStyle w:val="StyleUnderline"/>
        </w:rPr>
        <w:t>reduces to</w:t>
      </w:r>
      <w:r w:rsidRPr="00AA69F8">
        <w:rPr>
          <w:sz w:val="16"/>
        </w:rPr>
        <w:t xml:space="preserve"> “</w:t>
      </w:r>
      <w:r w:rsidRPr="00AA69F8">
        <w:rPr>
          <w:rStyle w:val="StyleUnderline"/>
        </w:rPr>
        <w:t>mental colonization</w:t>
      </w:r>
      <w:r w:rsidRPr="00AA69F8">
        <w:rPr>
          <w:sz w:val="16"/>
        </w:rPr>
        <w:t xml:space="preserve">”, logically </w:t>
      </w:r>
      <w:r w:rsidRPr="00AA69F8">
        <w:rPr>
          <w:rStyle w:val="StyleUnderline"/>
        </w:rPr>
        <w:t>leading to the solution of decolonizing one’s mind</w:t>
      </w:r>
      <w:r w:rsidRPr="00AA69F8">
        <w:rPr>
          <w:sz w:val="16"/>
        </w:rPr>
        <w:t xml:space="preserve"> and the rest will follow. </w:t>
      </w:r>
      <w:r w:rsidRPr="000D4D9C">
        <w:rPr>
          <w:rStyle w:val="StyleUnderline"/>
          <w:highlight w:val="green"/>
        </w:rPr>
        <w:t>Such philosophy</w:t>
      </w:r>
      <w:r w:rsidRPr="00AA69F8">
        <w:rPr>
          <w:sz w:val="16"/>
        </w:rPr>
        <w:t xml:space="preserve"> conveniently </w:t>
      </w:r>
      <w:r w:rsidRPr="000D4D9C">
        <w:rPr>
          <w:rStyle w:val="StyleUnderline"/>
          <w:highlight w:val="green"/>
        </w:rPr>
        <w:t>sidesteps the</w:t>
      </w:r>
      <w:r w:rsidRPr="00AA69F8">
        <w:rPr>
          <w:rStyle w:val="StyleUnderline"/>
        </w:rPr>
        <w:t xml:space="preserve"> most unsettling of </w:t>
      </w:r>
      <w:r w:rsidRPr="000D4D9C">
        <w:rPr>
          <w:rStyle w:val="StyleUnderline"/>
          <w:highlight w:val="green"/>
        </w:rPr>
        <w:t>question</w:t>
      </w:r>
      <w:r w:rsidRPr="00AA69F8">
        <w:rPr>
          <w:rStyle w:val="StyleUnderline"/>
        </w:rPr>
        <w:t>s</w:t>
      </w:r>
      <w:r w:rsidRPr="00AA69F8">
        <w:rPr>
          <w:sz w:val="16"/>
        </w:rPr>
        <w:t xml:space="preserve">: The essential thing is to see clearly, to think clearly - that is, dangerously and to answer clearly the innocent first question: </w:t>
      </w:r>
      <w:r w:rsidRPr="000D4D9C">
        <w:rPr>
          <w:rStyle w:val="StyleUnderline"/>
          <w:highlight w:val="green"/>
        </w:rPr>
        <w:t>what</w:t>
      </w:r>
      <w:r w:rsidRPr="00AA69F8">
        <w:rPr>
          <w:rStyle w:val="StyleUnderline"/>
        </w:rPr>
        <w:t xml:space="preserve">, fundamentally, </w:t>
      </w:r>
      <w:r w:rsidRPr="000D4D9C">
        <w:rPr>
          <w:rStyle w:val="StyleUnderline"/>
          <w:highlight w:val="green"/>
        </w:rPr>
        <w:t>is colonization?</w:t>
      </w:r>
      <w:r w:rsidRPr="00AA69F8">
        <w:rPr>
          <w:sz w:val="16"/>
        </w:rPr>
        <w:t xml:space="preserve"> (Cesaire, 2000, p. 32) Because </w:t>
      </w:r>
      <w:r w:rsidRPr="00AA69F8">
        <w:rPr>
          <w:rStyle w:val="StyleUnderline"/>
        </w:rPr>
        <w:t>colonialism is comprised of global and historical relations</w:t>
      </w:r>
      <w:r w:rsidRPr="00AA69F8">
        <w:rPr>
          <w:sz w:val="16"/>
        </w:rPr>
        <w:t xml:space="preserve">, Cesaire’s question must be considered globally and historically. </w:t>
      </w:r>
      <w:r w:rsidRPr="00AA69F8">
        <w:rPr>
          <w:rStyle w:val="StyleUnderline"/>
        </w:rPr>
        <w:t>However, it cannot be reduced to a global answer, nor a historical answer. To do so is to use colonization metaphorically</w:t>
      </w:r>
      <w:r w:rsidRPr="00AA69F8">
        <w:rPr>
          <w:sz w:val="16"/>
        </w:rPr>
        <w:t>.</w:t>
      </w:r>
      <w:r w:rsidRPr="00AA69F8">
        <w:rPr>
          <w:rStyle w:val="StyleUnderline"/>
        </w:rPr>
        <w:t xml:space="preserve"> “What is colonization?” must be answered specifically, with attention to the colonial apparatus</w:t>
      </w:r>
      <w:r w:rsidRPr="00AA69F8">
        <w:rPr>
          <w:sz w:val="16"/>
        </w:rPr>
        <w:t xml:space="preserve"> that is assembled to order the relationships between particular peoples, lands, the ‘natural world’, and ‘civilization’. </w:t>
      </w:r>
      <w:r w:rsidRPr="00AA69F8">
        <w:rPr>
          <w:rStyle w:val="StyleUnderline"/>
        </w:rPr>
        <w:t xml:space="preserve">Colonialism is marked by its specializations. </w:t>
      </w:r>
      <w:r w:rsidRPr="000D4D9C">
        <w:rPr>
          <w:rStyle w:val="StyleUnderline"/>
          <w:highlight w:val="green"/>
        </w:rPr>
        <w:t>In North America</w:t>
      </w:r>
      <w:r w:rsidRPr="00AA69F8">
        <w:rPr>
          <w:sz w:val="16"/>
        </w:rPr>
        <w:t xml:space="preserve"> and other settings, </w:t>
      </w:r>
      <w:r w:rsidRPr="000D4D9C">
        <w:rPr>
          <w:rStyle w:val="StyleUnderline"/>
          <w:highlight w:val="green"/>
        </w:rPr>
        <w:t>settler sovereignty imposes sexuality, legality, raciality, language, religion and property in specific ways. Decolonization</w:t>
      </w:r>
      <w:r w:rsidRPr="00AA69F8">
        <w:rPr>
          <w:rStyle w:val="StyleUnderline"/>
        </w:rPr>
        <w:t xml:space="preserve"> likewise </w:t>
      </w:r>
      <w:r w:rsidRPr="000D4D9C">
        <w:rPr>
          <w:rStyle w:val="StyleUnderline"/>
          <w:highlight w:val="green"/>
        </w:rPr>
        <w:t>must be thought through in these particularities</w:t>
      </w:r>
      <w:r w:rsidRPr="00AA69F8">
        <w:rPr>
          <w:rStyle w:val="StyleUnderline"/>
        </w:rPr>
        <w:t>. To agree on what [</w:t>
      </w:r>
      <w:r w:rsidRPr="000D4D9C">
        <w:rPr>
          <w:rStyle w:val="StyleUnderline"/>
          <w:highlight w:val="green"/>
        </w:rPr>
        <w:t>decolonization</w:t>
      </w:r>
      <w:r w:rsidRPr="00AA69F8">
        <w:rPr>
          <w:rStyle w:val="StyleUnderline"/>
        </w:rPr>
        <w:t xml:space="preserve">] </w:t>
      </w:r>
      <w:r w:rsidRPr="000D4D9C">
        <w:rPr>
          <w:rStyle w:val="StyleUnderline"/>
          <w:highlight w:val="green"/>
        </w:rPr>
        <w:t>is not</w:t>
      </w:r>
      <w:r w:rsidRPr="00AA69F8">
        <w:rPr>
          <w:rStyle w:val="StyleUnderline"/>
        </w:rPr>
        <w:t xml:space="preserve">: neither </w:t>
      </w:r>
      <w:r w:rsidRPr="000D4D9C">
        <w:rPr>
          <w:rStyle w:val="StyleUnderline"/>
          <w:highlight w:val="green"/>
        </w:rPr>
        <w:t>evangelization</w:t>
      </w:r>
      <w:r w:rsidRPr="00AA69F8">
        <w:rPr>
          <w:sz w:val="16"/>
        </w:rPr>
        <w:t xml:space="preserve">, nor a philanthropic enterprise, </w:t>
      </w:r>
      <w:r w:rsidRPr="000D4D9C">
        <w:rPr>
          <w:rStyle w:val="StyleUnderline"/>
          <w:highlight w:val="green"/>
        </w:rPr>
        <w:t>nor a desire to push back</w:t>
      </w:r>
      <w:r w:rsidRPr="00AA69F8">
        <w:rPr>
          <w:rStyle w:val="StyleUnderline"/>
        </w:rPr>
        <w:t xml:space="preserve"> the frontiers of </w:t>
      </w:r>
      <w:r w:rsidRPr="000D4D9C">
        <w:rPr>
          <w:rStyle w:val="StyleUnderline"/>
          <w:highlight w:val="green"/>
        </w:rPr>
        <w:t>ignorance</w:t>
      </w:r>
      <w:r w:rsidRPr="00AA69F8">
        <w:rPr>
          <w:rStyle w:val="StyleUnderline"/>
        </w:rPr>
        <w:t xml:space="preserve">, disease, </w:t>
      </w:r>
      <w:r w:rsidRPr="000D4D9C">
        <w:rPr>
          <w:rStyle w:val="StyleUnderline"/>
          <w:highlight w:val="green"/>
        </w:rPr>
        <w:t>and tyranny</w:t>
      </w:r>
      <w:r w:rsidRPr="00AA69F8">
        <w:rPr>
          <w:sz w:val="16"/>
        </w:rPr>
        <w:t xml:space="preserve">... (Cesaire, 2000, p. 32) We deliberately extend Cesaire’s words above to assert what </w:t>
      </w:r>
      <w:r w:rsidRPr="00AA69F8">
        <w:rPr>
          <w:rStyle w:val="StyleUnderline"/>
        </w:rPr>
        <w:t>decolonization</w:t>
      </w:r>
      <w:r w:rsidRPr="00AA69F8">
        <w:rPr>
          <w:sz w:val="16"/>
        </w:rPr>
        <w:t xml:space="preserve"> is not. It </w:t>
      </w:r>
      <w:r w:rsidRPr="00AA69F8">
        <w:rPr>
          <w:rStyle w:val="StyleUnderline"/>
        </w:rPr>
        <w:t>is not converting Indigenous politics to a Western doctrine of liberation</w:t>
      </w:r>
      <w:r w:rsidRPr="00AA69F8">
        <w:rPr>
          <w:sz w:val="16"/>
        </w:rPr>
        <w:t xml:space="preserve">; it is not a philanthropic process of ‘helping’ the at-risk and alleviating suffering; </w:t>
      </w:r>
      <w:r w:rsidRPr="00AA69F8">
        <w:rPr>
          <w:rStyle w:val="StyleUnderline"/>
        </w:rPr>
        <w:t>it is not a generic term for struggle against oppressive conditions</w:t>
      </w:r>
      <w:r w:rsidRPr="00AA69F8">
        <w:rPr>
          <w:sz w:val="16"/>
        </w:rPr>
        <w:t xml:space="preserve"> and outcomes. </w:t>
      </w:r>
      <w:r w:rsidRPr="00AA69F8">
        <w:rPr>
          <w:rStyle w:val="StyleUnderline"/>
        </w:rPr>
        <w:t>The broad umbrella of social justice may have room underneath for all of these efforts</w:t>
      </w:r>
      <w:r w:rsidRPr="00AA69F8">
        <w:rPr>
          <w:sz w:val="16"/>
        </w:rPr>
        <w:t xml:space="preserve">. By contrast, </w:t>
      </w:r>
      <w:r w:rsidRPr="000D4D9C">
        <w:rPr>
          <w:rStyle w:val="StyleUnderline"/>
          <w:highlight w:val="green"/>
        </w:rPr>
        <w:t>decolonization specifically requires the repatriation of Indigenous land and life. Decolonization is not a metonym for social justice</w:t>
      </w:r>
      <w:r w:rsidRPr="00AA69F8">
        <w:rPr>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0D4D9C">
        <w:rPr>
          <w:rStyle w:val="StyleUnderline"/>
          <w:highlight w:val="green"/>
        </w:rPr>
        <w:t>the pursuit of critical consciousness</w:t>
      </w:r>
      <w:r w:rsidRPr="00AA69F8">
        <w:rPr>
          <w:rStyle w:val="StyleUnderline"/>
        </w:rPr>
        <w:t xml:space="preserve">, the pursuit of social justice through a critical enlightenment, </w:t>
      </w:r>
      <w:r w:rsidRPr="000D4D9C">
        <w:rPr>
          <w:rStyle w:val="StyleUnderline"/>
          <w:highlight w:val="green"/>
        </w:rPr>
        <w:t>can</w:t>
      </w:r>
      <w:r w:rsidRPr="00AA69F8">
        <w:rPr>
          <w:rStyle w:val="StyleUnderline"/>
        </w:rPr>
        <w:t xml:space="preserve"> also </w:t>
      </w:r>
      <w:r w:rsidRPr="000D4D9C">
        <w:rPr>
          <w:rStyle w:val="StyleUnderline"/>
          <w:highlight w:val="green"/>
        </w:rPr>
        <w:t>be settler moves to innocence</w:t>
      </w:r>
      <w:r w:rsidRPr="00AA69F8">
        <w:rPr>
          <w:sz w:val="16"/>
        </w:rPr>
        <w:t xml:space="preserve"> - </w:t>
      </w:r>
      <w:r w:rsidRPr="000D4D9C">
        <w:rPr>
          <w:rStyle w:val="StyleUnderline"/>
          <w:highlight w:val="green"/>
        </w:rPr>
        <w:t>diversions</w:t>
      </w:r>
      <w:r w:rsidRPr="00AA69F8">
        <w:rPr>
          <w:rStyle w:val="StyleUnderline"/>
        </w:rPr>
        <w:t xml:space="preserve">, distractions, </w:t>
      </w:r>
      <w:r w:rsidRPr="000D4D9C">
        <w:rPr>
          <w:rStyle w:val="StyleUnderline"/>
          <w:highlight w:val="green"/>
        </w:rPr>
        <w:t>which relieve the settler of feelings of guilt</w:t>
      </w:r>
      <w:r w:rsidRPr="00AA69F8">
        <w:rPr>
          <w:rStyle w:val="StyleUnderline"/>
        </w:rPr>
        <w:t xml:space="preserve"> or responsibility, </w:t>
      </w:r>
      <w:r w:rsidRPr="000D4D9C">
        <w:rPr>
          <w:rStyle w:val="StyleUnderline"/>
          <w:highlight w:val="green"/>
        </w:rPr>
        <w:t>and conceal the need to give up land or power or privilege</w:t>
      </w:r>
      <w:r w:rsidRPr="00AA69F8">
        <w:rPr>
          <w:sz w:val="16"/>
        </w:rPr>
        <w:t xml:space="preserve">.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w:t>
      </w:r>
      <w:r w:rsidRPr="00AA69F8">
        <w:rPr>
          <w:rStyle w:val="StyleUnderline"/>
        </w:rPr>
        <w:t>The goal of</w:t>
      </w:r>
      <w:r w:rsidRPr="00AA69F8">
        <w:rPr>
          <w:sz w:val="16"/>
        </w:rPr>
        <w:t xml:space="preserve"> white </w:t>
      </w:r>
      <w:r w:rsidRPr="00AA69F8">
        <w:rPr>
          <w:rStyle w:val="StyleUnderline"/>
        </w:rPr>
        <w:t>harm reduction</w:t>
      </w:r>
      <w:r w:rsidRPr="00AA69F8">
        <w:rPr>
          <w:sz w:val="16"/>
        </w:rPr>
        <w:t xml:space="preserve"> models, Jacobs says, </w:t>
      </w:r>
      <w:r w:rsidRPr="00AA69F8">
        <w:rPr>
          <w:rStyle w:val="StyleUnderline"/>
        </w:rPr>
        <w:t>is to reduce the harm that white supremacy has had on white people, and the deep harm it has caused non-white people over generations</w:t>
      </w:r>
      <w:r w:rsidRPr="00AA69F8">
        <w:rPr>
          <w:sz w:val="16"/>
        </w:rPr>
        <w:t xml:space="preserve">. Learning from Jacobs’ analysis, we understand </w:t>
      </w:r>
      <w:r w:rsidRPr="00AA69F8">
        <w:rPr>
          <w:rStyle w:val="StyleUnderline"/>
        </w:rPr>
        <w:t>the</w:t>
      </w:r>
      <w:r w:rsidRPr="00AA69F8">
        <w:rPr>
          <w:sz w:val="16"/>
        </w:rPr>
        <w:t xml:space="preserve"> curricular-</w:t>
      </w:r>
      <w:r w:rsidRPr="00AA69F8">
        <w:rPr>
          <w:rStyle w:val="StyleUnderline"/>
        </w:rPr>
        <w:t>pedagogical project of critical consciousness as settler harm reduction</w:t>
      </w:r>
      <w:r w:rsidRPr="00AA69F8">
        <w:rPr>
          <w:sz w:val="16"/>
        </w:rPr>
        <w:t xml:space="preserve">, crucial in the resuscitation of practices and intellectual life outside of settler ontologies. (Settler) </w:t>
      </w:r>
      <w:r w:rsidRPr="00AA69F8">
        <w:rPr>
          <w:rStyle w:val="StyleUnderline"/>
        </w:rPr>
        <w:t>harm reduction is intended only as a stopgap. As the environmental crisis escalates</w:t>
      </w:r>
      <w:r w:rsidRPr="00AA69F8">
        <w:rPr>
          <w:sz w:val="16"/>
        </w:rPr>
        <w:t xml:space="preserve"> and peoples around the globe are exposed to greater concentrations of violence and poverty, </w:t>
      </w:r>
      <w:r w:rsidRPr="00AA69F8">
        <w:rPr>
          <w:rStyle w:val="StyleUnderline"/>
        </w:rPr>
        <w:t>the need for settler harm reduction is acute</w:t>
      </w:r>
      <w:r w:rsidRPr="00AA69F8">
        <w:rPr>
          <w:sz w:val="16"/>
        </w:rPr>
        <w:t xml:space="preserve">, profoundly so. </w:t>
      </w:r>
      <w:r w:rsidRPr="00AA69F8">
        <w:rPr>
          <w:rStyle w:val="StyleUnderline"/>
        </w:rPr>
        <w:t>At the same time we remember that</w:t>
      </w:r>
      <w:r w:rsidRPr="00AA69F8">
        <w:rPr>
          <w:sz w:val="16"/>
        </w:rPr>
        <w:t xml:space="preserve">, by definition, </w:t>
      </w:r>
      <w:r w:rsidRPr="00AA69F8">
        <w:rPr>
          <w:rStyle w:val="StyleUnderline"/>
        </w:rPr>
        <w:t>settler harm reduction</w:t>
      </w:r>
      <w:r w:rsidRPr="00AA69F8">
        <w:rPr>
          <w:sz w:val="16"/>
        </w:rPr>
        <w:t xml:space="preserve">, like conscientization, </w:t>
      </w:r>
      <w:r w:rsidRPr="00AA69F8">
        <w:rPr>
          <w:rStyle w:val="StyleUnderline"/>
        </w:rPr>
        <w:t>is not the same as decolonization and does not</w:t>
      </w:r>
      <w:r w:rsidRPr="00AA69F8">
        <w:rPr>
          <w:sz w:val="16"/>
        </w:rPr>
        <w:t xml:space="preserve"> inherently </w:t>
      </w:r>
      <w:r w:rsidRPr="00AA69F8">
        <w:rPr>
          <w:rStyle w:val="StyleUnderline"/>
        </w:rPr>
        <w:t>offer any pathways that lead to decolonization</w:t>
      </w:r>
      <w:r w:rsidRPr="00AA69F8">
        <w:rPr>
          <w:sz w:val="16"/>
        </w:rPr>
        <w:t>.</w:t>
      </w:r>
    </w:p>
    <w:p w14:paraId="0CC52018" w14:textId="77777777" w:rsidR="007523EE" w:rsidRDefault="007523EE" w:rsidP="007523EE">
      <w:pPr>
        <w:pStyle w:val="Heading4"/>
      </w:pPr>
      <w:r>
        <w:lastRenderedPageBreak/>
        <w:t>The alternative is decolonial anarchy - requiring land return, non-hierarchical relationships, non-speciesism and the liberation of humans and non-humans.</w:t>
      </w:r>
    </w:p>
    <w:p w14:paraId="016D0154" w14:textId="77777777" w:rsidR="007523EE" w:rsidRPr="0002351D" w:rsidRDefault="007523EE" w:rsidP="007523EE">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4DD8A75E" w14:textId="77777777" w:rsidR="007523EE" w:rsidRPr="00A02694" w:rsidRDefault="007523EE" w:rsidP="007523EE">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w:t>
      </w:r>
      <w:r w:rsidRPr="006E67D9">
        <w:rPr>
          <w:sz w:val="16"/>
        </w:rPr>
        <w:lastRenderedPageBreak/>
        <w:t xml:space="preserve">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w:t>
      </w:r>
      <w:r w:rsidRPr="006E67D9">
        <w:rPr>
          <w:sz w:val="16"/>
        </w:rPr>
        <w:lastRenderedPageBreak/>
        <w:t xml:space="preserve">(AMLO),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w:t>
      </w:r>
      <w:r w:rsidRPr="006E67D9">
        <w:rPr>
          <w:sz w:val="16"/>
        </w:rPr>
        <w:lastRenderedPageBreak/>
        <w:t xml:space="preserve">(2020: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0B998F4E" w14:textId="77777777" w:rsidR="007523EE" w:rsidRDefault="007523EE" w:rsidP="007523EE">
      <w:pPr>
        <w:pStyle w:val="Heading2"/>
      </w:pPr>
      <w:bookmarkStart w:id="3" w:name="_Hlk52388328"/>
      <w:bookmarkEnd w:id="1"/>
      <w:bookmarkEnd w:id="2"/>
      <w:r>
        <w:lastRenderedPageBreak/>
        <w:t>Case</w:t>
      </w:r>
    </w:p>
    <w:p w14:paraId="1D1B4D39" w14:textId="77777777" w:rsidR="007523EE" w:rsidRPr="00BA1A2A" w:rsidRDefault="007523EE" w:rsidP="007523EE">
      <w:pPr>
        <w:pStyle w:val="Heading4"/>
      </w:pPr>
      <w:r>
        <w:t xml:space="preserve">The AFFs intervention into a form of world building is the setting of the colonizer that renders native life ungriveable. </w:t>
      </w:r>
    </w:p>
    <w:p w14:paraId="3B6E4BCA" w14:textId="77777777" w:rsidR="007523EE" w:rsidRPr="000719C2" w:rsidRDefault="007523EE" w:rsidP="007523EE">
      <w:r w:rsidRPr="000719C2">
        <w:rPr>
          <w:rStyle w:val="Style13ptBold"/>
        </w:rPr>
        <w:t>Byrd 11</w:t>
      </w:r>
      <w:r>
        <w:t xml:space="preserve"> (Jodi, (Chickasaw) Associate Professor of English and Gender and Women's Studies at the University of Illinois </w:t>
      </w:r>
      <w:r>
        <w:rPr>
          <w:i/>
        </w:rPr>
        <w:t>The Transit of Empire: Indigenous Critiques of Colonialism</w:t>
      </w:r>
      <w:r>
        <w:t>, pp. 36-38. GC)</w:t>
      </w:r>
    </w:p>
    <w:p w14:paraId="115E542F" w14:textId="77777777" w:rsidR="007523EE" w:rsidRPr="0076673D" w:rsidRDefault="007523EE" w:rsidP="007523EE">
      <w:pPr>
        <w:rPr>
          <w:sz w:val="12"/>
        </w:rPr>
      </w:pPr>
      <w:r w:rsidRPr="00DF3393">
        <w:rPr>
          <w:sz w:val="12"/>
        </w:rPr>
        <w:t xml:space="preserve">In many ways, one might argue that </w:t>
      </w:r>
      <w:r w:rsidRPr="00E208E5">
        <w:rPr>
          <w:rStyle w:val="StyleUnderline"/>
        </w:rPr>
        <w:t xml:space="preserve">this transit of </w:t>
      </w:r>
      <w:r w:rsidRPr="00E14D81">
        <w:rPr>
          <w:rStyle w:val="StyleUnderline"/>
          <w:highlight w:val="cyan"/>
        </w:rPr>
        <w:t>Indianness is the condition of possibility that informs</w:t>
      </w:r>
      <w:r w:rsidRPr="00DF3393">
        <w:rPr>
          <w:sz w:val="12"/>
        </w:rPr>
        <w:t xml:space="preserve"> even Berlant’s understanding of </w:t>
      </w:r>
      <w:r w:rsidRPr="00E14D81">
        <w:rPr>
          <w:rStyle w:val="StyleUnderline"/>
          <w:highlight w:val="cyan"/>
        </w:rPr>
        <w:t>the “slow death”</w:t>
      </w:r>
      <w:r w:rsidRPr="00DF3393">
        <w:rPr>
          <w:sz w:val="12"/>
        </w:rPr>
        <w:t xml:space="preserve"> of obesity </w:t>
      </w:r>
      <w:r w:rsidRPr="00E14D81">
        <w:rPr>
          <w:rStyle w:val="StyleUnderline"/>
          <w:highlight w:val="cyan"/>
        </w:rPr>
        <w:t>that “refers to the physical wearing out of a population and the deterioration of people in that population that is very nearly a defining condition of their experience and historical existence.”</w:t>
      </w:r>
      <w:r w:rsidRPr="00DF3393">
        <w:rPr>
          <w:sz w:val="12"/>
        </w:rPr>
        <w:t xml:space="preserve"> ¹²¹ Here, in the interstices of affect and queer theory, between Lauren Berlant and Judith Butler, I want to elaborate on what indigenous critical theory might offer to such understandings of “bare life.” According to Butler and Berlant, the contemporary present is a necessary condition for affect and relation to draw lives into commensurable vulnerability and may, they hope, re- structure governance and help make lives m</w:t>
      </w:r>
      <w:r>
        <w:rPr>
          <w:sz w:val="12"/>
        </w:rPr>
        <w:t>ore livable. A core set of ques</w:t>
      </w:r>
      <w:r w:rsidRPr="00DF3393">
        <w:rPr>
          <w:sz w:val="12"/>
        </w:rPr>
        <w:t>tions emerges for me as I read Berlant’s discussions of “cruel optimism” and “slow death,” and they revolve around her delineations of ordinary life. Judith Butler in Precarious Life and Frame</w:t>
      </w:r>
      <w:r>
        <w:rPr>
          <w:sz w:val="12"/>
        </w:rPr>
        <w:t>s of War takes up Berlant’s con</w:t>
      </w:r>
      <w:r w:rsidRPr="00DF3393">
        <w:rPr>
          <w:sz w:val="12"/>
        </w:rPr>
        <w:t xml:space="preserve">cerns with the ordinary life in the overwhelmingly present moment and reframes them in the question </w:t>
      </w:r>
      <w:r w:rsidRPr="00E14D81">
        <w:rPr>
          <w:rStyle w:val="StyleUnderline"/>
          <w:highlight w:val="cyan"/>
        </w:rPr>
        <w:t>“When is life grievable?” The concern for me is to consider whether indigenous peoples are understood to be a part of the present</w:t>
      </w:r>
      <w:r w:rsidRPr="00DF3393">
        <w:rPr>
          <w:sz w:val="12"/>
        </w:rPr>
        <w:t xml:space="preserve"> within liberal democracy and within the theories Butler and Berlant are articulating to provide possible </w:t>
      </w:r>
      <w:r>
        <w:rPr>
          <w:sz w:val="12"/>
        </w:rPr>
        <w:t>reframings of relation to recon</w:t>
      </w:r>
      <w:r w:rsidRPr="00DF3393">
        <w:rPr>
          <w:sz w:val="12"/>
        </w:rPr>
        <w:t xml:space="preserve">cile questions of citizenship, sovereignty, recognition, and nationalism. </w:t>
      </w:r>
      <w:r w:rsidRPr="00E208E5">
        <w:rPr>
          <w:rStyle w:val="StyleUnderline"/>
        </w:rPr>
        <w:t>Do</w:t>
      </w:r>
      <w:r>
        <w:rPr>
          <w:rStyle w:val="StyleUnderline"/>
        </w:rPr>
        <w:t xml:space="preserve"> </w:t>
      </w:r>
      <w:r w:rsidRPr="00E208E5">
        <w:rPr>
          <w:rStyle w:val="StyleUnderline"/>
        </w:rPr>
        <w:t>Indians live the ordinary life in the contemporary now? Are Indians part</w:t>
      </w:r>
      <w:r>
        <w:rPr>
          <w:rStyle w:val="StyleUnderline"/>
        </w:rPr>
        <w:t xml:space="preserve"> </w:t>
      </w:r>
      <w:r w:rsidRPr="00E208E5">
        <w:rPr>
          <w:rStyle w:val="StyleUnderline"/>
        </w:rPr>
        <w:t xml:space="preserve">of the present tense? And finally, </w:t>
      </w:r>
      <w:r w:rsidRPr="00F90314">
        <w:rPr>
          <w:rStyle w:val="StyleUnderline"/>
        </w:rPr>
        <w:t>do Indians live grievable lives?</w:t>
      </w:r>
      <w:r>
        <w:rPr>
          <w:rStyle w:val="StyleUnderline"/>
        </w:rPr>
        <w:t xml:space="preserve"> </w:t>
      </w:r>
      <w:r w:rsidRPr="00DF3393">
        <w:rPr>
          <w:sz w:val="12"/>
        </w:rPr>
        <w:t>I may be begging the question here, given that Butler does not really consider Indians and that Berlant avoids indigeneity even when it is a t</w:t>
      </w:r>
      <w:r>
        <w:rPr>
          <w:sz w:val="12"/>
        </w:rPr>
        <w:t>he</w:t>
      </w:r>
      <w:r w:rsidRPr="00DF3393">
        <w:rPr>
          <w:sz w:val="12"/>
        </w:rPr>
        <w:t>matic concern within the text, as her reading of Was indicates. But because their projects work to dismantle the normative state structures that also op- press indigenous peoples whether they actively involve indigenous peoples in their theorizations or not, here we can see how indigenous critical theory transforms queer theory and critical theory more broadly to intervene in the colonialist structures that continue t</w:t>
      </w:r>
      <w:r>
        <w:rPr>
          <w:sz w:val="12"/>
        </w:rPr>
        <w:t>o underwrite racialized and gen</w:t>
      </w:r>
      <w:r w:rsidRPr="00DF3393">
        <w:rPr>
          <w:sz w:val="12"/>
        </w:rPr>
        <w:t>dered oppressions despite every attempt t</w:t>
      </w:r>
      <w:r>
        <w:rPr>
          <w:sz w:val="12"/>
        </w:rPr>
        <w:t>o disrupt or refuse those struc</w:t>
      </w:r>
      <w:r w:rsidRPr="00DF3393">
        <w:rPr>
          <w:sz w:val="12"/>
        </w:rPr>
        <w:t xml:space="preserve">tures. To return to Tocqueville and Michelle Obama, we can notice this problem with tenses present—and that Indians are not present at all in the case of the latter. </w:t>
      </w:r>
      <w:r w:rsidRPr="00F90314">
        <w:rPr>
          <w:rStyle w:val="StyleUnderline"/>
        </w:rPr>
        <w:t>As Tocqueville describes the Choctaw, “their calamities were of ancient date, and they knew them to be irremediable.” Even in the present of their removal, the Choctaws are always already past perfect</w:t>
      </w:r>
      <w:r w:rsidRPr="00E208E5">
        <w:rPr>
          <w:rStyle w:val="StyleUnderline"/>
        </w:rPr>
        <w:t>: they</w:t>
      </w:r>
      <w:r>
        <w:rPr>
          <w:rStyle w:val="StyleUnderline"/>
        </w:rPr>
        <w:t xml:space="preserve"> </w:t>
      </w:r>
      <w:r w:rsidRPr="00E208E5">
        <w:rPr>
          <w:rStyle w:val="StyleUnderline"/>
        </w:rPr>
        <w:t>had left, they had stepped, they had been promised.</w:t>
      </w:r>
      <w:r w:rsidRPr="00DF3393">
        <w:rPr>
          <w:sz w:val="12"/>
        </w:rPr>
        <w:t xml:space="preserve"> According to Butler, </w:t>
      </w:r>
      <w:r>
        <w:rPr>
          <w:rStyle w:val="StyleUnderline"/>
          <w:highlight w:val="cyan"/>
        </w:rPr>
        <w:t>in order for life to be</w:t>
      </w:r>
      <w:r w:rsidRPr="00E14D81">
        <w:rPr>
          <w:rStyle w:val="StyleUnderline"/>
          <w:highlight w:val="cyan"/>
        </w:rPr>
        <w:t xml:space="preserve"> grievable, it needs to be faceable; to exist, it needs to “cast a face, a life, in the tense of the future anterior”</w:t>
      </w:r>
      <w:r w:rsidRPr="00DF3393">
        <w:rPr>
          <w:sz w:val="12"/>
        </w:rPr>
        <w:t xml:space="preserve"> in what Barthes has described as the present absolute pastness of the photograph. Butler writes: “The photograph relays less the present moment than the perspective, the pathos, of a time in which ‘this will have bee</w:t>
      </w:r>
      <w:r>
        <w:rPr>
          <w:sz w:val="12"/>
        </w:rPr>
        <w:t>n.’” ¹²² Even for Ryman’s Doro</w:t>
      </w:r>
      <w:r w:rsidRPr="00DF3393">
        <w:rPr>
          <w:sz w:val="12"/>
        </w:rPr>
        <w:t xml:space="preserve">thy, who perceives Indians in spite of their invisibility, </w:t>
      </w:r>
      <w:r w:rsidRPr="00F90314">
        <w:rPr>
          <w:rStyle w:val="StyleUnderline"/>
        </w:rPr>
        <w:t>Indians are “Was.”</w:t>
      </w:r>
      <w:r>
        <w:rPr>
          <w:rStyle w:val="Emphasis"/>
        </w:rPr>
        <w:t xml:space="preserve"> </w:t>
      </w:r>
      <w:r w:rsidRPr="00DF3393">
        <w:rPr>
          <w:sz w:val="12"/>
        </w:rPr>
        <w:t xml:space="preserve">So </w:t>
      </w:r>
      <w:r w:rsidRPr="00E14D81">
        <w:rPr>
          <w:rStyle w:val="StyleUnderline"/>
          <w:highlight w:val="cyan"/>
        </w:rPr>
        <w:t xml:space="preserve">the most we can say, given the lack of possibility of an Indian future anteriority in which </w:t>
      </w:r>
      <w:r>
        <w:rPr>
          <w:rStyle w:val="StyleUnderline"/>
          <w:highlight w:val="cyan"/>
        </w:rPr>
        <w:t>Indians will have</w:t>
      </w:r>
      <w:r w:rsidRPr="00E14D81">
        <w:rPr>
          <w:rStyle w:val="StyleUnderline"/>
          <w:highlight w:val="cyan"/>
        </w:rPr>
        <w:t xml:space="preserve"> been decolonized, is that Indians are lamentable, but not grievable</w:t>
      </w:r>
      <w:r w:rsidRPr="00E208E5">
        <w:rPr>
          <w:rStyle w:val="StyleUnderline"/>
        </w:rPr>
        <w:t>.</w:t>
      </w:r>
      <w:r w:rsidRPr="00DF3393">
        <w:rPr>
          <w:sz w:val="12"/>
        </w:rPr>
        <w:t xml:space="preserve"> The dogs howl and throw themselves to their deaths in the frozen waters of the Mississippi, but the humanity of the scene is still: “No cry, no sob was heard amongst the assembled crowd; all were silent.” </w:t>
      </w:r>
      <w:r w:rsidRPr="00E14D81">
        <w:rPr>
          <w:rStyle w:val="StyleUnderline"/>
          <w:highlight w:val="cyan"/>
        </w:rPr>
        <w:t>The lamentable is pitiable, but not remediable.</w:t>
      </w:r>
      <w:r>
        <w:rPr>
          <w:rStyle w:val="StyleUnderline"/>
        </w:rPr>
        <w:t xml:space="preserve"> It is past and regret</w:t>
      </w:r>
      <w:r w:rsidRPr="00E208E5">
        <w:rPr>
          <w:rStyle w:val="StyleUnderline"/>
        </w:rPr>
        <w:t xml:space="preserve">table. </w:t>
      </w:r>
      <w:r w:rsidRPr="00E14D81">
        <w:rPr>
          <w:rStyle w:val="StyleUnderline"/>
          <w:highlight w:val="cyan"/>
        </w:rPr>
        <w:t>Grieving</w:t>
      </w:r>
      <w:r w:rsidRPr="00DF3393">
        <w:rPr>
          <w:sz w:val="12"/>
        </w:rPr>
        <w:t xml:space="preserve">, on the other hand, </w:t>
      </w:r>
      <w:r w:rsidRPr="00E14D81">
        <w:rPr>
          <w:rStyle w:val="StyleUnderline"/>
          <w:highlight w:val="cyan"/>
        </w:rPr>
        <w:t>calls people to acknowledge</w:t>
      </w:r>
      <w:r w:rsidRPr="00B947E8">
        <w:rPr>
          <w:rStyle w:val="StyleUnderline"/>
          <w:strike/>
          <w:sz w:val="13"/>
          <w:szCs w:val="13"/>
        </w:rPr>
        <w:t>, to see</w:t>
      </w:r>
      <w:r w:rsidRPr="00E14D81">
        <w:rPr>
          <w:rStyle w:val="StyleUnderline"/>
          <w:highlight w:val="cyan"/>
        </w:rPr>
        <w:t>, and to grapple with lived lives and the commensurable suffering, and</w:t>
      </w:r>
      <w:r w:rsidRPr="00DF3393">
        <w:rPr>
          <w:sz w:val="12"/>
        </w:rPr>
        <w:t xml:space="preserve"> in Butler’s frame </w:t>
      </w:r>
      <w:r w:rsidRPr="00E14D81">
        <w:rPr>
          <w:rStyle w:val="StyleUnderline"/>
          <w:highlight w:val="cyan"/>
        </w:rPr>
        <w:t>apprehend</w:t>
      </w:r>
      <w:r w:rsidRPr="00DF3393">
        <w:rPr>
          <w:sz w:val="12"/>
        </w:rPr>
        <w:t>—in the sense of both its definitions that include to under- stand and to stop—</w:t>
      </w:r>
      <w:r w:rsidRPr="00E208E5">
        <w:rPr>
          <w:rStyle w:val="StyleUnderline"/>
        </w:rPr>
        <w:t>t</w:t>
      </w:r>
      <w:r w:rsidRPr="00E14D81">
        <w:rPr>
          <w:rStyle w:val="StyleUnderline"/>
          <w:highlight w:val="cyan"/>
        </w:rPr>
        <w:t>he policies creating unlivable, ungrievable conditions</w:t>
      </w:r>
      <w:r>
        <w:rPr>
          <w:rStyle w:val="StyleUnderline"/>
        </w:rPr>
        <w:t xml:space="preserve"> </w:t>
      </w:r>
      <w:r w:rsidRPr="00E208E5">
        <w:rPr>
          <w:rStyle w:val="StyleUnderline"/>
        </w:rPr>
        <w:t>within the state-sponsored economies of slow death and letting</w:t>
      </w:r>
      <w:r>
        <w:rPr>
          <w:rStyle w:val="StyleUnderline"/>
        </w:rPr>
        <w:t xml:space="preserve"> </w:t>
      </w:r>
      <w:r w:rsidRPr="00E208E5">
        <w:rPr>
          <w:rStyle w:val="StyleUnderline"/>
        </w:rPr>
        <w:t>die.</w:t>
      </w:r>
      <w:r>
        <w:rPr>
          <w:rStyle w:val="StyleUnderline"/>
        </w:rPr>
        <w:t xml:space="preserve"> </w:t>
      </w:r>
      <w:r w:rsidRPr="00DF3393">
        <w:rPr>
          <w:sz w:val="12"/>
        </w:rPr>
        <w:t xml:space="preserve">As the queer makes claims to an affective indigenous generosity that can welcome all arrivants in the hope </w:t>
      </w:r>
      <w:r>
        <w:rPr>
          <w:sz w:val="12"/>
        </w:rPr>
        <w:t>that those moves, those approxi</w:t>
      </w:r>
      <w:r w:rsidRPr="00DF3393">
        <w:rPr>
          <w:sz w:val="12"/>
        </w:rPr>
        <w:t>mations of traditional kinship sovereignties and tribal affiliations will transform the normative and transgress the dialectics of state sovereignty that conscript, expel, and police whose bodi</w:t>
      </w:r>
      <w:r>
        <w:rPr>
          <w:sz w:val="12"/>
        </w:rPr>
        <w:t>es and lives count as full citi</w:t>
      </w:r>
      <w:r w:rsidRPr="00DF3393">
        <w:rPr>
          <w:sz w:val="12"/>
        </w:rPr>
        <w:t xml:space="preserve">zens in the United States, </w:t>
      </w:r>
      <w:r w:rsidRPr="00DF3393">
        <w:rPr>
          <w:rStyle w:val="StyleUnderline"/>
        </w:rPr>
        <w:t>the indigenous must be absent both from the</w:t>
      </w:r>
      <w:r>
        <w:rPr>
          <w:rStyle w:val="StyleUnderline"/>
        </w:rPr>
        <w:t xml:space="preserve"> </w:t>
      </w:r>
      <w:r w:rsidRPr="00DF3393">
        <w:rPr>
          <w:rStyle w:val="StyleUnderline"/>
        </w:rPr>
        <w:t>contemporary now and from the spaces and tenses of grief.</w:t>
      </w:r>
      <w:r w:rsidRPr="00DF3393">
        <w:rPr>
          <w:sz w:val="12"/>
        </w:rPr>
        <w:t xml:space="preserve"> In order to transcend what many theorists engaged in confronting state-sponsored violence perceive as a retrograde return to nativism, claims of indigeneity are read as conservative neoliberal discourses of normativity rather than a reassertion of the basic fundamental principles of restorative justice in the face of colonization and genocide. Gi</w:t>
      </w:r>
      <w:r>
        <w:rPr>
          <w:sz w:val="12"/>
        </w:rPr>
        <w:t>ven the push toward kinship, af</w:t>
      </w:r>
      <w:r w:rsidRPr="00DF3393">
        <w:rPr>
          <w:sz w:val="12"/>
        </w:rPr>
        <w:t xml:space="preserve">fect, and futurity that queer theory troubles as a way to intervene within and through discourses of sovereignty, nationalism, and citizenship, it seems that </w:t>
      </w:r>
      <w:r w:rsidRPr="00DF3393">
        <w:rPr>
          <w:rStyle w:val="StyleUnderline"/>
        </w:rPr>
        <w:t>indigenous strategies should not be just a return push that</w:t>
      </w:r>
      <w:r>
        <w:rPr>
          <w:rStyle w:val="StyleUnderline"/>
        </w:rPr>
        <w:t xml:space="preserve"> </w:t>
      </w:r>
      <w:r w:rsidRPr="00DF3393">
        <w:rPr>
          <w:rStyle w:val="StyleUnderline"/>
        </w:rPr>
        <w:t>demonstrates difference—that move is anticipated and already silenced.</w:t>
      </w:r>
      <w:r>
        <w:rPr>
          <w:rStyle w:val="StyleUnderline"/>
        </w:rPr>
        <w:t xml:space="preserve"> </w:t>
      </w:r>
      <w:r w:rsidRPr="00F90314">
        <w:rPr>
          <w:rStyle w:val="StyleUnderline"/>
          <w:highlight w:val="cyan"/>
        </w:rPr>
        <w:t>Possible sites of intervention depend then on interrogating how the impulse to world is the setting-to-work of the colonizer, even if that work is to reconfigure the world so that it might be kinder and gentler and be a world more possible to live, and grieve, within.</w:t>
      </w:r>
      <w:r w:rsidRPr="00DF3393">
        <w:rPr>
          <w:sz w:val="12"/>
        </w:rPr>
        <w:t xml:space="preserve"> The future anterior of such a world that exists outside the cruel optimisms and violences constitutive of liberalism’s very structures must also be a future in which indigenous peoples will have been and will remain decolonized, if there is to be any hope at all.</w:t>
      </w:r>
      <w:bookmarkEnd w:id="3"/>
    </w:p>
    <w:p w14:paraId="0875BA6A" w14:textId="77777777" w:rsidR="000F1DAB" w:rsidRPr="007523EE" w:rsidRDefault="00731C29" w:rsidP="007523EE">
      <w:r w:rsidRPr="007523EE">
        <w:t xml:space="preserve"> </w:t>
      </w:r>
    </w:p>
    <w:sectPr w:rsidR="000F1DAB" w:rsidRPr="007523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0C57F9" w14:textId="77777777" w:rsidR="00565FF1" w:rsidRDefault="00565FF1" w:rsidP="00066D2C">
      <w:pPr>
        <w:spacing w:after="0" w:line="240" w:lineRule="auto"/>
      </w:pPr>
      <w:r>
        <w:separator/>
      </w:r>
    </w:p>
  </w:endnote>
  <w:endnote w:type="continuationSeparator" w:id="0">
    <w:p w14:paraId="754C246E" w14:textId="77777777" w:rsidR="00565FF1" w:rsidRDefault="00565F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76621" w14:textId="77777777" w:rsidR="00565FF1" w:rsidRDefault="00565FF1" w:rsidP="00066D2C">
      <w:pPr>
        <w:spacing w:after="0" w:line="240" w:lineRule="auto"/>
      </w:pPr>
      <w:r>
        <w:separator/>
      </w:r>
    </w:p>
  </w:footnote>
  <w:footnote w:type="continuationSeparator" w:id="0">
    <w:p w14:paraId="43ECDBB5" w14:textId="77777777" w:rsidR="00565FF1" w:rsidRDefault="00565F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CE4C58"/>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5FF1"/>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4742"/>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23E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4C5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3A7"/>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DD4B0"/>
  <w15:chartTrackingRefBased/>
  <w15:docId w15:val="{43F18F0F-8E28-9647-881E-EE649C21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4C58"/>
    <w:rPr>
      <w:rFonts w:ascii="Calibri" w:hAnsi="Calibri" w:cs="Calibri"/>
    </w:rPr>
  </w:style>
  <w:style w:type="paragraph" w:styleId="Heading1">
    <w:name w:val="heading 1"/>
    <w:aliases w:val="Pocket"/>
    <w:basedOn w:val="Normal"/>
    <w:next w:val="Normal"/>
    <w:link w:val="Heading1Char"/>
    <w:qFormat/>
    <w:rsid w:val="00CE4C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4C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E4C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CE4C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4C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4C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4C58"/>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CE4C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4C58"/>
    <w:rPr>
      <w:color w:val="auto"/>
      <w:u w:val="none"/>
    </w:rPr>
  </w:style>
  <w:style w:type="character" w:customStyle="1" w:styleId="Heading1Char">
    <w:name w:val="Heading 1 Char"/>
    <w:aliases w:val="Pocket Char"/>
    <w:basedOn w:val="DefaultParagraphFont"/>
    <w:link w:val="Heading1"/>
    <w:rsid w:val="00CE4C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4C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4C58"/>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CE4C5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CE4C58"/>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CE4C58"/>
    <w:rPr>
      <w:b w:val="0"/>
      <w:sz w:val="22"/>
      <w:u w:val="single"/>
    </w:rPr>
  </w:style>
  <w:style w:type="character" w:styleId="Strong">
    <w:name w:val="Strong"/>
    <w:basedOn w:val="DefaultParagraphFont"/>
    <w:uiPriority w:val="22"/>
    <w:semiHidden/>
    <w:qFormat/>
    <w:rsid w:val="00CE4C58"/>
    <w:rPr>
      <w:b/>
      <w:bCs/>
    </w:rPr>
  </w:style>
  <w:style w:type="character" w:styleId="BookTitle">
    <w:name w:val="Book Title"/>
    <w:basedOn w:val="DefaultParagraphFont"/>
    <w:uiPriority w:val="33"/>
    <w:semiHidden/>
    <w:qFormat/>
    <w:rsid w:val="00CE4C58"/>
    <w:rPr>
      <w:b/>
      <w:bCs/>
      <w:i/>
      <w:iCs/>
      <w:spacing w:val="5"/>
    </w:rPr>
  </w:style>
  <w:style w:type="character" w:customStyle="1" w:styleId="Heading5Char">
    <w:name w:val="Heading 5 Char"/>
    <w:basedOn w:val="DefaultParagraphFont"/>
    <w:link w:val="Heading5"/>
    <w:uiPriority w:val="9"/>
    <w:semiHidden/>
    <w:rsid w:val="00CE4C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4C58"/>
  </w:style>
  <w:style w:type="paragraph" w:styleId="Header">
    <w:name w:val="header"/>
    <w:basedOn w:val="Normal"/>
    <w:link w:val="HeaderChar"/>
    <w:uiPriority w:val="99"/>
    <w:semiHidden/>
    <w:rsid w:val="00CE4C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4C58"/>
    <w:rPr>
      <w:rFonts w:ascii="Calibri" w:hAnsi="Calibri" w:cs="Calibri"/>
    </w:rPr>
  </w:style>
  <w:style w:type="paragraph" w:styleId="Footer">
    <w:name w:val="footer"/>
    <w:basedOn w:val="Normal"/>
    <w:link w:val="FooterChar"/>
    <w:uiPriority w:val="99"/>
    <w:semiHidden/>
    <w:rsid w:val="00CE4C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4C58"/>
    <w:rPr>
      <w:rFonts w:ascii="Calibri" w:hAnsi="Calibri" w:cs="Calibri"/>
    </w:rPr>
  </w:style>
  <w:style w:type="paragraph" w:styleId="BodyText">
    <w:name w:val="Body Text"/>
    <w:basedOn w:val="Normal"/>
    <w:link w:val="BodyTextChar"/>
    <w:uiPriority w:val="99"/>
    <w:semiHidden/>
    <w:unhideWhenUsed/>
    <w:rsid w:val="00CE4C58"/>
    <w:pPr>
      <w:spacing w:after="120"/>
    </w:pPr>
  </w:style>
  <w:style w:type="character" w:customStyle="1" w:styleId="BodyTextChar">
    <w:name w:val="Body Text Char"/>
    <w:basedOn w:val="DefaultParagraphFont"/>
    <w:link w:val="BodyText"/>
    <w:uiPriority w:val="99"/>
    <w:semiHidden/>
    <w:rsid w:val="00CE4C58"/>
    <w:rPr>
      <w:rFonts w:ascii="Calibri" w:hAnsi="Calibri" w:cs="Calibri"/>
    </w:rPr>
  </w:style>
  <w:style w:type="paragraph" w:styleId="NoSpacing">
    <w:name w:val="No Spacing"/>
    <w:link w:val="NoSpacingChar"/>
    <w:uiPriority w:val="99"/>
    <w:semiHidden/>
    <w:unhideWhenUsed/>
    <w:qFormat/>
    <w:rsid w:val="00CE4C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E4C58"/>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CE4C58"/>
    <w:rPr>
      <w:color w:val="0563C1" w:themeColor="hyperlink"/>
      <w:u w:val="single"/>
    </w:rPr>
  </w:style>
  <w:style w:type="character" w:styleId="UnresolvedMention">
    <w:name w:val="Unresolved Mention"/>
    <w:basedOn w:val="DefaultParagraphFont"/>
    <w:uiPriority w:val="99"/>
    <w:semiHidden/>
    <w:unhideWhenUsed/>
    <w:rsid w:val="00CE4C58"/>
    <w:rPr>
      <w:color w:val="605E5C"/>
      <w:shd w:val="clear" w:color="auto" w:fill="E1DFDD"/>
    </w:rPr>
  </w:style>
  <w:style w:type="character" w:customStyle="1" w:styleId="apple-converted-space">
    <w:name w:val="apple-converted-space"/>
    <w:basedOn w:val="DefaultParagraphFont"/>
    <w:rsid w:val="00CE4C58"/>
  </w:style>
  <w:style w:type="table" w:styleId="TableGrid">
    <w:name w:val="Table Grid"/>
    <w:basedOn w:val="TableNormal"/>
    <w:uiPriority w:val="39"/>
    <w:rsid w:val="00CE4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7523EE"/>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yfpodcast.com/2019/11/30/episode-45-fascism-and-colon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Pages>
  <Words>9051</Words>
  <Characters>47068</Characters>
  <Application>Microsoft Office Word</Application>
  <DocSecurity>0</DocSecurity>
  <Lines>2768</Lines>
  <Paragraphs>2550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2026-02-01T17:48:00Z</dcterms:created>
  <dcterms:modified xsi:type="dcterms:W3CDTF">2026-02-01T17:48:00Z</dcterms:modified>
</cp:coreProperties>
</file>