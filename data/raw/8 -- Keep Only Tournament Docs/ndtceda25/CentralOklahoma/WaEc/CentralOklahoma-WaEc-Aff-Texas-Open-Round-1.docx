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BF589" w14:textId="77777777" w:rsidR="00433370" w:rsidRPr="00447E8F" w:rsidRDefault="00433370" w:rsidP="00433370">
      <w:pPr>
        <w:pStyle w:val="Heading4"/>
      </w:pPr>
      <w:r w:rsidRPr="00447E8F">
        <w:t xml:space="preserve">The American Western frontier functions on the continuance of the myth of terra nullius, or ‘no man’s land’ that requires the subjugation of anything that is not the white </w:t>
      </w:r>
      <w:proofErr w:type="gramStart"/>
      <w:r w:rsidRPr="00447E8F">
        <w:t>middle and upper class</w:t>
      </w:r>
      <w:proofErr w:type="gramEnd"/>
      <w:r w:rsidRPr="00447E8F">
        <w:t xml:space="preserve"> man. This myth is strategically utilized as a vehicle to exploit populations that pose a threat to the settler narrative of civilization’s triumph over “savagery” and the environment</w:t>
      </w:r>
      <w:r>
        <w:t xml:space="preserve"> through </w:t>
      </w:r>
      <w:proofErr w:type="spellStart"/>
      <w:r>
        <w:t>extractivist</w:t>
      </w:r>
      <w:proofErr w:type="spellEnd"/>
      <w:r>
        <w:t xml:space="preserve"> and hierarchal notions of labor</w:t>
      </w:r>
      <w:r w:rsidRPr="00447E8F">
        <w:t xml:space="preserve">. The frontier still exists and reveals itself in the economic desire </w:t>
      </w:r>
      <w:r>
        <w:t xml:space="preserve">to accumulate and grow </w:t>
      </w:r>
      <w:r w:rsidRPr="00447E8F">
        <w:t>and conquest of bodies in the name of frontier masculinity</w:t>
      </w:r>
      <w:r>
        <w:t>.</w:t>
      </w:r>
    </w:p>
    <w:p w14:paraId="258781EE" w14:textId="77777777" w:rsidR="00433370" w:rsidRDefault="00433370" w:rsidP="00433370">
      <w:r w:rsidRPr="00447E8F">
        <w:rPr>
          <w:rStyle w:val="Style13ptBold"/>
        </w:rPr>
        <w:t>Clevenger 14</w:t>
      </w:r>
      <w:r>
        <w:t xml:space="preserve"> (Samuel M. – Ph.D. student in Physical Cultural Studies at the University of Maryland, “North Dakota Oil Boom: Frontier Mythology and Gender Oppression”, The Feminist Wire, April 29, http://www.thefeministwire.com/2014/04/north-dakota-oil-boom/, </w:t>
      </w:r>
      <w:proofErr w:type="spellStart"/>
      <w:r>
        <w:t>shae</w:t>
      </w:r>
      <w:proofErr w:type="spellEnd"/>
      <w:r>
        <w:t xml:space="preserve">) </w:t>
      </w:r>
    </w:p>
    <w:p w14:paraId="5A905649" w14:textId="77777777" w:rsidR="00433370" w:rsidRPr="0097362E" w:rsidRDefault="00433370" w:rsidP="00433370">
      <w:pPr>
        <w:rPr>
          <w:rStyle w:val="StyleUnderline"/>
        </w:rPr>
      </w:pPr>
      <w:r w:rsidRPr="0097362E">
        <w:rPr>
          <w:sz w:val="16"/>
        </w:rPr>
        <w:t xml:space="preserve">Finding </w:t>
      </w:r>
      <w:r w:rsidRPr="00772EB2">
        <w:rPr>
          <w:rStyle w:val="StyleUnderline"/>
          <w:highlight w:val="yellow"/>
        </w:rPr>
        <w:t>gender oppression alongside</w:t>
      </w:r>
      <w:r w:rsidRPr="0097362E">
        <w:rPr>
          <w:sz w:val="16"/>
        </w:rPr>
        <w:t xml:space="preserve"> the use of </w:t>
      </w:r>
      <w:r w:rsidRPr="00772EB2">
        <w:rPr>
          <w:rStyle w:val="StyleUnderline"/>
          <w:highlight w:val="yellow"/>
        </w:rPr>
        <w:t>frontier mythology is not surprising</w:t>
      </w:r>
      <w:r w:rsidRPr="0097362E">
        <w:rPr>
          <w:sz w:val="16"/>
        </w:rPr>
        <w:t xml:space="preserve"> given history. Frontier mythology has long functioned by </w:t>
      </w:r>
      <w:r w:rsidRPr="00772EB2">
        <w:rPr>
          <w:rStyle w:val="StyleUnderline"/>
          <w:highlight w:val="yellow"/>
        </w:rPr>
        <w:t>lumping entire groups of people</w:t>
      </w:r>
      <w:r w:rsidRPr="0097362E">
        <w:rPr>
          <w:sz w:val="16"/>
        </w:rPr>
        <w:t xml:space="preserve"> (in U.S. history, this has </w:t>
      </w:r>
      <w:r w:rsidRPr="002E6E80">
        <w:rPr>
          <w:rStyle w:val="StyleUnderline"/>
        </w:rPr>
        <w:t>most often</w:t>
      </w:r>
      <w:r w:rsidRPr="0097362E">
        <w:rPr>
          <w:sz w:val="16"/>
        </w:rPr>
        <w:t xml:space="preserve"> been </w:t>
      </w:r>
      <w:r w:rsidRPr="00772EB2">
        <w:rPr>
          <w:rStyle w:val="StyleUnderline"/>
          <w:highlight w:val="yellow"/>
        </w:rPr>
        <w:t>indigenous</w:t>
      </w:r>
      <w:r w:rsidRPr="002E6E80">
        <w:rPr>
          <w:rStyle w:val="StyleUnderline"/>
        </w:rPr>
        <w:t xml:space="preserve"> communities, </w:t>
      </w:r>
      <w:r w:rsidRPr="00772EB2">
        <w:rPr>
          <w:rStyle w:val="StyleUnderline"/>
          <w:highlight w:val="yellow"/>
        </w:rPr>
        <w:t xml:space="preserve">African Americans, and women) as a juxtaposed Other </w:t>
      </w:r>
      <w:proofErr w:type="gramStart"/>
      <w:r w:rsidRPr="00772EB2">
        <w:rPr>
          <w:rStyle w:val="StyleUnderline"/>
          <w:highlight w:val="yellow"/>
        </w:rPr>
        <w:t>in order to</w:t>
      </w:r>
      <w:proofErr w:type="gramEnd"/>
      <w:r w:rsidRPr="00772EB2">
        <w:rPr>
          <w:rStyle w:val="StyleUnderline"/>
          <w:highlight w:val="yellow"/>
        </w:rPr>
        <w:t xml:space="preserve"> reaffirm the superiority of</w:t>
      </w:r>
      <w:r w:rsidRPr="002E6E80">
        <w:rPr>
          <w:rStyle w:val="StyleUnderline"/>
        </w:rPr>
        <w:t xml:space="preserve"> the dominant ideology of the group appropriating the mythology (</w:t>
      </w:r>
      <w:r w:rsidRPr="00772EB2">
        <w:rPr>
          <w:rStyle w:val="StyleUnderline"/>
          <w:highlight w:val="yellow"/>
        </w:rPr>
        <w:t>white middle and upper-class men</w:t>
      </w:r>
      <w:r w:rsidRPr="002E6E80">
        <w:rPr>
          <w:rStyle w:val="StyleUnderline"/>
        </w:rPr>
        <w:t>).</w:t>
      </w:r>
      <w:r w:rsidRPr="0097362E">
        <w:rPr>
          <w:sz w:val="16"/>
        </w:rPr>
        <w:t xml:space="preserve"> Specifically in U.S. contexts, the mythology has long been utilized in language and culture as </w:t>
      </w:r>
      <w:r w:rsidRPr="00772EB2">
        <w:rPr>
          <w:rStyle w:val="StyleUnderline"/>
          <w:highlight w:val="yellow"/>
        </w:rPr>
        <w:t>a</w:t>
      </w:r>
      <w:r w:rsidRPr="002E6E80">
        <w:rPr>
          <w:rStyle w:val="StyleUnderline"/>
        </w:rPr>
        <w:t xml:space="preserve"> dramatic, illustrative </w:t>
      </w:r>
      <w:r w:rsidRPr="00772EB2">
        <w:rPr>
          <w:rStyle w:val="StyleUnderline"/>
          <w:highlight w:val="yellow"/>
        </w:rPr>
        <w:t>vehicle for</w:t>
      </w:r>
      <w:r w:rsidRPr="002E6E80">
        <w:rPr>
          <w:rStyle w:val="StyleUnderline"/>
        </w:rPr>
        <w:t xml:space="preserve"> the expression of capitalist metaphors of </w:t>
      </w:r>
      <w:r w:rsidRPr="00772EB2">
        <w:rPr>
          <w:rStyle w:val="StyleUnderline"/>
          <w:highlight w:val="yellow"/>
        </w:rPr>
        <w:t>discovery, conquest, and exploitation</w:t>
      </w:r>
      <w:r w:rsidRPr="0097362E">
        <w:rPr>
          <w:sz w:val="16"/>
        </w:rPr>
        <w:t xml:space="preserve">; the finding of new spaces of opportunity for capitalism’s “creative destruction,” to use economist Joseph Schumpeter’s famous phrase. Americans continue to use the word “frontier” within U.S. conversations because millions of citizens still subscribe to the ideas and popular memory implanted within the mythology. In dominant historiography of the American Western frontier, American Indians, women, and </w:t>
      </w:r>
      <w:proofErr w:type="gramStart"/>
      <w:r w:rsidRPr="0097362E">
        <w:rPr>
          <w:sz w:val="16"/>
        </w:rPr>
        <w:t>Chinese-Americans</w:t>
      </w:r>
      <w:proofErr w:type="gramEnd"/>
      <w:r w:rsidRPr="0097362E">
        <w:rPr>
          <w:sz w:val="16"/>
        </w:rPr>
        <w:t xml:space="preserve"> (not to mention the degradation of the physical environment) were exploited Others, forced to persevere through the rush of young men seeking fortune and the fruits of the frontier experience through the gobbling up of precious metals and natural resources. The popularized story of </w:t>
      </w:r>
      <w:r w:rsidRPr="00772EB2">
        <w:rPr>
          <w:rStyle w:val="StyleUnderline"/>
          <w:highlight w:val="yellow"/>
        </w:rPr>
        <w:t>the frontier was</w:t>
      </w:r>
      <w:r w:rsidRPr="002E6E80">
        <w:rPr>
          <w:rStyle w:val="StyleUnderline"/>
        </w:rPr>
        <w:t xml:space="preserve"> from the beginning of story of </w:t>
      </w:r>
      <w:r w:rsidRPr="00772EB2">
        <w:rPr>
          <w:rStyle w:val="StyleUnderline"/>
          <w:highlight w:val="yellow"/>
        </w:rPr>
        <w:t>civilization’s triumph over “savagery”</w:t>
      </w:r>
      <w:r w:rsidRPr="002E6E80">
        <w:rPr>
          <w:rStyle w:val="StyleUnderline"/>
        </w:rPr>
        <w:t>: one race’s conquest and self-validation over the perceived Other.</w:t>
      </w:r>
      <w:r w:rsidRPr="0097362E">
        <w:rPr>
          <w:sz w:val="16"/>
        </w:rPr>
        <w:t xml:space="preserve"> When the word frontier is utilized today, this is all part of its history. The importance of Williston’s story lies not just in its economic transformation, but in being one of the latest examples of destructive capitalist ideology’s continued entrenchment within the minds of people taking part in dramatic experiences of exploration and profit, at the expense of the physical environment and groups of people forced to feel the wrath of the ideology’s social impact. Williston sits in the center of </w:t>
      </w:r>
      <w:r w:rsidRPr="002E6E80">
        <w:rPr>
          <w:rStyle w:val="StyleUnderline"/>
        </w:rPr>
        <w:t>the massive underground Bakken Shale Formation</w:t>
      </w:r>
      <w:r w:rsidRPr="0097362E">
        <w:rPr>
          <w:sz w:val="16"/>
        </w:rPr>
        <w:t xml:space="preserve">, where the invention of </w:t>
      </w:r>
      <w:r w:rsidRPr="00772EB2">
        <w:rPr>
          <w:rStyle w:val="StyleUnderline"/>
          <w:highlight w:val="yellow"/>
        </w:rPr>
        <w:t>advanced drilling technology has allowed extraction companies to drill deep</w:t>
      </w:r>
      <w:r w:rsidRPr="002E6E80">
        <w:rPr>
          <w:rStyle w:val="StyleUnderline"/>
        </w:rPr>
        <w:t xml:space="preserve"> into the bedrock and tap into its reserve</w:t>
      </w:r>
      <w:r w:rsidRPr="0097362E">
        <w:rPr>
          <w:sz w:val="16"/>
        </w:rPr>
        <w:t xml:space="preserve"> of potentially 4.3 to 11 million barrels of crude oil. Hundreds of rigs have been constructed to extract the oil, and since 2010 </w:t>
      </w:r>
      <w:r w:rsidRPr="00772EB2">
        <w:rPr>
          <w:rStyle w:val="StyleUnderline"/>
          <w:highlight w:val="yellow"/>
        </w:rPr>
        <w:t>thousands of young</w:t>
      </w:r>
      <w:r w:rsidRPr="002E6E80">
        <w:rPr>
          <w:rStyle w:val="StyleUnderline"/>
        </w:rPr>
        <w:t xml:space="preserve"> single </w:t>
      </w:r>
      <w:r w:rsidRPr="00772EB2">
        <w:rPr>
          <w:rStyle w:val="StyleUnderline"/>
          <w:highlight w:val="yellow"/>
        </w:rPr>
        <w:t>men have migrated to</w:t>
      </w:r>
      <w:r w:rsidRPr="0097362E">
        <w:rPr>
          <w:sz w:val="16"/>
        </w:rPr>
        <w:t xml:space="preserve"> Williston and </w:t>
      </w:r>
      <w:r w:rsidRPr="00772EB2">
        <w:rPr>
          <w:rStyle w:val="StyleUnderline"/>
          <w:highlight w:val="yellow"/>
        </w:rPr>
        <w:t>surrounding communities seeking the lucrative and dangerous employment</w:t>
      </w:r>
      <w:r w:rsidRPr="002E6E80">
        <w:rPr>
          <w:rStyle w:val="StyleUnderline"/>
        </w:rPr>
        <w:t>. The rush</w:t>
      </w:r>
      <w:r w:rsidRPr="0097362E">
        <w:rPr>
          <w:sz w:val="16"/>
        </w:rPr>
        <w:t xml:space="preserve"> to extract oil has predictably </w:t>
      </w:r>
      <w:r w:rsidRPr="002E6E80">
        <w:rPr>
          <w:rStyle w:val="StyleUnderline"/>
        </w:rPr>
        <w:t>included the lands of nearby American Indian reservations.</w:t>
      </w:r>
      <w:r w:rsidRPr="0097362E">
        <w:rPr>
          <w:sz w:val="16"/>
        </w:rPr>
        <w:t xml:space="preserve"> Fort Berthold Indian Reservation, which also sits on top of the Bakken, has seen </w:t>
      </w:r>
      <w:r w:rsidRPr="002E6E80">
        <w:rPr>
          <w:rStyle w:val="StyleUnderline"/>
        </w:rPr>
        <w:t>$500 million in fracking leases</w:t>
      </w:r>
      <w:r w:rsidRPr="0097362E">
        <w:rPr>
          <w:sz w:val="16"/>
        </w:rPr>
        <w:t xml:space="preserve"> and oil royalties </w:t>
      </w:r>
      <w:r w:rsidRPr="002E6E80">
        <w:rPr>
          <w:rStyle w:val="StyleUnderline"/>
        </w:rPr>
        <w:t>flood the three tribes living there. The area’s Indian reservations are some of the last remaining places to withhold their land rights from the oil companies</w:t>
      </w:r>
      <w:r w:rsidRPr="0097362E">
        <w:rPr>
          <w:sz w:val="16"/>
        </w:rPr>
        <w:t xml:space="preserve">, and the industry wants to secure those rights </w:t>
      </w:r>
      <w:proofErr w:type="gramStart"/>
      <w:r w:rsidRPr="0097362E">
        <w:rPr>
          <w:sz w:val="16"/>
        </w:rPr>
        <w:t>in order to</w:t>
      </w:r>
      <w:proofErr w:type="gramEnd"/>
      <w:r w:rsidRPr="0097362E">
        <w:rPr>
          <w:sz w:val="16"/>
        </w:rPr>
        <w:t xml:space="preserve"> gain control of oil extraction over the Bakken Shale region. </w:t>
      </w:r>
      <w:r w:rsidRPr="002E6E80">
        <w:rPr>
          <w:rStyle w:val="StyleUnderline"/>
        </w:rPr>
        <w:t>This</w:t>
      </w:r>
      <w:r w:rsidRPr="0097362E">
        <w:rPr>
          <w:sz w:val="16"/>
        </w:rPr>
        <w:t xml:space="preserve"> push has arguably </w:t>
      </w:r>
      <w:r w:rsidRPr="002E6E80">
        <w:rPr>
          <w:rStyle w:val="StyleUnderline"/>
        </w:rPr>
        <w:t>led to government-industry collusion:</w:t>
      </w:r>
      <w:r w:rsidRPr="0097362E">
        <w:rPr>
          <w:sz w:val="16"/>
        </w:rPr>
        <w:t xml:space="preserve"> according to a recent lawsuit filed by the Fort Berthold Indian Reservation, the three </w:t>
      </w:r>
      <w:r w:rsidRPr="002E6E80">
        <w:rPr>
          <w:rStyle w:val="StyleUnderline"/>
        </w:rPr>
        <w:t>tribes were cheated out of $1 billion through “schemes to buy drilling rights for low prices,” which benefitted</w:t>
      </w:r>
      <w:r w:rsidRPr="0097362E">
        <w:rPr>
          <w:sz w:val="16"/>
        </w:rPr>
        <w:t xml:space="preserve"> parties like </w:t>
      </w:r>
      <w:r w:rsidRPr="002E6E80">
        <w:rPr>
          <w:rStyle w:val="StyleUnderline"/>
        </w:rPr>
        <w:t>colluding tribal leaders, outsider speculators, oil companies, and the Bureau of Indian Affairs.</w:t>
      </w:r>
      <w:r w:rsidRPr="0097362E">
        <w:rPr>
          <w:sz w:val="16"/>
        </w:rPr>
        <w:t xml:space="preserve"> Like the far-too-numerous stories of corruption and exploitation that litter the history of U.S.-Indian relations on the western frontier, the beneficiaries of the fruits of North Dakota oil frontier are the oil companies and those benefitting from their schemes, not people like the residents of Fort Berthold Indian Reservation. Being the largest city in the area, Williston also has the largest </w:t>
      </w:r>
      <w:r w:rsidRPr="002E6E80">
        <w:rPr>
          <w:rStyle w:val="StyleUnderline"/>
        </w:rPr>
        <w:t>“</w:t>
      </w:r>
      <w:r w:rsidRPr="00772EB2">
        <w:rPr>
          <w:rStyle w:val="StyleUnderline"/>
          <w:highlight w:val="yellow"/>
        </w:rPr>
        <w:t>man camps,” temporary housing set up by companies to house workers, largely young single men</w:t>
      </w:r>
      <w:r w:rsidRPr="002E6E80">
        <w:rPr>
          <w:rStyle w:val="StyleUnderline"/>
        </w:rPr>
        <w:t>. One company’s camp “looks like a military base with room for about 800 workers</w:t>
      </w:r>
      <w:r w:rsidRPr="0097362E">
        <w:rPr>
          <w:sz w:val="16"/>
        </w:rPr>
        <w:t xml:space="preserve">, a huge cafeteria, weight room, lounge and other facilities.” While communities struggle to accommodate and adjust to the rapid influx of population and capital, plentiful jobs continue to appear for people in Williston and the surrounding region to make a lot of money for the extraction of large quantities of oil. In Mountrail County, just east of the city, the average income level has doubled within just five years, skyrocketing to over $52,000 as of 2010. </w:t>
      </w:r>
      <w:r w:rsidRPr="0097362E">
        <w:rPr>
          <w:sz w:val="16"/>
        </w:rPr>
        <w:lastRenderedPageBreak/>
        <w:t xml:space="preserve">Just this year, the state of North Dakota teamed up with the oil giant Hess Corporation to recruit 20,000 new workers. The pull of the North Dakota oil frontier continues to grow, luring young men to migrate for the lure of economic opportunity. </w:t>
      </w:r>
      <w:r w:rsidRPr="00772EB2">
        <w:rPr>
          <w:rStyle w:val="StyleUnderline"/>
          <w:highlight w:val="yellow"/>
        </w:rPr>
        <w:t>This migration and recruitment of young male workers has resulted in a lopsided ratio of men to women</w:t>
      </w:r>
      <w:r w:rsidRPr="002E6E80">
        <w:rPr>
          <w:rStyle w:val="StyleUnderline"/>
        </w:rPr>
        <w:t xml:space="preserve"> in the communities.</w:t>
      </w:r>
      <w:r w:rsidRPr="0097362E">
        <w:rPr>
          <w:sz w:val="16"/>
        </w:rPr>
        <w:t xml:space="preserve"> In 2011, there were 1.6 single </w:t>
      </w:r>
      <w:proofErr w:type="gramStart"/>
      <w:r w:rsidRPr="0097362E">
        <w:rPr>
          <w:sz w:val="16"/>
        </w:rPr>
        <w:t>18-34 year old</w:t>
      </w:r>
      <w:proofErr w:type="gramEnd"/>
      <w:r w:rsidRPr="0097362E">
        <w:rPr>
          <w:sz w:val="16"/>
        </w:rPr>
        <w:t xml:space="preserve"> men for every single young woman in the area affected by the North Dakota oil boom. </w:t>
      </w:r>
      <w:r w:rsidRPr="00772EB2">
        <w:rPr>
          <w:rStyle w:val="StyleUnderline"/>
          <w:highlight w:val="yellow"/>
        </w:rPr>
        <w:t>This has helped to foster dangerous perceptions of the need for female attention and sexuality.</w:t>
      </w:r>
      <w:r w:rsidRPr="0097362E">
        <w:rPr>
          <w:sz w:val="16"/>
        </w:rPr>
        <w:t xml:space="preserve"> “Exotic” female dancers have migrated from cities as nearby as Chicago and from as far away as Russia into the Williston region. The “men here are 100% worse,” remarks a dancer from Chicago. “It’s horrible. They’re animals.” Young men are quoted talking about how “bad” it is there, referring to the limited number of available women. Remarks one worker, “’It’s bad, dude…I was talking to my buddy here. I told him I was going to import from Indiana because there’s nothing here.’” Local men have invented a term – “Williston 10” – to refer to how a woman that would be seen as undesirable anywhere else in the country is considered perfect in Williston. </w:t>
      </w:r>
      <w:r w:rsidRPr="002E6E80">
        <w:rPr>
          <w:rStyle w:val="StyleUnderline"/>
        </w:rPr>
        <w:t>The dearth of women</w:t>
      </w:r>
      <w:r w:rsidRPr="0097362E">
        <w:rPr>
          <w:sz w:val="16"/>
        </w:rPr>
        <w:t xml:space="preserve"> in the Williston area </w:t>
      </w:r>
      <w:r w:rsidRPr="002E6E80">
        <w:rPr>
          <w:rStyle w:val="StyleUnderline"/>
        </w:rPr>
        <w:t>is discussed in relationship to the increased levels of violence in the area.</w:t>
      </w:r>
      <w:r w:rsidRPr="0097362E">
        <w:rPr>
          <w:sz w:val="16"/>
        </w:rPr>
        <w:t xml:space="preserve"> In one instance, a 24-year-old woman was “walking to work at 3:30 in the afternoon when a car with two men suddenly pulled up behind her. One hopped out and grabbed her by her arms and began dragging her.” Women have resorted to carrying concealed firearms and tasers for self-protection. </w:t>
      </w:r>
      <w:r w:rsidRPr="0097362E">
        <w:rPr>
          <w:rStyle w:val="StyleUnderline"/>
        </w:rPr>
        <w:t xml:space="preserve">For the men, </w:t>
      </w:r>
      <w:r w:rsidRPr="00772EB2">
        <w:rPr>
          <w:rStyle w:val="StyleUnderline"/>
          <w:highlight w:val="yellow"/>
        </w:rPr>
        <w:t>the need for female</w:t>
      </w:r>
      <w:r w:rsidRPr="0097362E">
        <w:rPr>
          <w:rStyle w:val="StyleUnderline"/>
        </w:rPr>
        <w:t xml:space="preserve"> companionship and </w:t>
      </w:r>
      <w:r w:rsidRPr="00772EB2">
        <w:rPr>
          <w:rStyle w:val="StyleUnderline"/>
          <w:highlight w:val="yellow"/>
        </w:rPr>
        <w:t>sexual conquest is linked to them preserving their ideals of manhood.</w:t>
      </w:r>
      <w:r w:rsidRPr="0097362E">
        <w:rPr>
          <w:sz w:val="16"/>
        </w:rPr>
        <w:t xml:space="preserve"> One male worker discusses the need to be able to talk to a woman after work, explaining, </w:t>
      </w:r>
      <w:r w:rsidRPr="00772EB2">
        <w:rPr>
          <w:rStyle w:val="StyleUnderline"/>
          <w:highlight w:val="yellow"/>
        </w:rPr>
        <w:t>“’Out here, you can’t tell a guy</w:t>
      </w:r>
      <w:r w:rsidRPr="00772EB2">
        <w:rPr>
          <w:sz w:val="16"/>
          <w:highlight w:val="yellow"/>
        </w:rPr>
        <w:t>,</w:t>
      </w:r>
      <w:r w:rsidRPr="0097362E">
        <w:rPr>
          <w:sz w:val="16"/>
        </w:rPr>
        <w:t xml:space="preserve"> like, </w:t>
      </w:r>
      <w:r w:rsidRPr="0097362E">
        <w:rPr>
          <w:rStyle w:val="StyleUnderline"/>
        </w:rPr>
        <w:t>‘</w:t>
      </w:r>
      <w:r w:rsidRPr="00772EB2">
        <w:rPr>
          <w:rStyle w:val="StyleUnderline"/>
          <w:highlight w:val="yellow"/>
        </w:rPr>
        <w:t>I had a rough day…They’re going to go</w:t>
      </w:r>
      <w:r w:rsidRPr="00772EB2">
        <w:rPr>
          <w:sz w:val="16"/>
          <w:highlight w:val="yellow"/>
        </w:rPr>
        <w:t>,</w:t>
      </w:r>
      <w:r w:rsidRPr="0097362E">
        <w:rPr>
          <w:sz w:val="16"/>
        </w:rPr>
        <w:t xml:space="preserve"> ‘Everyone has a rough day. </w:t>
      </w:r>
      <w:r w:rsidRPr="00772EB2">
        <w:rPr>
          <w:rStyle w:val="StyleUnderline"/>
          <w:highlight w:val="yellow"/>
        </w:rPr>
        <w:t xml:space="preserve">Get over it, </w:t>
      </w:r>
      <w:proofErr w:type="gramStart"/>
      <w:r w:rsidRPr="00772EB2">
        <w:rPr>
          <w:rStyle w:val="StyleUnderline"/>
          <w:highlight w:val="yellow"/>
        </w:rPr>
        <w:t>you</w:t>
      </w:r>
      <w:proofErr w:type="gramEnd"/>
      <w:r w:rsidRPr="00772EB2">
        <w:rPr>
          <w:rStyle w:val="StyleUnderline"/>
          <w:highlight w:val="yellow"/>
        </w:rPr>
        <w:t xml:space="preserve"> sissy</w:t>
      </w:r>
      <w:r w:rsidRPr="00772EB2">
        <w:rPr>
          <w:rStyle w:val="StyleUnderline"/>
        </w:rPr>
        <w:t>.’”</w:t>
      </w:r>
      <w:r w:rsidRPr="0097362E">
        <w:rPr>
          <w:sz w:val="16"/>
        </w:rPr>
        <w:t xml:space="preserve"> Out on the North Dakota oil frontier, </w:t>
      </w:r>
      <w:r w:rsidRPr="0097362E">
        <w:rPr>
          <w:rStyle w:val="StyleUnderline"/>
        </w:rPr>
        <w:t xml:space="preserve">the need to maintain </w:t>
      </w:r>
      <w:r w:rsidRPr="00772EB2">
        <w:rPr>
          <w:rStyle w:val="StyleUnderline"/>
          <w:highlight w:val="yellow"/>
        </w:rPr>
        <w:t>ideals of frontier masculinity is as important as the “need” for women’s sexual and domestic services.</w:t>
      </w:r>
      <w:r w:rsidRPr="00772EB2">
        <w:rPr>
          <w:sz w:val="16"/>
          <w:highlight w:val="yellow"/>
        </w:rPr>
        <w:t xml:space="preserve"> </w:t>
      </w:r>
      <w:r w:rsidRPr="00772EB2">
        <w:rPr>
          <w:rStyle w:val="StyleUnderline"/>
          <w:highlight w:val="yellow"/>
        </w:rPr>
        <w:t>Systemic destruction, exploitation, and oppression are occurring</w:t>
      </w:r>
      <w:r w:rsidRPr="0097362E">
        <w:rPr>
          <w:sz w:val="16"/>
        </w:rPr>
        <w:t xml:space="preserve"> in our midst; yet the present is </w:t>
      </w:r>
      <w:r w:rsidRPr="00772EB2">
        <w:rPr>
          <w:rStyle w:val="StyleUnderline"/>
          <w:highlight w:val="yellow"/>
        </w:rPr>
        <w:t>encased in frontier rhetoric.</w:t>
      </w:r>
      <w:r w:rsidRPr="0097362E">
        <w:rPr>
          <w:sz w:val="16"/>
        </w:rPr>
        <w:t xml:space="preserve"> “The railroads that helped settle the American West more than a century ago,” one regional newspaper describes, “are now essential in a new frontier: oil shale production that has reshaped western North Dakota.” A New York Times piece described the North Dakota oil boom region as a frontier “as much a state of mind as an actual place</w:t>
      </w:r>
      <w:proofErr w:type="gramStart"/>
      <w:r w:rsidRPr="0097362E">
        <w:rPr>
          <w:sz w:val="16"/>
        </w:rPr>
        <w:t>… .</w:t>
      </w:r>
      <w:proofErr w:type="gramEnd"/>
      <w:r w:rsidRPr="0097362E">
        <w:rPr>
          <w:sz w:val="16"/>
        </w:rPr>
        <w:t xml:space="preserve">” The American Petroleum Institute’s website EnergyFromShale.org calls North Dakota “Technology’s New Frontier.” A Men’s </w:t>
      </w:r>
      <w:proofErr w:type="gramStart"/>
      <w:r w:rsidRPr="0097362E">
        <w:rPr>
          <w:sz w:val="16"/>
        </w:rPr>
        <w:t>Journal‘</w:t>
      </w:r>
      <w:proofErr w:type="gramEnd"/>
      <w:r w:rsidRPr="0097362E">
        <w:rPr>
          <w:sz w:val="16"/>
        </w:rPr>
        <w:t xml:space="preserve">s reporter who visited Williston described it as a city where “Men came…worked hard, and saved their homes from foreclosure” back in their hometowns, while their “women stayed home with the kids – there just wasn’t enough housing for the little ones.” For the reporter, Williston was a place of “mostly just manly men doing manly things. It all sounded so masculine.” All the while, </w:t>
      </w:r>
      <w:r w:rsidRPr="0097362E">
        <w:rPr>
          <w:rStyle w:val="StyleUnderline"/>
        </w:rPr>
        <w:t xml:space="preserve">the city suffered </w:t>
      </w:r>
      <w:r w:rsidRPr="00772EB2">
        <w:rPr>
          <w:rStyle w:val="StyleUnderline"/>
          <w:highlight w:val="yellow"/>
        </w:rPr>
        <w:t>spiked rises in domestic violence, sexual assault</w:t>
      </w:r>
      <w:r w:rsidRPr="0097362E">
        <w:rPr>
          <w:rStyle w:val="StyleUnderline"/>
        </w:rPr>
        <w:t>,</w:t>
      </w:r>
      <w:r w:rsidRPr="0097362E">
        <w:rPr>
          <w:sz w:val="16"/>
        </w:rPr>
        <w:t xml:space="preserve"> and prostitution. The Williston described in such news pieces is awash in gender-related social problems, while declarations of North Dakota as </w:t>
      </w:r>
      <w:r w:rsidRPr="00772EB2">
        <w:rPr>
          <w:rStyle w:val="StyleUnderline"/>
          <w:highlight w:val="yellow"/>
        </w:rPr>
        <w:t>a new frontier is metaphorically emboldened with notions of economic opportunity, individualism, and the lumping together of women as a sexual (and domestic) conquest with the exploitation of land-based natural resources</w:t>
      </w:r>
      <w:r w:rsidRPr="0097362E">
        <w:rPr>
          <w:rStyle w:val="StyleUnderline"/>
        </w:rPr>
        <w:t>.</w:t>
      </w:r>
      <w:r>
        <w:rPr>
          <w:rStyle w:val="StyleUnderline"/>
        </w:rPr>
        <w:t xml:space="preserve"> </w:t>
      </w:r>
      <w:r w:rsidRPr="0097362E">
        <w:rPr>
          <w:sz w:val="16"/>
        </w:rPr>
        <w:t xml:space="preserve">Those bearing the brutal brunt of this new frontier are beginning to resist. Members of the Fort Berthold Indian Reservation have filed lawsuits in reaction to the alleged $1 billion in revenue lost due to corruption. Others on the reservation have begun protesting the oil extraction, trying to raise awareness about the immense environmental degradation being enacted on their homelands. One anonymous person donated funds to the Williston Family Crisis Shelter to help victims relocate to their hometowns, but local agencies have so far been unable to adjust to the sharp rise in victims. As a result, many women have resorted to taking the appropriate precautions themselves. Responding in a way well-suited to frontier mythology, North Dakota residents have applied for concealed carry permits at increasingly high rates, with residents applying for 5,500 concealed carry permits in 2011, 40% more than the previous year. This number importantly includes women. The influence of American frontier mythology has tragically infiltrated not just the thought of those benefitting from the economic opportunity, but those being negatively affected by it as well. What needs to be understood here is the link between calling the North Dakota oil boom a “frontier” and the negative impacts such naming has on society, especially in relation to the oppression of certain groups of people. </w:t>
      </w:r>
      <w:r w:rsidRPr="00772EB2">
        <w:rPr>
          <w:rStyle w:val="StyleUnderline"/>
          <w:highlight w:val="yellow"/>
        </w:rPr>
        <w:t xml:space="preserve">Frontiers have </w:t>
      </w:r>
      <w:r w:rsidRPr="00BD6E98">
        <w:rPr>
          <w:rStyle w:val="StyleUnderline"/>
        </w:rPr>
        <w:t xml:space="preserve">historically </w:t>
      </w:r>
      <w:r w:rsidRPr="00772EB2">
        <w:rPr>
          <w:rStyle w:val="StyleUnderline"/>
          <w:highlight w:val="yellow"/>
        </w:rPr>
        <w:t>been feminized</w:t>
      </w:r>
      <w:r w:rsidRPr="00BD6E98">
        <w:rPr>
          <w:rStyle w:val="StyleUnderline"/>
        </w:rPr>
        <w:t xml:space="preserve">, imbued with feminine metaphors </w:t>
      </w:r>
      <w:r w:rsidRPr="00772EB2">
        <w:rPr>
          <w:rStyle w:val="StyleUnderline"/>
          <w:highlight w:val="yellow"/>
        </w:rPr>
        <w:t>to juxtapose the masculine “conquering” of the terrain</w:t>
      </w:r>
      <w:r w:rsidRPr="0097362E">
        <w:rPr>
          <w:rStyle w:val="StyleUnderline"/>
        </w:rPr>
        <w:t>.</w:t>
      </w:r>
      <w:r w:rsidRPr="0097362E">
        <w:rPr>
          <w:sz w:val="16"/>
        </w:rPr>
        <w:t xml:space="preserve"> Think of the famous 1872 painting “American Progress” by John </w:t>
      </w:r>
      <w:proofErr w:type="spellStart"/>
      <w:r w:rsidRPr="0097362E">
        <w:rPr>
          <w:sz w:val="16"/>
        </w:rPr>
        <w:t>Gass</w:t>
      </w:r>
      <w:proofErr w:type="spellEnd"/>
      <w:r w:rsidRPr="0097362E">
        <w:rPr>
          <w:sz w:val="16"/>
        </w:rPr>
        <w:t xml:space="preserve">, which presents “an allegorical female figure of America leading pioneers westward,” personifying the frontier expanses where the pioneers “encounter Native Americans and herds of bison.” </w:t>
      </w:r>
      <w:r w:rsidRPr="00772EB2">
        <w:rPr>
          <w:rStyle w:val="StyleUnderline"/>
          <w:highlight w:val="yellow"/>
        </w:rPr>
        <w:t>The entire process</w:t>
      </w:r>
      <w:r w:rsidRPr="00772EB2">
        <w:rPr>
          <w:rStyle w:val="StyleUnderline"/>
        </w:rPr>
        <w:t xml:space="preserve"> </w:t>
      </w:r>
      <w:r w:rsidRPr="00BD6E98">
        <w:rPr>
          <w:rStyle w:val="StyleUnderline"/>
        </w:rPr>
        <w:t xml:space="preserve">has historically been one that </w:t>
      </w:r>
      <w:r w:rsidRPr="00772EB2">
        <w:rPr>
          <w:rStyle w:val="StyleUnderline"/>
          <w:highlight w:val="yellow"/>
        </w:rPr>
        <w:t>solidifies women’s subordinate, inferior, or otherwise mythologized position in relation to men</w:t>
      </w:r>
      <w:r w:rsidRPr="00772EB2">
        <w:rPr>
          <w:rStyle w:val="StyleUnderline"/>
        </w:rPr>
        <w:t>.</w:t>
      </w:r>
    </w:p>
    <w:p w14:paraId="6E4B0BA7" w14:textId="77777777" w:rsidR="00433370" w:rsidRDefault="00433370" w:rsidP="00433370">
      <w:pPr>
        <w:pStyle w:val="Heading4"/>
      </w:pPr>
      <w:r>
        <w:lastRenderedPageBreak/>
        <w:t>This “new Western frontier” brings with it both jobs and unions, which are</w:t>
      </w:r>
      <w:r w:rsidRPr="008F7A56">
        <w:rPr>
          <w:color w:val="EE0000"/>
        </w:rPr>
        <w:t xml:space="preserve"> </w:t>
      </w:r>
      <w:r>
        <w:t xml:space="preserve">inherently steeped in </w:t>
      </w:r>
      <w:proofErr w:type="spellStart"/>
      <w:r>
        <w:t>settlerism</w:t>
      </w:r>
      <w:proofErr w:type="spellEnd"/>
      <w:r>
        <w:t xml:space="preserve">, and require colonial violence in perpetuity. Western notions of labor rely on </w:t>
      </w:r>
      <w:proofErr w:type="spellStart"/>
      <w:r>
        <w:t>extractivism</w:t>
      </w:r>
      <w:proofErr w:type="spellEnd"/>
      <w:r>
        <w:t xml:space="preserve"> and competition to continue settler logics, reinforcing the othering of those outside of the perfect settler. This explains the formation of so-called “man camps” which are responsible for widespread physical and sexual violence. </w:t>
      </w:r>
    </w:p>
    <w:p w14:paraId="500AFD67" w14:textId="77777777" w:rsidR="00433370" w:rsidRDefault="00433370" w:rsidP="00433370">
      <w:r w:rsidRPr="0054697C">
        <w:rPr>
          <w:rStyle w:val="Style13ptBold"/>
        </w:rPr>
        <w:t>Pasternak 25</w:t>
      </w:r>
      <w:r>
        <w:t>. Shiri Pasternak is a Toronto-based researcher, writer, and organizer. “</w:t>
      </w:r>
      <w:proofErr w:type="spellStart"/>
      <w:r>
        <w:t>Labour</w:t>
      </w:r>
      <w:proofErr w:type="spellEnd"/>
      <w:r>
        <w:t xml:space="preserve">, Settler Colonialism, and Economies of Extraction: The Wages of Settlement,” published in Oxford Intersections: Racism by Context. Edited by Meena Dhanda. </w:t>
      </w:r>
      <w:r w:rsidRPr="0054697C">
        <w:t>https://www.shiripasternak.com/pdfs/labour-settler-colonialism-and-economies-of-extraction-the-wages-of-settlement.pdf</w:t>
      </w:r>
      <w:r>
        <w:t>//n*x</w:t>
      </w:r>
    </w:p>
    <w:p w14:paraId="50A83C4C" w14:textId="77777777" w:rsidR="00433370" w:rsidRDefault="00433370" w:rsidP="00433370">
      <w: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w:t>
      </w:r>
      <w:r w:rsidRPr="00D2715F">
        <w:rPr>
          <w:rStyle w:val="StyleUnderline"/>
        </w:rPr>
        <w:t xml:space="preserve">a lawsuit led by Unite Here Local 40 against Civeo, the company providing supplies and services to the industrial </w:t>
      </w:r>
      <w:proofErr w:type="spellStart"/>
      <w:r w:rsidRPr="00D2715F">
        <w:rPr>
          <w:rStyle w:val="StyleUnderline"/>
        </w:rPr>
        <w:t>labour</w:t>
      </w:r>
      <w:proofErr w:type="spellEnd"/>
      <w:r w:rsidRPr="00D2715F">
        <w:rPr>
          <w:rStyle w:val="StyleUnderline"/>
        </w:rPr>
        <w:t xml:space="preserve"> camps building the Coastal GasLink and Trans Mountain pipelines: </w:t>
      </w:r>
      <w:r w:rsidRPr="002C1A07">
        <w:rPr>
          <w:rStyle w:val="StyleUnderline"/>
          <w:highlight w:val="yellow"/>
        </w:rPr>
        <w:t>Unite Here wanted access to the worksites. Both pipelines were subject to vigorous contestation by Indigenous movements whose territories were impacted by the proposed routes</w:t>
      </w:r>
      <w:r>
        <w:t xml:space="preserve">. I knew that </w:t>
      </w:r>
      <w:r w:rsidRPr="002C1A07">
        <w:rPr>
          <w:rStyle w:val="StyleUnderline"/>
          <w:highlight w:val="yellow"/>
        </w:rPr>
        <w:t>trade unions were involved in the construction of the pipelines</w:t>
      </w:r>
      <w:r w:rsidRPr="00D2715F">
        <w:rPr>
          <w:rStyle w:val="StyleUnderline"/>
        </w:rPr>
        <w:t xml:space="preserve">, but I had not considered that </w:t>
      </w:r>
      <w:r w:rsidRPr="002C1A07">
        <w:rPr>
          <w:rStyle w:val="StyleUnderline"/>
          <w:highlight w:val="yellow"/>
        </w:rPr>
        <w:t>service workers would be needed in</w:t>
      </w:r>
      <w:r w:rsidRPr="00D2715F">
        <w:rPr>
          <w:rStyle w:val="StyleUnderline"/>
        </w:rPr>
        <w:t xml:space="preserve"> what are colloquially referred to as </w:t>
      </w:r>
      <w:r w:rsidRPr="002C1A07">
        <w:rPr>
          <w:rStyle w:val="StyleUnderline"/>
          <w:highlight w:val="yellow"/>
        </w:rPr>
        <w:t xml:space="preserve">the ‘man </w:t>
      </w:r>
      <w:proofErr w:type="gramStart"/>
      <w:r w:rsidRPr="002C1A07">
        <w:rPr>
          <w:rStyle w:val="StyleUnderline"/>
          <w:highlight w:val="yellow"/>
        </w:rPr>
        <w:t>camps’</w:t>
      </w:r>
      <w:proofErr w:type="gramEnd"/>
      <w:r>
        <w:t xml:space="preserve">. Formally called employer operator camps, </w:t>
      </w:r>
      <w:r w:rsidRPr="002C1A07">
        <w:rPr>
          <w:rStyle w:val="StyleUnderline"/>
          <w:highlight w:val="yellow"/>
        </w:rPr>
        <w:t xml:space="preserve">these </w:t>
      </w:r>
      <w:proofErr w:type="spellStart"/>
      <w:r w:rsidRPr="002C1A07">
        <w:rPr>
          <w:rStyle w:val="StyleUnderline"/>
          <w:highlight w:val="yellow"/>
        </w:rPr>
        <w:t>labour</w:t>
      </w:r>
      <w:proofErr w:type="spellEnd"/>
      <w:r w:rsidRPr="002C1A07">
        <w:rPr>
          <w:rStyle w:val="StyleUnderline"/>
          <w:highlight w:val="yellow"/>
        </w:rPr>
        <w:t xml:space="preserve"> camps</w:t>
      </w:r>
      <w:r w:rsidRPr="00D2715F">
        <w:rPr>
          <w:rStyle w:val="StyleUnderline"/>
        </w:rPr>
        <w:t xml:space="preserve"> or ‘man camps’, are the temporary workplace of thousands of mobile </w:t>
      </w:r>
      <w:proofErr w:type="spellStart"/>
      <w:r w:rsidRPr="00D2715F">
        <w:rPr>
          <w:rStyle w:val="StyleUnderline"/>
        </w:rPr>
        <w:t>labourers</w:t>
      </w:r>
      <w:proofErr w:type="spellEnd"/>
      <w:r w:rsidRPr="00D2715F">
        <w:rPr>
          <w:rStyle w:val="StyleUnderline"/>
        </w:rPr>
        <w:t xml:space="preserve"> who work on major infrastructure projects across the country. They </w:t>
      </w:r>
      <w:r w:rsidRPr="002C1A07">
        <w:rPr>
          <w:rStyle w:val="StyleUnderline"/>
          <w:highlight w:val="yellow"/>
        </w:rPr>
        <w:t>have been a lightning rod of criticism in Indigenous communities for decades</w:t>
      </w:r>
      <w:r>
        <w:t xml:space="preserve"> (Amnesty International, 2016; Gibson et al., 2017; Horwitz, 2014; Kavanagh, 2019; Women’s Earth Alliance &amp; Native Youth Sexual Health Network, 2016). </w:t>
      </w:r>
      <w:r w:rsidRPr="002C1A07">
        <w:rPr>
          <w:highlight w:val="yellow"/>
        </w:rPr>
        <w:t xml:space="preserve">The Secwepemc Women’s Warrior Society and the Tiny House Warriors put out a declaration </w:t>
      </w:r>
      <w:proofErr w:type="spellStart"/>
      <w:r w:rsidRPr="002C1A07">
        <w:rPr>
          <w:highlight w:val="yellow"/>
        </w:rPr>
        <w:t>specically</w:t>
      </w:r>
      <w:proofErr w:type="spellEnd"/>
      <w:r w:rsidRPr="002C1A07">
        <w:rPr>
          <w:highlight w:val="yellow"/>
        </w:rPr>
        <w:t xml:space="preserve"> against</w:t>
      </w:r>
      <w:r>
        <w:t xml:space="preserve"> Kinder Morgan’s </w:t>
      </w:r>
      <w:r w:rsidRPr="002C1A07">
        <w:rPr>
          <w:highlight w:val="yellow"/>
        </w:rPr>
        <w:t>Trans Mountain pipeline man camps, describing the exponential rise in sexual violence associated with them and putting up a resistance camp in its path</w:t>
      </w:r>
      <w:r>
        <w:t xml:space="preserve"> (Kerner, 2018</w:t>
      </w:r>
      <w:r w:rsidRPr="002C1A07">
        <w:rPr>
          <w:highlight w:val="yellow"/>
        </w:rPr>
        <w:t xml:space="preserve">). </w:t>
      </w:r>
      <w:proofErr w:type="gramStart"/>
      <w:r w:rsidRPr="002C1A07">
        <w:rPr>
          <w:rStyle w:val="Emphasis"/>
          <w:highlight w:val="yellow"/>
        </w:rPr>
        <w:t>Man</w:t>
      </w:r>
      <w:proofErr w:type="gramEnd"/>
      <w:r w:rsidRPr="002C1A07">
        <w:rPr>
          <w:rStyle w:val="Emphasis"/>
          <w:highlight w:val="yellow"/>
        </w:rPr>
        <w:t xml:space="preserve"> camps are also apparently the site of competition for unionization drives</w:t>
      </w:r>
      <w:r w:rsidRPr="002C1A07">
        <w:rPr>
          <w:highlight w:val="yellow"/>
        </w:rPr>
        <w:t>. Unite Here</w:t>
      </w:r>
      <w:r>
        <w:t xml:space="preserve"> Local 40 </w:t>
      </w:r>
      <w:r w:rsidRPr="002C1A07">
        <w:rPr>
          <w:highlight w:val="yellow"/>
        </w:rPr>
        <w:t>is a radical union that organizes</w:t>
      </w:r>
      <w:r>
        <w:t xml:space="preserve"> hospitality workers in British Columbia </w:t>
      </w:r>
      <w:r w:rsidRPr="002C1A07">
        <w:rPr>
          <w:highlight w:val="yellow"/>
        </w:rPr>
        <w:t>and provides job security</w:t>
      </w:r>
      <w:r>
        <w:t xml:space="preserve"> for mostly migrant and racialized women workers but also First Nation women. </w:t>
      </w:r>
      <w:r w:rsidRPr="00D2715F">
        <w:rPr>
          <w:rStyle w:val="StyleUnderline"/>
        </w:rPr>
        <w:t xml:space="preserve">Much of their organizing in British Columbia so far has been in urban hotels, airports, and university campuses, but </w:t>
      </w:r>
      <w:r w:rsidRPr="002C1A07">
        <w:rPr>
          <w:rStyle w:val="StyleUnderline"/>
        </w:rPr>
        <w:t xml:space="preserve">they also work </w:t>
      </w:r>
      <w:r w:rsidRPr="002C1A07">
        <w:rPr>
          <w:rStyle w:val="StyleUnderline"/>
          <w:highlight w:val="yellow"/>
        </w:rPr>
        <w:t xml:space="preserve">in camps and mines in the provincial interior. </w:t>
      </w:r>
      <w:r w:rsidRPr="002C1A07">
        <w:rPr>
          <w:rStyle w:val="Emphasis"/>
          <w:highlight w:val="yellow"/>
        </w:rPr>
        <w:t xml:space="preserve">The certification fight led by a union known for their </w:t>
      </w:r>
      <w:proofErr w:type="spellStart"/>
      <w:r w:rsidRPr="002C1A07">
        <w:rPr>
          <w:rStyle w:val="Emphasis"/>
          <w:highlight w:val="yellow"/>
        </w:rPr>
        <w:t>defence</w:t>
      </w:r>
      <w:proofErr w:type="spellEnd"/>
      <w:r w:rsidRPr="002C1A07">
        <w:rPr>
          <w:rStyle w:val="Emphasis"/>
          <w:highlight w:val="yellow"/>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D2715F">
        <w:rPr>
          <w:rStyle w:val="Emphasis"/>
        </w:rPr>
        <w:t xml:space="preserve">. It brought to the surface the broader role of </w:t>
      </w:r>
      <w:proofErr w:type="spellStart"/>
      <w:r w:rsidRPr="00D2715F">
        <w:rPr>
          <w:rStyle w:val="Emphasis"/>
        </w:rPr>
        <w:t>labour</w:t>
      </w:r>
      <w:proofErr w:type="spellEnd"/>
      <w:r w:rsidRPr="00D2715F">
        <w:rPr>
          <w:rStyle w:val="Emphasis"/>
        </w:rPr>
        <w:t xml:space="preserve"> in the political economy of colonialism. </w:t>
      </w:r>
      <w:r w:rsidRPr="002C1A07">
        <w:rPr>
          <w:rStyle w:val="Emphasis"/>
          <w:highlight w:val="yellow"/>
        </w:rPr>
        <w:t xml:space="preserve">Indigenous resistance to colonization can intersect uncomfortably and often violently with a fight by workers, even those engaged in reproductive </w:t>
      </w:r>
      <w:proofErr w:type="spellStart"/>
      <w:r w:rsidRPr="002C1A07">
        <w:rPr>
          <w:rStyle w:val="Emphasis"/>
          <w:highlight w:val="yellow"/>
        </w:rPr>
        <w:t>labour</w:t>
      </w:r>
      <w:proofErr w:type="spellEnd"/>
      <w:r w:rsidRPr="002C1A07">
        <w:rPr>
          <w:rStyle w:val="Emphasis"/>
          <w:highlight w:val="yellow"/>
        </w:rPr>
        <w:t>, to access Indigenous lands for extraction and jobs</w:t>
      </w:r>
      <w:r w:rsidRPr="00D2715F">
        <w:rPr>
          <w:rStyle w:val="Emphasis"/>
        </w:rPr>
        <w:t xml:space="preserve">. </w:t>
      </w:r>
      <w:r>
        <w:t>As Adrian Smith (2017, p. 10) writes, ‘</w:t>
      </w:r>
      <w:r w:rsidRPr="00D2715F">
        <w:rPr>
          <w:rStyle w:val="StyleUnderline"/>
        </w:rPr>
        <w:t>the work of survival of the former is deployed to undermine the work of survival of the latter’</w:t>
      </w:r>
      <w:r>
        <w:t xml:space="preserve">. Unite Here Local 40 is only one example of hundreds, demonstrating how </w:t>
      </w:r>
      <w:r w:rsidRPr="002C1A07">
        <w:rPr>
          <w:rStyle w:val="Emphasis"/>
          <w:highlight w:val="yellow"/>
        </w:rPr>
        <w:t xml:space="preserve">settler </w:t>
      </w:r>
      <w:proofErr w:type="spellStart"/>
      <w:r w:rsidRPr="002C1A07">
        <w:rPr>
          <w:rStyle w:val="Emphasis"/>
          <w:highlight w:val="yellow"/>
        </w:rPr>
        <w:t>labour</w:t>
      </w:r>
      <w:proofErr w:type="spellEnd"/>
      <w:r w:rsidRPr="002C1A07">
        <w:rPr>
          <w:rStyle w:val="Emphasis"/>
          <w:highlight w:val="yellow"/>
        </w:rPr>
        <w:t xml:space="preserve"> has been central to colonial violence, the dispossession of Indigenous lands, and the replacement of Indigenous economies</w:t>
      </w:r>
      <w:r>
        <w:t xml:space="preserve">. It stands out because, by all other measures, </w:t>
      </w:r>
      <w:r w:rsidRPr="002C1A07">
        <w:rPr>
          <w:rStyle w:val="Emphasis"/>
          <w:highlight w:val="yellow"/>
        </w:rPr>
        <w:t xml:space="preserve">its unionization drive is a progressive cause that shores up the precarity of exploited workers. </w:t>
      </w:r>
      <w:r w:rsidRPr="002C1A07">
        <w:rPr>
          <w:rStyle w:val="StyleUnderline"/>
          <w:highlight w:val="yellow"/>
        </w:rPr>
        <w:t xml:space="preserve">These workers are enmeshed in </w:t>
      </w:r>
      <w:r w:rsidRPr="002C1A07">
        <w:rPr>
          <w:rStyle w:val="StyleUnderline"/>
          <w:highlight w:val="yellow"/>
        </w:rPr>
        <w:lastRenderedPageBreak/>
        <w:t xml:space="preserve">an economic system that severely limits independent workplace ‘choice’—beyond merely the non-existent choice of whether to sell their </w:t>
      </w:r>
      <w:proofErr w:type="spellStart"/>
      <w:r w:rsidRPr="002C1A07">
        <w:rPr>
          <w:rStyle w:val="StyleUnderline"/>
          <w:highlight w:val="yellow"/>
        </w:rPr>
        <w:t>labour</w:t>
      </w:r>
      <w:proofErr w:type="spellEnd"/>
      <w:r w:rsidRPr="002C1A07">
        <w:rPr>
          <w:rStyle w:val="StyleUnderline"/>
          <w:highlight w:val="yellow"/>
        </w:rPr>
        <w:t>—to the impossibility of existing without participating in a colonial economy</w:t>
      </w:r>
      <w:r>
        <w:t>. This is what Sai Englert (2022, p. 172) calls a ‘</w:t>
      </w:r>
      <w:r w:rsidRPr="00D2715F">
        <w:rPr>
          <w:rStyle w:val="StyleUnderline"/>
        </w:rPr>
        <w:t>dual tension’</w:t>
      </w:r>
      <w:r>
        <w:t>, as he describes: ‘</w:t>
      </w:r>
      <w:r w:rsidRPr="002C1A07">
        <w:rPr>
          <w:rStyle w:val="StyleUnderline"/>
          <w:highlight w:val="yellow"/>
        </w:rPr>
        <w:t xml:space="preserve">Settler </w:t>
      </w:r>
      <w:proofErr w:type="spellStart"/>
      <w:r w:rsidRPr="002C1A07">
        <w:rPr>
          <w:rStyle w:val="StyleUnderline"/>
          <w:highlight w:val="yellow"/>
        </w:rPr>
        <w:t>labour</w:t>
      </w:r>
      <w:proofErr w:type="spellEnd"/>
      <w:r w:rsidRPr="002C1A07">
        <w:rPr>
          <w:rStyle w:val="StyleUnderline"/>
          <w:highlight w:val="yellow"/>
        </w:rPr>
        <w:t xml:space="preserve"> movements develop their institutions and political traditions through their struggle for a greater share of the value they create, as well as their simultaneous struggle for a greater share of the colonial loot which they participate in accumulating</w:t>
      </w:r>
      <w:r>
        <w:t>.’ At times—like the striking chant of White miners in South Africa in 1922: ‘Workers of the World, Unite and Fight for a White South Africa!’—</w:t>
      </w:r>
      <w:proofErr w:type="spellStart"/>
      <w:r w:rsidRPr="002C1A07">
        <w:rPr>
          <w:rStyle w:val="StyleUnderline"/>
          <w:highlight w:val="yellow"/>
        </w:rPr>
        <w:t>labour</w:t>
      </w:r>
      <w:proofErr w:type="spellEnd"/>
      <w:r w:rsidRPr="002C1A07">
        <w:rPr>
          <w:rStyle w:val="StyleUnderline"/>
          <w:highlight w:val="yellow"/>
        </w:rPr>
        <w:t xml:space="preserve"> is overtly colonial, racist, and anti-Indigenous; at others, it is a by-product of the social </w:t>
      </w:r>
      <w:proofErr w:type="spellStart"/>
      <w:r w:rsidRPr="002C1A07">
        <w:rPr>
          <w:rStyle w:val="StyleUnderline"/>
          <w:highlight w:val="yellow"/>
        </w:rPr>
        <w:t>stratication</w:t>
      </w:r>
      <w:proofErr w:type="spellEnd"/>
      <w:r w:rsidRPr="002C1A07">
        <w:rPr>
          <w:rStyle w:val="StyleUnderline"/>
          <w:highlight w:val="yellow"/>
        </w:rPr>
        <w:t xml:space="preserve"> of exploited </w:t>
      </w:r>
      <w:proofErr w:type="spellStart"/>
      <w:r w:rsidRPr="002C1A07">
        <w:rPr>
          <w:rStyle w:val="StyleUnderline"/>
          <w:highlight w:val="yellow"/>
        </w:rPr>
        <w:t>labour</w:t>
      </w:r>
      <w:proofErr w:type="spellEnd"/>
      <w:r>
        <w:t xml:space="preserve">. Take the recent example involving Energy Transfer Partners, the company that owns the highly contested Dakota Access Pipeline that cuts through Oceti Sakowin lands in North Dakota, United States. The American Federation of Labor and Congress of Industrial Organizations (AFL-CIO) negotiated with the company to hire unionized workers </w:t>
      </w:r>
      <w:proofErr w:type="gramStart"/>
      <w:r>
        <w:t>in order to</w:t>
      </w:r>
      <w:proofErr w:type="gramEnd"/>
      <w:r>
        <w:t xml:space="preserve"> secure their project </w:t>
      </w:r>
      <w:proofErr w:type="spellStart"/>
      <w:r>
        <w:t>labour</w:t>
      </w:r>
      <w:proofErr w:type="spellEnd"/>
      <w:r>
        <w:t xml:space="preserve"> agreement. </w:t>
      </w:r>
      <w:r w:rsidRPr="002C1A07">
        <w:rPr>
          <w:rStyle w:val="Emphasis"/>
          <w:highlight w:val="yellow"/>
        </w:rPr>
        <w:t>AFL-CIO president</w:t>
      </w:r>
      <w:r w:rsidRPr="00D2715F">
        <w:rPr>
          <w:rStyle w:val="Emphasis"/>
        </w:rPr>
        <w:t xml:space="preserve"> Richard </w:t>
      </w:r>
      <w:proofErr w:type="spellStart"/>
      <w:r w:rsidRPr="00D2715F">
        <w:rPr>
          <w:rStyle w:val="Emphasis"/>
        </w:rPr>
        <w:t>Trumka</w:t>
      </w:r>
      <w:proofErr w:type="spellEnd"/>
      <w:r w:rsidRPr="00D2715F">
        <w:rPr>
          <w:rStyle w:val="Emphasis"/>
        </w:rPr>
        <w:t xml:space="preserve"> </w:t>
      </w:r>
      <w:r w:rsidRPr="002C1A07">
        <w:rPr>
          <w:rStyle w:val="Emphasis"/>
          <w:highlight w:val="yellow"/>
        </w:rPr>
        <w:t>spoke in support for the need to be sensitive to siting pipelines in ‘places of significance to Native Americans’. But where it interfered with his members’ livelihood, he drew a line</w:t>
      </w:r>
      <w:r w:rsidRPr="002C1A07">
        <w:rPr>
          <w:rStyle w:val="StyleUnderline"/>
          <w:highlight w:val="yellow"/>
        </w:rPr>
        <w:t xml:space="preserve">. Justifying the union’s support of the pipeline against Indigenous opposition, he </w:t>
      </w:r>
      <w:proofErr w:type="spellStart"/>
      <w:r w:rsidRPr="002C1A07">
        <w:rPr>
          <w:rStyle w:val="StyleUnderline"/>
          <w:highlight w:val="yellow"/>
        </w:rPr>
        <w:t>qualied</w:t>
      </w:r>
      <w:proofErr w:type="spellEnd"/>
      <w:r w:rsidRPr="002C1A07">
        <w:rPr>
          <w:rStyle w:val="StyleUnderline"/>
          <w:highlight w:val="yellow"/>
        </w:rPr>
        <w:t xml:space="preserve"> that it was ‘fundamentally unfair’ to ‘hold union members’ livelihoods and their families’ </w:t>
      </w:r>
      <w:proofErr w:type="spellStart"/>
      <w:r w:rsidRPr="002C1A07">
        <w:rPr>
          <w:rStyle w:val="StyleUnderline"/>
          <w:highlight w:val="yellow"/>
        </w:rPr>
        <w:t>nancial</w:t>
      </w:r>
      <w:proofErr w:type="spellEnd"/>
      <w:r w:rsidRPr="002C1A07">
        <w:rPr>
          <w:rStyle w:val="StyleUnderline"/>
          <w:highlight w:val="yellow"/>
        </w:rPr>
        <w:t xml:space="preserve"> security hostage to endless delay’</w:t>
      </w:r>
      <w:r>
        <w:t xml:space="preserve"> (</w:t>
      </w:r>
      <w:proofErr w:type="spellStart"/>
      <w:r>
        <w:t>Aronoff</w:t>
      </w:r>
      <w:proofErr w:type="spellEnd"/>
      <w:r>
        <w:t xml:space="preserve">, 2016; </w:t>
      </w:r>
      <w:proofErr w:type="spellStart"/>
      <w:r>
        <w:t>Kojola</w:t>
      </w:r>
      <w:proofErr w:type="spellEnd"/>
      <w:r>
        <w:t xml:space="preserve">, 2021), subject to the Oceti Sakowin nation’s approval. </w:t>
      </w:r>
      <w:r w:rsidRPr="002C1A07">
        <w:rPr>
          <w:rStyle w:val="Emphasis"/>
          <w:highlight w:val="yellow"/>
        </w:rPr>
        <w:t>Jobs have always been a literal frontier of settler colonial conflict</w:t>
      </w:r>
      <w:r>
        <w:t xml:space="preserve">. Simply put, </w:t>
      </w:r>
      <w:r w:rsidRPr="002C1A07">
        <w:rPr>
          <w:rStyle w:val="StyleUnderline"/>
          <w:highlight w:val="yellow"/>
        </w:rPr>
        <w:t>colonization takes work</w:t>
      </w:r>
      <w:r>
        <w:t xml:space="preserve">. When immigrants began to settle through recruitment </w:t>
      </w:r>
      <w:proofErr w:type="spellStart"/>
      <w:r>
        <w:t>programmes</w:t>
      </w:r>
      <w:proofErr w:type="spellEnd"/>
      <w:r>
        <w:t xml:space="preserve"> </w:t>
      </w:r>
      <w:proofErr w:type="spellStart"/>
      <w:r>
        <w:t>en</w:t>
      </w:r>
      <w:proofErr w:type="spellEnd"/>
      <w:r>
        <w:t xml:space="preserve"> masse in Canada, for example, they benefited from a scale of colonial land seizure unknown anywhere else in the world at that time. The means by which to settle was the work required by corporations like the railroads, the </w:t>
      </w:r>
      <w:r w:rsidRPr="00D2715F">
        <w:rPr>
          <w:rStyle w:val="StyleUnderline"/>
        </w:rPr>
        <w:t xml:space="preserve">Hudson’s Bay Company (HBC), and </w:t>
      </w:r>
      <w:r w:rsidRPr="002C1A07">
        <w:rPr>
          <w:rStyle w:val="StyleUnderline"/>
          <w:highlight w:val="yellow"/>
        </w:rPr>
        <w:t>colonization companies</w:t>
      </w:r>
      <w:r w:rsidRPr="00D2715F">
        <w:rPr>
          <w:rStyle w:val="StyleUnderline"/>
        </w:rPr>
        <w:t xml:space="preserve">, the latter of which </w:t>
      </w:r>
      <w:r w:rsidRPr="002C1A07">
        <w:rPr>
          <w:rStyle w:val="StyleUnderline"/>
          <w:highlight w:val="yellow"/>
        </w:rPr>
        <w:t>were incorporated for the singular purpose of flipping blocks of stolen Indigenous land to European settlers</w:t>
      </w:r>
      <w:r w:rsidRPr="00D2715F">
        <w:rPr>
          <w:rStyle w:val="StyleUnderline"/>
        </w:rPr>
        <w:t xml:space="preserve">. By the late 19th century, the market for wage </w:t>
      </w:r>
      <w:proofErr w:type="spellStart"/>
      <w:r w:rsidRPr="00D2715F">
        <w:rPr>
          <w:rStyle w:val="StyleUnderline"/>
        </w:rPr>
        <w:t>labour</w:t>
      </w:r>
      <w:proofErr w:type="spellEnd"/>
      <w:r w:rsidRPr="00D2715F">
        <w:rPr>
          <w:rStyle w:val="StyleUnderline"/>
        </w:rPr>
        <w:t xml:space="preserve"> on farms and in the central manufacturing regions was well underway as industrialization took hold. </w:t>
      </w:r>
      <w:r w:rsidRPr="002C1A07">
        <w:rPr>
          <w:rStyle w:val="StyleUnderline"/>
          <w:highlight w:val="yellow"/>
        </w:rPr>
        <w:t>The deep entrenchment between colonial land policy and the emergence of capitalism was born</w:t>
      </w:r>
      <w:r w:rsidRPr="002C1A07">
        <w:rPr>
          <w:highlight w:val="yellow"/>
        </w:rPr>
        <w:t>.</w:t>
      </w:r>
      <w:r>
        <w:t xml:space="preserve"> For this reason, the political economy of colonialism can be studied through a long history of intersecting class formation and colonial land policy in Canada. </w:t>
      </w:r>
      <w:proofErr w:type="spellStart"/>
      <w:r w:rsidRPr="002C1A07">
        <w:rPr>
          <w:rStyle w:val="Emphasis"/>
          <w:highlight w:val="yellow"/>
        </w:rPr>
        <w:t>Labour</w:t>
      </w:r>
      <w:proofErr w:type="spellEnd"/>
      <w:r w:rsidRPr="002C1A07">
        <w:rPr>
          <w:rStyle w:val="Emphasis"/>
          <w:highlight w:val="yellow"/>
        </w:rPr>
        <w:t xml:space="preserve"> is a ‘third factor’</w:t>
      </w:r>
      <w:r>
        <w:t xml:space="preserve"> (Emmanuel, 1972) </w:t>
      </w:r>
      <w:r w:rsidRPr="002C1A07">
        <w:rPr>
          <w:rStyle w:val="Emphasis"/>
          <w:highlight w:val="yellow"/>
        </w:rPr>
        <w:t>at play in settler colonialism that intersects with state and corporate power</w:t>
      </w:r>
      <w:r>
        <w:t xml:space="preserve">. We might call this dynamic </w:t>
      </w:r>
      <w:r w:rsidRPr="00D2715F">
        <w:rPr>
          <w:rStyle w:val="StyleUnderline"/>
        </w:rPr>
        <w:t>the wages of settlement</w:t>
      </w:r>
      <w: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w:t>
      </w:r>
      <w:r w:rsidRPr="002C1A07">
        <w:rPr>
          <w:rStyle w:val="StyleUnderline"/>
          <w:highlight w:val="yellow"/>
        </w:rPr>
        <w:t>Du Bois</w:t>
      </w:r>
      <w:r w:rsidRPr="00D2715F">
        <w:rPr>
          <w:rStyle w:val="StyleUnderline"/>
        </w:rPr>
        <w:t>’s history of reconstruction</w:t>
      </w:r>
      <w:r>
        <w:t xml:space="preserve">, he </w:t>
      </w:r>
      <w:r w:rsidRPr="002C1A07">
        <w:rPr>
          <w:rStyle w:val="StyleUnderline"/>
          <w:highlight w:val="yellow"/>
        </w:rPr>
        <w:t>shows how White workers aligned with White bosses against Black workers, rather than unite against their bosses in a common struggle for a socialist democracy</w:t>
      </w:r>
      <w:r>
        <w:t xml:space="preserve">. White workers’ decisions were understandable from the perspective of short-term monetary gains, Du Bois writes, but as he lucidly observes, this ensured their long-term comfort too. For, </w:t>
      </w:r>
      <w:r w:rsidRPr="00D2715F">
        <w:rPr>
          <w:rStyle w:val="StyleUnderline"/>
        </w:rPr>
        <w:t>even when they ‘received a low wage, [they were] compensated in part by a sort of public and psychological wage’</w:t>
      </w:r>
      <w:r>
        <w:t xml:space="preserve"> (Du Bois, 1935, p. 1506) </w:t>
      </w:r>
      <w:r w:rsidRPr="00D2715F">
        <w:rPr>
          <w:rStyle w:val="StyleUnderline"/>
        </w:rPr>
        <w:t>of Whiteness</w:t>
      </w:r>
      <w:r>
        <w:t xml:space="preserve">. This ‘wage’ of social status made up for class exploitation. </w:t>
      </w:r>
      <w:r w:rsidRPr="002C1A07">
        <w:rPr>
          <w:highlight w:val="yellow"/>
        </w:rPr>
        <w:t>The wages of Whiteness helped form the basis of a working-class politics in America</w:t>
      </w:r>
      <w:r>
        <w:t>. As David Roediger (2007, p. 12) explains, ‘</w:t>
      </w:r>
      <w:r w:rsidRPr="002C1A07">
        <w:rPr>
          <w:highlight w:val="yellow"/>
        </w:rPr>
        <w:t>The problem in America was not just that the white working class at critical junctures was manipulated into racism, but that it came to think of itself and its interests as white</w:t>
      </w:r>
      <w:r>
        <w:t xml:space="preserve">.’ These men and women could not be identified as slaves, after all, and this racial distinction underwrote a social hierarchy within the working class. But other forces were also at play that convened the hierarchy of </w:t>
      </w:r>
      <w:proofErr w:type="spellStart"/>
      <w:r>
        <w:t>labour</w:t>
      </w:r>
      <w:proofErr w:type="spellEnd"/>
      <w:r>
        <w:t xml:space="preserve"> in the Americas. In the era of commerce and settlement preceding and overlapping with Black </w:t>
      </w:r>
      <w:proofErr w:type="spellStart"/>
      <w:r>
        <w:t>labour</w:t>
      </w:r>
      <w:proofErr w:type="spellEnd"/>
      <w:r>
        <w:t xml:space="preserve"> in America, </w:t>
      </w:r>
      <w:r w:rsidRPr="002C1A07">
        <w:rPr>
          <w:rStyle w:val="StyleUnderline"/>
          <w:highlight w:val="yellow"/>
        </w:rPr>
        <w:t xml:space="preserve">workers were also compared instead to Native Americans, </w:t>
      </w:r>
      <w:r w:rsidRPr="002C1A07">
        <w:rPr>
          <w:rStyle w:val="StyleUnderline"/>
          <w:highlight w:val="yellow"/>
        </w:rPr>
        <w:lastRenderedPageBreak/>
        <w:t>who were considered lazy and imprudent by ignorant settlers for failing to ‘subdue’ and ‘improve’ their land</w:t>
      </w:r>
      <w:r>
        <w:t xml:space="preserve">. Settlers neither recognized the native </w:t>
      </w:r>
      <w:proofErr w:type="spellStart"/>
      <w:r>
        <w:t>labour</w:t>
      </w:r>
      <w:proofErr w:type="spellEnd"/>
      <w:r>
        <w:t xml:space="preserve"> that created coveted fertile prairie belts through centuries of slash-and-burn maintenance, nor respected the reproductive </w:t>
      </w:r>
      <w:proofErr w:type="spellStart"/>
      <w:r>
        <w:t>labour</w:t>
      </w:r>
      <w:proofErr w:type="spellEnd"/>
      <w:r>
        <w:t xml:space="preserve"> of household joy and care at the </w:t>
      </w:r>
      <w:proofErr w:type="spellStart"/>
      <w:r>
        <w:t>centre</w:t>
      </w:r>
      <w:proofErr w:type="spellEnd"/>
      <w:r>
        <w:t xml:space="preserve"> of Indigenous life. Instead—and especially with the rise of capitalist relations—</w:t>
      </w:r>
      <w:r w:rsidRPr="00D2715F">
        <w:rPr>
          <w:rStyle w:val="StyleUnderline"/>
        </w:rPr>
        <w:t>newcomers invented the concept of ‘savagery’ to dene themselves as opposite to natives, as White civilizers, especially in terms of their masculinity</w:t>
      </w:r>
      <w:r>
        <w:t xml:space="preserve"> (Ross, 1998; Stark, 2016). Indigenous peoples, however, were not the same counterpoint as Black workers to the construction of White workers’ identity. In North America, European constructions of race vis-à-vis indigeneity were denied relation to conquest of land, not </w:t>
      </w:r>
      <w:proofErr w:type="spellStart"/>
      <w:r>
        <w:t>labour</w:t>
      </w:r>
      <w:proofErr w:type="spellEnd"/>
      <w:r>
        <w:t xml:space="preserve"> (Roediger, 2007, p. 22). Or, as Harris (1993) articulated in legal terms, </w:t>
      </w:r>
      <w:r w:rsidRPr="008F7A56">
        <w:rPr>
          <w:rStyle w:val="Emphasis"/>
          <w:highlight w:val="yellow"/>
        </w:rPr>
        <w:t>Whiteness became property through different relations of power</w:t>
      </w:r>
      <w:r w:rsidRPr="00D2715F">
        <w:rPr>
          <w:rStyle w:val="StyleUnderline"/>
        </w:rPr>
        <w:t xml:space="preserve">. 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w:t>
      </w:r>
      <w:proofErr w:type="spellStart"/>
      <w:r w:rsidRPr="00D2715F">
        <w:rPr>
          <w:rStyle w:val="StyleUnderline"/>
        </w:rPr>
        <w:t>defence</w:t>
      </w:r>
      <w:proofErr w:type="spellEnd"/>
      <w:r w:rsidRPr="00D2715F">
        <w:rPr>
          <w:rStyle w:val="StyleUnderline"/>
        </w:rPr>
        <w:t xml:space="preserve"> of their land, water, and trade-based economies</w:t>
      </w:r>
      <w:r>
        <w:t xml:space="preserve">. Competition for access to markets and jobs would increase with growing restrictions on Indigenous jurisdiction. When David </w:t>
      </w:r>
      <w:proofErr w:type="spellStart"/>
      <w:r>
        <w:t>Cameld</w:t>
      </w:r>
      <w:proofErr w:type="spellEnd"/>
      <w:r>
        <w:t xml:space="preserve"> (2019, p. 159) asks, ‘What is the </w:t>
      </w:r>
      <w:proofErr w:type="spellStart"/>
      <w:r>
        <w:t>labour</w:t>
      </w:r>
      <w:proofErr w:type="spellEnd"/>
      <w:r>
        <w:t xml:space="preserve"> that we study?’ he poses a question that goes to the heart of how colonialism in Canada has been almost completely ignored in the field of </w:t>
      </w:r>
      <w:proofErr w:type="spellStart"/>
      <w:r>
        <w:t>labour</w:t>
      </w:r>
      <w:proofErr w:type="spellEnd"/>
      <w:r>
        <w:t xml:space="preserve"> studies and how it configured the distinctive nature of wages here. Put differently, </w:t>
      </w:r>
      <w:r w:rsidRPr="0054697C">
        <w:rPr>
          <w:rStyle w:val="StyleUnderline"/>
        </w:rPr>
        <w:t xml:space="preserve">both working and owning classes participate in the economic foundations of settler </w:t>
      </w:r>
      <w:proofErr w:type="spellStart"/>
      <w:r w:rsidRPr="0054697C">
        <w:rPr>
          <w:rStyle w:val="StyleUnderline"/>
        </w:rPr>
        <w:t>extractivism</w:t>
      </w:r>
      <w:proofErr w:type="spellEnd"/>
      <w:r w:rsidRPr="0054697C">
        <w:rPr>
          <w:rStyle w:val="StyleUnderline"/>
        </w:rPr>
        <w:t xml:space="preserve"> through colonial expropriation</w:t>
      </w:r>
      <w: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w:t>
      </w:r>
      <w:r w:rsidRPr="0054697C">
        <w:rPr>
          <w:rStyle w:val="StyleUnderline"/>
        </w:rPr>
        <w:t xml:space="preserve">On the one hand, </w:t>
      </w:r>
      <w:r w:rsidRPr="008F7A56">
        <w:rPr>
          <w:rStyle w:val="StyleUnderline"/>
          <w:highlight w:val="yellow"/>
        </w:rPr>
        <w:t xml:space="preserve">land dispossessed from Indigenous peoples became the background condition for waged </w:t>
      </w:r>
      <w:proofErr w:type="spellStart"/>
      <w:r w:rsidRPr="008F7A56">
        <w:rPr>
          <w:rStyle w:val="StyleUnderline"/>
          <w:highlight w:val="yellow"/>
        </w:rPr>
        <w:t>labour</w:t>
      </w:r>
      <w:proofErr w:type="spellEnd"/>
      <w:r w:rsidRPr="0054697C">
        <w:rPr>
          <w:rStyle w:val="StyleUnderline"/>
        </w:rPr>
        <w:t xml:space="preserve">. On the other, </w:t>
      </w:r>
      <w:r w:rsidRPr="008F7A56">
        <w:rPr>
          <w:rStyle w:val="StyleUnderline"/>
          <w:highlight w:val="yellow"/>
        </w:rPr>
        <w:t xml:space="preserve">the non-waged Indigenous </w:t>
      </w:r>
      <w:proofErr w:type="spellStart"/>
      <w:r w:rsidRPr="008F7A56">
        <w:rPr>
          <w:rStyle w:val="StyleUnderline"/>
          <w:highlight w:val="yellow"/>
        </w:rPr>
        <w:t>labour</w:t>
      </w:r>
      <w:proofErr w:type="spellEnd"/>
      <w:r w:rsidRPr="008F7A56">
        <w:rPr>
          <w:rStyle w:val="StyleUnderline"/>
          <w:highlight w:val="yellow"/>
        </w:rPr>
        <w:t xml:space="preserve"> of subsistence economies became the central organizing principle of resistance to capitalism</w:t>
      </w:r>
      <w:r>
        <w:t xml:space="preserve">. As Fraser (2016, p. 166) explains, ‘the subjection of those whom capital expropriates is a hidden condition of possibility for the freedom of those whom </w:t>
      </w:r>
      <w:proofErr w:type="gramStart"/>
      <w:r>
        <w:t>it</w:t>
      </w:r>
      <w:proofErr w:type="gramEnd"/>
      <w:r>
        <w:t xml:space="preserve"> exploits’. She notes that </w:t>
      </w:r>
      <w:r w:rsidRPr="008F7A56">
        <w:rPr>
          <w:highlight w:val="yellow"/>
        </w:rPr>
        <w:t xml:space="preserve">this condition is premised on a racial binary: the </w:t>
      </w:r>
      <w:proofErr w:type="spellStart"/>
      <w:r w:rsidRPr="008F7A56">
        <w:rPr>
          <w:highlight w:val="yellow"/>
        </w:rPr>
        <w:t>conscation</w:t>
      </w:r>
      <w:proofErr w:type="spellEnd"/>
      <w:r w:rsidRPr="008F7A56">
        <w:rPr>
          <w:highlight w:val="yellow"/>
        </w:rPr>
        <w:t xml:space="preserve"> of Indigenous capacities, knowledge, and resources is conscripted into capitalist circuits of self-expansion, facilitating the exploitation of wage </w:t>
      </w:r>
      <w:proofErr w:type="spellStart"/>
      <w:r w:rsidRPr="008F7A56">
        <w:rPr>
          <w:highlight w:val="yellow"/>
        </w:rPr>
        <w:t>labour</w:t>
      </w:r>
      <w:proofErr w:type="spellEnd"/>
      <w: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t>labour</w:t>
      </w:r>
      <w:proofErr w:type="spellEnd"/>
      <w:r>
        <w:t xml:space="preserve"> force in the region. This process happened through the foothold of prairie agriculture and the national policy of industrialization. A vast system of theft provided settlers with discounted lands dispossessed from Indigenous peoples. </w:t>
      </w:r>
      <w:r w:rsidRPr="008F7A56">
        <w:rPr>
          <w:rStyle w:val="Emphasis"/>
          <w:highlight w:val="yellow"/>
        </w:rPr>
        <w:t>These discounts accrued not only economic, social, and psychological benefits to White settlers, but also invoked profoundly gendered and racialized forms of attachment and exclusion</w:t>
      </w:r>
      <w:r>
        <w:t xml:space="preserve">. The wages of settlement speak to this foundation of settler wealth and its maintenance through ongoing expropriation and extraction on Indigenous lands. </w:t>
      </w:r>
    </w:p>
    <w:p w14:paraId="611E0E51" w14:textId="77777777" w:rsidR="00433370" w:rsidRDefault="00433370" w:rsidP="00433370">
      <w:pPr>
        <w:pStyle w:val="Heading4"/>
      </w:pPr>
      <w:r>
        <w:lastRenderedPageBreak/>
        <w:t>Desiring to protect the domestic space of the nation from instability and risk is the projection of the settler colony into the future and around the globe. This manifest domesticity requires feminized subjects to act as reproducing agents for colonization. This reinforces the white, heterosexual settler couple as the normative subject against which all others are dominated or destroyed through imperial violence.</w:t>
      </w:r>
    </w:p>
    <w:p w14:paraId="59182A0B" w14:textId="77777777" w:rsidR="00433370" w:rsidRPr="00B24EF4" w:rsidRDefault="00433370" w:rsidP="00433370">
      <w:r w:rsidRPr="00B24EF4">
        <w:rPr>
          <w:rStyle w:val="Style13ptBold"/>
        </w:rPr>
        <w:t>Gupta-Nigam, 2018</w:t>
      </w:r>
      <w:r>
        <w:t xml:space="preserve"> (Anirban – PhD Candidate in Visual Studies @ the University of California-Irvine, “Other Frontiers: Administrative Media and Intimate Domains of American Settler Futurity”, doctoral dissertation, </w:t>
      </w:r>
      <w:proofErr w:type="spellStart"/>
      <w:r>
        <w:t>shae</w:t>
      </w:r>
      <w:proofErr w:type="spellEnd"/>
      <w:r>
        <w:t>)</w:t>
      </w:r>
    </w:p>
    <w:p w14:paraId="0F11C210" w14:textId="77777777" w:rsidR="00433370" w:rsidRPr="003150E9" w:rsidRDefault="00433370" w:rsidP="00433370">
      <w:pPr>
        <w:rPr>
          <w:sz w:val="16"/>
        </w:rPr>
      </w:pPr>
      <w:r w:rsidRPr="00D54D86">
        <w:rPr>
          <w:rStyle w:val="StyleUnderline"/>
        </w:rPr>
        <w:t>Repetitions of the nature</w:t>
      </w:r>
      <w:r w:rsidRPr="003150E9">
        <w:rPr>
          <w:sz w:val="16"/>
        </w:rPr>
        <w:t xml:space="preserve"> motif are critical to the move I am trying to identify here because together these repetitions bequeath plastic roses natural beauty without burdening them with the fickle temporality that is ontological to organic matter. Accepting plastic roses within the home, placing them on tables or next to music boxes and bookshelves, </w:t>
      </w:r>
      <w:r w:rsidRPr="00A719A8">
        <w:rPr>
          <w:rStyle w:val="StyleUnderline"/>
        </w:rPr>
        <w:t>represents a turn away from the temporality of organic matter; an orientation towards the promise of permanence</w:t>
      </w:r>
      <w:r w:rsidRPr="003150E9">
        <w:rPr>
          <w:sz w:val="16"/>
        </w:rPr>
        <w:t xml:space="preserve"> ensconced in midcentury imaginations of plastic. 112 Significantly, the incorporation of plastic flora as decorative background elevates the home “beyond” nature: artifice isolates the domestic sphere from the eternal turbulence of the natural world. </w:t>
      </w:r>
      <w:r w:rsidRPr="00A719A8">
        <w:rPr>
          <w:rStyle w:val="StyleUnderline"/>
        </w:rPr>
        <w:t>To invest—financially as well as emotionally—in these miniature worlds is to express a</w:t>
      </w:r>
      <w:r w:rsidRPr="003150E9">
        <w:rPr>
          <w:sz w:val="16"/>
        </w:rPr>
        <w:t xml:space="preserve"> (</w:t>
      </w:r>
      <w:r w:rsidRPr="0075585F">
        <w:rPr>
          <w:sz w:val="16"/>
        </w:rPr>
        <w:t xml:space="preserve">perhaps </w:t>
      </w:r>
      <w:r w:rsidRPr="0075585F">
        <w:rPr>
          <w:rStyle w:val="StyleUnderline"/>
        </w:rPr>
        <w:t>subconscious) desire for control over the great outdoors</w:t>
      </w:r>
      <w:r w:rsidRPr="0075585F">
        <w:rPr>
          <w:sz w:val="16"/>
        </w:rPr>
        <w:t xml:space="preserve">, </w:t>
      </w:r>
      <w:r w:rsidRPr="0075585F">
        <w:rPr>
          <w:rStyle w:val="StyleUnderline"/>
        </w:rPr>
        <w:t>where population explosion and resource scarcity structured a sense of foreboding about the sustenance of American civilization.</w:t>
      </w:r>
      <w:r w:rsidRPr="0075585F">
        <w:rPr>
          <w:sz w:val="16"/>
        </w:rPr>
        <w:t xml:space="preserve"> For the</w:t>
      </w:r>
      <w:r w:rsidRPr="003150E9">
        <w:rPr>
          <w:sz w:val="16"/>
        </w:rPr>
        <w:t xml:space="preserve"> home to maintain a sense of coherence at this time, its inhabitants had to incorporate elements of the very resource economy that would eventually threaten them, and then turn away from the finite temporal horizon of that economy. Repetition—or, more tantalizingly, </w:t>
      </w:r>
      <w:r w:rsidRPr="00A236BB">
        <w:rPr>
          <w:rStyle w:val="StyleUnderline"/>
        </w:rPr>
        <w:t>reproducibility (with all its gendered connotations)—opens out to accumulation</w:t>
      </w:r>
      <w:r w:rsidRPr="003150E9">
        <w:rPr>
          <w:sz w:val="16"/>
        </w:rPr>
        <w:t xml:space="preserve">, which surfaces as a theme throughout the advertisement. By goading (female) consumers to collect all the flowers and build magnificent fake bouquets before stocks run out, P&amp;G establishes a link between accumulating plastic roses and accumulation structuring the postwar heteronormative, suburban economy. Both visually and rhetorically, </w:t>
      </w:r>
      <w:r w:rsidRPr="008F7A56">
        <w:rPr>
          <w:rStyle w:val="StyleUnderline"/>
          <w:highlight w:val="yellow"/>
        </w:rPr>
        <w:t>the drive to accumulate</w:t>
      </w:r>
      <w:r w:rsidRPr="003150E9">
        <w:rPr>
          <w:sz w:val="16"/>
        </w:rPr>
        <w:t xml:space="preserve"> plastic flowers—to collect them all—</w:t>
      </w:r>
      <w:r w:rsidRPr="008F7A56">
        <w:rPr>
          <w:rStyle w:val="StyleUnderline"/>
          <w:highlight w:val="yellow"/>
        </w:rPr>
        <w:t>evokes the construction of the normative female subject in the image of a techno-subject</w:t>
      </w:r>
      <w:r w:rsidRPr="00A719A8">
        <w:rPr>
          <w:rStyle w:val="StyleUnderline"/>
        </w:rPr>
        <w:t xml:space="preserve"> one of </w:t>
      </w:r>
      <w:r w:rsidRPr="008F7A56">
        <w:rPr>
          <w:rStyle w:val="StyleUnderline"/>
          <w:highlight w:val="yellow"/>
        </w:rPr>
        <w:t>whose primary goals</w:t>
      </w:r>
      <w:r w:rsidRPr="0075585F">
        <w:rPr>
          <w:rStyle w:val="StyleUnderline"/>
        </w:rPr>
        <w:t xml:space="preserve"> in life </w:t>
      </w:r>
      <w:r w:rsidRPr="008F7A56">
        <w:rPr>
          <w:rStyle w:val="StyleUnderline"/>
          <w:highlight w:val="yellow"/>
        </w:rPr>
        <w:t>is social reproduction.</w:t>
      </w:r>
      <w:r w:rsidRPr="003150E9">
        <w:rPr>
          <w:sz w:val="16"/>
        </w:rPr>
        <w:t xml:space="preserve"> That the accumulative element of plastic flora is intimately connected to the trappings of this reproductive economy—in a word, domesticity—is, therefore, not very surprising. In Paul Preciado’s words: </w:t>
      </w:r>
      <w:r w:rsidRPr="00A719A8">
        <w:rPr>
          <w:rStyle w:val="StyleUnderline"/>
        </w:rPr>
        <w:t xml:space="preserve">“Postwar white men and women are biotechnological beings belonging to the </w:t>
      </w:r>
      <w:proofErr w:type="spellStart"/>
      <w:r w:rsidRPr="00A719A8">
        <w:rPr>
          <w:rStyle w:val="StyleUnderline"/>
        </w:rPr>
        <w:t>sexo</w:t>
      </w:r>
      <w:proofErr w:type="spellEnd"/>
      <w:r w:rsidRPr="00A719A8">
        <w:rPr>
          <w:rStyle w:val="StyleUnderline"/>
        </w:rPr>
        <w:t>-political regime whose goal is the production, reproduction, and colonial expansion of heterosexual human life on the planet”.</w:t>
      </w:r>
      <w:r w:rsidRPr="003150E9">
        <w:rPr>
          <w:sz w:val="16"/>
        </w:rPr>
        <w:t xml:space="preserve">113 Or: </w:t>
      </w:r>
      <w:r w:rsidRPr="0075585F">
        <w:rPr>
          <w:rStyle w:val="StyleUnderline"/>
        </w:rPr>
        <w:t>the heterosexual machinery of postwar normativity sustained itself by eliminating time from domestic space, because making the home appear immune to worldly instability naturalized the settler domestic order as eternal and</w:t>
      </w:r>
      <w:r w:rsidRPr="00A719A8">
        <w:rPr>
          <w:rStyle w:val="StyleUnderline"/>
        </w:rPr>
        <w:t xml:space="preserve"> timeless. By expelling time</w:t>
      </w:r>
      <w:r w:rsidRPr="003150E9">
        <w:rPr>
          <w:sz w:val="16"/>
        </w:rPr>
        <w:t xml:space="preserve">, on the one hand, </w:t>
      </w:r>
      <w:r w:rsidRPr="00A719A8">
        <w:rPr>
          <w:rStyle w:val="StyleUnderline"/>
        </w:rPr>
        <w:t>the home protected itself from threats</w:t>
      </w:r>
      <w:r w:rsidRPr="003150E9">
        <w:rPr>
          <w:sz w:val="16"/>
        </w:rPr>
        <w:t xml:space="preserve"> posed by global resource scarcity. But </w:t>
      </w:r>
      <w:r w:rsidRPr="00A719A8">
        <w:rPr>
          <w:rStyle w:val="StyleUnderline"/>
        </w:rPr>
        <w:t xml:space="preserve">atemporality was also </w:t>
      </w:r>
      <w:r w:rsidRPr="008F7A56">
        <w:rPr>
          <w:rStyle w:val="StyleUnderline"/>
          <w:highlight w:val="yellow"/>
        </w:rPr>
        <w:t xml:space="preserve">a method for </w:t>
      </w:r>
      <w:r w:rsidRPr="008F7A56">
        <w:rPr>
          <w:rStyle w:val="Emphasis"/>
          <w:highlight w:val="yellow"/>
        </w:rPr>
        <w:t>colonizing time</w:t>
      </w:r>
      <w:r w:rsidRPr="008F7A56">
        <w:rPr>
          <w:rStyle w:val="StyleUnderline"/>
          <w:highlight w:val="yellow"/>
        </w:rPr>
        <w:t>: if the American nuclear family could serve as the norm for what all families should look like, then any expansionist project to more intensely exploit global resources could be justified as an effort to protect that familial ideal</w:t>
      </w:r>
      <w:r w:rsidRPr="008F7A56">
        <w:rPr>
          <w:rStyle w:val="StyleUnderline"/>
        </w:rPr>
        <w:t>.</w:t>
      </w:r>
      <w:r w:rsidRPr="00A719A8">
        <w:rPr>
          <w:rStyle w:val="StyleUnderline"/>
        </w:rPr>
        <w:t xml:space="preserve"> From this we can extrapolate that </w:t>
      </w:r>
      <w:r w:rsidRPr="008F7A56">
        <w:rPr>
          <w:rStyle w:val="StyleUnderline"/>
          <w:highlight w:val="yellow"/>
        </w:rPr>
        <w:t xml:space="preserve">the </w:t>
      </w:r>
      <w:r w:rsidRPr="008F7A56">
        <w:rPr>
          <w:rStyle w:val="Emphasis"/>
          <w:highlight w:val="yellow"/>
        </w:rPr>
        <w:t>settler heterosexual order</w:t>
      </w:r>
      <w:r w:rsidRPr="008F7A56">
        <w:rPr>
          <w:rStyle w:val="StyleUnderline"/>
          <w:highlight w:val="yellow"/>
        </w:rPr>
        <w:t xml:space="preserve"> was propelled by an endless drive to constantly remake the world in its own image.</w:t>
      </w:r>
      <w:r w:rsidRPr="008F7A56">
        <w:rPr>
          <w:sz w:val="16"/>
          <w:highlight w:val="yellow"/>
        </w:rPr>
        <w:t xml:space="preserve"> </w:t>
      </w:r>
      <w:r w:rsidRPr="008F7A56">
        <w:rPr>
          <w:rStyle w:val="StyleUnderline"/>
          <w:highlight w:val="yellow"/>
        </w:rPr>
        <w:t>These mechanisms replicate the logics of</w:t>
      </w:r>
      <w:r w:rsidRPr="003150E9">
        <w:rPr>
          <w:sz w:val="16"/>
        </w:rPr>
        <w:t xml:space="preserve"> what Amy Kaplan calls </w:t>
      </w:r>
      <w:r w:rsidRPr="008F7A56">
        <w:rPr>
          <w:rStyle w:val="StyleUnderline"/>
          <w:highlight w:val="yellow"/>
        </w:rPr>
        <w:t>“manifest domesticity”</w:t>
      </w:r>
      <w:r w:rsidRPr="0075585F">
        <w:rPr>
          <w:rStyle w:val="StyleUnderline"/>
        </w:rPr>
        <w:t>, where the double meaning appended to domesticity—the home and the not-foreign—“not only links the familial household to the nation but also imagines both in opposition to everything outside the geographic and conceptual borders of the home”</w:t>
      </w:r>
      <w:r w:rsidRPr="0075585F">
        <w:rPr>
          <w:sz w:val="16"/>
        </w:rPr>
        <w:t>.114</w:t>
      </w:r>
      <w:r w:rsidRPr="003150E9">
        <w:rPr>
          <w:sz w:val="16"/>
        </w:rPr>
        <w:t xml:space="preserve"> Her essay addresses antebellum America to discern the modalities by which an imagination of “the nation as a home” helped the country achieve coherence during a period of imperial expansion defined by violent confrontations with Mexicans, Indians, and Europeans.115 She identifies a “paradox” within “imperial domesticity” in which women’s retreat from the public (male) arena of business or commerce allowed feminine subjectivity to make the home its own playground within the national-imperial project: </w:t>
      </w:r>
      <w:r w:rsidRPr="00A719A8">
        <w:rPr>
          <w:rStyle w:val="StyleUnderline"/>
        </w:rPr>
        <w:t>“The outward reach of domesticity … enables the interior functioning of the home”</w:t>
      </w:r>
      <w:r w:rsidRPr="003150E9">
        <w:rPr>
          <w:sz w:val="16"/>
        </w:rPr>
        <w:t xml:space="preserve">.116 </w:t>
      </w:r>
      <w:r w:rsidRPr="0075585F">
        <w:rPr>
          <w:rStyle w:val="StyleUnderline"/>
        </w:rPr>
        <w:t xml:space="preserve">Underwritten by frontier imaginaries of Manifest Destiny, </w:t>
      </w:r>
      <w:proofErr w:type="spellStart"/>
      <w:r w:rsidRPr="0075585F">
        <w:rPr>
          <w:rStyle w:val="StyleUnderline"/>
        </w:rPr>
        <w:t>rhetorics</w:t>
      </w:r>
      <w:proofErr w:type="spellEnd"/>
      <w:r w:rsidRPr="0075585F">
        <w:rPr>
          <w:rStyle w:val="StyleUnderline"/>
        </w:rPr>
        <w:t xml:space="preserve"> of </w:t>
      </w:r>
      <w:r w:rsidRPr="008F7A56">
        <w:rPr>
          <w:rStyle w:val="StyleUnderline"/>
          <w:highlight w:val="yellow"/>
        </w:rPr>
        <w:t>domesticity</w:t>
      </w:r>
      <w:r w:rsidRPr="008F7A56">
        <w:rPr>
          <w:rStyle w:val="StyleUnderline"/>
        </w:rPr>
        <w:t xml:space="preserve"> </w:t>
      </w:r>
      <w:r w:rsidRPr="0075585F">
        <w:rPr>
          <w:rStyle w:val="StyleUnderline"/>
        </w:rPr>
        <w:t xml:space="preserve">simultaneously </w:t>
      </w:r>
      <w:r w:rsidRPr="008F7A56">
        <w:rPr>
          <w:rStyle w:val="StyleUnderline"/>
          <w:highlight w:val="yellow"/>
        </w:rPr>
        <w:t>allowed the United States to think of the world as its “‘home’ and project the home as ‘coextensive with the entire world’</w:t>
      </w:r>
      <w:r w:rsidRPr="008F7A56">
        <w:rPr>
          <w:rStyle w:val="StyleUnderline"/>
        </w:rPr>
        <w:t>”.</w:t>
      </w:r>
      <w:r w:rsidRPr="003150E9">
        <w:rPr>
          <w:sz w:val="16"/>
        </w:rPr>
        <w:t xml:space="preserve">117 Kaplan’s antebellum history speaks eloquently to the reordering of the </w:t>
      </w:r>
      <w:r w:rsidRPr="003150E9">
        <w:rPr>
          <w:sz w:val="16"/>
        </w:rPr>
        <w:lastRenderedPageBreak/>
        <w:t xml:space="preserve">postwar world when a new phase of American imperial ascendancy was on the rise. In the face of resource crisis, </w:t>
      </w:r>
      <w:r w:rsidRPr="008F7A56">
        <w:rPr>
          <w:rStyle w:val="StyleUnderline"/>
          <w:highlight w:val="yellow"/>
        </w:rPr>
        <w:t>intensified exploitation of resources made it imperative</w:t>
      </w:r>
      <w:r w:rsidRPr="0075585F">
        <w:rPr>
          <w:rStyle w:val="StyleUnderline"/>
        </w:rPr>
        <w:t xml:space="preserve"> for the administrative apparatus </w:t>
      </w:r>
      <w:r w:rsidRPr="008F7A56">
        <w:rPr>
          <w:rStyle w:val="StyleUnderline"/>
          <w:highlight w:val="yellow"/>
        </w:rPr>
        <w:t xml:space="preserve">to devise </w:t>
      </w:r>
      <w:r w:rsidRPr="0075585F">
        <w:rPr>
          <w:rStyle w:val="StyleUnderline"/>
        </w:rPr>
        <w:t xml:space="preserve">new </w:t>
      </w:r>
      <w:r w:rsidRPr="008F7A56">
        <w:rPr>
          <w:rStyle w:val="StyleUnderline"/>
          <w:highlight w:val="yellow"/>
        </w:rPr>
        <w:t>rhetorical devices justifying American intervention beyond its borders</w:t>
      </w:r>
      <w:r w:rsidRPr="008F7A56">
        <w:rPr>
          <w:rStyle w:val="StyleUnderline"/>
        </w:rPr>
        <w:t xml:space="preserve"> </w:t>
      </w:r>
      <w:r w:rsidRPr="0075585F">
        <w:rPr>
          <w:rStyle w:val="StyleUnderline"/>
        </w:rPr>
        <w:t xml:space="preserve">and </w:t>
      </w:r>
      <w:r w:rsidRPr="008F7A56">
        <w:rPr>
          <w:rStyle w:val="Emphasis"/>
          <w:highlight w:val="yellow"/>
        </w:rPr>
        <w:t>in the interests of a world community.</w:t>
      </w:r>
      <w:r w:rsidRPr="003150E9">
        <w:rPr>
          <w:sz w:val="16"/>
        </w:rPr>
        <w:t xml:space="preserve"> Further, as replicating patterns of imperial domesticity in Kwajalein Island suggest, the domestic sphere was essential to the American ideological project after 1945. But if the home was going to be thrown so centrally into the turbulent world, if the home was going to become the visual icon of abundant life, then how could it not be affected by the crises engulfing the world it was being plunged into? How could resource scarcity be held at bay, especially when it was precisely those resources thought to be scarce that powered the postwar home? In plastic flowers, </w:t>
      </w:r>
      <w:r w:rsidRPr="008F7A56">
        <w:rPr>
          <w:rStyle w:val="StyleUnderline"/>
          <w:highlight w:val="yellow"/>
        </w:rPr>
        <w:t>we find a stabilizing mechanism for sustaining a fantasy of the home as external to the world-in-crisis. The effacement of organic time, excision of material decay</w:t>
      </w:r>
      <w:r w:rsidRPr="003150E9">
        <w:rPr>
          <w:sz w:val="16"/>
        </w:rPr>
        <w:t xml:space="preserve">, and the promise of permanent summers functioned </w:t>
      </w:r>
      <w:r w:rsidRPr="008F7A56">
        <w:rPr>
          <w:rStyle w:val="StyleUnderline"/>
          <w:highlight w:val="yellow"/>
        </w:rPr>
        <w:t>as the flipside of catastrophic images of nuclear winter</w:t>
      </w:r>
      <w:r w:rsidRPr="008F7A56">
        <w:rPr>
          <w:rStyle w:val="StyleUnderline"/>
        </w:rPr>
        <w:t>.</w:t>
      </w:r>
      <w:r w:rsidRPr="003150E9">
        <w:rPr>
          <w:sz w:val="16"/>
        </w:rPr>
        <w:t xml:space="preserve"> Where the latter filled domestic space with dread, the former elevated the home beyond the wider world even as it became increasingly entangled with it. But how does the labor of maintenance fit into this framework? The simple answer is that plastic flowers enter the home based on a guarantee of permanence (i.e. their </w:t>
      </w:r>
      <w:proofErr w:type="spellStart"/>
      <w:r w:rsidRPr="003150E9">
        <w:rPr>
          <w:sz w:val="16"/>
        </w:rPr>
        <w:t>uncontamination</w:t>
      </w:r>
      <w:proofErr w:type="spellEnd"/>
      <w:r w:rsidRPr="003150E9">
        <w:rPr>
          <w:sz w:val="16"/>
        </w:rPr>
        <w:t xml:space="preserve"> by the vagaries of the natural world), and nonlabor (i.e. their lack of dependence on upkeep). These two phenomena are, I would claim, interconnected. Which is to say: despite the shield of protection they afford against nature, plastic flowers would never have entered the home if they needed constant the attention of their owners. That they can be overlooked without being regularly tended to, is integral to their promise. In the P&amp;G ad, the effacement of labor is a constant thematic concern. In all the talk of bright redness, washable flowers, and bouquet building, viewers are meant to forget the fact that you only accumulate a bunch of roses by buying packs of detergent. The commodification angle is less interesting here than the specific commodities being sold. The product marketed by Proctor and Gamble aids the repetitive performance of female domestic labor—doing the dishes, washing clothes, keeping the home clean. But the ad asks viewers not to focus on the dreariness of those tasks (nor indeed on the fact that plastic roses need a wash from time-to-time). Instead, both the visuals and the narrator’s words direct viewers’ eyes towards the abundance of plastic roses: collect them all, accumulate more, make large bouquets, so that you might arrange fake flowers in ever more imaginative ways. The imprinting of the word FREE on screen isn’t entirely incidental either, on two counts: first, it is plainly obvious that the roses are free because the consumer is paying for the detergent and getting a potentially pointless substitute for nature tacked on to it for no charge. But more importantly, FREE roses are, here, being used to sell another normative ideal—which underpins the entire accumulative, reproductive edifice of heterosexual family life: free domestic labor. In much the same way that fake plastic flowers are sold as idealized versions of nature evacuated of the temporal flux of the natural world, women’s labor—given free of charge within the domestic setup—is naturalized by the rhetoric of bouquet building. Even though the commodities being sold in the ad are things one needs to maintain households on a day-to-day basis, we might be forgiven for thinking that the star of the show is the red plastic rose. That which is merely a FREE accessory to the “real thing” on sale becomes, in effect, the thing itself. The effacement of (women’s) labor in the P&amp;G advertisement reflects the other side of the entrepreneurial suburban subject which Matthew Huber conceptualizes around the oil economy. </w:t>
      </w:r>
      <w:r w:rsidRPr="008F7A56">
        <w:rPr>
          <w:rStyle w:val="StyleUnderline"/>
          <w:highlight w:val="yellow"/>
        </w:rPr>
        <w:t xml:space="preserve">If self-making informs one element of </w:t>
      </w:r>
      <w:proofErr w:type="spellStart"/>
      <w:r w:rsidRPr="008F7A56">
        <w:rPr>
          <w:rStyle w:val="StyleUnderline"/>
          <w:highlight w:val="yellow"/>
        </w:rPr>
        <w:t>petrocultural</w:t>
      </w:r>
      <w:proofErr w:type="spellEnd"/>
      <w:r w:rsidRPr="008F7A56">
        <w:rPr>
          <w:rStyle w:val="StyleUnderline"/>
          <w:highlight w:val="yellow"/>
        </w:rPr>
        <w:t xml:space="preserve"> fantasy, then the stabilization of the interior self through the expulsion of organic time and manual labor informs another portion of that same fantasy.</w:t>
      </w:r>
      <w:r w:rsidRPr="003150E9">
        <w:rPr>
          <w:sz w:val="16"/>
        </w:rPr>
        <w:t xml:space="preserve"> Hence my suspicion that on this count the biopolitical account needs to be supplemented by a narrative more attentive to internal fluxes of the governmentalized subject. By expelling all the markers of </w:t>
      </w:r>
      <w:proofErr w:type="gramStart"/>
      <w:r w:rsidRPr="003150E9">
        <w:rPr>
          <w:sz w:val="16"/>
        </w:rPr>
        <w:t>time—work</w:t>
      </w:r>
      <w:proofErr w:type="gramEnd"/>
      <w:r w:rsidRPr="003150E9">
        <w:rPr>
          <w:sz w:val="16"/>
        </w:rPr>
        <w:t xml:space="preserve">, nature, organic matter—from the narrative around plastic flora, they strive to secure the home as that insulated space outside the outside where resource crisis becomes a blip in the mirror as summertime flourishes all year around. Having argued thus far for </w:t>
      </w:r>
      <w:r w:rsidRPr="003150E9">
        <w:rPr>
          <w:rStyle w:val="StyleUnderline"/>
        </w:rPr>
        <w:t>the emergence of bureaucratic vision and its prominent role in the inscription of domesticity outside the space of external turmoil</w:t>
      </w:r>
      <w:r w:rsidRPr="003150E9">
        <w:rPr>
          <w:sz w:val="16"/>
        </w:rPr>
        <w:t xml:space="preserve">, it </w:t>
      </w:r>
      <w:r w:rsidRPr="003150E9">
        <w:rPr>
          <w:rStyle w:val="StyleUnderline"/>
        </w:rPr>
        <w:t>remains</w:t>
      </w:r>
      <w:r w:rsidRPr="003150E9">
        <w:rPr>
          <w:sz w:val="16"/>
        </w:rPr>
        <w:t xml:space="preserve"> for me rehearse the final step of the argument: that together bureaucratic vision and domestic isolation articulated a distinction between materiality (or the temporality of matter) and history. The endless drive for growth illustrates plainly how crucial it was for governments, policymakers, and bureaucrats to never fully acknowledge the finitude of the earth’s contents. Faced with the reality that resources might run out they simply created a definitional space for generating more resources in the future—as the PMPC report shows. But how could rational, thinking people have failed to realize that the earth is finite—in a deep, material sense; that it has contents that will be exhausted at some point in the future? The answer to this question cannot be gleaned from the pages of political economy. </w:t>
      </w:r>
      <w:r w:rsidRPr="008F7A56">
        <w:rPr>
          <w:rStyle w:val="StyleUnderline"/>
          <w:highlight w:val="yellow"/>
        </w:rPr>
        <w:t>The refusal to recognize</w:t>
      </w:r>
      <w:r w:rsidRPr="003150E9">
        <w:rPr>
          <w:sz w:val="16"/>
        </w:rPr>
        <w:t xml:space="preserve"> what appears as a shockingly basic fact to many </w:t>
      </w:r>
      <w:proofErr w:type="gramStart"/>
      <w:r w:rsidRPr="008F7A56">
        <w:rPr>
          <w:rStyle w:val="StyleUnderline"/>
          <w:highlight w:val="yellow"/>
        </w:rPr>
        <w:t>has to</w:t>
      </w:r>
      <w:proofErr w:type="gramEnd"/>
      <w:r w:rsidRPr="008F7A56">
        <w:rPr>
          <w:rStyle w:val="StyleUnderline"/>
          <w:highlight w:val="yellow"/>
        </w:rPr>
        <w:t xml:space="preserve"> be understood within the matrix of psychic stabilization</w:t>
      </w:r>
      <w:r w:rsidRPr="003150E9">
        <w:rPr>
          <w:rStyle w:val="StyleUnderline"/>
        </w:rPr>
        <w:t>: in a period of</w:t>
      </w:r>
      <w:r w:rsidRPr="003150E9">
        <w:rPr>
          <w:sz w:val="16"/>
        </w:rPr>
        <w:t xml:space="preserve"> ascendant </w:t>
      </w:r>
      <w:r w:rsidRPr="003150E9">
        <w:rPr>
          <w:rStyle w:val="StyleUnderline"/>
        </w:rPr>
        <w:t>imperialism</w:t>
      </w:r>
      <w:r w:rsidRPr="003150E9">
        <w:rPr>
          <w:sz w:val="16"/>
        </w:rPr>
        <w:t xml:space="preserve">, at a time when American presence on the world stage was about to be cemented in a way it never had been before, </w:t>
      </w:r>
      <w:r w:rsidRPr="003150E9">
        <w:rPr>
          <w:rStyle w:val="StyleUnderline"/>
        </w:rPr>
        <w:t>how could something as banal as “material” limit the horizon of expectations? A split had to be created between the temporal orders of matter and history for America to take its rightful place</w:t>
      </w:r>
      <w:r w:rsidRPr="003150E9">
        <w:rPr>
          <w:sz w:val="16"/>
        </w:rPr>
        <w:t xml:space="preserve"> as the author of the American Century.</w:t>
      </w:r>
    </w:p>
    <w:p w14:paraId="374EA007" w14:textId="77777777" w:rsidR="00433370" w:rsidRDefault="00433370" w:rsidP="00433370"/>
    <w:p w14:paraId="5E5DF991" w14:textId="77777777" w:rsidR="00433370" w:rsidRDefault="00433370" w:rsidP="00433370">
      <w:pPr>
        <w:pStyle w:val="Heading4"/>
      </w:pPr>
      <w:r>
        <w:lastRenderedPageBreak/>
        <w:t>Centralizing the role of labor organizing inevitably fails – work precarity, internal divisions, and the failure to protect all workers have turned “bargaining power” into a cog of capitalist exploitation.</w:t>
      </w:r>
    </w:p>
    <w:p w14:paraId="563C2563" w14:textId="77777777" w:rsidR="00433370" w:rsidRPr="00E438F2" w:rsidRDefault="00433370" w:rsidP="00433370">
      <w:r w:rsidRPr="00E438F2">
        <w:rPr>
          <w:rStyle w:val="Style13ptBold"/>
        </w:rPr>
        <w:t>Atzeni, 2021</w:t>
      </w:r>
      <w:r>
        <w:t xml:space="preserve"> (Maurizio – Researcher in the Centre for </w:t>
      </w:r>
      <w:proofErr w:type="spellStart"/>
      <w:r>
        <w:t>Labour</w:t>
      </w:r>
      <w:proofErr w:type="spellEnd"/>
      <w:r>
        <w:t xml:space="preserve"> Relations @ the Argentinian National Research Council and Visiting Professor @ the University of Leicester, “Workers’ Organizations and the Fetishism of the Trade Union Form: Toward New Pathways for Research on the </w:t>
      </w:r>
      <w:proofErr w:type="spellStart"/>
      <w:r>
        <w:t>Labour</w:t>
      </w:r>
      <w:proofErr w:type="spellEnd"/>
      <w:r>
        <w:t xml:space="preserve"> Movement?”, </w:t>
      </w:r>
      <w:r>
        <w:rPr>
          <w:i/>
        </w:rPr>
        <w:t>Globalizations</w:t>
      </w:r>
      <w:r>
        <w:t xml:space="preserve"> 18.8, </w:t>
      </w:r>
      <w:proofErr w:type="spellStart"/>
      <w:r>
        <w:t>shae</w:t>
      </w:r>
      <w:proofErr w:type="spellEnd"/>
      <w:r>
        <w:t>)</w:t>
      </w:r>
    </w:p>
    <w:p w14:paraId="5C732E84" w14:textId="77777777" w:rsidR="00433370" w:rsidRPr="007D7B3C" w:rsidRDefault="00433370" w:rsidP="00433370">
      <w:pPr>
        <w:rPr>
          <w:sz w:val="16"/>
        </w:rPr>
      </w:pPr>
      <w:r w:rsidRPr="005359D0">
        <w:rPr>
          <w:sz w:val="16"/>
        </w:rPr>
        <w:t xml:space="preserve">Research in industrial relations and </w:t>
      </w:r>
      <w:proofErr w:type="spellStart"/>
      <w:r w:rsidRPr="005359D0">
        <w:rPr>
          <w:sz w:val="16"/>
        </w:rPr>
        <w:t>labour</w:t>
      </w:r>
      <w:proofErr w:type="spellEnd"/>
      <w:r w:rsidRPr="005359D0">
        <w:rPr>
          <w:sz w:val="16"/>
        </w:rPr>
        <w:t xml:space="preserve"> studies has been historically framed within Western Europe’s post world war two social democratic class compromise. </w:t>
      </w:r>
      <w:r w:rsidRPr="00E74AD1">
        <w:rPr>
          <w:rStyle w:val="StyleUnderline"/>
        </w:rPr>
        <w:t xml:space="preserve">From a reformist perspective, trade unions were considered, by virtue of their role as representative of </w:t>
      </w:r>
      <w:proofErr w:type="gramStart"/>
      <w:r w:rsidRPr="00E74AD1">
        <w:rPr>
          <w:rStyle w:val="StyleUnderline"/>
        </w:rPr>
        <w:t>the majority of</w:t>
      </w:r>
      <w:proofErr w:type="gramEnd"/>
      <w:r w:rsidRPr="00E74AD1">
        <w:rPr>
          <w:rStyle w:val="StyleUnderline"/>
        </w:rPr>
        <w:t xml:space="preserve"> the working class</w:t>
      </w:r>
      <w:r w:rsidRPr="005359D0">
        <w:rPr>
          <w:sz w:val="16"/>
        </w:rPr>
        <w:t xml:space="preserve"> and of their links with </w:t>
      </w:r>
      <w:proofErr w:type="spellStart"/>
      <w:r w:rsidRPr="005359D0">
        <w:rPr>
          <w:sz w:val="16"/>
        </w:rPr>
        <w:t>labour</w:t>
      </w:r>
      <w:proofErr w:type="spellEnd"/>
      <w:r w:rsidRPr="005359D0">
        <w:rPr>
          <w:sz w:val="16"/>
        </w:rPr>
        <w:t xml:space="preserve"> and socialist parties, </w:t>
      </w:r>
      <w:r w:rsidRPr="00E74AD1">
        <w:rPr>
          <w:rStyle w:val="StyleUnderline"/>
        </w:rPr>
        <w:t>one of the main institutional actors called to implement the social democratic social compact.</w:t>
      </w:r>
      <w:r w:rsidRPr="005359D0">
        <w:rPr>
          <w:sz w:val="16"/>
        </w:rPr>
        <w:t xml:space="preserve"> From a Marxist and revolutionary perspective, by the contrary, </w:t>
      </w:r>
      <w:r w:rsidRPr="00E74AD1">
        <w:rPr>
          <w:rStyle w:val="StyleUnderline"/>
        </w:rPr>
        <w:t>trade unions were considered fundamental as the organizations of class resistance against employers and capital.</w:t>
      </w:r>
      <w:r w:rsidRPr="005359D0">
        <w:rPr>
          <w:sz w:val="16"/>
        </w:rPr>
        <w:t xml:space="preserve"> Thus, for both perspectives, trade unions were central because studying their organizational dynamics vis-à-vis states, employers and workers were concretely a way to address important social and political problems and</w:t>
      </w:r>
      <w:proofErr w:type="gramStart"/>
      <w:r w:rsidRPr="005359D0">
        <w:rPr>
          <w:sz w:val="16"/>
        </w:rPr>
        <w:t>, to a large extent, effectively in tune with a trade unions represented</w:t>
      </w:r>
      <w:proofErr w:type="gramEnd"/>
      <w:r w:rsidRPr="005359D0">
        <w:rPr>
          <w:sz w:val="16"/>
        </w:rPr>
        <w:t xml:space="preserve"> working class expressed in political parties responsive of workers’ interests (at least in part of the industrialized world in the post-war period). A </w:t>
      </w:r>
      <w:r w:rsidRPr="003342C7">
        <w:rPr>
          <w:rStyle w:val="StyleUnderline"/>
          <w:highlight w:val="yellow"/>
        </w:rPr>
        <w:t>40 years’ leap forward in the history of capitalism</w:t>
      </w:r>
      <w:r w:rsidRPr="00F73EA1">
        <w:rPr>
          <w:sz w:val="16"/>
          <w:highlight w:val="green"/>
        </w:rPr>
        <w:t>,</w:t>
      </w:r>
      <w:r w:rsidRPr="005359D0">
        <w:rPr>
          <w:sz w:val="16"/>
        </w:rPr>
        <w:t xml:space="preserve"> through neoliberalism, privatizations, deindustrialization, the collapse of the Soviet world, globalization and the renewal of imperialist exploitation in the Global South, and high speed digitalized technological developments, </w:t>
      </w:r>
      <w:r w:rsidRPr="003342C7">
        <w:rPr>
          <w:rStyle w:val="StyleUnderline"/>
          <w:highlight w:val="yellow"/>
        </w:rPr>
        <w:t>presents researchers</w:t>
      </w:r>
      <w:r w:rsidRPr="005359D0">
        <w:rPr>
          <w:sz w:val="16"/>
        </w:rPr>
        <w:t xml:space="preserve"> in the field </w:t>
      </w:r>
      <w:r w:rsidRPr="003342C7">
        <w:rPr>
          <w:rStyle w:val="StyleUnderline"/>
          <w:highlight w:val="yellow"/>
        </w:rPr>
        <w:t>with a completely different social landscape made of precariousness</w:t>
      </w:r>
      <w:r w:rsidRPr="008237C8">
        <w:rPr>
          <w:rStyle w:val="StyleUnderline"/>
        </w:rPr>
        <w:t xml:space="preserve">, </w:t>
      </w:r>
      <w:r w:rsidRPr="00F73EA1">
        <w:rPr>
          <w:rStyle w:val="StyleUnderline"/>
        </w:rPr>
        <w:t>weaknesses, and divisions of the workers’ movement</w:t>
      </w:r>
      <w:r w:rsidRPr="00F73EA1">
        <w:rPr>
          <w:sz w:val="16"/>
        </w:rPr>
        <w:t xml:space="preserve"> across the Global North and the Global South, with </w:t>
      </w:r>
      <w:proofErr w:type="spellStart"/>
      <w:r w:rsidRPr="00F73EA1">
        <w:rPr>
          <w:sz w:val="16"/>
        </w:rPr>
        <w:t>labour</w:t>
      </w:r>
      <w:proofErr w:type="spellEnd"/>
      <w:r w:rsidRPr="00F73EA1">
        <w:rPr>
          <w:sz w:val="16"/>
        </w:rPr>
        <w:t xml:space="preserve"> m</w:t>
      </w:r>
      <w:r w:rsidRPr="005359D0">
        <w:rPr>
          <w:sz w:val="16"/>
        </w:rPr>
        <w:t xml:space="preserve">arkets in the northern hemisphere becoming more and more informalized and similar to urban areas of the world periphery. In this adverse context, </w:t>
      </w:r>
      <w:r w:rsidRPr="008237C8">
        <w:rPr>
          <w:rStyle w:val="StyleUnderline"/>
        </w:rPr>
        <w:t>trade unions as institutions have lost representativeness worldwide at both political and civil society leve</w:t>
      </w:r>
      <w:r w:rsidRPr="00985F22">
        <w:rPr>
          <w:rStyle w:val="StyleUnderline"/>
        </w:rPr>
        <w:t>l</w:t>
      </w:r>
      <w:r w:rsidRPr="005359D0">
        <w:rPr>
          <w:sz w:val="16"/>
        </w:rPr>
        <w:t xml:space="preserve">, have often </w:t>
      </w:r>
      <w:r w:rsidRPr="003342C7">
        <w:rPr>
          <w:rStyle w:val="StyleUnderline"/>
          <w:highlight w:val="yellow"/>
        </w:rPr>
        <w:t>failed to extend protective coverage</w:t>
      </w:r>
      <w:r w:rsidRPr="005359D0">
        <w:rPr>
          <w:sz w:val="16"/>
        </w:rPr>
        <w:t xml:space="preserve"> to formal </w:t>
      </w:r>
      <w:proofErr w:type="spellStart"/>
      <w:r w:rsidRPr="005359D0">
        <w:rPr>
          <w:sz w:val="16"/>
        </w:rPr>
        <w:t>labour</w:t>
      </w:r>
      <w:proofErr w:type="spellEnd"/>
      <w:r w:rsidRPr="005359D0">
        <w:rPr>
          <w:sz w:val="16"/>
        </w:rPr>
        <w:t xml:space="preserve"> markets outsiders </w:t>
      </w:r>
      <w:r w:rsidRPr="003342C7">
        <w:rPr>
          <w:rStyle w:val="StyleUnderline"/>
          <w:highlight w:val="yellow"/>
        </w:rPr>
        <w:t>and</w:t>
      </w:r>
      <w:r w:rsidRPr="005359D0">
        <w:rPr>
          <w:sz w:val="16"/>
        </w:rPr>
        <w:t xml:space="preserve"> have very often silently </w:t>
      </w:r>
      <w:r w:rsidRPr="003342C7">
        <w:rPr>
          <w:rStyle w:val="StyleUnderline"/>
          <w:highlight w:val="yellow"/>
        </w:rPr>
        <w:t>accepted</w:t>
      </w:r>
      <w:r w:rsidRPr="005359D0">
        <w:rPr>
          <w:sz w:val="16"/>
        </w:rPr>
        <w:t xml:space="preserve"> </w:t>
      </w:r>
      <w:proofErr w:type="spellStart"/>
      <w:r w:rsidRPr="005359D0">
        <w:rPr>
          <w:sz w:val="16"/>
        </w:rPr>
        <w:t>centre</w:t>
      </w:r>
      <w:proofErr w:type="spellEnd"/>
      <w:r w:rsidRPr="005359D0">
        <w:rPr>
          <w:sz w:val="16"/>
        </w:rPr>
        <w:t xml:space="preserve">-left reformist </w:t>
      </w:r>
      <w:proofErr w:type="spellStart"/>
      <w:r w:rsidRPr="005359D0">
        <w:rPr>
          <w:sz w:val="16"/>
        </w:rPr>
        <w:t>programmes</w:t>
      </w:r>
      <w:proofErr w:type="spellEnd"/>
      <w:r w:rsidRPr="005359D0">
        <w:rPr>
          <w:sz w:val="16"/>
        </w:rPr>
        <w:t xml:space="preserve"> with </w:t>
      </w:r>
      <w:r w:rsidRPr="003342C7">
        <w:rPr>
          <w:rStyle w:val="StyleUnderline"/>
          <w:highlight w:val="yellow"/>
        </w:rPr>
        <w:t xml:space="preserve">a social political agenda regressive in terms of </w:t>
      </w:r>
      <w:proofErr w:type="spellStart"/>
      <w:r w:rsidRPr="003342C7">
        <w:rPr>
          <w:rStyle w:val="StyleUnderline"/>
          <w:highlight w:val="yellow"/>
        </w:rPr>
        <w:t>labour</w:t>
      </w:r>
      <w:proofErr w:type="spellEnd"/>
      <w:r w:rsidRPr="003342C7">
        <w:rPr>
          <w:rStyle w:val="StyleUnderline"/>
          <w:highlight w:val="yellow"/>
        </w:rPr>
        <w:t xml:space="preserve"> rights, opening the doors to </w:t>
      </w:r>
      <w:proofErr w:type="spellStart"/>
      <w:r w:rsidRPr="003342C7">
        <w:rPr>
          <w:rStyle w:val="StyleUnderline"/>
          <w:highlight w:val="yellow"/>
        </w:rPr>
        <w:t>labour</w:t>
      </w:r>
      <w:proofErr w:type="spellEnd"/>
      <w:r w:rsidRPr="003342C7">
        <w:rPr>
          <w:rStyle w:val="StyleUnderline"/>
          <w:highlight w:val="yellow"/>
        </w:rPr>
        <w:t xml:space="preserve"> flexibility reforms,</w:t>
      </w:r>
      <w:r w:rsidRPr="008237C8">
        <w:rPr>
          <w:rStyle w:val="StyleUnderline"/>
        </w:rPr>
        <w:t xml:space="preserve"> pensions and social security cuts, productivity pacts, or participation and partnership schemes.</w:t>
      </w:r>
      <w:r>
        <w:rPr>
          <w:rStyle w:val="StyleUnderline"/>
        </w:rPr>
        <w:t xml:space="preserve"> </w:t>
      </w:r>
      <w:r w:rsidRPr="005359D0">
        <w:rPr>
          <w:sz w:val="16"/>
        </w:rPr>
        <w:t xml:space="preserve">In the light of all these changes, </w:t>
      </w:r>
      <w:r w:rsidRPr="005359D0">
        <w:rPr>
          <w:rStyle w:val="StyleUnderline"/>
        </w:rPr>
        <w:t>trade unions</w:t>
      </w:r>
      <w:r w:rsidRPr="005359D0">
        <w:rPr>
          <w:sz w:val="16"/>
        </w:rPr>
        <w:t xml:space="preserve"> as organizations that almost symbiotically represent the working class </w:t>
      </w:r>
      <w:r w:rsidRPr="005359D0">
        <w:rPr>
          <w:rStyle w:val="StyleUnderline"/>
        </w:rPr>
        <w:t>must</w:t>
      </w:r>
      <w:r w:rsidRPr="005359D0">
        <w:rPr>
          <w:sz w:val="16"/>
        </w:rPr>
        <w:t xml:space="preserve"> thus </w:t>
      </w:r>
      <w:r w:rsidRPr="005359D0">
        <w:rPr>
          <w:rStyle w:val="StyleUnderline"/>
        </w:rPr>
        <w:t>be questioned.</w:t>
      </w:r>
      <w:r w:rsidRPr="005359D0">
        <w:rPr>
          <w:sz w:val="16"/>
        </w:rPr>
        <w:t xml:space="preserve"> We can no longer take for granted the model of representation of the working class of the twentieth century that has dominated the analyses of the left (as a revolutionary subject) and the </w:t>
      </w:r>
      <w:proofErr w:type="spellStart"/>
      <w:r w:rsidRPr="005359D0">
        <w:rPr>
          <w:sz w:val="16"/>
        </w:rPr>
        <w:t>centre</w:t>
      </w:r>
      <w:proofErr w:type="spellEnd"/>
      <w:r w:rsidRPr="005359D0">
        <w:rPr>
          <w:sz w:val="16"/>
        </w:rPr>
        <w:t xml:space="preserve"> left (as a reformist subject). Moreover, this model that has worked in the past is predominantly Eurocentric and a field of research that is aiming to broaden internationally the geographical landscape of its analyses needs to build new theoretical perspectives inspired also by non-Eurocentric social experiences and realities (on this see also Novak and Bieler and Nowak in this special issue introduction). Yet, despite this evidence, contemporary research in industrial relations and </w:t>
      </w:r>
      <w:proofErr w:type="spellStart"/>
      <w:r w:rsidRPr="005359D0">
        <w:rPr>
          <w:sz w:val="16"/>
        </w:rPr>
        <w:t>labour</w:t>
      </w:r>
      <w:proofErr w:type="spellEnd"/>
      <w:r w:rsidRPr="005359D0">
        <w:rPr>
          <w:sz w:val="16"/>
        </w:rPr>
        <w:t xml:space="preserve"> studies, both in its macro institutional and micro workplace organization level continues to give central relevance to trade unions in its analysis. What is the reason for this? In a field so inextricably linked to social variations, why is research focusing on just one type of organization of the working class, largely ignoring the formation processes that lead workers to organize and failing with this to address the conditions of the majority outsiders? Contrary to industrial relations, </w:t>
      </w:r>
      <w:proofErr w:type="spellStart"/>
      <w:r w:rsidRPr="005359D0">
        <w:rPr>
          <w:sz w:val="16"/>
        </w:rPr>
        <w:t>labour</w:t>
      </w:r>
      <w:proofErr w:type="spellEnd"/>
      <w:r w:rsidRPr="005359D0">
        <w:rPr>
          <w:sz w:val="16"/>
        </w:rPr>
        <w:t xml:space="preserve"> history has gone through a revision process of its object of analysis, distancing itself from studies of unions and formal workers and looking at other workers and working-classes formation processes in a less Eurocentric perspective, particularly since the emergence of Global </w:t>
      </w:r>
      <w:proofErr w:type="spellStart"/>
      <w:r w:rsidRPr="005359D0">
        <w:rPr>
          <w:sz w:val="16"/>
        </w:rPr>
        <w:t>Labour</w:t>
      </w:r>
      <w:proofErr w:type="spellEnd"/>
      <w:r w:rsidRPr="005359D0">
        <w:rPr>
          <w:sz w:val="16"/>
        </w:rPr>
        <w:t xml:space="preserve"> History (see Van der Linden, 2008). Similarly, in the field of </w:t>
      </w:r>
      <w:proofErr w:type="spellStart"/>
      <w:r w:rsidRPr="005359D0">
        <w:rPr>
          <w:sz w:val="16"/>
        </w:rPr>
        <w:t>labour</w:t>
      </w:r>
      <w:proofErr w:type="spellEnd"/>
      <w:r w:rsidRPr="005359D0">
        <w:rPr>
          <w:sz w:val="16"/>
        </w:rPr>
        <w:t xml:space="preserve"> anthropology, studies of trade unions have been inscribed in broader processes of class formation, allowing to see union structures and institutions as the </w:t>
      </w:r>
      <w:proofErr w:type="gramStart"/>
      <w:r w:rsidRPr="005359D0">
        <w:rPr>
          <w:sz w:val="16"/>
        </w:rPr>
        <w:t>often contradictory</w:t>
      </w:r>
      <w:proofErr w:type="gramEnd"/>
      <w:r w:rsidRPr="005359D0">
        <w:rPr>
          <w:sz w:val="16"/>
        </w:rPr>
        <w:t xml:space="preserve"> end result of the making, un-making, and re-making of working classes (see </w:t>
      </w:r>
      <w:proofErr w:type="spellStart"/>
      <w:r w:rsidRPr="005359D0">
        <w:rPr>
          <w:sz w:val="16"/>
        </w:rPr>
        <w:t>Kasmir</w:t>
      </w:r>
      <w:proofErr w:type="spellEnd"/>
      <w:r w:rsidRPr="005359D0">
        <w:rPr>
          <w:sz w:val="16"/>
        </w:rPr>
        <w:t xml:space="preserve"> &amp; </w:t>
      </w:r>
      <w:proofErr w:type="spellStart"/>
      <w:r w:rsidRPr="005359D0">
        <w:rPr>
          <w:sz w:val="16"/>
        </w:rPr>
        <w:t>Carbonella</w:t>
      </w:r>
      <w:proofErr w:type="spellEnd"/>
      <w:r w:rsidRPr="005359D0">
        <w:rPr>
          <w:sz w:val="16"/>
        </w:rPr>
        <w:t xml:space="preserve">, 2014). Thus, there is clearly a need for a theoretical reflection in the field of industrial relations. Trade unions remain in various contexts important actors in the regulation of work, in influencing social policies, in the </w:t>
      </w:r>
      <w:proofErr w:type="spellStart"/>
      <w:r w:rsidRPr="005359D0">
        <w:rPr>
          <w:sz w:val="16"/>
        </w:rPr>
        <w:t>defence</w:t>
      </w:r>
      <w:proofErr w:type="spellEnd"/>
      <w:r w:rsidRPr="005359D0">
        <w:rPr>
          <w:sz w:val="16"/>
        </w:rPr>
        <w:t xml:space="preserve"> of basic workers’ rights and are probably the best instruments existing today to resist capitalist exploitation. This, however, does not justify anymore keeping a research agenda with such a limited focus. </w:t>
      </w:r>
      <w:r w:rsidRPr="005359D0">
        <w:rPr>
          <w:rStyle w:val="StyleUnderline"/>
        </w:rPr>
        <w:t>Research in industrial relations, particularly that on collective conflict and organization, is running the risk of reifying trade unions, a danger that has increased in the context of unions decline</w:t>
      </w:r>
      <w:r w:rsidRPr="005359D0">
        <w:rPr>
          <w:sz w:val="16"/>
        </w:rPr>
        <w:t xml:space="preserve"> and that the early Hyman already noted (1975, p. 13) at a time of growth of the </w:t>
      </w:r>
      <w:proofErr w:type="spellStart"/>
      <w:r w:rsidRPr="005359D0">
        <w:rPr>
          <w:sz w:val="16"/>
        </w:rPr>
        <w:t>labour</w:t>
      </w:r>
      <w:proofErr w:type="spellEnd"/>
      <w:r w:rsidRPr="005359D0">
        <w:rPr>
          <w:sz w:val="16"/>
        </w:rPr>
        <w:t xml:space="preserve"> movement and in which the ‘forward march of </w:t>
      </w:r>
      <w:proofErr w:type="spellStart"/>
      <w:r w:rsidRPr="005359D0">
        <w:rPr>
          <w:sz w:val="16"/>
        </w:rPr>
        <w:t>labour</w:t>
      </w:r>
      <w:proofErr w:type="spellEnd"/>
      <w:r w:rsidRPr="005359D0">
        <w:rPr>
          <w:sz w:val="16"/>
        </w:rPr>
        <w:t xml:space="preserve">’ seemed to be unstoppable. I argue in a provocative way and paraphrasing Marx that </w:t>
      </w:r>
      <w:r w:rsidRPr="003342C7">
        <w:rPr>
          <w:rStyle w:val="Emphasis"/>
          <w:highlight w:val="yellow"/>
        </w:rPr>
        <w:t>trade unions are becoming the fetish of research in the field</w:t>
      </w:r>
      <w:r w:rsidRPr="005359D0">
        <w:rPr>
          <w:sz w:val="16"/>
        </w:rPr>
        <w:t xml:space="preserve">, in so far as the social relations of which trade unions are the expression assume ‘the fantastic form of a relationship between </w:t>
      </w:r>
      <w:proofErr w:type="gramStart"/>
      <w:r w:rsidRPr="005359D0">
        <w:rPr>
          <w:sz w:val="16"/>
        </w:rPr>
        <w:t>things’</w:t>
      </w:r>
      <w:proofErr w:type="gramEnd"/>
      <w:r w:rsidRPr="005359D0">
        <w:rPr>
          <w:sz w:val="16"/>
        </w:rPr>
        <w:t xml:space="preserve">. </w:t>
      </w:r>
      <w:r w:rsidRPr="005359D0">
        <w:rPr>
          <w:rStyle w:val="StyleUnderline"/>
        </w:rPr>
        <w:t xml:space="preserve">By continuing to focus on the trade union form as the central and undisputed object of analysis, we will </w:t>
      </w:r>
      <w:r w:rsidRPr="003342C7">
        <w:rPr>
          <w:rStyle w:val="StyleUnderline"/>
          <w:highlight w:val="yellow"/>
        </w:rPr>
        <w:t>offer increasingly partial and limited</w:t>
      </w:r>
      <w:r w:rsidRPr="005359D0">
        <w:rPr>
          <w:sz w:val="16"/>
        </w:rPr>
        <w:t xml:space="preserve"> </w:t>
      </w:r>
      <w:r w:rsidRPr="005359D0">
        <w:rPr>
          <w:strike/>
          <w:sz w:val="16"/>
        </w:rPr>
        <w:t>views</w:t>
      </w:r>
      <w:r w:rsidRPr="005359D0">
        <w:rPr>
          <w:sz w:val="16"/>
        </w:rPr>
        <w:t xml:space="preserve"> </w:t>
      </w:r>
      <w:r w:rsidRPr="005359D0">
        <w:rPr>
          <w:rStyle w:val="StyleUnderline"/>
        </w:rPr>
        <w:t>[</w:t>
      </w:r>
      <w:r w:rsidRPr="003342C7">
        <w:rPr>
          <w:rStyle w:val="StyleUnderline"/>
          <w:highlight w:val="yellow"/>
        </w:rPr>
        <w:t>beliefs] of the organizations of the working class, obscuring and making</w:t>
      </w:r>
      <w:r w:rsidRPr="005359D0">
        <w:rPr>
          <w:sz w:val="16"/>
        </w:rPr>
        <w:t xml:space="preserve"> </w:t>
      </w:r>
      <w:r w:rsidRPr="005359D0">
        <w:rPr>
          <w:strike/>
          <w:sz w:val="16"/>
        </w:rPr>
        <w:t>invisible</w:t>
      </w:r>
      <w:r w:rsidRPr="005359D0">
        <w:rPr>
          <w:sz w:val="16"/>
        </w:rPr>
        <w:t xml:space="preserve"> </w:t>
      </w:r>
      <w:r>
        <w:rPr>
          <w:rStyle w:val="StyleUnderline"/>
        </w:rPr>
        <w:lastRenderedPageBreak/>
        <w:t>[</w:t>
      </w:r>
      <w:r w:rsidRPr="003342C7">
        <w:rPr>
          <w:rStyle w:val="StyleUnderline"/>
          <w:highlight w:val="yellow"/>
        </w:rPr>
        <w:t>unknown] the real processes of struggle and organization that exist</w:t>
      </w:r>
      <w:r w:rsidRPr="005359D0">
        <w:rPr>
          <w:rStyle w:val="StyleUnderline"/>
        </w:rPr>
        <w:t xml:space="preserve"> outside/in parallel/around the union form</w:t>
      </w:r>
      <w:r w:rsidRPr="005359D0">
        <w:rPr>
          <w:sz w:val="16"/>
        </w:rPr>
        <w:t xml:space="preserve">, which should be seen as a mean to an end rather than as a mean by itself. </w:t>
      </w:r>
      <w:r w:rsidRPr="003342C7">
        <w:rPr>
          <w:rStyle w:val="Emphasis"/>
          <w:highlight w:val="yellow"/>
        </w:rPr>
        <w:t>De-</w:t>
      </w:r>
      <w:proofErr w:type="spellStart"/>
      <w:r w:rsidRPr="003342C7">
        <w:rPr>
          <w:rStyle w:val="Emphasis"/>
          <w:highlight w:val="yellow"/>
        </w:rPr>
        <w:t>centring</w:t>
      </w:r>
      <w:proofErr w:type="spellEnd"/>
      <w:r w:rsidRPr="003342C7">
        <w:rPr>
          <w:rStyle w:val="Emphasis"/>
          <w:highlight w:val="yellow"/>
        </w:rPr>
        <w:t xml:space="preserve"> from trade unions as objects of analysis would leave room to studies concerned with the social processes</w:t>
      </w:r>
      <w:r w:rsidRPr="005359D0">
        <w:rPr>
          <w:rStyle w:val="StyleUnderline"/>
        </w:rPr>
        <w:t xml:space="preserve"> (rather than with pre-determined, unquestioned forms) through which collective identities emerge, eventually </w:t>
      </w:r>
      <w:r w:rsidRPr="003342C7">
        <w:rPr>
          <w:rStyle w:val="StyleUnderline"/>
          <w:highlight w:val="yellow"/>
        </w:rPr>
        <w:t>creating insights into alternative, different forms of working-class organizations,</w:t>
      </w:r>
      <w:r w:rsidRPr="005359D0">
        <w:rPr>
          <w:rStyle w:val="StyleUnderline"/>
        </w:rPr>
        <w:t xml:space="preserve"> explaining cases of no mobilization and de-mobilization, alliances and divisions and making</w:t>
      </w:r>
      <w:r w:rsidRPr="005359D0">
        <w:rPr>
          <w:sz w:val="16"/>
        </w:rPr>
        <w:t xml:space="preserve"> </w:t>
      </w:r>
      <w:r w:rsidRPr="005359D0">
        <w:rPr>
          <w:strike/>
          <w:sz w:val="16"/>
        </w:rPr>
        <w:t>visible</w:t>
      </w:r>
      <w:r w:rsidRPr="005359D0">
        <w:rPr>
          <w:sz w:val="16"/>
        </w:rPr>
        <w:t xml:space="preserve"> </w:t>
      </w:r>
      <w:r w:rsidRPr="005359D0">
        <w:rPr>
          <w:rStyle w:val="StyleUnderline"/>
        </w:rPr>
        <w:t>[public] the connections existing between the sphere of work and the other spheres of life and how these connections influence collective identities.</w:t>
      </w:r>
      <w:r w:rsidRPr="005359D0">
        <w:rPr>
          <w:sz w:val="16"/>
        </w:rPr>
        <w:t xml:space="preserve"> This change in the methodological approach would thus open the field to interdisciplinary influences (from geography to anthropology and from critical development to social reproduction studies) and to more political/ strategic questions about contemporary forms of working-class organization and their potential relevance for social change.</w:t>
      </w:r>
    </w:p>
    <w:p w14:paraId="49CC58D7" w14:textId="77777777" w:rsidR="00433370" w:rsidRPr="00772EB2" w:rsidRDefault="00433370" w:rsidP="00433370"/>
    <w:p w14:paraId="3F79169C" w14:textId="77777777" w:rsidR="00433370" w:rsidRPr="00C04D57" w:rsidRDefault="00433370" w:rsidP="00433370">
      <w:pPr>
        <w:pStyle w:val="Heading4"/>
      </w:pPr>
      <w:r>
        <w:t>Issues of racism, patriarchy, and homo/transphobia are central to our current civilization process, as are divisions of labor. All of these must be torn down.</w:t>
      </w:r>
    </w:p>
    <w:p w14:paraId="236524BB" w14:textId="77777777" w:rsidR="00433370" w:rsidRDefault="00433370" w:rsidP="00433370">
      <w:r w:rsidRPr="00C04D57">
        <w:rPr>
          <w:rStyle w:val="Style13ptBold"/>
        </w:rPr>
        <w:t>Dunlap 22</w:t>
      </w:r>
      <w:r>
        <w:t>. Alexander Dunlap, Centre for Development and the Environment, University of Oslo, Norway. ‘I don’t want your progress! It tries to kill</w:t>
      </w:r>
      <w:r>
        <w:rPr>
          <w:rFonts w:ascii="Times New Roman" w:hAnsi="Times New Roman" w:cs="Times New Roman"/>
        </w:rPr>
        <w:t> </w:t>
      </w:r>
      <w:r>
        <w:rPr>
          <w:rFonts w:cs="Comic Sans MS"/>
        </w:rPr>
        <w:t>…</w:t>
      </w:r>
      <w:r>
        <w:rPr>
          <w:rFonts w:ascii="Times New Roman" w:hAnsi="Times New Roman" w:cs="Times New Roman"/>
        </w:rPr>
        <w:t> </w:t>
      </w:r>
      <w:r>
        <w:t>me!</w:t>
      </w:r>
      <w:r>
        <w:rPr>
          <w:rFonts w:cs="Comic Sans MS"/>
        </w:rPr>
        <w:t>’</w:t>
      </w:r>
      <w:r>
        <w:t xml:space="preserve"> Decolonial encounters and the anarchist critique of civilization. Globalizations, 1</w:t>
      </w:r>
      <w:r>
        <w:rPr>
          <w:rFonts w:cs="Comic Sans MS"/>
        </w:rPr>
        <w:t>–</w:t>
      </w:r>
      <w:r>
        <w:t>27. https://doi.org/10.1080/14747731.2022.2073657//n*x</w:t>
      </w:r>
    </w:p>
    <w:p w14:paraId="7A3EED67" w14:textId="77777777" w:rsidR="00433370" w:rsidRPr="005D388F" w:rsidRDefault="00433370" w:rsidP="00433370">
      <w:r w:rsidRPr="003342C7">
        <w:rPr>
          <w:rStyle w:val="StyleUnderline"/>
          <w:highlight w:val="yellow"/>
        </w:rPr>
        <w:t>Decolonial theory</w:t>
      </w:r>
      <w:r w:rsidRPr="00C04D57">
        <w:rPr>
          <w:rStyle w:val="StyleUnderline"/>
        </w:rPr>
        <w:t>, especially Escobar</w:t>
      </w:r>
      <w:r>
        <w:t xml:space="preserve"> (Citation2021, this issue), </w:t>
      </w:r>
      <w:r w:rsidRPr="003342C7">
        <w:rPr>
          <w:rStyle w:val="StyleUnderline"/>
          <w:highlight w:val="yellow"/>
        </w:rPr>
        <w:t>is clear about the issues of patriarchy and racism</w:t>
      </w:r>
      <w:r w:rsidRPr="00C04D57">
        <w:rPr>
          <w:rStyle w:val="StyleUnderline"/>
        </w:rPr>
        <w:t xml:space="preserve">. Green anarchism acknowledges the deep roots of patriarchy, </w:t>
      </w:r>
      <w:r w:rsidRPr="003342C7">
        <w:rPr>
          <w:rStyle w:val="StyleUnderline"/>
          <w:highlight w:val="yellow"/>
        </w:rPr>
        <w:t>central to domestication and the civilizational process</w:t>
      </w:r>
      <w:r>
        <w:t xml:space="preserve"> (GA, Citation2005, Citation2012; Return Fire Vol. 2, Citation2014), </w:t>
      </w:r>
      <w:r w:rsidRPr="003342C7">
        <w:rPr>
          <w:rStyle w:val="StyleUnderline"/>
          <w:highlight w:val="yellow"/>
        </w:rPr>
        <w:t>which relatively recently has been taken up by insurrectionary queer theory</w:t>
      </w:r>
      <w:r>
        <w:t xml:space="preserve"> (</w:t>
      </w:r>
      <w:proofErr w:type="spellStart"/>
      <w:r>
        <w:t>Bæden</w:t>
      </w:r>
      <w:proofErr w:type="spellEnd"/>
      <w:r>
        <w:t xml:space="preserve">, Citation2014). </w:t>
      </w:r>
      <w:r w:rsidRPr="003342C7">
        <w:rPr>
          <w:rStyle w:val="StyleUnderline"/>
          <w:highlight w:val="yellow"/>
        </w:rPr>
        <w:t>Decolonial theory offers an important analysis of racism</w:t>
      </w:r>
      <w:r w:rsidRPr="00C04D57">
        <w:rPr>
          <w:rStyle w:val="StyleUnderline"/>
        </w:rPr>
        <w:t xml:space="preserve"> for green and anti-civilization anarchism(s) to heed. </w:t>
      </w:r>
      <w:r w:rsidRPr="003342C7">
        <w:rPr>
          <w:rStyle w:val="StyleUnderline"/>
          <w:highlight w:val="yellow"/>
        </w:rPr>
        <w:t xml:space="preserve">There are, however, important stakes in </w:t>
      </w:r>
      <w:proofErr w:type="spellStart"/>
      <w:r w:rsidRPr="003342C7">
        <w:rPr>
          <w:rStyle w:val="StyleUnderline"/>
          <w:highlight w:val="yellow"/>
        </w:rPr>
        <w:t>analysing</w:t>
      </w:r>
      <w:proofErr w:type="spellEnd"/>
      <w:r w:rsidRPr="003342C7">
        <w:rPr>
          <w:rStyle w:val="StyleUnderline"/>
          <w:highlight w:val="yellow"/>
        </w:rPr>
        <w:t xml:space="preserve"> divisions of labor and tech</w:t>
      </w:r>
      <w:r w:rsidRPr="00C04D57">
        <w:rPr>
          <w:rStyle w:val="StyleUnderline"/>
        </w:rPr>
        <w:t>nology. Divisions of labor, and specialization in general</w:t>
      </w:r>
      <w:r>
        <w:t xml:space="preserve"> (Illich, Citation1978), </w:t>
      </w:r>
      <w:r w:rsidRPr="00C04D57">
        <w:rPr>
          <w:rStyle w:val="StyleUnderline"/>
        </w:rPr>
        <w:t xml:space="preserve">remain important areas to remain vigilantly critical. </w:t>
      </w:r>
      <w:r w:rsidRPr="003342C7">
        <w:rPr>
          <w:rStyle w:val="StyleUnderline"/>
          <w:highlight w:val="yellow"/>
        </w:rPr>
        <w:t>Divisions of labor cut to the heart of the colonial model, often deeply intertwined with hierarchies, intensive energy use and speaks to the roots of civilizations</w:t>
      </w:r>
      <w:r w:rsidRPr="00C04D57">
        <w:rPr>
          <w:rStyle w:val="StyleUnderline"/>
        </w:rPr>
        <w:t xml:space="preserve">, statist bureaucracy and the limiting of organizational possibilities. </w:t>
      </w:r>
      <w:r w:rsidRPr="003342C7">
        <w:rPr>
          <w:rStyle w:val="StyleUnderline"/>
          <w:highlight w:val="yellow"/>
        </w:rPr>
        <w:t xml:space="preserve">How decolonial theory relates to the state and technology remain important questions, indicating the importance of specialization, divisions of labor, and how high technology will always require high levels and various forms of human, nonhuman, and digital </w:t>
      </w:r>
      <w:proofErr w:type="spellStart"/>
      <w:r w:rsidRPr="003342C7">
        <w:rPr>
          <w:rStyle w:val="StyleUnderline"/>
          <w:highlight w:val="yellow"/>
        </w:rPr>
        <w:t>extractivisms</w:t>
      </w:r>
      <w:proofErr w:type="spellEnd"/>
      <w:r>
        <w:t xml:space="preserve"> (see </w:t>
      </w:r>
      <w:proofErr w:type="spellStart"/>
      <w:r>
        <w:t>Chagnon</w:t>
      </w:r>
      <w:proofErr w:type="spellEnd"/>
      <w:r>
        <w:t xml:space="preserve"> et al., Citation2021; </w:t>
      </w:r>
      <w:proofErr w:type="spellStart"/>
      <w:r>
        <w:t>Tarvainen</w:t>
      </w:r>
      <w:proofErr w:type="spellEnd"/>
      <w:r>
        <w:t xml:space="preserve">, Citation2022). </w:t>
      </w:r>
      <w:r w:rsidRPr="003342C7">
        <w:rPr>
          <w:rStyle w:val="StyleUnderline"/>
          <w:highlight w:val="yellow"/>
        </w:rPr>
        <w:t>There remains an urgent need to go-beyond democracy</w:t>
      </w:r>
      <w:r w:rsidRPr="00C04D57">
        <w:rPr>
          <w:rStyle w:val="StyleUnderline"/>
        </w:rPr>
        <w:t xml:space="preserve"> (and further away from authoritarianism), </w:t>
      </w:r>
      <w:proofErr w:type="gramStart"/>
      <w:r w:rsidRPr="003342C7">
        <w:rPr>
          <w:rStyle w:val="StyleUnderline"/>
          <w:highlight w:val="yellow"/>
        </w:rPr>
        <w:t>opening up</w:t>
      </w:r>
      <w:proofErr w:type="gramEnd"/>
      <w:r w:rsidRPr="003342C7">
        <w:rPr>
          <w:rStyle w:val="StyleUnderline"/>
          <w:highlight w:val="yellow"/>
        </w:rPr>
        <w:t xml:space="preserve"> spaces for new non-colonial organizational proposals and informal organizing. The possibilities</w:t>
      </w:r>
      <w:r w:rsidRPr="00C04D57">
        <w:rPr>
          <w:rStyle w:val="StyleUnderline"/>
        </w:rPr>
        <w:t xml:space="preserve"> are many, yet </w:t>
      </w:r>
      <w:r w:rsidRPr="003342C7">
        <w:rPr>
          <w:rStyle w:val="StyleUnderline"/>
          <w:highlight w:val="yellow"/>
        </w:rPr>
        <w:t>remain stifled by existing norms, relationships, and material and organizational technologies</w:t>
      </w:r>
      <w:r w:rsidRPr="00C04D57">
        <w:rPr>
          <w:rStyle w:val="StyleUnderline"/>
        </w:rPr>
        <w:t>. Excavating and resurging pre-colonial organizational forms, anarchist informal organization, and post-millennial networks all serve as avenues of experimentation</w:t>
      </w:r>
      <w:r>
        <w:t>.</w:t>
      </w:r>
    </w:p>
    <w:p w14:paraId="5B266F98" w14:textId="77777777" w:rsidR="00433370" w:rsidRDefault="00433370" w:rsidP="00433370"/>
    <w:p w14:paraId="6C93F8B3" w14:textId="77777777" w:rsidR="00433370" w:rsidRDefault="00433370" w:rsidP="00433370">
      <w:pPr>
        <w:pStyle w:val="Heading4"/>
      </w:pPr>
      <w:r>
        <w:t>Vote AFF for decolonial anarchy.</w:t>
      </w:r>
    </w:p>
    <w:p w14:paraId="03B8ED1B" w14:textId="77777777" w:rsidR="00433370" w:rsidRPr="003342C7" w:rsidRDefault="00433370" w:rsidP="00433370"/>
    <w:p w14:paraId="686CE4DF" w14:textId="77777777" w:rsidR="00433370" w:rsidRDefault="00433370" w:rsidP="00433370">
      <w:pPr>
        <w:pStyle w:val="Heading4"/>
      </w:pPr>
      <w:r>
        <w:lastRenderedPageBreak/>
        <w:t>Decolonial anarchy requires land return, non-hierarchical relationships, non-speciesism, and the liberation of humans and non-humans.</w:t>
      </w:r>
    </w:p>
    <w:p w14:paraId="34952477" w14:textId="77777777" w:rsidR="00433370" w:rsidRPr="0002351D" w:rsidRDefault="00433370" w:rsidP="00433370">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proofErr w:type="spellStart"/>
      <w:r>
        <w:rPr>
          <w:i/>
          <w:iCs/>
        </w:rPr>
        <w:t>Tvergastein</w:t>
      </w:r>
      <w:proofErr w:type="spellEnd"/>
      <w:r>
        <w:rPr>
          <w:i/>
          <w:iCs/>
        </w:rPr>
        <w:t xml:space="preserve"> Journal</w:t>
      </w:r>
      <w:r>
        <w:t xml:space="preserve">, November 17, </w:t>
      </w:r>
      <w:proofErr w:type="spellStart"/>
      <w:r>
        <w:t>shae</w:t>
      </w:r>
      <w:proofErr w:type="spellEnd"/>
      <w:r>
        <w:t>)</w:t>
      </w:r>
    </w:p>
    <w:p w14:paraId="58A4C0D2" w14:textId="77777777" w:rsidR="00433370" w:rsidRPr="006E67D9" w:rsidRDefault="00433370" w:rsidP="00433370">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w:t>
      </w:r>
      <w:proofErr w:type="spellStart"/>
      <w:r w:rsidRPr="006E67D9">
        <w:rPr>
          <w:sz w:val="16"/>
        </w:rPr>
        <w:t>Grosfoguel</w:t>
      </w:r>
      <w:proofErr w:type="spellEnd"/>
      <w:r w:rsidRPr="006E67D9">
        <w:rPr>
          <w:sz w:val="16"/>
        </w:rPr>
        <w:t xml:space="preserve">, 2016; IAM, 2017), this article briefly examines how </w:t>
      </w:r>
      <w:r w:rsidRPr="00D2235E">
        <w:rPr>
          <w:rStyle w:val="StyleUnderline"/>
        </w:rPr>
        <w:t>anarchism might be useful for decolonization</w:t>
      </w:r>
      <w:r w:rsidRPr="006E67D9">
        <w:rPr>
          <w:sz w:val="16"/>
        </w:rPr>
        <w:t xml:space="preserve">: what is anarchist decolonization or </w:t>
      </w:r>
      <w:proofErr w:type="gramStart"/>
      <w:r w:rsidRPr="006E67D9">
        <w:rPr>
          <w:sz w:val="16"/>
        </w:rPr>
        <w:t>decoloniality?¹</w:t>
      </w:r>
      <w:proofErr w:type="gramEnd"/>
      <w:r w:rsidRPr="006E67D9">
        <w:rPr>
          <w:sz w:val="16"/>
        </w:rPr>
        <w:t xml:space="preserve"> The recent article by Lina Álvarez and Brendan </w:t>
      </w:r>
      <w:proofErr w:type="spellStart"/>
      <w:r w:rsidRPr="006E67D9">
        <w:rPr>
          <w:sz w:val="16"/>
        </w:rPr>
        <w:t>Coolsaet</w:t>
      </w:r>
      <w:proofErr w:type="spellEnd"/>
      <w:r w:rsidRPr="006E67D9">
        <w:rPr>
          <w:sz w:val="16"/>
        </w:rPr>
        <w:t xml:space="preserve">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w:t>
      </w:r>
      <w:proofErr w:type="gramStart"/>
      <w:r w:rsidRPr="006E67D9">
        <w:rPr>
          <w:sz w:val="16"/>
        </w:rPr>
        <w:t>positions,²</w:t>
      </w:r>
      <w:proofErr w:type="gramEnd"/>
      <w:r w:rsidRPr="006E67D9">
        <w:rPr>
          <w:sz w:val="16"/>
        </w:rPr>
        <w:t xml:space="preserve">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w:t>
      </w:r>
      <w:proofErr w:type="spellStart"/>
      <w:r w:rsidRPr="006E67D9">
        <w:rPr>
          <w:sz w:val="16"/>
        </w:rPr>
        <w:t>Ciccariello</w:t>
      </w:r>
      <w:proofErr w:type="spellEnd"/>
      <w:r w:rsidRPr="006E67D9">
        <w:rPr>
          <w:sz w:val="16"/>
        </w:rPr>
        <w:t xml:space="preserve">-Maher, 2011; Ramnath, 2012; Barker and </w:t>
      </w:r>
      <w:proofErr w:type="spellStart"/>
      <w:r w:rsidRPr="006E67D9">
        <w:rPr>
          <w:sz w:val="16"/>
        </w:rPr>
        <w:t>Pickerill</w:t>
      </w:r>
      <w:proofErr w:type="spellEnd"/>
      <w:r w:rsidRPr="006E67D9">
        <w:rPr>
          <w:sz w:val="16"/>
        </w:rPr>
        <w:t xml:space="preserve">, 2012). These limitations have resulted in calls for decolonizing anarchism (see </w:t>
      </w:r>
      <w:proofErr w:type="spellStart"/>
      <w:r w:rsidRPr="006E67D9">
        <w:rPr>
          <w:sz w:val="16"/>
        </w:rPr>
        <w:t>Ciccariello</w:t>
      </w:r>
      <w:proofErr w:type="spellEnd"/>
      <w:r w:rsidRPr="006E67D9">
        <w:rPr>
          <w:sz w:val="16"/>
        </w:rPr>
        <w:t xml:space="preserve">- Maher, 2011; Ramnath, 2012; Pico in Ruiz, 2020). </w:t>
      </w:r>
      <w:r w:rsidRPr="00D2235E">
        <w:rPr>
          <w:rStyle w:val="StyleUnderline"/>
        </w:rPr>
        <w:t>“We have lost and forgotten these links” to the earth</w:t>
      </w:r>
      <w:r w:rsidRPr="006E67D9">
        <w:rPr>
          <w:sz w:val="16"/>
        </w:rPr>
        <w:t xml:space="preserve">, Josep </w:t>
      </w:r>
      <w:proofErr w:type="spellStart"/>
      <w:r w:rsidRPr="006E67D9">
        <w:rPr>
          <w:sz w:val="16"/>
        </w:rPr>
        <w:t>Gardenyes</w:t>
      </w:r>
      <w:proofErr w:type="spellEnd"/>
      <w:r w:rsidRPr="006E67D9">
        <w:rPr>
          <w:sz w:val="16"/>
        </w:rPr>
        <w:t xml:space="preserve">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w:t>
      </w:r>
      <w:proofErr w:type="spellStart"/>
      <w:r w:rsidRPr="006E67D9">
        <w:rPr>
          <w:sz w:val="16"/>
        </w:rPr>
        <w:t>Alcalá</w:t>
      </w:r>
      <w:proofErr w:type="spellEnd"/>
      <w:r w:rsidRPr="006E67D9">
        <w:rPr>
          <w:sz w:val="16"/>
        </w:rPr>
        <w:t>, 2020</w:t>
      </w:r>
      <w:proofErr w:type="gramStart"/>
      <w:r w:rsidRPr="006E67D9">
        <w:rPr>
          <w:sz w:val="16"/>
        </w:rPr>
        <w:t>),³</w:t>
      </w:r>
      <w:proofErr w:type="gramEnd"/>
      <w:r w:rsidRPr="006E67D9">
        <w:rPr>
          <w:sz w:val="16"/>
        </w:rPr>
        <w:t xml:space="preserve">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582057">
        <w:rPr>
          <w:rStyle w:val="StyleUnderline"/>
          <w:highlight w:val="yellow"/>
        </w:rPr>
        <w:t>Decolonial anarchism necessitates the total liberation of humans and non-humans</w:t>
      </w:r>
      <w:r w:rsidRPr="006E67D9">
        <w:rPr>
          <w:sz w:val="16"/>
        </w:rPr>
        <w:t xml:space="preserve"> (Springer, forthcoming) and, following the insurrectionist tendency (see </w:t>
      </w:r>
      <w:proofErr w:type="spellStart"/>
      <w:r w:rsidRPr="006E67D9">
        <w:rPr>
          <w:sz w:val="16"/>
        </w:rPr>
        <w:t>Loadenthal</w:t>
      </w:r>
      <w:proofErr w:type="spellEnd"/>
      <w:r w:rsidRPr="006E67D9">
        <w:rPr>
          <w:sz w:val="16"/>
        </w:rPr>
        <w:t xml:space="preserve">, 2017), </w:t>
      </w:r>
      <w:r w:rsidRPr="00582057">
        <w:rPr>
          <w:rStyle w:val="Emphasis"/>
          <w:highlight w:val="yellow"/>
        </w:rPr>
        <w:t>the (neo)colonial state is</w:t>
      </w:r>
      <w:r w:rsidRPr="00D2235E">
        <w:rPr>
          <w:rStyle w:val="Emphasis"/>
        </w:rPr>
        <w:t xml:space="preserve"> identified as </w:t>
      </w:r>
      <w:r w:rsidRPr="00582057">
        <w:rPr>
          <w:rStyle w:val="Emphasis"/>
          <w:highlight w:val="yellow"/>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w:t>
      </w:r>
      <w:proofErr w:type="spellStart"/>
      <w:r w:rsidRPr="006E67D9">
        <w:rPr>
          <w:sz w:val="16"/>
        </w:rPr>
        <w:t>Stirner</w:t>
      </w:r>
      <w:proofErr w:type="spellEnd"/>
      <w:r w:rsidRPr="006E67D9">
        <w:rPr>
          <w:sz w:val="16"/>
        </w:rPr>
        <w:t xml:space="preserve">, Renzo </w:t>
      </w:r>
      <w:proofErr w:type="spellStart"/>
      <w:r w:rsidRPr="006E67D9">
        <w:rPr>
          <w:sz w:val="16"/>
        </w:rPr>
        <w:t>Novatore</w:t>
      </w:r>
      <w:proofErr w:type="spellEnd"/>
      <w:r w:rsidRPr="006E67D9">
        <w:rPr>
          <w:sz w:val="16"/>
        </w:rPr>
        <w:t xml:space="preserve">, and Emma Goldman). These ideas have spawned Insurrectionary Anarchism, which challenges classical organizational strategies with “informal organization,” affinity groups, and unmediated action against the capitalist state (see Alfredo </w:t>
      </w:r>
      <w:proofErr w:type="spellStart"/>
      <w:r w:rsidRPr="006E67D9">
        <w:rPr>
          <w:sz w:val="16"/>
        </w:rPr>
        <w:t>Bonanno</w:t>
      </w:r>
      <w:proofErr w:type="spellEnd"/>
      <w:r w:rsidRPr="006E67D9">
        <w:rPr>
          <w:sz w:val="16"/>
        </w:rPr>
        <w:t xml:space="preserve"> &amp; Jean Weir). Anarcho-nihilism, inspired by the 19th-century Nihilist movement and anarcho-individualism, breaks from articulating any future “hope” or “better tomorrow” and charts a path of evasion and destruction (see </w:t>
      </w:r>
      <w:proofErr w:type="spellStart"/>
      <w:r w:rsidRPr="006E67D9">
        <w:rPr>
          <w:sz w:val="16"/>
        </w:rPr>
        <w:t>Novatore</w:t>
      </w:r>
      <w:proofErr w:type="spellEnd"/>
      <w:r w:rsidRPr="006E67D9">
        <w:rPr>
          <w:sz w:val="16"/>
        </w:rPr>
        <w:t xml:space="preserve"> and Anonymous, 2013a). Insurrectionist and Nihilist tendencies have taken hold in Latin America (Anonymous, 2013, 2014a, 2014b; Rodriguez, 2013, 2020; Ruiz, 2020; </w:t>
      </w:r>
      <w:proofErr w:type="spellStart"/>
      <w:r w:rsidRPr="006E67D9">
        <w:rPr>
          <w:sz w:val="16"/>
        </w:rPr>
        <w:t>Negación</w:t>
      </w:r>
      <w:proofErr w:type="spellEnd"/>
      <w:r w:rsidRPr="006E67D9">
        <w:rPr>
          <w:sz w:val="16"/>
        </w:rPr>
        <w:t xml:space="preserve"> &amp; </w:t>
      </w:r>
      <w:proofErr w:type="spellStart"/>
      <w:r w:rsidRPr="006E67D9">
        <w:rPr>
          <w:sz w:val="16"/>
        </w:rPr>
        <w:t>Conspiración</w:t>
      </w:r>
      <w:proofErr w:type="spellEnd"/>
      <w:r w:rsidRPr="006E67D9">
        <w:rPr>
          <w:sz w:val="16"/>
        </w:rPr>
        <w:t xml:space="preserve"> </w:t>
      </w:r>
      <w:proofErr w:type="spellStart"/>
      <w:r w:rsidRPr="006E67D9">
        <w:rPr>
          <w:sz w:val="16"/>
        </w:rPr>
        <w:t>Acrata</w:t>
      </w:r>
      <w:proofErr w:type="spellEnd"/>
      <w:r w:rsidRPr="006E67D9">
        <w:rPr>
          <w:sz w:val="16"/>
        </w:rPr>
        <w:t xml:space="preserve"> Magazines); meanwhile Feminist and Queer expressions have also proliferated (see Beniamino, 2018; FBI, 2019; Bash Back! &amp; </w:t>
      </w:r>
      <w:proofErr w:type="spellStart"/>
      <w:r w:rsidRPr="006E67D9">
        <w:rPr>
          <w:sz w:val="16"/>
        </w:rPr>
        <w:t>Bæden</w:t>
      </w:r>
      <w:proofErr w:type="spellEnd"/>
      <w:r w:rsidRPr="006E67D9">
        <w:rPr>
          <w:sz w:val="16"/>
        </w:rPr>
        <w:t xml:space="preserve">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w:t>
      </w:r>
      <w:proofErr w:type="gramStart"/>
      <w:r w:rsidRPr="006E67D9">
        <w:rPr>
          <w:sz w:val="16"/>
        </w:rPr>
        <w:t>- ”civilized</w:t>
      </w:r>
      <w:proofErr w:type="gramEnd"/>
      <w:r w:rsidRPr="006E67D9">
        <w:rPr>
          <w:sz w:val="16"/>
        </w:rPr>
        <w:t xml:space="preserve">” lifeways and, in its extreme, a return to hunter and gatherer practices (see John </w:t>
      </w:r>
      <w:proofErr w:type="spellStart"/>
      <w:r w:rsidRPr="006E67D9">
        <w:rPr>
          <w:sz w:val="16"/>
        </w:rPr>
        <w:t>Zerzan</w:t>
      </w:r>
      <w:proofErr w:type="spellEnd"/>
      <w:r w:rsidRPr="006E67D9">
        <w:rPr>
          <w:sz w:val="16"/>
        </w:rPr>
        <w:t xml:space="preserve">; </w:t>
      </w:r>
      <w:proofErr w:type="spellStart"/>
      <w:r w:rsidRPr="006E67D9">
        <w:rPr>
          <w:sz w:val="16"/>
        </w:rPr>
        <w:t>el-Ojeili</w:t>
      </w:r>
      <w:proofErr w:type="spellEnd"/>
      <w:r w:rsidRPr="006E67D9">
        <w:rPr>
          <w:sz w:val="16"/>
        </w:rPr>
        <w:t xml:space="preserve">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w:t>
      </w:r>
      <w:r w:rsidRPr="006E67D9">
        <w:rPr>
          <w:sz w:val="16"/>
        </w:rPr>
        <w:lastRenderedPageBreak/>
        <w:t xml:space="preserve">bureaucratized forms of life, and, for our purposes here, its Eurocentric underpinnings. Instructive is defining anarchism as a tension. Alfredo </w:t>
      </w:r>
      <w:proofErr w:type="spellStart"/>
      <w:r w:rsidRPr="006E67D9">
        <w:rPr>
          <w:sz w:val="16"/>
        </w:rPr>
        <w:t>Bonanno</w:t>
      </w:r>
      <w:proofErr w:type="spellEnd"/>
      <w:r w:rsidRPr="006E67D9">
        <w:rPr>
          <w:sz w:val="16"/>
        </w:rPr>
        <w:t xml:space="preserve">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w:t>
      </w:r>
      <w:proofErr w:type="gramStart"/>
      <w:r w:rsidRPr="006E67D9">
        <w:rPr>
          <w:sz w:val="16"/>
        </w:rPr>
        <w:t>ground</w:t>
      </w:r>
      <w:proofErr w:type="gramEnd"/>
      <w:r w:rsidRPr="006E67D9">
        <w:rPr>
          <w:sz w:val="16"/>
        </w:rPr>
        <w:t xml:space="preserve"> we must have a good reason for getting up, if we don’t it makes no difference whether we are anarchists or not. We might as well stay in bed and sleep. </w:t>
      </w:r>
      <w:r w:rsidRPr="00582057">
        <w:rPr>
          <w:rStyle w:val="StyleUnderline"/>
          <w:highlight w:val="yellow"/>
        </w:rPr>
        <w:t>Anarchism is relational</w:t>
      </w:r>
      <w:r w:rsidRPr="009B1D67">
        <w:rPr>
          <w:rStyle w:val="StyleUnderline"/>
        </w:rPr>
        <w:t xml:space="preserve">, believing in </w:t>
      </w:r>
      <w:r w:rsidRPr="00582057">
        <w:rPr>
          <w:rStyle w:val="StyleUnderline"/>
          <w:highlight w:val="yellow"/>
        </w:rPr>
        <w:t>self-organized, unmediated direct action. It does not believe in separating theory from action</w:t>
      </w:r>
      <w:r w:rsidRPr="009B1D67">
        <w:rPr>
          <w:rStyle w:val="StyleUnderline"/>
        </w:rPr>
        <w:t xml:space="preserve">, which has created an inclination for </w:t>
      </w:r>
      <w:r w:rsidRPr="00582057">
        <w:rPr>
          <w:rStyle w:val="StyleUnderline"/>
          <w:highlight w:val="yellow"/>
        </w:rPr>
        <w:t>anarchists</w:t>
      </w:r>
      <w:r w:rsidRPr="009B1D67">
        <w:rPr>
          <w:rStyle w:val="StyleUnderline"/>
        </w:rPr>
        <w:t xml:space="preserve"> to </w:t>
      </w:r>
      <w:r w:rsidRPr="00582057">
        <w:rPr>
          <w:rStyle w:val="StyleUnderline"/>
          <w:highlight w:val="yellow"/>
        </w:rPr>
        <w:t>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w:t>
      </w:r>
      <w:proofErr w:type="spellStart"/>
      <w:r w:rsidRPr="006E67D9">
        <w:rPr>
          <w:sz w:val="16"/>
        </w:rPr>
        <w:t>Cusicanqui</w:t>
      </w:r>
      <w:proofErr w:type="spellEnd"/>
      <w:r w:rsidRPr="006E67D9">
        <w:rPr>
          <w:sz w:val="16"/>
        </w:rPr>
        <w:t xml:space="preserve">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w:t>
      </w:r>
      <w:proofErr w:type="spellStart"/>
      <w:r w:rsidRPr="006E67D9">
        <w:rPr>
          <w:sz w:val="16"/>
        </w:rPr>
        <w:t>Craib</w:t>
      </w:r>
      <w:proofErr w:type="spellEnd"/>
      <w:r w:rsidRPr="006E67D9">
        <w:rPr>
          <w:sz w:val="16"/>
        </w:rPr>
        <w:t xml:space="preserve">, 2015; Ruiz, 2020), following Aragorn’s (2005) search for </w:t>
      </w:r>
      <w:r w:rsidRPr="009B1D67">
        <w:rPr>
          <w:rStyle w:val="StyleUnderline"/>
        </w:rPr>
        <w:t xml:space="preserve">an </w:t>
      </w:r>
      <w:r w:rsidRPr="00582057">
        <w:rPr>
          <w:rStyle w:val="Emphasis"/>
          <w:highlight w:val="yellow"/>
        </w:rPr>
        <w:t>Indigenous Anarchism</w:t>
      </w:r>
      <w:r w:rsidRPr="006E67D9">
        <w:rPr>
          <w:sz w:val="16"/>
        </w:rPr>
        <w:t xml:space="preserve">, there </w:t>
      </w:r>
      <w:r w:rsidRPr="00582057">
        <w:rPr>
          <w:rStyle w:val="Emphasis"/>
          <w:highlight w:val="yellow"/>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582057">
        <w:rPr>
          <w:rStyle w:val="StyleUnderline"/>
          <w:highlight w:val="yellow"/>
        </w:rPr>
        <w:t>we</w:t>
      </w:r>
      <w:r w:rsidRPr="006E67D9">
        <w:rPr>
          <w:sz w:val="16"/>
        </w:rPr>
        <w:t xml:space="preserve"> can </w:t>
      </w:r>
      <w:r w:rsidRPr="00582057">
        <w:rPr>
          <w:rStyle w:val="StyleUnderline"/>
          <w:highlight w:val="yellow"/>
        </w:rPr>
        <w:t>reject</w:t>
      </w:r>
      <w:r w:rsidRPr="009B1D67">
        <w:rPr>
          <w:rStyle w:val="StyleUnderline"/>
        </w:rPr>
        <w:t xml:space="preserve"> the </w:t>
      </w:r>
      <w:r w:rsidRPr="00582057">
        <w:rPr>
          <w:rStyle w:val="StyleUnderline"/>
          <w:highlight w:val="yellow"/>
        </w:rPr>
        <w:t>false neutralism,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582057">
        <w:rPr>
          <w:rStyle w:val="StyleUnderline"/>
          <w:highlight w:val="yellow"/>
        </w:rPr>
        <w:t>that panders to university hierarchy and liberal reformism</w:t>
      </w:r>
      <w:r w:rsidRPr="006E67D9">
        <w:rPr>
          <w:sz w:val="16"/>
        </w:rPr>
        <w:t xml:space="preserve"> (see Asher, 2013; </w:t>
      </w:r>
      <w:proofErr w:type="spellStart"/>
      <w:r w:rsidRPr="006E67D9">
        <w:rPr>
          <w:sz w:val="16"/>
        </w:rPr>
        <w:t>Grosfoguel</w:t>
      </w:r>
      <w:proofErr w:type="spellEnd"/>
      <w:r w:rsidRPr="006E67D9">
        <w:rPr>
          <w:sz w:val="16"/>
        </w:rPr>
        <w:t xml:space="preserve">,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w:t>
      </w:r>
      <w:proofErr w:type="spellStart"/>
      <w:r w:rsidRPr="006E67D9">
        <w:rPr>
          <w:sz w:val="16"/>
        </w:rPr>
        <w:t>hy</w:t>
      </w:r>
      <w:proofErr w:type="spellEnd"/>
      <w:r w:rsidRPr="006E67D9">
        <w:rPr>
          <w:sz w:val="16"/>
        </w:rPr>
        <w:t xml:space="preserve"> ignore Spivak and claim Gandhi?” asks Asher (2013: 839). Bashing Eurocentrism and Marxian thought — and rightfully so, in many respects — this arbitrary line is further exemplified by </w:t>
      </w:r>
      <w:proofErr w:type="spellStart"/>
      <w:r w:rsidRPr="006E67D9">
        <w:rPr>
          <w:sz w:val="16"/>
        </w:rPr>
        <w:t>Mignolo</w:t>
      </w:r>
      <w:proofErr w:type="spellEnd"/>
      <w:r w:rsidRPr="006E67D9">
        <w:rPr>
          <w:sz w:val="16"/>
        </w:rPr>
        <w:t xml:space="preserve">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w:t>
      </w:r>
      <w:proofErr w:type="spellStart"/>
      <w:r w:rsidRPr="006E67D9">
        <w:rPr>
          <w:sz w:val="16"/>
        </w:rPr>
        <w:t>Cusicanqui</w:t>
      </w:r>
      <w:proofErr w:type="spellEnd"/>
      <w:r w:rsidRPr="006E67D9">
        <w:rPr>
          <w:sz w:val="16"/>
        </w:rPr>
        <w:t xml:space="preserve"> (2014: 7) might counter rightfully that “identity is constructed by living in the present.” Moreover, as Ramón </w:t>
      </w:r>
      <w:proofErr w:type="spellStart"/>
      <w:r w:rsidRPr="006E67D9">
        <w:rPr>
          <w:sz w:val="16"/>
        </w:rPr>
        <w:t>Grosfoguel</w:t>
      </w:r>
      <w:proofErr w:type="spellEnd"/>
      <w:r w:rsidRPr="006E67D9">
        <w:rPr>
          <w:sz w:val="16"/>
        </w:rPr>
        <w:t xml:space="preserve"> (2016: 134–5) reminds us, this </w:t>
      </w:r>
      <w:r w:rsidRPr="00582057">
        <w:rPr>
          <w:rStyle w:val="StyleUnderline"/>
          <w:highlight w:val="yellow"/>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582057">
        <w:rPr>
          <w:rStyle w:val="StyleUnderline"/>
          <w:highlight w:val="yellow"/>
        </w:rPr>
        <w:t>appropriating “ideas</w:t>
      </w:r>
      <w:r w:rsidRPr="009B1D67">
        <w:rPr>
          <w:rStyle w:val="StyleUnderline"/>
        </w:rPr>
        <w:t xml:space="preserve"> from thinkers” in struggle </w:t>
      </w:r>
      <w:r w:rsidRPr="00582057">
        <w:rPr>
          <w:rStyle w:val="StyleUnderline"/>
          <w:highlight w:val="yellow"/>
        </w:rPr>
        <w:t>“without any political commitment to</w:t>
      </w:r>
      <w:r w:rsidRPr="009B1D67">
        <w:rPr>
          <w:rStyle w:val="StyleUnderline"/>
        </w:rPr>
        <w:t xml:space="preserve"> social movements or </w:t>
      </w:r>
      <w:r w:rsidRPr="00582057">
        <w:rPr>
          <w:rStyle w:val="StyleUnderline"/>
          <w:highlight w:val="yellow"/>
        </w:rPr>
        <w:t>the struggles of Indigenous and Afro peoples.”</w:t>
      </w:r>
      <w:r>
        <w:rPr>
          <w:rStyle w:val="StyleUnderline"/>
        </w:rPr>
        <w:t xml:space="preserve"> </w:t>
      </w:r>
      <w:r w:rsidRPr="006E67D9">
        <w:rPr>
          <w:sz w:val="16"/>
        </w:rPr>
        <w:t>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w:t>
      </w:r>
      <w:proofErr w:type="spellStart"/>
      <w:r w:rsidRPr="006E67D9">
        <w:rPr>
          <w:sz w:val="16"/>
        </w:rPr>
        <w:t>ecolonial</w:t>
      </w:r>
      <w:proofErr w:type="spellEnd"/>
      <w:r w:rsidRPr="006E67D9">
        <w:rPr>
          <w:sz w:val="16"/>
        </w:rPr>
        <w:t xml:space="preserve"> literature pays little attention to the fact that culture itself is often contested at the local level,” explain </w:t>
      </w:r>
      <w:proofErr w:type="spellStart"/>
      <w:r w:rsidRPr="006E67D9">
        <w:rPr>
          <w:sz w:val="16"/>
        </w:rPr>
        <w:t>Iokiñe</w:t>
      </w:r>
      <w:proofErr w:type="spellEnd"/>
      <w:r w:rsidRPr="006E67D9">
        <w:rPr>
          <w:sz w:val="16"/>
        </w:rPr>
        <w:t xml:space="preserve"> Rodríguez and Mirna Liz </w:t>
      </w:r>
      <w:proofErr w:type="spellStart"/>
      <w:r w:rsidRPr="006E67D9">
        <w:rPr>
          <w:sz w:val="16"/>
        </w:rPr>
        <w:t>Inturias</w:t>
      </w:r>
      <w:proofErr w:type="spellEnd"/>
      <w:r w:rsidRPr="006E67D9">
        <w:rPr>
          <w:sz w:val="16"/>
        </w:rPr>
        <w:t xml:space="preserve"> (2018: 91), who bridge this issue by engaging decolonial theory at the “intra-communal level.” Raúl </w:t>
      </w:r>
      <w:proofErr w:type="spellStart"/>
      <w:r w:rsidRPr="006E67D9">
        <w:rPr>
          <w:sz w:val="16"/>
        </w:rPr>
        <w:t>Zibechi</w:t>
      </w:r>
      <w:proofErr w:type="spellEnd"/>
      <w:r w:rsidRPr="006E67D9">
        <w:rPr>
          <w:sz w:val="16"/>
        </w:rPr>
        <w:t xml:space="preserve">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582057">
        <w:rPr>
          <w:rStyle w:val="StyleUnderline"/>
          <w:highlight w:val="yellow"/>
        </w:rPr>
        <w:t>many</w:t>
      </w:r>
      <w:r w:rsidRPr="006E67D9">
        <w:rPr>
          <w:sz w:val="16"/>
        </w:rPr>
        <w:t xml:space="preserve"> MCD </w:t>
      </w:r>
      <w:r w:rsidRPr="009B1D67">
        <w:rPr>
          <w:rStyle w:val="StyleUnderline"/>
        </w:rPr>
        <w:t xml:space="preserve">thinkers </w:t>
      </w:r>
      <w:r w:rsidRPr="00582057">
        <w:rPr>
          <w:rStyle w:val="StyleUnderline"/>
          <w:highlight w:val="yellow"/>
        </w:rPr>
        <w:t>are not anti-state</w:t>
      </w:r>
      <w:r w:rsidRPr="006E67D9">
        <w:rPr>
          <w:sz w:val="16"/>
        </w:rPr>
        <w:t xml:space="preserve">, not only (implicitly) </w:t>
      </w:r>
      <w:r w:rsidRPr="00582057">
        <w:rPr>
          <w:rStyle w:val="StyleUnderline"/>
          <w:highlight w:val="yellow"/>
        </w:rPr>
        <w:t>celebrating</w:t>
      </w:r>
      <w:r w:rsidRPr="009B1D67">
        <w:rPr>
          <w:rStyle w:val="StyleUnderline"/>
        </w:rPr>
        <w:t xml:space="preserve"> </w:t>
      </w:r>
      <w:r w:rsidRPr="006E67D9">
        <w:rPr>
          <w:sz w:val="16"/>
        </w:rPr>
        <w:t xml:space="preserve">the </w:t>
      </w:r>
      <w:r w:rsidRPr="00582057">
        <w:rPr>
          <w:rStyle w:val="StyleUnderline"/>
          <w:highlight w:val="yellow"/>
        </w:rPr>
        <w:t>colonial collaboration</w:t>
      </w:r>
      <w:r w:rsidRPr="006E67D9">
        <w:rPr>
          <w:sz w:val="16"/>
        </w:rPr>
        <w:t xml:space="preserve"> of Gandhi (</w:t>
      </w:r>
      <w:proofErr w:type="spellStart"/>
      <w:r w:rsidRPr="006E67D9">
        <w:rPr>
          <w:sz w:val="16"/>
        </w:rPr>
        <w:t>cf</w:t>
      </w:r>
      <w:proofErr w:type="spellEnd"/>
      <w:r w:rsidRPr="006E67D9">
        <w:rPr>
          <w:sz w:val="16"/>
        </w:rPr>
        <w:t xml:space="preserve">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w:t>
      </w:r>
      <w:proofErr w:type="spellStart"/>
      <w:r w:rsidRPr="006E67D9">
        <w:rPr>
          <w:sz w:val="16"/>
        </w:rPr>
        <w:t>Boaventura</w:t>
      </w:r>
      <w:proofErr w:type="spellEnd"/>
      <w:r w:rsidRPr="006E67D9">
        <w:rPr>
          <w:sz w:val="16"/>
        </w:rPr>
        <w:t xml:space="preserve"> de Sousa Santos’ support for Mexican President Andrés Manuel López Obrador </w:t>
      </w:r>
      <w:r w:rsidRPr="006E67D9">
        <w:rPr>
          <w:sz w:val="16"/>
        </w:rPr>
        <w:lastRenderedPageBreak/>
        <w:t xml:space="preserve">(AMLO),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w:t>
      </w:r>
      <w:proofErr w:type="spellStart"/>
      <w:r w:rsidRPr="006E67D9">
        <w:rPr>
          <w:sz w:val="16"/>
        </w:rPr>
        <w:t>fr</w:t>
      </w:r>
      <w:proofErr w:type="spellEnd"/>
      <w:r w:rsidRPr="006E67D9">
        <w:rPr>
          <w:sz w:val="16"/>
        </w:rPr>
        <w:t xml:space="preserve"> the organization of domination and ecological catastrophe. </w:t>
      </w:r>
      <w:r w:rsidRPr="00582057">
        <w:rPr>
          <w:rStyle w:val="StyleUnderline"/>
          <w:highlight w:val="yellow"/>
        </w:rPr>
        <w:t>Decolonial theory has statist and authoritarian sympathies, which anarchist decolonization</w:t>
      </w:r>
      <w:r w:rsidRPr="00582057">
        <w:rPr>
          <w:rStyle w:val="StyleUnderline"/>
        </w:rPr>
        <w:t xml:space="preserve"> </w:t>
      </w:r>
      <w:r w:rsidRPr="003279B5">
        <w:rPr>
          <w:rStyle w:val="StyleUnderline"/>
        </w:rPr>
        <w:t xml:space="preserve">inherently </w:t>
      </w:r>
      <w:r w:rsidRPr="00582057">
        <w:rPr>
          <w:rStyle w:val="StyleUnderline"/>
          <w:highlight w:val="yellow"/>
        </w:rPr>
        <w:t>rejects</w:t>
      </w:r>
      <w:r w:rsidRPr="00582057">
        <w:rPr>
          <w:rStyle w:val="StyleUnderline"/>
        </w:rPr>
        <w:t>.</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w:t>
      </w:r>
      <w:proofErr w:type="gramStart"/>
      <w:r w:rsidRPr="006E67D9">
        <w:rPr>
          <w:sz w:val="16"/>
        </w:rPr>
        <w:t>is</w:t>
      </w:r>
      <w:proofErr w:type="gramEnd"/>
      <w:r w:rsidRPr="006E67D9">
        <w:rPr>
          <w:sz w:val="16"/>
        </w:rPr>
        <w:t xml:space="preserve"> strong within the post-development school, where post-development prioritizes affinity over “identity politics and nationalism within academia” (see </w:t>
      </w:r>
      <w:proofErr w:type="spellStart"/>
      <w:r w:rsidRPr="006E67D9">
        <w:rPr>
          <w:sz w:val="16"/>
        </w:rPr>
        <w:t>Rahnema</w:t>
      </w:r>
      <w:proofErr w:type="spellEnd"/>
      <w:r w:rsidRPr="006E67D9">
        <w:rPr>
          <w:sz w:val="16"/>
        </w:rPr>
        <w:t xml:space="preserve">, 1997; Kothari et al., 2019). Outside the academy, decolonial writings identify the state as central to (neo)colonialism or coloniality. Indigenous anarchists have highlighted the variations and complications with “Indigenous” as an authoritative label. The works of Aragorn (2005, 2018), </w:t>
      </w:r>
      <w:proofErr w:type="spellStart"/>
      <w:r w:rsidRPr="006E67D9">
        <w:rPr>
          <w:sz w:val="16"/>
        </w:rPr>
        <w:t>Taiaiake</w:t>
      </w:r>
      <w:proofErr w:type="spellEnd"/>
      <w:r w:rsidRPr="006E67D9">
        <w:rPr>
          <w:sz w:val="16"/>
        </w:rPr>
        <w:t xml:space="preserve"> Alfred, Rob </w:t>
      </w:r>
      <w:proofErr w:type="spellStart"/>
      <w:r w:rsidRPr="006E67D9">
        <w:rPr>
          <w:sz w:val="16"/>
        </w:rPr>
        <w:t>los</w:t>
      </w:r>
      <w:proofErr w:type="spellEnd"/>
      <w:r w:rsidRPr="006E67D9">
        <w:rPr>
          <w:sz w:val="16"/>
        </w:rPr>
        <w:t xml:space="preserve"> </w:t>
      </w:r>
      <w:proofErr w:type="spellStart"/>
      <w:r w:rsidRPr="006E67D9">
        <w:rPr>
          <w:sz w:val="16"/>
        </w:rPr>
        <w:t>Ricos</w:t>
      </w:r>
      <w:proofErr w:type="spellEnd"/>
      <w:r w:rsidRPr="006E67D9">
        <w:rPr>
          <w:sz w:val="16"/>
        </w:rPr>
        <w:t xml:space="preserve">, Zig Zag/Gord Hill, </w:t>
      </w:r>
      <w:proofErr w:type="spellStart"/>
      <w:r w:rsidRPr="006E67D9">
        <w:rPr>
          <w:sz w:val="16"/>
        </w:rPr>
        <w:t>Cante</w:t>
      </w:r>
      <w:proofErr w:type="spellEnd"/>
      <w:r w:rsidRPr="006E67D9">
        <w:rPr>
          <w:sz w:val="16"/>
        </w:rPr>
        <w:t xml:space="preserve"> Waste (2012), </w:t>
      </w:r>
      <w:proofErr w:type="spellStart"/>
      <w:r w:rsidRPr="006E67D9">
        <w:rPr>
          <w:sz w:val="16"/>
        </w:rPr>
        <w:t>Cusicanqui</w:t>
      </w:r>
      <w:proofErr w:type="spellEnd"/>
      <w:r w:rsidRPr="006E67D9">
        <w:rPr>
          <w:sz w:val="16"/>
        </w:rPr>
        <w:t xml:space="preserve">, Klee Benally, Indigenous Action Media (IAM, 2014, 2017), and many others are central to developing Indigenous Anarchism(s) and antiauthoritarian decolonization. Articulating an Indigenous Egoism, </w:t>
      </w:r>
      <w:proofErr w:type="spellStart"/>
      <w:r w:rsidRPr="006E67D9">
        <w:rPr>
          <w:sz w:val="16"/>
        </w:rPr>
        <w:t>Cante</w:t>
      </w:r>
      <w:proofErr w:type="spellEnd"/>
      <w:r w:rsidRPr="006E67D9">
        <w:rPr>
          <w:sz w:val="16"/>
        </w:rPr>
        <w:t xml:space="preserv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w:t>
      </w:r>
      <w:proofErr w:type="spellStart"/>
      <w:r w:rsidRPr="006E67D9">
        <w:rPr>
          <w:sz w:val="16"/>
        </w:rPr>
        <w:t>Michif</w:t>
      </w:r>
      <w:proofErr w:type="spellEnd"/>
      <w:r w:rsidRPr="006E67D9">
        <w:rPr>
          <w:sz w:val="16"/>
        </w:rPr>
        <w:t xml:space="preserve">-Cree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582057">
        <w:rPr>
          <w:rStyle w:val="StyleUnderline"/>
          <w:highlight w:val="yellow"/>
        </w:rPr>
        <w:t>The state is</w:t>
      </w:r>
      <w:r w:rsidRPr="005B2D44">
        <w:rPr>
          <w:rStyle w:val="StyleUnderline"/>
        </w:rPr>
        <w:t xml:space="preserve"> an advancement of the colony model — </w:t>
      </w:r>
      <w:r w:rsidRPr="00582057">
        <w:rPr>
          <w:rStyle w:val="StyleUnderline"/>
          <w:highlight w:val="yellow"/>
        </w:rPr>
        <w:t>the material infrastructure of (neo)colonialism</w:t>
      </w:r>
      <w:r w:rsidRPr="006E67D9">
        <w:rPr>
          <w:sz w:val="16"/>
        </w:rPr>
        <w:t xml:space="preserve"> (see Dunlap, 2018). “Pick yourself a point </w:t>
      </w:r>
      <w:r w:rsidRPr="00582057">
        <w:rPr>
          <w:rStyle w:val="StyleUnderline"/>
          <w:highlight w:val="yellow"/>
        </w:rPr>
        <w:t>whether</w:t>
      </w:r>
      <w:r w:rsidRPr="005B2D44">
        <w:rPr>
          <w:rStyle w:val="StyleUnderline"/>
        </w:rPr>
        <w:t xml:space="preserve"> it is </w:t>
      </w:r>
      <w:r w:rsidRPr="00582057">
        <w:rPr>
          <w:rStyle w:val="StyleUnderline"/>
          <w:highlight w:val="yellow"/>
        </w:rPr>
        <w:t>police, prisons</w:t>
      </w:r>
      <w:r w:rsidRPr="006E67D9">
        <w:rPr>
          <w:sz w:val="16"/>
        </w:rPr>
        <w:t xml:space="preserve"> or whether it is </w:t>
      </w:r>
      <w:r w:rsidRPr="00582057">
        <w:rPr>
          <w:rStyle w:val="StyleUnderline"/>
          <w:highlight w:val="yellow"/>
        </w:rPr>
        <w:t>militarism or</w:t>
      </w:r>
      <w:r w:rsidRPr="006E67D9">
        <w:rPr>
          <w:sz w:val="16"/>
        </w:rPr>
        <w:t xml:space="preserve"> whether it is </w:t>
      </w:r>
      <w:r w:rsidRPr="00582057">
        <w:rPr>
          <w:rStyle w:val="StyleUnderline"/>
          <w:highlight w:val="yellow"/>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582057">
        <w:rPr>
          <w:rStyle w:val="StyleUnderline"/>
          <w:highlight w:val="yellow"/>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582057">
        <w:rPr>
          <w:rStyle w:val="StyleUnderline"/>
          <w:highlight w:val="yellow"/>
        </w:rPr>
        <w:t>Anarchist decolonization recognizes the state as central to facilitating (neo)colonialism, but also intersecting processes of domination that manifest in genocide, ecocide, and</w:t>
      </w:r>
      <w:r w:rsidRPr="006E67D9">
        <w:rPr>
          <w:sz w:val="16"/>
        </w:rPr>
        <w:t xml:space="preserve"> various forms/intensities </w:t>
      </w:r>
      <w:r w:rsidRPr="00582057">
        <w:rPr>
          <w:sz w:val="16"/>
        </w:rPr>
        <w:t>of</w:t>
      </w:r>
      <w:r w:rsidRPr="00582057">
        <w:rPr>
          <w:sz w:val="16"/>
          <w:highlight w:val="yellow"/>
        </w:rPr>
        <w:t xml:space="preserve"> </w:t>
      </w:r>
      <w:r w:rsidRPr="00582057">
        <w:rPr>
          <w:rStyle w:val="StyleUnderline"/>
          <w:highlight w:val="yellow"/>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582057">
        <w:rPr>
          <w:rStyle w:val="Emphasis"/>
          <w:highlight w:val="yellow"/>
        </w:rPr>
        <w:t>Statist reformism</w:t>
      </w:r>
      <w:r w:rsidRPr="005B2D44">
        <w:rPr>
          <w:rStyle w:val="StyleUnderline"/>
        </w:rPr>
        <w:t xml:space="preserve"> propels socio-ecological destruction. Reforms frequently </w:t>
      </w:r>
      <w:r w:rsidRPr="00582057">
        <w:rPr>
          <w:rStyle w:val="Emphasis"/>
          <w:highlight w:val="yellow"/>
        </w:rPr>
        <w:t>organize socio-ecological domination at a lower intensity, meanwhile allowing a greater quantity</w:t>
      </w:r>
      <w:r w:rsidRPr="005B2D44">
        <w:rPr>
          <w:rStyle w:val="StyleUnderline"/>
        </w:rPr>
        <w:t xml:space="preserve"> of “less” or “friendlier” forms </w:t>
      </w:r>
      <w:r w:rsidRPr="00582057">
        <w:rPr>
          <w:rStyle w:val="Emphasis"/>
          <w:highlight w:val="yellow"/>
        </w:rPr>
        <w:t>of socio-ecological degradation</w:t>
      </w:r>
      <w:r w:rsidRPr="006E67D9">
        <w:rPr>
          <w:sz w:val="16"/>
        </w:rPr>
        <w:t xml:space="preserve">. Supporting Álvarez and </w:t>
      </w:r>
      <w:proofErr w:type="spellStart"/>
      <w:r w:rsidRPr="006E67D9">
        <w:rPr>
          <w:sz w:val="16"/>
        </w:rPr>
        <w:t>Coolsaet</w:t>
      </w:r>
      <w:proofErr w:type="spellEnd"/>
      <w:r w:rsidRPr="006E67D9">
        <w:rPr>
          <w:sz w:val="16"/>
        </w:rPr>
        <w:t xml:space="preserve"> (2020), justice must be plural, relational, and based on a praxis of mutual aid, voluntary association, and direct action. Categorical dimensions of environmental justice (distributional, recognitional, and procedural) are progressive impositions </w:t>
      </w:r>
      <w:r w:rsidRPr="00582057">
        <w:rPr>
          <w:rStyle w:val="StyleUnderline"/>
          <w:highlight w:val="yellow"/>
        </w:rPr>
        <w:t>channeling</w:t>
      </w:r>
      <w:r w:rsidRPr="005B2D44">
        <w:rPr>
          <w:rStyle w:val="StyleUnderline"/>
        </w:rPr>
        <w:t xml:space="preserve"> forms of </w:t>
      </w:r>
      <w:r w:rsidRPr="00582057">
        <w:rPr>
          <w:rStyle w:val="StyleUnderline"/>
          <w:highlight w:val="yellow"/>
        </w:rPr>
        <w:t xml:space="preserve">rebellion and protest into statist </w:t>
      </w:r>
      <w:proofErr w:type="gramStart"/>
      <w:r w:rsidRPr="00582057">
        <w:rPr>
          <w:rStyle w:val="StyleUnderline"/>
          <w:highlight w:val="yellow"/>
        </w:rPr>
        <w:t>institutions</w:t>
      </w:r>
      <w:r w:rsidRPr="005B2D44">
        <w:rPr>
          <w:rStyle w:val="StyleUnderline"/>
        </w:rPr>
        <w:t>, and</w:t>
      </w:r>
      <w:proofErr w:type="gramEnd"/>
      <w:r w:rsidRPr="005B2D44">
        <w:rPr>
          <w:rStyle w:val="StyleUnderline"/>
        </w:rPr>
        <w:t xml:space="preserve"> separating the whole into different parts </w:t>
      </w:r>
      <w:r w:rsidRPr="00582057">
        <w:rPr>
          <w:rStyle w:val="StyleUnderline"/>
          <w:highlight w:val="yellow"/>
        </w:rPr>
        <w:t>to permit socio-ecological extraction on more egalitarian terms</w:t>
      </w:r>
      <w:r w:rsidRPr="005B2D44">
        <w:rPr>
          <w:rStyle w:val="StyleUnderline"/>
        </w:rPr>
        <w:t>.</w:t>
      </w:r>
      <w:r w:rsidRPr="006E67D9">
        <w:rPr>
          <w:sz w:val="16"/>
        </w:rPr>
        <w:t xml:space="preserve"> In practice, anarchist decolonization, as </w:t>
      </w:r>
      <w:proofErr w:type="spellStart"/>
      <w:r w:rsidRPr="006E67D9">
        <w:rPr>
          <w:sz w:val="16"/>
        </w:rPr>
        <w:t>Gardenyes</w:t>
      </w:r>
      <w:proofErr w:type="spellEnd"/>
      <w:r w:rsidRPr="006E67D9">
        <w:rPr>
          <w:sz w:val="16"/>
        </w:rPr>
        <w:t xml:space="preserve"> (2011: 14–15) reminds us, means not seeing “revolution as something organized according to a unified plan,” looking down from above “as if it were a game of Risk.” Instead, </w:t>
      </w:r>
      <w:r w:rsidRPr="00582057">
        <w:rPr>
          <w:rStyle w:val="Emphasis"/>
          <w:highlight w:val="yellow"/>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w:t>
      </w:r>
      <w:proofErr w:type="spellStart"/>
      <w:r w:rsidRPr="006E67D9">
        <w:rPr>
          <w:sz w:val="16"/>
        </w:rPr>
        <w:t>Craib</w:t>
      </w:r>
      <w:proofErr w:type="spellEnd"/>
      <w:r w:rsidRPr="006E67D9">
        <w:rPr>
          <w:sz w:val="16"/>
        </w:rPr>
        <w:t xml:space="preserve">,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w:t>
      </w:r>
      <w:proofErr w:type="spellStart"/>
      <w:r w:rsidRPr="006E67D9">
        <w:rPr>
          <w:sz w:val="16"/>
        </w:rPr>
        <w:t>Coolsaet’s</w:t>
      </w:r>
      <w:proofErr w:type="spellEnd"/>
      <w:r w:rsidRPr="006E67D9">
        <w:rPr>
          <w:sz w:val="16"/>
        </w:rPr>
        <w:t xml:space="preserve">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w:t>
      </w:r>
      <w:proofErr w:type="spellStart"/>
      <w:r w:rsidRPr="006E67D9">
        <w:rPr>
          <w:sz w:val="16"/>
        </w:rPr>
        <w:t>Coolsaet</w:t>
      </w:r>
      <w:proofErr w:type="spellEnd"/>
      <w:r w:rsidRPr="006E67D9">
        <w:rPr>
          <w:sz w:val="16"/>
        </w:rPr>
        <w:t xml:space="preserve"> </w:t>
      </w:r>
      <w:r w:rsidRPr="006E67D9">
        <w:rPr>
          <w:sz w:val="16"/>
        </w:rPr>
        <w:lastRenderedPageBreak/>
        <w:t xml:space="preserve">(2020: 60) mention Canadian </w:t>
      </w:r>
      <w:r w:rsidRPr="00582057">
        <w:rPr>
          <w:rStyle w:val="StyleUnderline"/>
          <w:highlight w:val="yellow"/>
        </w:rPr>
        <w:t>oil pipeline development</w:t>
      </w:r>
      <w:r w:rsidRPr="00730B47">
        <w:rPr>
          <w:rStyle w:val="StyleUnderline"/>
        </w:rPr>
        <w:t xml:space="preserve"> on First Nation land</w:t>
      </w:r>
      <w:r w:rsidRPr="006E67D9">
        <w:rPr>
          <w:sz w:val="16"/>
        </w:rPr>
        <w:t xml:space="preserve">, noting how participatory strategies </w:t>
      </w:r>
      <w:r w:rsidRPr="00582057">
        <w:rPr>
          <w:rStyle w:val="StyleUnderline"/>
          <w:highlight w:val="yellow"/>
        </w:rPr>
        <w:t>“transformed ‘how Indigenous peoples now think and act in relation to the land’”</w:t>
      </w:r>
      <w:r w:rsidRPr="006E67D9">
        <w:rPr>
          <w:sz w:val="16"/>
        </w:rPr>
        <w:t xml:space="preserve"> (see also Dunlap, 2018a). </w:t>
      </w:r>
      <w:r w:rsidRPr="00582057">
        <w:rPr>
          <w:rStyle w:val="StyleUnderline"/>
          <w:highlight w:val="yellow"/>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582057">
        <w:rPr>
          <w:rStyle w:val="Emphasis"/>
          <w:highlight w:val="yellow"/>
        </w:rPr>
        <w:t>everyone resisting the state and the onslaught of development</w:t>
      </w:r>
      <w:r w:rsidRPr="006E67D9">
        <w:rPr>
          <w:sz w:val="16"/>
        </w:rPr>
        <w:t xml:space="preserve">, to various degrees, </w:t>
      </w:r>
      <w:r w:rsidRPr="00582057">
        <w:rPr>
          <w:rStyle w:val="Emphasis"/>
          <w:highlight w:val="yellow"/>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582057">
        <w:rPr>
          <w:rStyle w:val="Emphasis"/>
          <w:highlight w:val="yellow"/>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582057">
        <w:rPr>
          <w:rStyle w:val="StyleUnderline"/>
          <w:highlight w:val="yellow"/>
        </w:rPr>
        <w:t>the structure of conquest that is continuous, variegated, and morphing:</w:t>
      </w:r>
      <w:r w:rsidRPr="008B0419">
        <w:rPr>
          <w:rStyle w:val="StyleUnderline"/>
        </w:rPr>
        <w:t xml:space="preserve"> infecting its subjects and </w:t>
      </w:r>
      <w:r w:rsidRPr="00582057">
        <w:rPr>
          <w:rStyle w:val="StyleUnderline"/>
          <w:highlight w:val="yellow"/>
        </w:rPr>
        <w:t>articulating decentralized</w:t>
      </w:r>
      <w:r w:rsidRPr="008B0419">
        <w:rPr>
          <w:rStyle w:val="StyleUnderline"/>
        </w:rPr>
        <w:t xml:space="preserve"> and “bottom-up” </w:t>
      </w:r>
      <w:r w:rsidRPr="00582057">
        <w:rPr>
          <w:rStyle w:val="StyleUnderline"/>
          <w:highlight w:val="yellow"/>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582057">
        <w:rPr>
          <w:rStyle w:val="StyleUnderline"/>
          <w:highlight w:val="yellow"/>
        </w:rPr>
        <w:t>discussing new ways to understand diverse anti-authoritarian political practices</w:t>
      </w:r>
      <w:r w:rsidRPr="006E67D9">
        <w:rPr>
          <w:sz w:val="16"/>
        </w:rPr>
        <w:t xml:space="preserve">, it </w:t>
      </w:r>
      <w:r w:rsidRPr="00582057">
        <w:rPr>
          <w:rStyle w:val="StyleUnderline"/>
          <w:highlight w:val="yellow"/>
        </w:rPr>
        <w:t>can</w:t>
      </w:r>
      <w:r w:rsidRPr="006E67D9">
        <w:rPr>
          <w:sz w:val="16"/>
        </w:rPr>
        <w:t xml:space="preserve"> also </w:t>
      </w:r>
      <w:r w:rsidRPr="00582057">
        <w:rPr>
          <w:rStyle w:val="StyleUnderline"/>
          <w:highlight w:val="yellow"/>
        </w:rPr>
        <w:t>make</w:t>
      </w:r>
      <w:r w:rsidRPr="006E67D9">
        <w:rPr>
          <w:rStyle w:val="StyleUnderline"/>
        </w:rPr>
        <w:t xml:space="preserve"> </w:t>
      </w:r>
      <w:r w:rsidRPr="00C37FA5">
        <w:rPr>
          <w:strike/>
        </w:rPr>
        <w:t>visible</w:t>
      </w:r>
      <w:r w:rsidRPr="00C37FA5">
        <w:t xml:space="preserve"> </w:t>
      </w:r>
      <w:r w:rsidRPr="00582057">
        <w:rPr>
          <w:rStyle w:val="StyleUnderline"/>
          <w:highlight w:val="yellow"/>
        </w:rPr>
        <w:t>[known] what should remain silent, evasive, and subversive. Anarchist decolonization</w:t>
      </w:r>
      <w:r w:rsidRPr="006E67D9">
        <w:rPr>
          <w:sz w:val="16"/>
        </w:rPr>
        <w:t xml:space="preserve">, like anarchy, </w:t>
      </w:r>
      <w:r w:rsidRPr="00582057">
        <w:rPr>
          <w:rStyle w:val="StyleUnderline"/>
          <w:highlight w:val="yellow"/>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43861F17" w14:textId="77777777" w:rsidR="00433370" w:rsidRPr="00674E05" w:rsidRDefault="00433370" w:rsidP="00433370"/>
    <w:p w14:paraId="0B63974A" w14:textId="77777777" w:rsidR="00433370" w:rsidRPr="00255652" w:rsidRDefault="00433370" w:rsidP="00433370">
      <w:pPr>
        <w:pStyle w:val="Heading4"/>
      </w:pPr>
      <w:r>
        <w:t xml:space="preserve">Decolonial anarchy returns us to a grounded relationality that values nature as an agent not merely as an object or resource. This is necessary for any environmental and social praxis. </w:t>
      </w:r>
    </w:p>
    <w:p w14:paraId="06AFB4DF" w14:textId="77777777" w:rsidR="00433370" w:rsidRDefault="00433370" w:rsidP="00433370">
      <w:r w:rsidRPr="00C3698C">
        <w:rPr>
          <w:rStyle w:val="Style13ptBold"/>
        </w:rPr>
        <w:t>Byrd et al 18</w:t>
      </w:r>
      <w:r>
        <w:t xml:space="preserve"> (</w:t>
      </w:r>
      <w:r w:rsidRPr="00AA69F8">
        <w:t>Jodi A., Associate Professor of English and American Indian Studies at the University of Illinois at Urbana-Champaign</w:t>
      </w:r>
      <w:r>
        <w:t>, “</w:t>
      </w:r>
      <w:r w:rsidRPr="007405EB">
        <w:t>Predatory Value Economies of Dispossession and Disturbed Relationalities</w:t>
      </w:r>
      <w:r>
        <w:t>”</w:t>
      </w:r>
      <w:r w:rsidRPr="007405EB">
        <w:t>, Social Text 135 • Vol. 36, No. 2</w:t>
      </w:r>
      <w:r>
        <w:t xml:space="preserve"> </w:t>
      </w:r>
      <w:proofErr w:type="spellStart"/>
      <w:r>
        <w:t>ppgs</w:t>
      </w:r>
      <w:proofErr w:type="spellEnd"/>
      <w:r>
        <w:t xml:space="preserve"> 9-11 GC)</w:t>
      </w:r>
    </w:p>
    <w:p w14:paraId="6F9E517A" w14:textId="77777777" w:rsidR="00425E1F" w:rsidRDefault="00433370" w:rsidP="00433370">
      <w:pPr>
        <w:rPr>
          <w:rStyle w:val="StyleUnderline"/>
          <w:sz w:val="14"/>
        </w:rPr>
      </w:pPr>
      <w:r w:rsidRPr="0075585F">
        <w:rPr>
          <w:rStyle w:val="StyleUnderline"/>
        </w:rPr>
        <w:t>Against the commensurabilities and rationalities of debt and finance capitalism, conditioned through</w:t>
      </w:r>
      <w:r w:rsidRPr="0075585F">
        <w:rPr>
          <w:rStyle w:val="StyleUnderline"/>
          <w:sz w:val="14"/>
        </w:rPr>
        <w:t xml:space="preserve"> </w:t>
      </w:r>
      <w:r w:rsidRPr="0075585F">
        <w:rPr>
          <w:rStyle w:val="StyleUnderline"/>
        </w:rPr>
        <w:t xml:space="preserve">the proprietary logics of settler colonialism and racial capitalism, </w:t>
      </w:r>
      <w:r w:rsidRPr="00693847">
        <w:rPr>
          <w:rStyle w:val="StyleUnderline"/>
          <w:highlight w:val="green"/>
        </w:rPr>
        <w:t>we seek alternative frameworks</w:t>
      </w:r>
      <w:r w:rsidRPr="00FA449A">
        <w:rPr>
          <w:rStyle w:val="StyleUnderline"/>
        </w:rPr>
        <w:t xml:space="preserve"> for building capacities </w:t>
      </w:r>
      <w:r w:rsidRPr="00693847">
        <w:rPr>
          <w:rStyle w:val="StyleUnderline"/>
          <w:highlight w:val="green"/>
        </w:rPr>
        <w:t xml:space="preserve">for grounded </w:t>
      </w:r>
      <w:r w:rsidRPr="00DC221A">
        <w:rPr>
          <w:rStyle w:val="StyleUnderline"/>
          <w:highlight w:val="green"/>
        </w:rPr>
        <w:t>relationality</w:t>
      </w:r>
      <w:r w:rsidRPr="00E6038E">
        <w:rPr>
          <w:rStyle w:val="StyleUnderline"/>
          <w:sz w:val="14"/>
        </w:rPr>
        <w:t xml:space="preserve">. By grounded we mean quite literally </w:t>
      </w:r>
      <w:r w:rsidRPr="00DC221A">
        <w:rPr>
          <w:rStyle w:val="StyleUnderline"/>
          <w:highlight w:val="green"/>
        </w:rPr>
        <w:t>situated in relation to and from the land</w:t>
      </w:r>
      <w:r w:rsidRPr="00E6038E">
        <w:rPr>
          <w:rStyle w:val="StyleUnderline"/>
          <w:sz w:val="14"/>
        </w:rPr>
        <w:t xml:space="preserve"> but </w:t>
      </w:r>
      <w:r w:rsidRPr="00DC221A">
        <w:rPr>
          <w:rStyle w:val="StyleUnderline"/>
        </w:rPr>
        <w:t xml:space="preserve">without precluding movement, multiplicity, </w:t>
      </w:r>
      <w:proofErr w:type="spellStart"/>
      <w:r w:rsidRPr="00DC221A">
        <w:rPr>
          <w:rStyle w:val="StyleUnderline"/>
        </w:rPr>
        <w:t>multidirectionality</w:t>
      </w:r>
      <w:proofErr w:type="spellEnd"/>
      <w:r w:rsidRPr="00DC221A">
        <w:rPr>
          <w:rStyle w:val="StyleUnderline"/>
        </w:rPr>
        <w:t>, transversals, and other elementary or material currents of water and air</w:t>
      </w:r>
      <w:r w:rsidRPr="00E6038E">
        <w:rPr>
          <w:rStyle w:val="StyleUnderline"/>
          <w:sz w:val="14"/>
        </w:rPr>
        <w:t xml:space="preserve">. This is a being grounded </w:t>
      </w:r>
      <w:r w:rsidRPr="0075585F">
        <w:rPr>
          <w:rStyle w:val="StyleUnderline"/>
          <w:sz w:val="14"/>
        </w:rPr>
        <w:t xml:space="preserve">and </w:t>
      </w:r>
      <w:r w:rsidRPr="0075585F">
        <w:rPr>
          <w:rStyle w:val="StyleUnderline"/>
        </w:rPr>
        <w:t xml:space="preserve">living relationalities </w:t>
      </w:r>
      <w:r w:rsidRPr="00DC221A">
        <w:rPr>
          <w:rStyle w:val="StyleUnderline"/>
          <w:highlight w:val="green"/>
        </w:rPr>
        <w:t>in which the nonhuman world and the materiality of land</w:t>
      </w:r>
      <w:r w:rsidRPr="00E6038E">
        <w:rPr>
          <w:rStyle w:val="StyleUnderline"/>
          <w:sz w:val="14"/>
        </w:rPr>
        <w:t xml:space="preserve"> and other elements </w:t>
      </w:r>
      <w:r w:rsidRPr="00DC221A">
        <w:rPr>
          <w:rStyle w:val="StyleUnderline"/>
          <w:highlight w:val="green"/>
        </w:rPr>
        <w:t>have agential significance in ways that exceed liberal conceptions of the human</w:t>
      </w:r>
      <w:r w:rsidRPr="00E6038E">
        <w:rPr>
          <w:rStyle w:val="StyleUnderline"/>
          <w:sz w:val="14"/>
        </w:rPr>
        <w:t xml:space="preserve">. If the grounded relationalities of Indigenous philosophies might tell us anything, then, they remind us that </w:t>
      </w:r>
      <w:r w:rsidRPr="00DC221A">
        <w:rPr>
          <w:rStyle w:val="StyleUnderline"/>
        </w:rPr>
        <w:t xml:space="preserve">knowledge must always remain grounded as the land calls to us and for us to find </w:t>
      </w:r>
      <w:r w:rsidRPr="0075585F">
        <w:rPr>
          <w:rStyle w:val="StyleUnderline"/>
        </w:rPr>
        <w:t>our place within the ongoing acts of interconnectivity that surround us</w:t>
      </w:r>
      <w:r w:rsidRPr="0075585F">
        <w:rPr>
          <w:rStyle w:val="StyleUnderline"/>
          <w:sz w:val="14"/>
        </w:rPr>
        <w:t xml:space="preserve">. </w:t>
      </w:r>
      <w:proofErr w:type="gramStart"/>
      <w:r w:rsidRPr="0075585F">
        <w:rPr>
          <w:rStyle w:val="StyleUnderline"/>
          <w:sz w:val="14"/>
        </w:rPr>
        <w:t>A number of</w:t>
      </w:r>
      <w:proofErr w:type="gramEnd"/>
      <w:r w:rsidRPr="0075585F">
        <w:rPr>
          <w:rStyle w:val="StyleUnderline"/>
          <w:sz w:val="14"/>
        </w:rPr>
        <w:t xml:space="preserve"> </w:t>
      </w:r>
      <w:r w:rsidRPr="0075585F">
        <w:rPr>
          <w:rStyle w:val="StyleUnderline"/>
        </w:rPr>
        <w:t>questions arise with</w:t>
      </w:r>
      <w:r w:rsidRPr="0075585F">
        <w:rPr>
          <w:rStyle w:val="StyleUnderline"/>
          <w:sz w:val="14"/>
        </w:rPr>
        <w:t xml:space="preserve"> this </w:t>
      </w:r>
      <w:r w:rsidRPr="0075585F">
        <w:rPr>
          <w:rStyle w:val="StyleUnderline"/>
        </w:rPr>
        <w:t>shift from the epistemic trap of debt</w:t>
      </w:r>
      <w:r w:rsidRPr="0075585F">
        <w:rPr>
          <w:rStyle w:val="StyleUnderline"/>
          <w:sz w:val="14"/>
        </w:rPr>
        <w:t xml:space="preserve"> </w:t>
      </w:r>
      <w:r w:rsidRPr="0075585F">
        <w:rPr>
          <w:rStyle w:val="StyleUnderline"/>
        </w:rPr>
        <w:t>to the possibilities of relationality as affective</w:t>
      </w:r>
      <w:r w:rsidRPr="00DC221A">
        <w:rPr>
          <w:rStyle w:val="StyleUnderline"/>
        </w:rPr>
        <w:t xml:space="preserve"> and </w:t>
      </w:r>
      <w:r w:rsidRPr="00693847">
        <w:rPr>
          <w:rStyle w:val="StyleUnderline"/>
          <w:highlight w:val="green"/>
        </w:rPr>
        <w:t>grounded alternatives to economies of dispossession and systems of extraction and exploitation</w:t>
      </w:r>
      <w:r w:rsidRPr="00DC221A">
        <w:rPr>
          <w:rStyle w:val="StyleUnderline"/>
        </w:rPr>
        <w:t>.</w:t>
      </w:r>
      <w:r w:rsidRPr="00E6038E">
        <w:rPr>
          <w:sz w:val="14"/>
        </w:rPr>
        <w:t xml:space="preserve"> </w:t>
      </w:r>
      <w:r w:rsidRPr="00FA449A">
        <w:rPr>
          <w:b/>
          <w:bCs/>
          <w:u w:val="single"/>
        </w:rPr>
        <w:t xml:space="preserve">How might we </w:t>
      </w:r>
      <w:r w:rsidRPr="00DC221A">
        <w:rPr>
          <w:b/>
          <w:bCs/>
          <w:highlight w:val="green"/>
          <w:u w:val="single"/>
        </w:rPr>
        <w:t>apprehend relationality</w:t>
      </w:r>
      <w:r w:rsidRPr="00E6038E">
        <w:rPr>
          <w:sz w:val="14"/>
        </w:rPr>
        <w:t xml:space="preserve"> across systems of capitalism, colonialism, and chattel slavery and its afterlives? </w:t>
      </w:r>
      <w:r w:rsidRPr="00FA449A">
        <w:rPr>
          <w:b/>
          <w:bCs/>
          <w:u w:val="single"/>
        </w:rPr>
        <w:t xml:space="preserve">What happens </w:t>
      </w:r>
      <w:r w:rsidRPr="00DC221A">
        <w:rPr>
          <w:b/>
          <w:bCs/>
          <w:highlight w:val="green"/>
          <w:u w:val="single"/>
        </w:rPr>
        <w:t xml:space="preserve">when land is understood not as property </w:t>
      </w:r>
      <w:r w:rsidRPr="00FA449A">
        <w:rPr>
          <w:b/>
          <w:bCs/>
          <w:u w:val="single"/>
        </w:rPr>
        <w:t xml:space="preserve">or territory </w:t>
      </w:r>
      <w:r w:rsidRPr="00DC221A">
        <w:rPr>
          <w:b/>
          <w:bCs/>
          <w:highlight w:val="green"/>
          <w:u w:val="single"/>
        </w:rPr>
        <w:t xml:space="preserve">but as a </w:t>
      </w:r>
      <w:r w:rsidRPr="00FA449A">
        <w:rPr>
          <w:b/>
          <w:bCs/>
          <w:u w:val="single"/>
        </w:rPr>
        <w:t xml:space="preserve">source of </w:t>
      </w:r>
      <w:r w:rsidRPr="00DC221A">
        <w:rPr>
          <w:b/>
          <w:bCs/>
          <w:highlight w:val="green"/>
          <w:u w:val="single"/>
        </w:rPr>
        <w:t>relation with an agency</w:t>
      </w:r>
      <w:r w:rsidRPr="00E6038E">
        <w:rPr>
          <w:sz w:val="14"/>
        </w:rPr>
        <w:t xml:space="preserve"> of its own? </w:t>
      </w:r>
      <w:r w:rsidRPr="00DC221A">
        <w:rPr>
          <w:u w:val="single"/>
        </w:rPr>
        <w:t xml:space="preserve">How might </w:t>
      </w:r>
      <w:r w:rsidRPr="00DC221A">
        <w:rPr>
          <w:rStyle w:val="StyleUnderline"/>
        </w:rPr>
        <w:t>reconceiving of land as relation shift the ground of racialized and embodied histories away from the territoriality of the state</w:t>
      </w:r>
      <w:r w:rsidRPr="00DC221A">
        <w:rPr>
          <w:u w:val="single"/>
        </w:rPr>
        <w:t xml:space="preserve">? How might building capacities for relationality outside the logics of </w:t>
      </w:r>
      <w:proofErr w:type="spellStart"/>
      <w:r w:rsidRPr="00DC221A">
        <w:rPr>
          <w:u w:val="single"/>
        </w:rPr>
        <w:t>propriation</w:t>
      </w:r>
      <w:proofErr w:type="spellEnd"/>
      <w:r w:rsidRPr="00DC221A">
        <w:rPr>
          <w:u w:val="single"/>
        </w:rPr>
        <w:t xml:space="preserve"> make it possible to handle incommensurate demands for justice?</w:t>
      </w:r>
      <w:r w:rsidRPr="00E6038E">
        <w:rPr>
          <w:sz w:val="14"/>
        </w:rPr>
        <w:t xml:space="preserve"> In other words, </w:t>
      </w:r>
      <w:r w:rsidRPr="00B71428">
        <w:rPr>
          <w:b/>
          <w:bCs/>
          <w:u w:val="single"/>
        </w:rPr>
        <w:t xml:space="preserve">is there a way for </w:t>
      </w:r>
      <w:r w:rsidRPr="00B71428">
        <w:rPr>
          <w:rStyle w:val="StyleUnderline"/>
        </w:rPr>
        <w:t xml:space="preserve">land </w:t>
      </w:r>
      <w:proofErr w:type="gramStart"/>
      <w:r w:rsidRPr="00DC221A">
        <w:rPr>
          <w:rStyle w:val="StyleUnderline"/>
          <w:highlight w:val="green"/>
        </w:rPr>
        <w:t>in itself to</w:t>
      </w:r>
      <w:proofErr w:type="gramEnd"/>
      <w:r w:rsidRPr="00DC221A">
        <w:rPr>
          <w:rStyle w:val="StyleUnderline"/>
          <w:highlight w:val="green"/>
        </w:rPr>
        <w:t xml:space="preserve"> </w:t>
      </w:r>
      <w:r w:rsidRPr="00DC221A">
        <w:rPr>
          <w:rStyle w:val="StyleUnderline"/>
          <w:highlight w:val="green"/>
        </w:rPr>
        <w:lastRenderedPageBreak/>
        <w:t>serve as an ontological condition for a different concept of the political that refuses conquest</w:t>
      </w:r>
      <w:r w:rsidRPr="00E6038E">
        <w:rPr>
          <w:rStyle w:val="StyleUnderline"/>
          <w:sz w:val="14"/>
        </w:rPr>
        <w:t xml:space="preserve">, doctrines of discovery, and the </w:t>
      </w:r>
      <w:proofErr w:type="spellStart"/>
      <w:r w:rsidRPr="00E6038E">
        <w:rPr>
          <w:rStyle w:val="StyleUnderline"/>
          <w:sz w:val="14"/>
        </w:rPr>
        <w:t>propriations</w:t>
      </w:r>
      <w:proofErr w:type="spellEnd"/>
      <w:r w:rsidRPr="00E6038E">
        <w:rPr>
          <w:rStyle w:val="StyleUnderline"/>
          <w:sz w:val="14"/>
        </w:rPr>
        <w:t xml:space="preserve"> of the propertied self? Finally, </w:t>
      </w:r>
      <w:r w:rsidRPr="00DC221A">
        <w:rPr>
          <w:rStyle w:val="StyleUnderline"/>
          <w:highlight w:val="green"/>
        </w:rPr>
        <w:t>can land as the source of relation rather than the site of boundaries define a politics under which Indigenous sovereignty and Black reparations movements can (re)build capacities for relationality</w:t>
      </w:r>
      <w:r w:rsidRPr="00E6038E">
        <w:rPr>
          <w:sz w:val="14"/>
        </w:rPr>
        <w:t xml:space="preserve"> (aberrant to logics of </w:t>
      </w:r>
      <w:proofErr w:type="spellStart"/>
      <w:r w:rsidRPr="00E6038E">
        <w:rPr>
          <w:sz w:val="14"/>
        </w:rPr>
        <w:t>propriation</w:t>
      </w:r>
      <w:proofErr w:type="spellEnd"/>
      <w:r w:rsidRPr="00E6038E">
        <w:rPr>
          <w:sz w:val="14"/>
        </w:rPr>
        <w:t xml:space="preserve">), </w:t>
      </w:r>
      <w:r w:rsidRPr="00DC221A">
        <w:rPr>
          <w:b/>
          <w:bCs/>
          <w:highlight w:val="green"/>
          <w:u w:val="single"/>
        </w:rPr>
        <w:t>rather than enact exclusivity or inclusion</w:t>
      </w:r>
      <w:r w:rsidRPr="00E6038E">
        <w:rPr>
          <w:sz w:val="14"/>
        </w:rPr>
        <w:t>? In these times</w:t>
      </w:r>
      <w:r w:rsidRPr="00E6038E">
        <w:rPr>
          <w:rStyle w:val="StyleUnderline"/>
          <w:sz w:val="14"/>
        </w:rPr>
        <w:t xml:space="preserve">, when </w:t>
      </w:r>
      <w:proofErr w:type="gramStart"/>
      <w:r w:rsidRPr="00E6038E">
        <w:rPr>
          <w:rStyle w:val="StyleUnderline"/>
          <w:sz w:val="14"/>
        </w:rPr>
        <w:t xml:space="preserve">it is clear </w:t>
      </w:r>
      <w:r w:rsidRPr="0075585F">
        <w:rPr>
          <w:rStyle w:val="StyleUnderline"/>
          <w:sz w:val="14"/>
        </w:rPr>
        <w:t xml:space="preserve">that </w:t>
      </w:r>
      <w:r w:rsidRPr="0075585F">
        <w:rPr>
          <w:rStyle w:val="StyleUnderline"/>
        </w:rPr>
        <w:t>liberal</w:t>
      </w:r>
      <w:proofErr w:type="gramEnd"/>
      <w:r w:rsidRPr="0075585F">
        <w:rPr>
          <w:rStyle w:val="StyleUnderline"/>
        </w:rPr>
        <w:t xml:space="preserve"> freedoms, misnamed democracy, fail to halt the expropriation of collective life</w:t>
      </w:r>
      <w:r w:rsidRPr="0075585F">
        <w:rPr>
          <w:rStyle w:val="StyleUnderline"/>
          <w:sz w:val="14"/>
        </w:rPr>
        <w:t xml:space="preserve"> by</w:t>
      </w:r>
      <w:r w:rsidRPr="00E6038E">
        <w:rPr>
          <w:rStyle w:val="StyleUnderline"/>
          <w:sz w:val="14"/>
        </w:rPr>
        <w:t xml:space="preserve"> financial capitalism and its extractive resource mining, </w:t>
      </w:r>
      <w:r w:rsidRPr="00E03FFC">
        <w:rPr>
          <w:rStyle w:val="StyleUnderline"/>
        </w:rPr>
        <w:t xml:space="preserve">it is critical to turn our attention to ongoing praxes that build capacities for relationality beyond the logics of </w:t>
      </w:r>
      <w:proofErr w:type="spellStart"/>
      <w:r w:rsidRPr="00E03FFC">
        <w:rPr>
          <w:rStyle w:val="StyleUnderline"/>
        </w:rPr>
        <w:t>propriation</w:t>
      </w:r>
      <w:proofErr w:type="spellEnd"/>
      <w:r w:rsidRPr="00E6038E">
        <w:rPr>
          <w:rStyle w:val="StyleUnderline"/>
          <w:sz w:val="14"/>
        </w:rPr>
        <w:t xml:space="preserve">. </w:t>
      </w:r>
      <w:r w:rsidRPr="00DC221A">
        <w:rPr>
          <w:rStyle w:val="StyleUnderline"/>
        </w:rPr>
        <w:t xml:space="preserve">Because they have long understood inclusion in the liberal capitalist state as an unmaking of collective social being, as whitewashing ongoing violence, </w:t>
      </w:r>
      <w:r w:rsidRPr="00E03FFC">
        <w:rPr>
          <w:rStyle w:val="StyleUnderline"/>
        </w:rPr>
        <w:t>Black radical philosophy read alongside Indigenous critical theory may help us to think alternatives</w:t>
      </w:r>
      <w:r w:rsidRPr="00DC221A">
        <w:rPr>
          <w:rStyle w:val="StyleUnderline"/>
        </w:rPr>
        <w:t xml:space="preserve"> that are both transformative and realizable and, in fact, already manifest and discernable</w:t>
      </w:r>
      <w:r w:rsidRPr="00E6038E">
        <w:rPr>
          <w:rStyle w:val="StyleUnderline"/>
          <w:sz w:val="14"/>
        </w:rPr>
        <w:t xml:space="preserve">. </w:t>
      </w:r>
      <w:r w:rsidRPr="00DC221A">
        <w:rPr>
          <w:u w:val="single"/>
        </w:rPr>
        <w:t xml:space="preserve">Work by such scholars as Glen Coulthard, </w:t>
      </w:r>
      <w:proofErr w:type="spellStart"/>
      <w:r w:rsidRPr="00DC221A">
        <w:rPr>
          <w:u w:val="single"/>
        </w:rPr>
        <w:t>Saidiya</w:t>
      </w:r>
      <w:proofErr w:type="spellEnd"/>
      <w:r w:rsidRPr="00DC221A">
        <w:rPr>
          <w:u w:val="single"/>
        </w:rPr>
        <w:t xml:space="preserve"> Hartman, Shona Jackson, Tiffany Lethabo King, Lisa Lowe, Fred Moten, Leanne </w:t>
      </w:r>
      <w:proofErr w:type="spellStart"/>
      <w:r w:rsidRPr="00DC221A">
        <w:rPr>
          <w:u w:val="single"/>
        </w:rPr>
        <w:t>Betasamosake</w:t>
      </w:r>
      <w:proofErr w:type="spellEnd"/>
      <w:r w:rsidRPr="00DC221A">
        <w:rPr>
          <w:u w:val="single"/>
        </w:rPr>
        <w:t xml:space="preserve"> Simpson, and Denise Ferreira da Silva offers energizing responses to global predatory formations of debt-driven accumulation</w:t>
      </w:r>
      <w:r w:rsidRPr="00E6038E">
        <w:rPr>
          <w:sz w:val="14"/>
        </w:rPr>
        <w:t xml:space="preserve">, each drawing on Black radical traditions, critical ethnic studies, and/or Indigenous critical theory for epistemic-material activism. As </w:t>
      </w:r>
      <w:proofErr w:type="spellStart"/>
      <w:r w:rsidRPr="00E6038E">
        <w:rPr>
          <w:sz w:val="14"/>
        </w:rPr>
        <w:t>Saidiya</w:t>
      </w:r>
      <w:proofErr w:type="spellEnd"/>
      <w:r w:rsidRPr="00E6038E">
        <w:rPr>
          <w:sz w:val="14"/>
        </w:rPr>
        <w:t xml:space="preserve"> </w:t>
      </w:r>
      <w:r w:rsidRPr="00DC221A">
        <w:rPr>
          <w:u w:val="single"/>
        </w:rPr>
        <w:t>Hartman observes, “Skewed life chances, limited access to health and education, premature death, incarceration, and impoverishment” are all the afterlife of slavery</w:t>
      </w:r>
      <w:r w:rsidRPr="00E6038E">
        <w:rPr>
          <w:sz w:val="14"/>
        </w:rPr>
        <w:t xml:space="preserve">.30 That afterlife persists as we are all asked to confront the ontological, political, economic, and moral implications and entanglements of colonization and slavery as they ostensibly compete for </w:t>
      </w:r>
      <w:proofErr w:type="spellStart"/>
      <w:r w:rsidRPr="00E6038E">
        <w:rPr>
          <w:sz w:val="14"/>
        </w:rPr>
        <w:t>originary</w:t>
      </w:r>
      <w:proofErr w:type="spellEnd"/>
      <w:r w:rsidRPr="00E6038E">
        <w:rPr>
          <w:sz w:val="14"/>
        </w:rPr>
        <w:t xml:space="preserve"> source within dispossessive regimes. In his work, </w:t>
      </w:r>
      <w:r w:rsidRPr="00E6038E">
        <w:rPr>
          <w:rStyle w:val="StyleUnderline"/>
          <w:sz w:val="14"/>
        </w:rPr>
        <w:t xml:space="preserve">Moten confronts the predatory formation of subprime debt speculation and foreclosures from the point of view of the Black radical tradition, which constellates around the </w:t>
      </w:r>
      <w:proofErr w:type="spellStart"/>
      <w:r w:rsidRPr="00E6038E">
        <w:rPr>
          <w:rStyle w:val="StyleUnderline"/>
          <w:sz w:val="14"/>
        </w:rPr>
        <w:t>anticapitalist</w:t>
      </w:r>
      <w:proofErr w:type="spellEnd"/>
      <w:r w:rsidRPr="00E6038E">
        <w:rPr>
          <w:rStyle w:val="StyleUnderline"/>
          <w:sz w:val="14"/>
        </w:rPr>
        <w:t xml:space="preserve"> norms of “consent not to be a single being” and “preservation of the ontological totality”</w:t>
      </w:r>
      <w:r w:rsidRPr="00E6038E">
        <w:rPr>
          <w:sz w:val="14"/>
        </w:rPr>
        <w:t xml:space="preserve"> (the survival of Black collectivity). </w:t>
      </w:r>
      <w:r w:rsidRPr="00DC221A">
        <w:rPr>
          <w:u w:val="single"/>
        </w:rPr>
        <w:t>Moten celebrates the subprime debtor for enacting a guerrilla “collateral agency</w:t>
      </w:r>
      <w:r w:rsidRPr="00E6038E">
        <w:rPr>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E6038E">
        <w:rPr>
          <w:sz w:val="14"/>
        </w:rPr>
        <w:t>disownership</w:t>
      </w:r>
      <w:proofErr w:type="spellEnd"/>
      <w:r w:rsidRPr="00E6038E">
        <w:rPr>
          <w:sz w:val="14"/>
        </w:rPr>
        <w:t xml:space="preserve"> renewed an old experiment that moves at the intersection of squatting and “the imposition of severalty” </w:t>
      </w:r>
      <w:r w:rsidRPr="00E6038E">
        <w:rPr>
          <w:rStyle w:val="StyleUnderline"/>
          <w:sz w:val="14"/>
        </w:rPr>
        <w:t>(… to eradicate the Indian who was not vanishing quite fast enough by liberal conferral of the gift of private property.) That imposition [was updated] … in the name of “the ownership society” … so that it could continue its brutal, violent habit of enclosing our common capacity.3</w:t>
      </w:r>
      <w:r w:rsidRPr="00E6038E">
        <w:rPr>
          <w:sz w:val="14"/>
        </w:rPr>
        <w:t xml:space="preserve">2 </w:t>
      </w:r>
      <w:r w:rsidRPr="00DC221A">
        <w:rPr>
          <w:rStyle w:val="StyleUnderline"/>
          <w:highlight w:val="green"/>
        </w:rPr>
        <w:t>Moten refuses to compare and oppose Black and Native dispossessions</w:t>
      </w:r>
      <w:r w:rsidRPr="00E6038E">
        <w:rPr>
          <w:rStyle w:val="StyleUnderline"/>
          <w:sz w:val="14"/>
        </w:rPr>
        <w:t xml:space="preserve"> in racial capitalist settler colonial modernity </w:t>
      </w:r>
      <w:r w:rsidRPr="00DC221A">
        <w:rPr>
          <w:rStyle w:val="StyleUnderline"/>
          <w:highlight w:val="green"/>
        </w:rPr>
        <w:t xml:space="preserve">and instead offers a way to conceive of debt as </w:t>
      </w:r>
      <w:proofErr w:type="spellStart"/>
      <w:r w:rsidRPr="00DC221A">
        <w:rPr>
          <w:rStyle w:val="StyleUnderline"/>
          <w:highlight w:val="green"/>
        </w:rPr>
        <w:t>disownership</w:t>
      </w:r>
      <w:proofErr w:type="spellEnd"/>
      <w:r w:rsidRPr="00E6038E">
        <w:rPr>
          <w:rStyle w:val="StyleUnderline"/>
          <w:sz w:val="14"/>
        </w:rPr>
        <w:t xml:space="preserve"> </w:t>
      </w:r>
      <w:r w:rsidRPr="00DC221A">
        <w:rPr>
          <w:rStyle w:val="StyleUnderline"/>
        </w:rPr>
        <w:t>that links contemporary forms of foreclosure to the enclosures of settlement, severalty, and allotment</w:t>
      </w:r>
      <w:r w:rsidRPr="00E6038E">
        <w:rPr>
          <w:rStyle w:val="StyleUnderline"/>
          <w:sz w:val="14"/>
        </w:rPr>
        <w:t>. As home ownership and its subsequent subprime mortgage within the existing structures of a well-</w:t>
      </w:r>
      <w:r w:rsidRPr="0075585F">
        <w:rPr>
          <w:rStyle w:val="StyleUnderline"/>
          <w:sz w:val="14"/>
        </w:rPr>
        <w:t xml:space="preserve">established </w:t>
      </w:r>
      <w:r w:rsidRPr="0075585F">
        <w:rPr>
          <w:rStyle w:val="StyleUnderline"/>
        </w:rPr>
        <w:t>settler colonialism became “a kind of carnival, a</w:t>
      </w:r>
      <w:r w:rsidRPr="003D33B7">
        <w:rPr>
          <w:rStyle w:val="StyleUnderline"/>
        </w:rPr>
        <w:t xml:space="preserve"> country-ass hoedown, an embarrassing barbecue</w:t>
      </w:r>
      <w:r w:rsidRPr="00E6038E">
        <w:rPr>
          <w:rStyle w:val="StyleUnderline"/>
          <w:sz w:val="14"/>
        </w:rPr>
        <w:t>,” Moten acknowledges how “</w:t>
      </w:r>
      <w:r w:rsidRPr="00E03FFC">
        <w:rPr>
          <w:rStyle w:val="StyleUnderline"/>
        </w:rPr>
        <w:t>the ownership society” continues its brutal drive toward enclosing our common capacity and our capacity for the commons</w:t>
      </w:r>
      <w:r w:rsidRPr="00E6038E">
        <w:rPr>
          <w:rStyle w:val="StyleUnderline"/>
          <w:sz w:val="14"/>
        </w:rPr>
        <w:t>.</w:t>
      </w:r>
      <w:r w:rsidRPr="00E6038E">
        <w:rPr>
          <w:sz w:val="14"/>
        </w:rPr>
        <w:t xml:space="preserve"> Building on questions of the </w:t>
      </w:r>
      <w:proofErr w:type="spellStart"/>
      <w:r w:rsidRPr="00E6038E">
        <w:rPr>
          <w:sz w:val="14"/>
        </w:rPr>
        <w:t>spatialities</w:t>
      </w:r>
      <w:proofErr w:type="spellEnd"/>
      <w:r w:rsidRPr="00E6038E">
        <w:rPr>
          <w:sz w:val="14"/>
        </w:rPr>
        <w:t xml:space="preserve"> of settler colonial </w:t>
      </w:r>
      <w:r w:rsidRPr="0075585F">
        <w:rPr>
          <w:sz w:val="14"/>
        </w:rPr>
        <w:t xml:space="preserve">geographies, </w:t>
      </w:r>
      <w:r w:rsidRPr="0075585F">
        <w:rPr>
          <w:u w:val="single"/>
        </w:rPr>
        <w:t>Tiffany Lethabo</w:t>
      </w:r>
      <w:r w:rsidRPr="00DC221A">
        <w:rPr>
          <w:u w:val="single"/>
        </w:rPr>
        <w:t xml:space="preserve"> </w:t>
      </w:r>
      <w:r w:rsidRPr="00693847">
        <w:rPr>
          <w:rStyle w:val="StyleUnderline"/>
          <w:highlight w:val="green"/>
        </w:rPr>
        <w:t>King</w:t>
      </w:r>
      <w:r w:rsidRPr="00E6038E">
        <w:rPr>
          <w:rStyle w:val="StyleUnderline"/>
          <w:sz w:val="14"/>
        </w:rPr>
        <w:t xml:space="preserve">, in her recent work on Black fungibility, </w:t>
      </w:r>
      <w:r w:rsidRPr="00693847">
        <w:rPr>
          <w:rStyle w:val="StyleUnderline"/>
          <w:highlight w:val="green"/>
        </w:rPr>
        <w:t>argues for an analytic framework through which to consider how “Blackness mediated the ways the natural world could be imagined as manipulable and an open landscape in flux</w:t>
      </w:r>
      <w:r w:rsidRPr="00693847">
        <w:rPr>
          <w:rStyle w:val="StyleUnderline"/>
          <w:sz w:val="14"/>
          <w:highlight w:val="green"/>
        </w:rPr>
        <w:t>.”</w:t>
      </w:r>
      <w:r w:rsidRPr="00E6038E">
        <w:rPr>
          <w:rStyle w:val="StyleUnderline"/>
          <w:sz w:val="14"/>
        </w:rPr>
        <w:t xml:space="preserve">33 </w:t>
      </w:r>
      <w:r w:rsidRPr="00693847">
        <w:rPr>
          <w:rStyle w:val="StyleUnderline"/>
          <w:highlight w:val="green"/>
        </w:rPr>
        <w:t>Such a framework disrupts the spatial and embodied boundaries that have at times separated Indigenous and settler colonial critique from Black studies</w:t>
      </w:r>
      <w:r w:rsidRPr="00E6038E">
        <w:rPr>
          <w:rStyle w:val="StyleUnderline"/>
          <w:sz w:val="14"/>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w:t>
      </w:r>
      <w:r w:rsidRPr="00E6038E">
        <w:rPr>
          <w:sz w:val="14"/>
        </w:rPr>
        <w:t xml:space="preserve"> conquistador</w:t>
      </w:r>
      <w:r w:rsidRPr="00E6038E">
        <w:rPr>
          <w:rStyle w:val="StyleUnderline"/>
          <w:sz w:val="14"/>
        </w:rPr>
        <w:t>/settler rather than just another human laborer exploited as a mere technology to produce space.”</w:t>
      </w:r>
      <w:r w:rsidRPr="00E6038E">
        <w:rPr>
          <w:sz w:val="14"/>
        </w:rPr>
        <w:t xml:space="preserve">34 </w:t>
      </w:r>
      <w:r w:rsidRPr="00E03FFC">
        <w:rPr>
          <w:u w:val="single"/>
        </w:rPr>
        <w:t xml:space="preserve">Such moves help us </w:t>
      </w:r>
      <w:r w:rsidRPr="00DC221A">
        <w:rPr>
          <w:rStyle w:val="StyleUnderline"/>
          <w:highlight w:val="green"/>
        </w:rPr>
        <w:t>decenter bodies as the site of pure labor</w:t>
      </w:r>
      <w:r w:rsidRPr="00E6038E">
        <w:rPr>
          <w:rStyle w:val="StyleUnderline"/>
          <w:sz w:val="14"/>
        </w:rPr>
        <w:t xml:space="preserve"> within the proprietary logics of settler colonialism and racial capitalism to think more fluidly about the porousness of those same bodies as they are made to move and remove</w:t>
      </w:r>
      <w:r w:rsidRPr="00E6038E">
        <w:rPr>
          <w:sz w:val="14"/>
        </w:rPr>
        <w:t xml:space="preserve">, build and destroy, relate and tear asunder. Dene scholar Glen </w:t>
      </w:r>
      <w:r w:rsidRPr="00E6038E">
        <w:rPr>
          <w:rStyle w:val="StyleUnderline"/>
          <w:sz w:val="14"/>
        </w:rPr>
        <w:t xml:space="preserve">Coulthard confronts the debt-driven predatory formations active in Canada, where austerity provides alibis for renewed thefts of Indigenous lands and resources and more indebtedness and </w:t>
      </w:r>
      <w:r w:rsidRPr="0075585F">
        <w:rPr>
          <w:rStyle w:val="StyleUnderline"/>
          <w:sz w:val="14"/>
        </w:rPr>
        <w:t xml:space="preserve">precarity generally. </w:t>
      </w:r>
      <w:r w:rsidRPr="0075585F">
        <w:rPr>
          <w:sz w:val="14"/>
        </w:rPr>
        <w:t xml:space="preserve">Inspired by Frantz Fanon’s belief that </w:t>
      </w:r>
      <w:r w:rsidRPr="0075585F">
        <w:rPr>
          <w:b/>
          <w:bCs/>
          <w:u w:val="single"/>
        </w:rPr>
        <w:t xml:space="preserve">those </w:t>
      </w:r>
      <w:r w:rsidRPr="0075585F">
        <w:rPr>
          <w:rStyle w:val="StyleUnderline"/>
        </w:rPr>
        <w:t>struggling against colonialism must turn away from the colonial state and find in their own transformative praxis the source of their liberation</w:t>
      </w:r>
      <w:r w:rsidRPr="0075585F">
        <w:rPr>
          <w:rStyle w:val="StyleUnderline"/>
          <w:sz w:val="14"/>
        </w:rPr>
        <w:t xml:space="preserve">, </w:t>
      </w:r>
      <w:r w:rsidRPr="0075585F">
        <w:rPr>
          <w:rStyle w:val="StyleUnderline"/>
        </w:rPr>
        <w:t>Coulthard calls for the reinvigoration of land-based norms, of “indigenous laws … that uphold the relations of reciprocity that shape our engagement with the human and nonhuman world—the land</w:t>
      </w:r>
      <w:r w:rsidRPr="0075585F">
        <w:rPr>
          <w:rStyle w:val="StyleUnderline"/>
          <w:sz w:val="14"/>
        </w:rPr>
        <w:t>.”</w:t>
      </w:r>
      <w:r w:rsidRPr="0075585F">
        <w:rPr>
          <w:sz w:val="14"/>
        </w:rPr>
        <w:t>35</w:t>
      </w:r>
      <w:r w:rsidRPr="00E6038E">
        <w:rPr>
          <w:sz w:val="14"/>
        </w:rPr>
        <w:t xml:space="preserve"> </w:t>
      </w:r>
      <w:r w:rsidRPr="00DC221A">
        <w:rPr>
          <w:b/>
          <w:bCs/>
          <w:u w:val="single"/>
        </w:rPr>
        <w:t>He refers to this transformation praxis as “grounded normativity” in Red Skin, White Masks</w:t>
      </w:r>
      <w:r w:rsidRPr="00E6038E">
        <w:rPr>
          <w:sz w:val="14"/>
        </w:rPr>
        <w:t xml:space="preserve">. Recently, writing with Michi </w:t>
      </w:r>
      <w:proofErr w:type="spellStart"/>
      <w:r w:rsidRPr="00E6038E">
        <w:rPr>
          <w:sz w:val="14"/>
        </w:rPr>
        <w:t>Saagiig</w:t>
      </w:r>
      <w:proofErr w:type="spellEnd"/>
      <w:r w:rsidRPr="00E6038E">
        <w:rPr>
          <w:sz w:val="14"/>
        </w:rPr>
        <w:t xml:space="preserve"> Nishnaabeg poet, intellectual, and activist Leanne </w:t>
      </w:r>
      <w:proofErr w:type="spellStart"/>
      <w:r w:rsidRPr="00E6038E">
        <w:rPr>
          <w:sz w:val="14"/>
        </w:rPr>
        <w:t>Betasamosake</w:t>
      </w:r>
      <w:proofErr w:type="spellEnd"/>
      <w:r w:rsidRPr="00E6038E">
        <w:rPr>
          <w:sz w:val="14"/>
        </w:rPr>
        <w:t xml:space="preserve"> Simpson, he has reframed this praxis as a baseline for anticolonial solidarities against the proprietary and </w:t>
      </w:r>
      <w:r w:rsidRPr="00E6038E">
        <w:rPr>
          <w:rStyle w:val="StyleUnderline"/>
          <w:sz w:val="14"/>
        </w:rPr>
        <w:t>possessive regimes undergirding settler colonialism in North America. “Our relationship to the land itself,”</w:t>
      </w:r>
      <w:r w:rsidRPr="00E6038E">
        <w:rPr>
          <w:sz w:val="14"/>
        </w:rPr>
        <w:t xml:space="preserve"> Coulthard and Simpson write</w:t>
      </w:r>
      <w:r w:rsidRPr="00E6038E">
        <w:rPr>
          <w:rStyle w:val="StyleUnderline"/>
          <w:sz w:val="14"/>
        </w:rPr>
        <w:t>, “generates the processes, practices, and knowledges that inform our political systems, and through which we practice solidarity. To willfully abandon them would amount to a form of auto-genocide.”</w:t>
      </w:r>
      <w:r w:rsidRPr="00E6038E">
        <w:rPr>
          <w:sz w:val="14"/>
        </w:rPr>
        <w:t xml:space="preserve">36 </w:t>
      </w:r>
      <w:r w:rsidRPr="00E6038E">
        <w:rPr>
          <w:rStyle w:val="StyleUnderline"/>
          <w:highlight w:val="green"/>
        </w:rPr>
        <w:t>Grounded normativity</w:t>
      </w:r>
      <w:r w:rsidRPr="00E6038E">
        <w:rPr>
          <w:rStyle w:val="StyleUnderline"/>
          <w:sz w:val="14"/>
        </w:rPr>
        <w:t xml:space="preserve">, as Coulthard and Simpson explain, </w:t>
      </w:r>
      <w:r w:rsidRPr="00E6038E">
        <w:rPr>
          <w:rStyle w:val="StyleUnderline"/>
          <w:highlight w:val="green"/>
        </w:rPr>
        <w:lastRenderedPageBreak/>
        <w:t>provides an ethical way of knowing and being that is more expansive than those ontologies that prioritize the human as exceptional</w:t>
      </w:r>
      <w:r w:rsidRPr="00E6038E">
        <w:rPr>
          <w:rStyle w:val="StyleUnderline"/>
          <w:sz w:val="14"/>
        </w:rPr>
        <w:t xml:space="preserve">, </w:t>
      </w:r>
    </w:p>
    <w:p w14:paraId="0C62DD36" w14:textId="77777777" w:rsidR="00425E1F" w:rsidRDefault="00425E1F" w:rsidP="00433370">
      <w:pPr>
        <w:rPr>
          <w:rStyle w:val="StyleUnderline"/>
          <w:sz w:val="14"/>
        </w:rPr>
      </w:pPr>
    </w:p>
    <w:p w14:paraId="225A84F4" w14:textId="77777777" w:rsidR="00425E1F" w:rsidRDefault="00425E1F" w:rsidP="00433370">
      <w:pPr>
        <w:rPr>
          <w:rStyle w:val="StyleUnderline"/>
          <w:sz w:val="14"/>
        </w:rPr>
      </w:pPr>
    </w:p>
    <w:p w14:paraId="156C3EE0" w14:textId="77777777" w:rsidR="00425E1F" w:rsidRDefault="00425E1F" w:rsidP="00433370">
      <w:pPr>
        <w:rPr>
          <w:rStyle w:val="StyleUnderline"/>
          <w:sz w:val="14"/>
        </w:rPr>
      </w:pPr>
    </w:p>
    <w:p w14:paraId="56724364" w14:textId="77777777" w:rsidR="00425E1F" w:rsidRDefault="00425E1F" w:rsidP="00433370">
      <w:pPr>
        <w:rPr>
          <w:rStyle w:val="StyleUnderline"/>
          <w:sz w:val="14"/>
        </w:rPr>
      </w:pPr>
    </w:p>
    <w:p w14:paraId="52716AA2" w14:textId="77777777" w:rsidR="00425E1F" w:rsidRDefault="00425E1F" w:rsidP="00433370">
      <w:pPr>
        <w:rPr>
          <w:rStyle w:val="StyleUnderline"/>
          <w:sz w:val="14"/>
        </w:rPr>
      </w:pPr>
    </w:p>
    <w:p w14:paraId="1DBA9153" w14:textId="789049F0" w:rsidR="00433370" w:rsidRDefault="00433370" w:rsidP="00433370">
      <w:pPr>
        <w:rPr>
          <w:sz w:val="14"/>
        </w:rPr>
      </w:pPr>
      <w:r w:rsidRPr="00E6038E">
        <w:rPr>
          <w:rStyle w:val="StyleUnderline"/>
          <w:sz w:val="14"/>
        </w:rPr>
        <w:t xml:space="preserve">and it is a placement that extends memory through vast kinship networks that assume life, vibrancy, and agency beyond the limits of enlightenment notions of self, liberty, and property. Such </w:t>
      </w:r>
      <w:r w:rsidRPr="00E6038E">
        <w:rPr>
          <w:rStyle w:val="StyleUnderline"/>
          <w:highlight w:val="green"/>
        </w:rPr>
        <w:t>Indigenous interventions</w:t>
      </w:r>
      <w:r w:rsidRPr="00E6038E">
        <w:rPr>
          <w:rStyle w:val="StyleUnderline"/>
        </w:rPr>
        <w:t xml:space="preserve"> to the categories of being codified by settler law, policy, and territoriality are also fundamentally critiques of colonialism as they </w:t>
      </w:r>
      <w:r w:rsidRPr="00E6038E">
        <w:rPr>
          <w:rStyle w:val="StyleUnderline"/>
          <w:highlight w:val="green"/>
        </w:rPr>
        <w:t>reorient knowledge and power within and through Indigenous returns</w:t>
      </w:r>
      <w:r w:rsidRPr="00E6038E">
        <w:rPr>
          <w:rStyle w:val="StyleUnderline"/>
        </w:rPr>
        <w:t xml:space="preserve"> </w:t>
      </w:r>
      <w:r w:rsidRPr="00E6038E">
        <w:rPr>
          <w:rStyle w:val="StyleUnderline"/>
          <w:highlight w:val="green"/>
        </w:rPr>
        <w:t>to land</w:t>
      </w:r>
      <w:r w:rsidRPr="00E6038E">
        <w:rPr>
          <w:rStyle w:val="StyleUnderline"/>
        </w:rPr>
        <w:t xml:space="preserve">, philosophy, diplomacy, activism, </w:t>
      </w:r>
      <w:r w:rsidRPr="00E6038E">
        <w:rPr>
          <w:rStyle w:val="StyleUnderline"/>
          <w:highlight w:val="green"/>
        </w:rPr>
        <w:t>and kinship</w:t>
      </w:r>
      <w:r w:rsidRPr="00E6038E">
        <w:rPr>
          <w:rStyle w:val="StyleUnderline"/>
        </w:rPr>
        <w:t>.</w:t>
      </w:r>
      <w:r w:rsidRPr="00E6038E">
        <w:rPr>
          <w:rStyle w:val="StyleUnderline"/>
          <w:sz w:val="14"/>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possession. </w:t>
      </w:r>
      <w:r w:rsidRPr="00E6038E">
        <w:rPr>
          <w:sz w:val="14"/>
        </w:rPr>
        <w:t xml:space="preserve">Here, as a way toward ending this introduction, we’d like to offer a series of provocations and </w:t>
      </w:r>
      <w:r w:rsidRPr="00E6038E">
        <w:rPr>
          <w:b/>
          <w:bCs/>
          <w:u w:val="single"/>
        </w:rPr>
        <w:t xml:space="preserve">questions that arise when Black and Indigenous intellectual traditions are held simultaneously as offering disruptions to </w:t>
      </w:r>
      <w:proofErr w:type="spellStart"/>
      <w:r w:rsidRPr="00E6038E">
        <w:rPr>
          <w:b/>
          <w:bCs/>
          <w:u w:val="single"/>
        </w:rPr>
        <w:t>propriation</w:t>
      </w:r>
      <w:proofErr w:type="spellEnd"/>
      <w:r w:rsidRPr="00E6038E">
        <w:rPr>
          <w:b/>
          <w:bCs/>
          <w:u w:val="single"/>
        </w:rPr>
        <w:t xml:space="preserve"> and possession:</w:t>
      </w:r>
      <w:r w:rsidRPr="00E6038E">
        <w:rPr>
          <w:sz w:val="14"/>
        </w:rPr>
        <w:t xml:space="preserve"> 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w:t>
      </w:r>
      <w:proofErr w:type="spellStart"/>
      <w:r w:rsidRPr="00E6038E">
        <w:rPr>
          <w:sz w:val="14"/>
        </w:rPr>
        <w:t>nondominating</w:t>
      </w:r>
      <w:proofErr w:type="spellEnd"/>
      <w:r w:rsidRPr="00E6038E">
        <w:rPr>
          <w:sz w:val="14"/>
        </w:rPr>
        <w:t xml:space="preserve"> and nonexploitative way”?</w:t>
      </w:r>
      <w:r w:rsidRPr="00E6038E">
        <w:rPr>
          <w:b/>
          <w:bCs/>
          <w:u w:val="single"/>
        </w:rPr>
        <w:t xml:space="preserve">37 </w:t>
      </w:r>
      <w:r w:rsidRPr="00B71428">
        <w:rPr>
          <w:rStyle w:val="StyleUnderline"/>
        </w:rPr>
        <w:t>What would it be</w:t>
      </w:r>
      <w:r w:rsidRPr="00E6038E">
        <w:rPr>
          <w:rStyle w:val="StyleUnderline"/>
        </w:rPr>
        <w:t xml:space="preserve">, then, </w:t>
      </w:r>
      <w:r w:rsidRPr="00B71428">
        <w:rPr>
          <w:rStyle w:val="StyleUnderline"/>
        </w:rPr>
        <w:t xml:space="preserve">to think and </w:t>
      </w:r>
      <w:r w:rsidRPr="00E6038E">
        <w:rPr>
          <w:rStyle w:val="StyleUnderline"/>
          <w:highlight w:val="green"/>
        </w:rPr>
        <w:t>work for a grounded relationality</w:t>
      </w:r>
      <w:r w:rsidRPr="00E6038E">
        <w:rPr>
          <w:rStyle w:val="StyleUnderline"/>
        </w:rPr>
        <w:t xml:space="preserve">, at once </w:t>
      </w:r>
      <w:r w:rsidRPr="00E6038E">
        <w:rPr>
          <w:rStyle w:val="StyleUnderline"/>
          <w:highlight w:val="green"/>
        </w:rPr>
        <w:t>addressed to Black placemaking, geographies, and other racialized diasporas</w:t>
      </w:r>
      <w:r w:rsidRPr="00E6038E">
        <w:rPr>
          <w:rStyle w:val="StyleUnderline"/>
        </w:rPr>
        <w:t>, as well as to proprietary violences incommensurate to yet not altogether separate from Indigenous land and sovereignty?</w:t>
      </w:r>
      <w:r w:rsidRPr="00E6038E">
        <w:rPr>
          <w:rStyle w:val="StyleUnderline"/>
          <w:sz w:val="14"/>
        </w:rPr>
        <w:t xml:space="preserve"> What would it mean to consider the land itself as a site of an agentive fungibility that has been conscripted into the proprietary </w:t>
      </w:r>
      <w:proofErr w:type="spellStart"/>
      <w:r w:rsidRPr="00E6038E">
        <w:rPr>
          <w:rStyle w:val="StyleUnderline"/>
          <w:sz w:val="14"/>
        </w:rPr>
        <w:t>spatialities</w:t>
      </w:r>
      <w:proofErr w:type="spellEnd"/>
      <w:r w:rsidRPr="00E6038E">
        <w:rPr>
          <w:rStyle w:val="StyleUnderline"/>
          <w:sz w:val="14"/>
        </w:rPr>
        <w:t xml:space="preserve"> of colonial possessiveness and constrained into geographies of exploitation that no longer serve the relationalities of presence and care that have for so long been its domain as a common for all? </w:t>
      </w:r>
      <w:r w:rsidRPr="00E6038E">
        <w:rPr>
          <w:rStyle w:val="StyleUnderline"/>
          <w:highlight w:val="green"/>
        </w:rPr>
        <w:t>The loss of land is not just a loss of</w:t>
      </w:r>
      <w:r w:rsidRPr="00E6038E">
        <w:rPr>
          <w:rStyle w:val="StyleUnderline"/>
        </w:rPr>
        <w:t xml:space="preserve"> property, territoriality, power, nation, or </w:t>
      </w:r>
      <w:r w:rsidRPr="00E6038E">
        <w:rPr>
          <w:rStyle w:val="StyleUnderline"/>
          <w:highlight w:val="green"/>
        </w:rPr>
        <w:t>sovereignty; it is the loss of</w:t>
      </w:r>
      <w:r w:rsidRPr="00E6038E">
        <w:rPr>
          <w:rStyle w:val="StyleUnderline"/>
        </w:rPr>
        <w:t xml:space="preserve"> those philosophies that derive from the </w:t>
      </w:r>
      <w:r w:rsidRPr="00E6038E">
        <w:rPr>
          <w:rStyle w:val="StyleUnderline"/>
          <w:highlight w:val="green"/>
        </w:rPr>
        <w:t>relationships the land itself activates, fosters, and nourishes</w:t>
      </w:r>
      <w:r w:rsidRPr="00E6038E">
        <w:rPr>
          <w:b/>
          <w:bCs/>
          <w:u w:val="single"/>
        </w:rPr>
        <w:t xml:space="preserve">. </w:t>
      </w:r>
      <w:r w:rsidRPr="00E6038E">
        <w:rPr>
          <w:sz w:val="14"/>
        </w:rPr>
        <w:t xml:space="preserve">Working across the lethal confluences of imperial conquest and racial capitalist predation, the essays that follow engage such questions and the logic of </w:t>
      </w:r>
      <w:proofErr w:type="spellStart"/>
      <w:r w:rsidRPr="00E6038E">
        <w:rPr>
          <w:sz w:val="14"/>
        </w:rPr>
        <w:t>propriation</w:t>
      </w:r>
      <w:proofErr w:type="spellEnd"/>
      <w:r w:rsidRPr="00E6038E">
        <w:rPr>
          <w:sz w:val="14"/>
        </w:rPr>
        <w:t xml:space="preserve"> that organizes and underwrites economies of dispossession in the historical present.</w:t>
      </w:r>
    </w:p>
    <w:p w14:paraId="1965ED7A" w14:textId="77777777" w:rsidR="00433370" w:rsidRPr="00EC3CAE" w:rsidRDefault="00433370" w:rsidP="00433370">
      <w:pPr>
        <w:pStyle w:val="Heading4"/>
      </w:pPr>
      <w:r>
        <w:t xml:space="preserve">Fears of extinction are ideological mystification that uses fear to protect the settler colony. </w:t>
      </w:r>
    </w:p>
    <w:p w14:paraId="7654305E" w14:textId="77777777" w:rsidR="00433370" w:rsidRPr="00122C74" w:rsidRDefault="00433370" w:rsidP="00433370">
      <w:pPr>
        <w:rPr>
          <w:rStyle w:val="Style13ptBold"/>
          <w:bCs w:val="0"/>
          <w:sz w:val="20"/>
          <w:szCs w:val="20"/>
        </w:rPr>
      </w:pPr>
      <w:proofErr w:type="spellStart"/>
      <w:r>
        <w:rPr>
          <w:rStyle w:val="Style13ptBold"/>
        </w:rPr>
        <w:t>Dalley</w:t>
      </w:r>
      <w:proofErr w:type="spellEnd"/>
      <w:r>
        <w:rPr>
          <w:rStyle w:val="Style13ptBold"/>
        </w:rPr>
        <w:t xml:space="preserve"> 16 </w:t>
      </w:r>
      <w:r w:rsidRPr="00D1518C">
        <w:rPr>
          <w:rStyle w:val="Style13ptBold"/>
          <w:sz w:val="20"/>
          <w:szCs w:val="20"/>
        </w:rPr>
        <w:t xml:space="preserve">(Hamish </w:t>
      </w:r>
      <w:proofErr w:type="spellStart"/>
      <w:r w:rsidRPr="00D1518C">
        <w:rPr>
          <w:rStyle w:val="Style13ptBold"/>
          <w:sz w:val="20"/>
          <w:szCs w:val="20"/>
        </w:rPr>
        <w:t>Dalley</w:t>
      </w:r>
      <w:proofErr w:type="spellEnd"/>
      <w:r w:rsidRPr="00D1518C">
        <w:rPr>
          <w:rStyle w:val="Style13ptBold"/>
          <w:sz w:val="20"/>
          <w:szCs w:val="20"/>
        </w:rPr>
        <w:t xml:space="preserve"> received his Ph.D. from the Australian National University in </w:t>
      </w:r>
      <w:proofErr w:type="gramStart"/>
      <w:r w:rsidRPr="00D1518C">
        <w:rPr>
          <w:rStyle w:val="Style13ptBold"/>
          <w:sz w:val="20"/>
          <w:szCs w:val="20"/>
        </w:rPr>
        <w:t>2013, and</w:t>
      </w:r>
      <w:proofErr w:type="gramEnd"/>
      <w:r w:rsidRPr="00D1518C">
        <w:rPr>
          <w:rStyle w:val="Style13ptBold"/>
          <w:sz w:val="20"/>
          <w:szCs w:val="20"/>
        </w:rPr>
        <w:t xml:space="preserve">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36AB3F4C" w14:textId="0934DB94" w:rsidR="000F1DAB" w:rsidRPr="00433370" w:rsidRDefault="00433370" w:rsidP="00433370">
      <w:pPr>
        <w:rPr>
          <w:sz w:val="14"/>
        </w:rPr>
      </w:pPr>
      <w:r w:rsidRPr="001923BE">
        <w:rPr>
          <w:rStyle w:val="Emphasis"/>
          <w:highlight w:val="gree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 xml:space="preserve">For settlers, of all people, to obsessively ruminate on their own finitude is counterintuitive, for few modern social for- </w:t>
      </w:r>
      <w:proofErr w:type="spellStart"/>
      <w:r w:rsidRPr="005A723B">
        <w:rPr>
          <w:rStyle w:val="StyleUnderline"/>
        </w:rPr>
        <w:t>mations</w:t>
      </w:r>
      <w:proofErr w:type="spellEnd"/>
      <w:r w:rsidRPr="005A723B">
        <w:rPr>
          <w:rStyle w:val="StyleUnderline"/>
        </w:rPr>
        <w:t xml:space="preserve"> have been more resistant to change than settler colonialism</w:t>
      </w:r>
      <w:r w:rsidRPr="005A723B">
        <w:rPr>
          <w:sz w:val="14"/>
        </w:rPr>
        <w:t xml:space="preserve">. With a few </w:t>
      </w:r>
      <w:proofErr w:type="spellStart"/>
      <w:r w:rsidRPr="005A723B">
        <w:rPr>
          <w:sz w:val="14"/>
        </w:rPr>
        <w:t>excep</w:t>
      </w:r>
      <w:proofErr w:type="spellEnd"/>
      <w:r w:rsidRPr="005A723B">
        <w:rPr>
          <w:sz w:val="14"/>
        </w:rPr>
        <w:t xml:space="preserve">- </w:t>
      </w:r>
      <w:proofErr w:type="spellStart"/>
      <w:r w:rsidRPr="005A723B">
        <w:rPr>
          <w:sz w:val="14"/>
        </w:rPr>
        <w:t>tions</w:t>
      </w:r>
      <w:proofErr w:type="spellEnd"/>
      <w:r w:rsidRPr="005A723B">
        <w:rPr>
          <w:sz w:val="14"/>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5A723B">
        <w:rPr>
          <w:sz w:val="14"/>
        </w:rPr>
        <w:t>itical</w:t>
      </w:r>
      <w:proofErr w:type="spellEnd"/>
      <w:r w:rsidRPr="005A723B">
        <w:rPr>
          <w:sz w:val="14"/>
        </w:rPr>
        <w:t xml:space="preserve"> agency and rights – and they have done so notwithstanding the sustained resistance¶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 xml:space="preserve">The significance of this paradox for settler-colonial literature is the subject of this </w:t>
      </w:r>
      <w:proofErr w:type="gramStart"/>
      <w:r w:rsidRPr="005A723B">
        <w:rPr>
          <w:sz w:val="14"/>
        </w:rPr>
        <w:t>article.¶</w:t>
      </w:r>
      <w:proofErr w:type="gramEnd"/>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w:t>
      </w:r>
      <w:r w:rsidRPr="005A723B">
        <w:rPr>
          <w:rStyle w:val="StyleUnderline"/>
        </w:rPr>
        <w:lastRenderedPageBreak/>
        <w:t xml:space="preserve">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w:t>
      </w:r>
      <w:proofErr w:type="gramStart"/>
      <w:r w:rsidRPr="005A723B">
        <w:rPr>
          <w:sz w:val="14"/>
        </w:rPr>
        <w:t>by definition one</w:t>
      </w:r>
      <w:proofErr w:type="gramEnd"/>
      <w:r w:rsidRPr="005A723B">
        <w:rPr>
          <w:sz w:val="14"/>
        </w:rPr>
        <w:t xml:space="preserv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5A723B">
        <w:rPr>
          <w:sz w:val="14"/>
        </w:rPr>
        <w:t>spectre</w:t>
      </w:r>
      <w:proofErr w:type="spellEnd"/>
      <w:r w:rsidRPr="005A723B">
        <w:rPr>
          <w:sz w:val="14"/>
        </w:rPr>
        <w:t xml:space="preserve"> of the native, whose existence (which cannot be disavowed completely because it is needed to define the settler’s difference, superior- </w:t>
      </w:r>
      <w:proofErr w:type="spellStart"/>
      <w:r w:rsidRPr="005A723B">
        <w:rPr>
          <w:sz w:val="14"/>
        </w:rPr>
        <w:t>ity</w:t>
      </w:r>
      <w:proofErr w:type="spellEnd"/>
      <w:r w:rsidRPr="005A723B">
        <w:rPr>
          <w:sz w:val="14"/>
        </w:rPr>
        <w:t xml:space="preserve">,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w:t>
      </w:r>
      <w:proofErr w:type="gramStart"/>
      <w:r w:rsidRPr="00FA5751">
        <w:rPr>
          <w:u w:val="single"/>
        </w:rPr>
        <w:t>a number of</w:t>
      </w:r>
      <w:proofErr w:type="gramEnd"/>
      <w:r w:rsidRPr="00FA5751">
        <w:rPr>
          <w:u w:val="single"/>
        </w:rPr>
        <w:t xml:space="preserve"> associated </w:t>
      </w:r>
      <w:r w:rsidRPr="001923BE">
        <w:rPr>
          <w:highlight w:val="green"/>
          <w:u w:val="single"/>
        </w:rPr>
        <w:t>psychopathologies</w:t>
      </w:r>
      <w:r w:rsidRPr="005A723B">
        <w:rPr>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r w:rsidRPr="001923BE">
        <w:rPr>
          <w:rStyle w:val="Emphasis"/>
          <w:highlight w:val="green"/>
        </w:rPr>
        <w:t>settler decolonization is inconceivable because settlers lack the metaphorical tools to imagine their own demise</w:t>
      </w:r>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r w:rsidRPr="005A723B">
        <w:rPr>
          <w:u w:val="single"/>
        </w:rPr>
        <w:t>, with the result that the radical potentiality of decolonization is undone even as it is invoked.¶</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a metaphor via which the end of settler colonialism 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w:t>
      </w:r>
      <w:proofErr w:type="spellStart"/>
      <w:r w:rsidRPr="005A723B">
        <w:rPr>
          <w:sz w:val="14"/>
        </w:rPr>
        <w:t>litera</w:t>
      </w:r>
      <w:proofErr w:type="spellEnd"/>
      <w:r w:rsidRPr="005A723B">
        <w:rPr>
          <w:sz w:val="14"/>
        </w:rPr>
        <w:t xml:space="preserve">- </w:t>
      </w:r>
      <w:proofErr w:type="spellStart"/>
      <w:r w:rsidRPr="005A723B">
        <w:rPr>
          <w:sz w:val="14"/>
        </w:rPr>
        <w:t>ture</w:t>
      </w:r>
      <w:proofErr w:type="spellEnd"/>
      <w:r w:rsidRPr="005A723B">
        <w:rPr>
          <w:sz w:val="14"/>
        </w:rPr>
        <w:t xml:space="preserve">, with a focus on South Africa, Canada, and Australia. It explores variations in how the death of settler colonialism is conceptualized, drawing a distinction between his- </w:t>
      </w:r>
      <w:proofErr w:type="spellStart"/>
      <w:r w:rsidRPr="005A723B">
        <w:rPr>
          <w:sz w:val="14"/>
        </w:rPr>
        <w:t>torio</w:t>
      </w:r>
      <w:proofErr w:type="spellEnd"/>
      <w:r w:rsidRPr="005A723B">
        <w:rPr>
          <w:sz w:val="14"/>
        </w:rPr>
        <w:t xml:space="preserve">-civilizational narratives of the rise and fall of empires, </w:t>
      </w:r>
      <w:r w:rsidRPr="005A723B">
        <w:rPr>
          <w:rStyle w:val="StyleUnderline"/>
        </w:rPr>
        <w:t xml:space="preserve">and </w:t>
      </w:r>
      <w:r w:rsidRPr="00FA5751">
        <w:rPr>
          <w:u w:val="single"/>
        </w:rPr>
        <w:t xml:space="preserve">a species-oriented </w:t>
      </w:r>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that, strictly speaking, belongs to a different order of knowledge altogether</w:t>
      </w:r>
      <w:r w:rsidRPr="005A723B">
        <w:rPr>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w:t>
      </w:r>
      <w:proofErr w:type="gramStart"/>
      <w:r w:rsidRPr="005A723B">
        <w:rPr>
          <w:sz w:val="14"/>
        </w:rPr>
        <w:t>literature.¶</w:t>
      </w:r>
      <w:proofErr w:type="gramEnd"/>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 xml:space="preserve">the trope of extinction also appears with reference to settlers themselves; it makes sense for settlers to narrate how their presence entails others’ destruction, but it is less clear why their attempts to imagine futures should presume extinction to be their own logical end as </w:t>
      </w:r>
      <w:proofErr w:type="gramStart"/>
      <w:r w:rsidRPr="005A723B">
        <w:rPr>
          <w:rStyle w:val="StyleUnderline"/>
        </w:rPr>
        <w:t>well</w:t>
      </w:r>
      <w:r w:rsidRPr="005A723B">
        <w:rPr>
          <w:sz w:val="14"/>
        </w:rPr>
        <w:t>.¶</w:t>
      </w:r>
      <w:proofErr w:type="gramEnd"/>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w:t>
      </w:r>
      <w:proofErr w:type="gramStart"/>
      <w:r w:rsidRPr="005A723B">
        <w:rPr>
          <w:sz w:val="14"/>
        </w:rPr>
        <w:t>Farm:¶</w:t>
      </w:r>
      <w:proofErr w:type="gramEnd"/>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w:t>
      </w:r>
      <w:r w:rsidRPr="005A723B">
        <w:rPr>
          <w:sz w:val="14"/>
        </w:rPr>
        <w:lastRenderedPageBreak/>
        <w:t xml:space="preserve">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w:t>
      </w:r>
      <w:proofErr w:type="spellStart"/>
      <w:r w:rsidRPr="005A723B">
        <w:rPr>
          <w:sz w:val="14"/>
        </w:rPr>
        <w:t>inha</w:t>
      </w:r>
      <w:proofErr w:type="spellEnd"/>
      <w:r w:rsidRPr="005A723B">
        <w:rPr>
          <w:sz w:val="14"/>
        </w:rPr>
        <w:t xml:space="preserve">- </w:t>
      </w:r>
      <w:proofErr w:type="spellStart"/>
      <w:r w:rsidRPr="005A723B">
        <w:rPr>
          <w:sz w:val="14"/>
        </w:rPr>
        <w:t>bitation</w:t>
      </w:r>
      <w:proofErr w:type="spellEnd"/>
      <w:r w:rsidRPr="005A723B">
        <w:rPr>
          <w:sz w:val="14"/>
        </w:rPr>
        <w:t xml:space="preserve"> but his knowledge comes freighted with an expected sense of biological super- </w:t>
      </w:r>
      <w:proofErr w:type="spellStart"/>
      <w:r w:rsidRPr="005A723B">
        <w:rPr>
          <w:sz w:val="14"/>
        </w:rPr>
        <w:t>iority</w:t>
      </w:r>
      <w:proofErr w:type="spellEnd"/>
      <w:r w:rsidRPr="005A723B">
        <w:rPr>
          <w:sz w:val="14"/>
        </w:rPr>
        <w:t xml:space="preserve">, made apparent by his description of the ‘Bushman’s’ ‘yellow face’, and lack of mental self-awareness. What is not clear is why Waldo’s contemplation of colonial </w:t>
      </w:r>
      <w:proofErr w:type="spellStart"/>
      <w:r w:rsidRPr="005A723B">
        <w:rPr>
          <w:sz w:val="14"/>
        </w:rPr>
        <w:t>geno</w:t>
      </w:r>
      <w:proofErr w:type="spellEnd"/>
      <w:r w:rsidRPr="005A723B">
        <w:rPr>
          <w:sz w:val="14"/>
        </w:rPr>
        <w:t xml:space="preserve">- </w:t>
      </w:r>
      <w:proofErr w:type="spellStart"/>
      <w:r w:rsidRPr="005A723B">
        <w:rPr>
          <w:sz w:val="14"/>
        </w:rPr>
        <w:t>cide</w:t>
      </w:r>
      <w:proofErr w:type="spellEnd"/>
      <w:r w:rsidRPr="005A723B">
        <w:rPr>
          <w:sz w:val="14"/>
        </w:rPr>
        <w:t xml:space="preserve"> should turn immediately to the assumption that a similar fate awaits his people as well. A similar presumption of racial vulnerability permeates other late nineteenth- century novels from the imperial metropole, such as Dracula and War of the </w:t>
      </w:r>
      <w:proofErr w:type="gramStart"/>
      <w:r w:rsidRPr="005A723B">
        <w:rPr>
          <w:sz w:val="14"/>
        </w:rPr>
        <w:t>Worlds,¶</w:t>
      </w:r>
      <w:proofErr w:type="gramEnd"/>
      <w:r w:rsidRPr="005A723B">
        <w:rPr>
          <w:sz w:val="14"/>
        </w:rPr>
        <w:t xml:space="preserve">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5A723B">
        <w:rPr>
          <w:sz w:val="14"/>
        </w:rPr>
        <w:t>immi</w:t>
      </w:r>
      <w:proofErr w:type="spellEnd"/>
      <w:r w:rsidRPr="005A723B">
        <w:rPr>
          <w:sz w:val="14"/>
        </w:rPr>
        <w:t xml:space="preserve">- </w:t>
      </w:r>
      <w:proofErr w:type="spellStart"/>
      <w:r w:rsidRPr="005A723B">
        <w:rPr>
          <w:sz w:val="14"/>
        </w:rPr>
        <w:t>nent</w:t>
      </w:r>
      <w:proofErr w:type="spellEnd"/>
      <w:r w:rsidRPr="005A723B">
        <w:rPr>
          <w:sz w:val="14"/>
        </w:rPr>
        <w:t xml:space="preserve">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w:t>
      </w:r>
      <w:proofErr w:type="spellStart"/>
      <w:r w:rsidRPr="005A723B">
        <w:rPr>
          <w:sz w:val="14"/>
        </w:rPr>
        <w:t>Curthoys</w:t>
      </w:r>
      <w:proofErr w:type="spellEnd"/>
      <w:r w:rsidRPr="005A723B">
        <w:rPr>
          <w:sz w:val="14"/>
        </w:rPr>
        <w:t xml:space="preserve"> and Dirk Moses have traced this pattern in Australia and Israel-Palestine, respectively.12 </w:t>
      </w:r>
      <w:r w:rsidRPr="005A723B">
        <w:t>T</w:t>
      </w:r>
      <w:r w:rsidRPr="005A723B">
        <w:rPr>
          <w:u w:val="single"/>
        </w:rPr>
        <w:t xml:space="preserve">his 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xml:space="preserve">, one that has implications for how we understand contemporary literatures from settler societies, and which allows us to see extinction as a genuine, if flawed, attempt to envisage social </w:t>
      </w:r>
      <w:proofErr w:type="gramStart"/>
      <w:r w:rsidRPr="005A723B">
        <w:rPr>
          <w:sz w:val="14"/>
        </w:rPr>
        <w:t>change.¶</w:t>
      </w:r>
      <w:proofErr w:type="gramEnd"/>
      <w:r w:rsidRPr="005A723B">
        <w:rPr>
          <w:sz w:val="14"/>
        </w:rPr>
        <w:t xml:space="preserve"> In the remainder of this paper I consider extinction’s function as a metaphor of decolonization. I use this phrase to invoke, without completely endorsing, Tuck and Yang’s </w:t>
      </w:r>
      <w:proofErr w:type="spellStart"/>
      <w:r w:rsidRPr="005A723B">
        <w:rPr>
          <w:sz w:val="14"/>
        </w:rPr>
        <w:t>argu</w:t>
      </w:r>
      <w:proofErr w:type="spellEnd"/>
      <w:r w:rsidRPr="005A723B">
        <w:rPr>
          <w:sz w:val="14"/>
        </w:rPr>
        <w:t xml:space="preserve">- </w:t>
      </w:r>
      <w:proofErr w:type="spellStart"/>
      <w:r w:rsidRPr="005A723B">
        <w:rPr>
          <w:sz w:val="14"/>
        </w:rPr>
        <w:t>ment</w:t>
      </w:r>
      <w:proofErr w:type="spellEnd"/>
      <w:r w:rsidRPr="005A723B">
        <w:rPr>
          <w:sz w:val="14"/>
        </w:rPr>
        <w:t xml:space="preserve"> that to treat decolonization figuratively, as I argue </w:t>
      </w:r>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 xml:space="preserve">.13 The counterview to this pessimistic </w:t>
      </w:r>
      <w:proofErr w:type="spellStart"/>
      <w:r w:rsidRPr="005A723B">
        <w:rPr>
          <w:sz w:val="14"/>
        </w:rPr>
        <w:t>perspec</w:t>
      </w:r>
      <w:proofErr w:type="spellEnd"/>
      <w:r w:rsidRPr="005A723B">
        <w:rPr>
          <w:sz w:val="14"/>
        </w:rPr>
        <w:t xml:space="preserve">- </w:t>
      </w:r>
      <w:proofErr w:type="spellStart"/>
      <w:r w:rsidRPr="005A723B">
        <w:rPr>
          <w:sz w:val="14"/>
        </w:rPr>
        <w:t>tive</w:t>
      </w:r>
      <w:proofErr w:type="spellEnd"/>
      <w:r w:rsidRPr="005A723B">
        <w:rPr>
          <w:sz w:val="14"/>
        </w:rPr>
        <w:t xml:space="preser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5A723B">
        <w:rPr>
          <w:sz w:val="14"/>
        </w:rPr>
        <w:t>Maddaddam</w:t>
      </w:r>
      <w:proofErr w:type="spellEnd"/>
      <w:r w:rsidRPr="005A723B">
        <w:rPr>
          <w:sz w:val="14"/>
        </w:rPr>
        <w:t xml:space="preserve"> trilogy (2003–2013). I advance four specific arguments. First, </w:t>
      </w:r>
      <w:proofErr w:type="spellStart"/>
      <w:r w:rsidRPr="005A723B">
        <w:rPr>
          <w:sz w:val="14"/>
        </w:rPr>
        <w:t>extinc</w:t>
      </w:r>
      <w:proofErr w:type="spellEnd"/>
      <w:r w:rsidRPr="005A723B">
        <w:rPr>
          <w:sz w:val="14"/>
        </w:rPr>
        <w:t xml:space="preserve">- </w:t>
      </w:r>
      <w:proofErr w:type="spellStart"/>
      <w:r w:rsidRPr="005A723B">
        <w:rPr>
          <w:sz w:val="14"/>
        </w:rPr>
        <w:t>tion</w:t>
      </w:r>
      <w:proofErr w:type="spellEnd"/>
      <w:r w:rsidRPr="005A723B">
        <w:rPr>
          <w:sz w:val="14"/>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 xml:space="preserve">a </w:t>
      </w:r>
      <w:proofErr w:type="gramStart"/>
      <w:r w:rsidRPr="005A723B">
        <w:rPr>
          <w:sz w:val="14"/>
        </w:rPr>
        <w:t>more or less conscious</w:t>
      </w:r>
      <w:proofErr w:type="gramEnd"/>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r w:rsidR="00731C29" w:rsidRPr="00433370">
        <w:t xml:space="preserve"> </w:t>
      </w:r>
    </w:p>
    <w:sectPr w:rsidR="000F1DAB" w:rsidRPr="004333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797A5" w14:textId="77777777" w:rsidR="006E2CA1" w:rsidRDefault="006E2CA1" w:rsidP="00066D2C">
      <w:pPr>
        <w:spacing w:after="0" w:line="240" w:lineRule="auto"/>
      </w:pPr>
      <w:r>
        <w:separator/>
      </w:r>
    </w:p>
  </w:endnote>
  <w:endnote w:type="continuationSeparator" w:id="0">
    <w:p w14:paraId="5C869A1F" w14:textId="77777777" w:rsidR="006E2CA1" w:rsidRDefault="006E2C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F2618" w14:textId="77777777" w:rsidR="006E2CA1" w:rsidRDefault="006E2CA1" w:rsidP="00066D2C">
      <w:pPr>
        <w:spacing w:after="0" w:line="240" w:lineRule="auto"/>
      </w:pPr>
      <w:r>
        <w:separator/>
      </w:r>
    </w:p>
  </w:footnote>
  <w:footnote w:type="continuationSeparator" w:id="0">
    <w:p w14:paraId="1C91EA6A" w14:textId="77777777" w:rsidR="006E2CA1" w:rsidRDefault="006E2C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958782848"/>
    <w:docVar w:name="VerbatimVersion" w:val="6.0.0"/>
    <w:docVar w:name="WordVersion" w:val="16.0"/>
  </w:docVars>
  <w:rsids>
    <w:rsidRoot w:val="00433370"/>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5E1F"/>
    <w:rsid w:val="00426CC6"/>
    <w:rsid w:val="00431905"/>
    <w:rsid w:val="004326E6"/>
    <w:rsid w:val="00432F5F"/>
    <w:rsid w:val="00433370"/>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26B"/>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64BB"/>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1315"/>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2CA1"/>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B6F9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B258F"/>
  <w15:chartTrackingRefBased/>
  <w15:docId w15:val="{E482FC30-0B4A-EC42-9248-6B757C287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E1F"/>
    <w:rPr>
      <w:rFonts w:ascii="Calibri" w:hAnsi="Calibri" w:cs="Calibri"/>
    </w:rPr>
  </w:style>
  <w:style w:type="paragraph" w:styleId="Heading1">
    <w:name w:val="heading 1"/>
    <w:aliases w:val="Pocket"/>
    <w:basedOn w:val="Normal"/>
    <w:next w:val="Normal"/>
    <w:link w:val="Heading1Char"/>
    <w:qFormat/>
    <w:rsid w:val="00425E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5E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25E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qFormat/>
    <w:rsid w:val="00425E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5E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5E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E1F"/>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425E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5E1F"/>
    <w:rPr>
      <w:color w:val="auto"/>
      <w:u w:val="none"/>
    </w:rPr>
  </w:style>
  <w:style w:type="character" w:customStyle="1" w:styleId="Heading1Char">
    <w:name w:val="Heading 1 Char"/>
    <w:aliases w:val="Pocket Char"/>
    <w:basedOn w:val="DefaultParagraphFont"/>
    <w:link w:val="Heading1"/>
    <w:rsid w:val="00425E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5E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25E1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425E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5E1F"/>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425E1F"/>
    <w:rPr>
      <w:b w:val="0"/>
      <w:sz w:val="22"/>
      <w:u w:val="single"/>
    </w:rPr>
  </w:style>
  <w:style w:type="character" w:styleId="Strong">
    <w:name w:val="Strong"/>
    <w:basedOn w:val="DefaultParagraphFont"/>
    <w:uiPriority w:val="22"/>
    <w:semiHidden/>
    <w:qFormat/>
    <w:rsid w:val="00425E1F"/>
    <w:rPr>
      <w:b/>
      <w:bCs/>
    </w:rPr>
  </w:style>
  <w:style w:type="character" w:styleId="BookTitle">
    <w:name w:val="Book Title"/>
    <w:basedOn w:val="DefaultParagraphFont"/>
    <w:uiPriority w:val="33"/>
    <w:semiHidden/>
    <w:qFormat/>
    <w:rsid w:val="00425E1F"/>
    <w:rPr>
      <w:b/>
      <w:bCs/>
      <w:i/>
      <w:iCs/>
      <w:spacing w:val="5"/>
    </w:rPr>
  </w:style>
  <w:style w:type="character" w:customStyle="1" w:styleId="Heading5Char">
    <w:name w:val="Heading 5 Char"/>
    <w:basedOn w:val="DefaultParagraphFont"/>
    <w:link w:val="Heading5"/>
    <w:uiPriority w:val="9"/>
    <w:semiHidden/>
    <w:rsid w:val="00425E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5E1F"/>
  </w:style>
  <w:style w:type="paragraph" w:styleId="Header">
    <w:name w:val="header"/>
    <w:basedOn w:val="Normal"/>
    <w:link w:val="HeaderChar"/>
    <w:uiPriority w:val="99"/>
    <w:semiHidden/>
    <w:rsid w:val="00425E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5E1F"/>
    <w:rPr>
      <w:rFonts w:ascii="Calibri" w:hAnsi="Calibri" w:cs="Calibri"/>
    </w:rPr>
  </w:style>
  <w:style w:type="paragraph" w:styleId="Footer">
    <w:name w:val="footer"/>
    <w:basedOn w:val="Normal"/>
    <w:link w:val="FooterChar"/>
    <w:uiPriority w:val="99"/>
    <w:semiHidden/>
    <w:rsid w:val="00425E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5E1F"/>
    <w:rPr>
      <w:rFonts w:ascii="Calibri" w:hAnsi="Calibri" w:cs="Calibri"/>
    </w:rPr>
  </w:style>
  <w:style w:type="paragraph" w:styleId="BodyText">
    <w:name w:val="Body Text"/>
    <w:basedOn w:val="Normal"/>
    <w:link w:val="BodyTextChar"/>
    <w:uiPriority w:val="99"/>
    <w:semiHidden/>
    <w:unhideWhenUsed/>
    <w:rsid w:val="00425E1F"/>
    <w:pPr>
      <w:spacing w:after="120"/>
    </w:pPr>
  </w:style>
  <w:style w:type="character" w:customStyle="1" w:styleId="BodyTextChar">
    <w:name w:val="Body Text Char"/>
    <w:basedOn w:val="DefaultParagraphFont"/>
    <w:link w:val="BodyText"/>
    <w:uiPriority w:val="99"/>
    <w:semiHidden/>
    <w:rsid w:val="00425E1F"/>
    <w:rPr>
      <w:rFonts w:ascii="Calibri" w:hAnsi="Calibri" w:cs="Calibri"/>
    </w:rPr>
  </w:style>
  <w:style w:type="paragraph" w:styleId="NoSpacing">
    <w:name w:val="No Spacing"/>
    <w:link w:val="NoSpacingChar"/>
    <w:uiPriority w:val="99"/>
    <w:semiHidden/>
    <w:unhideWhenUsed/>
    <w:qFormat/>
    <w:rsid w:val="00425E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25E1F"/>
    <w:rPr>
      <w:rFonts w:ascii="Calibri" w:hAnsi="Calibri" w:cs="Calibri"/>
    </w:rPr>
  </w:style>
  <w:style w:type="character" w:styleId="Hyperlink">
    <w:name w:val="Hyperlink"/>
    <w:basedOn w:val="DefaultParagraphFont"/>
    <w:uiPriority w:val="99"/>
    <w:unhideWhenUsed/>
    <w:rsid w:val="00425E1F"/>
    <w:rPr>
      <w:color w:val="0563C1" w:themeColor="hyperlink"/>
      <w:u w:val="single"/>
    </w:rPr>
  </w:style>
  <w:style w:type="character" w:styleId="UnresolvedMention">
    <w:name w:val="Unresolved Mention"/>
    <w:basedOn w:val="DefaultParagraphFont"/>
    <w:uiPriority w:val="99"/>
    <w:semiHidden/>
    <w:unhideWhenUsed/>
    <w:rsid w:val="00425E1F"/>
    <w:rPr>
      <w:color w:val="605E5C"/>
      <w:shd w:val="clear" w:color="auto" w:fill="E1DFDD"/>
    </w:rPr>
  </w:style>
  <w:style w:type="character" w:customStyle="1" w:styleId="apple-converted-space">
    <w:name w:val="apple-converted-space"/>
    <w:basedOn w:val="DefaultParagraphFont"/>
    <w:rsid w:val="00425E1F"/>
  </w:style>
  <w:style w:type="table" w:styleId="TableGrid">
    <w:name w:val="Table Grid"/>
    <w:basedOn w:val="TableNormal"/>
    <w:uiPriority w:val="39"/>
    <w:rsid w:val="00425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43337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17</Pages>
  <Words>14341</Words>
  <Characters>74579</Characters>
  <Application>Microsoft Office Word</Application>
  <DocSecurity>0</DocSecurity>
  <Lines>4387</Lines>
  <Paragraphs>4041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cp:revision>
  <dcterms:created xsi:type="dcterms:W3CDTF">2026-01-30T23:33:00Z</dcterms:created>
  <dcterms:modified xsi:type="dcterms:W3CDTF">2026-01-31T14:50:00Z</dcterms:modified>
</cp:coreProperties>
</file>