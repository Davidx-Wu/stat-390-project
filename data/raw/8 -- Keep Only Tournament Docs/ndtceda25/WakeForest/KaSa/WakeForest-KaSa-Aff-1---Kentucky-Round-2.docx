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A9A76" w14:textId="387096A1" w:rsidR="005D388F" w:rsidRDefault="00290AB1" w:rsidP="00290AB1">
      <w:pPr>
        <w:pStyle w:val="Heading1"/>
      </w:pPr>
      <w:r>
        <w:t>1AC</w:t>
      </w:r>
    </w:p>
    <w:p w14:paraId="6CFD95B0" w14:textId="77777777" w:rsidR="00BD6DBA" w:rsidRPr="009C343C" w:rsidRDefault="00BD6DBA" w:rsidP="00BD6DBA">
      <w:pPr>
        <w:pStyle w:val="Heading3"/>
      </w:pPr>
      <w:r>
        <w:t>1AC---Wildcat</w:t>
      </w:r>
    </w:p>
    <w:p w14:paraId="576481BD" w14:textId="77777777" w:rsidR="00BD6DBA" w:rsidRPr="004770D6" w:rsidRDefault="00BD6DBA" w:rsidP="00BD6DBA">
      <w:pPr>
        <w:pStyle w:val="Heading4"/>
      </w:pPr>
      <w:r>
        <w:t xml:space="preserve">The form of capital today is governance – capitalism, which is always racial capitalism – is mining for immaterial, socially reproductive labor to become legible to it as labor-power. Governance is framed against the uncommunicability of racial sexual difference as regulatory response to privatize social reproductive labor. When the topic calls us to collectively bargain, the question of how to collectivize against governance is the framing question. </w:t>
      </w:r>
    </w:p>
    <w:p w14:paraId="45D212CA" w14:textId="77777777" w:rsidR="00BD6DBA" w:rsidRPr="00173A78" w:rsidRDefault="00BD6DBA" w:rsidP="00BD6DBA">
      <w:r w:rsidRPr="000A4172">
        <w:rPr>
          <w:rStyle w:val="Style13ptBold"/>
        </w:rPr>
        <w:t>Harney and Moten</w:t>
      </w:r>
      <w:r>
        <w:rPr>
          <w:rStyle w:val="Style13ptBold"/>
        </w:rPr>
        <w:t xml:space="preserve"> 13</w:t>
      </w:r>
      <w:r w:rsidRPr="000A4172">
        <w:t xml:space="preserve"> </w:t>
      </w:r>
      <w:r>
        <w:t xml:space="preserve">[Stefano Harney and Fred Moten, </w:t>
      </w:r>
      <w:r>
        <w:rPr>
          <w:i/>
          <w:iCs/>
        </w:rPr>
        <w:t>The Undercommons: Fugitive Planning and Black Study</w:t>
      </w:r>
      <w:r>
        <w:t>, Minor Compositions, 2013 //tjb]</w:t>
      </w:r>
    </w:p>
    <w:p w14:paraId="2727B523" w14:textId="77777777" w:rsidR="00BD6DBA" w:rsidRPr="001C0DC7" w:rsidRDefault="00BD6DBA" w:rsidP="00BD6DBA">
      <w:pPr>
        <w:rPr>
          <w:sz w:val="16"/>
        </w:rPr>
      </w:pPr>
      <w:r w:rsidRPr="001C0DC7">
        <w:rPr>
          <w:sz w:val="16"/>
        </w:rPr>
        <w:t>11.</w:t>
      </w:r>
      <w:r w:rsidRPr="000A4172">
        <w:rPr>
          <w:sz w:val="16"/>
        </w:rPr>
        <w:t xml:space="preserve"> The new general intellect is rich. And </w:t>
      </w:r>
      <w:r w:rsidRPr="00D2379A">
        <w:rPr>
          <w:b/>
          <w:bCs/>
          <w:u w:val="single"/>
        </w:rPr>
        <w:t xml:space="preserve">the new </w:t>
      </w:r>
      <w:r w:rsidRPr="00273BE2">
        <w:rPr>
          <w:b/>
          <w:bCs/>
          <w:highlight w:val="green"/>
          <w:u w:val="single"/>
        </w:rPr>
        <w:t>regulation wants to give you back</w:t>
      </w:r>
      <w:r w:rsidRPr="001C0DC7">
        <w:rPr>
          <w:b/>
          <w:bCs/>
          <w:u w:val="single"/>
        </w:rPr>
        <w:t xml:space="preserve"> what you got, publicly, which is to say partly, </w:t>
      </w:r>
      <w:r w:rsidRPr="00273BE2">
        <w:rPr>
          <w:rStyle w:val="Emphasis"/>
          <w:highlight w:val="green"/>
        </w:rPr>
        <w:t>what can only be owed</w:t>
      </w:r>
      <w:r w:rsidRPr="001C0DC7">
        <w:rPr>
          <w:b/>
          <w:bCs/>
          <w:u w:val="single"/>
        </w:rPr>
        <w:t>.</w:t>
      </w:r>
      <w:r w:rsidRPr="001C0DC7">
        <w:rPr>
          <w:sz w:val="16"/>
        </w:rPr>
        <w:t xml:space="preserve"> </w:t>
      </w:r>
      <w:r w:rsidRPr="00273BE2">
        <w:rPr>
          <w:b/>
          <w:bCs/>
          <w:highlight w:val="green"/>
          <w:u w:val="single"/>
        </w:rPr>
        <w:t>This</w:t>
      </w:r>
      <w:r w:rsidRPr="001C0DC7">
        <w:rPr>
          <w:b/>
          <w:bCs/>
          <w:u w:val="single"/>
        </w:rPr>
        <w:t xml:space="preserve"> regulation </w:t>
      </w:r>
      <w:r w:rsidRPr="00273BE2">
        <w:rPr>
          <w:b/>
          <w:bCs/>
          <w:highlight w:val="green"/>
          <w:u w:val="single"/>
        </w:rPr>
        <w:t>is</w:t>
      </w:r>
      <w:r w:rsidRPr="001C0DC7">
        <w:rPr>
          <w:b/>
          <w:bCs/>
          <w:u w:val="single"/>
        </w:rPr>
        <w:t xml:space="preserve"> called </w:t>
      </w:r>
      <w:r w:rsidRPr="00273BE2">
        <w:rPr>
          <w:b/>
          <w:bCs/>
          <w:highlight w:val="green"/>
          <w:u w:val="single"/>
        </w:rPr>
        <w:t>governance</w:t>
      </w:r>
      <w:r w:rsidRPr="001C0DC7">
        <w:rPr>
          <w:b/>
          <w:bCs/>
          <w:u w:val="single"/>
        </w:rPr>
        <w:t xml:space="preserve">. </w:t>
      </w:r>
      <w:r w:rsidRPr="001C0DC7">
        <w:rPr>
          <w:sz w:val="16"/>
        </w:rPr>
        <w:t xml:space="preserve">It is not governmentality nor is it a governance of the soul. It must be de- scribed in its inscription in that criminality that doubles as debt, that doubles the debt, that twists in inscription, that torques. </w:t>
      </w:r>
    </w:p>
    <w:p w14:paraId="395CCCD1" w14:textId="77777777" w:rsidR="00BD6DBA" w:rsidRPr="000A4172" w:rsidRDefault="00BD6DBA" w:rsidP="00BD6DBA">
      <w:pPr>
        <w:rPr>
          <w:sz w:val="16"/>
        </w:rPr>
      </w:pPr>
      <w:r w:rsidRPr="001C0DC7">
        <w:rPr>
          <w:sz w:val="16"/>
        </w:rPr>
        <w:t xml:space="preserve">Nikolas Rose had it wrong, </w:t>
      </w:r>
      <w:r w:rsidRPr="001C0DC7">
        <w:rPr>
          <w:b/>
          <w:bCs/>
          <w:u w:val="single"/>
        </w:rPr>
        <w:t xml:space="preserve">governance is </w:t>
      </w:r>
      <w:r w:rsidRPr="00273BE2">
        <w:rPr>
          <w:b/>
          <w:bCs/>
          <w:highlight w:val="green"/>
          <w:u w:val="single"/>
        </w:rPr>
        <w:t>not about government</w:t>
      </w:r>
      <w:r w:rsidRPr="001C0DC7">
        <w:rPr>
          <w:sz w:val="16"/>
        </w:rPr>
        <w:t xml:space="preserve">, and Foucault might have got it right. But how could he know if he could not find the priority of what he knew in North Africa? </w:t>
      </w:r>
      <w:r w:rsidRPr="00273BE2">
        <w:rPr>
          <w:b/>
          <w:bCs/>
          <w:highlight w:val="green"/>
          <w:u w:val="single"/>
        </w:rPr>
        <w:t>Governance is the</w:t>
      </w:r>
      <w:r w:rsidRPr="001C0DC7">
        <w:rPr>
          <w:b/>
          <w:bCs/>
          <w:u w:val="single"/>
        </w:rPr>
        <w:t xml:space="preserve"> wit of </w:t>
      </w:r>
      <w:r w:rsidRPr="00273BE2">
        <w:rPr>
          <w:b/>
          <w:bCs/>
          <w:highlight w:val="green"/>
          <w:u w:val="single"/>
        </w:rPr>
        <w:t>the colonial official</w:t>
      </w:r>
      <w:r w:rsidRPr="001C0DC7">
        <w:rPr>
          <w:b/>
          <w:bCs/>
          <w:u w:val="single"/>
        </w:rPr>
        <w:t>, the CIA woman, the NGO man.</w:t>
      </w:r>
      <w:r w:rsidRPr="001C0DC7">
        <w:rPr>
          <w:sz w:val="16"/>
        </w:rPr>
        <w:t xml:space="preserve"> Will we be in on the joke now that we all know governmentality so well? We can all read it like a book. Nothing goes on behind the backs of the new cynicism (except we need to remind Paolo Virno of what always went on beyond cynicism, what was always without home and shelter, was always outnumbered and outgunned). Will we be in on the joke of religion, of white trash, or the joke of develop- ment, of Marxism? When Gayatri Spivak refuses to laugh, she is told she wants to deny the workers their cappuccini. She holds out for re- duction against the insider trading of domination, she holds out for a reduction against the coercion that exploits what it cannot reduce to an invitation to governance. </w:t>
      </w:r>
    </w:p>
    <w:p w14:paraId="382A443E" w14:textId="77777777" w:rsidR="00BD6DBA" w:rsidRPr="00693123" w:rsidRDefault="00BD6DBA" w:rsidP="00BD6DBA">
      <w:pPr>
        <w:rPr>
          <w:sz w:val="16"/>
        </w:rPr>
      </w:pPr>
      <w:r w:rsidRPr="00693123">
        <w:rPr>
          <w:b/>
          <w:bCs/>
          <w:u w:val="single"/>
        </w:rPr>
        <w:t>Still the invitations arrive through the smirk of governmentality by all, or on the severe and serious brow of democratisation. Critique and policy.</w:t>
      </w:r>
      <w:r w:rsidRPr="00693123">
        <w:rPr>
          <w:sz w:val="16"/>
        </w:rPr>
        <w:t xml:space="preserve"> No wonder Rose thought governance was about government. Worse still some say that governance is merely a man- agement neologism, a piece of old-fashioned ideology. </w:t>
      </w:r>
      <w:r w:rsidRPr="00693123">
        <w:rPr>
          <w:b/>
          <w:bCs/>
          <w:u w:val="single"/>
        </w:rPr>
        <w:t>Others think governance is simply a retreat to liberalism from the market fundamentalism of neoliberalism.</w:t>
      </w:r>
      <w:r w:rsidRPr="00693123">
        <w:rPr>
          <w:sz w:val="16"/>
        </w:rPr>
        <w:t xml:space="preserve"> </w:t>
      </w:r>
    </w:p>
    <w:p w14:paraId="4888E1F4" w14:textId="77777777" w:rsidR="00BD6DBA" w:rsidRPr="00693123" w:rsidRDefault="00BD6DBA" w:rsidP="00BD6DBA">
      <w:pPr>
        <w:rPr>
          <w:sz w:val="16"/>
        </w:rPr>
      </w:pPr>
      <w:r w:rsidRPr="00693123">
        <w:rPr>
          <w:sz w:val="16"/>
        </w:rPr>
        <w:t xml:space="preserve">But </w:t>
      </w:r>
      <w:r w:rsidRPr="00693123">
        <w:rPr>
          <w:b/>
          <w:bCs/>
          <w:u w:val="single"/>
        </w:rPr>
        <w:t>we want to reduce it up to a kind of ‘state-thought,’</w:t>
      </w:r>
      <w:r w:rsidRPr="00693123">
        <w:rPr>
          <w:sz w:val="16"/>
        </w:rPr>
        <w:t xml:space="preserve"> </w:t>
      </w:r>
      <w:r w:rsidRPr="00693123">
        <w:rPr>
          <w:b/>
          <w:bCs/>
          <w:u w:val="single"/>
        </w:rPr>
        <w:t>a form of thought which for Gilles Deleuze and Felix Guattari supported the rendering and hording of social wealth.</w:t>
      </w:r>
      <w:r w:rsidRPr="00693123">
        <w:rPr>
          <w:sz w:val="16"/>
        </w:rPr>
        <w:t xml:space="preserve"> </w:t>
      </w:r>
      <w:r w:rsidRPr="00693123">
        <w:rPr>
          <w:b/>
          <w:bCs/>
          <w:u w:val="single"/>
        </w:rPr>
        <w:t>A thought that thinks away the private before the public and the private, but not exactly before, rather a step ahead.</w:t>
      </w:r>
      <w:r w:rsidRPr="00693123">
        <w:rPr>
          <w:sz w:val="16"/>
        </w:rPr>
        <w:t xml:space="preserve"> </w:t>
      </w:r>
      <w:r w:rsidRPr="00693123">
        <w:rPr>
          <w:b/>
          <w:bCs/>
          <w:u w:val="single"/>
        </w:rPr>
        <w:t>State-thought says “they burnt down their own neighbourhood.” Not theirs, before theirs.</w:t>
      </w:r>
      <w:r w:rsidRPr="00693123">
        <w:rPr>
          <w:sz w:val="16"/>
        </w:rPr>
        <w:t xml:space="preserve"> But then nobody writes about the state any more, because governance is too clever for that, </w:t>
      </w:r>
      <w:r w:rsidRPr="00693123">
        <w:rPr>
          <w:b/>
          <w:bCs/>
          <w:u w:val="single"/>
        </w:rPr>
        <w:t>governance invites us to laugh at the state, to look back at it, its political immaturity in the face of governmentality by all, its dangerous behaviour, its laziness</w:t>
      </w:r>
      <w:r w:rsidRPr="00693123">
        <w:rPr>
          <w:sz w:val="16"/>
        </w:rPr>
        <w:t>, its blackness</w:t>
      </w:r>
      <w:r w:rsidRPr="00693123">
        <w:rPr>
          <w:b/>
          <w:bCs/>
          <w:u w:val="single"/>
        </w:rPr>
        <w:t>.</w:t>
      </w:r>
      <w:r w:rsidRPr="00693123">
        <w:rPr>
          <w:sz w:val="16"/>
        </w:rPr>
        <w:t xml:space="preserve"> Which means really the exhaustion of blackness thought by the state and the new way to steal from the stolen, who refuse to give up the secret of thieving with their theft, the secret of their thieving of their theft. </w:t>
      </w:r>
    </w:p>
    <w:p w14:paraId="465128E7" w14:textId="77777777" w:rsidR="00BD6DBA" w:rsidRPr="00693123" w:rsidRDefault="00BD6DBA" w:rsidP="00BD6DBA">
      <w:pPr>
        <w:rPr>
          <w:b/>
          <w:bCs/>
          <w:u w:val="single"/>
        </w:rPr>
      </w:pPr>
      <w:r w:rsidRPr="00693123">
        <w:rPr>
          <w:sz w:val="16"/>
        </w:rPr>
        <w:t xml:space="preserve">In the newest language of the social sciences we might say that </w:t>
      </w:r>
      <w:r w:rsidRPr="00273BE2">
        <w:rPr>
          <w:b/>
          <w:bCs/>
          <w:highlight w:val="green"/>
          <w:u w:val="single"/>
        </w:rPr>
        <w:t xml:space="preserve">governance is generated </w:t>
      </w:r>
      <w:r w:rsidRPr="0027527B">
        <w:rPr>
          <w:b/>
          <w:bCs/>
          <w:u w:val="single"/>
        </w:rPr>
        <w:t>by</w:t>
      </w:r>
      <w:r w:rsidRPr="00693123">
        <w:rPr>
          <w:b/>
          <w:bCs/>
          <w:u w:val="single"/>
        </w:rPr>
        <w:t xml:space="preserve"> a refusal among biopolitical populations. Or perhaps </w:t>
      </w:r>
      <w:r w:rsidRPr="00273BE2">
        <w:rPr>
          <w:b/>
          <w:bCs/>
          <w:highlight w:val="green"/>
          <w:u w:val="single"/>
        </w:rPr>
        <w:t>by the self-activity of immaterial labor</w:t>
      </w:r>
      <w:r w:rsidRPr="00693123">
        <w:rPr>
          <w:b/>
          <w:bCs/>
          <w:u w:val="single"/>
        </w:rPr>
        <w:t xml:space="preserve">. But maybe we would like to say it is </w:t>
      </w:r>
      <w:r w:rsidRPr="00273BE2">
        <w:rPr>
          <w:b/>
          <w:bCs/>
          <w:highlight w:val="green"/>
          <w:u w:val="single"/>
        </w:rPr>
        <w:t>provoked by</w:t>
      </w:r>
      <w:r w:rsidRPr="00693123">
        <w:rPr>
          <w:b/>
          <w:bCs/>
          <w:u w:val="single"/>
        </w:rPr>
        <w:t xml:space="preserve"> the </w:t>
      </w:r>
      <w:r w:rsidRPr="00693123">
        <w:rPr>
          <w:b/>
          <w:bCs/>
          <w:i/>
          <w:iCs/>
          <w:u w:val="single"/>
        </w:rPr>
        <w:t xml:space="preserve">communicability of unmanageable </w:t>
      </w:r>
      <w:r w:rsidRPr="00273BE2">
        <w:rPr>
          <w:b/>
          <w:bCs/>
          <w:i/>
          <w:iCs/>
          <w:highlight w:val="green"/>
          <w:u w:val="single"/>
        </w:rPr>
        <w:t>racial and sexual difference</w:t>
      </w:r>
      <w:r w:rsidRPr="00693123">
        <w:rPr>
          <w:b/>
          <w:bCs/>
          <w:i/>
          <w:iCs/>
          <w:u w:val="single"/>
        </w:rPr>
        <w:t xml:space="preserve">, </w:t>
      </w:r>
      <w:r w:rsidRPr="00273BE2">
        <w:rPr>
          <w:b/>
          <w:bCs/>
          <w:highlight w:val="green"/>
          <w:u w:val="single"/>
        </w:rPr>
        <w:t>insisting</w:t>
      </w:r>
      <w:r w:rsidRPr="00693123">
        <w:rPr>
          <w:b/>
          <w:bCs/>
          <w:u w:val="single"/>
        </w:rPr>
        <w:t xml:space="preserve"> </w:t>
      </w:r>
      <w:r w:rsidRPr="00273BE2">
        <w:rPr>
          <w:b/>
          <w:bCs/>
          <w:highlight w:val="green"/>
          <w:u w:val="single"/>
        </w:rPr>
        <w:t>on</w:t>
      </w:r>
      <w:r w:rsidRPr="00693123">
        <w:rPr>
          <w:b/>
          <w:bCs/>
          <w:u w:val="single"/>
        </w:rPr>
        <w:t xml:space="preserve"> a now unfathomable </w:t>
      </w:r>
      <w:r w:rsidRPr="00273BE2">
        <w:rPr>
          <w:b/>
          <w:bCs/>
          <w:highlight w:val="green"/>
          <w:u w:val="single"/>
        </w:rPr>
        <w:t>debt of wealth</w:t>
      </w:r>
      <w:r w:rsidRPr="00693123">
        <w:rPr>
          <w:b/>
          <w:bCs/>
          <w:u w:val="single"/>
        </w:rPr>
        <w:t xml:space="preserve">. </w:t>
      </w:r>
    </w:p>
    <w:p w14:paraId="329B08E6" w14:textId="77777777" w:rsidR="00BD6DBA" w:rsidRPr="00132F75" w:rsidRDefault="00BD6DBA" w:rsidP="00BD6DBA">
      <w:pPr>
        <w:rPr>
          <w:b/>
          <w:bCs/>
          <w:u w:val="single"/>
        </w:rPr>
      </w:pPr>
      <w:r w:rsidRPr="00693123">
        <w:rPr>
          <w:sz w:val="16"/>
        </w:rPr>
        <w:t xml:space="preserve">12. </w:t>
      </w:r>
      <w:r w:rsidRPr="00693123">
        <w:rPr>
          <w:b/>
          <w:bCs/>
          <w:u w:val="single"/>
        </w:rPr>
        <w:t xml:space="preserve">Governance is </w:t>
      </w:r>
      <w:r w:rsidRPr="006B7EEF">
        <w:rPr>
          <w:b/>
          <w:bCs/>
          <w:u w:val="single"/>
        </w:rPr>
        <w:t xml:space="preserve">a strategy for the privatization </w:t>
      </w:r>
      <w:r w:rsidRPr="00273BE2">
        <w:rPr>
          <w:b/>
          <w:bCs/>
          <w:highlight w:val="green"/>
          <w:u w:val="single"/>
        </w:rPr>
        <w:t>of social reproductive labor</w:t>
      </w:r>
      <w:r w:rsidRPr="00693123">
        <w:rPr>
          <w:b/>
          <w:bCs/>
          <w:u w:val="single"/>
        </w:rPr>
        <w:t>, a strategy provoked by this communicability, infected by it, hosting and hostile.</w:t>
      </w:r>
      <w:r w:rsidRPr="00693123">
        <w:rPr>
          <w:sz w:val="16"/>
        </w:rPr>
        <w:t xml:space="preserve"> As Toni Negri says “the new face of produc- tive labor (intellectual, relational, linguistic, and affective, rather than physical, individual, muscular, instrumental) does not understate but accentuates the corporality and materiality of labor.” But </w:t>
      </w:r>
      <w:r w:rsidRPr="00693123">
        <w:rPr>
          <w:b/>
          <w:bCs/>
          <w:u w:val="single"/>
        </w:rPr>
        <w:t>accumulating collective cognitive and affective labor from these highly communicabl</w:t>
      </w:r>
      <w:r w:rsidRPr="00132F75">
        <w:rPr>
          <w:b/>
          <w:bCs/>
          <w:u w:val="single"/>
        </w:rPr>
        <w:t>e differences is not the same as accumulating biopolitical bodies that labor.</w:t>
      </w:r>
      <w:r w:rsidRPr="000A4172">
        <w:rPr>
          <w:sz w:val="16"/>
        </w:rPr>
        <w:t xml:space="preserve"> Differences here matter not for order, but order matters for differ- ences. </w:t>
      </w:r>
      <w:r w:rsidRPr="00132F75">
        <w:rPr>
          <w:b/>
          <w:bCs/>
          <w:u w:val="single"/>
        </w:rPr>
        <w:t xml:space="preserve">The order that collects differences, the order that collects what Marx called labor still objectifying itself, is the order of governance. </w:t>
      </w:r>
    </w:p>
    <w:p w14:paraId="00B13760" w14:textId="77777777" w:rsidR="00BD6DBA" w:rsidRPr="002F2729" w:rsidRDefault="00BD6DBA" w:rsidP="00BD6DBA">
      <w:pPr>
        <w:rPr>
          <w:b/>
          <w:bCs/>
          <w:u w:val="single"/>
        </w:rPr>
      </w:pPr>
      <w:r w:rsidRPr="002F2729">
        <w:rPr>
          <w:sz w:val="16"/>
        </w:rPr>
        <w:t>13.</w:t>
      </w:r>
      <w:r w:rsidRPr="000A4172">
        <w:rPr>
          <w:sz w:val="16"/>
        </w:rPr>
        <w:t xml:space="preserve"> But governance collects like a drill boring for samples. </w:t>
      </w:r>
      <w:r w:rsidRPr="002F2729">
        <w:rPr>
          <w:b/>
          <w:bCs/>
          <w:u w:val="single"/>
        </w:rPr>
        <w:t>Governance is a form of prospecting for this immaterial labor.</w:t>
      </w:r>
      <w:r w:rsidRPr="002F2729">
        <w:rPr>
          <w:sz w:val="16"/>
        </w:rPr>
        <w:t xml:space="preserve"> </w:t>
      </w:r>
      <w:r w:rsidRPr="00273BE2">
        <w:rPr>
          <w:b/>
          <w:bCs/>
          <w:highlight w:val="green"/>
          <w:u w:val="single"/>
        </w:rPr>
        <w:t>Immaterial labor is opaque to state-thought until it becomes labor-power</w:t>
      </w:r>
      <w:r w:rsidRPr="002F2729">
        <w:rPr>
          <w:b/>
          <w:bCs/>
          <w:u w:val="single"/>
        </w:rPr>
        <w:t>, exchangeable potentiality. Immaterial labor could easily be mistaken for life, which is why the biopolitical must take a new form.</w:t>
      </w:r>
      <w:r w:rsidRPr="002F2729">
        <w:rPr>
          <w:sz w:val="16"/>
        </w:rPr>
        <w:t xml:space="preserve"> </w:t>
      </w:r>
      <w:r w:rsidRPr="002F2729">
        <w:rPr>
          <w:b/>
          <w:bCs/>
          <w:u w:val="single"/>
        </w:rPr>
        <w:t>A form that provokes life to give up this new potential.</w:t>
      </w:r>
      <w:r w:rsidRPr="002F2729">
        <w:rPr>
          <w:sz w:val="16"/>
        </w:rPr>
        <w:t xml:space="preserve"> </w:t>
      </w:r>
      <w:r w:rsidRPr="002F2729">
        <w:rPr>
          <w:b/>
          <w:bCs/>
          <w:u w:val="single"/>
        </w:rPr>
        <w:t xml:space="preserve">Corporate social responsibility is sincere. The invitation to governmentality is made by way of transfer of responsibility, and </w:t>
      </w:r>
      <w:r w:rsidRPr="00273BE2">
        <w:rPr>
          <w:b/>
          <w:bCs/>
          <w:highlight w:val="green"/>
          <w:u w:val="single"/>
        </w:rPr>
        <w:t>immaterial labor is distinguished from the vitality of life</w:t>
      </w:r>
      <w:r w:rsidRPr="002F2729">
        <w:rPr>
          <w:b/>
          <w:bCs/>
          <w:u w:val="single"/>
        </w:rPr>
        <w:t xml:space="preserve">, from its vessel, by the taking up </w:t>
      </w:r>
      <w:r w:rsidRPr="006B7EEF">
        <w:rPr>
          <w:b/>
          <w:bCs/>
          <w:u w:val="single"/>
        </w:rPr>
        <w:t>of responsibility, and life is now</w:t>
      </w:r>
      <w:r w:rsidRPr="00273BE2">
        <w:rPr>
          <w:b/>
          <w:bCs/>
          <w:highlight w:val="green"/>
          <w:u w:val="single"/>
        </w:rPr>
        <w:t xml:space="preserve"> distinguished by</w:t>
      </w:r>
      <w:r w:rsidRPr="002F2729">
        <w:rPr>
          <w:b/>
          <w:bCs/>
          <w:u w:val="single"/>
        </w:rPr>
        <w:t xml:space="preserve"> its overt </w:t>
      </w:r>
      <w:r w:rsidRPr="00273BE2">
        <w:rPr>
          <w:b/>
          <w:bCs/>
          <w:highlight w:val="green"/>
          <w:u w:val="single"/>
        </w:rPr>
        <w:t>irresponsibility</w:t>
      </w:r>
      <w:r w:rsidRPr="002F2729">
        <w:rPr>
          <w:b/>
          <w:bCs/>
          <w:u w:val="single"/>
        </w:rPr>
        <w:t xml:space="preserve">. </w:t>
      </w:r>
    </w:p>
    <w:p w14:paraId="29A60CDB" w14:textId="77777777" w:rsidR="00BD6DBA" w:rsidRPr="002F2729" w:rsidRDefault="00BD6DBA" w:rsidP="00BD6DBA">
      <w:pPr>
        <w:rPr>
          <w:sz w:val="16"/>
        </w:rPr>
      </w:pPr>
      <w:r w:rsidRPr="006B7EEF">
        <w:rPr>
          <w:b/>
          <w:bCs/>
          <w:u w:val="single"/>
        </w:rPr>
        <w:t xml:space="preserve">Since neither </w:t>
      </w:r>
      <w:r w:rsidRPr="00273BE2">
        <w:rPr>
          <w:b/>
          <w:bCs/>
          <w:highlight w:val="green"/>
          <w:u w:val="single"/>
        </w:rPr>
        <w:t>the state nor capital know where to find immaterial labor</w:t>
      </w:r>
      <w:r w:rsidRPr="002F2729">
        <w:rPr>
          <w:b/>
          <w:bCs/>
          <w:u w:val="single"/>
        </w:rPr>
        <w:t xml:space="preserve"> or how to distinguish it from life, </w:t>
      </w:r>
      <w:r w:rsidRPr="00273BE2">
        <w:rPr>
          <w:b/>
          <w:bCs/>
          <w:highlight w:val="green"/>
          <w:u w:val="single"/>
        </w:rPr>
        <w:t>governance is a kind of exploratory drilling</w:t>
      </w:r>
      <w:r w:rsidRPr="002F2729">
        <w:rPr>
          <w:b/>
          <w:bCs/>
          <w:u w:val="single"/>
        </w:rPr>
        <w:t xml:space="preserve"> with a responsibility bit.</w:t>
      </w:r>
      <w:r w:rsidRPr="002F2729">
        <w:rPr>
          <w:sz w:val="16"/>
        </w:rPr>
        <w:t xml:space="preserve"> </w:t>
      </w:r>
      <w:r w:rsidRPr="002F2729">
        <w:rPr>
          <w:b/>
          <w:bCs/>
          <w:u w:val="single"/>
        </w:rPr>
        <w:t>But this drilling is not really for labor-power. It is for politics,</w:t>
      </w:r>
      <w:r w:rsidRPr="002F2729">
        <w:rPr>
          <w:sz w:val="16"/>
        </w:rPr>
        <w:t xml:space="preserve"> or rather as Tiziana Terranova suggests, </w:t>
      </w:r>
      <w:r w:rsidRPr="00273BE2">
        <w:rPr>
          <w:b/>
          <w:bCs/>
          <w:highlight w:val="green"/>
          <w:u w:val="single"/>
        </w:rPr>
        <w:t>it is for soft control</w:t>
      </w:r>
      <w:r w:rsidRPr="002F2729">
        <w:rPr>
          <w:b/>
          <w:bCs/>
          <w:u w:val="single"/>
        </w:rPr>
        <w:t>, the cultivation of politics below the political.</w:t>
      </w:r>
      <w:r w:rsidRPr="002F2729">
        <w:rPr>
          <w:sz w:val="16"/>
        </w:rPr>
        <w:t xml:space="preserve"> The slogan of governance might be not ‘where there is gas, there is oil,’ but ‘</w:t>
      </w:r>
      <w:r w:rsidRPr="00273BE2">
        <w:rPr>
          <w:b/>
          <w:bCs/>
          <w:highlight w:val="green"/>
          <w:u w:val="single"/>
        </w:rPr>
        <w:t>where there is politics there is labor</w:t>
      </w:r>
      <w:r w:rsidRPr="002F2729">
        <w:rPr>
          <w:b/>
          <w:bCs/>
          <w:u w:val="single"/>
        </w:rPr>
        <w:t xml:space="preserve">,’ a kind of labor that might be </w:t>
      </w:r>
      <w:r w:rsidRPr="00273BE2">
        <w:rPr>
          <w:b/>
          <w:bCs/>
          <w:highlight w:val="green"/>
          <w:u w:val="single"/>
        </w:rPr>
        <w:t>provoked,</w:t>
      </w:r>
      <w:r w:rsidRPr="002F2729">
        <w:rPr>
          <w:b/>
          <w:bCs/>
          <w:u w:val="single"/>
        </w:rPr>
        <w:t xml:space="preserve"> in the words of critique, or grown, </w:t>
      </w:r>
      <w:r w:rsidRPr="00273BE2">
        <w:rPr>
          <w:b/>
          <w:bCs/>
          <w:highlight w:val="green"/>
          <w:u w:val="single"/>
        </w:rPr>
        <w:t>in</w:t>
      </w:r>
      <w:r w:rsidRPr="002F2729">
        <w:rPr>
          <w:b/>
          <w:bCs/>
          <w:u w:val="single"/>
        </w:rPr>
        <w:t xml:space="preserve"> the words of </w:t>
      </w:r>
      <w:r w:rsidRPr="00273BE2">
        <w:rPr>
          <w:b/>
          <w:bCs/>
          <w:highlight w:val="green"/>
          <w:u w:val="single"/>
        </w:rPr>
        <w:t>policy, into labor-power</w:t>
      </w:r>
      <w:r w:rsidRPr="002F2729">
        <w:rPr>
          <w:b/>
          <w:bCs/>
          <w:u w:val="single"/>
        </w:rPr>
        <w:t>.</w:t>
      </w:r>
      <w:r w:rsidRPr="002F2729">
        <w:rPr>
          <w:sz w:val="16"/>
        </w:rPr>
        <w:t xml:space="preserve"> But this labor as subjectivity is not politics to itself. </w:t>
      </w:r>
      <w:r w:rsidRPr="002F2729">
        <w:rPr>
          <w:b/>
          <w:bCs/>
          <w:u w:val="single"/>
        </w:rPr>
        <w:t>It must be politicised if it is to yield up its labor-power, or rather we might say, politics is the refining process for immaterial labor.</w:t>
      </w:r>
      <w:r w:rsidRPr="002F2729">
        <w:rPr>
          <w:sz w:val="16"/>
        </w:rPr>
        <w:t xml:space="preserve"> </w:t>
      </w:r>
      <w:r w:rsidRPr="00273BE2">
        <w:rPr>
          <w:b/>
          <w:bCs/>
          <w:highlight w:val="green"/>
          <w:u w:val="single"/>
        </w:rPr>
        <w:t>Politicisation is the work of state-thought</w:t>
      </w:r>
      <w:r w:rsidRPr="002F2729">
        <w:rPr>
          <w:b/>
          <w:bCs/>
          <w:u w:val="single"/>
        </w:rPr>
        <w:t xml:space="preserve">, the work today, </w:t>
      </w:r>
      <w:r w:rsidRPr="00273BE2">
        <w:rPr>
          <w:b/>
          <w:bCs/>
          <w:highlight w:val="green"/>
          <w:u w:val="single"/>
        </w:rPr>
        <w:t>of capital</w:t>
      </w:r>
      <w:r w:rsidRPr="002F2729">
        <w:rPr>
          <w:b/>
          <w:bCs/>
          <w:u w:val="single"/>
        </w:rPr>
        <w:t>.</w:t>
      </w:r>
      <w:r w:rsidRPr="002F2729">
        <w:rPr>
          <w:sz w:val="16"/>
        </w:rPr>
        <w:t xml:space="preserve"> This is the interest it bears. And interests are its lifeblood, its labor. </w:t>
      </w:r>
    </w:p>
    <w:p w14:paraId="62480320" w14:textId="77777777" w:rsidR="00BD6DBA" w:rsidRPr="00961128" w:rsidRDefault="00BD6DBA" w:rsidP="00BD6DBA">
      <w:pPr>
        <w:rPr>
          <w:b/>
          <w:bCs/>
          <w:u w:val="single"/>
        </w:rPr>
      </w:pPr>
      <w:r w:rsidRPr="007036BA">
        <w:rPr>
          <w:sz w:val="16"/>
        </w:rPr>
        <w:t>14.</w:t>
      </w:r>
      <w:r w:rsidRPr="000A4172">
        <w:rPr>
          <w:sz w:val="16"/>
        </w:rPr>
        <w:t xml:space="preserve"> </w:t>
      </w:r>
      <w:r w:rsidRPr="00273BE2">
        <w:rPr>
          <w:b/>
          <w:bCs/>
          <w:highlight w:val="green"/>
          <w:u w:val="single"/>
        </w:rPr>
        <w:t>Governance operates through the apparent auto-generation of these interests</w:t>
      </w:r>
      <w:r w:rsidRPr="007036BA">
        <w:rPr>
          <w:b/>
          <w:bCs/>
          <w:u w:val="single"/>
        </w:rPr>
        <w:t xml:space="preserve">. Unlike previous regimes of sovereignty, there is no predetermined interest (no nation, no constitution, no language) </w:t>
      </w:r>
      <w:r w:rsidRPr="00273BE2">
        <w:rPr>
          <w:b/>
          <w:bCs/>
          <w:highlight w:val="green"/>
          <w:u w:val="single"/>
        </w:rPr>
        <w:t>to be realized collectively</w:t>
      </w:r>
      <w:r w:rsidRPr="00961128">
        <w:rPr>
          <w:b/>
          <w:bCs/>
          <w:u w:val="single"/>
        </w:rPr>
        <w:t xml:space="preserve">. Rather interests are solicited, offered up, and accumulated. </w:t>
      </w:r>
      <w:r w:rsidRPr="000A4172">
        <w:rPr>
          <w:sz w:val="16"/>
        </w:rPr>
        <w:t xml:space="preserve">But this is a moment so close to life, to vitality, to the body, so close to no interests, that </w:t>
      </w:r>
      <w:r w:rsidRPr="00961128">
        <w:rPr>
          <w:b/>
          <w:bCs/>
          <w:u w:val="single"/>
        </w:rPr>
        <w:t xml:space="preserve">the imposition of self-management becomes imperative. That imposition is governance. </w:t>
      </w:r>
    </w:p>
    <w:p w14:paraId="7FACD899" w14:textId="77777777" w:rsidR="00BD6DBA" w:rsidRPr="001B5427" w:rsidRDefault="00BD6DBA" w:rsidP="00BD6DBA">
      <w:pPr>
        <w:rPr>
          <w:sz w:val="16"/>
        </w:rPr>
      </w:pPr>
      <w:r w:rsidRPr="001B5427">
        <w:rPr>
          <w:sz w:val="16"/>
        </w:rPr>
        <w:t xml:space="preserve">15. </w:t>
      </w:r>
      <w:r w:rsidRPr="001B5427">
        <w:rPr>
          <w:b/>
          <w:bCs/>
          <w:u w:val="single"/>
        </w:rPr>
        <w:t>Governance then becomes the management of self-management.</w:t>
      </w:r>
      <w:r w:rsidRPr="001B5427">
        <w:rPr>
          <w:sz w:val="16"/>
        </w:rPr>
        <w:t xml:space="preserve"> </w:t>
      </w:r>
      <w:r w:rsidRPr="001B5427">
        <w:rPr>
          <w:b/>
          <w:bCs/>
          <w:u w:val="single"/>
        </w:rPr>
        <w:t xml:space="preserve">The generation of interests appears as wealth, plentitude, potential. </w:t>
      </w:r>
      <w:r w:rsidRPr="00273BE2">
        <w:rPr>
          <w:b/>
          <w:bCs/>
          <w:highlight w:val="green"/>
          <w:u w:val="single"/>
        </w:rPr>
        <w:t>It hides the waste of the raw immaterial and its reproduction</w:t>
      </w:r>
      <w:r w:rsidRPr="001B5427">
        <w:rPr>
          <w:b/>
          <w:bCs/>
          <w:u w:val="single"/>
        </w:rPr>
        <w:t xml:space="preserve"> in the flurry of its conferences, consultations, and outreach.</w:t>
      </w:r>
      <w:r w:rsidRPr="001B5427">
        <w:rPr>
          <w:sz w:val="16"/>
        </w:rPr>
        <w:t xml:space="preserve"> Indeed within the firm, </w:t>
      </w:r>
      <w:r w:rsidRPr="001B5427">
        <w:rPr>
          <w:b/>
          <w:bCs/>
          <w:u w:val="single"/>
        </w:rPr>
        <w:t>self-management is distinguished from obedience by the generation of new interests in quality, design, discipline, and communication.</w:t>
      </w:r>
      <w:r w:rsidRPr="001B5427">
        <w:rPr>
          <w:sz w:val="16"/>
        </w:rPr>
        <w:t xml:space="preserve"> But with the implosion of the time and space in the firm, with the dis- persion and virtualisation of productivity, </w:t>
      </w:r>
      <w:r w:rsidRPr="001B5427">
        <w:rPr>
          <w:b/>
          <w:bCs/>
          <w:u w:val="single"/>
        </w:rPr>
        <w:t>governance arrives to manage self-management, not from above, but from below.</w:t>
      </w:r>
      <w:r w:rsidRPr="001B5427">
        <w:rPr>
          <w:sz w:val="16"/>
        </w:rPr>
        <w:t xml:space="preserve"> What comes up then may not be value from below as Toni Negri calls it, but politics from below, such that </w:t>
      </w:r>
      <w:r w:rsidRPr="001B5427">
        <w:rPr>
          <w:b/>
          <w:bCs/>
          <w:u w:val="single"/>
        </w:rPr>
        <w:t>we have to be wary of the grassroots and suspicious of the community.</w:t>
      </w:r>
      <w:r w:rsidRPr="001B5427">
        <w:rPr>
          <w:sz w:val="16"/>
        </w:rPr>
        <w:t xml:space="preserve"> </w:t>
      </w:r>
      <w:r w:rsidRPr="00273BE2">
        <w:rPr>
          <w:b/>
          <w:bCs/>
          <w:highlight w:val="green"/>
          <w:u w:val="single"/>
        </w:rPr>
        <w:t>When what emerges from below is interests</w:t>
      </w:r>
      <w:r w:rsidRPr="001B5427">
        <w:rPr>
          <w:b/>
          <w:bCs/>
          <w:u w:val="single"/>
        </w:rPr>
        <w:t xml:space="preserve">, when value from below becomes politics from below, </w:t>
      </w:r>
      <w:r w:rsidRPr="00273BE2">
        <w:rPr>
          <w:b/>
          <w:bCs/>
          <w:highlight w:val="green"/>
          <w:u w:val="single"/>
        </w:rPr>
        <w:t>self-management has been realized, and governance has done its work.</w:t>
      </w:r>
      <w:r w:rsidRPr="001B5427">
        <w:rPr>
          <w:sz w:val="16"/>
        </w:rPr>
        <w:t xml:space="preserve"> </w:t>
      </w:r>
    </w:p>
    <w:p w14:paraId="24FE5261" w14:textId="77777777" w:rsidR="00BD6DBA" w:rsidRPr="001B5427" w:rsidRDefault="00BD6DBA" w:rsidP="00BD6DBA">
      <w:pPr>
        <w:rPr>
          <w:b/>
          <w:bCs/>
          <w:u w:val="single"/>
        </w:rPr>
      </w:pPr>
      <w:r w:rsidRPr="001B5427">
        <w:rPr>
          <w:sz w:val="16"/>
        </w:rPr>
        <w:t xml:space="preserve">16. The Soviets used to say that the United States had free speech but no one could hear you over the noise of the machines. Today no one can hear you over the noise of talk. Maurizio Laz- zarato says </w:t>
      </w:r>
      <w:r w:rsidRPr="001B5427">
        <w:rPr>
          <w:b/>
          <w:bCs/>
          <w:u w:val="single"/>
        </w:rPr>
        <w:t>immaterial labor is loquacious</w:t>
      </w:r>
      <w:r w:rsidRPr="001B5427">
        <w:rPr>
          <w:sz w:val="16"/>
        </w:rPr>
        <w:t xml:space="preserve"> and industrial labor was mute</w:t>
      </w:r>
      <w:r w:rsidRPr="001B5427">
        <w:rPr>
          <w:b/>
          <w:bCs/>
          <w:u w:val="single"/>
        </w:rPr>
        <w:t>.</w:t>
      </w:r>
      <w:r w:rsidRPr="001B5427">
        <w:rPr>
          <w:sz w:val="16"/>
        </w:rPr>
        <w:t xml:space="preserve"> </w:t>
      </w:r>
      <w:r w:rsidRPr="001B5427">
        <w:rPr>
          <w:b/>
          <w:bCs/>
          <w:u w:val="single"/>
        </w:rPr>
        <w:t xml:space="preserve">Governance populations are gregarious. Gregariousness is the exchange form of immaterial labor-power, a labor-power summoned by interests from a communicability without interest, a viral communicability, a beat. </w:t>
      </w:r>
    </w:p>
    <w:p w14:paraId="4BAB2330" w14:textId="77777777" w:rsidR="00BD6DBA" w:rsidRPr="00E6122F" w:rsidRDefault="00BD6DBA" w:rsidP="00BD6DBA">
      <w:pPr>
        <w:rPr>
          <w:b/>
          <w:bCs/>
          <w:u w:val="single"/>
        </w:rPr>
      </w:pPr>
      <w:r w:rsidRPr="00273BE2">
        <w:rPr>
          <w:b/>
          <w:bCs/>
          <w:highlight w:val="green"/>
          <w:u w:val="single"/>
        </w:rPr>
        <w:t>The compulsion to tell us how you feel is the compulsion of labor</w:t>
      </w:r>
      <w:r w:rsidRPr="001B5427">
        <w:rPr>
          <w:b/>
          <w:bCs/>
          <w:u w:val="single"/>
        </w:rPr>
        <w:t xml:space="preserve">, not citizenship, exploitation not domination, </w:t>
      </w:r>
      <w:r w:rsidRPr="00273BE2">
        <w:rPr>
          <w:b/>
          <w:bCs/>
          <w:highlight w:val="green"/>
          <w:u w:val="single"/>
        </w:rPr>
        <w:t>and</w:t>
      </w:r>
      <w:r w:rsidRPr="001B5427">
        <w:rPr>
          <w:b/>
          <w:bCs/>
          <w:u w:val="single"/>
        </w:rPr>
        <w:t xml:space="preserve"> it is </w:t>
      </w:r>
      <w:r w:rsidRPr="00273BE2">
        <w:rPr>
          <w:b/>
          <w:bCs/>
          <w:highlight w:val="green"/>
          <w:u w:val="single"/>
        </w:rPr>
        <w:t>whiteness</w:t>
      </w:r>
      <w:r w:rsidRPr="001B5427">
        <w:rPr>
          <w:b/>
          <w:bCs/>
          <w:u w:val="single"/>
        </w:rPr>
        <w:t>.</w:t>
      </w:r>
      <w:r w:rsidRPr="001B5427">
        <w:rPr>
          <w:sz w:val="16"/>
        </w:rPr>
        <w:t xml:space="preserve"> White- ness is why Lazzarato does not hear industrial labor. Whiteness is nothing but a relationship to blackness as we have tried to describe </w:t>
      </w:r>
      <w:r w:rsidRPr="000A4172">
        <w:rPr>
          <w:sz w:val="16"/>
        </w:rPr>
        <w:t xml:space="preserve">it here, but in particular a relationship to blackness in its relationship to capital, which is to say the movement from muteness to dumb in- solence which may be by way of bringing the noise. But </w:t>
      </w:r>
      <w:r w:rsidRPr="00E6122F">
        <w:rPr>
          <w:b/>
          <w:bCs/>
          <w:u w:val="single"/>
        </w:rPr>
        <w:t xml:space="preserve">the noise of talk, </w:t>
      </w:r>
      <w:r w:rsidRPr="00273BE2">
        <w:rPr>
          <w:b/>
          <w:bCs/>
          <w:highlight w:val="green"/>
          <w:u w:val="single"/>
        </w:rPr>
        <w:t>white noise</w:t>
      </w:r>
      <w:r w:rsidRPr="00E6122F">
        <w:rPr>
          <w:b/>
          <w:bCs/>
          <w:u w:val="single"/>
        </w:rPr>
        <w:t xml:space="preserve">, the information-rich environment of the gregarious, comes </w:t>
      </w:r>
      <w:r w:rsidRPr="00273BE2">
        <w:rPr>
          <w:b/>
          <w:bCs/>
          <w:highlight w:val="green"/>
          <w:u w:val="single"/>
        </w:rPr>
        <w:t>from subjectivities formed of objectified labor</w:t>
      </w:r>
      <w:r w:rsidRPr="00E6122F">
        <w:rPr>
          <w:b/>
          <w:bCs/>
          <w:u w:val="single"/>
        </w:rPr>
        <w:t>.</w:t>
      </w:r>
      <w:r w:rsidRPr="000A4172">
        <w:rPr>
          <w:sz w:val="16"/>
        </w:rPr>
        <w:t xml:space="preserve"> These are the subjectivities of interests, subjectivities of labor-power whose poten- tialities are already bounded by how they will be spent, and mute to their blackness. This is the real muteness of industrial labor. And it is the real gregariousness of immaterial labor. </w:t>
      </w:r>
      <w:r w:rsidRPr="00273BE2">
        <w:rPr>
          <w:b/>
          <w:bCs/>
          <w:highlight w:val="green"/>
          <w:u w:val="single"/>
        </w:rPr>
        <w:t>Governance is the extension of whiteness on a global scale.</w:t>
      </w:r>
      <w:r w:rsidRPr="00E6122F">
        <w:rPr>
          <w:b/>
          <w:bCs/>
          <w:u w:val="single"/>
        </w:rPr>
        <w:t xml:space="preserve"> </w:t>
      </w:r>
    </w:p>
    <w:p w14:paraId="7F71BB01" w14:textId="77777777" w:rsidR="00BD6DBA" w:rsidRPr="00CF0735" w:rsidRDefault="00BD6DBA" w:rsidP="00BD6DBA">
      <w:pPr>
        <w:rPr>
          <w:b/>
          <w:bCs/>
          <w:u w:val="single"/>
        </w:rPr>
      </w:pPr>
      <w:r w:rsidRPr="00CF0735">
        <w:rPr>
          <w:sz w:val="16"/>
        </w:rPr>
        <w:t xml:space="preserve">17. NGOs are the laboratories of governance. The premise of the NGO is that all populations must become gregarious. And </w:t>
      </w:r>
      <w:r w:rsidRPr="00CF0735">
        <w:rPr>
          <w:b/>
          <w:bCs/>
          <w:u w:val="single"/>
        </w:rPr>
        <w:t>the ethics of the NGOs, the dream of governance in general, is to go be- yond representation as a form of sovereignty, to auto-generating representation, in the double sense. Those who can represent themselves will also be those who re-present themselves as interests in one and the same move, collapsing the distinction.</w:t>
      </w:r>
      <w:r w:rsidRPr="00CF0735">
        <w:rPr>
          <w:sz w:val="16"/>
        </w:rPr>
        <w:t xml:space="preserve"> </w:t>
      </w:r>
      <w:r w:rsidRPr="00CF0735">
        <w:rPr>
          <w:b/>
          <w:bCs/>
          <w:u w:val="single"/>
        </w:rPr>
        <w:t xml:space="preserve">The </w:t>
      </w:r>
      <w:r w:rsidRPr="00273BE2">
        <w:rPr>
          <w:b/>
          <w:bCs/>
          <w:highlight w:val="green"/>
          <w:u w:val="single"/>
        </w:rPr>
        <w:t>NGO is the research and development arm of governance</w:t>
      </w:r>
      <w:r w:rsidRPr="00CF0735">
        <w:rPr>
          <w:b/>
          <w:bCs/>
          <w:u w:val="single"/>
        </w:rPr>
        <w:t xml:space="preserve"> finding new ways </w:t>
      </w:r>
      <w:r w:rsidRPr="00273BE2">
        <w:rPr>
          <w:b/>
          <w:bCs/>
          <w:highlight w:val="green"/>
          <w:u w:val="single"/>
        </w:rPr>
        <w:t>to bring to blackness what it is said to lack</w:t>
      </w:r>
      <w:r w:rsidRPr="00CF0735">
        <w:rPr>
          <w:b/>
          <w:bCs/>
          <w:u w:val="single"/>
        </w:rPr>
        <w:t xml:space="preserve">, the thing that cannot be brought, interests. I don’t want to speak for those people is the mantra of governance. </w:t>
      </w:r>
    </w:p>
    <w:p w14:paraId="49201C02" w14:textId="77777777" w:rsidR="00BD6DBA" w:rsidRPr="00CF0735" w:rsidRDefault="00BD6DBA" w:rsidP="00BD6DBA">
      <w:pPr>
        <w:rPr>
          <w:b/>
          <w:bCs/>
          <w:u w:val="single"/>
        </w:rPr>
      </w:pPr>
      <w:r w:rsidRPr="00CF0735">
        <w:rPr>
          <w:sz w:val="16"/>
        </w:rPr>
        <w:t xml:space="preserve">18. </w:t>
      </w:r>
      <w:r w:rsidRPr="00CF0735">
        <w:rPr>
          <w:b/>
          <w:bCs/>
          <w:u w:val="single"/>
        </w:rPr>
        <w:t>Governance is the putting to work of democracy. When representation becomes the obligation of all, when politics be- comes the work of all, democracy is labored.</w:t>
      </w:r>
      <w:r w:rsidRPr="00CF0735">
        <w:rPr>
          <w:sz w:val="16"/>
        </w:rPr>
        <w:t xml:space="preserve"> </w:t>
      </w:r>
      <w:r w:rsidRPr="00CF0735">
        <w:rPr>
          <w:b/>
          <w:bCs/>
          <w:u w:val="single"/>
        </w:rPr>
        <w:t>No longer can democracy promise the return of something lost in the workplace, but rather becomes itself an extension of the workplace.</w:t>
      </w:r>
      <w:r w:rsidRPr="00CF0735">
        <w:rPr>
          <w:sz w:val="16"/>
        </w:rPr>
        <w:t xml:space="preserve"> </w:t>
      </w:r>
      <w:r w:rsidRPr="00CF0735">
        <w:rPr>
          <w:b/>
          <w:bCs/>
          <w:u w:val="single"/>
        </w:rPr>
        <w:t>And even democracy cannot contain governance, but is only a tool in its box.</w:t>
      </w:r>
      <w:r w:rsidRPr="00CF0735">
        <w:rPr>
          <w:sz w:val="16"/>
        </w:rPr>
        <w:t xml:space="preserve"> Governance is always generated, always organic to any sit- uation. </w:t>
      </w:r>
      <w:r w:rsidRPr="00CF0735">
        <w:rPr>
          <w:b/>
          <w:bCs/>
          <w:u w:val="single"/>
        </w:rPr>
        <w:t xml:space="preserve">Democracy sits badly in many situations, and must be worked at, made to appear as natural as governance, made to serve governance. </w:t>
      </w:r>
    </w:p>
    <w:p w14:paraId="6FDF624C" w14:textId="77777777" w:rsidR="00BD6DBA" w:rsidRPr="00EC50EB" w:rsidRDefault="00BD6DBA" w:rsidP="00BD6DBA">
      <w:pPr>
        <w:rPr>
          <w:sz w:val="16"/>
        </w:rPr>
      </w:pPr>
      <w:r w:rsidRPr="00EC50EB">
        <w:rPr>
          <w:sz w:val="16"/>
        </w:rPr>
        <w:t xml:space="preserve">19. Because </w:t>
      </w:r>
      <w:r w:rsidRPr="00273BE2">
        <w:rPr>
          <w:b/>
          <w:bCs/>
          <w:highlight w:val="green"/>
          <w:u w:val="single"/>
        </w:rPr>
        <w:t>governance is the annunciation of universal exchange</w:t>
      </w:r>
      <w:r w:rsidRPr="00EC50EB">
        <w:rPr>
          <w:b/>
          <w:bCs/>
          <w:u w:val="single"/>
        </w:rPr>
        <w:t>. The exchange through communication of all institutional forms, all forms of exchange value with each other is the enunciation of governance. The hospital talks to the prison which talks to the university which talks to the NGO which talks to the corporation through governance, and not just to each other but about each other.</w:t>
      </w:r>
      <w:r w:rsidRPr="00EC50EB">
        <w:rPr>
          <w:sz w:val="16"/>
        </w:rPr>
        <w:t xml:space="preserve"> </w:t>
      </w:r>
      <w:r w:rsidRPr="00EC50EB">
        <w:rPr>
          <w:b/>
          <w:bCs/>
          <w:u w:val="single"/>
        </w:rPr>
        <w:t>Everybody knows everything about our biopolitics.</w:t>
      </w:r>
      <w:r>
        <w:rPr>
          <w:b/>
          <w:bCs/>
          <w:u w:val="single"/>
        </w:rPr>
        <w:t xml:space="preserve"> </w:t>
      </w:r>
      <w:r w:rsidRPr="00EC50EB">
        <w:rPr>
          <w:b/>
          <w:bCs/>
          <w:u w:val="single"/>
        </w:rPr>
        <w:t>This is the perfection of democracy under the general equivalent.</w:t>
      </w:r>
      <w:r w:rsidRPr="00EC50EB">
        <w:rPr>
          <w:sz w:val="16"/>
        </w:rPr>
        <w:t xml:space="preserve"> </w:t>
      </w:r>
      <w:r w:rsidRPr="00EC50EB">
        <w:rPr>
          <w:b/>
          <w:bCs/>
          <w:u w:val="single"/>
        </w:rPr>
        <w:t xml:space="preserve">It is also the annunciation of governance </w:t>
      </w:r>
      <w:r w:rsidRPr="00273BE2">
        <w:rPr>
          <w:b/>
          <w:bCs/>
          <w:highlight w:val="green"/>
          <w:u w:val="single"/>
        </w:rPr>
        <w:t>as the realisation of</w:t>
      </w:r>
      <w:r w:rsidRPr="00EC50EB">
        <w:rPr>
          <w:b/>
          <w:bCs/>
          <w:u w:val="single"/>
        </w:rPr>
        <w:t xml:space="preserve"> universal exchange on the grounds of </w:t>
      </w:r>
      <w:r w:rsidRPr="00273BE2">
        <w:rPr>
          <w:b/>
          <w:bCs/>
          <w:highlight w:val="green"/>
          <w:u w:val="single"/>
        </w:rPr>
        <w:t>capitalism</w:t>
      </w:r>
      <w:r w:rsidRPr="00EC50EB">
        <w:rPr>
          <w:b/>
          <w:bCs/>
          <w:u w:val="single"/>
        </w:rPr>
        <w:t>.</w:t>
      </w:r>
      <w:r w:rsidRPr="00EC50EB">
        <w:rPr>
          <w:sz w:val="16"/>
        </w:rPr>
        <w:t xml:space="preserve"> </w:t>
      </w:r>
    </w:p>
    <w:p w14:paraId="67CAFB30" w14:textId="77777777" w:rsidR="00BD6DBA" w:rsidRPr="00EC50EB" w:rsidRDefault="00BD6DBA" w:rsidP="00BD6DBA">
      <w:pPr>
        <w:rPr>
          <w:b/>
          <w:bCs/>
          <w:u w:val="single"/>
        </w:rPr>
      </w:pPr>
      <w:r w:rsidRPr="00EC50EB">
        <w:rPr>
          <w:sz w:val="16"/>
        </w:rPr>
        <w:t xml:space="preserve">20. </w:t>
      </w:r>
      <w:r w:rsidRPr="00EC50EB">
        <w:rPr>
          <w:b/>
          <w:bCs/>
          <w:u w:val="single"/>
        </w:rPr>
        <w:t>Governance and criminality – the condition of being with- out interests – come to make each other possible.</w:t>
      </w:r>
      <w:r w:rsidRPr="00EC50EB">
        <w:rPr>
          <w:sz w:val="16"/>
        </w:rPr>
        <w:t xml:space="preserve"> </w:t>
      </w:r>
      <w:r w:rsidRPr="00EC50EB">
        <w:rPr>
          <w:b/>
          <w:bCs/>
          <w:u w:val="single"/>
        </w:rPr>
        <w:t xml:space="preserve">What would it mean to struggle against governance, against that which can produce struggle by germinating interests? When governance is understood as the criminalisation of being without interests, as a regulation brought into being by criminality, where criminality is that excess left from criminalisation, a certain fragility emerges, a certain limit, an uncertain imposition by a greater drive, the mere utterance of whose name has again become too black, too strong altogether. </w:t>
      </w:r>
    </w:p>
    <w:p w14:paraId="71134AC2" w14:textId="77777777" w:rsidR="00BD6DBA" w:rsidRDefault="00BD6DBA" w:rsidP="00BD6DBA"/>
    <w:p w14:paraId="0C27EB04" w14:textId="77777777" w:rsidR="00BD6DBA" w:rsidRDefault="00BD6DBA" w:rsidP="00BD6DBA">
      <w:pPr>
        <w:pStyle w:val="Heading4"/>
      </w:pPr>
      <w:r>
        <w:t xml:space="preserve">Governance is the strategy of racial capitalism – and it exercises this role through constant, brutal policy-making. </w:t>
      </w:r>
    </w:p>
    <w:p w14:paraId="726FB9B7" w14:textId="77777777" w:rsidR="00BD6DBA" w:rsidRPr="00C0137B" w:rsidRDefault="00BD6DBA" w:rsidP="00BD6DBA">
      <w:pPr>
        <w:rPr>
          <w:b/>
          <w:bCs/>
          <w:u w:val="single"/>
        </w:rPr>
      </w:pPr>
      <w:r w:rsidRPr="00C0137B">
        <w:t xml:space="preserve">I had this image in my head of a kind of return to a world in which </w:t>
      </w:r>
      <w:r w:rsidRPr="00273BE2">
        <w:rPr>
          <w:b/>
          <w:bCs/>
          <w:highlight w:val="green"/>
          <w:u w:val="single"/>
        </w:rPr>
        <w:t>every self-determined individual had the right to make brutal policy on the spot for every person who was not self- determined,</w:t>
      </w:r>
      <w:r w:rsidRPr="00C0137B">
        <w:rPr>
          <w:b/>
          <w:bCs/>
          <w:u w:val="single"/>
        </w:rPr>
        <w:t xml:space="preserve"> </w:t>
      </w:r>
      <w:r w:rsidRPr="00273BE2">
        <w:rPr>
          <w:b/>
          <w:bCs/>
          <w:highlight w:val="green"/>
          <w:u w:val="single"/>
        </w:rPr>
        <w:t>which</w:t>
      </w:r>
      <w:r w:rsidRPr="00C0137B">
        <w:rPr>
          <w:b/>
          <w:bCs/>
          <w:u w:val="single"/>
        </w:rPr>
        <w:t xml:space="preserve"> essentially </w:t>
      </w:r>
      <w:r w:rsidRPr="00273BE2">
        <w:rPr>
          <w:b/>
          <w:bCs/>
          <w:highlight w:val="green"/>
          <w:u w:val="single"/>
        </w:rPr>
        <w:t>is a colonial or slave situation –</w:t>
      </w:r>
      <w:r w:rsidRPr="00C0137B">
        <w:rPr>
          <w:b/>
          <w:bCs/>
          <w:u w:val="single"/>
        </w:rPr>
        <w:t xml:space="preserve"> </w:t>
      </w:r>
      <w:r w:rsidRPr="00273BE2">
        <w:rPr>
          <w:b/>
          <w:bCs/>
          <w:highlight w:val="green"/>
          <w:u w:val="single"/>
        </w:rPr>
        <w:t>and</w:t>
      </w:r>
      <w:r w:rsidRPr="00C0137B">
        <w:rPr>
          <w:b/>
          <w:bCs/>
          <w:u w:val="single"/>
        </w:rPr>
        <w:t xml:space="preserve"> </w:t>
      </w:r>
      <w:r w:rsidRPr="00273BE2">
        <w:rPr>
          <w:b/>
          <w:bCs/>
          <w:highlight w:val="green"/>
          <w:u w:val="single"/>
        </w:rPr>
        <w:t>the</w:t>
      </w:r>
      <w:r w:rsidRPr="00C0137B">
        <w:rPr>
          <w:b/>
          <w:bCs/>
          <w:u w:val="single"/>
        </w:rPr>
        <w:t xml:space="preserve"> kind of </w:t>
      </w:r>
      <w:r w:rsidRPr="00273BE2">
        <w:rPr>
          <w:b/>
          <w:bCs/>
          <w:highlight w:val="green"/>
          <w:u w:val="single"/>
        </w:rPr>
        <w:t>ubiquity of policy,</w:t>
      </w:r>
      <w:r w:rsidRPr="00C0137B">
        <w:rPr>
          <w:b/>
          <w:bCs/>
          <w:u w:val="single"/>
        </w:rPr>
        <w:t xml:space="preserve"> </w:t>
      </w:r>
      <w:r w:rsidRPr="00273BE2">
        <w:rPr>
          <w:b/>
          <w:bCs/>
          <w:highlight w:val="green"/>
          <w:u w:val="single"/>
        </w:rPr>
        <w:t>which</w:t>
      </w:r>
      <w:r w:rsidRPr="00C0137B">
        <w:rPr>
          <w:b/>
          <w:bCs/>
          <w:u w:val="single"/>
        </w:rPr>
        <w:t xml:space="preserve"> all of a sudden, </w:t>
      </w:r>
      <w:r w:rsidRPr="00273BE2">
        <w:rPr>
          <w:b/>
          <w:bCs/>
          <w:highlight w:val="green"/>
          <w:u w:val="single"/>
        </w:rPr>
        <w:t>didn’t emanate</w:t>
      </w:r>
      <w:r w:rsidRPr="00C0137B">
        <w:rPr>
          <w:b/>
          <w:bCs/>
          <w:u w:val="single"/>
        </w:rPr>
        <w:t xml:space="preserve"> anymore </w:t>
      </w:r>
      <w:r w:rsidRPr="00273BE2">
        <w:rPr>
          <w:b/>
          <w:bCs/>
          <w:highlight w:val="green"/>
          <w:u w:val="single"/>
        </w:rPr>
        <w:t>just from government</w:t>
      </w:r>
      <w:r w:rsidRPr="00C0137B">
        <w:rPr>
          <w:b/>
          <w:bCs/>
          <w:u w:val="single"/>
        </w:rPr>
        <w:t xml:space="preserve"> but from fucking policy shops in every university, and from independent policy shops, and from bloggers, etc</w:t>
      </w:r>
      <w:r w:rsidRPr="00273BE2">
        <w:rPr>
          <w:b/>
          <w:bCs/>
          <w:highlight w:val="green"/>
          <w:u w:val="single"/>
        </w:rPr>
        <w:t>.</w:t>
      </w:r>
      <w:r w:rsidRPr="00C0137B">
        <w:t xml:space="preserve"> </w:t>
      </w:r>
      <w:r w:rsidRPr="00273BE2">
        <w:rPr>
          <w:b/>
          <w:bCs/>
          <w:highlight w:val="green"/>
          <w:u w:val="single"/>
        </w:rPr>
        <w:t>These policy people</w:t>
      </w:r>
      <w:r w:rsidRPr="00C0137B">
        <w:rPr>
          <w:b/>
          <w:bCs/>
          <w:u w:val="single"/>
        </w:rPr>
        <w:t xml:space="preserve"> to me </w:t>
      </w:r>
      <w:r w:rsidRPr="00273BE2">
        <w:rPr>
          <w:b/>
          <w:bCs/>
          <w:highlight w:val="green"/>
          <w:u w:val="single"/>
        </w:rPr>
        <w:t>are like night riders.</w:t>
      </w:r>
      <w:r w:rsidRPr="00C0137B">
        <w:rPr>
          <w:b/>
          <w:bCs/>
          <w:u w:val="single"/>
        </w:rPr>
        <w:t xml:space="preserve"> </w:t>
      </w:r>
      <w:r>
        <w:rPr>
          <w:rStyle w:val="FootnoteReference"/>
          <w:b/>
          <w:bCs/>
          <w:u w:val="single"/>
        </w:rPr>
        <w:footnoteReference w:id="1"/>
      </w:r>
    </w:p>
    <w:p w14:paraId="43348356" w14:textId="77777777" w:rsidR="00BD6DBA" w:rsidRDefault="00BD6DBA" w:rsidP="00BD6DBA">
      <w:pPr>
        <w:pStyle w:val="Heading4"/>
      </w:pPr>
      <w:r>
        <w:t>Like night riders because they are policing how they live in order to police how everyone lives, this is what the history of trade unions imagines – from United Auto Workers’ racism in the rank and file to the violence of police repression in the long capitalist counterrevolution, governance, policy, and ultimately recognition of the state in our appeals to it.</w:t>
      </w:r>
    </w:p>
    <w:p w14:paraId="509F5CC6" w14:textId="77777777" w:rsidR="00BD6DBA" w:rsidRPr="009425BC" w:rsidRDefault="00BD6DBA" w:rsidP="00BD6DBA">
      <w:pPr>
        <w:rPr>
          <w:b/>
          <w:bCs/>
          <w:u w:val="single"/>
        </w:rPr>
      </w:pPr>
      <w:r w:rsidRPr="000A70C1">
        <w:rPr>
          <w:b/>
          <w:bCs/>
          <w:u w:val="single"/>
        </w:rPr>
        <w:t xml:space="preserve">And </w:t>
      </w:r>
      <w:r w:rsidRPr="00273BE2">
        <w:rPr>
          <w:b/>
          <w:bCs/>
          <w:highlight w:val="green"/>
          <w:u w:val="single"/>
        </w:rPr>
        <w:t>they are like night riders, paddy rollers, everybody’s on patrol, trying to capture the ones who are trying to get out – especially themselves, trying to capture their own fugitivity. That’s actually the first place at which policy is directed.</w:t>
      </w:r>
      <w:r w:rsidRPr="00273BE2">
        <w:rPr>
          <w:rStyle w:val="FootnoteReference"/>
          <w:b/>
          <w:bCs/>
          <w:highlight w:val="green"/>
          <w:u w:val="single"/>
        </w:rPr>
        <w:footnoteReference w:id="2"/>
      </w:r>
      <w:r w:rsidRPr="000A70C1">
        <w:rPr>
          <w:b/>
          <w:bCs/>
          <w:u w:val="single"/>
        </w:rPr>
        <w:t xml:space="preserve"> </w:t>
      </w:r>
    </w:p>
    <w:p w14:paraId="0CB6EC4D" w14:textId="77777777" w:rsidR="00BD6DBA" w:rsidRPr="00596D06" w:rsidRDefault="00BD6DBA" w:rsidP="00BD6DBA"/>
    <w:p w14:paraId="60940DAD" w14:textId="77777777" w:rsidR="00BD6DBA" w:rsidRPr="009425BC" w:rsidRDefault="00BD6DBA" w:rsidP="00BD6DBA">
      <w:pPr>
        <w:pStyle w:val="Heading4"/>
      </w:pPr>
      <w:r>
        <w:t>The history of the making of the white worker requires this policing function, in the making of a white racial pact that secured the status of wage labor, and the antiblackness required to make alienation tolerable.</w:t>
      </w:r>
    </w:p>
    <w:p w14:paraId="2ADD9F88" w14:textId="77777777" w:rsidR="00BD6DBA" w:rsidRPr="000B2C51" w:rsidRDefault="00BD6DBA" w:rsidP="00BD6DBA">
      <w:r w:rsidRPr="00D14CEE">
        <w:rPr>
          <w:rStyle w:val="Style13ptBold"/>
        </w:rPr>
        <w:t>Baker 19</w:t>
      </w:r>
      <w:r>
        <w:t xml:space="preserve">  [W. Oliver Baker is an assistant professor of English and African American Studies at Penn State. “</w:t>
      </w:r>
      <w:r w:rsidRPr="008959B4">
        <w:t>Dissonances of Dispossession: Narrating Colonialism and Slavery in the Expansion of Capitalism</w:t>
      </w:r>
      <w:r>
        <w:t xml:space="preserve">,” dissertation submitted for PHD in English Language and Literature at the University of New Mexico, </w:t>
      </w:r>
      <w:r w:rsidRPr="001F00B0">
        <w:t>Spring 4-12-2019</w:t>
      </w:r>
      <w:r>
        <w:t xml:space="preserve"> //tjb]</w:t>
      </w:r>
    </w:p>
    <w:p w14:paraId="133DFDA6" w14:textId="77777777" w:rsidR="00BD6DBA" w:rsidRPr="00CD78C1" w:rsidRDefault="00BD6DBA" w:rsidP="00BD6DBA">
      <w:pPr>
        <w:rPr>
          <w:b/>
          <w:bCs/>
          <w:u w:val="single"/>
        </w:rPr>
      </w:pPr>
      <w:r w:rsidRPr="00CD78C1">
        <w:rPr>
          <w:sz w:val="16"/>
        </w:rPr>
        <w:t xml:space="preserve">A second answer is that </w:t>
      </w:r>
      <w:r w:rsidRPr="00CD78C1">
        <w:rPr>
          <w:b/>
          <w:bCs/>
          <w:u w:val="single"/>
        </w:rPr>
        <w:t>imagining the enslaved overcoming hegemony serves as</w:t>
      </w:r>
      <w:r w:rsidRPr="00CD78C1">
        <w:rPr>
          <w:sz w:val="16"/>
        </w:rPr>
        <w:t xml:space="preserve"> the novel’s </w:t>
      </w:r>
      <w:r w:rsidRPr="00CD78C1">
        <w:rPr>
          <w:b/>
          <w:bCs/>
          <w:u w:val="single"/>
        </w:rPr>
        <w:t xml:space="preserve">solution to the unique problem found </w:t>
      </w:r>
      <w:r w:rsidRPr="00273BE2">
        <w:rPr>
          <w:b/>
          <w:bCs/>
          <w:highlight w:val="green"/>
          <w:u w:val="single"/>
        </w:rPr>
        <w:t>in a settler colony like the United States</w:t>
      </w:r>
      <w:r w:rsidRPr="00CD78C1">
        <w:rPr>
          <w:b/>
          <w:bCs/>
          <w:u w:val="single"/>
        </w:rPr>
        <w:t xml:space="preserve"> of </w:t>
      </w:r>
      <w:r w:rsidRPr="00273BE2">
        <w:rPr>
          <w:b/>
          <w:bCs/>
          <w:highlight w:val="green"/>
          <w:u w:val="single"/>
        </w:rPr>
        <w:t>nonenslaved workers</w:t>
      </w:r>
      <w:r w:rsidRPr="00CD78C1">
        <w:rPr>
          <w:b/>
          <w:bCs/>
          <w:u w:val="single"/>
        </w:rPr>
        <w:t xml:space="preserve"> </w:t>
      </w:r>
      <w:r w:rsidRPr="00273BE2">
        <w:rPr>
          <w:b/>
          <w:bCs/>
          <w:highlight w:val="green"/>
          <w:u w:val="single"/>
        </w:rPr>
        <w:t>serv</w:t>
      </w:r>
      <w:r w:rsidRPr="00CD78C1">
        <w:rPr>
          <w:b/>
          <w:bCs/>
          <w:u w:val="single"/>
        </w:rPr>
        <w:t xml:space="preserve">ing </w:t>
      </w:r>
      <w:r w:rsidRPr="00273BE2">
        <w:rPr>
          <w:b/>
          <w:bCs/>
          <w:highlight w:val="green"/>
          <w:u w:val="single"/>
        </w:rPr>
        <w:t>as</w:t>
      </w:r>
      <w:r w:rsidRPr="00CD78C1">
        <w:rPr>
          <w:b/>
          <w:bCs/>
          <w:u w:val="single"/>
        </w:rPr>
        <w:t xml:space="preserve"> </w:t>
      </w:r>
      <w:r w:rsidRPr="00273BE2">
        <w:rPr>
          <w:b/>
          <w:bCs/>
          <w:highlight w:val="green"/>
          <w:u w:val="single"/>
        </w:rPr>
        <w:t>the policing force of the enslaved class,</w:t>
      </w:r>
      <w:r w:rsidRPr="00CD78C1">
        <w:rPr>
          <w:b/>
          <w:bCs/>
          <w:u w:val="single"/>
        </w:rPr>
        <w:t xml:space="preserve"> or how </w:t>
      </w:r>
      <w:r w:rsidRPr="00273BE2">
        <w:rPr>
          <w:b/>
          <w:bCs/>
          <w:highlight w:val="green"/>
          <w:u w:val="single"/>
        </w:rPr>
        <w:t xml:space="preserve">white labor </w:t>
      </w:r>
      <w:r w:rsidRPr="0027527B">
        <w:rPr>
          <w:b/>
          <w:bCs/>
          <w:u w:val="single"/>
        </w:rPr>
        <w:t>actively participates in upholding</w:t>
      </w:r>
      <w:r w:rsidRPr="00CD78C1">
        <w:rPr>
          <w:b/>
          <w:bCs/>
          <w:u w:val="single"/>
        </w:rPr>
        <w:t xml:space="preserve"> and </w:t>
      </w:r>
      <w:r w:rsidRPr="00273BE2">
        <w:rPr>
          <w:b/>
          <w:bCs/>
          <w:highlight w:val="green"/>
          <w:u w:val="single"/>
        </w:rPr>
        <w:t>maintain</w:t>
      </w:r>
      <w:r w:rsidRPr="0027527B">
        <w:rPr>
          <w:b/>
          <w:bCs/>
          <w:u w:val="single"/>
        </w:rPr>
        <w:t>ing</w:t>
      </w:r>
      <w:r w:rsidRPr="00273BE2">
        <w:rPr>
          <w:b/>
          <w:bCs/>
          <w:highlight w:val="green"/>
          <w:u w:val="single"/>
        </w:rPr>
        <w:t xml:space="preserve"> the racial zoning that presupposes wage labor relation.</w:t>
      </w:r>
      <w:r w:rsidRPr="00CD78C1">
        <w:rPr>
          <w:sz w:val="16"/>
        </w:rPr>
        <w:t xml:space="preserve"> </w:t>
      </w:r>
      <w:r w:rsidRPr="00CD78C1">
        <w:rPr>
          <w:b/>
          <w:bCs/>
          <w:u w:val="single"/>
        </w:rPr>
        <w:t xml:space="preserve">In striving </w:t>
      </w:r>
      <w:r w:rsidRPr="00273BE2">
        <w:rPr>
          <w:b/>
          <w:bCs/>
          <w:highlight w:val="green"/>
          <w:u w:val="single"/>
        </w:rPr>
        <w:t xml:space="preserve">to secure </w:t>
      </w:r>
      <w:r w:rsidRPr="0027527B">
        <w:rPr>
          <w:b/>
          <w:bCs/>
          <w:u w:val="single"/>
        </w:rPr>
        <w:t xml:space="preserve">what they believed was </w:t>
      </w:r>
      <w:r w:rsidRPr="00273BE2">
        <w:rPr>
          <w:b/>
          <w:bCs/>
          <w:highlight w:val="green"/>
          <w:u w:val="single"/>
        </w:rPr>
        <w:t>their right as settlers to</w:t>
      </w:r>
      <w:r w:rsidRPr="00CD78C1">
        <w:rPr>
          <w:b/>
          <w:bCs/>
          <w:u w:val="single"/>
        </w:rPr>
        <w:t xml:space="preserve"> become independent </w:t>
      </w:r>
      <w:r w:rsidRPr="00273BE2">
        <w:rPr>
          <w:b/>
          <w:bCs/>
          <w:highlight w:val="green"/>
          <w:u w:val="single"/>
        </w:rPr>
        <w:t>property</w:t>
      </w:r>
      <w:r w:rsidRPr="00CD78C1">
        <w:rPr>
          <w:b/>
          <w:bCs/>
          <w:u w:val="single"/>
        </w:rPr>
        <w:t xml:space="preserve"> </w:t>
      </w:r>
      <w:r w:rsidRPr="0027527B">
        <w:rPr>
          <w:b/>
          <w:bCs/>
          <w:u w:val="single"/>
        </w:rPr>
        <w:t>holders, whether</w:t>
      </w:r>
      <w:r w:rsidRPr="00CD78C1">
        <w:rPr>
          <w:b/>
          <w:bCs/>
          <w:u w:val="single"/>
        </w:rPr>
        <w:t xml:space="preserve"> that meant becoming slaveholders in the South, or small farmers in the North, </w:t>
      </w:r>
      <w:r w:rsidRPr="00273BE2">
        <w:rPr>
          <w:b/>
          <w:bCs/>
          <w:highlight w:val="green"/>
          <w:u w:val="single"/>
        </w:rPr>
        <w:t>“free” workers</w:t>
      </w:r>
      <w:r w:rsidRPr="00CD78C1">
        <w:rPr>
          <w:b/>
          <w:bCs/>
          <w:u w:val="single"/>
        </w:rPr>
        <w:t xml:space="preserve"> of the United States </w:t>
      </w:r>
      <w:r w:rsidRPr="00273BE2">
        <w:rPr>
          <w:b/>
          <w:bCs/>
          <w:highlight w:val="green"/>
          <w:u w:val="single"/>
        </w:rPr>
        <w:t xml:space="preserve">labored as the rank and file—formally and informally—in </w:t>
      </w:r>
      <w:r w:rsidRPr="0027527B">
        <w:rPr>
          <w:b/>
          <w:bCs/>
          <w:u w:val="single"/>
        </w:rPr>
        <w:t xml:space="preserve">the institutions tasked with policing the enslaved </w:t>
      </w:r>
      <w:r w:rsidRPr="00273BE2">
        <w:rPr>
          <w:b/>
          <w:bCs/>
          <w:highlight w:val="green"/>
          <w:u w:val="single"/>
        </w:rPr>
        <w:t xml:space="preserve">in order to </w:t>
      </w:r>
      <w:r w:rsidRPr="0027527B">
        <w:rPr>
          <w:b/>
          <w:bCs/>
          <w:u w:val="single"/>
        </w:rPr>
        <w:t xml:space="preserve">prevent or </w:t>
      </w:r>
      <w:r w:rsidRPr="00273BE2">
        <w:rPr>
          <w:b/>
          <w:bCs/>
          <w:highlight w:val="green"/>
          <w:u w:val="single"/>
        </w:rPr>
        <w:t>contain escape, rebellion, and insurrection.</w:t>
      </w:r>
      <w:r w:rsidRPr="00CD78C1">
        <w:rPr>
          <w:sz w:val="16"/>
        </w:rPr>
        <w:t xml:space="preserve"> </w:t>
      </w:r>
      <w:r w:rsidRPr="00CD78C1">
        <w:rPr>
          <w:b/>
          <w:bCs/>
          <w:u w:val="single"/>
        </w:rPr>
        <w:t>In the North, this often took the form of white workers terrorizing through riots the communities of free Black Americans in order to disenfranchise the Black property holders who could vote and to discourage Black mobility which ensured white advantage in the marketplace.</w:t>
      </w:r>
      <w:r w:rsidRPr="00CD78C1">
        <w:rPr>
          <w:sz w:val="16"/>
        </w:rPr>
        <w:t xml:space="preserve"> In </w:t>
      </w:r>
      <w:r w:rsidRPr="00CD78C1">
        <w:rPr>
          <w:i/>
          <w:iCs/>
          <w:sz w:val="16"/>
        </w:rPr>
        <w:t>Black Reconstruction</w:t>
      </w:r>
      <w:r w:rsidRPr="00CD78C1">
        <w:rPr>
          <w:sz w:val="16"/>
        </w:rPr>
        <w:t xml:space="preserve">, W.E.B Du Bois points out how </w:t>
      </w:r>
      <w:r w:rsidRPr="00CD78C1">
        <w:rPr>
          <w:b/>
          <w:bCs/>
          <w:u w:val="single"/>
        </w:rPr>
        <w:t>in the South “the system of slavery demanded a special police force and such a force was made possible and unusually effective by the presence of the poor whites . . . the great planters formed proportionately quite as small a class but they had singularly enough at their command some five million poor whites; that is, there were actually more white people to police the slaves than there were slaves”</w:t>
      </w:r>
      <w:r w:rsidRPr="00CD78C1">
        <w:rPr>
          <w:sz w:val="16"/>
        </w:rPr>
        <w:t xml:space="preserve"> (12)</w:t>
      </w:r>
      <w:r w:rsidRPr="00CD78C1">
        <w:rPr>
          <w:b/>
          <w:bCs/>
          <w:u w:val="single"/>
        </w:rPr>
        <w:t>.</w:t>
      </w:r>
      <w:r w:rsidRPr="00CD78C1">
        <w:rPr>
          <w:sz w:val="16"/>
        </w:rPr>
        <w:t xml:space="preserve"> </w:t>
      </w:r>
      <w:r w:rsidRPr="00CD78C1">
        <w:rPr>
          <w:b/>
          <w:bCs/>
          <w:u w:val="single"/>
        </w:rPr>
        <w:t xml:space="preserve">Through this policing role, </w:t>
      </w:r>
      <w:r w:rsidRPr="00273BE2">
        <w:rPr>
          <w:b/>
          <w:bCs/>
          <w:highlight w:val="green"/>
          <w:u w:val="single"/>
        </w:rPr>
        <w:t xml:space="preserve">white workers </w:t>
      </w:r>
      <w:r w:rsidRPr="00CD78C1">
        <w:rPr>
          <w:b/>
          <w:bCs/>
          <w:u w:val="single"/>
        </w:rPr>
        <w:t xml:space="preserve">of the South (and the North), </w:t>
      </w:r>
      <w:r w:rsidRPr="0027527B">
        <w:rPr>
          <w:b/>
          <w:bCs/>
          <w:u w:val="single"/>
        </w:rPr>
        <w:t xml:space="preserve">came to be </w:t>
      </w:r>
      <w:r w:rsidRPr="00273BE2">
        <w:rPr>
          <w:b/>
          <w:bCs/>
          <w:highlight w:val="green"/>
          <w:u w:val="single"/>
        </w:rPr>
        <w:t>rewarded for supporting slavery and settler colonialism.</w:t>
      </w:r>
      <w:r w:rsidRPr="00CD78C1">
        <w:rPr>
          <w:b/>
          <w:bCs/>
          <w:u w:val="single"/>
        </w:rPr>
        <w:t xml:space="preserve"> </w:t>
      </w:r>
    </w:p>
    <w:p w14:paraId="4C388998" w14:textId="77777777" w:rsidR="00BD6DBA" w:rsidRPr="00847655" w:rsidRDefault="00BD6DBA" w:rsidP="00BD6DBA">
      <w:pPr>
        <w:rPr>
          <w:sz w:val="16"/>
        </w:rPr>
      </w:pPr>
      <w:r w:rsidRPr="0027527B">
        <w:rPr>
          <w:b/>
          <w:bCs/>
          <w:u w:val="single"/>
        </w:rPr>
        <w:t xml:space="preserve">These </w:t>
      </w:r>
      <w:r w:rsidRPr="00273BE2">
        <w:rPr>
          <w:b/>
          <w:bCs/>
          <w:highlight w:val="green"/>
          <w:u w:val="single"/>
        </w:rPr>
        <w:t xml:space="preserve">rewards were not only </w:t>
      </w:r>
      <w:r w:rsidRPr="0027527B">
        <w:rPr>
          <w:b/>
          <w:bCs/>
          <w:u w:val="single"/>
        </w:rPr>
        <w:t xml:space="preserve">economic benefits in terms of </w:t>
      </w:r>
      <w:r w:rsidRPr="00273BE2">
        <w:rPr>
          <w:b/>
          <w:bCs/>
          <w:highlight w:val="green"/>
          <w:u w:val="single"/>
        </w:rPr>
        <w:t xml:space="preserve">sharing </w:t>
      </w:r>
      <w:r w:rsidRPr="0027527B">
        <w:rPr>
          <w:b/>
          <w:bCs/>
          <w:u w:val="single"/>
        </w:rPr>
        <w:t xml:space="preserve">in the </w:t>
      </w:r>
      <w:r w:rsidRPr="00273BE2">
        <w:rPr>
          <w:b/>
          <w:bCs/>
          <w:highlight w:val="green"/>
          <w:u w:val="single"/>
        </w:rPr>
        <w:t xml:space="preserve">profits of </w:t>
      </w:r>
      <w:r w:rsidRPr="0027527B">
        <w:rPr>
          <w:b/>
          <w:bCs/>
          <w:u w:val="single"/>
        </w:rPr>
        <w:t xml:space="preserve">a US </w:t>
      </w:r>
      <w:r w:rsidRPr="00273BE2">
        <w:rPr>
          <w:b/>
          <w:bCs/>
          <w:highlight w:val="green"/>
          <w:u w:val="single"/>
        </w:rPr>
        <w:t>empire—higher wages</w:t>
      </w:r>
      <w:r w:rsidRPr="00CD78C1">
        <w:rPr>
          <w:b/>
          <w:bCs/>
          <w:u w:val="single"/>
        </w:rPr>
        <w:t xml:space="preserve"> compared to European workers </w:t>
      </w:r>
      <w:r w:rsidRPr="00273BE2">
        <w:rPr>
          <w:b/>
          <w:bCs/>
          <w:highlight w:val="green"/>
          <w:u w:val="single"/>
        </w:rPr>
        <w:t xml:space="preserve">and access to stolen land and bodies </w:t>
      </w:r>
      <w:r w:rsidRPr="0027527B">
        <w:rPr>
          <w:b/>
          <w:bCs/>
          <w:u w:val="single"/>
        </w:rPr>
        <w:t xml:space="preserve">that could </w:t>
      </w:r>
      <w:r w:rsidRPr="00273BE2">
        <w:rPr>
          <w:b/>
          <w:bCs/>
          <w:highlight w:val="green"/>
          <w:u w:val="single"/>
        </w:rPr>
        <w:t>aid white workers escape proletarian status—but also socio-symbolic benefits, an ontology of whiteness</w:t>
      </w:r>
      <w:r w:rsidRPr="00847655">
        <w:rPr>
          <w:sz w:val="16"/>
        </w:rPr>
        <w:t xml:space="preserve">, what Wilderson argues is the category of the Human itself, </w:t>
      </w:r>
      <w:r w:rsidRPr="00E0552B">
        <w:rPr>
          <w:b/>
          <w:bCs/>
          <w:u w:val="single"/>
        </w:rPr>
        <w:t xml:space="preserve">or what Du Bois refers to as </w:t>
      </w:r>
      <w:r w:rsidRPr="00273BE2">
        <w:rPr>
          <w:b/>
          <w:bCs/>
          <w:highlight w:val="green"/>
          <w:u w:val="single"/>
        </w:rPr>
        <w:t>the psychological wage of whiteness</w:t>
      </w:r>
      <w:r w:rsidRPr="00E0552B">
        <w:rPr>
          <w:b/>
          <w:bCs/>
          <w:u w:val="single"/>
        </w:rPr>
        <w:t>, that free workers shared with the very same property holding class that exploited them</w:t>
      </w:r>
      <w:r w:rsidRPr="00273BE2">
        <w:rPr>
          <w:b/>
          <w:bCs/>
          <w:highlight w:val="green"/>
          <w:u w:val="single"/>
        </w:rPr>
        <w:t>.</w:t>
      </w:r>
      <w:r w:rsidRPr="00847655">
        <w:rPr>
          <w:sz w:val="16"/>
        </w:rPr>
        <w:t xml:space="preserve"> Du Bois explains that for the white worker, the policing of the enslaved:</w:t>
      </w:r>
    </w:p>
    <w:p w14:paraId="30036037" w14:textId="77777777" w:rsidR="00BD6DBA" w:rsidRPr="00847655" w:rsidRDefault="00BD6DBA" w:rsidP="00BD6DBA">
      <w:pPr>
        <w:rPr>
          <w:sz w:val="16"/>
        </w:rPr>
      </w:pPr>
      <w:r w:rsidRPr="00847655">
        <w:rPr>
          <w:sz w:val="16"/>
        </w:rPr>
        <w:t>fed his vanity because it associated him with the masters. Slavery bred in the poor white a dislike of Negro toil of all sorts. He never regarded himself as a laborer, or as part of any labor movement. If he had any ambition at all it was to become a planter and to own [slaves]. To these Negroes he transferred all the dislike and hatred which he had for the whole slave system. The result was that the system was held stable and intact by the poor white. Even with the late ruin of Haiti before their eyes, the planters, stirred as they were, were nevertheless able to stamp out slave revolt. . . Gradually the whole white South became an armed and commissioned camp to keep Negroes in slavery and to kill the Black rebel. (12)</w:t>
      </w:r>
    </w:p>
    <w:p w14:paraId="0C8EE936" w14:textId="77777777" w:rsidR="00BD6DBA" w:rsidRPr="0015614A" w:rsidRDefault="00BD6DBA" w:rsidP="00BD6DBA">
      <w:pPr>
        <w:rPr>
          <w:sz w:val="16"/>
        </w:rPr>
      </w:pPr>
      <w:r w:rsidRPr="00273BE2">
        <w:rPr>
          <w:b/>
          <w:bCs/>
          <w:highlight w:val="green"/>
          <w:u w:val="single"/>
        </w:rPr>
        <w:t xml:space="preserve">Policing </w:t>
      </w:r>
      <w:r w:rsidRPr="0027527B">
        <w:rPr>
          <w:b/>
          <w:bCs/>
          <w:u w:val="single"/>
        </w:rPr>
        <w:t xml:space="preserve">of </w:t>
      </w:r>
      <w:r w:rsidRPr="00273BE2">
        <w:rPr>
          <w:b/>
          <w:bCs/>
          <w:highlight w:val="green"/>
          <w:u w:val="single"/>
        </w:rPr>
        <w:t>the enslaved</w:t>
      </w:r>
      <w:r w:rsidRPr="00E0552B">
        <w:rPr>
          <w:b/>
          <w:bCs/>
          <w:u w:val="single"/>
        </w:rPr>
        <w:t xml:space="preserve">, then, </w:t>
      </w:r>
      <w:r w:rsidRPr="00273BE2">
        <w:rPr>
          <w:b/>
          <w:bCs/>
          <w:highlight w:val="green"/>
          <w:u w:val="single"/>
        </w:rPr>
        <w:t>was not</w:t>
      </w:r>
      <w:r w:rsidRPr="00E0552B">
        <w:rPr>
          <w:b/>
          <w:bCs/>
          <w:u w:val="single"/>
        </w:rPr>
        <w:t xml:space="preserve"> simply </w:t>
      </w:r>
      <w:r w:rsidRPr="00273BE2">
        <w:rPr>
          <w:b/>
          <w:bCs/>
          <w:highlight w:val="green"/>
          <w:u w:val="single"/>
        </w:rPr>
        <w:t>something white workers were tricked into doing</w:t>
      </w:r>
      <w:r w:rsidRPr="00E0552B">
        <w:rPr>
          <w:b/>
          <w:bCs/>
          <w:u w:val="single"/>
        </w:rPr>
        <w:t xml:space="preserve"> </w:t>
      </w:r>
      <w:r w:rsidRPr="0027527B">
        <w:rPr>
          <w:b/>
          <w:bCs/>
          <w:u w:val="single"/>
        </w:rPr>
        <w:t>that worked against their interests as exploited wage laborers</w:t>
      </w:r>
      <w:r w:rsidRPr="00E0552B">
        <w:rPr>
          <w:b/>
          <w:bCs/>
          <w:u w:val="single"/>
        </w:rPr>
        <w:t xml:space="preserve"> or tenant farmers</w:t>
      </w:r>
      <w:r w:rsidRPr="00273BE2">
        <w:rPr>
          <w:b/>
          <w:bCs/>
          <w:highlight w:val="green"/>
          <w:u w:val="single"/>
        </w:rPr>
        <w:t>.</w:t>
      </w:r>
      <w:r w:rsidRPr="00E0552B">
        <w:rPr>
          <w:b/>
          <w:bCs/>
          <w:u w:val="single"/>
        </w:rPr>
        <w:t xml:space="preserve"> Rather, </w:t>
      </w:r>
      <w:r w:rsidRPr="0027527B">
        <w:rPr>
          <w:b/>
          <w:bCs/>
          <w:highlight w:val="green"/>
          <w:u w:val="single"/>
        </w:rPr>
        <w:t xml:space="preserve">it </w:t>
      </w:r>
      <w:r w:rsidRPr="00273BE2">
        <w:rPr>
          <w:b/>
          <w:bCs/>
          <w:highlight w:val="green"/>
          <w:u w:val="single"/>
        </w:rPr>
        <w:t xml:space="preserve">was a constituent feature of the white worker’s position in </w:t>
      </w:r>
      <w:r w:rsidRPr="0027527B">
        <w:rPr>
          <w:b/>
          <w:bCs/>
          <w:u w:val="single"/>
        </w:rPr>
        <w:t xml:space="preserve">a US </w:t>
      </w:r>
      <w:r w:rsidRPr="00273BE2">
        <w:rPr>
          <w:b/>
          <w:bCs/>
          <w:highlight w:val="green"/>
          <w:u w:val="single"/>
        </w:rPr>
        <w:t xml:space="preserve">settler colonial class </w:t>
      </w:r>
      <w:r w:rsidRPr="0027527B">
        <w:rPr>
          <w:b/>
          <w:bCs/>
          <w:u w:val="single"/>
        </w:rPr>
        <w:t>structure</w:t>
      </w:r>
      <w:r w:rsidRPr="00273BE2">
        <w:rPr>
          <w:b/>
          <w:bCs/>
          <w:highlight w:val="green"/>
          <w:u w:val="single"/>
        </w:rPr>
        <w:t>.</w:t>
      </w:r>
      <w:r w:rsidRPr="0027527B">
        <w:rPr>
          <w:sz w:val="16"/>
        </w:rPr>
        <w:t xml:space="preserve">27 </w:t>
      </w:r>
      <w:r w:rsidRPr="0027527B">
        <w:rPr>
          <w:b/>
          <w:bCs/>
          <w:u w:val="single"/>
        </w:rPr>
        <w:t xml:space="preserve">A </w:t>
      </w:r>
      <w:r w:rsidRPr="00273BE2">
        <w:rPr>
          <w:b/>
          <w:bCs/>
          <w:highlight w:val="green"/>
          <w:u w:val="single"/>
        </w:rPr>
        <w:t xml:space="preserve">“free” worker became white through </w:t>
      </w:r>
      <w:r w:rsidRPr="0027527B">
        <w:rPr>
          <w:b/>
          <w:bCs/>
          <w:u w:val="single"/>
        </w:rPr>
        <w:t xml:space="preserve">a set of </w:t>
      </w:r>
      <w:r w:rsidRPr="00273BE2">
        <w:rPr>
          <w:b/>
          <w:bCs/>
          <w:highlight w:val="green"/>
          <w:u w:val="single"/>
        </w:rPr>
        <w:t xml:space="preserve">negations, </w:t>
      </w:r>
      <w:r w:rsidRPr="0027527B">
        <w:rPr>
          <w:b/>
          <w:bCs/>
          <w:u w:val="single"/>
        </w:rPr>
        <w:t xml:space="preserve">one of which was </w:t>
      </w:r>
      <w:r w:rsidRPr="00273BE2">
        <w:rPr>
          <w:b/>
          <w:bCs/>
          <w:highlight w:val="green"/>
          <w:u w:val="single"/>
        </w:rPr>
        <w:t>the negation of the Black slave</w:t>
      </w:r>
      <w:r w:rsidRPr="00E0552B">
        <w:rPr>
          <w:b/>
          <w:bCs/>
          <w:u w:val="single"/>
        </w:rPr>
        <w:t xml:space="preserve"> —a negation </w:t>
      </w:r>
      <w:r w:rsidRPr="0027527B">
        <w:rPr>
          <w:b/>
          <w:bCs/>
          <w:u w:val="single"/>
        </w:rPr>
        <w:t xml:space="preserve">consisting of </w:t>
      </w:r>
      <w:r w:rsidRPr="00273BE2">
        <w:rPr>
          <w:b/>
          <w:bCs/>
          <w:highlight w:val="green"/>
          <w:u w:val="single"/>
        </w:rPr>
        <w:t>bodily dispossession and political exclusion</w:t>
      </w:r>
      <w:r w:rsidRPr="0027527B">
        <w:rPr>
          <w:b/>
          <w:bCs/>
          <w:u w:val="single"/>
        </w:rPr>
        <w:t xml:space="preserve">—both of which </w:t>
      </w:r>
      <w:r w:rsidRPr="00273BE2">
        <w:rPr>
          <w:b/>
          <w:bCs/>
          <w:highlight w:val="green"/>
          <w:u w:val="single"/>
        </w:rPr>
        <w:t>were made possible</w:t>
      </w:r>
      <w:r w:rsidRPr="00E0552B">
        <w:rPr>
          <w:b/>
          <w:bCs/>
          <w:u w:val="single"/>
        </w:rPr>
        <w:t xml:space="preserve"> first and foremost </w:t>
      </w:r>
      <w:r w:rsidRPr="00273BE2">
        <w:rPr>
          <w:b/>
          <w:bCs/>
          <w:highlight w:val="green"/>
          <w:u w:val="single"/>
        </w:rPr>
        <w:t>by the use of violent direct force</w:t>
      </w:r>
      <w:r w:rsidRPr="00E0552B">
        <w:rPr>
          <w:b/>
          <w:bCs/>
          <w:u w:val="single"/>
        </w:rPr>
        <w:t>, not hegemony</w:t>
      </w:r>
      <w:r w:rsidRPr="00273BE2">
        <w:rPr>
          <w:b/>
          <w:bCs/>
          <w:highlight w:val="green"/>
          <w:u w:val="single"/>
        </w:rPr>
        <w:t>.</w:t>
      </w:r>
      <w:r w:rsidRPr="00E0552B">
        <w:rPr>
          <w:b/>
          <w:bCs/>
          <w:u w:val="single"/>
        </w:rPr>
        <w:t xml:space="preserve"> </w:t>
      </w:r>
      <w:r w:rsidRPr="00847655">
        <w:rPr>
          <w:sz w:val="16"/>
        </w:rPr>
        <w:t xml:space="preserve">In this way, white workers formed a relationship of antagonism with enslaved Africans. It is this anti-Blackness, Frank Wilderson argues, that creates a situation in which “white people are not simply ‘protected’ by the police, they are the police” in US white democracy (82). For the novel to envision false consciousness among slaves rather than an army of white slave patrols as the obstacle to insurrection is telling of the novel’s attempt to narratively suture this asymmetry between white workers and the enslaved in which white labor works to uphold and maintain through terror and force the racial zoning that presupposes wage labor relation. </w:t>
      </w:r>
    </w:p>
    <w:p w14:paraId="61957E2D" w14:textId="77777777" w:rsidR="00BD6DBA" w:rsidRDefault="00BD6DBA" w:rsidP="00BD6DBA"/>
    <w:p w14:paraId="3F168214" w14:textId="77777777" w:rsidR="00BD6DBA" w:rsidRDefault="00BD6DBA" w:rsidP="00BD6DBA"/>
    <w:p w14:paraId="5D890B29" w14:textId="77777777" w:rsidR="00BD6DBA" w:rsidRPr="0047265F" w:rsidRDefault="00BD6DBA" w:rsidP="00BD6DBA">
      <w:pPr>
        <w:pStyle w:val="Heading4"/>
      </w:pPr>
      <w:r>
        <w:t>Capital resolves its own crises of social reproduction through the consolidation of the waged laborer as a figure who can commit to the defense of the capitalist system, to defend against both labor uprising and the rebellion and revolution of the enslaved.</w:t>
      </w:r>
    </w:p>
    <w:p w14:paraId="6D7E1230" w14:textId="77777777" w:rsidR="00BD6DBA" w:rsidRDefault="00BD6DBA" w:rsidP="00BD6DBA">
      <w:r w:rsidRPr="00D14CEE">
        <w:rPr>
          <w:rStyle w:val="Style13ptBold"/>
        </w:rPr>
        <w:t>Baker 19</w:t>
      </w:r>
      <w:r>
        <w:t xml:space="preserve">  [W. Oliver Baker is an assistant professor of English and African American Studies at Penn State. “</w:t>
      </w:r>
      <w:r w:rsidRPr="008959B4">
        <w:t>Dissonances of Dispossession: Narrating Colonialism and Slavery in the Expansion of Capitalism</w:t>
      </w:r>
      <w:r>
        <w:t xml:space="preserve">,” dissertation submitted for PHD in English Language and Literature at the University of New Mexico, </w:t>
      </w:r>
      <w:r w:rsidRPr="001F00B0">
        <w:t>Spring 4-12-2019</w:t>
      </w:r>
      <w:r>
        <w:t xml:space="preserve"> //tjb]</w:t>
      </w:r>
    </w:p>
    <w:p w14:paraId="188CA3AA" w14:textId="77777777" w:rsidR="00BD6DBA" w:rsidRPr="00320BC1" w:rsidRDefault="00BD6DBA" w:rsidP="00BD6DBA">
      <w:pPr>
        <w:rPr>
          <w:b/>
          <w:bCs/>
          <w:u w:val="single"/>
        </w:rPr>
      </w:pPr>
      <w:r w:rsidRPr="00186304">
        <w:rPr>
          <w:sz w:val="16"/>
        </w:rPr>
        <w:t xml:space="preserve">My argument that the early narratives of Indigenous, African, and Mexican American writers map the way </w:t>
      </w:r>
      <w:r w:rsidRPr="00273BE2">
        <w:rPr>
          <w:b/>
          <w:bCs/>
          <w:highlight w:val="green"/>
          <w:u w:val="single"/>
        </w:rPr>
        <w:t>colonialism and slavery create</w:t>
      </w:r>
      <w:r w:rsidRPr="0027527B">
        <w:rPr>
          <w:b/>
          <w:bCs/>
          <w:u w:val="single"/>
        </w:rPr>
        <w:t xml:space="preserve"> sites of shared power, </w:t>
      </w:r>
      <w:r w:rsidRPr="00273BE2">
        <w:rPr>
          <w:b/>
          <w:bCs/>
          <w:highlight w:val="green"/>
          <w:u w:val="single"/>
        </w:rPr>
        <w:t>symmetries of white settler power, that enable the resolution to capitalism’s</w:t>
      </w:r>
      <w:r w:rsidRPr="00F66280">
        <w:rPr>
          <w:b/>
          <w:bCs/>
          <w:u w:val="single"/>
        </w:rPr>
        <w:t xml:space="preserve"> conflict of exploitation and </w:t>
      </w:r>
      <w:r w:rsidRPr="00273BE2">
        <w:rPr>
          <w:b/>
          <w:bCs/>
          <w:highlight w:val="green"/>
          <w:u w:val="single"/>
        </w:rPr>
        <w:t>crisis of reproduction</w:t>
      </w:r>
      <w:r w:rsidRPr="00186304">
        <w:rPr>
          <w:sz w:val="16"/>
        </w:rPr>
        <w:t xml:space="preserve"> helps answer the question of why colonization and racialization persist in capitalism</w:t>
      </w:r>
      <w:r w:rsidRPr="00273BE2">
        <w:rPr>
          <w:b/>
          <w:bCs/>
          <w:highlight w:val="green"/>
          <w:u w:val="single"/>
        </w:rPr>
        <w:t>.</w:t>
      </w:r>
      <w:r w:rsidRPr="00F66280">
        <w:rPr>
          <w:b/>
          <w:bCs/>
          <w:u w:val="single"/>
        </w:rPr>
        <w:t xml:space="preserve"> </w:t>
      </w:r>
      <w:r w:rsidRPr="0027527B">
        <w:rPr>
          <w:b/>
          <w:bCs/>
          <w:u w:val="single"/>
        </w:rPr>
        <w:t>Why do colonialism and anti-Blackness remain co- present structures of dispossession with the capitalist relation?</w:t>
      </w:r>
      <w:r w:rsidRPr="0027527B">
        <w:rPr>
          <w:sz w:val="16"/>
        </w:rPr>
        <w:t xml:space="preserve"> Recent work by scholars studying this very question have demonstrated how late capitalism works through the long histories o</w:t>
      </w:r>
      <w:r w:rsidRPr="00186304">
        <w:rPr>
          <w:sz w:val="16"/>
        </w:rPr>
        <w:t xml:space="preserve">f dispossession. These studies work against the idea that capitalism has outgrown its colonial and racial origins, revealing instead how capitalism’s latest stage depends on the technologies and institutions of colonialism and slavery.16 My argument suggests that </w:t>
      </w:r>
      <w:r w:rsidRPr="00DB6938">
        <w:rPr>
          <w:b/>
          <w:bCs/>
          <w:u w:val="single"/>
        </w:rPr>
        <w:t xml:space="preserve">they persist </w:t>
      </w:r>
      <w:r w:rsidRPr="0027527B">
        <w:rPr>
          <w:b/>
          <w:bCs/>
          <w:u w:val="single"/>
        </w:rPr>
        <w:t>because</w:t>
      </w:r>
      <w:r w:rsidRPr="00F66280">
        <w:rPr>
          <w:b/>
          <w:bCs/>
          <w:u w:val="single"/>
        </w:rPr>
        <w:t xml:space="preserve"> the </w:t>
      </w:r>
      <w:r w:rsidRPr="00273BE2">
        <w:rPr>
          <w:b/>
          <w:bCs/>
          <w:highlight w:val="green"/>
          <w:u w:val="single"/>
        </w:rPr>
        <w:t>capital</w:t>
      </w:r>
      <w:r w:rsidRPr="00F66280">
        <w:rPr>
          <w:b/>
          <w:bCs/>
          <w:u w:val="single"/>
        </w:rPr>
        <w:t xml:space="preserve">ist relation </w:t>
      </w:r>
      <w:r w:rsidRPr="00273BE2">
        <w:rPr>
          <w:b/>
          <w:bCs/>
          <w:highlight w:val="green"/>
          <w:u w:val="single"/>
        </w:rPr>
        <w:t xml:space="preserve">depends on colonialism and anti- Blackness reproducing </w:t>
      </w:r>
      <w:r w:rsidRPr="0027527B">
        <w:rPr>
          <w:b/>
          <w:bCs/>
          <w:u w:val="single"/>
        </w:rPr>
        <w:t xml:space="preserve">the </w:t>
      </w:r>
      <w:r w:rsidRPr="00273BE2">
        <w:rPr>
          <w:b/>
          <w:bCs/>
          <w:highlight w:val="green"/>
          <w:u w:val="single"/>
        </w:rPr>
        <w:t xml:space="preserve">asymmetrical power </w:t>
      </w:r>
      <w:r w:rsidRPr="0027527B">
        <w:rPr>
          <w:b/>
          <w:bCs/>
          <w:u w:val="single"/>
        </w:rPr>
        <w:t xml:space="preserve">relations </w:t>
      </w:r>
      <w:r w:rsidRPr="00273BE2">
        <w:rPr>
          <w:b/>
          <w:bCs/>
          <w:highlight w:val="green"/>
          <w:u w:val="single"/>
        </w:rPr>
        <w:t xml:space="preserve">between settlers and the colonized and enslaved </w:t>
      </w:r>
      <w:r w:rsidRPr="0027527B">
        <w:rPr>
          <w:b/>
          <w:bCs/>
          <w:u w:val="single"/>
        </w:rPr>
        <w:t xml:space="preserve">through which the </w:t>
      </w:r>
      <w:r w:rsidRPr="00273BE2">
        <w:rPr>
          <w:b/>
          <w:bCs/>
          <w:highlight w:val="green"/>
          <w:u w:val="single"/>
        </w:rPr>
        <w:t xml:space="preserve">reproduction of capitalism </w:t>
      </w:r>
      <w:r w:rsidRPr="0027527B">
        <w:rPr>
          <w:b/>
          <w:bCs/>
          <w:u w:val="single"/>
        </w:rPr>
        <w:t xml:space="preserve">can continue on an </w:t>
      </w:r>
      <w:r w:rsidRPr="00273BE2">
        <w:rPr>
          <w:b/>
          <w:bCs/>
          <w:highlight w:val="green"/>
          <w:u w:val="single"/>
        </w:rPr>
        <w:t>expand</w:t>
      </w:r>
      <w:r w:rsidRPr="0027527B">
        <w:rPr>
          <w:b/>
          <w:bCs/>
          <w:u w:val="single"/>
        </w:rPr>
        <w:t>ing scale</w:t>
      </w:r>
      <w:r w:rsidRPr="00F66280">
        <w:rPr>
          <w:b/>
          <w:bCs/>
          <w:u w:val="single"/>
        </w:rPr>
        <w:t xml:space="preserve"> </w:t>
      </w:r>
      <w:r w:rsidRPr="00273BE2">
        <w:rPr>
          <w:b/>
          <w:bCs/>
          <w:highlight w:val="green"/>
          <w:u w:val="single"/>
        </w:rPr>
        <w:t xml:space="preserve">without falling victim to catastrophic labor refusals or </w:t>
      </w:r>
      <w:r w:rsidRPr="0027527B">
        <w:rPr>
          <w:b/>
          <w:bCs/>
          <w:u w:val="single"/>
        </w:rPr>
        <w:t xml:space="preserve">colonial and racial </w:t>
      </w:r>
      <w:r w:rsidRPr="00273BE2">
        <w:rPr>
          <w:b/>
          <w:bCs/>
          <w:highlight w:val="green"/>
          <w:u w:val="single"/>
        </w:rPr>
        <w:t>rebellions.</w:t>
      </w:r>
      <w:r w:rsidRPr="00186304">
        <w:rPr>
          <w:sz w:val="16"/>
        </w:rPr>
        <w:t xml:space="preserve"> </w:t>
      </w:r>
      <w:r w:rsidRPr="00320BC1">
        <w:rPr>
          <w:b/>
          <w:bCs/>
          <w:u w:val="single"/>
        </w:rPr>
        <w:t xml:space="preserve">The asymmetries of colonialism and slavery, or the </w:t>
      </w:r>
      <w:r w:rsidRPr="00273BE2">
        <w:rPr>
          <w:b/>
          <w:bCs/>
          <w:highlight w:val="green"/>
          <w:u w:val="single"/>
        </w:rPr>
        <w:t xml:space="preserve">ontological hierarchies </w:t>
      </w:r>
      <w:r w:rsidRPr="002317E4">
        <w:rPr>
          <w:b/>
          <w:bCs/>
          <w:u w:val="single"/>
        </w:rPr>
        <w:t>between white settlers and the dispossessed,</w:t>
      </w:r>
      <w:r w:rsidRPr="00320BC1">
        <w:rPr>
          <w:b/>
          <w:bCs/>
          <w:u w:val="single"/>
        </w:rPr>
        <w:t xml:space="preserve"> </w:t>
      </w:r>
      <w:r w:rsidRPr="00273BE2">
        <w:rPr>
          <w:b/>
          <w:bCs/>
          <w:highlight w:val="green"/>
          <w:u w:val="single"/>
        </w:rPr>
        <w:t xml:space="preserve">justify </w:t>
      </w:r>
      <w:r w:rsidRPr="002317E4">
        <w:rPr>
          <w:b/>
          <w:bCs/>
          <w:u w:val="single"/>
        </w:rPr>
        <w:t xml:space="preserve">the use of </w:t>
      </w:r>
      <w:r w:rsidRPr="00273BE2">
        <w:rPr>
          <w:b/>
          <w:bCs/>
          <w:highlight w:val="green"/>
          <w:u w:val="single"/>
        </w:rPr>
        <w:t xml:space="preserve">(state) violence to subjugate the dispossessed, while </w:t>
      </w:r>
      <w:r w:rsidRPr="002317E4">
        <w:rPr>
          <w:b/>
          <w:bCs/>
          <w:u w:val="single"/>
        </w:rPr>
        <w:t xml:space="preserve">at the same time </w:t>
      </w:r>
      <w:r w:rsidRPr="00273BE2">
        <w:rPr>
          <w:b/>
          <w:bCs/>
          <w:highlight w:val="green"/>
          <w:u w:val="single"/>
        </w:rPr>
        <w:t xml:space="preserve">gaining from settler workers </w:t>
      </w:r>
      <w:r w:rsidRPr="002317E4">
        <w:rPr>
          <w:b/>
          <w:bCs/>
          <w:u w:val="single"/>
        </w:rPr>
        <w:t xml:space="preserve">not only </w:t>
      </w:r>
      <w:r w:rsidRPr="00273BE2">
        <w:rPr>
          <w:b/>
          <w:bCs/>
          <w:highlight w:val="green"/>
          <w:u w:val="single"/>
        </w:rPr>
        <w:t xml:space="preserve">the consent to be exploited </w:t>
      </w:r>
      <w:r w:rsidRPr="002317E4">
        <w:rPr>
          <w:b/>
          <w:bCs/>
          <w:u w:val="single"/>
        </w:rPr>
        <w:t xml:space="preserve">but the </w:t>
      </w:r>
      <w:r w:rsidRPr="00273BE2">
        <w:rPr>
          <w:b/>
          <w:bCs/>
          <w:highlight w:val="green"/>
          <w:u w:val="single"/>
        </w:rPr>
        <w:t xml:space="preserve">commitment to defend capital against </w:t>
      </w:r>
      <w:r w:rsidRPr="002317E4">
        <w:rPr>
          <w:b/>
          <w:bCs/>
          <w:u w:val="single"/>
        </w:rPr>
        <w:t xml:space="preserve">colonial or racial </w:t>
      </w:r>
      <w:r w:rsidRPr="00273BE2">
        <w:rPr>
          <w:b/>
          <w:bCs/>
          <w:highlight w:val="green"/>
          <w:u w:val="single"/>
        </w:rPr>
        <w:t>rebellion.</w:t>
      </w:r>
    </w:p>
    <w:p w14:paraId="666F7DB5" w14:textId="77777777" w:rsidR="00BD6DBA" w:rsidRPr="00320BC1" w:rsidRDefault="00BD6DBA" w:rsidP="00BD6DBA">
      <w:pPr>
        <w:rPr>
          <w:b/>
          <w:bCs/>
          <w:u w:val="single"/>
        </w:rPr>
      </w:pPr>
      <w:r w:rsidRPr="00320BC1">
        <w:rPr>
          <w:b/>
          <w:bCs/>
          <w:u w:val="single"/>
        </w:rPr>
        <w:t xml:space="preserve">Understanding how reproducing settler sovereignty and whiteness is integral to the wage labor relation also helps explain why </w:t>
      </w:r>
      <w:r w:rsidRPr="002317E4">
        <w:rPr>
          <w:b/>
          <w:bCs/>
          <w:u w:val="single"/>
        </w:rPr>
        <w:t>colonialism and anti-Blackness and their technologies of managing populations “return” so strongly to resolve capitalism’s protracted crisis in our contemporary period of deindustrialization and state policies of neoliberalism.</w:t>
      </w:r>
      <w:r w:rsidRPr="002317E4">
        <w:rPr>
          <w:sz w:val="16"/>
        </w:rPr>
        <w:t xml:space="preserve"> While my project focuses</w:t>
      </w:r>
      <w:r w:rsidRPr="00186304">
        <w:rPr>
          <w:sz w:val="16"/>
        </w:rPr>
        <w:t xml:space="preserve"> on an earlier period, its findings offer answers to questions about late capitalism and the contemporary. If these early narratives show us how </w:t>
      </w:r>
      <w:r w:rsidRPr="00320BC1">
        <w:rPr>
          <w:b/>
          <w:bCs/>
          <w:u w:val="single"/>
        </w:rPr>
        <w:t>dispossession constituted the conditions in which the wage labor relation could emerge and expand despite the crisis of its reproduction,</w:t>
      </w:r>
      <w:r w:rsidRPr="00186304">
        <w:rPr>
          <w:sz w:val="16"/>
        </w:rPr>
        <w:t xml:space="preserve"> they already offer then a view of how </w:t>
      </w:r>
      <w:r w:rsidRPr="00273BE2">
        <w:rPr>
          <w:b/>
          <w:bCs/>
          <w:highlight w:val="green"/>
          <w:u w:val="single"/>
        </w:rPr>
        <w:t xml:space="preserve">colonialism and anti-Blackness </w:t>
      </w:r>
      <w:r w:rsidRPr="002317E4">
        <w:rPr>
          <w:b/>
          <w:bCs/>
          <w:u w:val="single"/>
        </w:rPr>
        <w:t xml:space="preserve">would </w:t>
      </w:r>
      <w:r w:rsidRPr="00273BE2">
        <w:rPr>
          <w:b/>
          <w:bCs/>
          <w:highlight w:val="green"/>
          <w:u w:val="single"/>
        </w:rPr>
        <w:t xml:space="preserve">remain pivotal in later stages of capitalism when </w:t>
      </w:r>
      <w:r w:rsidRPr="002317E4">
        <w:rPr>
          <w:b/>
          <w:bCs/>
          <w:u w:val="single"/>
        </w:rPr>
        <w:t xml:space="preserve">the </w:t>
      </w:r>
      <w:r w:rsidRPr="00273BE2">
        <w:rPr>
          <w:b/>
          <w:bCs/>
          <w:highlight w:val="green"/>
          <w:u w:val="single"/>
        </w:rPr>
        <w:t xml:space="preserve">wage labor </w:t>
      </w:r>
      <w:r w:rsidRPr="002317E4">
        <w:rPr>
          <w:b/>
          <w:bCs/>
          <w:u w:val="single"/>
        </w:rPr>
        <w:t xml:space="preserve">relation </w:t>
      </w:r>
      <w:r w:rsidRPr="00273BE2">
        <w:rPr>
          <w:b/>
          <w:bCs/>
          <w:highlight w:val="green"/>
          <w:u w:val="single"/>
        </w:rPr>
        <w:t xml:space="preserve">sheds labor leaving the once waged increasingly </w:t>
      </w:r>
      <w:r w:rsidRPr="002317E4">
        <w:rPr>
          <w:b/>
          <w:bCs/>
          <w:u w:val="single"/>
        </w:rPr>
        <w:t xml:space="preserve">wageless or </w:t>
      </w:r>
      <w:r w:rsidRPr="00273BE2">
        <w:rPr>
          <w:b/>
          <w:bCs/>
          <w:highlight w:val="green"/>
          <w:u w:val="single"/>
        </w:rPr>
        <w:t>surplus to capital.</w:t>
      </w:r>
      <w:r w:rsidRPr="00186304">
        <w:rPr>
          <w:sz w:val="16"/>
        </w:rPr>
        <w:t xml:space="preserve"> </w:t>
      </w:r>
      <w:r w:rsidRPr="00273BE2">
        <w:rPr>
          <w:b/>
          <w:bCs/>
          <w:highlight w:val="green"/>
          <w:u w:val="single"/>
        </w:rPr>
        <w:t>While</w:t>
      </w:r>
      <w:r w:rsidRPr="00320BC1">
        <w:rPr>
          <w:b/>
          <w:bCs/>
          <w:u w:val="single"/>
        </w:rPr>
        <w:t xml:space="preserve"> technologies of </w:t>
      </w:r>
      <w:r w:rsidRPr="00273BE2">
        <w:rPr>
          <w:b/>
          <w:bCs/>
          <w:highlight w:val="green"/>
          <w:u w:val="single"/>
        </w:rPr>
        <w:t>colonialism and slavery</w:t>
      </w:r>
      <w:r w:rsidRPr="00320BC1">
        <w:rPr>
          <w:b/>
          <w:bCs/>
          <w:u w:val="single"/>
        </w:rPr>
        <w:t xml:space="preserve"> serve to </w:t>
      </w:r>
      <w:r w:rsidRPr="00273BE2">
        <w:rPr>
          <w:b/>
          <w:bCs/>
          <w:highlight w:val="green"/>
          <w:u w:val="single"/>
        </w:rPr>
        <w:t>manage surplus humanity in late capitalism,</w:t>
      </w:r>
      <w:r w:rsidRPr="00320BC1">
        <w:rPr>
          <w:b/>
          <w:bCs/>
          <w:u w:val="single"/>
        </w:rPr>
        <w:t xml:space="preserve"> </w:t>
      </w:r>
      <w:r w:rsidRPr="00273BE2">
        <w:rPr>
          <w:b/>
          <w:bCs/>
          <w:highlight w:val="green"/>
          <w:u w:val="single"/>
        </w:rPr>
        <w:t>capital’s shedding of labor increases the pressure to strengthen the positions of power of settler sovereignty and whiteness, which is done</w:t>
      </w:r>
      <w:r w:rsidRPr="00320BC1">
        <w:rPr>
          <w:b/>
          <w:bCs/>
          <w:u w:val="single"/>
        </w:rPr>
        <w:t xml:space="preserve"> </w:t>
      </w:r>
      <w:r w:rsidRPr="00273BE2">
        <w:rPr>
          <w:b/>
          <w:bCs/>
          <w:highlight w:val="green"/>
          <w:u w:val="single"/>
        </w:rPr>
        <w:t>through</w:t>
      </w:r>
      <w:r w:rsidRPr="00320BC1">
        <w:rPr>
          <w:b/>
          <w:bCs/>
          <w:u w:val="single"/>
        </w:rPr>
        <w:t xml:space="preserve"> reinforcing </w:t>
      </w:r>
      <w:r w:rsidRPr="00273BE2">
        <w:rPr>
          <w:b/>
          <w:bCs/>
          <w:highlight w:val="green"/>
          <w:u w:val="single"/>
        </w:rPr>
        <w:t>the antagonism of anti-Indianness and anti-Blackness.</w:t>
      </w:r>
      <w:r w:rsidRPr="00186304">
        <w:rPr>
          <w:sz w:val="16"/>
        </w:rPr>
        <w:t xml:space="preserve"> The maps these early narratives offer of the intersections between colonialism, slavery, and capitalism predict in many ways how </w:t>
      </w:r>
      <w:r w:rsidRPr="00320BC1">
        <w:rPr>
          <w:b/>
          <w:bCs/>
          <w:u w:val="single"/>
        </w:rPr>
        <w:t>capital will attempt to resolve the problem of structural unemployment, and its crisis of reproduction, by fortifying asymmetries created through colonialism and slavery.</w:t>
      </w:r>
    </w:p>
    <w:p w14:paraId="5E36777F" w14:textId="77777777" w:rsidR="00BD6DBA" w:rsidRDefault="00BD6DBA" w:rsidP="00BD6DBA">
      <w:pPr>
        <w:rPr>
          <w:sz w:val="16"/>
        </w:rPr>
      </w:pPr>
    </w:p>
    <w:p w14:paraId="6A932ECE" w14:textId="77777777" w:rsidR="00BD6DBA" w:rsidRPr="00793A52" w:rsidRDefault="00BD6DBA" w:rsidP="00BD6DBA">
      <w:pPr>
        <w:pStyle w:val="Heading4"/>
      </w:pPr>
      <w:r w:rsidRPr="00793A52">
        <w:t xml:space="preserve">As </w:t>
      </w:r>
      <w:r>
        <w:t xml:space="preserve">Ken Cockrel, a member of the League of Revolutionary Black Workers and the Revolutionary Union Movement in Detroit, teaches us: </w:t>
      </w:r>
    </w:p>
    <w:p w14:paraId="2B7795B7" w14:textId="77777777" w:rsidR="00BD6DBA" w:rsidRPr="00186304" w:rsidRDefault="00BD6DBA" w:rsidP="00BD6DBA">
      <w:pPr>
        <w:rPr>
          <w:sz w:val="16"/>
        </w:rPr>
      </w:pPr>
      <w:r w:rsidRPr="00186304">
        <w:rPr>
          <w:sz w:val="16"/>
        </w:rPr>
        <w:t>Ken Cockrel, reflecting on the league – quoted page 74-75 of detroit I do mind dying:</w:t>
      </w:r>
    </w:p>
    <w:p w14:paraId="25B75125" w14:textId="77777777" w:rsidR="00BD6DBA" w:rsidRPr="00186304" w:rsidRDefault="00BD6DBA" w:rsidP="00BD6DBA">
      <w:pPr>
        <w:rPr>
          <w:sz w:val="16"/>
        </w:rPr>
      </w:pPr>
      <w:r w:rsidRPr="00273BE2">
        <w:rPr>
          <w:b/>
          <w:bCs/>
          <w:highlight w:val="green"/>
          <w:u w:val="single"/>
        </w:rPr>
        <w:t>If you are only dealing inside [the] trade union context,</w:t>
      </w:r>
      <w:r w:rsidRPr="00914AA8">
        <w:rPr>
          <w:b/>
          <w:bCs/>
          <w:u w:val="single"/>
        </w:rPr>
        <w:t xml:space="preserve"> then </w:t>
      </w:r>
      <w:r w:rsidRPr="00273BE2">
        <w:rPr>
          <w:b/>
          <w:bCs/>
          <w:highlight w:val="green"/>
          <w:u w:val="single"/>
        </w:rPr>
        <w:t>you are not able to have</w:t>
      </w:r>
      <w:r w:rsidRPr="00914AA8">
        <w:rPr>
          <w:b/>
          <w:bCs/>
          <w:u w:val="single"/>
        </w:rPr>
        <w:t xml:space="preserve"> the kind of </w:t>
      </w:r>
      <w:r w:rsidRPr="00273BE2">
        <w:rPr>
          <w:b/>
          <w:bCs/>
          <w:highlight w:val="green"/>
          <w:u w:val="single"/>
        </w:rPr>
        <w:t xml:space="preserve">pressure from </w:t>
      </w:r>
      <w:r w:rsidRPr="00095568">
        <w:rPr>
          <w:b/>
          <w:bCs/>
          <w:u w:val="single"/>
        </w:rPr>
        <w:t xml:space="preserve">the </w:t>
      </w:r>
      <w:r w:rsidRPr="00273BE2">
        <w:rPr>
          <w:b/>
          <w:bCs/>
          <w:highlight w:val="green"/>
          <w:u w:val="single"/>
        </w:rPr>
        <w:t>people who are affected by working-class struggle who are not workers.</w:t>
      </w:r>
      <w:r w:rsidRPr="00186304">
        <w:rPr>
          <w:sz w:val="16"/>
        </w:rPr>
        <w:t xml:space="preserve"> You don’t have any criteria that are developed…</w:t>
      </w:r>
    </w:p>
    <w:p w14:paraId="04B0ACBF" w14:textId="77777777" w:rsidR="00BD6DBA" w:rsidRPr="00186304" w:rsidRDefault="00BD6DBA" w:rsidP="00BD6DBA">
      <w:pPr>
        <w:rPr>
          <w:sz w:val="16"/>
        </w:rPr>
      </w:pPr>
      <w:r w:rsidRPr="00186304">
        <w:rPr>
          <w:sz w:val="16"/>
        </w:rPr>
        <w:t>The situation at the point of production itself is such that the kind of controls, the kind of political discipline that is necessary for struggle to advance doesn’t seem to me to be susceptible of being developed at the point of production independently of some interaction with other struggles inside the community and broader, more class-conscious, more programmatic input…</w:t>
      </w:r>
    </w:p>
    <w:p w14:paraId="08DFC6A0" w14:textId="77777777" w:rsidR="00BD6DBA" w:rsidRPr="00E84ED1" w:rsidRDefault="00BD6DBA" w:rsidP="00BD6DBA">
      <w:pPr>
        <w:rPr>
          <w:b/>
          <w:bCs/>
          <w:u w:val="single"/>
        </w:rPr>
      </w:pPr>
      <w:r w:rsidRPr="00273BE2">
        <w:rPr>
          <w:b/>
          <w:bCs/>
          <w:highlight w:val="green"/>
          <w:u w:val="single"/>
        </w:rPr>
        <w:t>We had to develop a concept of what to do when workers are fired for doing organizational activity,</w:t>
      </w:r>
      <w:r w:rsidRPr="00E84ED1">
        <w:rPr>
          <w:b/>
          <w:bCs/>
          <w:u w:val="single"/>
        </w:rPr>
        <w:t xml:space="preserve"> </w:t>
      </w:r>
      <w:r w:rsidRPr="00273BE2">
        <w:rPr>
          <w:b/>
          <w:bCs/>
          <w:highlight w:val="green"/>
          <w:u w:val="single"/>
        </w:rPr>
        <w:t>and you are not in a position to feed them,</w:t>
      </w:r>
      <w:r w:rsidRPr="00E84ED1">
        <w:rPr>
          <w:b/>
          <w:bCs/>
          <w:u w:val="single"/>
        </w:rPr>
        <w:t xml:space="preserve"> and you are not in a position to </w:t>
      </w:r>
      <w:r w:rsidRPr="00273BE2">
        <w:rPr>
          <w:b/>
          <w:bCs/>
          <w:highlight w:val="green"/>
          <w:u w:val="single"/>
        </w:rPr>
        <w:t>force</w:t>
      </w:r>
      <w:r w:rsidRPr="00E84ED1">
        <w:rPr>
          <w:b/>
          <w:bCs/>
          <w:u w:val="single"/>
        </w:rPr>
        <w:t xml:space="preserve"> the </w:t>
      </w:r>
      <w:r w:rsidRPr="00273BE2">
        <w:rPr>
          <w:b/>
          <w:bCs/>
          <w:highlight w:val="green"/>
          <w:u w:val="single"/>
        </w:rPr>
        <w:t>management to take them back,</w:t>
      </w:r>
      <w:r w:rsidRPr="00E84ED1">
        <w:rPr>
          <w:b/>
          <w:bCs/>
          <w:u w:val="single"/>
        </w:rPr>
        <w:t xml:space="preserve"> </w:t>
      </w:r>
      <w:r w:rsidRPr="00273BE2">
        <w:rPr>
          <w:b/>
          <w:bCs/>
          <w:highlight w:val="green"/>
          <w:u w:val="single"/>
        </w:rPr>
        <w:t>and</w:t>
      </w:r>
      <w:r w:rsidRPr="00E84ED1">
        <w:rPr>
          <w:b/>
          <w:bCs/>
          <w:u w:val="single"/>
        </w:rPr>
        <w:t xml:space="preserve"> you are not in a position to </w:t>
      </w:r>
      <w:r w:rsidRPr="00273BE2">
        <w:rPr>
          <w:b/>
          <w:bCs/>
          <w:highlight w:val="green"/>
          <w:u w:val="single"/>
        </w:rPr>
        <w:t>relate concretely to</w:t>
      </w:r>
      <w:r w:rsidRPr="00E84ED1">
        <w:rPr>
          <w:b/>
          <w:bCs/>
          <w:u w:val="single"/>
        </w:rPr>
        <w:t xml:space="preserve"> any of </w:t>
      </w:r>
      <w:r w:rsidRPr="00273BE2">
        <w:rPr>
          <w:b/>
          <w:bCs/>
          <w:highlight w:val="green"/>
          <w:u w:val="single"/>
        </w:rPr>
        <w:t>their needs.</w:t>
      </w:r>
      <w:r w:rsidRPr="00186304">
        <w:rPr>
          <w:sz w:val="16"/>
        </w:rPr>
        <w:t xml:space="preserve"> We had to confront incredible tactical questions. </w:t>
      </w:r>
      <w:r w:rsidRPr="00273BE2">
        <w:rPr>
          <w:b/>
          <w:bCs/>
          <w:highlight w:val="green"/>
          <w:u w:val="single"/>
        </w:rPr>
        <w:t>You are confronted with the question of whether to try to force the union to get their jobs back;</w:t>
      </w:r>
      <w:r w:rsidRPr="00E84ED1">
        <w:rPr>
          <w:b/>
          <w:bCs/>
          <w:u w:val="single"/>
        </w:rPr>
        <w:t xml:space="preserve"> and </w:t>
      </w:r>
      <w:r w:rsidRPr="00273BE2">
        <w:rPr>
          <w:b/>
          <w:bCs/>
          <w:highlight w:val="green"/>
          <w:u w:val="single"/>
        </w:rPr>
        <w:t>if the union succeeds, then the union is assisted and your influence diminished.</w:t>
      </w:r>
      <w:r w:rsidRPr="00186304">
        <w:rPr>
          <w:sz w:val="16"/>
        </w:rPr>
        <w:t xml:space="preserve"> </w:t>
      </w:r>
      <w:r w:rsidRPr="00E84ED1">
        <w:rPr>
          <w:b/>
          <w:bCs/>
          <w:u w:val="single"/>
        </w:rPr>
        <w:t xml:space="preserve">On the other hand, </w:t>
      </w:r>
      <w:r w:rsidRPr="00273BE2">
        <w:rPr>
          <w:b/>
          <w:bCs/>
          <w:highlight w:val="green"/>
          <w:u w:val="single"/>
        </w:rPr>
        <w:t>if you make no response,</w:t>
      </w:r>
      <w:r w:rsidRPr="00E84ED1">
        <w:rPr>
          <w:b/>
          <w:bCs/>
          <w:u w:val="single"/>
        </w:rPr>
        <w:t xml:space="preserve"> </w:t>
      </w:r>
      <w:r w:rsidRPr="00273BE2">
        <w:rPr>
          <w:b/>
          <w:bCs/>
          <w:highlight w:val="green"/>
          <w:u w:val="single"/>
        </w:rPr>
        <w:t>you</w:t>
      </w:r>
      <w:r w:rsidRPr="00E84ED1">
        <w:rPr>
          <w:b/>
          <w:bCs/>
          <w:u w:val="single"/>
        </w:rPr>
        <w:t xml:space="preserve"> are in a position of having </w:t>
      </w:r>
      <w:r w:rsidRPr="00273BE2">
        <w:rPr>
          <w:b/>
          <w:bCs/>
          <w:highlight w:val="green"/>
          <w:u w:val="single"/>
        </w:rPr>
        <w:t>led workers out of the plant on the basis of an anti-racist, anti-imperialist, and anti-capitalist line, and having the man respond, and you can’t do anything…</w:t>
      </w:r>
    </w:p>
    <w:p w14:paraId="0BD39430" w14:textId="77777777" w:rsidR="00BD6DBA" w:rsidRPr="00E84ED1" w:rsidRDefault="00BD6DBA" w:rsidP="00BD6DBA">
      <w:pPr>
        <w:rPr>
          <w:b/>
          <w:bCs/>
          <w:u w:val="single"/>
        </w:rPr>
      </w:pPr>
      <w:r w:rsidRPr="00273BE2">
        <w:rPr>
          <w:b/>
          <w:bCs/>
          <w:highlight w:val="green"/>
          <w:u w:val="single"/>
        </w:rPr>
        <w:t>When Chrysler is attacked in America, it pushes a buzzer and gets the Hamtramck Police Department.</w:t>
      </w:r>
      <w:r w:rsidRPr="00186304">
        <w:rPr>
          <w:sz w:val="16"/>
        </w:rPr>
        <w:t xml:space="preserve"> </w:t>
      </w:r>
      <w:r w:rsidRPr="00273BE2">
        <w:rPr>
          <w:b/>
          <w:bCs/>
          <w:highlight w:val="green"/>
          <w:u w:val="single"/>
        </w:rPr>
        <w:t>The whole city structure goes into action.</w:t>
      </w:r>
      <w:r w:rsidRPr="00E84ED1">
        <w:rPr>
          <w:b/>
          <w:bCs/>
          <w:u w:val="single"/>
        </w:rPr>
        <w:t xml:space="preserve"> </w:t>
      </w:r>
      <w:r w:rsidRPr="00186304">
        <w:rPr>
          <w:sz w:val="16"/>
        </w:rPr>
        <w:t xml:space="preserve">At Ford, you are dealing with Dearborn. The fact that we closed down Dodge Main, the basic assembly plant for Chrysler operations in this entire country, means we got a response. </w:t>
      </w:r>
      <w:r w:rsidRPr="00273BE2">
        <w:rPr>
          <w:b/>
          <w:bCs/>
          <w:highlight w:val="green"/>
          <w:u w:val="single"/>
        </w:rPr>
        <w:t>We got police. We got injunctions from the courts.</w:t>
      </w:r>
      <w:r w:rsidRPr="00E84ED1">
        <w:rPr>
          <w:b/>
          <w:bCs/>
          <w:u w:val="single"/>
        </w:rPr>
        <w:t xml:space="preserve"> </w:t>
      </w:r>
      <w:r w:rsidRPr="00273BE2">
        <w:rPr>
          <w:b/>
          <w:bCs/>
          <w:highlight w:val="green"/>
          <w:u w:val="single"/>
        </w:rPr>
        <w:t>They tried to destroy our organization. They tried to kill leaders like General Baker and Chuck Wooten.</w:t>
      </w:r>
      <w:r w:rsidRPr="00E84ED1">
        <w:rPr>
          <w:b/>
          <w:bCs/>
          <w:u w:val="single"/>
        </w:rPr>
        <w:t xml:space="preserve"> </w:t>
      </w:r>
      <w:r w:rsidRPr="00273BE2">
        <w:rPr>
          <w:b/>
          <w:bCs/>
          <w:highlight w:val="green"/>
          <w:u w:val="single"/>
        </w:rPr>
        <w:t>Most all of the members of our central staff had to go</w:t>
      </w:r>
      <w:r w:rsidRPr="00E84ED1">
        <w:rPr>
          <w:b/>
          <w:bCs/>
          <w:u w:val="single"/>
        </w:rPr>
        <w:t xml:space="preserve"> </w:t>
      </w:r>
      <w:r w:rsidRPr="00273BE2">
        <w:rPr>
          <w:b/>
          <w:bCs/>
          <w:highlight w:val="green"/>
          <w:u w:val="single"/>
        </w:rPr>
        <w:t>to trial</w:t>
      </w:r>
      <w:r w:rsidRPr="00E84ED1">
        <w:rPr>
          <w:b/>
          <w:bCs/>
          <w:u w:val="single"/>
        </w:rPr>
        <w:t xml:space="preserve"> sometime in the year of 1969</w:t>
      </w:r>
      <w:r w:rsidRPr="00273BE2">
        <w:rPr>
          <w:b/>
          <w:bCs/>
          <w:highlight w:val="green"/>
          <w:u w:val="single"/>
        </w:rPr>
        <w:t>.</w:t>
      </w:r>
      <w:r w:rsidRPr="00E84ED1">
        <w:rPr>
          <w:b/>
          <w:bCs/>
          <w:u w:val="single"/>
        </w:rPr>
        <w:t xml:space="preserve"> </w:t>
      </w:r>
      <w:r>
        <w:rPr>
          <w:rStyle w:val="FootnoteReference"/>
          <w:b/>
          <w:bCs/>
          <w:u w:val="single"/>
        </w:rPr>
        <w:footnoteReference w:id="3"/>
      </w:r>
    </w:p>
    <w:p w14:paraId="4EE8A16B" w14:textId="77777777" w:rsidR="00BD6DBA" w:rsidRDefault="00BD6DBA" w:rsidP="00BD6DBA"/>
    <w:p w14:paraId="4D85779D" w14:textId="77777777" w:rsidR="00BD6DBA" w:rsidRPr="00186304" w:rsidRDefault="00BD6DBA" w:rsidP="00BD6DBA">
      <w:pPr>
        <w:pStyle w:val="Heading4"/>
      </w:pPr>
      <w:r>
        <w:t xml:space="preserve">The question of organizational strategy and capacity is always a question of what relationship one has to the police. </w:t>
      </w:r>
    </w:p>
    <w:p w14:paraId="144A9189" w14:textId="77777777" w:rsidR="00BD6DBA" w:rsidRPr="00186304" w:rsidRDefault="00BD6DBA" w:rsidP="00BD6DBA">
      <w:pPr>
        <w:rPr>
          <w:sz w:val="16"/>
        </w:rPr>
      </w:pPr>
    </w:p>
    <w:p w14:paraId="0BBE03E6" w14:textId="77777777" w:rsidR="00BD6DBA" w:rsidRPr="00A25282" w:rsidRDefault="00BD6DBA" w:rsidP="00BD6DBA">
      <w:pPr>
        <w:pStyle w:val="Heading4"/>
      </w:pPr>
      <w:r>
        <w:t>Trade unions have always been about the consolidation of the US national project. By their very design – their structure of appeal to the bosses and middle-managers of empire – they are about the compromise with capital as securing a global pact to reproduce US nationalism. AFL-CIO cooperation with the CIA to facilitate the soft strategy of empire’s so-called “Cold War,” a war over whether capital, and the United States, would prevail the world over, was also a strategy of imperialist and colonial warfare across South America that also included purging of communists from the domestic union structure.</w:t>
      </w:r>
    </w:p>
    <w:p w14:paraId="13A83AD7" w14:textId="77777777" w:rsidR="00BD6DBA" w:rsidRDefault="00BD6DBA" w:rsidP="00BD6DBA">
      <w:r>
        <w:t xml:space="preserve">Jeff </w:t>
      </w:r>
      <w:r w:rsidRPr="003E3806">
        <w:rPr>
          <w:rStyle w:val="Style13ptBold"/>
        </w:rPr>
        <w:t>Schuhrke</w:t>
      </w:r>
      <w:r w:rsidRPr="00DF015C">
        <w:rPr>
          <w:rStyle w:val="Style13ptBold"/>
        </w:rPr>
        <w:t xml:space="preserve"> 25</w:t>
      </w:r>
      <w:r>
        <w:t xml:space="preserve">, labor historian and assistant professor in the. School of Labor Studies at SUNY Empire State University, interviewed by Micah </w:t>
      </w:r>
      <w:r w:rsidRPr="003E3806">
        <w:t>Uetricht</w:t>
      </w:r>
      <w:r>
        <w:t>, “When US Labor Backed US Imperialism,” https://jacobin.com/2025/05/afl-cio-cold-war-imperialism, eden</w:t>
      </w:r>
    </w:p>
    <w:p w14:paraId="37E60AFF" w14:textId="77777777" w:rsidR="00BD6DBA" w:rsidRPr="003E3806" w:rsidRDefault="00BD6DBA" w:rsidP="00BD6DBA">
      <w:pPr>
        <w:rPr>
          <w:sz w:val="16"/>
        </w:rPr>
      </w:pPr>
      <w:r w:rsidRPr="003E3806">
        <w:rPr>
          <w:sz w:val="16"/>
        </w:rPr>
        <w:t>Jeff Schuhrke</w:t>
      </w:r>
    </w:p>
    <w:p w14:paraId="0F4097A8" w14:textId="77777777" w:rsidR="00BD6DBA" w:rsidRPr="003E3806" w:rsidRDefault="00BD6DBA" w:rsidP="00BD6DBA">
      <w:pPr>
        <w:rPr>
          <w:sz w:val="16"/>
        </w:rPr>
      </w:pPr>
      <w:r w:rsidRPr="003E3806">
        <w:rPr>
          <w:u w:val="single"/>
        </w:rPr>
        <w:t xml:space="preserve">There has always been a divide in the US labor movement between </w:t>
      </w:r>
      <w:r w:rsidRPr="00273BE2">
        <w:rPr>
          <w:rStyle w:val="Emphasis"/>
          <w:iCs w:val="0"/>
          <w:highlight w:val="green"/>
        </w:rPr>
        <w:t>two general strands of unionism</w:t>
      </w:r>
      <w:r w:rsidRPr="003E3806">
        <w:rPr>
          <w:u w:val="single"/>
        </w:rPr>
        <w:t xml:space="preserve">: one much more </w:t>
      </w:r>
      <w:r w:rsidRPr="00273BE2">
        <w:rPr>
          <w:rStyle w:val="Emphasis"/>
          <w:iCs w:val="0"/>
          <w:highlight w:val="green"/>
        </w:rPr>
        <w:t>radical</w:t>
      </w:r>
      <w:r w:rsidRPr="003E3806">
        <w:rPr>
          <w:u w:val="single"/>
        </w:rPr>
        <w:t xml:space="preserve">, wanting </w:t>
      </w:r>
      <w:r w:rsidRPr="00273BE2">
        <w:rPr>
          <w:highlight w:val="green"/>
          <w:u w:val="single"/>
        </w:rPr>
        <w:t>to</w:t>
      </w:r>
      <w:r w:rsidRPr="003E3806">
        <w:rPr>
          <w:u w:val="single"/>
        </w:rPr>
        <w:t xml:space="preserve"> dramatically </w:t>
      </w:r>
      <w:r w:rsidRPr="003E3806">
        <w:rPr>
          <w:rStyle w:val="Emphasis"/>
          <w:iCs w:val="0"/>
        </w:rPr>
        <w:t>t</w:t>
      </w:r>
      <w:r w:rsidRPr="00273BE2">
        <w:rPr>
          <w:rStyle w:val="Emphasis"/>
          <w:highlight w:val="green"/>
        </w:rPr>
        <w:t>ransform or overthrow capitalism and</w:t>
      </w:r>
      <w:r w:rsidRPr="003E3806">
        <w:rPr>
          <w:sz w:val="16"/>
        </w:rPr>
        <w:t xml:space="preserve"> replace it with a more humane, just economy that works for the working class; </w:t>
      </w:r>
      <w:r w:rsidRPr="003E3806">
        <w:rPr>
          <w:u w:val="single"/>
        </w:rPr>
        <w:t xml:space="preserve">the other strand more willing </w:t>
      </w:r>
      <w:r w:rsidRPr="00273BE2">
        <w:rPr>
          <w:highlight w:val="green"/>
          <w:u w:val="single"/>
        </w:rPr>
        <w:t xml:space="preserve">to </w:t>
      </w:r>
      <w:r w:rsidRPr="00273BE2">
        <w:rPr>
          <w:rStyle w:val="Emphasis"/>
          <w:iCs w:val="0"/>
          <w:highlight w:val="green"/>
        </w:rPr>
        <w:t>accommodate capitalism</w:t>
      </w:r>
      <w:r w:rsidRPr="00273BE2">
        <w:rPr>
          <w:highlight w:val="green"/>
          <w:u w:val="single"/>
        </w:rPr>
        <w:t xml:space="preserve">, more </w:t>
      </w:r>
      <w:r w:rsidRPr="00273BE2">
        <w:rPr>
          <w:rStyle w:val="Emphasis"/>
          <w:iCs w:val="0"/>
          <w:highlight w:val="green"/>
        </w:rPr>
        <w:t>class-collaborationist</w:t>
      </w:r>
      <w:r w:rsidRPr="003E3806">
        <w:rPr>
          <w:u w:val="single"/>
        </w:rPr>
        <w:t xml:space="preserve"> as opposed to oriented to class struggle</w:t>
      </w:r>
      <w:r w:rsidRPr="003E3806">
        <w:rPr>
          <w:sz w:val="16"/>
        </w:rPr>
        <w:t>. There are anarchists in the 1880s, involved in the Haymarket Affair in Chicago, as well as various strands of socialist unionists tied to the Socialist Party. And then in the early 1900s, the Industrial Workers of the World (IWW) had a syndicalist approach to organized labor. The class-collaborationist and conservative wing is best represented by the American Federation of Labor (AFL) and its first president, Samuel Gompers. From the late 1800s and early 1900s, there was constant conflict between these two strands.</w:t>
      </w:r>
    </w:p>
    <w:p w14:paraId="3C06B24B" w14:textId="77777777" w:rsidR="00BD6DBA" w:rsidRPr="003E3806" w:rsidRDefault="00BD6DBA" w:rsidP="00BD6DBA">
      <w:pPr>
        <w:rPr>
          <w:sz w:val="16"/>
        </w:rPr>
      </w:pPr>
      <w:r w:rsidRPr="003E3806">
        <w:rPr>
          <w:sz w:val="16"/>
        </w:rPr>
        <w:t xml:space="preserve">By the 1920s, </w:t>
      </w:r>
      <w:r w:rsidRPr="00273BE2">
        <w:rPr>
          <w:highlight w:val="green"/>
          <w:u w:val="single"/>
        </w:rPr>
        <w:t>after the Bolshevik rev</w:t>
      </w:r>
      <w:r w:rsidRPr="00F97B5A">
        <w:rPr>
          <w:u w:val="single"/>
        </w:rPr>
        <w:t>olution in Russia</w:t>
      </w:r>
      <w:r w:rsidRPr="003E3806">
        <w:rPr>
          <w:u w:val="single"/>
        </w:rPr>
        <w:t>, the Socialist Party of America was ripped apart</w:t>
      </w:r>
      <w:r w:rsidRPr="003E3806">
        <w:rPr>
          <w:sz w:val="16"/>
        </w:rPr>
        <w:t xml:space="preserve">, with the left wing becoming the Communist Party USA. </w:t>
      </w:r>
      <w:r w:rsidRPr="003E3806">
        <w:rPr>
          <w:u w:val="single"/>
        </w:rPr>
        <w:t xml:space="preserve">The </w:t>
      </w:r>
      <w:r w:rsidRPr="00273BE2">
        <w:rPr>
          <w:highlight w:val="green"/>
          <w:u w:val="single"/>
        </w:rPr>
        <w:t>Communists</w:t>
      </w:r>
      <w:r w:rsidRPr="003E3806">
        <w:rPr>
          <w:u w:val="single"/>
        </w:rPr>
        <w:t xml:space="preserve"> in the 1920s and ’30s </w:t>
      </w:r>
      <w:r w:rsidRPr="00273BE2">
        <w:rPr>
          <w:highlight w:val="green"/>
          <w:u w:val="single"/>
        </w:rPr>
        <w:t>were</w:t>
      </w:r>
      <w:r w:rsidRPr="003E3806">
        <w:rPr>
          <w:u w:val="single"/>
        </w:rPr>
        <w:t xml:space="preserve"> very </w:t>
      </w:r>
      <w:r w:rsidRPr="00273BE2">
        <w:rPr>
          <w:highlight w:val="green"/>
          <w:u w:val="single"/>
        </w:rPr>
        <w:t>dedicated trade unionists</w:t>
      </w:r>
      <w:r w:rsidRPr="003E3806">
        <w:rPr>
          <w:u w:val="single"/>
        </w:rPr>
        <w:t xml:space="preserve"> and focused, at least in the ’20s, </w:t>
      </w:r>
      <w:r w:rsidRPr="00273BE2">
        <w:rPr>
          <w:highlight w:val="green"/>
          <w:u w:val="single"/>
        </w:rPr>
        <w:t xml:space="preserve">on </w:t>
      </w:r>
      <w:r w:rsidRPr="00273BE2">
        <w:rPr>
          <w:rStyle w:val="Emphasis"/>
          <w:iCs w:val="0"/>
          <w:highlight w:val="green"/>
        </w:rPr>
        <w:t xml:space="preserve">changing the AFL </w:t>
      </w:r>
      <w:r w:rsidRPr="00F97B5A">
        <w:rPr>
          <w:rStyle w:val="Emphasis"/>
          <w:iCs w:val="0"/>
        </w:rPr>
        <w:t>from within</w:t>
      </w:r>
      <w:r w:rsidRPr="00F97B5A">
        <w:rPr>
          <w:u w:val="single"/>
        </w:rPr>
        <w:t xml:space="preserve"> — a strategy called “boring from within” existing unions rather than forming parallel, separate unions like the IWW, to try to turn the established AFL unions into class-stru</w:t>
      </w:r>
      <w:r w:rsidRPr="003E3806">
        <w:rPr>
          <w:u w:val="single"/>
        </w:rPr>
        <w:t>ggle unions</w:t>
      </w:r>
      <w:r w:rsidRPr="003E3806">
        <w:rPr>
          <w:sz w:val="16"/>
        </w:rPr>
        <w:t>.</w:t>
      </w:r>
    </w:p>
    <w:p w14:paraId="67F2ABCE" w14:textId="77777777" w:rsidR="00BD6DBA" w:rsidRPr="003E3806" w:rsidRDefault="00BD6DBA" w:rsidP="00BD6DBA">
      <w:pPr>
        <w:rPr>
          <w:sz w:val="16"/>
        </w:rPr>
      </w:pPr>
      <w:r w:rsidRPr="003E3806">
        <w:rPr>
          <w:u w:val="single"/>
        </w:rPr>
        <w:t xml:space="preserve">That meant </w:t>
      </w:r>
      <w:r w:rsidRPr="00273BE2">
        <w:rPr>
          <w:highlight w:val="green"/>
          <w:u w:val="single"/>
        </w:rPr>
        <w:t>making them</w:t>
      </w:r>
      <w:r w:rsidRPr="003E3806">
        <w:rPr>
          <w:u w:val="single"/>
        </w:rPr>
        <w:t xml:space="preserve"> much </w:t>
      </w:r>
      <w:r w:rsidRPr="00F97B5A">
        <w:rPr>
          <w:u w:val="single"/>
        </w:rPr>
        <w:t xml:space="preserve">more </w:t>
      </w:r>
      <w:r w:rsidRPr="00273BE2">
        <w:rPr>
          <w:rStyle w:val="Emphasis"/>
          <w:iCs w:val="0"/>
          <w:highlight w:val="green"/>
        </w:rPr>
        <w:t>democratic and responsive to the rank and file</w:t>
      </w:r>
      <w:r w:rsidRPr="003E3806">
        <w:rPr>
          <w:sz w:val="16"/>
        </w:rPr>
        <w:t xml:space="preserve">. </w:t>
      </w:r>
      <w:r w:rsidRPr="003E3806">
        <w:rPr>
          <w:u w:val="single"/>
        </w:rPr>
        <w:t xml:space="preserve">It also meant </w:t>
      </w:r>
      <w:r w:rsidRPr="00273BE2">
        <w:rPr>
          <w:rStyle w:val="Emphasis"/>
          <w:iCs w:val="0"/>
          <w:highlight w:val="green"/>
        </w:rPr>
        <w:t>prioritizing inclusion</w:t>
      </w:r>
      <w:r w:rsidRPr="003E3806">
        <w:rPr>
          <w:u w:val="single"/>
        </w:rPr>
        <w:t xml:space="preserve"> of racial minorities, immigrants, unskilled workers, women workers</w:t>
      </w:r>
      <w:r w:rsidRPr="003E3806">
        <w:rPr>
          <w:sz w:val="16"/>
        </w:rPr>
        <w:t xml:space="preserve">. That was what a lot of the communist trade unionists in the 1920s and ’30s were trying to do. These were a lot of young, idealistic radicals. The negative connotation is that they were just puppets of Moscow and following the orders of Joseph Stalin. But that wasn’t really the case when it came to trade unionism. They were more interested in making unions far better at winning real gains for the working class and bringing the working class together through industrial unionism, merging the AFL’s craft unions into industrial unions. The communists were part of the larger organizing push during the 1930s that became </w:t>
      </w:r>
      <w:r w:rsidRPr="00273BE2">
        <w:rPr>
          <w:highlight w:val="green"/>
          <w:u w:val="single"/>
        </w:rPr>
        <w:t>the</w:t>
      </w:r>
      <w:r w:rsidRPr="003E3806">
        <w:rPr>
          <w:u w:val="single"/>
        </w:rPr>
        <w:t xml:space="preserve"> Congress of Industrial Organizations</w:t>
      </w:r>
      <w:r w:rsidRPr="003E3806">
        <w:rPr>
          <w:sz w:val="16"/>
        </w:rPr>
        <w:t xml:space="preserve"> (</w:t>
      </w:r>
      <w:r w:rsidRPr="00273BE2">
        <w:rPr>
          <w:rStyle w:val="Emphasis"/>
          <w:highlight w:val="green"/>
        </w:rPr>
        <w:t>CIO</w:t>
      </w:r>
      <w:r w:rsidRPr="003E3806">
        <w:rPr>
          <w:sz w:val="16"/>
        </w:rPr>
        <w:t xml:space="preserve">), which </w:t>
      </w:r>
      <w:r w:rsidRPr="00273BE2">
        <w:rPr>
          <w:highlight w:val="green"/>
          <w:u w:val="single"/>
        </w:rPr>
        <w:t>broke away</w:t>
      </w:r>
      <w:r w:rsidRPr="003E3806">
        <w:rPr>
          <w:u w:val="single"/>
        </w:rPr>
        <w:t xml:space="preserve"> from the </w:t>
      </w:r>
      <w:r w:rsidRPr="00273BE2">
        <w:rPr>
          <w:highlight w:val="green"/>
          <w:u w:val="single"/>
        </w:rPr>
        <w:t>AFL to organize one big union</w:t>
      </w:r>
      <w:r w:rsidRPr="003E3806">
        <w:rPr>
          <w:u w:val="single"/>
        </w:rPr>
        <w:t xml:space="preserve"> for the auto industry, one big union for the needle trades industry, one big union for the steel industry, and so on, and to do so under the banner of the CIO</w:t>
      </w:r>
      <w:r w:rsidRPr="003E3806">
        <w:rPr>
          <w:sz w:val="16"/>
        </w:rPr>
        <w:t>.</w:t>
      </w:r>
    </w:p>
    <w:p w14:paraId="63B5DF64" w14:textId="77777777" w:rsidR="00BD6DBA" w:rsidRPr="003E3806" w:rsidRDefault="00BD6DBA" w:rsidP="00BD6DBA">
      <w:pPr>
        <w:rPr>
          <w:sz w:val="16"/>
        </w:rPr>
      </w:pPr>
      <w:r w:rsidRPr="003E3806">
        <w:rPr>
          <w:sz w:val="16"/>
        </w:rPr>
        <w:t>The CIO was made up of many nonradical leaders — people like John L. Lewis of the United Mine Workers, who was definitely not a leftist but was very strategic and militant. Other important labor leaders who had been part of the AFL broke away to form the CIO to embrace this industrial unionism approach. They welcomed in many communist trade unionists who had been shunned and pushed out of the AFL. So the mid-1930s to mid-1940s was the heyday of the CIO. You had communists or communist fellow travelers helping to organize and build militant, class-conscious, industrial unions. They were a big part of the birth and growth of unions like the United Auto Workers (UAW) and the United Electrical Workers.</w:t>
      </w:r>
    </w:p>
    <w:p w14:paraId="5347EC33" w14:textId="77777777" w:rsidR="00BD6DBA" w:rsidRPr="003E3806" w:rsidRDefault="00BD6DBA" w:rsidP="00BD6DBA">
      <w:pPr>
        <w:rPr>
          <w:sz w:val="16"/>
        </w:rPr>
      </w:pPr>
      <w:r w:rsidRPr="003E3806">
        <w:rPr>
          <w:sz w:val="16"/>
        </w:rPr>
        <w:t>Micah Uetricht</w:t>
      </w:r>
    </w:p>
    <w:p w14:paraId="093D3773" w14:textId="77777777" w:rsidR="00BD6DBA" w:rsidRPr="003E3806" w:rsidRDefault="00BD6DBA" w:rsidP="00BD6DBA">
      <w:pPr>
        <w:rPr>
          <w:sz w:val="16"/>
        </w:rPr>
      </w:pPr>
      <w:r w:rsidRPr="003E3806">
        <w:rPr>
          <w:sz w:val="16"/>
        </w:rPr>
        <w:t xml:space="preserve">Even in anti-communist histories of US labor, </w:t>
      </w:r>
      <w:r w:rsidRPr="003E3806">
        <w:rPr>
          <w:u w:val="single"/>
        </w:rPr>
        <w:t>the contributions of radicals, especially Communists, are held up as central to the founding of these early CIO unions</w:t>
      </w:r>
      <w:r w:rsidRPr="003E3806">
        <w:rPr>
          <w:sz w:val="16"/>
        </w:rPr>
        <w:t>.</w:t>
      </w:r>
    </w:p>
    <w:p w14:paraId="0C84DEDE" w14:textId="77777777" w:rsidR="00BD6DBA" w:rsidRPr="003E3806" w:rsidRDefault="00BD6DBA" w:rsidP="00BD6DBA">
      <w:pPr>
        <w:rPr>
          <w:sz w:val="16"/>
        </w:rPr>
      </w:pPr>
      <w:r w:rsidRPr="003E3806">
        <w:rPr>
          <w:sz w:val="16"/>
        </w:rPr>
        <w:t>Jeff Schuhrke</w:t>
      </w:r>
    </w:p>
    <w:p w14:paraId="6066A4F1" w14:textId="77777777" w:rsidR="00BD6DBA" w:rsidRPr="00DF015C" w:rsidRDefault="00BD6DBA" w:rsidP="00BD6DBA">
      <w:pPr>
        <w:rPr>
          <w:sz w:val="16"/>
        </w:rPr>
      </w:pPr>
      <w:r w:rsidRPr="003E3806">
        <w:rPr>
          <w:sz w:val="16"/>
        </w:rPr>
        <w:t xml:space="preserve">Absolutely. In all these different unions — the Farm Equipment Workers, the International Longshore and Warehouse Union, the International Fur and Leather Workers — they were promoting and achieving a rank-and-file-led, democratic unionism. </w:t>
      </w:r>
      <w:r w:rsidRPr="00E117E2">
        <w:rPr>
          <w:u w:val="single"/>
        </w:rPr>
        <w:t>The union officers were accountable to the membership and inclusive toward noncommunists: socialists or other progressives, liberals, and people who were apolitical</w:t>
      </w:r>
      <w:r w:rsidRPr="00E117E2">
        <w:rPr>
          <w:sz w:val="16"/>
        </w:rPr>
        <w:t>. And they were focused on organizing racial minorities, women, immigrants, “uns</w:t>
      </w:r>
      <w:r w:rsidRPr="003E3806">
        <w:rPr>
          <w:sz w:val="16"/>
        </w:rPr>
        <w:t xml:space="preserve">killed” workers, building industrial unions, and winning. </w:t>
      </w:r>
      <w:r w:rsidRPr="003E3806">
        <w:rPr>
          <w:u w:val="single"/>
        </w:rPr>
        <w:t>They were actually winning great contracts, pushing the bosses to make more and more concessions, getting more control over their work. They made a major contribution to the labor movement</w:t>
      </w:r>
      <w:r w:rsidRPr="003E3806">
        <w:rPr>
          <w:sz w:val="16"/>
        </w:rPr>
        <w:t>.</w:t>
      </w:r>
    </w:p>
    <w:p w14:paraId="5CD29787" w14:textId="77777777" w:rsidR="00BD6DBA" w:rsidRPr="003E3806" w:rsidRDefault="00BD6DBA" w:rsidP="00BD6DBA">
      <w:pPr>
        <w:rPr>
          <w:sz w:val="16"/>
        </w:rPr>
      </w:pPr>
      <w:r w:rsidRPr="003E3806">
        <w:rPr>
          <w:sz w:val="16"/>
        </w:rPr>
        <w:t xml:space="preserve">After World War II, </w:t>
      </w:r>
      <w:r w:rsidRPr="00F97B5A">
        <w:rPr>
          <w:u w:val="single"/>
        </w:rPr>
        <w:t xml:space="preserve">when </w:t>
      </w:r>
      <w:r w:rsidRPr="00F97B5A">
        <w:rPr>
          <w:rStyle w:val="Emphasis"/>
        </w:rPr>
        <w:t>the Cold War begins</w:t>
      </w:r>
      <w:r w:rsidRPr="00F97B5A">
        <w:rPr>
          <w:u w:val="single"/>
        </w:rPr>
        <w:t>, and</w:t>
      </w:r>
      <w:r w:rsidRPr="003E3806">
        <w:rPr>
          <w:u w:val="single"/>
        </w:rPr>
        <w:t xml:space="preserve"> you have anti-communist hysteria</w:t>
      </w:r>
      <w:r w:rsidRPr="003E3806">
        <w:rPr>
          <w:sz w:val="16"/>
        </w:rPr>
        <w:t xml:space="preserve">, the Second Red Scare, </w:t>
      </w:r>
      <w:r w:rsidRPr="00273BE2">
        <w:rPr>
          <w:rStyle w:val="Emphasis"/>
          <w:iCs w:val="0"/>
          <w:highlight w:val="green"/>
        </w:rPr>
        <w:t>McCarthyism</w:t>
      </w:r>
      <w:r w:rsidRPr="003E3806">
        <w:rPr>
          <w:sz w:val="16"/>
        </w:rPr>
        <w:t xml:space="preserve">. </w:t>
      </w:r>
      <w:r w:rsidRPr="003E3806">
        <w:rPr>
          <w:u w:val="single"/>
        </w:rPr>
        <w:t xml:space="preserve">The noncommunist leaders in the CIO decided that it was politically expedient in that environment </w:t>
      </w:r>
      <w:r w:rsidRPr="00F97B5A">
        <w:rPr>
          <w:u w:val="single"/>
        </w:rPr>
        <w:t xml:space="preserve">to </w:t>
      </w:r>
      <w:r w:rsidRPr="00273BE2">
        <w:rPr>
          <w:rStyle w:val="Emphasis"/>
          <w:iCs w:val="0"/>
          <w:highlight w:val="green"/>
        </w:rPr>
        <w:t>get rid of the communists within their ranks</w:t>
      </w:r>
      <w:r w:rsidRPr="00273BE2">
        <w:rPr>
          <w:sz w:val="16"/>
          <w:highlight w:val="green"/>
        </w:rPr>
        <w:t>.</w:t>
      </w:r>
    </w:p>
    <w:p w14:paraId="160BF80D" w14:textId="77777777" w:rsidR="00BD6DBA" w:rsidRPr="003E3806" w:rsidRDefault="00BD6DBA" w:rsidP="00BD6DBA">
      <w:pPr>
        <w:rPr>
          <w:sz w:val="16"/>
        </w:rPr>
      </w:pPr>
      <w:r w:rsidRPr="003E3806">
        <w:rPr>
          <w:u w:val="single"/>
        </w:rPr>
        <w:t xml:space="preserve">Between 1949 and 1950, eleven of these communist-led, leftist unions within the CIO were </w:t>
      </w:r>
      <w:r w:rsidRPr="003E3806">
        <w:rPr>
          <w:rStyle w:val="Emphasis"/>
          <w:iCs w:val="0"/>
        </w:rPr>
        <w:t>expelled</w:t>
      </w:r>
      <w:r w:rsidRPr="003E3806">
        <w:rPr>
          <w:u w:val="single"/>
        </w:rPr>
        <w:t>. That meant the CIO lost around a million of its own members</w:t>
      </w:r>
      <w:r w:rsidRPr="003E3806">
        <w:rPr>
          <w:sz w:val="16"/>
        </w:rPr>
        <w:t>. Some of the remaining CIO unions started raiding the communist-led unions, which led to a loss of this more militant, progressive, class-conscious, inclusive trade unionism that would take many decades to start to come back (and never fully has).</w:t>
      </w:r>
    </w:p>
    <w:p w14:paraId="6437D4AD" w14:textId="77777777" w:rsidR="00BD6DBA" w:rsidRPr="003E3806" w:rsidRDefault="00BD6DBA" w:rsidP="00BD6DBA">
      <w:pPr>
        <w:rPr>
          <w:sz w:val="16"/>
        </w:rPr>
      </w:pPr>
      <w:r w:rsidRPr="00273BE2">
        <w:rPr>
          <w:highlight w:val="green"/>
          <w:u w:val="single"/>
        </w:rPr>
        <w:t>The labor movement</w:t>
      </w:r>
      <w:r w:rsidRPr="003E3806">
        <w:rPr>
          <w:u w:val="single"/>
        </w:rPr>
        <w:t xml:space="preserve"> was on the march in the 1930s and ’40s, thanks in large part to communists. That forward momentum </w:t>
      </w:r>
      <w:r w:rsidRPr="00273BE2">
        <w:rPr>
          <w:highlight w:val="green"/>
          <w:u w:val="single"/>
        </w:rPr>
        <w:t>was violently halted by the Cold War and McCarthyism</w:t>
      </w:r>
      <w:r w:rsidRPr="003E3806">
        <w:rPr>
          <w:sz w:val="16"/>
        </w:rPr>
        <w:t>.</w:t>
      </w:r>
    </w:p>
    <w:p w14:paraId="4CE6D567" w14:textId="77777777" w:rsidR="00BD6DBA" w:rsidRPr="003E3806" w:rsidRDefault="00BD6DBA" w:rsidP="00BD6DBA">
      <w:pPr>
        <w:rPr>
          <w:sz w:val="16"/>
        </w:rPr>
      </w:pPr>
      <w:r w:rsidRPr="003E3806">
        <w:rPr>
          <w:sz w:val="16"/>
        </w:rPr>
        <w:t>Micah Uetricht</w:t>
      </w:r>
    </w:p>
    <w:p w14:paraId="4E95A11D" w14:textId="77777777" w:rsidR="00BD6DBA" w:rsidRPr="003E3806" w:rsidRDefault="00BD6DBA" w:rsidP="00BD6DBA">
      <w:pPr>
        <w:rPr>
          <w:sz w:val="16"/>
        </w:rPr>
      </w:pPr>
      <w:r w:rsidRPr="003E3806">
        <w:rPr>
          <w:sz w:val="16"/>
        </w:rPr>
        <w:t>Can you talk about Taft-Hartley and what role that played in these purges of radicals from American unions?</w:t>
      </w:r>
    </w:p>
    <w:p w14:paraId="5D52C76D" w14:textId="77777777" w:rsidR="00BD6DBA" w:rsidRPr="003E3806" w:rsidRDefault="00BD6DBA" w:rsidP="00BD6DBA">
      <w:pPr>
        <w:rPr>
          <w:sz w:val="16"/>
        </w:rPr>
      </w:pPr>
      <w:r w:rsidRPr="003E3806">
        <w:rPr>
          <w:sz w:val="16"/>
        </w:rPr>
        <w:t>Jeff Schuhrke</w:t>
      </w:r>
    </w:p>
    <w:p w14:paraId="4BB97E08" w14:textId="77777777" w:rsidR="00BD6DBA" w:rsidRPr="003E3806" w:rsidRDefault="00BD6DBA" w:rsidP="00BD6DBA">
      <w:pPr>
        <w:rPr>
          <w:sz w:val="16"/>
        </w:rPr>
      </w:pPr>
      <w:r w:rsidRPr="00F97B5A">
        <w:rPr>
          <w:u w:val="single"/>
        </w:rPr>
        <w:t xml:space="preserve">After </w:t>
      </w:r>
      <w:r w:rsidRPr="00E117E2">
        <w:rPr>
          <w:u w:val="single"/>
        </w:rPr>
        <w:t xml:space="preserve">the </w:t>
      </w:r>
      <w:r w:rsidRPr="00F97B5A">
        <w:rPr>
          <w:u w:val="single"/>
        </w:rPr>
        <w:t>1932</w:t>
      </w:r>
      <w:r w:rsidRPr="003E3806">
        <w:rPr>
          <w:u w:val="single"/>
        </w:rPr>
        <w:t xml:space="preserve"> election, when</w:t>
      </w:r>
      <w:r w:rsidRPr="003E3806">
        <w:rPr>
          <w:sz w:val="16"/>
        </w:rPr>
        <w:t xml:space="preserve"> Franklin Delano </w:t>
      </w:r>
      <w:r w:rsidRPr="003E3806">
        <w:rPr>
          <w:u w:val="single"/>
        </w:rPr>
        <w:t>Roosevelt won</w:t>
      </w:r>
      <w:r w:rsidRPr="003E3806">
        <w:rPr>
          <w:sz w:val="16"/>
        </w:rPr>
        <w:t xml:space="preserve">, </w:t>
      </w:r>
      <w:r w:rsidRPr="003E3806">
        <w:rPr>
          <w:u w:val="single"/>
        </w:rPr>
        <w:t>Democrats had big majorities in Congress and were in charge of the White House</w:t>
      </w:r>
      <w:r w:rsidRPr="003E3806">
        <w:rPr>
          <w:sz w:val="16"/>
        </w:rPr>
        <w:t xml:space="preserve"> for the next decade and a half. </w:t>
      </w:r>
      <w:r w:rsidRPr="003E3806">
        <w:rPr>
          <w:u w:val="single"/>
        </w:rPr>
        <w:t xml:space="preserve">This is when </w:t>
      </w:r>
      <w:r w:rsidRPr="00E117E2">
        <w:rPr>
          <w:u w:val="single"/>
        </w:rPr>
        <w:t xml:space="preserve">the </w:t>
      </w:r>
      <w:r w:rsidRPr="00E117E2">
        <w:rPr>
          <w:rStyle w:val="Emphasis"/>
          <w:iCs w:val="0"/>
        </w:rPr>
        <w:t>New Deal</w:t>
      </w:r>
      <w:r w:rsidRPr="00E117E2">
        <w:rPr>
          <w:u w:val="single"/>
        </w:rPr>
        <w:t xml:space="preserve">, </w:t>
      </w:r>
      <w:r w:rsidRPr="00E117E2">
        <w:rPr>
          <w:rStyle w:val="Emphasis"/>
          <w:iCs w:val="0"/>
        </w:rPr>
        <w:t>Social Security</w:t>
      </w:r>
      <w:r w:rsidRPr="00E117E2">
        <w:rPr>
          <w:u w:val="single"/>
        </w:rPr>
        <w:t xml:space="preserve">, </w:t>
      </w:r>
      <w:r w:rsidRPr="00273BE2">
        <w:rPr>
          <w:highlight w:val="green"/>
          <w:u w:val="single"/>
        </w:rPr>
        <w:t xml:space="preserve">the </w:t>
      </w:r>
      <w:r w:rsidRPr="00273BE2">
        <w:rPr>
          <w:rStyle w:val="Emphasis"/>
          <w:iCs w:val="0"/>
          <w:highlight w:val="green"/>
        </w:rPr>
        <w:t>Fair Labor Standards Act</w:t>
      </w:r>
      <w:r w:rsidRPr="00273BE2">
        <w:rPr>
          <w:highlight w:val="green"/>
          <w:u w:val="single"/>
        </w:rPr>
        <w:t xml:space="preserve">, </w:t>
      </w:r>
      <w:r w:rsidRPr="00273BE2">
        <w:rPr>
          <w:rStyle w:val="Emphasis"/>
          <w:iCs w:val="0"/>
          <w:highlight w:val="green"/>
        </w:rPr>
        <w:t>N</w:t>
      </w:r>
      <w:r w:rsidRPr="00F97B5A">
        <w:rPr>
          <w:rStyle w:val="Emphasis"/>
          <w:iCs w:val="0"/>
        </w:rPr>
        <w:t>ational</w:t>
      </w:r>
      <w:r w:rsidRPr="00273BE2">
        <w:rPr>
          <w:rStyle w:val="Emphasis"/>
          <w:iCs w:val="0"/>
          <w:highlight w:val="green"/>
        </w:rPr>
        <w:t xml:space="preserve"> L</w:t>
      </w:r>
      <w:r w:rsidRPr="00F97B5A">
        <w:rPr>
          <w:rStyle w:val="Emphasis"/>
          <w:iCs w:val="0"/>
        </w:rPr>
        <w:t xml:space="preserve">abor </w:t>
      </w:r>
      <w:r w:rsidRPr="00273BE2">
        <w:rPr>
          <w:rStyle w:val="Emphasis"/>
          <w:iCs w:val="0"/>
          <w:highlight w:val="green"/>
        </w:rPr>
        <w:t>R</w:t>
      </w:r>
      <w:r w:rsidRPr="00F97B5A">
        <w:rPr>
          <w:rStyle w:val="Emphasis"/>
          <w:iCs w:val="0"/>
        </w:rPr>
        <w:t>elations</w:t>
      </w:r>
      <w:r w:rsidRPr="00273BE2">
        <w:rPr>
          <w:rStyle w:val="Emphasis"/>
          <w:iCs w:val="0"/>
          <w:highlight w:val="green"/>
        </w:rPr>
        <w:t xml:space="preserve"> A</w:t>
      </w:r>
      <w:r w:rsidRPr="00F97B5A">
        <w:rPr>
          <w:rStyle w:val="Emphasis"/>
          <w:iCs w:val="0"/>
        </w:rPr>
        <w:t>ct</w:t>
      </w:r>
      <w:r w:rsidRPr="00E117E2">
        <w:rPr>
          <w:u w:val="single"/>
        </w:rPr>
        <w:t xml:space="preserve">, </w:t>
      </w:r>
      <w:r w:rsidRPr="00E117E2">
        <w:rPr>
          <w:rStyle w:val="Emphasis"/>
          <w:iCs w:val="0"/>
        </w:rPr>
        <w:t>regulations on corporations</w:t>
      </w:r>
      <w:r w:rsidRPr="003E3806">
        <w:rPr>
          <w:u w:val="single"/>
        </w:rPr>
        <w:t xml:space="preserve"> and Wall Street, </w:t>
      </w:r>
      <w:r w:rsidRPr="00273BE2">
        <w:rPr>
          <w:highlight w:val="green"/>
          <w:u w:val="single"/>
        </w:rPr>
        <w:t>and more</w:t>
      </w:r>
      <w:r w:rsidRPr="003E3806">
        <w:rPr>
          <w:u w:val="single"/>
        </w:rPr>
        <w:t xml:space="preserve"> </w:t>
      </w:r>
      <w:r w:rsidRPr="00273BE2">
        <w:rPr>
          <w:highlight w:val="green"/>
          <w:u w:val="single"/>
        </w:rPr>
        <w:t>were passed</w:t>
      </w:r>
      <w:r w:rsidRPr="003E3806">
        <w:rPr>
          <w:sz w:val="16"/>
        </w:rPr>
        <w:t>. Then World War II started. In the 1946 midterm elections, Republicans retook control of Congress for the first time since FDR had been elected. By this point, FDR was dead, and the country shifted in a more right-wing direction.</w:t>
      </w:r>
    </w:p>
    <w:p w14:paraId="2624E627" w14:textId="77777777" w:rsidR="00BD6DBA" w:rsidRPr="003E3806" w:rsidRDefault="00BD6DBA" w:rsidP="00BD6DBA">
      <w:pPr>
        <w:rPr>
          <w:sz w:val="16"/>
        </w:rPr>
      </w:pPr>
      <w:r w:rsidRPr="003E3806">
        <w:rPr>
          <w:sz w:val="16"/>
        </w:rPr>
        <w:t xml:space="preserve">The </w:t>
      </w:r>
      <w:r w:rsidRPr="003E3806">
        <w:rPr>
          <w:u w:val="single"/>
        </w:rPr>
        <w:t>Republicans elected to Congress</w:t>
      </w:r>
      <w:r w:rsidRPr="003E3806">
        <w:rPr>
          <w:sz w:val="16"/>
        </w:rPr>
        <w:t xml:space="preserve"> in 1946 included people like Richard Nixon and Joe McCarthy. They </w:t>
      </w:r>
      <w:r w:rsidRPr="003E3806">
        <w:rPr>
          <w:u w:val="single"/>
        </w:rPr>
        <w:t>had seen how organized labor was getting more and more powerful in these preceding years</w:t>
      </w:r>
      <w:r w:rsidRPr="003E3806">
        <w:rPr>
          <w:sz w:val="16"/>
        </w:rPr>
        <w:t xml:space="preserve">, especially 1945–1946. There was this huge strike wave after World War II with workers fighting back against wartime inflation, wanting to keep some of the gains they had won during the war like security of union membership. These </w:t>
      </w:r>
      <w:r w:rsidRPr="00273BE2">
        <w:rPr>
          <w:highlight w:val="green"/>
          <w:u w:val="single"/>
        </w:rPr>
        <w:t>Republicans</w:t>
      </w:r>
      <w:r w:rsidRPr="003E3806">
        <w:rPr>
          <w:u w:val="single"/>
        </w:rPr>
        <w:t xml:space="preserve"> </w:t>
      </w:r>
      <w:r w:rsidRPr="00273BE2">
        <w:rPr>
          <w:highlight w:val="green"/>
          <w:u w:val="single"/>
        </w:rPr>
        <w:t>came</w:t>
      </w:r>
      <w:r w:rsidRPr="003E3806">
        <w:rPr>
          <w:u w:val="single"/>
        </w:rPr>
        <w:t xml:space="preserve"> in with a mission </w:t>
      </w:r>
      <w:r w:rsidRPr="00273BE2">
        <w:rPr>
          <w:highlight w:val="green"/>
          <w:u w:val="single"/>
        </w:rPr>
        <w:t>to stop this growth</w:t>
      </w:r>
      <w:r w:rsidRPr="003E3806">
        <w:rPr>
          <w:u w:val="single"/>
        </w:rPr>
        <w:t xml:space="preserve"> that the labor movement had been seeing</w:t>
      </w:r>
      <w:r w:rsidRPr="003E3806">
        <w:rPr>
          <w:sz w:val="16"/>
        </w:rPr>
        <w:t>.</w:t>
      </w:r>
    </w:p>
    <w:p w14:paraId="709E398F" w14:textId="77777777" w:rsidR="00BD6DBA" w:rsidRPr="003E3806" w:rsidRDefault="00BD6DBA" w:rsidP="00BD6DBA">
      <w:pPr>
        <w:rPr>
          <w:sz w:val="16"/>
        </w:rPr>
      </w:pPr>
      <w:r w:rsidRPr="003E3806">
        <w:rPr>
          <w:sz w:val="16"/>
        </w:rPr>
        <w:t xml:space="preserve">At the same time, the fragile wartime alliance between the United States and Soviet Union was breaking down. There had always been strong anti-Soviet, anti-communist sentiment in the United States, and so the </w:t>
      </w:r>
      <w:r w:rsidRPr="003E3806">
        <w:rPr>
          <w:u w:val="single"/>
        </w:rPr>
        <w:t xml:space="preserve">Republicans and corporate America were really eager </w:t>
      </w:r>
      <w:r w:rsidRPr="00273BE2">
        <w:rPr>
          <w:highlight w:val="green"/>
          <w:u w:val="single"/>
        </w:rPr>
        <w:t>to use</w:t>
      </w:r>
      <w:r w:rsidRPr="003E3806">
        <w:rPr>
          <w:u w:val="single"/>
        </w:rPr>
        <w:t xml:space="preserve"> this emerging Cold War, anti-Soviet animus against organized labor, and to paint the labor movement in the US as nothing more than </w:t>
      </w:r>
      <w:r w:rsidRPr="00273BE2">
        <w:rPr>
          <w:highlight w:val="green"/>
          <w:u w:val="single"/>
        </w:rPr>
        <w:t xml:space="preserve">a </w:t>
      </w:r>
      <w:r w:rsidRPr="00273BE2">
        <w:rPr>
          <w:rStyle w:val="Emphasis"/>
          <w:highlight w:val="green"/>
        </w:rPr>
        <w:t>communist conspiracy</w:t>
      </w:r>
      <w:r w:rsidRPr="003E3806">
        <w:rPr>
          <w:u w:val="single"/>
        </w:rPr>
        <w:t xml:space="preserve"> aiming </w:t>
      </w:r>
      <w:r w:rsidRPr="00273BE2">
        <w:rPr>
          <w:highlight w:val="green"/>
          <w:u w:val="single"/>
        </w:rPr>
        <w:t>to destroy</w:t>
      </w:r>
      <w:r w:rsidRPr="003E3806">
        <w:rPr>
          <w:u w:val="single"/>
        </w:rPr>
        <w:t xml:space="preserve"> the </w:t>
      </w:r>
      <w:r w:rsidRPr="00273BE2">
        <w:rPr>
          <w:highlight w:val="green"/>
          <w:u w:val="single"/>
        </w:rPr>
        <w:t>American</w:t>
      </w:r>
      <w:r w:rsidRPr="003E3806">
        <w:rPr>
          <w:u w:val="single"/>
        </w:rPr>
        <w:t xml:space="preserve"> way of </w:t>
      </w:r>
      <w:r w:rsidRPr="00273BE2">
        <w:rPr>
          <w:highlight w:val="green"/>
          <w:u w:val="single"/>
        </w:rPr>
        <w:t>life</w:t>
      </w:r>
      <w:r w:rsidRPr="003E3806">
        <w:rPr>
          <w:sz w:val="16"/>
        </w:rPr>
        <w:t>.</w:t>
      </w:r>
    </w:p>
    <w:p w14:paraId="01132986" w14:textId="77777777" w:rsidR="00BD6DBA" w:rsidRPr="003E3806" w:rsidRDefault="00BD6DBA" w:rsidP="00BD6DBA">
      <w:pPr>
        <w:rPr>
          <w:sz w:val="16"/>
        </w:rPr>
      </w:pPr>
      <w:r w:rsidRPr="003E3806">
        <w:rPr>
          <w:sz w:val="16"/>
        </w:rPr>
        <w:t xml:space="preserve">So in 1947, they passed </w:t>
      </w:r>
      <w:r w:rsidRPr="003E3806">
        <w:rPr>
          <w:u w:val="single"/>
        </w:rPr>
        <w:t>the Taft-Hartley Act</w:t>
      </w:r>
      <w:r w:rsidRPr="003E3806">
        <w:rPr>
          <w:sz w:val="16"/>
        </w:rPr>
        <w:t xml:space="preserve">, which was a series of </w:t>
      </w:r>
      <w:r w:rsidRPr="003E3806">
        <w:rPr>
          <w:u w:val="single"/>
        </w:rPr>
        <w:t>amendments</w:t>
      </w:r>
      <w:r w:rsidRPr="003E3806">
        <w:rPr>
          <w:sz w:val="16"/>
        </w:rPr>
        <w:t xml:space="preserve"> to the 1935 National Labor Relations Act </w:t>
      </w:r>
      <w:r w:rsidRPr="003E3806">
        <w:rPr>
          <w:u w:val="single"/>
        </w:rPr>
        <w:t>that explicitly wanted to rein in the kinds of powerful, militant union tactics like secondary strikes and secondary boycotts</w:t>
      </w:r>
      <w:r w:rsidRPr="003E3806">
        <w:rPr>
          <w:sz w:val="16"/>
        </w:rPr>
        <w:t xml:space="preserve">; </w:t>
      </w:r>
      <w:r w:rsidRPr="003E3806">
        <w:rPr>
          <w:u w:val="single"/>
        </w:rPr>
        <w:t>to allow states to pass “right-to-work” laws, which are designed to defund and bankrupt unions; and to weaken the law around who could be in a union via a number of other provisions</w:t>
      </w:r>
      <w:r w:rsidRPr="003E3806">
        <w:rPr>
          <w:sz w:val="16"/>
        </w:rPr>
        <w:t>. Harry Truman vetoed the Taft-Hartley act. But Republicans were able to override his veto, and it was passed anyway.</w:t>
      </w:r>
    </w:p>
    <w:p w14:paraId="572CB5D9" w14:textId="77777777" w:rsidR="00BD6DBA" w:rsidRPr="003E3806" w:rsidRDefault="00BD6DBA" w:rsidP="00BD6DBA">
      <w:pPr>
        <w:rPr>
          <w:sz w:val="16"/>
        </w:rPr>
      </w:pPr>
      <w:r w:rsidRPr="003E3806">
        <w:rPr>
          <w:sz w:val="16"/>
        </w:rPr>
        <w:t xml:space="preserve">This was 1947. Ever since then, </w:t>
      </w:r>
      <w:r w:rsidRPr="003E3806">
        <w:rPr>
          <w:u w:val="single"/>
        </w:rPr>
        <w:t>repealing Taft-Hartley has been the number one political and legislative agenda of the labor movement; it still hasn’t been repealed, despite numerous Democratic administrations and Democratic congresses coming in since 1947</w:t>
      </w:r>
      <w:r w:rsidRPr="003E3806">
        <w:rPr>
          <w:sz w:val="16"/>
        </w:rPr>
        <w:t>.</w:t>
      </w:r>
    </w:p>
    <w:p w14:paraId="69491A33" w14:textId="77777777" w:rsidR="00BD6DBA" w:rsidRPr="00DF015C" w:rsidRDefault="00BD6DBA" w:rsidP="00BD6DBA">
      <w:pPr>
        <w:rPr>
          <w:sz w:val="16"/>
        </w:rPr>
      </w:pPr>
      <w:r w:rsidRPr="003E3806">
        <w:rPr>
          <w:u w:val="single"/>
        </w:rPr>
        <w:t xml:space="preserve">An important component of </w:t>
      </w:r>
      <w:r w:rsidRPr="00273BE2">
        <w:rPr>
          <w:highlight w:val="green"/>
          <w:u w:val="single"/>
        </w:rPr>
        <w:t>the Taft-Hartley Act</w:t>
      </w:r>
      <w:r w:rsidRPr="003E3806">
        <w:rPr>
          <w:u w:val="single"/>
        </w:rPr>
        <w:t xml:space="preserve"> was a provision that union officers would have to sign an affidavit swearing they were </w:t>
      </w:r>
      <w:r w:rsidRPr="003E3806">
        <w:rPr>
          <w:rStyle w:val="Emphasis"/>
        </w:rPr>
        <w:t>not members of the Communist Party</w:t>
      </w:r>
      <w:r w:rsidRPr="003E3806">
        <w:rPr>
          <w:sz w:val="16"/>
        </w:rPr>
        <w:t xml:space="preserve">. </w:t>
      </w:r>
      <w:r w:rsidRPr="003E3806">
        <w:rPr>
          <w:u w:val="single"/>
        </w:rPr>
        <w:t xml:space="preserve">They didn’t have to sign affidavits saying that they had never been involved in any kind of </w:t>
      </w:r>
      <w:r w:rsidRPr="003E3806">
        <w:rPr>
          <w:rStyle w:val="Emphasis"/>
        </w:rPr>
        <w:t>fascist organization</w:t>
      </w:r>
      <w:r w:rsidRPr="003E3806">
        <w:rPr>
          <w:u w:val="single"/>
        </w:rPr>
        <w:t>, or that they were not part of any other political party or political movement</w:t>
      </w:r>
      <w:r w:rsidRPr="003E3806">
        <w:rPr>
          <w:sz w:val="16"/>
        </w:rPr>
        <w:t>. It was only the Communist Party. A lot of these CIO unions were led by communists, and they would be perjuring themselves if they signed this. And that was kind of beside the point, because it was more of a matter of principle. Why should anyone have to announce what their political affiliations were as a condition of being a union official?</w:t>
      </w:r>
    </w:p>
    <w:p w14:paraId="347F1010" w14:textId="77777777" w:rsidR="00BD6DBA" w:rsidRPr="003E3806" w:rsidRDefault="00BD6DBA" w:rsidP="00BD6DBA">
      <w:pPr>
        <w:rPr>
          <w:sz w:val="16"/>
        </w:rPr>
      </w:pPr>
      <w:r w:rsidRPr="003E3806">
        <w:rPr>
          <w:sz w:val="16"/>
        </w:rPr>
        <w:t xml:space="preserve">But </w:t>
      </w:r>
      <w:r w:rsidRPr="003E3806">
        <w:rPr>
          <w:u w:val="single"/>
        </w:rPr>
        <w:t>the AFL’s leadership had always been conservative and anti-communist</w:t>
      </w:r>
      <w:r w:rsidRPr="003E3806">
        <w:rPr>
          <w:sz w:val="16"/>
        </w:rPr>
        <w:t>. They were jumping all over this saying, “</w:t>
      </w:r>
      <w:r w:rsidRPr="003E3806">
        <w:rPr>
          <w:u w:val="single"/>
        </w:rPr>
        <w:t>see, this is why it’s such a bad idea to allow communists into the labor movement — it’s just going to lead to the destruction of unions</w:t>
      </w:r>
      <w:r w:rsidRPr="003E3806">
        <w:rPr>
          <w:sz w:val="16"/>
        </w:rPr>
        <w:t>.” And some of the noncommunist CIO leaders, like Philip Murray, the president of the CIO at the time, and especially Walter Reuther, the up-and-coming, just elected president of the UAW, agreed. Taft-Hartley helped to give more justification to the CIO for a purge of communist-led unions. And Taft-Hartley really did kneecap organized labor. You could see union density growing between the late 1930s and the mid-1940s, right up until Taft-Hartley was passed. Ever since then, union density has been in decline.</w:t>
      </w:r>
    </w:p>
    <w:p w14:paraId="0998011E" w14:textId="77777777" w:rsidR="00BD6DBA" w:rsidRPr="003E3806" w:rsidRDefault="00BD6DBA" w:rsidP="00BD6DBA">
      <w:pPr>
        <w:rPr>
          <w:sz w:val="16"/>
        </w:rPr>
      </w:pPr>
      <w:r w:rsidRPr="003E3806">
        <w:rPr>
          <w:sz w:val="16"/>
        </w:rPr>
        <w:t>Micah Uetricht</w:t>
      </w:r>
    </w:p>
    <w:p w14:paraId="276FA46E" w14:textId="77777777" w:rsidR="00BD6DBA" w:rsidRPr="003E3806" w:rsidRDefault="00BD6DBA" w:rsidP="00BD6DBA">
      <w:pPr>
        <w:rPr>
          <w:sz w:val="16"/>
        </w:rPr>
      </w:pPr>
      <w:r w:rsidRPr="003E3806">
        <w:rPr>
          <w:sz w:val="16"/>
        </w:rPr>
        <w:t>It’s worth dwelling on those left trade unionist leaders, whether in formal leadership positions or rank-and-file leadership on shop floors. Sociologists Judith Stepan-Norris and Maurice Zeitlin’s book Left Out: Reds and America’s Industrial Unions is a scholarly, sociological-historical assessment of what those left-led unions looked like, what kind of policies they fought for, their internal democratic cultures, their ability to actually deliver on strong wage gains for their members. The book finds that the kind of unionism practiced by these left-led unions was in many ways much more robust and successful at achieving more for workers. The anti-communist purges that come about because of Taft-Hartley wiped out those union cultures.</w:t>
      </w:r>
    </w:p>
    <w:p w14:paraId="0103E336" w14:textId="77777777" w:rsidR="00BD6DBA" w:rsidRPr="003E3806" w:rsidRDefault="00BD6DBA" w:rsidP="00BD6DBA">
      <w:pPr>
        <w:rPr>
          <w:sz w:val="16"/>
        </w:rPr>
      </w:pPr>
      <w:r w:rsidRPr="003E3806">
        <w:rPr>
          <w:sz w:val="16"/>
        </w:rPr>
        <w:t>Jeff Schuhrke</w:t>
      </w:r>
    </w:p>
    <w:p w14:paraId="0D303A87" w14:textId="77777777" w:rsidR="00BD6DBA" w:rsidRPr="003E3806" w:rsidRDefault="00BD6DBA" w:rsidP="00BD6DBA">
      <w:pPr>
        <w:rPr>
          <w:sz w:val="16"/>
        </w:rPr>
      </w:pPr>
      <w:r w:rsidRPr="003E3806">
        <w:rPr>
          <w:sz w:val="16"/>
        </w:rPr>
        <w:t xml:space="preserve">Yes. </w:t>
      </w:r>
      <w:r w:rsidRPr="003E3806">
        <w:rPr>
          <w:u w:val="single"/>
        </w:rPr>
        <w:t xml:space="preserve">We could also talk about </w:t>
      </w:r>
      <w:r w:rsidRPr="00273BE2">
        <w:rPr>
          <w:highlight w:val="green"/>
          <w:u w:val="single"/>
        </w:rPr>
        <w:t>Operation Dixie</w:t>
      </w:r>
      <w:r w:rsidRPr="003E3806">
        <w:rPr>
          <w:sz w:val="16"/>
        </w:rPr>
        <w:t xml:space="preserve">. </w:t>
      </w:r>
      <w:r w:rsidRPr="003E3806">
        <w:rPr>
          <w:u w:val="single"/>
        </w:rPr>
        <w:t>The CIO had this plan in the late 1940s to organize the South, because the South was (and still mostly is) very nonunion</w:t>
      </w:r>
      <w:r w:rsidRPr="003E3806">
        <w:rPr>
          <w:sz w:val="16"/>
        </w:rPr>
        <w:t xml:space="preserve">. </w:t>
      </w:r>
      <w:r w:rsidRPr="003E3806">
        <w:rPr>
          <w:u w:val="single"/>
        </w:rPr>
        <w:t xml:space="preserve">A lot of that </w:t>
      </w:r>
      <w:r w:rsidRPr="00273BE2">
        <w:rPr>
          <w:highlight w:val="green"/>
          <w:u w:val="single"/>
        </w:rPr>
        <w:t xml:space="preserve">has </w:t>
      </w:r>
      <w:r w:rsidRPr="00F97B5A">
        <w:rPr>
          <w:u w:val="single"/>
        </w:rPr>
        <w:t xml:space="preserve">to do with </w:t>
      </w:r>
      <w:r w:rsidRPr="00273BE2">
        <w:rPr>
          <w:highlight w:val="green"/>
          <w:u w:val="single"/>
        </w:rPr>
        <w:t xml:space="preserve">the </w:t>
      </w:r>
      <w:r w:rsidRPr="00273BE2">
        <w:rPr>
          <w:rStyle w:val="Emphasis"/>
          <w:highlight w:val="green"/>
        </w:rPr>
        <w:t>legacy of slavery</w:t>
      </w:r>
      <w:r w:rsidRPr="00273BE2">
        <w:rPr>
          <w:highlight w:val="green"/>
          <w:u w:val="single"/>
        </w:rPr>
        <w:t xml:space="preserve">, </w:t>
      </w:r>
      <w:r w:rsidRPr="00273BE2">
        <w:rPr>
          <w:rStyle w:val="Emphasis"/>
          <w:highlight w:val="green"/>
        </w:rPr>
        <w:t>Jim Crow</w:t>
      </w:r>
      <w:r w:rsidRPr="00273BE2">
        <w:rPr>
          <w:highlight w:val="green"/>
          <w:u w:val="single"/>
        </w:rPr>
        <w:t xml:space="preserve">, and </w:t>
      </w:r>
      <w:r w:rsidRPr="00273BE2">
        <w:rPr>
          <w:rStyle w:val="Emphasis"/>
          <w:highlight w:val="green"/>
        </w:rPr>
        <w:t>white supremacy</w:t>
      </w:r>
      <w:r w:rsidRPr="003E3806">
        <w:rPr>
          <w:sz w:val="16"/>
        </w:rPr>
        <w:t xml:space="preserve">. The communists had always been at the forefront in the ’20s and ’30s of racial justice politics, trying to make the labor movement more inclusive and unite the working class across racial lines, organizing agricultural workers, sharecroppers, and tenant farmers in the South — largely African American but also white as well — and organizing Latino agricultural workers in the Southwest. And expelling the communists with their brand of anti-racist politics helped doom Operation Dixie, which meant the South remained nonunion, and a lot of manufacturing — textile in particular in the North, and the unionized sectors of the North and Midwest — was able to move to the South and later the Southwest, which also remained nonunion. That weakened the labor movement, causing union density to go down. </w:t>
      </w:r>
      <w:r w:rsidRPr="003E3806">
        <w:rPr>
          <w:u w:val="single"/>
        </w:rPr>
        <w:t>Eventually, manufacturing would more and more move overseas</w:t>
      </w:r>
      <w:r w:rsidRPr="003E3806">
        <w:rPr>
          <w:sz w:val="16"/>
        </w:rPr>
        <w:t>.</w:t>
      </w:r>
    </w:p>
    <w:p w14:paraId="0E421175" w14:textId="77777777" w:rsidR="00BD6DBA" w:rsidRPr="003E3806" w:rsidRDefault="00BD6DBA" w:rsidP="00BD6DBA">
      <w:pPr>
        <w:rPr>
          <w:sz w:val="16"/>
        </w:rPr>
      </w:pPr>
      <w:r w:rsidRPr="00F97B5A">
        <w:rPr>
          <w:u w:val="single"/>
        </w:rPr>
        <w:t xml:space="preserve">Which brings us to the role of the </w:t>
      </w:r>
      <w:r w:rsidRPr="00273BE2">
        <w:rPr>
          <w:rStyle w:val="Emphasis"/>
          <w:highlight w:val="green"/>
        </w:rPr>
        <w:t xml:space="preserve">AFL-CIO in foreign </w:t>
      </w:r>
      <w:r w:rsidRPr="00F97B5A">
        <w:rPr>
          <w:rStyle w:val="Emphasis"/>
        </w:rPr>
        <w:t xml:space="preserve">policy and interventions in foreign </w:t>
      </w:r>
      <w:r w:rsidRPr="00273BE2">
        <w:rPr>
          <w:rStyle w:val="Emphasis"/>
          <w:highlight w:val="green"/>
        </w:rPr>
        <w:t>labor movements</w:t>
      </w:r>
      <w:r w:rsidRPr="003E3806">
        <w:rPr>
          <w:u w:val="single"/>
        </w:rPr>
        <w:t xml:space="preserve">, doing the same thing that happened in the United States: </w:t>
      </w:r>
      <w:r w:rsidRPr="00273BE2">
        <w:rPr>
          <w:rStyle w:val="Emphasis"/>
          <w:highlight w:val="green"/>
        </w:rPr>
        <w:t>kick</w:t>
      </w:r>
      <w:r w:rsidRPr="00F97B5A">
        <w:rPr>
          <w:rStyle w:val="Emphasis"/>
        </w:rPr>
        <w:t>ing</w:t>
      </w:r>
      <w:r w:rsidRPr="00273BE2">
        <w:rPr>
          <w:rStyle w:val="Emphasis"/>
          <w:highlight w:val="green"/>
        </w:rPr>
        <w:t xml:space="preserve"> leftists out</w:t>
      </w:r>
      <w:r w:rsidRPr="003E3806">
        <w:rPr>
          <w:u w:val="single"/>
        </w:rPr>
        <w:t>. That same process was replicated in Europe, Latin America, and elsewhere, with US corporations moving production abroad</w:t>
      </w:r>
      <w:r w:rsidRPr="003E3806">
        <w:rPr>
          <w:sz w:val="16"/>
        </w:rPr>
        <w:t>.</w:t>
      </w:r>
    </w:p>
    <w:p w14:paraId="17A46E44" w14:textId="77777777" w:rsidR="00BD6DBA" w:rsidRPr="003E3806" w:rsidRDefault="00BD6DBA" w:rsidP="00BD6DBA">
      <w:pPr>
        <w:rPr>
          <w:sz w:val="16"/>
        </w:rPr>
      </w:pPr>
      <w:r w:rsidRPr="003E3806">
        <w:rPr>
          <w:u w:val="single"/>
        </w:rPr>
        <w:t xml:space="preserve">Another thing to say about the </w:t>
      </w:r>
      <w:r w:rsidRPr="00273BE2">
        <w:rPr>
          <w:highlight w:val="green"/>
          <w:u w:val="single"/>
        </w:rPr>
        <w:t>communist-led unions</w:t>
      </w:r>
      <w:r w:rsidRPr="00E117E2">
        <w:rPr>
          <w:u w:val="single"/>
        </w:rPr>
        <w:t xml:space="preserve">: they </w:t>
      </w:r>
      <w:r w:rsidRPr="00273BE2">
        <w:rPr>
          <w:highlight w:val="green"/>
          <w:u w:val="single"/>
        </w:rPr>
        <w:t xml:space="preserve">were very </w:t>
      </w:r>
      <w:r w:rsidRPr="00273BE2">
        <w:rPr>
          <w:rStyle w:val="Emphasis"/>
          <w:highlight w:val="green"/>
        </w:rPr>
        <w:t>democratic</w:t>
      </w:r>
      <w:r w:rsidRPr="00273BE2">
        <w:rPr>
          <w:sz w:val="16"/>
          <w:highlight w:val="green"/>
        </w:rPr>
        <w:t>.</w:t>
      </w:r>
      <w:r w:rsidRPr="003E3806">
        <w:rPr>
          <w:sz w:val="16"/>
        </w:rPr>
        <w:t xml:space="preserve"> </w:t>
      </w:r>
      <w:r w:rsidRPr="003E3806">
        <w:rPr>
          <w:u w:val="single"/>
        </w:rPr>
        <w:t>They were winning good contracts</w:t>
      </w:r>
      <w:r w:rsidRPr="003E3806">
        <w:rPr>
          <w:sz w:val="16"/>
        </w:rPr>
        <w:t xml:space="preserve">. </w:t>
      </w:r>
      <w:r w:rsidRPr="003E3806">
        <w:rPr>
          <w:u w:val="single"/>
        </w:rPr>
        <w:t xml:space="preserve">They were pushing back </w:t>
      </w:r>
      <w:r w:rsidRPr="00273BE2">
        <w:rPr>
          <w:highlight w:val="green"/>
          <w:u w:val="single"/>
        </w:rPr>
        <w:t>against</w:t>
      </w:r>
      <w:r w:rsidRPr="003E3806">
        <w:rPr>
          <w:u w:val="single"/>
        </w:rPr>
        <w:t xml:space="preserve"> this idea of </w:t>
      </w:r>
      <w:r w:rsidRPr="00273BE2">
        <w:rPr>
          <w:highlight w:val="green"/>
          <w:u w:val="single"/>
        </w:rPr>
        <w:t>management rights</w:t>
      </w:r>
      <w:r w:rsidRPr="003E3806">
        <w:rPr>
          <w:sz w:val="16"/>
        </w:rPr>
        <w:t xml:space="preserve"> — </w:t>
      </w:r>
      <w:r w:rsidRPr="003E3806">
        <w:rPr>
          <w:u w:val="single"/>
        </w:rPr>
        <w:t>that there are certain things that your union can’t negotiate over, decisions about staffing or production</w:t>
      </w:r>
      <w:r w:rsidRPr="003E3806">
        <w:rPr>
          <w:sz w:val="16"/>
        </w:rPr>
        <w:t>.</w:t>
      </w:r>
    </w:p>
    <w:p w14:paraId="1A26DDBE" w14:textId="77777777" w:rsidR="00BD6DBA" w:rsidRPr="003E3806" w:rsidRDefault="00BD6DBA" w:rsidP="00BD6DBA">
      <w:pPr>
        <w:rPr>
          <w:sz w:val="16"/>
        </w:rPr>
      </w:pPr>
      <w:r w:rsidRPr="003E3806">
        <w:rPr>
          <w:sz w:val="16"/>
        </w:rPr>
        <w:t>Micah Uetricht</w:t>
      </w:r>
    </w:p>
    <w:p w14:paraId="6015723D" w14:textId="77777777" w:rsidR="00BD6DBA" w:rsidRPr="003E3806" w:rsidRDefault="00BD6DBA" w:rsidP="00BD6DBA">
      <w:pPr>
        <w:rPr>
          <w:sz w:val="16"/>
        </w:rPr>
      </w:pPr>
      <w:r w:rsidRPr="003E3806">
        <w:rPr>
          <w:sz w:val="16"/>
        </w:rPr>
        <w:t xml:space="preserve">Stepan-Norris and Zeitlin write that </w:t>
      </w:r>
      <w:r w:rsidRPr="00E117E2">
        <w:rPr>
          <w:u w:val="single"/>
        </w:rPr>
        <w:t>one of the key contributions of left-led unions was that they did not accept that control over the production process was solely the domain of management</w:t>
      </w:r>
      <w:r w:rsidRPr="003E3806">
        <w:rPr>
          <w:sz w:val="16"/>
        </w:rPr>
        <w:t xml:space="preserve">; </w:t>
      </w:r>
      <w:r w:rsidRPr="003E3806">
        <w:rPr>
          <w:u w:val="single"/>
        </w:rPr>
        <w:t>the leftist union leaders’ worldview did not cede that territory to management</w:t>
      </w:r>
      <w:r w:rsidRPr="003E3806">
        <w:rPr>
          <w:sz w:val="16"/>
        </w:rPr>
        <w:t>, and they actually believed in democratic control for workers on the job. This is the last thing management wants to give up to its workers: bosses’ control over what the production process actually looks like. Left-led unions refused to give up on that fight.</w:t>
      </w:r>
    </w:p>
    <w:p w14:paraId="31CC76CC" w14:textId="77777777" w:rsidR="00BD6DBA" w:rsidRPr="003E3806" w:rsidRDefault="00BD6DBA" w:rsidP="00BD6DBA">
      <w:pPr>
        <w:rPr>
          <w:sz w:val="16"/>
        </w:rPr>
      </w:pPr>
      <w:r w:rsidRPr="003E3806">
        <w:rPr>
          <w:sz w:val="16"/>
        </w:rPr>
        <w:t>Jeff Schuhrke</w:t>
      </w:r>
    </w:p>
    <w:p w14:paraId="0BF6502C" w14:textId="77777777" w:rsidR="00BD6DBA" w:rsidRPr="00DF015C" w:rsidRDefault="00BD6DBA" w:rsidP="00BD6DBA">
      <w:pPr>
        <w:rPr>
          <w:sz w:val="16"/>
        </w:rPr>
      </w:pPr>
      <w:r w:rsidRPr="003E3806">
        <w:rPr>
          <w:sz w:val="16"/>
        </w:rPr>
        <w:t xml:space="preserve">Yes. And that’s hugely important, because now </w:t>
      </w:r>
      <w:r w:rsidRPr="003E3806">
        <w:rPr>
          <w:u w:val="single"/>
        </w:rPr>
        <w:t xml:space="preserve">every union contract in the United States includes a management rights clause. They’re terrible. But the </w:t>
      </w:r>
      <w:r w:rsidRPr="00273BE2">
        <w:rPr>
          <w:highlight w:val="green"/>
          <w:u w:val="single"/>
        </w:rPr>
        <w:t>unionists</w:t>
      </w:r>
      <w:r w:rsidRPr="003E3806">
        <w:rPr>
          <w:u w:val="single"/>
        </w:rPr>
        <w:t xml:space="preserve"> who actually were fighting </w:t>
      </w:r>
      <w:r w:rsidRPr="00273BE2">
        <w:rPr>
          <w:highlight w:val="green"/>
          <w:u w:val="single"/>
        </w:rPr>
        <w:t>against such clauses were pushed out</w:t>
      </w:r>
      <w:r w:rsidRPr="003E3806">
        <w:rPr>
          <w:sz w:val="16"/>
        </w:rPr>
        <w:t xml:space="preserve">. Another thing that union contracts include today is a no-strike clause during the life of the contract. But a lot of the communist unions struck over grievances. If a worker was unfairly disciplined, or fired, or management or a foreman on the shop floor did something they disagreed with, they could file a grievance about it, but then they would have to wait through a long, drawn-out bureaucratic process. So </w:t>
      </w:r>
      <w:r w:rsidRPr="003E3806">
        <w:rPr>
          <w:u w:val="single"/>
        </w:rPr>
        <w:t>workers would actually say, “We’re going to shut down production for the day or longer and force management to deal with this right away</w:t>
      </w:r>
      <w:r w:rsidRPr="00F97B5A">
        <w:rPr>
          <w:sz w:val="16"/>
        </w:rPr>
        <w:t xml:space="preserve">.” </w:t>
      </w:r>
      <w:r w:rsidRPr="00F97B5A">
        <w:rPr>
          <w:u w:val="single"/>
        </w:rPr>
        <w:t xml:space="preserve">That kind of culture of </w:t>
      </w:r>
      <w:r w:rsidRPr="00273BE2">
        <w:rPr>
          <w:rStyle w:val="Emphasis"/>
          <w:highlight w:val="green"/>
        </w:rPr>
        <w:t>militant shop-floor action</w:t>
      </w:r>
      <w:r w:rsidRPr="00273BE2">
        <w:rPr>
          <w:highlight w:val="green"/>
          <w:u w:val="single"/>
        </w:rPr>
        <w:t xml:space="preserve"> was lost and </w:t>
      </w:r>
      <w:r w:rsidRPr="00273BE2">
        <w:rPr>
          <w:rStyle w:val="Emphasis"/>
          <w:highlight w:val="green"/>
        </w:rPr>
        <w:t xml:space="preserve">replaced by </w:t>
      </w:r>
      <w:r w:rsidRPr="00F97B5A">
        <w:rPr>
          <w:rStyle w:val="Emphasis"/>
        </w:rPr>
        <w:t xml:space="preserve">more </w:t>
      </w:r>
      <w:r w:rsidRPr="00273BE2">
        <w:rPr>
          <w:rStyle w:val="Emphasis"/>
          <w:highlight w:val="green"/>
        </w:rPr>
        <w:t>bureaucratic procedures</w:t>
      </w:r>
      <w:r w:rsidRPr="003E3806">
        <w:rPr>
          <w:u w:val="single"/>
        </w:rPr>
        <w:t xml:space="preserve"> that play into the boss’s hands</w:t>
      </w:r>
      <w:r w:rsidRPr="003E3806">
        <w:rPr>
          <w:sz w:val="16"/>
        </w:rPr>
        <w:t>.</w:t>
      </w:r>
    </w:p>
    <w:p w14:paraId="036E5638" w14:textId="77777777" w:rsidR="00BD6DBA" w:rsidRPr="003E3806" w:rsidRDefault="00BD6DBA" w:rsidP="00BD6DBA">
      <w:pPr>
        <w:rPr>
          <w:sz w:val="16"/>
        </w:rPr>
      </w:pPr>
      <w:r w:rsidRPr="003E3806">
        <w:rPr>
          <w:u w:val="single"/>
        </w:rPr>
        <w:t xml:space="preserve">These issues were tied up in the Treaty of Detroit in 1950 between the UAW and General Motors, which became the </w:t>
      </w:r>
      <w:r w:rsidRPr="003E3806">
        <w:rPr>
          <w:rStyle w:val="Emphasis"/>
        </w:rPr>
        <w:t>model for collective bargaining</w:t>
      </w:r>
      <w:r w:rsidRPr="003E3806">
        <w:rPr>
          <w:u w:val="single"/>
        </w:rPr>
        <w:t xml:space="preserve"> for decades to come</w:t>
      </w:r>
      <w:r w:rsidRPr="003E3806">
        <w:rPr>
          <w:sz w:val="16"/>
        </w:rPr>
        <w:t xml:space="preserve">. </w:t>
      </w:r>
      <w:r w:rsidRPr="003E3806">
        <w:rPr>
          <w:u w:val="single"/>
        </w:rPr>
        <w:t xml:space="preserve">It included a management rights clause and a clause prohibiting strikes during the life of the contract and served to make unions much more </w:t>
      </w:r>
      <w:r w:rsidRPr="003E3806">
        <w:rPr>
          <w:rStyle w:val="Emphasis"/>
        </w:rPr>
        <w:t>class-collaborationist and bureaucratic</w:t>
      </w:r>
      <w:r w:rsidRPr="003E3806">
        <w:rPr>
          <w:u w:val="single"/>
        </w:rPr>
        <w:t>, in ways that have been detrimental to the working class</w:t>
      </w:r>
      <w:r w:rsidRPr="003E3806">
        <w:rPr>
          <w:sz w:val="16"/>
        </w:rPr>
        <w:t>.</w:t>
      </w:r>
    </w:p>
    <w:p w14:paraId="3AEE5898" w14:textId="77777777" w:rsidR="00BD6DBA" w:rsidRPr="003E3806" w:rsidRDefault="00BD6DBA" w:rsidP="00BD6DBA">
      <w:pPr>
        <w:rPr>
          <w:sz w:val="16"/>
        </w:rPr>
      </w:pPr>
      <w:r w:rsidRPr="003E3806">
        <w:rPr>
          <w:sz w:val="16"/>
        </w:rPr>
        <w:t>Micah Uetricht</w:t>
      </w:r>
    </w:p>
    <w:p w14:paraId="64C9862D" w14:textId="77777777" w:rsidR="00BD6DBA" w:rsidRPr="003E3806" w:rsidRDefault="00BD6DBA" w:rsidP="00BD6DBA">
      <w:pPr>
        <w:rPr>
          <w:sz w:val="16"/>
        </w:rPr>
      </w:pPr>
      <w:r w:rsidRPr="003E3806">
        <w:rPr>
          <w:sz w:val="16"/>
        </w:rPr>
        <w:t xml:space="preserve">All of this is important in its own right for understanding the trajectory of American unions and how they have weakened here in the United States. But </w:t>
      </w:r>
      <w:r w:rsidRPr="003E3806">
        <w:rPr>
          <w:u w:val="single"/>
        </w:rPr>
        <w:t xml:space="preserve">this </w:t>
      </w:r>
      <w:r w:rsidRPr="00F97B5A">
        <w:rPr>
          <w:u w:val="single"/>
        </w:rPr>
        <w:t xml:space="preserve">was also the essential first step that had to be carried out if you were going to be able to use the American labor movement to </w:t>
      </w:r>
      <w:r w:rsidRPr="00F97B5A">
        <w:rPr>
          <w:rStyle w:val="Emphasis"/>
        </w:rPr>
        <w:t>enforce anti-communist policy abroad</w:t>
      </w:r>
      <w:r w:rsidRPr="00F97B5A">
        <w:rPr>
          <w:sz w:val="16"/>
        </w:rPr>
        <w:t xml:space="preserve">. </w:t>
      </w:r>
      <w:r w:rsidRPr="00F97B5A">
        <w:rPr>
          <w:u w:val="single"/>
        </w:rPr>
        <w:t>You had to first get rid of</w:t>
      </w:r>
      <w:r w:rsidRPr="003E3806">
        <w:rPr>
          <w:u w:val="single"/>
        </w:rPr>
        <w:t xml:space="preserve"> these domestic left labor leaders, because they were not going to be on board with anti-communism abroad</w:t>
      </w:r>
      <w:r w:rsidRPr="003E3806">
        <w:rPr>
          <w:sz w:val="16"/>
        </w:rPr>
        <w:t>.</w:t>
      </w:r>
    </w:p>
    <w:p w14:paraId="222D46B7" w14:textId="77777777" w:rsidR="00BD6DBA" w:rsidRPr="003E3806" w:rsidRDefault="00BD6DBA" w:rsidP="00BD6DBA">
      <w:pPr>
        <w:rPr>
          <w:sz w:val="16"/>
        </w:rPr>
      </w:pPr>
      <w:r w:rsidRPr="003E3806">
        <w:rPr>
          <w:sz w:val="16"/>
        </w:rPr>
        <w:t>Jeff Schuhrke</w:t>
      </w:r>
    </w:p>
    <w:p w14:paraId="3DFE9034" w14:textId="77777777" w:rsidR="00BD6DBA" w:rsidRPr="003E3806" w:rsidRDefault="00BD6DBA" w:rsidP="00BD6DBA">
      <w:pPr>
        <w:rPr>
          <w:sz w:val="16"/>
        </w:rPr>
      </w:pPr>
      <w:r w:rsidRPr="003E3806">
        <w:rPr>
          <w:sz w:val="16"/>
        </w:rPr>
        <w:t xml:space="preserve">Right. And this even goes back to the 1920s, prior to the Cold War and before the CIO, when </w:t>
      </w:r>
      <w:r w:rsidRPr="003E3806">
        <w:rPr>
          <w:u w:val="single"/>
        </w:rPr>
        <w:t xml:space="preserve">AFL leaders were pushing out communist unionists using </w:t>
      </w:r>
      <w:r w:rsidRPr="003E3806">
        <w:rPr>
          <w:rStyle w:val="Emphasis"/>
        </w:rPr>
        <w:t>undemocratic</w:t>
      </w:r>
      <w:r w:rsidRPr="003E3806">
        <w:rPr>
          <w:u w:val="single"/>
        </w:rPr>
        <w:t>, ham-fisted methods while accusing communists of being undemocratic “totalitarians.”</w:t>
      </w:r>
      <w:r w:rsidRPr="003E3806">
        <w:rPr>
          <w:sz w:val="16"/>
        </w:rPr>
        <w:t xml:space="preserve"> I think that also matters for the story of my book about US Cold War foreign policy being in the name of freedom but often supporting dictatorships using unfree, undemocratic methods to suppress leftists.</w:t>
      </w:r>
    </w:p>
    <w:p w14:paraId="69EEFDCB" w14:textId="77777777" w:rsidR="00BD6DBA" w:rsidRPr="00074314" w:rsidRDefault="00BD6DBA" w:rsidP="00BD6DBA">
      <w:pPr>
        <w:rPr>
          <w:sz w:val="16"/>
        </w:rPr>
      </w:pPr>
      <w:r w:rsidRPr="00074314">
        <w:rPr>
          <w:sz w:val="16"/>
        </w:rPr>
        <w:t>Going Global</w:t>
      </w:r>
    </w:p>
    <w:p w14:paraId="108B4BF6" w14:textId="77777777" w:rsidR="00BD6DBA" w:rsidRPr="00074314" w:rsidRDefault="00BD6DBA" w:rsidP="00BD6DBA">
      <w:pPr>
        <w:rPr>
          <w:sz w:val="16"/>
        </w:rPr>
      </w:pPr>
      <w:r w:rsidRPr="00074314">
        <w:rPr>
          <w:sz w:val="16"/>
        </w:rPr>
        <w:t>Micah Uetricht</w:t>
      </w:r>
    </w:p>
    <w:p w14:paraId="4AEDCF78" w14:textId="77777777" w:rsidR="00BD6DBA" w:rsidRPr="00074314" w:rsidRDefault="00BD6DBA" w:rsidP="00BD6DBA">
      <w:pPr>
        <w:rPr>
          <w:sz w:val="16"/>
        </w:rPr>
      </w:pPr>
      <w:r w:rsidRPr="00074314">
        <w:rPr>
          <w:sz w:val="16"/>
        </w:rPr>
        <w:t xml:space="preserve">This is true of the methods you describe union staffers or activists carrying out abroad. </w:t>
      </w:r>
      <w:r w:rsidRPr="00074314">
        <w:rPr>
          <w:u w:val="single"/>
        </w:rPr>
        <w:t xml:space="preserve">Labor leaders were saying, we don’t believe in communism’s totalitarian methods, the way that they control trade unionists as arms of the state. </w:t>
      </w:r>
      <w:r w:rsidRPr="00074314">
        <w:rPr>
          <w:rStyle w:val="Emphasis"/>
        </w:rPr>
        <w:t>We believe in “free trade unionism”; we believe in liberal democracy</w:t>
      </w:r>
      <w:r w:rsidRPr="00074314">
        <w:rPr>
          <w:sz w:val="16"/>
        </w:rPr>
        <w:t xml:space="preserve">. </w:t>
      </w:r>
      <w:r w:rsidRPr="00074314">
        <w:rPr>
          <w:u w:val="single"/>
        </w:rPr>
        <w:t xml:space="preserve">But because </w:t>
      </w:r>
      <w:r w:rsidRPr="00074314">
        <w:rPr>
          <w:rStyle w:val="Emphasis"/>
        </w:rPr>
        <w:t>communists are inherently devious</w:t>
      </w:r>
      <w:r w:rsidRPr="00074314">
        <w:rPr>
          <w:u w:val="single"/>
        </w:rPr>
        <w:t>, they’re always lying — they’re evil to their core</w:t>
      </w:r>
      <w:r w:rsidRPr="00074314">
        <w:rPr>
          <w:sz w:val="16"/>
        </w:rPr>
        <w:t xml:space="preserve">. So </w:t>
      </w:r>
      <w:r w:rsidRPr="00273BE2">
        <w:rPr>
          <w:highlight w:val="green"/>
          <w:u w:val="single"/>
        </w:rPr>
        <w:t xml:space="preserve">that requires </w:t>
      </w:r>
      <w:r w:rsidRPr="00273BE2">
        <w:rPr>
          <w:rStyle w:val="Emphasis"/>
          <w:highlight w:val="green"/>
        </w:rPr>
        <w:t>illiberal, undemocratic methods to purge them from the body politic</w:t>
      </w:r>
      <w:r w:rsidRPr="00074314">
        <w:rPr>
          <w:sz w:val="16"/>
        </w:rPr>
        <w:t>. That is true in terms of the machinations that they carried out within American unions, and it was true in coups those union leaders supported against democratically elected leaders throughout the world.</w:t>
      </w:r>
    </w:p>
    <w:p w14:paraId="203D03CA" w14:textId="77777777" w:rsidR="00BD6DBA" w:rsidRPr="00074314" w:rsidRDefault="00BD6DBA" w:rsidP="00BD6DBA">
      <w:pPr>
        <w:rPr>
          <w:sz w:val="16"/>
        </w:rPr>
      </w:pPr>
      <w:r w:rsidRPr="00074314">
        <w:rPr>
          <w:sz w:val="16"/>
        </w:rPr>
        <w:t>Jeff Schuhrke</w:t>
      </w:r>
    </w:p>
    <w:p w14:paraId="5FC72403" w14:textId="77777777" w:rsidR="00BD6DBA" w:rsidRPr="00074314" w:rsidRDefault="00BD6DBA" w:rsidP="00BD6DBA">
      <w:pPr>
        <w:rPr>
          <w:sz w:val="16"/>
        </w:rPr>
      </w:pPr>
      <w:r w:rsidRPr="00074314">
        <w:rPr>
          <w:sz w:val="16"/>
        </w:rPr>
        <w:t xml:space="preserve">It reminds me of </w:t>
      </w:r>
      <w:r w:rsidRPr="00074314">
        <w:rPr>
          <w:u w:val="single"/>
        </w:rPr>
        <w:t>that famous quote from the US soldier in Vietnam: “</w:t>
      </w:r>
      <w:r w:rsidRPr="00074314">
        <w:rPr>
          <w:rStyle w:val="Emphasis"/>
        </w:rPr>
        <w:t>We had to burn the village to save it</w:t>
      </w:r>
      <w:r w:rsidRPr="00074314">
        <w:rPr>
          <w:sz w:val="16"/>
        </w:rPr>
        <w:t xml:space="preserve">.” </w:t>
      </w:r>
      <w:r w:rsidRPr="00074314">
        <w:rPr>
          <w:u w:val="single"/>
        </w:rPr>
        <w:t>This was the mantra of anti-communism, again</w:t>
      </w:r>
      <w:r w:rsidRPr="00273BE2">
        <w:rPr>
          <w:highlight w:val="green"/>
          <w:u w:val="single"/>
        </w:rPr>
        <w:t xml:space="preserve">, </w:t>
      </w:r>
      <w:r w:rsidRPr="00273BE2">
        <w:rPr>
          <w:rStyle w:val="Emphasis"/>
          <w:highlight w:val="green"/>
        </w:rPr>
        <w:t>beyond the labor movement</w:t>
      </w:r>
      <w:r w:rsidRPr="00074314">
        <w:rPr>
          <w:u w:val="single"/>
        </w:rPr>
        <w:t xml:space="preserve">: that in the name of </w:t>
      </w:r>
      <w:r w:rsidRPr="00273BE2">
        <w:rPr>
          <w:rStyle w:val="Emphasis"/>
          <w:highlight w:val="green"/>
        </w:rPr>
        <w:t>freedom and democracy, we must have</w:t>
      </w:r>
      <w:r w:rsidRPr="00074314">
        <w:rPr>
          <w:u w:val="single"/>
        </w:rPr>
        <w:t xml:space="preserve"> horrible </w:t>
      </w:r>
      <w:r w:rsidRPr="00273BE2">
        <w:rPr>
          <w:rStyle w:val="Emphasis"/>
          <w:highlight w:val="green"/>
        </w:rPr>
        <w:t>dictatorships and war and mass murder</w:t>
      </w:r>
      <w:r w:rsidRPr="00074314">
        <w:rPr>
          <w:sz w:val="16"/>
        </w:rPr>
        <w:t>.</w:t>
      </w:r>
    </w:p>
    <w:p w14:paraId="75BD79CD" w14:textId="77777777" w:rsidR="00BD6DBA" w:rsidRPr="00074314" w:rsidRDefault="00BD6DBA" w:rsidP="00BD6DBA">
      <w:pPr>
        <w:rPr>
          <w:sz w:val="16"/>
        </w:rPr>
      </w:pPr>
      <w:r w:rsidRPr="00074314">
        <w:rPr>
          <w:sz w:val="16"/>
        </w:rPr>
        <w:t>Micah Uetricht</w:t>
      </w:r>
    </w:p>
    <w:p w14:paraId="00F6B133" w14:textId="77777777" w:rsidR="00BD6DBA" w:rsidRPr="00074314" w:rsidRDefault="00BD6DBA" w:rsidP="00BD6DBA">
      <w:pPr>
        <w:rPr>
          <w:sz w:val="16"/>
        </w:rPr>
      </w:pPr>
      <w:r w:rsidRPr="00074314">
        <w:rPr>
          <w:u w:val="single"/>
        </w:rPr>
        <w:t xml:space="preserve">The fact that the US government was so eager to fund these kinds of anti-communist activities through the labor movement is a kind of </w:t>
      </w:r>
      <w:r w:rsidRPr="00074314">
        <w:rPr>
          <w:rStyle w:val="Emphasis"/>
        </w:rPr>
        <w:t>admission</w:t>
      </w:r>
      <w:r w:rsidRPr="00074314">
        <w:rPr>
          <w:u w:val="single"/>
        </w:rPr>
        <w:t xml:space="preserve">, in a strange way, of the </w:t>
      </w:r>
      <w:r w:rsidRPr="00074314">
        <w:rPr>
          <w:rStyle w:val="Emphasis"/>
        </w:rPr>
        <w:t>power of the labor movement</w:t>
      </w:r>
      <w:r w:rsidRPr="00074314">
        <w:rPr>
          <w:u w:val="single"/>
        </w:rPr>
        <w:t>, at home and abroad</w:t>
      </w:r>
      <w:r w:rsidRPr="00074314">
        <w:rPr>
          <w:sz w:val="16"/>
        </w:rPr>
        <w:t xml:space="preserve">. </w:t>
      </w:r>
      <w:r w:rsidRPr="00074314">
        <w:rPr>
          <w:rStyle w:val="Emphasis"/>
        </w:rPr>
        <w:t>Nobody believed that “there is power in a union” quite like the CIA and the State Department</w:t>
      </w:r>
      <w:r w:rsidRPr="00074314">
        <w:rPr>
          <w:sz w:val="16"/>
        </w:rPr>
        <w:t xml:space="preserve">. </w:t>
      </w:r>
      <w:r w:rsidRPr="00074314">
        <w:rPr>
          <w:u w:val="single"/>
        </w:rPr>
        <w:t>They knew that only US unions could go abroad and spread their anti-communist vision to trade unions and the working class as a whole of those countries</w:t>
      </w:r>
      <w:r w:rsidRPr="00074314">
        <w:rPr>
          <w:sz w:val="16"/>
        </w:rPr>
        <w:t>. Because it’s not like the Ivy League–educated guys in bow ties at the CIA were going to be the ones who could convince the working class to reject the communists.</w:t>
      </w:r>
    </w:p>
    <w:p w14:paraId="12F8B198" w14:textId="77777777" w:rsidR="00BD6DBA" w:rsidRPr="00074314" w:rsidRDefault="00BD6DBA" w:rsidP="00BD6DBA">
      <w:pPr>
        <w:rPr>
          <w:sz w:val="16"/>
        </w:rPr>
      </w:pPr>
      <w:r w:rsidRPr="00074314">
        <w:rPr>
          <w:sz w:val="16"/>
        </w:rPr>
        <w:t>Jeff Schuhrke</w:t>
      </w:r>
    </w:p>
    <w:p w14:paraId="69C1D34F" w14:textId="77777777" w:rsidR="00BD6DBA" w:rsidRPr="00074314" w:rsidRDefault="00BD6DBA" w:rsidP="00BD6DBA">
      <w:pPr>
        <w:rPr>
          <w:sz w:val="16"/>
        </w:rPr>
      </w:pPr>
      <w:r w:rsidRPr="00074314">
        <w:rPr>
          <w:sz w:val="16"/>
        </w:rPr>
        <w:t>Yes, you’re absolutely right that the CIA and State Department recognized the power of organized labor around the world to disrupt their plans for spreading capitalism and US imperialism</w:t>
      </w:r>
      <w:r w:rsidRPr="00F97B5A">
        <w:rPr>
          <w:sz w:val="16"/>
        </w:rPr>
        <w:t xml:space="preserve">. </w:t>
      </w:r>
      <w:r w:rsidRPr="00F97B5A">
        <w:rPr>
          <w:u w:val="single"/>
        </w:rPr>
        <w:t xml:space="preserve">They were </w:t>
      </w:r>
      <w:r w:rsidRPr="00273BE2">
        <w:rPr>
          <w:highlight w:val="green"/>
          <w:u w:val="single"/>
        </w:rPr>
        <w:t xml:space="preserve">terrified of the </w:t>
      </w:r>
      <w:r w:rsidRPr="00F97B5A">
        <w:rPr>
          <w:u w:val="single"/>
        </w:rPr>
        <w:t xml:space="preserve">potential </w:t>
      </w:r>
      <w:r w:rsidRPr="00273BE2">
        <w:rPr>
          <w:highlight w:val="green"/>
          <w:u w:val="single"/>
        </w:rPr>
        <w:t xml:space="preserve">power of a </w:t>
      </w:r>
      <w:r w:rsidRPr="00273BE2">
        <w:rPr>
          <w:rStyle w:val="Emphasis"/>
          <w:highlight w:val="green"/>
        </w:rPr>
        <w:t>class-conscious, militant, organized labor movement</w:t>
      </w:r>
      <w:r w:rsidRPr="00074314">
        <w:rPr>
          <w:u w:val="single"/>
        </w:rPr>
        <w:t xml:space="preserve"> in Europe, Africa, Asia, Latin America. </w:t>
      </w:r>
      <w:r w:rsidRPr="00273BE2">
        <w:rPr>
          <w:rStyle w:val="Emphasis"/>
          <w:highlight w:val="green"/>
        </w:rPr>
        <w:t>Who better to halt working-class radicalism than union leaders</w:t>
      </w:r>
      <w:r w:rsidRPr="00074314">
        <w:rPr>
          <w:u w:val="single"/>
        </w:rPr>
        <w:t xml:space="preserve"> saying, “I’m a worker. I’m a union leader. Trust me: capitalism is better. It’s worked out really great for us in the United States</w:t>
      </w:r>
      <w:r w:rsidRPr="00074314">
        <w:rPr>
          <w:sz w:val="16"/>
        </w:rPr>
        <w:t>”?</w:t>
      </w:r>
    </w:p>
    <w:p w14:paraId="4BD460CB" w14:textId="77777777" w:rsidR="00BD6DBA" w:rsidRPr="00074314" w:rsidRDefault="00BD6DBA" w:rsidP="00BD6DBA">
      <w:pPr>
        <w:rPr>
          <w:sz w:val="16"/>
        </w:rPr>
      </w:pPr>
      <w:r w:rsidRPr="00074314">
        <w:rPr>
          <w:sz w:val="16"/>
        </w:rPr>
        <w:t>And to some extent, especially in the 1950s and 1960s, for the more privileged strata of the working class in the United States, there was truth to that. The US capitalist economy at that moment was delivering for them. Their standard of living was going up. They could afford to buy a house and live in the suburbs and send their kids to college. That was in large part because they had good, strong unions. That was another part of the motivating factor for some of these US unionists. Of course, that wouldn’t last very long.</w:t>
      </w:r>
    </w:p>
    <w:p w14:paraId="2D921ADF" w14:textId="77777777" w:rsidR="00BD6DBA" w:rsidRPr="00074314" w:rsidRDefault="00BD6DBA" w:rsidP="00BD6DBA">
      <w:pPr>
        <w:rPr>
          <w:sz w:val="16"/>
        </w:rPr>
      </w:pPr>
      <w:r w:rsidRPr="00074314">
        <w:rPr>
          <w:sz w:val="16"/>
        </w:rPr>
        <w:t>Micah Uetricht</w:t>
      </w:r>
    </w:p>
    <w:p w14:paraId="591DAFA8" w14:textId="77777777" w:rsidR="00BD6DBA" w:rsidRPr="00074314" w:rsidRDefault="00BD6DBA" w:rsidP="00BD6DBA">
      <w:pPr>
        <w:rPr>
          <w:sz w:val="16"/>
        </w:rPr>
      </w:pPr>
      <w:r w:rsidRPr="00074314">
        <w:rPr>
          <w:sz w:val="16"/>
        </w:rPr>
        <w:t>Talk about the methods and institutions that the labor movement used to carry out this anti-communist agenda around the world. What were the institutions they created? Who were they partnering with? How did they do it?</w:t>
      </w:r>
    </w:p>
    <w:p w14:paraId="62E8A748" w14:textId="77777777" w:rsidR="00BD6DBA" w:rsidRPr="00074314" w:rsidRDefault="00BD6DBA" w:rsidP="00BD6DBA">
      <w:pPr>
        <w:rPr>
          <w:sz w:val="16"/>
        </w:rPr>
      </w:pPr>
      <w:r w:rsidRPr="00074314">
        <w:rPr>
          <w:sz w:val="16"/>
        </w:rPr>
        <w:t>Jeff Schuhrke</w:t>
      </w:r>
    </w:p>
    <w:p w14:paraId="12665A8A" w14:textId="77777777" w:rsidR="00BD6DBA" w:rsidRPr="00DF015C" w:rsidRDefault="00BD6DBA" w:rsidP="00BD6DBA">
      <w:pPr>
        <w:rPr>
          <w:sz w:val="16"/>
        </w:rPr>
      </w:pPr>
      <w:r w:rsidRPr="00074314">
        <w:rPr>
          <w:sz w:val="16"/>
        </w:rPr>
        <w:t xml:space="preserve">I’d start with the AFL, because </w:t>
      </w:r>
      <w:r w:rsidRPr="00074314">
        <w:rPr>
          <w:u w:val="single"/>
        </w:rPr>
        <w:t>even at the time of McCarthyism and Taft-Hartley, the AFL was already totally anti-communist and didn’t have any communist-led unions within its ranks</w:t>
      </w:r>
      <w:r w:rsidRPr="00074314">
        <w:rPr>
          <w:sz w:val="16"/>
        </w:rPr>
        <w:t xml:space="preserve">. It was the CIO that was more tolerant of communists and had some communist-led unions. So </w:t>
      </w:r>
      <w:r w:rsidRPr="00074314">
        <w:rPr>
          <w:u w:val="single"/>
        </w:rPr>
        <w:t>even before the Cold War really set in, and even before these purges had happened from the CIO, the AFL had had these experiences in the 1920s of fighting the Left within their ranks</w:t>
      </w:r>
      <w:r w:rsidRPr="00074314">
        <w:rPr>
          <w:sz w:val="16"/>
        </w:rPr>
        <w:t xml:space="preserve">. </w:t>
      </w:r>
      <w:r w:rsidRPr="00074314">
        <w:rPr>
          <w:u w:val="single"/>
        </w:rPr>
        <w:t>A lot of these AFL officials</w:t>
      </w:r>
      <w:r w:rsidRPr="00074314">
        <w:rPr>
          <w:sz w:val="16"/>
        </w:rPr>
        <w:t xml:space="preserve"> — people like George Meany, for example, who’s a significant figure in the book, was the AFL’s secretary-treasurer in the mid-1940s, then by 1951 became the AFL president; or Matthew Woll, another high-ranking AFL official, a rabid anti-communist; or David Dubinsky, a former socialist, the more liberal but also strongly anti-communist leader of the International Ladies’ Garment Workers’ Union. They </w:t>
      </w:r>
      <w:r w:rsidRPr="00273BE2">
        <w:rPr>
          <w:highlight w:val="green"/>
          <w:u w:val="single"/>
        </w:rPr>
        <w:t xml:space="preserve">considered themselves </w:t>
      </w:r>
      <w:r w:rsidRPr="00273BE2">
        <w:rPr>
          <w:rStyle w:val="Emphasis"/>
          <w:highlight w:val="green"/>
        </w:rPr>
        <w:t>experts in how to combat the Left and how to combat communism</w:t>
      </w:r>
      <w:r w:rsidRPr="00273BE2">
        <w:rPr>
          <w:sz w:val="16"/>
          <w:highlight w:val="green"/>
        </w:rPr>
        <w:t>.</w:t>
      </w:r>
    </w:p>
    <w:p w14:paraId="7BAC0A64" w14:textId="77777777" w:rsidR="00BD6DBA" w:rsidRPr="00074314" w:rsidRDefault="00BD6DBA" w:rsidP="00BD6DBA">
      <w:pPr>
        <w:rPr>
          <w:sz w:val="16"/>
        </w:rPr>
      </w:pPr>
      <w:r w:rsidRPr="00074314">
        <w:rPr>
          <w:sz w:val="16"/>
        </w:rPr>
        <w:t xml:space="preserve">In late 1944, </w:t>
      </w:r>
      <w:r w:rsidRPr="00074314">
        <w:rPr>
          <w:u w:val="single"/>
        </w:rPr>
        <w:t xml:space="preserve">the AFL created the Free Trade Union Committee, which would be an international arm for the AFL to </w:t>
      </w:r>
      <w:r w:rsidRPr="00074314">
        <w:rPr>
          <w:rStyle w:val="Emphasis"/>
        </w:rPr>
        <w:t>send representatives to other countries</w:t>
      </w:r>
      <w:r w:rsidRPr="00074314">
        <w:rPr>
          <w:sz w:val="16"/>
        </w:rPr>
        <w:t xml:space="preserve">. At this moment, </w:t>
      </w:r>
      <w:r w:rsidRPr="00074314">
        <w:rPr>
          <w:u w:val="single"/>
        </w:rPr>
        <w:t xml:space="preserve">they were especially focused on </w:t>
      </w:r>
      <w:r w:rsidRPr="00074314">
        <w:rPr>
          <w:rStyle w:val="Emphasis"/>
        </w:rPr>
        <w:t>Western Europe</w:t>
      </w:r>
      <w:r w:rsidRPr="00074314">
        <w:rPr>
          <w:u w:val="single"/>
        </w:rPr>
        <w:t xml:space="preserve">, because there were strong communist parties in </w:t>
      </w:r>
      <w:r w:rsidRPr="00074314">
        <w:rPr>
          <w:rStyle w:val="Emphasis"/>
        </w:rPr>
        <w:t>countries like Italy and France</w:t>
      </w:r>
      <w:r w:rsidRPr="00074314">
        <w:rPr>
          <w:u w:val="single"/>
        </w:rPr>
        <w:t>, especially because communists in those countries had been at the forefront of anti-fascist resistance during the war</w:t>
      </w:r>
      <w:r w:rsidRPr="00074314">
        <w:rPr>
          <w:sz w:val="16"/>
        </w:rPr>
        <w:t xml:space="preserve">. Among the working class of many Western European countries, </w:t>
      </w:r>
      <w:r w:rsidRPr="00074314">
        <w:rPr>
          <w:u w:val="single"/>
        </w:rPr>
        <w:t>communists were popular, and they had a lot of sway in the national labor movements. This deeply troubled AFL leaders</w:t>
      </w:r>
      <w:r w:rsidRPr="00074314">
        <w:rPr>
          <w:sz w:val="16"/>
        </w:rPr>
        <w:t xml:space="preserve"> like Meany and Wool and Dubinsky, </w:t>
      </w:r>
      <w:r w:rsidRPr="00074314">
        <w:rPr>
          <w:u w:val="single"/>
        </w:rPr>
        <w:t>so they created the Free Trade Union Committee</w:t>
      </w:r>
      <w:r w:rsidRPr="00074314">
        <w:rPr>
          <w:sz w:val="16"/>
        </w:rPr>
        <w:t>.</w:t>
      </w:r>
    </w:p>
    <w:p w14:paraId="12178941" w14:textId="77777777" w:rsidR="00BD6DBA" w:rsidRPr="00074314" w:rsidRDefault="00BD6DBA" w:rsidP="00BD6DBA">
      <w:pPr>
        <w:rPr>
          <w:sz w:val="16"/>
        </w:rPr>
      </w:pPr>
      <w:r w:rsidRPr="00074314">
        <w:rPr>
          <w:u w:val="single"/>
        </w:rPr>
        <w:t>They hired this</w:t>
      </w:r>
      <w:r w:rsidRPr="00074314">
        <w:rPr>
          <w:sz w:val="16"/>
        </w:rPr>
        <w:t xml:space="preserve"> fascinating and unsavory character named </w:t>
      </w:r>
      <w:r w:rsidRPr="00074314">
        <w:rPr>
          <w:rStyle w:val="Emphasis"/>
        </w:rPr>
        <w:t>Jay Lovestone</w:t>
      </w:r>
      <w:r w:rsidRPr="00074314">
        <w:rPr>
          <w:u w:val="single"/>
        </w:rPr>
        <w:t xml:space="preserve"> to run it</w:t>
      </w:r>
      <w:r w:rsidRPr="00074314">
        <w:rPr>
          <w:sz w:val="16"/>
        </w:rPr>
        <w:t xml:space="preserve">. </w:t>
      </w:r>
      <w:r w:rsidRPr="00074314">
        <w:rPr>
          <w:u w:val="single"/>
        </w:rPr>
        <w:t>Lovestone had been a leader of the Communist Party USA in the 1920s, but had been kicked out of the party by Stalin over doctrinal differences and had then created his own Communist opposition party. He was a bit of a cult leader</w:t>
      </w:r>
      <w:r w:rsidRPr="00074314">
        <w:rPr>
          <w:sz w:val="16"/>
        </w:rPr>
        <w:t>. He had a group of loyalists called Lovestoneites following him.</w:t>
      </w:r>
    </w:p>
    <w:p w14:paraId="2BF93DE2" w14:textId="77777777" w:rsidR="00BD6DBA" w:rsidRPr="00074314" w:rsidRDefault="00BD6DBA" w:rsidP="00BD6DBA">
      <w:pPr>
        <w:rPr>
          <w:sz w:val="16"/>
        </w:rPr>
      </w:pPr>
      <w:r w:rsidRPr="00074314">
        <w:rPr>
          <w:sz w:val="16"/>
        </w:rPr>
        <w:t>Micah Uetricht</w:t>
      </w:r>
    </w:p>
    <w:p w14:paraId="13C7D495" w14:textId="77777777" w:rsidR="00BD6DBA" w:rsidRPr="00074314" w:rsidRDefault="00BD6DBA" w:rsidP="00BD6DBA">
      <w:pPr>
        <w:rPr>
          <w:sz w:val="16"/>
        </w:rPr>
      </w:pPr>
      <w:r w:rsidRPr="00074314">
        <w:rPr>
          <w:sz w:val="16"/>
        </w:rPr>
        <w:t>“Lovestoneites” is a great name for members of a cult.</w:t>
      </w:r>
    </w:p>
    <w:p w14:paraId="7433048F" w14:textId="77777777" w:rsidR="00BD6DBA" w:rsidRPr="00074314" w:rsidRDefault="00BD6DBA" w:rsidP="00BD6DBA">
      <w:pPr>
        <w:rPr>
          <w:sz w:val="16"/>
        </w:rPr>
      </w:pPr>
      <w:r w:rsidRPr="00074314">
        <w:rPr>
          <w:sz w:val="16"/>
        </w:rPr>
        <w:t>Jeff Schuhrke</w:t>
      </w:r>
    </w:p>
    <w:p w14:paraId="6442D723" w14:textId="77777777" w:rsidR="00BD6DBA" w:rsidRPr="00074314" w:rsidRDefault="00BD6DBA" w:rsidP="00BD6DBA">
      <w:pPr>
        <w:rPr>
          <w:sz w:val="16"/>
        </w:rPr>
      </w:pPr>
      <w:r w:rsidRPr="00074314">
        <w:rPr>
          <w:sz w:val="16"/>
        </w:rPr>
        <w:t xml:space="preserve">Totally. By the time of World War II, </w:t>
      </w:r>
      <w:r w:rsidRPr="00074314">
        <w:rPr>
          <w:u w:val="single"/>
        </w:rPr>
        <w:t>Lovestone had fully renounced communism altogether and had sworn revenge against his former comrades</w:t>
      </w:r>
      <w:r w:rsidRPr="00074314">
        <w:rPr>
          <w:sz w:val="16"/>
        </w:rPr>
        <w:t xml:space="preserve">. He still had his loyalists, the Lovestoneites, many of them in various staff positions in different unions. </w:t>
      </w:r>
      <w:r w:rsidRPr="00074314">
        <w:rPr>
          <w:u w:val="single"/>
        </w:rPr>
        <w:t xml:space="preserve">Some of them had </w:t>
      </w:r>
      <w:r w:rsidRPr="00074314">
        <w:rPr>
          <w:rStyle w:val="Emphasis"/>
        </w:rPr>
        <w:t>connections to the US foreign policy apparatus</w:t>
      </w:r>
      <w:r w:rsidRPr="00074314">
        <w:rPr>
          <w:sz w:val="16"/>
        </w:rPr>
        <w:t xml:space="preserve">. </w:t>
      </w:r>
      <w:r w:rsidRPr="00074314">
        <w:rPr>
          <w:u w:val="single"/>
        </w:rPr>
        <w:t>They had worked in embassies and consulates</w:t>
      </w:r>
      <w:r w:rsidRPr="00074314">
        <w:rPr>
          <w:sz w:val="16"/>
        </w:rPr>
        <w:t xml:space="preserve">. </w:t>
      </w:r>
      <w:r w:rsidRPr="00074314">
        <w:rPr>
          <w:u w:val="single"/>
        </w:rPr>
        <w:t xml:space="preserve">Lovestone knew a lot about the world of radical politics, and he </w:t>
      </w:r>
      <w:r w:rsidRPr="00074314">
        <w:rPr>
          <w:rStyle w:val="Emphasis"/>
        </w:rPr>
        <w:t>could speak the language of it</w:t>
      </w:r>
      <w:r w:rsidRPr="00074314">
        <w:rPr>
          <w:sz w:val="16"/>
        </w:rPr>
        <w:t>. He had contacts across the world. So the AFL tapped him to run the Free Trade Union Committee. He sent one of his most trusted loyalists, Irving Brown, to France immediately after the war ended to divide the General Confederation of Labor, the French trade union confederation which was then led by communists.</w:t>
      </w:r>
    </w:p>
    <w:p w14:paraId="734436D9" w14:textId="77777777" w:rsidR="00BD6DBA" w:rsidRPr="00074314" w:rsidRDefault="00BD6DBA" w:rsidP="00BD6DBA">
      <w:pPr>
        <w:rPr>
          <w:sz w:val="16"/>
        </w:rPr>
      </w:pPr>
      <w:r w:rsidRPr="00074314">
        <w:rPr>
          <w:sz w:val="16"/>
        </w:rPr>
        <w:t xml:space="preserve">At the same time, </w:t>
      </w:r>
      <w:r w:rsidRPr="00074314">
        <w:rPr>
          <w:u w:val="single"/>
        </w:rPr>
        <w:t>the AFL also sent a representative to Latin America</w:t>
      </w:r>
      <w:r w:rsidRPr="00074314">
        <w:rPr>
          <w:sz w:val="16"/>
        </w:rPr>
        <w:t>, Serafino Romualdi, who was born in Italy and was a former socialist turned anti-communist who had a lot of contacts in South America and Central America, because during World War II, he had gone there on behalf of the US government to sway working-class Italian immigrant communities in South America to be on the side of the Allies and against Benito Mussolini.</w:t>
      </w:r>
    </w:p>
    <w:p w14:paraId="1AF91A92" w14:textId="77777777" w:rsidR="00BD6DBA" w:rsidRPr="00074314" w:rsidRDefault="00BD6DBA" w:rsidP="00BD6DBA">
      <w:pPr>
        <w:rPr>
          <w:sz w:val="16"/>
        </w:rPr>
      </w:pPr>
      <w:r w:rsidRPr="00074314">
        <w:rPr>
          <w:sz w:val="16"/>
        </w:rPr>
        <w:t xml:space="preserve">This is before the US government had fully committed to the Cold War — the fragile alliance with the Soviet Union was still in place. </w:t>
      </w:r>
      <w:r w:rsidRPr="00074314">
        <w:rPr>
          <w:u w:val="single"/>
        </w:rPr>
        <w:t>The CIO at this point was still trying to forge diplomatic ties with Soviet trade unions and communist trade unions in Eastern Europe through a new entity, the World Federation of Trade Unions</w:t>
      </w:r>
      <w:r w:rsidRPr="00074314">
        <w:rPr>
          <w:sz w:val="16"/>
        </w:rPr>
        <w:t xml:space="preserve">, created in 1945 to be a kind of United Nations for organized labor. </w:t>
      </w:r>
      <w:r w:rsidRPr="00074314">
        <w:rPr>
          <w:u w:val="single"/>
        </w:rPr>
        <w:t>But the AFL wanted nothing to do with any of that</w:t>
      </w:r>
      <w:r w:rsidRPr="00074314">
        <w:rPr>
          <w:sz w:val="16"/>
        </w:rPr>
        <w:t xml:space="preserve">. </w:t>
      </w:r>
      <w:r w:rsidRPr="00074314">
        <w:rPr>
          <w:rStyle w:val="Emphasis"/>
        </w:rPr>
        <w:t>They were already waging the Cold War. The CIA didn’t exist yet</w:t>
      </w:r>
      <w:r w:rsidRPr="00074314">
        <w:rPr>
          <w:sz w:val="16"/>
        </w:rPr>
        <w:t xml:space="preserve">. There was the Office of Strategic Services (OSS) from World War II that later became the CIA, but there was no official CIA yet. </w:t>
      </w:r>
      <w:r w:rsidRPr="00074314">
        <w:rPr>
          <w:u w:val="single"/>
        </w:rPr>
        <w:t xml:space="preserve">There was not yet government funding for what the AFL was doing. They were just </w:t>
      </w:r>
      <w:r w:rsidRPr="00074314">
        <w:rPr>
          <w:rStyle w:val="Emphasis"/>
        </w:rPr>
        <w:t>doing this on their own</w:t>
      </w:r>
      <w:r w:rsidRPr="00074314">
        <w:rPr>
          <w:u w:val="single"/>
        </w:rPr>
        <w:t>. That’s how rabidly anti-communist they were</w:t>
      </w:r>
      <w:r w:rsidRPr="00074314">
        <w:rPr>
          <w:sz w:val="16"/>
        </w:rPr>
        <w:t>. And they were troubled by the fact that the CIO, their rival, was making these connections with communist unions overseas. The AFL wanted to push back against that.</w:t>
      </w:r>
    </w:p>
    <w:p w14:paraId="617D10B4" w14:textId="77777777" w:rsidR="00BD6DBA" w:rsidRPr="00DF015C" w:rsidRDefault="00BD6DBA" w:rsidP="00BD6DBA">
      <w:pPr>
        <w:rPr>
          <w:sz w:val="16"/>
        </w:rPr>
      </w:pPr>
      <w:r w:rsidRPr="00074314">
        <w:rPr>
          <w:sz w:val="16"/>
        </w:rPr>
        <w:t xml:space="preserve">When you get to Taft-Hartley and McCarthyism in full swing, and </w:t>
      </w:r>
      <w:r w:rsidRPr="00074314">
        <w:rPr>
          <w:u w:val="single"/>
        </w:rPr>
        <w:t>the CIO eventually purges its communist-led unions, that was about the time that the CIA, which was now in operation, saw what the AFL had been doing and that they were really good at this anti-communism stuff</w:t>
      </w:r>
      <w:r w:rsidRPr="00074314">
        <w:rPr>
          <w:sz w:val="16"/>
        </w:rPr>
        <w:t xml:space="preserve">. It was a weird alliance, because a lot of the CIA officials were these Ivy League educated, white Anglo-Saxon Protestants who knew nothing about the world of the working class or the labor movement, while these AFL guys were Jewish and Irish Catholic plumbers and whatnot. They were working together. It was sometimes a strained relationship. </w:t>
      </w:r>
      <w:r w:rsidRPr="00074314">
        <w:rPr>
          <w:u w:val="single"/>
        </w:rPr>
        <w:t xml:space="preserve">But basically </w:t>
      </w:r>
      <w:r w:rsidRPr="00273BE2">
        <w:rPr>
          <w:rStyle w:val="Emphasis"/>
          <w:highlight w:val="green"/>
        </w:rPr>
        <w:t xml:space="preserve">the CIA was giving the Free Trade Union Committee a lot of money </w:t>
      </w:r>
      <w:r w:rsidRPr="00F97B5A">
        <w:rPr>
          <w:rStyle w:val="Emphasis"/>
        </w:rPr>
        <w:t>to spread around</w:t>
      </w:r>
      <w:r w:rsidRPr="00074314">
        <w:rPr>
          <w:u w:val="single"/>
        </w:rPr>
        <w:t xml:space="preserve">, and to have Irving Brown, the Lovestoneite who was in France, travel around Europe with suitcases full of money </w:t>
      </w:r>
      <w:r w:rsidRPr="00F97B5A">
        <w:rPr>
          <w:u w:val="single"/>
        </w:rPr>
        <w:t xml:space="preserve">and </w:t>
      </w:r>
      <w:r w:rsidRPr="00273BE2">
        <w:rPr>
          <w:rStyle w:val="Emphasis"/>
          <w:highlight w:val="green"/>
        </w:rPr>
        <w:t>buy off trade union officials in other countries</w:t>
      </w:r>
      <w:r w:rsidRPr="00273BE2">
        <w:rPr>
          <w:highlight w:val="green"/>
          <w:u w:val="single"/>
        </w:rPr>
        <w:t xml:space="preserve"> — </w:t>
      </w:r>
      <w:r w:rsidRPr="00F97B5A">
        <w:rPr>
          <w:u w:val="single"/>
        </w:rPr>
        <w:t xml:space="preserve">often </w:t>
      </w:r>
      <w:r w:rsidRPr="00273BE2">
        <w:rPr>
          <w:highlight w:val="green"/>
          <w:u w:val="single"/>
        </w:rPr>
        <w:t xml:space="preserve">to </w:t>
      </w:r>
      <w:r w:rsidRPr="00F97B5A">
        <w:rPr>
          <w:u w:val="single"/>
        </w:rPr>
        <w:t xml:space="preserve">create </w:t>
      </w:r>
      <w:r w:rsidRPr="00273BE2">
        <w:rPr>
          <w:rStyle w:val="Emphasis"/>
          <w:highlight w:val="green"/>
        </w:rPr>
        <w:t>splinter unions</w:t>
      </w:r>
      <w:r w:rsidRPr="00074314">
        <w:rPr>
          <w:u w:val="single"/>
        </w:rPr>
        <w:t xml:space="preserve"> to break away from whatever the mainstream or established union federation was if it was led by communists, and to create new anti-communist unions</w:t>
      </w:r>
      <w:r w:rsidRPr="00074314">
        <w:rPr>
          <w:sz w:val="16"/>
        </w:rPr>
        <w:t>.</w:t>
      </w:r>
    </w:p>
    <w:p w14:paraId="15F6B60A" w14:textId="77777777" w:rsidR="00BD6DBA" w:rsidRPr="00DF015C" w:rsidRDefault="00BD6DBA" w:rsidP="00BD6DBA">
      <w:pPr>
        <w:rPr>
          <w:sz w:val="16"/>
        </w:rPr>
      </w:pPr>
      <w:r w:rsidRPr="00DF015C">
        <w:rPr>
          <w:sz w:val="16"/>
        </w:rPr>
        <w:t>The CIO was slow to catch up to a lot of this. By 1955, the AFL and CIO merged to become the AFL-CIO, and the CIO was under the leadership of Walter Reuther, who was a more liberal anti-communist who hated Jay Lovestone. They had a history from when Lovestone had tried to infiltrate the UAW in the 1930s. It’s a long story, but the Free Trade Union Committee was shut down after the AFL-CIO merger, because Reuther wanted the AFL-CIO to conduct its foreign policy through a multilateral organization called the International Confederation of Free Trade Unions (ICFTU), which was set up in 1949 to be a rival to the communist-led World Federation of Trade Unions that had been created a few years earlier. The CIO had originally been part of the World Federation of Trade Unions but pulled out of it in 1949, at the same time that it began expelling its own communist-led unions. That’s the early phase in the ’50s.</w:t>
      </w:r>
    </w:p>
    <w:p w14:paraId="34B25FA5" w14:textId="77777777" w:rsidR="00BD6DBA" w:rsidRPr="00DF015C" w:rsidRDefault="00BD6DBA" w:rsidP="00BD6DBA">
      <w:pPr>
        <w:rPr>
          <w:sz w:val="16"/>
        </w:rPr>
      </w:pPr>
      <w:r w:rsidRPr="00DF015C">
        <w:rPr>
          <w:sz w:val="16"/>
        </w:rPr>
        <w:t>Free Trade Unionism</w:t>
      </w:r>
    </w:p>
    <w:p w14:paraId="3A0C17C1" w14:textId="77777777" w:rsidR="00BD6DBA" w:rsidRPr="00DF015C" w:rsidRDefault="00BD6DBA" w:rsidP="00BD6DBA">
      <w:pPr>
        <w:rPr>
          <w:sz w:val="16"/>
        </w:rPr>
      </w:pPr>
      <w:r w:rsidRPr="00DF015C">
        <w:rPr>
          <w:sz w:val="16"/>
        </w:rPr>
        <w:t>Micah Uetricht</w:t>
      </w:r>
    </w:p>
    <w:p w14:paraId="7CF826A5" w14:textId="77777777" w:rsidR="00BD6DBA" w:rsidRPr="00DF015C" w:rsidRDefault="00BD6DBA" w:rsidP="00BD6DBA">
      <w:pPr>
        <w:rPr>
          <w:sz w:val="16"/>
        </w:rPr>
      </w:pPr>
      <w:r w:rsidRPr="00DF015C">
        <w:rPr>
          <w:sz w:val="16"/>
        </w:rPr>
        <w:t xml:space="preserve">The great irony of this is that what the AFL and later </w:t>
      </w:r>
      <w:r w:rsidRPr="001711EE">
        <w:rPr>
          <w:u w:val="single"/>
        </w:rPr>
        <w:t xml:space="preserve">the AFL-CIO were fighting for this whole time is this thing called “free trade unions,” which is not about free trade as in the North American Free Trade Agreement (NAFTA) or neoliberalism but as in trade unions that are not arms of the state — they are an independent body that exists with basic democratic mechanisms. But what you’re describing is the American state </w:t>
      </w:r>
      <w:r w:rsidRPr="001711EE">
        <w:rPr>
          <w:rStyle w:val="Emphasis"/>
        </w:rPr>
        <w:t>giving money to these American unions or trade union federations to carry out the state’s bidding abroad</w:t>
      </w:r>
      <w:r w:rsidRPr="001711EE">
        <w:rPr>
          <w:u w:val="single"/>
        </w:rPr>
        <w:t>, which would seem to be the opposite of a free trade union and free trade unionism</w:t>
      </w:r>
      <w:r w:rsidRPr="00DF015C">
        <w:rPr>
          <w:sz w:val="16"/>
        </w:rPr>
        <w:t>.</w:t>
      </w:r>
    </w:p>
    <w:p w14:paraId="56EF787C" w14:textId="77777777" w:rsidR="00BD6DBA" w:rsidRPr="00DF015C" w:rsidRDefault="00BD6DBA" w:rsidP="00BD6DBA">
      <w:pPr>
        <w:rPr>
          <w:sz w:val="16"/>
        </w:rPr>
      </w:pPr>
      <w:r w:rsidRPr="00DF015C">
        <w:rPr>
          <w:sz w:val="16"/>
        </w:rPr>
        <w:t>Jeff Schuhrke</w:t>
      </w:r>
    </w:p>
    <w:p w14:paraId="3BEE004B" w14:textId="77777777" w:rsidR="00BD6DBA" w:rsidRPr="00DF015C" w:rsidRDefault="00BD6DBA" w:rsidP="00BD6DBA">
      <w:pPr>
        <w:rPr>
          <w:sz w:val="16"/>
        </w:rPr>
      </w:pPr>
      <w:r w:rsidRPr="00DF015C">
        <w:rPr>
          <w:sz w:val="16"/>
        </w:rPr>
        <w:t xml:space="preserve">Yeah, exactly. And it got worse. First there was the Free Trade Union Committee under the AFL, which lasted until just after the merger with the CIO in 1955. Shortly after that, four years later, the Cuban Revolution happened, and </w:t>
      </w:r>
      <w:r w:rsidRPr="00EB203E">
        <w:rPr>
          <w:u w:val="single"/>
        </w:rPr>
        <w:t xml:space="preserve">anti-communist Cold Warriors in the United States now became fixated on Latin </w:t>
      </w:r>
      <w:r w:rsidRPr="0000573A">
        <w:rPr>
          <w:u w:val="single"/>
        </w:rPr>
        <w:t>America, worrying that Latin America was going to “go communist</w:t>
      </w:r>
      <w:r w:rsidRPr="00DF015C">
        <w:rPr>
          <w:sz w:val="16"/>
        </w:rPr>
        <w:t xml:space="preserve">.” So the AFL-CIO now created a new international arm to focus specifically on workers in Latin America, to do stuff that was similar to what the Free Trade Union Committee had done in Western Europe. They created, in 1960–61, the American Institute for Free Labor Development (AIFLD). </w:t>
      </w:r>
      <w:r w:rsidRPr="0000573A">
        <w:rPr>
          <w:u w:val="single"/>
        </w:rPr>
        <w:t xml:space="preserve">Right from its founding, AIFLD was receiving </w:t>
      </w:r>
      <w:r w:rsidRPr="0000573A">
        <w:rPr>
          <w:rStyle w:val="Emphasis"/>
        </w:rPr>
        <w:t>millions of dollars</w:t>
      </w:r>
      <w:r w:rsidRPr="0000573A">
        <w:rPr>
          <w:u w:val="single"/>
        </w:rPr>
        <w:t xml:space="preserve"> from the US Agency for International Development (</w:t>
      </w:r>
      <w:r w:rsidRPr="0000573A">
        <w:rPr>
          <w:rStyle w:val="Emphasis"/>
        </w:rPr>
        <w:t>USAID</w:t>
      </w:r>
      <w:r w:rsidRPr="0000573A">
        <w:rPr>
          <w:u w:val="single"/>
        </w:rPr>
        <w:t>)</w:t>
      </w:r>
      <w:r w:rsidRPr="00DF015C">
        <w:rPr>
          <w:sz w:val="16"/>
        </w:rPr>
        <w:t xml:space="preserve"> to be part of John F. Kennedy’s hearts-and-minds Cold War campaign, the Alliance for Progress program in Latin America. AIFLD would continue to exist until 1997, so it lasted for well over thirty years and became the biggest and most notorious of the AFL-CIO’s international arms; it received millions of dollars from USAID, but </w:t>
      </w:r>
      <w:r w:rsidRPr="0000573A">
        <w:rPr>
          <w:u w:val="single"/>
        </w:rPr>
        <w:t>it was also known to partner with the CIA</w:t>
      </w:r>
      <w:r w:rsidRPr="00DF015C">
        <w:rPr>
          <w:sz w:val="16"/>
        </w:rPr>
        <w:t>.</w:t>
      </w:r>
    </w:p>
    <w:p w14:paraId="348E0F85" w14:textId="77777777" w:rsidR="00BD6DBA" w:rsidRPr="00DF015C" w:rsidRDefault="00BD6DBA" w:rsidP="00BD6DBA">
      <w:pPr>
        <w:rPr>
          <w:sz w:val="16"/>
        </w:rPr>
      </w:pPr>
      <w:r w:rsidRPr="0000573A">
        <w:rPr>
          <w:u w:val="single"/>
        </w:rPr>
        <w:t>To back up a little bit: in the 1950s, before the merger and before AIFLD was created, the AFL’s international representative for Latin America</w:t>
      </w:r>
      <w:r w:rsidRPr="00DF015C">
        <w:rPr>
          <w:sz w:val="16"/>
        </w:rPr>
        <w:t xml:space="preserve">, Serafino Romualdi, </w:t>
      </w:r>
      <w:r w:rsidRPr="0000573A">
        <w:rPr>
          <w:u w:val="single"/>
        </w:rPr>
        <w:t>was complicit in the coup against democratically elected, left-leaning president Jacobo Árbenz in Guatemala in 1954</w:t>
      </w:r>
      <w:r w:rsidRPr="00DF015C">
        <w:rPr>
          <w:sz w:val="16"/>
        </w:rPr>
        <w:t xml:space="preserve">. </w:t>
      </w:r>
      <w:r w:rsidRPr="0000573A">
        <w:rPr>
          <w:u w:val="single"/>
        </w:rPr>
        <w:t>Romualdi wrote a letter to other officials in the AFL a few months before the coup, and you could tell he knew all about it</w:t>
      </w:r>
      <w:r w:rsidRPr="00DF015C">
        <w:rPr>
          <w:sz w:val="16"/>
        </w:rPr>
        <w:t xml:space="preserve">. </w:t>
      </w:r>
      <w:r w:rsidRPr="0000573A">
        <w:rPr>
          <w:rStyle w:val="Emphasis"/>
        </w:rPr>
        <w:t>He was in on the plot</w:t>
      </w:r>
      <w:r w:rsidRPr="00DF015C">
        <w:rPr>
          <w:sz w:val="16"/>
        </w:rPr>
        <w:t xml:space="preserve">. He was saying, “There’s reason to believe that the final word hasn’t been written on Guatemala, and extraordinary events are going to be happening very soon there.” </w:t>
      </w:r>
      <w:r w:rsidRPr="0000573A">
        <w:rPr>
          <w:u w:val="single"/>
        </w:rPr>
        <w:t xml:space="preserve">Árbenz was a progressive nationalist who was trying to </w:t>
      </w:r>
      <w:r w:rsidRPr="0000573A">
        <w:rPr>
          <w:rStyle w:val="Emphasis"/>
        </w:rPr>
        <w:t>implement agrarian reform and take land away from multinational corporations</w:t>
      </w:r>
      <w:r w:rsidRPr="0000573A">
        <w:rPr>
          <w:u w:val="single"/>
        </w:rPr>
        <w:t xml:space="preserve"> like the United Fruit Company and give it to </w:t>
      </w:r>
      <w:r w:rsidRPr="0000573A">
        <w:rPr>
          <w:rStyle w:val="Emphasis"/>
        </w:rPr>
        <w:t>campesinos</w:t>
      </w:r>
      <w:r w:rsidRPr="00DF015C">
        <w:rPr>
          <w:sz w:val="16"/>
        </w:rPr>
        <w:t xml:space="preserve">. </w:t>
      </w:r>
      <w:r w:rsidRPr="0000573A">
        <w:rPr>
          <w:u w:val="single"/>
        </w:rPr>
        <w:t>For that reason, he was labeled a “communist” and targeted for overthrow by the CIA</w:t>
      </w:r>
      <w:r w:rsidRPr="00DF015C">
        <w:rPr>
          <w:sz w:val="16"/>
        </w:rPr>
        <w:t xml:space="preserve">. That’s a story that people probably know. But the AFL was part of that. </w:t>
      </w:r>
      <w:r w:rsidRPr="0000573A">
        <w:rPr>
          <w:u w:val="single"/>
        </w:rPr>
        <w:t xml:space="preserve">There were anti-Árbenz union groups or labor front groups that were being </w:t>
      </w:r>
      <w:r w:rsidRPr="0000573A">
        <w:rPr>
          <w:rStyle w:val="Emphasis"/>
        </w:rPr>
        <w:t>financed by the CIA and supported by the AFL</w:t>
      </w:r>
      <w:r w:rsidRPr="00DF015C">
        <w:rPr>
          <w:sz w:val="16"/>
        </w:rPr>
        <w:t>.</w:t>
      </w:r>
    </w:p>
    <w:p w14:paraId="48F625BA" w14:textId="77777777" w:rsidR="00BD6DBA" w:rsidRPr="00DF015C" w:rsidRDefault="00BD6DBA" w:rsidP="00BD6DBA">
      <w:pPr>
        <w:rPr>
          <w:sz w:val="16"/>
        </w:rPr>
      </w:pPr>
      <w:r w:rsidRPr="00DF015C">
        <w:rPr>
          <w:sz w:val="16"/>
        </w:rPr>
        <w:t xml:space="preserve">To return to the 1960s with AIFLD: it was implicated in the 1964 coup in Brazil against João Goulart, another populist, left-leaning president who was labeled a communist even though he wasn’t and was overthrown by the Brazilian military with support from the US government, including the CIA. </w:t>
      </w:r>
      <w:r w:rsidRPr="0000573A">
        <w:rPr>
          <w:u w:val="single"/>
        </w:rPr>
        <w:t xml:space="preserve">One of the key things AIFLD was doing was </w:t>
      </w:r>
      <w:r w:rsidRPr="0000573A">
        <w:rPr>
          <w:rStyle w:val="Emphasis"/>
        </w:rPr>
        <w:t>labor education, union training</w:t>
      </w:r>
      <w:r w:rsidRPr="0000573A">
        <w:rPr>
          <w:u w:val="single"/>
        </w:rPr>
        <w:t xml:space="preserve">, getting Latin American workers into these training programs where the focus was </w:t>
      </w:r>
      <w:r w:rsidRPr="0000573A">
        <w:rPr>
          <w:rStyle w:val="Emphasis"/>
        </w:rPr>
        <w:t>how to be more like a business unionist</w:t>
      </w:r>
      <w:r w:rsidRPr="00DF015C">
        <w:rPr>
          <w:sz w:val="16"/>
        </w:rPr>
        <w:t xml:space="preserve">. </w:t>
      </w:r>
      <w:r w:rsidRPr="0000573A">
        <w:rPr>
          <w:u w:val="single"/>
        </w:rPr>
        <w:t xml:space="preserve">Some courses focused on </w:t>
      </w:r>
      <w:r w:rsidRPr="0000573A">
        <w:rPr>
          <w:rStyle w:val="Emphasis"/>
        </w:rPr>
        <w:t>collective bargaining</w:t>
      </w:r>
      <w:r w:rsidRPr="0000573A">
        <w:rPr>
          <w:u w:val="single"/>
        </w:rPr>
        <w:t xml:space="preserve"> and union administration</w:t>
      </w:r>
      <w:r w:rsidRPr="00DF015C">
        <w:rPr>
          <w:sz w:val="16"/>
        </w:rPr>
        <w:t xml:space="preserve">, </w:t>
      </w:r>
      <w:r w:rsidRPr="0000573A">
        <w:rPr>
          <w:u w:val="single"/>
        </w:rPr>
        <w:t xml:space="preserve">but they would also focus on </w:t>
      </w:r>
      <w:r w:rsidRPr="0000573A">
        <w:rPr>
          <w:rStyle w:val="Emphasis"/>
        </w:rPr>
        <w:t>how to combat leftists and communists or anti-imperialists within your own union ranks</w:t>
      </w:r>
      <w:r w:rsidRPr="00DF015C">
        <w:rPr>
          <w:sz w:val="16"/>
        </w:rPr>
        <w:t xml:space="preserve">, </w:t>
      </w:r>
      <w:r w:rsidRPr="0000573A">
        <w:rPr>
          <w:u w:val="single"/>
        </w:rPr>
        <w:t xml:space="preserve">and how to make sure Latin American unions would </w:t>
      </w:r>
      <w:r w:rsidRPr="0000573A">
        <w:rPr>
          <w:rStyle w:val="Emphasis"/>
        </w:rPr>
        <w:t>remain pro–United States and pro-capitalist</w:t>
      </w:r>
      <w:r w:rsidRPr="00DF015C">
        <w:rPr>
          <w:sz w:val="16"/>
        </w:rPr>
        <w:t xml:space="preserve">. </w:t>
      </w:r>
      <w:r w:rsidRPr="0000573A">
        <w:rPr>
          <w:u w:val="single"/>
        </w:rPr>
        <w:t xml:space="preserve">Latin American trade unionists </w:t>
      </w:r>
      <w:r w:rsidRPr="0000573A">
        <w:rPr>
          <w:rStyle w:val="Emphasis"/>
        </w:rPr>
        <w:t>received a lot of this training in Washington</w:t>
      </w:r>
      <w:r w:rsidRPr="0000573A">
        <w:rPr>
          <w:u w:val="single"/>
        </w:rPr>
        <w:t xml:space="preserve">, DC, and then AIFLD eventually had a whole complex in Front Royal, Virginia. It was sort of like the </w:t>
      </w:r>
      <w:r w:rsidRPr="0000573A">
        <w:rPr>
          <w:rStyle w:val="Emphasis"/>
        </w:rPr>
        <w:t>School of the Americas but for labor</w:t>
      </w:r>
      <w:r w:rsidRPr="00DF015C">
        <w:rPr>
          <w:sz w:val="16"/>
        </w:rPr>
        <w:t>.</w:t>
      </w:r>
    </w:p>
    <w:p w14:paraId="26122431" w14:textId="77777777" w:rsidR="00BD6DBA" w:rsidRPr="00DF015C" w:rsidRDefault="00BD6DBA" w:rsidP="00BD6DBA">
      <w:pPr>
        <w:rPr>
          <w:sz w:val="16"/>
        </w:rPr>
      </w:pPr>
      <w:r w:rsidRPr="00DF015C">
        <w:rPr>
          <w:sz w:val="16"/>
        </w:rPr>
        <w:t>Micah Uetricht</w:t>
      </w:r>
    </w:p>
    <w:p w14:paraId="21033A8D" w14:textId="77777777" w:rsidR="00BD6DBA" w:rsidRPr="00DF015C" w:rsidRDefault="00BD6DBA" w:rsidP="00BD6DBA">
      <w:pPr>
        <w:rPr>
          <w:sz w:val="16"/>
        </w:rPr>
      </w:pPr>
      <w:r w:rsidRPr="00273BE2">
        <w:rPr>
          <w:highlight w:val="green"/>
          <w:u w:val="single"/>
        </w:rPr>
        <w:t>The School of the Americas</w:t>
      </w:r>
      <w:r w:rsidRPr="0000573A">
        <w:rPr>
          <w:u w:val="single"/>
        </w:rPr>
        <w:t xml:space="preserve">, of course, </w:t>
      </w:r>
      <w:r w:rsidRPr="00F97B5A">
        <w:rPr>
          <w:u w:val="single"/>
        </w:rPr>
        <w:t>was where many of the right-wing forces</w:t>
      </w:r>
      <w:r w:rsidRPr="0000573A">
        <w:rPr>
          <w:u w:val="single"/>
        </w:rPr>
        <w:t xml:space="preserve"> throughout Latin America came to the United States to </w:t>
      </w:r>
      <w:r w:rsidRPr="00273BE2">
        <w:rPr>
          <w:rStyle w:val="Emphasis"/>
          <w:highlight w:val="green"/>
        </w:rPr>
        <w:t xml:space="preserve">study how to suppress </w:t>
      </w:r>
      <w:r w:rsidRPr="00F97B5A">
        <w:rPr>
          <w:rStyle w:val="Emphasis"/>
        </w:rPr>
        <w:t xml:space="preserve">their own </w:t>
      </w:r>
      <w:r w:rsidRPr="00273BE2">
        <w:rPr>
          <w:rStyle w:val="Emphasis"/>
          <w:highlight w:val="green"/>
        </w:rPr>
        <w:t>domestic lefts, including through gruesome techniques like torture</w:t>
      </w:r>
      <w:r w:rsidRPr="00273BE2">
        <w:rPr>
          <w:sz w:val="16"/>
          <w:highlight w:val="green"/>
        </w:rPr>
        <w:t>.</w:t>
      </w:r>
    </w:p>
    <w:p w14:paraId="13EA0965" w14:textId="77777777" w:rsidR="00BD6DBA" w:rsidRPr="00DF015C" w:rsidRDefault="00BD6DBA" w:rsidP="00BD6DBA">
      <w:pPr>
        <w:rPr>
          <w:sz w:val="16"/>
        </w:rPr>
      </w:pPr>
      <w:r w:rsidRPr="00DF015C">
        <w:rPr>
          <w:sz w:val="16"/>
        </w:rPr>
        <w:t>Jeff Schuhrke</w:t>
      </w:r>
    </w:p>
    <w:p w14:paraId="147716D3" w14:textId="77777777" w:rsidR="00BD6DBA" w:rsidRPr="00DF015C" w:rsidRDefault="00BD6DBA" w:rsidP="00BD6DBA">
      <w:pPr>
        <w:rPr>
          <w:sz w:val="16"/>
        </w:rPr>
      </w:pPr>
      <w:r w:rsidRPr="00DF015C">
        <w:rPr>
          <w:sz w:val="16"/>
        </w:rPr>
        <w:t>Right. I’m not saying that’s what they were learning at the AIFLD training school. But it was the similar idea of bringing Latin Americans up to the United States and training them in how to fight leftists back home, in this case in their unions.</w:t>
      </w:r>
    </w:p>
    <w:p w14:paraId="37B359CB" w14:textId="77777777" w:rsidR="00BD6DBA" w:rsidRPr="0000573A" w:rsidRDefault="00BD6DBA" w:rsidP="00BD6DBA">
      <w:pPr>
        <w:rPr>
          <w:sz w:val="16"/>
        </w:rPr>
      </w:pPr>
      <w:r w:rsidRPr="0000573A">
        <w:rPr>
          <w:sz w:val="16"/>
        </w:rPr>
        <w:t xml:space="preserve">A year before the Brazilian coup, there was an all-Brazilian class of AIFLD trainees. They had hours and hours of training on how to combat leftists in their own unions. </w:t>
      </w:r>
      <w:r w:rsidRPr="0000573A">
        <w:rPr>
          <w:u w:val="single"/>
        </w:rPr>
        <w:t>When the coup happened, the military regime that took over immediately set about taking control over Brazil’s trade unions and purging them of leftists and Goulart sympathizers</w:t>
      </w:r>
      <w:r w:rsidRPr="0000573A">
        <w:rPr>
          <w:sz w:val="16"/>
        </w:rPr>
        <w:t xml:space="preserve">. </w:t>
      </w:r>
      <w:r w:rsidRPr="0000573A">
        <w:rPr>
          <w:u w:val="single"/>
        </w:rPr>
        <w:t xml:space="preserve">Some of the people the coup regime put in charge of these unions were </w:t>
      </w:r>
      <w:r w:rsidRPr="0000573A">
        <w:rPr>
          <w:rStyle w:val="Emphasis"/>
        </w:rPr>
        <w:t>AIFLD graduates</w:t>
      </w:r>
      <w:r w:rsidRPr="0000573A">
        <w:rPr>
          <w:sz w:val="16"/>
        </w:rPr>
        <w:t>. And one of AIFLD’s top leaders, Bill Doherty, who eventually became the head of AIFLD for many years, was on a radio program shortly after the coup, where he was actually openly bragging that some AIFLD graduates participated in what he called “the revolution.” He even said they were involved in some of the “covert activities” that led to the coup.</w:t>
      </w:r>
    </w:p>
    <w:p w14:paraId="7688A2F9" w14:textId="77777777" w:rsidR="00BD6DBA" w:rsidRPr="00DF015C" w:rsidRDefault="00BD6DBA" w:rsidP="00BD6DBA">
      <w:pPr>
        <w:rPr>
          <w:sz w:val="16"/>
        </w:rPr>
      </w:pPr>
      <w:r w:rsidRPr="0000573A">
        <w:rPr>
          <w:u w:val="single"/>
        </w:rPr>
        <w:t xml:space="preserve">AIFLD was also implicated in the </w:t>
      </w:r>
      <w:r w:rsidRPr="0000573A">
        <w:rPr>
          <w:rStyle w:val="Emphasis"/>
        </w:rPr>
        <w:t>notorious coup in Chile in 1973</w:t>
      </w:r>
      <w:r w:rsidRPr="0000573A">
        <w:rPr>
          <w:sz w:val="16"/>
        </w:rPr>
        <w:t xml:space="preserve">. There are many other stories about this that are all in the book. But </w:t>
      </w:r>
      <w:r w:rsidRPr="0000573A">
        <w:rPr>
          <w:u w:val="single"/>
        </w:rPr>
        <w:t xml:space="preserve">AIFLD was, for all intents and purposes, an </w:t>
      </w:r>
      <w:r w:rsidRPr="0000573A">
        <w:rPr>
          <w:rStyle w:val="Emphasis"/>
        </w:rPr>
        <w:t>appendage of the US government in waging the Cold War in Latin America for well over thirty years</w:t>
      </w:r>
      <w:r w:rsidRPr="0000573A">
        <w:rPr>
          <w:sz w:val="16"/>
        </w:rPr>
        <w:t>.</w:t>
      </w:r>
    </w:p>
    <w:p w14:paraId="72E12FAD" w14:textId="77777777" w:rsidR="00BD6DBA" w:rsidRPr="0000573A" w:rsidRDefault="00BD6DBA" w:rsidP="00BD6DBA">
      <w:pPr>
        <w:rPr>
          <w:sz w:val="16"/>
        </w:rPr>
      </w:pPr>
      <w:r w:rsidRPr="0000573A">
        <w:rPr>
          <w:sz w:val="16"/>
        </w:rPr>
        <w:t>How to Smash the Left in Labor</w:t>
      </w:r>
    </w:p>
    <w:p w14:paraId="43EEFE8D" w14:textId="77777777" w:rsidR="00BD6DBA" w:rsidRPr="0000573A" w:rsidRDefault="00BD6DBA" w:rsidP="00BD6DBA">
      <w:pPr>
        <w:rPr>
          <w:sz w:val="16"/>
        </w:rPr>
      </w:pPr>
      <w:r w:rsidRPr="0000573A">
        <w:rPr>
          <w:sz w:val="16"/>
        </w:rPr>
        <w:t>Micah Uetricht</w:t>
      </w:r>
    </w:p>
    <w:p w14:paraId="42A8470E" w14:textId="77777777" w:rsidR="00BD6DBA" w:rsidRPr="0000573A" w:rsidRDefault="00BD6DBA" w:rsidP="00BD6DBA">
      <w:pPr>
        <w:rPr>
          <w:sz w:val="16"/>
        </w:rPr>
      </w:pPr>
      <w:r w:rsidRPr="0000573A">
        <w:rPr>
          <w:sz w:val="16"/>
        </w:rPr>
        <w:t>Let’s talk a bit about the nuts-and-bolts details of what this intervention looked like. You’ve already alluded to Latin America. You have a section of the book on Argentina, which was an example that I found fascinating, because it is about opposing Peronism in Argentina. Could you explain what Peronism was? It was decidedly not communism, but it was also not a vision of politics and economics that was fully in line with what Americans wanted to see in Argentina and in the entire region. And because it was not in lockstep with the US vision of politics and economics, the State Department, the CIA, and the representatives of the American labor movement decided they had to squash it. They didn’t fully succeed, but it’s telling that even this noncommunist model was totally unacceptable to those forces.</w:t>
      </w:r>
    </w:p>
    <w:p w14:paraId="4CBACA23" w14:textId="77777777" w:rsidR="00BD6DBA" w:rsidRPr="0000573A" w:rsidRDefault="00BD6DBA" w:rsidP="00BD6DBA">
      <w:pPr>
        <w:rPr>
          <w:sz w:val="16"/>
        </w:rPr>
      </w:pPr>
      <w:r w:rsidRPr="0000573A">
        <w:rPr>
          <w:sz w:val="16"/>
        </w:rPr>
        <w:t>Jeff Schuhrke</w:t>
      </w:r>
    </w:p>
    <w:p w14:paraId="34E989B1" w14:textId="77777777" w:rsidR="00BD6DBA" w:rsidRPr="0000573A" w:rsidRDefault="00BD6DBA" w:rsidP="00BD6DBA">
      <w:pPr>
        <w:rPr>
          <w:sz w:val="16"/>
        </w:rPr>
      </w:pPr>
      <w:r w:rsidRPr="0000573A">
        <w:rPr>
          <w:sz w:val="16"/>
        </w:rPr>
        <w:t>Argentina is an important example, and there are others as well. It’s ultimately about US hegemony and imperialism; communism would often be the convenient label that they could give to any kind of nationalist or anti-imperialist political movement around the world. They couldn’t label Juan Perón a communist. Instead, they labeled him as a fascist (and he was an admirer of Mussolini, so there is that). But Peronism, at least in this period of the 1950s when Juan Perón was president of Argentina, was not about to become subservient to the US economically. He wanted to promote import-substitution industrialization — to let Argentina’s economy modernize and industrialize on its own — by keeping out manufactured goods being dumped by the United States and also grow his own alliances within Latin America. He wasn’t asking for Washington’s permission.</w:t>
      </w:r>
    </w:p>
    <w:p w14:paraId="7E541121" w14:textId="77777777" w:rsidR="00BD6DBA" w:rsidRPr="0000573A" w:rsidRDefault="00BD6DBA" w:rsidP="00BD6DBA">
      <w:pPr>
        <w:rPr>
          <w:sz w:val="16"/>
        </w:rPr>
      </w:pPr>
      <w:r w:rsidRPr="0000573A">
        <w:rPr>
          <w:sz w:val="16"/>
        </w:rPr>
        <w:t>Because Peron was very beloved by Argentina’s working class — he had been a minister of labor before he became president, and he promoted social welfare policies and unionism — the Argentine General Confederation of Labor (CGT) was in a close alliance with Peron and his government.</w:t>
      </w:r>
    </w:p>
    <w:p w14:paraId="7A222A47" w14:textId="77777777" w:rsidR="00BD6DBA" w:rsidRPr="0000573A" w:rsidRDefault="00BD6DBA" w:rsidP="00BD6DBA">
      <w:pPr>
        <w:rPr>
          <w:sz w:val="16"/>
        </w:rPr>
      </w:pPr>
      <w:r w:rsidRPr="0000573A">
        <w:rPr>
          <w:sz w:val="16"/>
        </w:rPr>
        <w:t>In the same way that the AFL was sending out international representatives to spread its style of business unionism, Peron and the Argentine CGT were sending out their own representatives, actual rank-and-file workers, to other Latin American countries as diplomats to explain Peronism and promote economic sovereignty for Latin Americans — not dependence on the United States.</w:t>
      </w:r>
    </w:p>
    <w:p w14:paraId="0BBCD969" w14:textId="77777777" w:rsidR="00BD6DBA" w:rsidRPr="00DF015C" w:rsidRDefault="00BD6DBA" w:rsidP="00BD6DBA">
      <w:pPr>
        <w:rPr>
          <w:sz w:val="16"/>
        </w:rPr>
      </w:pPr>
      <w:r w:rsidRPr="00DF015C">
        <w:rPr>
          <w:sz w:val="16"/>
        </w:rPr>
        <w:t>But a lot of the mainstream labor leaders like Meany were very pro-war. And then there was the notorious 1970 Hard Hat Riot in New York, where construction workers with the New York building trades unions violently attacked a group of student antiwar protesters in lower Manhattan. That got a lot of news headlines. So the memory became “all the working class is reactionary, pro-war, part of the establishment,” even though the reality was more complicated. But this served especially for the New Left that emerged out of the antiwar movement, or at least grew through the antiwar movement. Much of the New Left came to see the AFL-CIO and the labor movement, labor officialdom, as part of the enemy and hopeless and not worth engaging with. It was politically detrimental to the image of the labor movement to not be part of all the broader social justice movements of the time that were all overlapping with the antiwar movement.</w:t>
      </w:r>
    </w:p>
    <w:p w14:paraId="66ED4F1C" w14:textId="77777777" w:rsidR="00BD6DBA" w:rsidRPr="0000573A" w:rsidRDefault="00BD6DBA" w:rsidP="00BD6DBA">
      <w:pPr>
        <w:rPr>
          <w:sz w:val="16"/>
        </w:rPr>
      </w:pPr>
      <w:r w:rsidRPr="0000573A">
        <w:rPr>
          <w:sz w:val="16"/>
        </w:rPr>
        <w:t>This really frightened and upset folks at the State Department. During World War II, when FDR was president, the United States operated under the “Good Neighbor Policy” of not interfering in Latin America’s affairs as it had done before the 1930s (and would do again after World War II). But as the Cold War began, folks in the State Department really wanted to abandon the Good Neighbor Policy and once again make Latin America economically subservient to the United States as a provider of raw materials and importer of US-manufactured goods. Peron wasn’t going to go along with that. Having a fairly state-controlled labor movement, but a strong labor movement, did deliver for much of the working class of Argentina. This is what the US government and AFL-CIO did not like. Peron wasn’t at all a communist, but the United States still wanted to undermine him and fight back against him, because he was an obstacle to US hegemony.</w:t>
      </w:r>
    </w:p>
    <w:p w14:paraId="3900C754" w14:textId="77777777" w:rsidR="00BD6DBA" w:rsidRPr="00DF015C" w:rsidRDefault="00BD6DBA" w:rsidP="00BD6DBA">
      <w:pPr>
        <w:rPr>
          <w:sz w:val="16"/>
        </w:rPr>
      </w:pPr>
      <w:r w:rsidRPr="0000573A">
        <w:rPr>
          <w:sz w:val="16"/>
        </w:rPr>
        <w:t>Micah Uetricht</w:t>
      </w:r>
    </w:p>
    <w:p w14:paraId="6DEBB967" w14:textId="77777777" w:rsidR="00BD6DBA" w:rsidRPr="0000573A" w:rsidRDefault="00BD6DBA" w:rsidP="00BD6DBA">
      <w:pPr>
        <w:rPr>
          <w:sz w:val="16"/>
        </w:rPr>
      </w:pPr>
      <w:r w:rsidRPr="00DF015C">
        <w:rPr>
          <w:sz w:val="16"/>
        </w:rPr>
        <w:t>Earlier, you were also talking about the Chilean example. Many readers will be familiar with the 1973 coup against Salvador Allende, Chile’s democratically elected socialist president. But can you talk a bit more about what the AFL-CIO was up to, and what the mechanisms were through which they carried out an anti-communist agenda in Chile?</w:t>
      </w:r>
    </w:p>
    <w:p w14:paraId="0734A719" w14:textId="77777777" w:rsidR="00BD6DBA" w:rsidRPr="0000573A" w:rsidRDefault="00BD6DBA" w:rsidP="00BD6DBA">
      <w:pPr>
        <w:rPr>
          <w:sz w:val="16"/>
        </w:rPr>
      </w:pPr>
      <w:r w:rsidRPr="0000573A">
        <w:rPr>
          <w:sz w:val="16"/>
        </w:rPr>
        <w:t>Jeff Schuhrke</w:t>
      </w:r>
    </w:p>
    <w:p w14:paraId="09FB152B" w14:textId="77777777" w:rsidR="00BD6DBA" w:rsidRPr="0000573A" w:rsidRDefault="00BD6DBA" w:rsidP="00BD6DBA">
      <w:pPr>
        <w:rPr>
          <w:sz w:val="16"/>
        </w:rPr>
      </w:pPr>
      <w:r w:rsidRPr="0000573A">
        <w:rPr>
          <w:u w:val="single"/>
        </w:rPr>
        <w:t>Much of the Chilean labor movement was pro-Allende</w:t>
      </w:r>
      <w:r w:rsidRPr="0000573A">
        <w:rPr>
          <w:sz w:val="16"/>
        </w:rPr>
        <w:t>. The Workers’ United Center of Chile (CUT), the main trade union federation, was led by communists and socialists. AIFLD really couldn’t do anything about that. So it ended up partnering not with traditional working-class organizations, trade unions, but instead working with associations of middle-class professionals called gremios: associations of physicians and engineers and truck owner-operators, shopkeepers. Through AIFLD, the gremios received a lot of financial support, technical support, and training — and ultimately, as would be revealed after the coup, money from the CIA to launch very crippling strikes.</w:t>
      </w:r>
    </w:p>
    <w:p w14:paraId="0067D71C" w14:textId="77777777" w:rsidR="00BD6DBA" w:rsidRPr="0000573A" w:rsidRDefault="00BD6DBA" w:rsidP="00BD6DBA">
      <w:pPr>
        <w:rPr>
          <w:sz w:val="16"/>
        </w:rPr>
      </w:pPr>
      <w:r w:rsidRPr="0000573A">
        <w:rPr>
          <w:u w:val="single"/>
        </w:rPr>
        <w:t>In the months leading up to the 1973 coup, there was a strike in the copper mines. It wasn’t so much by the rank-and-file copper miners but more by the supervisors and engineers. There were at least a couple of major strikes of the trucking gremio that shut down distribution of food and fuel and other essential products. Shopkeepers closed down their stores and doctors and other professionals staged strikes, all to protest Allende and his socialist government</w:t>
      </w:r>
      <w:r w:rsidRPr="0000573A">
        <w:rPr>
          <w:sz w:val="16"/>
        </w:rPr>
        <w:t>.</w:t>
      </w:r>
    </w:p>
    <w:p w14:paraId="2AB40166" w14:textId="77777777" w:rsidR="00BD6DBA" w:rsidRPr="0000573A" w:rsidRDefault="00BD6DBA" w:rsidP="00BD6DBA">
      <w:pPr>
        <w:rPr>
          <w:sz w:val="16"/>
        </w:rPr>
      </w:pPr>
      <w:r w:rsidRPr="0000573A">
        <w:rPr>
          <w:u w:val="single"/>
        </w:rPr>
        <w:t>That served, to use the phrase from Richard Nixon, to make the economy scream</w:t>
      </w:r>
      <w:r w:rsidRPr="0000573A">
        <w:rPr>
          <w:sz w:val="16"/>
        </w:rPr>
        <w:t xml:space="preserve">. </w:t>
      </w:r>
      <w:r w:rsidRPr="0000573A">
        <w:rPr>
          <w:u w:val="single"/>
        </w:rPr>
        <w:t xml:space="preserve">The US government was also </w:t>
      </w:r>
      <w:r w:rsidRPr="0000573A">
        <w:rPr>
          <w:rStyle w:val="Emphasis"/>
        </w:rPr>
        <w:t>withholding aid, canceling loans, messing with Chile’s economy</w:t>
      </w:r>
      <w:r w:rsidRPr="0000573A">
        <w:rPr>
          <w:u w:val="single"/>
        </w:rPr>
        <w:t xml:space="preserve"> in all different types of ways</w:t>
      </w:r>
      <w:r w:rsidRPr="0000573A">
        <w:rPr>
          <w:sz w:val="16"/>
        </w:rPr>
        <w:t xml:space="preserve">. </w:t>
      </w:r>
      <w:r w:rsidRPr="0000573A">
        <w:rPr>
          <w:u w:val="single"/>
        </w:rPr>
        <w:t>Having these gremio work stoppages was one of those ways</w:t>
      </w:r>
      <w:r w:rsidRPr="0000573A">
        <w:rPr>
          <w:sz w:val="16"/>
        </w:rPr>
        <w:t xml:space="preserve">. </w:t>
      </w:r>
      <w:r w:rsidRPr="0000573A">
        <w:rPr>
          <w:u w:val="single"/>
        </w:rPr>
        <w:t xml:space="preserve">And AIFLD, on behalf of the AFL-CIO, was helping </w:t>
      </w:r>
      <w:r w:rsidRPr="0000573A">
        <w:rPr>
          <w:rStyle w:val="Emphasis"/>
        </w:rPr>
        <w:t>coordinate</w:t>
      </w:r>
      <w:r w:rsidRPr="0000573A">
        <w:rPr>
          <w:u w:val="single"/>
        </w:rPr>
        <w:t xml:space="preserve"> a lot of this stuff</w:t>
      </w:r>
      <w:r w:rsidRPr="0000573A">
        <w:rPr>
          <w:sz w:val="16"/>
        </w:rPr>
        <w:t>.</w:t>
      </w:r>
    </w:p>
    <w:p w14:paraId="56A670AF" w14:textId="77777777" w:rsidR="00BD6DBA" w:rsidRPr="0000573A" w:rsidRDefault="00BD6DBA" w:rsidP="00BD6DBA">
      <w:pPr>
        <w:rPr>
          <w:sz w:val="16"/>
        </w:rPr>
      </w:pPr>
      <w:r w:rsidRPr="0000573A">
        <w:rPr>
          <w:u w:val="single"/>
        </w:rPr>
        <w:t xml:space="preserve">When we on the Left hear about a </w:t>
      </w:r>
      <w:r w:rsidRPr="0000573A">
        <w:rPr>
          <w:rStyle w:val="Emphasis"/>
        </w:rPr>
        <w:t>bunch of workers striking</w:t>
      </w:r>
      <w:r w:rsidRPr="0000573A">
        <w:rPr>
          <w:u w:val="single"/>
        </w:rPr>
        <w:t xml:space="preserve">, </w:t>
      </w:r>
      <w:r w:rsidRPr="00273BE2">
        <w:rPr>
          <w:highlight w:val="green"/>
          <w:u w:val="single"/>
        </w:rPr>
        <w:t xml:space="preserve">when there’s a </w:t>
      </w:r>
      <w:r w:rsidRPr="00273BE2">
        <w:rPr>
          <w:rStyle w:val="Emphasis"/>
          <w:highlight w:val="green"/>
        </w:rPr>
        <w:t>general strike</w:t>
      </w:r>
      <w:r w:rsidRPr="0000573A">
        <w:rPr>
          <w:u w:val="single"/>
        </w:rPr>
        <w:t xml:space="preserve"> and or thousands of people are in the streets, </w:t>
      </w:r>
      <w:r w:rsidRPr="00F97B5A">
        <w:rPr>
          <w:u w:val="single"/>
        </w:rPr>
        <w:t xml:space="preserve">our </w:t>
      </w:r>
      <w:r w:rsidRPr="00F97B5A">
        <w:rPr>
          <w:rStyle w:val="Emphasis"/>
        </w:rPr>
        <w:t>gut reaction is to cheer them</w:t>
      </w:r>
      <w:r w:rsidRPr="00F97B5A">
        <w:rPr>
          <w:sz w:val="16"/>
        </w:rPr>
        <w:t xml:space="preserve">. </w:t>
      </w:r>
      <w:r w:rsidRPr="00F97B5A">
        <w:rPr>
          <w:u w:val="single"/>
        </w:rPr>
        <w:t>But</w:t>
      </w:r>
      <w:r w:rsidRPr="0000573A">
        <w:rPr>
          <w:u w:val="single"/>
        </w:rPr>
        <w:t xml:space="preserve"> these strikes </w:t>
      </w:r>
      <w:r w:rsidRPr="00F97B5A">
        <w:rPr>
          <w:highlight w:val="green"/>
          <w:u w:val="single"/>
        </w:rPr>
        <w:t>in Chile</w:t>
      </w:r>
      <w:r w:rsidRPr="0000573A">
        <w:rPr>
          <w:u w:val="single"/>
        </w:rPr>
        <w:t>, and the similar example in British Guyana</w:t>
      </w:r>
      <w:r w:rsidRPr="0000573A">
        <w:rPr>
          <w:sz w:val="16"/>
        </w:rPr>
        <w:t xml:space="preserve"> that I write about in the book, </w:t>
      </w:r>
      <w:r w:rsidRPr="00273BE2">
        <w:rPr>
          <w:highlight w:val="green"/>
          <w:u w:val="single"/>
        </w:rPr>
        <w:t xml:space="preserve">were meant to </w:t>
      </w:r>
      <w:r w:rsidRPr="00273BE2">
        <w:rPr>
          <w:rStyle w:val="Emphasis"/>
          <w:highlight w:val="green"/>
        </w:rPr>
        <w:t>undermine a democratically elected leftist government and were being secretly bankrolled by the CIA, by the US government</w:t>
      </w:r>
      <w:r w:rsidRPr="0000573A">
        <w:rPr>
          <w:sz w:val="16"/>
        </w:rPr>
        <w:t xml:space="preserve">. </w:t>
      </w:r>
      <w:r w:rsidRPr="0000573A">
        <w:rPr>
          <w:u w:val="single"/>
        </w:rPr>
        <w:t xml:space="preserve">These strikes harmed the Chilean economy and served as a </w:t>
      </w:r>
      <w:r w:rsidRPr="0000573A">
        <w:rPr>
          <w:rStyle w:val="Emphasis"/>
        </w:rPr>
        <w:t>pretext for the Chilean military and Augusto Pinochet</w:t>
      </w:r>
      <w:r w:rsidRPr="0000573A">
        <w:rPr>
          <w:u w:val="single"/>
        </w:rPr>
        <w:t xml:space="preserve"> to stage the coup</w:t>
      </w:r>
      <w:r w:rsidRPr="0000573A">
        <w:rPr>
          <w:sz w:val="16"/>
        </w:rPr>
        <w:t xml:space="preserve"> on September 11, 1973.</w:t>
      </w:r>
    </w:p>
    <w:p w14:paraId="4A3DCE81" w14:textId="77777777" w:rsidR="00BD6DBA" w:rsidRDefault="00BD6DBA" w:rsidP="00BD6DBA"/>
    <w:p w14:paraId="4027F80A" w14:textId="77777777" w:rsidR="00BD6DBA" w:rsidRDefault="00BD6DBA" w:rsidP="00BD6DBA">
      <w:pPr>
        <w:pStyle w:val="Heading4"/>
      </w:pPr>
      <w:r>
        <w:t>This strategy of neoliberalism is about the democratization of despotism – when DuBois famously said that it is constitutive of the position of white workers in the imperial core, this also a governance and policing strategy that completes the Southern Strategy of the plantation and its policy, its governance, its police, its regulation of blackness.</w:t>
      </w:r>
    </w:p>
    <w:p w14:paraId="586374EB" w14:textId="77777777" w:rsidR="00BD6DBA" w:rsidRPr="0015614A" w:rsidRDefault="00BD6DBA" w:rsidP="00BD6DBA">
      <w:pPr>
        <w:pStyle w:val="Heading4"/>
      </w:pPr>
      <w:r>
        <w:t>But before the democratization of despotism is the general antagonism to which capital reacts. And it is this general antagonism of blackness that presents the most pressing threat to capital and its governance and policy. It refuses the democratization of despotism even as it is brutally policed and regulated by these politics.</w:t>
      </w:r>
    </w:p>
    <w:p w14:paraId="7A893AAD" w14:textId="77777777" w:rsidR="00BD6DBA" w:rsidRPr="00E6488B" w:rsidRDefault="00BD6DBA" w:rsidP="00BD6DBA">
      <w:r w:rsidRPr="00D63CB9">
        <w:rPr>
          <w:rStyle w:val="Style13ptBold"/>
        </w:rPr>
        <w:t>Harney &amp; Moten 21</w:t>
      </w:r>
      <w:r>
        <w:t xml:space="preserve"> [Stefano Harney &amp; Fred Moten, “Plantocracy and Communism,” May 21, 2021, </w:t>
      </w:r>
      <w:hyperlink r:id="rId8" w:history="1">
        <w:r w:rsidRPr="003941BF">
          <w:rPr>
            <w:rStyle w:val="Hyperlink"/>
          </w:rPr>
          <w:t>https://illwill.com/plantocracy-and-communism</w:t>
        </w:r>
      </w:hyperlink>
      <w:r>
        <w:t xml:space="preserve"> //tjb]</w:t>
      </w:r>
    </w:p>
    <w:p w14:paraId="7D9D00D8" w14:textId="77777777" w:rsidR="00BD6DBA" w:rsidRPr="00853CE4" w:rsidRDefault="00BD6DBA" w:rsidP="00BD6DBA">
      <w:pPr>
        <w:rPr>
          <w:sz w:val="16"/>
        </w:rPr>
      </w:pPr>
      <w:r w:rsidRPr="00853CE4">
        <w:rPr>
          <w:sz w:val="16"/>
        </w:rPr>
        <w:t>1.</w:t>
      </w:r>
    </w:p>
    <w:p w14:paraId="0B36645F" w14:textId="77777777" w:rsidR="00BD6DBA" w:rsidRPr="009D0F2B" w:rsidRDefault="00BD6DBA" w:rsidP="00BD6DBA">
      <w:pPr>
        <w:rPr>
          <w:b/>
          <w:bCs/>
          <w:u w:val="single"/>
        </w:rPr>
      </w:pPr>
      <w:r w:rsidRPr="00853CE4">
        <w:rPr>
          <w:sz w:val="16"/>
        </w:rPr>
        <w:t xml:space="preserve">Foucault presents his ‘tips’ on non-fascist living in anticipation of a cultivation of the self he may well have seen as a counter-strategy to the production of the individual.1 But he sends his self-help text into a world of interpersonal relations, one he also documents in his account of the intimate rise of neoliberalism. Another way to say this is that he sends his text into the mouth of democratic despotism. </w:t>
      </w:r>
      <w:r w:rsidRPr="009D0F2B">
        <w:rPr>
          <w:b/>
          <w:bCs/>
          <w:u w:val="single"/>
        </w:rPr>
        <w:t>Neoliberalism was nothing other than the completion of the Southern strategy, as Nixon and his aides refined it. The Southern strategy was of course never simply about the Southern United States.</w:t>
      </w:r>
      <w:r w:rsidRPr="00853CE4">
        <w:rPr>
          <w:sz w:val="16"/>
        </w:rPr>
        <w:t xml:space="preserve"> </w:t>
      </w:r>
      <w:r w:rsidRPr="009D0F2B">
        <w:rPr>
          <w:b/>
          <w:bCs/>
          <w:u w:val="single"/>
        </w:rPr>
        <w:t xml:space="preserve">It was about the global hegemony of the planters. </w:t>
      </w:r>
      <w:r w:rsidRPr="00496AB1">
        <w:rPr>
          <w:b/>
          <w:bCs/>
          <w:u w:val="single"/>
        </w:rPr>
        <w:t xml:space="preserve">A </w:t>
      </w:r>
      <w:r w:rsidRPr="00273BE2">
        <w:rPr>
          <w:b/>
          <w:bCs/>
          <w:highlight w:val="green"/>
          <w:u w:val="single"/>
        </w:rPr>
        <w:t xml:space="preserve">global plantocracy made </w:t>
      </w:r>
      <w:r w:rsidRPr="00496AB1">
        <w:rPr>
          <w:b/>
          <w:bCs/>
          <w:highlight w:val="green"/>
          <w:u w:val="single"/>
        </w:rPr>
        <w:t>possible</w:t>
      </w:r>
      <w:r w:rsidRPr="00496AB1">
        <w:rPr>
          <w:b/>
          <w:bCs/>
          <w:u w:val="single"/>
        </w:rPr>
        <w:t xml:space="preserve"> by </w:t>
      </w:r>
      <w:r w:rsidRPr="00273BE2">
        <w:rPr>
          <w:b/>
          <w:bCs/>
          <w:highlight w:val="green"/>
          <w:u w:val="single"/>
        </w:rPr>
        <w:t>democratic despotism</w:t>
      </w:r>
      <w:r w:rsidRPr="009D0F2B">
        <w:rPr>
          <w:b/>
          <w:bCs/>
          <w:u w:val="single"/>
        </w:rPr>
        <w:t>.</w:t>
      </w:r>
      <w:r w:rsidRPr="00853CE4">
        <w:rPr>
          <w:sz w:val="16"/>
        </w:rPr>
        <w:t xml:space="preserve"> </w:t>
      </w:r>
      <w:r w:rsidRPr="009D0F2B">
        <w:rPr>
          <w:b/>
          <w:bCs/>
          <w:u w:val="single"/>
        </w:rPr>
        <w:t>In this regard, Nixon’s United States political strategy is an extension of the Dulles brothers’ foreign policy, which was in turn a transnational echo of the repression of “Black reconstruction in America.”</w:t>
      </w:r>
    </w:p>
    <w:p w14:paraId="40B53467" w14:textId="77777777" w:rsidR="00BD6DBA" w:rsidRPr="009D0F2B" w:rsidRDefault="00BD6DBA" w:rsidP="00BD6DBA">
      <w:pPr>
        <w:rPr>
          <w:b/>
          <w:bCs/>
          <w:u w:val="single"/>
        </w:rPr>
      </w:pPr>
      <w:r w:rsidRPr="009D0F2B">
        <w:rPr>
          <w:b/>
          <w:bCs/>
          <w:u w:val="single"/>
        </w:rPr>
        <w:t xml:space="preserve">Neoliberalism sealed the global deal on democratic despotism. As Du Bois explains, democratic despotism was </w:t>
      </w:r>
      <w:r w:rsidRPr="00BC77FD">
        <w:rPr>
          <w:b/>
          <w:bCs/>
          <w:u w:val="single"/>
        </w:rPr>
        <w:t xml:space="preserve">an </w:t>
      </w:r>
      <w:r w:rsidRPr="00273BE2">
        <w:rPr>
          <w:b/>
          <w:bCs/>
          <w:highlight w:val="green"/>
          <w:u w:val="single"/>
        </w:rPr>
        <w:t xml:space="preserve">innovative </w:t>
      </w:r>
      <w:r w:rsidRPr="002317E4">
        <w:rPr>
          <w:b/>
          <w:bCs/>
          <w:u w:val="single"/>
        </w:rPr>
        <w:t xml:space="preserve">form of the </w:t>
      </w:r>
      <w:r w:rsidRPr="00273BE2">
        <w:rPr>
          <w:b/>
          <w:bCs/>
          <w:highlight w:val="green"/>
          <w:u w:val="single"/>
        </w:rPr>
        <w:t xml:space="preserve">global color line. Workers </w:t>
      </w:r>
      <w:r w:rsidRPr="002317E4">
        <w:rPr>
          <w:b/>
          <w:bCs/>
          <w:u w:val="single"/>
        </w:rPr>
        <w:t xml:space="preserve">would be </w:t>
      </w:r>
      <w:r w:rsidRPr="00273BE2">
        <w:rPr>
          <w:b/>
          <w:bCs/>
          <w:highlight w:val="green"/>
          <w:u w:val="single"/>
        </w:rPr>
        <w:t xml:space="preserve">designated as white </w:t>
      </w:r>
      <w:r w:rsidRPr="00BC77FD">
        <w:rPr>
          <w:b/>
          <w:bCs/>
          <w:u w:val="single"/>
        </w:rPr>
        <w:t xml:space="preserve">and </w:t>
      </w:r>
      <w:r w:rsidRPr="00273BE2">
        <w:rPr>
          <w:b/>
          <w:bCs/>
          <w:highlight w:val="green"/>
          <w:u w:val="single"/>
        </w:rPr>
        <w:t xml:space="preserve">offered deputy positions </w:t>
      </w:r>
      <w:r w:rsidRPr="00BC77FD">
        <w:rPr>
          <w:b/>
          <w:bCs/>
          <w:u w:val="single"/>
        </w:rPr>
        <w:t>in the rule of each country</w:t>
      </w:r>
      <w:r w:rsidRPr="009D0F2B">
        <w:rPr>
          <w:b/>
          <w:bCs/>
          <w:u w:val="single"/>
        </w:rPr>
        <w:t xml:space="preserve">, in exchange for aligning with the ruling classes </w:t>
      </w:r>
      <w:r w:rsidRPr="00273BE2">
        <w:rPr>
          <w:b/>
          <w:bCs/>
          <w:highlight w:val="green"/>
          <w:u w:val="single"/>
        </w:rPr>
        <w:t>against people of color</w:t>
      </w:r>
      <w:r w:rsidRPr="009D0F2B">
        <w:rPr>
          <w:b/>
          <w:bCs/>
          <w:u w:val="single"/>
        </w:rPr>
        <w:t xml:space="preserve"> inside and outside the borders of that nation.</w:t>
      </w:r>
      <w:r w:rsidRPr="00853CE4">
        <w:rPr>
          <w:sz w:val="16"/>
        </w:rPr>
        <w:t xml:space="preserve"> But in reading Du Bois </w:t>
      </w:r>
      <w:r w:rsidRPr="009D0F2B">
        <w:rPr>
          <w:b/>
          <w:bCs/>
          <w:u w:val="single"/>
        </w:rPr>
        <w:t>we see a second dimension to this deputization, securing the deal through a promised, though always thwarted, individuation for these workers.</w:t>
      </w:r>
    </w:p>
    <w:p w14:paraId="02A82D7C" w14:textId="77777777" w:rsidR="00BD6DBA" w:rsidRPr="00853CE4" w:rsidRDefault="00BD6DBA" w:rsidP="00BD6DBA">
      <w:pPr>
        <w:rPr>
          <w:sz w:val="16"/>
        </w:rPr>
      </w:pPr>
      <w:r w:rsidRPr="00853CE4">
        <w:rPr>
          <w:sz w:val="16"/>
        </w:rPr>
        <w:t xml:space="preserve">Or, today, for these </w:t>
      </w:r>
      <w:r w:rsidRPr="002317E4">
        <w:rPr>
          <w:sz w:val="16"/>
        </w:rPr>
        <w:t xml:space="preserve">homeowners. </w:t>
      </w:r>
      <w:r w:rsidRPr="002317E4">
        <w:rPr>
          <w:b/>
          <w:bCs/>
          <w:u w:val="single"/>
        </w:rPr>
        <w:t>That is, democratic despotism</w:t>
      </w:r>
      <w:r w:rsidRPr="009D0F2B">
        <w:rPr>
          <w:b/>
          <w:bCs/>
          <w:u w:val="single"/>
        </w:rPr>
        <w:t xml:space="preserve"> was also about the democratization of despotism.</w:t>
      </w:r>
      <w:r w:rsidRPr="00853CE4">
        <w:rPr>
          <w:sz w:val="16"/>
        </w:rPr>
        <w:t xml:space="preserve"> </w:t>
      </w:r>
      <w:r w:rsidRPr="009D0F2B">
        <w:rPr>
          <w:b/>
          <w:bCs/>
          <w:u w:val="single"/>
        </w:rPr>
        <w:t xml:space="preserve">We have referred to this democratization as policy. But such a hacked word should not hide the brutality of the agreement. Each of these persons was offered </w:t>
      </w:r>
      <w:r w:rsidRPr="00273BE2">
        <w:rPr>
          <w:b/>
          <w:bCs/>
          <w:highlight w:val="green"/>
          <w:u w:val="single"/>
        </w:rPr>
        <w:t xml:space="preserve">the opportunity to individuate </w:t>
      </w:r>
      <w:r w:rsidRPr="00ED592A">
        <w:rPr>
          <w:b/>
          <w:bCs/>
          <w:u w:val="single"/>
        </w:rPr>
        <w:t xml:space="preserve">through despotic violence </w:t>
      </w:r>
      <w:r w:rsidRPr="00273BE2">
        <w:rPr>
          <w:b/>
          <w:bCs/>
          <w:highlight w:val="green"/>
          <w:u w:val="single"/>
        </w:rPr>
        <w:t>against blackness</w:t>
      </w:r>
      <w:r w:rsidRPr="009D0F2B">
        <w:rPr>
          <w:b/>
          <w:bCs/>
          <w:u w:val="single"/>
        </w:rPr>
        <w:t xml:space="preserve"> (best understood, here, as the refusal of refused access to the unity of whiteness and personhood).</w:t>
      </w:r>
      <w:r w:rsidRPr="00853CE4">
        <w:rPr>
          <w:sz w:val="16"/>
        </w:rPr>
        <w:t xml:space="preserve"> Indeed, this despotic violence was the core manufacturing process of the thwarted individual. </w:t>
      </w:r>
      <w:r w:rsidRPr="00ED592A">
        <w:rPr>
          <w:b/>
          <w:bCs/>
          <w:u w:val="single"/>
        </w:rPr>
        <w:t xml:space="preserve">The </w:t>
      </w:r>
      <w:r w:rsidRPr="00273BE2">
        <w:rPr>
          <w:b/>
          <w:bCs/>
          <w:highlight w:val="green"/>
          <w:u w:val="single"/>
        </w:rPr>
        <w:t>production of white people on an industrial scale</w:t>
      </w:r>
      <w:r w:rsidRPr="00ED592A">
        <w:rPr>
          <w:b/>
          <w:bCs/>
          <w:u w:val="single"/>
        </w:rPr>
        <w:t xml:space="preserve"> required this democratization of despotism.</w:t>
      </w:r>
      <w:r w:rsidRPr="00ED592A">
        <w:rPr>
          <w:sz w:val="16"/>
        </w:rPr>
        <w:t xml:space="preserve"> </w:t>
      </w:r>
      <w:r w:rsidRPr="00ED592A">
        <w:rPr>
          <w:b/>
          <w:bCs/>
          <w:u w:val="single"/>
        </w:rPr>
        <w:t>O</w:t>
      </w:r>
      <w:r w:rsidRPr="009D0F2B">
        <w:rPr>
          <w:b/>
          <w:bCs/>
          <w:u w:val="single"/>
        </w:rPr>
        <w:t xml:space="preserve">f course, signing up to a world of despotism, proving one’s ‘self’ through ongoing predatory violence against those who claim the differences </w:t>
      </w:r>
      <w:r w:rsidRPr="00273BE2">
        <w:rPr>
          <w:b/>
          <w:bCs/>
          <w:highlight w:val="green"/>
          <w:u w:val="single"/>
        </w:rPr>
        <w:t>they enact</w:t>
      </w:r>
      <w:r w:rsidRPr="009D0F2B">
        <w:rPr>
          <w:b/>
          <w:bCs/>
          <w:u w:val="single"/>
        </w:rPr>
        <w:t xml:space="preserve">, required accepting </w:t>
      </w:r>
      <w:r w:rsidRPr="00ED592A">
        <w:rPr>
          <w:b/>
          <w:bCs/>
          <w:u w:val="single"/>
        </w:rPr>
        <w:t xml:space="preserve">the democratization of </w:t>
      </w:r>
      <w:r w:rsidRPr="00273BE2">
        <w:rPr>
          <w:b/>
          <w:bCs/>
          <w:highlight w:val="green"/>
          <w:u w:val="single"/>
        </w:rPr>
        <w:t>despotism as a general principle</w:t>
      </w:r>
      <w:r w:rsidRPr="009D0F2B">
        <w:rPr>
          <w:b/>
          <w:bCs/>
          <w:u w:val="single"/>
        </w:rPr>
        <w:t xml:space="preserve">, and that meant </w:t>
      </w:r>
      <w:r w:rsidRPr="00273BE2">
        <w:rPr>
          <w:b/>
          <w:bCs/>
          <w:highlight w:val="green"/>
          <w:u w:val="single"/>
        </w:rPr>
        <w:t>accepting it in the military, in the state, and</w:t>
      </w:r>
      <w:r w:rsidRPr="009D0F2B">
        <w:rPr>
          <w:b/>
          <w:bCs/>
          <w:u w:val="single"/>
        </w:rPr>
        <w:t xml:space="preserve"> especially </w:t>
      </w:r>
      <w:r w:rsidRPr="00273BE2">
        <w:rPr>
          <w:b/>
          <w:bCs/>
          <w:highlight w:val="green"/>
          <w:u w:val="single"/>
        </w:rPr>
        <w:t>at work</w:t>
      </w:r>
      <w:r w:rsidRPr="009D0F2B">
        <w:rPr>
          <w:b/>
          <w:bCs/>
          <w:u w:val="single"/>
        </w:rPr>
        <w:t xml:space="preserve"> – as, in other words, Fordism, and later, logistical capitalism, each of which, in their own way, necessitate and manufacture a brutal little dictator in every workplace.</w:t>
      </w:r>
      <w:r w:rsidRPr="00853CE4">
        <w:rPr>
          <w:sz w:val="16"/>
        </w:rPr>
        <w:t xml:space="preserve"> </w:t>
      </w:r>
      <w:r w:rsidRPr="009D0F2B">
        <w:rPr>
          <w:b/>
          <w:bCs/>
          <w:u w:val="single"/>
        </w:rPr>
        <w:t xml:space="preserve">And </w:t>
      </w:r>
      <w:r w:rsidRPr="00273BE2">
        <w:rPr>
          <w:b/>
          <w:bCs/>
          <w:highlight w:val="green"/>
          <w:u w:val="single"/>
        </w:rPr>
        <w:t>once</w:t>
      </w:r>
      <w:r w:rsidRPr="009D0F2B">
        <w:rPr>
          <w:b/>
          <w:bCs/>
          <w:u w:val="single"/>
        </w:rPr>
        <w:t xml:space="preserve"> despotism is </w:t>
      </w:r>
      <w:r w:rsidRPr="00273BE2">
        <w:rPr>
          <w:b/>
          <w:bCs/>
          <w:highlight w:val="green"/>
          <w:u w:val="single"/>
        </w:rPr>
        <w:t>accepted</w:t>
      </w:r>
      <w:r w:rsidRPr="009D0F2B">
        <w:rPr>
          <w:b/>
          <w:bCs/>
          <w:u w:val="single"/>
        </w:rPr>
        <w:t xml:space="preserve"> by white people, in and as every little ritual of their own self-acceptance, </w:t>
      </w:r>
      <w:r w:rsidRPr="00273BE2">
        <w:rPr>
          <w:b/>
          <w:bCs/>
          <w:highlight w:val="green"/>
          <w:u w:val="single"/>
        </w:rPr>
        <w:t>all</w:t>
      </w:r>
      <w:r w:rsidRPr="009D0F2B">
        <w:rPr>
          <w:b/>
          <w:bCs/>
          <w:u w:val="single"/>
        </w:rPr>
        <w:t xml:space="preserve"> of which </w:t>
      </w:r>
      <w:r w:rsidRPr="00273BE2">
        <w:rPr>
          <w:b/>
          <w:bCs/>
          <w:highlight w:val="green"/>
          <w:u w:val="single"/>
        </w:rPr>
        <w:t xml:space="preserve">amount to </w:t>
      </w:r>
      <w:r w:rsidRPr="008D5876">
        <w:rPr>
          <w:b/>
          <w:bCs/>
          <w:u w:val="single"/>
        </w:rPr>
        <w:t>an endless lag,</w:t>
      </w:r>
      <w:r w:rsidRPr="009D0F2B">
        <w:rPr>
          <w:b/>
          <w:bCs/>
          <w:u w:val="single"/>
        </w:rPr>
        <w:t xml:space="preserve"> </w:t>
      </w:r>
      <w:r w:rsidRPr="00273BE2">
        <w:rPr>
          <w:b/>
          <w:bCs/>
          <w:highlight w:val="green"/>
          <w:u w:val="single"/>
        </w:rPr>
        <w:t>an eternal deferral</w:t>
      </w:r>
      <w:r w:rsidRPr="009D0F2B">
        <w:rPr>
          <w:b/>
          <w:bCs/>
          <w:u w:val="single"/>
        </w:rPr>
        <w:t xml:space="preserve">, </w:t>
      </w:r>
      <w:r w:rsidRPr="00273BE2">
        <w:rPr>
          <w:b/>
          <w:bCs/>
          <w:highlight w:val="green"/>
          <w:u w:val="single"/>
        </w:rPr>
        <w:t>the interpersonal</w:t>
      </w:r>
      <w:r w:rsidRPr="009D0F2B">
        <w:rPr>
          <w:b/>
          <w:bCs/>
          <w:u w:val="single"/>
        </w:rPr>
        <w:t xml:space="preserve"> becomes the only way to mollify it.</w:t>
      </w:r>
      <w:r w:rsidRPr="00853CE4">
        <w:rPr>
          <w:sz w:val="16"/>
        </w:rPr>
        <w:t xml:space="preserve"> If interpersonal relations form the reservoir of whiteness into which the people tap for dead energy and unsustainable sustenance, then the intersectional becomes the only way for the ones who wait on waiting, whose doubly interminable wait takes the form of critique, to mollify the constantly redoubled despotism they face. Either way, every body waits in vain.</w:t>
      </w:r>
    </w:p>
    <w:p w14:paraId="08E5AE44" w14:textId="77777777" w:rsidR="00BD6DBA" w:rsidRPr="009D0F2B" w:rsidRDefault="00BD6DBA" w:rsidP="00BD6DBA">
      <w:pPr>
        <w:rPr>
          <w:b/>
          <w:bCs/>
          <w:u w:val="single"/>
        </w:rPr>
      </w:pPr>
      <w:r w:rsidRPr="009D0F2B">
        <w:rPr>
          <w:b/>
          <w:bCs/>
          <w:u w:val="single"/>
        </w:rPr>
        <w:t xml:space="preserve">But the interpersonal is not only not up to the task of mollification, it actually </w:t>
      </w:r>
      <w:r w:rsidRPr="00ED592A">
        <w:rPr>
          <w:b/>
          <w:bCs/>
          <w:u w:val="single"/>
        </w:rPr>
        <w:t>reproduces and refines thwarted individuation and democratic despotism.</w:t>
      </w:r>
      <w:r w:rsidRPr="00ED592A">
        <w:rPr>
          <w:sz w:val="16"/>
        </w:rPr>
        <w:t xml:space="preserve"> </w:t>
      </w:r>
      <w:r w:rsidRPr="00ED592A">
        <w:rPr>
          <w:b/>
          <w:bCs/>
          <w:u w:val="single"/>
        </w:rPr>
        <w:t>These</w:t>
      </w:r>
      <w:r w:rsidRPr="009D0F2B">
        <w:rPr>
          <w:b/>
          <w:bCs/>
          <w:u w:val="single"/>
        </w:rPr>
        <w:t xml:space="preserve"> are the conditions under which the Southern strategy flourished; this is the spread soil of the plantocracy.</w:t>
      </w:r>
      <w:r w:rsidRPr="00853CE4">
        <w:rPr>
          <w:sz w:val="16"/>
        </w:rPr>
        <w:t xml:space="preserve"> And now, the pulling down of the Confederate statue proves the strategy has triumphed. The global plantocracy reigns when the monuments walk, and rampage, like pattyrollers in the form of men. </w:t>
      </w:r>
      <w:r w:rsidRPr="009D0F2B">
        <w:rPr>
          <w:b/>
          <w:bCs/>
          <w:u w:val="single"/>
        </w:rPr>
        <w:t xml:space="preserve">But how can we call Foxconn or Goldman Sachs planters? Because they work </w:t>
      </w:r>
      <w:r w:rsidRPr="00273BE2">
        <w:rPr>
          <w:b/>
          <w:bCs/>
          <w:highlight w:val="green"/>
          <w:u w:val="single"/>
        </w:rPr>
        <w:t xml:space="preserve">to fulfill </w:t>
      </w:r>
      <w:r w:rsidRPr="00ED592A">
        <w:rPr>
          <w:b/>
          <w:bCs/>
          <w:u w:val="single"/>
        </w:rPr>
        <w:t xml:space="preserve">the condition of any and all </w:t>
      </w:r>
      <w:r w:rsidRPr="00273BE2">
        <w:rPr>
          <w:b/>
          <w:bCs/>
          <w:highlight w:val="green"/>
          <w:u w:val="single"/>
        </w:rPr>
        <w:t>plantocracies</w:t>
      </w:r>
      <w:r w:rsidRPr="009D0F2B">
        <w:rPr>
          <w:b/>
          <w:bCs/>
          <w:u w:val="single"/>
        </w:rPr>
        <w:t>. Planters try to control and concentrate all the land, all the water, all the air, all the food, animals, and plants. Pushing people into factories was just a temporary tactic in this control and concentration, not the endgame.</w:t>
      </w:r>
      <w:r w:rsidRPr="00853CE4">
        <w:rPr>
          <w:sz w:val="16"/>
        </w:rPr>
        <w:t xml:space="preserve"> </w:t>
      </w:r>
      <w:r w:rsidRPr="009D0F2B">
        <w:rPr>
          <w:b/>
          <w:bCs/>
          <w:u w:val="single"/>
        </w:rPr>
        <w:t xml:space="preserve">Marxism misunderstands this. </w:t>
      </w:r>
      <w:r w:rsidRPr="00BC77FD">
        <w:rPr>
          <w:b/>
          <w:bCs/>
          <w:u w:val="single"/>
        </w:rPr>
        <w:t>The endgame is that no one can survive outside their rule, that everyone and everything must walk into the jaws of the planter or, in other words, that the earth itself is what must be consumed. Finance is completely explicit about using its menacing means to do this. So is logistics. They are</w:t>
      </w:r>
      <w:r w:rsidRPr="009D0F2B">
        <w:rPr>
          <w:b/>
          <w:bCs/>
          <w:u w:val="single"/>
        </w:rPr>
        <w:t xml:space="preserve"> sciences of the planter. But understanding this regime as a plantocracy thriving in the individuating violence of democratic despotism does not lead to the thought that there is no outside to the world.</w:t>
      </w:r>
    </w:p>
    <w:p w14:paraId="6E5B0D5E" w14:textId="77777777" w:rsidR="00BD6DBA" w:rsidRPr="009D0F2B" w:rsidRDefault="00BD6DBA" w:rsidP="00BD6DBA">
      <w:pPr>
        <w:rPr>
          <w:b/>
          <w:bCs/>
          <w:u w:val="single"/>
        </w:rPr>
      </w:pPr>
      <w:r w:rsidRPr="00853CE4">
        <w:rPr>
          <w:sz w:val="16"/>
        </w:rPr>
        <w:t xml:space="preserve">It leads to finding some land to share and with which to share. </w:t>
      </w:r>
      <w:r w:rsidRPr="00ED592A">
        <w:rPr>
          <w:sz w:val="16"/>
        </w:rPr>
        <w:t xml:space="preserve">Because </w:t>
      </w:r>
      <w:r w:rsidRPr="00ED592A">
        <w:rPr>
          <w:b/>
          <w:bCs/>
          <w:u w:val="single"/>
        </w:rPr>
        <w:t xml:space="preserve">in the face of this despotism </w:t>
      </w:r>
      <w:r w:rsidRPr="00273BE2">
        <w:rPr>
          <w:b/>
          <w:bCs/>
          <w:highlight w:val="green"/>
          <w:u w:val="single"/>
        </w:rPr>
        <w:t>we need somewhere to really care</w:t>
      </w:r>
      <w:r w:rsidRPr="009D0F2B">
        <w:rPr>
          <w:b/>
          <w:bCs/>
          <w:u w:val="single"/>
        </w:rPr>
        <w:t xml:space="preserve">, </w:t>
      </w:r>
      <w:r w:rsidRPr="00ED592A">
        <w:rPr>
          <w:b/>
          <w:bCs/>
          <w:u w:val="single"/>
        </w:rPr>
        <w:t>which is the collective destruction of the interpersonal</w:t>
      </w:r>
      <w:r w:rsidRPr="009D0F2B">
        <w:rPr>
          <w:b/>
          <w:bCs/>
          <w:u w:val="single"/>
        </w:rPr>
        <w:t xml:space="preserve">, and with and through it the delusion of the individual, in open practices of welcome and visitation. </w:t>
      </w:r>
      <w:r w:rsidRPr="00ED592A">
        <w:rPr>
          <w:b/>
          <w:bCs/>
          <w:u w:val="single"/>
        </w:rPr>
        <w:t>That cannot be done in conflict with the plantocracy, where the interpersonal</w:t>
      </w:r>
      <w:r w:rsidRPr="009D0F2B">
        <w:rPr>
          <w:b/>
          <w:bCs/>
          <w:u w:val="single"/>
        </w:rPr>
        <w:t xml:space="preserve">, or freedom, or non-fascist living, becomes our faulty weapon. </w:t>
      </w:r>
      <w:r w:rsidRPr="00273BE2">
        <w:rPr>
          <w:b/>
          <w:bCs/>
          <w:highlight w:val="green"/>
          <w:u w:val="single"/>
        </w:rPr>
        <w:t>It is a battle that can only be won in the militant, self-defensive, self-annihilative retreat of the new attackers.</w:t>
      </w:r>
      <w:r w:rsidRPr="00853CE4">
        <w:rPr>
          <w:sz w:val="16"/>
        </w:rPr>
        <w:t xml:space="preserve"> And given the nature of the rule under plantocracy, retreat means finding land that is fugitive from the rule over land, water, air, etcetera, and then setting that land up anautonomously enough to start the treatment. </w:t>
      </w:r>
      <w:r w:rsidRPr="009D0F2B">
        <w:rPr>
          <w:b/>
          <w:bCs/>
          <w:u w:val="single"/>
        </w:rPr>
        <w:t>That land may be a squatted garage in the city or an abandoned mill in the countryside. That treatment may entail forming a band, hosting a barbeque, a dance and a drink. It may be a farm and a daycare, an experimental writing collective, or a mechanics shop.</w:t>
      </w:r>
      <w:r w:rsidRPr="00853CE4">
        <w:rPr>
          <w:sz w:val="16"/>
        </w:rPr>
        <w:t xml:space="preserve"> Any form of detoxification from the interpersonal. </w:t>
      </w:r>
      <w:r w:rsidRPr="009D0F2B">
        <w:rPr>
          <w:b/>
          <w:bCs/>
          <w:u w:val="single"/>
        </w:rPr>
        <w:t>There will be no allies, no citations, no counter-portraiture.</w:t>
      </w:r>
      <w:r w:rsidRPr="00853CE4">
        <w:rPr>
          <w:sz w:val="16"/>
        </w:rPr>
        <w:t xml:space="preserve"> Every aggression will be massive</w:t>
      </w:r>
      <w:r w:rsidRPr="00BC77FD">
        <w:rPr>
          <w:sz w:val="16"/>
        </w:rPr>
        <w:t xml:space="preserve">. </w:t>
      </w:r>
      <w:r w:rsidRPr="00BC77FD">
        <w:rPr>
          <w:b/>
          <w:bCs/>
          <w:u w:val="single"/>
        </w:rPr>
        <w:t xml:space="preserve">And when we win, </w:t>
      </w:r>
      <w:r w:rsidRPr="00273BE2">
        <w:rPr>
          <w:b/>
          <w:bCs/>
          <w:highlight w:val="green"/>
          <w:u w:val="single"/>
        </w:rPr>
        <w:t>blackness will rain in sun showers while the time disappears.</w:t>
      </w:r>
      <w:r w:rsidRPr="009D0F2B">
        <w:rPr>
          <w:b/>
          <w:bCs/>
          <w:u w:val="single"/>
        </w:rPr>
        <w:t xml:space="preserve"> </w:t>
      </w:r>
    </w:p>
    <w:p w14:paraId="361CB57E" w14:textId="77777777" w:rsidR="00BD6DBA" w:rsidRPr="00853CE4" w:rsidRDefault="00BD6DBA" w:rsidP="00BD6DBA">
      <w:pPr>
        <w:rPr>
          <w:sz w:val="16"/>
        </w:rPr>
      </w:pPr>
      <w:r w:rsidRPr="00853CE4">
        <w:rPr>
          <w:sz w:val="16"/>
        </w:rPr>
        <w:t>2.</w:t>
      </w:r>
    </w:p>
    <w:p w14:paraId="066B7220" w14:textId="77777777" w:rsidR="00BD6DBA" w:rsidRPr="00853CE4" w:rsidRDefault="00BD6DBA" w:rsidP="00BD6DBA">
      <w:pPr>
        <w:rPr>
          <w:sz w:val="16"/>
        </w:rPr>
      </w:pPr>
      <w:r w:rsidRPr="009D0F2B">
        <w:rPr>
          <w:b/>
          <w:bCs/>
          <w:u w:val="single"/>
        </w:rPr>
        <w:t>It is difficult for those of us coming out of the black radical tradition to embrace the currently popular timeline on fascism. If fascism is back, as the common sense in Europe and the United States seems to insist, when did it go away? In the 50s with Apartheid and Jim Crow? In the 60s and 70s? – not for Latin Americans. In the 80s? – not for Indonesians or the Congolese. In the 90s? – the decade of intensified carceral state violence against black people in the United States?</w:t>
      </w:r>
      <w:r w:rsidRPr="00853CE4">
        <w:rPr>
          <w:sz w:val="16"/>
        </w:rPr>
        <w:t xml:space="preserve"> We don’t mean to deny fascism’s particular mix of lingering and resurgence in Europe, which became the supposed anti-fascist’s attitude as soon the immigrant began the task of rebuilding Europe in the wake of the last of its racial capitalist self-destructions; but we do want to say something about the fundamental difference between a common life and undercommon living because we adhere to the black radical tradition’s expanded sense of fascism’s historical trajectory and geographical reach.</w:t>
      </w:r>
    </w:p>
    <w:p w14:paraId="6305F6D0" w14:textId="77777777" w:rsidR="00BD6DBA" w:rsidRPr="009D0F2B" w:rsidRDefault="00BD6DBA" w:rsidP="00BD6DBA">
      <w:pPr>
        <w:rPr>
          <w:b/>
          <w:bCs/>
          <w:u w:val="single"/>
        </w:rPr>
      </w:pPr>
      <w:r w:rsidRPr="009D0F2B">
        <w:rPr>
          <w:b/>
          <w:bCs/>
          <w:u w:val="single"/>
        </w:rPr>
        <w:t>The idea of the commons as a set of resources and relations that we, as otherwise exploited and expropriated people, build or protect, manage or exploit, creates and follows on from several assumptions.</w:t>
      </w:r>
      <w:r w:rsidRPr="00853CE4">
        <w:rPr>
          <w:sz w:val="16"/>
        </w:rPr>
        <w:t xml:space="preserve"> </w:t>
      </w:r>
      <w:r w:rsidRPr="009D0F2B">
        <w:rPr>
          <w:b/>
          <w:bCs/>
          <w:u w:val="single"/>
        </w:rPr>
        <w:t>First and foremost is the assumption that we could ever be anything but already shared and already sharing. Indeed, the condition of our ability to share is that we are shared.</w:t>
      </w:r>
      <w:r w:rsidRPr="00853CE4">
        <w:rPr>
          <w:sz w:val="16"/>
        </w:rPr>
        <w:t xml:space="preserve"> In other words, </w:t>
      </w:r>
      <w:r w:rsidRPr="00273BE2">
        <w:rPr>
          <w:b/>
          <w:bCs/>
          <w:highlight w:val="green"/>
          <w:u w:val="single"/>
        </w:rPr>
        <w:t xml:space="preserve">we are not individuals who </w:t>
      </w:r>
      <w:r w:rsidRPr="00BC77FD">
        <w:rPr>
          <w:b/>
          <w:bCs/>
          <w:u w:val="single"/>
        </w:rPr>
        <w:t xml:space="preserve">decided to </w:t>
      </w:r>
      <w:r w:rsidRPr="00273BE2">
        <w:rPr>
          <w:b/>
          <w:bCs/>
          <w:highlight w:val="green"/>
          <w:u w:val="single"/>
        </w:rPr>
        <w:t>enter into relations with or through the commons</w:t>
      </w:r>
      <w:r w:rsidRPr="009D0F2B">
        <w:rPr>
          <w:b/>
          <w:bCs/>
          <w:u w:val="single"/>
        </w:rPr>
        <w:t xml:space="preserve">. </w:t>
      </w:r>
      <w:r w:rsidRPr="00273BE2">
        <w:rPr>
          <w:b/>
          <w:bCs/>
          <w:highlight w:val="green"/>
          <w:u w:val="single"/>
        </w:rPr>
        <w:t>The commons cannot gather us</w:t>
      </w:r>
      <w:r w:rsidRPr="009D0F2B">
        <w:rPr>
          <w:b/>
          <w:bCs/>
          <w:u w:val="single"/>
        </w:rPr>
        <w:t>. We are already gathered, as we are already dispersed and interspersed.</w:t>
      </w:r>
      <w:r w:rsidRPr="00853CE4">
        <w:rPr>
          <w:sz w:val="16"/>
        </w:rPr>
        <w:t xml:space="preserve"> </w:t>
      </w:r>
      <w:r w:rsidRPr="009D0F2B">
        <w:rPr>
          <w:b/>
          <w:bCs/>
          <w:u w:val="single"/>
        </w:rPr>
        <w:t>The idea of the commons leads to the presumption of interpersonal relations, and therefore of the person as an independent, strategic agent. Such persons make not just commons, but states and nations, in this worldview.</w:t>
      </w:r>
    </w:p>
    <w:p w14:paraId="76DA6473" w14:textId="77777777" w:rsidR="00BD6DBA" w:rsidRPr="00853CE4" w:rsidRDefault="00BD6DBA" w:rsidP="00BD6DBA">
      <w:pPr>
        <w:rPr>
          <w:sz w:val="16"/>
        </w:rPr>
      </w:pPr>
      <w:r w:rsidRPr="00853CE4">
        <w:rPr>
          <w:sz w:val="16"/>
        </w:rPr>
        <w:t xml:space="preserve">The undercommons is the refusal of the interpersonal, and by extension the international, upon which politics is built. </w:t>
      </w:r>
      <w:r w:rsidRPr="00273BE2">
        <w:rPr>
          <w:b/>
          <w:bCs/>
          <w:highlight w:val="green"/>
          <w:u w:val="single"/>
        </w:rPr>
        <w:t>To be undercommon is to live incomplete in the service of a shared incompletion</w:t>
      </w:r>
      <w:r w:rsidRPr="009D0F2B">
        <w:rPr>
          <w:b/>
          <w:bCs/>
          <w:u w:val="single"/>
        </w:rPr>
        <w:t>, which acknowledges and insists upon the inoperative condition of the individual and the nation as these brutal and unsustainable fantasies and all of the material effects they generate oscillate in the ever-foreshortening interval between liberalism and fascism. These inoperative forms still try to operate through us.</w:t>
      </w:r>
    </w:p>
    <w:p w14:paraId="334C7648" w14:textId="77777777" w:rsidR="00BD6DBA" w:rsidRPr="00853CE4" w:rsidRDefault="00BD6DBA" w:rsidP="00BD6DBA">
      <w:pPr>
        <w:rPr>
          <w:sz w:val="16"/>
        </w:rPr>
      </w:pPr>
      <w:r w:rsidRPr="00853CE4">
        <w:rPr>
          <w:sz w:val="16"/>
        </w:rPr>
        <w:t xml:space="preserve">If the undercommons is not the commons, if the new word implies something inadequate about the old word, then it would be in this: that </w:t>
      </w:r>
      <w:r w:rsidRPr="00273BE2">
        <w:rPr>
          <w:b/>
          <w:bCs/>
          <w:highlight w:val="green"/>
          <w:u w:val="single"/>
        </w:rPr>
        <w:t>the undercommons is not a collection of individuals-in-relation</w:t>
      </w:r>
      <w:r w:rsidRPr="009D0F2B">
        <w:rPr>
          <w:b/>
          <w:bCs/>
          <w:u w:val="single"/>
        </w:rPr>
        <w:t xml:space="preserve">, which is precisely how the commons has traditionally been theorized. We were trying to see something </w:t>
      </w:r>
      <w:r w:rsidRPr="00273BE2">
        <w:rPr>
          <w:b/>
          <w:bCs/>
          <w:highlight w:val="green"/>
          <w:u w:val="single"/>
        </w:rPr>
        <w:t>underneath the individuation that the commons</w:t>
      </w:r>
      <w:r w:rsidRPr="009D0F2B">
        <w:rPr>
          <w:b/>
          <w:bCs/>
          <w:u w:val="single"/>
        </w:rPr>
        <w:t xml:space="preserve"> bears, and hides, and </w:t>
      </w:r>
      <w:r w:rsidRPr="00273BE2">
        <w:rPr>
          <w:b/>
          <w:bCs/>
          <w:highlight w:val="green"/>
          <w:u w:val="single"/>
        </w:rPr>
        <w:t>tries to regulate.</w:t>
      </w:r>
      <w:r w:rsidRPr="009D0F2B">
        <w:rPr>
          <w:b/>
          <w:bCs/>
          <w:u w:val="single"/>
        </w:rPr>
        <w:t xml:space="preserve"> </w:t>
      </w:r>
      <w:r w:rsidRPr="00853CE4">
        <w:rPr>
          <w:sz w:val="16"/>
        </w:rPr>
        <w:t xml:space="preserve">It is what is given in the impossibility of the one and the exhaustion of the very idea of the one. What if the practice of common life isn’t about new definitions of power and new relations across difference? What if the very idea of new definitions of power/new relations across difference is nothing other than an alienation machine? </w:t>
      </w:r>
    </w:p>
    <w:p w14:paraId="17626E38" w14:textId="77777777" w:rsidR="00BD6DBA" w:rsidRPr="00853CE4" w:rsidRDefault="00BD6DBA" w:rsidP="00BD6DBA">
      <w:pPr>
        <w:rPr>
          <w:sz w:val="16"/>
        </w:rPr>
      </w:pPr>
      <w:r w:rsidRPr="00853CE4">
        <w:rPr>
          <w:sz w:val="16"/>
        </w:rPr>
        <w:t>3.</w:t>
      </w:r>
    </w:p>
    <w:p w14:paraId="362B0774" w14:textId="77777777" w:rsidR="00BD6DBA" w:rsidRPr="009D0F2B" w:rsidRDefault="00BD6DBA" w:rsidP="00BD6DBA">
      <w:pPr>
        <w:rPr>
          <w:b/>
          <w:bCs/>
          <w:u w:val="single"/>
        </w:rPr>
      </w:pPr>
      <w:r w:rsidRPr="00853CE4">
        <w:rPr>
          <w:sz w:val="16"/>
        </w:rPr>
        <w:t xml:space="preserve">What would happen if every time people used the word ‘university’ it came out sounding like ‘factory’? Why do people think working in the university is special? </w:t>
      </w:r>
      <w:r w:rsidRPr="009D0F2B">
        <w:rPr>
          <w:b/>
          <w:bCs/>
          <w:u w:val="single"/>
        </w:rPr>
        <w:t>The university is a gathering of chances and resources; a cache of weapons and supplies; a concentration of dangers and pitfalls. It’s not a place to occupy or to inhabit; it’s a place to work, to get in and out of with such rapidity and rapacious purpose that it disappears in that its boundaries disappear.</w:t>
      </w:r>
      <w:r w:rsidRPr="00853CE4">
        <w:rPr>
          <w:sz w:val="16"/>
        </w:rPr>
        <w:t xml:space="preserve"> </w:t>
      </w:r>
      <w:r w:rsidRPr="009D0F2B">
        <w:rPr>
          <w:b/>
          <w:bCs/>
          <w:u w:val="single"/>
        </w:rPr>
        <w:t>All of that work ought to be securing the capacity to use those resources and to take those chances and to pass them around to the extent that they are useful.</w:t>
      </w:r>
      <w:r w:rsidRPr="00853CE4">
        <w:rPr>
          <w:sz w:val="16"/>
        </w:rPr>
        <w:t xml:space="preserve"> It’s not a point on a line. It’s not an aspirational beginning or end; it’s a respirational organ that is all but certainly laced with malignancy</w:t>
      </w:r>
      <w:r w:rsidRPr="00BC77FD">
        <w:rPr>
          <w:sz w:val="16"/>
        </w:rPr>
        <w:t xml:space="preserve">. </w:t>
      </w:r>
      <w:r w:rsidRPr="00BC77FD">
        <w:rPr>
          <w:b/>
          <w:bCs/>
          <w:u w:val="single"/>
        </w:rPr>
        <w:t>It requires us to consider, as if it actually had something to do with us, what farmworkers think of working on a farm, before that activity is congealed into the achievement of the identity ‘farmer.’</w:t>
      </w:r>
      <w:r w:rsidRPr="00BC77FD">
        <w:rPr>
          <w:sz w:val="16"/>
        </w:rPr>
        <w:t xml:space="preserve"> In</w:t>
      </w:r>
      <w:r w:rsidRPr="00853CE4">
        <w:rPr>
          <w:sz w:val="16"/>
        </w:rPr>
        <w:t xml:space="preserve"> this regard, the undercommons is not, except incidentally, about the university; and the undercommons is crucially about a sociality not based on the individual. Nor, again, would we describe it as derivative of the individual – </w:t>
      </w:r>
      <w:r w:rsidRPr="009D0F2B">
        <w:rPr>
          <w:b/>
          <w:bCs/>
          <w:u w:val="single"/>
        </w:rPr>
        <w:t>the undercommons is not about the dividual, or the pre-individual, or the supra-individual. The undercommons is an attachment, a sharedness, a diffunity, a partedness. If we mentioned the university at all it was because it was the factory we were working in when we made our analysis.</w:t>
      </w:r>
    </w:p>
    <w:p w14:paraId="2BC9ADF5" w14:textId="77777777" w:rsidR="00BD6DBA" w:rsidRPr="00853CE4" w:rsidRDefault="00BD6DBA" w:rsidP="00BD6DBA">
      <w:pPr>
        <w:rPr>
          <w:sz w:val="16"/>
        </w:rPr>
      </w:pPr>
      <w:r w:rsidRPr="00853CE4">
        <w:rPr>
          <w:sz w:val="16"/>
        </w:rPr>
        <w:t xml:space="preserve">This is all to say that the undercommons has no particular relation to, or relative antagonism with, a sector created by the capitalist division of labor called higher education. </w:t>
      </w:r>
      <w:r w:rsidRPr="009D0F2B">
        <w:rPr>
          <w:b/>
          <w:bCs/>
          <w:u w:val="single"/>
        </w:rPr>
        <w:t>As Marx said, the criminal creates the criminal justice system. We find “informal and situated knowledge” amongst prisoners, prisoner’s families, courtroom clerks and reporters, etcetera. This undercommon work is what the legal sector exploits.</w:t>
      </w:r>
      <w:r w:rsidRPr="00853CE4">
        <w:rPr>
          <w:sz w:val="16"/>
        </w:rPr>
        <w:t xml:space="preserve"> </w:t>
      </w:r>
      <w:r w:rsidRPr="009D0F2B">
        <w:rPr>
          <w:b/>
          <w:bCs/>
          <w:u w:val="single"/>
        </w:rPr>
        <w:t>Lawyers and judges are primarily supervisory. And so it is with the healing work of patients and families that makes the health sector. Doctors and nurses are primarily supervisory.</w:t>
      </w:r>
      <w:r w:rsidRPr="00853CE4">
        <w:rPr>
          <w:sz w:val="16"/>
        </w:rPr>
        <w:t xml:space="preserve"> Beyond all the ideology of the special mission of the university sector it is worth remembering two things. </w:t>
      </w:r>
      <w:r w:rsidRPr="009D0F2B">
        <w:rPr>
          <w:b/>
          <w:bCs/>
          <w:u w:val="single"/>
        </w:rPr>
        <w:t>First, students make the higher education system. Professors are primarily supervisory. Second, students working to become teachers, in any area, are – all of them – being groomed for management. Graduate students feel this contradiction and it hurts because they are moving from the shop floor to management. But the fact is that if you want to teach for money in our system, you’re supposed to supervise.</w:t>
      </w:r>
      <w:r w:rsidRPr="00853CE4">
        <w:rPr>
          <w:sz w:val="16"/>
        </w:rPr>
        <w:t xml:space="preserve"> </w:t>
      </w:r>
      <w:r w:rsidRPr="009D0F2B">
        <w:rPr>
          <w:b/>
          <w:bCs/>
          <w:u w:val="single"/>
        </w:rPr>
        <w:t xml:space="preserve">None of this would need saying if we were talking about the automobile sector. Those who work in an auto plant know their roles. If they solder they are workers. If they evaluate the quality and speed of soldering, they are management. </w:t>
      </w:r>
      <w:r w:rsidRPr="00853CE4">
        <w:rPr>
          <w:sz w:val="16"/>
        </w:rPr>
        <w:t>Of course, managers get evaluated, too, and sometimes something like an appetite for being (de)graded, which accompanies the appetite for (de)grading, appears to appear. But that’s small scale compared to the mechanics of “teacher-student relations,” which study refuses.</w:t>
      </w:r>
    </w:p>
    <w:p w14:paraId="7323480C" w14:textId="77777777" w:rsidR="00BD6DBA" w:rsidRPr="00B831B8" w:rsidRDefault="00BD6DBA" w:rsidP="00BD6DBA">
      <w:pPr>
        <w:rPr>
          <w:b/>
          <w:bCs/>
          <w:u w:val="single"/>
        </w:rPr>
      </w:pPr>
      <w:r w:rsidRPr="00853CE4">
        <w:rPr>
          <w:sz w:val="16"/>
        </w:rPr>
        <w:t xml:space="preserve">Realizing that you have to supervise to teach for money, even lousy money, in our system can then lead to two forms of collective organization. </w:t>
      </w:r>
      <w:r w:rsidRPr="00B831B8">
        <w:rPr>
          <w:b/>
          <w:bCs/>
          <w:u w:val="single"/>
        </w:rPr>
        <w:t xml:space="preserve">We can take from the job our money and do something else together, or </w:t>
      </w:r>
      <w:r w:rsidRPr="00ED592A">
        <w:rPr>
          <w:b/>
          <w:bCs/>
          <w:u w:val="single"/>
        </w:rPr>
        <w:t>we can work to overturn a system that chains study to supervision because only this overturning is going to break that line. And at</w:t>
      </w:r>
      <w:r w:rsidRPr="00B831B8">
        <w:rPr>
          <w:b/>
          <w:bCs/>
          <w:u w:val="single"/>
        </w:rPr>
        <w:t xml:space="preserve"> a certain point since any exodus both goes nowhere and undermines what it leaves, these two forms of organizing come together. Any other approach is just waiting around to be offered “supervisor of the month” or a “Distinguished Teaching Award.”</w:t>
      </w:r>
    </w:p>
    <w:p w14:paraId="2B8FEF78" w14:textId="77777777" w:rsidR="00BD6DBA" w:rsidRPr="00853CE4" w:rsidRDefault="00BD6DBA" w:rsidP="00BD6DBA">
      <w:pPr>
        <w:rPr>
          <w:sz w:val="16"/>
        </w:rPr>
      </w:pPr>
      <w:r w:rsidRPr="00853CE4">
        <w:rPr>
          <w:sz w:val="16"/>
        </w:rPr>
        <w:t>Of course, part of the ideology of the university’s exceptionalism is that under this capitalist division of labor the university is permitted to gather knowledge, that is, supervise not just its own sector and its students but also to supervise other sectors. It creates agronomy departments to share in the supervision of the agricultural sector, or an art department to share in the supervision of the art market, through research. But this should not fool us. It is the same for the banking sector, whose oversight and supervision of other sectors produces papers and reports.</w:t>
      </w:r>
    </w:p>
    <w:p w14:paraId="4BE292DA" w14:textId="77777777" w:rsidR="00BD6DBA" w:rsidRPr="00853CE4" w:rsidRDefault="00BD6DBA" w:rsidP="00BD6DBA">
      <w:pPr>
        <w:rPr>
          <w:sz w:val="16"/>
        </w:rPr>
      </w:pPr>
      <w:r w:rsidRPr="00853CE4">
        <w:rPr>
          <w:sz w:val="16"/>
        </w:rPr>
        <w:t>4.</w:t>
      </w:r>
    </w:p>
    <w:p w14:paraId="4E28A13E" w14:textId="77777777" w:rsidR="00BD6DBA" w:rsidRPr="00ED592A" w:rsidRDefault="00BD6DBA" w:rsidP="00BD6DBA">
      <w:pPr>
        <w:rPr>
          <w:b/>
          <w:bCs/>
          <w:u w:val="single"/>
        </w:rPr>
      </w:pPr>
      <w:r w:rsidRPr="00B831B8">
        <w:rPr>
          <w:b/>
          <w:bCs/>
          <w:u w:val="single"/>
        </w:rPr>
        <w:t>As we often suggest in conversations around the practice of study, once we try to study, the system will come for us, no matter how minor our study appears to us.</w:t>
      </w:r>
      <w:r w:rsidRPr="00853CE4">
        <w:rPr>
          <w:sz w:val="16"/>
        </w:rPr>
        <w:t xml:space="preserve"> </w:t>
      </w:r>
      <w:r w:rsidRPr="00B831B8">
        <w:rPr>
          <w:b/>
          <w:bCs/>
          <w:u w:val="single"/>
        </w:rPr>
        <w:t xml:space="preserve">And so, there is really no possibility of disengaging given the constant potential we carry to provoke engagement. </w:t>
      </w:r>
      <w:r w:rsidRPr="00ED592A">
        <w:rPr>
          <w:b/>
          <w:bCs/>
          <w:u w:val="single"/>
        </w:rPr>
        <w:t>Life demands we bring forth this potential again and again despite the consequences.</w:t>
      </w:r>
    </w:p>
    <w:p w14:paraId="07BE9E85" w14:textId="77777777" w:rsidR="00BD6DBA" w:rsidRPr="00B831B8" w:rsidRDefault="00BD6DBA" w:rsidP="00BD6DBA">
      <w:pPr>
        <w:rPr>
          <w:b/>
          <w:bCs/>
          <w:u w:val="single"/>
        </w:rPr>
      </w:pPr>
      <w:r w:rsidRPr="00ED592A">
        <w:rPr>
          <w:sz w:val="16"/>
        </w:rPr>
        <w:t xml:space="preserve">But engagement itself also posits and re-posits us in a way that risks trapping us in an idea of ourselves as strategic agents who have antagonistic relations with systems of power. </w:t>
      </w:r>
      <w:r w:rsidRPr="00ED592A">
        <w:rPr>
          <w:b/>
          <w:bCs/>
          <w:u w:val="single"/>
        </w:rPr>
        <w:t>The general</w:t>
      </w:r>
      <w:r w:rsidRPr="00B831B8">
        <w:rPr>
          <w:b/>
          <w:bCs/>
          <w:u w:val="single"/>
        </w:rPr>
        <w:t xml:space="preserve"> antagonism admits neither strategy nor strategic relations nor strategic agents. In fact, it points to the fundamental antagonism of all as difference: clashing, contrasting, emerging, and fading without agents or strategies.</w:t>
      </w:r>
      <w:r w:rsidRPr="00853CE4">
        <w:rPr>
          <w:sz w:val="16"/>
        </w:rPr>
        <w:t xml:space="preserve"> Agents with strategies, that is, individuals, mistake all this difference for something out of which they can fashion choices, or decisions, or relations, which is also to say out of which they could fashion themselves. But </w:t>
      </w:r>
      <w:r w:rsidRPr="00B831B8">
        <w:rPr>
          <w:b/>
          <w:bCs/>
          <w:u w:val="single"/>
        </w:rPr>
        <w:t>the general antagonism won’t let you go, no matter how hard it propels you, ‘cause it’s us. Your efforts at recognizing yourself and being recognized will riot on you.</w:t>
      </w:r>
    </w:p>
    <w:p w14:paraId="36D4035F" w14:textId="77777777" w:rsidR="00BD6DBA" w:rsidRPr="00853CE4" w:rsidRDefault="00BD6DBA" w:rsidP="00BD6DBA">
      <w:pPr>
        <w:rPr>
          <w:sz w:val="16"/>
        </w:rPr>
      </w:pPr>
      <w:r w:rsidRPr="00ED592A">
        <w:rPr>
          <w:b/>
          <w:bCs/>
          <w:u w:val="single"/>
        </w:rPr>
        <w:t xml:space="preserve">This is why </w:t>
      </w:r>
      <w:r w:rsidRPr="00273BE2">
        <w:rPr>
          <w:b/>
          <w:bCs/>
          <w:highlight w:val="green"/>
          <w:u w:val="single"/>
        </w:rPr>
        <w:t>we find complicity useful</w:t>
      </w:r>
      <w:r w:rsidRPr="00B831B8">
        <w:rPr>
          <w:b/>
          <w:bCs/>
          <w:u w:val="single"/>
        </w:rPr>
        <w:t>. When you think about how people worry about complicity it is precisely a fear of the general antagonism.</w:t>
      </w:r>
      <w:r w:rsidRPr="00853CE4">
        <w:rPr>
          <w:sz w:val="16"/>
        </w:rPr>
        <w:t xml:space="preserve"> </w:t>
      </w:r>
      <w:r w:rsidRPr="00B831B8">
        <w:rPr>
          <w:b/>
          <w:bCs/>
          <w:u w:val="single"/>
        </w:rPr>
        <w:t xml:space="preserve">If someone is worried, as is typical, about how his art practice or curatorial practice will be compromised by complicity with the museum, or worried about how her research and teaching will be compromised by complicity with the university, at the base of that worry is the fear that they cannot sort themself out in the midst of this complicity. </w:t>
      </w:r>
      <w:r w:rsidRPr="00273BE2">
        <w:rPr>
          <w:b/>
          <w:bCs/>
          <w:highlight w:val="green"/>
          <w:u w:val="single"/>
        </w:rPr>
        <w:t>The person cannot say this is ‘me,’ my strategy, and my relation to the institution</w:t>
      </w:r>
      <w:r w:rsidRPr="00B831B8">
        <w:rPr>
          <w:b/>
          <w:bCs/>
          <w:u w:val="single"/>
        </w:rPr>
        <w:t>.</w:t>
      </w:r>
      <w:r w:rsidRPr="00853CE4">
        <w:rPr>
          <w:sz w:val="16"/>
        </w:rPr>
        <w:t xml:space="preserve"> </w:t>
      </w:r>
      <w:r w:rsidRPr="00B831B8">
        <w:rPr>
          <w:b/>
          <w:bCs/>
          <w:u w:val="single"/>
        </w:rPr>
        <w:t>Complicity indicates a kind of falling into something and not being able to disentangle what you see as yourself from the institution and its (anti-)sociality.</w:t>
      </w:r>
      <w:r w:rsidRPr="00853CE4">
        <w:rPr>
          <w:sz w:val="16"/>
        </w:rPr>
        <w:t xml:space="preserve"> The person fears not being able to say this is the boundary, fears that the border is crossing them. </w:t>
      </w:r>
      <w:r w:rsidRPr="00B831B8">
        <w:rPr>
          <w:b/>
          <w:bCs/>
          <w:u w:val="single"/>
        </w:rPr>
        <w:t>But no amount of strategy, decisions, or relations can disentangle us.</w:t>
      </w:r>
      <w:r w:rsidRPr="00853CE4">
        <w:rPr>
          <w:sz w:val="16"/>
        </w:rPr>
        <w:t xml:space="preserve"> The institution seems so much more successful than us at turning the general antagonism into the ground for individuation. But why do we feel this way when the real feeling we get from the institution is precisely the opposite, entanglement?</w:t>
      </w:r>
    </w:p>
    <w:p w14:paraId="7E92300B" w14:textId="77777777" w:rsidR="00BD6DBA" w:rsidRPr="00853CE4" w:rsidRDefault="00BD6DBA" w:rsidP="00BD6DBA">
      <w:pPr>
        <w:rPr>
          <w:sz w:val="16"/>
        </w:rPr>
      </w:pPr>
      <w:r w:rsidRPr="00B831B8">
        <w:rPr>
          <w:b/>
          <w:bCs/>
          <w:u w:val="single"/>
        </w:rPr>
        <w:t>Now, maybe the way to deal with that resistance to the general antagonism provoked by the fear of complicity with an institution is to invoke the other use of complicity. To be complicit with others, to be an accomplice, to live in ways that always provoke conspiracy, a conspiracy without a plot where the conspiracy is the plot – this use of complicity can help us.</w:t>
      </w:r>
      <w:r w:rsidRPr="00853CE4">
        <w:rPr>
          <w:sz w:val="16"/>
        </w:rPr>
        <w:t xml:space="preserve"> </w:t>
      </w:r>
      <w:r w:rsidRPr="00ED592A">
        <w:rPr>
          <w:b/>
          <w:bCs/>
          <w:u w:val="single"/>
        </w:rPr>
        <w:t>This second use of complicity emphasizes our incompleteness</w:t>
      </w:r>
      <w:r w:rsidRPr="00B831B8">
        <w:rPr>
          <w:b/>
          <w:bCs/>
          <w:u w:val="single"/>
        </w:rPr>
        <w:t xml:space="preserve"> – when you see us you see something missing, our accomplices, or something more, our conspiracy. It’s all good, it’s just not all there.</w:t>
      </w:r>
      <w:r w:rsidRPr="00853CE4">
        <w:rPr>
          <w:sz w:val="16"/>
        </w:rPr>
        <w:t xml:space="preserve"> </w:t>
      </w:r>
      <w:r w:rsidRPr="00B831B8">
        <w:rPr>
          <w:b/>
          <w:bCs/>
          <w:u w:val="single"/>
        </w:rPr>
        <w:t>We don’t make sense on our own.</w:t>
      </w:r>
      <w:r w:rsidRPr="00853CE4">
        <w:rPr>
          <w:sz w:val="16"/>
        </w:rPr>
        <w:t xml:space="preserve"> </w:t>
      </w:r>
      <w:r w:rsidRPr="00B831B8">
        <w:rPr>
          <w:b/>
          <w:bCs/>
          <w:u w:val="single"/>
        </w:rPr>
        <w:t>There must be more of us, more to us. On our own we don’t add up.</w:t>
      </w:r>
      <w:r w:rsidRPr="00853CE4">
        <w:rPr>
          <w:sz w:val="16"/>
        </w:rPr>
        <w:t xml:space="preserve"> </w:t>
      </w:r>
      <w:r w:rsidRPr="00B831B8">
        <w:rPr>
          <w:b/>
          <w:bCs/>
          <w:u w:val="single"/>
        </w:rPr>
        <w:t xml:space="preserve">And that is what we are, </w:t>
      </w:r>
      <w:r w:rsidRPr="00853CE4">
        <w:rPr>
          <w:sz w:val="16"/>
        </w:rPr>
        <w:t xml:space="preserve">and that is what we are in the institution, and how we are in the institution, complicit with others who are not there in the institution, conspiring with them while inside, </w:t>
      </w:r>
      <w:r w:rsidRPr="00B831B8">
        <w:rPr>
          <w:b/>
          <w:bCs/>
          <w:u w:val="single"/>
        </w:rPr>
        <w:t>tangled up in the institution with the thought or the sound or the feel of the outside, which is in us, which we share in this sharing with, this ongoing folding with, this unaccomplishable com + pli.</w:t>
      </w:r>
      <w:r w:rsidRPr="00853CE4">
        <w:rPr>
          <w:sz w:val="16"/>
        </w:rPr>
        <w:t xml:space="preserve"> That kind of complicity can be deepened even as we deepen our place in, as we dig down through, the institution. </w:t>
      </w:r>
      <w:r w:rsidRPr="00B831B8">
        <w:rPr>
          <w:b/>
          <w:bCs/>
          <w:u w:val="single"/>
        </w:rPr>
        <w:t>We can provoke here not a strategy of within and against, but a way of living that is within and against strategy, not as a position, relation, or politics, but as a contradiction, an embrace of the general antagonism that institutions feed off but deny in the name of strategy, vision, and purpose.</w:t>
      </w:r>
      <w:r w:rsidRPr="00853CE4">
        <w:rPr>
          <w:sz w:val="16"/>
        </w:rPr>
        <w:t xml:space="preserve"> Our complicity refuses the purposive as its own reward and the more it grows the more the underlying entanglement of the institution overwhelms its strategy. We will have been violent to, or malignant in, the institution, cutting it together apart into nothingness, as Karen Barad might say.</w:t>
      </w:r>
    </w:p>
    <w:p w14:paraId="494A22B6" w14:textId="77777777" w:rsidR="00BD6DBA" w:rsidRPr="00853CE4" w:rsidRDefault="00BD6DBA" w:rsidP="00BD6DBA">
      <w:pPr>
        <w:rPr>
          <w:sz w:val="16"/>
        </w:rPr>
      </w:pPr>
      <w:r w:rsidRPr="00B831B8">
        <w:rPr>
          <w:b/>
          <w:bCs/>
          <w:u w:val="single"/>
        </w:rPr>
        <w:t xml:space="preserve">Another word for this is communism. </w:t>
      </w:r>
      <w:r w:rsidRPr="00853CE4">
        <w:rPr>
          <w:sz w:val="16"/>
        </w:rPr>
        <w:t xml:space="preserve">We can’t be spoken of in the same breath as </w:t>
      </w:r>
      <w:r w:rsidRPr="00B831B8">
        <w:rPr>
          <w:b/>
          <w:bCs/>
          <w:u w:val="single"/>
        </w:rPr>
        <w:t>the League of Revolutionary Black Workers</w:t>
      </w:r>
      <w:r w:rsidRPr="00853CE4">
        <w:rPr>
          <w:sz w:val="16"/>
        </w:rPr>
        <w:t xml:space="preserve">, but we can try to follow their example insofar as it doesn’t seem to be the case that they indulged in a lot of hand-wringing and navel-gazing regarding their complicity with the auto industry. They </w:t>
      </w:r>
      <w:r w:rsidRPr="00B831B8">
        <w:rPr>
          <w:b/>
          <w:bCs/>
          <w:u w:val="single"/>
        </w:rPr>
        <w:t>didn’t feel guilty or conflicted about working for General Motors. They didn’t identify with GM or derive their identity from their relative antagonism with GM.</w:t>
      </w:r>
      <w:r w:rsidRPr="00853CE4">
        <w:rPr>
          <w:sz w:val="16"/>
        </w:rPr>
        <w:t xml:space="preserve"> </w:t>
      </w:r>
      <w:r w:rsidRPr="00B831B8">
        <w:rPr>
          <w:b/>
          <w:bCs/>
          <w:u w:val="single"/>
        </w:rPr>
        <w:t>Sometimes we are asked by graduate students if we feel hypocritical about being “career academics.” Did General Baker – after whom, we might say, and we’d only be half-joking, the general antagonism is named – feel hypocritical about being a career autoworker?</w:t>
      </w:r>
      <w:r w:rsidRPr="00853CE4">
        <w:rPr>
          <w:sz w:val="16"/>
        </w:rPr>
        <w:t xml:space="preserve"> We’d rather answer such questions by saying why we can’t answer them</w:t>
      </w:r>
      <w:r w:rsidRPr="00273BE2">
        <w:rPr>
          <w:sz w:val="16"/>
          <w:highlight w:val="green"/>
        </w:rPr>
        <w:t xml:space="preserve">. </w:t>
      </w:r>
      <w:r w:rsidRPr="00273BE2">
        <w:rPr>
          <w:b/>
          <w:bCs/>
          <w:highlight w:val="green"/>
          <w:u w:val="single"/>
        </w:rPr>
        <w:t>We study with Baker and Robinson</w:t>
      </w:r>
      <w:r w:rsidRPr="00B831B8">
        <w:rPr>
          <w:b/>
          <w:bCs/>
          <w:u w:val="single"/>
        </w:rPr>
        <w:t xml:space="preserve">, even now, </w:t>
      </w:r>
      <w:r w:rsidRPr="00273BE2">
        <w:rPr>
          <w:b/>
          <w:bCs/>
          <w:highlight w:val="green"/>
          <w:u w:val="single"/>
        </w:rPr>
        <w:t xml:space="preserve">and </w:t>
      </w:r>
      <w:r w:rsidRPr="000F2B57">
        <w:rPr>
          <w:b/>
          <w:bCs/>
          <w:u w:val="single"/>
        </w:rPr>
        <w:t xml:space="preserve">they share how they </w:t>
      </w:r>
      <w:r w:rsidRPr="00273BE2">
        <w:rPr>
          <w:b/>
          <w:bCs/>
          <w:highlight w:val="green"/>
          <w:u w:val="single"/>
        </w:rPr>
        <w:t>refuse the metaphysical foundations of politics and political theory</w:t>
      </w:r>
      <w:r w:rsidRPr="00B831B8">
        <w:rPr>
          <w:b/>
          <w:bCs/>
          <w:u w:val="single"/>
        </w:rPr>
        <w:t>.</w:t>
      </w:r>
      <w:r w:rsidRPr="00853CE4">
        <w:rPr>
          <w:sz w:val="16"/>
        </w:rPr>
        <w:t xml:space="preserve"> We study with Audre Lorde and Foucault, too, but centering her pre-emption of his recognition of “the fascism in us all” doesn’t rid us of the task of reading – by way of them, in their wake, under their influence and protection – against the grain of their metaphysico-political commitments to individuation, which each of them articulate by way of a certain “care of the self.” What if what’s always being taken care of is not this or that self but the very idea of the self that lies at the core of anti-socially reproductive carelessness? We said non-fascist living is a refusal of communism. It is. It is a refusal of complicity. It is an impossible ethics of individuation-in-relation. </w:t>
      </w:r>
      <w:r w:rsidRPr="00B831B8">
        <w:rPr>
          <w:b/>
          <w:bCs/>
          <w:u w:val="single"/>
        </w:rPr>
        <w:t>Individuals must, but at the same time cannot, be in relation. Increasingly, we live and suffer contradiction as the genocide, and geocide, we study to survive.</w:t>
      </w:r>
      <w:r w:rsidRPr="00853CE4">
        <w:rPr>
          <w:sz w:val="16"/>
        </w:rPr>
        <w:t xml:space="preserve"> Nella complicità! </w:t>
      </w:r>
    </w:p>
    <w:p w14:paraId="3C227EC1" w14:textId="77777777" w:rsidR="00BD6DBA" w:rsidRPr="00853CE4" w:rsidRDefault="00BD6DBA" w:rsidP="00BD6DBA">
      <w:pPr>
        <w:rPr>
          <w:sz w:val="16"/>
        </w:rPr>
      </w:pPr>
      <w:r w:rsidRPr="00853CE4">
        <w:rPr>
          <w:sz w:val="16"/>
        </w:rPr>
        <w:t>5.</w:t>
      </w:r>
    </w:p>
    <w:p w14:paraId="12657567" w14:textId="77777777" w:rsidR="00BD6DBA" w:rsidRPr="00853CE4" w:rsidRDefault="00BD6DBA" w:rsidP="00BD6DBA">
      <w:pPr>
        <w:rPr>
          <w:sz w:val="16"/>
        </w:rPr>
      </w:pPr>
      <w:r w:rsidRPr="00853CE4">
        <w:rPr>
          <w:sz w:val="16"/>
        </w:rPr>
        <w:t xml:space="preserve">Let’s imagine that Foucault shared a problem with us, and that problem was the metaphysical foundations of politics. That metaphysics says that there are individuals who bear rights and morals that must be protected by the state. Politics is the way those individuals then relate to each other, to their own selves, and to the government that emerges either from within this politics but also, as it were, outside of this politics by way of and also expressive of an authority whose foundations are not only, as Derrida says, mystical but also in and of a hard, brutal, real(ist) presence. Foucault, of course, did not believe in this metaphysics. He thought the individual, who will have been protected by the state but was in fact created by the state, was a prison house – but one created so subtly and seductively that we would open the door to it ourselves and close the door to it on ourselves. His tactic was to refuse this individual in favor of a self who would be tended to, directly, by the animate body concerned. Now, we want to share Foucault’s refusal of the metaphysical foundations of politics we find ourselves trapped within. We share that refusal, in fact, whether we want to or not. That is the first sense of our complicity, that sharing, which is a sharing of and in desire. It’s just that it is a sharing that is not, either in the first instance or the last, because there is neither a first instance nor a last, embodied. </w:t>
      </w:r>
      <w:r w:rsidRPr="00273BE2">
        <w:rPr>
          <w:b/>
          <w:bCs/>
          <w:highlight w:val="green"/>
          <w:u w:val="single"/>
        </w:rPr>
        <w:t>Sharing is, as Spillers teaches us</w:t>
      </w:r>
      <w:r w:rsidRPr="00B831B8">
        <w:rPr>
          <w:b/>
          <w:bCs/>
          <w:u w:val="single"/>
        </w:rPr>
        <w:t xml:space="preserve">, from within the field of black feminist theory and practice that Lorde also cultivates, </w:t>
      </w:r>
      <w:r w:rsidRPr="00273BE2">
        <w:rPr>
          <w:b/>
          <w:bCs/>
          <w:highlight w:val="green"/>
          <w:u w:val="single"/>
        </w:rPr>
        <w:t>a fleshly animation that moves</w:t>
      </w:r>
      <w:r w:rsidRPr="00B831B8">
        <w:rPr>
          <w:b/>
          <w:bCs/>
          <w:u w:val="single"/>
        </w:rPr>
        <w:t xml:space="preserve"> disruptively </w:t>
      </w:r>
      <w:r w:rsidRPr="00273BE2">
        <w:rPr>
          <w:b/>
          <w:bCs/>
          <w:highlight w:val="green"/>
          <w:u w:val="single"/>
        </w:rPr>
        <w:t>in</w:t>
      </w:r>
      <w:r w:rsidRPr="00B831B8">
        <w:rPr>
          <w:b/>
          <w:bCs/>
          <w:u w:val="single"/>
        </w:rPr>
        <w:t xml:space="preserve">, while also surrounding, metaphysico-political individuation or, if you will, </w:t>
      </w:r>
      <w:r w:rsidRPr="00273BE2">
        <w:rPr>
          <w:b/>
          <w:bCs/>
          <w:highlight w:val="green"/>
          <w:u w:val="single"/>
        </w:rPr>
        <w:t>the body politic</w:t>
      </w:r>
      <w:r w:rsidRPr="00B831B8">
        <w:rPr>
          <w:b/>
          <w:bCs/>
          <w:u w:val="single"/>
        </w:rPr>
        <w:t>.</w:t>
      </w:r>
      <w:r w:rsidRPr="00853CE4">
        <w:rPr>
          <w:sz w:val="16"/>
        </w:rPr>
        <w:t xml:space="preserve"> </w:t>
      </w:r>
      <w:r w:rsidRPr="00B831B8">
        <w:rPr>
          <w:b/>
          <w:bCs/>
          <w:u w:val="single"/>
        </w:rPr>
        <w:t xml:space="preserve">We share, in complicity, that movement within that also surrounds. It is not that what we want is bound up with politics. It is that we find ourselves reduced or stayed by politics </w:t>
      </w:r>
      <w:r w:rsidRPr="00273BE2">
        <w:rPr>
          <w:b/>
          <w:bCs/>
          <w:highlight w:val="green"/>
          <w:u w:val="single"/>
        </w:rPr>
        <w:t>having to fight our way “back” to what is uncontained by politics</w:t>
      </w:r>
      <w:r w:rsidRPr="00B831B8">
        <w:rPr>
          <w:b/>
          <w:bCs/>
          <w:u w:val="single"/>
        </w:rPr>
        <w:t>.</w:t>
      </w:r>
      <w:r w:rsidRPr="00853CE4">
        <w:rPr>
          <w:sz w:val="16"/>
        </w:rPr>
        <w:t xml:space="preserve"> </w:t>
      </w:r>
      <w:r w:rsidRPr="00B831B8">
        <w:rPr>
          <w:b/>
          <w:bCs/>
          <w:u w:val="single"/>
        </w:rPr>
        <w:t>That elsewhere, where map and territory or blurred, where return fades beyond belonging, so that back becomes before, in terror and beauty, as Dionne Brand in submerged, cartographic walking, can’t be found by taking the path Foucault cuts, because that path, which is the animate body’s path, has always been denied to the flesh, and therefore most especially to black people who are for historical reasons violently entrusted with the keeping, in sharing, of what becomes what it always was, blackness, that anoriginal communism, which Morrison speaks of as the love of the flesh before she speaks of the care of the sources of the self and its regard.</w:t>
      </w:r>
      <w:r w:rsidRPr="00853CE4">
        <w:rPr>
          <w:sz w:val="16"/>
        </w:rPr>
        <w:t xml:space="preserve">2 </w:t>
      </w:r>
      <w:r w:rsidRPr="00B831B8">
        <w:rPr>
          <w:b/>
          <w:bCs/>
          <w:u w:val="single"/>
        </w:rPr>
        <w:t xml:space="preserve">Refusing the ‘selves' and ‘bodies' refused to them, </w:t>
      </w:r>
      <w:r w:rsidRPr="00273BE2">
        <w:rPr>
          <w:b/>
          <w:bCs/>
          <w:highlight w:val="green"/>
          <w:u w:val="single"/>
        </w:rPr>
        <w:t>black people live in the duress of (the state’s, or racial capital’s political body’s) total access to</w:t>
      </w:r>
      <w:r w:rsidRPr="00B831B8">
        <w:rPr>
          <w:b/>
          <w:bCs/>
          <w:u w:val="single"/>
        </w:rPr>
        <w:t xml:space="preserve"> – Spillers calls it a terrible availability of – what they protect but do not have, which is and must remain as </w:t>
      </w:r>
      <w:r w:rsidRPr="00273BE2">
        <w:rPr>
          <w:b/>
          <w:bCs/>
          <w:highlight w:val="green"/>
          <w:u w:val="single"/>
        </w:rPr>
        <w:t>the absolute vulnerability to valuation</w:t>
      </w:r>
      <w:r w:rsidRPr="00B831B8">
        <w:rPr>
          <w:b/>
          <w:bCs/>
          <w:u w:val="single"/>
        </w:rPr>
        <w:t xml:space="preserve">, grasp and possession of the absolutely invaluable, ungraspable, </w:t>
      </w:r>
      <w:r w:rsidRPr="00273BE2">
        <w:rPr>
          <w:b/>
          <w:bCs/>
          <w:highlight w:val="green"/>
          <w:u w:val="single"/>
        </w:rPr>
        <w:t>and dispossessively dispossessed</w:t>
      </w:r>
      <w:r w:rsidRPr="00B831B8">
        <w:rPr>
          <w:b/>
          <w:bCs/>
          <w:u w:val="single"/>
        </w:rPr>
        <w:t>.</w:t>
      </w:r>
      <w:r w:rsidRPr="00853CE4">
        <w:rPr>
          <w:sz w:val="16"/>
        </w:rPr>
        <w:t xml:space="preserve"> Therefore, if you follow in the swerving path of this access which must be kept open at the price of being left open, you have to, and you do, find another way.</w:t>
      </w:r>
    </w:p>
    <w:p w14:paraId="5955A83D" w14:textId="77777777" w:rsidR="00BD6DBA" w:rsidRPr="00853CE4" w:rsidRDefault="00BD6DBA" w:rsidP="00BD6DBA">
      <w:pPr>
        <w:rPr>
          <w:sz w:val="16"/>
        </w:rPr>
      </w:pPr>
      <w:r w:rsidRPr="00853CE4">
        <w:rPr>
          <w:sz w:val="16"/>
        </w:rPr>
        <w:t xml:space="preserve">The refusal of metaphysics we share with Foucault, that Foucault’s brilliance lights in us, must nonetheless depart from his path, as it continually departs from its own in fugitive flight from freedom, slavery’s preparer, accompanist, and haunted survivor. Therefore, we have to question both the metaphysics of the individual, and of relations, and, indeed, of the (inter)personal. </w:t>
      </w:r>
      <w:r w:rsidRPr="00B831B8">
        <w:rPr>
          <w:b/>
          <w:bCs/>
          <w:u w:val="single"/>
        </w:rPr>
        <w:t>Marx wants us to organize our powers as social powers, and he warns us that so long as we divided our social powers from ourselves in the form of political powers, we would not emancipate ourselves.</w:t>
      </w:r>
      <w:r w:rsidRPr="00853CE4">
        <w:rPr>
          <w:sz w:val="16"/>
        </w:rPr>
        <w:t xml:space="preserve"> </w:t>
      </w:r>
      <w:r w:rsidRPr="00B831B8">
        <w:rPr>
          <w:b/>
          <w:bCs/>
          <w:u w:val="single"/>
        </w:rPr>
        <w:t>But the problem extends further when we come to understand that the only conception of emancipation we can have is a political one. And so, we have to work on and for a communism that does not resolve itself into freedom or emancipation after having done all that work against the political.</w:t>
      </w:r>
      <w:r w:rsidRPr="00853CE4">
        <w:rPr>
          <w:sz w:val="16"/>
        </w:rPr>
        <w:t xml:space="preserve"> </w:t>
      </w:r>
      <w:r w:rsidRPr="00B831B8">
        <w:rPr>
          <w:b/>
          <w:bCs/>
          <w:u w:val="single"/>
        </w:rPr>
        <w:t>And the way to do that is to shift Marx’s formulation under the guidance of those whose emancipation is behind them, and in hot pursuit, as Hartman shows and proves.</w:t>
      </w:r>
      <w:r w:rsidRPr="00853CE4">
        <w:rPr>
          <w:sz w:val="16"/>
        </w:rPr>
        <w:t xml:space="preserve"> </w:t>
      </w:r>
      <w:r w:rsidRPr="00B831B8">
        <w:rPr>
          <w:b/>
          <w:bCs/>
          <w:u w:val="single"/>
        </w:rPr>
        <w:t>Otherwise we would be subjugating ourselves to each other through individuals-in-relations of emancipation, the very free subjects who can do nothing but privatize, externalize, and brutalize as, indeed, free subjects always have.</w:t>
      </w:r>
      <w:r w:rsidRPr="00853CE4">
        <w:rPr>
          <w:sz w:val="16"/>
        </w:rPr>
        <w:t xml:space="preserve"> Instead, we can imagine an entanglement of life, and constant bloom, amid an earthy decay at which advanced, eurocriticality can only sneer in sterile and abstract disgust</w:t>
      </w:r>
      <w:r w:rsidRPr="00ED592A">
        <w:rPr>
          <w:sz w:val="16"/>
        </w:rPr>
        <w:t xml:space="preserve">. </w:t>
      </w:r>
      <w:r w:rsidRPr="00ED592A">
        <w:rPr>
          <w:b/>
          <w:bCs/>
          <w:u w:val="single"/>
        </w:rPr>
        <w:t xml:space="preserve">We can imagine it because </w:t>
      </w:r>
      <w:r w:rsidRPr="00273BE2">
        <w:rPr>
          <w:b/>
          <w:bCs/>
          <w:highlight w:val="green"/>
          <w:u w:val="single"/>
        </w:rPr>
        <w:t>it happens everywhere social life surrounds the political life</w:t>
      </w:r>
      <w:r w:rsidRPr="00B831B8">
        <w:rPr>
          <w:b/>
          <w:bCs/>
          <w:u w:val="single"/>
        </w:rPr>
        <w:t xml:space="preserve"> that seeks to separate us from our powers by offering us power, or worse, the right to demand a share of what we are forced to make and cut to meet the conditions of the demand. We can imagine it, the anoriginal communism, </w:t>
      </w:r>
      <w:r w:rsidRPr="00ED592A">
        <w:rPr>
          <w:b/>
          <w:bCs/>
          <w:u w:val="single"/>
        </w:rPr>
        <w:t xml:space="preserve">because </w:t>
      </w:r>
      <w:r w:rsidRPr="00273BE2">
        <w:rPr>
          <w:b/>
          <w:bCs/>
          <w:highlight w:val="green"/>
          <w:u w:val="single"/>
        </w:rPr>
        <w:t xml:space="preserve">it is lived wherever blackness militates </w:t>
      </w:r>
      <w:r w:rsidRPr="00ED592A">
        <w:rPr>
          <w:b/>
          <w:bCs/>
          <w:u w:val="single"/>
        </w:rPr>
        <w:t>against itself</w:t>
      </w:r>
      <w:r w:rsidRPr="00B831B8">
        <w:rPr>
          <w:b/>
          <w:bCs/>
          <w:u w:val="single"/>
        </w:rPr>
        <w:t xml:space="preserve"> – wherever, as Sly Stone says, there’s a riot going on.</w:t>
      </w:r>
      <w:r w:rsidRPr="00853CE4">
        <w:rPr>
          <w:sz w:val="16"/>
        </w:rPr>
        <w:t xml:space="preserve"> </w:t>
      </w:r>
      <w:r w:rsidRPr="00B831B8">
        <w:rPr>
          <w:b/>
          <w:bCs/>
          <w:u w:val="single"/>
        </w:rPr>
        <w:t>And, unfortunately, we can imagine it because the regulatory force of politics, individuals, and relations between supposedly discrete and sovereign humans, is, as Robert Johnson says, a hellhound on our trail.</w:t>
      </w:r>
      <w:r w:rsidRPr="00853CE4">
        <w:rPr>
          <w:sz w:val="16"/>
        </w:rPr>
        <w:t xml:space="preserve"> </w:t>
      </w:r>
    </w:p>
    <w:p w14:paraId="4624125D" w14:textId="77777777" w:rsidR="00BD6DBA" w:rsidRPr="00853CE4" w:rsidRDefault="00BD6DBA" w:rsidP="00BD6DBA">
      <w:pPr>
        <w:rPr>
          <w:sz w:val="16"/>
        </w:rPr>
      </w:pPr>
      <w:r w:rsidRPr="00853CE4">
        <w:rPr>
          <w:sz w:val="16"/>
        </w:rPr>
        <w:t>6.</w:t>
      </w:r>
    </w:p>
    <w:p w14:paraId="70E14A55" w14:textId="77777777" w:rsidR="00BD6DBA" w:rsidRPr="00ED592A" w:rsidRDefault="00BD6DBA" w:rsidP="00BD6DBA">
      <w:pPr>
        <w:rPr>
          <w:b/>
          <w:bCs/>
          <w:u w:val="single"/>
        </w:rPr>
      </w:pPr>
      <w:r w:rsidRPr="00853CE4">
        <w:rPr>
          <w:sz w:val="16"/>
        </w:rPr>
        <w:t xml:space="preserve">The act of emplotting yourself in time and space is – perhaps paradoxically at first – also the act of being all but nowhere. That spot you mapped is dimensionless. It cannot be found precisely because your act claims that the point you will have occupied is universal, the abstract point every individual can and must make and from which humanity becomes possible, with and through and in which the human finds himself. And because it is nowhere, its relationship to place is, in fact, one of impunity. It is this impunity that founds modern morality and the idea of responsibility or sustainability which this act of impunity then hires as its security detail. </w:t>
      </w:r>
      <w:r w:rsidRPr="00B831B8">
        <w:rPr>
          <w:b/>
          <w:bCs/>
          <w:u w:val="single"/>
        </w:rPr>
        <w:t>Can there be a better description of the human: the being who lives with impunity on the earth and is sorry about it?</w:t>
      </w:r>
      <w:r w:rsidRPr="00853CE4">
        <w:rPr>
          <w:sz w:val="16"/>
        </w:rPr>
        <w:t xml:space="preserve"> So, the question of what has happened can be taken with the question of what will happen in a way for which normative ethical questioning makes room. Against this abstract preparation for the victory of reason over its rivals, this tilting of the board toward one point, </w:t>
      </w:r>
      <w:r w:rsidRPr="00B831B8">
        <w:rPr>
          <w:b/>
          <w:bCs/>
          <w:u w:val="single"/>
        </w:rPr>
        <w:t>there is a way to live history and place that is not part of the humanization, that is to say racialization, of our earth and its reduction to world, its degradation of its means to mere logistical ends and its forfeit of sharing to mere ownership, all of which require and are instantiated by emplotment and its rule(r).</w:t>
      </w:r>
      <w:r w:rsidRPr="00853CE4">
        <w:rPr>
          <w:sz w:val="16"/>
        </w:rPr>
        <w:t xml:space="preserve"> Amiri Baraka calls this entanglement of history and place “place/meant” and we hear him, now, through M. NourbeSe Philip’s amplification of “dis place,” as if he meant for that errant and supplemental “a” to signify a movement of and in place, a radical and irreducible movement that constitutes our undercommon indigeneity, our shared, native, ante-natal turning out of (re)turn.3 </w:t>
      </w:r>
      <w:r w:rsidRPr="00853CE4">
        <w:rPr>
          <w:b/>
          <w:bCs/>
          <w:u w:val="single"/>
        </w:rPr>
        <w:t xml:space="preserve">If emplotment is how we give up the undercommons for a common grave, then dis </w:t>
      </w:r>
      <w:r w:rsidRPr="00ED592A">
        <w:rPr>
          <w:b/>
          <w:bCs/>
          <w:u w:val="single"/>
        </w:rPr>
        <w:t>place/meant is how we find and mark the surrealistic spot.</w:t>
      </w:r>
    </w:p>
    <w:p w14:paraId="0DED82D6" w14:textId="77777777" w:rsidR="00BD6DBA" w:rsidRPr="00853CE4" w:rsidRDefault="00BD6DBA" w:rsidP="00BD6DBA">
      <w:pPr>
        <w:rPr>
          <w:b/>
          <w:bCs/>
          <w:u w:val="single"/>
        </w:rPr>
      </w:pPr>
      <w:r w:rsidRPr="00ED592A">
        <w:rPr>
          <w:b/>
          <w:bCs/>
          <w:u w:val="single"/>
        </w:rPr>
        <w:t>Black imagination in the face of fascism is certainly an example of this,</w:t>
      </w:r>
      <w:r w:rsidRPr="00853CE4">
        <w:rPr>
          <w:b/>
          <w:bCs/>
          <w:u w:val="single"/>
        </w:rPr>
        <w:t xml:space="preserve"> living history and place without succumbing fully to this emplotment; but this is not to say living in some form of life that’s more ‘real.’</w:t>
      </w:r>
      <w:r w:rsidRPr="00853CE4">
        <w:rPr>
          <w:sz w:val="16"/>
        </w:rPr>
        <w:t xml:space="preserve"> That’s not the point. It’s not even about the point and it’s not about pointing. </w:t>
      </w:r>
      <w:r w:rsidRPr="00853CE4">
        <w:rPr>
          <w:b/>
          <w:bCs/>
          <w:u w:val="single"/>
        </w:rPr>
        <w:t>Some of the earliest speculative fiction we have is black speculative fiction written in response to American fascism and it’s part of what is now the longest running and perhaps most successful, which is to say unsuccumbed to “success,” of the earth’s anti-colonial movements – the struggle by black people all over the world against the fascist colonial order called the United States of America.</w:t>
      </w:r>
      <w:r w:rsidRPr="00853CE4">
        <w:rPr>
          <w:sz w:val="16"/>
        </w:rPr>
        <w:t xml:space="preserve"> From Martin Delany to Octavia Butler, from Mary Prince to Frankétienne, emplotment is continuously disrupted in movement’s names. </w:t>
      </w:r>
      <w:r w:rsidRPr="000F2B57">
        <w:rPr>
          <w:b/>
          <w:bCs/>
          <w:u w:val="single"/>
        </w:rPr>
        <w:t>And</w:t>
      </w:r>
      <w:r w:rsidRPr="00853CE4">
        <w:rPr>
          <w:b/>
          <w:bCs/>
          <w:u w:val="single"/>
        </w:rPr>
        <w:t xml:space="preserve"> we could also point to the continuous non-coercive rearrangements of desire, to take a turn again with Spivak, that constitute black music, which is neither metaphor nor allegory, which is nothing but generally ante-generic black social life as it brings around its history and mashes up its place again and again.</w:t>
      </w:r>
    </w:p>
    <w:p w14:paraId="6BC10B34" w14:textId="77777777" w:rsidR="00BD6DBA" w:rsidRDefault="00BD6DBA" w:rsidP="00BD6DBA">
      <w:pPr>
        <w:rPr>
          <w:sz w:val="16"/>
        </w:rPr>
      </w:pPr>
      <w:r w:rsidRPr="00273BE2">
        <w:rPr>
          <w:b/>
          <w:bCs/>
          <w:highlight w:val="green"/>
          <w:u w:val="single"/>
        </w:rPr>
        <w:t>This is what tells us that the answer to how to act is how we act</w:t>
      </w:r>
      <w:r w:rsidRPr="00853CE4">
        <w:rPr>
          <w:b/>
          <w:bCs/>
          <w:u w:val="single"/>
        </w:rPr>
        <w:t>.</w:t>
      </w:r>
      <w:r w:rsidRPr="00853CE4">
        <w:rPr>
          <w:sz w:val="16"/>
        </w:rPr>
        <w:t xml:space="preserve"> It’s C. L. R.’s and Etta’s future in the present, which is this train Sister Rosetta Tharpe is always talking about, that clean one Woody Guthrie sleeps on, as a pillow, with all the unscheduled calypsonians in shared logisticality; it’s Gladys Knight’s midnight train, the O’Jay’s friendship train, Bob Marley and the Wailer’s Zion train, Trane’s sun ship, Sun Ra’s funkadelic spaceship, the general blinds we ride. </w:t>
      </w:r>
      <w:r w:rsidRPr="00273BE2">
        <w:rPr>
          <w:b/>
          <w:bCs/>
          <w:highlight w:val="green"/>
          <w:u w:val="single"/>
        </w:rPr>
        <w:t>Time and space emplotment is fundamental to every capitalist production process</w:t>
      </w:r>
      <w:r w:rsidRPr="00853CE4">
        <w:rPr>
          <w:b/>
          <w:bCs/>
          <w:u w:val="single"/>
        </w:rPr>
        <w:t>, to all the circuits and metrics of production</w:t>
      </w:r>
      <w:r w:rsidRPr="00273BE2">
        <w:rPr>
          <w:b/>
          <w:bCs/>
          <w:highlight w:val="green"/>
          <w:u w:val="single"/>
        </w:rPr>
        <w:t>, beginning with the</w:t>
      </w:r>
      <w:r w:rsidRPr="00853CE4">
        <w:rPr>
          <w:b/>
          <w:bCs/>
          <w:u w:val="single"/>
        </w:rPr>
        <w:t xml:space="preserve"> production of the </w:t>
      </w:r>
      <w:r w:rsidRPr="00273BE2">
        <w:rPr>
          <w:b/>
          <w:bCs/>
          <w:highlight w:val="green"/>
          <w:u w:val="single"/>
        </w:rPr>
        <w:t>human worker.</w:t>
      </w:r>
      <w:r w:rsidRPr="00273BE2">
        <w:rPr>
          <w:sz w:val="16"/>
          <w:highlight w:val="green"/>
        </w:rPr>
        <w:t xml:space="preserve"> </w:t>
      </w:r>
      <w:r w:rsidRPr="00273BE2">
        <w:rPr>
          <w:b/>
          <w:bCs/>
          <w:highlight w:val="green"/>
          <w:u w:val="single"/>
        </w:rPr>
        <w:t>Bending time and space</w:t>
      </w:r>
      <w:r w:rsidRPr="00853CE4">
        <w:rPr>
          <w:b/>
          <w:bCs/>
          <w:u w:val="single"/>
        </w:rPr>
        <w:t xml:space="preserve"> to our offbeat beat and displaced </w:t>
      </w:r>
      <w:r w:rsidRPr="00273BE2">
        <w:rPr>
          <w:b/>
          <w:bCs/>
          <w:highlight w:val="green"/>
          <w:u w:val="single"/>
        </w:rPr>
        <w:t>place is bound to fuck that up, ‘cause it already will</w:t>
      </w:r>
      <w:r w:rsidRPr="00853CE4">
        <w:rPr>
          <w:b/>
          <w:bCs/>
          <w:u w:val="single"/>
        </w:rPr>
        <w:t>.</w:t>
      </w:r>
      <w:r w:rsidRPr="00853CE4">
        <w:rPr>
          <w:sz w:val="16"/>
        </w:rPr>
        <w:t xml:space="preserve"> </w:t>
      </w:r>
      <w:r w:rsidRPr="00853CE4">
        <w:rPr>
          <w:b/>
          <w:bCs/>
          <w:u w:val="single"/>
        </w:rPr>
        <w:t>Now, if you need some, come on, get some, before it’s too late. As long as you don’t steal, we share.</w:t>
      </w:r>
    </w:p>
    <w:p w14:paraId="67D7C452" w14:textId="77777777" w:rsidR="00BD6DBA" w:rsidRDefault="00BD6DBA" w:rsidP="00BD6DBA">
      <w:pPr>
        <w:pStyle w:val="Heading4"/>
      </w:pPr>
      <w:r>
        <w:t xml:space="preserve">Settler common sense about collective bargaining forgoes the collective in favor of the bargain, taking the multivocality of the Black Radical Tradition and its general antagonism and turning it into a singular voice to be heard by the state. The white worker collectively bargains for a share in the spoils of governance, but our collective bargaining is a call and response – a demand and an appeal not to the state, or even to the corporation, but instead to each other. </w:t>
      </w:r>
    </w:p>
    <w:p w14:paraId="5B93767F" w14:textId="77777777" w:rsidR="00BD6DBA" w:rsidRPr="00913FB0" w:rsidRDefault="00BD6DBA" w:rsidP="00BD6DBA">
      <w:pPr>
        <w:spacing w:after="0" w:line="240" w:lineRule="auto"/>
        <w:rPr>
          <w:rFonts w:ascii="Arial" w:eastAsia="Times New Roman" w:hAnsi="Arial" w:cs="Arial"/>
          <w:color w:val="000000"/>
        </w:rPr>
      </w:pPr>
      <w:r w:rsidRPr="0042428A">
        <w:rPr>
          <w:rStyle w:val="Style13ptBold"/>
        </w:rPr>
        <w:t>Harney &amp; Moten 13</w:t>
      </w:r>
      <w:r>
        <w:rPr>
          <w:rFonts w:ascii="Arial" w:eastAsia="Times New Roman" w:hAnsi="Arial" w:cs="Arial"/>
          <w:color w:val="000000"/>
        </w:rPr>
        <w:t xml:space="preserve"> </w:t>
      </w:r>
      <w:r w:rsidRPr="00D0125E">
        <w:t>[Stefano Harney is a professor of Strategic Management Education at Singapore Management University. He employs autonomist and postcolonial theory in thinking and writing about issues associated with race, work, and social organization. Fred Moten is a professor in the department of Performance Studies at NYU. He teaches and conducts courses in Black studies, performance studies, poetics, and critical theory. The Undercommons: Fugitive Planning and Black Study, Minor Compositions, 2003. P 133- 135 //tjb]</w:t>
      </w:r>
    </w:p>
    <w:p w14:paraId="4335D7E1" w14:textId="77777777" w:rsidR="00BD6DBA" w:rsidRDefault="00BD6DBA" w:rsidP="00BD6DBA">
      <w:pPr>
        <w:spacing w:after="0" w:line="240" w:lineRule="auto"/>
        <w:rPr>
          <w:rFonts w:ascii="Arial" w:eastAsia="Times New Roman" w:hAnsi="Arial" w:cs="Arial"/>
          <w:color w:val="000000"/>
          <w:sz w:val="16"/>
        </w:rPr>
      </w:pPr>
      <w:r w:rsidRPr="00913FB0">
        <w:rPr>
          <w:rFonts w:ascii="Arial" w:eastAsia="Times New Roman" w:hAnsi="Arial" w:cs="Arial"/>
          <w:color w:val="000000"/>
          <w:sz w:val="16"/>
        </w:rPr>
        <w:t xml:space="preserve">STEFANO: For me, with regard to the occupation movement, </w:t>
      </w:r>
      <w:r w:rsidRPr="00273BE2">
        <w:rPr>
          <w:rStyle w:val="Emphasis"/>
          <w:highlight w:val="green"/>
        </w:rPr>
        <w:t>there were three things in play at once</w:t>
      </w:r>
      <w:r w:rsidRPr="00913FB0">
        <w:rPr>
          <w:rStyle w:val="Emphasis"/>
        </w:rPr>
        <w:t xml:space="preserve">, which you might call </w:t>
      </w:r>
      <w:r w:rsidRPr="00273BE2">
        <w:rPr>
          <w:rStyle w:val="Emphasis"/>
          <w:highlight w:val="green"/>
        </w:rPr>
        <w:t>the request, the demand, and the call.</w:t>
      </w:r>
      <w:r w:rsidRPr="00913FB0">
        <w:rPr>
          <w:rFonts w:ascii="Arial" w:eastAsia="Times New Roman" w:hAnsi="Arial" w:cs="Arial"/>
          <w:color w:val="000000"/>
          <w:sz w:val="16"/>
        </w:rPr>
        <w:t xml:space="preserve"> </w:t>
      </w:r>
      <w:r w:rsidRPr="00913FB0">
        <w:rPr>
          <w:sz w:val="16"/>
        </w:rPr>
        <w:t>The request is basically the stuff that Wendy Brown is herself always so paranoid about: that</w:t>
      </w:r>
      <w:r w:rsidRPr="00913FB0">
        <w:rPr>
          <w:rFonts w:ascii="Arial" w:eastAsia="Times New Roman" w:hAnsi="Arial" w:cs="Arial"/>
          <w:color w:val="000000"/>
          <w:u w:val="single"/>
        </w:rPr>
        <w:t xml:space="preserve"> </w:t>
      </w:r>
      <w:r w:rsidRPr="00913FB0">
        <w:rPr>
          <w:rStyle w:val="Emphasis"/>
        </w:rPr>
        <w:t xml:space="preserve">one is making a request to authority </w:t>
      </w:r>
      <w:r w:rsidRPr="00FB0006">
        <w:rPr>
          <w:rStyle w:val="Emphasis"/>
        </w:rPr>
        <w:t xml:space="preserve">and by </w:t>
      </w:r>
      <w:r w:rsidRPr="00273BE2">
        <w:rPr>
          <w:rStyle w:val="Emphasis"/>
          <w:highlight w:val="green"/>
        </w:rPr>
        <w:t xml:space="preserve">making a request to authority one is </w:t>
      </w:r>
      <w:r w:rsidRPr="00913FB0">
        <w:rPr>
          <w:rStyle w:val="Emphasis"/>
        </w:rPr>
        <w:t xml:space="preserve">therefore </w:t>
      </w:r>
      <w:r w:rsidRPr="00273BE2">
        <w:rPr>
          <w:rStyle w:val="Emphasis"/>
          <w:highlight w:val="green"/>
        </w:rPr>
        <w:t>already implicating oneself</w:t>
      </w:r>
      <w:r w:rsidRPr="00913FB0">
        <w:rPr>
          <w:rFonts w:ascii="Arial" w:eastAsia="Times New Roman" w:hAnsi="Arial" w:cs="Arial"/>
          <w:color w:val="000000"/>
          <w:sz w:val="16"/>
        </w:rPr>
        <w:t>. Sure, there were occupation people for whom when people were saying ‘demand’ what they were really hearing was ‘request’ – request to someone –</w:t>
      </w:r>
      <w:r w:rsidRPr="00913FB0">
        <w:rPr>
          <w:rFonts w:ascii="Arial" w:eastAsia="Times New Roman" w:hAnsi="Arial" w:cs="Arial"/>
          <w:color w:val="000000"/>
          <w:u w:val="single"/>
        </w:rPr>
        <w:t xml:space="preserve"> “</w:t>
      </w:r>
      <w:r w:rsidRPr="00FB0006">
        <w:rPr>
          <w:rStyle w:val="Emphasis"/>
        </w:rPr>
        <w:t xml:space="preserve">we want you to </w:t>
      </w:r>
      <w:r w:rsidRPr="00273BE2">
        <w:rPr>
          <w:rStyle w:val="Emphasis"/>
          <w:highlight w:val="green"/>
        </w:rPr>
        <w:t>reform banking</w:t>
      </w:r>
      <w:r w:rsidRPr="0035059E">
        <w:rPr>
          <w:rStyle w:val="Emphasis"/>
        </w:rPr>
        <w:t xml:space="preserve">, we want you to </w:t>
      </w:r>
      <w:r w:rsidRPr="00273BE2">
        <w:rPr>
          <w:rStyle w:val="Emphasis"/>
          <w:highlight w:val="green"/>
        </w:rPr>
        <w:t>do this</w:t>
      </w:r>
      <w:r w:rsidRPr="00913FB0">
        <w:rPr>
          <w:rFonts w:ascii="Arial" w:eastAsia="Times New Roman" w:hAnsi="Arial" w:cs="Arial"/>
          <w:color w:val="000000"/>
          <w:u w:val="single"/>
        </w:rPr>
        <w:t xml:space="preserve">.” </w:t>
      </w:r>
      <w:r w:rsidRPr="00913FB0">
        <w:rPr>
          <w:rFonts w:ascii="Arial" w:eastAsia="Times New Roman" w:hAnsi="Arial" w:cs="Arial"/>
          <w:color w:val="000000"/>
          <w:sz w:val="16"/>
        </w:rPr>
        <w:t>Then,</w:t>
      </w:r>
      <w:r w:rsidRPr="00913FB0">
        <w:rPr>
          <w:rFonts w:ascii="Arial" w:eastAsia="Times New Roman" w:hAnsi="Arial" w:cs="Arial"/>
          <w:color w:val="000000"/>
          <w:u w:val="single"/>
        </w:rPr>
        <w:t xml:space="preserve"> </w:t>
      </w:r>
      <w:r w:rsidRPr="0035059E">
        <w:rPr>
          <w:rStyle w:val="Emphasis"/>
        </w:rPr>
        <w:t xml:space="preserve">there’s </w:t>
      </w:r>
      <w:r w:rsidRPr="00273BE2">
        <w:rPr>
          <w:rStyle w:val="Emphasis"/>
          <w:highlight w:val="green"/>
        </w:rPr>
        <w:t>the demand</w:t>
      </w:r>
      <w:r w:rsidRPr="0035059E">
        <w:rPr>
          <w:rStyle w:val="Emphasis"/>
        </w:rPr>
        <w:t xml:space="preserve">, which </w:t>
      </w:r>
      <w:r w:rsidRPr="00273BE2">
        <w:rPr>
          <w:rStyle w:val="Emphasis"/>
          <w:highlight w:val="green"/>
        </w:rPr>
        <w:t>is non-negotiable</w:t>
      </w:r>
      <w:r w:rsidRPr="00913FB0">
        <w:rPr>
          <w:rFonts w:ascii="Arial" w:eastAsia="Times New Roman" w:hAnsi="Arial" w:cs="Arial"/>
          <w:color w:val="000000"/>
          <w:sz w:val="16"/>
        </w:rPr>
        <w:t xml:space="preserve">, which is I think what Kathi Weeks is interested in. But then, a minute ago, </w:t>
      </w:r>
      <w:r w:rsidRPr="00273BE2">
        <w:rPr>
          <w:rStyle w:val="Emphasis"/>
          <w:highlight w:val="green"/>
        </w:rPr>
        <w:t>you were talking about</w:t>
      </w:r>
      <w:r w:rsidRPr="00913FB0">
        <w:rPr>
          <w:rStyle w:val="Emphasis"/>
        </w:rPr>
        <w:t xml:space="preserve"> a call, </w:t>
      </w:r>
      <w:r w:rsidRPr="00273BE2">
        <w:rPr>
          <w:rStyle w:val="Emphasis"/>
          <w:highlight w:val="green"/>
        </w:rPr>
        <w:t>a call to disorder, which is already an enactment</w:t>
      </w:r>
      <w:r w:rsidRPr="00913FB0">
        <w:rPr>
          <w:rStyle w:val="Emphasis"/>
        </w:rPr>
        <w:t>, an ontological enactment of something</w:t>
      </w:r>
      <w:r w:rsidRPr="00913FB0">
        <w:rPr>
          <w:rFonts w:ascii="Arial" w:eastAsia="Times New Roman" w:hAnsi="Arial" w:cs="Arial"/>
          <w:color w:val="000000"/>
          <w:sz w:val="16"/>
        </w:rPr>
        <w:t xml:space="preserve">. So, </w:t>
      </w:r>
      <w:r w:rsidRPr="00273BE2">
        <w:rPr>
          <w:rStyle w:val="Emphasis"/>
          <w:highlight w:val="green"/>
        </w:rPr>
        <w:t>the demand is uncompromising, but it’s still in the realm of positing something that’s not there</w:t>
      </w:r>
      <w:r w:rsidRPr="00913FB0">
        <w:rPr>
          <w:rStyle w:val="Emphasis"/>
        </w:rPr>
        <w:t xml:space="preserve">, which is fine because there are indeed things that are not here. But I </w:t>
      </w:r>
      <w:r w:rsidRPr="0035059E">
        <w:rPr>
          <w:rStyle w:val="Emphasis"/>
        </w:rPr>
        <w:t xml:space="preserve">think the call, in the way I would understand it, the call, as in the call and response, </w:t>
      </w:r>
      <w:r w:rsidRPr="00273BE2">
        <w:rPr>
          <w:rStyle w:val="Emphasis"/>
          <w:highlight w:val="green"/>
        </w:rPr>
        <w:t xml:space="preserve">the response is </w:t>
      </w:r>
      <w:r w:rsidRPr="0035059E">
        <w:rPr>
          <w:rStyle w:val="Emphasis"/>
        </w:rPr>
        <w:t xml:space="preserve">already </w:t>
      </w:r>
      <w:r w:rsidRPr="00273BE2">
        <w:rPr>
          <w:rStyle w:val="Emphasis"/>
          <w:highlight w:val="green"/>
        </w:rPr>
        <w:t xml:space="preserve">there before the call </w:t>
      </w:r>
      <w:r w:rsidRPr="0035059E">
        <w:rPr>
          <w:rStyle w:val="Emphasis"/>
        </w:rPr>
        <w:t xml:space="preserve">goes out. </w:t>
      </w:r>
      <w:r w:rsidRPr="00273BE2">
        <w:rPr>
          <w:rStyle w:val="Emphasis"/>
          <w:highlight w:val="green"/>
        </w:rPr>
        <w:t>You’re already in something</w:t>
      </w:r>
      <w:r w:rsidRPr="00913FB0">
        <w:rPr>
          <w:rFonts w:ascii="Arial" w:eastAsia="Times New Roman" w:hAnsi="Arial" w:cs="Arial"/>
          <w:color w:val="000000"/>
          <w:sz w:val="16"/>
        </w:rPr>
        <w:t xml:space="preserve">. To me, the call is what these guys were trying to say when they said, “but these are biopolitical demands,” or “this is a biopolitical politics,” which is to say, </w:t>
      </w:r>
      <w:r w:rsidRPr="00273BE2">
        <w:rPr>
          <w:rStyle w:val="Emphasis"/>
          <w:highlight w:val="green"/>
        </w:rPr>
        <w:t>it’s neither a politics of requesting something from authority nor of demanding something despite authority. Rather some kind of demand was already being enacted, fulfilled in the call itself</w:t>
      </w:r>
      <w:r w:rsidRPr="00913FB0">
        <w:rPr>
          <w:rStyle w:val="Emphasis"/>
        </w:rPr>
        <w:t>.</w:t>
      </w:r>
      <w:r w:rsidRPr="00913FB0">
        <w:rPr>
          <w:rFonts w:ascii="Arial" w:eastAsia="Times New Roman" w:hAnsi="Arial" w:cs="Arial"/>
          <w:color w:val="000000"/>
          <w:sz w:val="16"/>
        </w:rPr>
        <w:t xml:space="preserve"> I don’t think that was totally clear to me or maybe to some occupy people – maybe to some it was scary when it was clear; it was certainly scary to authority when it was clear. And it was, of course, most clear not in the occupy movement but, for me, in the London riots, because </w:t>
      </w:r>
      <w:r w:rsidRPr="00273BE2">
        <w:rPr>
          <w:rStyle w:val="Emphasis"/>
          <w:highlight w:val="green"/>
        </w:rPr>
        <w:t>the London riots</w:t>
      </w:r>
      <w:r w:rsidRPr="00913FB0">
        <w:rPr>
          <w:rFonts w:ascii="Arial" w:eastAsia="Times New Roman" w:hAnsi="Arial" w:cs="Arial"/>
          <w:color w:val="000000"/>
          <w:sz w:val="16"/>
        </w:rPr>
        <w:t xml:space="preserve">, which – and Fred has written beautifully on them elsewhere and here we talk about them as irruptions – of logisticality, that which gives rise to the capitalist science of logistics, and today in rampant form.” </w:t>
      </w:r>
      <w:r w:rsidRPr="00913FB0">
        <w:rPr>
          <w:rStyle w:val="Emphasis"/>
        </w:rPr>
        <w:t xml:space="preserve">What’s interesting about these riots, and I’ve talked to kids about it, after the three days, and they all said the same thing: “for three days we ran London. For three days London was ours. For three days it worked according to how we wanted it to work.” And, basically, </w:t>
      </w:r>
      <w:r w:rsidRPr="0035059E">
        <w:rPr>
          <w:rStyle w:val="Emphasis"/>
        </w:rPr>
        <w:t xml:space="preserve">they </w:t>
      </w:r>
      <w:r w:rsidRPr="00273BE2">
        <w:rPr>
          <w:rStyle w:val="Emphasis"/>
          <w:highlight w:val="green"/>
        </w:rPr>
        <w:t>didn’t demand anything. They just started</w:t>
      </w:r>
      <w:r w:rsidRPr="00913FB0">
        <w:rPr>
          <w:rStyle w:val="Emphasis"/>
        </w:rPr>
        <w:t xml:space="preserve">. </w:t>
      </w:r>
      <w:r w:rsidRPr="00273BE2">
        <w:rPr>
          <w:rStyle w:val="Emphasis"/>
          <w:highlight w:val="green"/>
        </w:rPr>
        <w:t>There was a call: come out and let’s just run the city for three days. Now, maybe they didn’t run it exactly in the way everybody would have run it if the call was fuller or different.</w:t>
      </w:r>
      <w:r w:rsidRPr="00913FB0">
        <w:rPr>
          <w:rFonts w:ascii="Arial" w:eastAsia="Times New Roman" w:hAnsi="Arial" w:cs="Arial"/>
          <w:color w:val="000000"/>
          <w:sz w:val="16"/>
        </w:rPr>
        <w:t xml:space="preserve"> And, of course, those kids have all received incredibly ridiculous jail sentences and everything else. Occupy has been nothing compared to that in respect to vicious state repression in the court system. I mean, not to minimise some of the violence against occupy people in the US. The riots were really a place where you saw this kind of call. So, to me it’s no surprise that the call through social media was what they criminalised most quickly. </w:t>
      </w:r>
    </w:p>
    <w:p w14:paraId="03A7A23E" w14:textId="77777777" w:rsidR="00BD6DBA" w:rsidRDefault="00BD6DBA" w:rsidP="00BD6DBA">
      <w:pPr>
        <w:spacing w:after="0" w:line="240" w:lineRule="auto"/>
        <w:rPr>
          <w:rFonts w:ascii="Arial" w:eastAsia="Times New Roman" w:hAnsi="Arial" w:cs="Arial"/>
          <w:color w:val="000000"/>
          <w:u w:val="single"/>
        </w:rPr>
      </w:pPr>
      <w:r w:rsidRPr="00913FB0">
        <w:rPr>
          <w:rFonts w:ascii="Arial" w:eastAsia="Times New Roman" w:hAnsi="Arial" w:cs="Arial"/>
          <w:color w:val="000000"/>
          <w:sz w:val="16"/>
        </w:rPr>
        <w:t xml:space="preserve">FRED: </w:t>
      </w:r>
      <w:r w:rsidRPr="00913FB0">
        <w:rPr>
          <w:rStyle w:val="Emphasis"/>
        </w:rPr>
        <w:t>I want to say something else about the demand. I still kinda want to hang on to that term</w:t>
      </w:r>
      <w:r w:rsidRPr="00913FB0">
        <w:rPr>
          <w:rFonts w:ascii="Arial" w:eastAsia="Times New Roman" w:hAnsi="Arial" w:cs="Arial"/>
          <w:color w:val="000000"/>
          <w:u w:val="single"/>
        </w:rPr>
        <w:t>.</w:t>
      </w:r>
      <w:r w:rsidRPr="00913FB0">
        <w:rPr>
          <w:rFonts w:ascii="Arial" w:eastAsia="Times New Roman" w:hAnsi="Arial" w:cs="Arial"/>
          <w:color w:val="000000"/>
          <w:sz w:val="16"/>
        </w:rPr>
        <w:t xml:space="preserve"> The reason I do is because, I certainly see the difference between request and call, I want to get back into </w:t>
      </w:r>
      <w:r w:rsidRPr="00913FB0">
        <w:rPr>
          <w:rStyle w:val="Emphasis"/>
        </w:rPr>
        <w:t xml:space="preserve">the history of the word ‘demand,’ where it also means ‘to make a claim,’ and sometimes ‘to make a legal claim’ – and the whole notion of demand is that you speak with a kind of authority. </w:t>
      </w:r>
      <w:r w:rsidRPr="0035059E">
        <w:rPr>
          <w:rStyle w:val="Emphasis"/>
        </w:rPr>
        <w:t xml:space="preserve">The authority of </w:t>
      </w:r>
      <w:r w:rsidRPr="00273BE2">
        <w:rPr>
          <w:rStyle w:val="Emphasis"/>
          <w:highlight w:val="green"/>
        </w:rPr>
        <w:t>the demand could be supplied by the state</w:t>
      </w:r>
      <w:r w:rsidRPr="0035059E">
        <w:rPr>
          <w:rStyle w:val="Emphasis"/>
        </w:rPr>
        <w:t xml:space="preserve">, insofar as </w:t>
      </w:r>
      <w:r w:rsidRPr="00273BE2">
        <w:rPr>
          <w:rStyle w:val="Emphasis"/>
          <w:highlight w:val="green"/>
        </w:rPr>
        <w:t xml:space="preserve">you serve as an officer </w:t>
      </w:r>
      <w:r w:rsidRPr="0035059E">
        <w:rPr>
          <w:rStyle w:val="Emphasis"/>
        </w:rPr>
        <w:t xml:space="preserve">of the state, </w:t>
      </w:r>
      <w:r w:rsidRPr="00273BE2">
        <w:rPr>
          <w:rStyle w:val="Emphasis"/>
          <w:highlight w:val="green"/>
        </w:rPr>
        <w:t>so that you have the state and its powers of violence and coercion behind you</w:t>
      </w:r>
      <w:r w:rsidRPr="00913FB0">
        <w:rPr>
          <w:rStyle w:val="Emphasis"/>
        </w:rPr>
        <w:t xml:space="preserve"> when you make the demand</w:t>
      </w:r>
      <w:r w:rsidRPr="00913FB0">
        <w:rPr>
          <w:rFonts w:ascii="Arial" w:eastAsia="Times New Roman" w:hAnsi="Arial" w:cs="Arial"/>
          <w:color w:val="000000"/>
          <w:u w:val="single"/>
        </w:rPr>
        <w:t>.</w:t>
      </w:r>
      <w:r w:rsidRPr="00913FB0">
        <w:rPr>
          <w:rFonts w:ascii="Arial" w:eastAsia="Times New Roman" w:hAnsi="Arial" w:cs="Arial"/>
          <w:color w:val="000000"/>
          <w:sz w:val="16"/>
        </w:rPr>
        <w:t xml:space="preserve"> But, </w:t>
      </w:r>
      <w:r w:rsidRPr="00273BE2">
        <w:rPr>
          <w:rStyle w:val="Emphasis"/>
          <w:highlight w:val="green"/>
        </w:rPr>
        <w:t xml:space="preserve">there’s also </w:t>
      </w:r>
      <w:r w:rsidRPr="0035059E">
        <w:rPr>
          <w:rStyle w:val="Emphasis"/>
        </w:rPr>
        <w:t xml:space="preserve">the notion of a claim or </w:t>
      </w:r>
      <w:r w:rsidRPr="00273BE2">
        <w:rPr>
          <w:rStyle w:val="Emphasis"/>
          <w:highlight w:val="green"/>
        </w:rPr>
        <w:t xml:space="preserve">a demand in which the authority </w:t>
      </w:r>
      <w:r w:rsidRPr="00913FB0">
        <w:rPr>
          <w:rStyle w:val="Emphasis"/>
        </w:rPr>
        <w:t xml:space="preserve">of the demand </w:t>
      </w:r>
      <w:r w:rsidRPr="00273BE2">
        <w:rPr>
          <w:rStyle w:val="Emphasis"/>
          <w:highlight w:val="green"/>
        </w:rPr>
        <w:t xml:space="preserve">is from </w:t>
      </w:r>
      <w:r w:rsidRPr="00913FB0">
        <w:rPr>
          <w:rStyle w:val="Emphasis"/>
        </w:rPr>
        <w:t xml:space="preserve">some kind of </w:t>
      </w:r>
      <w:r w:rsidRPr="0035059E">
        <w:rPr>
          <w:rStyle w:val="Emphasis"/>
        </w:rPr>
        <w:t xml:space="preserve">multiphonic delirium or </w:t>
      </w:r>
      <w:r w:rsidRPr="00273BE2">
        <w:rPr>
          <w:rStyle w:val="Emphasis"/>
          <w:highlight w:val="green"/>
        </w:rPr>
        <w:t>fantasy that undermines the univocal authority of sovereignty</w:t>
      </w:r>
      <w:r w:rsidRPr="00273BE2">
        <w:rPr>
          <w:rFonts w:ascii="Arial" w:eastAsia="Times New Roman" w:hAnsi="Arial" w:cs="Arial"/>
          <w:color w:val="000000"/>
          <w:highlight w:val="green"/>
          <w:u w:val="single"/>
        </w:rPr>
        <w:t>.</w:t>
      </w:r>
      <w:r w:rsidRPr="00913FB0">
        <w:rPr>
          <w:rFonts w:ascii="Arial" w:eastAsia="Times New Roman" w:hAnsi="Arial" w:cs="Arial"/>
          <w:color w:val="000000"/>
          <w:sz w:val="16"/>
        </w:rPr>
        <w:t xml:space="preserve"> That’s what I’m thinking of with regard to McPhee and his tone. You listen to that record. It’s 1970. Coltrane died in ‘67, but he’s still in the air everywhere. And his tone, which was a tone of appeal – ‘appeal’ is a cool word, ‘appeal’ as in to make an appeal but also peal; there was an urgent intensity to his sound, a stridency. So, what I’m trying to get at is</w:t>
      </w:r>
      <w:r w:rsidRPr="00913FB0">
        <w:rPr>
          <w:rFonts w:ascii="Arial" w:eastAsia="Times New Roman" w:hAnsi="Arial" w:cs="Arial"/>
          <w:color w:val="000000"/>
          <w:u w:val="single"/>
        </w:rPr>
        <w:t xml:space="preserve"> </w:t>
      </w:r>
      <w:r w:rsidRPr="00913FB0">
        <w:rPr>
          <w:rStyle w:val="Emphasis"/>
        </w:rPr>
        <w:t>there was this notion of the cacophony of the demand.</w:t>
      </w:r>
      <w:r w:rsidRPr="00913FB0">
        <w:rPr>
          <w:rFonts w:ascii="Arial" w:eastAsia="Times New Roman" w:hAnsi="Arial" w:cs="Arial"/>
          <w:color w:val="000000"/>
          <w:u w:val="single"/>
        </w:rPr>
        <w:t xml:space="preserve"> </w:t>
      </w:r>
      <w:r w:rsidRPr="00913FB0">
        <w:rPr>
          <w:rStyle w:val="Emphasis"/>
        </w:rPr>
        <w:t>Folks who were basically saying “</w:t>
      </w:r>
      <w:r w:rsidRPr="00273BE2">
        <w:rPr>
          <w:rStyle w:val="Emphasis"/>
          <w:highlight w:val="green"/>
        </w:rPr>
        <w:t>we don’t want to make any demands</w:t>
      </w:r>
      <w:r w:rsidRPr="00913FB0">
        <w:rPr>
          <w:rStyle w:val="Emphasis"/>
        </w:rPr>
        <w:t xml:space="preserve">” – there were two elements to it. One potential way of saying that we were resisting making the demand is to say that </w:t>
      </w:r>
      <w:r w:rsidRPr="00273BE2">
        <w:rPr>
          <w:rStyle w:val="Emphasis"/>
          <w:highlight w:val="green"/>
        </w:rPr>
        <w:t xml:space="preserve">what we were </w:t>
      </w:r>
      <w:r w:rsidRPr="0035059E">
        <w:rPr>
          <w:rStyle w:val="Emphasis"/>
        </w:rPr>
        <w:t xml:space="preserve">really </w:t>
      </w:r>
      <w:r w:rsidRPr="00273BE2">
        <w:rPr>
          <w:rStyle w:val="Emphasis"/>
          <w:highlight w:val="green"/>
        </w:rPr>
        <w:t>resisting was to make a request</w:t>
      </w:r>
      <w:r w:rsidRPr="00913FB0">
        <w:rPr>
          <w:rStyle w:val="Emphasis"/>
        </w:rPr>
        <w:t xml:space="preserve">. We did not want to make a demand, because to make a demand is essentially to make a request, which is essentially then already </w:t>
      </w:r>
      <w:r w:rsidRPr="00273BE2">
        <w:rPr>
          <w:rStyle w:val="Emphasis"/>
          <w:highlight w:val="green"/>
        </w:rPr>
        <w:t>to accede to the authority of the state to either grant or refuse your request, after the fact of having recognized your standing</w:t>
      </w:r>
      <w:r w:rsidRPr="00913FB0">
        <w:rPr>
          <w:rStyle w:val="Emphasis"/>
        </w:rPr>
        <w:t xml:space="preserve">, your right to request, even though it is the source of your </w:t>
      </w:r>
      <w:r w:rsidRPr="0035059E">
        <w:rPr>
          <w:rStyle w:val="Emphasis"/>
        </w:rPr>
        <w:t xml:space="preserve">injury, even though your </w:t>
      </w:r>
      <w:r w:rsidRPr="00273BE2">
        <w:rPr>
          <w:rStyle w:val="Emphasis"/>
          <w:highlight w:val="green"/>
        </w:rPr>
        <w:t>recognition by the state redoubles</w:t>
      </w:r>
      <w:r w:rsidRPr="0035059E">
        <w:rPr>
          <w:rStyle w:val="Emphasis"/>
        </w:rPr>
        <w:t xml:space="preserve">, rather than remedies, that </w:t>
      </w:r>
      <w:r w:rsidRPr="00273BE2">
        <w:rPr>
          <w:rStyle w:val="Emphasis"/>
          <w:highlight w:val="green"/>
        </w:rPr>
        <w:t>injury</w:t>
      </w:r>
      <w:r w:rsidRPr="00913FB0">
        <w:rPr>
          <w:rStyle w:val="Emphasis"/>
        </w:rPr>
        <w:t xml:space="preserve">. </w:t>
      </w:r>
      <w:r w:rsidRPr="00913FB0">
        <w:rPr>
          <w:rFonts w:ascii="Arial" w:eastAsia="Times New Roman" w:hAnsi="Arial" w:cs="Arial"/>
          <w:color w:val="000000"/>
          <w:sz w:val="16"/>
        </w:rPr>
        <w:t>So, that’s a kind of Wendy Brown formulation. Then, another version of it, I thought, had to do with the fact</w:t>
      </w:r>
      <w:r w:rsidRPr="00913FB0">
        <w:rPr>
          <w:rFonts w:ascii="Arial" w:eastAsia="Times New Roman" w:hAnsi="Arial" w:cs="Arial"/>
          <w:color w:val="000000"/>
          <w:u w:val="single"/>
        </w:rPr>
        <w:t xml:space="preserve"> that </w:t>
      </w:r>
      <w:r w:rsidRPr="00913FB0">
        <w:rPr>
          <w:rStyle w:val="Emphasis"/>
        </w:rPr>
        <w:t xml:space="preserve">the demand emerges from a certain kind of authority. </w:t>
      </w:r>
      <w:r w:rsidRPr="0035059E">
        <w:rPr>
          <w:rStyle w:val="Emphasis"/>
        </w:rPr>
        <w:t xml:space="preserve">The </w:t>
      </w:r>
      <w:r w:rsidRPr="00273BE2">
        <w:rPr>
          <w:rStyle w:val="Emphasis"/>
          <w:highlight w:val="green"/>
        </w:rPr>
        <w:t xml:space="preserve">properly authorised </w:t>
      </w:r>
      <w:r w:rsidRPr="0035059E">
        <w:rPr>
          <w:rStyle w:val="Emphasis"/>
        </w:rPr>
        <w:t xml:space="preserve">and authoritative </w:t>
      </w:r>
      <w:r w:rsidRPr="00273BE2">
        <w:rPr>
          <w:rStyle w:val="Emphasis"/>
          <w:highlight w:val="green"/>
        </w:rPr>
        <w:t xml:space="preserve">speech of a demand takes the form of </w:t>
      </w:r>
      <w:r w:rsidRPr="0035059E">
        <w:rPr>
          <w:rStyle w:val="Emphasis"/>
        </w:rPr>
        <w:t>a univocal</w:t>
      </w:r>
      <w:r w:rsidRPr="00273BE2">
        <w:rPr>
          <w:rStyle w:val="Emphasis"/>
          <w:highlight w:val="green"/>
        </w:rPr>
        <w:t>, single speech.</w:t>
      </w:r>
      <w:r w:rsidRPr="00913FB0">
        <w:rPr>
          <w:rStyle w:val="Emphasis"/>
        </w:rPr>
        <w:t xml:space="preserve"> Essentially, </w:t>
      </w:r>
      <w:r w:rsidRPr="00273BE2">
        <w:rPr>
          <w:rStyle w:val="Emphasis"/>
          <w:highlight w:val="green"/>
        </w:rPr>
        <w:t>a</w:t>
      </w:r>
      <w:r w:rsidRPr="00913FB0">
        <w:rPr>
          <w:rStyle w:val="Emphasis"/>
        </w:rPr>
        <w:t xml:space="preserve"> kind of </w:t>
      </w:r>
      <w:r w:rsidRPr="00273BE2">
        <w:rPr>
          <w:rStyle w:val="Emphasis"/>
          <w:highlight w:val="green"/>
        </w:rPr>
        <w:t>sovereign speaker is</w:t>
      </w:r>
      <w:r w:rsidRPr="00913FB0">
        <w:rPr>
          <w:rStyle w:val="Emphasis"/>
        </w:rPr>
        <w:t xml:space="preserve"> now drowning out, or </w:t>
      </w:r>
      <w:r w:rsidRPr="00273BE2">
        <w:rPr>
          <w:rStyle w:val="Emphasis"/>
          <w:highlight w:val="green"/>
        </w:rPr>
        <w:t xml:space="preserve">trying to collect </w:t>
      </w:r>
      <w:r w:rsidRPr="0035059E">
        <w:rPr>
          <w:rStyle w:val="Emphasis"/>
        </w:rPr>
        <w:t xml:space="preserve">within his own anthemic speech, </w:t>
      </w:r>
      <w:r w:rsidRPr="00273BE2">
        <w:rPr>
          <w:rStyle w:val="Emphasis"/>
          <w:highlight w:val="green"/>
        </w:rPr>
        <w:t xml:space="preserve">all </w:t>
      </w:r>
      <w:r w:rsidRPr="0035059E">
        <w:rPr>
          <w:rStyle w:val="Emphasis"/>
        </w:rPr>
        <w:t xml:space="preserve">these </w:t>
      </w:r>
      <w:r w:rsidRPr="00273BE2">
        <w:rPr>
          <w:rStyle w:val="Emphasis"/>
          <w:highlight w:val="green"/>
        </w:rPr>
        <w:t xml:space="preserve">other </w:t>
      </w:r>
      <w:r w:rsidRPr="0035059E">
        <w:rPr>
          <w:rStyle w:val="Emphasis"/>
        </w:rPr>
        <w:t xml:space="preserve">kinds of </w:t>
      </w:r>
      <w:r w:rsidRPr="00273BE2">
        <w:rPr>
          <w:rStyle w:val="Emphasis"/>
          <w:highlight w:val="green"/>
        </w:rPr>
        <w:t>speech</w:t>
      </w:r>
      <w:r w:rsidRPr="00913FB0">
        <w:rPr>
          <w:rStyle w:val="Emphasis"/>
        </w:rPr>
        <w:t>. So, again</w:t>
      </w:r>
      <w:r w:rsidRPr="0035059E">
        <w:rPr>
          <w:rStyle w:val="Emphasis"/>
        </w:rPr>
        <w:t>, some single, univocal notion of the demand emerges, when in fact what you’ve got is a whole bunch of people making a whole bunch of demands, some of which are contradictory – and we wanted to maintain that sort of ana(n)themic</w:t>
      </w:r>
      <w:r w:rsidRPr="00913FB0">
        <w:rPr>
          <w:rStyle w:val="Emphasis"/>
        </w:rPr>
        <w:t xml:space="preserve"> </w:t>
      </w:r>
      <w:r w:rsidRPr="00273BE2">
        <w:rPr>
          <w:rStyle w:val="Emphasis"/>
          <w:highlight w:val="green"/>
        </w:rPr>
        <w:t>multiplicity</w:t>
      </w:r>
      <w:r w:rsidRPr="00913FB0">
        <w:rPr>
          <w:rStyle w:val="Emphasis"/>
        </w:rPr>
        <w:t xml:space="preserve">, because that </w:t>
      </w:r>
      <w:r w:rsidRPr="00273BE2">
        <w:rPr>
          <w:rStyle w:val="Emphasis"/>
          <w:highlight w:val="green"/>
        </w:rPr>
        <w:t>was the whole point</w:t>
      </w:r>
      <w:r w:rsidRPr="00913FB0">
        <w:rPr>
          <w:rStyle w:val="Emphasis"/>
        </w:rPr>
        <w:t>.</w:t>
      </w:r>
      <w:r w:rsidRPr="00913FB0">
        <w:rPr>
          <w:rFonts w:ascii="Arial" w:eastAsia="Times New Roman" w:hAnsi="Arial" w:cs="Arial"/>
          <w:color w:val="000000"/>
          <w:u w:val="single"/>
        </w:rPr>
        <w:t xml:space="preserve"> </w:t>
      </w:r>
      <w:r>
        <w:rPr>
          <w:rFonts w:ascii="Arial" w:eastAsia="Times New Roman" w:hAnsi="Arial" w:cs="Arial"/>
          <w:color w:val="000000"/>
          <w:u w:val="single"/>
        </w:rPr>
        <w:t xml:space="preserve"> </w:t>
      </w:r>
    </w:p>
    <w:p w14:paraId="5107CD49" w14:textId="77777777" w:rsidR="00BD6DBA" w:rsidRDefault="00BD6DBA" w:rsidP="00BD6DBA"/>
    <w:p w14:paraId="335B3C2B" w14:textId="77777777" w:rsidR="00BD6DBA" w:rsidRDefault="00BD6DBA" w:rsidP="00BD6DBA">
      <w:pPr>
        <w:pStyle w:val="Heading4"/>
      </w:pPr>
      <w:r>
        <w:t xml:space="preserve">In 1968, two weeks after the FBI assassinated Martin Luther King, Jr., Black autoworkers in Detroit began a series of wildcat strikes and formed a Revolutionary Union Movement in response to the racism of United Auto Workers in the rank and file. </w:t>
      </w:r>
    </w:p>
    <w:p w14:paraId="4E1FFE82" w14:textId="77777777" w:rsidR="00BD6DBA" w:rsidRDefault="00BD6DBA" w:rsidP="00BD6DBA">
      <w:pPr>
        <w:rPr>
          <w:b/>
          <w:bCs/>
          <w:u w:val="single"/>
        </w:rPr>
      </w:pPr>
      <w:r w:rsidRPr="00B831B8">
        <w:rPr>
          <w:b/>
          <w:bCs/>
          <w:u w:val="single"/>
        </w:rPr>
        <w:t xml:space="preserve">Did </w:t>
      </w:r>
      <w:r w:rsidRPr="00273BE2">
        <w:rPr>
          <w:b/>
          <w:bCs/>
          <w:highlight w:val="green"/>
          <w:u w:val="single"/>
        </w:rPr>
        <w:t>General Baker</w:t>
      </w:r>
      <w:r w:rsidRPr="00B831B8">
        <w:rPr>
          <w:b/>
          <w:bCs/>
          <w:u w:val="single"/>
        </w:rPr>
        <w:t xml:space="preserve"> – </w:t>
      </w:r>
      <w:r w:rsidRPr="00273BE2">
        <w:rPr>
          <w:b/>
          <w:bCs/>
          <w:highlight w:val="green"/>
          <w:u w:val="single"/>
        </w:rPr>
        <w:t>after whom</w:t>
      </w:r>
      <w:r w:rsidRPr="009F5EF2">
        <w:rPr>
          <w:b/>
          <w:bCs/>
          <w:u w:val="single"/>
        </w:rPr>
        <w:t>,</w:t>
      </w:r>
      <w:r w:rsidRPr="00B831B8">
        <w:rPr>
          <w:b/>
          <w:bCs/>
          <w:u w:val="single"/>
        </w:rPr>
        <w:t xml:space="preserve"> we might say, and we’d only be half-joking, </w:t>
      </w:r>
      <w:r w:rsidRPr="00273BE2">
        <w:rPr>
          <w:b/>
          <w:bCs/>
          <w:highlight w:val="green"/>
          <w:u w:val="single"/>
        </w:rPr>
        <w:t>the general antagonism is named</w:t>
      </w:r>
      <w:r w:rsidRPr="00B831B8">
        <w:rPr>
          <w:b/>
          <w:bCs/>
          <w:u w:val="single"/>
        </w:rPr>
        <w:t xml:space="preserve"> – feel hypocritical about being a career autoworker?</w:t>
      </w:r>
      <w:r>
        <w:rPr>
          <w:rStyle w:val="FootnoteReference"/>
          <w:b/>
          <w:bCs/>
          <w:u w:val="single"/>
        </w:rPr>
        <w:footnoteReference w:id="4"/>
      </w:r>
    </w:p>
    <w:p w14:paraId="3C73A69B" w14:textId="77777777" w:rsidR="00BD6DBA" w:rsidRDefault="00BD6DBA" w:rsidP="00BD6DBA">
      <w:pPr>
        <w:pStyle w:val="Heading4"/>
      </w:pPr>
      <w:r>
        <w:t>emerged as a key figure when he was fired by Chrysler for allegedly “leading” the wildcat strikes. In his open letter to Chrysler, he takes the criminality of this leadership role as a badge of honor. General says,</w:t>
      </w:r>
    </w:p>
    <w:p w14:paraId="3BCB58EF" w14:textId="77777777" w:rsidR="00BD6DBA" w:rsidRPr="00AE5BC0" w:rsidRDefault="00BD6DBA" w:rsidP="00BD6DBA"/>
    <w:p w14:paraId="031F8D63" w14:textId="77777777" w:rsidR="00BD6DBA" w:rsidRPr="00914AA8" w:rsidRDefault="00BD6DBA" w:rsidP="00BD6DBA">
      <w:pPr>
        <w:rPr>
          <w:b/>
          <w:bCs/>
          <w:u w:val="single"/>
        </w:rPr>
      </w:pPr>
      <w:r w:rsidRPr="00F0596C">
        <w:t xml:space="preserve">Yes, </w:t>
      </w:r>
      <w:r w:rsidRPr="00F42C45">
        <w:rPr>
          <w:b/>
          <w:bCs/>
          <w:u w:val="single"/>
        </w:rPr>
        <w:t xml:space="preserve">the </w:t>
      </w:r>
      <w:r w:rsidRPr="00273BE2">
        <w:rPr>
          <w:b/>
          <w:bCs/>
          <w:highlight w:val="green"/>
          <w:u w:val="single"/>
        </w:rPr>
        <w:t xml:space="preserve">struggle between black workers and white racist Corporation owners </w:t>
      </w:r>
      <w:r w:rsidRPr="00F42C45">
        <w:rPr>
          <w:b/>
          <w:bCs/>
          <w:u w:val="single"/>
        </w:rPr>
        <w:t>and operators</w:t>
      </w:r>
      <w:r w:rsidRPr="00273BE2">
        <w:rPr>
          <w:b/>
          <w:bCs/>
          <w:highlight w:val="green"/>
          <w:u w:val="single"/>
        </w:rPr>
        <w:t xml:space="preserve"> is the most vicious of </w:t>
      </w:r>
      <w:r w:rsidRPr="00F42C45">
        <w:rPr>
          <w:b/>
          <w:bCs/>
          <w:u w:val="single"/>
        </w:rPr>
        <w:t xml:space="preserve">all </w:t>
      </w:r>
      <w:r w:rsidRPr="00273BE2">
        <w:rPr>
          <w:b/>
          <w:bCs/>
          <w:highlight w:val="green"/>
          <w:u w:val="single"/>
        </w:rPr>
        <w:t xml:space="preserve">existing struggles </w:t>
      </w:r>
      <w:r w:rsidRPr="00F42C45">
        <w:rPr>
          <w:b/>
          <w:bCs/>
          <w:u w:val="single"/>
        </w:rPr>
        <w:t xml:space="preserve">in the world </w:t>
      </w:r>
      <w:r w:rsidRPr="00273BE2">
        <w:rPr>
          <w:b/>
          <w:bCs/>
          <w:highlight w:val="green"/>
          <w:u w:val="single"/>
        </w:rPr>
        <w:t>today.</w:t>
      </w:r>
      <w:r w:rsidRPr="00914AA8">
        <w:rPr>
          <w:b/>
          <w:bCs/>
          <w:u w:val="single"/>
        </w:rPr>
        <w:t xml:space="preserve"> </w:t>
      </w:r>
      <w:r w:rsidRPr="00F42C45">
        <w:rPr>
          <w:b/>
          <w:bCs/>
          <w:u w:val="single"/>
        </w:rPr>
        <w:t xml:space="preserve">It is </w:t>
      </w:r>
      <w:r w:rsidRPr="00273BE2">
        <w:rPr>
          <w:b/>
          <w:bCs/>
          <w:highlight w:val="green"/>
          <w:u w:val="single"/>
        </w:rPr>
        <w:t xml:space="preserve">sometimes </w:t>
      </w:r>
      <w:r w:rsidRPr="00F42C45">
        <w:rPr>
          <w:b/>
          <w:bCs/>
          <w:highlight w:val="green"/>
          <w:u w:val="single"/>
        </w:rPr>
        <w:t>opened and</w:t>
      </w:r>
      <w:r w:rsidRPr="00F42C45">
        <w:rPr>
          <w:b/>
          <w:bCs/>
          <w:u w:val="single"/>
        </w:rPr>
        <w:t xml:space="preserve"> sometimes </w:t>
      </w:r>
      <w:r w:rsidRPr="00273BE2">
        <w:rPr>
          <w:b/>
          <w:bCs/>
          <w:highlight w:val="green"/>
          <w:u w:val="single"/>
        </w:rPr>
        <w:t>closed,</w:t>
      </w:r>
      <w:r w:rsidRPr="001B3B2B">
        <w:rPr>
          <w:b/>
          <w:bCs/>
          <w:u w:val="single"/>
        </w:rPr>
        <w:t xml:space="preserve"> it is </w:t>
      </w:r>
      <w:r w:rsidRPr="00F42C45">
        <w:rPr>
          <w:b/>
          <w:bCs/>
          <w:u w:val="single"/>
        </w:rPr>
        <w:t xml:space="preserve">sometimes </w:t>
      </w:r>
      <w:r w:rsidRPr="00273BE2">
        <w:rPr>
          <w:b/>
          <w:bCs/>
          <w:highlight w:val="green"/>
          <w:u w:val="single"/>
        </w:rPr>
        <w:t xml:space="preserve">hot and </w:t>
      </w:r>
      <w:r w:rsidRPr="00F42C45">
        <w:rPr>
          <w:b/>
          <w:bCs/>
          <w:u w:val="single"/>
        </w:rPr>
        <w:t xml:space="preserve">sometimes </w:t>
      </w:r>
      <w:r w:rsidRPr="00273BE2">
        <w:rPr>
          <w:b/>
          <w:bCs/>
          <w:highlight w:val="green"/>
          <w:u w:val="single"/>
        </w:rPr>
        <w:t>cold.</w:t>
      </w:r>
      <w:r w:rsidRPr="00F0596C">
        <w:t xml:space="preserve"> It is, nevertheless, in the final sense a vicious struggle. Let it be further understood that </w:t>
      </w:r>
      <w:r w:rsidRPr="00273BE2">
        <w:rPr>
          <w:b/>
          <w:bCs/>
          <w:highlight w:val="green"/>
          <w:u w:val="single"/>
        </w:rPr>
        <w:t>by</w:t>
      </w:r>
      <w:r w:rsidRPr="00914AA8">
        <w:rPr>
          <w:b/>
          <w:bCs/>
          <w:u w:val="single"/>
        </w:rPr>
        <w:t xml:space="preserve"> taking the course of </w:t>
      </w:r>
      <w:r w:rsidRPr="00273BE2">
        <w:rPr>
          <w:b/>
          <w:bCs/>
          <w:highlight w:val="green"/>
          <w:u w:val="single"/>
        </w:rPr>
        <w:t xml:space="preserve">disciplining the strikers you </w:t>
      </w:r>
      <w:r w:rsidRPr="00F42C45">
        <w:rPr>
          <w:b/>
          <w:bCs/>
          <w:u w:val="single"/>
        </w:rPr>
        <w:t xml:space="preserve">have </w:t>
      </w:r>
      <w:r w:rsidRPr="00273BE2">
        <w:rPr>
          <w:b/>
          <w:bCs/>
          <w:highlight w:val="green"/>
          <w:u w:val="single"/>
        </w:rPr>
        <w:t xml:space="preserve">opened that struggle to a new </w:t>
      </w:r>
      <w:r w:rsidRPr="00D917CB">
        <w:rPr>
          <w:b/>
          <w:bCs/>
          <w:u w:val="single"/>
        </w:rPr>
        <w:t xml:space="preserve">and higher </w:t>
      </w:r>
      <w:r w:rsidRPr="00273BE2">
        <w:rPr>
          <w:b/>
          <w:bCs/>
          <w:highlight w:val="green"/>
          <w:u w:val="single"/>
        </w:rPr>
        <w:t xml:space="preserve">level </w:t>
      </w:r>
      <w:r w:rsidRPr="00D917CB">
        <w:rPr>
          <w:b/>
          <w:bCs/>
          <w:u w:val="single"/>
        </w:rPr>
        <w:t xml:space="preserve">and </w:t>
      </w:r>
      <w:r w:rsidRPr="00273BE2">
        <w:rPr>
          <w:b/>
          <w:bCs/>
          <w:highlight w:val="green"/>
          <w:u w:val="single"/>
        </w:rPr>
        <w:t>for this I sincerely THANK YOU.</w:t>
      </w:r>
      <w:r w:rsidRPr="00F0596C">
        <w:t xml:space="preserve"> </w:t>
      </w:r>
      <w:r w:rsidRPr="00273BE2">
        <w:rPr>
          <w:b/>
          <w:bCs/>
          <w:highlight w:val="green"/>
          <w:u w:val="single"/>
        </w:rPr>
        <w:t xml:space="preserve">You have made the decision to do battle </w:t>
      </w:r>
      <w:r w:rsidRPr="00D917CB">
        <w:rPr>
          <w:b/>
          <w:bCs/>
          <w:u w:val="single"/>
        </w:rPr>
        <w:t xml:space="preserve">with me and therefore to do battle </w:t>
      </w:r>
      <w:r w:rsidRPr="00273BE2">
        <w:rPr>
          <w:b/>
          <w:bCs/>
          <w:highlight w:val="green"/>
          <w:u w:val="single"/>
        </w:rPr>
        <w:t xml:space="preserve">with the entire black community in this </w:t>
      </w:r>
      <w:r w:rsidRPr="00D917CB">
        <w:rPr>
          <w:b/>
          <w:bCs/>
          <w:u w:val="single"/>
        </w:rPr>
        <w:t xml:space="preserve">city, this state, this country, and in this </w:t>
      </w:r>
      <w:r w:rsidRPr="00273BE2">
        <w:rPr>
          <w:b/>
          <w:bCs/>
          <w:highlight w:val="green"/>
          <w:u w:val="single"/>
        </w:rPr>
        <w:t xml:space="preserve">world </w:t>
      </w:r>
      <w:r w:rsidRPr="00D917CB">
        <w:rPr>
          <w:b/>
          <w:bCs/>
          <w:u w:val="single"/>
        </w:rPr>
        <w:t>of which I am a part.</w:t>
      </w:r>
      <w:r w:rsidRPr="00914AA8">
        <w:rPr>
          <w:b/>
          <w:bCs/>
          <w:u w:val="single"/>
        </w:rPr>
        <w:t xml:space="preserve"> </w:t>
      </w:r>
      <w:r w:rsidRPr="00273BE2">
        <w:rPr>
          <w:b/>
          <w:bCs/>
          <w:highlight w:val="green"/>
          <w:u w:val="single"/>
        </w:rPr>
        <w:t>Black people of the world are united in a common struggle which had its beginning with the exploitation of non-white people on a world wide scale.</w:t>
      </w:r>
      <w:r w:rsidRPr="00F0596C">
        <w:t xml:space="preserve"> To quote from W.E.B. DuBois, “The emancipation of man is the emancipation of labor and the emancipation of labor is the freeing of that basic majority of workers who are yellow, brown, and black.” </w:t>
      </w:r>
      <w:r w:rsidRPr="00273BE2">
        <w:rPr>
          <w:b/>
          <w:bCs/>
          <w:highlight w:val="green"/>
          <w:u w:val="single"/>
        </w:rPr>
        <w:t>You have made the decision to do battle, and that is the only decision that you will make. WE shall decide the arena and the time. You will also be held completely responsible for all of the grave consequences arising from your racist actions.</w:t>
      </w:r>
    </w:p>
    <w:p w14:paraId="6C7FCA28" w14:textId="77777777" w:rsidR="00BD6DBA" w:rsidRPr="00F0596C" w:rsidRDefault="00BD6DBA" w:rsidP="00BD6DBA">
      <w:r w:rsidRPr="00F0596C">
        <w:t xml:space="preserve">Thank you again, </w:t>
      </w:r>
    </w:p>
    <w:p w14:paraId="7D7B4D67" w14:textId="77777777" w:rsidR="00BD6DBA" w:rsidRPr="00F0596C" w:rsidRDefault="00BD6DBA" w:rsidP="00BD6DBA">
      <w:r w:rsidRPr="00F0596C">
        <w:t>General G. Baker, Jr.</w:t>
      </w:r>
    </w:p>
    <w:p w14:paraId="7E555656" w14:textId="77777777" w:rsidR="00BD6DBA" w:rsidRPr="00F0596C" w:rsidRDefault="00BD6DBA" w:rsidP="00BD6DBA">
      <w:r w:rsidRPr="00F0596C">
        <w:t>0290-170</w:t>
      </w:r>
    </w:p>
    <w:p w14:paraId="2ADE0D11" w14:textId="77777777" w:rsidR="00BD6DBA" w:rsidRPr="00F0596C" w:rsidRDefault="00BD6DBA" w:rsidP="00BD6DBA">
      <w:r w:rsidRPr="00F0596C">
        <w:t xml:space="preserve">p.s. </w:t>
      </w:r>
      <w:r w:rsidRPr="00273BE2">
        <w:rPr>
          <w:b/>
          <w:bCs/>
          <w:highlight w:val="green"/>
          <w:u w:val="single"/>
        </w:rPr>
        <w:t>You have lit the unquenchable spark.</w:t>
      </w:r>
      <w:r w:rsidRPr="00F0596C">
        <w:t xml:space="preserve"> </w:t>
      </w:r>
      <w:r>
        <w:rPr>
          <w:rStyle w:val="FootnoteReference"/>
        </w:rPr>
        <w:footnoteReference w:id="5"/>
      </w:r>
    </w:p>
    <w:p w14:paraId="23A80757" w14:textId="77777777" w:rsidR="00BD6DBA" w:rsidRDefault="00BD6DBA" w:rsidP="00BD6DBA"/>
    <w:p w14:paraId="002E56FF" w14:textId="77777777" w:rsidR="00BD6DBA" w:rsidRPr="00EA1B00" w:rsidRDefault="00BD6DBA" w:rsidP="00BD6DBA">
      <w:pPr>
        <w:pStyle w:val="Heading4"/>
      </w:pPr>
      <w:r>
        <w:t xml:space="preserve">Thus we affirm wildcatting the totality as strengthening collective bargaining. </w:t>
      </w:r>
    </w:p>
    <w:p w14:paraId="0CCC2591" w14:textId="77777777" w:rsidR="00BD6DBA" w:rsidRDefault="00BD6DBA" w:rsidP="00BD6DBA"/>
    <w:p w14:paraId="0EC9F69C" w14:textId="77777777" w:rsidR="00BD6DBA" w:rsidRDefault="00BD6DBA" w:rsidP="00BD6DBA">
      <w:pPr>
        <w:pStyle w:val="Heading4"/>
      </w:pPr>
      <w:r>
        <w:t>As John Watson tells us, racial capitalism functions because people keep showing up to work.</w:t>
      </w:r>
    </w:p>
    <w:p w14:paraId="750672BC" w14:textId="77777777" w:rsidR="00BD6DBA" w:rsidRPr="00E84ED1" w:rsidRDefault="00BD6DBA" w:rsidP="00BD6DBA">
      <w:pPr>
        <w:rPr>
          <w:b/>
          <w:bCs/>
          <w:u w:val="single"/>
        </w:rPr>
      </w:pPr>
      <w:r w:rsidRPr="00897F25">
        <w:rPr>
          <w:b/>
          <w:bCs/>
          <w:u w:val="single"/>
        </w:rPr>
        <w:t xml:space="preserve">You get a lot of </w:t>
      </w:r>
      <w:r w:rsidRPr="00273BE2">
        <w:rPr>
          <w:b/>
          <w:bCs/>
          <w:highlight w:val="green"/>
          <w:u w:val="single"/>
        </w:rPr>
        <w:t>arguments that black people are not numerous enough in America to revolt</w:t>
      </w:r>
      <w:r w:rsidRPr="00897F25">
        <w:rPr>
          <w:b/>
          <w:bCs/>
          <w:u w:val="single"/>
        </w:rPr>
        <w:t xml:space="preserve">, that they will be wiped out. This </w:t>
      </w:r>
      <w:r w:rsidRPr="00273BE2">
        <w:rPr>
          <w:b/>
          <w:bCs/>
          <w:highlight w:val="green"/>
          <w:u w:val="single"/>
        </w:rPr>
        <w:t>neglects our economic position…</w:t>
      </w:r>
      <w:r w:rsidRPr="00E84ED1">
        <w:rPr>
          <w:b/>
          <w:bCs/>
          <w:u w:val="single"/>
        </w:rPr>
        <w:t xml:space="preserve"> </w:t>
      </w:r>
      <w:r w:rsidRPr="00273BE2">
        <w:rPr>
          <w:b/>
          <w:bCs/>
          <w:highlight w:val="green"/>
          <w:u w:val="single"/>
        </w:rPr>
        <w:t>There are groups that can make the whole system cease functioning.</w:t>
      </w:r>
      <w:r w:rsidRPr="00E84ED1">
        <w:rPr>
          <w:b/>
          <w:bCs/>
          <w:u w:val="single"/>
        </w:rPr>
        <w:t xml:space="preserve"> These are </w:t>
      </w:r>
      <w:r w:rsidRPr="00273BE2">
        <w:rPr>
          <w:b/>
          <w:bCs/>
          <w:highlight w:val="green"/>
          <w:u w:val="single"/>
        </w:rPr>
        <w:t>auto workers, bus drivers, postal workers, steel workers,</w:t>
      </w:r>
      <w:r w:rsidRPr="00E84ED1">
        <w:rPr>
          <w:b/>
          <w:bCs/>
          <w:u w:val="single"/>
        </w:rPr>
        <w:t xml:space="preserve"> and others </w:t>
      </w:r>
      <w:r w:rsidRPr="00273BE2">
        <w:rPr>
          <w:b/>
          <w:bCs/>
          <w:highlight w:val="green"/>
          <w:u w:val="single"/>
        </w:rPr>
        <w:t>who play a crucial role in the money flow, the flow of materials, the creation of production.</w:t>
      </w:r>
      <w:r w:rsidRPr="00E84ED1">
        <w:rPr>
          <w:b/>
          <w:bCs/>
          <w:u w:val="single"/>
        </w:rPr>
        <w:t xml:space="preserve"> By and large, </w:t>
      </w:r>
      <w:r w:rsidRPr="00273BE2">
        <w:rPr>
          <w:b/>
          <w:bCs/>
          <w:highlight w:val="green"/>
          <w:u w:val="single"/>
        </w:rPr>
        <w:t>black people are overwhelmingly in those kinds of jobs.</w:t>
      </w:r>
      <w:r w:rsidRPr="00E84ED1">
        <w:rPr>
          <w:b/>
          <w:bCs/>
          <w:u w:val="single"/>
        </w:rPr>
        <w:t xml:space="preserve"> </w:t>
      </w:r>
      <w:r>
        <w:rPr>
          <w:rStyle w:val="FootnoteReference"/>
          <w:b/>
          <w:bCs/>
          <w:u w:val="single"/>
        </w:rPr>
        <w:footnoteReference w:id="6"/>
      </w:r>
    </w:p>
    <w:p w14:paraId="136C9078" w14:textId="77777777" w:rsidR="00BD6DBA" w:rsidRDefault="00BD6DBA" w:rsidP="00BD6DBA"/>
    <w:p w14:paraId="46EF18B2" w14:textId="77777777" w:rsidR="00BD6DBA" w:rsidRPr="000523E5" w:rsidRDefault="00BD6DBA" w:rsidP="00BD6DBA">
      <w:pPr>
        <w:pStyle w:val="Heading4"/>
      </w:pPr>
      <w:r>
        <w:t xml:space="preserve">Wildcatting the totality means refusing to compromise with the forms of racial capitalism that produce governance as social reproduction, instead it’s a recognition that the possibility of resistance lies in fugitive patterns of living that black life. Organizing in the long duree of racial capitalism means you have to kill the cop in your head. All this shit has to go. </w:t>
      </w:r>
    </w:p>
    <w:p w14:paraId="5D933AFB" w14:textId="77777777" w:rsidR="00BD6DBA" w:rsidRPr="00D768C7" w:rsidRDefault="00BD6DBA" w:rsidP="00BD6DBA">
      <w:r w:rsidRPr="006645E2">
        <w:rPr>
          <w:rStyle w:val="Style13ptBold"/>
        </w:rPr>
        <w:t>Harney &amp; Moten 20</w:t>
      </w:r>
      <w:r>
        <w:t xml:space="preserve"> [Stefano Harney &amp; Fred Moten, “</w:t>
      </w:r>
      <w:r w:rsidRPr="008829BE">
        <w:t>‘Wildcat the Totality’: the Undercommons in a Time of Pandemic and Rebellion</w:t>
      </w:r>
      <w:r>
        <w:t xml:space="preserve">,” July 4, 2020, </w:t>
      </w:r>
      <w:hyperlink r:id="rId9" w:history="1">
        <w:r w:rsidRPr="003941BF">
          <w:rPr>
            <w:rStyle w:val="Hyperlink"/>
          </w:rPr>
          <w:t>https://non-milleplateaux.de/wildcat-the-totality-the-undercommons-in-a-time-of-pandemic-and-rebellion/</w:t>
        </w:r>
      </w:hyperlink>
      <w:r>
        <w:t xml:space="preserve"> //tjb]</w:t>
      </w:r>
    </w:p>
    <w:p w14:paraId="744A929C" w14:textId="77777777" w:rsidR="00BD6DBA" w:rsidRPr="004670DB" w:rsidRDefault="00BD6DBA" w:rsidP="00BD6DBA">
      <w:pPr>
        <w:rPr>
          <w:sz w:val="16"/>
        </w:rPr>
      </w:pPr>
      <w:r w:rsidRPr="004670DB">
        <w:rPr>
          <w:sz w:val="16"/>
        </w:rPr>
        <w:t xml:space="preserve">MKC:  Could you maybe start us off by describing what exactly the undercommons is, what your intentions with it are, and perhaps if you have reflections on recent events, and what they might mean in relation to the idea of the undercommons? </w:t>
      </w:r>
    </w:p>
    <w:p w14:paraId="6BE76C4C" w14:textId="77777777" w:rsidR="00BD6DBA" w:rsidRPr="004670DB" w:rsidRDefault="00BD6DBA" w:rsidP="00BD6DBA">
      <w:pPr>
        <w:rPr>
          <w:sz w:val="16"/>
        </w:rPr>
      </w:pPr>
      <w:r w:rsidRPr="004670DB">
        <w:rPr>
          <w:sz w:val="16"/>
        </w:rPr>
        <w:t xml:space="preserve">Stefano: Thanks Josh, I always feel like we have a way to answer this that’s a bit biographical, but not biographical in a strictly individualist sense, and then also just a bit historical. From a biographical point of view, The Undercommons as a </w:t>
      </w:r>
      <w:r w:rsidRPr="004670DB">
        <w:rPr>
          <w:color w:val="EE0000"/>
          <w:sz w:val="16"/>
        </w:rPr>
        <w:t>book</w:t>
      </w:r>
      <w:r w:rsidRPr="004670DB">
        <w:rPr>
          <w:sz w:val="16"/>
        </w:rPr>
        <w:t xml:space="preserve"> emerges from me and Fred trying to help each other to get out of something. And what we’re trying to get out of I think was not professionalization, the career, the university, as a place that encourages you to think of it as special. I would say what we were really trying to help each other get out of is the critique of all that. Because for what we do, it’s the critique of all those things — professionalization, the career, the university — that is the essence of the way that one individuates oneself, that one actually has a career. And that one maintains some unhealthy relationship to the university as a special place. So helping each other to get out of that critique is where the book starts, and to do that, we had to give up on the idea that critique was a privileged form, and the university was a privileged place to deliver it. That’s how we move from something like critique to something like study, but it’s also how we move to the idea that the university is just another workplace. And that one has to approach it like a workplace with the same total commitment to struggling against it and essentially overthrowing it, as one would a Ford plant or Dodge plant.</w:t>
      </w:r>
    </w:p>
    <w:p w14:paraId="283282BE" w14:textId="77777777" w:rsidR="00BD6DBA" w:rsidRPr="004670DB" w:rsidRDefault="00BD6DBA" w:rsidP="00BD6DBA">
      <w:pPr>
        <w:rPr>
          <w:sz w:val="16"/>
        </w:rPr>
      </w:pPr>
      <w:r w:rsidRPr="00A9130A">
        <w:rPr>
          <w:b/>
          <w:bCs/>
          <w:u w:val="single"/>
        </w:rPr>
        <w:t xml:space="preserve">In this sense, </w:t>
      </w:r>
      <w:r w:rsidRPr="00273BE2">
        <w:rPr>
          <w:b/>
          <w:bCs/>
          <w:highlight w:val="green"/>
          <w:u w:val="single"/>
        </w:rPr>
        <w:t xml:space="preserve">our model was somebody like </w:t>
      </w:r>
      <w:r w:rsidRPr="00ED592A">
        <w:rPr>
          <w:b/>
          <w:bCs/>
          <w:u w:val="single"/>
        </w:rPr>
        <w:t xml:space="preserve">General </w:t>
      </w:r>
      <w:r w:rsidRPr="00273BE2">
        <w:rPr>
          <w:b/>
          <w:bCs/>
          <w:highlight w:val="green"/>
          <w:u w:val="single"/>
        </w:rPr>
        <w:t>Baker of the League of Revolutionary Black Workers.</w:t>
      </w:r>
      <w:r w:rsidRPr="00A9130A">
        <w:rPr>
          <w:b/>
          <w:bCs/>
          <w:u w:val="single"/>
        </w:rPr>
        <w:t xml:space="preserve"> </w:t>
      </w:r>
      <w:r w:rsidRPr="00ED592A">
        <w:rPr>
          <w:b/>
          <w:bCs/>
          <w:u w:val="single"/>
        </w:rPr>
        <w:t xml:space="preserve">His approach was not to worry about the Dodge plant, or not to imagine that what it required was a critique. </w:t>
      </w:r>
      <w:r w:rsidRPr="00ED592A">
        <w:rPr>
          <w:sz w:val="16"/>
        </w:rPr>
        <w:t xml:space="preserve">We have a collective called The Mardi Gras Listening Collective, and recently one of our friends in it, </w:t>
      </w:r>
      <w:r w:rsidRPr="00ED592A">
        <w:rPr>
          <w:b/>
          <w:bCs/>
          <w:u w:val="single"/>
        </w:rPr>
        <w:t>Louie</w:t>
      </w:r>
      <w:r w:rsidRPr="00A9130A">
        <w:rPr>
          <w:b/>
          <w:bCs/>
          <w:u w:val="single"/>
        </w:rPr>
        <w:t xml:space="preserve"> Moreno, I think said it perfectly, when he said—”</w:t>
      </w:r>
      <w:r w:rsidRPr="00ED592A">
        <w:rPr>
          <w:b/>
          <w:bCs/>
          <w:u w:val="single"/>
        </w:rPr>
        <w:t xml:space="preserve">General </w:t>
      </w:r>
      <w:r w:rsidRPr="00273BE2">
        <w:rPr>
          <w:b/>
          <w:bCs/>
          <w:highlight w:val="green"/>
          <w:u w:val="single"/>
        </w:rPr>
        <w:t>Baker’s idea was to wildcat the totality.</w:t>
      </w:r>
      <w:r w:rsidRPr="00A9130A">
        <w:rPr>
          <w:b/>
          <w:bCs/>
          <w:u w:val="single"/>
        </w:rPr>
        <w:t xml:space="preserve"> </w:t>
      </w:r>
      <w:r w:rsidRPr="00273BE2">
        <w:rPr>
          <w:b/>
          <w:bCs/>
          <w:highlight w:val="green"/>
          <w:u w:val="single"/>
        </w:rPr>
        <w:t>He wasn’t interested in reforming Dodge.</w:t>
      </w:r>
      <w:r w:rsidRPr="00A9130A">
        <w:rPr>
          <w:b/>
          <w:bCs/>
          <w:u w:val="single"/>
        </w:rPr>
        <w:t>”</w:t>
      </w:r>
      <w:r w:rsidRPr="004670DB">
        <w:rPr>
          <w:sz w:val="16"/>
        </w:rPr>
        <w:t xml:space="preserve"> </w:t>
      </w:r>
      <w:r w:rsidRPr="00A9130A">
        <w:rPr>
          <w:b/>
          <w:bCs/>
          <w:u w:val="single"/>
        </w:rPr>
        <w:t xml:space="preserve">Sure, </w:t>
      </w:r>
      <w:r w:rsidRPr="00273BE2">
        <w:rPr>
          <w:b/>
          <w:bCs/>
          <w:highlight w:val="green"/>
          <w:u w:val="single"/>
        </w:rPr>
        <w:t xml:space="preserve">Baker fought </w:t>
      </w:r>
      <w:r w:rsidRPr="00ED592A">
        <w:rPr>
          <w:b/>
          <w:bCs/>
          <w:u w:val="single"/>
        </w:rPr>
        <w:t xml:space="preserve">all the time </w:t>
      </w:r>
      <w:r w:rsidRPr="00273BE2">
        <w:rPr>
          <w:b/>
          <w:bCs/>
          <w:highlight w:val="green"/>
          <w:u w:val="single"/>
        </w:rPr>
        <w:t xml:space="preserve">to keep Dodge from killing </w:t>
      </w:r>
      <w:r w:rsidRPr="00ED592A">
        <w:rPr>
          <w:b/>
          <w:bCs/>
          <w:u w:val="single"/>
        </w:rPr>
        <w:t>them;</w:t>
      </w:r>
      <w:r w:rsidRPr="00A9130A">
        <w:rPr>
          <w:b/>
          <w:bCs/>
          <w:u w:val="single"/>
        </w:rPr>
        <w:t xml:space="preserve"> </w:t>
      </w:r>
      <w:r w:rsidRPr="00ED592A">
        <w:rPr>
          <w:b/>
          <w:bCs/>
          <w:u w:val="single"/>
        </w:rPr>
        <w:t xml:space="preserve">but </w:t>
      </w:r>
      <w:r w:rsidRPr="00ED592A">
        <w:rPr>
          <w:b/>
          <w:bCs/>
          <w:highlight w:val="green"/>
          <w:u w:val="single"/>
        </w:rPr>
        <w:t xml:space="preserve">he didn’t </w:t>
      </w:r>
      <w:r w:rsidRPr="00273BE2">
        <w:rPr>
          <w:b/>
          <w:bCs/>
          <w:highlight w:val="green"/>
          <w:u w:val="single"/>
        </w:rPr>
        <w:t>mind working, he minded dying.</w:t>
      </w:r>
      <w:r w:rsidRPr="00A9130A">
        <w:rPr>
          <w:b/>
          <w:bCs/>
          <w:u w:val="single"/>
        </w:rPr>
        <w:t xml:space="preserve"> Because </w:t>
      </w:r>
      <w:r w:rsidRPr="00ED592A">
        <w:rPr>
          <w:b/>
          <w:bCs/>
          <w:u w:val="single"/>
        </w:rPr>
        <w:t xml:space="preserve">what </w:t>
      </w:r>
      <w:r w:rsidRPr="00273BE2">
        <w:rPr>
          <w:b/>
          <w:bCs/>
          <w:highlight w:val="green"/>
          <w:u w:val="single"/>
        </w:rPr>
        <w:t>he was staying alive for</w:t>
      </w:r>
      <w:r w:rsidRPr="00ED592A">
        <w:rPr>
          <w:b/>
          <w:bCs/>
          <w:u w:val="single"/>
        </w:rPr>
        <w:t xml:space="preserve">, was wildcatting the totality. </w:t>
      </w:r>
      <w:r w:rsidRPr="00273BE2">
        <w:rPr>
          <w:b/>
          <w:bCs/>
          <w:highlight w:val="green"/>
          <w:u w:val="single"/>
        </w:rPr>
        <w:t>Wildcatting everything</w:t>
      </w:r>
      <w:r w:rsidRPr="00ED592A">
        <w:rPr>
          <w:b/>
          <w:bCs/>
          <w:u w:val="single"/>
        </w:rPr>
        <w:t>, all of it.</w:t>
      </w:r>
      <w:r w:rsidRPr="00ED592A">
        <w:rPr>
          <w:sz w:val="16"/>
        </w:rPr>
        <w:t xml:space="preserve"> That’s</w:t>
      </w:r>
      <w:r w:rsidRPr="004670DB">
        <w:rPr>
          <w:sz w:val="16"/>
        </w:rPr>
        <w:t xml:space="preserve"> what we were trying to move from: from a critique of the profession and a critique of the university, to get ourselves out of that, and into study.</w:t>
      </w:r>
    </w:p>
    <w:p w14:paraId="34CE727D" w14:textId="77777777" w:rsidR="00BD6DBA" w:rsidRPr="004670DB" w:rsidRDefault="00BD6DBA" w:rsidP="00BD6DBA">
      <w:pPr>
        <w:rPr>
          <w:sz w:val="16"/>
        </w:rPr>
      </w:pPr>
      <w:r w:rsidRPr="004670DB">
        <w:rPr>
          <w:sz w:val="16"/>
        </w:rPr>
        <w:t xml:space="preserve">Fred: One of the interesting things about The Undercommons has been the reception of it in the United States. People still tend to think it’s a book about the university. We were trying not to write a book about the university, we were trying to write a book about study. And we were trying to write a book about — maybe one of the things I hope someday that we can claim that The Undercommons played some small part in — how black study might begin to see light outside of its institutionalization as black study in the university. Not even just black study in general, but a certain kind of black study. The kind of stuff that people ordinarily used to maybe do in a university, a certain kind of reading and a certain kind of thing. There’s something worthwhile to that—how do we get back to it? How do we get to another place where we can do it better, and do it in a way where it’s more fun, and do it in a way where we’re winning the folks that it was originally for? </w:t>
      </w:r>
      <w:r w:rsidRPr="00A9130A">
        <w:rPr>
          <w:b/>
          <w:bCs/>
          <w:u w:val="single"/>
        </w:rPr>
        <w:t>And maybe that’s where you can maybe make a transition from The Undercommons as a book, to the undercommons as a— what? A social field. A place where people get together and do and think through certain things, in the interest not only of their survival, but in the interest of trying to change survival into thriving.</w:t>
      </w:r>
      <w:r w:rsidRPr="004670DB">
        <w:rPr>
          <w:sz w:val="16"/>
        </w:rPr>
        <w:t xml:space="preserve"> </w:t>
      </w:r>
      <w:r w:rsidRPr="00A9130A">
        <w:rPr>
          <w:b/>
          <w:bCs/>
          <w:u w:val="single"/>
        </w:rPr>
        <w:t>We were trying to get to that place. It’s not that we wanted to get ‘back’ to that place. We weren’t trying to be nostalgic or retrospective in that sense, but to imagine, to try to begin to do the work along with other people, of imagining what that place will be.</w:t>
      </w:r>
      <w:r w:rsidRPr="004670DB">
        <w:rPr>
          <w:sz w:val="16"/>
        </w:rPr>
        <w:t xml:space="preserve"> </w:t>
      </w:r>
    </w:p>
    <w:p w14:paraId="6F0AF97A" w14:textId="77777777" w:rsidR="00BD6DBA" w:rsidRPr="004670DB" w:rsidRDefault="00BD6DBA" w:rsidP="00BD6DBA">
      <w:pPr>
        <w:rPr>
          <w:i/>
          <w:iCs/>
          <w:sz w:val="16"/>
        </w:rPr>
      </w:pPr>
      <w:r w:rsidRPr="004670DB">
        <w:rPr>
          <w:i/>
          <w:iCs/>
          <w:sz w:val="16"/>
        </w:rPr>
        <w:t xml:space="preserve">I’m glad you brought up the point about the university. I was talking about that, even struggling about these last couple weeks. While we’re seeing the tearing-down of statues of white supremacists, slavers, and other physical embodiments of historical, structural oppression… should we see the university as a site of those similar types of violences, both racialized, carceral and otherwise? Can y’all expand on the university as a site of violence? </w:t>
      </w:r>
    </w:p>
    <w:p w14:paraId="1311B5E2" w14:textId="77777777" w:rsidR="00BD6DBA" w:rsidRPr="004670DB" w:rsidRDefault="00BD6DBA" w:rsidP="00BD6DBA">
      <w:pPr>
        <w:rPr>
          <w:sz w:val="16"/>
        </w:rPr>
      </w:pPr>
      <w:r w:rsidRPr="004670DB">
        <w:rPr>
          <w:sz w:val="16"/>
        </w:rPr>
        <w:t xml:space="preserve">Fred: Look, I mean— this thing of tearing down statues and whatnot…it’s kind of like the moral equivalent of national plastic surgery, right? It’s like, it doesn’t erase the history. In many ways, it’s merely a cosmetic way of actually acknowledging the victory of the confederacy, rather than of announcing [its] defeat. </w:t>
      </w:r>
      <w:r w:rsidRPr="00897F25">
        <w:rPr>
          <w:b/>
          <w:bCs/>
          <w:u w:val="single"/>
        </w:rPr>
        <w:t xml:space="preserve">Because </w:t>
      </w:r>
      <w:r w:rsidRPr="00273BE2">
        <w:rPr>
          <w:b/>
          <w:bCs/>
          <w:highlight w:val="green"/>
          <w:u w:val="single"/>
        </w:rPr>
        <w:t xml:space="preserve">we see </w:t>
      </w:r>
      <w:r w:rsidRPr="00ED592A">
        <w:rPr>
          <w:b/>
          <w:bCs/>
          <w:u w:val="single"/>
        </w:rPr>
        <w:t xml:space="preserve">this </w:t>
      </w:r>
      <w:r w:rsidRPr="00273BE2">
        <w:rPr>
          <w:b/>
          <w:bCs/>
          <w:highlight w:val="green"/>
          <w:u w:val="single"/>
        </w:rPr>
        <w:t xml:space="preserve">victorious </w:t>
      </w:r>
      <w:r w:rsidRPr="00ED592A">
        <w:rPr>
          <w:b/>
          <w:bCs/>
          <w:u w:val="single"/>
        </w:rPr>
        <w:t xml:space="preserve">alliance of the </w:t>
      </w:r>
      <w:r w:rsidRPr="00273BE2">
        <w:rPr>
          <w:b/>
          <w:bCs/>
          <w:highlight w:val="green"/>
          <w:u w:val="single"/>
        </w:rPr>
        <w:t xml:space="preserve">planter </w:t>
      </w:r>
      <w:r w:rsidRPr="00ED592A">
        <w:rPr>
          <w:b/>
          <w:bCs/>
          <w:u w:val="single"/>
        </w:rPr>
        <w:t xml:space="preserve">class </w:t>
      </w:r>
      <w:r w:rsidRPr="00273BE2">
        <w:rPr>
          <w:b/>
          <w:bCs/>
          <w:highlight w:val="green"/>
          <w:u w:val="single"/>
        </w:rPr>
        <w:t xml:space="preserve">and </w:t>
      </w:r>
      <w:r w:rsidRPr="00ED592A">
        <w:rPr>
          <w:b/>
          <w:bCs/>
          <w:u w:val="single"/>
        </w:rPr>
        <w:t xml:space="preserve">the </w:t>
      </w:r>
      <w:r w:rsidRPr="00273BE2">
        <w:rPr>
          <w:b/>
          <w:bCs/>
          <w:highlight w:val="green"/>
          <w:u w:val="single"/>
        </w:rPr>
        <w:t>capitalist class every day</w:t>
      </w:r>
      <w:r w:rsidRPr="00ED592A">
        <w:rPr>
          <w:b/>
          <w:bCs/>
          <w:u w:val="single"/>
        </w:rPr>
        <w:t>—we live in that victory. That victory</w:t>
      </w:r>
      <w:r w:rsidRPr="00897F25">
        <w:rPr>
          <w:b/>
          <w:bCs/>
          <w:u w:val="single"/>
        </w:rPr>
        <w:t xml:space="preserve"> is the nature of the conditions under which we live.</w:t>
      </w:r>
      <w:r w:rsidRPr="00897F25">
        <w:rPr>
          <w:sz w:val="16"/>
        </w:rPr>
        <w:t xml:space="preserve"> And it’s a set of conditions to</w:t>
      </w:r>
      <w:r w:rsidRPr="004670DB">
        <w:rPr>
          <w:sz w:val="16"/>
        </w:rPr>
        <w:t xml:space="preserve"> which we certainly can’t tolerate merely cosmetic fixes. </w:t>
      </w:r>
      <w:r w:rsidRPr="00ED592A">
        <w:rPr>
          <w:b/>
          <w:bCs/>
          <w:u w:val="single"/>
        </w:rPr>
        <w:t xml:space="preserve">Because </w:t>
      </w:r>
      <w:r w:rsidRPr="00273BE2">
        <w:rPr>
          <w:b/>
          <w:bCs/>
          <w:highlight w:val="green"/>
          <w:u w:val="single"/>
        </w:rPr>
        <w:t xml:space="preserve">this shit </w:t>
      </w:r>
      <w:r w:rsidRPr="00897F25">
        <w:rPr>
          <w:b/>
          <w:bCs/>
          <w:u w:val="single"/>
        </w:rPr>
        <w:t xml:space="preserve">— it </w:t>
      </w:r>
      <w:r w:rsidRPr="00273BE2">
        <w:rPr>
          <w:b/>
          <w:bCs/>
          <w:highlight w:val="green"/>
          <w:u w:val="single"/>
        </w:rPr>
        <w:t xml:space="preserve">has to be </w:t>
      </w:r>
      <w:r w:rsidRPr="00ED592A">
        <w:rPr>
          <w:b/>
          <w:bCs/>
          <w:u w:val="single"/>
        </w:rPr>
        <w:t>overturned, it</w:t>
      </w:r>
      <w:r w:rsidRPr="00897F25">
        <w:rPr>
          <w:b/>
          <w:bCs/>
          <w:u w:val="single"/>
        </w:rPr>
        <w:t xml:space="preserve"> has to be </w:t>
      </w:r>
      <w:r w:rsidRPr="00273BE2">
        <w:rPr>
          <w:b/>
          <w:bCs/>
          <w:highlight w:val="green"/>
          <w:u w:val="single"/>
        </w:rPr>
        <w:t>destroyed.</w:t>
      </w:r>
      <w:r w:rsidRPr="004670DB">
        <w:rPr>
          <w:sz w:val="16"/>
        </w:rPr>
        <w:t xml:space="preserve"> I don’t care, they can tear down as many statues as they want. They can also leave ‘em up. </w:t>
      </w:r>
    </w:p>
    <w:p w14:paraId="297B5C9F" w14:textId="77777777" w:rsidR="00BD6DBA" w:rsidRPr="004670DB" w:rsidRDefault="00BD6DBA" w:rsidP="00BD6DBA">
      <w:pPr>
        <w:rPr>
          <w:sz w:val="16"/>
        </w:rPr>
      </w:pPr>
      <w:r w:rsidRPr="004670DB">
        <w:rPr>
          <w:sz w:val="16"/>
        </w:rPr>
        <w:t xml:space="preserve">That’s beside the point. </w:t>
      </w:r>
      <w:r w:rsidRPr="00A9130A">
        <w:rPr>
          <w:b/>
          <w:bCs/>
          <w:u w:val="single"/>
        </w:rPr>
        <w:t xml:space="preserve">Really, </w:t>
      </w:r>
      <w:r w:rsidRPr="004670DB">
        <w:rPr>
          <w:b/>
          <w:bCs/>
          <w:u w:val="single"/>
        </w:rPr>
        <w:t>the point is not what they do. It could never be what they do.</w:t>
      </w:r>
      <w:r w:rsidRPr="00A9130A">
        <w:rPr>
          <w:b/>
          <w:bCs/>
          <w:u w:val="single"/>
        </w:rPr>
        <w:t xml:space="preserve"> How could we leave what we have got to do up to them?</w:t>
      </w:r>
      <w:r w:rsidRPr="004670DB">
        <w:rPr>
          <w:sz w:val="16"/>
        </w:rPr>
        <w:t xml:space="preserve"> </w:t>
      </w:r>
      <w:r w:rsidRPr="00A9130A">
        <w:rPr>
          <w:b/>
          <w:bCs/>
          <w:u w:val="single"/>
        </w:rPr>
        <w:t>We gotta do something different.</w:t>
      </w:r>
      <w:r w:rsidRPr="004670DB">
        <w:rPr>
          <w:sz w:val="16"/>
        </w:rPr>
        <w:t xml:space="preserve"> That part of it is, for me at least, relatively clear. </w:t>
      </w:r>
      <w:r w:rsidRPr="00A9130A">
        <w:rPr>
          <w:u w:val="single"/>
        </w:rPr>
        <w:t>As for the university as a place of violence: we both were operating out of the sense that the university has always been a structure for the relatively brutal and strict regulation and incarceration of intellectual life, going back to its origins in the early-medieval period, at least with regard to the European university. It was always a place for the intellectual life and study to be regulated, not for it to flourish. But at the same time, it has also always been the case that the brutal interdictions of intellectual life outside of the university have been so intense, that people have fled to the university seeking something like a refuge. And increasingly what becomes clear to folks is that this sense of the university as refuge is false, it’s not true, it doesn’t work like that. It’s another form of violence, another form of brutal regulation. But then there’s another part of it, where it’s also a job, you know? It’s a place where people work. We both decided that we wanted to become — just like Stefano said, thinking about General Baker — we decided that what we needed to do was to try to understand it better as a place where people work.</w:t>
      </w:r>
      <w:r w:rsidRPr="004670DB">
        <w:rPr>
          <w:sz w:val="16"/>
        </w:rPr>
        <w:t xml:space="preserve"> But then we also wanted to do so outside of the sort of frameworks of the discourse on academic labor that were emerging 15 years ago. We started trying to think through it in those terms, but sort of decided, I think together, that maybe needed to be another way to think about it, outside of those frameworks.</w:t>
      </w:r>
    </w:p>
    <w:p w14:paraId="7C9CF81B" w14:textId="77777777" w:rsidR="00BD6DBA" w:rsidRPr="004670DB" w:rsidRDefault="00BD6DBA" w:rsidP="00BD6DBA">
      <w:pPr>
        <w:rPr>
          <w:sz w:val="16"/>
        </w:rPr>
      </w:pPr>
      <w:r w:rsidRPr="004670DB">
        <w:rPr>
          <w:sz w:val="16"/>
        </w:rPr>
        <w:t>MKC: Absolutely, that was a perfect answer actually.</w:t>
      </w:r>
    </w:p>
    <w:p w14:paraId="2CE7146D" w14:textId="77777777" w:rsidR="00BD6DBA" w:rsidRPr="004670DB" w:rsidRDefault="00BD6DBA" w:rsidP="00BD6DBA">
      <w:pPr>
        <w:rPr>
          <w:i/>
          <w:iCs/>
          <w:sz w:val="16"/>
        </w:rPr>
      </w:pPr>
      <w:r w:rsidRPr="004670DB">
        <w:rPr>
          <w:i/>
          <w:iCs/>
          <w:sz w:val="16"/>
        </w:rPr>
        <w:t xml:space="preserve">One of the key concepts that runs through The Undercommons is this idea of the general antagonism. As somebody who became interested in abolition, in Marxism, in anti-racism, through sort of, I think, the usual ways people start to get introduced to those concepts… obviously you start by reading stuff about racism, you read texts by, memoirs by Black Panthers, reading a lot of different stuff. And then you start to read and you encounter folks like Sylvia Wynter, and Fanon, and Saidiya Hartman, and yourselves — and Cedric Robinson – these interventions that go beyond understanding things as strictly related to a mode of production, even if we understand that they’re bound up in this too. Could you share a little bit about what the general antagonism is, what you mean by this? My sense of is that it arises from the impulse to individuate, to seek to own, possess and regulate? </w:t>
      </w:r>
    </w:p>
    <w:p w14:paraId="380773BD" w14:textId="77777777" w:rsidR="00BD6DBA" w:rsidRPr="004670DB" w:rsidRDefault="00BD6DBA" w:rsidP="00BD6DBA">
      <w:pPr>
        <w:rPr>
          <w:sz w:val="16"/>
        </w:rPr>
      </w:pPr>
      <w:r w:rsidRPr="004670DB">
        <w:rPr>
          <w:sz w:val="16"/>
        </w:rPr>
        <w:t xml:space="preserve">Stefano: You’re right: </w:t>
      </w:r>
      <w:r w:rsidRPr="00ED592A">
        <w:rPr>
          <w:b/>
          <w:bCs/>
          <w:u w:val="single"/>
        </w:rPr>
        <w:t xml:space="preserve">the </w:t>
      </w:r>
      <w:r w:rsidRPr="00273BE2">
        <w:rPr>
          <w:b/>
          <w:bCs/>
          <w:highlight w:val="green"/>
          <w:u w:val="single"/>
        </w:rPr>
        <w:t>general antagonism</w:t>
      </w:r>
      <w:r w:rsidRPr="004670DB">
        <w:rPr>
          <w:sz w:val="16"/>
        </w:rPr>
        <w:t xml:space="preserve"> does run through [the book] and it’s never totally defined. There </w:t>
      </w:r>
      <w:r w:rsidRPr="00273BE2">
        <w:rPr>
          <w:b/>
          <w:bCs/>
          <w:highlight w:val="green"/>
          <w:u w:val="single"/>
        </w:rPr>
        <w:t xml:space="preserve">is </w:t>
      </w:r>
      <w:r w:rsidRPr="00ED592A">
        <w:rPr>
          <w:b/>
          <w:bCs/>
          <w:u w:val="single"/>
        </w:rPr>
        <w:t xml:space="preserve">a </w:t>
      </w:r>
      <w:r w:rsidRPr="00273BE2">
        <w:rPr>
          <w:b/>
          <w:bCs/>
          <w:highlight w:val="green"/>
          <w:u w:val="single"/>
        </w:rPr>
        <w:t xml:space="preserve">constant </w:t>
      </w:r>
      <w:r w:rsidRPr="00897F25">
        <w:rPr>
          <w:b/>
          <w:bCs/>
          <w:u w:val="single"/>
        </w:rPr>
        <w:t xml:space="preserve">and ongoing rebellion and </w:t>
      </w:r>
      <w:r w:rsidRPr="00273BE2">
        <w:rPr>
          <w:b/>
          <w:bCs/>
          <w:highlight w:val="green"/>
          <w:u w:val="single"/>
        </w:rPr>
        <w:t>insurgency against identity</w:t>
      </w:r>
      <w:r w:rsidRPr="00ED592A">
        <w:rPr>
          <w:b/>
          <w:bCs/>
          <w:u w:val="single"/>
        </w:rPr>
        <w:t>, which is primary. A thing rebels from itself, a situation becomes dissenting from itself, etc.</w:t>
      </w:r>
      <w:r w:rsidRPr="00ED592A">
        <w:rPr>
          <w:sz w:val="16"/>
        </w:rPr>
        <w:t xml:space="preserve"> </w:t>
      </w:r>
      <w:r w:rsidRPr="00ED592A">
        <w:rPr>
          <w:b/>
          <w:bCs/>
          <w:u w:val="single"/>
        </w:rPr>
        <w:t>And because of th</w:t>
      </w:r>
      <w:r w:rsidRPr="00897F25">
        <w:rPr>
          <w:b/>
          <w:bCs/>
          <w:u w:val="single"/>
        </w:rPr>
        <w:t xml:space="preserve">at, </w:t>
      </w:r>
      <w:r w:rsidRPr="00ED592A">
        <w:rPr>
          <w:b/>
          <w:bCs/>
          <w:u w:val="single"/>
        </w:rPr>
        <w:t xml:space="preserve">what you have is a possibility to see that something like </w:t>
      </w:r>
      <w:r w:rsidRPr="00273BE2">
        <w:rPr>
          <w:b/>
          <w:bCs/>
          <w:highlight w:val="green"/>
          <w:u w:val="single"/>
        </w:rPr>
        <w:t>the individual</w:t>
      </w:r>
      <w:r w:rsidRPr="00897F25">
        <w:rPr>
          <w:b/>
          <w:bCs/>
          <w:u w:val="single"/>
        </w:rPr>
        <w:t xml:space="preserve">, or something like the stable thing or concept or regulation </w:t>
      </w:r>
      <w:r w:rsidRPr="00273BE2">
        <w:rPr>
          <w:b/>
          <w:bCs/>
          <w:highlight w:val="green"/>
          <w:u w:val="single"/>
        </w:rPr>
        <w:t xml:space="preserve">or institution steps in to try to quell </w:t>
      </w:r>
      <w:r w:rsidRPr="00897F25">
        <w:rPr>
          <w:b/>
          <w:bCs/>
          <w:u w:val="single"/>
        </w:rPr>
        <w:t xml:space="preserve">an </w:t>
      </w:r>
      <w:r w:rsidRPr="00273BE2">
        <w:rPr>
          <w:b/>
          <w:bCs/>
          <w:highlight w:val="green"/>
          <w:u w:val="single"/>
        </w:rPr>
        <w:t>insurgency</w:t>
      </w:r>
      <w:r w:rsidRPr="00897F25">
        <w:rPr>
          <w:b/>
          <w:bCs/>
          <w:u w:val="single"/>
        </w:rPr>
        <w:t xml:space="preserve">, to try to still it, in </w:t>
      </w:r>
      <w:r w:rsidRPr="00ED592A">
        <w:rPr>
          <w:b/>
          <w:bCs/>
          <w:u w:val="single"/>
        </w:rPr>
        <w:t xml:space="preserve">order to get what it wants from this general antagonism. But </w:t>
      </w:r>
      <w:r w:rsidRPr="00273BE2">
        <w:rPr>
          <w:b/>
          <w:bCs/>
          <w:highlight w:val="green"/>
          <w:u w:val="single"/>
        </w:rPr>
        <w:t>the latter breaks out again and again</w:t>
      </w:r>
      <w:r w:rsidRPr="00897F25">
        <w:rPr>
          <w:b/>
          <w:bCs/>
          <w:u w:val="single"/>
        </w:rPr>
        <w:t>, all the time.</w:t>
      </w:r>
      <w:r w:rsidRPr="00897F25">
        <w:rPr>
          <w:sz w:val="16"/>
        </w:rPr>
        <w:t xml:space="preserve"> So</w:t>
      </w:r>
      <w:r w:rsidRPr="004670DB">
        <w:rPr>
          <w:sz w:val="16"/>
        </w:rPr>
        <w:t xml:space="preserve"> it runs under our work in a sense without necessarily being on the order of a ‘political theory’ or anything like that. </w:t>
      </w:r>
      <w:r w:rsidRPr="00A9130A">
        <w:rPr>
          <w:b/>
          <w:bCs/>
          <w:u w:val="single"/>
        </w:rPr>
        <w:t xml:space="preserve">It runs underneath our work, since our approach begins by stating: insurgency is primary, </w:t>
      </w:r>
      <w:r w:rsidRPr="00897F25">
        <w:rPr>
          <w:b/>
          <w:bCs/>
          <w:u w:val="single"/>
        </w:rPr>
        <w:t>rebellion comes first.</w:t>
      </w:r>
      <w:r w:rsidRPr="00897F25">
        <w:rPr>
          <w:sz w:val="16"/>
        </w:rPr>
        <w:t xml:space="preserve"> </w:t>
      </w:r>
      <w:r w:rsidRPr="00897F25">
        <w:rPr>
          <w:b/>
          <w:bCs/>
          <w:u w:val="single"/>
        </w:rPr>
        <w:t>We don’t rebel against the police because there’s police. The police come after us if we show ourselves as that primary antagonism.</w:t>
      </w:r>
      <w:r w:rsidRPr="004670DB">
        <w:rPr>
          <w:sz w:val="16"/>
        </w:rPr>
        <w:t xml:space="preserve"> </w:t>
      </w:r>
    </w:p>
    <w:p w14:paraId="10EFE0D8" w14:textId="77777777" w:rsidR="00BD6DBA" w:rsidRPr="00DF53BC" w:rsidRDefault="00BD6DBA" w:rsidP="00BD6DBA">
      <w:pPr>
        <w:rPr>
          <w:b/>
          <w:bCs/>
          <w:u w:val="single"/>
        </w:rPr>
      </w:pPr>
      <w:r w:rsidRPr="004670DB">
        <w:rPr>
          <w:sz w:val="16"/>
        </w:rPr>
        <w:t xml:space="preserve">Here’s where the interesting stuff starts to come in: what does it mean to show ourselves? Well, it doesn’t mean that somebody who is an individual is walking along and gets killed by the cops. That’s what we see once we have moved into the frame of visualization, visual-ability as our friend Denise calls it. There is something that called those cops out there, before that person. There’s something more and beyond that person. </w:t>
      </w:r>
      <w:r w:rsidRPr="00897F25">
        <w:rPr>
          <w:b/>
          <w:bCs/>
          <w:u w:val="single"/>
        </w:rPr>
        <w:t xml:space="preserve">There’s </w:t>
      </w:r>
      <w:r w:rsidRPr="00ED592A">
        <w:rPr>
          <w:b/>
          <w:bCs/>
          <w:u w:val="single"/>
        </w:rPr>
        <w:t>this general antagonism, which blurs the distinction of any individual person, which smudges the distance between one and another.</w:t>
      </w:r>
      <w:r w:rsidRPr="00ED592A">
        <w:rPr>
          <w:sz w:val="16"/>
        </w:rPr>
        <w:t xml:space="preserve"> </w:t>
      </w:r>
      <w:r w:rsidRPr="00ED592A">
        <w:rPr>
          <w:b/>
          <w:bCs/>
          <w:u w:val="single"/>
        </w:rPr>
        <w:t>And you can see the territory that we’re in here,</w:t>
      </w:r>
      <w:r w:rsidRPr="00DF53BC">
        <w:rPr>
          <w:b/>
          <w:bCs/>
          <w:u w:val="single"/>
        </w:rPr>
        <w:t xml:space="preserve"> right? We’re in the territory of, “you couldn’t tell this good man from that not-so-good man, from this individual who has this family” — that’s the critique of the police, right? That’s the critique of why you gotta burn their building down. That’s the critique right? You failed to see the individual. But that’s because you actually are the maker of the individual as a cop. You’re the one who produces that, because you’re encountering a general insurgency. </w:t>
      </w:r>
    </w:p>
    <w:p w14:paraId="5D91875F" w14:textId="77777777" w:rsidR="00BD6DBA" w:rsidRPr="004670DB" w:rsidRDefault="00BD6DBA" w:rsidP="00BD6DBA">
      <w:pPr>
        <w:rPr>
          <w:sz w:val="16"/>
        </w:rPr>
      </w:pPr>
      <w:r w:rsidRPr="004670DB">
        <w:rPr>
          <w:sz w:val="16"/>
        </w:rPr>
        <w:t xml:space="preserve">Let’s think about it. </w:t>
      </w:r>
      <w:r w:rsidRPr="00ED592A">
        <w:rPr>
          <w:b/>
          <w:bCs/>
          <w:u w:val="single"/>
        </w:rPr>
        <w:t>The police are there to separate us from our social wealth.</w:t>
      </w:r>
      <w:r w:rsidRPr="00ED592A">
        <w:rPr>
          <w:sz w:val="16"/>
        </w:rPr>
        <w:t xml:space="preserve"> </w:t>
      </w:r>
      <w:r w:rsidRPr="00ED592A">
        <w:rPr>
          <w:b/>
          <w:bCs/>
          <w:u w:val="single"/>
        </w:rPr>
        <w:t>There’s no population that’s been more separated from social wealth than black people in the United States, right?</w:t>
      </w:r>
      <w:r w:rsidRPr="00ED592A">
        <w:rPr>
          <w:sz w:val="16"/>
        </w:rPr>
        <w:t xml:space="preserve"> </w:t>
      </w:r>
      <w:r w:rsidRPr="00ED592A">
        <w:rPr>
          <w:b/>
          <w:bCs/>
          <w:u w:val="single"/>
        </w:rPr>
        <w:t xml:space="preserve">And yet, it is at the same time the most obvious failure of </w:t>
      </w:r>
      <w:r w:rsidRPr="00273BE2">
        <w:rPr>
          <w:b/>
          <w:bCs/>
          <w:highlight w:val="green"/>
          <w:u w:val="single"/>
        </w:rPr>
        <w:t xml:space="preserve">the police </w:t>
      </w:r>
      <w:r w:rsidRPr="00ED592A">
        <w:rPr>
          <w:b/>
          <w:bCs/>
          <w:u w:val="single"/>
        </w:rPr>
        <w:t xml:space="preserve">to actually make this stick. They have to keep coming back, again and again, because they </w:t>
      </w:r>
      <w:r w:rsidRPr="00273BE2">
        <w:rPr>
          <w:b/>
          <w:bCs/>
          <w:highlight w:val="green"/>
          <w:u w:val="single"/>
        </w:rPr>
        <w:t>fail</w:t>
      </w:r>
      <w:r w:rsidRPr="00ED592A">
        <w:rPr>
          <w:b/>
          <w:bCs/>
          <w:u w:val="single"/>
        </w:rPr>
        <w:t>ed</w:t>
      </w:r>
      <w:r w:rsidRPr="00273BE2">
        <w:rPr>
          <w:b/>
          <w:bCs/>
          <w:highlight w:val="green"/>
          <w:u w:val="single"/>
        </w:rPr>
        <w:t xml:space="preserve"> to </w:t>
      </w:r>
      <w:r w:rsidRPr="00ED592A">
        <w:rPr>
          <w:b/>
          <w:bCs/>
          <w:u w:val="single"/>
        </w:rPr>
        <w:t xml:space="preserve">actually </w:t>
      </w:r>
      <w:r w:rsidRPr="00273BE2">
        <w:rPr>
          <w:b/>
          <w:bCs/>
          <w:highlight w:val="green"/>
          <w:u w:val="single"/>
        </w:rPr>
        <w:t>separate insurgency from black people.</w:t>
      </w:r>
      <w:r w:rsidRPr="004670DB">
        <w:rPr>
          <w:sz w:val="16"/>
        </w:rPr>
        <w:t xml:space="preserve"> </w:t>
      </w:r>
      <w:r w:rsidRPr="00DF53BC">
        <w:rPr>
          <w:b/>
          <w:bCs/>
          <w:u w:val="single"/>
        </w:rPr>
        <w:t>And no matter how many individuals they keep pulling out and brutally murdering, they’re going to continue to fail.</w:t>
      </w:r>
      <w:r w:rsidRPr="004670DB">
        <w:rPr>
          <w:sz w:val="16"/>
        </w:rPr>
        <w:t xml:space="preserve"> That’s why it’s so important to move away from this visuality which is used to both say a name and to center their personhood, their individuality. It’s not because I don’t love them or cry because of their death. It’s because I understand that this is the move of the state. That’s why any kind of movement away from </w:t>
      </w:r>
      <w:r w:rsidRPr="00897F25">
        <w:rPr>
          <w:sz w:val="16"/>
        </w:rPr>
        <w:t xml:space="preserve">that visuality, that “we need to see it” moment, all the way over to this sort of ersatz strategy of becoming obscure as a way to avoid that—it’s all part of the spectrum of individuality, of individuation, you know? </w:t>
      </w:r>
      <w:r w:rsidRPr="00897F25">
        <w:rPr>
          <w:b/>
          <w:bCs/>
          <w:u w:val="single"/>
        </w:rPr>
        <w:t xml:space="preserve">Again and again the police come back, because what </w:t>
      </w:r>
      <w:r w:rsidRPr="00273BE2">
        <w:rPr>
          <w:b/>
          <w:bCs/>
          <w:highlight w:val="green"/>
          <w:u w:val="single"/>
        </w:rPr>
        <w:t xml:space="preserve">they encounter </w:t>
      </w:r>
      <w:r w:rsidRPr="00897F25">
        <w:rPr>
          <w:b/>
          <w:bCs/>
          <w:u w:val="single"/>
        </w:rPr>
        <w:t>is</w:t>
      </w:r>
      <w:r w:rsidRPr="00DF53BC">
        <w:rPr>
          <w:b/>
          <w:bCs/>
          <w:u w:val="single"/>
        </w:rPr>
        <w:t xml:space="preserve"> not a visual that they can identify, or an obscurity that confuses them, but </w:t>
      </w:r>
      <w:r w:rsidRPr="00273BE2">
        <w:rPr>
          <w:b/>
          <w:bCs/>
          <w:highlight w:val="green"/>
          <w:u w:val="single"/>
        </w:rPr>
        <w:t>an ongoing opacity,</w:t>
      </w:r>
      <w:r w:rsidRPr="00DF53BC">
        <w:rPr>
          <w:b/>
          <w:bCs/>
          <w:u w:val="single"/>
        </w:rPr>
        <w:t xml:space="preserve"> what Fred calls “a blur.”</w:t>
      </w:r>
      <w:r w:rsidRPr="004670DB">
        <w:rPr>
          <w:sz w:val="16"/>
        </w:rPr>
        <w:t xml:space="preserve"> </w:t>
      </w:r>
      <w:r w:rsidRPr="00DF53BC">
        <w:rPr>
          <w:b/>
          <w:bCs/>
          <w:u w:val="single"/>
        </w:rPr>
        <w:t xml:space="preserve">This smudge, this rub, this indistinction. </w:t>
      </w:r>
      <w:r w:rsidRPr="00897F25">
        <w:rPr>
          <w:b/>
          <w:bCs/>
          <w:u w:val="single"/>
        </w:rPr>
        <w:t xml:space="preserve">This unwillingness, this </w:t>
      </w:r>
      <w:r w:rsidRPr="00ED592A">
        <w:rPr>
          <w:b/>
          <w:bCs/>
          <w:u w:val="single"/>
        </w:rPr>
        <w:t>rebellion against emerging as an individual.</w:t>
      </w:r>
      <w:r w:rsidRPr="00ED592A">
        <w:rPr>
          <w:sz w:val="16"/>
        </w:rPr>
        <w:t xml:space="preserve"> </w:t>
      </w:r>
      <w:r w:rsidRPr="00ED592A">
        <w:rPr>
          <w:b/>
          <w:bCs/>
          <w:u w:val="single"/>
        </w:rPr>
        <w:t>It’s what preserves the social wealth of people. It’s what the police come after again and again and what despite their endless brutality over centuries, they never manage to separate from people.</w:t>
      </w:r>
      <w:r w:rsidRPr="00ED592A">
        <w:rPr>
          <w:sz w:val="16"/>
        </w:rPr>
        <w:t xml:space="preserve"> So what the general antagonism helps us do is just think about different</w:t>
      </w:r>
      <w:r w:rsidRPr="004670DB">
        <w:rPr>
          <w:sz w:val="16"/>
        </w:rPr>
        <w:t xml:space="preserve"> sorts of situations, I think. </w:t>
      </w:r>
    </w:p>
    <w:p w14:paraId="33033D9A" w14:textId="77777777" w:rsidR="00BD6DBA" w:rsidRPr="004670DB" w:rsidRDefault="00BD6DBA" w:rsidP="00BD6DBA">
      <w:pPr>
        <w:rPr>
          <w:sz w:val="16"/>
        </w:rPr>
      </w:pPr>
      <w:r w:rsidRPr="004670DB">
        <w:rPr>
          <w:sz w:val="16"/>
        </w:rPr>
        <w:t xml:space="preserve">Fred: </w:t>
      </w:r>
      <w:r w:rsidRPr="00897F25">
        <w:rPr>
          <w:b/>
          <w:bCs/>
          <w:u w:val="single"/>
        </w:rPr>
        <w:t>And when they come back again and again, they come back hard. And they come back with absolute brutality and absolute vengeance. And when they come back they come back totally mobilized.</w:t>
      </w:r>
      <w:r w:rsidRPr="004670DB">
        <w:rPr>
          <w:sz w:val="16"/>
        </w:rPr>
        <w:t xml:space="preserve"> And this is why… ‘We?’ Who are we? </w:t>
      </w:r>
      <w:r w:rsidRPr="00DF53BC">
        <w:rPr>
          <w:b/>
          <w:bCs/>
          <w:u w:val="single"/>
        </w:rPr>
        <w:t xml:space="preserve">We’re not gonna sit here and argue over, or against ‘defunding the police’! We’re just gonna say, </w:t>
      </w:r>
      <w:r w:rsidRPr="00273BE2">
        <w:rPr>
          <w:b/>
          <w:bCs/>
          <w:highlight w:val="green"/>
          <w:u w:val="single"/>
        </w:rPr>
        <w:t xml:space="preserve">once you defund </w:t>
      </w:r>
      <w:r w:rsidRPr="00897F25">
        <w:rPr>
          <w:b/>
          <w:bCs/>
          <w:u w:val="single"/>
        </w:rPr>
        <w:t xml:space="preserve">the </w:t>
      </w:r>
      <w:r w:rsidRPr="00273BE2">
        <w:rPr>
          <w:b/>
          <w:bCs/>
          <w:highlight w:val="green"/>
          <w:u w:val="single"/>
        </w:rPr>
        <w:t>police</w:t>
      </w:r>
      <w:r w:rsidRPr="00ED592A">
        <w:rPr>
          <w:b/>
          <w:bCs/>
          <w:u w:val="single"/>
        </w:rPr>
        <w:t>, then</w:t>
      </w:r>
      <w:r w:rsidRPr="00897F25">
        <w:rPr>
          <w:b/>
          <w:bCs/>
          <w:u w:val="single"/>
        </w:rPr>
        <w:t xml:space="preserve"> </w:t>
      </w:r>
      <w:r w:rsidRPr="00273BE2">
        <w:rPr>
          <w:b/>
          <w:bCs/>
          <w:highlight w:val="green"/>
          <w:u w:val="single"/>
        </w:rPr>
        <w:t>you gotta take care of policy</w:t>
      </w:r>
      <w:r w:rsidRPr="00ED592A">
        <w:rPr>
          <w:b/>
          <w:bCs/>
          <w:u w:val="single"/>
        </w:rPr>
        <w:t>, more generally. Because</w:t>
      </w:r>
      <w:r w:rsidRPr="00DF53BC">
        <w:rPr>
          <w:b/>
          <w:bCs/>
          <w:u w:val="single"/>
        </w:rPr>
        <w:t xml:space="preserve"> policy kills more black folks than the police do.</w:t>
      </w:r>
      <w:r w:rsidRPr="004670DB">
        <w:rPr>
          <w:sz w:val="16"/>
        </w:rPr>
        <w:t xml:space="preserve"> </w:t>
      </w:r>
      <w:r w:rsidRPr="00DF53BC">
        <w:rPr>
          <w:b/>
          <w:bCs/>
          <w:u w:val="single"/>
        </w:rPr>
        <w:t xml:space="preserve">That’s one way to put it. The other way to put it is that </w:t>
      </w:r>
      <w:r w:rsidRPr="00273BE2">
        <w:rPr>
          <w:b/>
          <w:bCs/>
          <w:highlight w:val="green"/>
          <w:u w:val="single"/>
        </w:rPr>
        <w:t xml:space="preserve">the police are </w:t>
      </w:r>
      <w:r w:rsidRPr="00897F25">
        <w:rPr>
          <w:b/>
          <w:bCs/>
          <w:u w:val="single"/>
        </w:rPr>
        <w:t xml:space="preserve">just policy by another name, </w:t>
      </w:r>
      <w:r w:rsidRPr="00273BE2">
        <w:rPr>
          <w:b/>
          <w:bCs/>
          <w:highlight w:val="green"/>
          <w:u w:val="single"/>
        </w:rPr>
        <w:t>policy at its most brutal</w:t>
      </w:r>
      <w:r w:rsidRPr="00ED592A">
        <w:rPr>
          <w:b/>
          <w:bCs/>
          <w:u w:val="single"/>
        </w:rPr>
        <w:t xml:space="preserve">, at its most logically inconsistent, at its most blatant. </w:t>
      </w:r>
      <w:r w:rsidRPr="00ED592A">
        <w:rPr>
          <w:sz w:val="16"/>
        </w:rPr>
        <w:t>And what we have said, y</w:t>
      </w:r>
      <w:r w:rsidRPr="004670DB">
        <w:rPr>
          <w:sz w:val="16"/>
        </w:rPr>
        <w:t xml:space="preserve">ou know, look — when it comes to black folks, between policy and the police, they’re gonna kill us all. No, that’s not right… They’re gonna kill every one of us. </w:t>
      </w:r>
      <w:r w:rsidRPr="00DF53BC">
        <w:rPr>
          <w:b/>
          <w:bCs/>
          <w:u w:val="single"/>
        </w:rPr>
        <w:t xml:space="preserve">I don’t know a black person who has ever not died of anti-blackness. And I don’t know any black people now who won’t die of anti-blackness. </w:t>
      </w:r>
      <w:r w:rsidRPr="004670DB">
        <w:rPr>
          <w:sz w:val="16"/>
        </w:rPr>
        <w:t xml:space="preserve">That’s what’s killing my ass. It’s gonna kill my kids too, okay? And I know that already. And the fact that I can’t do nothing about that, is obviously a source of …“pain” is not…I don’t know what the right word would be to describe how one feels about that. </w:t>
      </w:r>
    </w:p>
    <w:p w14:paraId="1E5EFA9D" w14:textId="77777777" w:rsidR="00BD6DBA" w:rsidRPr="004670DB" w:rsidRDefault="00BD6DBA" w:rsidP="00BD6DBA">
      <w:pPr>
        <w:rPr>
          <w:sz w:val="16"/>
        </w:rPr>
      </w:pPr>
      <w:r w:rsidRPr="00ED592A">
        <w:rPr>
          <w:b/>
          <w:bCs/>
          <w:u w:val="single"/>
        </w:rPr>
        <w:t>But</w:t>
      </w:r>
      <w:r w:rsidRPr="00DF53BC">
        <w:rPr>
          <w:b/>
          <w:bCs/>
          <w:u w:val="single"/>
        </w:rPr>
        <w:t xml:space="preserve"> when Stefano was saying </w:t>
      </w:r>
      <w:r w:rsidRPr="00897F25">
        <w:rPr>
          <w:b/>
          <w:bCs/>
          <w:u w:val="single"/>
        </w:rPr>
        <w:t xml:space="preserve">that they are unsuccessful in their attempts to regulate and to completely steal our social wealth, what he’s saying is that, even though they kill every one of us, </w:t>
      </w:r>
      <w:r w:rsidRPr="00273BE2">
        <w:rPr>
          <w:b/>
          <w:bCs/>
          <w:highlight w:val="green"/>
          <w:u w:val="single"/>
        </w:rPr>
        <w:t>they can’t kill us all.</w:t>
      </w:r>
      <w:r w:rsidRPr="004670DB">
        <w:rPr>
          <w:sz w:val="16"/>
        </w:rPr>
        <w:t xml:space="preserve"> </w:t>
      </w:r>
      <w:r w:rsidRPr="00897F25">
        <w:rPr>
          <w:b/>
          <w:bCs/>
          <w:u w:val="single"/>
        </w:rPr>
        <w:t xml:space="preserve">And that </w:t>
      </w:r>
      <w:r w:rsidRPr="00ED592A">
        <w:rPr>
          <w:b/>
          <w:bCs/>
          <w:u w:val="single"/>
        </w:rPr>
        <w:t>distinction between “all” and “every one” is crucial. That’s the distinction that</w:t>
      </w:r>
      <w:r w:rsidRPr="00897F25">
        <w:rPr>
          <w:b/>
          <w:bCs/>
          <w:u w:val="single"/>
        </w:rPr>
        <w:t xml:space="preserve"> allows us to see how it is that </w:t>
      </w:r>
      <w:r w:rsidRPr="00273BE2">
        <w:rPr>
          <w:b/>
          <w:bCs/>
          <w:highlight w:val="green"/>
          <w:u w:val="single"/>
        </w:rPr>
        <w:t xml:space="preserve">insurgency is </w:t>
      </w:r>
      <w:r w:rsidRPr="00897F25">
        <w:rPr>
          <w:b/>
          <w:bCs/>
          <w:u w:val="single"/>
        </w:rPr>
        <w:t xml:space="preserve">not only an insurgency that is before and </w:t>
      </w:r>
      <w:r w:rsidRPr="00273BE2">
        <w:rPr>
          <w:b/>
          <w:bCs/>
          <w:highlight w:val="green"/>
          <w:u w:val="single"/>
        </w:rPr>
        <w:t>against the police, but it is also against all policy</w:t>
      </w:r>
      <w:r w:rsidRPr="00897F25">
        <w:rPr>
          <w:b/>
          <w:bCs/>
          <w:u w:val="single"/>
        </w:rPr>
        <w:t>, it’s before that too, it’s before the</w:t>
      </w:r>
      <w:r w:rsidRPr="004670DB">
        <w:rPr>
          <w:b/>
          <w:bCs/>
          <w:u w:val="single"/>
        </w:rPr>
        <w:t xml:space="preserve"> metaphysical foundations of the police. </w:t>
      </w:r>
      <w:r w:rsidRPr="00273BE2">
        <w:rPr>
          <w:b/>
          <w:bCs/>
          <w:highlight w:val="green"/>
          <w:u w:val="single"/>
        </w:rPr>
        <w:t>It’s before the terms of order.</w:t>
      </w:r>
      <w:r w:rsidRPr="004670DB">
        <w:rPr>
          <w:sz w:val="16"/>
        </w:rPr>
        <w:t xml:space="preserve"> That establishes this interplay of policy and the police in a way that our teacher, Cedric Robinson, understood many many years ago. And we’re just trying to catch up with him now so to speak. The other part of it is: we were reading certain stuff when that phrase came into our writing. That phrase “general antagonism” is a function of what we were reading. So we were reading certain books, we were reading Ruthie Gilmore and Avery Gordon and folks you mentioned, Cedric Robinson, Saidiya Hartman, and maybe most fundamentally who we were reading at that moment was Frank Wilderson. And we were reading through the distinction he makes between antagonism and conflict. And it’s been interesting to think about this these last few days, because recently an interview was published in a book called Otherwise Worlds between Frank Wilderson and a scholar named Tiffany Lethabo King. And one thing that Wilderson said concerned the nature of the dishonor, let’s say, and the constraint of what everyone says — Black life and social death is such that afro-pessimism as a theory can’t even be kept and protected for black life. Even afro-pessimism gets taken from us. And in a way I would say, first of all I would say I think he’s right. And in a certain sense I probably would say that we would have to plead guilty in a sense, and say yeah, we took that notion of the antagonism from afro-pessimism. Because we saw that it’s the general condition. It is the general condition. One way to put it would be, to say that after the last great theorists of the subject—you know, Althusser writes about the three great fatherless children of modernity, Marx, Nietzsche and Freud—then you get from these guys up through Heidegger and Sartre, and whatever, post-structuralism and all those folks, Derrida, Foucault and Lacan. But what if it turns out that the last great theorist of the subject is Frank Wilderson? And what’s interesting is that the way he allows us to understand the deprivation that is visited upon the would-be black subject lets us understand the limitations and the deprivations that are visited upon subjectivity in general. </w:t>
      </w:r>
      <w:r w:rsidRPr="00DF53BC">
        <w:rPr>
          <w:b/>
          <w:bCs/>
          <w:u w:val="single"/>
        </w:rPr>
        <w:t xml:space="preserve">And then the question becomes, what can we do with that? The question becomes, well is it possible to want something other than that? And that’s not an empty question without an answer, because for us at least, </w:t>
      </w:r>
      <w:r w:rsidRPr="00ED592A">
        <w:rPr>
          <w:b/>
          <w:bCs/>
          <w:u w:val="single"/>
        </w:rPr>
        <w:t xml:space="preserve">the history of </w:t>
      </w:r>
      <w:r w:rsidRPr="00273BE2">
        <w:rPr>
          <w:b/>
          <w:bCs/>
          <w:highlight w:val="green"/>
          <w:u w:val="single"/>
        </w:rPr>
        <w:t>black social life is the history of</w:t>
      </w:r>
      <w:r w:rsidRPr="00ED592A">
        <w:rPr>
          <w:b/>
          <w:bCs/>
          <w:u w:val="single"/>
        </w:rPr>
        <w:t xml:space="preserve"> a huge monumental series of lessons regarding </w:t>
      </w:r>
      <w:r w:rsidRPr="00273BE2">
        <w:rPr>
          <w:b/>
          <w:bCs/>
          <w:highlight w:val="green"/>
          <w:u w:val="single"/>
        </w:rPr>
        <w:t>how to want something other than that.</w:t>
      </w:r>
      <w:r w:rsidRPr="004670DB">
        <w:rPr>
          <w:sz w:val="16"/>
        </w:rPr>
        <w:t xml:space="preserve"> </w:t>
      </w:r>
    </w:p>
    <w:p w14:paraId="3CC11F52" w14:textId="77777777" w:rsidR="00BD6DBA" w:rsidRPr="003344CE" w:rsidRDefault="00BD6DBA" w:rsidP="00BD6DBA">
      <w:pPr>
        <w:rPr>
          <w:b/>
          <w:bCs/>
          <w:u w:val="single"/>
        </w:rPr>
      </w:pPr>
      <w:r w:rsidRPr="004670DB">
        <w:rPr>
          <w:sz w:val="16"/>
        </w:rPr>
        <w:t>MKC: One of our favorite quotes about solidarity is from The Undercommons: “</w:t>
      </w:r>
      <w:r w:rsidRPr="00897F25">
        <w:rPr>
          <w:b/>
          <w:bCs/>
          <w:u w:val="single"/>
        </w:rPr>
        <w:t xml:space="preserve">The coalition emerges out of your recognition that its fucked up for you in the same way that we recognize it’s fucked up for us. I don’t need your help, I just need you to recognize that </w:t>
      </w:r>
      <w:r w:rsidRPr="00273BE2">
        <w:rPr>
          <w:b/>
          <w:bCs/>
          <w:highlight w:val="green"/>
          <w:u w:val="single"/>
        </w:rPr>
        <w:t>this shit is killing you too, however much more softly</w:t>
      </w:r>
      <w:r w:rsidRPr="00ED592A">
        <w:rPr>
          <w:b/>
          <w:bCs/>
          <w:u w:val="single"/>
        </w:rPr>
        <w:t>, you stupid motherfucker, you know?</w:t>
      </w:r>
      <w:r w:rsidRPr="00ED592A">
        <w:rPr>
          <w:sz w:val="16"/>
        </w:rPr>
        <w:t xml:space="preserve">” </w:t>
      </w:r>
      <w:r w:rsidRPr="00ED592A">
        <w:rPr>
          <w:b/>
          <w:bCs/>
          <w:u w:val="single"/>
        </w:rPr>
        <w:t>A</w:t>
      </w:r>
      <w:r w:rsidRPr="00DF53BC">
        <w:rPr>
          <w:b/>
          <w:bCs/>
          <w:u w:val="single"/>
        </w:rPr>
        <w:t xml:space="preserve"> bunch of us spent some weeks struggling over Robin D. G. Kelly’s interview called “</w:t>
      </w:r>
      <w:r w:rsidRPr="00273BE2">
        <w:rPr>
          <w:b/>
          <w:bCs/>
          <w:highlight w:val="green"/>
          <w:u w:val="single"/>
        </w:rPr>
        <w:t>Solidarity is Not a Market Exchange</w:t>
      </w:r>
      <w:r w:rsidRPr="00DF53BC">
        <w:rPr>
          <w:b/>
          <w:bCs/>
          <w:u w:val="single"/>
        </w:rPr>
        <w:t>,” in which he really differentiates between empathy and solidarity, and suggests that empathy is about seeing yourself in somebody and that solidarity is about the people we can’t see ourselves in.</w:t>
      </w:r>
      <w:r w:rsidRPr="004670DB">
        <w:rPr>
          <w:sz w:val="16"/>
        </w:rPr>
        <w:t xml:space="preserve"> Is there truth in both of these statements? Does solidarity require recognition? Are we capable of standing in solidarity with those we can’t see ourselves in? Or does it merely require an understanding that the oppressor is also harmed by the oppression in kind of a Freudian sense? I’d love to hear both of your reflections on this, especially now when we’re seeing an incredibly diverse coalition in the streets, and we know that there are tons of contradictions within that. Part of what the undercommons has always meant to me is imagining new potentials for actual solidarity, new terms under which we might struggle. Adding one more point to this, recently the artist Noname had a discussion with Boots Riley from in which she challenged that she didn’t feel like being in the streets while black women, both cis and trans, were being murdered by men from their own community. And Boots’ response was kind of, “the only way we deal with that is in struggle.” And while we might somewhat agree with that, the idea of learning through struggle is clearly insufficient. So I’m also thinking about heteropatriarchy here, when we think about solidarity, which you all addressed a bit in The Undercommons. But perhaps you could elaborate a bit on whether you think solidarity becomes from, and how do we make it more meaningful, something more than symbolic? </w:t>
      </w:r>
    </w:p>
    <w:p w14:paraId="57DB4ECD" w14:textId="77777777" w:rsidR="00BD6DBA" w:rsidRPr="004670DB" w:rsidRDefault="00BD6DBA" w:rsidP="00BD6DBA">
      <w:pPr>
        <w:rPr>
          <w:sz w:val="16"/>
        </w:rPr>
      </w:pPr>
      <w:r w:rsidRPr="004670DB">
        <w:rPr>
          <w:sz w:val="16"/>
        </w:rPr>
        <w:t xml:space="preserve">Fred: First of all, any time Robin Kelley says something, we listen. He’s our mentor, our friend, and our brother. I thought a lot about that formulation, that </w:t>
      </w:r>
      <w:r w:rsidRPr="00ED592A">
        <w:rPr>
          <w:b/>
          <w:bCs/>
          <w:u w:val="single"/>
        </w:rPr>
        <w:t xml:space="preserve">solidarity is </w:t>
      </w:r>
      <w:r w:rsidRPr="00273BE2">
        <w:rPr>
          <w:b/>
          <w:bCs/>
          <w:highlight w:val="green"/>
          <w:u w:val="single"/>
        </w:rPr>
        <w:t xml:space="preserve">not </w:t>
      </w:r>
      <w:r w:rsidRPr="00ED592A">
        <w:rPr>
          <w:b/>
          <w:bCs/>
          <w:u w:val="single"/>
        </w:rPr>
        <w:t xml:space="preserve">about </w:t>
      </w:r>
      <w:r w:rsidRPr="00273BE2">
        <w:rPr>
          <w:b/>
          <w:bCs/>
          <w:highlight w:val="green"/>
          <w:u w:val="single"/>
        </w:rPr>
        <w:t xml:space="preserve">the recognition of oneself </w:t>
      </w:r>
      <w:r w:rsidRPr="00ED592A">
        <w:rPr>
          <w:b/>
          <w:bCs/>
          <w:u w:val="single"/>
        </w:rPr>
        <w:t xml:space="preserve">in another, </w:t>
      </w:r>
      <w:r w:rsidRPr="00273BE2">
        <w:rPr>
          <w:b/>
          <w:bCs/>
          <w:highlight w:val="green"/>
          <w:u w:val="single"/>
        </w:rPr>
        <w:t xml:space="preserve">but </w:t>
      </w:r>
      <w:r w:rsidRPr="00ED592A">
        <w:rPr>
          <w:b/>
          <w:bCs/>
          <w:u w:val="single"/>
        </w:rPr>
        <w:t>emerges out of a radical kind of misrecognition, a nonrecognition</w:t>
      </w:r>
      <w:r w:rsidRPr="00DF53BC">
        <w:rPr>
          <w:b/>
          <w:bCs/>
          <w:u w:val="single"/>
        </w:rPr>
        <w:t>.</w:t>
      </w:r>
      <w:r w:rsidRPr="004670DB">
        <w:rPr>
          <w:sz w:val="16"/>
        </w:rPr>
        <w:t xml:space="preserve"> </w:t>
      </w:r>
      <w:r w:rsidRPr="00DF53BC">
        <w:rPr>
          <w:b/>
          <w:bCs/>
          <w:u w:val="single"/>
        </w:rPr>
        <w:t>Or else</w:t>
      </w:r>
      <w:r w:rsidRPr="00ED592A">
        <w:rPr>
          <w:b/>
          <w:bCs/>
          <w:u w:val="single"/>
        </w:rPr>
        <w:t xml:space="preserve">, a </w:t>
      </w:r>
      <w:r w:rsidRPr="00273BE2">
        <w:rPr>
          <w:b/>
          <w:bCs/>
          <w:highlight w:val="green"/>
          <w:u w:val="single"/>
        </w:rPr>
        <w:t>confrontation with an irreducible difference</w:t>
      </w:r>
      <w:r w:rsidRPr="00ED592A">
        <w:rPr>
          <w:b/>
          <w:bCs/>
          <w:u w:val="single"/>
        </w:rPr>
        <w:t xml:space="preserve"> that the so-called figure of the other presents, embodies</w:t>
      </w:r>
      <w:r w:rsidRPr="00DF53BC">
        <w:rPr>
          <w:b/>
          <w:bCs/>
          <w:u w:val="single"/>
        </w:rPr>
        <w:t xml:space="preserve">, forms, </w:t>
      </w:r>
      <w:r w:rsidRPr="009B1D06">
        <w:rPr>
          <w:b/>
          <w:bCs/>
          <w:u w:val="single"/>
        </w:rPr>
        <w:t>substantiates</w:t>
      </w:r>
      <w:r w:rsidRPr="00273BE2">
        <w:rPr>
          <w:b/>
          <w:bCs/>
          <w:highlight w:val="green"/>
          <w:u w:val="single"/>
        </w:rPr>
        <w:t>.</w:t>
      </w:r>
      <w:r w:rsidRPr="00DF53BC">
        <w:rPr>
          <w:b/>
          <w:bCs/>
          <w:u w:val="single"/>
        </w:rPr>
        <w:t xml:space="preserve"> And that seems absolutely right. </w:t>
      </w:r>
      <w:r w:rsidRPr="004670DB">
        <w:rPr>
          <w:sz w:val="16"/>
        </w:rPr>
        <w:t xml:space="preserve">In a sense, this would allow us to see…how solidarity is also fundamentally a modality of selflessness rather than selfishness. </w:t>
      </w:r>
      <w:r w:rsidRPr="00273BE2">
        <w:rPr>
          <w:b/>
          <w:bCs/>
          <w:highlight w:val="green"/>
          <w:u w:val="single"/>
        </w:rPr>
        <w:t xml:space="preserve">It’s not </w:t>
      </w:r>
      <w:r w:rsidRPr="00ED592A">
        <w:rPr>
          <w:b/>
          <w:bCs/>
          <w:u w:val="single"/>
        </w:rPr>
        <w:t>about something that activates your understanding or self-awareness or self-reconciliation, through some figure of the other who stands in for</w:t>
      </w:r>
      <w:r w:rsidRPr="00DF53BC">
        <w:rPr>
          <w:b/>
          <w:bCs/>
          <w:u w:val="single"/>
        </w:rPr>
        <w:t xml:space="preserve"> you, you know? </w:t>
      </w:r>
      <w:r w:rsidRPr="00273BE2">
        <w:rPr>
          <w:b/>
          <w:bCs/>
          <w:highlight w:val="green"/>
          <w:u w:val="single"/>
        </w:rPr>
        <w:t>So</w:t>
      </w:r>
      <w:r w:rsidRPr="00DF53BC">
        <w:rPr>
          <w:b/>
          <w:bCs/>
          <w:u w:val="single"/>
        </w:rPr>
        <w:t xml:space="preserve"> that </w:t>
      </w:r>
      <w:r w:rsidRPr="00273BE2">
        <w:rPr>
          <w:b/>
          <w:bCs/>
          <w:highlight w:val="green"/>
          <w:u w:val="single"/>
        </w:rPr>
        <w:t>you</w:t>
      </w:r>
      <w:r w:rsidRPr="00DF53BC">
        <w:rPr>
          <w:b/>
          <w:bCs/>
          <w:u w:val="single"/>
        </w:rPr>
        <w:t xml:space="preserve"> </w:t>
      </w:r>
      <w:r w:rsidRPr="00273BE2">
        <w:rPr>
          <w:b/>
          <w:bCs/>
          <w:highlight w:val="green"/>
          <w:u w:val="single"/>
        </w:rPr>
        <w:t xml:space="preserve">can become </w:t>
      </w:r>
      <w:r w:rsidRPr="00ED592A">
        <w:rPr>
          <w:b/>
          <w:bCs/>
          <w:u w:val="single"/>
        </w:rPr>
        <w:t>more</w:t>
      </w:r>
      <w:r w:rsidRPr="00DF53BC">
        <w:rPr>
          <w:b/>
          <w:bCs/>
          <w:u w:val="single"/>
        </w:rPr>
        <w:t xml:space="preserve"> fully and more completely </w:t>
      </w:r>
      <w:r w:rsidRPr="00ED592A">
        <w:rPr>
          <w:b/>
          <w:bCs/>
          <w:u w:val="single"/>
        </w:rPr>
        <w:t xml:space="preserve">who you are, that </w:t>
      </w:r>
      <w:r w:rsidRPr="00273BE2">
        <w:rPr>
          <w:b/>
          <w:bCs/>
          <w:highlight w:val="green"/>
          <w:u w:val="single"/>
        </w:rPr>
        <w:t xml:space="preserve">good </w:t>
      </w:r>
      <w:r w:rsidRPr="00ED592A">
        <w:rPr>
          <w:b/>
          <w:bCs/>
          <w:u w:val="single"/>
        </w:rPr>
        <w:t>person that you were always meant to be, by saying “Oh, I feel bad.”</w:t>
      </w:r>
      <w:r w:rsidRPr="00ED592A">
        <w:rPr>
          <w:sz w:val="16"/>
        </w:rPr>
        <w:t xml:space="preserve"> And obviously</w:t>
      </w:r>
      <w:r w:rsidRPr="004670DB">
        <w:rPr>
          <w:sz w:val="16"/>
        </w:rPr>
        <w:t xml:space="preserve"> when Robin is saying that, he’s operating within a tradition of critiques of that kind of empathy, maybe the most justly celebrated critique of which is offered by Saidiya Hartman in Scenes of Subjection, where it’s basically like, “oh that’s some shit that’s just about you.” </w:t>
      </w:r>
    </w:p>
    <w:p w14:paraId="136AE94A" w14:textId="77777777" w:rsidR="00BD6DBA" w:rsidRPr="004670DB" w:rsidRDefault="00BD6DBA" w:rsidP="00BD6DBA">
      <w:pPr>
        <w:rPr>
          <w:sz w:val="16"/>
        </w:rPr>
      </w:pPr>
      <w:r w:rsidRPr="004670DB">
        <w:rPr>
          <w:sz w:val="16"/>
        </w:rPr>
        <w:t xml:space="preserve">Over the last three weeks, we have been living in a veritable noxious festival of expressions of that kind of solidarity. To the point where… I was going to say to the point where you can’t breathe. But I guess I can’t say it like that. But it’s something kind of like that. It’s toxic, okay? </w:t>
      </w:r>
      <w:r w:rsidRPr="00ED592A">
        <w:rPr>
          <w:b/>
          <w:bCs/>
          <w:u w:val="single"/>
        </w:rPr>
        <w:t>These expressions of solidarity are like the bad breath of the white world all up in our face. And it’s annoying, and you get sick of it.</w:t>
      </w:r>
      <w:r w:rsidRPr="00ED592A">
        <w:rPr>
          <w:sz w:val="16"/>
        </w:rPr>
        <w:t xml:space="preserve"> </w:t>
      </w:r>
      <w:r w:rsidRPr="00ED592A">
        <w:rPr>
          <w:b/>
          <w:bCs/>
          <w:u w:val="single"/>
        </w:rPr>
        <w:t>And we see how new structures of policy are just being run off the presses. You know, hot off the press. I mean, every</w:t>
      </w:r>
      <w:r w:rsidRPr="00DF53BC">
        <w:rPr>
          <w:b/>
          <w:bCs/>
          <w:u w:val="single"/>
        </w:rPr>
        <w:t xml:space="preserve"> email I get, whether it’s from some bullshit art gallery in Chelsea or from the dean of my school at NYU, it’s </w:t>
      </w:r>
      <w:r w:rsidRPr="00ED592A">
        <w:rPr>
          <w:b/>
          <w:bCs/>
          <w:u w:val="single"/>
        </w:rPr>
        <w:t xml:space="preserve">just a </w:t>
      </w:r>
      <w:r w:rsidRPr="00273BE2">
        <w:rPr>
          <w:b/>
          <w:bCs/>
          <w:highlight w:val="green"/>
          <w:u w:val="single"/>
        </w:rPr>
        <w:t>new</w:t>
      </w:r>
      <w:r w:rsidRPr="00ED592A">
        <w:rPr>
          <w:b/>
          <w:bCs/>
          <w:u w:val="single"/>
        </w:rPr>
        <w:t xml:space="preserve"> expression of </w:t>
      </w:r>
      <w:r w:rsidRPr="00273BE2">
        <w:rPr>
          <w:b/>
          <w:bCs/>
          <w:highlight w:val="green"/>
          <w:u w:val="single"/>
        </w:rPr>
        <w:t>solidarity,</w:t>
      </w:r>
      <w:r w:rsidRPr="00DF53BC">
        <w:rPr>
          <w:b/>
          <w:bCs/>
          <w:u w:val="single"/>
        </w:rPr>
        <w:t xml:space="preserve"> and it’s </w:t>
      </w:r>
      <w:r w:rsidRPr="00273BE2">
        <w:rPr>
          <w:b/>
          <w:bCs/>
          <w:highlight w:val="green"/>
          <w:u w:val="single"/>
        </w:rPr>
        <w:t xml:space="preserve">matched with </w:t>
      </w:r>
      <w:r w:rsidRPr="00ED592A">
        <w:rPr>
          <w:b/>
          <w:bCs/>
          <w:u w:val="single"/>
        </w:rPr>
        <w:t xml:space="preserve">an already-existing set of </w:t>
      </w:r>
      <w:r w:rsidRPr="00273BE2">
        <w:rPr>
          <w:b/>
          <w:bCs/>
          <w:highlight w:val="green"/>
          <w:u w:val="single"/>
        </w:rPr>
        <w:t>initiatives about policy.</w:t>
      </w:r>
      <w:r w:rsidRPr="00DF53BC">
        <w:rPr>
          <w:b/>
          <w:bCs/>
          <w:u w:val="single"/>
        </w:rPr>
        <w:t xml:space="preserve"> Literally. </w:t>
      </w:r>
      <w:r w:rsidRPr="00273BE2">
        <w:rPr>
          <w:b/>
          <w:bCs/>
          <w:highlight w:val="green"/>
          <w:u w:val="single"/>
        </w:rPr>
        <w:t>And all that it ever manifested itself as is black folks doing more work to help white folks be better.</w:t>
      </w:r>
      <w:r w:rsidRPr="004670DB">
        <w:rPr>
          <w:sz w:val="16"/>
        </w:rPr>
        <w:t xml:space="preserve"> And I’m too old for that shit. And so is my thirteen year old, ok? He’s too old for that shit too. So there’s that part of it. </w:t>
      </w:r>
    </w:p>
    <w:p w14:paraId="0784750F" w14:textId="77777777" w:rsidR="00BD6DBA" w:rsidRPr="003344CE" w:rsidRDefault="00BD6DBA" w:rsidP="00BD6DBA">
      <w:pPr>
        <w:rPr>
          <w:b/>
          <w:bCs/>
          <w:u w:val="single"/>
        </w:rPr>
      </w:pPr>
      <w:r w:rsidRPr="00DF53BC">
        <w:rPr>
          <w:b/>
          <w:bCs/>
          <w:u w:val="single"/>
        </w:rPr>
        <w:t xml:space="preserve">But </w:t>
      </w:r>
      <w:r w:rsidRPr="00ED592A">
        <w:rPr>
          <w:b/>
          <w:bCs/>
          <w:u w:val="single"/>
        </w:rPr>
        <w:t>then I believe also that</w:t>
      </w:r>
      <w:r w:rsidRPr="00DF53BC">
        <w:rPr>
          <w:b/>
          <w:bCs/>
          <w:u w:val="single"/>
        </w:rPr>
        <w:t xml:space="preserve"> at the same time that Robin requires us to understand </w:t>
      </w:r>
      <w:r w:rsidRPr="00ED592A">
        <w:rPr>
          <w:b/>
          <w:bCs/>
          <w:u w:val="single"/>
        </w:rPr>
        <w:t>the necessity of a</w:t>
      </w:r>
      <w:r w:rsidRPr="00DF53BC">
        <w:rPr>
          <w:b/>
          <w:bCs/>
          <w:u w:val="single"/>
        </w:rPr>
        <w:t xml:space="preserve"> </w:t>
      </w:r>
      <w:r w:rsidRPr="00273BE2">
        <w:rPr>
          <w:b/>
          <w:bCs/>
          <w:highlight w:val="green"/>
          <w:u w:val="single"/>
        </w:rPr>
        <w:t>sharp distinction between</w:t>
      </w:r>
      <w:r w:rsidRPr="00DF53BC">
        <w:rPr>
          <w:b/>
          <w:bCs/>
          <w:u w:val="single"/>
        </w:rPr>
        <w:t>, let’s say</w:t>
      </w:r>
      <w:r w:rsidRPr="00ED592A">
        <w:rPr>
          <w:b/>
          <w:bCs/>
          <w:u w:val="single"/>
        </w:rPr>
        <w:t xml:space="preserve">, a certain bullshit notion of </w:t>
      </w:r>
      <w:r w:rsidRPr="00273BE2">
        <w:rPr>
          <w:b/>
          <w:bCs/>
          <w:highlight w:val="green"/>
          <w:u w:val="single"/>
        </w:rPr>
        <w:t>empathy and solidarity,</w:t>
      </w:r>
      <w:r w:rsidRPr="00DF53BC">
        <w:rPr>
          <w:b/>
          <w:bCs/>
          <w:u w:val="single"/>
        </w:rPr>
        <w:t xml:space="preserve"> </w:t>
      </w:r>
      <w:r w:rsidRPr="00ED592A">
        <w:rPr>
          <w:b/>
          <w:bCs/>
          <w:u w:val="single"/>
        </w:rPr>
        <w:t>he</w:t>
      </w:r>
      <w:r w:rsidRPr="00DF53BC">
        <w:rPr>
          <w:b/>
          <w:bCs/>
          <w:u w:val="single"/>
        </w:rPr>
        <w:t xml:space="preserve"> also </w:t>
      </w:r>
      <w:r w:rsidRPr="00273BE2">
        <w:rPr>
          <w:b/>
          <w:bCs/>
          <w:highlight w:val="green"/>
          <w:u w:val="single"/>
        </w:rPr>
        <w:t xml:space="preserve">makes it possible </w:t>
      </w:r>
      <w:r w:rsidRPr="00ED592A">
        <w:rPr>
          <w:b/>
          <w:bCs/>
          <w:u w:val="single"/>
        </w:rPr>
        <w:t xml:space="preserve">for us </w:t>
      </w:r>
      <w:r w:rsidRPr="00273BE2">
        <w:rPr>
          <w:b/>
          <w:bCs/>
          <w:highlight w:val="green"/>
          <w:u w:val="single"/>
        </w:rPr>
        <w:t>to</w:t>
      </w:r>
      <w:r w:rsidRPr="00DF53BC">
        <w:rPr>
          <w:b/>
          <w:bCs/>
          <w:u w:val="single"/>
        </w:rPr>
        <w:t xml:space="preserve"> begin to </w:t>
      </w:r>
      <w:r w:rsidRPr="00273BE2">
        <w:rPr>
          <w:b/>
          <w:bCs/>
          <w:highlight w:val="green"/>
          <w:u w:val="single"/>
        </w:rPr>
        <w:t>imagine another</w:t>
      </w:r>
      <w:r w:rsidRPr="00DF53BC">
        <w:rPr>
          <w:b/>
          <w:bCs/>
          <w:u w:val="single"/>
        </w:rPr>
        <w:t xml:space="preserve"> possible sort of interactive play between another notion of </w:t>
      </w:r>
      <w:r w:rsidRPr="00ED592A">
        <w:rPr>
          <w:b/>
          <w:bCs/>
          <w:u w:val="single"/>
        </w:rPr>
        <w:t xml:space="preserve">empathy and another </w:t>
      </w:r>
      <w:r w:rsidRPr="00273BE2">
        <w:rPr>
          <w:b/>
          <w:bCs/>
          <w:highlight w:val="green"/>
          <w:u w:val="single"/>
        </w:rPr>
        <w:t>solidarity</w:t>
      </w:r>
      <w:r w:rsidRPr="00DF53BC">
        <w:rPr>
          <w:b/>
          <w:bCs/>
          <w:u w:val="single"/>
        </w:rPr>
        <w:t>, and the practice of solidarity</w:t>
      </w:r>
      <w:r w:rsidRPr="00273BE2">
        <w:rPr>
          <w:b/>
          <w:bCs/>
          <w:highlight w:val="green"/>
          <w:u w:val="single"/>
        </w:rPr>
        <w:t>.</w:t>
      </w:r>
      <w:r w:rsidRPr="00DF53BC">
        <w:rPr>
          <w:b/>
          <w:bCs/>
          <w:u w:val="single"/>
        </w:rPr>
        <w:t xml:space="preserve"> And in this respect, I feel like what Robin is also doing is maybe echoing another understanding of empathy which you get from </w:t>
      </w:r>
      <w:r w:rsidRPr="00ED592A">
        <w:rPr>
          <w:b/>
          <w:bCs/>
          <w:u w:val="single"/>
        </w:rPr>
        <w:t>Hortense Spillers in this beautiful moment in Arthur Jafa’s film Dreams are Colder than Death. She’s talking about her sister, who has her leg amputated, and how her sister continued to feel the phantom pain of that leg, even though the leg was gone. And what’s beautiful and horrible is she realized that at the same time as</w:t>
      </w:r>
      <w:r w:rsidRPr="00DF53BC">
        <w:rPr>
          <w:b/>
          <w:bCs/>
          <w:u w:val="single"/>
        </w:rPr>
        <w:t xml:space="preserve"> </w:t>
      </w:r>
      <w:r w:rsidRPr="00273BE2">
        <w:rPr>
          <w:b/>
          <w:bCs/>
          <w:highlight w:val="green"/>
          <w:u w:val="single"/>
        </w:rPr>
        <w:t xml:space="preserve">Spillers </w:t>
      </w:r>
      <w:r w:rsidRPr="00ED592A">
        <w:rPr>
          <w:b/>
          <w:bCs/>
          <w:u w:val="single"/>
        </w:rPr>
        <w:t xml:space="preserve">is </w:t>
      </w:r>
      <w:r w:rsidRPr="00273BE2">
        <w:rPr>
          <w:b/>
          <w:bCs/>
          <w:highlight w:val="green"/>
          <w:u w:val="single"/>
        </w:rPr>
        <w:t xml:space="preserve">talking about her sister feeling </w:t>
      </w:r>
      <w:r w:rsidRPr="00ED592A">
        <w:rPr>
          <w:b/>
          <w:bCs/>
          <w:u w:val="single"/>
        </w:rPr>
        <w:t xml:space="preserve">that </w:t>
      </w:r>
      <w:r w:rsidRPr="00273BE2">
        <w:rPr>
          <w:b/>
          <w:bCs/>
          <w:highlight w:val="green"/>
          <w:u w:val="single"/>
        </w:rPr>
        <w:t>pain</w:t>
      </w:r>
      <w:r w:rsidRPr="00DF53BC">
        <w:rPr>
          <w:b/>
          <w:bCs/>
          <w:u w:val="single"/>
        </w:rPr>
        <w:t xml:space="preserve"> even though the leg was gone</w:t>
      </w:r>
      <w:r w:rsidRPr="00273BE2">
        <w:rPr>
          <w:b/>
          <w:bCs/>
          <w:highlight w:val="green"/>
          <w:u w:val="single"/>
        </w:rPr>
        <w:t>,</w:t>
      </w:r>
      <w:r w:rsidRPr="00DF53BC">
        <w:rPr>
          <w:b/>
          <w:bCs/>
          <w:u w:val="single"/>
        </w:rPr>
        <w:t xml:space="preserve"> </w:t>
      </w:r>
      <w:r w:rsidRPr="00273BE2">
        <w:rPr>
          <w:b/>
          <w:bCs/>
          <w:highlight w:val="green"/>
          <w:u w:val="single"/>
        </w:rPr>
        <w:t>Spillers is feeling that pain, even though her sister is gone</w:t>
      </w:r>
      <w:r w:rsidRPr="00ED592A">
        <w:rPr>
          <w:b/>
          <w:bCs/>
          <w:u w:val="single"/>
        </w:rPr>
        <w:t>, because she passed away. This becomes</w:t>
      </w:r>
      <w:r w:rsidRPr="00DF53BC">
        <w:rPr>
          <w:b/>
          <w:bCs/>
          <w:u w:val="single"/>
        </w:rPr>
        <w:t xml:space="preserve"> a metaphor for the intergenerational transmission of pain in black social life. But </w:t>
      </w:r>
      <w:r w:rsidRPr="009B1D06">
        <w:rPr>
          <w:b/>
          <w:bCs/>
          <w:u w:val="single"/>
        </w:rPr>
        <w:t>what Spillers does with that capacity —</w:t>
      </w:r>
      <w:r w:rsidRPr="00DF53BC">
        <w:rPr>
          <w:b/>
          <w:bCs/>
          <w:u w:val="single"/>
        </w:rPr>
        <w:t xml:space="preserve"> again, once you’ve begun to understand it, feeling another’s pain is not even an accurate description of what she’s talking about — </w:t>
      </w:r>
      <w:r w:rsidRPr="00273BE2">
        <w:rPr>
          <w:b/>
          <w:bCs/>
          <w:highlight w:val="green"/>
          <w:u w:val="single"/>
        </w:rPr>
        <w:t xml:space="preserve">it ain’t feeling the pain of another, it’s </w:t>
      </w:r>
      <w:r w:rsidRPr="00ED592A">
        <w:rPr>
          <w:b/>
          <w:bCs/>
          <w:u w:val="single"/>
        </w:rPr>
        <w:t xml:space="preserve">the </w:t>
      </w:r>
      <w:r w:rsidRPr="00273BE2">
        <w:rPr>
          <w:b/>
          <w:bCs/>
          <w:highlight w:val="green"/>
          <w:u w:val="single"/>
        </w:rPr>
        <w:t xml:space="preserve">sharing </w:t>
      </w:r>
      <w:r w:rsidRPr="00ED592A">
        <w:rPr>
          <w:b/>
          <w:bCs/>
          <w:u w:val="single"/>
        </w:rPr>
        <w:t xml:space="preserve">of a general </w:t>
      </w:r>
      <w:r w:rsidRPr="00273BE2">
        <w:rPr>
          <w:b/>
          <w:bCs/>
          <w:highlight w:val="green"/>
          <w:u w:val="single"/>
        </w:rPr>
        <w:t xml:space="preserve">pain </w:t>
      </w:r>
      <w:r w:rsidRPr="00ED592A">
        <w:rPr>
          <w:b/>
          <w:bCs/>
          <w:u w:val="single"/>
        </w:rPr>
        <w:t xml:space="preserve">— and </w:t>
      </w:r>
      <w:r w:rsidRPr="00273BE2">
        <w:rPr>
          <w:b/>
          <w:bCs/>
          <w:highlight w:val="green"/>
          <w:u w:val="single"/>
        </w:rPr>
        <w:t xml:space="preserve">that sharing </w:t>
      </w:r>
      <w:r w:rsidRPr="00ED592A">
        <w:rPr>
          <w:b/>
          <w:bCs/>
          <w:u w:val="single"/>
        </w:rPr>
        <w:t xml:space="preserve">of a general pain </w:t>
      </w:r>
      <w:r w:rsidRPr="00273BE2">
        <w:rPr>
          <w:b/>
          <w:bCs/>
          <w:highlight w:val="green"/>
          <w:u w:val="single"/>
        </w:rPr>
        <w:t>is what Spillers calls empathy.</w:t>
      </w:r>
      <w:r w:rsidRPr="004670DB">
        <w:rPr>
          <w:sz w:val="16"/>
        </w:rPr>
        <w:t xml:space="preserve"> </w:t>
      </w:r>
      <w:r w:rsidRPr="00ED592A">
        <w:rPr>
          <w:b/>
          <w:bCs/>
          <w:u w:val="single"/>
        </w:rPr>
        <w:t>That sharing of a general pain is, it</w:t>
      </w:r>
      <w:r w:rsidRPr="003B51EC">
        <w:rPr>
          <w:b/>
          <w:bCs/>
          <w:u w:val="single"/>
        </w:rPr>
        <w:t xml:space="preserve"> seems to me, also what we could begin to think about, not in the terms of the bullshit rhetorical expression of solidarity, but </w:t>
      </w:r>
      <w:r w:rsidRPr="00ED592A">
        <w:rPr>
          <w:b/>
          <w:bCs/>
          <w:u w:val="single"/>
        </w:rPr>
        <w:t xml:space="preserve">the </w:t>
      </w:r>
      <w:r w:rsidRPr="00273BE2">
        <w:rPr>
          <w:b/>
          <w:bCs/>
          <w:highlight w:val="green"/>
          <w:u w:val="single"/>
        </w:rPr>
        <w:t>actual practice of solidarity,</w:t>
      </w:r>
      <w:r w:rsidRPr="003B51EC">
        <w:rPr>
          <w:b/>
          <w:bCs/>
          <w:u w:val="single"/>
        </w:rPr>
        <w:t xml:space="preserve"> </w:t>
      </w:r>
      <w:r w:rsidRPr="00ED592A">
        <w:rPr>
          <w:b/>
          <w:bCs/>
          <w:u w:val="single"/>
        </w:rPr>
        <w:t xml:space="preserve">which </w:t>
      </w:r>
      <w:r w:rsidRPr="00273BE2">
        <w:rPr>
          <w:b/>
          <w:bCs/>
          <w:highlight w:val="green"/>
          <w:u w:val="single"/>
        </w:rPr>
        <w:t>manifests</w:t>
      </w:r>
      <w:r w:rsidRPr="003B51EC">
        <w:rPr>
          <w:b/>
          <w:bCs/>
          <w:u w:val="single"/>
        </w:rPr>
        <w:t xml:space="preserve"> itself </w:t>
      </w:r>
      <w:r w:rsidRPr="00273BE2">
        <w:rPr>
          <w:b/>
          <w:bCs/>
          <w:highlight w:val="green"/>
          <w:u w:val="single"/>
        </w:rPr>
        <w:t>at the level of</w:t>
      </w:r>
      <w:r w:rsidRPr="003B51EC">
        <w:rPr>
          <w:b/>
          <w:bCs/>
          <w:u w:val="single"/>
        </w:rPr>
        <w:t xml:space="preserve"> a motherfucker’s, you know, </w:t>
      </w:r>
      <w:r w:rsidRPr="00273BE2">
        <w:rPr>
          <w:b/>
          <w:bCs/>
          <w:highlight w:val="green"/>
          <w:u w:val="single"/>
        </w:rPr>
        <w:t>what people do.</w:t>
      </w:r>
      <w:r w:rsidRPr="003B51EC">
        <w:rPr>
          <w:b/>
          <w:bCs/>
          <w:u w:val="single"/>
        </w:rPr>
        <w:t xml:space="preserve"> </w:t>
      </w:r>
    </w:p>
    <w:p w14:paraId="7F8B6443" w14:textId="77777777" w:rsidR="00BD6DBA" w:rsidRPr="004670DB" w:rsidRDefault="00BD6DBA" w:rsidP="00BD6DBA">
      <w:pPr>
        <w:rPr>
          <w:sz w:val="16"/>
        </w:rPr>
      </w:pPr>
      <w:r w:rsidRPr="004670DB">
        <w:rPr>
          <w:sz w:val="16"/>
        </w:rPr>
        <w:t xml:space="preserve">What people do. And that’s what Robin’s talking about, in my understanding of it, and we’re right with him. But I’m only scratching the surface, so Stefano got some more shit to say about this, I know. </w:t>
      </w:r>
    </w:p>
    <w:p w14:paraId="219257CD" w14:textId="77777777" w:rsidR="00BD6DBA" w:rsidRPr="003B51EC" w:rsidRDefault="00BD6DBA" w:rsidP="00BD6DBA">
      <w:pPr>
        <w:rPr>
          <w:b/>
          <w:bCs/>
          <w:u w:val="single"/>
        </w:rPr>
      </w:pPr>
      <w:r w:rsidRPr="004670DB">
        <w:rPr>
          <w:sz w:val="16"/>
        </w:rPr>
        <w:t xml:space="preserve">Stefano: I guess, just we could add one sort of symptom of the problem I think that Robin is trying to address, and which he does address. And that’s the history of the use of this word “ally,” right? and even more this idea of a “white ally.” </w:t>
      </w:r>
      <w:r w:rsidRPr="003B51EC">
        <w:rPr>
          <w:b/>
          <w:bCs/>
          <w:u w:val="single"/>
        </w:rPr>
        <w:t xml:space="preserve">Well if you think about </w:t>
      </w:r>
      <w:r w:rsidRPr="00ED592A">
        <w:rPr>
          <w:b/>
          <w:bCs/>
          <w:u w:val="single"/>
        </w:rPr>
        <w:t>this term “ally”, it comes from a notion of making an alliance [with someone] because you’ve developed a shared interest, because it will benefit both of you. And that’s largely the kind of liberal way in which the term ally gets deployed. But when you think about it, it’s sort of absurd, right? Because white people don’t have any interests. Or if you prefer, all interests are white.</w:t>
      </w:r>
      <w:r w:rsidRPr="003B51EC">
        <w:rPr>
          <w:b/>
          <w:bCs/>
          <w:u w:val="single"/>
        </w:rPr>
        <w:t xml:space="preserve"> </w:t>
      </w:r>
      <w:r w:rsidRPr="00273BE2">
        <w:rPr>
          <w:b/>
          <w:bCs/>
          <w:highlight w:val="green"/>
          <w:u w:val="single"/>
        </w:rPr>
        <w:t>There’s no</w:t>
      </w:r>
      <w:r w:rsidRPr="003B51EC">
        <w:rPr>
          <w:b/>
          <w:bCs/>
          <w:u w:val="single"/>
        </w:rPr>
        <w:t xml:space="preserve"> </w:t>
      </w:r>
      <w:r w:rsidRPr="00273BE2">
        <w:rPr>
          <w:b/>
          <w:bCs/>
          <w:highlight w:val="green"/>
          <w:u w:val="single"/>
        </w:rPr>
        <w:t>possibility that</w:t>
      </w:r>
      <w:r w:rsidRPr="003B51EC">
        <w:rPr>
          <w:b/>
          <w:bCs/>
          <w:u w:val="single"/>
        </w:rPr>
        <w:t xml:space="preserve"> one could say, well, </w:t>
      </w:r>
      <w:r w:rsidRPr="00273BE2">
        <w:rPr>
          <w:b/>
          <w:bCs/>
          <w:highlight w:val="green"/>
          <w:u w:val="single"/>
        </w:rPr>
        <w:t>the white community can ally with the black community</w:t>
      </w:r>
      <w:r w:rsidRPr="00ED592A">
        <w:rPr>
          <w:b/>
          <w:bCs/>
          <w:u w:val="single"/>
        </w:rPr>
        <w:t>.</w:t>
      </w:r>
      <w:r w:rsidRPr="003B51EC">
        <w:rPr>
          <w:b/>
          <w:bCs/>
          <w:u w:val="single"/>
        </w:rPr>
        <w:t xml:space="preserve"> </w:t>
      </w:r>
      <w:r w:rsidRPr="00ED592A">
        <w:rPr>
          <w:b/>
          <w:bCs/>
          <w:u w:val="single"/>
        </w:rPr>
        <w:t xml:space="preserve">There’s no such thing as the white community. </w:t>
      </w:r>
      <w:r w:rsidRPr="00273BE2">
        <w:rPr>
          <w:b/>
          <w:bCs/>
          <w:highlight w:val="green"/>
          <w:u w:val="single"/>
        </w:rPr>
        <w:t>Whiteness is the destruction of community.</w:t>
      </w:r>
      <w:r w:rsidRPr="004670DB">
        <w:rPr>
          <w:sz w:val="16"/>
        </w:rPr>
        <w:t xml:space="preserve"> </w:t>
      </w:r>
      <w:r w:rsidRPr="003B51EC">
        <w:rPr>
          <w:b/>
          <w:bCs/>
          <w:u w:val="single"/>
        </w:rPr>
        <w:t>So much of the conversation we see on the streets starts from these false traditional political categories including, in this case, the categories of international relations.</w:t>
      </w:r>
      <w:r w:rsidRPr="004670DB">
        <w:rPr>
          <w:sz w:val="16"/>
        </w:rPr>
        <w:t xml:space="preserve"> So how have we moved from a notion of interest to something else? </w:t>
      </w:r>
      <w:r w:rsidRPr="003B51EC">
        <w:rPr>
          <w:b/>
          <w:bCs/>
          <w:u w:val="single"/>
        </w:rPr>
        <w:t xml:space="preserve">Well there is </w:t>
      </w:r>
      <w:r w:rsidRPr="00ED592A">
        <w:rPr>
          <w:b/>
          <w:bCs/>
          <w:u w:val="single"/>
        </w:rPr>
        <w:t>another notion you could put instead of interest, and that for us would be “sharing.” Sharing though, as Fred says, is an actual practice. It’s an actual condition that you can come to recognize and be part of. And the way that that would have to happen in our society is we’d have to start with the people who have the most because they have most completely forsworn sharing. And you know, we’re speaking here in the first instance of the capitalist, right? The capitalist as he emerges is the one who forswears sharing in favor of privatization: “I give up on being in the wealth of this community, of sharing this thing, in order to privatize the commons.” In order to privatize property, in order to privatize people, etc. That’s our historical legacy. The forswearing of sharing for power and wealth. And that is obviously a white story, it’s a story of the development of interests, therefore, and interest. So when we fight, we are fighting against this long history of the idea that what is private is what is wealth, and what is not private is poverty.</w:t>
      </w:r>
      <w:r w:rsidRPr="00ED592A">
        <w:rPr>
          <w:sz w:val="16"/>
        </w:rPr>
        <w:t xml:space="preserve"> And that’s not just a property position, that’s a — we don’t even have a language for it — I was going to say “personality position,” you know. </w:t>
      </w:r>
      <w:r w:rsidRPr="00ED592A">
        <w:rPr>
          <w:b/>
          <w:bCs/>
          <w:u w:val="single"/>
        </w:rPr>
        <w:t>It’s as much true of my being as it is of my bank account.</w:t>
      </w:r>
      <w:r w:rsidRPr="00ED592A">
        <w:rPr>
          <w:sz w:val="16"/>
        </w:rPr>
        <w:t xml:space="preserve"> </w:t>
      </w:r>
      <w:r w:rsidRPr="00ED592A">
        <w:rPr>
          <w:b/>
          <w:bCs/>
          <w:u w:val="single"/>
        </w:rPr>
        <w:t>Now, unless we’re fighting or I would rather say, I think “joining the fight” at that level, the rest of this is all bullshit. Actually I didn’t have much to say on the topic other than that.</w:t>
      </w:r>
      <w:r w:rsidRPr="003B51EC">
        <w:rPr>
          <w:b/>
          <w:bCs/>
          <w:u w:val="single"/>
        </w:rPr>
        <w:t xml:space="preserve"> </w:t>
      </w:r>
    </w:p>
    <w:p w14:paraId="063F17E3" w14:textId="77777777" w:rsidR="00BD6DBA" w:rsidRPr="004670DB" w:rsidRDefault="00BD6DBA" w:rsidP="00BD6DBA">
      <w:pPr>
        <w:rPr>
          <w:sz w:val="16"/>
        </w:rPr>
      </w:pPr>
      <w:r w:rsidRPr="004670DB">
        <w:rPr>
          <w:sz w:val="16"/>
        </w:rPr>
        <w:t xml:space="preserve">Josh: Thank you both. You know, specifically to piggyback off that a little bit, the conversation around patriarchy as well, though, do you have any specific responses to that? I don’t know whether or not you watched any of that painful interaction, but you know, I just was curious any of your thoughts on that. </w:t>
      </w:r>
    </w:p>
    <w:p w14:paraId="3D840CB9" w14:textId="77777777" w:rsidR="00BD6DBA" w:rsidRPr="00BB7916" w:rsidRDefault="00BD6DBA" w:rsidP="00BD6DBA">
      <w:pPr>
        <w:rPr>
          <w:b/>
          <w:bCs/>
          <w:u w:val="single"/>
        </w:rPr>
      </w:pPr>
      <w:r w:rsidRPr="004670DB">
        <w:rPr>
          <w:sz w:val="16"/>
        </w:rPr>
        <w:t xml:space="preserve">Fred: Look. This traditionally may be all over place. Even in zones that are preserves for the protection and cultivation of normative white interests. </w:t>
      </w:r>
      <w:r w:rsidRPr="00ED592A">
        <w:rPr>
          <w:b/>
          <w:bCs/>
          <w:u w:val="single"/>
        </w:rPr>
        <w:t xml:space="preserve">The simple </w:t>
      </w:r>
      <w:r w:rsidRPr="00273BE2">
        <w:rPr>
          <w:b/>
          <w:bCs/>
          <w:highlight w:val="green"/>
          <w:u w:val="single"/>
        </w:rPr>
        <w:t>capacity</w:t>
      </w:r>
      <w:r w:rsidRPr="00ED592A">
        <w:rPr>
          <w:b/>
          <w:bCs/>
          <w:u w:val="single"/>
        </w:rPr>
        <w:t xml:space="preserve"> for people </w:t>
      </w:r>
      <w:r w:rsidRPr="00273BE2">
        <w:rPr>
          <w:b/>
          <w:bCs/>
          <w:highlight w:val="green"/>
          <w:u w:val="single"/>
        </w:rPr>
        <w:t>to maintain</w:t>
      </w:r>
      <w:r w:rsidRPr="00BB7916">
        <w:rPr>
          <w:b/>
          <w:bCs/>
          <w:u w:val="single"/>
        </w:rPr>
        <w:t xml:space="preserve"> anything like </w:t>
      </w:r>
      <w:r w:rsidRPr="00273BE2">
        <w:rPr>
          <w:b/>
          <w:bCs/>
          <w:highlight w:val="green"/>
          <w:u w:val="single"/>
        </w:rPr>
        <w:t>a livable</w:t>
      </w:r>
      <w:r w:rsidRPr="00ED592A">
        <w:rPr>
          <w:b/>
          <w:bCs/>
          <w:u w:val="single"/>
        </w:rPr>
        <w:t xml:space="preserve">, individual </w:t>
      </w:r>
      <w:r w:rsidRPr="00273BE2">
        <w:rPr>
          <w:b/>
          <w:bCs/>
          <w:highlight w:val="green"/>
          <w:u w:val="single"/>
        </w:rPr>
        <w:t>life</w:t>
      </w:r>
      <w:r w:rsidRPr="00BB7916">
        <w:rPr>
          <w:b/>
          <w:bCs/>
          <w:u w:val="single"/>
        </w:rPr>
        <w:t xml:space="preserve">, within those zones </w:t>
      </w:r>
      <w:r w:rsidRPr="00273BE2">
        <w:rPr>
          <w:b/>
          <w:bCs/>
          <w:highlight w:val="green"/>
          <w:u w:val="single"/>
        </w:rPr>
        <w:t xml:space="preserve">has been the function of </w:t>
      </w:r>
      <w:r w:rsidRPr="00ED592A">
        <w:rPr>
          <w:b/>
          <w:bCs/>
          <w:u w:val="single"/>
        </w:rPr>
        <w:t xml:space="preserve">the </w:t>
      </w:r>
      <w:r w:rsidRPr="00273BE2">
        <w:rPr>
          <w:b/>
          <w:bCs/>
          <w:highlight w:val="green"/>
          <w:u w:val="single"/>
        </w:rPr>
        <w:t xml:space="preserve">coerced </w:t>
      </w:r>
      <w:r w:rsidRPr="00ED592A">
        <w:rPr>
          <w:b/>
          <w:bCs/>
          <w:u w:val="single"/>
        </w:rPr>
        <w:t xml:space="preserve">and forced </w:t>
      </w:r>
      <w:r w:rsidRPr="00273BE2">
        <w:rPr>
          <w:b/>
          <w:bCs/>
          <w:highlight w:val="green"/>
          <w:u w:val="single"/>
        </w:rPr>
        <w:t>enactment</w:t>
      </w:r>
      <w:r w:rsidRPr="00BB7916">
        <w:rPr>
          <w:b/>
          <w:bCs/>
          <w:u w:val="single"/>
        </w:rPr>
        <w:t xml:space="preserve"> and </w:t>
      </w:r>
      <w:r w:rsidRPr="00ED592A">
        <w:rPr>
          <w:b/>
          <w:bCs/>
          <w:u w:val="single"/>
        </w:rPr>
        <w:t>practice of sharing of women, which</w:t>
      </w:r>
      <w:r w:rsidRPr="00BB7916">
        <w:rPr>
          <w:b/>
          <w:bCs/>
          <w:u w:val="single"/>
        </w:rPr>
        <w:t xml:space="preserve"> is to say </w:t>
      </w:r>
      <w:r w:rsidRPr="00ED592A">
        <w:rPr>
          <w:b/>
          <w:bCs/>
          <w:u w:val="single"/>
        </w:rPr>
        <w:t xml:space="preserve">the </w:t>
      </w:r>
      <w:r w:rsidRPr="00273BE2">
        <w:rPr>
          <w:b/>
          <w:bCs/>
          <w:highlight w:val="green"/>
          <w:u w:val="single"/>
        </w:rPr>
        <w:t>extraction of sharing.</w:t>
      </w:r>
      <w:r w:rsidRPr="00BB7916">
        <w:rPr>
          <w:b/>
          <w:bCs/>
          <w:u w:val="single"/>
        </w:rPr>
        <w:t xml:space="preserve"> And that’s crucial, right? It’s the extraction of sharing, literally the taking of sharing.</w:t>
      </w:r>
      <w:r w:rsidRPr="004670DB">
        <w:rPr>
          <w:sz w:val="16"/>
        </w:rPr>
        <w:t xml:space="preserve"> That’s how Donald Trump himself made it to his third birthday. </w:t>
      </w:r>
      <w:r w:rsidRPr="00BB7916">
        <w:rPr>
          <w:b/>
          <w:bCs/>
          <w:u w:val="single"/>
        </w:rPr>
        <w:t xml:space="preserve">So, obviously very quickly you can begin to understand how this extraction of sharing, which is to say </w:t>
      </w:r>
      <w:r w:rsidRPr="00ED592A">
        <w:rPr>
          <w:b/>
          <w:bCs/>
          <w:u w:val="single"/>
        </w:rPr>
        <w:t>the extraction of what has often been conceived of as women’s work, or the labor of reproduction</w:t>
      </w:r>
      <w:r w:rsidRPr="00ED592A">
        <w:rPr>
          <w:sz w:val="16"/>
        </w:rPr>
        <w:t>, let’s</w:t>
      </w:r>
      <w:r w:rsidRPr="004670DB">
        <w:rPr>
          <w:sz w:val="16"/>
        </w:rPr>
        <w:t xml:space="preserve"> say, as Leopoldina Fortunati might talk about it</w:t>
      </w:r>
      <w:r w:rsidRPr="00BB7916">
        <w:rPr>
          <w:b/>
          <w:bCs/>
          <w:u w:val="single"/>
        </w:rPr>
        <w:t>.</w:t>
      </w:r>
      <w:r w:rsidRPr="004670DB">
        <w:rPr>
          <w:sz w:val="16"/>
        </w:rPr>
        <w:t xml:space="preserve"> </w:t>
      </w:r>
      <w:r w:rsidRPr="00BB7916">
        <w:rPr>
          <w:b/>
          <w:bCs/>
          <w:u w:val="single"/>
        </w:rPr>
        <w:t xml:space="preserve">And on the other hand the way Jennifer Morgan might talk about it, on the other hand, </w:t>
      </w:r>
      <w:r w:rsidRPr="00ED592A">
        <w:rPr>
          <w:b/>
          <w:bCs/>
          <w:u w:val="single"/>
        </w:rPr>
        <w:t xml:space="preserve">specifically </w:t>
      </w:r>
      <w:r w:rsidRPr="00273BE2">
        <w:rPr>
          <w:b/>
          <w:bCs/>
          <w:highlight w:val="green"/>
          <w:u w:val="single"/>
        </w:rPr>
        <w:t xml:space="preserve">with regard to black women’s labor </w:t>
      </w:r>
      <w:r w:rsidRPr="00ED592A">
        <w:rPr>
          <w:b/>
          <w:bCs/>
          <w:u w:val="single"/>
        </w:rPr>
        <w:t>in the United States, in the south</w:t>
      </w:r>
      <w:r w:rsidRPr="00BB7916">
        <w:rPr>
          <w:b/>
          <w:bCs/>
          <w:u w:val="single"/>
        </w:rPr>
        <w:t xml:space="preserve">, </w:t>
      </w:r>
      <w:r w:rsidRPr="00273BE2">
        <w:rPr>
          <w:b/>
          <w:bCs/>
          <w:highlight w:val="green"/>
          <w:u w:val="single"/>
        </w:rPr>
        <w:t>during slavery.</w:t>
      </w:r>
      <w:r w:rsidRPr="004670DB">
        <w:rPr>
          <w:sz w:val="16"/>
        </w:rPr>
        <w:t xml:space="preserve"> This is just the fact of the history that we live, this extraction, it goes hand in hand with what Gayle Rubin calls “the trafficking of women,” but it also undergirds and redoubles that traffic, in ways that requires us to understand the history of not just the trafficking of women but also the extraction of sharing from. </w:t>
      </w:r>
      <w:r w:rsidRPr="00BB7916">
        <w:rPr>
          <w:b/>
          <w:bCs/>
          <w:u w:val="single"/>
        </w:rPr>
        <w:t xml:space="preserve">And </w:t>
      </w:r>
      <w:r w:rsidRPr="00ED592A">
        <w:rPr>
          <w:b/>
          <w:bCs/>
          <w:u w:val="single"/>
        </w:rPr>
        <w:t>it has been so severe, it has been so brutal, that it almost works in such a way as to give sharing a bad name.</w:t>
      </w:r>
      <w:r w:rsidRPr="00BB7916">
        <w:rPr>
          <w:b/>
          <w:bCs/>
          <w:u w:val="single"/>
        </w:rPr>
        <w:t xml:space="preserve"> </w:t>
      </w:r>
      <w:r w:rsidRPr="00273BE2">
        <w:rPr>
          <w:b/>
          <w:bCs/>
          <w:highlight w:val="green"/>
          <w:u w:val="single"/>
        </w:rPr>
        <w:t xml:space="preserve">It almost </w:t>
      </w:r>
      <w:r w:rsidRPr="00ED592A">
        <w:rPr>
          <w:b/>
          <w:bCs/>
          <w:u w:val="single"/>
        </w:rPr>
        <w:t xml:space="preserve">works in a way that </w:t>
      </w:r>
      <w:r w:rsidRPr="00273BE2">
        <w:rPr>
          <w:b/>
          <w:bCs/>
          <w:highlight w:val="green"/>
          <w:u w:val="single"/>
        </w:rPr>
        <w:t xml:space="preserve">requires us to </w:t>
      </w:r>
      <w:r w:rsidRPr="00ED592A">
        <w:rPr>
          <w:b/>
          <w:bCs/>
          <w:u w:val="single"/>
        </w:rPr>
        <w:t xml:space="preserve">somehow </w:t>
      </w:r>
      <w:r w:rsidRPr="00273BE2">
        <w:rPr>
          <w:b/>
          <w:bCs/>
          <w:highlight w:val="green"/>
          <w:u w:val="single"/>
        </w:rPr>
        <w:t>equate sharing with subordination. But we have to resist that.</w:t>
      </w:r>
      <w:r w:rsidRPr="00BB7916">
        <w:rPr>
          <w:b/>
          <w:bCs/>
          <w:u w:val="single"/>
        </w:rPr>
        <w:t xml:space="preserve"> </w:t>
      </w:r>
    </w:p>
    <w:p w14:paraId="0DE8E3F6" w14:textId="77777777" w:rsidR="00BD6DBA" w:rsidRPr="004670DB" w:rsidRDefault="00BD6DBA" w:rsidP="00BD6DBA">
      <w:pPr>
        <w:rPr>
          <w:sz w:val="16"/>
        </w:rPr>
      </w:pPr>
      <w:r w:rsidRPr="004670DB">
        <w:rPr>
          <w:sz w:val="16"/>
        </w:rPr>
        <w:t xml:space="preserve">And again, </w:t>
      </w:r>
      <w:r w:rsidRPr="00BB7916">
        <w:rPr>
          <w:b/>
          <w:bCs/>
          <w:u w:val="single"/>
        </w:rPr>
        <w:t xml:space="preserve">I bring up </w:t>
      </w:r>
      <w:r w:rsidRPr="00ED592A">
        <w:rPr>
          <w:b/>
          <w:bCs/>
          <w:u w:val="single"/>
        </w:rPr>
        <w:t xml:space="preserve">Saidiya </w:t>
      </w:r>
      <w:r w:rsidRPr="00273BE2">
        <w:rPr>
          <w:b/>
          <w:bCs/>
          <w:highlight w:val="green"/>
          <w:u w:val="single"/>
        </w:rPr>
        <w:t>Hartman’s work</w:t>
      </w:r>
      <w:r w:rsidRPr="00BB7916">
        <w:rPr>
          <w:b/>
          <w:bCs/>
          <w:u w:val="single"/>
        </w:rPr>
        <w:t xml:space="preserve"> because </w:t>
      </w:r>
      <w:r w:rsidRPr="00ED592A">
        <w:rPr>
          <w:b/>
          <w:bCs/>
          <w:u w:val="single"/>
        </w:rPr>
        <w:t>it’s so important, it’s so crucial, that if you think about the formulation she makes—I believe it’s an essay called “The Belly of the World”—</w:t>
      </w:r>
      <w:r w:rsidRPr="00ED592A">
        <w:rPr>
          <w:sz w:val="16"/>
        </w:rPr>
        <w:t xml:space="preserve">she has a similar formulation in another essay called “Venus in Two Acts”—you know, </w:t>
      </w:r>
      <w:r w:rsidRPr="00ED592A">
        <w:rPr>
          <w:b/>
          <w:bCs/>
          <w:u w:val="single"/>
        </w:rPr>
        <w:t>that it’s black women who have to do this sharing, and you can’t separate the sharing from the extraction.</w:t>
      </w:r>
      <w:r w:rsidRPr="00ED592A">
        <w:rPr>
          <w:sz w:val="16"/>
        </w:rPr>
        <w:t xml:space="preserve"> You can’t separate it, they’re all bound up with one another. </w:t>
      </w:r>
      <w:r w:rsidRPr="00ED592A">
        <w:rPr>
          <w:b/>
          <w:bCs/>
          <w:u w:val="single"/>
        </w:rPr>
        <w:t>In Wayward Lives, Beautiful Experiments, what she’s working so hard to do is to try</w:t>
      </w:r>
      <w:r w:rsidRPr="00BB7916">
        <w:rPr>
          <w:b/>
          <w:bCs/>
          <w:u w:val="single"/>
        </w:rPr>
        <w:t xml:space="preserve"> to </w:t>
      </w:r>
      <w:r w:rsidRPr="00273BE2">
        <w:rPr>
          <w:b/>
          <w:bCs/>
          <w:highlight w:val="green"/>
          <w:u w:val="single"/>
        </w:rPr>
        <w:t>figure out how to not retrieve sharing from the extraction, but to imagine</w:t>
      </w:r>
      <w:r w:rsidRPr="00ED592A">
        <w:rPr>
          <w:b/>
          <w:bCs/>
          <w:u w:val="single"/>
        </w:rPr>
        <w:t xml:space="preserve">, and let us get some sense of these </w:t>
      </w:r>
      <w:r w:rsidRPr="00273BE2">
        <w:rPr>
          <w:b/>
          <w:bCs/>
          <w:highlight w:val="green"/>
          <w:u w:val="single"/>
        </w:rPr>
        <w:t>practices of sharing.</w:t>
      </w:r>
      <w:r w:rsidRPr="004670DB">
        <w:rPr>
          <w:sz w:val="16"/>
        </w:rPr>
        <w:t xml:space="preserve"> </w:t>
      </w:r>
    </w:p>
    <w:p w14:paraId="3A7E042C" w14:textId="77777777" w:rsidR="00BD6DBA" w:rsidRPr="004670DB" w:rsidRDefault="00BD6DBA" w:rsidP="00BD6DBA">
      <w:pPr>
        <w:rPr>
          <w:sz w:val="16"/>
        </w:rPr>
      </w:pPr>
      <w:r w:rsidRPr="004670DB">
        <w:rPr>
          <w:sz w:val="16"/>
        </w:rPr>
        <w:t>What does all that mean, as regards the [exchange] between Boots Riley and Noname</w:t>
      </w:r>
      <w:r w:rsidRPr="00ED592A">
        <w:rPr>
          <w:sz w:val="16"/>
        </w:rPr>
        <w:t xml:space="preserve">? </w:t>
      </w:r>
      <w:r w:rsidRPr="00ED592A">
        <w:rPr>
          <w:b/>
          <w:bCs/>
          <w:u w:val="single"/>
        </w:rPr>
        <w:t>The mechanisms of extraction, how they operate, how they situate themselves in relation to policing, and how they situate themselves in relation to policy… there is simply no, there can be no excuse to not attend to those mechanisms, and to resist those mechanisms, and to try to obliterate those mechanisms.</w:t>
      </w:r>
      <w:r w:rsidRPr="00ED592A">
        <w:rPr>
          <w:sz w:val="16"/>
        </w:rPr>
        <w:t xml:space="preserve"> </w:t>
      </w:r>
      <w:r w:rsidRPr="00ED592A">
        <w:rPr>
          <w:b/>
          <w:bCs/>
          <w:u w:val="single"/>
        </w:rPr>
        <w:t xml:space="preserve">And this </w:t>
      </w:r>
      <w:r w:rsidRPr="00273BE2">
        <w:rPr>
          <w:b/>
          <w:bCs/>
          <w:highlight w:val="green"/>
          <w:u w:val="single"/>
        </w:rPr>
        <w:t>means</w:t>
      </w:r>
      <w:r w:rsidRPr="00BB7916">
        <w:rPr>
          <w:b/>
          <w:bCs/>
          <w:u w:val="single"/>
        </w:rPr>
        <w:t xml:space="preserve"> </w:t>
      </w:r>
      <w:r w:rsidRPr="00273BE2">
        <w:rPr>
          <w:b/>
          <w:bCs/>
          <w:highlight w:val="green"/>
          <w:u w:val="single"/>
        </w:rPr>
        <w:t>recognizing Black patriarchal</w:t>
      </w:r>
      <w:r w:rsidRPr="00BB7916">
        <w:rPr>
          <w:b/>
          <w:bCs/>
          <w:u w:val="single"/>
        </w:rPr>
        <w:t xml:space="preserve"> male </w:t>
      </w:r>
      <w:r w:rsidRPr="00273BE2">
        <w:rPr>
          <w:b/>
          <w:bCs/>
          <w:highlight w:val="green"/>
          <w:u w:val="single"/>
        </w:rPr>
        <w:t>perpetrators</w:t>
      </w:r>
      <w:r w:rsidRPr="00BB7916">
        <w:rPr>
          <w:b/>
          <w:bCs/>
          <w:u w:val="single"/>
        </w:rPr>
        <w:t xml:space="preserve"> of those mechanisms </w:t>
      </w:r>
      <w:r w:rsidRPr="00273BE2">
        <w:rPr>
          <w:b/>
          <w:bCs/>
          <w:highlight w:val="green"/>
          <w:u w:val="single"/>
        </w:rPr>
        <w:t>and obliterating those perpetrators.</w:t>
      </w:r>
      <w:r w:rsidRPr="00BB7916">
        <w:rPr>
          <w:b/>
          <w:bCs/>
          <w:u w:val="single"/>
        </w:rPr>
        <w:t xml:space="preserve"> And </w:t>
      </w:r>
      <w:r w:rsidRPr="00ED592A">
        <w:rPr>
          <w:b/>
          <w:bCs/>
          <w:u w:val="single"/>
        </w:rPr>
        <w:t xml:space="preserve">that’s </w:t>
      </w:r>
      <w:r w:rsidRPr="00273BE2">
        <w:rPr>
          <w:b/>
          <w:bCs/>
          <w:highlight w:val="green"/>
          <w:u w:val="single"/>
        </w:rPr>
        <w:t>an ethical imperative.</w:t>
      </w:r>
      <w:r w:rsidRPr="00BB7916">
        <w:rPr>
          <w:b/>
          <w:bCs/>
          <w:u w:val="single"/>
        </w:rPr>
        <w:t xml:space="preserve"> It cannot be denied, it cannot be washed over, there cannot be an excuse to deny that task and that necessity. </w:t>
      </w:r>
      <w:r w:rsidRPr="00ED592A">
        <w:rPr>
          <w:b/>
          <w:bCs/>
          <w:u w:val="single"/>
        </w:rPr>
        <w:t xml:space="preserve">But </w:t>
      </w:r>
      <w:r w:rsidRPr="00273BE2">
        <w:rPr>
          <w:b/>
          <w:bCs/>
          <w:highlight w:val="green"/>
          <w:u w:val="single"/>
        </w:rPr>
        <w:t xml:space="preserve">we do so in the interest of </w:t>
      </w:r>
      <w:r w:rsidRPr="00ED592A">
        <w:rPr>
          <w:b/>
          <w:bCs/>
          <w:u w:val="single"/>
        </w:rPr>
        <w:t xml:space="preserve">the revival and the renewal of our habits of </w:t>
      </w:r>
      <w:r w:rsidRPr="00273BE2">
        <w:rPr>
          <w:b/>
          <w:bCs/>
          <w:highlight w:val="green"/>
          <w:u w:val="single"/>
        </w:rPr>
        <w:t>sharing</w:t>
      </w:r>
      <w:r w:rsidRPr="00BB7916">
        <w:rPr>
          <w:b/>
          <w:bCs/>
          <w:u w:val="single"/>
        </w:rPr>
        <w:t xml:space="preserve">, which are habits of assembly, </w:t>
      </w:r>
      <w:r w:rsidRPr="00273BE2">
        <w:rPr>
          <w:b/>
          <w:bCs/>
          <w:highlight w:val="green"/>
          <w:u w:val="single"/>
        </w:rPr>
        <w:t>and</w:t>
      </w:r>
      <w:r w:rsidRPr="00BB7916">
        <w:rPr>
          <w:b/>
          <w:bCs/>
          <w:u w:val="single"/>
        </w:rPr>
        <w:t xml:space="preserve"> the necessity, the </w:t>
      </w:r>
      <w:r w:rsidRPr="00273BE2">
        <w:rPr>
          <w:b/>
          <w:bCs/>
          <w:highlight w:val="green"/>
          <w:u w:val="single"/>
        </w:rPr>
        <w:t>recognition of the necessity</w:t>
      </w:r>
      <w:r w:rsidRPr="00BB7916">
        <w:rPr>
          <w:b/>
          <w:bCs/>
          <w:u w:val="single"/>
        </w:rPr>
        <w:t xml:space="preserve"> to socialize — </w:t>
      </w:r>
      <w:r w:rsidRPr="00273BE2">
        <w:rPr>
          <w:b/>
          <w:bCs/>
          <w:highlight w:val="green"/>
          <w:u w:val="single"/>
        </w:rPr>
        <w:t xml:space="preserve">outside </w:t>
      </w:r>
      <w:r w:rsidRPr="00ED592A">
        <w:rPr>
          <w:b/>
          <w:bCs/>
          <w:u w:val="single"/>
        </w:rPr>
        <w:t xml:space="preserve">of any bullshit notion of </w:t>
      </w:r>
      <w:r w:rsidRPr="00273BE2">
        <w:rPr>
          <w:b/>
          <w:bCs/>
          <w:highlight w:val="green"/>
          <w:u w:val="single"/>
        </w:rPr>
        <w:t xml:space="preserve">gender opposition, and </w:t>
      </w:r>
      <w:r w:rsidRPr="00ED592A">
        <w:rPr>
          <w:b/>
          <w:bCs/>
          <w:u w:val="single"/>
        </w:rPr>
        <w:t xml:space="preserve">any restrictive notion of </w:t>
      </w:r>
      <w:r w:rsidRPr="00273BE2">
        <w:rPr>
          <w:b/>
          <w:bCs/>
          <w:highlight w:val="green"/>
          <w:u w:val="single"/>
        </w:rPr>
        <w:t>sexual difference</w:t>
      </w:r>
      <w:r w:rsidRPr="00BB7916">
        <w:rPr>
          <w:b/>
          <w:bCs/>
          <w:u w:val="single"/>
        </w:rPr>
        <w:t xml:space="preserve"> — </w:t>
      </w:r>
      <w:r w:rsidRPr="00ED592A">
        <w:rPr>
          <w:b/>
          <w:bCs/>
          <w:u w:val="single"/>
        </w:rPr>
        <w:t>to socialize the practice of sharing, which for us I believe, we always want to acknowledge as a fundamentally maternal operation.</w:t>
      </w:r>
      <w:r w:rsidRPr="00ED592A">
        <w:rPr>
          <w:sz w:val="16"/>
        </w:rPr>
        <w:t xml:space="preserve"> </w:t>
      </w:r>
      <w:r w:rsidRPr="00ED592A">
        <w:rPr>
          <w:b/>
          <w:bCs/>
          <w:u w:val="single"/>
        </w:rPr>
        <w:t>But the socialization of that maternal operation means not a retrenchment of sexual difference, and gendered difference from all traditional lines, but an obliteration of that shit.</w:t>
      </w:r>
      <w:r w:rsidRPr="00ED592A">
        <w:rPr>
          <w:sz w:val="16"/>
        </w:rPr>
        <w:t xml:space="preserve"> And</w:t>
      </w:r>
      <w:r w:rsidRPr="004670DB">
        <w:rPr>
          <w:sz w:val="16"/>
        </w:rPr>
        <w:t xml:space="preserve"> for us, these are lessons that we have learned from feminist theory: from Angela Davis, from Terra Nova, from Fortunati, through Hartman and others. You know, if she decides that she doesn’t want to get out on these streets…I’m not gonna argue with her about that. </w:t>
      </w:r>
    </w:p>
    <w:p w14:paraId="0F72E17B" w14:textId="77777777" w:rsidR="00BD6DBA" w:rsidRPr="004670DB" w:rsidRDefault="00BD6DBA" w:rsidP="00BD6DBA">
      <w:pPr>
        <w:rPr>
          <w:sz w:val="16"/>
        </w:rPr>
      </w:pPr>
      <w:r w:rsidRPr="004670DB">
        <w:rPr>
          <w:sz w:val="16"/>
        </w:rPr>
        <w:t xml:space="preserve">Stefano: </w:t>
      </w:r>
      <w:r w:rsidRPr="00BB7916">
        <w:rPr>
          <w:b/>
          <w:bCs/>
          <w:u w:val="single"/>
        </w:rPr>
        <w:t xml:space="preserve">When we say sharing, </w:t>
      </w:r>
      <w:r w:rsidRPr="00ED592A">
        <w:rPr>
          <w:b/>
          <w:bCs/>
          <w:u w:val="single"/>
        </w:rPr>
        <w:t>it’s also from Black feminist theory that we come to understand that sharing is not</w:t>
      </w:r>
      <w:r w:rsidRPr="00BB7916">
        <w:rPr>
          <w:b/>
          <w:bCs/>
          <w:u w:val="single"/>
        </w:rPr>
        <w:t xml:space="preserve"> an interpersonal relationship. </w:t>
      </w:r>
      <w:r w:rsidRPr="00273BE2">
        <w:rPr>
          <w:b/>
          <w:bCs/>
          <w:highlight w:val="green"/>
          <w:u w:val="single"/>
        </w:rPr>
        <w:t>One doesn’t share, one is shared.</w:t>
      </w:r>
      <w:r w:rsidRPr="004670DB">
        <w:rPr>
          <w:sz w:val="16"/>
        </w:rPr>
        <w:t xml:space="preserve"> Now, the greatness of this moment, as Fred says, of feeling the combination of horror and possibility in this, is found in Hortense Spillers’ work. </w:t>
      </w:r>
      <w:r w:rsidRPr="00BB7916">
        <w:rPr>
          <w:b/>
          <w:bCs/>
          <w:u w:val="single"/>
        </w:rPr>
        <w:t xml:space="preserve">Because Hortense </w:t>
      </w:r>
      <w:r w:rsidRPr="00273BE2">
        <w:rPr>
          <w:b/>
          <w:bCs/>
          <w:highlight w:val="green"/>
          <w:u w:val="single"/>
        </w:rPr>
        <w:t xml:space="preserve">Spillers is recognizing </w:t>
      </w:r>
      <w:r w:rsidRPr="00ED592A">
        <w:rPr>
          <w:b/>
          <w:bCs/>
          <w:u w:val="single"/>
        </w:rPr>
        <w:t xml:space="preserve">this utter </w:t>
      </w:r>
      <w:r w:rsidRPr="00273BE2">
        <w:rPr>
          <w:b/>
          <w:bCs/>
          <w:highlight w:val="green"/>
          <w:u w:val="single"/>
        </w:rPr>
        <w:t>access</w:t>
      </w:r>
      <w:r w:rsidRPr="00BB7916">
        <w:rPr>
          <w:b/>
          <w:bCs/>
          <w:u w:val="single"/>
        </w:rPr>
        <w:t>, an access so deep that it undoes gender, that it undoes paternity, etc. Somehow that access has to stay open, for that kind of sharing to take place.</w:t>
      </w:r>
      <w:r w:rsidRPr="004670DB">
        <w:rPr>
          <w:sz w:val="16"/>
        </w:rPr>
        <w:t xml:space="preserve"> And it’s almost impossible to look at that truth, when, the first time, anyway, when I read Spillers, it was almost that I had to look away from the thing. </w:t>
      </w:r>
      <w:r w:rsidRPr="00ED592A">
        <w:rPr>
          <w:b/>
          <w:bCs/>
          <w:u w:val="single"/>
        </w:rPr>
        <w:t>So the kind of sharing we’re talking about is about being accessed. And it is such,</w:t>
      </w:r>
      <w:r w:rsidRPr="00BB7916">
        <w:rPr>
          <w:b/>
          <w:bCs/>
          <w:u w:val="single"/>
        </w:rPr>
        <w:t xml:space="preserve"> </w:t>
      </w:r>
      <w:r w:rsidRPr="00ED592A">
        <w:rPr>
          <w:b/>
          <w:bCs/>
          <w:u w:val="single"/>
        </w:rPr>
        <w:t>because we are already shared,</w:t>
      </w:r>
      <w:r w:rsidRPr="00BB7916">
        <w:rPr>
          <w:b/>
          <w:bCs/>
          <w:u w:val="single"/>
        </w:rPr>
        <w:t xml:space="preserve"> it is such because you kn</w:t>
      </w:r>
      <w:r w:rsidRPr="00ED592A">
        <w:rPr>
          <w:b/>
          <w:bCs/>
          <w:u w:val="single"/>
        </w:rPr>
        <w:t>ow,</w:t>
      </w:r>
      <w:r w:rsidRPr="00BB7916">
        <w:rPr>
          <w:b/>
          <w:bCs/>
          <w:u w:val="single"/>
        </w:rPr>
        <w:t xml:space="preserve"> </w:t>
      </w:r>
      <w:r w:rsidRPr="00273BE2">
        <w:rPr>
          <w:b/>
          <w:bCs/>
          <w:highlight w:val="green"/>
          <w:u w:val="single"/>
        </w:rPr>
        <w:t>we’re already in each other</w:t>
      </w:r>
      <w:r w:rsidRPr="00BB7916">
        <w:rPr>
          <w:b/>
          <w:bCs/>
          <w:u w:val="single"/>
        </w:rPr>
        <w:t xml:space="preserve">, we already had a way of moving each other, a way of being in each </w:t>
      </w:r>
      <w:r w:rsidRPr="00ED592A">
        <w:rPr>
          <w:b/>
          <w:bCs/>
          <w:u w:val="single"/>
        </w:rPr>
        <w:t>other.</w:t>
      </w:r>
      <w:r w:rsidRPr="00ED592A">
        <w:rPr>
          <w:sz w:val="16"/>
        </w:rPr>
        <w:t xml:space="preserve"> A</w:t>
      </w:r>
      <w:r w:rsidRPr="00ED592A">
        <w:rPr>
          <w:b/>
          <w:bCs/>
          <w:u w:val="single"/>
        </w:rPr>
        <w:t>nd so much of the march of the modern bourgeois subject is the closing off of that truth, this is again where Denise’s work is so important. It’s the closing off to what Denise calls “affectability.”</w:t>
      </w:r>
      <w:r w:rsidRPr="00ED592A">
        <w:rPr>
          <w:sz w:val="16"/>
        </w:rPr>
        <w:t xml:space="preserve"> </w:t>
      </w:r>
      <w:r w:rsidRPr="00ED592A">
        <w:rPr>
          <w:b/>
          <w:bCs/>
          <w:u w:val="single"/>
        </w:rPr>
        <w:t>It’s the insistence that my feelings are generated by me and out of me, that there’s not someone else working out of me; that my reason, my body, that these are sovereign, are mine, self-determined, that</w:t>
      </w:r>
      <w:r w:rsidRPr="00BB7916">
        <w:rPr>
          <w:b/>
          <w:bCs/>
          <w:u w:val="single"/>
        </w:rPr>
        <w:t xml:space="preserve"> they are capable of a plan for development, for improvement. Of course, </w:t>
      </w:r>
      <w:r w:rsidRPr="00273BE2">
        <w:rPr>
          <w:b/>
          <w:bCs/>
          <w:highlight w:val="green"/>
          <w:u w:val="single"/>
        </w:rPr>
        <w:t xml:space="preserve">the only way to insist on </w:t>
      </w:r>
      <w:r w:rsidRPr="00ED592A">
        <w:rPr>
          <w:b/>
          <w:bCs/>
          <w:u w:val="single"/>
        </w:rPr>
        <w:t xml:space="preserve">any of </w:t>
      </w:r>
      <w:r w:rsidRPr="00273BE2">
        <w:rPr>
          <w:b/>
          <w:bCs/>
          <w:highlight w:val="green"/>
          <w:u w:val="single"/>
        </w:rPr>
        <w:t xml:space="preserve">this is to act out </w:t>
      </w:r>
      <w:r w:rsidRPr="00ED592A">
        <w:rPr>
          <w:b/>
          <w:bCs/>
          <w:u w:val="single"/>
        </w:rPr>
        <w:t xml:space="preserve">the most </w:t>
      </w:r>
      <w:r w:rsidRPr="00273BE2">
        <w:rPr>
          <w:b/>
          <w:bCs/>
          <w:highlight w:val="green"/>
          <w:u w:val="single"/>
        </w:rPr>
        <w:t xml:space="preserve">brutal </w:t>
      </w:r>
      <w:r w:rsidRPr="00ED592A">
        <w:rPr>
          <w:b/>
          <w:bCs/>
          <w:u w:val="single"/>
        </w:rPr>
        <w:t xml:space="preserve">forms of </w:t>
      </w:r>
      <w:r w:rsidRPr="00273BE2">
        <w:rPr>
          <w:b/>
          <w:bCs/>
          <w:highlight w:val="green"/>
          <w:u w:val="single"/>
        </w:rPr>
        <w:t xml:space="preserve">access </w:t>
      </w:r>
      <w:r w:rsidRPr="00ED592A">
        <w:rPr>
          <w:b/>
          <w:bCs/>
          <w:u w:val="single"/>
        </w:rPr>
        <w:t>imaginable.</w:t>
      </w:r>
      <w:r w:rsidRPr="00ED592A">
        <w:rPr>
          <w:sz w:val="16"/>
        </w:rPr>
        <w:t xml:space="preserve"> </w:t>
      </w:r>
      <w:r w:rsidRPr="00ED592A">
        <w:rPr>
          <w:b/>
          <w:bCs/>
          <w:u w:val="single"/>
        </w:rPr>
        <w:t>And we can only imagine them because they fucking did ‘em, and they’re still doing them, in the name of an idea that we are self-determined.</w:t>
      </w:r>
      <w:r w:rsidRPr="004670DB">
        <w:rPr>
          <w:sz w:val="16"/>
        </w:rPr>
        <w:t xml:space="preserve"> </w:t>
      </w:r>
    </w:p>
    <w:p w14:paraId="4540E8D3" w14:textId="77777777" w:rsidR="00BD6DBA" w:rsidRPr="004670DB" w:rsidRDefault="00BD6DBA" w:rsidP="00BD6DBA">
      <w:pPr>
        <w:rPr>
          <w:i/>
          <w:iCs/>
          <w:sz w:val="16"/>
        </w:rPr>
      </w:pPr>
      <w:r w:rsidRPr="004670DB">
        <w:rPr>
          <w:i/>
          <w:iCs/>
          <w:sz w:val="16"/>
        </w:rPr>
        <w:t>There is a move away from politics and a kind of move toward the social [in your work]. At the same time</w:t>
      </w:r>
      <w:r w:rsidRPr="00ED592A">
        <w:rPr>
          <w:i/>
          <w:iCs/>
          <w:sz w:val="16"/>
        </w:rPr>
        <w:t xml:space="preserve">, </w:t>
      </w:r>
      <w:r w:rsidRPr="00ED592A">
        <w:rPr>
          <w:b/>
          <w:bCs/>
          <w:i/>
          <w:iCs/>
          <w:u w:val="single"/>
        </w:rPr>
        <w:t>the Panthers</w:t>
      </w:r>
      <w:r w:rsidRPr="00ED592A">
        <w:rPr>
          <w:i/>
          <w:iCs/>
          <w:sz w:val="16"/>
        </w:rPr>
        <w:t xml:space="preserve"> show up</w:t>
      </w:r>
      <w:r w:rsidRPr="004670DB">
        <w:rPr>
          <w:i/>
          <w:iCs/>
          <w:sz w:val="16"/>
        </w:rPr>
        <w:t xml:space="preserve"> throughout The Undercommons. One of the things that you say about them is:</w:t>
      </w:r>
    </w:p>
    <w:p w14:paraId="6630C8E2" w14:textId="77777777" w:rsidR="00BD6DBA" w:rsidRPr="004670DB" w:rsidRDefault="00BD6DBA" w:rsidP="00BD6DBA">
      <w:pPr>
        <w:rPr>
          <w:i/>
          <w:iCs/>
          <w:sz w:val="16"/>
        </w:rPr>
      </w:pPr>
      <w:r w:rsidRPr="004670DB">
        <w:rPr>
          <w:i/>
          <w:iCs/>
          <w:sz w:val="16"/>
        </w:rPr>
        <w:t xml:space="preserve">“they </w:t>
      </w:r>
      <w:r w:rsidRPr="00273BE2">
        <w:rPr>
          <w:b/>
          <w:bCs/>
          <w:i/>
          <w:iCs/>
          <w:highlight w:val="green"/>
          <w:u w:val="single"/>
        </w:rPr>
        <w:t>theorize revolution without politics</w:t>
      </w:r>
      <w:r w:rsidRPr="00BB7916">
        <w:rPr>
          <w:b/>
          <w:bCs/>
          <w:i/>
          <w:iCs/>
          <w:u w:val="single"/>
        </w:rPr>
        <w:t>, which is to say</w:t>
      </w:r>
      <w:r w:rsidRPr="00ED592A">
        <w:rPr>
          <w:b/>
          <w:bCs/>
          <w:i/>
          <w:iCs/>
          <w:u w:val="single"/>
        </w:rPr>
        <w:t>, r</w:t>
      </w:r>
      <w:r w:rsidRPr="00BB7916">
        <w:rPr>
          <w:b/>
          <w:bCs/>
          <w:i/>
          <w:iCs/>
          <w:u w:val="single"/>
        </w:rPr>
        <w:t xml:space="preserve">evolution </w:t>
      </w:r>
      <w:r w:rsidRPr="00ED592A">
        <w:rPr>
          <w:b/>
          <w:bCs/>
          <w:i/>
          <w:iCs/>
          <w:u w:val="single"/>
        </w:rPr>
        <w:t xml:space="preserve">with neither a subject nor a principled decision against the law, because </w:t>
      </w:r>
      <w:r w:rsidRPr="00273BE2">
        <w:rPr>
          <w:b/>
          <w:bCs/>
          <w:i/>
          <w:iCs/>
          <w:highlight w:val="green"/>
          <w:u w:val="single"/>
        </w:rPr>
        <w:t>they were generating law</w:t>
      </w:r>
      <w:r w:rsidRPr="00BB7916">
        <w:rPr>
          <w:b/>
          <w:bCs/>
          <w:i/>
          <w:iCs/>
          <w:u w:val="single"/>
        </w:rPr>
        <w:t xml:space="preserve">, they practiced an ongoing planning to be possessed hopelessly and optimistically and incessantly </w:t>
      </w:r>
      <w:r w:rsidRPr="00ED592A">
        <w:rPr>
          <w:b/>
          <w:bCs/>
          <w:i/>
          <w:iCs/>
          <w:u w:val="single"/>
        </w:rPr>
        <w:t>indebted, given to the unfinished contrapuntal study of, and in, the commonwealth, poverty and the blackness of the surround.</w:t>
      </w:r>
      <w:r w:rsidRPr="00ED592A">
        <w:rPr>
          <w:i/>
          <w:iCs/>
          <w:u w:val="single"/>
        </w:rPr>
        <w:t>”</w:t>
      </w:r>
    </w:p>
    <w:p w14:paraId="789764F5" w14:textId="77777777" w:rsidR="00BD6DBA" w:rsidRPr="004670DB" w:rsidRDefault="00BD6DBA" w:rsidP="00BD6DBA">
      <w:pPr>
        <w:rPr>
          <w:i/>
          <w:iCs/>
          <w:sz w:val="16"/>
        </w:rPr>
      </w:pPr>
      <w:r w:rsidRPr="004670DB">
        <w:rPr>
          <w:i/>
          <w:iCs/>
          <w:sz w:val="16"/>
        </w:rPr>
        <w:t>We think of the Panthers as political, no? Whether we’re talking about them seeing their own struggles as connected to Marxism-Leninism, whether we’re thinking about Mao or Fanon or Huey’s own theorizations. But I’m very interested in what you’re talking about here, and I’ll just add to this the notion which I love, that communism and abolition have an uncanny resemblance. Why are these things social and not political in your eyes, and how can we make revolution by abandoning political life?</w:t>
      </w:r>
    </w:p>
    <w:p w14:paraId="6309098E" w14:textId="77777777" w:rsidR="00BD6DBA" w:rsidRPr="00BB7916" w:rsidRDefault="00BD6DBA" w:rsidP="00BD6DBA">
      <w:pPr>
        <w:rPr>
          <w:b/>
          <w:bCs/>
          <w:u w:val="single"/>
        </w:rPr>
      </w:pPr>
      <w:r w:rsidRPr="004670DB">
        <w:rPr>
          <w:sz w:val="16"/>
        </w:rPr>
        <w:t xml:space="preserve">Fred: On the most basic level, </w:t>
      </w:r>
      <w:r w:rsidRPr="00273BE2">
        <w:rPr>
          <w:b/>
          <w:bCs/>
          <w:highlight w:val="green"/>
          <w:u w:val="single"/>
        </w:rPr>
        <w:t xml:space="preserve">politics is where, punitively, individual subjects act </w:t>
      </w:r>
      <w:r w:rsidRPr="00ED592A">
        <w:rPr>
          <w:b/>
          <w:bCs/>
          <w:u w:val="single"/>
        </w:rPr>
        <w:t>and speak, in public</w:t>
      </w:r>
      <w:r w:rsidRPr="00BB7916">
        <w:rPr>
          <w:b/>
          <w:bCs/>
          <w:u w:val="single"/>
        </w:rPr>
        <w:t xml:space="preserve">, in so-called collectivities or coalitions or in </w:t>
      </w:r>
      <w:r w:rsidRPr="00ED592A">
        <w:rPr>
          <w:b/>
          <w:bCs/>
          <w:u w:val="single"/>
        </w:rPr>
        <w:t>concert. And you have to have a relative figure who substantiates the political in this regard: the citizen. And the citizen is, in a sense, coterminous with the subject, with the self, with a certain</w:t>
      </w:r>
      <w:r w:rsidRPr="00BB7916">
        <w:rPr>
          <w:b/>
          <w:bCs/>
          <w:u w:val="single"/>
        </w:rPr>
        <w:t xml:space="preserve"> notion of normative personhood.</w:t>
      </w:r>
      <w:r w:rsidRPr="004670DB">
        <w:rPr>
          <w:sz w:val="16"/>
        </w:rPr>
        <w:t xml:space="preserve"> And this is again where Wilderson’s work is totally important. Because what he shows — in a tradition of such showing — is two things: blackness and black folks have been excluded from those modalities of citizenship, personhood, subjecthood, and all of the particular qualities that allow citizens subjects and persons and selves to be, as it were, inhabitants of the world. </w:t>
      </w:r>
      <w:r w:rsidRPr="00ED592A">
        <w:rPr>
          <w:b/>
          <w:bCs/>
          <w:u w:val="single"/>
        </w:rPr>
        <w:t xml:space="preserve">Not only have </w:t>
      </w:r>
      <w:r w:rsidRPr="00273BE2">
        <w:rPr>
          <w:b/>
          <w:bCs/>
          <w:highlight w:val="green"/>
          <w:u w:val="single"/>
        </w:rPr>
        <w:t xml:space="preserve">black folks been excluded </w:t>
      </w:r>
      <w:r w:rsidRPr="00ED592A">
        <w:rPr>
          <w:b/>
          <w:bCs/>
          <w:u w:val="single"/>
        </w:rPr>
        <w:t>from those capacities, had</w:t>
      </w:r>
      <w:r w:rsidRPr="00BB7916">
        <w:rPr>
          <w:b/>
          <w:bCs/>
          <w:u w:val="single"/>
        </w:rPr>
        <w:t xml:space="preserve"> those capacities radically withdrawn from them, as a matter of theft, extraction, denial, </w:t>
      </w:r>
      <w:r w:rsidRPr="00ED592A">
        <w:rPr>
          <w:b/>
          <w:bCs/>
          <w:u w:val="single"/>
        </w:rPr>
        <w:t>but</w:t>
      </w:r>
      <w:r w:rsidRPr="00BB7916">
        <w:rPr>
          <w:b/>
          <w:bCs/>
          <w:u w:val="single"/>
        </w:rPr>
        <w:t xml:space="preserve"> also as a matter of theoretical imposition.</w:t>
      </w:r>
      <w:r w:rsidRPr="004670DB">
        <w:rPr>
          <w:sz w:val="16"/>
        </w:rPr>
        <w:t xml:space="preserve"> But he also shows that </w:t>
      </w:r>
      <w:r w:rsidRPr="00273BE2">
        <w:rPr>
          <w:b/>
          <w:bCs/>
          <w:highlight w:val="green"/>
          <w:u w:val="single"/>
        </w:rPr>
        <w:t xml:space="preserve">normative </w:t>
      </w:r>
      <w:r w:rsidRPr="00ED592A">
        <w:rPr>
          <w:b/>
          <w:bCs/>
          <w:u w:val="single"/>
        </w:rPr>
        <w:t xml:space="preserve">notions of </w:t>
      </w:r>
      <w:r w:rsidRPr="00273BE2">
        <w:rPr>
          <w:b/>
          <w:bCs/>
          <w:highlight w:val="green"/>
          <w:u w:val="single"/>
        </w:rPr>
        <w:t xml:space="preserve">citizenship, </w:t>
      </w:r>
      <w:r w:rsidRPr="00ED592A">
        <w:rPr>
          <w:b/>
          <w:bCs/>
          <w:u w:val="single"/>
        </w:rPr>
        <w:t>selfhood, personhood, subjecthood are</w:t>
      </w:r>
      <w:r w:rsidRPr="00BB7916">
        <w:rPr>
          <w:b/>
          <w:bCs/>
          <w:u w:val="single"/>
        </w:rPr>
        <w:t xml:space="preserve"> in fact </w:t>
      </w:r>
      <w:r w:rsidRPr="00273BE2">
        <w:rPr>
          <w:b/>
          <w:bCs/>
          <w:highlight w:val="green"/>
          <w:u w:val="single"/>
        </w:rPr>
        <w:t>predicated on that exclusion.</w:t>
      </w:r>
      <w:r w:rsidRPr="004670DB">
        <w:rPr>
          <w:sz w:val="16"/>
        </w:rPr>
        <w:t xml:space="preserve"> </w:t>
      </w:r>
      <w:r w:rsidRPr="00BB7916">
        <w:rPr>
          <w:b/>
          <w:bCs/>
          <w:u w:val="single"/>
        </w:rPr>
        <w:t xml:space="preserve">Which is to say, they are predicated on the regulation and exclusion of that </w:t>
      </w:r>
      <w:r w:rsidRPr="00ED592A">
        <w:rPr>
          <w:b/>
          <w:bCs/>
          <w:u w:val="single"/>
        </w:rPr>
        <w:t>insurgency</w:t>
      </w:r>
      <w:r w:rsidRPr="00BB7916">
        <w:rPr>
          <w:b/>
          <w:bCs/>
          <w:u w:val="single"/>
        </w:rPr>
        <w:t xml:space="preserve"> which, one might say, blackness substantiates. Here, </w:t>
      </w:r>
      <w:r w:rsidRPr="00273BE2">
        <w:rPr>
          <w:b/>
          <w:bCs/>
          <w:highlight w:val="green"/>
          <w:u w:val="single"/>
        </w:rPr>
        <w:t>we mean</w:t>
      </w:r>
      <w:r w:rsidRPr="0083494A">
        <w:rPr>
          <w:b/>
          <w:bCs/>
          <w:u w:val="single"/>
        </w:rPr>
        <w:t xml:space="preserve"> by blackness</w:t>
      </w:r>
      <w:r w:rsidRPr="00BB7916">
        <w:rPr>
          <w:b/>
          <w:bCs/>
          <w:u w:val="single"/>
        </w:rPr>
        <w:t xml:space="preserve"> not only a kind of quality that black folks are said to have, b</w:t>
      </w:r>
      <w:r w:rsidRPr="00ED592A">
        <w:rPr>
          <w:b/>
          <w:bCs/>
          <w:u w:val="single"/>
        </w:rPr>
        <w:t>u</w:t>
      </w:r>
      <w:r w:rsidRPr="00BB7916">
        <w:rPr>
          <w:b/>
          <w:bCs/>
          <w:u w:val="single"/>
        </w:rPr>
        <w:t xml:space="preserve">t </w:t>
      </w:r>
      <w:r w:rsidRPr="00273BE2">
        <w:rPr>
          <w:b/>
          <w:bCs/>
          <w:highlight w:val="green"/>
          <w:u w:val="single"/>
        </w:rPr>
        <w:t>blackness</w:t>
      </w:r>
      <w:r w:rsidRPr="00BB7916">
        <w:rPr>
          <w:b/>
          <w:bCs/>
          <w:u w:val="single"/>
        </w:rPr>
        <w:t xml:space="preserve"> simply </w:t>
      </w:r>
      <w:r w:rsidRPr="00273BE2">
        <w:rPr>
          <w:b/>
          <w:bCs/>
          <w:highlight w:val="green"/>
          <w:u w:val="single"/>
        </w:rPr>
        <w:t>as the</w:t>
      </w:r>
      <w:r w:rsidRPr="00BB7916">
        <w:rPr>
          <w:b/>
          <w:bCs/>
          <w:u w:val="single"/>
        </w:rPr>
        <w:t xml:space="preserve"> very nature and </w:t>
      </w:r>
      <w:r w:rsidRPr="00ED592A">
        <w:rPr>
          <w:b/>
          <w:bCs/>
          <w:u w:val="single"/>
        </w:rPr>
        <w:t xml:space="preserve">the name of that insurgency, which manifests itself as </w:t>
      </w:r>
      <w:r w:rsidRPr="00273BE2">
        <w:rPr>
          <w:b/>
          <w:bCs/>
          <w:highlight w:val="green"/>
          <w:u w:val="single"/>
        </w:rPr>
        <w:t>a refusal of the regulative force</w:t>
      </w:r>
      <w:r w:rsidRPr="00BB7916">
        <w:rPr>
          <w:b/>
          <w:bCs/>
          <w:u w:val="single"/>
        </w:rPr>
        <w:t xml:space="preserve">, </w:t>
      </w:r>
      <w:r w:rsidRPr="00ED592A">
        <w:rPr>
          <w:b/>
          <w:bCs/>
          <w:u w:val="single"/>
        </w:rPr>
        <w:t>that has to be exerted in order for subjects to come into their own as subjects.</w:t>
      </w:r>
      <w:r w:rsidRPr="00ED592A">
        <w:rPr>
          <w:sz w:val="16"/>
        </w:rPr>
        <w:t xml:space="preserve"> </w:t>
      </w:r>
      <w:r w:rsidRPr="00ED592A">
        <w:rPr>
          <w:b/>
          <w:bCs/>
          <w:u w:val="single"/>
        </w:rPr>
        <w:t>Which is to</w:t>
      </w:r>
      <w:r w:rsidRPr="00BB7916">
        <w:rPr>
          <w:b/>
          <w:bCs/>
          <w:u w:val="single"/>
        </w:rPr>
        <w:t xml:space="preserve"> say, for the subject to come into his own as an acting subject, the subject has to have been regulated and subordinated and made subject to something else. Well, on the one hand, blackness is never given that capacity to come into its own as fully individuated. </w:t>
      </w:r>
    </w:p>
    <w:p w14:paraId="6CC084D8" w14:textId="77777777" w:rsidR="00BD6DBA" w:rsidRPr="004670DB" w:rsidRDefault="00BD6DBA" w:rsidP="00BD6DBA">
      <w:pPr>
        <w:rPr>
          <w:sz w:val="16"/>
        </w:rPr>
      </w:pPr>
      <w:r w:rsidRPr="00BB7916">
        <w:rPr>
          <w:b/>
          <w:bCs/>
          <w:u w:val="single"/>
        </w:rPr>
        <w:t xml:space="preserve">On the other hand, </w:t>
      </w:r>
      <w:r w:rsidRPr="00ED592A">
        <w:rPr>
          <w:b/>
          <w:bCs/>
          <w:u w:val="single"/>
        </w:rPr>
        <w:t>blackness is the constant refusal of the subjection that would make that coming into its own actually possible.</w:t>
      </w:r>
      <w:r w:rsidRPr="00ED592A">
        <w:rPr>
          <w:sz w:val="16"/>
        </w:rPr>
        <w:t xml:space="preserve"> So politics is that realm. </w:t>
      </w:r>
      <w:r w:rsidRPr="00ED592A">
        <w:rPr>
          <w:b/>
          <w:bCs/>
          <w:u w:val="single"/>
        </w:rPr>
        <w:t>Politics is the place where people, where subjects get together and decide, a) how they want to live, and b) how everybody else should live.</w:t>
      </w:r>
      <w:r w:rsidRPr="00ED592A">
        <w:rPr>
          <w:sz w:val="16"/>
        </w:rPr>
        <w:t xml:space="preserve"> </w:t>
      </w:r>
      <w:r w:rsidRPr="00ED592A">
        <w:rPr>
          <w:b/>
          <w:bCs/>
          <w:u w:val="single"/>
        </w:rPr>
        <w:t>And that ain’t got nothing to do with us! You know, at the most basic level. That ain’t got nothing to do with us, ain’t got nothing to do with the Panthers.</w:t>
      </w:r>
      <w:r w:rsidRPr="00ED592A">
        <w:rPr>
          <w:sz w:val="16"/>
        </w:rPr>
        <w:t xml:space="preserve"> </w:t>
      </w:r>
      <w:r w:rsidRPr="00ED592A">
        <w:rPr>
          <w:b/>
          <w:bCs/>
          <w:u w:val="single"/>
        </w:rPr>
        <w:t>The Panthers were a party for self-defense against what political subjects do, against what the police do, against what policy does.</w:t>
      </w:r>
      <w:r w:rsidRPr="00ED592A">
        <w:rPr>
          <w:sz w:val="16"/>
        </w:rPr>
        <w:t xml:space="preserve"> That’s our understanding of the Panthers, you know? I mean, it’s fucked up too, right? My partner Lauren was reading this</w:t>
      </w:r>
      <w:r w:rsidRPr="004670DB">
        <w:rPr>
          <w:sz w:val="16"/>
        </w:rPr>
        <w:t xml:space="preserve"> story today, from Lowndes County, Alabama, where the original Black Panther Party came from, and it’s got the highest rate of COVID-19 in the fucking country. You know what I’m saying? </w:t>
      </w:r>
      <w:r w:rsidRPr="00681B3A">
        <w:rPr>
          <w:b/>
          <w:bCs/>
          <w:u w:val="single"/>
        </w:rPr>
        <w:t>So look, there’s an increasingly commonplace understanding that electoral politics ain’t got nothing to do with us. That whichever one of these bastards wins, it ain’t got nothing to do with us. That this bastard president motherfucker, his job was only ever to oversee genocide, and the previous motherfucker, his job was to oversee genocide too. And, you know, you can get into all kinds of stylistic arguments over which one of these two motherfuckers you like the best.</w:t>
      </w:r>
      <w:r w:rsidRPr="004670DB">
        <w:rPr>
          <w:sz w:val="16"/>
        </w:rPr>
        <w:t xml:space="preserve"> I like the one who likes to sing along with Al Green. I like the one who cries when Aretha sings. Oh, well I like the one who eats McDonald’s hamburgers, and likes to grab… you know, whatever? Right</w:t>
      </w:r>
      <w:r w:rsidRPr="00681B3A">
        <w:rPr>
          <w:b/>
          <w:bCs/>
          <w:u w:val="single"/>
        </w:rPr>
        <w:t>? Those are style arguments. Again, the fact that they are style arguments does not lessen the viciousness and brutality of the various ways in which they do their nefarious business in the world.</w:t>
      </w:r>
      <w:r w:rsidRPr="004670DB">
        <w:rPr>
          <w:sz w:val="16"/>
        </w:rPr>
        <w:t xml:space="preserve"> But they do their nefarious business in the world and each one’s nefarious business is more nefarious than the business of the last one. So when we say politics ain’t got nothing to do with us, that’s kinda what we’re saying. </w:t>
      </w:r>
    </w:p>
    <w:p w14:paraId="30B540C4" w14:textId="77777777" w:rsidR="00BD6DBA" w:rsidRPr="00681B3A" w:rsidRDefault="00BD6DBA" w:rsidP="00BD6DBA">
      <w:pPr>
        <w:rPr>
          <w:b/>
          <w:bCs/>
          <w:u w:val="single"/>
        </w:rPr>
      </w:pPr>
      <w:r w:rsidRPr="00ED592A">
        <w:rPr>
          <w:b/>
          <w:bCs/>
          <w:u w:val="single"/>
        </w:rPr>
        <w:t>There’s a whole bunch of stuff that people talk about and that they love and they revere and wanna practice that they place under the name of politics.</w:t>
      </w:r>
      <w:r w:rsidRPr="00ED592A">
        <w:rPr>
          <w:sz w:val="16"/>
        </w:rPr>
        <w:t xml:space="preserve"> And we’re not trying to have some kind of pitched battle with the folks who think about it that way. It’s not like we got some sort of massive investment in our own doctrinal sovereignty or some shit. There’s a whole bunch of people who are doing something that they call politics, and we’re like, more power to you, how can we help you? It’s just that we don’t call it politics, right? </w:t>
      </w:r>
      <w:r w:rsidRPr="00ED592A">
        <w:rPr>
          <w:b/>
          <w:bCs/>
          <w:u w:val="single"/>
        </w:rPr>
        <w:t>Not gonna have an argument with Ms. Lady who’s 79 years old and has been registering people to vote in South Carolina for the last 30 years. Who am I to argue with her? I don’t need to win that argument with her. We don’t need to do that. We don’t want to disrespect</w:t>
      </w:r>
      <w:r w:rsidRPr="00681B3A">
        <w:rPr>
          <w:b/>
          <w:bCs/>
          <w:u w:val="single"/>
        </w:rPr>
        <w:t xml:space="preserve"> her. We’re just talking, we’re saying what we got to say. And at the end of the day, </w:t>
      </w:r>
      <w:r w:rsidRPr="00ED592A">
        <w:rPr>
          <w:b/>
          <w:bCs/>
          <w:u w:val="single"/>
        </w:rPr>
        <w:t xml:space="preserve">what </w:t>
      </w:r>
      <w:r w:rsidRPr="00273BE2">
        <w:rPr>
          <w:b/>
          <w:bCs/>
          <w:highlight w:val="green"/>
          <w:u w:val="single"/>
        </w:rPr>
        <w:t xml:space="preserve">we will </w:t>
      </w:r>
      <w:r w:rsidRPr="00ED592A">
        <w:rPr>
          <w:b/>
          <w:bCs/>
          <w:u w:val="single"/>
        </w:rPr>
        <w:t>do is defer</w:t>
      </w:r>
      <w:r w:rsidRPr="00681B3A">
        <w:rPr>
          <w:b/>
          <w:bCs/>
          <w:u w:val="single"/>
        </w:rPr>
        <w:t xml:space="preserve"> to her on her use of the word politics, and at the same time </w:t>
      </w:r>
      <w:r w:rsidRPr="00273BE2">
        <w:rPr>
          <w:b/>
          <w:bCs/>
          <w:highlight w:val="green"/>
          <w:u w:val="single"/>
        </w:rPr>
        <w:t xml:space="preserve">join </w:t>
      </w:r>
      <w:r w:rsidRPr="00ED592A">
        <w:rPr>
          <w:b/>
          <w:bCs/>
          <w:u w:val="single"/>
        </w:rPr>
        <w:t xml:space="preserve">with her </w:t>
      </w:r>
      <w:r w:rsidRPr="00273BE2">
        <w:rPr>
          <w:b/>
          <w:bCs/>
          <w:highlight w:val="green"/>
          <w:u w:val="single"/>
        </w:rPr>
        <w:t>to the extent that what she is doing</w:t>
      </w:r>
      <w:r w:rsidRPr="00ED592A">
        <w:rPr>
          <w:b/>
          <w:bCs/>
          <w:u w:val="single"/>
        </w:rPr>
        <w:t xml:space="preserve">, clearly, in our understanding, </w:t>
      </w:r>
      <w:r w:rsidRPr="00273BE2">
        <w:rPr>
          <w:b/>
          <w:bCs/>
          <w:highlight w:val="green"/>
          <w:u w:val="single"/>
        </w:rPr>
        <w:t>exceeds politics.</w:t>
      </w:r>
      <w:r w:rsidRPr="00681B3A">
        <w:rPr>
          <w:b/>
          <w:bCs/>
          <w:u w:val="single"/>
        </w:rPr>
        <w:t xml:space="preserve"> </w:t>
      </w:r>
    </w:p>
    <w:p w14:paraId="34826111" w14:textId="77777777" w:rsidR="00BD6DBA" w:rsidRPr="004670DB" w:rsidRDefault="00BD6DBA" w:rsidP="00BD6DBA">
      <w:pPr>
        <w:rPr>
          <w:sz w:val="16"/>
        </w:rPr>
      </w:pPr>
      <w:r w:rsidRPr="004670DB">
        <w:rPr>
          <w:sz w:val="16"/>
        </w:rPr>
        <w:t xml:space="preserve">Stefano: I agree with all of that, so I don’t know what more to add, I mean, one of my favorite books — probably for both of us, I don’t know if we ever talked about it — is Richard Iton’s book, “The Black Fantastic” in which he kind of shows </w:t>
      </w:r>
      <w:r w:rsidRPr="00681B3A">
        <w:rPr>
          <w:b/>
          <w:bCs/>
          <w:u w:val="single"/>
        </w:rPr>
        <w:t>when black politicians even try to start practicing politics, politics won’t stay in its place. It keeps moving out into all other forms of life — the surround, if you like — it won’t sit still in the political.</w:t>
      </w:r>
      <w:r w:rsidRPr="004670DB">
        <w:rPr>
          <w:sz w:val="16"/>
        </w:rPr>
        <w:t xml:space="preserve"> And there is a good reason for that. </w:t>
      </w:r>
      <w:r w:rsidRPr="00ED592A">
        <w:rPr>
          <w:b/>
          <w:bCs/>
          <w:u w:val="single"/>
        </w:rPr>
        <w:t>Because citizenship is a rip-off, I mean it’s a massive reduction, it’s a lousy deal, right? Think about the way the Marxists used to talk about citizenship. You give up all your rights in the workplace to be part of the production of society, in order to become a citizen and have a second order say in that society, which you discover is virtually meaningless.</w:t>
      </w:r>
      <w:r w:rsidRPr="00ED592A">
        <w:rPr>
          <w:sz w:val="16"/>
        </w:rPr>
        <w:t xml:space="preserve"> </w:t>
      </w:r>
      <w:r w:rsidRPr="00ED592A">
        <w:rPr>
          <w:b/>
          <w:bCs/>
          <w:u w:val="single"/>
        </w:rPr>
        <w:t>So the other thing about citizens is they’re fucking pissed all the time, and they take it out on non-citizens. Because they go</w:t>
      </w:r>
      <w:r w:rsidRPr="00681B3A">
        <w:rPr>
          <w:b/>
          <w:bCs/>
          <w:u w:val="single"/>
        </w:rPr>
        <w:t>t a shitty deal that’s not as bad as what they’re taking out on people, but it sucks.</w:t>
      </w:r>
      <w:r w:rsidRPr="004670DB">
        <w:rPr>
          <w:sz w:val="16"/>
        </w:rPr>
        <w:t xml:space="preserve"> </w:t>
      </w:r>
      <w:r w:rsidRPr="00273BE2">
        <w:rPr>
          <w:b/>
          <w:bCs/>
          <w:highlight w:val="green"/>
          <w:u w:val="single"/>
        </w:rPr>
        <w:t>The surround is richer, it’s where sharing is going on</w:t>
      </w:r>
      <w:r w:rsidRPr="00681B3A">
        <w:rPr>
          <w:b/>
          <w:bCs/>
          <w:u w:val="single"/>
        </w:rPr>
        <w:t xml:space="preserve">, once again, right? So you know that’s why we don’t talk in terms of politics, because inevitably for us, </w:t>
      </w:r>
      <w:r w:rsidRPr="00ED592A">
        <w:rPr>
          <w:b/>
          <w:bCs/>
          <w:u w:val="single"/>
        </w:rPr>
        <w:t xml:space="preserve">politics is derivative, reductive of something more. </w:t>
      </w:r>
      <w:r w:rsidRPr="00273BE2">
        <w:rPr>
          <w:b/>
          <w:bCs/>
          <w:highlight w:val="green"/>
          <w:u w:val="single"/>
        </w:rPr>
        <w:t>Why settle for less?</w:t>
      </w:r>
    </w:p>
    <w:p w14:paraId="08D2960E" w14:textId="77777777" w:rsidR="00BD6DBA" w:rsidRPr="005D388F" w:rsidRDefault="00BD6DBA" w:rsidP="00BD6DBA"/>
    <w:p w14:paraId="11D35880" w14:textId="77777777" w:rsidR="00BD6DBA" w:rsidRPr="005D388F" w:rsidRDefault="00BD6DBA" w:rsidP="00BD6DBA"/>
    <w:p w14:paraId="1B1C24A1" w14:textId="77777777" w:rsidR="00BD6DBA" w:rsidRPr="00BD6DBA" w:rsidRDefault="00BD6DBA" w:rsidP="00BD6DBA"/>
    <w:p w14:paraId="4BD6B68F" w14:textId="666DCC70" w:rsidR="00290AB1" w:rsidRDefault="00290AB1" w:rsidP="00290AB1">
      <w:pPr>
        <w:pStyle w:val="Heading1"/>
      </w:pPr>
      <w:r>
        <w:t>2AC</w:t>
      </w:r>
    </w:p>
    <w:p w14:paraId="04FF1C9A" w14:textId="77777777" w:rsidR="00290AB1" w:rsidRDefault="00290AB1" w:rsidP="00290AB1">
      <w:pPr>
        <w:pStyle w:val="Heading4"/>
      </w:pPr>
      <w:r>
        <w:t>Their claim in the 1nc that sex work includes ‘selling your body/yourself as a commodity’ is a dangerous rhetoric that justifies SWERF policies that attempt to purge impure sex workers from the public body politic. All work under racial capitalism is coerced, including sex work, and all choices are forced choices. Only the aff’s wildcatting as a response to the spatial politics of racial capitalism that weaponize governance and policy to maintain the purification of public space can build transnational organizing against racial capitalist carcerality.</w:t>
      </w:r>
    </w:p>
    <w:p w14:paraId="49F9063A" w14:textId="77777777" w:rsidR="00290AB1" w:rsidRDefault="00290AB1" w:rsidP="00290AB1">
      <w:r w:rsidRPr="0029612B">
        <w:rPr>
          <w:rStyle w:val="Style13ptBold"/>
        </w:rPr>
        <w:t>Larsen 20</w:t>
      </w:r>
      <w:r>
        <w:t xml:space="preserve"> [Beau Larsen, “DANGEROUS PERSUASIONS: COMMUNICATING DEFIANCE IN THE RHETORIC OF QUEER SEX WORKERS,” MA Thesis, Wake Forest University, Communication, 2020 //tjb]</w:t>
      </w:r>
    </w:p>
    <w:p w14:paraId="7170C771" w14:textId="77777777" w:rsidR="00290AB1" w:rsidRDefault="00290AB1" w:rsidP="00290AB1">
      <w:r w:rsidRPr="00D27E3D">
        <w:rPr>
          <w:b/>
          <w:bCs/>
          <w:u w:val="single"/>
        </w:rPr>
        <w:t>A strength of sex worker radicalism(s) is a structural analysis of capitalist arrangements of work and labor.</w:t>
      </w:r>
      <w:r>
        <w:t xml:space="preserve"> </w:t>
      </w:r>
      <w:r w:rsidRPr="00D70324">
        <w:rPr>
          <w:b/>
          <w:bCs/>
          <w:highlight w:val="green"/>
          <w:u w:val="single"/>
        </w:rPr>
        <w:t>Instead of working towards inclusion within traditional work ethic, sex workers challenge work structures</w:t>
      </w:r>
      <w:r w:rsidRPr="00D27E3D">
        <w:rPr>
          <w:b/>
          <w:bCs/>
          <w:u w:val="single"/>
        </w:rPr>
        <w:t xml:space="preserve"> themselves</w:t>
      </w:r>
      <w:r w:rsidRPr="00D70324">
        <w:rPr>
          <w:b/>
          <w:bCs/>
          <w:highlight w:val="green"/>
          <w:u w:val="single"/>
        </w:rPr>
        <w:t>.</w:t>
      </w:r>
      <w:r w:rsidRPr="00D27E3D">
        <w:rPr>
          <w:b/>
          <w:bCs/>
          <w:u w:val="single"/>
        </w:rPr>
        <w:t xml:space="preserve"> </w:t>
      </w:r>
      <w:r w:rsidRPr="00D70324">
        <w:rPr>
          <w:b/>
          <w:bCs/>
          <w:highlight w:val="green"/>
          <w:u w:val="single"/>
        </w:rPr>
        <w:t>Instead of exceptionalizing the harm of sex work, sex workers point toward the violence of work</w:t>
      </w:r>
      <w:r w:rsidRPr="00D27E3D">
        <w:rPr>
          <w:b/>
          <w:bCs/>
          <w:u w:val="single"/>
        </w:rPr>
        <w:t xml:space="preserve"> under capitalism</w:t>
      </w:r>
      <w:r w:rsidRPr="00D70324">
        <w:rPr>
          <w:b/>
          <w:bCs/>
          <w:highlight w:val="green"/>
          <w:u w:val="single"/>
        </w:rPr>
        <w:t>.</w:t>
      </w:r>
      <w:r w:rsidRPr="00D27E3D">
        <w:rPr>
          <w:b/>
          <w:bCs/>
          <w:u w:val="single"/>
        </w:rPr>
        <w:t xml:space="preserve"> </w:t>
      </w:r>
      <w:r w:rsidRPr="00D70324">
        <w:rPr>
          <w:b/>
          <w:bCs/>
          <w:highlight w:val="green"/>
          <w:u w:val="single"/>
        </w:rPr>
        <w:t>Work is always a racializing, classed, gendered, and sexualized experience</w:t>
      </w:r>
      <w:r w:rsidRPr="00D27E3D">
        <w:rPr>
          <w:b/>
          <w:bCs/>
          <w:u w:val="single"/>
        </w:rPr>
        <w:t xml:space="preserve"> within racial capitalism </w:t>
      </w:r>
      <w:r w:rsidRPr="00D70324">
        <w:rPr>
          <w:b/>
          <w:bCs/>
          <w:highlight w:val="green"/>
          <w:u w:val="single"/>
        </w:rPr>
        <w:t>and</w:t>
      </w:r>
      <w:r w:rsidRPr="00D27E3D">
        <w:rPr>
          <w:b/>
          <w:bCs/>
          <w:u w:val="single"/>
        </w:rPr>
        <w:t xml:space="preserve"> </w:t>
      </w:r>
      <w:r w:rsidRPr="00D70324">
        <w:rPr>
          <w:b/>
          <w:bCs/>
          <w:highlight w:val="green"/>
          <w:u w:val="single"/>
        </w:rPr>
        <w:t>yet</w:t>
      </w:r>
      <w:r w:rsidRPr="00D27E3D">
        <w:rPr>
          <w:b/>
          <w:bCs/>
          <w:u w:val="single"/>
        </w:rPr>
        <w:t xml:space="preserve"> its </w:t>
      </w:r>
      <w:r w:rsidRPr="00D70324">
        <w:rPr>
          <w:b/>
          <w:bCs/>
          <w:highlight w:val="green"/>
          <w:u w:val="single"/>
        </w:rPr>
        <w:t>elite</w:t>
      </w:r>
      <w:r w:rsidRPr="00D27E3D">
        <w:rPr>
          <w:b/>
          <w:bCs/>
          <w:u w:val="single"/>
        </w:rPr>
        <w:t xml:space="preserve"> member</w:t>
      </w:r>
      <w:r w:rsidRPr="00D70324">
        <w:rPr>
          <w:b/>
          <w:bCs/>
          <w:highlight w:val="green"/>
          <w:u w:val="single"/>
        </w:rPr>
        <w:t>s</w:t>
      </w:r>
      <w:r w:rsidRPr="00D27E3D">
        <w:rPr>
          <w:b/>
          <w:bCs/>
          <w:u w:val="single"/>
        </w:rPr>
        <w:t xml:space="preserve"> work to </w:t>
      </w:r>
      <w:r w:rsidRPr="00D70324">
        <w:rPr>
          <w:b/>
          <w:bCs/>
          <w:highlight w:val="green"/>
          <w:u w:val="single"/>
        </w:rPr>
        <w:t>deny these dynamics.</w:t>
      </w:r>
      <w:r>
        <w:t xml:space="preserve"> This is a common argument that sex workers return to when responding to critics of sex workers and the sex work frame. </w:t>
      </w:r>
      <w:r w:rsidRPr="00D27E3D">
        <w:rPr>
          <w:b/>
          <w:bCs/>
          <w:u w:val="single"/>
        </w:rPr>
        <w:t xml:space="preserve">The </w:t>
      </w:r>
      <w:r w:rsidRPr="00D70324">
        <w:rPr>
          <w:b/>
          <w:bCs/>
          <w:highlight w:val="green"/>
          <w:u w:val="single"/>
        </w:rPr>
        <w:t>relentless</w:t>
      </w:r>
      <w:r w:rsidRPr="00D27E3D">
        <w:rPr>
          <w:b/>
          <w:bCs/>
          <w:u w:val="single"/>
        </w:rPr>
        <w:t xml:space="preserve"> </w:t>
      </w:r>
      <w:r w:rsidRPr="00D70324">
        <w:rPr>
          <w:b/>
          <w:bCs/>
          <w:highlight w:val="green"/>
          <w:u w:val="single"/>
        </w:rPr>
        <w:t>attacks on sex workers in the name of free choice</w:t>
      </w:r>
      <w:r w:rsidRPr="00D27E3D">
        <w:rPr>
          <w:b/>
          <w:bCs/>
          <w:u w:val="single"/>
        </w:rPr>
        <w:t xml:space="preserve"> </w:t>
      </w:r>
      <w:r w:rsidRPr="00D70324">
        <w:rPr>
          <w:b/>
          <w:bCs/>
          <w:u w:val="single"/>
        </w:rPr>
        <w:t>(</w:t>
      </w:r>
      <w:r w:rsidRPr="00D70324">
        <w:rPr>
          <w:b/>
          <w:bCs/>
          <w:highlight w:val="green"/>
          <w:u w:val="single"/>
        </w:rPr>
        <w:t>“no one should sell their body”</w:t>
      </w:r>
      <w:r w:rsidRPr="00D27E3D">
        <w:rPr>
          <w:b/>
          <w:bCs/>
          <w:u w:val="single"/>
        </w:rPr>
        <w:t xml:space="preserve">) </w:t>
      </w:r>
      <w:r w:rsidRPr="00D70324">
        <w:rPr>
          <w:b/>
          <w:bCs/>
          <w:highlight w:val="green"/>
          <w:u w:val="single"/>
        </w:rPr>
        <w:t>returns sex workers to</w:t>
      </w:r>
      <w:r w:rsidRPr="00D27E3D">
        <w:rPr>
          <w:b/>
          <w:bCs/>
          <w:u w:val="single"/>
        </w:rPr>
        <w:t xml:space="preserve"> </w:t>
      </w:r>
      <w:r w:rsidRPr="00D70324">
        <w:rPr>
          <w:b/>
          <w:bCs/>
          <w:highlight w:val="green"/>
          <w:u w:val="single"/>
        </w:rPr>
        <w:t>a global analysis regarding the sublimation of the body for</w:t>
      </w:r>
      <w:r w:rsidRPr="00D27E3D">
        <w:rPr>
          <w:b/>
          <w:bCs/>
          <w:u w:val="single"/>
        </w:rPr>
        <w:t xml:space="preserve"> the purposes of </w:t>
      </w:r>
      <w:r w:rsidRPr="00D70324">
        <w:rPr>
          <w:b/>
          <w:bCs/>
          <w:highlight w:val="green"/>
          <w:u w:val="single"/>
        </w:rPr>
        <w:t>work and survival.</w:t>
      </w:r>
      <w:r>
        <w:t xml:space="preserve"> Chanelle Gallent posits: “the deeper question is: </w:t>
      </w:r>
      <w:r w:rsidRPr="00D70324">
        <w:rPr>
          <w:b/>
          <w:bCs/>
          <w:highlight w:val="green"/>
          <w:u w:val="single"/>
        </w:rPr>
        <w:t>who really gets to choose to work?</w:t>
      </w:r>
      <w:r w:rsidRPr="00D27E3D">
        <w:rPr>
          <w:b/>
          <w:bCs/>
          <w:u w:val="single"/>
        </w:rPr>
        <w:t xml:space="preserve"> What about the force and exploitation of regular, everyday capitalism? </w:t>
      </w:r>
      <w:r w:rsidRPr="00D70324">
        <w:rPr>
          <w:b/>
          <w:bCs/>
          <w:highlight w:val="green"/>
          <w:u w:val="single"/>
        </w:rPr>
        <w:t>Unless you have a trust fund or make all your money in the stock exchange, you are also forced to work.</w:t>
      </w:r>
      <w:r>
        <w:t>”126 In Scarlot Harlot’s Interstate Solicitation Tour, PONY members intervene in the everyday operations of Wall Street and study the social machinations of the stock exchange. Stockbrokers mark sex workers as producing queer and diseased networks of kinship and gain their own ethical purity in their denouncement and debasement of sex workers in public.</w:t>
      </w:r>
    </w:p>
    <w:p w14:paraId="0EA03B3B" w14:textId="77777777" w:rsidR="00290AB1" w:rsidRDefault="00290AB1" w:rsidP="00290AB1">
      <w:r>
        <w:t>Towards a Radical Sex Worker Collectivity</w:t>
      </w:r>
    </w:p>
    <w:p w14:paraId="340CFF9B" w14:textId="77777777" w:rsidR="00290AB1" w:rsidRPr="007748B8" w:rsidRDefault="00290AB1" w:rsidP="00290AB1">
      <w:r>
        <w:t xml:space="preserve">I began this chapter with an epigraph from a 2016 reflection by Carol Leigh on the importance and power of sex worker collectivity. </w:t>
      </w:r>
      <w:r w:rsidRPr="00D27E3D">
        <w:rPr>
          <w:b/>
          <w:bCs/>
          <w:u w:val="single"/>
        </w:rPr>
        <w:t xml:space="preserve">Despite the state’s ruthless efforts to make sex workers’ lives more and more unlivable, </w:t>
      </w:r>
      <w:r w:rsidRPr="00D70324">
        <w:rPr>
          <w:b/>
          <w:bCs/>
          <w:highlight w:val="green"/>
          <w:u w:val="single"/>
        </w:rPr>
        <w:t>what the state cannot do is take away is the bonds that sex workers are forming against the carceral state.</w:t>
      </w:r>
      <w:r>
        <w:t xml:space="preserve"> No matter how strong and Lena Dunham they are (a reference to Lena Dunham’s efforts to stop the push for decriminalization and the celebrification of anti-trafficking efforts), sex workers are </w:t>
      </w:r>
      <w:r w:rsidRPr="007748B8">
        <w:t>mobilizing transnational solidarities to nourish sex worker refusal and rebellion with</w:t>
      </w:r>
      <w:r>
        <w:t xml:space="preserve"> </w:t>
      </w:r>
      <w:r w:rsidRPr="007748B8">
        <w:t>hundreds of thousands sex workers and sex worker advocates refusing to cede space to</w:t>
      </w:r>
      <w:r>
        <w:t xml:space="preserve"> </w:t>
      </w:r>
      <w:r w:rsidRPr="007748B8">
        <w:t>legitimized operations. It is not just the frames of sex work and sex worker that Carol Leigh</w:t>
      </w:r>
      <w:r>
        <w:t xml:space="preserve"> </w:t>
      </w:r>
      <w:r w:rsidRPr="007748B8">
        <w:t>has offered. Harlot’s civil disobedience actions and their documentation are practices of</w:t>
      </w:r>
      <w:r>
        <w:t xml:space="preserve"> </w:t>
      </w:r>
      <w:r w:rsidRPr="007748B8">
        <w:t>queer sex worker world-making can be “distilled from the past and used to imagine a</w:t>
      </w:r>
      <w:r>
        <w:t xml:space="preserve"> </w:t>
      </w:r>
      <w:r w:rsidRPr="007748B8">
        <w:t>future.”127</w:t>
      </w:r>
    </w:p>
    <w:p w14:paraId="71B6A77C" w14:textId="77777777" w:rsidR="00290AB1" w:rsidRPr="005D388F" w:rsidRDefault="00290AB1" w:rsidP="00290AB1">
      <w:r w:rsidRPr="007748B8">
        <w:rPr>
          <w:b/>
          <w:bCs/>
          <w:i/>
          <w:iCs/>
          <w:highlight w:val="green"/>
          <w:u w:val="single"/>
        </w:rPr>
        <w:t>Scarlot Harlot’s Interstate Solicitation Tour</w:t>
      </w:r>
      <w:r w:rsidRPr="007748B8">
        <w:rPr>
          <w:b/>
          <w:bCs/>
          <w:u w:val="single"/>
        </w:rPr>
        <w:t xml:space="preserve"> as a rhetorical protest performance</w:t>
      </w:r>
      <w:r w:rsidRPr="00D27E3D">
        <w:rPr>
          <w:b/>
          <w:bCs/>
          <w:u w:val="single"/>
        </w:rPr>
        <w:t xml:space="preserve"> </w:t>
      </w:r>
      <w:r w:rsidRPr="007748B8">
        <w:rPr>
          <w:b/>
          <w:bCs/>
          <w:highlight w:val="green"/>
          <w:u w:val="single"/>
        </w:rPr>
        <w:t>unsettles</w:t>
      </w:r>
      <w:r w:rsidRPr="007748B8">
        <w:rPr>
          <w:b/>
          <w:bCs/>
          <w:u w:val="single"/>
        </w:rPr>
        <w:t xml:space="preserve"> the divisions between </w:t>
      </w:r>
      <w:r w:rsidRPr="007748B8">
        <w:rPr>
          <w:b/>
          <w:bCs/>
          <w:highlight w:val="green"/>
          <w:u w:val="single"/>
        </w:rPr>
        <w:t>public and private space, licit and illicit work, and</w:t>
      </w:r>
      <w:r w:rsidRPr="00D70324">
        <w:rPr>
          <w:b/>
          <w:bCs/>
          <w:highlight w:val="green"/>
          <w:u w:val="single"/>
        </w:rPr>
        <w:t xml:space="preserve"> </w:t>
      </w:r>
      <w:r w:rsidRPr="007748B8">
        <w:rPr>
          <w:b/>
          <w:bCs/>
          <w:highlight w:val="green"/>
          <w:u w:val="single"/>
        </w:rPr>
        <w:t>appropriate and inappropriate decorum</w:t>
      </w:r>
      <w:r w:rsidRPr="007748B8">
        <w:rPr>
          <w:b/>
          <w:bCs/>
          <w:u w:val="single"/>
        </w:rPr>
        <w:t xml:space="preserve"> </w:t>
      </w:r>
      <w:r w:rsidRPr="007748B8">
        <w:rPr>
          <w:b/>
          <w:bCs/>
          <w:highlight w:val="green"/>
          <w:u w:val="single"/>
        </w:rPr>
        <w:t>instilled by cisheteronormative kinship</w:t>
      </w:r>
      <w:r w:rsidRPr="00D70324">
        <w:rPr>
          <w:b/>
          <w:bCs/>
          <w:highlight w:val="green"/>
          <w:u w:val="single"/>
        </w:rPr>
        <w:t xml:space="preserve"> </w:t>
      </w:r>
      <w:r w:rsidRPr="007748B8">
        <w:rPr>
          <w:b/>
          <w:bCs/>
          <w:highlight w:val="green"/>
          <w:u w:val="single"/>
        </w:rPr>
        <w:t>arrangements of racial capitalism.</w:t>
      </w:r>
      <w:r w:rsidRPr="007748B8">
        <w:rPr>
          <w:b/>
          <w:bCs/>
          <w:u w:val="single"/>
        </w:rPr>
        <w:t xml:space="preserve"> </w:t>
      </w:r>
      <w:r w:rsidRPr="007748B8">
        <w:t>By defying penal and moral codes that situate sex</w:t>
      </w:r>
      <w:r>
        <w:t xml:space="preserve"> </w:t>
      </w:r>
      <w:r w:rsidRPr="007748B8">
        <w:t>workers as an immoral and unlawful presence in the public sphere, Harlot and her PONY</w:t>
      </w:r>
      <w:r>
        <w:t xml:space="preserve"> </w:t>
      </w:r>
      <w:r w:rsidRPr="007748B8">
        <w:t>comrades refuse the call to order mandated by the law and upheld by civilian enforcement.</w:t>
      </w:r>
      <w:r>
        <w:t xml:space="preserve"> </w:t>
      </w:r>
      <w:r w:rsidRPr="007748B8">
        <w:t xml:space="preserve">The film shows that </w:t>
      </w:r>
      <w:r w:rsidRPr="007748B8">
        <w:rPr>
          <w:b/>
          <w:bCs/>
          <w:highlight w:val="green"/>
          <w:u w:val="single"/>
        </w:rPr>
        <w:t xml:space="preserve">it is not merely the act of sex work but the </w:t>
      </w:r>
      <w:r w:rsidRPr="007748B8">
        <w:rPr>
          <w:b/>
          <w:bCs/>
          <w:i/>
          <w:iCs/>
          <w:highlight w:val="green"/>
          <w:u w:val="single"/>
        </w:rPr>
        <w:t>kind</w:t>
      </w:r>
      <w:r w:rsidRPr="007748B8">
        <w:rPr>
          <w:b/>
          <w:bCs/>
          <w:highlight w:val="green"/>
          <w:u w:val="single"/>
        </w:rPr>
        <w:t xml:space="preserve"> of kinship that sex</w:t>
      </w:r>
      <w:r w:rsidRPr="00D70324">
        <w:rPr>
          <w:b/>
          <w:bCs/>
          <w:highlight w:val="green"/>
          <w:u w:val="single"/>
        </w:rPr>
        <w:t xml:space="preserve"> </w:t>
      </w:r>
      <w:r w:rsidRPr="007748B8">
        <w:rPr>
          <w:b/>
          <w:bCs/>
          <w:highlight w:val="green"/>
          <w:u w:val="single"/>
        </w:rPr>
        <w:t>workers possess that</w:t>
      </w:r>
      <w:r w:rsidRPr="007748B8">
        <w:rPr>
          <w:b/>
          <w:bCs/>
          <w:u w:val="single"/>
        </w:rPr>
        <w:t xml:space="preserve"> </w:t>
      </w:r>
      <w:r w:rsidRPr="007748B8">
        <w:rPr>
          <w:b/>
          <w:bCs/>
          <w:highlight w:val="green"/>
          <w:u w:val="single"/>
        </w:rPr>
        <w:t>perturbs elite sensibilities</w:t>
      </w:r>
      <w:r w:rsidRPr="007748B8">
        <w:rPr>
          <w:b/>
          <w:bCs/>
          <w:u w:val="single"/>
        </w:rPr>
        <w:t xml:space="preserve"> about the spatial arrangements of racial</w:t>
      </w:r>
      <w:r w:rsidRPr="00D27E3D">
        <w:rPr>
          <w:b/>
          <w:bCs/>
          <w:u w:val="single"/>
        </w:rPr>
        <w:t xml:space="preserve"> </w:t>
      </w:r>
      <w:r w:rsidRPr="007748B8">
        <w:rPr>
          <w:b/>
          <w:bCs/>
          <w:u w:val="single"/>
        </w:rPr>
        <w:t>capitalism</w:t>
      </w:r>
      <w:r w:rsidRPr="007748B8">
        <w:rPr>
          <w:b/>
          <w:bCs/>
          <w:highlight w:val="green"/>
          <w:u w:val="single"/>
        </w:rPr>
        <w:t>.</w:t>
      </w:r>
      <w:r w:rsidRPr="007748B8">
        <w:t xml:space="preserve"> </w:t>
      </w:r>
      <w:r w:rsidRPr="007748B8">
        <w:rPr>
          <w:b/>
          <w:bCs/>
          <w:highlight w:val="green"/>
          <w:u w:val="single"/>
        </w:rPr>
        <w:t>Sex worker politics</w:t>
      </w:r>
      <w:r w:rsidRPr="007748B8">
        <w:rPr>
          <w:b/>
          <w:bCs/>
          <w:u w:val="single"/>
        </w:rPr>
        <w:t xml:space="preserve"> publicize sex working ways of life that </w:t>
      </w:r>
      <w:r w:rsidRPr="007748B8">
        <w:rPr>
          <w:b/>
          <w:bCs/>
          <w:highlight w:val="green"/>
          <w:u w:val="single"/>
        </w:rPr>
        <w:t>upend white</w:t>
      </w:r>
      <w:r w:rsidRPr="00D70324">
        <w:rPr>
          <w:b/>
          <w:bCs/>
          <w:highlight w:val="green"/>
          <w:u w:val="single"/>
        </w:rPr>
        <w:t xml:space="preserve"> </w:t>
      </w:r>
      <w:r w:rsidRPr="007748B8">
        <w:rPr>
          <w:b/>
          <w:bCs/>
          <w:highlight w:val="green"/>
          <w:u w:val="single"/>
        </w:rPr>
        <w:t>bourgeois conceptions of public and private space.</w:t>
      </w:r>
      <w:r w:rsidRPr="007748B8">
        <w:t xml:space="preserve"> Calling out the contradictions of the</w:t>
      </w:r>
      <w:r>
        <w:t xml:space="preserve"> </w:t>
      </w:r>
      <w:r w:rsidRPr="007748B8">
        <w:t>contemporary economic order becomes a rhetorical tool of sex worker movements.</w:t>
      </w:r>
      <w:r>
        <w:t xml:space="preserve"> </w:t>
      </w:r>
      <w:r w:rsidRPr="007748B8">
        <w:rPr>
          <w:b/>
          <w:bCs/>
          <w:highlight w:val="green"/>
          <w:u w:val="single"/>
        </w:rPr>
        <w:t>Refusing projects of spatial purification that attempt to purge prostitutes from public space,</w:t>
      </w:r>
      <w:r w:rsidRPr="00D27E3D">
        <w:rPr>
          <w:b/>
          <w:bCs/>
          <w:u w:val="single"/>
        </w:rPr>
        <w:t xml:space="preserve"> </w:t>
      </w:r>
      <w:r w:rsidRPr="007748B8">
        <w:rPr>
          <w:b/>
          <w:bCs/>
          <w:u w:val="single"/>
        </w:rPr>
        <w:t>sex workers sing, laugh and dance together</w:t>
      </w:r>
      <w:r w:rsidRPr="007748B8">
        <w:t xml:space="preserve"> </w:t>
      </w:r>
      <w:r w:rsidRPr="00D27E3D">
        <w:rPr>
          <w:i/>
          <w:iCs/>
        </w:rPr>
        <w:t>Scarlot Harlot’s Interstate Solicitation Tour</w:t>
      </w:r>
      <w:r>
        <w:rPr>
          <w:i/>
          <w:iCs/>
        </w:rPr>
        <w:t xml:space="preserve"> </w:t>
      </w:r>
      <w:r w:rsidRPr="007748B8">
        <w:rPr>
          <w:b/>
          <w:bCs/>
          <w:u w:val="single"/>
        </w:rPr>
        <w:t xml:space="preserve">which </w:t>
      </w:r>
      <w:r w:rsidRPr="007748B8">
        <w:rPr>
          <w:b/>
          <w:bCs/>
          <w:highlight w:val="green"/>
          <w:u w:val="single"/>
        </w:rPr>
        <w:t>unveils</w:t>
      </w:r>
      <w:r w:rsidRPr="007748B8">
        <w:rPr>
          <w:b/>
          <w:bCs/>
          <w:u w:val="single"/>
        </w:rPr>
        <w:t xml:space="preserve"> a mode of </w:t>
      </w:r>
      <w:r w:rsidRPr="007748B8">
        <w:rPr>
          <w:b/>
          <w:bCs/>
          <w:highlight w:val="green"/>
          <w:u w:val="single"/>
        </w:rPr>
        <w:t>sex worker collectivity in opposition to hegemonic</w:t>
      </w:r>
      <w:r w:rsidRPr="007748B8">
        <w:rPr>
          <w:b/>
          <w:bCs/>
          <w:u w:val="single"/>
        </w:rPr>
        <w:t xml:space="preserve"> arrangements</w:t>
      </w:r>
      <w:r w:rsidRPr="00D27E3D">
        <w:rPr>
          <w:b/>
          <w:bCs/>
          <w:u w:val="single"/>
        </w:rPr>
        <w:t xml:space="preserve"> </w:t>
      </w:r>
      <w:r w:rsidRPr="007748B8">
        <w:rPr>
          <w:b/>
          <w:bCs/>
          <w:u w:val="single"/>
        </w:rPr>
        <w:t xml:space="preserve">of </w:t>
      </w:r>
      <w:r w:rsidRPr="007748B8">
        <w:rPr>
          <w:b/>
          <w:bCs/>
          <w:highlight w:val="green"/>
          <w:u w:val="single"/>
        </w:rPr>
        <w:t>kinship.</w:t>
      </w:r>
      <w:r w:rsidRPr="007748B8">
        <w:t xml:space="preserve"> </w:t>
      </w:r>
      <w:r w:rsidRPr="007748B8">
        <w:rPr>
          <w:b/>
          <w:bCs/>
          <w:u w:val="single"/>
        </w:rPr>
        <w:t>These “world-making potentialities contained in the performances of</w:t>
      </w:r>
      <w:r w:rsidRPr="00D27E3D">
        <w:rPr>
          <w:b/>
          <w:bCs/>
          <w:u w:val="single"/>
        </w:rPr>
        <w:t xml:space="preserve"> minoritarian citizen-subjects who contest the majoritarian public sphere” illustrate the power of sex working ways of being and moving together.</w:t>
      </w:r>
      <w:r w:rsidRPr="00E1242D">
        <w:t>128 By fashioning new worlds</w:t>
      </w:r>
      <w:r>
        <w:t xml:space="preserve"> </w:t>
      </w:r>
      <w:r w:rsidRPr="00E1242D">
        <w:t>antagonistic to this one, sex workers radical politics offer glimpses of alternative ways to</w:t>
      </w:r>
      <w:r>
        <w:t xml:space="preserve"> </w:t>
      </w:r>
      <w:r w:rsidRPr="00E1242D">
        <w:t>live and fight.</w:t>
      </w:r>
    </w:p>
    <w:p w14:paraId="07443982" w14:textId="77777777" w:rsidR="00290AB1" w:rsidRPr="009354A8" w:rsidRDefault="00290AB1" w:rsidP="00290AB1"/>
    <w:p w14:paraId="5F5EF4A2" w14:textId="77777777" w:rsidR="00290AB1" w:rsidRPr="005D388F" w:rsidRDefault="00290AB1" w:rsidP="00290AB1"/>
    <w:p w14:paraId="58DBE4D5" w14:textId="77777777" w:rsidR="00290AB1" w:rsidRDefault="00290AB1" w:rsidP="00290AB1">
      <w:pPr>
        <w:pStyle w:val="Heading4"/>
      </w:pPr>
      <w:r>
        <w:t xml:space="preserve">They say Schulte – Perm do the aff. Only wildcatting the totality – refusing to reduce our identities to the labor we do – can historicize the categories of racial, sexual, and gender difference that mark the category of the whore as such. A whorephobic reading would naturalize and reify racial and sexual difference in order to engage in the project of racial uplift or homonationalism – wildcatting the totality is key to denaturalize and disidentify with the failings of Marxist analysis in privileging the category of the worker AND the failures of revolutionary nationalism in aspiring to coherent familial forms. </w:t>
      </w:r>
    </w:p>
    <w:p w14:paraId="06E6B47F" w14:textId="77777777" w:rsidR="00290AB1" w:rsidRPr="0036426A" w:rsidRDefault="00290AB1" w:rsidP="00290AB1">
      <w:pPr>
        <w:rPr>
          <w:rStyle w:val="Style13ptBold"/>
          <w:b w:val="0"/>
          <w:bCs w:val="0"/>
        </w:rPr>
      </w:pPr>
      <w:r w:rsidRPr="0036426A">
        <w:rPr>
          <w:rStyle w:val="Style13ptBold"/>
          <w:b w:val="0"/>
          <w:sz w:val="16"/>
          <w:szCs w:val="16"/>
        </w:rPr>
        <w:t>Roderick A.</w:t>
      </w:r>
      <w:r>
        <w:rPr>
          <w:rStyle w:val="Style13ptBold"/>
          <w:b w:val="0"/>
        </w:rPr>
        <w:t xml:space="preserve"> </w:t>
      </w:r>
      <w:r>
        <w:rPr>
          <w:rStyle w:val="Style13ptBold"/>
        </w:rPr>
        <w:t>Ferguson ’03</w:t>
      </w:r>
      <w:r w:rsidRPr="0036426A">
        <w:rPr>
          <w:rStyle w:val="Style13ptBold"/>
          <w:b w:val="0"/>
          <w:sz w:val="16"/>
          <w:szCs w:val="16"/>
        </w:rPr>
        <w:t>, William Robertson Coe Professor of Women's, Gender, and Sexuality Studies, and Professor of American Studies, “Aberrations in Black Toward a 0ueer of Color Critique”, Critical American Studies, University of Minnesota Press, 2003, accessed via ZSR Libraries</w:t>
      </w:r>
    </w:p>
    <w:p w14:paraId="5BA71BF1" w14:textId="77777777" w:rsidR="00290AB1" w:rsidRDefault="00290AB1" w:rsidP="00290AB1">
      <w:r>
        <w:t xml:space="preserve">In Marlon Riggs's Tongues lJntied, </w:t>
      </w:r>
      <w:r w:rsidRPr="00567688">
        <w:rPr>
          <w:rStyle w:val="StyleUnderline"/>
          <w:highlight w:val="green"/>
        </w:rPr>
        <w:t>a black drag-queen prostitute</w:t>
      </w:r>
      <w:r w:rsidRPr="0036426A">
        <w:rPr>
          <w:rStyle w:val="StyleUnderline"/>
        </w:rPr>
        <w:t xml:space="preserve"> sashays along a waterfront. She has </w:t>
      </w:r>
      <w:r w:rsidRPr="00567688">
        <w:rPr>
          <w:rStyle w:val="StyleUnderline"/>
          <w:highlight w:val="green"/>
        </w:rPr>
        <w:t>decked</w:t>
      </w:r>
      <w:r w:rsidRPr="0036426A">
        <w:rPr>
          <w:rStyle w:val="StyleUnderline"/>
        </w:rPr>
        <w:t xml:space="preserve"> herself </w:t>
      </w:r>
      <w:r w:rsidRPr="00567688">
        <w:rPr>
          <w:rStyle w:val="StyleUnderline"/>
          <w:highlight w:val="green"/>
        </w:rPr>
        <w:t>in a faux leather bomber and a white tiger-striped dress</w:t>
      </w:r>
      <w:r w:rsidRPr="0036426A">
        <w:rPr>
          <w:rStyle w:val="StyleUnderline"/>
        </w:rPr>
        <w:t xml:space="preserve"> that stops just below her knees. Her face is heavy with foundation as she ponders into the distance. </w:t>
      </w:r>
      <w:r w:rsidRPr="00567688">
        <w:rPr>
          <w:rStyle w:val="StyleUnderline"/>
          <w:highlight w:val="green"/>
        </w:rPr>
        <w:t>She holds a cigarette between</w:t>
      </w:r>
      <w:r w:rsidRPr="0036426A">
        <w:rPr>
          <w:rStyle w:val="StyleUnderline"/>
        </w:rPr>
        <w:t xml:space="preserve"> fingers studded with cheap </w:t>
      </w:r>
      <w:r w:rsidRPr="00567688">
        <w:rPr>
          <w:rStyle w:val="StyleUnderline"/>
          <w:highlight w:val="green"/>
        </w:rPr>
        <w:t>press-on nails, dragging on it with lips painted red</w:t>
      </w:r>
      <w:r w:rsidRPr="00567688">
        <w:rPr>
          <w:highlight w:val="green"/>
        </w:rPr>
        <w:t>.</w:t>
      </w:r>
      <w:r>
        <w:t xml:space="preserve"> A poem by Essex Hemphill and a ballad by Nina Simone drum in the background. </w:t>
      </w:r>
      <w:r w:rsidRPr="00567688">
        <w:rPr>
          <w:rStyle w:val="StyleUnderline"/>
          <w:highlight w:val="green"/>
        </w:rPr>
        <w:t>It is difficult to discern whether she is melancholic</w:t>
      </w:r>
      <w:r w:rsidRPr="0036426A">
        <w:rPr>
          <w:rStyle w:val="StyleUnderline"/>
        </w:rPr>
        <w:t xml:space="preserve"> about her life </w:t>
      </w:r>
      <w:r w:rsidRPr="00567688">
        <w:rPr>
          <w:rStyle w:val="StyleUnderline"/>
          <w:highlight w:val="green"/>
        </w:rPr>
        <w:t>or</w:t>
      </w:r>
      <w:r w:rsidRPr="0036426A">
        <w:rPr>
          <w:rStyle w:val="StyleUnderline"/>
        </w:rPr>
        <w:t xml:space="preserve"> </w:t>
      </w:r>
      <w:r w:rsidRPr="00567688">
        <w:rPr>
          <w:rStyle w:val="StyleUnderline"/>
          <w:highlight w:val="green"/>
        </w:rPr>
        <w:t>simply satisfied.</w:t>
      </w:r>
      <w:r w:rsidRPr="0036426A">
        <w:rPr>
          <w:rStyle w:val="StyleUnderline"/>
        </w:rPr>
        <w:t xml:space="preserve"> </w:t>
      </w:r>
      <w:r w:rsidRPr="00567688">
        <w:rPr>
          <w:rStyle w:val="StyleUnderline"/>
          <w:highlight w:val="green"/>
        </w:rPr>
        <w:t xml:space="preserve">This </w:t>
      </w:r>
      <w:r w:rsidRPr="00567688">
        <w:rPr>
          <w:rStyle w:val="StyleUnderline"/>
        </w:rPr>
        <w:t>uncertainty</w:t>
      </w:r>
      <w:r w:rsidRPr="0036426A">
        <w:rPr>
          <w:rStyle w:val="StyleUnderline"/>
        </w:rPr>
        <w:t xml:space="preserve"> this </w:t>
      </w:r>
      <w:r w:rsidRPr="00567688">
        <w:rPr>
          <w:rStyle w:val="StyleUnderline"/>
          <w:highlight w:val="green"/>
        </w:rPr>
        <w:t>hint of pleasure and alrightness, flies in the face of those who say</w:t>
      </w:r>
      <w:r w:rsidRPr="0036426A">
        <w:rPr>
          <w:rStyle w:val="StyleUnderline"/>
        </w:rPr>
        <w:t xml:space="preserve"> that </w:t>
      </w:r>
      <w:r w:rsidRPr="00567688">
        <w:rPr>
          <w:rStyle w:val="StyleUnderline"/>
          <w:highlight w:val="green"/>
        </w:rPr>
        <w:t>her life is nothing more than a tangle of pathologies and misfortunes</w:t>
      </w:r>
      <w:r w:rsidRPr="00567688">
        <w:rPr>
          <w:highlight w:val="green"/>
        </w:rPr>
        <w:t>.</w:t>
      </w:r>
      <w:r>
        <w:t xml:space="preserve"> </w:t>
      </w:r>
      <w:r w:rsidRPr="0036426A">
        <w:rPr>
          <w:rStyle w:val="StyleUnderline"/>
        </w:rPr>
        <w:t>In the pleasure of her existence lies a critique of commonplace interpretations of her life</w:t>
      </w:r>
      <w:r>
        <w:t xml:space="preserve">. </w:t>
      </w:r>
      <w:r w:rsidRPr="0036426A">
        <w:rPr>
          <w:rStyle w:val="Emphasis"/>
        </w:rPr>
        <w:t xml:space="preserve">Doubtless, </w:t>
      </w:r>
      <w:r w:rsidRPr="00567688">
        <w:rPr>
          <w:rStyle w:val="Emphasis"/>
          <w:highlight w:val="green"/>
        </w:rPr>
        <w:t>she knows that her living is not easy.</w:t>
      </w:r>
      <w:r w:rsidRPr="0036426A">
        <w:rPr>
          <w:rStyle w:val="Emphasis"/>
        </w:rPr>
        <w:t xml:space="preserve"> </w:t>
      </w:r>
      <w:r w:rsidRPr="00567688">
        <w:rPr>
          <w:rStyle w:val="Emphasis"/>
          <w:highlight w:val="green"/>
        </w:rPr>
        <w:t>But that's a long way from reducing the components of her identity to the conditions of her labor</w:t>
      </w:r>
      <w:r w:rsidRPr="00567688">
        <w:rPr>
          <w:highlight w:val="green"/>
        </w:rPr>
        <w:t>.</w:t>
      </w:r>
      <w:r>
        <w:t xml:space="preserve"> </w:t>
      </w:r>
      <w:r w:rsidRPr="00567688">
        <w:rPr>
          <w:rStyle w:val="StyleUnderline"/>
          <w:highlight w:val="green"/>
        </w:rPr>
        <w:t>Conceding</w:t>
      </w:r>
      <w:r w:rsidRPr="0036426A">
        <w:rPr>
          <w:rStyle w:val="StyleUnderline"/>
        </w:rPr>
        <w:t xml:space="preserve"> </w:t>
      </w:r>
      <w:r w:rsidRPr="00567688">
        <w:rPr>
          <w:rStyle w:val="StyleUnderline"/>
          <w:highlight w:val="green"/>
        </w:rPr>
        <w:t>to the meanness of life</w:t>
      </w:r>
      <w:r>
        <w:t xml:space="preserve">, probably for her, </w:t>
      </w:r>
      <w:r w:rsidRPr="00567688">
        <w:rPr>
          <w:rStyle w:val="StyleUnderline"/>
          <w:highlight w:val="green"/>
        </w:rPr>
        <w:t>is a far cry from assuming that her gender and sexual difference are the reason for her poverty and that who she is attests to the absence of agency</w:t>
      </w:r>
      <w:r w:rsidRPr="00567688">
        <w:rPr>
          <w:highlight w:val="green"/>
        </w:rPr>
        <w:t>.</w:t>
      </w:r>
    </w:p>
    <w:p w14:paraId="34E7C20C" w14:textId="77777777" w:rsidR="00290AB1" w:rsidRDefault="00290AB1" w:rsidP="00290AB1">
      <w:r>
        <w:t xml:space="preserve">This scene captures the defining elements of this book. In the film, </w:t>
      </w:r>
      <w:r w:rsidRPr="0036426A">
        <w:rPr>
          <w:rStyle w:val="StyleUnderline"/>
        </w:rPr>
        <w:t xml:space="preserve">the drag-queen prostitute is a fixture of urban capitalism. </w:t>
      </w:r>
      <w:r w:rsidRPr="00567688">
        <w:rPr>
          <w:rStyle w:val="StyleUnderline"/>
          <w:highlight w:val="green"/>
        </w:rPr>
        <w:t>Figures like her</w:t>
      </w:r>
      <w:r w:rsidRPr="0036426A">
        <w:rPr>
          <w:rStyle w:val="StyleUnderline"/>
        </w:rPr>
        <w:t xml:space="preserve">, ones that </w:t>
      </w:r>
      <w:r w:rsidRPr="00567688">
        <w:rPr>
          <w:rStyle w:val="StyleUnderline"/>
          <w:highlight w:val="green"/>
        </w:rPr>
        <w:t>allegedly represent the socially disorganizing effects of capital</w:t>
      </w:r>
      <w:r w:rsidRPr="0036426A">
        <w:rPr>
          <w:rStyle w:val="StyleUnderline"/>
        </w:rPr>
        <w:t>, play a powerful part in past and contemporary interpretations of political economy</w:t>
      </w:r>
      <w:r>
        <w:t xml:space="preserve">. In those narratives, </w:t>
      </w:r>
      <w:r w:rsidRPr="0036426A">
        <w:rPr>
          <w:rStyle w:val="StyleUnderline"/>
        </w:rPr>
        <w:t>she stands for a larger black culture as it has engaged various economic and social formations</w:t>
      </w:r>
      <w:r>
        <w:t xml:space="preserve">. </w:t>
      </w:r>
      <w:r w:rsidRPr="0036426A">
        <w:rPr>
          <w:rStyle w:val="StyleUnderline"/>
        </w:rPr>
        <w:t xml:space="preserve">That engagement has borne a range of alienations, each estrangement securing another: </w:t>
      </w:r>
      <w:r w:rsidRPr="00567688">
        <w:rPr>
          <w:rStyle w:val="StyleUnderline"/>
          <w:highlight w:val="green"/>
        </w:rPr>
        <w:t>her racial difference is inseparable from her sexual incongruity, her gender eccentricity, and her class marginality</w:t>
      </w:r>
      <w:r w:rsidRPr="00567688">
        <w:rPr>
          <w:highlight w:val="green"/>
        </w:rPr>
        <w:t>.</w:t>
      </w:r>
      <w:r>
        <w:t xml:space="preserve"> Moreover, the country of her birth will call out to "the American people" and never mean her or others like her. </w:t>
      </w:r>
      <w:r w:rsidRPr="00567688">
        <w:rPr>
          <w:rStyle w:val="Emphasis"/>
          <w:highlight w:val="green"/>
        </w:rPr>
        <w:t>She is multiply determined, regulated, and excluded by differences of race, class, sexuality and gender</w:t>
      </w:r>
      <w:r w:rsidRPr="00567688">
        <w:rPr>
          <w:highlight w:val="green"/>
        </w:rPr>
        <w:t>.</w:t>
      </w:r>
      <w:r>
        <w:t xml:space="preserve"> </w:t>
      </w:r>
      <w:r w:rsidRPr="0036426A">
        <w:rPr>
          <w:rStyle w:val="StyleUnderline"/>
        </w:rPr>
        <w:t xml:space="preserve">As drag-queen prostitute, she embodies the intersections of formations thought to be discrete and transparent, a confusion of that which distinguishes the heterosexual (i.e., "prostitute") from the homosexual (i.e., "drag queen")- </w:t>
      </w:r>
      <w:r w:rsidRPr="00567688">
        <w:rPr>
          <w:rStyle w:val="StyleUnderline"/>
          <w:highlight w:val="green"/>
        </w:rPr>
        <w:t>She is</w:t>
      </w:r>
      <w:r w:rsidRPr="0036426A">
        <w:rPr>
          <w:rStyle w:val="StyleUnderline"/>
        </w:rPr>
        <w:t xml:space="preserve"> disciplined by those within and outside African American communities, </w:t>
      </w:r>
      <w:r w:rsidRPr="0036426A">
        <w:rPr>
          <w:rStyle w:val="Emphasis"/>
        </w:rPr>
        <w:t>rev</w:t>
      </w:r>
      <w:r w:rsidRPr="00567688">
        <w:rPr>
          <w:rStyle w:val="Emphasis"/>
          <w:highlight w:val="green"/>
        </w:rPr>
        <w:t>iled by leftist-radicals</w:t>
      </w:r>
      <w:r w:rsidRPr="00567688">
        <w:rPr>
          <w:rStyle w:val="StyleUnderline"/>
          <w:highlight w:val="green"/>
        </w:rPr>
        <w:t xml:space="preserve">, conservatives, heterosexuals, </w:t>
      </w:r>
      <w:r w:rsidRPr="00567688">
        <w:rPr>
          <w:rStyle w:val="Emphasis"/>
          <w:highlight w:val="green"/>
        </w:rPr>
        <w:t>and mainstream queers alike</w:t>
      </w:r>
      <w:r w:rsidRPr="00567688">
        <w:rPr>
          <w:rStyle w:val="StyleUnderline"/>
          <w:highlight w:val="green"/>
        </w:rPr>
        <w:t>, erased by those who wish to present</w:t>
      </w:r>
      <w:r w:rsidRPr="0036426A">
        <w:rPr>
          <w:rStyle w:val="StyleUnderline"/>
        </w:rPr>
        <w:t xml:space="preserve"> or make African American culture </w:t>
      </w:r>
      <w:r w:rsidRPr="00567688">
        <w:rPr>
          <w:rStyle w:val="StyleUnderline"/>
          <w:highlight w:val="green"/>
        </w:rPr>
        <w:t>the embodiment of all that she is not-respectability, domesticity, heterosexuality, normativity, nationality, universality, and progress</w:t>
      </w:r>
      <w:r w:rsidRPr="00567688">
        <w:rPr>
          <w:highlight w:val="green"/>
        </w:rPr>
        <w:t>.</w:t>
      </w:r>
      <w:r>
        <w:t xml:space="preserve"> </w:t>
      </w:r>
      <w:r w:rsidRPr="00567688">
        <w:rPr>
          <w:rStyle w:val="Emphasis"/>
          <w:highlight w:val="green"/>
        </w:rPr>
        <w:t>But her estrangements are not hers to own</w:t>
      </w:r>
      <w:r w:rsidRPr="00567688">
        <w:rPr>
          <w:highlight w:val="green"/>
        </w:rPr>
        <w:t>.</w:t>
      </w:r>
      <w:r>
        <w:t xml:space="preserve"> </w:t>
      </w:r>
      <w:r w:rsidRPr="00567688">
        <w:rPr>
          <w:rStyle w:val="Emphasis"/>
          <w:highlight w:val="green"/>
        </w:rPr>
        <w:t>They are</w:t>
      </w:r>
      <w:r>
        <w:t xml:space="preserve">, in fact, </w:t>
      </w:r>
      <w:r w:rsidRPr="00567688">
        <w:rPr>
          <w:rStyle w:val="Emphasis"/>
          <w:highlight w:val="green"/>
        </w:rPr>
        <w:t>the general estrangements of African American culture</w:t>
      </w:r>
      <w:r w:rsidRPr="00567688">
        <w:rPr>
          <w:highlight w:val="green"/>
        </w:rPr>
        <w:t>.</w:t>
      </w:r>
      <w:r>
        <w:t xml:space="preserve"> In its distance from the ideals upheld by epistemology, nationalisms, and capital, that culture activates forms of critique.</w:t>
      </w:r>
    </w:p>
    <w:p w14:paraId="3A0C0380" w14:textId="77777777" w:rsidR="00290AB1" w:rsidRDefault="00290AB1" w:rsidP="00290AB1">
      <w:r>
        <w:t xml:space="preserve">The scene, thus, represents the social heterogeneity that characterizes African American culture. </w:t>
      </w:r>
      <w:r w:rsidRPr="0036426A">
        <w:rPr>
          <w:rStyle w:val="StyleUnderline"/>
        </w:rPr>
        <w:t xml:space="preserve">To make sense of that culture as the site of gender and sexual formations that have historically deviated from national ideals, we must situate that culture within the genealogy of liberal capitalist economic and social formations. That genealogy can, in turn, help us perceive how the </w:t>
      </w:r>
      <w:r w:rsidRPr="00567688">
        <w:rPr>
          <w:rStyle w:val="StyleUnderline"/>
          <w:highlight w:val="green"/>
        </w:rPr>
        <w:t>racialized gender and sexual diversity pertaining to African American cultural formations is part of the secular trends of capitalist modes of production</w:t>
      </w:r>
      <w:r w:rsidRPr="00567688">
        <w:rPr>
          <w:highlight w:val="green"/>
        </w:rPr>
        <w:t>.</w:t>
      </w:r>
      <w:r>
        <w:t xml:space="preserve"> These are trends that manifest themselves globally¡ linking terrains separated by time and space.</w:t>
      </w:r>
    </w:p>
    <w:p w14:paraId="79EF27BA" w14:textId="77777777" w:rsidR="00290AB1" w:rsidRDefault="00290AB1" w:rsidP="00290AB1">
      <w:r>
        <w:t>0ueer of Color and the Critique of liberal Capitalism</w:t>
      </w:r>
    </w:p>
    <w:p w14:paraId="66D40FCA" w14:textId="77777777" w:rsidR="00290AB1" w:rsidRDefault="00290AB1" w:rsidP="00290AB1">
      <w:r>
        <w:t xml:space="preserve">The preceding paragraphs suggest that African American culture indexes a social heterogeneity that oversteps the boundaries of gender propriety and sexual normativity. That social heterogeneity also indexes formations that are seemingly outside the spatial and temporal bounds of African American culture. These arguments oblige us to ask what mode of analysis would be appropriate for interpreting the drag-queen prostitute as an image that allegorizes and symbolizes thar social heterogeneity a heterogeneity that associates African American culture with gender and sexual variation and critically locates that culture within the genealogy of the 'west. </w:t>
      </w:r>
      <w:r w:rsidRPr="0036426A">
        <w:rPr>
          <w:rStyle w:val="StyleUnderline"/>
        </w:rPr>
        <w:t xml:space="preserve">To assemble such a mode of interpretation, </w:t>
      </w:r>
      <w:r w:rsidRPr="00567688">
        <w:rPr>
          <w:rStyle w:val="StyleUnderline"/>
          <w:highlight w:val="green"/>
        </w:rPr>
        <w:t>we may begin with</w:t>
      </w:r>
      <w:r w:rsidRPr="0036426A">
        <w:rPr>
          <w:rStyle w:val="StyleUnderline"/>
        </w:rPr>
        <w:t xml:space="preserve"> the nascent and emergent formation known as </w:t>
      </w:r>
      <w:r w:rsidRPr="00567688">
        <w:rPr>
          <w:rStyle w:val="StyleUnderline"/>
          <w:highlight w:val="green"/>
        </w:rPr>
        <w:t>queer of color analysis</w:t>
      </w:r>
      <w:r w:rsidRPr="00567688">
        <w:rPr>
          <w:highlight w:val="green"/>
        </w:rPr>
        <w:t>.</w:t>
      </w:r>
      <w:r>
        <w:t>1</w:t>
      </w:r>
    </w:p>
    <w:p w14:paraId="706EB715" w14:textId="77777777" w:rsidR="00290AB1" w:rsidRDefault="00290AB1" w:rsidP="00290AB1">
      <w:r>
        <w:t xml:space="preserve">In "Home, Houses, Nonidentity: 'Paris Is Burning,,,' Chandan Reddy discusses the expulsion of queers of color from literal homes and from the privileges bestowed by the nation as "home." </w:t>
      </w:r>
      <w:r w:rsidRPr="0036426A">
        <w:rPr>
          <w:rStyle w:val="StyleUnderline"/>
        </w:rPr>
        <w:t>Reddy's essay begins with the silences that both marxism and liberal pluralism share, silences about the intersections of gender, sexual, and racial exclusions</w:t>
      </w:r>
      <w:r>
        <w:t>. Reddy states,</w:t>
      </w:r>
    </w:p>
    <w:p w14:paraId="6272A6C0" w14:textId="77777777" w:rsidR="00290AB1" w:rsidRDefault="00290AB1" w:rsidP="00290AB1">
      <w:r w:rsidRPr="0036426A">
        <w:rPr>
          <w:rStyle w:val="Emphasis"/>
        </w:rPr>
        <w:t xml:space="preserve">Unaccounted for within both Marxist and liberal pluralist discussions of the home and the nation, </w:t>
      </w:r>
      <w:r w:rsidRPr="00567688">
        <w:rPr>
          <w:rStyle w:val="Emphasis"/>
          <w:highlight w:val="green"/>
        </w:rPr>
        <w:t>queers of color</w:t>
      </w:r>
      <w:r w:rsidRPr="0036426A">
        <w:rPr>
          <w:rStyle w:val="Emphasis"/>
        </w:rPr>
        <w:t xml:space="preserve"> as people of color</w:t>
      </w:r>
      <w:r>
        <w:t xml:space="preserve"> . . . </w:t>
      </w:r>
      <w:r w:rsidRPr="00567688">
        <w:rPr>
          <w:rStyle w:val="Emphasis"/>
          <w:highlight w:val="green"/>
        </w:rPr>
        <w:t>take up the critical task of both remembering and rejecting the</w:t>
      </w:r>
      <w:r w:rsidRPr="0036426A">
        <w:rPr>
          <w:rStyle w:val="Emphasis"/>
        </w:rPr>
        <w:t xml:space="preserve"> model of the </w:t>
      </w:r>
      <w:r w:rsidRPr="00567688">
        <w:rPr>
          <w:rStyle w:val="Emphasis"/>
          <w:highlight w:val="green"/>
        </w:rPr>
        <w:t>"home"</w:t>
      </w:r>
      <w:r w:rsidRPr="0036426A">
        <w:rPr>
          <w:rStyle w:val="Emphasis"/>
        </w:rPr>
        <w:t xml:space="preserve"> offered in the United States in two ways: first, by attending to the ways in which it was defined over and against people of color, and second, </w:t>
      </w:r>
      <w:r w:rsidRPr="00567688">
        <w:rPr>
          <w:rStyle w:val="Emphasis"/>
          <w:highlight w:val="green"/>
        </w:rPr>
        <w:t>by expanding the locations and moments of that critique of the home to interrogate processes of group</w:t>
      </w:r>
      <w:r w:rsidRPr="0036426A">
        <w:rPr>
          <w:rStyle w:val="Emphasis"/>
        </w:rPr>
        <w:t xml:space="preserve"> formation </w:t>
      </w:r>
      <w:r w:rsidRPr="00567688">
        <w:rPr>
          <w:rStyle w:val="Emphasis"/>
          <w:highlight w:val="green"/>
        </w:rPr>
        <w:t>and self-formation</w:t>
      </w:r>
      <w:r w:rsidRPr="0036426A">
        <w:rPr>
          <w:rStyle w:val="Emphasis"/>
        </w:rPr>
        <w:t xml:space="preserve"> from the experience of being expelled from their own dwellings and families for not conforming to the dictation of and demand for uniform gendered and sexual types</w:t>
      </w:r>
      <w:r w:rsidRPr="00567688">
        <w:rPr>
          <w:highlight w:val="green"/>
        </w:rPr>
        <w:t>.</w:t>
      </w:r>
      <w:r>
        <w:t>2</w:t>
      </w:r>
    </w:p>
    <w:p w14:paraId="6373F2FB" w14:textId="77777777" w:rsidR="00290AB1" w:rsidRDefault="00290AB1" w:rsidP="00290AB1">
      <w:r w:rsidRPr="0036426A">
        <w:rPr>
          <w:rStyle w:val="StyleUnderline"/>
        </w:rPr>
        <w:t xml:space="preserve">By identifying the nation as the domain determined by racial difference and gender and sexual conformity, Reddy suggests that the decisive intervention of queer of color analysis is that </w:t>
      </w:r>
      <w:r w:rsidRPr="00567688">
        <w:rPr>
          <w:rStyle w:val="StyleUnderline"/>
          <w:highlight w:val="green"/>
        </w:rPr>
        <w:t>racist Practice articulates</w:t>
      </w:r>
      <w:r w:rsidRPr="0036426A">
        <w:rPr>
          <w:rStyle w:val="StyleUnderline"/>
        </w:rPr>
        <w:t xml:space="preserve"> </w:t>
      </w:r>
      <w:r w:rsidRPr="00567688">
        <w:rPr>
          <w:rStyle w:val="StyleUnderline"/>
          <w:highlight w:val="green"/>
        </w:rPr>
        <w:t>itself</w:t>
      </w:r>
      <w:r w:rsidRPr="0036426A">
        <w:rPr>
          <w:rStyle w:val="StyleUnderline"/>
        </w:rPr>
        <w:t xml:space="preserve"> generally </w:t>
      </w:r>
      <w:r w:rsidRPr="00567688">
        <w:rPr>
          <w:rStyle w:val="StyleUnderline"/>
          <w:highlight w:val="green"/>
        </w:rPr>
        <w:t>as gender and sexual regulation</w:t>
      </w:r>
      <w:r w:rsidRPr="0036426A">
        <w:rPr>
          <w:rStyle w:val="StyleUnderline"/>
        </w:rPr>
        <w:t>, and that gender and sexual differences variegate racial formations</w:t>
      </w:r>
      <w:r w:rsidRPr="00567688">
        <w:rPr>
          <w:rStyle w:val="StyleUnderline"/>
          <w:highlight w:val="green"/>
        </w:rPr>
        <w:t>.</w:t>
      </w:r>
      <w:r w:rsidRPr="0036426A">
        <w:rPr>
          <w:rStyle w:val="StyleUnderline"/>
        </w:rPr>
        <w:t xml:space="preserve"> </w:t>
      </w:r>
      <w:r w:rsidRPr="00567688">
        <w:rPr>
          <w:rStyle w:val="StyleUnderline"/>
          <w:highlight w:val="green"/>
        </w:rPr>
        <w:t>This</w:t>
      </w:r>
      <w:r w:rsidRPr="0036426A">
        <w:rPr>
          <w:rStyle w:val="StyleUnderline"/>
        </w:rPr>
        <w:t xml:space="preserve"> articulation, moreover, </w:t>
      </w:r>
      <w:r w:rsidRPr="00567688">
        <w:rPr>
          <w:rStyle w:val="StyleUnderline"/>
          <w:highlight w:val="green"/>
        </w:rPr>
        <w:t>accounts for the social formations that compose liberal capitalism</w:t>
      </w:r>
      <w:r w:rsidRPr="00567688">
        <w:rPr>
          <w:highlight w:val="green"/>
        </w:rPr>
        <w:t>.</w:t>
      </w:r>
    </w:p>
    <w:p w14:paraId="723D8237" w14:textId="77777777" w:rsidR="00290AB1" w:rsidRDefault="00290AB1" w:rsidP="00290AB1">
      <w:r>
        <w:t xml:space="preserve">In doing so, </w:t>
      </w:r>
      <w:r w:rsidRPr="00567688">
        <w:rPr>
          <w:rStyle w:val="Emphasis"/>
          <w:highlight w:val="green"/>
        </w:rPr>
        <w:t>queer of color critique approaches culture as one site that compels identifications with and antagonisms to the normative ideals promoted by state and capital</w:t>
      </w:r>
      <w:r w:rsidRPr="00567688">
        <w:rPr>
          <w:highlight w:val="green"/>
        </w:rPr>
        <w:t>.</w:t>
      </w:r>
      <w:r>
        <w:t xml:space="preserve"> For Redd¡ national culture constitutes itself against subjects of color. Alternatively¡ culture produces houses peopled by queers of color, subjects who have been expelled from home. </w:t>
      </w:r>
      <w:r w:rsidRPr="0036426A">
        <w:rPr>
          <w:rStyle w:val="StyleUnderline"/>
        </w:rPr>
        <w:t>These subjects in turn "collectively remember home as a site of contradictory demands and conditions."</w:t>
      </w:r>
      <w:r>
        <w:t xml:space="preserve">3 </w:t>
      </w:r>
      <w:r w:rsidRPr="0036426A">
        <w:rPr>
          <w:rStyle w:val="Emphasis"/>
        </w:rPr>
        <w:t xml:space="preserve">As it fosters both identifications and antagonisms, </w:t>
      </w:r>
      <w:r w:rsidRPr="00567688">
        <w:rPr>
          <w:rStyle w:val="Emphasis"/>
          <w:highlight w:val="green"/>
        </w:rPr>
        <w:t>culture becomes a site of material struggle</w:t>
      </w:r>
      <w:r w:rsidRPr="00567688">
        <w:rPr>
          <w:highlight w:val="green"/>
        </w:rPr>
        <w:t>.</w:t>
      </w:r>
      <w:r>
        <w:t xml:space="preserve"> </w:t>
      </w:r>
      <w:r w:rsidRPr="0036426A">
        <w:rPr>
          <w:rStyle w:val="StyleUnderline"/>
        </w:rPr>
        <w:t>As the site of identification, culture becomes the terrain in which formations seemingly antagonistic to liberalism, like marxism and revolutionary nationalism, converge with liberal ideology, precisely through their identification with gender and sexual norms and ideals</w:t>
      </w:r>
      <w:r>
        <w:t>. Queer of color analysis must examine how culture as a site of identification produces such odd bedfellows and how it-as the location of antagonisms-fosters unimagined alliances.</w:t>
      </w:r>
    </w:p>
    <w:p w14:paraId="3CB95B90" w14:textId="77777777" w:rsidR="00290AB1" w:rsidRDefault="00290AB1" w:rsidP="00290AB1">
      <w:r w:rsidRPr="0036426A">
        <w:rPr>
          <w:rStyle w:val="StyleUnderline"/>
        </w:rPr>
        <w:t>As an epistemological intervention, queer of color analysis denotes an interest in materiality but refuses ideologies of transparency and reflection, ideologies that have helped to constitute marxism, revolutionary nationalism, and liberal pluralism</w:t>
      </w:r>
      <w:r>
        <w:t xml:space="preserve">. </w:t>
      </w:r>
      <w:r w:rsidRPr="00567688">
        <w:rPr>
          <w:rStyle w:val="Emphasis"/>
          <w:highlight w:val="green"/>
        </w:rPr>
        <w:t>Marxism and revolutionary nationalism</w:t>
      </w:r>
      <w:r w:rsidRPr="0036426A">
        <w:rPr>
          <w:rStyle w:val="Emphasis"/>
        </w:rPr>
        <w:t xml:space="preserve">, respectively, have </w:t>
      </w:r>
      <w:r w:rsidRPr="00567688">
        <w:rPr>
          <w:rStyle w:val="Emphasis"/>
          <w:highlight w:val="green"/>
        </w:rPr>
        <w:t>often figured</w:t>
      </w:r>
      <w:r w:rsidRPr="0036426A">
        <w:rPr>
          <w:rStyle w:val="Emphasis"/>
        </w:rPr>
        <w:t xml:space="preserve"> </w:t>
      </w:r>
      <w:r w:rsidRPr="00567688">
        <w:rPr>
          <w:rStyle w:val="Emphasis"/>
          <w:highlight w:val="green"/>
        </w:rPr>
        <w:t>nation and property as the transparent outcome of class and racial exclusions</w:t>
      </w:r>
      <w:r w:rsidRPr="00567688">
        <w:rPr>
          <w:highlight w:val="green"/>
        </w:rPr>
        <w:t>.</w:t>
      </w:r>
      <w:r>
        <w:t xml:space="preserve"> Relatedly, liberal pluralism has traditionally constructed the home as the obvious site of accommodation and confirmation. </w:t>
      </w:r>
      <w:r w:rsidRPr="00567688">
        <w:rPr>
          <w:rStyle w:val="StyleUnderline"/>
          <w:highlight w:val="green"/>
        </w:rPr>
        <w:t>Queer of color analysis</w:t>
      </w:r>
      <w:r>
        <w:t xml:space="preserve">, on the other hand, </w:t>
      </w:r>
      <w:r w:rsidRPr="00567688">
        <w:rPr>
          <w:rStyle w:val="StyleUnderline"/>
        </w:rPr>
        <w:t>eschews</w:t>
      </w:r>
      <w:r w:rsidRPr="0036426A">
        <w:rPr>
          <w:rStyle w:val="StyleUnderline"/>
        </w:rPr>
        <w:t xml:space="preserve"> the transparency of all these formulations and opts </w:t>
      </w:r>
      <w:r w:rsidRPr="00567688">
        <w:rPr>
          <w:rStyle w:val="StyleUnderline"/>
          <w:highlight w:val="green"/>
        </w:rPr>
        <w:t>instead</w:t>
      </w:r>
      <w:r w:rsidRPr="0036426A">
        <w:rPr>
          <w:rStyle w:val="StyleUnderline"/>
        </w:rPr>
        <w:t xml:space="preserve"> for an </w:t>
      </w:r>
      <w:r w:rsidRPr="00567688">
        <w:rPr>
          <w:rStyle w:val="StyleUnderline"/>
          <w:highlight w:val="green"/>
        </w:rPr>
        <w:t>understand</w:t>
      </w:r>
      <w:r w:rsidRPr="0036426A">
        <w:rPr>
          <w:rStyle w:val="StyleUnderline"/>
        </w:rPr>
        <w:t xml:space="preserve">ing of </w:t>
      </w:r>
      <w:r w:rsidRPr="00567688">
        <w:rPr>
          <w:rStyle w:val="StyleUnderline"/>
          <w:highlight w:val="green"/>
        </w:rPr>
        <w:t>nation and capital as the outcome of</w:t>
      </w:r>
      <w:r w:rsidRPr="0036426A">
        <w:rPr>
          <w:rStyle w:val="StyleUnderline"/>
        </w:rPr>
        <w:t xml:space="preserve"> manifold </w:t>
      </w:r>
      <w:r w:rsidRPr="00567688">
        <w:rPr>
          <w:rStyle w:val="StyleUnderline"/>
          <w:highlight w:val="green"/>
        </w:rPr>
        <w:t>intersections that contradict</w:t>
      </w:r>
      <w:r w:rsidRPr="0036426A">
        <w:rPr>
          <w:rStyle w:val="StyleUnderline"/>
        </w:rPr>
        <w:t xml:space="preserve"> the idea of </w:t>
      </w:r>
      <w:r w:rsidRPr="00567688">
        <w:rPr>
          <w:rStyle w:val="StyleUnderline"/>
          <w:highlight w:val="green"/>
        </w:rPr>
        <w:t>the liberal nation-state and capital as</w:t>
      </w:r>
      <w:r w:rsidRPr="0036426A">
        <w:rPr>
          <w:rStyle w:val="StyleUnderline"/>
        </w:rPr>
        <w:t xml:space="preserve"> sites of </w:t>
      </w:r>
      <w:r w:rsidRPr="00567688">
        <w:rPr>
          <w:rStyle w:val="StyleUnderline"/>
          <w:highlight w:val="green"/>
        </w:rPr>
        <w:t>resolution, perfection, progress</w:t>
      </w:r>
      <w:r w:rsidRPr="0036426A">
        <w:rPr>
          <w:rStyle w:val="StyleUnderline"/>
        </w:rPr>
        <w:t>, and confirmation</w:t>
      </w:r>
      <w:r w:rsidRPr="00567688">
        <w:rPr>
          <w:highlight w:val="green"/>
        </w:rPr>
        <w:t xml:space="preserve">. </w:t>
      </w:r>
      <w:r w:rsidRPr="00567688">
        <w:t>Indeed</w:t>
      </w:r>
      <w:r>
        <w:t xml:space="preserve">, </w:t>
      </w:r>
      <w:r w:rsidRPr="0036426A">
        <w:rPr>
          <w:rStyle w:val="StyleUnderline"/>
        </w:rPr>
        <w:t>liberal capitalist ideology works to suppress the diverse components of state and capitalist formations</w:t>
      </w:r>
      <w:r>
        <w:t xml:space="preserve">. </w:t>
      </w:r>
      <w:r w:rsidRPr="0036426A">
        <w:rPr>
          <w:rStyle w:val="StyleUnderline"/>
        </w:rPr>
        <w:t>To the extent that marxism and revolutionary nationalism disavow race, gender, and sexuality's mutually formative role in political and economic relations is the extent to which liberal ideology captivates revolutionary nationalism and Marxism</w:t>
      </w:r>
      <w:r>
        <w:t xml:space="preserve">. </w:t>
      </w:r>
      <w:r w:rsidRPr="0036426A">
        <w:rPr>
          <w:rStyle w:val="StyleUnderline"/>
        </w:rPr>
        <w:t>To restate, queer of color analysis presumes that liberal ideology occludes the intersecting saliency of race, gender, sexuality, and class in forming social practices</w:t>
      </w:r>
      <w:r>
        <w:t xml:space="preserve">. Approaching ideologies of transparency as forma-tions that have worked to conceal those intersections means that queer of color analysis has to debunk the idea that race, class, gender, and sexuality are discrete formations, apparently insulated from one another. </w:t>
      </w:r>
      <w:r w:rsidRPr="0036426A">
        <w:rPr>
          <w:rStyle w:val="StyleUnderline"/>
        </w:rPr>
        <w:t>As queer of color critique challenges ideologies of discreteness, it attempts to disturb the idea that racial and national formations are obviously disconnected</w:t>
      </w:r>
      <w:r>
        <w:t xml:space="preserve">. As an intervention into queer of color analysis, this text attempts to locate African American racial formations alongside other racial formations and within epistemological procedures believed to be unrelated or tangential to African American culture. </w:t>
      </w:r>
    </w:p>
    <w:p w14:paraId="2DFA663A" w14:textId="77777777" w:rsidR="00290AB1" w:rsidRDefault="00290AB1" w:rsidP="00290AB1">
      <w:r>
        <w:t>To Disidentify with Historical Materialism</w:t>
      </w:r>
    </w:p>
    <w:p w14:paraId="7A307A69" w14:textId="77777777" w:rsidR="00290AB1" w:rsidRDefault="00290AB1" w:rsidP="00290AB1">
      <w:r w:rsidRPr="0036426A">
        <w:rPr>
          <w:rStyle w:val="StyleUnderline"/>
        </w:rPr>
        <w:t>By relating queer of color subjects and practices to marxism and liberal pluralism, Reddy suggests that queer of color analysis must critically engage the genealogy of materialist critique</w:t>
      </w:r>
      <w:r>
        <w:t xml:space="preserve">. In his book, Disidentifications: Queers of Color and the Performance of Politics, José Esteban Muñoz argues, “Dis-identification is the hermeneutical performance of decoding mass, high, or any other cultural fields from the perspective of a minority subject who is disempowered in such a representational hierarchy.”4 </w:t>
      </w:r>
      <w:r w:rsidRPr="0036426A">
        <w:rPr>
          <w:rStyle w:val="StyleUnderline"/>
        </w:rPr>
        <w:t>As Munoz suggests</w:t>
      </w:r>
      <w:r w:rsidRPr="00567688">
        <w:rPr>
          <w:rStyle w:val="StyleUnderline"/>
          <w:highlight w:val="green"/>
        </w:rPr>
        <w:t>, queer of color critique decodes cultural fields not from a position outside those fields</w:t>
      </w:r>
      <w:r w:rsidRPr="0036426A">
        <w:rPr>
          <w:rStyle w:val="StyleUnderline"/>
        </w:rPr>
        <w:t xml:space="preserve">, </w:t>
      </w:r>
      <w:r w:rsidRPr="00567688">
        <w:rPr>
          <w:rStyle w:val="StyleUnderline"/>
          <w:highlight w:val="green"/>
        </w:rPr>
        <w:t>but from within them</w:t>
      </w:r>
      <w:r w:rsidRPr="0036426A">
        <w:rPr>
          <w:rStyle w:val="StyleUnderline"/>
        </w:rPr>
        <w:t>, as those fields account for the queer of color subject’s historicity</w:t>
      </w:r>
      <w:r w:rsidRPr="00567688">
        <w:rPr>
          <w:rStyle w:val="StyleUnderline"/>
          <w:highlight w:val="green"/>
        </w:rPr>
        <w:t>.</w:t>
      </w:r>
      <w:r w:rsidRPr="0036426A">
        <w:rPr>
          <w:rStyle w:val="StyleUnderline"/>
        </w:rPr>
        <w:t xml:space="preserve"> If the intersections of race, gender, sexuality, and class constitute social formations within a variety of locations</w:t>
      </w:r>
      <w:r>
        <w:t xml:space="preserve">. We may say that women of color theorists have historically theorized intersections as the basis of social formations. Queer of color analysis extends women of color feminism by investigating how intersecting racial, gender, and sexual prac-tices antagonize and/or conspire with the normative investments of nation-states and capital. </w:t>
      </w:r>
    </w:p>
    <w:p w14:paraId="30D508F4" w14:textId="77777777" w:rsidR="00290AB1" w:rsidRDefault="00290AB1" w:rsidP="00290AB1">
      <w:r w:rsidRPr="0036426A">
        <w:rPr>
          <w:rStyle w:val="Emphasis"/>
        </w:rPr>
        <w:t>As queer of color analysis claims an interest in social formations, it locates itself within the mode of critique known as historical materialism</w:t>
      </w:r>
      <w:r>
        <w:t xml:space="preserve">.5 </w:t>
      </w:r>
      <w:r w:rsidRPr="00567688">
        <w:rPr>
          <w:rStyle w:val="Emphasis"/>
        </w:rPr>
        <w:t>Since historical materialism has traditionally privileged class over other social relations, queer of color critique cannot take it up without revision, must not employ it without disidentification</w:t>
      </w:r>
      <w:r w:rsidRPr="00567688">
        <w:t>.</w:t>
      </w:r>
      <w:r>
        <w:t xml:space="preserve"> If to disidentify means to ..[recycle] and [rethink] encoded meaning" and ..to use the code [of the majority] as raw material for representing a disempowered politics of positionality that has been rendered unthinkable by the dominant culture,"6 then disidentification resembles Louis Althusser's rereading of historical materialism. </w:t>
      </w:r>
      <w:r w:rsidRPr="00567688">
        <w:rPr>
          <w:rStyle w:val="Emphasis"/>
          <w:highlight w:val="green"/>
        </w:rPr>
        <w:t>Queer of color analysis disidentifies with historical materialism to rethink its categories and how they might conceal the materiality of race, gender, and sexuality.</w:t>
      </w:r>
      <w:r w:rsidRPr="0036426A">
        <w:rPr>
          <w:rStyle w:val="Emphasis"/>
        </w:rPr>
        <w:t xml:space="preserve"> In this instance, </w:t>
      </w:r>
      <w:r w:rsidRPr="00567688">
        <w:rPr>
          <w:rStyle w:val="Emphasis"/>
          <w:highlight w:val="green"/>
        </w:rPr>
        <w:t>to disidentify in no way means to discard</w:t>
      </w:r>
      <w:r w:rsidRPr="00567688">
        <w:rPr>
          <w:highlight w:val="green"/>
        </w:rPr>
        <w:t>.</w:t>
      </w:r>
    </w:p>
    <w:p w14:paraId="77C54763" w14:textId="77777777" w:rsidR="00290AB1" w:rsidRDefault="00290AB1" w:rsidP="00290AB1">
      <w:r>
        <w:t xml:space="preserve">Addressing </w:t>
      </w:r>
      <w:r w:rsidRPr="0036426A">
        <w:rPr>
          <w:rStyle w:val="StyleUnderline"/>
        </w:rPr>
        <w:t>the silences within Marx's writings</w:t>
      </w:r>
      <w:r>
        <w:t xml:space="preserve"> that enable rather than disturb bourgeois ideolog¡ silences produced by Marx's failure to theorize received abstractions like "division of labor, money, value, etc.," Althusser writes in Reading Capital,</w:t>
      </w:r>
    </w:p>
    <w:p w14:paraId="66509D7E" w14:textId="77777777" w:rsidR="00290AB1" w:rsidRDefault="00290AB1" w:rsidP="00290AB1">
      <w:r>
        <w:t xml:space="preserve">This silence </w:t>
      </w:r>
      <w:r w:rsidRPr="0036426A">
        <w:rPr>
          <w:rStyle w:val="StyleUnderline"/>
        </w:rPr>
        <w:t xml:space="preserve">is only "heard" at one precise point, just where it goes unperceived: when Marx speaks of the initial abstractions on which the work of transformation is performed. vhat are these initial abstractions? </w:t>
      </w:r>
      <w:r>
        <w:t xml:space="preserve">By what right does Marx accept in these initial abstractions the categories from which Smith and Ricardo started, thus suggesting that he thinks in continuity with their object, and that therefore there is no break in object between them and him? </w:t>
      </w:r>
      <w:r w:rsidRPr="0036426A">
        <w:rPr>
          <w:rStyle w:val="StyleUnderline"/>
        </w:rPr>
        <w:t>These two questions are really only one single question, precisely the question Marx does not answer, simply because he does not pose it</w:t>
      </w:r>
      <w:r>
        <w:t xml:space="preserve">. </w:t>
      </w:r>
      <w:r w:rsidRPr="0036426A">
        <w:rPr>
          <w:rStyle w:val="StyleUnderline"/>
        </w:rPr>
        <w:t>Here is the site of his silence, and this site' being empty threatens to be occupied by the "natural" discourse of ideology, in particular, of empiricism</w:t>
      </w:r>
      <w:r>
        <w:t xml:space="preserve">. . . . </w:t>
      </w:r>
      <w:r w:rsidRPr="0036426A">
        <w:rPr>
          <w:rStyle w:val="StyleUnderline"/>
        </w:rPr>
        <w:t>An ideology may gather naturally in the hollow left by this silence, the ideology of a relation of real correspondence between the real and its intuition and representation, and the presence of an "abstraction" which operates on this real in order to disengage from it these "abstract general relations," i.e., an empiricist ideology of abstraction'</w:t>
      </w:r>
      <w:r>
        <w:t>7</w:t>
      </w:r>
    </w:p>
    <w:p w14:paraId="3DB6E6C8" w14:textId="77777777" w:rsidR="00290AB1" w:rsidRDefault="00290AB1" w:rsidP="00290AB1">
      <w:r>
        <w:t xml:space="preserve">As empiricism grants authority to representation, empiricism functions hegemonically, making representations seem natural and objective. To assume that categories conform to reality is to think with, instead of against, hegemony. As he uncritically appropriated the conceptions of political economy formulated by bourgeois economists, </w:t>
      </w:r>
      <w:r w:rsidRPr="0036426A">
        <w:rPr>
          <w:rStyle w:val="StyleUnderline"/>
        </w:rPr>
        <w:t xml:space="preserve">Marx abetted liberal ideology. He identified with that ideology instead of disidentifying with it. Disidentifying with historical materialism means determining the silences and ideologies that reside within critical terrains, silences and ideologies that equate representations with reality. </w:t>
      </w:r>
      <w:r w:rsidRPr="00567688">
        <w:rPr>
          <w:rStyle w:val="StyleUnderline"/>
          <w:highlight w:val="green"/>
        </w:rPr>
        <w:t>Queer of color analysis</w:t>
      </w:r>
      <w:r w:rsidRPr="0036426A">
        <w:rPr>
          <w:rStyle w:val="StyleUnderline"/>
        </w:rPr>
        <w:t xml:space="preserve">, therefore, extends Althusser's observations by </w:t>
      </w:r>
      <w:r w:rsidRPr="00567688">
        <w:rPr>
          <w:rStyle w:val="StyleUnderline"/>
          <w:highlight w:val="green"/>
        </w:rPr>
        <w:t>account</w:t>
      </w:r>
      <w:r w:rsidRPr="0036426A">
        <w:rPr>
          <w:rStyle w:val="StyleUnderline"/>
        </w:rPr>
        <w:t xml:space="preserve">ing </w:t>
      </w:r>
      <w:r w:rsidRPr="00567688">
        <w:rPr>
          <w:rStyle w:val="StyleUnderline"/>
          <w:highlight w:val="green"/>
        </w:rPr>
        <w:t>for the ways</w:t>
      </w:r>
      <w:r w:rsidRPr="0036426A">
        <w:rPr>
          <w:rStyle w:val="StyleUnderline"/>
        </w:rPr>
        <w:t xml:space="preserve"> in which </w:t>
      </w:r>
      <w:r w:rsidRPr="00567688">
        <w:rPr>
          <w:rStyle w:val="StyleUnderline"/>
          <w:highlight w:val="green"/>
        </w:rPr>
        <w:t>Marx</w:t>
      </w:r>
      <w:r w:rsidRPr="00567688">
        <w:rPr>
          <w:rStyle w:val="StyleUnderline"/>
        </w:rPr>
        <w:t>'s</w:t>
      </w:r>
      <w:r w:rsidRPr="0036426A">
        <w:rPr>
          <w:rStyle w:val="StyleUnderline"/>
        </w:rPr>
        <w:t xml:space="preserve"> critique of capitalist property relations </w:t>
      </w:r>
      <w:r w:rsidRPr="00567688">
        <w:rPr>
          <w:rStyle w:val="StyleUnderline"/>
          <w:highlight w:val="green"/>
        </w:rPr>
        <w:t xml:space="preserve">is haunted by silences that make racial, gender, and sexual </w:t>
      </w:r>
      <w:r w:rsidRPr="00567688">
        <w:rPr>
          <w:rStyle w:val="StyleUnderline"/>
        </w:rPr>
        <w:t xml:space="preserve">ideologies and </w:t>
      </w:r>
      <w:r w:rsidRPr="00567688">
        <w:rPr>
          <w:rStyle w:val="StyleUnderline"/>
          <w:highlight w:val="green"/>
        </w:rPr>
        <w:t>discourses</w:t>
      </w:r>
      <w:r w:rsidRPr="0036426A">
        <w:rPr>
          <w:rStyle w:val="StyleUnderline"/>
        </w:rPr>
        <w:t xml:space="preserve"> commensurate with reality and suitable for </w:t>
      </w:r>
      <w:r w:rsidRPr="00567688">
        <w:rPr>
          <w:rStyle w:val="StyleUnderline"/>
          <w:highlight w:val="green"/>
        </w:rPr>
        <w:t>universal</w:t>
      </w:r>
      <w:r w:rsidRPr="0036426A">
        <w:rPr>
          <w:rStyle w:val="StyleUnderline"/>
        </w:rPr>
        <w:t xml:space="preserve"> ideals</w:t>
      </w:r>
      <w:r w:rsidRPr="00567688">
        <w:rPr>
          <w:highlight w:val="green"/>
        </w:rPr>
        <w:t>.</w:t>
      </w:r>
    </w:p>
    <w:p w14:paraId="2CC051BC" w14:textId="77777777" w:rsidR="00290AB1" w:rsidRDefault="00290AB1" w:rsidP="00290AB1">
      <w:r>
        <w:t xml:space="preserve">An ideology has gathered in the silences pertaining to the intersections of race, gender, sexuality¡ and class. '$le </w:t>
      </w:r>
      <w:r w:rsidRPr="0036426A">
        <w:rPr>
          <w:rStyle w:val="StyleUnderline"/>
        </w:rPr>
        <w:t>may locate that silence within one “tendency” of marxism. writing about that tendency as part of marxism's critique of 'Western civilization, Raymond Williams states, "'Civilization' had produced not only wealth,-order, and refinement, but as part of the same process poverty disorder, degradation. It was attacked for its ,artificiality,_ its glaring contrasts with a 'natural' or 'human' order.</w:t>
      </w:r>
      <w:r>
        <w:t xml:space="preserve">”8 </w:t>
      </w:r>
      <w:r w:rsidRPr="0036426A">
        <w:rPr>
          <w:rStyle w:val="StyleUnderline"/>
        </w:rPr>
        <w:t xml:space="preserve">As it kept silent about sexuality and gender, </w:t>
      </w:r>
      <w:r w:rsidRPr="00567688">
        <w:rPr>
          <w:rStyle w:val="StyleUnderline"/>
          <w:highlight w:val="green"/>
        </w:rPr>
        <w:t>historical materialism</w:t>
      </w:r>
      <w:r w:rsidRPr="0036426A">
        <w:rPr>
          <w:rStyle w:val="StyleUnderline"/>
        </w:rPr>
        <w:t xml:space="preserve">, along with liberal ideology, </w:t>
      </w:r>
      <w:r w:rsidRPr="00567688">
        <w:rPr>
          <w:rStyle w:val="StyleUnderline"/>
          <w:highlight w:val="green"/>
        </w:rPr>
        <w:t>took normative heterosexuality as the emblem of order, nature, and universality, making that which deviated from heteropatriarchal ideals the sign of disorder</w:t>
      </w:r>
      <w:r w:rsidRPr="00567688">
        <w:rPr>
          <w:highlight w:val="green"/>
        </w:rPr>
        <w:t>.</w:t>
      </w:r>
      <w:r>
        <w:t xml:space="preserve"> In doing so, </w:t>
      </w:r>
      <w:r w:rsidRPr="0036426A">
        <w:rPr>
          <w:rStyle w:val="StyleUnderline"/>
        </w:rPr>
        <w:t xml:space="preserve">marxism thought in continuity with bourgeois definitions of "civilization." Moreover, the distinction between civilization as progress versus civilization as disorder obtained meaning along the axes of race, gender, sexuality¡ and class. Hence, </w:t>
      </w:r>
      <w:r w:rsidRPr="00567688">
        <w:rPr>
          <w:rStyle w:val="StyleUnderline"/>
          <w:highlight w:val="green"/>
        </w:rPr>
        <w:t>the distinction between normative heterosexuality</w:t>
      </w:r>
      <w:r w:rsidRPr="0036426A">
        <w:rPr>
          <w:rStyle w:val="StyleUnderline"/>
        </w:rPr>
        <w:t xml:space="preserve"> (as the evidence of progress and development) </w:t>
      </w:r>
      <w:r w:rsidRPr="00567688">
        <w:rPr>
          <w:rStyle w:val="StyleUnderline"/>
          <w:highlight w:val="green"/>
        </w:rPr>
        <w:t>and nonnormative gender and sexual practices</w:t>
      </w:r>
      <w:r w:rsidRPr="0036426A">
        <w:rPr>
          <w:rStyle w:val="StyleUnderline"/>
        </w:rPr>
        <w:t xml:space="preserve"> and identities (as the woeful signs of social lag and dysfunction) has </w:t>
      </w:r>
      <w:r w:rsidRPr="00567688">
        <w:rPr>
          <w:rStyle w:val="StyleUnderline"/>
          <w:highlight w:val="green"/>
        </w:rPr>
        <w:t>emerged</w:t>
      </w:r>
      <w:r w:rsidRPr="0036426A">
        <w:rPr>
          <w:rStyle w:val="StyleUnderline"/>
        </w:rPr>
        <w:t xml:space="preserve"> historically </w:t>
      </w:r>
      <w:r w:rsidRPr="00567688">
        <w:rPr>
          <w:rStyle w:val="StyleUnderline"/>
          <w:highlight w:val="green"/>
        </w:rPr>
        <w:t>from the field of racialized discourse.</w:t>
      </w:r>
      <w:r w:rsidRPr="0036426A">
        <w:rPr>
          <w:rStyle w:val="StyleUnderline"/>
        </w:rPr>
        <w:t xml:space="preserve"> Put plainly¡ </w:t>
      </w:r>
      <w:r w:rsidRPr="00567688">
        <w:rPr>
          <w:rStyle w:val="StyleUnderline"/>
          <w:highlight w:val="green"/>
        </w:rPr>
        <w:t>racialization has helped to articulate heteropatriarchy as universal</w:t>
      </w:r>
      <w:r w:rsidRPr="00567688">
        <w:rPr>
          <w:highlight w:val="green"/>
        </w:rPr>
        <w:t>.</w:t>
      </w:r>
    </w:p>
    <w:p w14:paraId="0DF82DBB" w14:textId="77777777" w:rsidR="00290AB1" w:rsidRPr="00290AB1" w:rsidRDefault="00290AB1" w:rsidP="00290AB1"/>
    <w:sectPr w:rsidR="00290AB1" w:rsidRPr="00290AB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0CAD94" w14:textId="77777777" w:rsidR="00B67ED9" w:rsidRDefault="00B67ED9" w:rsidP="00066D2C">
      <w:pPr>
        <w:spacing w:after="0" w:line="240" w:lineRule="auto"/>
      </w:pPr>
      <w:r>
        <w:separator/>
      </w:r>
    </w:p>
  </w:endnote>
  <w:endnote w:type="continuationSeparator" w:id="0">
    <w:p w14:paraId="757BBDB6" w14:textId="77777777" w:rsidR="00B67ED9" w:rsidRDefault="00B67ED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215224" w14:textId="77777777" w:rsidR="00B67ED9" w:rsidRDefault="00B67ED9" w:rsidP="00066D2C">
      <w:pPr>
        <w:spacing w:after="0" w:line="240" w:lineRule="auto"/>
      </w:pPr>
      <w:r>
        <w:separator/>
      </w:r>
    </w:p>
  </w:footnote>
  <w:footnote w:type="continuationSeparator" w:id="0">
    <w:p w14:paraId="7DE9515F" w14:textId="77777777" w:rsidR="00B67ED9" w:rsidRDefault="00B67ED9" w:rsidP="00066D2C">
      <w:pPr>
        <w:spacing w:after="0" w:line="240" w:lineRule="auto"/>
      </w:pPr>
      <w:r>
        <w:continuationSeparator/>
      </w:r>
    </w:p>
  </w:footnote>
  <w:footnote w:id="1">
    <w:p w14:paraId="73F6EFED" w14:textId="77777777" w:rsidR="00BD6DBA" w:rsidRDefault="00BD6DBA" w:rsidP="00BD6DBA">
      <w:r>
        <w:rPr>
          <w:rStyle w:val="FootnoteReference"/>
        </w:rPr>
        <w:footnoteRef/>
      </w:r>
      <w:r>
        <w:t xml:space="preserve"> </w:t>
      </w:r>
      <w:r w:rsidRPr="000A4172">
        <w:rPr>
          <w:rStyle w:val="Style13ptBold"/>
        </w:rPr>
        <w:t>Harney and Moten</w:t>
      </w:r>
      <w:r w:rsidRPr="000A4172">
        <w:t xml:space="preserve"> </w:t>
      </w:r>
      <w:r w:rsidRPr="00F7652D">
        <w:rPr>
          <w:rStyle w:val="Style13ptBold"/>
        </w:rPr>
        <w:t>13</w:t>
      </w:r>
      <w:r>
        <w:t xml:space="preserve"> [Stefano Harney and Fred Moten, </w:t>
      </w:r>
      <w:r>
        <w:rPr>
          <w:i/>
          <w:iCs/>
        </w:rPr>
        <w:t>The Undercommons: Fugitive Planning and Black Study</w:t>
      </w:r>
      <w:r>
        <w:t>, Minor Compositions, 2013, p. 119 //tjb]</w:t>
      </w:r>
    </w:p>
  </w:footnote>
  <w:footnote w:id="2">
    <w:p w14:paraId="635F5799" w14:textId="77777777" w:rsidR="00BD6DBA" w:rsidRDefault="00BD6DBA" w:rsidP="00BD6DBA">
      <w:pPr>
        <w:pStyle w:val="FootnoteText"/>
      </w:pPr>
      <w:r>
        <w:rPr>
          <w:rStyle w:val="FootnoteReference"/>
        </w:rPr>
        <w:footnoteRef/>
      </w:r>
      <w:r>
        <w:t xml:space="preserve"> </w:t>
      </w:r>
      <w:r w:rsidRPr="000A4172">
        <w:rPr>
          <w:rStyle w:val="Style13ptBold"/>
        </w:rPr>
        <w:t xml:space="preserve">Harney and </w:t>
      </w:r>
      <w:r w:rsidRPr="00F7652D">
        <w:rPr>
          <w:rStyle w:val="Style13ptBold"/>
        </w:rPr>
        <w:t>Moten</w:t>
      </w:r>
      <w:r>
        <w:rPr>
          <w:rStyle w:val="Style13ptBold"/>
        </w:rPr>
        <w:t xml:space="preserve"> </w:t>
      </w:r>
      <w:r w:rsidRPr="00F7652D">
        <w:rPr>
          <w:rStyle w:val="Style13ptBold"/>
        </w:rPr>
        <w:t xml:space="preserve">13 </w:t>
      </w:r>
      <w:r w:rsidRPr="00F7652D">
        <w:t>[Stefano Harney and Fred Moten, The Undercommons: Fugitive Planning and Black Study, Minor Compositions, 2013, p. 121 //tjb]</w:t>
      </w:r>
    </w:p>
  </w:footnote>
  <w:footnote w:id="3">
    <w:p w14:paraId="5BB07633" w14:textId="77777777" w:rsidR="00BD6DBA" w:rsidRDefault="00BD6DBA" w:rsidP="00BD6DBA">
      <w:r>
        <w:rPr>
          <w:rStyle w:val="FootnoteReference"/>
        </w:rPr>
        <w:footnoteRef/>
      </w:r>
      <w:r>
        <w:t xml:space="preserve"> Cockrel 98 [Ken Cockrel, Interviewed by Dan Georgakas and Martin Surkin. Published in </w:t>
      </w:r>
      <w:r>
        <w:rPr>
          <w:i/>
          <w:iCs/>
        </w:rPr>
        <w:t>Detroit: I Do Mind Dying</w:t>
      </w:r>
      <w:r>
        <w:t xml:space="preserve"> by Dan Georgakas and Martin Surkin, South End Press, 1998 //tjb]</w:t>
      </w:r>
    </w:p>
  </w:footnote>
  <w:footnote w:id="4">
    <w:p w14:paraId="1BB378C4" w14:textId="77777777" w:rsidR="00BD6DBA" w:rsidRDefault="00BD6DBA" w:rsidP="00BD6DBA">
      <w:r>
        <w:rPr>
          <w:rStyle w:val="FootnoteReference"/>
        </w:rPr>
        <w:footnoteRef/>
      </w:r>
      <w:r>
        <w:t xml:space="preserve"> </w:t>
      </w:r>
      <w:r w:rsidRPr="00D63CB9">
        <w:rPr>
          <w:rStyle w:val="Style13ptBold"/>
        </w:rPr>
        <w:t>Harney &amp; Moten 21</w:t>
      </w:r>
      <w:r>
        <w:t xml:space="preserve"> [Stefano Harney &amp; Fred Moten, “Plantocracy and Communism,” May 21, 2021, </w:t>
      </w:r>
      <w:hyperlink r:id="rId1" w:history="1">
        <w:r w:rsidRPr="003941BF">
          <w:rPr>
            <w:rStyle w:val="Hyperlink"/>
          </w:rPr>
          <w:t>https://illwill.com/plantocracy-and-communism</w:t>
        </w:r>
      </w:hyperlink>
      <w:r>
        <w:t xml:space="preserve"> //tjb]</w:t>
      </w:r>
    </w:p>
  </w:footnote>
  <w:footnote w:id="5">
    <w:p w14:paraId="4F2CC2CE" w14:textId="77777777" w:rsidR="00BD6DBA" w:rsidRDefault="00BD6DBA" w:rsidP="00BD6DBA">
      <w:r>
        <w:rPr>
          <w:rStyle w:val="FootnoteReference"/>
        </w:rPr>
        <w:footnoteRef/>
      </w:r>
      <w:r>
        <w:t xml:space="preserve"> </w:t>
      </w:r>
      <w:r w:rsidRPr="00070BE5">
        <w:rPr>
          <w:rStyle w:val="Style13ptBold"/>
        </w:rPr>
        <w:t>Baker 68</w:t>
      </w:r>
      <w:r>
        <w:t xml:space="preserve"> [General Baker, “Open Letter to Chrysler Corporation,” 1968. Published in </w:t>
      </w:r>
      <w:r>
        <w:rPr>
          <w:i/>
          <w:iCs/>
        </w:rPr>
        <w:t>Detroit: I Do Mind Dying</w:t>
      </w:r>
      <w:r>
        <w:t xml:space="preserve"> by Dan Georgakas and Martin Surkin, South End Press, 1998, p. 22 //tjb]</w:t>
      </w:r>
    </w:p>
  </w:footnote>
  <w:footnote w:id="6">
    <w:p w14:paraId="033A3D3E" w14:textId="77777777" w:rsidR="00BD6DBA" w:rsidRDefault="00BD6DBA" w:rsidP="00BD6DBA">
      <w:r>
        <w:rPr>
          <w:rStyle w:val="FootnoteReference"/>
        </w:rPr>
        <w:footnoteRef/>
      </w:r>
      <w:r>
        <w:t xml:space="preserve"> </w:t>
      </w:r>
      <w:r w:rsidRPr="00C35F37">
        <w:rPr>
          <w:rStyle w:val="Style13ptBold"/>
        </w:rPr>
        <w:t>Watson 69</w:t>
      </w:r>
      <w:r>
        <w:t xml:space="preserve"> [John Watson, “Finally Got the News,” Unfinished film began in 1969. Published in </w:t>
      </w:r>
      <w:r>
        <w:rPr>
          <w:i/>
          <w:iCs/>
        </w:rPr>
        <w:t xml:space="preserve">Detroit: I Do Mind Dying </w:t>
      </w:r>
      <w:r>
        <w:t xml:space="preserve">by Dan Georgakas and Martin Surkin, South End Press, 1998, p. 116 //tjb] </w:t>
      </w:r>
    </w:p>
    <w:p w14:paraId="6C4C3648" w14:textId="77777777" w:rsidR="00BD6DBA" w:rsidRDefault="00BD6DBA" w:rsidP="00BD6DBA">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DD3056"/>
    <w:multiLevelType w:val="hybridMultilevel"/>
    <w:tmpl w:val="2AD0E044"/>
    <w:lvl w:ilvl="0" w:tplc="DBD87FDA">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1"/>
  </w:num>
  <w:num w:numId="44" w16cid:durableId="720713117">
    <w:abstractNumId w:val="10"/>
  </w:num>
  <w:num w:numId="45" w16cid:durableId="126079568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3"/>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90AB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4F44"/>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AB1"/>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B5F4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1D38"/>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12E1"/>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44D2"/>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67ED9"/>
    <w:rsid w:val="00B72848"/>
    <w:rsid w:val="00B74544"/>
    <w:rsid w:val="00B77754"/>
    <w:rsid w:val="00B81054"/>
    <w:rsid w:val="00B820DB"/>
    <w:rsid w:val="00B837F0"/>
    <w:rsid w:val="00B83896"/>
    <w:rsid w:val="00B860A9"/>
    <w:rsid w:val="00B953C0"/>
    <w:rsid w:val="00B97264"/>
    <w:rsid w:val="00BA0143"/>
    <w:rsid w:val="00BA227A"/>
    <w:rsid w:val="00BA4C69"/>
    <w:rsid w:val="00BA61AF"/>
    <w:rsid w:val="00BB14D8"/>
    <w:rsid w:val="00BB1630"/>
    <w:rsid w:val="00BB6860"/>
    <w:rsid w:val="00BC3256"/>
    <w:rsid w:val="00BC3592"/>
    <w:rsid w:val="00BC36DF"/>
    <w:rsid w:val="00BC4B41"/>
    <w:rsid w:val="00BC66ED"/>
    <w:rsid w:val="00BD11D3"/>
    <w:rsid w:val="00BD2B47"/>
    <w:rsid w:val="00BD2CAA"/>
    <w:rsid w:val="00BD3B65"/>
    <w:rsid w:val="00BD6DBA"/>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3779D"/>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2D77"/>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296"/>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3B01FF"/>
  <w15:chartTrackingRefBased/>
  <w15:docId w15:val="{1BB2835B-8084-4924-8C7D-DA3DC65B2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90AB1"/>
    <w:rPr>
      <w:rFonts w:ascii="Calibri" w:hAnsi="Calibri" w:cs="Calibri"/>
    </w:rPr>
  </w:style>
  <w:style w:type="paragraph" w:styleId="Heading1">
    <w:name w:val="heading 1"/>
    <w:aliases w:val="Pocket"/>
    <w:basedOn w:val="Normal"/>
    <w:next w:val="Normal"/>
    <w:link w:val="Heading1Char"/>
    <w:qFormat/>
    <w:rsid w:val="00290AB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90AB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290AB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no read, Ch,No Spacing1121,No Spacing4,ta,small space,Ta,CD - Cite,t,Tag1,T,Heading 21,small spac,Heading 41,C,Ca,Card,No Spacing111111,Dont u"/>
    <w:basedOn w:val="Normal"/>
    <w:next w:val="Normal"/>
    <w:link w:val="Heading4Char"/>
    <w:uiPriority w:val="3"/>
    <w:qFormat/>
    <w:rsid w:val="00290AB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90AB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90AB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90AB1"/>
  </w:style>
  <w:style w:type="character" w:styleId="Emphasis">
    <w:name w:val="Emphasis"/>
    <w:basedOn w:val="DefaultParagraphFont"/>
    <w:uiPriority w:val="8"/>
    <w:qFormat/>
    <w:rsid w:val="00290AB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90AB1"/>
    <w:rPr>
      <w:color w:val="auto"/>
      <w:u w:val="none"/>
    </w:rPr>
  </w:style>
  <w:style w:type="character" w:customStyle="1" w:styleId="Heading1Char">
    <w:name w:val="Heading 1 Char"/>
    <w:aliases w:val="Pocket Char"/>
    <w:basedOn w:val="DefaultParagraphFont"/>
    <w:link w:val="Heading1"/>
    <w:rsid w:val="00290AB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90AB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290AB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no read Char, Ch Char,No Spacing1121 Char,No Spacing4 Char,ta Char,small space Char,Ta Char"/>
    <w:basedOn w:val="DefaultParagraphFont"/>
    <w:link w:val="Heading4"/>
    <w:uiPriority w:val="3"/>
    <w:rsid w:val="00290AB1"/>
    <w:rPr>
      <w:rFonts w:ascii="Calibri" w:eastAsiaTheme="majorEastAsia" w:hAnsi="Calibri" w:cstheme="majorBidi"/>
      <w:b/>
      <w:iCs/>
      <w:sz w:val="26"/>
    </w:rPr>
  </w:style>
  <w:style w:type="character" w:customStyle="1" w:styleId="Style13ptBold">
    <w:name w:val="Style 13 pt Bold"/>
    <w:aliases w:val="Cite"/>
    <w:basedOn w:val="DefaultParagraphFont"/>
    <w:uiPriority w:val="6"/>
    <w:qFormat/>
    <w:rsid w:val="00290AB1"/>
    <w:rPr>
      <w:b/>
      <w:bCs/>
      <w:sz w:val="26"/>
      <w:u w:val="none"/>
    </w:rPr>
  </w:style>
  <w:style w:type="character" w:customStyle="1" w:styleId="StyleUnderline">
    <w:name w:val="Style Underline"/>
    <w:aliases w:val="Underline"/>
    <w:basedOn w:val="DefaultParagraphFont"/>
    <w:uiPriority w:val="7"/>
    <w:qFormat/>
    <w:rsid w:val="00290AB1"/>
    <w:rPr>
      <w:b w:val="0"/>
      <w:sz w:val="22"/>
      <w:u w:val="single"/>
    </w:rPr>
  </w:style>
  <w:style w:type="character" w:styleId="Strong">
    <w:name w:val="Strong"/>
    <w:basedOn w:val="DefaultParagraphFont"/>
    <w:uiPriority w:val="22"/>
    <w:semiHidden/>
    <w:qFormat/>
    <w:rsid w:val="00290AB1"/>
    <w:rPr>
      <w:b/>
      <w:bCs/>
    </w:rPr>
  </w:style>
  <w:style w:type="character" w:styleId="BookTitle">
    <w:name w:val="Book Title"/>
    <w:basedOn w:val="DefaultParagraphFont"/>
    <w:uiPriority w:val="33"/>
    <w:semiHidden/>
    <w:qFormat/>
    <w:rsid w:val="00290AB1"/>
    <w:rPr>
      <w:b/>
      <w:bCs/>
      <w:i/>
      <w:iCs/>
      <w:spacing w:val="5"/>
    </w:rPr>
  </w:style>
  <w:style w:type="character" w:customStyle="1" w:styleId="Heading5Char">
    <w:name w:val="Heading 5 Char"/>
    <w:basedOn w:val="DefaultParagraphFont"/>
    <w:link w:val="Heading5"/>
    <w:uiPriority w:val="9"/>
    <w:semiHidden/>
    <w:rsid w:val="00290AB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90AB1"/>
  </w:style>
  <w:style w:type="paragraph" w:styleId="Header">
    <w:name w:val="header"/>
    <w:basedOn w:val="Normal"/>
    <w:link w:val="HeaderChar"/>
    <w:uiPriority w:val="99"/>
    <w:semiHidden/>
    <w:rsid w:val="00290AB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90AB1"/>
    <w:rPr>
      <w:rFonts w:ascii="Calibri" w:hAnsi="Calibri" w:cs="Calibri"/>
    </w:rPr>
  </w:style>
  <w:style w:type="paragraph" w:styleId="Footer">
    <w:name w:val="footer"/>
    <w:basedOn w:val="Normal"/>
    <w:link w:val="FooterChar"/>
    <w:uiPriority w:val="99"/>
    <w:semiHidden/>
    <w:rsid w:val="00290AB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90AB1"/>
    <w:rPr>
      <w:rFonts w:ascii="Calibri" w:hAnsi="Calibri" w:cs="Calibri"/>
    </w:rPr>
  </w:style>
  <w:style w:type="paragraph" w:styleId="BodyText">
    <w:name w:val="Body Text"/>
    <w:basedOn w:val="Normal"/>
    <w:link w:val="BodyTextChar"/>
    <w:uiPriority w:val="99"/>
    <w:semiHidden/>
    <w:unhideWhenUsed/>
    <w:rsid w:val="00290AB1"/>
    <w:pPr>
      <w:spacing w:after="120"/>
    </w:pPr>
  </w:style>
  <w:style w:type="character" w:customStyle="1" w:styleId="BodyTextChar">
    <w:name w:val="Body Text Char"/>
    <w:basedOn w:val="DefaultParagraphFont"/>
    <w:link w:val="BodyText"/>
    <w:uiPriority w:val="99"/>
    <w:semiHidden/>
    <w:rsid w:val="00290AB1"/>
    <w:rPr>
      <w:rFonts w:ascii="Calibri" w:hAnsi="Calibri" w:cs="Calibri"/>
    </w:rPr>
  </w:style>
  <w:style w:type="paragraph" w:styleId="NoSpacing">
    <w:name w:val="No Spacing"/>
    <w:link w:val="NoSpacingChar"/>
    <w:uiPriority w:val="99"/>
    <w:semiHidden/>
    <w:unhideWhenUsed/>
    <w:qFormat/>
    <w:rsid w:val="00290AB1"/>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290AB1"/>
    <w:rPr>
      <w:rFonts w:ascii="Calibri" w:hAnsi="Calibri" w:cs="Calibri"/>
    </w:rPr>
  </w:style>
  <w:style w:type="character" w:styleId="Hyperlink">
    <w:name w:val="Hyperlink"/>
    <w:basedOn w:val="DefaultParagraphFont"/>
    <w:uiPriority w:val="99"/>
    <w:unhideWhenUsed/>
    <w:rsid w:val="00290AB1"/>
    <w:rPr>
      <w:color w:val="0563C1" w:themeColor="hyperlink"/>
      <w:u w:val="single"/>
    </w:rPr>
  </w:style>
  <w:style w:type="character" w:styleId="UnresolvedMention">
    <w:name w:val="Unresolved Mention"/>
    <w:basedOn w:val="DefaultParagraphFont"/>
    <w:uiPriority w:val="99"/>
    <w:semiHidden/>
    <w:unhideWhenUsed/>
    <w:rsid w:val="00290AB1"/>
    <w:rPr>
      <w:color w:val="605E5C"/>
      <w:shd w:val="clear" w:color="auto" w:fill="E1DFDD"/>
    </w:rPr>
  </w:style>
  <w:style w:type="paragraph" w:styleId="NormalWeb">
    <w:name w:val="Normal (Web)"/>
    <w:basedOn w:val="Normal"/>
    <w:uiPriority w:val="99"/>
    <w:semiHidden/>
    <w:unhideWhenUsed/>
    <w:rsid w:val="00BD6DBA"/>
    <w:rPr>
      <w:rFonts w:ascii="Times New Roman" w:hAnsi="Times New Roman" w:cs="Times New Roman"/>
      <w:sz w:val="24"/>
      <w:szCs w:val="24"/>
    </w:rPr>
  </w:style>
  <w:style w:type="paragraph" w:styleId="ListParagraph">
    <w:name w:val="List Paragraph"/>
    <w:basedOn w:val="Normal"/>
    <w:uiPriority w:val="34"/>
    <w:unhideWhenUsed/>
    <w:qFormat/>
    <w:rsid w:val="00BD6DBA"/>
    <w:pPr>
      <w:ind w:left="720"/>
      <w:contextualSpacing/>
    </w:pPr>
  </w:style>
  <w:style w:type="paragraph" w:styleId="FootnoteText">
    <w:name w:val="footnote text"/>
    <w:basedOn w:val="Normal"/>
    <w:link w:val="FootnoteTextChar"/>
    <w:uiPriority w:val="99"/>
    <w:semiHidden/>
    <w:unhideWhenUsed/>
    <w:rsid w:val="00BD6DB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D6DBA"/>
    <w:rPr>
      <w:rFonts w:ascii="Calibri" w:hAnsi="Calibri" w:cs="Calibri"/>
      <w:sz w:val="20"/>
      <w:szCs w:val="20"/>
    </w:rPr>
  </w:style>
  <w:style w:type="character" w:styleId="FootnoteReference">
    <w:name w:val="footnote reference"/>
    <w:basedOn w:val="DefaultParagraphFont"/>
    <w:uiPriority w:val="99"/>
    <w:semiHidden/>
    <w:unhideWhenUsed/>
    <w:rsid w:val="00BD6DB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llwill.com/plantocracy-and-communis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non-milleplateaux.de/wildcat-the-totality-the-undercommons-in-a-time-of-pandemic-and-rebellion/"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illwill.com/plantocracy-and-communis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y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23405</Words>
  <Characters>133409</Characters>
  <Application>Microsoft Office Word</Application>
  <DocSecurity>0</DocSecurity>
  <Lines>1111</Lines>
  <Paragraphs>313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156501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Jayden Sampat</dc:creator>
  <cp:keywords>6.0.0</cp:keywords>
  <dc:description/>
  <cp:lastModifiedBy>Jayden Sampat</cp:lastModifiedBy>
  <cp:revision>2</cp:revision>
  <dcterms:created xsi:type="dcterms:W3CDTF">2025-10-01T20:04:00Z</dcterms:created>
  <dcterms:modified xsi:type="dcterms:W3CDTF">2025-10-01T20:05:00Z</dcterms:modified>
</cp:coreProperties>
</file>