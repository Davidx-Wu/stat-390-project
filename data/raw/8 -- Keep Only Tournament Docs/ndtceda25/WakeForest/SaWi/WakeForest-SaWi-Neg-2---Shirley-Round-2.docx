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30709" w14:textId="77777777" w:rsidR="001D1DBD" w:rsidRDefault="001D1DBD" w:rsidP="001D1DBD">
      <w:pPr>
        <w:pStyle w:val="Heading2"/>
      </w:pPr>
      <w:r>
        <w:t>1NC – Generic v K Aff</w:t>
      </w:r>
    </w:p>
    <w:p w14:paraId="25C1C35B" w14:textId="77777777" w:rsidR="001D1DBD" w:rsidRPr="00F647CE" w:rsidRDefault="001D1DBD" w:rsidP="001D1DBD">
      <w:pPr>
        <w:pStyle w:val="Heading4"/>
        <w:rPr>
          <w:i/>
          <w:iCs w:val="0"/>
        </w:rPr>
      </w:pPr>
      <w:r w:rsidRPr="00F647CE">
        <w:rPr>
          <w:i/>
          <w:iCs w:val="0"/>
        </w:rPr>
        <w:t>Coming together   </w:t>
      </w:r>
    </w:p>
    <w:p w14:paraId="157040CB" w14:textId="77777777" w:rsidR="001D1DBD" w:rsidRPr="00F647CE" w:rsidRDefault="001D1DBD" w:rsidP="001D1DBD">
      <w:pPr>
        <w:pStyle w:val="Heading4"/>
        <w:rPr>
          <w:i/>
          <w:iCs w:val="0"/>
        </w:rPr>
      </w:pPr>
      <w:r w:rsidRPr="00F647CE">
        <w:rPr>
          <w:i/>
          <w:iCs w:val="0"/>
        </w:rPr>
        <w:t>it is easier to work   </w:t>
      </w:r>
    </w:p>
    <w:p w14:paraId="0E727135" w14:textId="77777777" w:rsidR="001D1DBD" w:rsidRPr="00F647CE" w:rsidRDefault="001D1DBD" w:rsidP="001D1DBD">
      <w:pPr>
        <w:pStyle w:val="Heading4"/>
        <w:rPr>
          <w:i/>
          <w:iCs w:val="0"/>
        </w:rPr>
      </w:pPr>
      <w:r w:rsidRPr="00F647CE">
        <w:rPr>
          <w:i/>
          <w:iCs w:val="0"/>
        </w:rPr>
        <w:t>after our bodies   </w:t>
      </w:r>
    </w:p>
    <w:p w14:paraId="576DC057" w14:textId="77777777" w:rsidR="001D1DBD" w:rsidRPr="002B0338" w:rsidRDefault="001D1DBD" w:rsidP="001D1DBD">
      <w:pPr>
        <w:pStyle w:val="Heading4"/>
        <w:rPr>
          <w:i/>
          <w:iCs w:val="0"/>
        </w:rPr>
      </w:pPr>
      <w:r w:rsidRPr="00F647CE">
        <w:rPr>
          <w:i/>
          <w:iCs w:val="0"/>
        </w:rPr>
        <w:t>meet</w:t>
      </w:r>
    </w:p>
    <w:p w14:paraId="2878AB63" w14:textId="77777777" w:rsidR="001D1DBD" w:rsidRPr="00F647CE" w:rsidRDefault="001D1DBD" w:rsidP="001D1DBD">
      <w:pPr>
        <w:pStyle w:val="Heading4"/>
        <w:rPr>
          <w:i/>
          <w:iCs w:val="0"/>
        </w:rPr>
      </w:pPr>
      <w:r w:rsidRPr="00F647CE">
        <w:rPr>
          <w:i/>
          <w:iCs w:val="0"/>
        </w:rPr>
        <w:t>paper and pen</w:t>
      </w:r>
    </w:p>
    <w:p w14:paraId="3853D061" w14:textId="77777777" w:rsidR="001D1DBD" w:rsidRPr="00F647CE" w:rsidRDefault="001D1DBD" w:rsidP="001D1DBD">
      <w:pPr>
        <w:pStyle w:val="Heading4"/>
        <w:rPr>
          <w:i/>
          <w:iCs w:val="0"/>
        </w:rPr>
      </w:pPr>
      <w:r w:rsidRPr="00F647CE">
        <w:rPr>
          <w:i/>
          <w:iCs w:val="0"/>
        </w:rPr>
        <w:t>neither care nor profit</w:t>
      </w:r>
    </w:p>
    <w:p w14:paraId="026DE3CC" w14:textId="77777777" w:rsidR="001D1DBD" w:rsidRPr="00F647CE" w:rsidRDefault="001D1DBD" w:rsidP="001D1DBD">
      <w:pPr>
        <w:pStyle w:val="Heading4"/>
        <w:rPr>
          <w:i/>
          <w:iCs w:val="0"/>
        </w:rPr>
      </w:pPr>
      <w:r w:rsidRPr="00F647CE">
        <w:rPr>
          <w:i/>
          <w:iCs w:val="0"/>
        </w:rPr>
        <w:t>whether we write or not</w:t>
      </w:r>
    </w:p>
    <w:p w14:paraId="4CC8B252" w14:textId="77777777" w:rsidR="001D1DBD" w:rsidRPr="00F647CE" w:rsidRDefault="001D1DBD" w:rsidP="001D1DBD">
      <w:pPr>
        <w:pStyle w:val="Heading4"/>
        <w:rPr>
          <w:i/>
          <w:iCs w:val="0"/>
        </w:rPr>
      </w:pPr>
      <w:r w:rsidRPr="00F647CE">
        <w:rPr>
          <w:i/>
          <w:iCs w:val="0"/>
        </w:rPr>
        <w:t>but as your body moves</w:t>
      </w:r>
    </w:p>
    <w:p w14:paraId="4A6DC9E2" w14:textId="77777777" w:rsidR="001D1DBD" w:rsidRPr="00F647CE" w:rsidRDefault="001D1DBD" w:rsidP="001D1DBD">
      <w:pPr>
        <w:pStyle w:val="Heading4"/>
        <w:rPr>
          <w:i/>
          <w:iCs w:val="0"/>
        </w:rPr>
      </w:pPr>
      <w:r w:rsidRPr="00F647CE">
        <w:rPr>
          <w:i/>
          <w:iCs w:val="0"/>
        </w:rPr>
        <w:t>under my hands   </w:t>
      </w:r>
    </w:p>
    <w:p w14:paraId="70E6C8A0" w14:textId="77777777" w:rsidR="001D1DBD" w:rsidRPr="00F647CE" w:rsidRDefault="001D1DBD" w:rsidP="001D1DBD">
      <w:pPr>
        <w:pStyle w:val="Heading4"/>
        <w:rPr>
          <w:i/>
          <w:iCs w:val="0"/>
        </w:rPr>
      </w:pPr>
      <w:r w:rsidRPr="00F647CE">
        <w:rPr>
          <w:i/>
          <w:iCs w:val="0"/>
        </w:rPr>
        <w:t>charged and waiting   </w:t>
      </w:r>
    </w:p>
    <w:p w14:paraId="60ABA70C" w14:textId="77777777" w:rsidR="001D1DBD" w:rsidRPr="00F647CE" w:rsidRDefault="001D1DBD" w:rsidP="001D1DBD">
      <w:pPr>
        <w:pStyle w:val="Heading4"/>
        <w:rPr>
          <w:i/>
          <w:iCs w:val="0"/>
        </w:rPr>
      </w:pPr>
      <w:r w:rsidRPr="00F647CE">
        <w:rPr>
          <w:i/>
          <w:iCs w:val="0"/>
        </w:rPr>
        <w:t>we cut the leash</w:t>
      </w:r>
    </w:p>
    <w:p w14:paraId="34345A31" w14:textId="77777777" w:rsidR="001D1DBD" w:rsidRPr="00F647CE" w:rsidRDefault="001D1DBD" w:rsidP="001D1DBD">
      <w:pPr>
        <w:pStyle w:val="Heading4"/>
        <w:rPr>
          <w:i/>
          <w:iCs w:val="0"/>
        </w:rPr>
      </w:pPr>
      <w:r w:rsidRPr="00F647CE">
        <w:rPr>
          <w:i/>
          <w:iCs w:val="0"/>
        </w:rPr>
        <w:t>you create me against your thighs   </w:t>
      </w:r>
    </w:p>
    <w:p w14:paraId="5774D3AE" w14:textId="77777777" w:rsidR="001D1DBD" w:rsidRPr="00F647CE" w:rsidRDefault="001D1DBD" w:rsidP="001D1DBD">
      <w:pPr>
        <w:pStyle w:val="Heading4"/>
        <w:rPr>
          <w:i/>
          <w:iCs w:val="0"/>
        </w:rPr>
      </w:pPr>
      <w:r w:rsidRPr="00F647CE">
        <w:rPr>
          <w:i/>
          <w:iCs w:val="0"/>
        </w:rPr>
        <w:t>hilly with images</w:t>
      </w:r>
    </w:p>
    <w:p w14:paraId="37E997CC" w14:textId="77777777" w:rsidR="001D1DBD" w:rsidRPr="00F647CE" w:rsidRDefault="001D1DBD" w:rsidP="001D1DBD">
      <w:pPr>
        <w:pStyle w:val="Heading4"/>
        <w:rPr>
          <w:i/>
          <w:iCs w:val="0"/>
        </w:rPr>
      </w:pPr>
      <w:r w:rsidRPr="00F647CE">
        <w:rPr>
          <w:i/>
          <w:iCs w:val="0"/>
        </w:rPr>
        <w:t>moving through our word countries   </w:t>
      </w:r>
    </w:p>
    <w:p w14:paraId="177141EE" w14:textId="77777777" w:rsidR="001D1DBD" w:rsidRPr="00F647CE" w:rsidRDefault="001D1DBD" w:rsidP="001D1DBD">
      <w:pPr>
        <w:pStyle w:val="Heading4"/>
        <w:rPr>
          <w:i/>
          <w:iCs w:val="0"/>
        </w:rPr>
      </w:pPr>
      <w:r w:rsidRPr="00F647CE">
        <w:rPr>
          <w:i/>
          <w:iCs w:val="0"/>
        </w:rPr>
        <w:t>my body</w:t>
      </w:r>
    </w:p>
    <w:p w14:paraId="6EFB129D" w14:textId="77777777" w:rsidR="001D1DBD" w:rsidRPr="00F647CE" w:rsidRDefault="001D1DBD" w:rsidP="001D1DBD">
      <w:pPr>
        <w:pStyle w:val="Heading4"/>
        <w:rPr>
          <w:i/>
          <w:iCs w:val="0"/>
        </w:rPr>
      </w:pPr>
      <w:r w:rsidRPr="00F647CE">
        <w:rPr>
          <w:i/>
          <w:iCs w:val="0"/>
        </w:rPr>
        <w:t>writes into your flesh</w:t>
      </w:r>
    </w:p>
    <w:p w14:paraId="3105F1FE" w14:textId="77777777" w:rsidR="001D1DBD" w:rsidRPr="00F647CE" w:rsidRDefault="001D1DBD" w:rsidP="001D1DBD">
      <w:pPr>
        <w:pStyle w:val="Heading4"/>
        <w:rPr>
          <w:i/>
          <w:iCs w:val="0"/>
        </w:rPr>
      </w:pPr>
      <w:r w:rsidRPr="00F647CE">
        <w:rPr>
          <w:i/>
          <w:iCs w:val="0"/>
        </w:rPr>
        <w:t>the poem</w:t>
      </w:r>
    </w:p>
    <w:p w14:paraId="4C2178E9" w14:textId="77777777" w:rsidR="001D1DBD" w:rsidRDefault="001D1DBD" w:rsidP="001D1DBD">
      <w:pPr>
        <w:pStyle w:val="Heading4"/>
        <w:rPr>
          <w:i/>
          <w:iCs w:val="0"/>
        </w:rPr>
      </w:pPr>
      <w:r w:rsidRPr="00F647CE">
        <w:rPr>
          <w:i/>
          <w:iCs w:val="0"/>
        </w:rPr>
        <w:t>you make of me.</w:t>
      </w:r>
    </w:p>
    <w:p w14:paraId="3B28621B" w14:textId="1E285F76" w:rsidR="001D1DBD" w:rsidRDefault="001D1DBD" w:rsidP="001D1DBD">
      <w:pPr>
        <w:pStyle w:val="Heading4"/>
      </w:pPr>
      <w:r>
        <w:t xml:space="preserve">The 1AC figures Blackness as trauma to forward a corrective of painlessness. Trauma and Violation characterize scholarly engagement with Black women’s experience at the expense of attending to the erotic.  Ultimately their scholarship requires trauma as the redress of pain in a politics of transparent uplift – just as the ballot’s determination of the success of </w:t>
      </w:r>
      <w:r w:rsidR="004243C9">
        <w:t>Kansas’s</w:t>
      </w:r>
      <w:r>
        <w:t xml:space="preserve"> correction of debate resutures </w:t>
      </w:r>
      <w:r w:rsidR="004243C9">
        <w:t>their impacts</w:t>
      </w:r>
      <w:r>
        <w:t xml:space="preserve"> back to the symbolic of debate they claim to rupture, securing the heterosexual family form.</w:t>
      </w:r>
    </w:p>
    <w:p w14:paraId="17486906" w14:textId="77777777" w:rsidR="001D1DBD" w:rsidRDefault="001D1DBD" w:rsidP="001D1DBD">
      <w:pPr>
        <w:shd w:val="clear" w:color="auto" w:fill="FFFFFF"/>
        <w:jc w:val="both"/>
        <w:rPr>
          <w:color w:val="333333"/>
          <w:sz w:val="16"/>
        </w:rPr>
      </w:pPr>
      <w:r w:rsidRPr="000B78E7">
        <w:rPr>
          <w:b/>
          <w:color w:val="333333"/>
          <w:u w:val="single"/>
        </w:rPr>
        <w:t xml:space="preserve">Lindsey </w:t>
      </w:r>
      <w:r w:rsidRPr="000B78E7">
        <w:rPr>
          <w:color w:val="333333"/>
          <w:sz w:val="16"/>
        </w:rPr>
        <w:t xml:space="preserve">(Treva B) </w:t>
      </w:r>
      <w:r w:rsidRPr="000B78E7">
        <w:rPr>
          <w:b/>
          <w:color w:val="333333"/>
          <w:u w:val="single"/>
        </w:rPr>
        <w:t>&amp; Johnson</w:t>
      </w:r>
      <w:r w:rsidRPr="000B78E7">
        <w:rPr>
          <w:color w:val="333333"/>
          <w:sz w:val="16"/>
        </w:rPr>
        <w:t xml:space="preserve"> (Jessica Marie) </w:t>
      </w:r>
      <w:r w:rsidRPr="000B78E7">
        <w:rPr>
          <w:b/>
          <w:color w:val="333333"/>
          <w:u w:val="single"/>
        </w:rPr>
        <w:t xml:space="preserve">2014 </w:t>
      </w:r>
      <w:r w:rsidRPr="000B78E7">
        <w:rPr>
          <w:color w:val="333333"/>
          <w:sz w:val="16"/>
        </w:rPr>
        <w:t>(Searching for Climax: Black Erotic Lives in Slavery and Freedom, Meridians: feminism, race, transnationalism, Volume 12, Number 2, 2014, C.A.)</w:t>
      </w:r>
    </w:p>
    <w:p w14:paraId="4FF1BC08" w14:textId="77777777" w:rsidR="001D1DBD" w:rsidRDefault="001D1DBD" w:rsidP="001D1DBD">
      <w:pPr>
        <w:shd w:val="clear" w:color="auto" w:fill="FFFFFF"/>
        <w:jc w:val="both"/>
        <w:rPr>
          <w:color w:val="333333"/>
          <w:sz w:val="8"/>
        </w:rPr>
      </w:pPr>
      <w:r w:rsidRPr="005B79A9">
        <w:rPr>
          <w:color w:val="333333"/>
          <w:sz w:val="8"/>
        </w:rPr>
        <w:t xml:space="preserve">Sex, Family, and History </w:t>
      </w:r>
      <w:r w:rsidRPr="00157B11">
        <w:rPr>
          <w:b/>
          <w:color w:val="333333"/>
          <w:u w:val="single"/>
        </w:rPr>
        <w:t xml:space="preserve">Visceral </w:t>
      </w:r>
      <w:r w:rsidRPr="00C54DF5">
        <w:rPr>
          <w:b/>
          <w:color w:val="333333"/>
          <w:highlight w:val="green"/>
          <w:u w:val="single"/>
        </w:rPr>
        <w:t>reactions</w:t>
      </w:r>
      <w:r w:rsidRPr="00157B11">
        <w:rPr>
          <w:b/>
          <w:color w:val="333333"/>
          <w:u w:val="single"/>
        </w:rPr>
        <w:t xml:space="preserve"> to cultural </w:t>
      </w:r>
      <w:r w:rsidRPr="00C54DF5">
        <w:rPr>
          <w:b/>
          <w:color w:val="333333"/>
          <w:highlight w:val="green"/>
          <w:u w:val="single"/>
        </w:rPr>
        <w:t>narratives suggesting enslaved women took pleasure</w:t>
      </w:r>
      <w:r w:rsidRPr="00157B11">
        <w:rPr>
          <w:b/>
          <w:color w:val="333333"/>
          <w:u w:val="single"/>
        </w:rPr>
        <w:t xml:space="preserve"> </w:t>
      </w:r>
      <w:r w:rsidRPr="00C54DF5">
        <w:rPr>
          <w:b/>
          <w:color w:val="333333"/>
          <w:highlight w:val="green"/>
          <w:u w:val="single"/>
        </w:rPr>
        <w:t>in</w:t>
      </w:r>
      <w:r w:rsidRPr="00157B11">
        <w:rPr>
          <w:b/>
          <w:color w:val="333333"/>
          <w:u w:val="single"/>
        </w:rPr>
        <w:t xml:space="preserve"> or initiated </w:t>
      </w:r>
      <w:r w:rsidRPr="00C54DF5">
        <w:rPr>
          <w:b/>
          <w:color w:val="333333"/>
          <w:highlight w:val="green"/>
          <w:u w:val="single"/>
        </w:rPr>
        <w:t>sexual intimacy stem</w:t>
      </w:r>
      <w:r w:rsidRPr="00157B11">
        <w:rPr>
          <w:b/>
          <w:color w:val="333333"/>
          <w:u w:val="single"/>
        </w:rPr>
        <w:t xml:space="preserve"> in part </w:t>
      </w:r>
      <w:r w:rsidRPr="00C54DF5">
        <w:rPr>
          <w:b/>
          <w:color w:val="333333"/>
          <w:highlight w:val="green"/>
          <w:u w:val="single"/>
        </w:rPr>
        <w:t>from ways in which</w:t>
      </w:r>
      <w:r w:rsidRPr="00157B11">
        <w:rPr>
          <w:b/>
          <w:color w:val="333333"/>
          <w:u w:val="single"/>
        </w:rPr>
        <w:t xml:space="preserve"> United States </w:t>
      </w:r>
      <w:r w:rsidRPr="00C54DF5">
        <w:rPr>
          <w:b/>
          <w:color w:val="333333"/>
          <w:highlight w:val="green"/>
          <w:u w:val="single"/>
        </w:rPr>
        <w:t>histories of slavery</w:t>
      </w:r>
      <w:r w:rsidRPr="00157B11">
        <w:rPr>
          <w:b/>
          <w:color w:val="333333"/>
          <w:u w:val="single"/>
        </w:rPr>
        <w:t xml:space="preserve">, emancipation, and black political consciousness </w:t>
      </w:r>
      <w:r w:rsidRPr="00C54DF5">
        <w:rPr>
          <w:b/>
          <w:color w:val="333333"/>
          <w:highlight w:val="green"/>
          <w:u w:val="single"/>
        </w:rPr>
        <w:t>have invested in circumscribing black female sexuality to heterosexual family units</w:t>
      </w:r>
      <w:r w:rsidRPr="005B79A9">
        <w:rPr>
          <w:color w:val="333333"/>
          <w:sz w:val="8"/>
        </w:rPr>
        <w:t xml:space="preserve">. In history and memory, the enslaved black family is abused but resilient, violated but transcendent, heteropatriarchal but content to be so. Visualizing an enslaved black woman choosing to engage in sex acts outside of a committed union with a black man, even if for an emancipatory purpose, betrays the supposedly inviolate slave family. </w:t>
      </w:r>
      <w:r w:rsidRPr="00C54DF5">
        <w:rPr>
          <w:b/>
          <w:color w:val="333333"/>
          <w:highlight w:val="green"/>
          <w:u w:val="single"/>
        </w:rPr>
        <w:t>This outrage</w:t>
      </w:r>
      <w:r w:rsidRPr="00157B11">
        <w:rPr>
          <w:b/>
          <w:color w:val="333333"/>
          <w:u w:val="single"/>
        </w:rPr>
        <w:t xml:space="preserve">, however, </w:t>
      </w:r>
      <w:r w:rsidRPr="00C54DF5">
        <w:rPr>
          <w:b/>
          <w:color w:val="333333"/>
          <w:highlight w:val="green"/>
          <w:u w:val="single"/>
        </w:rPr>
        <w:t>and the straight, nuclear enslaved family it is meant to protect</w:t>
      </w:r>
      <w:r w:rsidRPr="00157B11">
        <w:rPr>
          <w:b/>
          <w:color w:val="333333"/>
          <w:u w:val="single"/>
        </w:rPr>
        <w:t xml:space="preserve"> or defend, is a construction that </w:t>
      </w:r>
      <w:r w:rsidRPr="00C54DF5">
        <w:rPr>
          <w:b/>
          <w:color w:val="333333"/>
          <w:highlight w:val="green"/>
          <w:u w:val="single"/>
        </w:rPr>
        <w:t>crystallized in</w:t>
      </w:r>
      <w:r w:rsidRPr="00157B11">
        <w:rPr>
          <w:b/>
          <w:color w:val="333333"/>
          <w:u w:val="single"/>
        </w:rPr>
        <w:t xml:space="preserve"> twentieth-century policy-makers’ </w:t>
      </w:r>
      <w:r w:rsidRPr="00C54DF5">
        <w:rPr>
          <w:b/>
          <w:color w:val="333333"/>
          <w:highlight w:val="green"/>
          <w:u w:val="single"/>
        </w:rPr>
        <w:t>condemnation of matrifocal black family units</w:t>
      </w:r>
      <w:r w:rsidRPr="005B79A9">
        <w:rPr>
          <w:color w:val="333333"/>
          <w:sz w:val="8"/>
        </w:rPr>
        <w:t xml:space="preserve"> (USDOL 1965; Reid-Pharr 1999; Miller 2008; Nyong’o 2009). </w:t>
      </w:r>
      <w:r w:rsidRPr="00157B11">
        <w:rPr>
          <w:b/>
          <w:color w:val="333333"/>
          <w:u w:val="single"/>
        </w:rPr>
        <w:t>Idealized, in part, as a contrast to the history and memory of chattel bondage, slaves and free people of color may have envisioned themselves as part of far more expansive kinship networks and theorized intimacy beyond the bounds of heteronormative desire</w:t>
      </w:r>
      <w:r w:rsidRPr="005B79A9">
        <w:rPr>
          <w:color w:val="333333"/>
          <w:sz w:val="8"/>
        </w:rPr>
        <w:t xml:space="preserve"> (Potter 1859; Jacobs 1861; Abdur-Rahman 2006; Winters 2009; Foster 2011). </w:t>
      </w:r>
      <w:r w:rsidRPr="00157B11">
        <w:rPr>
          <w:b/>
          <w:color w:val="333333"/>
          <w:u w:val="single"/>
        </w:rPr>
        <w:t>Unfortunately, a particular vision of black liberation remains tied to a cultural-nationalist and state-sanctioned model of sex and family, informing both historical memory and the methodologies we use to interrogate the lived experiences of slaves and free people of color.</w:t>
      </w:r>
      <w:r w:rsidRPr="005B79A9">
        <w:rPr>
          <w:color w:val="333333"/>
          <w:sz w:val="8"/>
        </w:rPr>
        <w:t xml:space="preserve"> </w:t>
      </w:r>
      <w:r w:rsidRPr="005B79A9">
        <w:rPr>
          <w:color w:val="333333"/>
          <w:sz w:val="8"/>
          <w:szCs w:val="8"/>
        </w:rPr>
        <w:t>Remapping Tubman as an erotic subject requires unpacking and rejecting the heteropatriarchal black family as morally ascendant and idyllic for enslaved blacks and free people of color and understanding slavery’s sexual economy of desire, exploitation, power, and pleasure (Davis 2002). Even Tubman’s documented partnerships, which appear to fit neatly within a heteropatriarchal imagining of black families, trouble idyllic models of the nuclear family. In the historiography of slavery, some of the most contentious debates have centered around sex and the black family in bondage. Just as with the Tubman Sex Tape, discussions responded as much to current events as to the reality of kinship and community among enslaved and free people of color in the United States. In 1965, when Daniel Moynihan published the controversial report, “The Negro Family: The Case for National Action,” he argued that the black population in the United States existed in a “tangle of pathology” inherited [End Page 176] from “three centuries of unimaginable mistreatment” (USDOL 1965).8 Slavery, the report noted, prevented black laborers from forming stable households, which, in their instability, took on “a fatherless matrifocal (mother-centered) pattern.” Slaves’ inability to form two-parent, male-headed households led to the prevalence of female-headed households in the black community, stunting modern black socioeconomic advancement. The Moynihan Report encouraged an outpouring of critique and a burst of fresh historical writing on slave family life.9 Moynihan intended to draw attention to the economic plight of black families, but the report’s assertion that female-headed households created pathology, degraded personality, and prevented slaves from forming stable kinship connections caused immediate outrage. Writing against the report, historians John Blassingame, Eugene Genovese, Herbert Gutman, and, later, others like Brenda Stevenson, Deborah Gray White, and Ira Berlin, produced a canon of work revisiting the experiences of enslaved and free black families during slavery and into emancipation. Basing their studies on nineteenth-century slave narratives, archival research in federal and state census records, Freedmen’s Bureau records, and Works Progress Administration interviews with ex-slaves, historians outlined the central role family played in slave life. For these revisionist scholars, defining the slave family while avoiding pathologizing black households proved difficult. Historians and policymakers wrote in the face of stereotypes of black families and communities as disorderly, subservient, indecent, and immoral (Odum 1910; Gutman 1975, 184). Many remained attached to the underlying assumption behind Moynihan’s thesis: that family stability required family structures to be comprised of two-parent (male-female) households headed by men. Slave family proponents labored to prove that bondspeople formed such nuclear unions in the face of great hardship. In the most well-known study from this period, Herbert Gutman argued that most enslaved families formed two-parent households and maintained connections with surprising success, even after one or the other parent was removed beyond the plantation on which his or her family resided. Naming patterns and the presence of grandparents or other extended family members further suggested that family remained central to black life despite the very real violence of bondage (Gutman 1975). At the time, illustrating the importance to slaves of nuclear and extended family offered the most direct and [End Page 177] effective challenge to Moynihan proponents. Alternative models of family, such as matrifocal family units, remained much maligned. Implicit in the revisionist challenge to the Moynihan Report was the toxic nature of matrifocal family structures, which itself spoke to a larger theme in policy, history, and sociology at the time: the presumed emasculation of black men. It was not uncommon to find prominent sociologists concluding, “The Negro male has, in a sense, been the victim of social and economic emasculation which has perpetuated and reinforced the matriarchal Negro family structure created by slavery” (Hauser 1965). Scholars were preoccupied with what they perceived as the threat of black matriarchy and lascivious morals of black women. At best, slaves went to superhuman lengths to form large, male-headed, two-parent households of extended kin. At worst, slaves attempted to form two parent-households under fathers but survived female-headed households as best they cou</w:t>
      </w:r>
      <w:r w:rsidRPr="005B79A9">
        <w:rPr>
          <w:sz w:val="8"/>
        </w:rPr>
        <w:t xml:space="preserve">ld. </w:t>
      </w:r>
      <w:r w:rsidRPr="005B79A9">
        <w:rPr>
          <w:rStyle w:val="StyleUnderline"/>
          <w:highlight w:val="green"/>
        </w:rPr>
        <w:t>Black feminist thinkers</w:t>
      </w:r>
      <w:r w:rsidRPr="005B79A9">
        <w:rPr>
          <w:rStyle w:val="StyleUnderline"/>
        </w:rPr>
        <w:t xml:space="preserve">, including scholars like Angela Davis, Deborah Gray White, and Darlene Clark Hine, </w:t>
      </w:r>
      <w:r w:rsidRPr="005B79A9">
        <w:rPr>
          <w:rStyle w:val="StyleUnderline"/>
          <w:highlight w:val="green"/>
        </w:rPr>
        <w:t xml:space="preserve">deconstructed </w:t>
      </w:r>
      <w:r w:rsidRPr="005B79A9">
        <w:rPr>
          <w:rStyle w:val="StyleUnderline"/>
        </w:rPr>
        <w:t xml:space="preserve">the </w:t>
      </w:r>
      <w:r w:rsidRPr="005B79A9">
        <w:rPr>
          <w:rStyle w:val="StyleUnderline"/>
          <w:highlight w:val="green"/>
        </w:rPr>
        <w:t>concern with matriarchy by attacking stereotypes and</w:t>
      </w:r>
      <w:r w:rsidRPr="005B79A9">
        <w:rPr>
          <w:rStyle w:val="StyleUnderline"/>
        </w:rPr>
        <w:t xml:space="preserve"> posing new methodologies for studying black women’s lives.</w:t>
      </w:r>
      <w:r w:rsidRPr="005B79A9">
        <w:rPr>
          <w:sz w:val="8"/>
        </w:rPr>
        <w:t xml:space="preserve"> </w:t>
      </w:r>
      <w:r w:rsidRPr="005B79A9">
        <w:rPr>
          <w:color w:val="333333"/>
          <w:sz w:val="8"/>
          <w:szCs w:val="8"/>
        </w:rPr>
        <w:t>A landmark study exposed the illicit sex at the heart of the “myth of the matriarchate.” According to the myth, enslaved women emasculated enslaved men by denying them their sexual, reproductive, and physical labor and engaging in illicit sex with slaveowners for easy workloads. Far from emasculating black men, Davis argued, the gender dynamics of skilled enslaved labor afforded men more opportunities for mobility off plantations, higher income, and special favor within plantation hierarchies. As women, enslaved women could not occupy similar positions, leaving them more likely to engage in grueling field labor, and they did not have the protection of their femininity when labor was demanded. Enslaved women also continued to perform the bulk of domestic labor within slave families. For Davis, far from emasculating black men, enslaved women suffered under multiple tiers of oppression unique to their gender and status, including rape by owners. Deborah Gray White likewise dismantled the related trope of the licentious “Jezebel in the United States.” White located Jezebel as part of a gendered racial ideology born of three related historical processes—European writers’ bias when encountering African women on the African continent; enslaved women’s subject position as laborers and chattel; and racialized standards of propriety meant to maintain slave order (White 1985/1999). [End Page 178] According to White, respectable women were “covered” physically and legally by their husbands, but enslaved women were “handled” by owners, purchasers, white male consorts, and those awaiting their opportunity to be one or all of the above. Covering and handling defined the distance between propriety and respectability, access and availability. Instead of being seen as an unjust fact of black women’s lives, the exposed nature of black life confirmed stereotypes of black women as oversexualized, titillating, and threatening. Sexual violence so pervaded black life from slavery’s inception unto its conclusion, Darlene Clark Hine has argued, that a necessary “culture of dissemblance,” or secrecy and silence, emerged among black women. This, Hine suggested, was why it remained difficult to tear down myths of matriarchy and to uncover more complicated stories of black women’s survival both in the archive and in real life (Hine 1997, 47).</w:t>
      </w:r>
      <w:r w:rsidRPr="005B79A9">
        <w:rPr>
          <w:color w:val="333333"/>
          <w:sz w:val="8"/>
        </w:rPr>
        <w:t xml:space="preserve"> </w:t>
      </w:r>
      <w:r w:rsidRPr="00C54DF5">
        <w:rPr>
          <w:b/>
          <w:color w:val="333333"/>
          <w:u w:val="single"/>
        </w:rPr>
        <w:t xml:space="preserve">Struggling to recover sexual violence and center it in histories of bondage, Angela Davis, White, Hine, and those who followed </w:t>
      </w:r>
      <w:r w:rsidRPr="00C54DF5">
        <w:rPr>
          <w:b/>
          <w:color w:val="333333"/>
          <w:highlight w:val="green"/>
          <w:u w:val="single"/>
        </w:rPr>
        <w:t>emphasized the brutality of rape</w:t>
      </w:r>
      <w:r w:rsidRPr="00C54DF5">
        <w:rPr>
          <w:b/>
          <w:color w:val="333333"/>
          <w:u w:val="single"/>
        </w:rPr>
        <w:t xml:space="preserve"> and its impact on enslaved and free women of color. At its heart, gendered violence was fundamental to maintaining slave-owner power over slaves and made enslaved and free women of color violated products and producers of tangled genealogies</w:t>
      </w:r>
      <w:r w:rsidRPr="005B79A9">
        <w:rPr>
          <w:color w:val="333333"/>
          <w:sz w:val="8"/>
        </w:rPr>
        <w:t>.</w:t>
      </w:r>
      <w:r w:rsidRPr="00157B11">
        <w:rPr>
          <w:b/>
          <w:color w:val="333333"/>
          <w:u w:val="single"/>
        </w:rPr>
        <w:t xml:space="preserve"> </w:t>
      </w:r>
      <w:r w:rsidRPr="00C54DF5">
        <w:rPr>
          <w:b/>
          <w:color w:val="333333"/>
          <w:highlight w:val="green"/>
          <w:u w:val="single"/>
        </w:rPr>
        <w:t>However, theses of black women as victims left little room for exploring black women in the throes of sex acts ranging from outright violence to consensual couplings</w:t>
      </w:r>
      <w:r w:rsidRPr="00C54DF5">
        <w:rPr>
          <w:b/>
          <w:color w:val="333333"/>
          <w:sz w:val="16"/>
          <w:highlight w:val="green"/>
          <w:u w:val="single"/>
        </w:rPr>
        <w:t>.</w:t>
      </w:r>
      <w:r w:rsidRPr="005B79A9">
        <w:rPr>
          <w:sz w:val="8"/>
        </w:rPr>
        <w:t xml:space="preserve"> </w:t>
      </w:r>
      <w:r w:rsidRPr="005B79A9">
        <w:rPr>
          <w:color w:val="333333"/>
          <w:sz w:val="8"/>
        </w:rPr>
        <w:t>Davis’s analysis of sexual assault is instructive of these tensions. For Davis, slave owners broke enslaved women who were central to nurturing revolutionary spirit in slave communities by “subjecting [them] to the most elemental form of terrorism distinctively suited for the female: rape,” but her challenge transformed all sex acts with slave owners into degradation (Davis 1972, 96).</w:t>
      </w:r>
      <w:r w:rsidRPr="00C54DF5">
        <w:rPr>
          <w:rStyle w:val="Emphasis"/>
        </w:rPr>
        <w:t xml:space="preserve"> </w:t>
      </w:r>
      <w:r w:rsidRPr="00C54DF5">
        <w:rPr>
          <w:rStyle w:val="Emphasis"/>
          <w:highlight w:val="green"/>
        </w:rPr>
        <w:t>In truth, black women’s erotic lives do not stand apart from a project of liberation</w:t>
      </w:r>
      <w:r w:rsidRPr="00C54DF5">
        <w:rPr>
          <w:rStyle w:val="Emphasis"/>
        </w:rPr>
        <w:t>.</w:t>
      </w:r>
      <w:r w:rsidRPr="00C54DF5">
        <w:rPr>
          <w:b/>
          <w:color w:val="333333"/>
          <w:u w:val="single"/>
        </w:rPr>
        <w:t xml:space="preserve"> During slavery, by law and fact, their sexual selves remained harnessed to the communities they were part of, subject to and challenging unspoken polemics of heteropatriarchal community politics.</w:t>
      </w:r>
      <w:r w:rsidRPr="005B79A9">
        <w:rPr>
          <w:color w:val="333333"/>
          <w:sz w:val="8"/>
        </w:rPr>
        <w:t xml:space="preserve"> </w:t>
      </w:r>
      <w:r w:rsidRPr="00C54DF5">
        <w:rPr>
          <w:b/>
          <w:color w:val="333333"/>
          <w:highlight w:val="green"/>
          <w:u w:val="single"/>
        </w:rPr>
        <w:t>Enslaved</w:t>
      </w:r>
      <w:r w:rsidRPr="00C54DF5">
        <w:rPr>
          <w:b/>
          <w:color w:val="333333"/>
          <w:u w:val="single"/>
        </w:rPr>
        <w:t xml:space="preserve"> and free women of color’s </w:t>
      </w:r>
      <w:r w:rsidRPr="00C54DF5">
        <w:rPr>
          <w:b/>
          <w:color w:val="333333"/>
          <w:highlight w:val="green"/>
          <w:u w:val="single"/>
        </w:rPr>
        <w:t>encounters with slave owners’ phalluses were never just encounters between</w:t>
      </w:r>
      <w:r w:rsidRPr="00C54DF5">
        <w:rPr>
          <w:b/>
          <w:color w:val="333333"/>
          <w:u w:val="single"/>
        </w:rPr>
        <w:t xml:space="preserve"> him as </w:t>
      </w:r>
      <w:r w:rsidRPr="00C54DF5">
        <w:rPr>
          <w:b/>
          <w:color w:val="333333"/>
          <w:highlight w:val="green"/>
          <w:u w:val="single"/>
        </w:rPr>
        <w:t xml:space="preserve">master and </w:t>
      </w:r>
      <w:r w:rsidRPr="00C54DF5">
        <w:rPr>
          <w:b/>
          <w:color w:val="333333"/>
          <w:u w:val="single"/>
        </w:rPr>
        <w:t xml:space="preserve">her as </w:t>
      </w:r>
      <w:r w:rsidRPr="00C54DF5">
        <w:rPr>
          <w:b/>
          <w:color w:val="333333"/>
          <w:highlight w:val="green"/>
          <w:u w:val="single"/>
        </w:rPr>
        <w:t>bonded subject. Such encounters occurred</w:t>
      </w:r>
      <w:r w:rsidRPr="00C54DF5">
        <w:rPr>
          <w:b/>
          <w:color w:val="333333"/>
          <w:u w:val="single"/>
        </w:rPr>
        <w:t xml:space="preserve"> between him and her as a black woman representing the enslaved community, </w:t>
      </w:r>
      <w:r w:rsidRPr="00C54DF5">
        <w:rPr>
          <w:b/>
          <w:color w:val="333333"/>
          <w:highlight w:val="green"/>
          <w:u w:val="single"/>
        </w:rPr>
        <w:t>as a black woman already claimed</w:t>
      </w:r>
      <w:r w:rsidRPr="00C54DF5">
        <w:rPr>
          <w:b/>
          <w:color w:val="333333"/>
          <w:u w:val="single"/>
        </w:rPr>
        <w:t xml:space="preserve"> as wife, mother, sister, and daughter </w:t>
      </w:r>
      <w:r w:rsidRPr="00C54DF5">
        <w:rPr>
          <w:b/>
          <w:color w:val="333333"/>
          <w:highlight w:val="green"/>
          <w:u w:val="single"/>
        </w:rPr>
        <w:t>by a broader network of chosen kin.</w:t>
      </w:r>
      <w:r w:rsidRPr="00157B11">
        <w:rPr>
          <w:b/>
          <w:color w:val="333333"/>
          <w:u w:val="single"/>
        </w:rPr>
        <w:t xml:space="preserve"> But</w:t>
      </w:r>
      <w:r w:rsidRPr="005B79A9">
        <w:rPr>
          <w:color w:val="333333"/>
          <w:sz w:val="8"/>
        </w:rPr>
        <w:t xml:space="preserve"> [End Page 179] </w:t>
      </w:r>
      <w:r w:rsidRPr="00157B11">
        <w:rPr>
          <w:b/>
          <w:color w:val="333333"/>
          <w:u w:val="single"/>
        </w:rPr>
        <w:t>this tension returns us to the importance of excavating enslaved and free women of color’s erotic lives during the period of slavery.</w:t>
      </w:r>
      <w:r w:rsidRPr="005B79A9">
        <w:rPr>
          <w:color w:val="333333"/>
          <w:sz w:val="8"/>
        </w:rPr>
        <w:t xml:space="preserve"> </w:t>
      </w:r>
      <w:r w:rsidRPr="00C54DF5">
        <w:rPr>
          <w:rStyle w:val="Emphasis"/>
          <w:highlight w:val="green"/>
        </w:rPr>
        <w:t>To find intimate encounters beyond the dialogic of slave-owner power is to envision enslaved and free black female sexuality as a thing beyond the Encounter, a thing belonging to itself</w:t>
      </w:r>
      <w:r w:rsidRPr="005B79A9">
        <w:rPr>
          <w:sz w:val="8"/>
        </w:rPr>
        <w:t>,</w:t>
      </w:r>
      <w:r w:rsidRPr="005B79A9">
        <w:rPr>
          <w:color w:val="333333"/>
          <w:sz w:val="8"/>
        </w:rPr>
        <w:t xml:space="preserve"> </w:t>
      </w:r>
      <w:r w:rsidRPr="005B79A9">
        <w:rPr>
          <w:color w:val="333333"/>
          <w:sz w:val="8"/>
          <w:szCs w:val="8"/>
        </w:rPr>
        <w:t>whether stolen away, self-purchased, or manumitted (Tinsley 2008). It is to reject the characterization of sex acts by or perpetrated on enslaved and free women of color as betrayals of invisible black men or of embodied communities in bondage. It is instead to visualize black female sex as flesh and sensation in bodies betrayed and violated, participating and initiating. To know when and where she climaxes, the whole race may climax with her. Sex suffused the history of slavery, both in the contemporary moment and in theories of emasculating black matriarchy centuries later. Jennifer Morgan’s history of women and reproduction stated outright the distressing reality of bondage—that across the diaspora, black women performed and embodied the symbolic labor necessary for the reproduction of slave laborers because slave status was literally made in their wombs and followed their mothers (Morgan 2004). Joseph Miller, drawing connections between “slaving” on the African continent and its emergence in the Americas, described slavery and slave trading as a “history of women” kidnapped, “domiciled and dominated” across oceans and continents (Miller 2008). Work by Dylan Penningroth problematizes the extent to which kinship between family or community members could be assumed based upon biological ties. In Claims of Kinfolk: African American Property and Community in the Nineteenth-Century South (Penningroth 2004), Penningroth suggests biological and marital ties played an important role, but individuals also made distinct “claims of kinship” well beyond nuclear and extended units, institutions of marriage, or genealogies. Centering a figure such as Tubman in Penningroth’s thesis, we might more thoughtfully engage when, how, and why she married both of her husbands. Tubman’s notions of kinship also expanded well beyond that of her biological and marital ties to encompass elders, orphans, freedpeople, and runaways with a desire for liberation. Many are likewise returning to the question of sexual violence during slavery. Studying sex across race and status, Tiya Miles, Joshua Rothman, Amrita Chakrabarti Myers, and Jennifer Spear reject binaries of consent or nonconsent (Rothman 2003; Miles 2006; Spear 2009; Myers 2011). Work by Trevor Burnard, Thomas Foster, and forthcoming work by Stephanie [End Page 180] Jones-Rogers interprets intimate violence during slavery along a further spectrum of straight and queer acts (Burnard 2004; Foster 2011; Jones-Rogers forthcoming). Such scholarship takes seriously slave-owners’ desire and slaves’ affective experience of bondage, employing microhistorical analyses to penetrate slave and free households, workspaces, and bedrooms. Provocative and challenging, it moves questions of rape and consent beyond slave-owner–slave binaries, into a terrain of intimate violence that crosses gender, race, and status. To those impressed with binaries of liberation or exploitation, this more recent work gives the appearance of messiness or exceptionalism. It does not resound with clear political goals. It suggests collaboration with masters and overseers, despite reflecting humanity and life. Those ambivalent about or even outright hostile to the turn toward chronicling the erotic life of slavery may concede that perhaps some individuals operated along a terrain of pleasure and consent, but certainly not most slaves or most families</w:t>
      </w:r>
      <w:r w:rsidRPr="005B79A9">
        <w:rPr>
          <w:color w:val="333333"/>
          <w:sz w:val="8"/>
        </w:rPr>
        <w:t xml:space="preserve">. </w:t>
      </w:r>
      <w:r w:rsidRPr="00157B11">
        <w:rPr>
          <w:b/>
          <w:color w:val="333333"/>
          <w:u w:val="single"/>
        </w:rPr>
        <w:t xml:space="preserve">Despite the increasing rigor with which scholars are approaching slavery and erotics, </w:t>
      </w:r>
      <w:r w:rsidRPr="00C54DF5">
        <w:rPr>
          <w:b/>
          <w:color w:val="333333"/>
          <w:highlight w:val="green"/>
          <w:u w:val="single"/>
        </w:rPr>
        <w:t xml:space="preserve">the pervasiveness of intellectual skepticism </w:t>
      </w:r>
      <w:r w:rsidRPr="00C54DF5">
        <w:rPr>
          <w:rStyle w:val="Emphasis"/>
          <w:highlight w:val="green"/>
        </w:rPr>
        <w:t>reflects how deeply entrenched narratives of violation, violence, and trauma are to our understanding of black female sexuality.</w:t>
      </w:r>
      <w:r w:rsidRPr="00C54DF5">
        <w:rPr>
          <w:b/>
          <w:color w:val="333333"/>
          <w:highlight w:val="green"/>
          <w:u w:val="single"/>
        </w:rPr>
        <w:t xml:space="preserve"> Emphasizing subjugation, exploitation, and dehumanization, however, cannot preclude fuller incorporation of pleasure and erotic possibility</w:t>
      </w:r>
      <w:r w:rsidRPr="00C54DF5">
        <w:rPr>
          <w:b/>
          <w:color w:val="333333"/>
          <w:u w:val="single"/>
        </w:rPr>
        <w:t xml:space="preserve"> in the lives of enslaved black women.</w:t>
      </w:r>
      <w:r w:rsidRPr="005B79A9">
        <w:rPr>
          <w:color w:val="333333"/>
          <w:sz w:val="8"/>
        </w:rPr>
        <w:t xml:space="preserve"> If we take black female sexuality seriously, we end up at two substantive conclusions. </w:t>
      </w:r>
      <w:r w:rsidRPr="00157B11">
        <w:rPr>
          <w:b/>
          <w:color w:val="333333"/>
          <w:u w:val="single"/>
        </w:rPr>
        <w:t>First, present-day constructions of black female sexuality are inextricably tied to slavery.</w:t>
      </w:r>
      <w:r w:rsidRPr="005B79A9">
        <w:rPr>
          <w:color w:val="333333"/>
          <w:sz w:val="8"/>
        </w:rPr>
        <w:t xml:space="preserve"> </w:t>
      </w:r>
      <w:r w:rsidRPr="00157B11">
        <w:rPr>
          <w:b/>
          <w:color w:val="333333"/>
          <w:u w:val="single"/>
        </w:rPr>
        <w:t>The ravages of blackness</w:t>
      </w:r>
      <w:r w:rsidRPr="005B79A9">
        <w:rPr>
          <w:color w:val="333333"/>
          <w:sz w:val="8"/>
        </w:rPr>
        <w:t xml:space="preserve">, the notion of race and its existence, </w:t>
      </w:r>
      <w:r w:rsidRPr="00157B11">
        <w:rPr>
          <w:b/>
          <w:color w:val="333333"/>
          <w:u w:val="single"/>
        </w:rPr>
        <w:t>are wrapped up almost entirely with the afterimage of slavery’s “monstrous intimacies” and the shackling of black female reproductive power to labor needed to produce plantation commodities</w:t>
      </w:r>
      <w:r w:rsidRPr="005B79A9">
        <w:rPr>
          <w:color w:val="333333"/>
          <w:sz w:val="8"/>
        </w:rPr>
        <w:t xml:space="preserve"> (Sharpe 2010). The grammar of slavery conceived in black women’s wombs spilled outward into social and political institutions, as well as ideologies of heredity and identity (Spillers 1987). </w:t>
      </w:r>
      <w:r w:rsidRPr="00157B11">
        <w:rPr>
          <w:b/>
          <w:color w:val="333333"/>
          <w:u w:val="single"/>
        </w:rPr>
        <w:t>Second, black women had sex, and not just with the heads of their households, whether white or black men—not just, even, with men.</w:t>
      </w:r>
      <w:r>
        <w:rPr>
          <w:b/>
          <w:color w:val="333333"/>
          <w:u w:val="single"/>
        </w:rPr>
        <w:t xml:space="preserve"> </w:t>
      </w:r>
      <w:r w:rsidRPr="00157B11">
        <w:rPr>
          <w:b/>
          <w:color w:val="333333"/>
          <w:u w:val="single"/>
        </w:rPr>
        <w:t xml:space="preserve">The archive is self-evident. </w:t>
      </w:r>
      <w:r w:rsidRPr="00C54DF5">
        <w:rPr>
          <w:b/>
          <w:color w:val="333333"/>
          <w:u w:val="single"/>
        </w:rPr>
        <w:t xml:space="preserve">Sex acts happened often during slavery. </w:t>
      </w:r>
      <w:r w:rsidRPr="00C54DF5">
        <w:rPr>
          <w:b/>
          <w:color w:val="333333"/>
          <w:highlight w:val="green"/>
          <w:u w:val="single"/>
        </w:rPr>
        <w:t>Political goals of the moment</w:t>
      </w:r>
      <w:r w:rsidRPr="00C54DF5">
        <w:rPr>
          <w:b/>
          <w:color w:val="333333"/>
          <w:u w:val="single"/>
        </w:rPr>
        <w:t xml:space="preserve"> do not rewrite the sexual lives, desires, and choices of enslaved and free women of color, but they can </w:t>
      </w:r>
      <w:r w:rsidRPr="00C54DF5">
        <w:rPr>
          <w:b/>
          <w:color w:val="333333"/>
          <w:highlight w:val="green"/>
          <w:u w:val="single"/>
        </w:rPr>
        <w:t>obscure those lives to our detriment</w:t>
      </w:r>
      <w:r w:rsidRPr="005B79A9">
        <w:rPr>
          <w:color w:val="333333"/>
          <w:sz w:val="8"/>
        </w:rPr>
        <w:t>. [End Page 181]</w:t>
      </w:r>
    </w:p>
    <w:p w14:paraId="07C7693C" w14:textId="77777777" w:rsidR="001D1DBD" w:rsidRPr="005B79A9" w:rsidRDefault="001D1DBD" w:rsidP="001D1DBD">
      <w:pPr>
        <w:shd w:val="clear" w:color="auto" w:fill="FFFFFF"/>
        <w:jc w:val="both"/>
        <w:rPr>
          <w:color w:val="333333"/>
          <w:sz w:val="8"/>
        </w:rPr>
      </w:pPr>
    </w:p>
    <w:p w14:paraId="081CCC9C" w14:textId="77777777" w:rsidR="001D1DBD" w:rsidRPr="00B84D31" w:rsidRDefault="001D1DBD" w:rsidP="001D1DBD">
      <w:pPr>
        <w:pStyle w:val="Heading4"/>
      </w:pPr>
      <w:r>
        <w:t>The 1AC has rendered Black women’s sexuality as unspeakable – this is not a link of omission, this is an active erasure located in the Black politics of racial uplift through boosting that hinges on the 1ACs investment in the analytic of visibility as the metric with which to measure violence – this locks Black women into an eternal abject position and staticizes the present as overdetermined by the past.</w:t>
      </w:r>
    </w:p>
    <w:p w14:paraId="53E23DC9" w14:textId="77777777" w:rsidR="001D1DBD" w:rsidRPr="00981054" w:rsidRDefault="001D1DBD" w:rsidP="001D1DBD">
      <w:r w:rsidRPr="00FC1CB4">
        <w:rPr>
          <w:rStyle w:val="Style13ptBold"/>
          <w:u w:val="single"/>
        </w:rPr>
        <w:t>Hammonds 94</w:t>
      </w:r>
      <w:r w:rsidRPr="00981054">
        <w:t xml:space="preserve"> [Evelynn Hammonds is a black feminist scholar. She is the Barbara Gutmann Rosenkrantz Professor of the History of Science and Professor of African and African-American Studies at Harvard University. “Black (W)holes and the Geometry of Black female sexuality,” </w:t>
      </w:r>
      <w:r w:rsidRPr="00981054">
        <w:rPr>
          <w:i/>
          <w:iCs/>
        </w:rPr>
        <w:t>differences: A Journal of Feminist Cultural Studies</w:t>
      </w:r>
      <w:r w:rsidRPr="00981054">
        <w:t>, 1994 //tjb]</w:t>
      </w:r>
    </w:p>
    <w:p w14:paraId="29691BF1" w14:textId="77777777" w:rsidR="001D1DBD" w:rsidRPr="005B79A9" w:rsidRDefault="001D1DBD" w:rsidP="001D1DBD">
      <w:pPr>
        <w:rPr>
          <w:sz w:val="10"/>
        </w:rPr>
      </w:pPr>
      <w:r w:rsidRPr="003F7D67">
        <w:rPr>
          <w:b/>
          <w:bCs/>
          <w:highlight w:val="green"/>
          <w:u w:val="single"/>
        </w:rPr>
        <w:t>Black feminist theorists</w:t>
      </w:r>
      <w:r w:rsidRPr="00AF7BA9">
        <w:rPr>
          <w:b/>
          <w:bCs/>
          <w:u w:val="single"/>
        </w:rPr>
        <w:t xml:space="preserve"> have </w:t>
      </w:r>
      <w:r w:rsidRPr="003F7D67">
        <w:rPr>
          <w:b/>
          <w:bCs/>
          <w:highlight w:val="green"/>
          <w:u w:val="single"/>
        </w:rPr>
        <w:t>almost universally</w:t>
      </w:r>
      <w:r w:rsidRPr="00AF7BA9">
        <w:rPr>
          <w:b/>
          <w:bCs/>
          <w:u w:val="single"/>
        </w:rPr>
        <w:t xml:space="preserve"> </w:t>
      </w:r>
      <w:r w:rsidRPr="003F7D67">
        <w:rPr>
          <w:b/>
          <w:bCs/>
          <w:highlight w:val="green"/>
          <w:u w:val="single"/>
        </w:rPr>
        <w:t>describe</w:t>
      </w:r>
      <w:r w:rsidRPr="00AF7BA9">
        <w:rPr>
          <w:b/>
          <w:bCs/>
          <w:u w:val="single"/>
        </w:rPr>
        <w:t xml:space="preserve">d </w:t>
      </w:r>
      <w:r w:rsidRPr="003F7D67">
        <w:rPr>
          <w:b/>
          <w:bCs/>
          <w:highlight w:val="green"/>
          <w:u w:val="single"/>
        </w:rPr>
        <w:t>black women's sexuality</w:t>
      </w:r>
      <w:r w:rsidRPr="00AF7BA9">
        <w:rPr>
          <w:b/>
          <w:bCs/>
          <w:u w:val="single"/>
        </w:rPr>
        <w:t xml:space="preserve">, when viewed from the vantage of the dominant discourses, </w:t>
      </w:r>
      <w:r w:rsidRPr="003F7D67">
        <w:rPr>
          <w:b/>
          <w:bCs/>
          <w:highlight w:val="green"/>
          <w:u w:val="single"/>
        </w:rPr>
        <w:t>as an absence.</w:t>
      </w:r>
      <w:r w:rsidRPr="005B79A9">
        <w:rPr>
          <w:sz w:val="10"/>
        </w:rPr>
        <w:t xml:space="preserve"> </w:t>
      </w:r>
      <w:r w:rsidRPr="00AF7BA9">
        <w:rPr>
          <w:b/>
          <w:bCs/>
          <w:u w:val="single"/>
        </w:rPr>
        <w:t xml:space="preserve">In one of the earliest and most compelling discussions of black women's sexuality, the literary critic Hortense </w:t>
      </w:r>
      <w:r w:rsidRPr="003F7D67">
        <w:rPr>
          <w:b/>
          <w:bCs/>
          <w:highlight w:val="green"/>
          <w:u w:val="single"/>
        </w:rPr>
        <w:t>Spillers wrote:</w:t>
      </w:r>
      <w:r w:rsidRPr="00AF7BA9">
        <w:rPr>
          <w:b/>
          <w:bCs/>
          <w:u w:val="single"/>
        </w:rPr>
        <w:t xml:space="preserve"> "</w:t>
      </w:r>
      <w:r w:rsidRPr="003F7D67">
        <w:rPr>
          <w:b/>
          <w:bCs/>
          <w:highlight w:val="green"/>
          <w:u w:val="single"/>
        </w:rPr>
        <w:t>black women are the beached whales of the sexual universe, unvoiced, misseen, not doing, awaiting their verb</w:t>
      </w:r>
      <w:r w:rsidRPr="00AF7BA9">
        <w:rPr>
          <w:b/>
          <w:bCs/>
          <w:u w:val="single"/>
        </w:rPr>
        <w:t>"</w:t>
      </w:r>
      <w:r w:rsidRPr="005B79A9">
        <w:rPr>
          <w:sz w:val="10"/>
        </w:rPr>
        <w:t xml:space="preserve"> ("Interstices" 74)</w:t>
      </w:r>
      <w:r w:rsidRPr="003F7D67">
        <w:rPr>
          <w:b/>
          <w:bCs/>
          <w:highlight w:val="green"/>
          <w:u w:val="single"/>
        </w:rPr>
        <w:t>.</w:t>
      </w:r>
      <w:r w:rsidRPr="005B79A9">
        <w:rPr>
          <w:sz w:val="10"/>
        </w:rPr>
        <w:t xml:space="preserve"> </w:t>
      </w:r>
      <w:r w:rsidRPr="003F7D67">
        <w:rPr>
          <w:b/>
          <w:bCs/>
          <w:highlight w:val="green"/>
          <w:u w:val="single"/>
        </w:rPr>
        <w:t>For</w:t>
      </w:r>
      <w:r w:rsidRPr="00AF7BA9">
        <w:rPr>
          <w:b/>
          <w:bCs/>
          <w:u w:val="single"/>
        </w:rPr>
        <w:t xml:space="preserve"> writer Toni </w:t>
      </w:r>
      <w:r w:rsidRPr="003F7D67">
        <w:rPr>
          <w:b/>
          <w:bCs/>
          <w:highlight w:val="green"/>
          <w:u w:val="single"/>
        </w:rPr>
        <w:t>Morrison</w:t>
      </w:r>
      <w:r w:rsidRPr="00AF7BA9">
        <w:rPr>
          <w:b/>
          <w:bCs/>
          <w:u w:val="single"/>
        </w:rPr>
        <w:t xml:space="preserve">, </w:t>
      </w:r>
      <w:r w:rsidRPr="003F7D67">
        <w:rPr>
          <w:b/>
          <w:bCs/>
          <w:highlight w:val="green"/>
          <w:u w:val="single"/>
        </w:rPr>
        <w:t>black women's sexuality is</w:t>
      </w:r>
      <w:r w:rsidRPr="00AF7BA9">
        <w:rPr>
          <w:b/>
          <w:bCs/>
          <w:u w:val="single"/>
        </w:rPr>
        <w:t xml:space="preserve"> </w:t>
      </w:r>
      <w:r w:rsidRPr="003F7D67">
        <w:rPr>
          <w:b/>
          <w:bCs/>
          <w:u w:val="single"/>
        </w:rPr>
        <w:t xml:space="preserve">one of the </w:t>
      </w:r>
      <w:r w:rsidRPr="003F7D67">
        <w:rPr>
          <w:b/>
          <w:bCs/>
          <w:highlight w:val="green"/>
          <w:u w:val="single"/>
        </w:rPr>
        <w:t>"unspeakable things unspoken</w:t>
      </w:r>
      <w:r w:rsidRPr="00AF7BA9">
        <w:rPr>
          <w:b/>
          <w:bCs/>
          <w:u w:val="single"/>
        </w:rPr>
        <w:t>,</w:t>
      </w:r>
      <w:r w:rsidRPr="003F7D67">
        <w:rPr>
          <w:b/>
          <w:bCs/>
          <w:highlight w:val="green"/>
          <w:u w:val="single"/>
        </w:rPr>
        <w:t>"</w:t>
      </w:r>
      <w:r w:rsidRPr="00AF7BA9">
        <w:rPr>
          <w:b/>
          <w:bCs/>
          <w:u w:val="single"/>
        </w:rPr>
        <w:t xml:space="preserve"> of the African-American experience</w:t>
      </w:r>
      <w:r w:rsidRPr="003F7D67">
        <w:rPr>
          <w:b/>
          <w:bCs/>
          <w:highlight w:val="green"/>
          <w:u w:val="single"/>
        </w:rPr>
        <w:t>.</w:t>
      </w:r>
      <w:r w:rsidRPr="00AF7BA9">
        <w:rPr>
          <w:b/>
          <w:bCs/>
          <w:u w:val="single"/>
        </w:rPr>
        <w:t xml:space="preserve"> </w:t>
      </w:r>
      <w:r w:rsidRPr="003F7D67">
        <w:rPr>
          <w:b/>
          <w:bCs/>
          <w:highlight w:val="green"/>
          <w:u w:val="single"/>
        </w:rPr>
        <w:t>Black women's sexuality is</w:t>
      </w:r>
      <w:r w:rsidRPr="00AF7BA9">
        <w:rPr>
          <w:b/>
          <w:bCs/>
          <w:u w:val="single"/>
        </w:rPr>
        <w:t xml:space="preserve"> often </w:t>
      </w:r>
      <w:r w:rsidRPr="003F7D67">
        <w:rPr>
          <w:b/>
          <w:bCs/>
          <w:highlight w:val="green"/>
          <w:u w:val="single"/>
        </w:rPr>
        <w:t>described</w:t>
      </w:r>
      <w:r w:rsidRPr="00AF7BA9">
        <w:rPr>
          <w:b/>
          <w:bCs/>
          <w:u w:val="single"/>
        </w:rPr>
        <w:t xml:space="preserve"> in metaphors of speechlessness, space, or vision, </w:t>
      </w:r>
      <w:r w:rsidRPr="003F7D67">
        <w:rPr>
          <w:b/>
          <w:bCs/>
          <w:highlight w:val="green"/>
          <w:u w:val="single"/>
        </w:rPr>
        <w:t>as a "void" or empty space</w:t>
      </w:r>
      <w:r w:rsidRPr="00AF7BA9">
        <w:rPr>
          <w:b/>
          <w:bCs/>
          <w:u w:val="single"/>
        </w:rPr>
        <w:t xml:space="preserve"> that is simultaneously ever visible (exposed) and invisible and </w:t>
      </w:r>
      <w:r w:rsidRPr="003F7D67">
        <w:rPr>
          <w:b/>
          <w:bCs/>
          <w:highlight w:val="green"/>
          <w:u w:val="single"/>
        </w:rPr>
        <w:t>where black women's bodies are always already colonized.</w:t>
      </w:r>
      <w:r w:rsidRPr="005B79A9">
        <w:rPr>
          <w:sz w:val="10"/>
        </w:rPr>
        <w:t xml:space="preserve"> In addition, this always already colonized black female body has so much sexual potential that it has none at all ("Interstices" 85); Historically, black women have reacted to this repressive force of the hegemonic discourses on race and sex with silence, secrecy, and a partially self-chosen invisibility.</w:t>
      </w:r>
    </w:p>
    <w:p w14:paraId="4061B0D0" w14:textId="77777777" w:rsidR="001D1DBD" w:rsidRPr="005B79A9" w:rsidRDefault="001D1DBD" w:rsidP="001D1DBD">
      <w:pPr>
        <w:rPr>
          <w:sz w:val="8"/>
        </w:rPr>
      </w:pPr>
      <w:r w:rsidRPr="005B79A9">
        <w:rPr>
          <w:sz w:val="8"/>
        </w:rPr>
        <w:t xml:space="preserve">Black feminist theorists, historians, literary critics, sociologists, lawyers, and cultural critics have drawn upon a specific historical narrative which purportedly describes the factors that have produced and maintained perceptions of black women's sexuality (including their own). Three themes emerge in this history: first, the construction of the black female as the embodiment of sex and the attendant invisibility of black women as the unvoiced, unseen everything that is not white; second, the resistance of black women both to negative stereotypes of their sexuality and to the material effects of those stereotypes on their lives; and, finally, the evolution of a "culture of dissemblance" and a "politics of silence" by black women on the issue of their sexuality. </w:t>
      </w:r>
      <w:r w:rsidRPr="00AF7BA9">
        <w:rPr>
          <w:b/>
          <w:bCs/>
          <w:u w:val="single"/>
        </w:rPr>
        <w:t>The historical narrative begins with the production of the image of a pathologized black female "other" in the eighteenth century by European colonial elites and the new biological scientists.</w:t>
      </w:r>
      <w:r w:rsidRPr="005B79A9">
        <w:rPr>
          <w:sz w:val="8"/>
        </w:rPr>
        <w:t xml:space="preserve"> By the nineteenth century, with the increasing exploitation and abuse of black women during and after slavery, U.S. black women reformers began to develop strategies to counter negative stereotypes of their sexuality and their use as a justification for the rape, lynching, and other abuses of black women by whites. Although some of the strategies used by black women reformers might have initially been characterized as resistance to dominant and increasingly hegemonic constructions of their sexuality, by the early twentieth century black women reformers promoted a public silence about sexuality which, it could be argued, continues to the present? </w:t>
      </w:r>
      <w:r w:rsidRPr="005B79A9">
        <w:rPr>
          <w:rStyle w:val="StyleUnderline"/>
        </w:rPr>
        <w:t>This "politics of silence," as described by historian Evelyn Brooks Higginbotham, emerged as a political strategy by black women reformers who hoped by their silence and by the promotion of proper Victorian morality to demonstrate the lie of the image of the sexually immoral black woman</w:t>
      </w:r>
      <w:r w:rsidRPr="005B79A9">
        <w:rPr>
          <w:sz w:val="8"/>
        </w:rPr>
        <w:t xml:space="preserve"> (262)</w:t>
      </w:r>
      <w:r w:rsidRPr="005B79A9">
        <w:rPr>
          <w:rStyle w:val="StyleUnderline"/>
        </w:rPr>
        <w:t>.</w:t>
      </w:r>
      <w:r w:rsidRPr="005B79A9">
        <w:rPr>
          <w:sz w:val="8"/>
        </w:rPr>
        <w:t xml:space="preserve"> Historian Darlene Clark Hine argues that the "culture of dissemblance" that this politics engendered was seen as a way for black women to "protect the sanctity of inner aspects of their lives" (915). She defines this culture as "the behavior and attitudes of Black women that created the appearance of openness and disclosure but actually shielded the truth of their inner lives and selves from their oppressors" (915). "Only with secrecy," Hine argues, "thus achieving a self-imposed invisibility, could ordinary Black women accrue the psychic space and harness the resources needed to hold their own" (915). And by the projection of the image of a "super-moral" black woman, they hoped to garner greater respect, justice, and opportunity for all black Americans (915). Of course, as Higginbotham notes, there were problems with this strategy. First, it did not achieve its goal of ending the negative stereotyping of black women. And second, some middle-class black women engaged in policing the behavior of poor and working-class women and any who deviated from a Victorian norm in the name of protecting the "race."(3) </w:t>
      </w:r>
      <w:r w:rsidRPr="00AF7BA9">
        <w:rPr>
          <w:b/>
          <w:bCs/>
          <w:u w:val="single"/>
        </w:rPr>
        <w:t>My interpretation of the conservatizing and policing aspect of the "politics of silence" is that black women reformers were responding to the ways in which any black woman could find herself "exposed" and characterized in racist sexual terms no matter what the truth of her individual life, and that they saw this so-called deviant individual behavior as a threat to the race as a whole.</w:t>
      </w:r>
      <w:r w:rsidRPr="005B79A9">
        <w:rPr>
          <w:sz w:val="8"/>
        </w:rPr>
        <w:t xml:space="preserve"> Finally, </w:t>
      </w:r>
      <w:r w:rsidRPr="00AF7BA9">
        <w:rPr>
          <w:b/>
          <w:bCs/>
          <w:u w:val="single"/>
        </w:rPr>
        <w:t>one of the most enduring and problematic aspects of the "politics of silence" is that in choosing silence black women also lost the ability to articulate any conception of their sexuality.</w:t>
      </w:r>
    </w:p>
    <w:p w14:paraId="7EC8E13E" w14:textId="77777777" w:rsidR="001D1DBD" w:rsidRPr="00AF7BA9" w:rsidRDefault="001D1DBD" w:rsidP="001D1DBD">
      <w:pPr>
        <w:rPr>
          <w:b/>
          <w:bCs/>
          <w:u w:val="single"/>
        </w:rPr>
      </w:pPr>
      <w:r w:rsidRPr="005B79A9">
        <w:rPr>
          <w:sz w:val="8"/>
        </w:rPr>
        <w:t xml:space="preserve">Without more detailed historical studies we will not know the extent of this "culture of dissemblance," and many questions will remain to be answered.(4) Was it expressed differently in rural and in urban areas; in the north, west, or south? How was it maintained? Where and how was it resisted? How was it shaped by class? And, furthermore, how did it change over time? How did something that was initially adopted as a political strategy in a specific historical period become so ingrained in black life as to be recognizable as a culture? Or did it? </w:t>
      </w:r>
      <w:r w:rsidRPr="00AF7BA9">
        <w:rPr>
          <w:b/>
          <w:bCs/>
          <w:u w:val="single"/>
        </w:rPr>
        <w:t xml:space="preserve">What emerges from the very incomplete history we have is a situation in which </w:t>
      </w:r>
      <w:r w:rsidRPr="003F7D67">
        <w:rPr>
          <w:b/>
          <w:bCs/>
          <w:highlight w:val="green"/>
          <w:u w:val="single"/>
        </w:rPr>
        <w:t>black women's sexuality is ideologically located</w:t>
      </w:r>
      <w:r w:rsidRPr="00AF7BA9">
        <w:rPr>
          <w:b/>
          <w:bCs/>
          <w:u w:val="single"/>
        </w:rPr>
        <w:t xml:space="preserve"> in a nexus </w:t>
      </w:r>
      <w:r w:rsidRPr="003F7D67">
        <w:rPr>
          <w:b/>
          <w:bCs/>
          <w:highlight w:val="green"/>
          <w:u w:val="single"/>
        </w:rPr>
        <w:t>between race and gender, where the black female subject is not seen and has no voice.</w:t>
      </w:r>
      <w:r w:rsidRPr="005B79A9">
        <w:rPr>
          <w:sz w:val="8"/>
        </w:rPr>
        <w:t xml:space="preserve"> Methodologically, black feminists have found it difficult even to fully characterize this juncture, this point of erasure where African-American women are located. As legal scholar Kimberle Crenshaw puts it, "Existing within the overlapping margins of race and gender discourse and the empty spaces between, it is a location whose very nature resists telling" (403). </w:t>
      </w:r>
      <w:r w:rsidRPr="00AF7BA9">
        <w:rPr>
          <w:b/>
          <w:bCs/>
          <w:u w:val="single"/>
        </w:rPr>
        <w:t>And this silence about sexuality is enacted individually and collectively by black women and by black feminist theorists writing about black women.</w:t>
      </w:r>
    </w:p>
    <w:p w14:paraId="7B7604E0" w14:textId="77777777" w:rsidR="001D1DBD" w:rsidRPr="00AF7BA9" w:rsidRDefault="001D1DBD" w:rsidP="001D1DBD">
      <w:pPr>
        <w:rPr>
          <w:b/>
          <w:bCs/>
          <w:u w:val="single"/>
        </w:rPr>
      </w:pPr>
      <w:r w:rsidRPr="005B79A9">
        <w:rPr>
          <w:sz w:val="8"/>
        </w:rPr>
        <w:t xml:space="preserve">It should not surprise us that black women are silent about sexuality. The imposed production of silence and the removal of any alternatives to the production of silence reflect the deployment of power against racialized subjects, "wherein those who could speak did not want to and those who did want to speak were prevented from doing so" (JanMohamed 105). It is this deployment of power at the level of the social and the individual which has to be historicized. </w:t>
      </w:r>
      <w:r w:rsidRPr="00AF7BA9">
        <w:rPr>
          <w:b/>
          <w:bCs/>
          <w:u w:val="single"/>
        </w:rPr>
        <w:t xml:space="preserve">It seems clear that </w:t>
      </w:r>
      <w:r w:rsidRPr="003F7D67">
        <w:rPr>
          <w:b/>
          <w:bCs/>
          <w:highlight w:val="green"/>
          <w:u w:val="single"/>
        </w:rPr>
        <w:t>we need a</w:t>
      </w:r>
      <w:r w:rsidRPr="00AF7BA9">
        <w:rPr>
          <w:b/>
          <w:bCs/>
          <w:u w:val="single"/>
        </w:rPr>
        <w:t xml:space="preserve"> </w:t>
      </w:r>
      <w:r w:rsidRPr="003F7D67">
        <w:rPr>
          <w:b/>
          <w:bCs/>
          <w:highlight w:val="green"/>
          <w:u w:val="single"/>
        </w:rPr>
        <w:t>methodology that allows us to contest rather than reproduce the ideological system</w:t>
      </w:r>
      <w:r w:rsidRPr="00AF7BA9">
        <w:rPr>
          <w:b/>
          <w:bCs/>
          <w:u w:val="single"/>
        </w:rPr>
        <w:t xml:space="preserve"> </w:t>
      </w:r>
      <w:r w:rsidRPr="003F7D67">
        <w:rPr>
          <w:b/>
          <w:bCs/>
          <w:highlight w:val="green"/>
          <w:u w:val="single"/>
        </w:rPr>
        <w:t>that has</w:t>
      </w:r>
      <w:r w:rsidRPr="00AF7BA9">
        <w:rPr>
          <w:b/>
          <w:bCs/>
          <w:u w:val="single"/>
        </w:rPr>
        <w:t xml:space="preserve"> up to now </w:t>
      </w:r>
      <w:r w:rsidRPr="003F7D67">
        <w:rPr>
          <w:b/>
          <w:bCs/>
          <w:highlight w:val="green"/>
          <w:u w:val="single"/>
        </w:rPr>
        <w:t>defined the terrain of black women's sexuality.</w:t>
      </w:r>
      <w:r w:rsidRPr="005B79A9">
        <w:rPr>
          <w:sz w:val="8"/>
        </w:rPr>
        <w:t xml:space="preserve"> Spillers made this point over a decade ago when she wrote: "Because black American women do not participate, as a category of social and cultural agents, in the legacies of symbolic power, they maintain no allegiances to a strategic formation of texts, or ways of talking about sexual experience, that even remotely resemble the paradigm of symbolic domination, except that such a paradigm has been their concrete disaster" ("Interstices" 80). </w:t>
      </w:r>
      <w:r w:rsidRPr="00AF7BA9">
        <w:rPr>
          <w:b/>
          <w:bCs/>
          <w:u w:val="single"/>
        </w:rPr>
        <w:t xml:space="preserve">To date, through the work of black feminist literary critics, </w:t>
      </w:r>
      <w:r w:rsidRPr="00CE51D1">
        <w:rPr>
          <w:b/>
          <w:bCs/>
          <w:highlight w:val="green"/>
          <w:u w:val="single"/>
        </w:rPr>
        <w:t>we know more about the elision of sexuality by black women than</w:t>
      </w:r>
      <w:r w:rsidRPr="00AF7BA9">
        <w:rPr>
          <w:b/>
          <w:bCs/>
          <w:u w:val="single"/>
        </w:rPr>
        <w:t xml:space="preserve"> we do about the </w:t>
      </w:r>
      <w:r w:rsidRPr="00CE51D1">
        <w:rPr>
          <w:b/>
          <w:bCs/>
          <w:u w:val="single"/>
        </w:rPr>
        <w:t>possible</w:t>
      </w:r>
      <w:r w:rsidRPr="00AF7BA9">
        <w:rPr>
          <w:b/>
          <w:bCs/>
          <w:u w:val="single"/>
        </w:rPr>
        <w:t xml:space="preserve"> varieties of </w:t>
      </w:r>
      <w:r w:rsidRPr="00CE51D1">
        <w:rPr>
          <w:b/>
          <w:bCs/>
          <w:highlight w:val="green"/>
          <w:u w:val="single"/>
        </w:rPr>
        <w:t>expression of sexual desire</w:t>
      </w:r>
      <w:r w:rsidRPr="00AF7BA9">
        <w:rPr>
          <w:b/>
          <w:bCs/>
          <w:u w:val="single"/>
        </w:rPr>
        <w:t xml:space="preserve">? Thus what </w:t>
      </w:r>
      <w:r w:rsidRPr="00CE51D1">
        <w:rPr>
          <w:b/>
          <w:bCs/>
          <w:highlight w:val="green"/>
          <w:u w:val="single"/>
        </w:rPr>
        <w:t>we have</w:t>
      </w:r>
      <w:r w:rsidRPr="00AF7BA9">
        <w:rPr>
          <w:b/>
          <w:bCs/>
          <w:u w:val="single"/>
        </w:rPr>
        <w:t xml:space="preserve"> is </w:t>
      </w:r>
      <w:r w:rsidRPr="00CE51D1">
        <w:rPr>
          <w:b/>
          <w:bCs/>
          <w:highlight w:val="green"/>
          <w:u w:val="single"/>
        </w:rPr>
        <w:t>a</w:t>
      </w:r>
      <w:r w:rsidRPr="00AF7BA9">
        <w:rPr>
          <w:b/>
          <w:bCs/>
          <w:u w:val="single"/>
        </w:rPr>
        <w:t xml:space="preserve"> very </w:t>
      </w:r>
      <w:r w:rsidRPr="00CE51D1">
        <w:rPr>
          <w:b/>
          <w:bCs/>
          <w:highlight w:val="green"/>
          <w:u w:val="single"/>
        </w:rPr>
        <w:t>narrow</w:t>
      </w:r>
      <w:r w:rsidRPr="00AF7BA9">
        <w:rPr>
          <w:b/>
          <w:bCs/>
          <w:u w:val="single"/>
        </w:rPr>
        <w:t xml:space="preserve"> </w:t>
      </w:r>
      <w:r w:rsidRPr="00CE51D1">
        <w:rPr>
          <w:b/>
          <w:bCs/>
          <w:highlight w:val="green"/>
          <w:u w:val="single"/>
        </w:rPr>
        <w:t>view of black women's sexuality.</w:t>
      </w:r>
      <w:r w:rsidRPr="005B79A9">
        <w:rPr>
          <w:sz w:val="8"/>
        </w:rPr>
        <w:t xml:space="preserve"> Certainly it is true, as Crenshaw notes, that "in feminist contexts, sexuality represents a central site of the oppression of women; rape and the rape trial are its dominant narrative trope. In antiracist discourse, sexuality is also a central site upon which the repression of blacks has been premised; the lynching narrative is embodied as its trope" (405). Sexuality is also, as Carol Vance defines it, "simultaneously a domain of restriction, repression, and danger as well as a domain of exploration, pleasure, and agency" (1). </w:t>
      </w:r>
      <w:r w:rsidRPr="00AF7BA9">
        <w:rPr>
          <w:b/>
          <w:bCs/>
          <w:u w:val="single"/>
        </w:rPr>
        <w:t xml:space="preserve">The </w:t>
      </w:r>
      <w:r w:rsidRPr="00CE51D1">
        <w:rPr>
          <w:b/>
          <w:bCs/>
          <w:highlight w:val="green"/>
          <w:u w:val="single"/>
        </w:rPr>
        <w:t>restrictive, repressive</w:t>
      </w:r>
      <w:r w:rsidRPr="00AF7BA9">
        <w:rPr>
          <w:b/>
          <w:bCs/>
          <w:u w:val="single"/>
        </w:rPr>
        <w:t xml:space="preserve">, and dangerous aspects of </w:t>
      </w:r>
      <w:r w:rsidRPr="00CE51D1">
        <w:rPr>
          <w:b/>
          <w:bCs/>
          <w:highlight w:val="green"/>
          <w:u w:val="single"/>
        </w:rPr>
        <w:t>black female sexuality have been emphasized</w:t>
      </w:r>
      <w:r w:rsidRPr="00AF7BA9">
        <w:rPr>
          <w:b/>
          <w:bCs/>
          <w:u w:val="single"/>
        </w:rPr>
        <w:t xml:space="preserve"> by black feminist writers </w:t>
      </w:r>
      <w:r w:rsidRPr="00CE51D1">
        <w:rPr>
          <w:b/>
          <w:bCs/>
          <w:highlight w:val="green"/>
          <w:u w:val="single"/>
        </w:rPr>
        <w:t>while pleasure, exploration, and agency</w:t>
      </w:r>
      <w:r w:rsidRPr="00AF7BA9">
        <w:rPr>
          <w:b/>
          <w:bCs/>
          <w:u w:val="single"/>
        </w:rPr>
        <w:t xml:space="preserve"> have gone </w:t>
      </w:r>
      <w:r w:rsidRPr="00CE51D1">
        <w:rPr>
          <w:b/>
          <w:bCs/>
          <w:highlight w:val="green"/>
          <w:u w:val="single"/>
        </w:rPr>
        <w:t>under-analyzed.</w:t>
      </w:r>
    </w:p>
    <w:p w14:paraId="79A6013A" w14:textId="77777777" w:rsidR="001D1DBD" w:rsidRPr="005B79A9" w:rsidRDefault="001D1DBD" w:rsidP="001D1DBD">
      <w:pPr>
        <w:rPr>
          <w:sz w:val="8"/>
        </w:rPr>
      </w:pPr>
      <w:r w:rsidRPr="005B79A9">
        <w:rPr>
          <w:sz w:val="8"/>
        </w:rPr>
        <w:t xml:space="preserve">I want to suggest that black feminist theorists have not taken up this project in part because of their own status in the academy. Reclaiming the body as well as subjectivity is a process that black feminist theorists in the academy must go through themselves while they are doing the work of producing theory. </w:t>
      </w:r>
      <w:r w:rsidRPr="005B79A9">
        <w:rPr>
          <w:rStyle w:val="StyleUnderline"/>
        </w:rPr>
        <w:t>Black feminist theorists are themselves engaged in a process of fighting to reclaim the body - the maimed immoral black female body - which can be and still is used by others to discredit them as producers of knowledge and as speaking subjects.</w:t>
      </w:r>
      <w:r w:rsidRPr="005B79A9">
        <w:rPr>
          <w:sz w:val="8"/>
        </w:rPr>
        <w:t xml:space="preserve"> Legal scholar Patricia Williams illuminates my point: "no matter what degree of professional I am, people will greet and dismiss my black femaleness as unreliable, untrustworthy, hostile, angry, powerless, irrational, and probably destitute . . ." (95). When reading student evaluations, she finds comments about her teaching and her body: "I marvel, in a moment of genuine bitterness, that anonymous student evaluations speculating on dimensions of my anatomy are nevertheless counted into the statistical measurement of my teaching proficiency" (95). The hypervisibility of black women academics and the contemporary fascination with what bell hooks calls the "commodification of Otherness" (21) means that black women today find themselves precariously perched in the academy. Ann duCille notes:</w:t>
      </w:r>
    </w:p>
    <w:p w14:paraId="708A1803" w14:textId="77777777" w:rsidR="001D1DBD" w:rsidRPr="00AF7BA9" w:rsidRDefault="001D1DBD" w:rsidP="001D1DBD">
      <w:pPr>
        <w:rPr>
          <w:sz w:val="14"/>
        </w:rPr>
      </w:pPr>
      <w:r w:rsidRPr="00AF7BA9">
        <w:rPr>
          <w:sz w:val="14"/>
        </w:rPr>
        <w:t xml:space="preserve">Mass culture, as hooks argues, produces, promotes, and perpetuates the commodification of Otherness through the exploitation of the black female body. In the 1990s, however, the principal sites of exploitation are not simply the cabaret, the speakeasy, the music video, the glamour magazine; they are also the academy, the publishing industry, the </w:t>
      </w:r>
      <w:r w:rsidRPr="00AF7BA9">
        <w:rPr>
          <w:sz w:val="16"/>
        </w:rPr>
        <w:t>intellectual</w:t>
      </w:r>
      <w:r w:rsidRPr="00AF7BA9">
        <w:rPr>
          <w:sz w:val="14"/>
        </w:rPr>
        <w:t xml:space="preserve"> community. (592)</w:t>
      </w:r>
    </w:p>
    <w:p w14:paraId="7CC8145C" w14:textId="77777777" w:rsidR="001D1DBD" w:rsidRPr="005B79A9" w:rsidRDefault="001D1DBD" w:rsidP="001D1DBD">
      <w:pPr>
        <w:rPr>
          <w:sz w:val="8"/>
        </w:rPr>
      </w:pPr>
      <w:r w:rsidRPr="00AF7BA9">
        <w:rPr>
          <w:b/>
          <w:bCs/>
          <w:u w:val="single"/>
        </w:rPr>
        <w:t xml:space="preserve">In tandem with the notion of silence, </w:t>
      </w:r>
      <w:r w:rsidRPr="00CE51D1">
        <w:rPr>
          <w:b/>
          <w:bCs/>
          <w:highlight w:val="green"/>
          <w:u w:val="single"/>
        </w:rPr>
        <w:t>black women writers</w:t>
      </w:r>
      <w:r w:rsidRPr="00AF7BA9">
        <w:rPr>
          <w:b/>
          <w:bCs/>
          <w:u w:val="single"/>
        </w:rPr>
        <w:t xml:space="preserve"> </w:t>
      </w:r>
      <w:r w:rsidRPr="00CE51D1">
        <w:rPr>
          <w:b/>
          <w:bCs/>
          <w:highlight w:val="green"/>
          <w:u w:val="single"/>
        </w:rPr>
        <w:t>have</w:t>
      </w:r>
      <w:r w:rsidRPr="00AF7BA9">
        <w:rPr>
          <w:b/>
          <w:bCs/>
          <w:u w:val="single"/>
        </w:rPr>
        <w:t xml:space="preserve"> repeatedly </w:t>
      </w:r>
      <w:r w:rsidRPr="00CE51D1">
        <w:rPr>
          <w:b/>
          <w:bCs/>
          <w:highlight w:val="green"/>
          <w:u w:val="single"/>
        </w:rPr>
        <w:t>drawn on</w:t>
      </w:r>
      <w:r w:rsidRPr="00AF7BA9">
        <w:rPr>
          <w:b/>
          <w:bCs/>
          <w:u w:val="single"/>
        </w:rPr>
        <w:t xml:space="preserve"> </w:t>
      </w:r>
      <w:r w:rsidRPr="00CE51D1">
        <w:rPr>
          <w:b/>
          <w:bCs/>
          <w:highlight w:val="green"/>
          <w:u w:val="single"/>
        </w:rPr>
        <w:t>the notion of the "invisible"</w:t>
      </w:r>
      <w:r w:rsidRPr="00AF7BA9">
        <w:rPr>
          <w:b/>
          <w:bCs/>
          <w:u w:val="single"/>
        </w:rPr>
        <w:t xml:space="preserve"> to describe aspects of black women's lives in general and sexuality in particular.</w:t>
      </w:r>
      <w:r w:rsidRPr="005B79A9">
        <w:rPr>
          <w:sz w:val="8"/>
        </w:rPr>
        <w:t xml:space="preserve"> Lorde writes that "within this country where racial difference creates a constant, if unspoken distortion of vision, Black women have on the one hand always been highly visible, and on the other hand, have been rendered invisible through the depersonalization of racism" (91). The hypervisibility of black women academics means that visibility too can be used to control the intellectual issues that black women can and cannot speak about. Already threatened with being sexualized and rendered inauthentic as knowledge producers in the academy by students and colleagues alike, this avoidance of theorizing about sexuality can be read as one contemporary manifestation of their structured silence. I want to stress here that the silence about sexuality on the part of black women academics is no more a "choice" than was the silence practiced by early twentieth-century black women. This production of silence instead of speech is an effect of the institutions such as the academy which are engaged in the commodification of Otherness. While hypervisibility can be used to silence black women academics it can also serve them. Lorde has argued that the "visibility which makes us most vulnerable," that of being black, "is that which is the source of our greatest strength." Patricia Hill Collins's interpretation of Lorde's comment is that "paradoxically, being treated as an invisible Other gives black women a peculiar angle of vision, the outsider-within stance that has served so many African-American women intellectuals as a source of tremendous strength" (94).</w:t>
      </w:r>
    </w:p>
    <w:p w14:paraId="22C21592" w14:textId="77777777" w:rsidR="001D1DBD" w:rsidRPr="005B79A9" w:rsidRDefault="001D1DBD" w:rsidP="001D1DBD">
      <w:pPr>
        <w:rPr>
          <w:sz w:val="8"/>
        </w:rPr>
      </w:pPr>
      <w:r w:rsidRPr="005B79A9">
        <w:rPr>
          <w:sz w:val="8"/>
        </w:rPr>
        <w:t xml:space="preserve">Yet, while invisibility may be somewhat useful for academicians, the practice of a politics of silence belies the power of such a stance for social change. Most important, the outsider-within stance does not allow space for addressing the question of other outsiders, namely black lesbians. Black feminist theorizing about black female sexuality, with a few exceptions - Cheryl Clarke, Jewelle Gomez, Barbara Smith, and Audre Lorde - has been relentlessly focused on heterosexuality. </w:t>
      </w:r>
      <w:r w:rsidRPr="00AF7BA9">
        <w:rPr>
          <w:b/>
          <w:bCs/>
          <w:u w:val="single"/>
        </w:rPr>
        <w:t xml:space="preserve">The historical narrative that dominates </w:t>
      </w:r>
      <w:r w:rsidRPr="00CE51D1">
        <w:rPr>
          <w:b/>
          <w:bCs/>
          <w:highlight w:val="green"/>
          <w:u w:val="single"/>
        </w:rPr>
        <w:t>discussion of black female sexuality does not address</w:t>
      </w:r>
      <w:r w:rsidRPr="00AF7BA9">
        <w:rPr>
          <w:b/>
          <w:bCs/>
          <w:u w:val="single"/>
        </w:rPr>
        <w:t xml:space="preserve"> even </w:t>
      </w:r>
      <w:r w:rsidRPr="00CE51D1">
        <w:rPr>
          <w:b/>
          <w:bCs/>
          <w:highlight w:val="green"/>
          <w:u w:val="single"/>
        </w:rPr>
        <w:t>the possibility of</w:t>
      </w:r>
      <w:r w:rsidRPr="00AF7BA9">
        <w:rPr>
          <w:b/>
          <w:bCs/>
          <w:u w:val="single"/>
        </w:rPr>
        <w:t xml:space="preserve"> a </w:t>
      </w:r>
      <w:r w:rsidRPr="00CE51D1">
        <w:rPr>
          <w:b/>
          <w:bCs/>
          <w:highlight w:val="green"/>
          <w:u w:val="single"/>
        </w:rPr>
        <w:t>black lesbian sexuality</w:t>
      </w:r>
      <w:r w:rsidRPr="00AF7BA9">
        <w:rPr>
          <w:b/>
          <w:bCs/>
          <w:u w:val="single"/>
        </w:rPr>
        <w:t>, or of a lesbian or queer subject</w:t>
      </w:r>
      <w:r w:rsidRPr="00CE51D1">
        <w:rPr>
          <w:b/>
          <w:bCs/>
          <w:highlight w:val="green"/>
          <w:u w:val="single"/>
        </w:rPr>
        <w:t>.</w:t>
      </w:r>
      <w:r w:rsidRPr="005B79A9">
        <w:rPr>
          <w:sz w:val="8"/>
        </w:rPr>
        <w:t xml:space="preserve"> Spillers confirms this point when she notes that "the sexual realities of black American women across the spectrum of sexual preference and widened sexual styles tend to be a missing dialectical feature of the entire discussion" ("Interstices" 91).</w:t>
      </w:r>
    </w:p>
    <w:p w14:paraId="0AC2372B" w14:textId="77777777" w:rsidR="001D1DBD" w:rsidRPr="00AF7BA9" w:rsidRDefault="001D1DBD" w:rsidP="001D1DBD">
      <w:pPr>
        <w:rPr>
          <w:b/>
          <w:bCs/>
          <w:u w:val="single"/>
        </w:rPr>
      </w:pPr>
      <w:r w:rsidRPr="005B79A9">
        <w:rPr>
          <w:sz w:val="8"/>
        </w:rPr>
        <w:t xml:space="preserve">At this juncture, then, I cannot cast blame for a lack of attention to black lesbian sexuality solely on white feminist theorists. De Lauretis argues that female homosexualities may be conceptualized as social and cultural forms in their own right, which are undercoded or discursively dependent upon more established forms. They (and male homosexualities) therefore act as "an agency of social process whose mode of functioning is both interactive and yet resistant, both participatory and yet distinct, claiming at once equality and difference, and demanding political and historical representation while insisting on its material and historical specificity" ("Queer" iii). </w:t>
      </w:r>
      <w:r w:rsidRPr="00AF7BA9">
        <w:rPr>
          <w:b/>
          <w:bCs/>
          <w:u w:val="single"/>
        </w:rPr>
        <w:t xml:space="preserve">If this is true, then </w:t>
      </w:r>
      <w:r w:rsidRPr="00CE51D1">
        <w:rPr>
          <w:b/>
          <w:bCs/>
          <w:u w:val="single"/>
        </w:rPr>
        <w:t>theorizing</w:t>
      </w:r>
      <w:r w:rsidRPr="00AF7BA9">
        <w:rPr>
          <w:b/>
          <w:bCs/>
          <w:u w:val="single"/>
        </w:rPr>
        <w:t xml:space="preserve"> about </w:t>
      </w:r>
      <w:r w:rsidRPr="00CE51D1">
        <w:rPr>
          <w:b/>
          <w:bCs/>
          <w:u w:val="single"/>
        </w:rPr>
        <w:t>black lesbian sexuality</w:t>
      </w:r>
      <w:r w:rsidRPr="00AF7BA9">
        <w:rPr>
          <w:b/>
          <w:bCs/>
          <w:u w:val="single"/>
        </w:rPr>
        <w:t xml:space="preserve"> </w:t>
      </w:r>
      <w:r w:rsidRPr="00CE51D1">
        <w:rPr>
          <w:b/>
          <w:bCs/>
          <w:u w:val="single"/>
        </w:rPr>
        <w:t>is</w:t>
      </w:r>
      <w:r w:rsidRPr="00AF7BA9">
        <w:rPr>
          <w:b/>
          <w:bCs/>
          <w:u w:val="single"/>
        </w:rPr>
        <w:t xml:space="preserve"> crucially </w:t>
      </w:r>
      <w:r w:rsidRPr="00CE51D1">
        <w:rPr>
          <w:b/>
          <w:bCs/>
          <w:u w:val="single"/>
        </w:rPr>
        <w:t>dependent</w:t>
      </w:r>
      <w:r w:rsidRPr="00AF7BA9">
        <w:rPr>
          <w:b/>
          <w:bCs/>
          <w:u w:val="single"/>
        </w:rPr>
        <w:t xml:space="preserve"> </w:t>
      </w:r>
      <w:r w:rsidRPr="00CE51D1">
        <w:rPr>
          <w:b/>
          <w:bCs/>
          <w:u w:val="single"/>
        </w:rPr>
        <w:t>upon</w:t>
      </w:r>
      <w:r w:rsidRPr="00AF7BA9">
        <w:rPr>
          <w:b/>
          <w:bCs/>
          <w:u w:val="single"/>
        </w:rPr>
        <w:t xml:space="preserve"> the existence of </w:t>
      </w:r>
      <w:r w:rsidRPr="00CE51D1">
        <w:rPr>
          <w:b/>
          <w:bCs/>
          <w:u w:val="single"/>
        </w:rPr>
        <w:t>a conception</w:t>
      </w:r>
      <w:r w:rsidRPr="00AF7BA9">
        <w:rPr>
          <w:b/>
          <w:bCs/>
          <w:u w:val="single"/>
        </w:rPr>
        <w:t xml:space="preserve"> </w:t>
      </w:r>
      <w:r w:rsidRPr="00CE51D1">
        <w:rPr>
          <w:b/>
          <w:bCs/>
          <w:u w:val="single"/>
        </w:rPr>
        <w:t>of black women's sexuality in general.</w:t>
      </w:r>
      <w:r w:rsidRPr="00AF7BA9">
        <w:rPr>
          <w:b/>
          <w:bCs/>
          <w:u w:val="single"/>
        </w:rPr>
        <w:t xml:space="preserve"> I am not arguing that black lesbian sexualities are derivative of black female heterosexualities, but only that we cannot understand the latter without understanding it in relation to the former. In particular, </w:t>
      </w:r>
      <w:r w:rsidRPr="00CE51D1">
        <w:rPr>
          <w:b/>
          <w:bCs/>
          <w:highlight w:val="green"/>
          <w:u w:val="single"/>
        </w:rPr>
        <w:t>since discussions of black female sexuality</w:t>
      </w:r>
      <w:r w:rsidRPr="00AF7BA9">
        <w:rPr>
          <w:b/>
          <w:bCs/>
          <w:u w:val="single"/>
        </w:rPr>
        <w:t xml:space="preserve"> </w:t>
      </w:r>
      <w:r w:rsidRPr="00CE51D1">
        <w:rPr>
          <w:b/>
          <w:bCs/>
          <w:highlight w:val="green"/>
          <w:u w:val="single"/>
        </w:rPr>
        <w:t>often turn to</w:t>
      </w:r>
      <w:r w:rsidRPr="00AF7BA9">
        <w:rPr>
          <w:b/>
          <w:bCs/>
          <w:u w:val="single"/>
        </w:rPr>
        <w:t xml:space="preserve"> the issue of the devastating effects of </w:t>
      </w:r>
      <w:r w:rsidRPr="00CE51D1">
        <w:rPr>
          <w:b/>
          <w:bCs/>
          <w:highlight w:val="green"/>
          <w:u w:val="single"/>
        </w:rPr>
        <w:t>rape, incest, and sexual abuse,</w:t>
      </w:r>
      <w:r w:rsidRPr="00AF7BA9">
        <w:rPr>
          <w:b/>
          <w:bCs/>
          <w:u w:val="single"/>
        </w:rPr>
        <w:t xml:space="preserve"> I want to argue that </w:t>
      </w:r>
      <w:r w:rsidRPr="00CE51D1">
        <w:rPr>
          <w:b/>
          <w:bCs/>
          <w:highlight w:val="green"/>
          <w:u w:val="single"/>
        </w:rPr>
        <w:t>black queer female sexualities should be seen as one of the sites where black female desire is expressed.</w:t>
      </w:r>
    </w:p>
    <w:p w14:paraId="57CB17C7" w14:textId="77777777" w:rsidR="001D1DBD" w:rsidRPr="00AF7BA9" w:rsidRDefault="001D1DBD" w:rsidP="001D1DBD">
      <w:pPr>
        <w:rPr>
          <w:b/>
          <w:bCs/>
          <w:u w:val="single"/>
        </w:rPr>
      </w:pPr>
      <w:r w:rsidRPr="005B79A9">
        <w:rPr>
          <w:sz w:val="8"/>
        </w:rPr>
        <w:t xml:space="preserve">Discussions of black lesbian sexuality have most often focused on differences from or equivalencies with white lesbian sexualities, with "black" added to delimit the fact that black lesbians share a history with other black women. However, this addition tends to obfuscate rather than illuminate the subject position of black lesbians. One obvious example of distortion is that black lesbians do not experience homophobia in the same way as do white lesbians. Here, as with other oppressions, the homophobia experienced by black women is always shaped by racism. What has to be explored and historicized is the specificity of black lesbian experience. I want to understand in what way black lesbians are "outsiders" within black communities. This, I think, would force us to examine the construction of the "closet" by black lesbians. Although this is the topic for another essay, I want to argue here that </w:t>
      </w:r>
      <w:r w:rsidRPr="00CE51D1">
        <w:rPr>
          <w:b/>
          <w:bCs/>
          <w:highlight w:val="green"/>
          <w:u w:val="single"/>
        </w:rPr>
        <w:t>if we</w:t>
      </w:r>
      <w:r w:rsidRPr="00AF7BA9">
        <w:rPr>
          <w:b/>
          <w:bCs/>
          <w:u w:val="single"/>
        </w:rPr>
        <w:t xml:space="preserve"> </w:t>
      </w:r>
      <w:r w:rsidRPr="00CE51D1">
        <w:rPr>
          <w:b/>
          <w:bCs/>
          <w:highlight w:val="green"/>
          <w:u w:val="single"/>
        </w:rPr>
        <w:t>accept</w:t>
      </w:r>
      <w:r w:rsidRPr="00AF7BA9">
        <w:rPr>
          <w:b/>
          <w:bCs/>
          <w:u w:val="single"/>
        </w:rPr>
        <w:t xml:space="preserve"> the existence of </w:t>
      </w:r>
      <w:r w:rsidRPr="00CE51D1">
        <w:rPr>
          <w:b/>
          <w:bCs/>
          <w:highlight w:val="green"/>
          <w:u w:val="single"/>
        </w:rPr>
        <w:t>the "politics of silence"</w:t>
      </w:r>
      <w:r w:rsidRPr="00AF7BA9">
        <w:rPr>
          <w:b/>
          <w:bCs/>
          <w:u w:val="single"/>
        </w:rPr>
        <w:t xml:space="preserve"> as an historical legacy shared by all black women</w:t>
      </w:r>
      <w:r w:rsidRPr="00CE51D1">
        <w:rPr>
          <w:b/>
          <w:bCs/>
          <w:highlight w:val="green"/>
          <w:u w:val="single"/>
        </w:rPr>
        <w:t>,</w:t>
      </w:r>
      <w:r w:rsidRPr="00AF7BA9">
        <w:rPr>
          <w:b/>
          <w:bCs/>
          <w:u w:val="single"/>
        </w:rPr>
        <w:t xml:space="preserve"> then certain </w:t>
      </w:r>
      <w:r w:rsidRPr="00CE51D1">
        <w:rPr>
          <w:b/>
          <w:bCs/>
          <w:highlight w:val="green"/>
          <w:u w:val="single"/>
        </w:rPr>
        <w:t>expressions of black female sexuality</w:t>
      </w:r>
      <w:r w:rsidRPr="00AF7BA9">
        <w:rPr>
          <w:b/>
          <w:bCs/>
          <w:u w:val="single"/>
        </w:rPr>
        <w:t xml:space="preserve"> </w:t>
      </w:r>
      <w:r w:rsidRPr="00CE51D1">
        <w:rPr>
          <w:b/>
          <w:bCs/>
          <w:highlight w:val="green"/>
          <w:u w:val="single"/>
        </w:rPr>
        <w:t>will be rendered</w:t>
      </w:r>
      <w:r w:rsidRPr="00AF7BA9">
        <w:rPr>
          <w:b/>
          <w:bCs/>
          <w:u w:val="single"/>
        </w:rPr>
        <w:t xml:space="preserve"> as </w:t>
      </w:r>
      <w:r w:rsidRPr="00CE51D1">
        <w:rPr>
          <w:b/>
          <w:bCs/>
          <w:highlight w:val="green"/>
          <w:u w:val="single"/>
        </w:rPr>
        <w:t>dangerous</w:t>
      </w:r>
      <w:r w:rsidRPr="00AF7BA9">
        <w:rPr>
          <w:b/>
          <w:bCs/>
          <w:u w:val="single"/>
        </w:rPr>
        <w:t>, for individuals and for the collectivity</w:t>
      </w:r>
      <w:r w:rsidRPr="00CE51D1">
        <w:rPr>
          <w:b/>
          <w:bCs/>
          <w:highlight w:val="green"/>
          <w:u w:val="single"/>
        </w:rPr>
        <w:t>.</w:t>
      </w:r>
      <w:r w:rsidRPr="005B79A9">
        <w:rPr>
          <w:sz w:val="8"/>
        </w:rPr>
        <w:t xml:space="preserve"> From this it follows then that the culture of dissemblance makes it acceptable for some heterosexual black women to cast black lesbians as proverbial traitors to the race? And this in turn explains why black lesbians who would announce or act out desire for women - whose deviant sexuality exists within an already pre-existing deviant sexuality - have been wary of embracing the status of "traitor" and the attendant loss of community such an embrace engenders.(7) Of course, while some black lesbians have hidden the truth of their lives, there have been many forms of resistance to the conception of lesbian as traitor within black communities. Audre Lorde is one obvious example. Lorde's claiming of her black and lesbian difference "forced both her white and Black lesbian friends to contend with her historical agency in the face of [this] larger racial/sexual history that would reinvent her as dead" (Karla Scott, qtd. in de Lauretis, Practice 36). I would also argue that Lorde's writing, with its focus on the erotic, on passion and desire, suggests that black lesbian sexualities can be read as one expression of the reclamation of the despised black female body. </w:t>
      </w:r>
      <w:r w:rsidRPr="00AF7BA9">
        <w:rPr>
          <w:b/>
          <w:bCs/>
          <w:u w:val="single"/>
        </w:rPr>
        <w:t xml:space="preserve">Therefore, the works of Lorde and other </w:t>
      </w:r>
      <w:r w:rsidRPr="00CE51D1">
        <w:rPr>
          <w:b/>
          <w:bCs/>
          <w:highlight w:val="green"/>
          <w:u w:val="single"/>
        </w:rPr>
        <w:t>black lesbian writers</w:t>
      </w:r>
      <w:r w:rsidRPr="00AF7BA9">
        <w:rPr>
          <w:b/>
          <w:bCs/>
          <w:u w:val="single"/>
        </w:rPr>
        <w:t xml:space="preserve">, because they </w:t>
      </w:r>
      <w:r w:rsidRPr="00CE51D1">
        <w:rPr>
          <w:b/>
          <w:bCs/>
          <w:highlight w:val="green"/>
          <w:u w:val="single"/>
        </w:rPr>
        <w:t>foreground</w:t>
      </w:r>
      <w:r w:rsidRPr="00AF7BA9">
        <w:rPr>
          <w:b/>
          <w:bCs/>
          <w:u w:val="single"/>
        </w:rPr>
        <w:t xml:space="preserve"> the very </w:t>
      </w:r>
      <w:r w:rsidRPr="00CE51D1">
        <w:rPr>
          <w:b/>
          <w:bCs/>
          <w:highlight w:val="green"/>
          <w:u w:val="single"/>
        </w:rPr>
        <w:t>aspects of black female sexuality which are submerged</w:t>
      </w:r>
      <w:r w:rsidRPr="00AF7BA9">
        <w:rPr>
          <w:b/>
          <w:bCs/>
          <w:u w:val="single"/>
        </w:rPr>
        <w:t xml:space="preserve"> - that is, female desire and agency - </w:t>
      </w:r>
      <w:r w:rsidRPr="00CE51D1">
        <w:rPr>
          <w:b/>
          <w:bCs/>
          <w:u w:val="single"/>
        </w:rPr>
        <w:t>are critical to</w:t>
      </w:r>
      <w:r w:rsidRPr="00AF7BA9">
        <w:rPr>
          <w:b/>
          <w:bCs/>
          <w:u w:val="single"/>
        </w:rPr>
        <w:t xml:space="preserve"> our theorizing of black female sexualities</w:t>
      </w:r>
      <w:r w:rsidRPr="00CE51D1">
        <w:rPr>
          <w:b/>
          <w:bCs/>
          <w:highlight w:val="green"/>
          <w:u w:val="single"/>
        </w:rPr>
        <w:t>.</w:t>
      </w:r>
      <w:r w:rsidRPr="005B79A9">
        <w:rPr>
          <w:sz w:val="8"/>
        </w:rPr>
        <w:t xml:space="preserve"> </w:t>
      </w:r>
      <w:r w:rsidRPr="00AF7BA9">
        <w:rPr>
          <w:b/>
          <w:bCs/>
          <w:u w:val="single"/>
        </w:rPr>
        <w:t xml:space="preserve">Since silence about sexuality is being produced by black women and black feminist theorists, that silence itself suggests that black women do have some degree of agency. </w:t>
      </w:r>
      <w:r w:rsidRPr="00CE51D1">
        <w:rPr>
          <w:b/>
          <w:bCs/>
          <w:highlight w:val="green"/>
          <w:u w:val="single"/>
        </w:rPr>
        <w:t>A focus on black lesbian sexualities</w:t>
      </w:r>
      <w:r w:rsidRPr="00AF7BA9">
        <w:rPr>
          <w:b/>
          <w:bCs/>
          <w:u w:val="single"/>
        </w:rPr>
        <w:t xml:space="preserve">, I suggest, </w:t>
      </w:r>
      <w:r w:rsidRPr="00CE51D1">
        <w:rPr>
          <w:b/>
          <w:bCs/>
          <w:highlight w:val="green"/>
          <w:u w:val="single"/>
        </w:rPr>
        <w:t>implies</w:t>
      </w:r>
      <w:r w:rsidRPr="00AF7BA9">
        <w:rPr>
          <w:b/>
          <w:bCs/>
          <w:u w:val="single"/>
        </w:rPr>
        <w:t xml:space="preserve"> that </w:t>
      </w:r>
      <w:r w:rsidRPr="00CE51D1">
        <w:rPr>
          <w:b/>
          <w:bCs/>
          <w:highlight w:val="green"/>
          <w:u w:val="single"/>
        </w:rPr>
        <w:t>a</w:t>
      </w:r>
      <w:r w:rsidRPr="00CE51D1">
        <w:rPr>
          <w:b/>
          <w:bCs/>
          <w:u w:val="single"/>
        </w:rPr>
        <w:t xml:space="preserve">nother </w:t>
      </w:r>
      <w:r w:rsidRPr="00CE51D1">
        <w:rPr>
          <w:b/>
          <w:bCs/>
          <w:highlight w:val="green"/>
          <w:u w:val="single"/>
        </w:rPr>
        <w:t>discourse - other than silence</w:t>
      </w:r>
      <w:r w:rsidRPr="00AF7BA9">
        <w:rPr>
          <w:b/>
          <w:bCs/>
          <w:u w:val="single"/>
        </w:rPr>
        <w:t xml:space="preserve"> - </w:t>
      </w:r>
      <w:r w:rsidRPr="00CE51D1">
        <w:rPr>
          <w:b/>
          <w:bCs/>
          <w:highlight w:val="green"/>
          <w:u w:val="single"/>
        </w:rPr>
        <w:t>can be produced.</w:t>
      </w:r>
    </w:p>
    <w:p w14:paraId="255C1F1C" w14:textId="77777777" w:rsidR="001D1DBD" w:rsidRDefault="001D1DBD" w:rsidP="001D1DBD"/>
    <w:p w14:paraId="5A224BA3" w14:textId="77777777" w:rsidR="001D1DBD" w:rsidRDefault="001D1DBD" w:rsidP="001D1DBD">
      <w:pPr>
        <w:pStyle w:val="Heading4"/>
      </w:pPr>
      <w:r>
        <w:t xml:space="preserve">We must shift away from the traditional Black Feminist Frame of the Wound as the scholarly foundation for encountering the black female body – we require a counter-reading that rejects the protectionist rhetoric of the 1AC in favor of an interpretive framework that marks complex and sometimes unnerving pleasures </w:t>
      </w:r>
    </w:p>
    <w:p w14:paraId="70BC9D94" w14:textId="77777777" w:rsidR="001D1DBD" w:rsidRPr="00495285" w:rsidRDefault="001D1DBD" w:rsidP="001D1DBD">
      <w:pPr>
        <w:jc w:val="both"/>
        <w:rPr>
          <w:sz w:val="16"/>
        </w:rPr>
      </w:pPr>
      <w:r w:rsidRPr="0036084C">
        <w:rPr>
          <w:rStyle w:val="Style13ptBold"/>
        </w:rPr>
        <w:t>Nash 14</w:t>
      </w:r>
      <w:r w:rsidRPr="00957BB7">
        <w:t xml:space="preserve"> </w:t>
      </w:r>
      <w:r w:rsidRPr="00495285">
        <w:rPr>
          <w:sz w:val="16"/>
        </w:rPr>
        <w:t xml:space="preserve">(Jennifer, The Black Body in Ecstasy: Reading Race, Reading Pornography, </w:t>
      </w:r>
      <w:r>
        <w:rPr>
          <w:sz w:val="16"/>
        </w:rPr>
        <w:t xml:space="preserve">Introduction, </w:t>
      </w:r>
      <w:r w:rsidRPr="00495285">
        <w:rPr>
          <w:sz w:val="16"/>
        </w:rPr>
        <w:t>Duke University Press Books, C.A.)</w:t>
      </w:r>
    </w:p>
    <w:p w14:paraId="0EF63027" w14:textId="77777777" w:rsidR="001D1DBD" w:rsidRDefault="001D1DBD" w:rsidP="001D1DBD">
      <w:pPr>
        <w:jc w:val="both"/>
        <w:rPr>
          <w:sz w:val="16"/>
        </w:rPr>
      </w:pPr>
      <w:r w:rsidRPr="00495285">
        <w:rPr>
          <w:sz w:val="10"/>
          <w:szCs w:val="10"/>
        </w:rPr>
        <w:t>INTRODUCTION Reading Race, Reading Pornography Over the years, a ritual has evolved around my work. Every time I tell curious strangers that I am writing a book about pornographic representations of black women, I am met with great interest. There are often follow-­ up questions, some titillated and some inspired by a kind of racialized curiosity, a desire to know what is distinctive about racialized pornography, and, at times, a desire to know what is distinctive about black women’s bodies and pleasures. The most consistent response, though, is praise for my courage, for my brave willingness to expose pornography’s racist exploitation of black women’s bodies. My interest in how black women are depicted in pornography is often heard— or misheard —as an interest in how black women are violated by pornography. These experiences of being misheard prompted me to wonder if a black feminist project on pornography could articulate a theoretical and political stance that avoided a condemnation of the racism imagined to underpin racialized pornography.1 What would it mean to read racialized pornography not for evidence of the wounds it inflicts on black women’s flesh, but for moments of racialized excitement, for instances of surprising pleasures in racialization, and for hyperbolic performances of race that poke fun at the very project of race?2 The Black Body in Ecstasy ’s engagement with these questions requires a critical interrogation of black feminism’s approach to representation, which treats visual culture, unless produced by black women, as presumptively problematic</w:t>
      </w:r>
      <w:r w:rsidRPr="00495285">
        <w:rPr>
          <w:b/>
          <w:sz w:val="10"/>
          <w:szCs w:val="10"/>
          <w:u w:val="single"/>
        </w:rPr>
        <w:t>.</w:t>
      </w:r>
      <w:r w:rsidRPr="00495285">
        <w:rPr>
          <w:b/>
          <w:u w:val="single"/>
        </w:rPr>
        <w:t xml:space="preserve"> My critique of black feminism’s theory of representation is rooted in a particular visual archive that has long troubled black feminists: </w:t>
      </w:r>
      <w:r w:rsidRPr="00D357F3">
        <w:rPr>
          <w:b/>
          <w:highlight w:val="green"/>
          <w:u w:val="single"/>
        </w:rPr>
        <w:t>racialized pornography</w:t>
      </w:r>
      <w:r w:rsidRPr="00495285">
        <w:rPr>
          <w:b/>
          <w:u w:val="single"/>
        </w:rPr>
        <w:t>.</w:t>
      </w:r>
      <w:r w:rsidRPr="00495285">
        <w:rPr>
          <w:sz w:val="16"/>
        </w:rPr>
        <w:t xml:space="preserve"> In this book, </w:t>
      </w:r>
      <w:r w:rsidRPr="00495285">
        <w:rPr>
          <w:b/>
          <w:u w:val="single"/>
        </w:rPr>
        <w:t>I use the term racialized pornography to describe hard-­ core moving-­ image pornography featuring black women</w:t>
      </w:r>
      <w:r w:rsidRPr="00495285">
        <w:rPr>
          <w:sz w:val="16"/>
        </w:rPr>
        <w:t xml:space="preserve">. It is certainly true, as the film scholar Celine Parreñas Shimizu notes, that “porn shelves are organized by race” and that a host of female bodies— black, Asian, and Latina, to name just a few— generate racial (and sexual) meanings on the pornographic screen, but I am particularly interested in the relationship between black women and pornography’s representational economy.3 </w:t>
      </w:r>
      <w:r w:rsidRPr="00495285">
        <w:rPr>
          <w:b/>
          <w:u w:val="single"/>
        </w:rPr>
        <w:t xml:space="preserve">Black women’s projection on the hard-­ core pornographic screen </w:t>
      </w:r>
      <w:r w:rsidRPr="00D357F3">
        <w:rPr>
          <w:b/>
          <w:highlight w:val="green"/>
          <w:u w:val="single"/>
        </w:rPr>
        <w:t>has concerned black feminists precisely because it has been imagined to make explicit the exploitation that representation already inflicts on black women</w:t>
      </w:r>
      <w:r w:rsidRPr="00D357F3">
        <w:rPr>
          <w:sz w:val="16"/>
          <w:highlight w:val="green"/>
        </w:rPr>
        <w:t>.</w:t>
      </w:r>
      <w:r w:rsidRPr="00495285">
        <w:rPr>
          <w:sz w:val="16"/>
        </w:rPr>
        <w:t xml:space="preserve"> Indeed, if dominant visual culture objectifies black female bodies, racialized pornography is imagined to be particularly demanding in its incessant exposure of black female flesh and its insistence on black female sexual excess and alterity. </w:t>
      </w:r>
      <w:r w:rsidRPr="00D357F3">
        <w:rPr>
          <w:rStyle w:val="Emphasis"/>
          <w:highlight w:val="green"/>
        </w:rPr>
        <w:t>In place of reading racialized pornography for evidence of the wound</w:t>
      </w:r>
      <w:r w:rsidRPr="00495285">
        <w:rPr>
          <w:b/>
          <w:u w:val="single"/>
        </w:rPr>
        <w:t xml:space="preserve">, as is the tradition within black feminist visual culture studies, I develop a new method of analyzing racialized </w:t>
      </w:r>
      <w:r>
        <w:rPr>
          <w:b/>
          <w:u w:val="single"/>
        </w:rPr>
        <w:t>pornography: racial iconography</w:t>
      </w:r>
      <w:r w:rsidRPr="00495285">
        <w:rPr>
          <w:b/>
          <w:u w:val="single"/>
        </w:rPr>
        <w:t>.</w:t>
      </w:r>
      <w:r w:rsidRPr="00495285">
        <w:rPr>
          <w:sz w:val="16"/>
        </w:rPr>
        <w:t xml:space="preserve"> </w:t>
      </w:r>
      <w:r w:rsidRPr="00D357F3">
        <w:rPr>
          <w:b/>
          <w:highlight w:val="green"/>
          <w:u w:val="single"/>
        </w:rPr>
        <w:t>Racial iconography is a critical hermeneutic, a reading practice that shifts from a preoccupation with the injuries that racialized pornography engenders to an investigation of the ecstasy that racialized pornography can unleash.</w:t>
      </w:r>
      <w:r w:rsidRPr="00D357F3">
        <w:rPr>
          <w:sz w:val="16"/>
          <w:highlight w:val="green"/>
        </w:rPr>
        <w:t xml:space="preserve"> </w:t>
      </w:r>
      <w:r w:rsidRPr="00D357F3">
        <w:rPr>
          <w:b/>
          <w:highlight w:val="green"/>
          <w:u w:val="single"/>
        </w:rPr>
        <w:t>By reading for ecstasy rather than injury, racial iconography performs what Judith Butler terms an “aggressive counter-­ reading,” one which suspends normative readings of racialized pornography and instead advances readings which emphasize black performances and pleasures</w:t>
      </w:r>
      <w:r w:rsidRPr="00495285">
        <w:rPr>
          <w:b/>
          <w:u w:val="single"/>
        </w:rPr>
        <w:t xml:space="preserve"> represented on the racialized pornographic screen</w:t>
      </w:r>
      <w:r w:rsidRPr="00495285">
        <w:rPr>
          <w:sz w:val="16"/>
        </w:rPr>
        <w:t xml:space="preserve">.4 By ecstasy , </w:t>
      </w:r>
      <w:r w:rsidRPr="00495285">
        <w:rPr>
          <w:b/>
          <w:u w:val="single"/>
        </w:rPr>
        <w:t xml:space="preserve">I refer </w:t>
      </w:r>
      <w:r w:rsidRPr="00D357F3">
        <w:rPr>
          <w:b/>
          <w:highlight w:val="green"/>
          <w:u w:val="single"/>
        </w:rPr>
        <w:t>both</w:t>
      </w:r>
      <w:r w:rsidRPr="00495285">
        <w:rPr>
          <w:b/>
          <w:u w:val="single"/>
        </w:rPr>
        <w:t xml:space="preserve"> to the </w:t>
      </w:r>
      <w:r w:rsidRPr="00D357F3">
        <w:rPr>
          <w:b/>
          <w:highlight w:val="green"/>
          <w:u w:val="single"/>
        </w:rPr>
        <w:t>possibilities of female pleasures within a phallic economy and</w:t>
      </w:r>
      <w:r w:rsidRPr="00495285">
        <w:rPr>
          <w:b/>
          <w:u w:val="single"/>
        </w:rPr>
        <w:t xml:space="preserve"> to the possibilities of black female pleasures </w:t>
      </w:r>
      <w:r w:rsidRPr="00D357F3">
        <w:rPr>
          <w:b/>
          <w:highlight w:val="green"/>
          <w:u w:val="single"/>
        </w:rPr>
        <w:t>within a white-­ dominated representational economy</w:t>
      </w:r>
      <w:r w:rsidRPr="00495285">
        <w:rPr>
          <w:sz w:val="16"/>
        </w:rPr>
        <w:t xml:space="preserve">. I am drawn to the term ecstasy in much the same way some feminists have been drawn to the term jouissance , </w:t>
      </w:r>
      <w:r w:rsidRPr="00495285">
        <w:rPr>
          <w:b/>
          <w:u w:val="single"/>
        </w:rPr>
        <w:t xml:space="preserve">to </w:t>
      </w:r>
      <w:r w:rsidRPr="00D357F3">
        <w:rPr>
          <w:b/>
          <w:highlight w:val="green"/>
          <w:u w:val="single"/>
        </w:rPr>
        <w:t>describe pleasures that exceed or transcend the self and to capture a bliss that exceeds languag</w:t>
      </w:r>
      <w:r w:rsidRPr="00D357F3">
        <w:rPr>
          <w:sz w:val="16"/>
          <w:highlight w:val="green"/>
        </w:rPr>
        <w:t>e</w:t>
      </w:r>
      <w:r w:rsidRPr="00495285">
        <w:rPr>
          <w:sz w:val="16"/>
        </w:rPr>
        <w:t xml:space="preserve">.5 </w:t>
      </w:r>
      <w:r w:rsidRPr="00D357F3">
        <w:rPr>
          <w:b/>
          <w:highlight w:val="green"/>
          <w:u w:val="single"/>
        </w:rPr>
        <w:t>If jouissance describes an unnamable sexual pleasure, my use of ecstasy aspires to capture forms of racial-­sexual pleasure that have heretofore been unnamed</w:t>
      </w:r>
      <w:r w:rsidRPr="00495285">
        <w:rPr>
          <w:sz w:val="16"/>
        </w:rPr>
        <w:t xml:space="preserve"> (and some that have been too taboo to name), including blissful performances of hyperbolic racialization and uncomfortable 2 / Introduction enjoyment in embodied racialization. The ecstatic pleasures that this book locates are varied and multiple— pleasures in looking, pleasures in being looked at, pleasures in performing racial fictions, pleasures in upending racial fictions. </w:t>
      </w:r>
      <w:r w:rsidRPr="00D357F3">
        <w:rPr>
          <w:b/>
          <w:highlight w:val="green"/>
          <w:u w:val="single"/>
        </w:rPr>
        <w:t>I am particularly interested in the ecstatic possibilities of racialization, pleasures which are both deeply personal</w:t>
      </w:r>
      <w:r w:rsidRPr="00D357F3">
        <w:rPr>
          <w:sz w:val="16"/>
          <w:highlight w:val="green"/>
        </w:rPr>
        <w:t xml:space="preserve"> (aesthetic, erotic, sexual) </w:t>
      </w:r>
      <w:r w:rsidRPr="00D357F3">
        <w:rPr>
          <w:b/>
          <w:highlight w:val="green"/>
          <w:u w:val="single"/>
        </w:rPr>
        <w:t>and deeply social, and that form the basis of political communities and identities</w:t>
      </w:r>
      <w:r w:rsidRPr="00495285">
        <w:rPr>
          <w:sz w:val="16"/>
        </w:rPr>
        <w:t xml:space="preserve">. To that end, I </w:t>
      </w:r>
      <w:r w:rsidRPr="00495285">
        <w:rPr>
          <w:b/>
          <w:u w:val="single"/>
        </w:rPr>
        <w:t xml:space="preserve">use </w:t>
      </w:r>
      <w:r w:rsidRPr="00D357F3">
        <w:rPr>
          <w:b/>
          <w:highlight w:val="green"/>
          <w:u w:val="single"/>
        </w:rPr>
        <w:t>ecstasy</w:t>
      </w:r>
      <w:r w:rsidRPr="00495285">
        <w:rPr>
          <w:b/>
          <w:u w:val="single"/>
        </w:rPr>
        <w:t xml:space="preserve"> to </w:t>
      </w:r>
      <w:r w:rsidRPr="00D357F3">
        <w:rPr>
          <w:b/>
          <w:highlight w:val="green"/>
          <w:u w:val="single"/>
        </w:rPr>
        <w:t>consider how race aids pornographic protagonists in staging, enacting, and naming pleasures, even as it always already constrains protagonists’ lexicons of desire</w:t>
      </w:r>
      <w:r w:rsidRPr="00495285">
        <w:rPr>
          <w:sz w:val="16"/>
        </w:rPr>
        <w:t xml:space="preserve">. My investment in the term ecstasy also contains a utopian wish for black feminist theory. </w:t>
      </w:r>
      <w:r w:rsidRPr="00495285">
        <w:rPr>
          <w:b/>
          <w:u w:val="single"/>
        </w:rPr>
        <w:t xml:space="preserve">Drawing on José Muñoz’s conception of </w:t>
      </w:r>
      <w:r w:rsidRPr="00D357F3">
        <w:rPr>
          <w:b/>
          <w:highlight w:val="green"/>
          <w:u w:val="single"/>
        </w:rPr>
        <w:t>ecstasy as “an invitation, a call, to a then-­ and-­ there, a not-­ yet-­ here . . . a collective potentiality</w:t>
      </w:r>
      <w:r w:rsidRPr="00495285">
        <w:rPr>
          <w:b/>
          <w:u w:val="single"/>
        </w:rPr>
        <w:t xml:space="preserve">,” I use ecstasy </w:t>
      </w:r>
      <w:r w:rsidRPr="00D357F3">
        <w:rPr>
          <w:b/>
          <w:highlight w:val="green"/>
          <w:u w:val="single"/>
        </w:rPr>
        <w:t>as a corrective to injury and as a critical response to a black feminist tradition tha</w:t>
      </w:r>
      <w:r w:rsidRPr="00D357F3">
        <w:rPr>
          <w:sz w:val="16"/>
          <w:highlight w:val="green"/>
        </w:rPr>
        <w:t>t</w:t>
      </w:r>
      <w:r w:rsidRPr="00495285">
        <w:rPr>
          <w:sz w:val="16"/>
        </w:rPr>
        <w:t xml:space="preserve">, as Judith Wilson notes, </w:t>
      </w:r>
      <w:r w:rsidRPr="00D357F3">
        <w:rPr>
          <w:b/>
          <w:highlight w:val="green"/>
          <w:u w:val="single"/>
        </w:rPr>
        <w:t>treats “the Hottentot Venus and Josephine Baker [as] . . . twin poles of visual theory about the black female body</w:t>
      </w:r>
      <w:r w:rsidRPr="00D357F3">
        <w:rPr>
          <w:sz w:val="16"/>
          <w:highlight w:val="green"/>
        </w:rPr>
        <w:t>.”</w:t>
      </w:r>
      <w:r w:rsidRPr="00495285">
        <w:rPr>
          <w:sz w:val="16"/>
        </w:rPr>
        <w:t xml:space="preserve">6 For Muñoz, </w:t>
      </w:r>
      <w:r w:rsidRPr="00D357F3">
        <w:rPr>
          <w:b/>
          <w:highlight w:val="green"/>
          <w:u w:val="single"/>
        </w:rPr>
        <w:t>ecstasy is an “invitation</w:t>
      </w:r>
      <w:r w:rsidRPr="00495285">
        <w:rPr>
          <w:sz w:val="16"/>
        </w:rPr>
        <w:t xml:space="preserve">” to “step out of the here and now of straight time” and </w:t>
      </w:r>
      <w:r w:rsidRPr="00495285">
        <w:rPr>
          <w:b/>
          <w:u w:val="single"/>
        </w:rPr>
        <w:t>to embrace the possibility of futurity</w:t>
      </w:r>
      <w:r w:rsidRPr="00495285">
        <w:rPr>
          <w:sz w:val="16"/>
        </w:rPr>
        <w:t xml:space="preserve">.7 For me, ecstasy offers an opportunity to “step out of the here and now” of the logic of injury emphasized by black feminist visual culture studies, and to embrace the potential of doing black feminist visual culture studies (and, implicitly, black feminist politics) differently, of organizing around the paradoxes of pleasure rather than woundedness or the elisions of shared injury, around possibilities rather than pain. </w:t>
      </w:r>
      <w:r w:rsidRPr="00495285">
        <w:rPr>
          <w:b/>
          <w:u w:val="single"/>
        </w:rPr>
        <w:t xml:space="preserve">To be clear, the book does not exculpate racialized pornography or suggest that racialized pornography is the pathway to black women’s political freedom. Instead, </w:t>
      </w:r>
      <w:r w:rsidRPr="00D357F3">
        <w:rPr>
          <w:b/>
          <w:highlight w:val="green"/>
          <w:u w:val="single"/>
        </w:rPr>
        <w:t>I use racialized pornography as a tool for shifting the black feminist theoretical archive away from the production and enforcement of a “protectionist” reading of representation, and toward an interpretative framework centered on complex and sometimes unnerving pleasures.</w:t>
      </w:r>
      <w:r w:rsidRPr="00D357F3">
        <w:rPr>
          <w:sz w:val="16"/>
          <w:highlight w:val="green"/>
        </w:rPr>
        <w:t>8</w:t>
      </w:r>
    </w:p>
    <w:p w14:paraId="15A2058A" w14:textId="77777777" w:rsidR="001D1DBD" w:rsidRPr="00BA736C" w:rsidRDefault="001D1DBD" w:rsidP="001D1DBD"/>
    <w:p w14:paraId="03BB298C" w14:textId="77777777" w:rsidR="001D1DBD" w:rsidRDefault="001D1DBD" w:rsidP="001D1DBD">
      <w:pPr>
        <w:pStyle w:val="Heading4"/>
      </w:pPr>
      <w:r>
        <w:t>Labor is a violent analytic that renders Black and Native fungibility essential to the perpetuation of the settler state</w:t>
      </w:r>
    </w:p>
    <w:p w14:paraId="3E358BFE" w14:textId="77777777" w:rsidR="001D1DBD" w:rsidRPr="00362619" w:rsidRDefault="001D1DBD" w:rsidP="001D1DBD">
      <w:pPr>
        <w:rPr>
          <w:rStyle w:val="Style13ptBold"/>
          <w:b w:val="0"/>
          <w:bCs w:val="0"/>
          <w:sz w:val="16"/>
        </w:rPr>
      </w:pPr>
      <w:r w:rsidRPr="00362619">
        <w:rPr>
          <w:sz w:val="16"/>
        </w:rPr>
        <w:t>Tiffany Lethabo</w:t>
      </w:r>
      <w:r w:rsidRPr="00362619">
        <w:rPr>
          <w:rStyle w:val="Style13ptBold"/>
          <w:b w:val="0"/>
          <w:sz w:val="16"/>
        </w:rPr>
        <w:t xml:space="preserve"> </w:t>
      </w:r>
      <w:r>
        <w:rPr>
          <w:rStyle w:val="Style13ptBold"/>
        </w:rPr>
        <w:t>King ’14</w:t>
      </w:r>
      <w:r w:rsidRPr="00E71E05">
        <w:rPr>
          <w:rStyle w:val="Style13ptBold"/>
          <w:b w:val="0"/>
          <w:sz w:val="16"/>
          <w:szCs w:val="16"/>
        </w:rPr>
        <w:t>,</w:t>
      </w:r>
      <w:r w:rsidRPr="00362619">
        <w:t xml:space="preserve"> </w:t>
      </w:r>
      <w:r w:rsidRPr="00362619">
        <w:rPr>
          <w:sz w:val="16"/>
        </w:rPr>
        <w:t>is an assistant professor of Women’s, Gender and Sexuality Studies at Georgia State University., “Labor’s Aphasia: Toward Antiblackness as Constitutive to Settler Colonialism”, Decolonization, 6/10/14, https://decolonization.wordpress.com/2014/06/10/labors-aphasia-toward-antiblackness-as-constitutive-to-settler-colonialism/</w:t>
      </w:r>
    </w:p>
    <w:p w14:paraId="27486897" w14:textId="77777777" w:rsidR="001D1DBD" w:rsidRPr="00193A63" w:rsidRDefault="001D1DBD" w:rsidP="001D1DBD">
      <w:pPr>
        <w:rPr>
          <w:sz w:val="16"/>
        </w:rPr>
      </w:pPr>
      <w:r w:rsidRPr="00193A63">
        <w:rPr>
          <w:sz w:val="16"/>
        </w:rPr>
        <w:t xml:space="preserve">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 </w:t>
      </w:r>
      <w:r w:rsidRPr="00193A63">
        <w:rPr>
          <w:rStyle w:val="StyleUnderline"/>
        </w:rPr>
        <w:t xml:space="preserve">I would like to take a moment to focus on the conceptual </w:t>
      </w:r>
      <w:r w:rsidRPr="007833A4">
        <w:rPr>
          <w:rStyle w:val="StyleUnderline"/>
          <w:highlight w:val="green"/>
        </w:rPr>
        <w:t>limits of</w:t>
      </w:r>
      <w:r w:rsidRPr="00193A63">
        <w:rPr>
          <w:rStyle w:val="StyleUnderline"/>
        </w:rPr>
        <w:t xml:space="preserve"> </w:t>
      </w:r>
      <w:r w:rsidRPr="007833A4">
        <w:rPr>
          <w:rStyle w:val="StyleUnderline"/>
          <w:highlight w:val="green"/>
        </w:rPr>
        <w:t>labor as an epistemic frame for thinking about Blackness</w:t>
      </w:r>
      <w:r w:rsidRPr="00193A63">
        <w:rPr>
          <w:rStyle w:val="StyleUnderline"/>
        </w:rPr>
        <w:t xml:space="preserve"> (as bodies and discourse) </w:t>
      </w:r>
      <w:r w:rsidRPr="007833A4">
        <w:rPr>
          <w:rStyle w:val="StyleUnderline"/>
          <w:highlight w:val="green"/>
        </w:rPr>
        <w:t>and</w:t>
      </w:r>
      <w:r w:rsidRPr="00193A63">
        <w:rPr>
          <w:rStyle w:val="StyleUnderline"/>
        </w:rPr>
        <w:t xml:space="preserve"> its relationship to </w:t>
      </w:r>
      <w:r w:rsidRPr="007833A4">
        <w:rPr>
          <w:rStyle w:val="StyleUnderline"/>
          <w:highlight w:val="green"/>
        </w:rPr>
        <w:t>settler colonialism</w:t>
      </w:r>
      <w:r w:rsidRPr="00193A63">
        <w:rPr>
          <w:sz w:val="16"/>
        </w:rPr>
        <w:t xml:space="preserve">. </w:t>
      </w:r>
      <w:r w:rsidRPr="00193A63">
        <w:rPr>
          <w:rStyle w:val="StyleUnderline"/>
        </w:rPr>
        <w:t>I am particularly concerned about the ways that Black labor may crowd out Black fungibility as a conceptual frame for thinking about Blackness within settler colonial discourses</w:t>
      </w:r>
      <w:r w:rsidRPr="00193A63">
        <w:rPr>
          <w:sz w:val="16"/>
        </w:rPr>
        <w:t>.</w:t>
      </w:r>
    </w:p>
    <w:p w14:paraId="1FE1301D" w14:textId="77777777" w:rsidR="001D1DBD" w:rsidRPr="00193A63" w:rsidRDefault="001D1DBD" w:rsidP="001D1DBD">
      <w:pPr>
        <w:rPr>
          <w:sz w:val="16"/>
        </w:rPr>
      </w:pPr>
      <w:r w:rsidRPr="00193A63">
        <w:rPr>
          <w:sz w:val="16"/>
        </w:rPr>
        <w:t xml:space="preserve">While many scholars who understand themselves as humanists have long ago conceded that strict or heavy-handed Marxian (political economic) analyses are generally impoverished and wanting; </w:t>
      </w:r>
      <w:r w:rsidRPr="007833A4">
        <w:rPr>
          <w:rStyle w:val="Emphasis"/>
          <w:highlight w:val="green"/>
        </w:rPr>
        <w:t>labor as an analytic persists</w:t>
      </w:r>
      <w:r w:rsidRPr="00193A63">
        <w:rPr>
          <w:sz w:val="16"/>
        </w:rPr>
        <w:t xml:space="preserve">. </w:t>
      </w:r>
      <w:r w:rsidRPr="00193A63">
        <w:rPr>
          <w:rStyle w:val="StyleUnderline"/>
        </w:rPr>
        <w:t>Indeed, labor as a discourse, or</w:t>
      </w:r>
      <w:r w:rsidRPr="00193A63">
        <w:rPr>
          <w:sz w:val="16"/>
        </w:rPr>
        <w:t xml:space="preserve"> what Shona Jackson </w:t>
      </w:r>
      <w:r w:rsidRPr="00193A63">
        <w:rPr>
          <w:rStyle w:val="StyleUnderline"/>
        </w:rPr>
        <w:t>would call a “metaphysics” and “ontoepistemology”—a way of living and a way of articulating this mode of living— still haunts our critical theories</w:t>
      </w:r>
      <w:r w:rsidRPr="00193A63">
        <w:rPr>
          <w:sz w:val="16"/>
        </w:rPr>
        <w:t xml:space="preserve"> (Jackson, 2012, p. 217).[2] </w:t>
      </w:r>
      <w:r w:rsidRPr="007833A4">
        <w:rPr>
          <w:rStyle w:val="StyleUnderline"/>
          <w:highlight w:val="green"/>
        </w:rPr>
        <w:t>This i</w:t>
      </w:r>
      <w:r w:rsidRPr="00193A63">
        <w:rPr>
          <w:rStyle w:val="StyleUnderline"/>
        </w:rPr>
        <w:t xml:space="preserve">s particularly </w:t>
      </w:r>
      <w:r w:rsidRPr="007833A4">
        <w:rPr>
          <w:rStyle w:val="StyleUnderline"/>
          <w:highlight w:val="green"/>
        </w:rPr>
        <w:t>true as scholars undertake the</w:t>
      </w:r>
      <w:r w:rsidRPr="00193A63">
        <w:rPr>
          <w:rStyle w:val="StyleUnderline"/>
        </w:rPr>
        <w:t xml:space="preserve"> difficult </w:t>
      </w:r>
      <w:r w:rsidRPr="007833A4">
        <w:rPr>
          <w:rStyle w:val="StyleUnderline"/>
          <w:highlight w:val="green"/>
        </w:rPr>
        <w:t>work of understanding</w:t>
      </w:r>
      <w:r w:rsidRPr="00193A63">
        <w:rPr>
          <w:rStyle w:val="StyleUnderline"/>
        </w:rPr>
        <w:t xml:space="preserve"> and naming </w:t>
      </w:r>
      <w:r w:rsidRPr="007833A4">
        <w:rPr>
          <w:rStyle w:val="StyleUnderline"/>
          <w:highlight w:val="green"/>
        </w:rPr>
        <w:t>how racialized people are</w:t>
      </w:r>
      <w:r w:rsidRPr="00193A63">
        <w:rPr>
          <w:rStyle w:val="StyleUnderline"/>
        </w:rPr>
        <w:t xml:space="preserve"> </w:t>
      </w:r>
      <w:r w:rsidRPr="007833A4">
        <w:rPr>
          <w:rStyle w:val="StyleUnderline"/>
          <w:highlight w:val="green"/>
        </w:rPr>
        <w:t>situated within White settler colonial states</w:t>
      </w:r>
      <w:r w:rsidRPr="00193A63">
        <w:rPr>
          <w:sz w:val="16"/>
        </w:rPr>
        <w:t>. Configuring People of Color into the calculus of settler colonial relations is onerous and in fact laborious. It is especially difficult when trying to conceptualize the unique location of Blackness. I commend scholars for taking on this task.</w:t>
      </w:r>
    </w:p>
    <w:p w14:paraId="1CFF9869" w14:textId="77777777" w:rsidR="001D1DBD" w:rsidRPr="00193A63" w:rsidRDefault="001D1DBD" w:rsidP="001D1DBD">
      <w:pPr>
        <w:rPr>
          <w:sz w:val="16"/>
        </w:rPr>
      </w:pPr>
      <w:r w:rsidRPr="00193A63">
        <w:rPr>
          <w:sz w:val="16"/>
        </w:rPr>
        <w:t xml:space="preserve">In order to do this cumbersome work, scholars tend to rely on the tried and true rubric of labor. </w:t>
      </w:r>
      <w:r w:rsidRPr="007833A4">
        <w:rPr>
          <w:rStyle w:val="Emphasis"/>
          <w:highlight w:val="green"/>
        </w:rPr>
        <w:t>Labor becomes the</w:t>
      </w:r>
      <w:r w:rsidRPr="00193A63">
        <w:rPr>
          <w:rStyle w:val="Emphasis"/>
        </w:rPr>
        <w:t xml:space="preserve"> site and </w:t>
      </w:r>
      <w:r w:rsidRPr="007833A4">
        <w:rPr>
          <w:rStyle w:val="Emphasis"/>
          <w:highlight w:val="green"/>
        </w:rPr>
        <w:t>mode of incorporating non-Black and non-Indigenous people into</w:t>
      </w:r>
      <w:r w:rsidRPr="00193A63">
        <w:rPr>
          <w:rStyle w:val="Emphasis"/>
        </w:rPr>
        <w:t xml:space="preserve"> </w:t>
      </w:r>
      <w:r w:rsidRPr="007833A4">
        <w:rPr>
          <w:rStyle w:val="Emphasis"/>
          <w:highlight w:val="green"/>
        </w:rPr>
        <w:t>settler</w:t>
      </w:r>
      <w:r w:rsidRPr="00193A63">
        <w:rPr>
          <w:rStyle w:val="Emphasis"/>
        </w:rPr>
        <w:t xml:space="preserve"> colonial </w:t>
      </w:r>
      <w:r w:rsidRPr="007833A4">
        <w:rPr>
          <w:rStyle w:val="Emphasis"/>
          <w:highlight w:val="green"/>
        </w:rPr>
        <w:t>relations</w:t>
      </w:r>
      <w:r w:rsidRPr="00193A63">
        <w:rPr>
          <w:rStyle w:val="Emphasis"/>
        </w:rPr>
        <w:t xml:space="preserve"> in White settler nation-states</w:t>
      </w:r>
      <w:r w:rsidRPr="00193A63">
        <w:rPr>
          <w:sz w:val="16"/>
        </w:rPr>
        <w:t xml:space="preserve">. </w:t>
      </w:r>
      <w:r w:rsidRPr="00193A63">
        <w:rPr>
          <w:rStyle w:val="StyleUnderline"/>
        </w:rPr>
        <w:t>People of Color scholars often rehearse histories of arrival as populations of coerced labor as a way of explaining their presence, as well as distance or proximity to the category of the Settler</w:t>
      </w:r>
      <w:r w:rsidRPr="00193A63">
        <w:rPr>
          <w:sz w:val="16"/>
        </w:rPr>
        <w:t xml:space="preserve">. </w:t>
      </w:r>
      <w:r w:rsidRPr="007833A4">
        <w:rPr>
          <w:rStyle w:val="StyleUnderline"/>
          <w:highlight w:val="green"/>
        </w:rPr>
        <w:t>Labor</w:t>
      </w:r>
      <w:r w:rsidRPr="00193A63">
        <w:rPr>
          <w:rStyle w:val="StyleUnderline"/>
        </w:rPr>
        <w:t xml:space="preserve"> also </w:t>
      </w:r>
      <w:r w:rsidRPr="007833A4">
        <w:rPr>
          <w:rStyle w:val="StyleUnderline"/>
          <w:highlight w:val="green"/>
        </w:rPr>
        <w:t>becomes a liberal discourse that allows immigrants and migrants to narrate</w:t>
      </w:r>
      <w:r w:rsidRPr="00193A63">
        <w:rPr>
          <w:rStyle w:val="StyleUnderline"/>
        </w:rPr>
        <w:t xml:space="preserve"> the </w:t>
      </w:r>
      <w:r w:rsidRPr="007833A4">
        <w:rPr>
          <w:rStyle w:val="StyleUnderline"/>
          <w:highlight w:val="green"/>
        </w:rPr>
        <w:t>terms of</w:t>
      </w:r>
      <w:r w:rsidRPr="00193A63">
        <w:rPr>
          <w:rStyle w:val="StyleUnderline"/>
        </w:rPr>
        <w:t xml:space="preserve"> their </w:t>
      </w:r>
      <w:r w:rsidRPr="007833A4">
        <w:rPr>
          <w:rStyle w:val="StyleUnderline"/>
          <w:highlight w:val="green"/>
        </w:rPr>
        <w:t>belonging</w:t>
      </w:r>
      <w:r w:rsidRPr="00193A63">
        <w:rPr>
          <w:rStyle w:val="StyleUnderline"/>
        </w:rPr>
        <w:t xml:space="preserve"> and citizenship within White settler colonial states</w:t>
      </w:r>
      <w:r w:rsidRPr="00193A63">
        <w:rPr>
          <w:sz w:val="16"/>
        </w:rPr>
        <w:t xml:space="preserve">. In this way, </w:t>
      </w:r>
      <w:r w:rsidRPr="00193A63">
        <w:rPr>
          <w:rStyle w:val="Emphasis"/>
        </w:rPr>
        <w:t xml:space="preserve">labor functions as </w:t>
      </w:r>
      <w:r w:rsidRPr="007833A4">
        <w:rPr>
          <w:rStyle w:val="Emphasis"/>
          <w:highlight w:val="green"/>
        </w:rPr>
        <w:t>another discourse of inclusion</w:t>
      </w:r>
      <w:r w:rsidRPr="00193A63">
        <w:rPr>
          <w:sz w:val="16"/>
        </w:rPr>
        <w:t xml:space="preserve">. Recently, Jamilah Martin in response to Ta-Nehisi Coates’ article “The Case for Reparations” made a similar and astute point in her blog post “On Reparations: Resisting Inclusion and Co-optation” that </w:t>
      </w:r>
      <w:r w:rsidRPr="00193A63">
        <w:rPr>
          <w:rStyle w:val="StyleUnderline"/>
        </w:rPr>
        <w:t xml:space="preserve">reparations work as a discourse of inclusion within the project of American Democracy within the “U.S. anti-Black settler-imperial state.” While the </w:t>
      </w:r>
      <w:r w:rsidRPr="007833A4">
        <w:rPr>
          <w:rStyle w:val="StyleUnderline"/>
          <w:highlight w:val="green"/>
        </w:rPr>
        <w:t>integrationist project</w:t>
      </w:r>
      <w:r w:rsidRPr="00193A63">
        <w:rPr>
          <w:rStyle w:val="StyleUnderline"/>
        </w:rPr>
        <w:t xml:space="preserve"> of reparations may be a liberal project of inclusion, it also </w:t>
      </w:r>
      <w:r w:rsidRPr="007833A4">
        <w:rPr>
          <w:rStyle w:val="StyleUnderline"/>
          <w:highlight w:val="green"/>
        </w:rPr>
        <w:t>relies on a “teleology of modern labor”</w:t>
      </w:r>
      <w:r w:rsidRPr="00193A63">
        <w:rPr>
          <w:sz w:val="16"/>
        </w:rPr>
        <w:t xml:space="preserve"> (Jackson 2012, p. 147). </w:t>
      </w:r>
      <w:r w:rsidRPr="00193A63">
        <w:rPr>
          <w:rStyle w:val="StyleUnderline"/>
        </w:rPr>
        <w:t>It holds out hope for Black inclusion into a human family of laborers/workers</w:t>
      </w:r>
      <w:r w:rsidRPr="00193A63">
        <w:rPr>
          <w:sz w:val="16"/>
        </w:rPr>
        <w:t>. Yet, despite the claim of the Black laborer as “subject”, embedded within the metaphysics of labor, the bill H.R. 40 (otherwise known as the Reparations Bill) has not gained traction.</w:t>
      </w:r>
    </w:p>
    <w:p w14:paraId="1486BFC0" w14:textId="77777777" w:rsidR="001D1DBD" w:rsidRPr="00193A63" w:rsidRDefault="001D1DBD" w:rsidP="001D1DBD">
      <w:pPr>
        <w:rPr>
          <w:sz w:val="16"/>
        </w:rPr>
      </w:pPr>
      <w:r w:rsidRPr="00193A63">
        <w:rPr>
          <w:rStyle w:val="StyleUnderline"/>
        </w:rPr>
        <w:t xml:space="preserve">H.R. 40’s lack of success partially </w:t>
      </w:r>
      <w:r w:rsidRPr="007833A4">
        <w:rPr>
          <w:rStyle w:val="StyleUnderline"/>
          <w:highlight w:val="green"/>
        </w:rPr>
        <w:t>speaks to the inability of Blackness to become</w:t>
      </w:r>
      <w:r w:rsidRPr="00193A63">
        <w:rPr>
          <w:rStyle w:val="StyleUnderline"/>
        </w:rPr>
        <w:t xml:space="preserve"> fully </w:t>
      </w:r>
      <w:r w:rsidRPr="007833A4">
        <w:rPr>
          <w:rStyle w:val="StyleUnderline"/>
          <w:highlight w:val="green"/>
        </w:rPr>
        <w:t>legible through</w:t>
      </w:r>
      <w:r w:rsidRPr="00193A63">
        <w:rPr>
          <w:rStyle w:val="StyleUnderline"/>
        </w:rPr>
        <w:t xml:space="preserve"> human </w:t>
      </w:r>
      <w:r w:rsidRPr="007833A4">
        <w:rPr>
          <w:rStyle w:val="StyleUnderline"/>
          <w:highlight w:val="green"/>
        </w:rPr>
        <w:t>categories like</w:t>
      </w:r>
      <w:r w:rsidRPr="00193A63">
        <w:rPr>
          <w:rStyle w:val="StyleUnderline"/>
        </w:rPr>
        <w:t xml:space="preserve"> the </w:t>
      </w:r>
      <w:r w:rsidRPr="007833A4">
        <w:rPr>
          <w:rStyle w:val="StyleUnderline"/>
          <w:highlight w:val="green"/>
        </w:rPr>
        <w:t>laborer/worker</w:t>
      </w:r>
      <w:r w:rsidRPr="00193A63">
        <w:rPr>
          <w:sz w:val="16"/>
        </w:rPr>
        <w:t xml:space="preserve">. Further, </w:t>
      </w:r>
      <w:r w:rsidRPr="00193A63">
        <w:rPr>
          <w:rStyle w:val="Emphasis"/>
        </w:rPr>
        <w:t xml:space="preserve">it evinces the ways that </w:t>
      </w:r>
      <w:r w:rsidRPr="007833A4">
        <w:rPr>
          <w:rStyle w:val="Emphasis"/>
          <w:highlight w:val="green"/>
        </w:rPr>
        <w:t>laborer and worker do not explain the ontological state of Blackness</w:t>
      </w:r>
      <w:r w:rsidRPr="00193A63">
        <w:rPr>
          <w:sz w:val="16"/>
        </w:rPr>
        <w:t xml:space="preserve">. In Red, White and Black, Wilderson attends to the ways that Afropessimists “have gone considerable lengths to show that, point of fact, </w:t>
      </w:r>
      <w:r w:rsidRPr="00193A63">
        <w:rPr>
          <w:rStyle w:val="StyleUnderline"/>
        </w:rPr>
        <w:t>slavery is and connotes an ontological status for blackness; and that the constituent elements of slavery are not exploitation and alienation but accumulation and fungibility</w:t>
      </w:r>
      <w:r w:rsidRPr="00193A63">
        <w:rPr>
          <w:sz w:val="16"/>
        </w:rPr>
        <w:t xml:space="preserve"> (Wilderson 2010, 14). The “alienation” and “exploitation” that the human worker experiences through labor are contingent conditions resulting from human conflicts.</w:t>
      </w:r>
    </w:p>
    <w:p w14:paraId="1076E6CB" w14:textId="77777777" w:rsidR="001D1DBD" w:rsidRPr="00193A63" w:rsidRDefault="001D1DBD" w:rsidP="001D1DBD">
      <w:pPr>
        <w:rPr>
          <w:rStyle w:val="Emphasis"/>
        </w:rPr>
      </w:pPr>
      <w:r w:rsidRPr="00193A63">
        <w:rPr>
          <w:rStyle w:val="StyleUnderline"/>
        </w:rPr>
        <w:t>Many people can and have occupied these temporary and conditional abased human coordinates</w:t>
      </w:r>
      <w:r w:rsidRPr="00193A63">
        <w:rPr>
          <w:sz w:val="16"/>
        </w:rPr>
        <w:t xml:space="preserve">. </w:t>
      </w:r>
      <w:r w:rsidRPr="00193A63">
        <w:rPr>
          <w:rStyle w:val="StyleUnderline"/>
        </w:rPr>
        <w:t>White, Asian and South Asian, Latina/o and Middle Eastern indentured and other kinds of laborers have long inhabited White settler territories and nation-states and, as laborers, immigrants and migrants have all helped build the settler nation</w:t>
      </w:r>
      <w:r w:rsidRPr="00193A63">
        <w:rPr>
          <w:sz w:val="16"/>
        </w:rPr>
        <w:t xml:space="preserve">. Black laboring bodies have even been used to build the settler nation. </w:t>
      </w:r>
      <w:r w:rsidRPr="00193A63">
        <w:rPr>
          <w:rStyle w:val="Emphasis"/>
        </w:rPr>
        <w:t xml:space="preserve">However, </w:t>
      </w:r>
      <w:r w:rsidRPr="007833A4">
        <w:rPr>
          <w:rStyle w:val="Emphasis"/>
          <w:highlight w:val="green"/>
        </w:rPr>
        <w:t>Black labor is just one kind of use within an open, violent and infinite repertoire of practices of making Black flesh fungible.</w:t>
      </w:r>
    </w:p>
    <w:p w14:paraId="3C80BC82" w14:textId="77777777" w:rsidR="001D1DBD" w:rsidRPr="00193A63" w:rsidRDefault="001D1DBD" w:rsidP="001D1DBD">
      <w:pPr>
        <w:rPr>
          <w:sz w:val="16"/>
          <w:szCs w:val="16"/>
        </w:rPr>
      </w:pPr>
      <w:r w:rsidRPr="00193A63">
        <w:rPr>
          <w:sz w:val="16"/>
          <w:szCs w:val="16"/>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31CC9AFF" w14:textId="77777777" w:rsidR="001D1DBD" w:rsidRPr="00193A63" w:rsidRDefault="001D1DBD" w:rsidP="001D1DBD">
      <w:pPr>
        <w:rPr>
          <w:rStyle w:val="Emphasis"/>
        </w:rPr>
      </w:pPr>
      <w:r w:rsidRPr="00193A63">
        <w:rPr>
          <w:rStyle w:val="StyleUnderline"/>
        </w:rPr>
        <w:t>The infinite possibilities for fungible Black flesh mark a fundamental distinction between fungible slave bodies and non-Black (exploited) laboring bodies. Further, Black bodies cannot effectively be incorporated into the human category of laborers</w:t>
      </w:r>
      <w:r w:rsidRPr="00193A63">
        <w:rPr>
          <w:sz w:val="16"/>
        </w:rPr>
        <w:t xml:space="preserve">. </w:t>
      </w:r>
      <w:r w:rsidRPr="007833A4">
        <w:rPr>
          <w:rStyle w:val="StyleUnderline"/>
          <w:highlight w:val="green"/>
        </w:rPr>
        <w:t>If Black laboring bodies were incorporated into</w:t>
      </w:r>
      <w:r w:rsidRPr="00193A63">
        <w:rPr>
          <w:rStyle w:val="StyleUnderline"/>
        </w:rPr>
        <w:t xml:space="preserve"> the category; “</w:t>
      </w:r>
      <w:r w:rsidRPr="007833A4">
        <w:rPr>
          <w:rStyle w:val="StyleUnderline"/>
          <w:highlight w:val="green"/>
        </w:rPr>
        <w:t>laborer</w:t>
      </w:r>
      <w:r w:rsidRPr="00193A63">
        <w:rPr>
          <w:rStyle w:val="StyleUnderline"/>
        </w:rPr>
        <w:t xml:space="preserve">” </w:t>
      </w:r>
      <w:r w:rsidRPr="007833A4">
        <w:rPr>
          <w:rStyle w:val="StyleUnderline"/>
          <w:highlight w:val="green"/>
        </w:rPr>
        <w:t>would have no</w:t>
      </w:r>
      <w:r w:rsidRPr="00193A63">
        <w:rPr>
          <w:rStyle w:val="StyleUnderline"/>
        </w:rPr>
        <w:t xml:space="preserve"> </w:t>
      </w:r>
      <w:r w:rsidRPr="007833A4">
        <w:rPr>
          <w:rStyle w:val="StyleUnderline"/>
          <w:highlight w:val="green"/>
        </w:rPr>
        <w:t>meaning as a human condition</w:t>
      </w:r>
      <w:r w:rsidRPr="00193A63">
        <w:rPr>
          <w:sz w:val="16"/>
        </w:rPr>
        <w:t xml:space="preserve">.  Blackness is constituted by a fungibility and accumulation that must exist outside the edge and boundary of the laborer-as-human. </w:t>
      </w:r>
      <w:r w:rsidRPr="007833A4">
        <w:rPr>
          <w:rStyle w:val="Emphasis"/>
          <w:highlight w:val="green"/>
        </w:rPr>
        <w:t>If there were no Black fungible and accumulable bodies there could be no</w:t>
      </w:r>
      <w:r w:rsidRPr="00193A63">
        <w:rPr>
          <w:rStyle w:val="Emphasis"/>
        </w:rPr>
        <w:t xml:space="preserve"> “</w:t>
      </w:r>
      <w:r w:rsidRPr="007833A4">
        <w:rPr>
          <w:rStyle w:val="Emphasis"/>
          <w:highlight w:val="green"/>
        </w:rPr>
        <w:t>wage laborer</w:t>
      </w:r>
      <w:r w:rsidRPr="00193A63">
        <w:rPr>
          <w:rStyle w:val="Emphasis"/>
        </w:rPr>
        <w:t xml:space="preserve">” that </w:t>
      </w:r>
      <w:r w:rsidRPr="007833A4">
        <w:rPr>
          <w:rStyle w:val="Emphasis"/>
          <w:highlight w:val="green"/>
        </w:rPr>
        <w:t>cohered</w:t>
      </w:r>
      <w:r w:rsidRPr="00193A63">
        <w:rPr>
          <w:rStyle w:val="Emphasis"/>
        </w:rPr>
        <w:t xml:space="preserve"> into a proletariat.</w:t>
      </w:r>
    </w:p>
    <w:p w14:paraId="11630554" w14:textId="77777777" w:rsidR="001D1DBD" w:rsidRPr="00193A63" w:rsidRDefault="001D1DBD" w:rsidP="001D1DBD">
      <w:pPr>
        <w:rPr>
          <w:sz w:val="16"/>
        </w:rPr>
      </w:pPr>
      <w:r w:rsidRPr="00957EE6">
        <w:rPr>
          <w:rStyle w:val="StyleUnderline"/>
        </w:rPr>
        <w:t xml:space="preserve">While </w:t>
      </w:r>
      <w:r w:rsidRPr="007833A4">
        <w:rPr>
          <w:rStyle w:val="StyleUnderline"/>
          <w:highlight w:val="green"/>
        </w:rPr>
        <w:t>labor</w:t>
      </w:r>
      <w:r w:rsidRPr="00957EE6">
        <w:rPr>
          <w:rStyle w:val="StyleUnderline"/>
        </w:rPr>
        <w:t xml:space="preserve"> as a discourse </w:t>
      </w:r>
      <w:r w:rsidRPr="007833A4">
        <w:rPr>
          <w:rStyle w:val="StyleUnderline"/>
          <w:highlight w:val="green"/>
        </w:rPr>
        <w:t>may work for non-Black and non-Native people</w:t>
      </w:r>
      <w:r w:rsidRPr="00957EE6">
        <w:rPr>
          <w:rStyle w:val="StyleUnderline"/>
        </w:rPr>
        <w:t xml:space="preserve"> of color as a way of interpellating themselves within settler colonial relations, </w:t>
      </w:r>
      <w:r w:rsidRPr="007833A4">
        <w:rPr>
          <w:rStyle w:val="StyleUnderline"/>
          <w:highlight w:val="green"/>
        </w:rPr>
        <w:t>it does not</w:t>
      </w:r>
      <w:r w:rsidRPr="00957EE6">
        <w:rPr>
          <w:rStyle w:val="StyleUnderline"/>
        </w:rPr>
        <w:t xml:space="preserve"> </w:t>
      </w:r>
      <w:r w:rsidRPr="007833A4">
        <w:rPr>
          <w:rStyle w:val="StyleUnderline"/>
          <w:highlight w:val="green"/>
        </w:rPr>
        <w:t>explain Black presence</w:t>
      </w:r>
      <w:r w:rsidRPr="00957EE6">
        <w:rPr>
          <w:rStyle w:val="StyleUnderline"/>
        </w:rPr>
        <w:t xml:space="preserve">, Black </w:t>
      </w:r>
      <w:r w:rsidRPr="007833A4">
        <w:rPr>
          <w:rStyle w:val="StyleUnderline"/>
          <w:highlight w:val="green"/>
        </w:rPr>
        <w:t>labor or</w:t>
      </w:r>
      <w:r w:rsidRPr="00957EE6">
        <w:rPr>
          <w:rStyle w:val="StyleUnderline"/>
        </w:rPr>
        <w:t xml:space="preserve"> Black </w:t>
      </w:r>
      <w:r w:rsidRPr="007833A4">
        <w:rPr>
          <w:rStyle w:val="StyleUnderline"/>
          <w:highlight w:val="green"/>
        </w:rPr>
        <w:t>use in White</w:t>
      </w:r>
      <w:r w:rsidRPr="00957EE6">
        <w:rPr>
          <w:rStyle w:val="StyleUnderline"/>
        </w:rPr>
        <w:t xml:space="preserve"> </w:t>
      </w:r>
      <w:r w:rsidRPr="007833A4">
        <w:rPr>
          <w:rStyle w:val="StyleUnderline"/>
          <w:highlight w:val="green"/>
        </w:rPr>
        <w:t>settler</w:t>
      </w:r>
      <w:r w:rsidRPr="00957EE6">
        <w:rPr>
          <w:rStyle w:val="StyleUnderline"/>
        </w:rPr>
        <w:t xml:space="preserve"> nation-</w:t>
      </w:r>
      <w:r w:rsidRPr="007833A4">
        <w:rPr>
          <w:rStyle w:val="StyleUnderline"/>
          <w:highlight w:val="green"/>
        </w:rPr>
        <w:t>states</w:t>
      </w:r>
      <w:r w:rsidRPr="00193A63">
        <w:rPr>
          <w:sz w:val="16"/>
        </w:rPr>
        <w:t xml:space="preserve">. </w:t>
      </w:r>
      <w:r w:rsidRPr="00193A63">
        <w:rPr>
          <w:rStyle w:val="StyleUnderline"/>
        </w:rPr>
        <w:t>Theories that attempt to triangulate Blackness into the Settler/Native antagonism in White settler states do so by positing Blackness as the labor force that helps make the settler landscape possible</w:t>
      </w:r>
      <w:r w:rsidRPr="00193A63">
        <w:rPr>
          <w:sz w:val="16"/>
        </w:rPr>
        <w:t xml:space="preserve">.[3] It is true that Black labor literally tills, fences in and cultivates the settler’s land. </w:t>
      </w:r>
      <w:r w:rsidRPr="00193A63">
        <w:rPr>
          <w:rStyle w:val="StyleUnderline"/>
        </w:rPr>
        <w:t xml:space="preserve">However, </w:t>
      </w:r>
      <w:r w:rsidRPr="007833A4">
        <w:rPr>
          <w:rStyle w:val="StyleUnderline"/>
          <w:highlight w:val="green"/>
        </w:rPr>
        <w:t>this singular analysis</w:t>
      </w:r>
      <w:r w:rsidRPr="00193A63">
        <w:rPr>
          <w:rStyle w:val="StyleUnderline"/>
        </w:rPr>
        <w:t xml:space="preserve"> both </w:t>
      </w:r>
      <w:r w:rsidRPr="007833A4">
        <w:rPr>
          <w:rStyle w:val="StyleUnderline"/>
          <w:highlight w:val="green"/>
        </w:rPr>
        <w:t>obscures</w:t>
      </w:r>
      <w:r w:rsidRPr="00193A63">
        <w:rPr>
          <w:rStyle w:val="StyleUnderline"/>
        </w:rPr>
        <w:t xml:space="preserve"> the issue of </w:t>
      </w:r>
      <w:r w:rsidRPr="007833A4">
        <w:rPr>
          <w:rStyle w:val="StyleUnderline"/>
          <w:highlight w:val="green"/>
        </w:rPr>
        <w:t>Black fungibility and reduces Blackness to a</w:t>
      </w:r>
      <w:r w:rsidRPr="00193A63">
        <w:rPr>
          <w:rStyle w:val="StyleUnderline"/>
        </w:rPr>
        <w:t xml:space="preserve"> mere </w:t>
      </w:r>
      <w:r w:rsidRPr="007833A4">
        <w:rPr>
          <w:rStyle w:val="StyleUnderline"/>
          <w:highlight w:val="green"/>
        </w:rPr>
        <w:t>tool of settlement rather than</w:t>
      </w:r>
      <w:r w:rsidRPr="00193A63">
        <w:rPr>
          <w:rStyle w:val="StyleUnderline"/>
        </w:rPr>
        <w:t xml:space="preserve"> a </w:t>
      </w:r>
      <w:r w:rsidRPr="007833A4">
        <w:rPr>
          <w:rStyle w:val="StyleUnderline"/>
          <w:highlight w:val="green"/>
        </w:rPr>
        <w:t>constitutive element of</w:t>
      </w:r>
      <w:r w:rsidRPr="00193A63">
        <w:rPr>
          <w:rStyle w:val="StyleUnderline"/>
        </w:rPr>
        <w:t xml:space="preserve"> </w:t>
      </w:r>
      <w:r w:rsidRPr="007833A4">
        <w:rPr>
          <w:rStyle w:val="StyleUnderline"/>
          <w:highlight w:val="green"/>
        </w:rPr>
        <w:t>settler</w:t>
      </w:r>
      <w:r w:rsidRPr="00193A63">
        <w:rPr>
          <w:rStyle w:val="StyleUnderline"/>
        </w:rPr>
        <w:t xml:space="preserve"> colonialism</w:t>
      </w:r>
      <w:r w:rsidRPr="007833A4">
        <w:rPr>
          <w:rStyle w:val="StyleUnderline"/>
          <w:highlight w:val="green"/>
        </w:rPr>
        <w:t>’s</w:t>
      </w:r>
      <w:r w:rsidRPr="00193A63">
        <w:rPr>
          <w:rStyle w:val="StyleUnderline"/>
        </w:rPr>
        <w:t xml:space="preserve"> </w:t>
      </w:r>
      <w:r w:rsidRPr="007833A4">
        <w:rPr>
          <w:rStyle w:val="StyleUnderline"/>
          <w:highlight w:val="green"/>
        </w:rPr>
        <w:t>conceptual order</w:t>
      </w:r>
      <w:r w:rsidRPr="007833A4">
        <w:rPr>
          <w:sz w:val="16"/>
          <w:highlight w:val="green"/>
        </w:rPr>
        <w:t>.</w:t>
      </w:r>
    </w:p>
    <w:p w14:paraId="1ED00F15" w14:textId="77777777" w:rsidR="001D1DBD" w:rsidRDefault="001D1DBD" w:rsidP="001D1DBD">
      <w:pPr>
        <w:rPr>
          <w:sz w:val="16"/>
        </w:rPr>
      </w:pPr>
      <w:r w:rsidRPr="00193A63">
        <w:rPr>
          <w:sz w:val="16"/>
        </w:rPr>
        <w:t xml:space="preserve">Fungibility represents a key analytic for thinking about Blackness and settler colonialism in White settler nation-states. </w:t>
      </w:r>
      <w:r w:rsidRPr="007833A4">
        <w:rPr>
          <w:rStyle w:val="Emphasis"/>
          <w:highlight w:val="green"/>
        </w:rPr>
        <w:t>Black fungible bodies are the</w:t>
      </w:r>
      <w:r w:rsidRPr="00193A63">
        <w:rPr>
          <w:rStyle w:val="Emphasis"/>
        </w:rPr>
        <w:t xml:space="preserve"> conceptual and discursive </w:t>
      </w:r>
      <w:r w:rsidRPr="007833A4">
        <w:rPr>
          <w:rStyle w:val="Emphasis"/>
          <w:highlight w:val="green"/>
        </w:rPr>
        <w:t>fodder through which the</w:t>
      </w:r>
      <w:r w:rsidRPr="00193A63">
        <w:rPr>
          <w:rStyle w:val="Emphasis"/>
        </w:rPr>
        <w:t xml:space="preserve"> </w:t>
      </w:r>
      <w:r w:rsidRPr="007833A4">
        <w:rPr>
          <w:rStyle w:val="Emphasis"/>
          <w:highlight w:val="green"/>
        </w:rPr>
        <w:t>Settler-Master can</w:t>
      </w:r>
      <w:r w:rsidRPr="00193A63">
        <w:rPr>
          <w:rStyle w:val="Emphasis"/>
        </w:rPr>
        <w:t xml:space="preserve"> even </w:t>
      </w:r>
      <w:r w:rsidRPr="007833A4">
        <w:rPr>
          <w:rStyle w:val="Emphasis"/>
          <w:highlight w:val="green"/>
        </w:rPr>
        <w:t>begin to</w:t>
      </w:r>
      <w:r w:rsidRPr="00193A63">
        <w:rPr>
          <w:rStyle w:val="Emphasis"/>
        </w:rPr>
        <w:t xml:space="preserve"> imagine or “</w:t>
      </w:r>
      <w:r w:rsidRPr="007833A4">
        <w:rPr>
          <w:rStyle w:val="Emphasis"/>
          <w:highlight w:val="green"/>
        </w:rPr>
        <w:t>think</w:t>
      </w:r>
      <w:r w:rsidRPr="00193A63">
        <w:rPr>
          <w:rStyle w:val="Emphasis"/>
        </w:rPr>
        <w:t xml:space="preserve">” </w:t>
      </w:r>
      <w:r w:rsidRPr="007833A4">
        <w:rPr>
          <w:rStyle w:val="Emphasis"/>
          <w:highlight w:val="green"/>
        </w:rPr>
        <w:t>spatial expansion</w:t>
      </w:r>
      <w:r w:rsidRPr="00193A63">
        <w:rPr>
          <w:sz w:val="16"/>
        </w:rPr>
        <w:t xml:space="preserve"> (King, 2013). </w:t>
      </w:r>
      <w:r w:rsidRPr="00193A63">
        <w:rPr>
          <w:rStyle w:val="StyleUnderline"/>
        </w:rPr>
        <w:t>The space making practices of settler colonialism require the production of Black flesh as a fungible form of property, not just as a form of labor</w:t>
      </w:r>
      <w:r w:rsidRPr="00193A63">
        <w:rPr>
          <w:sz w:val="16"/>
        </w:rPr>
        <w:t>. In Scenes of Subjection, Saidiya Hartman argues that the enslaved embody the abstract “interchangeability and replaceability” that is endemic to the commodity (Hartman, 1997, p. 21</w:t>
      </w:r>
      <w:r w:rsidRPr="00193A63">
        <w:rPr>
          <w:rStyle w:val="StyleUnderline"/>
        </w:rPr>
        <w:t>). Beyond, the captive body’s use as labor, the Black body has a figurative and metaphorical value that extends into the realm of the discursive and symbolic. What Hartman names as the “figurative capacities of blackness,” allows the Settler-Master to conceptualize Blackness as the ultimate sign for expansion and unending space within the symbolic economy of settlement</w:t>
      </w:r>
      <w:r w:rsidRPr="00193A63">
        <w:rPr>
          <w:sz w:val="16"/>
        </w:rPr>
        <w:t xml:space="preserve"> (Hartman, 1997, p. 7; and King, forthcoming). </w:t>
      </w:r>
      <w:r w:rsidRPr="007833A4">
        <w:rPr>
          <w:rStyle w:val="Emphasis"/>
          <w:highlight w:val="green"/>
        </w:rPr>
        <w:t>Blackness is much more than labor within both</w:t>
      </w:r>
      <w:r w:rsidRPr="00193A63">
        <w:rPr>
          <w:rStyle w:val="Emphasis"/>
        </w:rPr>
        <w:t xml:space="preserve"> slavery’s and settler colonialism’s </w:t>
      </w:r>
      <w:r w:rsidRPr="007833A4">
        <w:rPr>
          <w:rStyle w:val="Emphasis"/>
          <w:highlight w:val="green"/>
        </w:rPr>
        <w:t>imaginaries</w:t>
      </w:r>
      <w:r w:rsidRPr="00193A63">
        <w:rPr>
          <w:sz w:val="16"/>
        </w:rPr>
        <w:t>.</w:t>
      </w:r>
    </w:p>
    <w:p w14:paraId="2EDF4882" w14:textId="77777777" w:rsidR="001D1DBD" w:rsidRDefault="001D1DBD" w:rsidP="001D1DBD">
      <w:pPr>
        <w:rPr>
          <w:sz w:val="16"/>
        </w:rPr>
      </w:pPr>
      <w:r>
        <w:rPr>
          <w:sz w:val="16"/>
        </w:rPr>
        <w:t>Like Hartman</w:t>
      </w:r>
      <w:r w:rsidRPr="00193A63">
        <w:rPr>
          <w:rStyle w:val="StyleUnderline"/>
        </w:rPr>
        <w:t>, I argue that Blackness’ figurative capacity and interchangeability has a life—or afterlife—within the discursive and spatial projects of settler colonial expansion</w:t>
      </w:r>
      <w:r>
        <w:rPr>
          <w:sz w:val="16"/>
        </w:rPr>
        <w:t xml:space="preserve"> (King, forthcoming). </w:t>
      </w:r>
      <w:r w:rsidRPr="007833A4">
        <w:rPr>
          <w:rStyle w:val="StyleUnderline"/>
          <w:highlight w:val="green"/>
        </w:rPr>
        <w:t>Settler colonialism requires</w:t>
      </w:r>
      <w:r w:rsidRPr="00193A63">
        <w:rPr>
          <w:rStyle w:val="StyleUnderline"/>
        </w:rPr>
        <w:t xml:space="preserve"> a </w:t>
      </w:r>
      <w:r w:rsidRPr="007833A4">
        <w:rPr>
          <w:rStyle w:val="StyleUnderline"/>
          <w:highlight w:val="green"/>
        </w:rPr>
        <w:t>symbol of</w:t>
      </w:r>
      <w:r w:rsidRPr="00193A63">
        <w:rPr>
          <w:rStyle w:val="StyleUnderline"/>
        </w:rPr>
        <w:t xml:space="preserve"> infinite </w:t>
      </w:r>
      <w:r w:rsidRPr="007833A4">
        <w:rPr>
          <w:rStyle w:val="StyleUnderline"/>
          <w:highlight w:val="green"/>
        </w:rPr>
        <w:t>flux</w:t>
      </w:r>
      <w:r w:rsidRPr="00193A63">
        <w:rPr>
          <w:rStyle w:val="StyleUnderline"/>
        </w:rPr>
        <w:t xml:space="preserve"> in order </w:t>
      </w:r>
      <w:r w:rsidRPr="007833A4">
        <w:rPr>
          <w:rStyle w:val="StyleUnderline"/>
          <w:highlight w:val="green"/>
        </w:rPr>
        <w:t>to animate and imagine its spatial project</w:t>
      </w:r>
      <w:r>
        <w:rPr>
          <w:sz w:val="16"/>
        </w:rPr>
        <w:t xml:space="preserve"> (King, 2013). In my dissertation, In the Clearing, I argue that </w:t>
      </w:r>
      <w:r w:rsidRPr="00193A63">
        <w:rPr>
          <w:rStyle w:val="StyleUnderline"/>
        </w:rPr>
        <w:t>Jennifer Morgan’s book Laboring Women: Women and Reproduction in New World Slavery, configures Black women as spatial agents who are [symbolically] essential to the settlement of land during the colonial period in the coastal regions of the South and the West Indies</w:t>
      </w:r>
      <w:r>
        <w:rPr>
          <w:sz w:val="16"/>
        </w:rPr>
        <w:t>. In fact, the Black female body must be discursively constructed in order to make it possible to even conceive of planting settlements during the “first generations of settlement and slave ownership” in South Carolina and Barbados (Morgan, 2004). Morgan argues that 18th century settlement required particular symbolic constructions and particular uses of the Black female body (Morgan, 2004, p. 26).[4]</w:t>
      </w:r>
    </w:p>
    <w:p w14:paraId="46ED7FB0" w14:textId="77777777" w:rsidR="001D1DBD" w:rsidRPr="00193A63" w:rsidRDefault="001D1DBD" w:rsidP="001D1DBD">
      <w:pPr>
        <w:rPr>
          <w:sz w:val="16"/>
        </w:rPr>
      </w:pPr>
      <w:r w:rsidRPr="007833A4">
        <w:rPr>
          <w:rStyle w:val="Emphasis"/>
          <w:highlight w:val="green"/>
        </w:rPr>
        <w:t>Black fungibility represents this space of</w:t>
      </w:r>
      <w:r w:rsidRPr="00193A63">
        <w:rPr>
          <w:rStyle w:val="Emphasis"/>
        </w:rPr>
        <w:t xml:space="preserve"> discursive and conceptual </w:t>
      </w:r>
      <w:r w:rsidRPr="007833A4">
        <w:rPr>
          <w:rStyle w:val="Emphasis"/>
          <w:highlight w:val="green"/>
        </w:rPr>
        <w:t>possibility for settler colonial imaginaries</w:t>
      </w:r>
      <w:r>
        <w:rPr>
          <w:sz w:val="16"/>
        </w:rPr>
        <w:t xml:space="preserve">. </w:t>
      </w:r>
      <w:r w:rsidRPr="00193A63">
        <w:rPr>
          <w:rStyle w:val="StyleUnderline"/>
        </w:rPr>
        <w:t>Black fungible bodies work beyond the metrics and “metaphysics of labor” in White settler colonial states</w:t>
      </w:r>
      <w:r>
        <w:rPr>
          <w:sz w:val="16"/>
        </w:rPr>
        <w:t xml:space="preserve"> (Jackson, 2012, p. 215). </w:t>
      </w:r>
      <w:r w:rsidRPr="007833A4">
        <w:rPr>
          <w:rStyle w:val="Emphasis"/>
          <w:highlight w:val="green"/>
        </w:rPr>
        <w:t>Labor becomes a limiting frame</w:t>
      </w:r>
      <w:r w:rsidRPr="00193A63">
        <w:rPr>
          <w:rStyle w:val="Emphasis"/>
        </w:rPr>
        <w:t xml:space="preserve"> for conceptualizing Blackness on White settler colonial terrain</w:t>
      </w:r>
      <w:r>
        <w:rPr>
          <w:sz w:val="16"/>
        </w:rPr>
        <w:t xml:space="preserve">. Reimagining Blackness and theorizing anti-Black racism on unusual landscapes requires that we rethink the usefulness of convenient and orthodox epistemic frames. </w:t>
      </w:r>
      <w:r w:rsidRPr="007833A4">
        <w:rPr>
          <w:rStyle w:val="Emphasis"/>
          <w:highlight w:val="green"/>
        </w:rPr>
        <w:t>We must venture beyond labor and its limits</w:t>
      </w:r>
      <w:r w:rsidRPr="00193A63">
        <w:rPr>
          <w:rStyle w:val="Emphasis"/>
        </w:rPr>
        <w:t xml:space="preserve"> in order </w:t>
      </w:r>
      <w:r w:rsidRPr="007833A4">
        <w:rPr>
          <w:rStyle w:val="Emphasis"/>
          <w:highlight w:val="green"/>
        </w:rPr>
        <w:t>to think about settler colonialism’s anti-Black modalities</w:t>
      </w:r>
      <w:r w:rsidRPr="00193A63">
        <w:rPr>
          <w:rStyle w:val="Emphasis"/>
        </w:rPr>
        <w:t>.</w:t>
      </w:r>
      <w:r>
        <w:rPr>
          <w:sz w:val="16"/>
        </w:rPr>
        <w:t xml:space="preserve"> </w:t>
      </w:r>
      <w:r w:rsidRPr="007833A4">
        <w:rPr>
          <w:rStyle w:val="Emphasis"/>
          <w:highlight w:val="green"/>
        </w:rPr>
        <w:t>Fungibility and other frames deserve our attention as we</w:t>
      </w:r>
      <w:r w:rsidRPr="00193A63">
        <w:rPr>
          <w:rStyle w:val="Emphasis"/>
        </w:rPr>
        <w:t xml:space="preserve"> continue to </w:t>
      </w:r>
      <w:r w:rsidRPr="007833A4">
        <w:rPr>
          <w:rStyle w:val="Emphasis"/>
          <w:highlight w:val="green"/>
        </w:rPr>
        <w:t>think about anti-Black racism,</w:t>
      </w:r>
      <w:r w:rsidRPr="00193A63">
        <w:rPr>
          <w:rStyle w:val="Emphasis"/>
        </w:rPr>
        <w:t xml:space="preserve"> </w:t>
      </w:r>
      <w:r w:rsidRPr="007833A4">
        <w:rPr>
          <w:rStyle w:val="Emphasis"/>
          <w:highlight w:val="green"/>
        </w:rPr>
        <w:t>Native genocide and the</w:t>
      </w:r>
      <w:r w:rsidRPr="00193A63">
        <w:rPr>
          <w:rStyle w:val="Emphasis"/>
        </w:rPr>
        <w:t xml:space="preserve"> </w:t>
      </w:r>
      <w:r w:rsidRPr="007833A4">
        <w:rPr>
          <w:rStyle w:val="Emphasis"/>
          <w:highlight w:val="green"/>
        </w:rPr>
        <w:t>US settler-slave</w:t>
      </w:r>
      <w:r w:rsidRPr="00193A63">
        <w:rPr>
          <w:rStyle w:val="Emphasis"/>
        </w:rPr>
        <w:t xml:space="preserve"> (e)</w:t>
      </w:r>
      <w:r w:rsidRPr="007833A4">
        <w:rPr>
          <w:rStyle w:val="Emphasis"/>
          <w:highlight w:val="green"/>
        </w:rPr>
        <w:t>state</w:t>
      </w:r>
      <w:r>
        <w:rPr>
          <w:sz w:val="16"/>
        </w:rPr>
        <w:t>.</w:t>
      </w:r>
    </w:p>
    <w:p w14:paraId="20486253" w14:textId="77777777" w:rsidR="001D1DBD" w:rsidRDefault="001D1DBD" w:rsidP="001D1DBD">
      <w:pPr>
        <w:rPr>
          <w:rFonts w:eastAsiaTheme="majorEastAsia" w:cstheme="majorBidi"/>
          <w:b/>
          <w:iCs/>
          <w:sz w:val="26"/>
        </w:rPr>
      </w:pPr>
    </w:p>
    <w:p w14:paraId="13F0C666" w14:textId="77777777" w:rsidR="001D1DBD" w:rsidRPr="00F647CE" w:rsidRDefault="001D1DBD" w:rsidP="001D1DBD">
      <w:pPr>
        <w:pStyle w:val="Heading4"/>
        <w:rPr>
          <w:i/>
          <w:iCs w:val="0"/>
        </w:rPr>
      </w:pPr>
      <w:r w:rsidRPr="00F647CE">
        <w:rPr>
          <w:i/>
          <w:iCs w:val="0"/>
        </w:rPr>
        <w:t>Touching you I catch midnight   </w:t>
      </w:r>
    </w:p>
    <w:p w14:paraId="16F7EC08" w14:textId="77777777" w:rsidR="001D1DBD" w:rsidRPr="00F647CE" w:rsidRDefault="001D1DBD" w:rsidP="001D1DBD">
      <w:pPr>
        <w:pStyle w:val="Heading4"/>
        <w:rPr>
          <w:i/>
          <w:iCs w:val="0"/>
        </w:rPr>
      </w:pPr>
      <w:r w:rsidRPr="00F647CE">
        <w:rPr>
          <w:i/>
          <w:iCs w:val="0"/>
        </w:rPr>
        <w:t>as moon fires set in my throat   </w:t>
      </w:r>
    </w:p>
    <w:p w14:paraId="4026B27E" w14:textId="77777777" w:rsidR="001D1DBD" w:rsidRPr="00F647CE" w:rsidRDefault="001D1DBD" w:rsidP="001D1DBD">
      <w:pPr>
        <w:pStyle w:val="Heading4"/>
        <w:rPr>
          <w:i/>
          <w:iCs w:val="0"/>
        </w:rPr>
      </w:pPr>
      <w:r w:rsidRPr="00F647CE">
        <w:rPr>
          <w:i/>
          <w:iCs w:val="0"/>
        </w:rPr>
        <w:t>I love you flesh into blossom   </w:t>
      </w:r>
    </w:p>
    <w:p w14:paraId="279A5F78" w14:textId="77777777" w:rsidR="001D1DBD" w:rsidRPr="00F647CE" w:rsidRDefault="001D1DBD" w:rsidP="001D1DBD">
      <w:pPr>
        <w:pStyle w:val="Heading4"/>
        <w:rPr>
          <w:i/>
          <w:iCs w:val="0"/>
        </w:rPr>
      </w:pPr>
      <w:r w:rsidRPr="00F647CE">
        <w:rPr>
          <w:i/>
          <w:iCs w:val="0"/>
        </w:rPr>
        <w:t>I made you</w:t>
      </w:r>
    </w:p>
    <w:p w14:paraId="684D544F" w14:textId="77777777" w:rsidR="001D1DBD" w:rsidRPr="00F647CE" w:rsidRDefault="001D1DBD" w:rsidP="001D1DBD">
      <w:pPr>
        <w:pStyle w:val="Heading4"/>
        <w:rPr>
          <w:i/>
          <w:iCs w:val="0"/>
        </w:rPr>
      </w:pPr>
      <w:r w:rsidRPr="00F647CE">
        <w:rPr>
          <w:i/>
          <w:iCs w:val="0"/>
        </w:rPr>
        <w:t>and take you made</w:t>
      </w:r>
    </w:p>
    <w:p w14:paraId="79A8531B" w14:textId="77777777" w:rsidR="001D1DBD" w:rsidRDefault="001D1DBD" w:rsidP="001D1DBD">
      <w:pPr>
        <w:pStyle w:val="Heading4"/>
        <w:rPr>
          <w:i/>
          <w:iCs w:val="0"/>
        </w:rPr>
      </w:pPr>
      <w:r w:rsidRPr="00F647CE">
        <w:rPr>
          <w:i/>
          <w:iCs w:val="0"/>
        </w:rPr>
        <w:t>into me.</w:t>
      </w:r>
      <w:r w:rsidRPr="00F647CE">
        <w:rPr>
          <w:rStyle w:val="FootnoteReference"/>
          <w:i/>
          <w:iCs w:val="0"/>
        </w:rPr>
        <w:footnoteReference w:id="1"/>
      </w:r>
    </w:p>
    <w:p w14:paraId="2E3CD80A" w14:textId="6E144B4E" w:rsidR="00417534" w:rsidRPr="00417534" w:rsidRDefault="00417534" w:rsidP="00417534">
      <w:pPr>
        <w:pStyle w:val="Heading4"/>
      </w:pPr>
      <w:r>
        <w:t>The alternative is to refuse the aff in favor of Black Sex in the Quiet. Black Sex provides an analysis that refuses the public/private binaries of overcoming that frame the 1AC. Our sexual politics renders Black sociality as unknowable rather than entering it into the prefabricated binaries of the home and the workplace that the aff presumes.</w:t>
      </w:r>
    </w:p>
    <w:p w14:paraId="3695A38A" w14:textId="77777777" w:rsidR="00417534" w:rsidRDefault="00417534" w:rsidP="00417534">
      <w:r w:rsidRPr="00B93BBD">
        <w:rPr>
          <w:b/>
          <w:sz w:val="26"/>
          <w:szCs w:val="26"/>
        </w:rPr>
        <w:t>Roach 19</w:t>
      </w:r>
      <w:r w:rsidRPr="00B93BBD">
        <w:t xml:space="preserve"> </w:t>
      </w:r>
      <w:r>
        <w:t>(</w:t>
      </w:r>
      <w:r w:rsidRPr="00A74A53">
        <w:t>S</w:t>
      </w:r>
      <w:r w:rsidRPr="00DB631A">
        <w:t>honiqua Roach is assistant professor of African and African American Studies and Women's, Gender, and Sexuality Studies at Brandeis University. Her research and teaching center on Black Feminist Theory, Queer/Sexuality Studies, and Black popular and quotidian performance; "Black Sex in the Quiet." differences: A Journal of Feminist Cultural Studies 30. 1 (2019): 126-147.</w:t>
      </w:r>
      <w:r>
        <w:t>) cmarie</w:t>
      </w:r>
    </w:p>
    <w:p w14:paraId="25AFB7A1" w14:textId="77777777" w:rsidR="00417534" w:rsidRDefault="00417534" w:rsidP="00417534">
      <w:r w:rsidRPr="00042C7E">
        <w:rPr>
          <w:sz w:val="18"/>
          <w:szCs w:val="18"/>
        </w:rPr>
        <w:t xml:space="preserve">DuCille’s discussion of </w:t>
      </w:r>
      <w:r w:rsidRPr="00042C7E">
        <w:rPr>
          <w:u w:val="single"/>
        </w:rPr>
        <w:t>the inextricable links between black feminist archives and theories has significant implications for the ways we engage with the black feminist theoretical archive</w:t>
      </w:r>
      <w:r w:rsidRPr="00042C7E">
        <w:rPr>
          <w:sz w:val="18"/>
          <w:szCs w:val="18"/>
        </w:rPr>
        <w:t>. The association with silence, for example, dismissively renders some black feminists antipleasure feminists (Morgan), while those who are against silence are swiftly characterized as pleasure feminists invested in a liberatory project. While the latter label has emerged in response to the persistent objectification and condemnation of black feminist and queer critical production on black sexuality, the label gets taken up in ways that pit black feminists against each other, flattens work that theorizes the complex nature of publicity and privacy for black women, and papers over “alternative genealogies of black feminism” and other epistemological possibilities for theorizing black erotic freedom (Stallings 60). My critique here resonates with Morgan’s generative discussion of the ways in which black feminists often desexualize Lorde’s conception of the erotic by presuming it is about spirituality rather than “honest bodies that like to also fuck” (40). Nash’s work on black feminism’s antipornography stance becomes instructive here. In “Strange Bedfellows,” she observes that various feminists leverage Sarah Baartman’s story to “demonstrate the dangers of the dominant visual field for black female subjects,” which, Nash argues, precludes a deep consideration of “the messy heterogeneity of black female sexuality” (51; 70).</w:t>
      </w:r>
      <w:r w:rsidRPr="00767C0C">
        <w:rPr>
          <w:u w:val="single"/>
        </w:rPr>
        <w:t xml:space="preserve"> Attentive to the ways that black feminists evoked this story under the guise of “racial progressivism,” </w:t>
      </w:r>
      <w:r w:rsidRPr="00705485">
        <w:rPr>
          <w:u w:val="single"/>
        </w:rPr>
        <w:t xml:space="preserve">Nash </w:t>
      </w:r>
      <w:r w:rsidRPr="003F27F2">
        <w:rPr>
          <w:highlight w:val="green"/>
          <w:u w:val="single"/>
        </w:rPr>
        <w:t xml:space="preserve">cautions against </w:t>
      </w:r>
      <w:r w:rsidRPr="00705485">
        <w:rPr>
          <w:u w:val="single"/>
        </w:rPr>
        <w:t xml:space="preserve">allowing “even seemingly </w:t>
      </w:r>
      <w:r w:rsidRPr="003F27F2">
        <w:rPr>
          <w:highlight w:val="green"/>
          <w:u w:val="single"/>
        </w:rPr>
        <w:t>progressive stories [to] become ‘controlling images,’ limiting the black feminist imagination</w:t>
      </w:r>
      <w:r w:rsidRPr="00767C0C">
        <w:rPr>
          <w:u w:val="single"/>
        </w:rPr>
        <w:t>”</w:t>
      </w:r>
      <w:r>
        <w:t xml:space="preserve"> (70</w:t>
      </w:r>
      <w:r w:rsidRPr="00705485">
        <w:t xml:space="preserve">). </w:t>
      </w:r>
      <w:r w:rsidRPr="00705485">
        <w:rPr>
          <w:b/>
          <w:bCs/>
          <w:u w:val="single"/>
        </w:rPr>
        <w:t xml:space="preserve">My explication of the way in which contemporary </w:t>
      </w:r>
      <w:r w:rsidRPr="003F27F2">
        <w:rPr>
          <w:b/>
          <w:bCs/>
          <w:highlight w:val="green"/>
          <w:u w:val="single"/>
        </w:rPr>
        <w:t>modes of black feminist storytelling produce a bind of black sexual freedom heeds this warning.</w:t>
      </w:r>
      <w:r>
        <w:t xml:space="preserve"> </w:t>
      </w:r>
      <w:r w:rsidRPr="00042C7E">
        <w:rPr>
          <w:sz w:val="18"/>
          <w:szCs w:val="18"/>
        </w:rPr>
        <w:t>It is not my goal to valorize one material or discursive site over and against another, but rather to deeply assess what different sites and forms yield for different black women’s actual and imagined erotic freedoms</w:t>
      </w:r>
      <w:r>
        <w:t xml:space="preserve">. </w:t>
      </w:r>
      <w:r w:rsidRPr="003F27F2">
        <w:rPr>
          <w:b/>
          <w:bCs/>
          <w:highlight w:val="green"/>
          <w:u w:val="single"/>
        </w:rPr>
        <w:t xml:space="preserve">Rather than silence or publicity, </w:t>
      </w:r>
      <w:r w:rsidRPr="00705485">
        <w:rPr>
          <w:b/>
          <w:bCs/>
          <w:u w:val="single"/>
        </w:rPr>
        <w:t xml:space="preserve">then, I am invested in </w:t>
      </w:r>
      <w:r w:rsidRPr="003F27F2">
        <w:rPr>
          <w:b/>
          <w:bCs/>
          <w:highlight w:val="green"/>
          <w:u w:val="single"/>
        </w:rPr>
        <w:t xml:space="preserve">a reading practice of black sex in the quiet </w:t>
      </w:r>
      <w:r w:rsidRPr="00E50D33">
        <w:rPr>
          <w:b/>
          <w:bCs/>
          <w:u w:val="single"/>
        </w:rPr>
        <w:t>that</w:t>
      </w:r>
      <w:r w:rsidRPr="003F27F2">
        <w:rPr>
          <w:b/>
          <w:bCs/>
          <w:highlight w:val="green"/>
          <w:u w:val="single"/>
        </w:rPr>
        <w:t xml:space="preserve"> seeks a smaller, quieter critical relation to the ways in which black subjects articulate, </w:t>
      </w:r>
      <w:r w:rsidRPr="00705485">
        <w:rPr>
          <w:b/>
          <w:bCs/>
          <w:u w:val="single"/>
        </w:rPr>
        <w:t xml:space="preserve">in various “scenes of subjection,” </w:t>
      </w:r>
      <w:r w:rsidRPr="003F27F2">
        <w:rPr>
          <w:b/>
          <w:bCs/>
          <w:highlight w:val="green"/>
          <w:u w:val="single"/>
        </w:rPr>
        <w:t>their desires for intimacy, respite, and sanctuary</w:t>
      </w:r>
      <w:r w:rsidRPr="00767C0C">
        <w:rPr>
          <w:b/>
          <w:bCs/>
          <w:u w:val="single"/>
        </w:rPr>
        <w:t xml:space="preserve"> (Hartman</w:t>
      </w:r>
      <w:r w:rsidRPr="00042C7E">
        <w:rPr>
          <w:b/>
          <w:bCs/>
          <w:sz w:val="18"/>
          <w:szCs w:val="18"/>
          <w:u w:val="single"/>
        </w:rPr>
        <w:t>)</w:t>
      </w:r>
      <w:r w:rsidRPr="00042C7E">
        <w:rPr>
          <w:sz w:val="18"/>
          <w:szCs w:val="18"/>
        </w:rPr>
        <w:t>.Despite the mobilization of Lorde and Hammonds in ways that (re)produce a mode of black feminist storytelling that generates a bind of black sexual freedom, both have consistently articulated the bind of black feminist thought: both Lorde and Hammonds silence and publicity are risky. Thus, rather than taking a side in what is ultimately not an unequivocally emancipatory choice</w:t>
      </w:r>
      <w:r w:rsidRPr="006E3DEE">
        <w:rPr>
          <w:sz w:val="18"/>
          <w:szCs w:val="18"/>
        </w:rPr>
        <w:t>,</w:t>
      </w:r>
      <w:r w:rsidRPr="006E3DEE">
        <w:t xml:space="preserve"> </w:t>
      </w:r>
      <w:r w:rsidRPr="006E3DEE">
        <w:rPr>
          <w:b/>
          <w:bCs/>
          <w:u w:val="single"/>
        </w:rPr>
        <w:t xml:space="preserve">I turn to the quiet to </w:t>
      </w:r>
      <w:r w:rsidRPr="003F27F2">
        <w:rPr>
          <w:b/>
          <w:bCs/>
          <w:highlight w:val="green"/>
          <w:u w:val="single"/>
        </w:rPr>
        <w:t>explore alternative imaginaries that exist in the public performance of black life.</w:t>
      </w:r>
      <w:r w:rsidRPr="00767C0C">
        <w:rPr>
          <w:b/>
          <w:bCs/>
          <w:u w:val="single"/>
        </w:rPr>
        <w:t xml:space="preserve"> </w:t>
      </w:r>
      <w:r w:rsidRPr="00042C7E">
        <w:rPr>
          <w:sz w:val="18"/>
          <w:szCs w:val="18"/>
        </w:rPr>
        <w:t>Black feminist thought has been reticent about sounding the quiet</w:t>
      </w:r>
      <w:r w:rsidRPr="00042C7E">
        <w:rPr>
          <w:sz w:val="18"/>
          <w:szCs w:val="18"/>
          <w:u w:val="single"/>
        </w:rPr>
        <w:t xml:space="preserve">, </w:t>
      </w:r>
      <w:r w:rsidRPr="00042C7E">
        <w:rPr>
          <w:sz w:val="18"/>
          <w:szCs w:val="18"/>
        </w:rPr>
        <w:t>and, when it has approached it, it has failed to harness the power of the quiet as metaphor for black intimacy.</w:t>
      </w:r>
      <w:r>
        <w:t xml:space="preserve"> </w:t>
      </w:r>
      <w:r w:rsidRPr="00042C7E">
        <w:rPr>
          <w:sz w:val="18"/>
          <w:szCs w:val="18"/>
        </w:rPr>
        <w:t xml:space="preserve">For example, black feminist scholar Luisah Teish’s 1980 essay “A Quiet Subversion” uses “quiet” as a metaphor to capture pornography’s ostensibly covert exploitation of black communities. She claims that black feminists have failed to address pornography’s purportedly harm - ful impact on black communities because it occupies the position of “low man on the totem pole” of black feminist priorities.11 She argues: “In comparison with pressing issues such as South African liberation, infant mortality, and the slow death of affirmative action, pornography may seem a ‘low man’ on the totem pole of Black feminists’ priorities. But just as right-wing moves like the Bakke decision and anti-abortion laws serve to reverse the gains of the civil rights struggle, the media are quietly pressing forth dangerous images of Black women, a reverse of our cultural development and self-image” (Teish 115). Unlike my conception of the quiet, Teish views the quiet as an undetectable yet insidious force on black communities. In contrast to Teish’s conception of the quiet, and much more in line with the way in which I am formulating </w:t>
      </w:r>
      <w:r w:rsidRPr="00F74CC0">
        <w:rPr>
          <w:sz w:val="18"/>
          <w:szCs w:val="18"/>
        </w:rPr>
        <w:t>it,</w:t>
      </w:r>
      <w:r w:rsidRPr="00F74CC0">
        <w:t xml:space="preserve"> </w:t>
      </w:r>
      <w:r w:rsidRPr="00F74CC0">
        <w:rPr>
          <w:u w:val="single"/>
        </w:rPr>
        <w:t>Quashie’s</w:t>
      </w:r>
      <w:r w:rsidRPr="00767C0C">
        <w:rPr>
          <w:u w:val="single"/>
        </w:rPr>
        <w:t xml:space="preserve"> The Sovereignty of Quiet: Beyond Resistance in Black Culture </w:t>
      </w:r>
      <w:r w:rsidRPr="003F27F2">
        <w:rPr>
          <w:b/>
          <w:bCs/>
          <w:highlight w:val="green"/>
          <w:u w:val="single"/>
        </w:rPr>
        <w:t>describes the quiet as a “a metaphor for the full range of one’s inner life—one’s desires, ambitions, hungers, vulnerabilities, fears [ . . . ] which is not apolitical or without social value, but neither is it determined entirely by publicness</w:t>
      </w:r>
      <w:r w:rsidRPr="00767C0C">
        <w:rPr>
          <w:u w:val="single"/>
        </w:rPr>
        <w:t>” (6)</w:t>
      </w:r>
      <w:r>
        <w:t xml:space="preserve">. </w:t>
      </w:r>
      <w:r w:rsidRPr="00042C7E">
        <w:rPr>
          <w:sz w:val="18"/>
          <w:szCs w:val="18"/>
        </w:rPr>
        <w:t>Quashie differentiates the quiet from silence, despite its conflation in everyday discourse. He argues that “for the idea of quiet to be useful here, it will need to be understood as a quality or sensibility of being, as a manner of expression” (21). Quashie leverages</w:t>
      </w:r>
      <w:r>
        <w:t xml:space="preserve"> </w:t>
      </w:r>
      <w:r w:rsidRPr="003F27F2">
        <w:rPr>
          <w:b/>
          <w:bCs/>
          <w:highlight w:val="green"/>
          <w:u w:val="single"/>
        </w:rPr>
        <w:t>the notion of quiet to locate alternative possibilities for theorizing blackness beyond the discursive frames of publicness, expressiveness, and resistance</w:t>
      </w:r>
      <w:r w:rsidRPr="00042C7E">
        <w:rPr>
          <w:sz w:val="18"/>
          <w:szCs w:val="18"/>
        </w:rPr>
        <w:t>. Working toward a concept of interiority that “can support representations of blackness that are irreverent, messy, complicated—representations that have greater human texture and specificity than the broad caption resistance can offer,” Quashie offers the quiet as a site and reading practice that is neither wholly emancipatory nor completely undermined by the fact of black abjection (23).</w:t>
      </w:r>
      <w:r>
        <w:t xml:space="preserve"> </w:t>
      </w:r>
      <w:r w:rsidRPr="00767C0C">
        <w:rPr>
          <w:u w:val="single"/>
        </w:rPr>
        <w:t>Fungible black female flesh rendered sex—black sex—surplus matter that could never be fully knowable as anything but raw potential</w:t>
      </w:r>
      <w:r>
        <w:t xml:space="preserve">. </w:t>
      </w:r>
      <w:r w:rsidRPr="003F27F2">
        <w:rPr>
          <w:b/>
          <w:bCs/>
          <w:highlight w:val="green"/>
          <w:u w:val="single"/>
        </w:rPr>
        <w:t xml:space="preserve">Black sex augments “the quiet’s” ability to cultivate intimate, unknowable space for always already hypervisible black corporealities </w:t>
      </w:r>
      <w:r w:rsidRPr="006E3DEE">
        <w:rPr>
          <w:b/>
          <w:bCs/>
          <w:u w:val="single"/>
        </w:rPr>
        <w:t xml:space="preserve">and </w:t>
      </w:r>
      <w:r w:rsidRPr="00E50D33">
        <w:rPr>
          <w:b/>
          <w:bCs/>
          <w:u w:val="single"/>
        </w:rPr>
        <w:t xml:space="preserve">socialities. If the quiet is a metaphor for circumspect black life, black intimacy, black unknowability, then </w:t>
      </w:r>
      <w:r w:rsidRPr="003F27F2">
        <w:rPr>
          <w:b/>
          <w:bCs/>
          <w:highlight w:val="green"/>
          <w:u w:val="single"/>
        </w:rPr>
        <w:t>black sex is the paragon of the quiet and its condition of possibility</w:t>
      </w:r>
      <w:r w:rsidRPr="003F27F2">
        <w:rPr>
          <w:b/>
          <w:bCs/>
          <w:sz w:val="18"/>
          <w:szCs w:val="18"/>
          <w:highlight w:val="green"/>
          <w:u w:val="single"/>
        </w:rPr>
        <w:t>.</w:t>
      </w:r>
      <w:r w:rsidRPr="00042C7E">
        <w:rPr>
          <w:sz w:val="18"/>
          <w:szCs w:val="18"/>
        </w:rPr>
        <w:t xml:space="preserve"> In other words, black sex is what makes possible the quiet</w:t>
      </w:r>
      <w:r>
        <w:t xml:space="preserve">. </w:t>
      </w:r>
      <w:r w:rsidRPr="00F74CC0">
        <w:rPr>
          <w:u w:val="single"/>
        </w:rPr>
        <w:t>Black sex in the quiet thus characterizes</w:t>
      </w:r>
      <w:r w:rsidRPr="00767C0C">
        <w:rPr>
          <w:u w:val="single"/>
        </w:rPr>
        <w:t xml:space="preserve"> those black matters, black socialities, black “situations,” black sexual sanctuaries—</w:t>
      </w:r>
      <w:r w:rsidRPr="003F27F2">
        <w:rPr>
          <w:b/>
          <w:bCs/>
          <w:highlight w:val="green"/>
          <w:u w:val="single"/>
        </w:rPr>
        <w:t>black lives that could never be fully known and thus could never be fully fungible</w:t>
      </w:r>
      <w:r w:rsidRPr="003F27F2">
        <w:rPr>
          <w:highlight w:val="green"/>
          <w:u w:val="single"/>
        </w:rPr>
        <w:t xml:space="preserve">. </w:t>
      </w:r>
      <w:r w:rsidRPr="00F74CC0">
        <w:rPr>
          <w:b/>
          <w:bCs/>
          <w:u w:val="single"/>
        </w:rPr>
        <w:t>Black sex in the quiet functions as a reading practice, a mode of reading for black intimacies forged in the space of the public</w:t>
      </w:r>
      <w:r w:rsidRPr="00042C7E">
        <w:rPr>
          <w:b/>
          <w:bCs/>
          <w:u w:val="single"/>
        </w:rPr>
        <w:t xml:space="preserve">. </w:t>
      </w:r>
      <w:r w:rsidRPr="00767C0C">
        <w:rPr>
          <w:u w:val="single"/>
        </w:rPr>
        <w:t>It offers one way of accounting for those black intimacies that blur the boundaries between the private and the public, silence and publicity</w:t>
      </w:r>
      <w:r>
        <w:t xml:space="preserve">. </w:t>
      </w:r>
      <w:r w:rsidRPr="00042C7E">
        <w:rPr>
          <w:sz w:val="18"/>
          <w:szCs w:val="18"/>
        </w:rPr>
        <w:t>Black sex in the quiet is not silence</w:t>
      </w:r>
      <w:r>
        <w:t xml:space="preserve">. </w:t>
      </w:r>
      <w:r w:rsidRPr="003F27F2">
        <w:rPr>
          <w:highlight w:val="green"/>
          <w:u w:val="single"/>
        </w:rPr>
        <w:t>It is a different sensibility and approach to reading black intimacies that are carved out in the space of the public, despite the fungibility of black female sexuality and against the assumption of publicity as a space for black liberation</w:t>
      </w:r>
      <w:r w:rsidRPr="003F27F2">
        <w:rPr>
          <w:highlight w:val="green"/>
        </w:rPr>
        <w:t>.</w:t>
      </w:r>
    </w:p>
    <w:p w14:paraId="3FB00A83" w14:textId="77777777" w:rsidR="009C1914" w:rsidRPr="009C1914" w:rsidRDefault="009C1914" w:rsidP="00417534"/>
    <w:sectPr w:rsidR="009C1914" w:rsidRPr="009C19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F10C" w14:textId="77777777" w:rsidR="00E13611" w:rsidRDefault="00E13611" w:rsidP="00066D2C">
      <w:pPr>
        <w:spacing w:after="0" w:line="240" w:lineRule="auto"/>
      </w:pPr>
      <w:r>
        <w:separator/>
      </w:r>
    </w:p>
  </w:endnote>
  <w:endnote w:type="continuationSeparator" w:id="0">
    <w:p w14:paraId="79BF0C9A" w14:textId="77777777" w:rsidR="00E13611" w:rsidRDefault="00E1361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1F481" w14:textId="77777777" w:rsidR="00E13611" w:rsidRDefault="00E13611" w:rsidP="00066D2C">
      <w:pPr>
        <w:spacing w:after="0" w:line="240" w:lineRule="auto"/>
      </w:pPr>
      <w:r>
        <w:separator/>
      </w:r>
    </w:p>
  </w:footnote>
  <w:footnote w:type="continuationSeparator" w:id="0">
    <w:p w14:paraId="100C45CE" w14:textId="77777777" w:rsidR="00E13611" w:rsidRDefault="00E13611" w:rsidP="00066D2C">
      <w:pPr>
        <w:spacing w:after="0" w:line="240" w:lineRule="auto"/>
      </w:pPr>
      <w:r>
        <w:continuationSeparator/>
      </w:r>
    </w:p>
  </w:footnote>
  <w:footnote w:id="1">
    <w:p w14:paraId="52EECBB1" w14:textId="77777777" w:rsidR="001D1DBD" w:rsidRPr="00A362A4" w:rsidRDefault="001D1DBD" w:rsidP="001D1DBD">
      <w:pPr>
        <w:pStyle w:val="FootnoteText"/>
      </w:pPr>
      <w:r>
        <w:rPr>
          <w:rStyle w:val="FootnoteReference"/>
        </w:rPr>
        <w:footnoteRef/>
      </w:r>
      <w:r>
        <w:t xml:space="preserve"> Audre Lorde, </w:t>
      </w:r>
      <w:r>
        <w:rPr>
          <w:i/>
          <w:iCs/>
        </w:rPr>
        <w:t>Recreation</w:t>
      </w:r>
      <w:r>
        <w:t xml:space="preserve"> (1997)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D1D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DBD"/>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AC2"/>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534"/>
    <w:rsid w:val="004208C6"/>
    <w:rsid w:val="004243C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C7E16"/>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F74"/>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914"/>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B2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611"/>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8E7BEF"/>
  <w15:chartTrackingRefBased/>
  <w15:docId w15:val="{9FF98A30-ECD6-4AEB-A6B0-EFBCA79F8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7534"/>
    <w:rPr>
      <w:rFonts w:ascii="Calibri" w:hAnsi="Calibri" w:cs="Calibri"/>
    </w:rPr>
  </w:style>
  <w:style w:type="paragraph" w:styleId="Heading1">
    <w:name w:val="heading 1"/>
    <w:aliases w:val="Pocket"/>
    <w:basedOn w:val="Normal"/>
    <w:next w:val="Normal"/>
    <w:link w:val="Heading1Char"/>
    <w:qFormat/>
    <w:rsid w:val="004175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75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175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 Ch,Heading 2 Char1 Char Char,Heading 2 Char Char Char Char,TAG,Ch,No Spacing211,No Spacing12,No Spacing1,No Spacing11,No Spacing111,No Spacing112,No Spacing1121"/>
    <w:basedOn w:val="Normal"/>
    <w:next w:val="Normal"/>
    <w:link w:val="Heading4Char"/>
    <w:uiPriority w:val="3"/>
    <w:qFormat/>
    <w:rsid w:val="004175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75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75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753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4175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7534"/>
    <w:rPr>
      <w:color w:val="auto"/>
      <w:u w:val="none"/>
    </w:rPr>
  </w:style>
  <w:style w:type="character" w:customStyle="1" w:styleId="Heading1Char">
    <w:name w:val="Heading 1 Char"/>
    <w:aliases w:val="Pocket Char"/>
    <w:basedOn w:val="DefaultParagraphFont"/>
    <w:link w:val="Heading1"/>
    <w:rsid w:val="004175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75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7534"/>
    <w:rPr>
      <w:rFonts w:ascii="Calibri" w:eastAsiaTheme="majorEastAsia" w:hAnsi="Calibri" w:cstheme="majorBidi"/>
      <w:b/>
      <w:sz w:val="32"/>
      <w:szCs w:val="24"/>
      <w:u w:val="single"/>
    </w:rPr>
  </w:style>
  <w:style w:type="character" w:customStyle="1" w:styleId="Heading4Char">
    <w:name w:val="Heading 4 Char"/>
    <w:aliases w:val="Tag Char,heading 40 Char,small text Char,Big card Char,body Char,Normal Tag Char,heading 2 Char,Heading 2 Char2 Char Char, Ch Char,Heading 2 Char1 Char Char Char,Heading 2 Char Char Char Char Char,TAG Char,Ch Char,No Spacing211 Char"/>
    <w:basedOn w:val="DefaultParagraphFont"/>
    <w:link w:val="Heading4"/>
    <w:uiPriority w:val="3"/>
    <w:rsid w:val="004175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7534"/>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7"/>
    <w:qFormat/>
    <w:rsid w:val="00417534"/>
    <w:rPr>
      <w:b w:val="0"/>
      <w:sz w:val="22"/>
      <w:u w:val="single"/>
    </w:rPr>
  </w:style>
  <w:style w:type="character" w:styleId="Strong">
    <w:name w:val="Strong"/>
    <w:basedOn w:val="DefaultParagraphFont"/>
    <w:uiPriority w:val="22"/>
    <w:semiHidden/>
    <w:qFormat/>
    <w:rsid w:val="00417534"/>
    <w:rPr>
      <w:b/>
      <w:bCs/>
    </w:rPr>
  </w:style>
  <w:style w:type="character" w:styleId="BookTitle">
    <w:name w:val="Book Title"/>
    <w:basedOn w:val="DefaultParagraphFont"/>
    <w:uiPriority w:val="33"/>
    <w:semiHidden/>
    <w:qFormat/>
    <w:rsid w:val="00417534"/>
    <w:rPr>
      <w:b/>
      <w:bCs/>
      <w:i/>
      <w:iCs/>
      <w:spacing w:val="5"/>
    </w:rPr>
  </w:style>
  <w:style w:type="character" w:customStyle="1" w:styleId="Heading5Char">
    <w:name w:val="Heading 5 Char"/>
    <w:basedOn w:val="DefaultParagraphFont"/>
    <w:link w:val="Heading5"/>
    <w:uiPriority w:val="9"/>
    <w:semiHidden/>
    <w:rsid w:val="004175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7534"/>
  </w:style>
  <w:style w:type="paragraph" w:styleId="Header">
    <w:name w:val="header"/>
    <w:basedOn w:val="Normal"/>
    <w:link w:val="HeaderChar"/>
    <w:uiPriority w:val="99"/>
    <w:semiHidden/>
    <w:rsid w:val="004175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7534"/>
    <w:rPr>
      <w:rFonts w:ascii="Calibri" w:hAnsi="Calibri" w:cs="Calibri"/>
    </w:rPr>
  </w:style>
  <w:style w:type="paragraph" w:styleId="Footer">
    <w:name w:val="footer"/>
    <w:basedOn w:val="Normal"/>
    <w:link w:val="FooterChar"/>
    <w:uiPriority w:val="99"/>
    <w:semiHidden/>
    <w:rsid w:val="004175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7534"/>
    <w:rPr>
      <w:rFonts w:ascii="Calibri" w:hAnsi="Calibri" w:cs="Calibri"/>
    </w:rPr>
  </w:style>
  <w:style w:type="paragraph" w:styleId="BodyText">
    <w:name w:val="Body Text"/>
    <w:basedOn w:val="Normal"/>
    <w:link w:val="BodyTextChar"/>
    <w:uiPriority w:val="99"/>
    <w:semiHidden/>
    <w:unhideWhenUsed/>
    <w:rsid w:val="00417534"/>
    <w:pPr>
      <w:spacing w:after="120"/>
    </w:pPr>
  </w:style>
  <w:style w:type="character" w:customStyle="1" w:styleId="BodyTextChar">
    <w:name w:val="Body Text Char"/>
    <w:basedOn w:val="DefaultParagraphFont"/>
    <w:link w:val="BodyText"/>
    <w:uiPriority w:val="99"/>
    <w:semiHidden/>
    <w:rsid w:val="00417534"/>
    <w:rPr>
      <w:rFonts w:ascii="Calibri" w:hAnsi="Calibri" w:cs="Calibri"/>
    </w:rPr>
  </w:style>
  <w:style w:type="paragraph" w:styleId="NoSpacing">
    <w:name w:val="No Spacing"/>
    <w:link w:val="NoSpacingChar"/>
    <w:uiPriority w:val="99"/>
    <w:semiHidden/>
    <w:unhideWhenUsed/>
    <w:qFormat/>
    <w:rsid w:val="004175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17534"/>
    <w:rPr>
      <w:rFonts w:ascii="Calibri" w:hAnsi="Calibri" w:cs="Calibri"/>
    </w:rPr>
  </w:style>
  <w:style w:type="character" w:styleId="Hyperlink">
    <w:name w:val="Hyperlink"/>
    <w:basedOn w:val="DefaultParagraphFont"/>
    <w:uiPriority w:val="99"/>
    <w:unhideWhenUsed/>
    <w:rsid w:val="00417534"/>
    <w:rPr>
      <w:color w:val="0563C1" w:themeColor="hyperlink"/>
      <w:u w:val="single"/>
    </w:rPr>
  </w:style>
  <w:style w:type="character" w:styleId="UnresolvedMention">
    <w:name w:val="Unresolved Mention"/>
    <w:basedOn w:val="DefaultParagraphFont"/>
    <w:uiPriority w:val="99"/>
    <w:semiHidden/>
    <w:unhideWhenUsed/>
    <w:rsid w:val="00417534"/>
    <w:rPr>
      <w:color w:val="605E5C"/>
      <w:shd w:val="clear" w:color="auto" w:fill="E1DFDD"/>
    </w:rPr>
  </w:style>
  <w:style w:type="paragraph" w:customStyle="1" w:styleId="textbold">
    <w:name w:val="text bold"/>
    <w:basedOn w:val="Normal"/>
    <w:link w:val="Emphasis"/>
    <w:autoRedefine/>
    <w:uiPriority w:val="8"/>
    <w:qFormat/>
    <w:rsid w:val="001D1DBD"/>
    <w:pPr>
      <w:pBdr>
        <w:top w:val="single" w:sz="4" w:space="0" w:color="auto"/>
        <w:left w:val="single" w:sz="4" w:space="0" w:color="auto"/>
        <w:bottom w:val="single" w:sz="4" w:space="0" w:color="auto"/>
        <w:right w:val="single" w:sz="4" w:space="0" w:color="auto"/>
      </w:pBdr>
      <w:ind w:left="720"/>
    </w:pPr>
    <w:rPr>
      <w:b/>
      <w:iCs/>
      <w:u w:val="single"/>
    </w:rPr>
  </w:style>
  <w:style w:type="paragraph" w:styleId="FootnoteText">
    <w:name w:val="footnote text"/>
    <w:basedOn w:val="Normal"/>
    <w:link w:val="FootnoteTextChar"/>
    <w:uiPriority w:val="99"/>
    <w:semiHidden/>
    <w:unhideWhenUsed/>
    <w:rsid w:val="001D1D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1DBD"/>
    <w:rPr>
      <w:rFonts w:ascii="Calibri" w:hAnsi="Calibri" w:cs="Calibri"/>
      <w:sz w:val="20"/>
      <w:szCs w:val="20"/>
    </w:rPr>
  </w:style>
  <w:style w:type="character" w:styleId="FootnoteReference">
    <w:name w:val="footnote reference"/>
    <w:basedOn w:val="DefaultParagraphFont"/>
    <w:uiPriority w:val="99"/>
    <w:semiHidden/>
    <w:unhideWhenUsed/>
    <w:rsid w:val="001D1D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8671</Words>
  <Characters>49429</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6</cp:revision>
  <dcterms:created xsi:type="dcterms:W3CDTF">2025-11-15T15:30:00Z</dcterms:created>
  <dcterms:modified xsi:type="dcterms:W3CDTF">2025-11-15T16:03:00Z</dcterms:modified>
</cp:coreProperties>
</file>