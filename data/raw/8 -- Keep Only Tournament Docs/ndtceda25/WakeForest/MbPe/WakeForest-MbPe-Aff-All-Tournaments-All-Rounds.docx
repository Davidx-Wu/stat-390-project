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5583" w14:textId="77777777" w:rsidR="00282B3A" w:rsidRDefault="00282B3A" w:rsidP="00282B3A">
      <w:pPr>
        <w:pStyle w:val="Heading1"/>
      </w:pPr>
      <w:r>
        <w:t>1AC</w:t>
      </w:r>
    </w:p>
    <w:p w14:paraId="26CE4401" w14:textId="77777777" w:rsidR="00282B3A" w:rsidRDefault="00282B3A" w:rsidP="00282B3A">
      <w:pPr>
        <w:pStyle w:val="Heading2"/>
      </w:pPr>
      <w:r>
        <w:lastRenderedPageBreak/>
        <w:t>Flower</w:t>
      </w:r>
    </w:p>
    <w:p w14:paraId="5213A3CB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The vote came in early. We ignored</w:t>
      </w:r>
    </w:p>
    <w:p w14:paraId="567F7CE2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 it. No ballot-box auction for us...</w:t>
      </w:r>
    </w:p>
    <w:p w14:paraId="73E6D7A5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Nub’s uninstructed dance’s bare</w:t>
      </w:r>
    </w:p>
    <w:p w14:paraId="79EBC435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 feet, music we took them for.</w:t>
      </w:r>
    </w:p>
    <w:p w14:paraId="64D31B6A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At a</w:t>
      </w:r>
    </w:p>
    <w:p w14:paraId="11CF9C95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loss with only bodies to fend with,</w:t>
      </w:r>
    </w:p>
    <w:p w14:paraId="64B6C942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 </w:t>
      </w:r>
      <w:proofErr w:type="spellStart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nonsonant</w:t>
      </w:r>
      <w:proofErr w:type="spellEnd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 waves kept coming,</w:t>
      </w:r>
    </w:p>
    <w:p w14:paraId="5353CD9B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sang without </w:t>
      </w:r>
      <w:proofErr w:type="gramStart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wind,   </w:t>
      </w:r>
      <w:proofErr w:type="gramEnd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saltless,</w:t>
      </w:r>
    </w:p>
    <w:p w14:paraId="51038AF9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    </w:t>
      </w:r>
      <w:proofErr w:type="gramStart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waterless,   </w:t>
      </w:r>
      <w:proofErr w:type="gramEnd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Nub’s inverted</w:t>
      </w:r>
    </w:p>
    <w:p w14:paraId="0FF7603B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run, Nub newly vented by horns</w:t>
      </w:r>
    </w:p>
    <w:p w14:paraId="20336EE2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blown</w:t>
      </w:r>
    </w:p>
    <w:p w14:paraId="70319776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 elsewhere, bells full of insect</w:t>
      </w:r>
    </w:p>
    <w:p w14:paraId="398C6F05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    husks... </w:t>
      </w:r>
      <w:proofErr w:type="spellStart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Nonsonant</w:t>
      </w:r>
      <w:proofErr w:type="spellEnd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 scruff held</w:t>
      </w:r>
    </w:p>
    <w:p w14:paraId="5B8BF4E5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on to, sheerness... Nothingness</w:t>
      </w:r>
    </w:p>
    <w:p w14:paraId="233EEC7B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it seemed we grabbed at, gathered,</w:t>
      </w:r>
    </w:p>
    <w:p w14:paraId="4002E4C1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beginning to be unending it seemed.</w:t>
      </w:r>
    </w:p>
    <w:p w14:paraId="4A0E912F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We</w:t>
      </w:r>
    </w:p>
    <w:p w14:paraId="2BE4A672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  </w:t>
      </w:r>
      <w:proofErr w:type="spellStart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were</w:t>
      </w:r>
      <w:proofErr w:type="spellEnd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 beginning to be lured again,</w:t>
      </w:r>
    </w:p>
    <w:p w14:paraId="7DD22C3E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ready to be hectored, </w:t>
      </w:r>
      <w:proofErr w:type="spellStart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huthered</w:t>
      </w:r>
      <w:proofErr w:type="spellEnd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, move</w:t>
      </w:r>
    </w:p>
    <w:p w14:paraId="02F835A5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on, beginning to be uprooted again...</w:t>
      </w:r>
    </w:p>
    <w:p w14:paraId="072EBCCF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</w:p>
    <w:p w14:paraId="270DF7B7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A peppered expanse the country we</w:t>
      </w:r>
    </w:p>
    <w:p w14:paraId="5DE4FFE3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crossed. Space doled out so stingily</w:t>
      </w:r>
    </w:p>
    <w:p w14:paraId="35397EF2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  we wept, love’s numb extremity</w:t>
      </w:r>
    </w:p>
    <w:p w14:paraId="79C7D31E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the outskirts of Nuh, name whose</w:t>
      </w:r>
    </w:p>
    <w:p w14:paraId="01FB1180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elision</w:t>
      </w:r>
    </w:p>
    <w:p w14:paraId="17DB08AF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 we embraced... A tale told many</w:t>
      </w:r>
    </w:p>
    <w:p w14:paraId="48E8E95C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times over, known before it reached</w:t>
      </w:r>
    </w:p>
    <w:p w14:paraId="2A4D395A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   us, known before we knew, un-</w:t>
      </w:r>
    </w:p>
    <w:p w14:paraId="6F9DFDBF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 backed alley of soul we wandered</w:t>
      </w:r>
    </w:p>
    <w:p w14:paraId="1B1C703D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into,</w:t>
      </w:r>
    </w:p>
    <w:p w14:paraId="2D0AA48F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   shadowbox romance it was called...</w:t>
      </w:r>
    </w:p>
    <w:p w14:paraId="0C57D7F8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 Come of late to creation’s outskirts,</w:t>
      </w:r>
    </w:p>
    <w:p w14:paraId="21050CA7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lastRenderedPageBreak/>
        <w:t>  rub’s new muse a republic of none, a</w:t>
      </w:r>
    </w:p>
    <w:p w14:paraId="59C3280D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   yet-to-be band the band we were...</w:t>
      </w:r>
    </w:p>
    <w:p w14:paraId="2EE45C35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    We were </w:t>
      </w:r>
      <w:proofErr w:type="spellStart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Andoumboulou</w:t>
      </w:r>
      <w:proofErr w:type="spellEnd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, dreamt</w:t>
      </w:r>
    </w:p>
    <w:p w14:paraId="09B21CCC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in-</w:t>
      </w:r>
    </w:p>
    <w:p w14:paraId="110772CA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  habitants of “mu,” moored but</w:t>
      </w:r>
    </w:p>
    <w:p w14:paraId="65CB5718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immersed, real but made up, so much</w:t>
      </w:r>
    </w:p>
    <w:p w14:paraId="44D917E6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 farther flung than we’d have thought...</w:t>
      </w:r>
    </w:p>
    <w:p w14:paraId="5776A6C6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 They the would-be we lay on a bed</w:t>
      </w:r>
    </w:p>
    <w:p w14:paraId="7DE8DA0F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the size of Outlandish. Lip attesting</w:t>
      </w:r>
    </w:p>
    <w:p w14:paraId="6902735F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    lip, tongue rummaging tongue,</w:t>
      </w:r>
    </w:p>
    <w:p w14:paraId="1E11025E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took</w:t>
      </w:r>
    </w:p>
    <w:p w14:paraId="0D94977C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  between finger and thumb the hem</w:t>
      </w:r>
    </w:p>
    <w:p w14:paraId="18842087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 of her dress, flat bead of sweat, salted</w:t>
      </w:r>
    </w:p>
    <w:p w14:paraId="1FE0A287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cloth...</w:t>
      </w:r>
    </w:p>
    <w:p w14:paraId="07C7D376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   A hammer hit them each on the head.</w:t>
      </w:r>
    </w:p>
    <w:p w14:paraId="1808151C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 Hammered heads rang and rang without</w:t>
      </w:r>
    </w:p>
    <w:p w14:paraId="091E9257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end...       Called it creation, called it</w:t>
      </w:r>
    </w:p>
    <w:p w14:paraId="74E0CBCC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 their clime, close where there was otherwise</w:t>
      </w:r>
    </w:p>
    <w:p w14:paraId="6EF75A27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      </w:t>
      </w:r>
      <w:proofErr w:type="gramStart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distance,   </w:t>
      </w:r>
      <w:proofErr w:type="gramEnd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   mute </w:t>
      </w:r>
      <w:proofErr w:type="gramStart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endearment,   </w:t>
      </w:r>
      <w:proofErr w:type="gramEnd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recondite</w:t>
      </w:r>
    </w:p>
    <w:p w14:paraId="224A6C8D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  embrace... So much farther, felt even</w:t>
      </w:r>
    </w:p>
    <w:p w14:paraId="1C3323BC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  so,</w:t>
      </w:r>
    </w:p>
    <w:p w14:paraId="70EE93D9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mouth she remembered, home. His to hear</w:t>
      </w:r>
    </w:p>
    <w:p w14:paraId="0BAAE0A6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    her tell it, hers were it </w:t>
      </w:r>
      <w:proofErr w:type="spellStart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his</w:t>
      </w:r>
      <w:proofErr w:type="spellEnd"/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 xml:space="preserve"> to say, whose</w:t>
      </w:r>
    </w:p>
    <w:p w14:paraId="3578FAAD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 book was of lengthening limbs, hers of</w:t>
      </w:r>
    </w:p>
    <w:p w14:paraId="7D35856D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  the</w:t>
      </w:r>
    </w:p>
    <w:p w14:paraId="094CAADA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unquenchable kiss... A tale told over and</w:t>
      </w:r>
    </w:p>
    <w:p w14:paraId="5D43113C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   over,</w:t>
      </w:r>
    </w:p>
    <w:p w14:paraId="70F912CB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 long since known by heart. Lay belly to</w:t>
      </w:r>
    </w:p>
    <w:p w14:paraId="1E52FA72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back, turned belly to belly, each the other’s</w:t>
      </w:r>
    </w:p>
    <w:p w14:paraId="705EB543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dreamt accompanist, music they made in</w:t>
      </w:r>
    </w:p>
    <w:p w14:paraId="7C5CC0F9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their sleep... Frayed hem the interstice,</w:t>
      </w:r>
    </w:p>
    <w:p w14:paraId="0D641768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time’s</w:t>
      </w:r>
    </w:p>
    <w:p w14:paraId="53E2A980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   moot rule. Time’s moot rule amended,</w:t>
      </w:r>
    </w:p>
    <w:p w14:paraId="398D8099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   echoed</w:t>
      </w:r>
    </w:p>
    <w:p w14:paraId="048B330B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lastRenderedPageBreak/>
        <w:t>  advance it was</w:t>
      </w:r>
    </w:p>
    <w:p w14:paraId="6B31EF15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801D04">
        <w:rPr>
          <w:rFonts w:ascii="Garamond" w:eastAsia="Times New Roman" w:hAnsi="Garamond" w:cs="Times New Roman"/>
          <w:color w:val="000000"/>
          <w:sz w:val="33"/>
          <w:szCs w:val="33"/>
        </w:rPr>
        <w:t>also called</w:t>
      </w:r>
      <w:r>
        <w:rPr>
          <w:rStyle w:val="FootnoteReference"/>
          <w:rFonts w:ascii="Garamond" w:eastAsia="Times New Roman" w:hAnsi="Garamond" w:cs="Times New Roman"/>
          <w:color w:val="000000"/>
          <w:sz w:val="33"/>
          <w:szCs w:val="33"/>
        </w:rPr>
        <w:footnoteReference w:id="1"/>
      </w:r>
    </w:p>
    <w:p w14:paraId="75ADDA68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</w:p>
    <w:p w14:paraId="29A0C9A2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>
        <w:rPr>
          <w:rFonts w:ascii="Garamond" w:eastAsia="Times New Roman" w:hAnsi="Garamond" w:cs="Times New Roman"/>
          <w:color w:val="000000"/>
          <w:sz w:val="33"/>
          <w:szCs w:val="33"/>
        </w:rPr>
        <w:t>.....</w:t>
      </w:r>
    </w:p>
    <w:p w14:paraId="18641D74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</w:p>
    <w:p w14:paraId="53CA9733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Day late so all the old attunements gave</w:t>
      </w:r>
    </w:p>
    <w:p w14:paraId="1E1751E0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way, late but soon come even so... A</w:t>
      </w:r>
    </w:p>
    <w:p w14:paraId="7FACC9C0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political trek we'd have said it was</w:t>
      </w:r>
    </w:p>
    <w:p w14:paraId="22C4C09D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 xml:space="preserve">albeit politics kept us at </w:t>
      </w:r>
      <w:proofErr w:type="gramStart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 xml:space="preserve">bay,   </w:t>
      </w:r>
      <w:proofErr w:type="gramEnd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 nothing</w:t>
      </w:r>
    </w:p>
    <w:p w14:paraId="711E163B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     wasn't</w:t>
      </w:r>
    </w:p>
    <w:p w14:paraId="2A47D56A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  politics we'd say. Wanting our want to</w:t>
      </w:r>
    </w:p>
    <w:p w14:paraId="20D30047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be called otherwise, kept at bay though</w:t>
      </w:r>
    </w:p>
    <w:p w14:paraId="59BE632E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    we </w:t>
      </w:r>
      <w:proofErr w:type="gramStart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were,</w:t>
      </w:r>
      <w:proofErr w:type="gramEnd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 xml:space="preserve"> day late but all the old stories</w:t>
      </w:r>
    </w:p>
    <w:p w14:paraId="77EFCF2C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     echoed</w:t>
      </w:r>
    </w:p>
    <w:p w14:paraId="45EBC7AA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yet again, old but even so soon come... A</w:t>
      </w:r>
    </w:p>
    <w:p w14:paraId="0157A831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mystic march they'd have said it was,</w:t>
      </w:r>
    </w:p>
    <w:p w14:paraId="1ADC14B4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 acknowledging politics kept us at</w:t>
      </w:r>
    </w:p>
    <w:p w14:paraId="0812FA03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 </w:t>
      </w:r>
      <w:proofErr w:type="gramStart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 xml:space="preserve">bay,   </w:t>
      </w:r>
      <w:proofErr w:type="gramEnd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everything was mystical</w:t>
      </w:r>
    </w:p>
    <w:p w14:paraId="5B0E020B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 xml:space="preserve">they'd </w:t>
      </w:r>
      <w:proofErr w:type="gramStart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say</w:t>
      </w:r>
      <w:proofErr w:type="gramEnd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. Wanting our want to be</w:t>
      </w:r>
    </w:p>
    <w:p w14:paraId="437143FD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so</w:t>
      </w:r>
    </w:p>
    <w:p w14:paraId="6B4A16ED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 named, kept at bay as we were,</w:t>
      </w:r>
    </w:p>
    <w:p w14:paraId="145E7005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what</w:t>
      </w:r>
    </w:p>
    <w:p w14:paraId="05FC3547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       the matter </w:t>
      </w:r>
      <w:proofErr w:type="gramStart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was wasn't</w:t>
      </w:r>
      <w:proofErr w:type="gramEnd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 xml:space="preserve"> a question, no</w:t>
      </w:r>
    </w:p>
    <w:p w14:paraId="3794A6E1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    ques-</w:t>
      </w:r>
    </w:p>
    <w:p w14:paraId="5CD2E785" w14:textId="77777777" w:rsidR="00282B3A" w:rsidRPr="006E0E27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   </w:t>
      </w:r>
      <w:proofErr w:type="spellStart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tion</w:t>
      </w:r>
      <w:proofErr w:type="spellEnd"/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 xml:space="preserve"> what</w:t>
      </w:r>
    </w:p>
    <w:p w14:paraId="2208B4BB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6E0E27">
        <w:rPr>
          <w:rFonts w:ascii="Garamond" w:eastAsia="Times New Roman" w:hAnsi="Garamond" w:cs="Times New Roman"/>
          <w:color w:val="000000"/>
          <w:sz w:val="33"/>
          <w:szCs w:val="33"/>
        </w:rPr>
        <w:t>it was</w:t>
      </w:r>
      <w:r>
        <w:rPr>
          <w:rStyle w:val="FootnoteReference"/>
          <w:rFonts w:ascii="Garamond" w:eastAsia="Times New Roman" w:hAnsi="Garamond" w:cs="Times New Roman"/>
          <w:color w:val="000000"/>
          <w:sz w:val="33"/>
          <w:szCs w:val="33"/>
        </w:rPr>
        <w:footnoteReference w:id="2"/>
      </w:r>
    </w:p>
    <w:p w14:paraId="430A347D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</w:p>
    <w:p w14:paraId="798C6EFB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Nub no longer stood but lay and we</w:t>
      </w:r>
    </w:p>
    <w:p w14:paraId="1B8A8FA4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  lay with it, earth-sway cradling </w:t>
      </w:r>
      <w:proofErr w:type="gramStart"/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our</w:t>
      </w:r>
      <w:proofErr w:type="gramEnd"/>
    </w:p>
    <w:p w14:paraId="2DB5552E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backs. What the matter was rocked</w:t>
      </w:r>
    </w:p>
    <w:p w14:paraId="20918DF2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us, a way we had with dirt, awaiting</w:t>
      </w:r>
    </w:p>
    <w:p w14:paraId="0AFF344A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what</w:t>
      </w:r>
    </w:p>
    <w:p w14:paraId="7B85B746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lastRenderedPageBreak/>
        <w:t>        already might have been there... Dust...</w:t>
      </w:r>
    </w:p>
    <w:p w14:paraId="53D4E1B4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Abducted future... Dearth Lake's dry</w:t>
      </w:r>
    </w:p>
    <w:p w14:paraId="28E3982C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    largesse... Dread Lakes' aliases, alibis,</w:t>
      </w:r>
    </w:p>
    <w:p w14:paraId="3E51AB66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     Death</w:t>
      </w:r>
    </w:p>
    <w:p w14:paraId="5E29329B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Lake also there... Where we were rubbed</w:t>
      </w:r>
    </w:p>
    <w:p w14:paraId="6D875A3E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    earth in our faces, a feeling we had</w:t>
      </w:r>
    </w:p>
    <w:p w14:paraId="7C9DF8FA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        for debris. Nub, no longer standing,</w:t>
      </w:r>
    </w:p>
    <w:p w14:paraId="536583C8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      filled the air, an exact powder, fell</w:t>
      </w:r>
    </w:p>
    <w:p w14:paraId="787D7E52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                                                            as</w:t>
      </w:r>
    </w:p>
    <w:p w14:paraId="01641ADC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   we ran thru it, earth-sway swaddling</w:t>
      </w:r>
    </w:p>
    <w:p w14:paraId="78672231" w14:textId="77777777" w:rsidR="00282B3A" w:rsidRPr="00924592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 xml:space="preserve">                                                                  </w:t>
      </w:r>
      <w:proofErr w:type="gramStart"/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our</w:t>
      </w:r>
      <w:proofErr w:type="gramEnd"/>
    </w:p>
    <w:p w14:paraId="27979B74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924592">
        <w:rPr>
          <w:rFonts w:ascii="Garamond" w:eastAsia="Times New Roman" w:hAnsi="Garamond" w:cs="Times New Roman"/>
          <w:color w:val="000000"/>
          <w:sz w:val="33"/>
          <w:szCs w:val="33"/>
        </w:rPr>
        <w:t>     feet</w:t>
      </w:r>
      <w:r>
        <w:rPr>
          <w:rStyle w:val="FootnoteReference"/>
          <w:rFonts w:ascii="Garamond" w:eastAsia="Times New Roman" w:hAnsi="Garamond" w:cs="Times New Roman"/>
          <w:color w:val="000000"/>
          <w:sz w:val="33"/>
          <w:szCs w:val="33"/>
        </w:rPr>
        <w:footnoteReference w:id="3"/>
      </w:r>
    </w:p>
    <w:p w14:paraId="7E33747F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</w:p>
    <w:p w14:paraId="170937A8" w14:textId="77777777" w:rsidR="00282B3A" w:rsidRDefault="00282B3A" w:rsidP="00282B3A">
      <w:pPr>
        <w:spacing w:after="0" w:line="240" w:lineRule="auto"/>
        <w:ind w:hanging="240"/>
      </w:pPr>
      <w:r>
        <w:rPr>
          <w:rFonts w:ascii="Garamond" w:eastAsia="Times New Roman" w:hAnsi="Garamond" w:cs="Times New Roman"/>
          <w:color w:val="000000"/>
          <w:sz w:val="33"/>
          <w:szCs w:val="33"/>
        </w:rPr>
        <w:t xml:space="preserve">For within your political bargain for a collective bargaining, on the bargain for our flesh, </w:t>
      </w:r>
      <w:proofErr w:type="gramStart"/>
      <w:r w:rsidRPr="002B2DAA">
        <w:t>The</w:t>
      </w:r>
      <w:proofErr w:type="gramEnd"/>
      <w:r w:rsidRPr="002B2DAA">
        <w:t xml:space="preserve"> blackened embodied mind is, therefore, rendered plastic by a demand that includes and exceeds the authorized killing, consumption, and disposability of </w:t>
      </w:r>
      <w:proofErr w:type="spellStart"/>
      <w:r w:rsidRPr="002B2DAA">
        <w:t>fl</w:t>
      </w:r>
      <w:proofErr w:type="spellEnd"/>
      <w:r w:rsidRPr="002B2DAA">
        <w:t xml:space="preserve"> </w:t>
      </w:r>
      <w:proofErr w:type="spellStart"/>
      <w:r w:rsidRPr="002B2DAA">
        <w:t>eshly</w:t>
      </w:r>
      <w:proofErr w:type="spellEnd"/>
      <w:r w:rsidRPr="002B2DAA">
        <w:t xml:space="preserve"> existence</w:t>
      </w:r>
      <w:r>
        <w:rPr>
          <w:rStyle w:val="FootnoteReference"/>
          <w:rFonts w:eastAsia="Times New Roman"/>
        </w:rPr>
        <w:footnoteReference w:id="4"/>
      </w:r>
    </w:p>
    <w:p w14:paraId="57A8E3BF" w14:textId="77777777" w:rsidR="00282B3A" w:rsidRDefault="00282B3A" w:rsidP="00282B3A">
      <w:pPr>
        <w:spacing w:after="0" w:line="240" w:lineRule="auto"/>
        <w:ind w:hanging="240"/>
      </w:pPr>
    </w:p>
    <w:p w14:paraId="05360DAD" w14:textId="77777777" w:rsidR="00282B3A" w:rsidRPr="002B2DA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</w:p>
    <w:p w14:paraId="5BDD5C6B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</w:p>
    <w:p w14:paraId="562F6410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 xml:space="preserve">Do You Follow Me: </w:t>
      </w:r>
    </w:p>
    <w:p w14:paraId="731EA8EE" w14:textId="77777777" w:rsidR="00282B3A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</w:p>
    <w:p w14:paraId="7A439A9C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We are the wrong people of</w:t>
      </w:r>
    </w:p>
    <w:p w14:paraId="0E8F3EF2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the wrong skin on the wrong continent and what</w:t>
      </w:r>
    </w:p>
    <w:p w14:paraId="286E8F86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in the hell is everybody being reasonable about</w:t>
      </w:r>
    </w:p>
    <w:p w14:paraId="3484D7B4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and according to the </w:t>
      </w:r>
      <w:r w:rsidRPr="00B76B99">
        <w:rPr>
          <w:rFonts w:ascii="Garamond" w:eastAsia="Times New Roman" w:hAnsi="Garamond" w:cs="Times New Roman"/>
          <w:i/>
          <w:iCs/>
          <w:color w:val="000000"/>
          <w:sz w:val="33"/>
          <w:szCs w:val="33"/>
          <w:bdr w:val="single" w:sz="2" w:space="0" w:color="D3D3D3" w:frame="1"/>
        </w:rPr>
        <w:t>Times</w:t>
      </w: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 this week</w:t>
      </w:r>
    </w:p>
    <w:p w14:paraId="6753EDEE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back in 1966 the C.I.A. decided that they had this problem</w:t>
      </w:r>
    </w:p>
    <w:p w14:paraId="19DB9FA0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and the problem was a man named Nkrumah so they</w:t>
      </w:r>
    </w:p>
    <w:p w14:paraId="198780A3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killed him and before that it was Patrice Lumumba</w:t>
      </w:r>
    </w:p>
    <w:p w14:paraId="7E5EB9F0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and before that it was my father on the campus</w:t>
      </w:r>
    </w:p>
    <w:p w14:paraId="13102C65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of my Ivy League school and my father afraid</w:t>
      </w:r>
    </w:p>
    <w:p w14:paraId="6E83CA13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to walk into the cafeteria because he said he</w:t>
      </w:r>
    </w:p>
    <w:p w14:paraId="50EC1B42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was wrong the wrong age the wrong skin the wrong</w:t>
      </w:r>
    </w:p>
    <w:p w14:paraId="0CDEA373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lastRenderedPageBreak/>
        <w:t>gender identity and he was paying my tuition and</w:t>
      </w:r>
    </w:p>
    <w:p w14:paraId="5431188A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before that</w:t>
      </w:r>
    </w:p>
    <w:p w14:paraId="7A8754F3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it was my father saying I was wrong saying that</w:t>
      </w:r>
    </w:p>
    <w:p w14:paraId="34D2E0EB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 should have been a boy because he wanted one/a</w:t>
      </w:r>
    </w:p>
    <w:p w14:paraId="190B6DC4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boy and that I should have been lighter skinned and</w:t>
      </w:r>
    </w:p>
    <w:p w14:paraId="667EBC3C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that I should have had straighter hair and that</w:t>
      </w:r>
    </w:p>
    <w:p w14:paraId="2708474E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 should not be so boy crazy but instead I should</w:t>
      </w:r>
    </w:p>
    <w:p w14:paraId="03A43855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just be one/a boy and before that         </w:t>
      </w:r>
    </w:p>
    <w:p w14:paraId="4E11C2CF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it was my mother pleading plastic surgery for</w:t>
      </w:r>
    </w:p>
    <w:p w14:paraId="1A6B664E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my nose and braces for my teeth and telling me</w:t>
      </w:r>
    </w:p>
    <w:p w14:paraId="25406F6A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to let the books loose to let them loose in other</w:t>
      </w:r>
    </w:p>
    <w:p w14:paraId="33FF0E60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words</w:t>
      </w:r>
    </w:p>
    <w:p w14:paraId="5AD73CAF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 am very familiar with the problems of the C.I.A.</w:t>
      </w:r>
    </w:p>
    <w:p w14:paraId="0E3FEE2D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and the problems of South Africa and the problems</w:t>
      </w:r>
    </w:p>
    <w:p w14:paraId="45A0FDB4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of Exxon Corporation and the problems of white</w:t>
      </w:r>
    </w:p>
    <w:p w14:paraId="4C31B590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America in general and the problems of the teachers</w:t>
      </w:r>
    </w:p>
    <w:p w14:paraId="2A0F209E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and the preachers and the F.B.I. and the social</w:t>
      </w:r>
    </w:p>
    <w:p w14:paraId="216315EE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 xml:space="preserve">workers and my </w:t>
      </w:r>
      <w:proofErr w:type="gramStart"/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particular Mom</w:t>
      </w:r>
      <w:proofErr w:type="gramEnd"/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 xml:space="preserve"> and Dad/I </w:t>
      </w:r>
      <w:proofErr w:type="gramStart"/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am</w:t>
      </w:r>
      <w:proofErr w:type="gramEnd"/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 xml:space="preserve"> very</w:t>
      </w:r>
    </w:p>
    <w:p w14:paraId="714D1EB4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familiar with the problems because the problems</w:t>
      </w:r>
    </w:p>
    <w:p w14:paraId="369FD807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turn out to be</w:t>
      </w:r>
    </w:p>
    <w:p w14:paraId="2D2F48F4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me</w:t>
      </w:r>
    </w:p>
    <w:p w14:paraId="0A0E8C44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 am the history of rape</w:t>
      </w:r>
    </w:p>
    <w:p w14:paraId="6B27B516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 am the history of the rejection of who I am</w:t>
      </w:r>
    </w:p>
    <w:p w14:paraId="6D5B0985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 am the history of the terrorized incarceration of</w:t>
      </w:r>
    </w:p>
    <w:p w14:paraId="58892F2C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myself</w:t>
      </w:r>
    </w:p>
    <w:p w14:paraId="21E38E91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 am the history of battery assault and limitless</w:t>
      </w:r>
    </w:p>
    <w:p w14:paraId="31E11383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armies against whatever I want to do with my mind</w:t>
      </w:r>
    </w:p>
    <w:p w14:paraId="22B66355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and my body and my soul and</w:t>
      </w:r>
    </w:p>
    <w:p w14:paraId="4A0D6615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whether it’s about walking out at night</w:t>
      </w:r>
    </w:p>
    <w:p w14:paraId="7F1201ED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or whether it’s about the love that I feel or</w:t>
      </w:r>
    </w:p>
    <w:p w14:paraId="70E0DA2E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whether it’s about the sanctity of my vagina or</w:t>
      </w:r>
    </w:p>
    <w:p w14:paraId="7D1F04ED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the sanctity of my national boundaries</w:t>
      </w:r>
    </w:p>
    <w:p w14:paraId="2A0CFFCB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or the sanctity of my leaders or the sanctity</w:t>
      </w:r>
    </w:p>
    <w:p w14:paraId="4FBDE6C9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 xml:space="preserve">of </w:t>
      </w:r>
      <w:proofErr w:type="gramStart"/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each and every</w:t>
      </w:r>
      <w:proofErr w:type="gramEnd"/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 xml:space="preserve"> desire</w:t>
      </w:r>
    </w:p>
    <w:p w14:paraId="434B9745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lastRenderedPageBreak/>
        <w:t>that I know from my personal and idiosyncratic</w:t>
      </w:r>
    </w:p>
    <w:p w14:paraId="45F6FB45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and indisputably single and singular heart</w:t>
      </w:r>
    </w:p>
    <w:p w14:paraId="2F1271AA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 have been raped</w:t>
      </w:r>
    </w:p>
    <w:p w14:paraId="719F5A4D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be-</w:t>
      </w:r>
    </w:p>
    <w:p w14:paraId="09582A1F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 xml:space="preserve">cause I have been </w:t>
      </w:r>
      <w:proofErr w:type="gramStart"/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wrong</w:t>
      </w:r>
      <w:proofErr w:type="gramEnd"/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 xml:space="preserve"> the wrong sex the wrong age</w:t>
      </w:r>
    </w:p>
    <w:p w14:paraId="16549B31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the wrong skin the wrong nose the wrong hair the</w:t>
      </w:r>
    </w:p>
    <w:p w14:paraId="46D2558E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wrong need the wrong dream the wrong geographic</w:t>
      </w:r>
    </w:p>
    <w:p w14:paraId="0E290F9E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the wrong sartorial I</w:t>
      </w:r>
    </w:p>
    <w:p w14:paraId="5848CA82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 have been the meaning of rape</w:t>
      </w:r>
    </w:p>
    <w:p w14:paraId="7B8DBA36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 have been the problem everyone seeks to</w:t>
      </w:r>
    </w:p>
    <w:p w14:paraId="072D936B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eliminate by forced</w:t>
      </w:r>
    </w:p>
    <w:p w14:paraId="7A7D35A0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penetration with or without the evidence of slime and/</w:t>
      </w:r>
    </w:p>
    <w:p w14:paraId="307F3F73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but let this be unmistakable this poem</w:t>
      </w:r>
    </w:p>
    <w:p w14:paraId="1CB1F014" w14:textId="77777777" w:rsidR="00282B3A" w:rsidRPr="00B76B99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  <w:r w:rsidRPr="00B76B99">
        <w:rPr>
          <w:rFonts w:ascii="Garamond" w:eastAsia="Times New Roman" w:hAnsi="Garamond" w:cs="Times New Roman"/>
          <w:color w:val="000000"/>
          <w:sz w:val="33"/>
          <w:szCs w:val="33"/>
        </w:rPr>
        <w:t>is not consent I do not consent</w:t>
      </w:r>
      <w:r>
        <w:rPr>
          <w:rStyle w:val="FootnoteReference"/>
          <w:rFonts w:ascii="Garamond" w:eastAsia="Times New Roman" w:hAnsi="Garamond" w:cs="Times New Roman"/>
          <w:color w:val="000000"/>
          <w:sz w:val="33"/>
          <w:szCs w:val="33"/>
        </w:rPr>
        <w:footnoteReference w:id="5"/>
      </w:r>
    </w:p>
    <w:p w14:paraId="7153E5D0" w14:textId="77777777" w:rsidR="00282B3A" w:rsidRPr="00801D04" w:rsidRDefault="00282B3A" w:rsidP="00282B3A">
      <w:pPr>
        <w:spacing w:after="0" w:line="240" w:lineRule="auto"/>
        <w:ind w:hanging="240"/>
        <w:rPr>
          <w:rFonts w:ascii="Garamond" w:eastAsia="Times New Roman" w:hAnsi="Garamond" w:cs="Times New Roman"/>
          <w:color w:val="000000"/>
          <w:sz w:val="33"/>
          <w:szCs w:val="33"/>
        </w:rPr>
      </w:pPr>
    </w:p>
    <w:p w14:paraId="3AA43F65" w14:textId="77777777" w:rsidR="00282B3A" w:rsidRDefault="00282B3A" w:rsidP="00282B3A"/>
    <w:p w14:paraId="4A20CFA5" w14:textId="77777777" w:rsidR="00282B3A" w:rsidRDefault="00282B3A" w:rsidP="00282B3A">
      <w:pPr>
        <w:pStyle w:val="Heading4"/>
      </w:pPr>
      <w:proofErr w:type="gramStart"/>
      <w:r>
        <w:t>Therefore</w:t>
      </w:r>
      <w:proofErr w:type="gramEnd"/>
      <w:r>
        <w:t xml:space="preserve"> we embrace the training for the flower that rises to exist nowhere. </w:t>
      </w:r>
    </w:p>
    <w:p w14:paraId="67CAD17E" w14:textId="77777777" w:rsidR="00282B3A" w:rsidRDefault="00282B3A" w:rsidP="00282B3A"/>
    <w:p w14:paraId="6AD3C5D5" w14:textId="77777777" w:rsidR="00282B3A" w:rsidRDefault="00282B3A" w:rsidP="00282B3A">
      <w:r w:rsidRPr="00946130">
        <w:rPr>
          <w:rStyle w:val="StyleUnderline"/>
        </w:rPr>
        <w:t xml:space="preserve">Could the mouth-in-motion be affecting an expression of contentment due to the lack of immediate white surveillance, the simple pleasure of Black solitude, the anticipation or replaying of non-work-related interactions, or perhaps satisfaction with the making of preliminary plans for rebellion? These opaque and unstable Black figures are beyond </w:t>
      </w:r>
      <w:proofErr w:type="gramStart"/>
      <w:r w:rsidRPr="00946130">
        <w:rPr>
          <w:rStyle w:val="StyleUnderline"/>
        </w:rPr>
        <w:t>full</w:t>
      </w:r>
      <w:proofErr w:type="gramEnd"/>
      <w:r w:rsidRPr="00946130">
        <w:rPr>
          <w:rStyle w:val="StyleUnderline"/>
        </w:rPr>
        <w:t xml:space="preserve"> know-ability</w:t>
      </w:r>
      <w:r>
        <w:t>.</w:t>
      </w:r>
      <w:r>
        <w:rPr>
          <w:rStyle w:val="FootnoteReference"/>
        </w:rPr>
        <w:footnoteReference w:id="6"/>
      </w:r>
    </w:p>
    <w:p w14:paraId="20557793" w14:textId="77777777" w:rsidR="00282B3A" w:rsidRDefault="00282B3A" w:rsidP="00282B3A">
      <w:pPr>
        <w:rPr>
          <w:rStyle w:val="Style13ptBold"/>
        </w:rPr>
      </w:pPr>
    </w:p>
    <w:p w14:paraId="09D8F6EE" w14:textId="77777777" w:rsidR="00282B3A" w:rsidRPr="00291289" w:rsidRDefault="00282B3A" w:rsidP="00282B3A">
      <w:pPr>
        <w:rPr>
          <w:rStyle w:val="Style13ptBold"/>
        </w:rPr>
      </w:pPr>
    </w:p>
    <w:p w14:paraId="3A8F0C6D" w14:textId="77777777" w:rsidR="005D388F" w:rsidRPr="005D388F" w:rsidRDefault="005D388F" w:rsidP="005D388F"/>
    <w:sectPr w:rsidR="005D388F" w:rsidRPr="005D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BFB7" w14:textId="77777777" w:rsidR="00282B3A" w:rsidRDefault="00282B3A" w:rsidP="00066D2C">
      <w:pPr>
        <w:spacing w:after="0" w:line="240" w:lineRule="auto"/>
      </w:pPr>
      <w:r>
        <w:separator/>
      </w:r>
    </w:p>
  </w:endnote>
  <w:endnote w:type="continuationSeparator" w:id="0">
    <w:p w14:paraId="76E5A3D3" w14:textId="77777777" w:rsidR="00282B3A" w:rsidRDefault="00282B3A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08CE" w14:textId="77777777" w:rsidR="00282B3A" w:rsidRDefault="00282B3A" w:rsidP="00066D2C">
      <w:pPr>
        <w:spacing w:after="0" w:line="240" w:lineRule="auto"/>
      </w:pPr>
      <w:r>
        <w:separator/>
      </w:r>
    </w:p>
  </w:footnote>
  <w:footnote w:type="continuationSeparator" w:id="0">
    <w:p w14:paraId="06E38EBF" w14:textId="77777777" w:rsidR="00282B3A" w:rsidRDefault="00282B3A" w:rsidP="00066D2C">
      <w:pPr>
        <w:spacing w:after="0" w:line="240" w:lineRule="auto"/>
      </w:pPr>
      <w:r>
        <w:continuationSeparator/>
      </w:r>
    </w:p>
  </w:footnote>
  <w:footnote w:id="1">
    <w:p w14:paraId="577C2A32" w14:textId="77777777" w:rsidR="00282B3A" w:rsidRDefault="00282B3A" w:rsidP="00282B3A">
      <w:pPr>
        <w:pStyle w:val="FootnoteText"/>
      </w:pPr>
      <w:r>
        <w:rPr>
          <w:rStyle w:val="FootnoteReference"/>
        </w:rPr>
        <w:footnoteRef/>
      </w:r>
      <w:r>
        <w:t xml:space="preserve"> Song of the Andoumboulou: 60, Nathaniel Mackey. </w:t>
      </w:r>
    </w:p>
  </w:footnote>
  <w:footnote w:id="2">
    <w:p w14:paraId="516B9535" w14:textId="77777777" w:rsidR="00282B3A" w:rsidRDefault="00282B3A" w:rsidP="00282B3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FootnoteReference"/>
        </w:rPr>
        <w:footnoteRef/>
      </w:r>
      <w:r>
        <w:t xml:space="preserve"> Song of the Andoumboulou: 60, Nathaniel Mackey. </w:t>
      </w:r>
    </w:p>
    <w:p w14:paraId="2747F250" w14:textId="77777777" w:rsidR="00282B3A" w:rsidRDefault="00282B3A" w:rsidP="00282B3A">
      <w:pPr>
        <w:pStyle w:val="FootnoteText"/>
      </w:pPr>
    </w:p>
  </w:footnote>
  <w:footnote w:id="3">
    <w:p w14:paraId="0E27BBA9" w14:textId="77777777" w:rsidR="00282B3A" w:rsidRDefault="00282B3A" w:rsidP="00282B3A">
      <w:pPr>
        <w:pStyle w:val="FootnoteText"/>
      </w:pPr>
      <w:r>
        <w:rPr>
          <w:rStyle w:val="FootnoteReference"/>
        </w:rPr>
        <w:footnoteRef/>
      </w:r>
      <w:r>
        <w:t xml:space="preserve"> Song of the Andoumboulou: 60, Nathaniel Mackey. </w:t>
      </w:r>
    </w:p>
    <w:p w14:paraId="2556F8A5" w14:textId="77777777" w:rsidR="00282B3A" w:rsidRDefault="00282B3A" w:rsidP="00282B3A">
      <w:pPr>
        <w:pStyle w:val="FootnoteText"/>
      </w:pPr>
    </w:p>
  </w:footnote>
  <w:footnote w:id="4">
    <w:p w14:paraId="148D98E7" w14:textId="77777777" w:rsidR="00282B3A" w:rsidRDefault="00282B3A" w:rsidP="00282B3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97F68">
        <w:rPr>
          <w:sz w:val="16"/>
          <w:szCs w:val="16"/>
        </w:rPr>
        <w:t>Losing Manhood: Animality and Plasticity in the (Neo)Slave Narrative Qui Parle: Critical Humanities and Social Sciences, Volume 25,</w:t>
      </w:r>
      <w:r>
        <w:rPr>
          <w:sz w:val="16"/>
          <w:szCs w:val="16"/>
        </w:rPr>
        <w:t xml:space="preserve"> </w:t>
      </w:r>
      <w:r w:rsidRPr="00F97F68">
        <w:rPr>
          <w:sz w:val="16"/>
          <w:szCs w:val="16"/>
        </w:rPr>
        <w:t>zakiyyah iman</w:t>
      </w:r>
      <w:r>
        <w:t xml:space="preserve"> jackson</w:t>
      </w:r>
    </w:p>
  </w:footnote>
  <w:footnote w:id="5">
    <w:p w14:paraId="172F89EC" w14:textId="77777777" w:rsidR="00282B3A" w:rsidRDefault="00282B3A" w:rsidP="00282B3A">
      <w:pPr>
        <w:pStyle w:val="FootnoteText"/>
      </w:pPr>
      <w:r>
        <w:rPr>
          <w:rStyle w:val="FootnoteReference"/>
        </w:rPr>
        <w:footnoteRef/>
      </w:r>
      <w:r>
        <w:t xml:space="preserve"> Poem about My Rights, June Jordan </w:t>
      </w:r>
    </w:p>
  </w:footnote>
  <w:footnote w:id="6">
    <w:p w14:paraId="15CAD876" w14:textId="77777777" w:rsidR="00282B3A" w:rsidRDefault="00282B3A" w:rsidP="00282B3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1171D">
        <w:rPr>
          <w:sz w:val="16"/>
          <w:szCs w:val="16"/>
        </w:rPr>
        <w:t>“The Labor of (Re)reading Plantation Landscapes Fungibly”</w:t>
      </w:r>
      <w:r>
        <w:rPr>
          <w:sz w:val="16"/>
          <w:szCs w:val="16"/>
        </w:rPr>
        <w:t xml:space="preserve">, Tiffany King.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reator" w:val="Ryan Peters"/>
    <w:docVar w:name="OS" w:val="Windows NT"/>
    <w:docVar w:name="OSVersion" w:val="10.0"/>
    <w:docVar w:name="RibbonPointer" w:val="321688408"/>
    <w:docVar w:name="Team" w:val="Success Academy High School of the Liberal Arts"/>
    <w:docVar w:name="VerbatimVersion" w:val="6.0.0"/>
    <w:docVar w:name="WordVersion" w:val="16.0"/>
  </w:docVars>
  <w:rsids>
    <w:rsidRoot w:val="00282B3A"/>
    <w:rsid w:val="00001C7E"/>
    <w:rsid w:val="0000487C"/>
    <w:rsid w:val="00011FEF"/>
    <w:rsid w:val="00013C8B"/>
    <w:rsid w:val="00023AEF"/>
    <w:rsid w:val="000250CA"/>
    <w:rsid w:val="00030280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328E"/>
    <w:rsid w:val="0024363E"/>
    <w:rsid w:val="002508CB"/>
    <w:rsid w:val="002514A7"/>
    <w:rsid w:val="00253733"/>
    <w:rsid w:val="00256AC0"/>
    <w:rsid w:val="002573AF"/>
    <w:rsid w:val="00260B98"/>
    <w:rsid w:val="00263CC5"/>
    <w:rsid w:val="00271866"/>
    <w:rsid w:val="00276E12"/>
    <w:rsid w:val="00277BB1"/>
    <w:rsid w:val="00281B05"/>
    <w:rsid w:val="00282932"/>
    <w:rsid w:val="00282B3A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E3E4A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278B4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406D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375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A5DD3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1D58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3D4E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584"/>
    <w:rsid w:val="00DC08B6"/>
    <w:rsid w:val="00DC277F"/>
    <w:rsid w:val="00DD0950"/>
    <w:rsid w:val="00DD0BFE"/>
    <w:rsid w:val="00DD13AB"/>
    <w:rsid w:val="00DD29B1"/>
    <w:rsid w:val="00DD4AF9"/>
    <w:rsid w:val="00DD5DF4"/>
    <w:rsid w:val="00DD5EE9"/>
    <w:rsid w:val="00DD7497"/>
    <w:rsid w:val="00DD782F"/>
    <w:rsid w:val="00DE0414"/>
    <w:rsid w:val="00DE0982"/>
    <w:rsid w:val="00DE1C5E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46CA84"/>
  <w15:chartTrackingRefBased/>
  <w15:docId w15:val="{C68530B5-2ECD-0C43-B144-D804A0449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282B3A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282B3A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282B3A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282B3A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282B3A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282B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282B3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82B3A"/>
  </w:style>
  <w:style w:type="character" w:styleId="Emphasis">
    <w:name w:val="Emphasis"/>
    <w:basedOn w:val="DefaultParagraphFont"/>
    <w:uiPriority w:val="8"/>
    <w:qFormat/>
    <w:rsid w:val="00282B3A"/>
    <w:rPr>
      <w:rFonts w:ascii="Calibri" w:hAnsi="Calibri" w:cs="Calibri"/>
      <w:b/>
      <w:i w:val="0"/>
      <w:iCs/>
      <w:sz w:val="22"/>
      <w:u w:val="single"/>
      <w:bdr w:val="single" w:sz="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282B3A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282B3A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282B3A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282B3A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282B3A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282B3A"/>
    <w:rPr>
      <w:b/>
      <w:bCs/>
      <w:sz w:val="26"/>
      <w:u w:val="none"/>
    </w:rPr>
  </w:style>
  <w:style w:type="character" w:customStyle="1" w:styleId="StyleUnderline">
    <w:name w:val="Style Underline"/>
    <w:aliases w:val="Underline,Style Bold Underline,Intense Emphasis1,Intense Emphasis11,Intense Emphasis111,Intense Emphasis1111,Intense Emphasis2,HHeading 3 + 12 pt,Style,ci,Bold Cite Char,Citation Char Char Char,Heading 3 Char Char1 Char,Bold,c,Bo,cite"/>
    <w:basedOn w:val="DefaultParagraphFont"/>
    <w:uiPriority w:val="7"/>
    <w:qFormat/>
    <w:rsid w:val="00282B3A"/>
    <w:rPr>
      <w:b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282B3A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282B3A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3A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282B3A"/>
  </w:style>
  <w:style w:type="paragraph" w:styleId="Header">
    <w:name w:val="header"/>
    <w:basedOn w:val="Normal"/>
    <w:link w:val="HeaderChar"/>
    <w:uiPriority w:val="99"/>
    <w:semiHidden/>
    <w:rsid w:val="00282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2B3A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282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2B3A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282B3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82B3A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282B3A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282B3A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82B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B3A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B3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B3A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82B3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82B3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yan/Library/Group%20Containers/UBF8T346G9.Office/User%20Content.localized/Templates.localized/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0</TotalTime>
  <Pages>7</Pages>
  <Words>1093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Ryan Peters</dc:creator>
  <cp:keywords>6.0.0</cp:keywords>
  <dc:description/>
  <cp:lastModifiedBy>Ryan Peters</cp:lastModifiedBy>
  <cp:revision>2</cp:revision>
  <dcterms:created xsi:type="dcterms:W3CDTF">2025-09-17T20:43:00Z</dcterms:created>
  <dcterms:modified xsi:type="dcterms:W3CDTF">2025-09-17T20:43:00Z</dcterms:modified>
</cp:coreProperties>
</file>