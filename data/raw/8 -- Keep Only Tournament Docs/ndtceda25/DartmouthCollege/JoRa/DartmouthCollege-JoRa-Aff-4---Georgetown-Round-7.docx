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E4AE" w14:textId="77777777" w:rsidR="00FC6F9E" w:rsidRDefault="00FC6F9E" w:rsidP="00FC6F9E">
      <w:pPr>
        <w:pStyle w:val="Heading1"/>
      </w:pPr>
      <w:r>
        <w:t>1AC</w:t>
      </w:r>
    </w:p>
    <w:p w14:paraId="610BC22C" w14:textId="77777777" w:rsidR="00FC6F9E" w:rsidRDefault="00FC6F9E" w:rsidP="00FC6F9E">
      <w:pPr>
        <w:pStyle w:val="Heading3"/>
      </w:pPr>
      <w:r>
        <w:lastRenderedPageBreak/>
        <w:t>Plan</w:t>
      </w:r>
    </w:p>
    <w:p w14:paraId="1B24FF75" w14:textId="77777777" w:rsidR="00FC6F9E" w:rsidRPr="00A1008B" w:rsidRDefault="00FC6F9E" w:rsidP="00FC6F9E">
      <w:pPr>
        <w:pStyle w:val="Heading4"/>
      </w:pPr>
      <w:r>
        <w:t>The United States Federal Government should substantially strengthen collective bargaining rights for workers in the United States by legalizing secondary strikes.</w:t>
      </w:r>
    </w:p>
    <w:p w14:paraId="7568ED70" w14:textId="77777777" w:rsidR="00FC6F9E" w:rsidRDefault="00FC6F9E" w:rsidP="00FC6F9E">
      <w:pPr>
        <w:pStyle w:val="Heading3"/>
      </w:pPr>
      <w:r>
        <w:lastRenderedPageBreak/>
        <w:t>Advantage</w:t>
      </w:r>
    </w:p>
    <w:p w14:paraId="5569DBE5" w14:textId="77777777" w:rsidR="00FC6F9E" w:rsidRPr="001E3B3D" w:rsidRDefault="00FC6F9E" w:rsidP="00FC6F9E">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925C3EB" w14:textId="77777777" w:rsidR="00FC6F9E" w:rsidRDefault="00FC6F9E" w:rsidP="00FC6F9E">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8DA0583" w14:textId="77777777" w:rsidR="00FC6F9E" w:rsidRPr="00F750FC" w:rsidRDefault="00FC6F9E" w:rsidP="00FC6F9E">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7F121EB8" w14:textId="77777777" w:rsidR="00FC6F9E" w:rsidRPr="002E3CCD" w:rsidRDefault="00FC6F9E" w:rsidP="00FC6F9E">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75317885" w14:textId="77777777" w:rsidR="00FC6F9E" w:rsidRPr="00F750FC" w:rsidRDefault="00FC6F9E" w:rsidP="00FC6F9E">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 xml:space="preserve">the Supreme Court contributed importantly to this result, especially during and immediately following </w:t>
      </w:r>
      <w:r w:rsidRPr="007C0E8C">
        <w:rPr>
          <w:rStyle w:val="StyleUnderline"/>
        </w:rPr>
        <w:lastRenderedPageBreak/>
        <w:t>Reconstruction, when the enactment of the Thirteenth, Fourteenth, and Fifteenth Amendments created the greatest opportunity for cross-racial laboring class cooperation since the colonial era.</w:t>
      </w:r>
      <w:r w:rsidRPr="00F750FC">
        <w:rPr>
          <w:sz w:val="14"/>
        </w:rPr>
        <w:t>11</w:t>
      </w:r>
    </w:p>
    <w:p w14:paraId="05E973F1" w14:textId="77777777" w:rsidR="00FC6F9E" w:rsidRPr="00F750FC" w:rsidRDefault="00FC6F9E" w:rsidP="00FC6F9E">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68118E22" w14:textId="77777777" w:rsidR="00FC6F9E" w:rsidRPr="00F750FC" w:rsidRDefault="00FC6F9E" w:rsidP="00FC6F9E">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0486A74A" w14:textId="77777777" w:rsidR="00FC6F9E" w:rsidRDefault="00FC6F9E" w:rsidP="00FC6F9E">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3CCC7BCE" w14:textId="77777777" w:rsidR="00FC6F9E" w:rsidRPr="00240203" w:rsidRDefault="00FC6F9E" w:rsidP="00FC6F9E">
      <w:pPr>
        <w:pStyle w:val="Heading4"/>
        <w:rPr>
          <w:u w:val="single"/>
        </w:rPr>
      </w:pPr>
      <w:r>
        <w:lastRenderedPageBreak/>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0BB650FA" w14:textId="77777777" w:rsidR="00FC6F9E" w:rsidRDefault="00FC6F9E" w:rsidP="00FC6F9E">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C4D30B4" w14:textId="77777777" w:rsidR="00FC6F9E" w:rsidRPr="00541408" w:rsidRDefault="00FC6F9E" w:rsidP="00FC6F9E">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685257D5" w14:textId="77777777" w:rsidR="00FC6F9E" w:rsidRPr="00541408" w:rsidRDefault="00FC6F9E" w:rsidP="00FC6F9E">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3A007C8B" w14:textId="77777777" w:rsidR="00FC6F9E" w:rsidRPr="00541408" w:rsidRDefault="00FC6F9E" w:rsidP="00FC6F9E">
      <w:pPr>
        <w:rPr>
          <w:sz w:val="16"/>
        </w:rPr>
      </w:pPr>
      <w:r w:rsidRPr="00541408">
        <w:rPr>
          <w:sz w:val="16"/>
        </w:rPr>
        <w:t>17 – The forms of fascisation</w:t>
      </w:r>
    </w:p>
    <w:p w14:paraId="3FB6A521" w14:textId="77777777" w:rsidR="00FC6F9E" w:rsidRPr="00EA69C9" w:rsidRDefault="00FC6F9E" w:rsidP="00FC6F9E">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5CE9CB83" w14:textId="77777777" w:rsidR="00FC6F9E" w:rsidRPr="00541408" w:rsidRDefault="00FC6F9E" w:rsidP="00FC6F9E">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10314958" w14:textId="77777777" w:rsidR="00FC6F9E" w:rsidRPr="00541408" w:rsidRDefault="00FC6F9E" w:rsidP="00FC6F9E">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4DD765E5" w14:textId="77777777" w:rsidR="00FC6F9E" w:rsidRPr="00541408" w:rsidRDefault="00FC6F9E" w:rsidP="00FC6F9E">
      <w:pPr>
        <w:rPr>
          <w:sz w:val="16"/>
        </w:rPr>
      </w:pPr>
      <w:r w:rsidRPr="00EA69C9">
        <w:rPr>
          <w:rStyle w:val="StyleUnderline"/>
        </w:rPr>
        <w:lastRenderedPageBreak/>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5B6CF37B" w14:textId="77777777" w:rsidR="00FC6F9E" w:rsidRPr="00541408" w:rsidRDefault="00FC6F9E" w:rsidP="00FC6F9E">
      <w:pPr>
        <w:rPr>
          <w:sz w:val="16"/>
        </w:rPr>
      </w:pPr>
      <w:r w:rsidRPr="00541408">
        <w:rPr>
          <w:sz w:val="16"/>
        </w:rPr>
        <w:t>18 – What fascisation of the state means</w:t>
      </w:r>
    </w:p>
    <w:p w14:paraId="7DC5A818" w14:textId="77777777" w:rsidR="00FC6F9E" w:rsidRPr="00541408" w:rsidRDefault="00FC6F9E" w:rsidP="00FC6F9E">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22CEAEEF" w14:textId="77777777" w:rsidR="00FC6F9E" w:rsidRPr="00541408" w:rsidRDefault="00FC6F9E" w:rsidP="00FC6F9E">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E19D738" w14:textId="77777777" w:rsidR="00FC6F9E" w:rsidRPr="00541408" w:rsidRDefault="00FC6F9E" w:rsidP="00FC6F9E">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0627BB9" w14:textId="77777777" w:rsidR="00FC6F9E" w:rsidRPr="00541408" w:rsidRDefault="00FC6F9E" w:rsidP="00FC6F9E">
      <w:pPr>
        <w:rPr>
          <w:sz w:val="16"/>
        </w:rPr>
      </w:pPr>
      <w:r w:rsidRPr="00541408">
        <w:rPr>
          <w:sz w:val="16"/>
        </w:rPr>
        <w:t>19 – A contradictory and unstable process</w:t>
      </w:r>
    </w:p>
    <w:p w14:paraId="0D315621" w14:textId="77777777" w:rsidR="00FC6F9E" w:rsidRPr="00541408" w:rsidRDefault="00FC6F9E" w:rsidP="00FC6F9E">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38C1F573" w14:textId="77777777" w:rsidR="00FC6F9E" w:rsidRPr="00541408" w:rsidRDefault="00FC6F9E" w:rsidP="00FC6F9E">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3F1FEDE" w14:textId="77777777" w:rsidR="00FC6F9E" w:rsidRPr="00541408" w:rsidRDefault="00FC6F9E" w:rsidP="00FC6F9E">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75CB4610" w14:textId="77777777" w:rsidR="00FC6F9E" w:rsidRPr="00541408" w:rsidRDefault="00FC6F9E" w:rsidP="00FC6F9E">
      <w:pPr>
        <w:rPr>
          <w:sz w:val="16"/>
        </w:rPr>
      </w:pPr>
      <w:r w:rsidRPr="00541408">
        <w:rPr>
          <w:sz w:val="16"/>
        </w:rPr>
        <w:t>20 – After an electoral victory of the fascists: three scenarios</w:t>
      </w:r>
    </w:p>
    <w:p w14:paraId="124BD597" w14:textId="77777777" w:rsidR="00FC6F9E" w:rsidRPr="00541408" w:rsidRDefault="00FC6F9E" w:rsidP="00FC6F9E">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024DCC6A" w14:textId="77777777" w:rsidR="00FC6F9E" w:rsidRPr="00541408" w:rsidRDefault="00FC6F9E" w:rsidP="00FC6F9E">
      <w:pPr>
        <w:rPr>
          <w:sz w:val="16"/>
        </w:rPr>
      </w:pPr>
      <w:r w:rsidRPr="00541408">
        <w:rPr>
          <w:sz w:val="16"/>
        </w:rPr>
        <w:lastRenderedPageBreak/>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7DA7A7B7" w14:textId="77777777" w:rsidR="00FC6F9E" w:rsidRPr="00541408" w:rsidRDefault="00FC6F9E" w:rsidP="00FC6F9E">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23DA13F1" w14:textId="77777777" w:rsidR="00FC6F9E" w:rsidRPr="00541408" w:rsidRDefault="00FC6F9E" w:rsidP="00FC6F9E">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003BC3B8" w14:textId="77777777" w:rsidR="00FC6F9E" w:rsidRPr="00541408" w:rsidRDefault="00FC6F9E" w:rsidP="00FC6F9E">
      <w:pPr>
        <w:rPr>
          <w:sz w:val="16"/>
        </w:rPr>
      </w:pPr>
      <w:r w:rsidRPr="00541408">
        <w:rPr>
          <w:sz w:val="16"/>
        </w:rPr>
        <w:t>21 – Antifascism today (1)</w:t>
      </w:r>
    </w:p>
    <w:p w14:paraId="0FD0220B" w14:textId="77777777" w:rsidR="00FC6F9E" w:rsidRPr="00541408" w:rsidRDefault="00FC6F9E" w:rsidP="00FC6F9E">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3EB6BC51" w14:textId="77777777" w:rsidR="00FC6F9E" w:rsidRPr="00541408" w:rsidRDefault="00FC6F9E" w:rsidP="00FC6F9E">
      <w:pPr>
        <w:rPr>
          <w:sz w:val="16"/>
        </w:rPr>
      </w:pPr>
      <w:r w:rsidRPr="00541408">
        <w:rPr>
          <w:sz w:val="16"/>
        </w:rPr>
        <w:t>22 – On antifascism today (2)</w:t>
      </w:r>
    </w:p>
    <w:p w14:paraId="036339BD" w14:textId="77777777" w:rsidR="00FC6F9E" w:rsidRPr="00541408" w:rsidRDefault="00FC6F9E" w:rsidP="00FC6F9E">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10AACA33" w14:textId="77777777" w:rsidR="00FC6F9E" w:rsidRPr="00541408" w:rsidRDefault="00FC6F9E" w:rsidP="00FC6F9E">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031BC565" w14:textId="77777777" w:rsidR="00FC6F9E" w:rsidRPr="00541408" w:rsidRDefault="00FC6F9E" w:rsidP="00FC6F9E">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w:t>
      </w:r>
      <w:r w:rsidRPr="00541408">
        <w:rPr>
          <w:sz w:val="16"/>
        </w:rPr>
        <w:lastRenderedPageBreak/>
        <w:t xml:space="preserve">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5B707660" w14:textId="77777777" w:rsidR="00FC6F9E" w:rsidRDefault="00FC6F9E" w:rsidP="00FC6F9E">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047A340C" w14:textId="77777777" w:rsidR="00FC6F9E" w:rsidRPr="007729AA" w:rsidRDefault="00FC6F9E" w:rsidP="00FC6F9E">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5F2B5B71" w14:textId="77777777" w:rsidR="00FC6F9E" w:rsidRDefault="00FC6F9E" w:rsidP="00FC6F9E">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1D5FE8E7" w14:textId="77777777" w:rsidR="00FC6F9E" w:rsidRPr="00626984" w:rsidRDefault="00FC6F9E" w:rsidP="00FC6F9E">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03769A26" w14:textId="77777777" w:rsidR="00FC6F9E" w:rsidRPr="00626984" w:rsidRDefault="00FC6F9E" w:rsidP="00FC6F9E">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78044811" w14:textId="77777777" w:rsidR="00FC6F9E" w:rsidRPr="00626984" w:rsidRDefault="00FC6F9E" w:rsidP="00FC6F9E">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574DB115" w14:textId="77777777" w:rsidR="00FC6F9E" w:rsidRPr="00626984" w:rsidRDefault="00FC6F9E" w:rsidP="00FC6F9E">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5A8F44AD" w14:textId="77777777" w:rsidR="00FC6F9E" w:rsidRPr="00626984" w:rsidRDefault="00FC6F9E" w:rsidP="00FC6F9E">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54A76B7" w14:textId="77777777" w:rsidR="00FC6F9E" w:rsidRPr="00626984" w:rsidRDefault="00FC6F9E" w:rsidP="00FC6F9E">
      <w:pPr>
        <w:rPr>
          <w:sz w:val="16"/>
        </w:rPr>
      </w:pPr>
      <w:r w:rsidRPr="008D144D">
        <w:rPr>
          <w:rStyle w:val="StyleUnderline"/>
        </w:rPr>
        <w:lastRenderedPageBreak/>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54B92A76" w14:textId="77777777" w:rsidR="00FC6F9E" w:rsidRPr="00626984" w:rsidRDefault="00FC6F9E" w:rsidP="00FC6F9E">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5E9EE4DB" w14:textId="77777777" w:rsidR="00FC6F9E" w:rsidRPr="00626984" w:rsidRDefault="00FC6F9E" w:rsidP="00FC6F9E">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10BE864B" w14:textId="77777777" w:rsidR="00FC6F9E" w:rsidRPr="00626984" w:rsidRDefault="00FC6F9E" w:rsidP="00FC6F9E">
      <w:pPr>
        <w:rPr>
          <w:sz w:val="16"/>
        </w:rPr>
      </w:pPr>
      <w:r w:rsidRPr="00626984">
        <w:rPr>
          <w:sz w:val="16"/>
        </w:rPr>
        <w:t>We Need a New Communist Party</w:t>
      </w:r>
    </w:p>
    <w:p w14:paraId="7832B1D3" w14:textId="77777777" w:rsidR="00FC6F9E" w:rsidRPr="00626984" w:rsidRDefault="00FC6F9E" w:rsidP="00FC6F9E">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4BDCEFE6" w14:textId="77777777" w:rsidR="00FC6F9E" w:rsidRPr="00626984" w:rsidRDefault="00FC6F9E" w:rsidP="00FC6F9E">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75EC3B52" w14:textId="77777777" w:rsidR="00FC6F9E" w:rsidRDefault="00FC6F9E" w:rsidP="00FC6F9E">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02ACA0CB" w14:textId="77777777" w:rsidR="00FC6F9E" w:rsidRPr="00626984" w:rsidRDefault="00FC6F9E" w:rsidP="00FC6F9E">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33A143B8" w14:textId="77777777" w:rsidR="00FC6F9E" w:rsidRPr="00626984" w:rsidRDefault="00FC6F9E" w:rsidP="00FC6F9E">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4CAFB79F" w14:textId="77777777" w:rsidR="00FC6F9E" w:rsidRPr="00626984" w:rsidRDefault="00FC6F9E" w:rsidP="00FC6F9E">
      <w:pPr>
        <w:rPr>
          <w:sz w:val="16"/>
        </w:rPr>
      </w:pPr>
      <w:r w:rsidRPr="00626984">
        <w:rPr>
          <w:sz w:val="16"/>
        </w:rPr>
        <w:t xml:space="preserve">During the war, the New Deal’s regulatory and war-mobilization apparatus played a huge role, especially in the South. Some historians, including myself, once argued that the warfare state constrained working-class militancy. But over the decades I’ve been persuaded that in </w:t>
      </w:r>
      <w:r w:rsidRPr="00626984">
        <w:rPr>
          <w:sz w:val="16"/>
        </w:rPr>
        <w:lastRenderedPageBreak/>
        <w:t>World War II as well as at various points since, the legitimacy that the federal government fosters on working-class organizations and their demands has been far more important and progressive.</w:t>
      </w:r>
    </w:p>
    <w:p w14:paraId="0C242E13" w14:textId="77777777" w:rsidR="00FC6F9E" w:rsidRPr="00626984" w:rsidRDefault="00FC6F9E" w:rsidP="00FC6F9E">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308442D" w14:textId="77777777" w:rsidR="00FC6F9E" w:rsidRPr="00626984" w:rsidRDefault="00FC6F9E" w:rsidP="00FC6F9E">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4F2C51CE" w14:textId="77777777" w:rsidR="00FC6F9E" w:rsidRPr="00626984" w:rsidRDefault="00FC6F9E" w:rsidP="00FC6F9E">
      <w:pPr>
        <w:rPr>
          <w:sz w:val="16"/>
        </w:rPr>
      </w:pPr>
      <w:r w:rsidRPr="00626984">
        <w:rPr>
          <w:sz w:val="16"/>
        </w:rPr>
        <w:t>Simpson: “Mr. Whitaker, according to the Little Steel formula you can give us a wage increase.”</w:t>
      </w:r>
    </w:p>
    <w:p w14:paraId="724B3568" w14:textId="77777777" w:rsidR="00FC6F9E" w:rsidRPr="00626984" w:rsidRDefault="00FC6F9E" w:rsidP="00FC6F9E">
      <w:pPr>
        <w:rPr>
          <w:sz w:val="16"/>
        </w:rPr>
      </w:pPr>
      <w:r w:rsidRPr="00626984">
        <w:rPr>
          <w:sz w:val="16"/>
        </w:rPr>
        <w:t>“Who told you about the Little Steel formula?” Whitaker replied.</w:t>
      </w:r>
    </w:p>
    <w:p w14:paraId="4A4CD45C" w14:textId="77777777" w:rsidR="00FC6F9E" w:rsidRPr="00626984" w:rsidRDefault="00FC6F9E" w:rsidP="00FC6F9E">
      <w:pPr>
        <w:rPr>
          <w:sz w:val="16"/>
        </w:rPr>
      </w:pPr>
      <w:r w:rsidRPr="00626984">
        <w:rPr>
          <w:sz w:val="16"/>
        </w:rPr>
        <w:t>“Whether you know it or not, I can read and I can think. It’s been in all the newspapers.”</w:t>
      </w:r>
    </w:p>
    <w:p w14:paraId="007BB7C0" w14:textId="77777777" w:rsidR="00FC6F9E" w:rsidRPr="00626984" w:rsidRDefault="00FC6F9E" w:rsidP="00FC6F9E">
      <w:pPr>
        <w:rPr>
          <w:sz w:val="16"/>
        </w:rPr>
      </w:pPr>
      <w:r w:rsidRPr="00626984">
        <w:rPr>
          <w:sz w:val="16"/>
        </w:rPr>
        <w:t>“I don’t know anything about the Little Steel formula, but I’ll have the company attorneys look into it.”</w:t>
      </w:r>
    </w:p>
    <w:p w14:paraId="2544EA90" w14:textId="77777777" w:rsidR="00FC6F9E" w:rsidRPr="00626984" w:rsidRDefault="00FC6F9E" w:rsidP="00FC6F9E">
      <w:pPr>
        <w:rPr>
          <w:sz w:val="16"/>
        </w:rPr>
      </w:pPr>
      <w:r w:rsidRPr="00626984">
        <w:rPr>
          <w:sz w:val="16"/>
        </w:rPr>
        <w:t>“Well, you start talking to them about that wage increase.”</w:t>
      </w:r>
    </w:p>
    <w:p w14:paraId="5FE7576D" w14:textId="77777777" w:rsidR="00FC6F9E" w:rsidRPr="00626984" w:rsidRDefault="00FC6F9E" w:rsidP="00FC6F9E">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4911D005" w14:textId="77777777" w:rsidR="00FC6F9E" w:rsidRPr="00626984" w:rsidRDefault="00FC6F9E" w:rsidP="00FC6F9E">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4B6622C3" w14:textId="77777777" w:rsidR="00FC6F9E" w:rsidRPr="00626984" w:rsidRDefault="00FC6F9E" w:rsidP="00FC6F9E">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28506F9A" w14:textId="77777777" w:rsidR="00FC6F9E" w:rsidRPr="00626984" w:rsidRDefault="00FC6F9E" w:rsidP="00FC6F9E">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30D63BD7" w14:textId="77777777" w:rsidR="00FC6F9E" w:rsidRPr="00626984" w:rsidRDefault="00FC6F9E" w:rsidP="00FC6F9E">
      <w:pPr>
        <w:rPr>
          <w:sz w:val="16"/>
        </w:rPr>
      </w:pPr>
      <w:r w:rsidRPr="00626984">
        <w:rPr>
          <w:sz w:val="16"/>
        </w:rPr>
        <w:t>Institutions Anchor Consciousness</w:t>
      </w:r>
    </w:p>
    <w:p w14:paraId="25C2793B" w14:textId="77777777" w:rsidR="00FC6F9E" w:rsidRPr="00626984" w:rsidRDefault="00FC6F9E" w:rsidP="00FC6F9E">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30B182E8" w14:textId="77777777" w:rsidR="00FC6F9E" w:rsidRPr="00626984" w:rsidRDefault="00FC6F9E" w:rsidP="00FC6F9E">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24F7DA25" w14:textId="77777777" w:rsidR="00FC6F9E" w:rsidRDefault="00FC6F9E" w:rsidP="00FC6F9E">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lastRenderedPageBreak/>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53788B71" w14:textId="77777777" w:rsidR="00FC6F9E" w:rsidRDefault="00FC6F9E" w:rsidP="00FC6F9E">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528A4B43" w14:textId="77777777" w:rsidR="00FC6F9E" w:rsidRPr="00626984" w:rsidRDefault="00FC6F9E" w:rsidP="00FC6F9E">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1E7621AF" w14:textId="77777777" w:rsidR="00FC6F9E" w:rsidRPr="00626984" w:rsidRDefault="00FC6F9E" w:rsidP="00FC6F9E">
      <w:pPr>
        <w:rPr>
          <w:sz w:val="16"/>
        </w:rPr>
      </w:pPr>
      <w:r w:rsidRPr="00626984">
        <w:rPr>
          <w:sz w:val="16"/>
        </w:rPr>
        <w:t>“We made the superintendent call the black Man mister,” reported union militant Velma Hopkins.</w:t>
      </w:r>
    </w:p>
    <w:p w14:paraId="34F6EFF8" w14:textId="77777777" w:rsidR="00FC6F9E" w:rsidRPr="00626984" w:rsidRDefault="00FC6F9E" w:rsidP="00FC6F9E">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0060DC2F" w14:textId="77777777" w:rsidR="00FC6F9E" w:rsidRDefault="00FC6F9E" w:rsidP="00FC6F9E">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1EEB9772" w14:textId="77777777" w:rsidR="00FC6F9E" w:rsidRDefault="00FC6F9E" w:rsidP="00FC6F9E">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4F1DB5E0" w14:textId="77777777" w:rsidR="00FC6F9E" w:rsidRDefault="00FC6F9E" w:rsidP="00FC6F9E">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41D722D9" w14:textId="77777777" w:rsidR="00FC6F9E" w:rsidRPr="003D319C" w:rsidRDefault="00FC6F9E" w:rsidP="00FC6F9E">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7560BBD1" w14:textId="77777777" w:rsidR="00FC6F9E" w:rsidRPr="003D319C" w:rsidRDefault="00FC6F9E" w:rsidP="00FC6F9E">
      <w:pPr>
        <w:rPr>
          <w:sz w:val="16"/>
        </w:rPr>
      </w:pPr>
      <w:r w:rsidRPr="003D319C">
        <w:rPr>
          <w:sz w:val="16"/>
        </w:rPr>
        <w:lastRenderedPageBreak/>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1B122ABA" w14:textId="77777777" w:rsidR="00FC6F9E" w:rsidRPr="003D319C" w:rsidRDefault="00FC6F9E" w:rsidP="00FC6F9E">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22FDE755" w14:textId="77777777" w:rsidR="00FC6F9E" w:rsidRPr="00F8766F" w:rsidRDefault="00FC6F9E" w:rsidP="00FC6F9E">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01A05F7B" w14:textId="77777777" w:rsidR="00FC6F9E" w:rsidRPr="003D319C" w:rsidRDefault="00FC6F9E" w:rsidP="00FC6F9E">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007B9C9F" w14:textId="77777777" w:rsidR="00FC6F9E" w:rsidRPr="003D319C" w:rsidRDefault="00FC6F9E" w:rsidP="00FC6F9E">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1343650" w14:textId="77777777" w:rsidR="00FC6F9E" w:rsidRPr="00F8766F" w:rsidRDefault="00FC6F9E" w:rsidP="00FC6F9E">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w:t>
      </w:r>
      <w:r w:rsidRPr="003D319C">
        <w:rPr>
          <w:sz w:val="16"/>
        </w:rPr>
        <w:lastRenderedPageBreak/>
        <w:t xml:space="preserve">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6B146307" w14:textId="77777777" w:rsidR="00FC6F9E" w:rsidRPr="003D319C" w:rsidRDefault="00FC6F9E" w:rsidP="00FC6F9E">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0827EB6F" w14:textId="77777777" w:rsidR="00FC6F9E" w:rsidRPr="003D319C" w:rsidRDefault="00FC6F9E" w:rsidP="00FC6F9E">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7E7FC1FC" w14:textId="77777777" w:rsidR="00FC6F9E" w:rsidRPr="00F8766F" w:rsidRDefault="00FC6F9E" w:rsidP="00FC6F9E">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0641D763" w14:textId="77777777" w:rsidR="00FC6F9E" w:rsidRPr="003D319C" w:rsidRDefault="00FC6F9E" w:rsidP="00FC6F9E">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26F0A797" w14:textId="77777777" w:rsidR="00FC6F9E" w:rsidRPr="003D319C" w:rsidRDefault="00FC6F9E" w:rsidP="00FC6F9E">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795A0F4A" w14:textId="77777777" w:rsidR="00FC6F9E" w:rsidRPr="00F8766F" w:rsidRDefault="00FC6F9E" w:rsidP="00FC6F9E">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0F097602" w14:textId="77777777" w:rsidR="00FC6F9E" w:rsidRPr="003D319C" w:rsidRDefault="00FC6F9E" w:rsidP="00FC6F9E">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7900E265" w14:textId="77777777" w:rsidR="00FC6F9E" w:rsidRPr="003D319C" w:rsidRDefault="00FC6F9E" w:rsidP="00FC6F9E">
      <w:pPr>
        <w:rPr>
          <w:sz w:val="16"/>
        </w:rPr>
      </w:pPr>
      <w:r w:rsidRPr="003D319C">
        <w:rPr>
          <w:sz w:val="16"/>
        </w:rPr>
        <w:t xml:space="preserve">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w:t>
      </w:r>
      <w:r w:rsidRPr="003D319C">
        <w:rPr>
          <w:sz w:val="16"/>
        </w:rPr>
        <w:lastRenderedPageBreak/>
        <w:t>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31FA3B52" w14:textId="77777777" w:rsidR="00FC6F9E" w:rsidRPr="003D319C" w:rsidRDefault="00FC6F9E" w:rsidP="00FC6F9E">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67C29194" w14:textId="77777777" w:rsidR="00FC6F9E" w:rsidRPr="003D319C" w:rsidRDefault="00FC6F9E" w:rsidP="00FC6F9E">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2E57BDF9" w14:textId="77777777" w:rsidR="00FC6F9E" w:rsidRPr="003D319C" w:rsidRDefault="00FC6F9E" w:rsidP="00FC6F9E">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771FBFD0" w14:textId="77777777" w:rsidR="00FC6F9E" w:rsidRPr="003D319C" w:rsidRDefault="00FC6F9E" w:rsidP="00FC6F9E">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180E7DE9" w14:textId="77777777" w:rsidR="00FC6F9E" w:rsidRPr="00EC4407" w:rsidRDefault="00FC6F9E" w:rsidP="00FC6F9E">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7F0103F8" w14:textId="77777777" w:rsidR="00FC6F9E" w:rsidRPr="003D319C" w:rsidRDefault="00FC6F9E" w:rsidP="00FC6F9E">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6502475D" w14:textId="77777777" w:rsidR="00FC6F9E" w:rsidRPr="003D319C" w:rsidRDefault="00FC6F9E" w:rsidP="00FC6F9E">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2378A7CF" w14:textId="77777777" w:rsidR="00FC6F9E" w:rsidRPr="006E30F7" w:rsidRDefault="00FC6F9E" w:rsidP="00FC6F9E">
      <w:pPr>
        <w:pStyle w:val="Heading4"/>
        <w:rPr>
          <w:u w:val="single"/>
        </w:rPr>
      </w:pPr>
      <w:r>
        <w:lastRenderedPageBreak/>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66CA6EB0" w14:textId="77777777" w:rsidR="00FC6F9E" w:rsidRDefault="00FC6F9E" w:rsidP="00FC6F9E">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7F054281" w14:textId="77777777" w:rsidR="00FC6F9E" w:rsidRPr="003B1195" w:rsidRDefault="00FC6F9E" w:rsidP="00FC6F9E">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07D556A3" w14:textId="77777777" w:rsidR="00FC6F9E" w:rsidRPr="003B1195" w:rsidRDefault="00FC6F9E" w:rsidP="00FC6F9E">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1E6963CA" w14:textId="77777777" w:rsidR="00FC6F9E" w:rsidRPr="003B1195" w:rsidRDefault="00FC6F9E" w:rsidP="00FC6F9E">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4C25F52E" w14:textId="77777777" w:rsidR="00FC6F9E" w:rsidRPr="003B1195" w:rsidRDefault="00FC6F9E" w:rsidP="00FC6F9E">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w:t>
      </w:r>
      <w:r w:rsidRPr="003B1195">
        <w:rPr>
          <w:sz w:val="16"/>
        </w:rPr>
        <w:lastRenderedPageBreak/>
        <w:t>labour’s organizing occurred outside the industrial setting, and the focus of collective action included the transition to democracy (Seidman, 1994). Strikes contributed to pushing forward this democratic process.</w:t>
      </w:r>
    </w:p>
    <w:p w14:paraId="673BB369" w14:textId="77777777" w:rsidR="00FC6F9E" w:rsidRPr="003B1195" w:rsidRDefault="00FC6F9E" w:rsidP="00FC6F9E">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785EAAD8" w14:textId="77777777" w:rsidR="00FC6F9E" w:rsidRPr="003B1195" w:rsidRDefault="00FC6F9E" w:rsidP="00FC6F9E">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62CD094B" w14:textId="77777777" w:rsidR="00FC6F9E" w:rsidRPr="003B1195" w:rsidRDefault="00FC6F9E" w:rsidP="00FC6F9E">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6EEA6094" w14:textId="77777777" w:rsidR="00FC6F9E" w:rsidRPr="003B1195" w:rsidRDefault="00FC6F9E" w:rsidP="00FC6F9E">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308801E8" w14:textId="77777777" w:rsidR="00FC6F9E" w:rsidRPr="003B1195" w:rsidRDefault="00FC6F9E" w:rsidP="00FC6F9E">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w:t>
      </w:r>
      <w:r w:rsidRPr="003B1195">
        <w:rPr>
          <w:sz w:val="16"/>
        </w:rPr>
        <w:lastRenderedPageBreak/>
        <w:t xml:space="preserve">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6CBDE996" w14:textId="77777777" w:rsidR="00FC6F9E" w:rsidRDefault="00FC6F9E" w:rsidP="00FC6F9E">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CB70432" w14:textId="77777777" w:rsidR="00FC6F9E" w:rsidRPr="004A13D9" w:rsidRDefault="00FC6F9E" w:rsidP="00FC6F9E">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2428D0CD" w14:textId="77777777" w:rsidR="00FC6F9E" w:rsidRPr="005C3AD8" w:rsidRDefault="00FC6F9E" w:rsidP="00FC6F9E">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CDF0BC2" w14:textId="77777777" w:rsidR="00FC6F9E" w:rsidRPr="00351139" w:rsidRDefault="00FC6F9E" w:rsidP="00FC6F9E">
      <w:pPr>
        <w:rPr>
          <w:sz w:val="16"/>
        </w:rPr>
      </w:pPr>
      <w:r w:rsidRPr="00351139">
        <w:rPr>
          <w:sz w:val="16"/>
        </w:rPr>
        <w:t>6 – The two moments of the fascist dynamic</w:t>
      </w:r>
    </w:p>
    <w:p w14:paraId="23D2EFAA" w14:textId="77777777" w:rsidR="00FC6F9E" w:rsidRPr="00351139" w:rsidRDefault="00FC6F9E" w:rsidP="00FC6F9E">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6E410C98" w14:textId="77777777" w:rsidR="00FC6F9E" w:rsidRPr="00351139" w:rsidRDefault="00FC6F9E" w:rsidP="00FC6F9E">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508D1A21" w14:textId="77777777" w:rsidR="00FC6F9E" w:rsidRPr="00351139" w:rsidRDefault="00FC6F9E" w:rsidP="00FC6F9E">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w:t>
      </w:r>
      <w:r w:rsidRPr="00351139">
        <w:rPr>
          <w:sz w:val="16"/>
        </w:rPr>
        <w:lastRenderedPageBreak/>
        <w:t xml:space="preserve">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50304804" w14:textId="77777777" w:rsidR="00FC6F9E" w:rsidRPr="00351139" w:rsidRDefault="00FC6F9E" w:rsidP="00FC6F9E">
      <w:pPr>
        <w:rPr>
          <w:sz w:val="16"/>
        </w:rPr>
      </w:pPr>
      <w:r w:rsidRPr="00351139">
        <w:rPr>
          <w:sz w:val="16"/>
        </w:rPr>
        <w:t>7 – Fascism and the crisis of relations of oppression</w:t>
      </w:r>
    </w:p>
    <w:p w14:paraId="6747AE19" w14:textId="77777777" w:rsidR="00FC6F9E" w:rsidRPr="00351139" w:rsidRDefault="00FC6F9E" w:rsidP="00FC6F9E">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43EEDD75" w14:textId="77777777" w:rsidR="00FC6F9E" w:rsidRPr="00D37A8A" w:rsidRDefault="00FC6F9E" w:rsidP="00FC6F9E">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3DB2AC51" w14:textId="77777777" w:rsidR="00FC6F9E" w:rsidRPr="00D53750" w:rsidRDefault="00FC6F9E" w:rsidP="00FC6F9E">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0A897EF7" w14:textId="77777777" w:rsidR="00FC6F9E" w:rsidRPr="00351139" w:rsidRDefault="00FC6F9E" w:rsidP="00FC6F9E">
      <w:pPr>
        <w:rPr>
          <w:sz w:val="16"/>
        </w:rPr>
      </w:pPr>
      <w:r w:rsidRPr="00351139">
        <w:rPr>
          <w:sz w:val="16"/>
        </w:rPr>
        <w:t>8 – Fascism, nature and the environmental crisis</w:t>
      </w:r>
    </w:p>
    <w:p w14:paraId="57D86D8C" w14:textId="77777777" w:rsidR="00FC6F9E" w:rsidRPr="00351139" w:rsidRDefault="00FC6F9E" w:rsidP="00FC6F9E">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24EF66F5" w14:textId="77777777" w:rsidR="00FC6F9E" w:rsidRPr="00351139" w:rsidRDefault="00FC6F9E" w:rsidP="00FC6F9E">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0F4D8958" w14:textId="77777777" w:rsidR="00FC6F9E" w:rsidRPr="00351139" w:rsidRDefault="00FC6F9E" w:rsidP="00FC6F9E">
      <w:pPr>
        <w:rPr>
          <w:sz w:val="16"/>
        </w:rPr>
      </w:pPr>
      <w:r w:rsidRPr="00351139">
        <w:rPr>
          <w:sz w:val="16"/>
        </w:rPr>
        <w:lastRenderedPageBreak/>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2C9A9B42" w14:textId="77777777" w:rsidR="00FC6F9E" w:rsidRPr="00351139" w:rsidRDefault="00FC6F9E" w:rsidP="00FC6F9E">
      <w:pPr>
        <w:rPr>
          <w:sz w:val="16"/>
        </w:rPr>
      </w:pPr>
      <w:r w:rsidRPr="00351139">
        <w:rPr>
          <w:sz w:val="16"/>
        </w:rPr>
        <w:t>9 – Fascism and social order</w:t>
      </w:r>
    </w:p>
    <w:p w14:paraId="424305D9" w14:textId="77777777" w:rsidR="00FC6F9E" w:rsidRPr="00351139" w:rsidRDefault="00FC6F9E" w:rsidP="00FC6F9E">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20442BA1" w14:textId="77777777" w:rsidR="00FC6F9E" w:rsidRPr="00487514" w:rsidRDefault="00FC6F9E" w:rsidP="00FC6F9E">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724A7223" w14:textId="77777777" w:rsidR="00FC6F9E" w:rsidRDefault="00FC6F9E" w:rsidP="00FC6F9E">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2D09A0D4" w14:textId="77777777" w:rsidR="00FC6F9E" w:rsidRPr="00351139" w:rsidRDefault="00FC6F9E" w:rsidP="00FC6F9E">
      <w:pPr>
        <w:rPr>
          <w:sz w:val="16"/>
        </w:rPr>
      </w:pPr>
      <w:r w:rsidRPr="00351139">
        <w:rPr>
          <w:sz w:val="16"/>
        </w:rPr>
        <w:t>10 – Fascism and social movements</w:t>
      </w:r>
    </w:p>
    <w:p w14:paraId="656B9F15" w14:textId="77777777" w:rsidR="00FC6F9E" w:rsidRPr="00351139" w:rsidRDefault="00FC6F9E" w:rsidP="00FC6F9E">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6CC2E010" w14:textId="77777777" w:rsidR="00FC6F9E" w:rsidRPr="00351139" w:rsidRDefault="00FC6F9E" w:rsidP="00FC6F9E">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0B1AB42F" w14:textId="77777777" w:rsidR="00FC6F9E" w:rsidRPr="00351139" w:rsidRDefault="00FC6F9E" w:rsidP="00FC6F9E">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1A7F37FB" w14:textId="77777777" w:rsidR="00FC6F9E" w:rsidRPr="00351139" w:rsidRDefault="00FC6F9E" w:rsidP="00FC6F9E">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xml:space="preserve">.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w:t>
      </w:r>
      <w:r w:rsidRPr="00351139">
        <w:rPr>
          <w:sz w:val="16"/>
        </w:rPr>
        <w:lastRenderedPageBreak/>
        <w:t>discriminations (inseparably ethno-racial and religious) that are unavowed and presented as a defence of major republican principles threatened by an alleged Muslim ‘separatism’ or ‘communautarism’.</w:t>
      </w:r>
    </w:p>
    <w:p w14:paraId="1D9367E9" w14:textId="77777777" w:rsidR="00FC6F9E" w:rsidRPr="00351139" w:rsidRDefault="00FC6F9E" w:rsidP="00FC6F9E">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3B061350" w14:textId="77777777" w:rsidR="00FC6F9E" w:rsidRPr="00351139" w:rsidRDefault="00FC6F9E" w:rsidP="00FC6F9E">
      <w:pPr>
        <w:rPr>
          <w:sz w:val="16"/>
        </w:rPr>
      </w:pPr>
      <w:r w:rsidRPr="00351139">
        <w:rPr>
          <w:sz w:val="16"/>
        </w:rPr>
        <w:t>11 – Fascism and liberal democracy</w:t>
      </w:r>
    </w:p>
    <w:p w14:paraId="731FAA58" w14:textId="77777777" w:rsidR="00FC6F9E" w:rsidRPr="00351139" w:rsidRDefault="00FC6F9E" w:rsidP="00FC6F9E">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20D6DA59" w14:textId="77777777" w:rsidR="00FC6F9E" w:rsidRPr="00D37A8A" w:rsidRDefault="00FC6F9E" w:rsidP="00FC6F9E">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6D833CDB" w14:textId="77777777" w:rsidR="00FC6F9E" w:rsidRPr="00351139" w:rsidRDefault="00FC6F9E" w:rsidP="00FC6F9E">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5EC2840F" w14:textId="77777777" w:rsidR="00FC6F9E" w:rsidRDefault="00FC6F9E" w:rsidP="00FC6F9E">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67511FDE" w14:textId="77777777" w:rsidR="00FC6F9E" w:rsidRPr="00B77ABB" w:rsidRDefault="00FC6F9E" w:rsidP="00FC6F9E">
      <w:pPr>
        <w:pStyle w:val="Heading4"/>
      </w:pPr>
      <w:r>
        <w:lastRenderedPageBreak/>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2E40817C" w14:textId="77777777" w:rsidR="00FC6F9E" w:rsidRPr="005269D1" w:rsidRDefault="00FC6F9E" w:rsidP="00FC6F9E">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7BB432DB" w14:textId="77777777" w:rsidR="00FC6F9E" w:rsidRDefault="00FC6F9E" w:rsidP="00FC6F9E">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4B100055" w14:textId="77777777" w:rsidR="00FC6F9E" w:rsidRPr="00D06B5A" w:rsidRDefault="00FC6F9E" w:rsidP="00FC6F9E">
      <w:pPr>
        <w:rPr>
          <w:sz w:val="16"/>
        </w:rPr>
      </w:pPr>
      <w:r w:rsidRPr="00D06B5A">
        <w:rPr>
          <w:sz w:val="16"/>
        </w:rPr>
        <w:t>3.2. Classifying climate change’s contributions to global catastrophic risk</w:t>
      </w:r>
    </w:p>
    <w:p w14:paraId="3FE991A0" w14:textId="77777777" w:rsidR="00FC6F9E" w:rsidRPr="005269D1" w:rsidRDefault="00FC6F9E" w:rsidP="00FC6F9E">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7E846B4E" w14:textId="77777777" w:rsidR="00FC6F9E" w:rsidRPr="00FD5DF8" w:rsidRDefault="00FC6F9E" w:rsidP="00FC6F9E">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w:t>
      </w:r>
      <w:r w:rsidRPr="00904B9E">
        <w:rPr>
          <w:rStyle w:val="StyleUnderline"/>
        </w:rPr>
        <w:lastRenderedPageBreak/>
        <w:t xml:space="preserve">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39159AC7" w14:textId="77777777" w:rsidR="00FC6F9E" w:rsidRPr="009724FC" w:rsidRDefault="00FC6F9E" w:rsidP="00FC6F9E">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0CDF9F7C" w14:textId="77777777" w:rsidR="00FC6F9E" w:rsidRDefault="00FC6F9E" w:rsidP="00FC6F9E">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79F60DB1" w14:textId="77777777" w:rsidR="00FC6F9E" w:rsidRDefault="00FC6F9E" w:rsidP="00FC6F9E">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6F784199" w14:textId="77777777" w:rsidR="00FC6F9E" w:rsidRPr="00AC76D9" w:rsidRDefault="00FC6F9E" w:rsidP="00FC6F9E">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737985FC" w14:textId="77777777" w:rsidR="00FC6F9E" w:rsidRPr="00AC76D9" w:rsidRDefault="00FC6F9E" w:rsidP="00FC6F9E">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18161B0C" w14:textId="77777777" w:rsidR="00FC6F9E" w:rsidRPr="00AC76D9" w:rsidRDefault="00FC6F9E" w:rsidP="00FC6F9E">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231850A3" w14:textId="77777777" w:rsidR="00FC6F9E" w:rsidRPr="00AC76D9" w:rsidRDefault="00FC6F9E" w:rsidP="00FC6F9E">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76DA364F" w14:textId="77777777" w:rsidR="00FC6F9E" w:rsidRPr="00AC76D9" w:rsidRDefault="00FC6F9E" w:rsidP="00FC6F9E">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2C625E46" w14:textId="77777777" w:rsidR="00FC6F9E" w:rsidRPr="00AC76D9" w:rsidRDefault="00FC6F9E" w:rsidP="00FC6F9E">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54C77AB8" w14:textId="77777777" w:rsidR="00FC6F9E" w:rsidRPr="00AC76D9" w:rsidRDefault="00FC6F9E" w:rsidP="00FC6F9E">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03BBD624" w14:textId="77777777" w:rsidR="00FC6F9E" w:rsidRPr="00AC76D9" w:rsidRDefault="00FC6F9E" w:rsidP="00FC6F9E">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5812C8C4" w14:textId="77777777" w:rsidR="00FC6F9E" w:rsidRPr="00AC76D9" w:rsidRDefault="00FC6F9E" w:rsidP="00FC6F9E">
      <w:pPr>
        <w:rPr>
          <w:sz w:val="16"/>
        </w:rPr>
      </w:pPr>
      <w:r w:rsidRPr="00AC76D9">
        <w:rPr>
          <w:rStyle w:val="StyleUnderline"/>
        </w:rPr>
        <w:lastRenderedPageBreak/>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63ACEF0D" w14:textId="77777777" w:rsidR="00FC6F9E" w:rsidRPr="005E15B0" w:rsidRDefault="00FC6F9E" w:rsidP="00FC6F9E">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7C5BBC7B" w14:textId="77777777" w:rsidR="00FC6F9E" w:rsidRDefault="00FC6F9E" w:rsidP="00FC6F9E">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665AB710" w14:textId="77777777" w:rsidR="00FC6F9E" w:rsidRDefault="00FC6F9E" w:rsidP="00FC6F9E">
      <w:r>
        <w:t xml:space="preserve">Benjamin </w:t>
      </w:r>
      <w:r w:rsidRPr="00F54277">
        <w:rPr>
          <w:rStyle w:val="Style13ptBold"/>
        </w:rPr>
        <w:t>Franks 14</w:t>
      </w:r>
      <w:r>
        <w:t>. “Anti-Fascism and Prefigurative Ethics.” Affinities: A Journal of Radical Theory, Culture, and Action, Volume 8, Number 1, Summer 2014, pp. 44-72.</w:t>
      </w:r>
    </w:p>
    <w:p w14:paraId="412DCEBC" w14:textId="77777777" w:rsidR="00FC6F9E" w:rsidRDefault="00FC6F9E" w:rsidP="00FC6F9E">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1560C7AF" w14:textId="77777777" w:rsidR="00FC6F9E" w:rsidRPr="00CA71CC" w:rsidRDefault="00FC6F9E" w:rsidP="00FC6F9E">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3CD93FB1" w14:textId="77777777" w:rsidR="00FC6F9E" w:rsidRPr="00CA71CC" w:rsidRDefault="00FC6F9E" w:rsidP="00FC6F9E">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756D4F33" w14:textId="77777777" w:rsidR="00FC6F9E" w:rsidRPr="00CA71CC" w:rsidRDefault="00FC6F9E" w:rsidP="00FC6F9E">
      <w:pPr>
        <w:rPr>
          <w:sz w:val="16"/>
        </w:rPr>
      </w:pPr>
      <w:r w:rsidRPr="00CA71CC">
        <w:rPr>
          <w:sz w:val="16"/>
        </w:rPr>
        <w:t xml:space="preserve">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w:t>
      </w:r>
      <w:r w:rsidRPr="00CA71CC">
        <w:rPr>
          <w:sz w:val="16"/>
        </w:rPr>
        <w:lastRenderedPageBreak/>
        <w:t>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7D8458ED" w14:textId="77777777" w:rsidR="00FC6F9E" w:rsidRPr="00CA71CC" w:rsidRDefault="00FC6F9E" w:rsidP="00FC6F9E">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5954709C" w14:textId="77777777" w:rsidR="00FC6F9E" w:rsidRPr="00CA71CC" w:rsidRDefault="00FC6F9E" w:rsidP="00FC6F9E">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1770FBE6" w14:textId="77777777" w:rsidR="00FC6F9E" w:rsidRPr="006A4159" w:rsidRDefault="00FC6F9E" w:rsidP="00FC6F9E">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647C5742" w14:textId="77777777" w:rsidR="00FC6F9E" w:rsidRPr="00CA71CC" w:rsidRDefault="00FC6F9E" w:rsidP="00FC6F9E">
      <w:pPr>
        <w:rPr>
          <w:sz w:val="16"/>
        </w:rPr>
      </w:pPr>
      <w:r w:rsidRPr="00CA71CC">
        <w:rPr>
          <w:sz w:val="16"/>
        </w:rPr>
        <w:t>1. Defence of Ethical Analysis</w:t>
      </w:r>
    </w:p>
    <w:p w14:paraId="112C5B5E" w14:textId="77777777" w:rsidR="00FC6F9E" w:rsidRPr="00CA71CC" w:rsidRDefault="00FC6F9E" w:rsidP="00FC6F9E">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6DB9D733" w14:textId="77777777" w:rsidR="00FC6F9E" w:rsidRPr="00CA71CC" w:rsidRDefault="00FC6F9E" w:rsidP="00FC6F9E">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0D81A642" w14:textId="77777777" w:rsidR="00FC6F9E" w:rsidRPr="00CA71CC" w:rsidRDefault="00FC6F9E" w:rsidP="00FC6F9E">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E04C40">
        <w:rPr>
          <w:rStyle w:val="StyleUnderline"/>
        </w:rPr>
        <w:lastRenderedPageBreak/>
        <w:t>(</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41D3E6A7" w14:textId="77777777" w:rsidR="00FC6F9E" w:rsidRPr="00CA71CC" w:rsidRDefault="00FC6F9E" w:rsidP="00FC6F9E">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794462BD" w14:textId="77777777" w:rsidR="00FC6F9E" w:rsidRPr="00CA71CC" w:rsidRDefault="00FC6F9E" w:rsidP="00FC6F9E">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4F8CF734" w14:textId="77777777" w:rsidR="00FC6F9E" w:rsidRPr="00CA71CC" w:rsidRDefault="00FC6F9E" w:rsidP="00FC6F9E">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6DF45A2F" w14:textId="77777777" w:rsidR="00FC6F9E" w:rsidRPr="00CA71CC" w:rsidRDefault="00FC6F9E" w:rsidP="00FC6F9E">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5234A42D" w14:textId="77777777" w:rsidR="00FC6F9E" w:rsidRPr="00CA71CC" w:rsidRDefault="00FC6F9E" w:rsidP="00FC6F9E">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488B29CA" w14:textId="77777777" w:rsidR="00FC6F9E" w:rsidRPr="00CA71CC" w:rsidRDefault="00FC6F9E" w:rsidP="00FC6F9E">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1DCF0340" w14:textId="77777777" w:rsidR="00FC6F9E" w:rsidRPr="00CA71CC" w:rsidRDefault="00FC6F9E" w:rsidP="00FC6F9E">
      <w:pPr>
        <w:rPr>
          <w:sz w:val="16"/>
        </w:rPr>
      </w:pPr>
      <w:r w:rsidRPr="00CA71CC">
        <w:rPr>
          <w:sz w:val="16"/>
        </w:rPr>
        <w:t>2. The Prefigurative Ethical Framework: Practice-based virtue theory</w:t>
      </w:r>
    </w:p>
    <w:p w14:paraId="29BC7210" w14:textId="77777777" w:rsidR="00FC6F9E" w:rsidRPr="00CA71CC" w:rsidRDefault="00FC6F9E" w:rsidP="00FC6F9E">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3D70920D" w14:textId="77777777" w:rsidR="00FC6F9E" w:rsidRPr="00CA71CC" w:rsidRDefault="00FC6F9E" w:rsidP="00FC6F9E">
      <w:pPr>
        <w:rPr>
          <w:sz w:val="16"/>
        </w:rPr>
      </w:pPr>
      <w:r w:rsidRPr="00CA71CC">
        <w:rPr>
          <w:sz w:val="16"/>
        </w:rPr>
        <w:lastRenderedPageBreak/>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229FC614" w14:textId="77777777" w:rsidR="00FC6F9E" w:rsidRPr="00CA71CC" w:rsidRDefault="00FC6F9E" w:rsidP="00FC6F9E">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667EC06F" w14:textId="77777777" w:rsidR="00FC6F9E" w:rsidRPr="00851144" w:rsidRDefault="00FC6F9E" w:rsidP="00FC6F9E">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27A953FE" w14:textId="77777777" w:rsidR="00FC6F9E" w:rsidRPr="00CA71CC" w:rsidRDefault="00FC6F9E" w:rsidP="00FC6F9E">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2607FFCE" w14:textId="77777777" w:rsidR="00FC6F9E" w:rsidRPr="00CA71CC" w:rsidRDefault="00FC6F9E" w:rsidP="00FC6F9E">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1BED5515" w14:textId="77777777" w:rsidR="00FC6F9E" w:rsidRPr="00851144" w:rsidRDefault="00FC6F9E" w:rsidP="00FC6F9E">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7AE5D8E6" w14:textId="77777777" w:rsidR="00FC6F9E" w:rsidRPr="00FF74DC" w:rsidRDefault="00FC6F9E" w:rsidP="00FC6F9E">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5EBEDA53" w14:textId="77777777" w:rsidR="00FC6F9E" w:rsidRPr="00CA71CC" w:rsidRDefault="00FC6F9E" w:rsidP="00FC6F9E">
      <w:pPr>
        <w:rPr>
          <w:sz w:val="16"/>
        </w:rPr>
      </w:pPr>
      <w:r w:rsidRPr="00851144">
        <w:rPr>
          <w:rStyle w:val="StyleUnderline"/>
        </w:rPr>
        <w:lastRenderedPageBreak/>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5ACA9C36" w14:textId="77777777" w:rsidR="00FC6F9E" w:rsidRPr="00CA71CC" w:rsidRDefault="00FC6F9E" w:rsidP="00FC6F9E">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29D79956" w14:textId="77777777" w:rsidR="00FC6F9E" w:rsidRPr="00CA71CC" w:rsidRDefault="00FC6F9E" w:rsidP="00FC6F9E">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4F224A4A" w14:textId="77777777" w:rsidR="00FC6F9E" w:rsidRPr="00CA71CC" w:rsidRDefault="00FC6F9E" w:rsidP="00FC6F9E">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7188CEBF" w14:textId="77777777" w:rsidR="00FC6F9E" w:rsidRPr="00CA71CC" w:rsidRDefault="00FC6F9E" w:rsidP="00FC6F9E">
      <w:pPr>
        <w:rPr>
          <w:sz w:val="16"/>
        </w:rPr>
      </w:pPr>
      <w:r w:rsidRPr="00CA71CC">
        <w:rPr>
          <w:sz w:val="16"/>
        </w:rPr>
        <w:t>4. Identifying Anti-Fascism</w:t>
      </w:r>
    </w:p>
    <w:p w14:paraId="28707BBC" w14:textId="77777777" w:rsidR="00FC6F9E" w:rsidRPr="00CA71CC" w:rsidRDefault="00FC6F9E" w:rsidP="00FC6F9E">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7E47A8FE" w14:textId="77777777" w:rsidR="00FC6F9E" w:rsidRPr="00CA71CC" w:rsidRDefault="00FC6F9E" w:rsidP="00FC6F9E">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1E2B2657" w14:textId="77777777" w:rsidR="00FC6F9E" w:rsidRPr="00CA71CC" w:rsidRDefault="00FC6F9E" w:rsidP="00FC6F9E">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786A9A10" w14:textId="77777777" w:rsidR="00FC6F9E" w:rsidRPr="00CA71CC" w:rsidRDefault="00FC6F9E" w:rsidP="00FC6F9E">
      <w:pPr>
        <w:rPr>
          <w:sz w:val="16"/>
        </w:rPr>
      </w:pPr>
      <w:r w:rsidRPr="00CA71CC">
        <w:rPr>
          <w:sz w:val="16"/>
        </w:rPr>
        <w:t xml:space="preserve">Prefiguration does not reject the importance of external goods to social practices. Activities like cooking have external goods (completed dishes) which can become resources to other aligned social practices. However, the benefits of a culinary education are not reliant on the </w:t>
      </w:r>
      <w:r w:rsidRPr="00CA71CC">
        <w:rPr>
          <w:sz w:val="16"/>
        </w:rPr>
        <w:lastRenderedPageBreak/>
        <w:t>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2CA55C70" w14:textId="77777777" w:rsidR="00FC6F9E" w:rsidRPr="00CA71CC" w:rsidRDefault="00FC6F9E" w:rsidP="00FC6F9E">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5ED7FB7E" w14:textId="77777777" w:rsidR="00FC6F9E" w:rsidRPr="00CA71CC" w:rsidRDefault="00FC6F9E" w:rsidP="00FC6F9E">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1ED80391" w14:textId="77777777" w:rsidR="00FC6F9E" w:rsidRPr="00EF7416" w:rsidRDefault="00FC6F9E" w:rsidP="00FC6F9E">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600D8FA4" w14:textId="77777777" w:rsidR="00FC6F9E" w:rsidRPr="00CA71CC" w:rsidRDefault="00FC6F9E" w:rsidP="00FC6F9E">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034C68BD" w14:textId="77777777" w:rsidR="00FC6F9E" w:rsidRPr="00CA71CC" w:rsidRDefault="00FC6F9E" w:rsidP="00FC6F9E">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255ACC31" w14:textId="77777777" w:rsidR="00FC6F9E" w:rsidRPr="00EF7416" w:rsidRDefault="00FC6F9E" w:rsidP="00FC6F9E">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275829C1" w14:textId="77777777" w:rsidR="00FC6F9E" w:rsidRPr="00CA71CC" w:rsidRDefault="00FC6F9E" w:rsidP="00FC6F9E">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7C469332" w14:textId="77777777" w:rsidR="00FC6F9E" w:rsidRPr="00CA71CC" w:rsidRDefault="00FC6F9E" w:rsidP="00FC6F9E">
      <w:pPr>
        <w:rPr>
          <w:sz w:val="16"/>
        </w:rPr>
      </w:pPr>
      <w:r w:rsidRPr="00CA71CC">
        <w:rPr>
          <w:sz w:val="16"/>
        </w:rPr>
        <w:t>5. Prefiguration and Anti-Fascism: The areas of conflict</w:t>
      </w:r>
    </w:p>
    <w:p w14:paraId="3A89ED4F" w14:textId="77777777" w:rsidR="00FC6F9E" w:rsidRPr="00CA71CC" w:rsidRDefault="00FC6F9E" w:rsidP="00FC6F9E">
      <w:pPr>
        <w:rPr>
          <w:sz w:val="16"/>
        </w:rPr>
      </w:pPr>
      <w:r w:rsidRPr="00CA71CC">
        <w:rPr>
          <w:sz w:val="16"/>
        </w:rPr>
        <w:lastRenderedPageBreak/>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5861CB2F" w14:textId="77777777" w:rsidR="00FC6F9E" w:rsidRPr="00CA71CC" w:rsidRDefault="00FC6F9E" w:rsidP="00FC6F9E">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3ABCC1F6" w14:textId="77777777" w:rsidR="00FC6F9E" w:rsidRPr="00CA71CC" w:rsidRDefault="00FC6F9E" w:rsidP="00FC6F9E">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7669C5D1" w14:textId="77777777" w:rsidR="00FC6F9E" w:rsidRPr="00CA71CC" w:rsidRDefault="00FC6F9E" w:rsidP="00FC6F9E">
      <w:pPr>
        <w:rPr>
          <w:sz w:val="16"/>
        </w:rPr>
      </w:pPr>
      <w:r w:rsidRPr="00CA71CC">
        <w:rPr>
          <w:sz w:val="16"/>
        </w:rPr>
        <w:t>5.1. Consequentialist Approaches</w:t>
      </w:r>
    </w:p>
    <w:p w14:paraId="52D6DFC1" w14:textId="77777777" w:rsidR="00FC6F9E" w:rsidRPr="00CA71CC" w:rsidRDefault="00FC6F9E" w:rsidP="00FC6F9E">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1852E07C" w14:textId="77777777" w:rsidR="00FC6F9E" w:rsidRPr="00CA71CC" w:rsidRDefault="00FC6F9E" w:rsidP="00FC6F9E">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3E7AA1B4" w14:textId="77777777" w:rsidR="00FC6F9E" w:rsidRPr="00CA71CC" w:rsidRDefault="00FC6F9E" w:rsidP="00FC6F9E">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019A5A20" w14:textId="77777777" w:rsidR="00FC6F9E" w:rsidRPr="00CA71CC" w:rsidRDefault="00FC6F9E" w:rsidP="00FC6F9E">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19802809" w14:textId="77777777" w:rsidR="00FC6F9E" w:rsidRPr="00CA71CC" w:rsidRDefault="00FC6F9E" w:rsidP="00FC6F9E">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648CB3C4" w14:textId="77777777" w:rsidR="00FC6F9E" w:rsidRPr="00F9528E" w:rsidRDefault="00FC6F9E" w:rsidP="00FC6F9E">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04D94B06" w14:textId="77777777" w:rsidR="00FC6F9E" w:rsidRPr="00CA71CC" w:rsidRDefault="00FC6F9E" w:rsidP="00FC6F9E">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1F1FD4C3" w14:textId="77777777" w:rsidR="00FC6F9E" w:rsidRPr="00CA71CC" w:rsidRDefault="00FC6F9E" w:rsidP="00FC6F9E">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2331FD6E" w14:textId="77777777" w:rsidR="00FC6F9E" w:rsidRPr="00CA71CC" w:rsidRDefault="00FC6F9E" w:rsidP="00FC6F9E">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w:t>
      </w:r>
      <w:r w:rsidRPr="00AA742E">
        <w:rPr>
          <w:rStyle w:val="StyleUnderline"/>
          <w:highlight w:val="yellow"/>
        </w:rPr>
        <w:lastRenderedPageBreak/>
        <w:t xml:space="preserve">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4FD42E77" w14:textId="77777777" w:rsidR="00FC6F9E" w:rsidRPr="00FF74DC" w:rsidRDefault="00FC6F9E" w:rsidP="00FC6F9E">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1A076C57" w14:textId="77777777" w:rsidR="00FC6F9E" w:rsidRPr="007F1160" w:rsidRDefault="00FC6F9E" w:rsidP="00FC6F9E">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29D408AB" w14:textId="77777777" w:rsidR="00FC6F9E" w:rsidRPr="00240203" w:rsidRDefault="00FC6F9E" w:rsidP="00FC6F9E">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54309EA2" w14:textId="77777777" w:rsidR="005D388F" w:rsidRDefault="005D388F" w:rsidP="005D388F"/>
    <w:p w14:paraId="6FA2FA80" w14:textId="1118F9CF" w:rsidR="00FC6F9E" w:rsidRDefault="00FC6F9E" w:rsidP="00FC6F9E">
      <w:pPr>
        <w:pStyle w:val="Heading1"/>
      </w:pPr>
      <w:r>
        <w:lastRenderedPageBreak/>
        <w:t>2AC</w:t>
      </w:r>
    </w:p>
    <w:p w14:paraId="5A70FEE7" w14:textId="77777777" w:rsidR="00FC6F9E" w:rsidRDefault="00FC6F9E" w:rsidP="00FC6F9E">
      <w:pPr>
        <w:pStyle w:val="Heading2"/>
      </w:pPr>
      <w:r>
        <w:lastRenderedPageBreak/>
        <w:t>Case</w:t>
      </w:r>
    </w:p>
    <w:p w14:paraId="3BEFCE3E" w14:textId="77777777" w:rsidR="00FC6F9E" w:rsidRPr="002217A1" w:rsidRDefault="00FC6F9E" w:rsidP="00FC6F9E">
      <w:pPr>
        <w:pStyle w:val="Heading4"/>
      </w:pPr>
      <w:r>
        <w:t xml:space="preserve">Growth is </w:t>
      </w:r>
      <w:r w:rsidRPr="005A404D">
        <w:rPr>
          <w:u w:val="single"/>
        </w:rPr>
        <w:t>unsustainable</w:t>
      </w:r>
      <w:r>
        <w:t xml:space="preserve"> and biosphere destruction is </w:t>
      </w:r>
      <w:r w:rsidRPr="005A404D">
        <w:rPr>
          <w:u w:val="single"/>
        </w:rPr>
        <w:t>existential</w:t>
      </w:r>
      <w:r>
        <w:t xml:space="preserve"> – </w:t>
      </w:r>
      <w:r w:rsidRPr="005A404D">
        <w:rPr>
          <w:u w:val="single"/>
        </w:rPr>
        <w:t>try-or-die</w:t>
      </w:r>
      <w:r>
        <w:t xml:space="preserve"> for immediate economic collapse.</w:t>
      </w:r>
    </w:p>
    <w:p w14:paraId="79C7F0B2" w14:textId="77777777" w:rsidR="00FC6F9E" w:rsidRDefault="00FC6F9E" w:rsidP="00FC6F9E">
      <w:r w:rsidRPr="0055098C">
        <w:rPr>
          <w:rStyle w:val="Style13ptBold"/>
        </w:rPr>
        <w:t>Marques 20</w:t>
      </w:r>
      <w:r>
        <w:t xml:space="preserve"> – </w:t>
      </w:r>
      <w:r w:rsidRPr="00FD4FD1">
        <w:t xml:space="preserve">associate professor at the Department of History, University of Campinas (Unicamp), Brazil (Luis, </w:t>
      </w:r>
      <w:r>
        <w:t xml:space="preserve">The Current Pandemic Occurs in the Most Important Year in Human History Will the Next Zoonoses Surface in Brazil? </w:t>
      </w:r>
      <w:hyperlink r:id="rId8" w:anchor="sdendnote1sym" w:history="1">
        <w:r w:rsidRPr="00863A82">
          <w:rPr>
            <w:rStyle w:val="Hyperlink"/>
          </w:rPr>
          <w:t>https://www.unicamp.br/unicamp/noticias/2020/05/05/pandemia-incide-no-ano-mais-importante-da-historia-da-humanidade-serao-proximas#sdendnote1sym</w:t>
        </w:r>
      </w:hyperlink>
      <w:r>
        <w:t xml:space="preserve"> May 5 2020)//gcd</w:t>
      </w:r>
    </w:p>
    <w:p w14:paraId="0669C425" w14:textId="77777777" w:rsidR="00FC6F9E" w:rsidRPr="003F4772" w:rsidRDefault="00FC6F9E" w:rsidP="00FC6F9E">
      <w:pPr>
        <w:rPr>
          <w:sz w:val="16"/>
        </w:rPr>
      </w:pPr>
      <w:r w:rsidRPr="00D62218">
        <w:rPr>
          <w:sz w:val="16"/>
        </w:rPr>
        <w:t xml:space="preserve">The </w:t>
      </w:r>
      <w:r w:rsidRPr="00C13EBF">
        <w:rPr>
          <w:sz w:val="16"/>
        </w:rPr>
        <w:t xml:space="preserve">year </w:t>
      </w:r>
      <w:r w:rsidRPr="00C13EBF">
        <w:rPr>
          <w:rStyle w:val="StyleUnderline"/>
        </w:rPr>
        <w:t>2020</w:t>
      </w:r>
      <w:r w:rsidRPr="00C13EBF">
        <w:rPr>
          <w:sz w:val="16"/>
        </w:rPr>
        <w:t xml:space="preserve"> will be </w:t>
      </w:r>
      <w:r w:rsidRPr="00C13EBF">
        <w:rPr>
          <w:rStyle w:val="StyleUnderline"/>
        </w:rPr>
        <w:t>remembered as the</w:t>
      </w:r>
      <w:r w:rsidRPr="00C13EBF">
        <w:rPr>
          <w:sz w:val="16"/>
        </w:rPr>
        <w:t xml:space="preserve"> one in </w:t>
      </w:r>
      <w:r w:rsidRPr="00C13EBF">
        <w:rPr>
          <w:rStyle w:val="StyleUnderline"/>
        </w:rPr>
        <w:t>which</w:t>
      </w:r>
      <w:r w:rsidRPr="00C13EBF">
        <w:rPr>
          <w:sz w:val="16"/>
        </w:rPr>
        <w:t xml:space="preserve"> the</w:t>
      </w:r>
      <w:r w:rsidRPr="00D62218">
        <w:rPr>
          <w:sz w:val="16"/>
        </w:rPr>
        <w:t xml:space="preserve"> pandemic caused by the SARS-</w:t>
      </w:r>
      <w:r w:rsidRPr="00B54C1C">
        <w:rPr>
          <w:rStyle w:val="Emphasis"/>
          <w:highlight w:val="green"/>
        </w:rPr>
        <w:t>CoV-2</w:t>
      </w:r>
      <w:r w:rsidRPr="00D62218">
        <w:rPr>
          <w:sz w:val="16"/>
        </w:rPr>
        <w:t xml:space="preserve"> virus </w:t>
      </w:r>
      <w:r w:rsidRPr="00B54C1C">
        <w:rPr>
          <w:rStyle w:val="StyleUnderline"/>
          <w:highlight w:val="green"/>
        </w:rPr>
        <w:t>precipitated a profound rupture</w:t>
      </w:r>
      <w:r w:rsidRPr="00D62218">
        <w:rPr>
          <w:sz w:val="16"/>
        </w:rPr>
        <w:t xml:space="preserve"> in </w:t>
      </w:r>
      <w:r w:rsidRPr="00BC60E2">
        <w:rPr>
          <w:sz w:val="16"/>
        </w:rPr>
        <w:t xml:space="preserve">contemporary </w:t>
      </w:r>
      <w:r w:rsidRPr="00BC60E2">
        <w:rPr>
          <w:rStyle w:val="Emphasis"/>
        </w:rPr>
        <w:t>societies’</w:t>
      </w:r>
      <w:r w:rsidRPr="00BC60E2">
        <w:rPr>
          <w:sz w:val="16"/>
        </w:rPr>
        <w:t xml:space="preserve"> ability to function. It </w:t>
      </w:r>
      <w:r w:rsidRPr="00BC60E2">
        <w:rPr>
          <w:rStyle w:val="StyleUnderline"/>
        </w:rPr>
        <w:t>will also probably be remembered as a moment of rupture f</w:t>
      </w:r>
      <w:r w:rsidRPr="00B54C1C">
        <w:rPr>
          <w:rStyle w:val="StyleUnderline"/>
          <w:highlight w:val="green"/>
        </w:rPr>
        <w:t>rom which</w:t>
      </w:r>
      <w:r w:rsidRPr="00166B6B">
        <w:rPr>
          <w:rStyle w:val="StyleUnderline"/>
        </w:rPr>
        <w:t xml:space="preserve"> our </w:t>
      </w:r>
      <w:r w:rsidRPr="00B54C1C">
        <w:rPr>
          <w:rStyle w:val="StyleUnderline"/>
          <w:highlight w:val="green"/>
        </w:rPr>
        <w:t>societies will never</w:t>
      </w:r>
      <w:r w:rsidRPr="00166B6B">
        <w:rPr>
          <w:rStyle w:val="StyleUnderline"/>
        </w:rPr>
        <w:t xml:space="preserve"> completely </w:t>
      </w:r>
      <w:r w:rsidRPr="00B54C1C">
        <w:rPr>
          <w:rStyle w:val="StyleUnderline"/>
          <w:highlight w:val="green"/>
        </w:rPr>
        <w:t>recover</w:t>
      </w:r>
      <w:r w:rsidRPr="00166B6B">
        <w:rPr>
          <w:rStyle w:val="StyleUnderline"/>
        </w:rPr>
        <w:t>.</w:t>
      </w:r>
      <w:r w:rsidRPr="00D62218">
        <w:rPr>
          <w:sz w:val="16"/>
        </w:rPr>
        <w:t xml:space="preserve"> The current pandemic has intervened at a point in which </w:t>
      </w:r>
      <w:r w:rsidRPr="00B54C1C">
        <w:rPr>
          <w:rStyle w:val="Emphasis"/>
          <w:highlight w:val="green"/>
        </w:rPr>
        <w:t>three structural crises</w:t>
      </w:r>
      <w:r w:rsidRPr="00D62218">
        <w:rPr>
          <w:sz w:val="16"/>
        </w:rPr>
        <w:t xml:space="preserve"> in the relation between contemporary hegemonic societies and the Earth system </w:t>
      </w:r>
      <w:r w:rsidRPr="00B54C1C">
        <w:rPr>
          <w:rStyle w:val="StyleUnderline"/>
          <w:highlight w:val="green"/>
        </w:rPr>
        <w:t>are reciprocally reinforcing</w:t>
      </w:r>
      <w:r w:rsidRPr="00166B6B">
        <w:rPr>
          <w:rStyle w:val="StyleUnderline"/>
        </w:rPr>
        <w:t xml:space="preserve"> one another, </w:t>
      </w:r>
      <w:r w:rsidRPr="00BC60E2">
        <w:rPr>
          <w:rStyle w:val="StyleUnderline"/>
        </w:rPr>
        <w:t>converging towards</w:t>
      </w:r>
      <w:r w:rsidRPr="00166B6B">
        <w:rPr>
          <w:rStyle w:val="StyleUnderline"/>
        </w:rPr>
        <w:t xml:space="preserve"> a </w:t>
      </w:r>
      <w:r w:rsidRPr="00B54C1C">
        <w:rPr>
          <w:rStyle w:val="Emphasis"/>
          <w:highlight w:val="green"/>
        </w:rPr>
        <w:t>global economic regression</w:t>
      </w:r>
      <w:r w:rsidRPr="00166B6B">
        <w:rPr>
          <w:rStyle w:val="StyleUnderline"/>
        </w:rPr>
        <w:t xml:space="preserve">, </w:t>
      </w:r>
      <w:r w:rsidRPr="00C13EBF">
        <w:rPr>
          <w:rStyle w:val="StyleUnderline"/>
        </w:rPr>
        <w:t>even though we may see sporadic conjunctural spurts of recovery</w:t>
      </w:r>
      <w:r w:rsidRPr="00C13EBF">
        <w:rPr>
          <w:sz w:val="16"/>
        </w:rPr>
        <w:t>. These three</w:t>
      </w:r>
      <w:r w:rsidRPr="00D62218">
        <w:rPr>
          <w:sz w:val="16"/>
        </w:rPr>
        <w:t xml:space="preserve"> crises are, as science has reiterated, the </w:t>
      </w:r>
      <w:r w:rsidRPr="00B54C1C">
        <w:rPr>
          <w:rStyle w:val="Emphasis"/>
          <w:highlight w:val="green"/>
        </w:rPr>
        <w:t>climate emergency</w:t>
      </w:r>
      <w:r w:rsidRPr="00D62218">
        <w:rPr>
          <w:sz w:val="16"/>
        </w:rPr>
        <w:t xml:space="preserve">, </w:t>
      </w:r>
      <w:r w:rsidRPr="00B54C1C">
        <w:rPr>
          <w:rStyle w:val="Emphasis"/>
          <w:highlight w:val="green"/>
        </w:rPr>
        <w:t>biodiversity’s</w:t>
      </w:r>
      <w:r w:rsidRPr="00D62218">
        <w:rPr>
          <w:sz w:val="16"/>
        </w:rPr>
        <w:t xml:space="preserve"> ongoing </w:t>
      </w:r>
      <w:r w:rsidRPr="00B54C1C">
        <w:rPr>
          <w:rStyle w:val="StyleUnderline"/>
          <w:highlight w:val="green"/>
        </w:rPr>
        <w:t>annihilation</w:t>
      </w:r>
      <w:r w:rsidRPr="00D62218">
        <w:rPr>
          <w:sz w:val="16"/>
        </w:rPr>
        <w:t xml:space="preserve">, and the </w:t>
      </w:r>
      <w:r w:rsidRPr="00B54C1C">
        <w:rPr>
          <w:rStyle w:val="StyleUnderline"/>
          <w:highlight w:val="green"/>
        </w:rPr>
        <w:t>collective sickening</w:t>
      </w:r>
      <w:r w:rsidRPr="00166B6B">
        <w:rPr>
          <w:rStyle w:val="StyleUnderline"/>
        </w:rPr>
        <w:t xml:space="preserve"> of organi</w:t>
      </w:r>
      <w:r w:rsidRPr="00BC60E2">
        <w:rPr>
          <w:rStyle w:val="StyleUnderline"/>
        </w:rPr>
        <w:t>sms</w:t>
      </w:r>
      <w:r w:rsidRPr="00166B6B">
        <w:rPr>
          <w:rStyle w:val="StyleUnderline"/>
        </w:rPr>
        <w:t xml:space="preserve"> intoxicated </w:t>
      </w:r>
      <w:r w:rsidRPr="00B54C1C">
        <w:rPr>
          <w:rStyle w:val="StyleUnderline"/>
          <w:highlight w:val="green"/>
        </w:rPr>
        <w:t>by</w:t>
      </w:r>
      <w:r w:rsidRPr="00166B6B">
        <w:rPr>
          <w:rStyle w:val="StyleUnderline"/>
        </w:rPr>
        <w:t xml:space="preserve"> the </w:t>
      </w:r>
      <w:r w:rsidRPr="00B54C1C">
        <w:rPr>
          <w:rStyle w:val="StyleUnderline"/>
          <w:highlight w:val="green"/>
        </w:rPr>
        <w:t>chemical</w:t>
      </w:r>
      <w:r w:rsidRPr="00166B6B">
        <w:rPr>
          <w:rStyle w:val="StyleUnderline"/>
        </w:rPr>
        <w:t xml:space="preserve"> industry</w:t>
      </w:r>
      <w:r w:rsidRPr="00D62218">
        <w:rPr>
          <w:sz w:val="16"/>
        </w:rPr>
        <w:t xml:space="preserve">.1 </w:t>
      </w:r>
      <w:r w:rsidRPr="00166B6B">
        <w:rPr>
          <w:rStyle w:val="StyleUnderline"/>
        </w:rPr>
        <w:t xml:space="preserve">The increasingly devastating </w:t>
      </w:r>
      <w:r w:rsidRPr="00B54C1C">
        <w:rPr>
          <w:rStyle w:val="StyleUnderline"/>
          <w:highlight w:val="green"/>
        </w:rPr>
        <w:t xml:space="preserve">impacts </w:t>
      </w:r>
      <w:r w:rsidRPr="00BC60E2">
        <w:rPr>
          <w:rStyle w:val="StyleUnderline"/>
        </w:rPr>
        <w:t>arising from the synergy among these</w:t>
      </w:r>
      <w:r w:rsidRPr="00166B6B">
        <w:rPr>
          <w:rStyle w:val="StyleUnderline"/>
        </w:rPr>
        <w:t xml:space="preserve"> three systemic crises will henceforth </w:t>
      </w:r>
      <w:r w:rsidRPr="00B54C1C">
        <w:rPr>
          <w:rStyle w:val="StyleUnderline"/>
          <w:highlight w:val="green"/>
        </w:rPr>
        <w:t>leave</w:t>
      </w:r>
      <w:r w:rsidRPr="00166B6B">
        <w:rPr>
          <w:rStyle w:val="StyleUnderline"/>
        </w:rPr>
        <w:t xml:space="preserve"> even the richest </w:t>
      </w:r>
      <w:r w:rsidRPr="00B54C1C">
        <w:rPr>
          <w:rStyle w:val="StyleUnderline"/>
          <w:highlight w:val="green"/>
        </w:rPr>
        <w:t>societies</w:t>
      </w:r>
      <w:r w:rsidRPr="00166B6B">
        <w:rPr>
          <w:rStyle w:val="StyleUnderline"/>
        </w:rPr>
        <w:t xml:space="preserve"> more unequal and </w:t>
      </w:r>
      <w:r w:rsidRPr="00B54C1C">
        <w:rPr>
          <w:rStyle w:val="StyleUnderline"/>
          <w:highlight w:val="green"/>
        </w:rPr>
        <w:t>more vulnerable</w:t>
      </w:r>
      <w:r w:rsidRPr="00B54C1C">
        <w:rPr>
          <w:sz w:val="16"/>
          <w:highlight w:val="green"/>
        </w:rPr>
        <w:t>.</w:t>
      </w:r>
      <w:r w:rsidRPr="00D62218">
        <w:rPr>
          <w:sz w:val="16"/>
        </w:rPr>
        <w:t xml:space="preserve"> They, therefore, </w:t>
      </w:r>
      <w:r w:rsidRPr="00166B6B">
        <w:rPr>
          <w:rStyle w:val="StyleUnderline"/>
        </w:rPr>
        <w:t xml:space="preserve">will be </w:t>
      </w:r>
      <w:r w:rsidRPr="00B54C1C">
        <w:rPr>
          <w:rStyle w:val="Emphasis"/>
          <w:highlight w:val="green"/>
        </w:rPr>
        <w:t>less apt to recoup</w:t>
      </w:r>
      <w:r w:rsidRPr="00166B6B">
        <w:rPr>
          <w:rStyle w:val="StyleUnderline"/>
        </w:rPr>
        <w:t xml:space="preserve"> their </w:t>
      </w:r>
      <w:r w:rsidRPr="00BC60E2">
        <w:rPr>
          <w:rStyle w:val="StyleUnderline"/>
        </w:rPr>
        <w:t>past performance</w:t>
      </w:r>
      <w:r w:rsidRPr="00BC60E2">
        <w:rPr>
          <w:sz w:val="16"/>
        </w:rPr>
        <w:t xml:space="preserve">. It is </w:t>
      </w:r>
      <w:r w:rsidRPr="00BC60E2">
        <w:rPr>
          <w:rStyle w:val="StyleUnderline"/>
        </w:rPr>
        <w:t xml:space="preserve">precisely these evermore </w:t>
      </w:r>
      <w:r w:rsidRPr="00BC60E2">
        <w:rPr>
          <w:rStyle w:val="Emphasis"/>
        </w:rPr>
        <w:t>frequent partial losses</w:t>
      </w:r>
      <w:r w:rsidRPr="00BC60E2">
        <w:rPr>
          <w:rStyle w:val="StyleUnderline"/>
        </w:rPr>
        <w:t xml:space="preserve"> in functionality in societies’ relationship with the environment</w:t>
      </w:r>
      <w:r w:rsidRPr="00166B6B">
        <w:rPr>
          <w:rStyle w:val="StyleUnderline"/>
        </w:rPr>
        <w:t xml:space="preserve"> that essentially </w:t>
      </w:r>
      <w:r w:rsidRPr="00B54C1C">
        <w:rPr>
          <w:rStyle w:val="StyleUnderline"/>
          <w:highlight w:val="green"/>
        </w:rPr>
        <w:t>characterize</w:t>
      </w:r>
      <w:r w:rsidRPr="00166B6B">
        <w:rPr>
          <w:rStyle w:val="StyleUnderline"/>
        </w:rPr>
        <w:t xml:space="preserve"> the ongoing </w:t>
      </w:r>
      <w:r w:rsidRPr="00B54C1C">
        <w:rPr>
          <w:rStyle w:val="Emphasis"/>
          <w:highlight w:val="green"/>
        </w:rPr>
        <w:t>process of socioenvironmental collapse</w:t>
      </w:r>
      <w:r w:rsidRPr="00D62218">
        <w:rPr>
          <w:sz w:val="16"/>
        </w:rPr>
        <w:t xml:space="preserve"> (Homer-Dixon et al. 2015; Steffen et al. 2018; Marques 2015/2018 e 2020). 1. </w:t>
      </w:r>
      <w:r w:rsidRPr="00166B6B">
        <w:rPr>
          <w:rStyle w:val="StyleUnderline"/>
        </w:rPr>
        <w:t xml:space="preserve">The Year of the Pandemic is the Most Crucial Tipping Point in Human History </w:t>
      </w:r>
      <w:r w:rsidRPr="00D62218">
        <w:rPr>
          <w:sz w:val="16"/>
        </w:rPr>
        <w:t xml:space="preserve">Because of its global extension and the trail of death left in its wake, officially having more than 250 thousand victims in a little over four months, the current pandemic is an event whose gravity will be difficult to exaggerate, even more so as new outbreaks might still occur over the next two years, according to a report by the University of Minnesota’s Center for Infectious Disease Research and Policy – CIDRAP (Moore, Lipsitch, Barry &amp; Osterholm 2020). </w:t>
      </w:r>
      <w:r w:rsidRPr="00C13EBF">
        <w:rPr>
          <w:sz w:val="16"/>
        </w:rPr>
        <w:t>Even graver still than the immense death toll is the moment the pandemic has inserted itself into human history. Other pandemics, including some even more deadly, occurred in the twentieth century without profoundly affecting societies’ ability to recover</w:t>
      </w:r>
      <w:r w:rsidRPr="00C13EBF">
        <w:rPr>
          <w:rStyle w:val="StyleUnderline"/>
        </w:rPr>
        <w:t xml:space="preserve">. What makes this pandemic unique is that it has brought together diverse systemic </w:t>
      </w:r>
      <w:r w:rsidRPr="00C13EBF">
        <w:rPr>
          <w:rStyle w:val="Emphasis"/>
        </w:rPr>
        <w:t>crises threatening</w:t>
      </w:r>
      <w:r w:rsidRPr="00C13EBF">
        <w:rPr>
          <w:rStyle w:val="StyleUnderline"/>
        </w:rPr>
        <w:t xml:space="preserve"> humanity</w:t>
      </w:r>
      <w:r w:rsidRPr="00166B6B">
        <w:rPr>
          <w:rStyle w:val="StyleUnderline"/>
        </w:rPr>
        <w:t xml:space="preserve"> and has done so precisely at the point when </w:t>
      </w:r>
      <w:r w:rsidRPr="00B54C1C">
        <w:rPr>
          <w:rStyle w:val="StyleUnderline"/>
          <w:highlight w:val="green"/>
        </w:rPr>
        <w:t xml:space="preserve">we can no longer </w:t>
      </w:r>
      <w:r w:rsidRPr="00B54C1C">
        <w:rPr>
          <w:rStyle w:val="Emphasis"/>
          <w:highlight w:val="green"/>
        </w:rPr>
        <w:t>postpone decisions</w:t>
      </w:r>
      <w:r w:rsidRPr="00B54C1C">
        <w:rPr>
          <w:rStyle w:val="StyleUnderline"/>
          <w:highlight w:val="green"/>
        </w:rPr>
        <w:t xml:space="preserve"> that</w:t>
      </w:r>
      <w:r w:rsidRPr="00166B6B">
        <w:rPr>
          <w:rStyle w:val="StyleUnderline"/>
        </w:rPr>
        <w:t xml:space="preserve"> will crucially, and very quickly, </w:t>
      </w:r>
      <w:r w:rsidRPr="00B54C1C">
        <w:rPr>
          <w:rStyle w:val="StyleUnderline"/>
          <w:highlight w:val="green"/>
        </w:rPr>
        <w:t>affect</w:t>
      </w:r>
      <w:r w:rsidRPr="00166B6B">
        <w:rPr>
          <w:rStyle w:val="StyleUnderline"/>
        </w:rPr>
        <w:t xml:space="preserve"> our </w:t>
      </w:r>
      <w:r w:rsidRPr="00BC60E2">
        <w:rPr>
          <w:rStyle w:val="Emphasis"/>
        </w:rPr>
        <w:t xml:space="preserve">planet’s </w:t>
      </w:r>
      <w:r w:rsidRPr="00B54C1C">
        <w:rPr>
          <w:rStyle w:val="Emphasis"/>
          <w:highlight w:val="green"/>
        </w:rPr>
        <w:t>inhabitability</w:t>
      </w:r>
      <w:r w:rsidRPr="00D62218">
        <w:rPr>
          <w:sz w:val="16"/>
        </w:rPr>
        <w:t>. Science has linked the possibility of stabilizing global mean warming to one inescapable f</w:t>
      </w:r>
      <w:r w:rsidRPr="00BC60E2">
        <w:rPr>
          <w:sz w:val="16"/>
        </w:rPr>
        <w:t>a</w:t>
      </w:r>
      <w:r w:rsidRPr="00D62218">
        <w:rPr>
          <w:sz w:val="16"/>
        </w:rPr>
        <w:t>ct</w:t>
      </w:r>
      <w:r w:rsidRPr="00B54C1C">
        <w:rPr>
          <w:sz w:val="16"/>
          <w:highlight w:val="green"/>
        </w:rPr>
        <w:t xml:space="preserve">: </w:t>
      </w:r>
      <w:r w:rsidRPr="00B54C1C">
        <w:rPr>
          <w:rStyle w:val="StyleUnderline"/>
          <w:highlight w:val="green"/>
        </w:rPr>
        <w:t>CO2 emissi</w:t>
      </w:r>
      <w:r w:rsidRPr="00B54C1C">
        <w:rPr>
          <w:rStyle w:val="Emphasis"/>
          <w:highlight w:val="green"/>
        </w:rPr>
        <w:t>ons must</w:t>
      </w:r>
      <w:r w:rsidRPr="00166B6B">
        <w:rPr>
          <w:rStyle w:val="StyleUnderline"/>
        </w:rPr>
        <w:t xml:space="preserve"> reach their </w:t>
      </w:r>
      <w:r w:rsidRPr="00B54C1C">
        <w:rPr>
          <w:rStyle w:val="StyleUnderline"/>
          <w:highlight w:val="green"/>
        </w:rPr>
        <w:t>peak in 2020</w:t>
      </w:r>
      <w:r w:rsidRPr="00166B6B">
        <w:rPr>
          <w:rStyle w:val="StyleUnderline"/>
        </w:rPr>
        <w:t xml:space="preserve"> </w:t>
      </w:r>
      <w:r w:rsidRPr="00BC60E2">
        <w:rPr>
          <w:rStyle w:val="StyleUnderline"/>
        </w:rPr>
        <w:t>and begin to decline rapidly and immediately.</w:t>
      </w:r>
      <w:r w:rsidRPr="00BC60E2">
        <w:rPr>
          <w:sz w:val="16"/>
        </w:rPr>
        <w:t xml:space="preserve"> The IPCC outlines 196 scenarios through which we may limit global mean warm</w:t>
      </w:r>
      <w:r w:rsidRPr="00D62218">
        <w:rPr>
          <w:sz w:val="16"/>
        </w:rPr>
        <w:t>ing to about 0.5°C above current global mean warming in relation to the pre-industrial period (1.2°C in 2019</w:t>
      </w:r>
      <w:r w:rsidRPr="00166B6B">
        <w:rPr>
          <w:rStyle w:val="StyleUnderline"/>
        </w:rPr>
        <w:t xml:space="preserve">). Tom Rivett-Carnac and Christiana Figueres remind us </w:t>
      </w:r>
      <w:r w:rsidRPr="00C13EBF">
        <w:rPr>
          <w:rStyle w:val="StyleUnderline"/>
        </w:rPr>
        <w:t xml:space="preserve">that none of these scenarios allow for the peak in greenhouse gases to be put off </w:t>
      </w:r>
      <w:r w:rsidRPr="00C13EBF">
        <w:rPr>
          <w:rStyle w:val="Emphasis"/>
        </w:rPr>
        <w:t>past 2020</w:t>
      </w:r>
      <w:r w:rsidRPr="00C13EBF">
        <w:rPr>
          <w:sz w:val="16"/>
        </w:rPr>
        <w:t xml:space="preserve"> (Hooper 2020</w:t>
      </w:r>
      <w:r w:rsidRPr="00D62218">
        <w:rPr>
          <w:sz w:val="16"/>
        </w:rPr>
        <w:t xml:space="preserve">) – and none express that deadline more assertively than Thomas Stocker, IPCC codirector from 2008 to 2015:2 “Both delay and insufficient mitigation efforts shut the door on limiting global mean warming permanently. </w:t>
      </w:r>
      <w:r w:rsidRPr="00166B6B">
        <w:rPr>
          <w:rStyle w:val="StyleUnderline"/>
        </w:rPr>
        <w:t>The year 2020 is crucial for the definition of global ambitions on emissions reductio</w:t>
      </w:r>
      <w:r w:rsidRPr="00D62218">
        <w:rPr>
          <w:sz w:val="16"/>
        </w:rPr>
        <w:t xml:space="preserve">n. If CO2 emissions continue to rise beyond that date, the most ambitious goals will become unachievable.” In 2017, Jean Jouzel, former IPCC vice president, warned that, </w:t>
      </w:r>
      <w:r w:rsidRPr="00C13EBF">
        <w:rPr>
          <w:sz w:val="16"/>
        </w:rPr>
        <w:t>“</w:t>
      </w:r>
      <w:r w:rsidRPr="00C13EBF">
        <w:rPr>
          <w:rStyle w:val="StyleUnderline"/>
        </w:rPr>
        <w:t>to maintain some chance of staying below 2°C, the peak in emissions must be reached no later than 2020”</w:t>
      </w:r>
      <w:r w:rsidRPr="00C13EBF">
        <w:rPr>
          <w:sz w:val="16"/>
        </w:rPr>
        <w:t xml:space="preserve"> (Le Hir 2017). In October of the same year, commenting on the release of the IPCC’s special report, Global Warming 1.5°C, Debra Roberts, codirector of its Work Group 2, reinforced that perception. “The next few years are probably the most important in our history.” And Amjad Abdulla, representative of the Small Islands Developing States (SIDS), added during climate negotiations, “I have no doubt that historians will look back at these findings as one of the defining moments in the course of human affairs” (Mathiesen &amp; Sauer 2018). In The Second</w:t>
      </w:r>
      <w:r w:rsidRPr="00D62218">
        <w:rPr>
          <w:sz w:val="16"/>
        </w:rPr>
        <w:t xml:space="preserve"> Warning: A Documentary Film (2018), promoting the Scientist’s Warning to Humanity: A Second Notice, a manifesto released by William Ripple and colleagues in 2017 and endorsed by almost twenty thousand scientists, the philosopher Kathleen Dean Moore makes the above mentioned declaration hers. “We are living in a hinge point. The next couple of years will be the most important years in the history of humanity.” In April 2017, a group of scientists coordinated by Stephan Rahmstorf released The </w:t>
      </w:r>
      <w:r w:rsidRPr="00D62218">
        <w:rPr>
          <w:sz w:val="16"/>
        </w:rPr>
        <w:lastRenderedPageBreak/>
        <w:t xml:space="preserve">Climate Turning Point. In its Preface, they reiterated the Paris </w:t>
      </w:r>
      <w:r w:rsidRPr="00BC60E2">
        <w:rPr>
          <w:sz w:val="16"/>
        </w:rPr>
        <w:t>Agreement’s most ambitious goal (“holding the increase in the global average temperature to well below 2°C above pre-industrial levels), clari</w:t>
      </w:r>
      <w:r w:rsidRPr="00D62218">
        <w:rPr>
          <w:sz w:val="16"/>
        </w:rPr>
        <w:t>fying that, “</w:t>
      </w:r>
      <w:r w:rsidRPr="00166B6B">
        <w:rPr>
          <w:rStyle w:val="StyleUnderline"/>
        </w:rPr>
        <w:t>This g</w:t>
      </w:r>
      <w:r w:rsidRPr="00BC60E2">
        <w:rPr>
          <w:rStyle w:val="StyleUnderline"/>
        </w:rPr>
        <w:t>oal</w:t>
      </w:r>
      <w:r w:rsidRPr="00166B6B">
        <w:rPr>
          <w:rStyle w:val="StyleUnderline"/>
        </w:rPr>
        <w:t xml:space="preserve"> is deemed </w:t>
      </w:r>
      <w:r w:rsidRPr="00B54C1C">
        <w:rPr>
          <w:rStyle w:val="StyleUnderline"/>
          <w:highlight w:val="green"/>
        </w:rPr>
        <w:t>necessary to avoid incalculable risks</w:t>
      </w:r>
      <w:r w:rsidRPr="00166B6B">
        <w:rPr>
          <w:rStyle w:val="StyleUnderline"/>
        </w:rPr>
        <w:t xml:space="preserve"> to humanity, and it is feasible – but realistically </w:t>
      </w:r>
      <w:r w:rsidRPr="00BC60E2">
        <w:rPr>
          <w:rStyle w:val="StyleUnderline"/>
        </w:rPr>
        <w:t>only if global emissions peak by the year 2020 at the latest”.</w:t>
      </w:r>
      <w:r w:rsidRPr="00BC60E2">
        <w:rPr>
          <w:sz w:val="16"/>
        </w:rPr>
        <w:t xml:space="preserve"> That document gave birth to Mission 2020 (https://mission2020.global/), created by various scientific and diplomatic leaders. It defined basic goals in six milestones—energy, transport, land use, industry</w:t>
      </w:r>
      <w:r w:rsidRPr="00D62218">
        <w:rPr>
          <w:sz w:val="16"/>
        </w:rPr>
        <w:t>, infrastructure, and finance— to turn the greenhouse gas emissions curve downward and place the planet on a trajectory consistent with the Paris Agreement. “With radical collaboration and stubborn optimism we will bend the curve of global GHG emissions by 2020, enabling humanity to flourish,” wrote Christiana Figueres and colleagues at the presentation of the Mission 2020. At his side, Atónio Guterres, fulfilling his mission to encourage and coordinate the efforts of global governance, warned in September 2018 that “</w:t>
      </w:r>
      <w:r w:rsidRPr="00166B6B">
        <w:rPr>
          <w:rStyle w:val="StyleUnderline"/>
        </w:rPr>
        <w:t xml:space="preserve">we are careening towards the abyss… </w:t>
      </w:r>
      <w:r w:rsidRPr="00B54C1C">
        <w:rPr>
          <w:rStyle w:val="Emphasis"/>
          <w:highlight w:val="green"/>
        </w:rPr>
        <w:t>We face a direct existential threat</w:t>
      </w:r>
      <w:r w:rsidRPr="00166B6B">
        <w:rPr>
          <w:rStyle w:val="StyleUnderline"/>
        </w:rPr>
        <w:t>. If we do not change course by 2020</w:t>
      </w:r>
      <w:r w:rsidRPr="00D62218">
        <w:rPr>
          <w:sz w:val="16"/>
        </w:rPr>
        <w:t xml:space="preserve">, </w:t>
      </w:r>
      <w:r w:rsidRPr="00B54C1C">
        <w:rPr>
          <w:rStyle w:val="StyleUnderline"/>
          <w:highlight w:val="green"/>
        </w:rPr>
        <w:t>we risk missing</w:t>
      </w:r>
      <w:r w:rsidRPr="00166B6B">
        <w:rPr>
          <w:rStyle w:val="StyleUnderline"/>
        </w:rPr>
        <w:t xml:space="preserve"> the point where we can avoid runaway </w:t>
      </w:r>
      <w:r w:rsidRPr="00B54C1C">
        <w:rPr>
          <w:rStyle w:val="StyleUnderline"/>
          <w:highlight w:val="green"/>
        </w:rPr>
        <w:t>climate</w:t>
      </w:r>
      <w:r w:rsidRPr="00166B6B">
        <w:rPr>
          <w:rStyle w:val="StyleUnderline"/>
        </w:rPr>
        <w:t xml:space="preserve"> change, with disastrous </w:t>
      </w:r>
      <w:r w:rsidRPr="00B54C1C">
        <w:rPr>
          <w:rStyle w:val="StyleUnderline"/>
          <w:highlight w:val="green"/>
        </w:rPr>
        <w:t>consequences for</w:t>
      </w:r>
      <w:r w:rsidRPr="00166B6B">
        <w:rPr>
          <w:rStyle w:val="StyleUnderline"/>
        </w:rPr>
        <w:t xml:space="preserve"> people and all the </w:t>
      </w:r>
      <w:r w:rsidRPr="00B54C1C">
        <w:rPr>
          <w:rStyle w:val="StyleUnderline"/>
          <w:highlight w:val="green"/>
        </w:rPr>
        <w:t>natural systems</w:t>
      </w:r>
      <w:r w:rsidRPr="00166B6B">
        <w:rPr>
          <w:rStyle w:val="StyleUnderline"/>
        </w:rPr>
        <w:t xml:space="preserve"> that sustain us</w:t>
      </w:r>
      <w:r w:rsidRPr="00D62218">
        <w:rPr>
          <w:sz w:val="16"/>
        </w:rPr>
        <w:t xml:space="preserve">.”3 Well, 2020 has finally arrived. Taking stock in 2019 of progress made toward reaching Mission 2020’s goals, the World Resources Institute (Ge et al., 2019) wrote that “in most cases action is insufficient or progress is off track”. In short, none of the goals has been reached and, last December, COP25 definitively swept away our last hope of an imminent reduction in global GHG emissions, largely due to the US, Japanese, Australian, and Brazilian governments (Irfan 2019). 2. The Pandemic Enters the Picture But then along comes </w:t>
      </w:r>
      <w:r w:rsidRPr="00B54C1C">
        <w:rPr>
          <w:rStyle w:val="Emphasis"/>
          <w:highlight w:val="green"/>
        </w:rPr>
        <w:t>Covid-1</w:t>
      </w:r>
      <w:r w:rsidRPr="00D62218">
        <w:rPr>
          <w:sz w:val="16"/>
        </w:rPr>
        <w:t xml:space="preserve">9, displacing, paralyzing, and delaying everything, including COP26. And in a little over three months it has </w:t>
      </w:r>
      <w:r w:rsidRPr="00B54C1C">
        <w:rPr>
          <w:rStyle w:val="StyleUnderline"/>
          <w:highlight w:val="green"/>
        </w:rPr>
        <w:t>solved,</w:t>
      </w:r>
      <w:r w:rsidRPr="00D62218">
        <w:rPr>
          <w:sz w:val="16"/>
        </w:rPr>
        <w:t xml:space="preserve"> </w:t>
      </w:r>
      <w:r w:rsidRPr="00B54C1C">
        <w:rPr>
          <w:rStyle w:val="Emphasis"/>
          <w:highlight w:val="green"/>
        </w:rPr>
        <w:t>through</w:t>
      </w:r>
      <w:r w:rsidRPr="00D62218">
        <w:rPr>
          <w:sz w:val="16"/>
        </w:rPr>
        <w:t xml:space="preserve"> chaos and through </w:t>
      </w:r>
      <w:r w:rsidRPr="00B54C1C">
        <w:rPr>
          <w:rStyle w:val="StyleUnderline"/>
          <w:highlight w:val="green"/>
        </w:rPr>
        <w:t>suffering</w:t>
      </w:r>
      <w:r w:rsidRPr="00D62218">
        <w:rPr>
          <w:sz w:val="16"/>
        </w:rPr>
        <w:t xml:space="preserve">, </w:t>
      </w:r>
      <w:r w:rsidRPr="00B54C1C">
        <w:rPr>
          <w:rStyle w:val="StyleUnderline"/>
          <w:highlight w:val="green"/>
        </w:rPr>
        <w:t>what</w:t>
      </w:r>
      <w:r w:rsidRPr="00D62218">
        <w:rPr>
          <w:rStyle w:val="StyleUnderline"/>
        </w:rPr>
        <w:t xml:space="preserve"> </w:t>
      </w:r>
      <w:r w:rsidRPr="00D62218">
        <w:rPr>
          <w:sz w:val="16"/>
        </w:rPr>
        <w:t xml:space="preserve">more than </w:t>
      </w:r>
      <w:r w:rsidRPr="00D62218">
        <w:rPr>
          <w:rStyle w:val="StyleUnderline"/>
        </w:rPr>
        <w:t xml:space="preserve">three decades of facts, science, campaigns, and </w:t>
      </w:r>
      <w:r w:rsidRPr="00B54C1C">
        <w:rPr>
          <w:rStyle w:val="StyleUnderline"/>
          <w:highlight w:val="green"/>
        </w:rPr>
        <w:t>diplomatic efforts</w:t>
      </w:r>
      <w:r w:rsidRPr="00D62218">
        <w:rPr>
          <w:rStyle w:val="StyleUnderline"/>
        </w:rPr>
        <w:t xml:space="preserve"> to reduce GHG emissions </w:t>
      </w:r>
      <w:r w:rsidRPr="00B54C1C">
        <w:rPr>
          <w:rStyle w:val="StyleUnderline"/>
          <w:highlight w:val="green"/>
        </w:rPr>
        <w:t>showed themselves incapable</w:t>
      </w:r>
      <w:r w:rsidRPr="00D62218">
        <w:rPr>
          <w:rStyle w:val="StyleUnderline"/>
        </w:rPr>
        <w:t xml:space="preserve"> of doing</w:t>
      </w:r>
      <w:r w:rsidRPr="00D62218">
        <w:rPr>
          <w:sz w:val="16"/>
        </w:rPr>
        <w:t xml:space="preserve"> (In 1988, the Toronto Conference had recommended “specific actions” in this regard). Instead of a rational, gradual, and democratically planned economic degrowth</w:t>
      </w:r>
      <w:r w:rsidRPr="00D62218">
        <w:rPr>
          <w:rStyle w:val="StyleUnderline"/>
        </w:rPr>
        <w:t xml:space="preserve">, the abrupt economic degrowth imposed by </w:t>
      </w:r>
      <w:r w:rsidRPr="00BC60E2">
        <w:rPr>
          <w:rStyle w:val="StyleUnderline"/>
        </w:rPr>
        <w:t>the pandemic now appears to</w:t>
      </w:r>
      <w:r w:rsidRPr="00D62218">
        <w:rPr>
          <w:rStyle w:val="StyleUnderline"/>
        </w:rPr>
        <w:t xml:space="preserve"> be, according to Kenneth S. Rogoff, “the </w:t>
      </w:r>
      <w:r w:rsidRPr="00B54C1C">
        <w:rPr>
          <w:rStyle w:val="StyleUnderline"/>
          <w:highlight w:val="green"/>
        </w:rPr>
        <w:t>deepest dive</w:t>
      </w:r>
      <w:r w:rsidRPr="00D62218">
        <w:rPr>
          <w:rStyle w:val="StyleUnderline"/>
        </w:rPr>
        <w:t xml:space="preserve"> on record </w:t>
      </w:r>
      <w:r w:rsidRPr="00B54C1C">
        <w:rPr>
          <w:rStyle w:val="StyleUnderline"/>
          <w:highlight w:val="green"/>
        </w:rPr>
        <w:t>for the global economy</w:t>
      </w:r>
      <w:r w:rsidRPr="00D62218">
        <w:rPr>
          <w:rStyle w:val="StyleUnderline"/>
        </w:rPr>
        <w:t xml:space="preserve"> for over 100 yea</w:t>
      </w:r>
      <w:r w:rsidRPr="00D62218">
        <w:rPr>
          <w:sz w:val="16"/>
        </w:rPr>
        <w:t>rs” (Goodman 2020)”. On April 15, C</w:t>
      </w:r>
      <w:r w:rsidRPr="00D62218">
        <w:rPr>
          <w:rStyle w:val="StyleUnderline"/>
        </w:rPr>
        <w:t xml:space="preserve">arbon Relief estimated that the economic crisis should </w:t>
      </w:r>
      <w:r w:rsidRPr="00B54C1C">
        <w:rPr>
          <w:rStyle w:val="Emphasis"/>
          <w:highlight w:val="green"/>
        </w:rPr>
        <w:t>provoke a shrinkage</w:t>
      </w:r>
      <w:r w:rsidRPr="00D62218">
        <w:rPr>
          <w:rStyle w:val="StyleUnderline"/>
        </w:rPr>
        <w:t xml:space="preserve"> estimated </w:t>
      </w:r>
      <w:r w:rsidRPr="00B54C1C">
        <w:rPr>
          <w:rStyle w:val="StyleUnderline"/>
          <w:highlight w:val="green"/>
        </w:rPr>
        <w:t>at</w:t>
      </w:r>
      <w:r w:rsidRPr="00D62218">
        <w:rPr>
          <w:rStyle w:val="StyleUnderline"/>
        </w:rPr>
        <w:t xml:space="preserve"> about </w:t>
      </w:r>
      <w:r w:rsidRPr="00D62218">
        <w:rPr>
          <w:rStyle w:val="Emphasis"/>
        </w:rPr>
        <w:t>5.5% in global CO2</w:t>
      </w:r>
      <w:r w:rsidRPr="00D62218">
        <w:rPr>
          <w:rStyle w:val="StyleUnderline"/>
        </w:rPr>
        <w:t xml:space="preserve"> emissions in 2020. </w:t>
      </w:r>
      <w:r w:rsidRPr="00D62218">
        <w:rPr>
          <w:sz w:val="16"/>
        </w:rPr>
        <w:t>On April 30, the International Energy Agency’s Global Energy Review 2020 – The impacts of the Covid-19 Crisis on global energy Demand and CO2 Emissions goes even further and estimates that: “</w:t>
      </w:r>
      <w:r w:rsidRPr="00D62218">
        <w:rPr>
          <w:rStyle w:val="StyleUnderline"/>
        </w:rPr>
        <w:t xml:space="preserve">Global CO2 emissions are expected to decline even more rapidly across the remaining nine months of the year, to reach 30.6 Gt for the 2020, almost </w:t>
      </w:r>
      <w:r w:rsidRPr="00B54C1C">
        <w:rPr>
          <w:rStyle w:val="StyleUnderline"/>
          <w:highlight w:val="green"/>
        </w:rPr>
        <w:t>8% lower</w:t>
      </w:r>
      <w:r w:rsidRPr="00D62218">
        <w:rPr>
          <w:rStyle w:val="StyleUnderline"/>
        </w:rPr>
        <w:t xml:space="preserve"> than in 2019</w:t>
      </w:r>
      <w:r w:rsidRPr="00D62218">
        <w:rPr>
          <w:sz w:val="16"/>
        </w:rPr>
        <w:t>. This would be the lowest level since 2010. Such a reduction would be the largest ever, six times larger than the previous record reduction of 0.4 Gt in 2009 due to the financial crisis and twice as large as the combined total of all previous reductions since the end of World War II.” (</w:t>
      </w:r>
      <w:hyperlink r:id="rId9" w:history="1">
        <w:r w:rsidRPr="00D62218">
          <w:rPr>
            <w:rStyle w:val="Hyperlink"/>
            <w:sz w:val="16"/>
          </w:rPr>
          <w:t>https://www.iea.org/reports/global-energy-review2020/global-energy-and-co2-emissions-in-2020</w:t>
        </w:r>
      </w:hyperlink>
      <w:r w:rsidRPr="00D62218">
        <w:rPr>
          <w:sz w:val="16"/>
        </w:rPr>
        <w:t xml:space="preserve">). Figure 1 indicates how this reduction in global CO2 reflects the drop in global primary energy demand, compared to previous drops. Figure 1 – Rate of Change of Global Primary Energy Demand, 1900-2020 Source: International Energy </w:t>
      </w:r>
      <w:r w:rsidRPr="00BC60E2">
        <w:rPr>
          <w:sz w:val="16"/>
        </w:rPr>
        <w:t xml:space="preserve">Agency (IEA), Global Energy Review 2020 The impacts of the Covid-19 crisis on global energy demand and CO2 emissions, Abril 2020, p. 11 </w:t>
      </w:r>
      <w:r w:rsidRPr="00BC60E2">
        <w:rPr>
          <w:rStyle w:val="StyleUnderline"/>
        </w:rPr>
        <w:t>The drop in global CO2 emissions projected by IEA for 2020 is equal to or even a slightl</w:t>
      </w:r>
      <w:r w:rsidRPr="00D62218">
        <w:rPr>
          <w:rStyle w:val="StyleUnderline"/>
        </w:rPr>
        <w:t xml:space="preserve">y </w:t>
      </w:r>
      <w:r w:rsidRPr="00B54C1C">
        <w:rPr>
          <w:rStyle w:val="StyleUnderline"/>
          <w:highlight w:val="green"/>
        </w:rPr>
        <w:t>more than</w:t>
      </w:r>
      <w:r w:rsidRPr="00D62218">
        <w:rPr>
          <w:rStyle w:val="StyleUnderline"/>
        </w:rPr>
        <w:t xml:space="preserve"> the 7.6% annual reduction the </w:t>
      </w:r>
      <w:r w:rsidRPr="00B54C1C">
        <w:rPr>
          <w:rStyle w:val="StyleUnderline"/>
          <w:highlight w:val="green"/>
        </w:rPr>
        <w:t>IPCC considers</w:t>
      </w:r>
      <w:r w:rsidRPr="00D62218">
        <w:rPr>
          <w:rStyle w:val="StyleUnderline"/>
        </w:rPr>
        <w:t xml:space="preserve"> absolutely </w:t>
      </w:r>
      <w:r w:rsidRPr="00B54C1C">
        <w:rPr>
          <w:rStyle w:val="StyleUnderline"/>
          <w:highlight w:val="green"/>
        </w:rPr>
        <w:t>necessary to contain</w:t>
      </w:r>
      <w:r w:rsidRPr="00D62218">
        <w:rPr>
          <w:rStyle w:val="Emphasis"/>
        </w:rPr>
        <w:t xml:space="preserve"> </w:t>
      </w:r>
      <w:r w:rsidRPr="00B54C1C">
        <w:rPr>
          <w:rStyle w:val="Emphasis"/>
          <w:highlight w:val="green"/>
        </w:rPr>
        <w:t>warming</w:t>
      </w:r>
      <w:r w:rsidRPr="00D62218">
        <w:rPr>
          <w:rStyle w:val="StyleUnderline"/>
        </w:rPr>
        <w:t xml:space="preserve"> below catastrophic levels</w:t>
      </w:r>
      <w:r w:rsidRPr="00D62218">
        <w:rPr>
          <w:sz w:val="16"/>
        </w:rPr>
        <w:t xml:space="preserve"> (Evans 2020). IEA’s report, however, quickly warns that, “as after previous crises (…), the rebound in emissions may be larger than the decline, unless the wave of investment to restart the economy is dedicated to cleaner and more resilient energy infrastructure”. (https://webstore.iea.org/download/direct/2995 Barring rare exceptions, the facts up to this point do not let us break with previous energy and socioeconomic paradigms. Despite the collapse in the price of oil, or precisely because of it, petroleum companies are moving at breakneck speed to take advantage of this moment, securing, for example, investments of US$1.1 billion to finance completion of the infamous Keystone KX pipeline that will link Canadian oil to the Gulf of Mexico (McKibben ). Examples of this type of opportunism abound, including in Brazil, where the ruralist caucus has taken advantage of these circumstances to benefit from Medida Provisória (Provisional Measure) 910 that gives amnesty to land-grabbers and raises the threat level against indigenous peoples even higher. As Laurent Joffrin has stated so clearly in his Lettre politique (Le monde d’avant, em pire?), published April 30 in the newspaper Liberation, the post pandemic world “runs the risk of furiously looking like the world before at least in the short term, but in an degraded version.” And Joffrin adds, “the ‘world after’ will not change by itself. As for the ‘world before’, its future will depend on patient and arduous political struggle”. Political and arduous, undoubtedly, but there is definitely no more time for patience. However, a reduction of almost 8% in global CO2 emissions in just one year has made no dent whatsoever in the cumulative curve of that gas’s atmospheric concentrations, as measured at Mauna Loa, Hawaii. Emissions broke another record in April 2020, reaching 416.76 particles per million (ppm), 3.13 ppm over 2019, one of the largest jumps since measurements began in 1958. This is not merely one more number in the jungle of converging climatic indicators. It is the decisive number. “It is worth recalling”, said Petteri Taalas, WMO Secretary-General of the World Meteorological Organization, “that the last time the Earth experienced a comparable concentration of CO2 was three to five million years ago. Back then, the temperature was 2-3C warmer [above the pre-industrial period], and sea level was 10 to 20 meters higher than now” (McGrath 2019). We are not only 35 ppm shy of reaching 450 ppm, a level of atmospheric concentration of CO2 largely associated with a mean global </w:t>
      </w:r>
      <w:r w:rsidRPr="00D62218">
        <w:rPr>
          <w:sz w:val="16"/>
        </w:rPr>
        <w:lastRenderedPageBreak/>
        <w:t>warming of 2 o C above the preindustrial period, a level that can be reached, maintaining the current trajectory, in little more than 10 years</w:t>
      </w:r>
      <w:r w:rsidRPr="00D62218">
        <w:rPr>
          <w:rStyle w:val="StyleUnderline"/>
        </w:rPr>
        <w:t xml:space="preserve">. What awaits us around 2030, </w:t>
      </w:r>
      <w:r w:rsidRPr="00B54C1C">
        <w:rPr>
          <w:rStyle w:val="StyleUnderline"/>
          <w:highlight w:val="green"/>
        </w:rPr>
        <w:t>maintaining</w:t>
      </w:r>
      <w:r w:rsidRPr="00D62218">
        <w:rPr>
          <w:rStyle w:val="StyleUnderline"/>
        </w:rPr>
        <w:t xml:space="preserve"> the globalized </w:t>
      </w:r>
      <w:r w:rsidRPr="00B54C1C">
        <w:rPr>
          <w:rStyle w:val="StyleUnderline"/>
          <w:highlight w:val="green"/>
        </w:rPr>
        <w:t>capitalistic</w:t>
      </w:r>
      <w:r w:rsidRPr="00D62218">
        <w:rPr>
          <w:rStyle w:val="StyleUnderline"/>
        </w:rPr>
        <w:t xml:space="preserve"> economic system’s </w:t>
      </w:r>
      <w:r w:rsidRPr="00B54C1C">
        <w:rPr>
          <w:rStyle w:val="StyleUnderline"/>
          <w:highlight w:val="green"/>
        </w:rPr>
        <w:t>mechanism</w:t>
      </w:r>
      <w:r w:rsidRPr="00D62218">
        <w:rPr>
          <w:sz w:val="16"/>
        </w:rPr>
        <w:t xml:space="preserve"> – existentially dependent on its own expansive reproduction, </w:t>
      </w:r>
      <w:r w:rsidRPr="00B54C1C">
        <w:rPr>
          <w:rStyle w:val="StyleUnderline"/>
          <w:highlight w:val="green"/>
        </w:rPr>
        <w:t>is</w:t>
      </w:r>
      <w:r w:rsidRPr="00D62218">
        <w:rPr>
          <w:rStyle w:val="StyleUnderline"/>
        </w:rPr>
        <w:t xml:space="preserve"> no less than </w:t>
      </w:r>
      <w:r w:rsidRPr="00B54C1C">
        <w:rPr>
          <w:rStyle w:val="Emphasis"/>
          <w:highlight w:val="green"/>
        </w:rPr>
        <w:t>a disaster</w:t>
      </w:r>
      <w:r w:rsidRPr="00D62218">
        <w:rPr>
          <w:rStyle w:val="StyleUnderline"/>
        </w:rPr>
        <w:t xml:space="preserve"> for humanity as a whole, but also </w:t>
      </w:r>
      <w:r w:rsidRPr="00B54C1C">
        <w:rPr>
          <w:rStyle w:val="StyleUnderline"/>
          <w:highlight w:val="green"/>
        </w:rPr>
        <w:t>for innumerous</w:t>
      </w:r>
      <w:r w:rsidRPr="00D62218">
        <w:rPr>
          <w:rStyle w:val="StyleUnderline"/>
        </w:rPr>
        <w:t xml:space="preserve"> other </w:t>
      </w:r>
      <w:r w:rsidRPr="00B54C1C">
        <w:rPr>
          <w:rStyle w:val="StyleUnderline"/>
          <w:highlight w:val="green"/>
        </w:rPr>
        <w:t>species</w:t>
      </w:r>
      <w:r w:rsidRPr="00D62218">
        <w:rPr>
          <w:sz w:val="16"/>
        </w:rPr>
        <w:t>. The word disaster is not hyperbole. The previously mentioned 2018 IPCC Report (Global Warming 1.5°) projects that the world at 2°C mean above the pre-industrial period will have almost six billion people exposed to extreme heat waves and more than 3.5 billion people subject to water scarcity, among many other hardships. Disaster is a word that more appropriately defines the world on the horizon to which we are headed in the next ten years (or twenty, it matters little), and it is precisely the word used by Sir Brian Hoskins, chair of the Grantham Institute for Climate Change and the Environment, at the Imperial College in London: “We have no evidence that a 1.9C rise is something we can easily cope with, and 2.1 is a disaster.” (Simms 2017)</w:t>
      </w:r>
    </w:p>
    <w:p w14:paraId="22966D13" w14:textId="77777777" w:rsidR="00FC6F9E" w:rsidRPr="0071528C" w:rsidRDefault="00FC6F9E" w:rsidP="00FC6F9E">
      <w:pPr>
        <w:pStyle w:val="Heading4"/>
      </w:pPr>
      <w:r>
        <w:t xml:space="preserve">Economic crisis does – there’s no impact because local communities are </w:t>
      </w:r>
      <w:r>
        <w:rPr>
          <w:u w:val="single"/>
        </w:rPr>
        <w:t>resilient</w:t>
      </w:r>
      <w:r>
        <w:t xml:space="preserve"> but crisis raises </w:t>
      </w:r>
      <w:r>
        <w:rPr>
          <w:u w:val="single"/>
        </w:rPr>
        <w:t>worker consciousness</w:t>
      </w:r>
    </w:p>
    <w:p w14:paraId="7FE33D20" w14:textId="77777777" w:rsidR="00FC6F9E" w:rsidRDefault="00FC6F9E" w:rsidP="00FC6F9E">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4BAD02EA" w14:textId="77777777" w:rsidR="00FC6F9E" w:rsidRDefault="00FC6F9E" w:rsidP="00FC6F9E">
      <w:pPr>
        <w:rPr>
          <w:rStyle w:val="StyleUnderlin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4755A273" w14:textId="77777777" w:rsidR="00FC6F9E" w:rsidRDefault="00FC6F9E" w:rsidP="00FC6F9E">
      <w:pPr>
        <w:pStyle w:val="Heading4"/>
      </w:pPr>
      <w:r>
        <w:t xml:space="preserve">Trumpian fascism makes economic crisis inevitable. </w:t>
      </w:r>
    </w:p>
    <w:p w14:paraId="3B45EEA5" w14:textId="77777777" w:rsidR="00FC6F9E" w:rsidRDefault="00FC6F9E" w:rsidP="00FC6F9E">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04E0F3C1" w14:textId="77777777" w:rsidR="00FC6F9E" w:rsidRPr="00607409" w:rsidRDefault="00FC6F9E" w:rsidP="00FC6F9E">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44F3F55A" w14:textId="77777777" w:rsidR="00FC6F9E" w:rsidRPr="00607409" w:rsidRDefault="00FC6F9E" w:rsidP="00FC6F9E">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lastRenderedPageBreak/>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5E18470C" w14:textId="77777777" w:rsidR="00FC6F9E" w:rsidRPr="00607409" w:rsidRDefault="00FC6F9E" w:rsidP="00FC6F9E">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646A90E4" w14:textId="77777777" w:rsidR="00FC6F9E" w:rsidRPr="00607409" w:rsidRDefault="00FC6F9E" w:rsidP="00FC6F9E">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67456C7E" w14:textId="77777777" w:rsidR="00FC6F9E" w:rsidRPr="00607409" w:rsidRDefault="00FC6F9E" w:rsidP="00FC6F9E">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6D600CAA" w14:textId="77777777" w:rsidR="00FC6F9E" w:rsidRPr="00607409" w:rsidRDefault="00FC6F9E" w:rsidP="00FC6F9E">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18D2CF5F" w14:textId="77777777" w:rsidR="00FC6F9E" w:rsidRPr="00607409" w:rsidRDefault="00FC6F9E" w:rsidP="00FC6F9E">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6A6A1B7E" w14:textId="77777777" w:rsidR="00FC6F9E" w:rsidRPr="00607409" w:rsidRDefault="00FC6F9E" w:rsidP="00FC6F9E">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03ADA285" w14:textId="77777777" w:rsidR="00FC6F9E" w:rsidRPr="00607409" w:rsidRDefault="00FC6F9E" w:rsidP="00FC6F9E">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37407174" w14:textId="77777777" w:rsidR="00FC6F9E" w:rsidRPr="00607409" w:rsidRDefault="00FC6F9E" w:rsidP="00FC6F9E">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3E4D3E44" w14:textId="77777777" w:rsidR="00FC6F9E" w:rsidRPr="00607409" w:rsidRDefault="00FC6F9E" w:rsidP="00FC6F9E">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345A895A" w14:textId="77777777" w:rsidR="00FC6F9E" w:rsidRPr="003F4772" w:rsidRDefault="00FC6F9E" w:rsidP="00FC6F9E">
      <w:pPr>
        <w:rPr>
          <w:sz w:val="16"/>
        </w:rPr>
      </w:pPr>
      <w:r w:rsidRPr="00607409">
        <w:rPr>
          <w:sz w:val="16"/>
        </w:rPr>
        <w:lastRenderedPageBreak/>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10540296" w14:textId="77777777" w:rsidR="00FC6F9E" w:rsidRDefault="00FC6F9E" w:rsidP="00FC6F9E">
      <w:pPr>
        <w:pStyle w:val="Heading2"/>
      </w:pPr>
      <w:r>
        <w:lastRenderedPageBreak/>
        <w:t>Off</w:t>
      </w:r>
    </w:p>
    <w:p w14:paraId="01F3F383" w14:textId="77777777" w:rsidR="00FC6F9E" w:rsidRDefault="00FC6F9E" w:rsidP="00FC6F9E">
      <w:pPr>
        <w:pStyle w:val="Heading3"/>
      </w:pPr>
      <w:r>
        <w:lastRenderedPageBreak/>
        <w:t>T-strength</w:t>
      </w:r>
    </w:p>
    <w:p w14:paraId="06D192DA" w14:textId="77777777" w:rsidR="00FC6F9E" w:rsidRDefault="00FC6F9E" w:rsidP="00FC6F9E">
      <w:pPr>
        <w:pStyle w:val="Heading4"/>
      </w:pPr>
      <w:r>
        <w:t>1 – We meet – plan text in a vacuum. It’s the most objective and avoids the worst counterplans</w:t>
      </w:r>
    </w:p>
    <w:p w14:paraId="30FB79C2" w14:textId="77777777" w:rsidR="00FC6F9E" w:rsidRDefault="00FC6F9E" w:rsidP="00FC6F9E">
      <w:pPr>
        <w:pStyle w:val="Heading4"/>
      </w:pPr>
      <w:r>
        <w:t>2 – We meet – they already have the right to primary strike, we allow secondary strikes</w:t>
      </w:r>
    </w:p>
    <w:p w14:paraId="3A7AD9AA" w14:textId="77777777" w:rsidR="00FC6F9E" w:rsidRPr="009C06DB" w:rsidRDefault="00FC6F9E" w:rsidP="00FC6F9E">
      <w:pPr>
        <w:pStyle w:val="Heading4"/>
      </w:pPr>
      <w:r>
        <w:t xml:space="preserve">3 – Counter-interp: </w:t>
      </w:r>
      <w:r w:rsidRPr="009C06DB">
        <w:t xml:space="preserve">Strength of a right can be related to the actions it prohibits or the trumping power. </w:t>
      </w:r>
    </w:p>
    <w:p w14:paraId="15FD2351" w14:textId="77777777" w:rsidR="00FC6F9E" w:rsidRPr="003C6428" w:rsidRDefault="00FC6F9E" w:rsidP="00FC6F9E">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2B40A069" w14:textId="77777777" w:rsidR="00FC6F9E" w:rsidRPr="009C06DB" w:rsidRDefault="00FC6F9E" w:rsidP="00FC6F9E">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6956A8A5" w14:textId="77777777" w:rsidR="00FC6F9E" w:rsidRDefault="00FC6F9E" w:rsidP="00FC6F9E">
      <w:pPr>
        <w:pStyle w:val="Heading4"/>
      </w:pPr>
      <w:r>
        <w:t>Prefer it:</w:t>
      </w:r>
    </w:p>
    <w:p w14:paraId="3C90AD3D" w14:textId="77777777" w:rsidR="00FC6F9E" w:rsidRDefault="00FC6F9E" w:rsidP="00FC6F9E">
      <w:pPr>
        <w:pStyle w:val="Heading4"/>
      </w:pPr>
      <w:r>
        <w:t xml:space="preserve">A – Overlimiting---strikes are the </w:t>
      </w:r>
      <w:r>
        <w:rPr>
          <w:u w:val="single"/>
        </w:rPr>
        <w:t>core</w:t>
      </w:r>
      <w:r>
        <w:t xml:space="preserve"> topic controversy which is worker power. Their interpretation pushes affs to the margins of procedural tweaks that can’t meaningfully change the organization of power</w:t>
      </w:r>
    </w:p>
    <w:p w14:paraId="1552DB33" w14:textId="77777777" w:rsidR="00FC6F9E" w:rsidRDefault="00FC6F9E" w:rsidP="00FC6F9E">
      <w:pPr>
        <w:pStyle w:val="Heading3"/>
      </w:pPr>
      <w:r>
        <w:lastRenderedPageBreak/>
        <w:t>AT: States – 2AC</w:t>
      </w:r>
    </w:p>
    <w:p w14:paraId="26AFE56E" w14:textId="77777777" w:rsidR="00FC6F9E" w:rsidRDefault="00FC6F9E" w:rsidP="00FC6F9E">
      <w:pPr>
        <w:pStyle w:val="Heading4"/>
      </w:pPr>
      <w:r>
        <w:t>1 – Perm do both – have federal and state governments both legalize secondary strikes</w:t>
      </w:r>
    </w:p>
    <w:p w14:paraId="450185C0" w14:textId="77777777" w:rsidR="00FC6F9E" w:rsidRDefault="00FC6F9E" w:rsidP="00FC6F9E">
      <w:pPr>
        <w:pStyle w:val="Heading4"/>
      </w:pPr>
      <w:r>
        <w:t>2 – Perm do both – have congress constitutionalize the right to strike through an amendment and have the states ratify that amendment</w:t>
      </w:r>
    </w:p>
    <w:p w14:paraId="6674F9F4" w14:textId="77777777" w:rsidR="00FC6F9E" w:rsidRDefault="00FC6F9E" w:rsidP="00FC6F9E">
      <w:pPr>
        <w:pStyle w:val="Heading4"/>
      </w:pPr>
      <w:r>
        <w:t xml:space="preserve">3 – Perm do the CP – fiat framing means the plan is an expression of </w:t>
      </w:r>
      <w:r>
        <w:rPr>
          <w:u w:val="single"/>
        </w:rPr>
        <w:t>desirability</w:t>
      </w:r>
      <w:r>
        <w:t xml:space="preserve"> and is </w:t>
      </w:r>
      <w:r>
        <w:rPr>
          <w:u w:val="single"/>
        </w:rPr>
        <w:t>agent-agnostic</w:t>
      </w:r>
      <w:r>
        <w:t xml:space="preserve"> as long as the legal right to strike is tied to abolition</w:t>
      </w:r>
    </w:p>
    <w:p w14:paraId="30A5F25D" w14:textId="77777777" w:rsidR="00FC6F9E" w:rsidRDefault="00FC6F9E" w:rsidP="00FC6F9E">
      <w:pPr>
        <w:pStyle w:val="Heading4"/>
      </w:pPr>
      <w:r>
        <w:t>4 – Links to the net benefit</w:t>
      </w:r>
    </w:p>
    <w:p w14:paraId="694FA2C3" w14:textId="77777777" w:rsidR="00FC6F9E" w:rsidRDefault="00FC6F9E" w:rsidP="00FC6F9E">
      <w:pPr>
        <w:pStyle w:val="Heading4"/>
      </w:pPr>
      <w:r>
        <w:t xml:space="preserve">5 – </w:t>
      </w:r>
      <w:r w:rsidRPr="00337292">
        <w:rPr>
          <w:u w:val="single"/>
        </w:rPr>
        <w:t>Preemption</w:t>
      </w:r>
      <w:r>
        <w:t xml:space="preserve"> – it leaves the NLRA infrastructure </w:t>
      </w:r>
      <w:r>
        <w:rPr>
          <w:u w:val="single"/>
        </w:rPr>
        <w:t>intact</w:t>
      </w:r>
      <w:r>
        <w:t xml:space="preserve">. Legalizing secondary strikes </w:t>
      </w:r>
      <w:r>
        <w:rPr>
          <w:u w:val="single"/>
        </w:rPr>
        <w:t>specifically through altering the NLRA</w:t>
      </w:r>
      <w:r>
        <w:t xml:space="preserve"> is key to reshaping labor law around solidarity – it’s </w:t>
      </w:r>
      <w:r w:rsidRPr="00337292">
        <w:rPr>
          <w:u w:val="single"/>
        </w:rPr>
        <w:t>illegal now federally</w:t>
      </w:r>
      <w:r>
        <w:t>— state action can’t change that. That’s 1AC Pope 17</w:t>
      </w:r>
    </w:p>
    <w:p w14:paraId="2F240FE6" w14:textId="77777777" w:rsidR="00FC6F9E" w:rsidRDefault="00FC6F9E" w:rsidP="00FC6F9E">
      <w:pPr>
        <w:pStyle w:val="Heading4"/>
      </w:pPr>
      <w:r>
        <w:t xml:space="preserve">6 – </w:t>
      </w:r>
      <w:r w:rsidRPr="004E5A95">
        <w:rPr>
          <w:u w:val="single"/>
        </w:rPr>
        <w:t>Patchwork</w:t>
      </w:r>
      <w:r>
        <w:t xml:space="preserve"> –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1582A41A" w14:textId="77777777" w:rsidR="00FC6F9E" w:rsidRPr="00AB78B1" w:rsidRDefault="00FC6F9E" w:rsidP="00FC6F9E">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4FDE401A" w14:textId="77777777" w:rsidR="00FC6F9E" w:rsidRPr="000172EE" w:rsidRDefault="00FC6F9E" w:rsidP="00FC6F9E">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1C4E0A4D" w14:textId="77777777" w:rsidR="00FC6F9E" w:rsidRPr="0011175D" w:rsidRDefault="00FC6F9E" w:rsidP="00FC6F9E">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78EDF22D" w14:textId="77777777" w:rsidR="00FC6F9E" w:rsidRPr="0011175D" w:rsidRDefault="00FC6F9E" w:rsidP="00FC6F9E">
      <w:pPr>
        <w:rPr>
          <w:sz w:val="16"/>
        </w:rPr>
      </w:pPr>
      <w:r w:rsidRPr="0011175D">
        <w:rPr>
          <w:sz w:val="16"/>
        </w:rPr>
        <w:t>Consequences for the Modern Labor Movement</w:t>
      </w:r>
    </w:p>
    <w:p w14:paraId="5B70B01E" w14:textId="77777777" w:rsidR="00FC6F9E" w:rsidRPr="00F519A0" w:rsidRDefault="00FC6F9E" w:rsidP="00FC6F9E">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0D214DD6" w14:textId="77777777" w:rsidR="00FC6F9E" w:rsidRPr="0011175D" w:rsidRDefault="00FC6F9E" w:rsidP="00FC6F9E">
      <w:pPr>
        <w:rPr>
          <w:sz w:val="16"/>
        </w:rPr>
      </w:pPr>
      <w:r w:rsidRPr="0011175D">
        <w:rPr>
          <w:sz w:val="16"/>
        </w:rPr>
        <w:t>Labor’s Size: The Geographic Concentration of Labor</w:t>
      </w:r>
    </w:p>
    <w:p w14:paraId="51B3C389" w14:textId="77777777" w:rsidR="00FC6F9E" w:rsidRPr="00934A58" w:rsidRDefault="00FC6F9E" w:rsidP="00FC6F9E">
      <w:pPr>
        <w:rPr>
          <w:sz w:val="16"/>
        </w:rPr>
      </w:pPr>
      <w:r w:rsidRPr="000172EE">
        <w:rPr>
          <w:rStyle w:val="StyleUnderline"/>
        </w:rPr>
        <w:lastRenderedPageBreak/>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786152D5" w14:textId="77777777" w:rsidR="00FC6F9E" w:rsidRPr="002745E8" w:rsidRDefault="00FC6F9E" w:rsidP="00FC6F9E">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48B39D14" w14:textId="77777777" w:rsidR="00FC6F9E" w:rsidRPr="0011175D" w:rsidRDefault="00FC6F9E" w:rsidP="00FC6F9E">
      <w:pPr>
        <w:rPr>
          <w:sz w:val="16"/>
        </w:rPr>
      </w:pPr>
      <w:r w:rsidRPr="0011175D">
        <w:rPr>
          <w:sz w:val="16"/>
        </w:rPr>
        <w:t>Labor’s Strength: The Unequal, Vulnerable Rights of Public Sector Employees</w:t>
      </w:r>
    </w:p>
    <w:p w14:paraId="2D9DF117" w14:textId="77777777" w:rsidR="00FC6F9E" w:rsidRPr="00E33507" w:rsidRDefault="00FC6F9E" w:rsidP="00FC6F9E">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1F36DD9E" w14:textId="77777777" w:rsidR="00FC6F9E" w:rsidRPr="0011175D" w:rsidRDefault="00FC6F9E" w:rsidP="00FC6F9E">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w:t>
      </w:r>
      <w:r w:rsidRPr="00D314AE">
        <w:rPr>
          <w:rStyle w:val="StyleUnderline"/>
        </w:rPr>
        <w:lastRenderedPageBreak/>
        <w:t xml:space="preserve">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16E0BD35" w14:textId="77777777" w:rsidR="00FC6F9E" w:rsidRPr="0011175D" w:rsidRDefault="00FC6F9E" w:rsidP="00FC6F9E">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46C766AE" w14:textId="77777777" w:rsidR="00FC6F9E" w:rsidRPr="0011175D" w:rsidRDefault="00FC6F9E" w:rsidP="00FC6F9E">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6ABB058A" w14:textId="77777777" w:rsidR="00FC6F9E" w:rsidRPr="006A09E3" w:rsidRDefault="00FC6F9E" w:rsidP="00FC6F9E">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23D0614A" w14:textId="77777777" w:rsidR="00FC6F9E" w:rsidRPr="0011175D" w:rsidRDefault="00FC6F9E" w:rsidP="00FC6F9E">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0C312BC7" w14:textId="77777777" w:rsidR="00FC6F9E" w:rsidRPr="00D53691" w:rsidRDefault="00FC6F9E" w:rsidP="00FC6F9E">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5569273E" w14:textId="77777777" w:rsidR="00FC6F9E" w:rsidRPr="0011175D" w:rsidRDefault="00FC6F9E" w:rsidP="00FC6F9E">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w:t>
      </w:r>
      <w:r w:rsidRPr="00D53691">
        <w:rPr>
          <w:sz w:val="16"/>
        </w:rPr>
        <w:lastRenderedPageBreak/>
        <w:t xml:space="preserve">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3E1346F9" w14:textId="77777777" w:rsidR="00FC6F9E" w:rsidRPr="0011175D" w:rsidRDefault="00FC6F9E" w:rsidP="00FC6F9E">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049682F2" w14:textId="77777777" w:rsidR="00FC6F9E" w:rsidRPr="0011175D" w:rsidRDefault="00FC6F9E" w:rsidP="00FC6F9E">
      <w:pPr>
        <w:rPr>
          <w:sz w:val="16"/>
        </w:rPr>
      </w:pPr>
      <w:r w:rsidRPr="0011175D">
        <w:rPr>
          <w:sz w:val="16"/>
        </w:rPr>
        <w:t>Labor’s Effectiveness: The Lack of a Nationally Cohesive, Geographically Diverse Movement</w:t>
      </w:r>
    </w:p>
    <w:p w14:paraId="1D2A3224" w14:textId="77777777" w:rsidR="00FC6F9E" w:rsidRPr="00FB74A2" w:rsidRDefault="00FC6F9E" w:rsidP="00FC6F9E">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76D259B4" w14:textId="77777777" w:rsidR="00FC6F9E" w:rsidRPr="00EE24C4" w:rsidRDefault="00FC6F9E" w:rsidP="00FC6F9E">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7EC84B4B" w14:textId="77777777" w:rsidR="00FC6F9E" w:rsidRPr="00F6585B" w:rsidRDefault="00FC6F9E" w:rsidP="00FC6F9E">
      <w:pPr>
        <w:rPr>
          <w:rStyle w:val="StyleUnderline"/>
        </w:rPr>
      </w:pPr>
      <w:r w:rsidRPr="0011175D">
        <w:rPr>
          <w:sz w:val="16"/>
        </w:rPr>
        <w:lastRenderedPageBreak/>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64FD74A7" w14:textId="77777777" w:rsidR="00FC6F9E" w:rsidRPr="00F30C4E" w:rsidRDefault="00FC6F9E" w:rsidP="00FC6F9E">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6A7126F9" w14:textId="77777777" w:rsidR="00FC6F9E" w:rsidRPr="0011175D" w:rsidRDefault="00FC6F9E" w:rsidP="00FC6F9E">
      <w:pPr>
        <w:rPr>
          <w:sz w:val="16"/>
        </w:rPr>
      </w:pPr>
      <w:r w:rsidRPr="0011175D">
        <w:rPr>
          <w:sz w:val="16"/>
        </w:rPr>
        <w:t>Divided Unions</w:t>
      </w:r>
    </w:p>
    <w:p w14:paraId="11F10569" w14:textId="77777777" w:rsidR="00FC6F9E" w:rsidRPr="00D53691" w:rsidRDefault="00FC6F9E" w:rsidP="00FC6F9E">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666956A6" w14:textId="77777777" w:rsidR="00FC6F9E" w:rsidRPr="00801CF1" w:rsidRDefault="00FC6F9E" w:rsidP="00FC6F9E">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722DFF69" w14:textId="77777777" w:rsidR="00FC6F9E" w:rsidRPr="0011175D" w:rsidRDefault="00FC6F9E" w:rsidP="00FC6F9E">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 xml:space="preserve">to union-friendly states, reinforcing the geographic </w:t>
      </w:r>
      <w:r w:rsidRPr="00801CF1">
        <w:rPr>
          <w:rStyle w:val="StyleUnderline"/>
        </w:rPr>
        <w:lastRenderedPageBreak/>
        <w:t>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69AC4891" w14:textId="77777777" w:rsidR="00FC6F9E" w:rsidRPr="0011175D" w:rsidRDefault="00FC6F9E" w:rsidP="00FC6F9E">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1168D266" w14:textId="77777777" w:rsidR="00FC6F9E" w:rsidRPr="0011175D" w:rsidRDefault="00FC6F9E" w:rsidP="00FC6F9E">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7D5C3FDC" w14:textId="77777777" w:rsidR="00FC6F9E" w:rsidRPr="0011175D" w:rsidRDefault="00FC6F9E" w:rsidP="00FC6F9E">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570ACC96" w14:textId="77777777" w:rsidR="00FC6F9E" w:rsidRPr="0011175D" w:rsidRDefault="00FC6F9E" w:rsidP="00FC6F9E">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54578576" w14:textId="77777777" w:rsidR="00FC6F9E" w:rsidRPr="0011175D" w:rsidRDefault="00FC6F9E" w:rsidP="00FC6F9E">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3CA7DA15" w14:textId="77777777" w:rsidR="00FC6F9E" w:rsidRPr="0011175D" w:rsidRDefault="00FC6F9E" w:rsidP="00FC6F9E">
      <w:pPr>
        <w:rPr>
          <w:sz w:val="16"/>
        </w:rPr>
      </w:pPr>
      <w:r w:rsidRPr="0011175D">
        <w:rPr>
          <w:sz w:val="16"/>
        </w:rPr>
        <w:t>Policy Consequences</w:t>
      </w:r>
    </w:p>
    <w:p w14:paraId="0E6625C8" w14:textId="77777777" w:rsidR="00FC6F9E" w:rsidRPr="001711A0" w:rsidRDefault="00FC6F9E" w:rsidP="00FC6F9E">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 xml:space="preserve">apply to other </w:t>
      </w:r>
      <w:r w:rsidRPr="00B178CD">
        <w:rPr>
          <w:rStyle w:val="Emphasis"/>
          <w:highlight w:val="cyan"/>
        </w:rPr>
        <w:lastRenderedPageBreak/>
        <w:t>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7FC42E70" w14:textId="77777777" w:rsidR="00FC6F9E" w:rsidRPr="0011175D" w:rsidRDefault="00FC6F9E" w:rsidP="00FC6F9E">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24367527" w14:textId="77777777" w:rsidR="00FC6F9E" w:rsidRPr="004452BD" w:rsidRDefault="00FC6F9E" w:rsidP="00FC6F9E">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58391363" w14:textId="77777777" w:rsidR="00FC6F9E" w:rsidRPr="00A47880" w:rsidRDefault="00FC6F9E" w:rsidP="00FC6F9E">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20A99BFA" w14:textId="77777777" w:rsidR="00FC6F9E" w:rsidRPr="0011175D" w:rsidRDefault="00FC6F9E" w:rsidP="00FC6F9E">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25D18596" w14:textId="77777777" w:rsidR="00FC6F9E" w:rsidRPr="0011175D" w:rsidRDefault="00FC6F9E" w:rsidP="00FC6F9E">
      <w:pPr>
        <w:rPr>
          <w:sz w:val="16"/>
        </w:rPr>
      </w:pPr>
      <w:r w:rsidRPr="0011175D">
        <w:rPr>
          <w:sz w:val="16"/>
        </w:rPr>
        <w:t xml:space="preserve">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w:t>
      </w:r>
      <w:r w:rsidRPr="0011175D">
        <w:rPr>
          <w:sz w:val="16"/>
        </w:rPr>
        <w:lastRenderedPageBreak/>
        <w:t>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71FE9512" w14:textId="77777777" w:rsidR="00FC6F9E" w:rsidRPr="0011175D" w:rsidRDefault="00FC6F9E" w:rsidP="00FC6F9E">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w:t>
      </w:r>
      <w:r>
        <w:rPr>
          <w:sz w:val="16"/>
        </w:rPr>
        <w:t xml:space="preserve"> </w:t>
      </w:r>
      <w:r w:rsidRPr="0011175D">
        <w:rPr>
          <w:sz w:val="16"/>
        </w:rPr>
        <w:t>Congress. However, it does offer a concrete policy option for addressing divided labor law and working to revitalize the labor movement in the future.</w:t>
      </w:r>
    </w:p>
    <w:p w14:paraId="4EA9BB9D" w14:textId="77777777" w:rsidR="00FC6F9E" w:rsidRPr="0011175D" w:rsidRDefault="00FC6F9E" w:rsidP="00FC6F9E">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608F5B69" w14:textId="77777777" w:rsidR="00FC6F9E" w:rsidRDefault="00FC6F9E" w:rsidP="00FC6F9E">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76B2C221" w14:textId="77777777" w:rsidR="00FC6F9E" w:rsidRDefault="00FC6F9E" w:rsidP="00FC6F9E">
      <w:pPr>
        <w:pStyle w:val="Heading3"/>
      </w:pPr>
      <w:r>
        <w:lastRenderedPageBreak/>
        <w:t>Reg cp</w:t>
      </w:r>
    </w:p>
    <w:p w14:paraId="42CE56E9" w14:textId="77777777" w:rsidR="00FC6F9E" w:rsidRDefault="00FC6F9E" w:rsidP="00FC6F9E">
      <w:pPr>
        <w:pStyle w:val="Heading4"/>
      </w:pPr>
      <w:r>
        <w:t xml:space="preserve">1 – The CP is meaningless and enforcement is impossible— the plan is </w:t>
      </w:r>
      <w:r w:rsidRPr="006B28C6">
        <w:rPr>
          <w:u w:val="single"/>
        </w:rPr>
        <w:t>negative</w:t>
      </w:r>
      <w:r>
        <w:t xml:space="preserve"> state action which the process can only do </w:t>
      </w:r>
      <w:r w:rsidRPr="006B28C6">
        <w:rPr>
          <w:u w:val="single"/>
        </w:rPr>
        <w:t>backwards</w:t>
      </w:r>
      <w:r>
        <w:t>.</w:t>
      </w:r>
    </w:p>
    <w:p w14:paraId="00E90A48" w14:textId="77777777" w:rsidR="00FC6F9E" w:rsidRDefault="00FC6F9E" w:rsidP="00FC6F9E">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073C1346" w14:textId="77777777" w:rsidR="00FC6F9E" w:rsidRPr="00270A03" w:rsidRDefault="00FC6F9E" w:rsidP="00FC6F9E">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26BC10DD" w14:textId="77777777" w:rsidR="00FC6F9E" w:rsidRPr="00270A03" w:rsidRDefault="00FC6F9E" w:rsidP="00FC6F9E">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17DFC89D" w14:textId="77777777" w:rsidR="00FC6F9E" w:rsidRPr="00270A03" w:rsidRDefault="00FC6F9E" w:rsidP="00FC6F9E">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7F1FF474" w14:textId="77777777" w:rsidR="00FC6F9E" w:rsidRPr="00270A03" w:rsidRDefault="00FC6F9E" w:rsidP="00FC6F9E">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07F1FE4B" w14:textId="77777777" w:rsidR="00FC6F9E" w:rsidRPr="00172102" w:rsidRDefault="00FC6F9E" w:rsidP="00FC6F9E">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69B52D94" w14:textId="77777777" w:rsidR="00FC6F9E" w:rsidRDefault="00FC6F9E" w:rsidP="00FC6F9E">
      <w:pPr>
        <w:pStyle w:val="Heading4"/>
      </w:pPr>
      <w:r>
        <w:t xml:space="preserve">3 – Perm do the CP – abolition is </w:t>
      </w:r>
      <w:r w:rsidRPr="003A1B03">
        <w:rPr>
          <w:u w:val="single"/>
        </w:rPr>
        <w:t>open-ended</w:t>
      </w:r>
      <w:r>
        <w:t xml:space="preserve"> and </w:t>
      </w:r>
      <w:r w:rsidRPr="003A1B03">
        <w:rPr>
          <w:u w:val="single"/>
        </w:rPr>
        <w:t>ongoing</w:t>
      </w:r>
      <w:r>
        <w:t xml:space="preserve"> – that’s 1AC Harris. If the CP results in the plan or the general strike then it’s a logical extension of the process of abolition, if not it compromises its commitment to abolition and should be rejected.</w:t>
      </w:r>
    </w:p>
    <w:p w14:paraId="66A278A8" w14:textId="77777777" w:rsidR="00FC6F9E" w:rsidRDefault="00FC6F9E" w:rsidP="00FC6F9E">
      <w:pPr>
        <w:pStyle w:val="Heading3"/>
      </w:pPr>
      <w:r>
        <w:lastRenderedPageBreak/>
        <w:t>Midterms</w:t>
      </w:r>
    </w:p>
    <w:p w14:paraId="01FBA279" w14:textId="77777777" w:rsidR="00FC6F9E" w:rsidRPr="00073427" w:rsidRDefault="00FC6F9E" w:rsidP="00FC6F9E">
      <w:pPr>
        <w:pStyle w:val="Heading4"/>
      </w:pPr>
      <w:r>
        <w:t xml:space="preserve">Trump’s appeal to workers during 2024 already solidified a GOP shift. </w:t>
      </w:r>
    </w:p>
    <w:p w14:paraId="2D949C7A" w14:textId="77777777" w:rsidR="00FC6F9E" w:rsidRPr="00073427" w:rsidRDefault="00FC6F9E" w:rsidP="00FC6F9E">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3943C7B8" w14:textId="77777777" w:rsidR="00FC6F9E" w:rsidRPr="00073427" w:rsidRDefault="00FC6F9E" w:rsidP="00FC6F9E">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7851AEB0" w14:textId="77777777" w:rsidR="00FC6F9E" w:rsidRPr="00073427" w:rsidRDefault="00FC6F9E" w:rsidP="00FC6F9E">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70A795C3" w14:textId="77777777" w:rsidR="00FC6F9E" w:rsidRPr="00073427" w:rsidRDefault="00FC6F9E" w:rsidP="00FC6F9E">
      <w:pPr>
        <w:rPr>
          <w:sz w:val="16"/>
        </w:rPr>
      </w:pPr>
      <w:r w:rsidRPr="00073427">
        <w:rPr>
          <w:sz w:val="16"/>
        </w:rPr>
        <w:t>NEW POLITICAL REALITIES IN FORMER STEEL COUNTRY</w:t>
      </w:r>
    </w:p>
    <w:p w14:paraId="68295565" w14:textId="77777777" w:rsidR="00FC6F9E" w:rsidRPr="00073427" w:rsidRDefault="00FC6F9E" w:rsidP="00FC6F9E">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14BDF1C4" w14:textId="77777777" w:rsidR="00FC6F9E" w:rsidRPr="00073427" w:rsidRDefault="00FC6F9E" w:rsidP="00FC6F9E">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55F09929" w14:textId="77777777" w:rsidR="00FC6F9E" w:rsidRPr="00073427" w:rsidRDefault="00FC6F9E" w:rsidP="00FC6F9E">
      <w:pPr>
        <w:rPr>
          <w:rStyle w:val="Emphasis"/>
        </w:rPr>
      </w:pPr>
      <w:r w:rsidRPr="00073427">
        <w:rPr>
          <w:rStyle w:val="Emphasis"/>
        </w:rPr>
        <w:t>[FIGURE 5.1 OMITTED]</w:t>
      </w:r>
    </w:p>
    <w:p w14:paraId="0A309323" w14:textId="77777777" w:rsidR="00FC6F9E" w:rsidRPr="00073427" w:rsidRDefault="00FC6F9E" w:rsidP="00FC6F9E">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 xml:space="preserve">by </w:t>
      </w:r>
      <w:r w:rsidRPr="00073427">
        <w:rPr>
          <w:rStyle w:val="StyleUnderline"/>
        </w:rPr>
        <w:lastRenderedPageBreak/>
        <w:t>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04896602" w14:textId="77777777" w:rsidR="00FC6F9E" w:rsidRPr="00073427" w:rsidRDefault="00FC6F9E" w:rsidP="00FC6F9E">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261B085C" w14:textId="77777777" w:rsidR="00FC6F9E" w:rsidRPr="00073427" w:rsidRDefault="00FC6F9E" w:rsidP="00FC6F9E">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761C7CA6" w14:textId="77777777" w:rsidR="00FC6F9E" w:rsidRPr="00073427" w:rsidRDefault="00FC6F9E" w:rsidP="00FC6F9E">
      <w:pPr>
        <w:rPr>
          <w:rStyle w:val="Emphasis"/>
        </w:rPr>
      </w:pPr>
      <w:r w:rsidRPr="00073427">
        <w:rPr>
          <w:rStyle w:val="Emphasis"/>
        </w:rPr>
        <w:t>[FIGURE 5.2 OMITTED]</w:t>
      </w:r>
    </w:p>
    <w:p w14:paraId="3DE6D43B" w14:textId="77777777" w:rsidR="00FC6F9E" w:rsidRPr="00073427" w:rsidRDefault="00FC6F9E" w:rsidP="00FC6F9E">
      <w:pPr>
        <w:rPr>
          <w:sz w:val="16"/>
        </w:rPr>
      </w:pPr>
      <w:r w:rsidRPr="00073427">
        <w:rPr>
          <w:sz w:val="16"/>
        </w:rPr>
        <w:t>MAKING SENSE OF WORKING-CLASS REORIENTATION</w:t>
      </w:r>
    </w:p>
    <w:p w14:paraId="5B68B2E0" w14:textId="77777777" w:rsidR="00FC6F9E" w:rsidRPr="00073427" w:rsidRDefault="00FC6F9E" w:rsidP="00FC6F9E">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5AA3143D" w14:textId="77777777" w:rsidR="00FC6F9E" w:rsidRPr="00073427" w:rsidRDefault="00FC6F9E" w:rsidP="00FC6F9E">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3D4C5256" w14:textId="77777777" w:rsidR="00FC6F9E" w:rsidRPr="00073427" w:rsidRDefault="00FC6F9E" w:rsidP="00FC6F9E">
      <w:pPr>
        <w:rPr>
          <w:sz w:val="16"/>
        </w:rPr>
      </w:pPr>
      <w:r w:rsidRPr="00073427">
        <w:rPr>
          <w:rStyle w:val="StyleUnderline"/>
        </w:rPr>
        <w:lastRenderedPageBreak/>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33FF6F7B" w14:textId="77777777" w:rsidR="00FC6F9E" w:rsidRPr="00073427" w:rsidRDefault="00FC6F9E" w:rsidP="00FC6F9E">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69648B09" w14:textId="77777777" w:rsidR="00FC6F9E" w:rsidRPr="00073427" w:rsidRDefault="00FC6F9E" w:rsidP="00FC6F9E">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5136D1CD" w14:textId="77777777" w:rsidR="00FC6F9E" w:rsidRPr="00CE38AA" w:rsidRDefault="00FC6F9E" w:rsidP="00FC6F9E">
      <w:pPr>
        <w:pStyle w:val="Heading4"/>
      </w:pPr>
      <w:r>
        <w:t xml:space="preserve">2026 results are </w:t>
      </w:r>
      <w:r>
        <w:rPr>
          <w:u w:val="single"/>
        </w:rPr>
        <w:t>impossible</w:t>
      </w:r>
      <w:r>
        <w:t xml:space="preserve"> to predict – redistricting efforts, black swans, and Trump’s political exceptionalism. </w:t>
      </w:r>
    </w:p>
    <w:p w14:paraId="3F1B9724" w14:textId="77777777" w:rsidR="00FC6F9E" w:rsidRPr="00A82870" w:rsidRDefault="00FC6F9E" w:rsidP="00FC6F9E">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2082089C" w14:textId="77777777" w:rsidR="00FC6F9E" w:rsidRPr="00466EF6" w:rsidRDefault="00FC6F9E" w:rsidP="00FC6F9E">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37911BEB" w14:textId="77777777" w:rsidR="00FC6F9E" w:rsidRPr="00466EF6" w:rsidRDefault="00FC6F9E" w:rsidP="00FC6F9E">
      <w:pPr>
        <w:rPr>
          <w:rStyle w:val="StyleUnderline"/>
        </w:rPr>
      </w:pPr>
      <w:r w:rsidRPr="00973F03">
        <w:rPr>
          <w:sz w:val="16"/>
        </w:rPr>
        <w:t xml:space="preserve">At least </w:t>
      </w:r>
      <w:r w:rsidRPr="00286F50">
        <w:rPr>
          <w:rStyle w:val="Emphasis"/>
          <w:highlight w:val="cyan"/>
        </w:rPr>
        <w:t>right now.</w:t>
      </w:r>
    </w:p>
    <w:p w14:paraId="54E8D8A4" w14:textId="77777777" w:rsidR="00FC6F9E" w:rsidRPr="00973F03" w:rsidRDefault="00FC6F9E" w:rsidP="00FC6F9E">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03CBF65B" w14:textId="77777777" w:rsidR="00FC6F9E" w:rsidRPr="00973F03" w:rsidRDefault="00FC6F9E" w:rsidP="00FC6F9E">
      <w:pPr>
        <w:rPr>
          <w:sz w:val="16"/>
        </w:rPr>
      </w:pPr>
      <w:r w:rsidRPr="00973F03">
        <w:rPr>
          <w:sz w:val="16"/>
        </w:rPr>
        <w:t>Midterms are usually a problem for the party of the president.</w:t>
      </w:r>
    </w:p>
    <w:p w14:paraId="42B6AE51" w14:textId="77777777" w:rsidR="00FC6F9E" w:rsidRPr="00973F03" w:rsidRDefault="00FC6F9E" w:rsidP="00FC6F9E">
      <w:pPr>
        <w:rPr>
          <w:sz w:val="16"/>
        </w:rPr>
      </w:pPr>
      <w:r w:rsidRPr="00973F03">
        <w:rPr>
          <w:sz w:val="16"/>
        </w:rPr>
        <w:t>That said, Democrats only lost a few House seats in 1962 – immediately following the Cuban Missile Crisis – which nearly brought the U.S. and Soviet Union to nuclear blows.</w:t>
      </w:r>
    </w:p>
    <w:p w14:paraId="754A282C" w14:textId="77777777" w:rsidR="00FC6F9E" w:rsidRPr="00973F03" w:rsidRDefault="00FC6F9E" w:rsidP="00FC6F9E">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8F41C84" w14:textId="77777777" w:rsidR="00FC6F9E" w:rsidRPr="00973F03" w:rsidRDefault="00FC6F9E" w:rsidP="00FC6F9E">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7F6C973" w14:textId="77777777" w:rsidR="00FC6F9E" w:rsidRPr="00973F03" w:rsidRDefault="00FC6F9E" w:rsidP="00FC6F9E">
      <w:pPr>
        <w:rPr>
          <w:sz w:val="16"/>
        </w:rPr>
      </w:pPr>
      <w:r w:rsidRPr="00973F03">
        <w:rPr>
          <w:sz w:val="16"/>
        </w:rPr>
        <w:t>Barone was right, as Republicans collected 54 seats.</w:t>
      </w:r>
    </w:p>
    <w:p w14:paraId="219AFDEC" w14:textId="77777777" w:rsidR="00FC6F9E" w:rsidRPr="00973F03" w:rsidRDefault="00FC6F9E" w:rsidP="00FC6F9E">
      <w:pPr>
        <w:rPr>
          <w:sz w:val="16"/>
        </w:rPr>
      </w:pPr>
      <w:r w:rsidRPr="00973F03">
        <w:rPr>
          <w:sz w:val="16"/>
        </w:rPr>
        <w:lastRenderedPageBreak/>
        <w:t>Republicans nearly lost control of the House in the 1998 midterms – after they impeached former President Clinton. Republicans then bested the historic norms in 2002 and held the House, boosted by pro-GOP sentiment following 9/11.</w:t>
      </w:r>
    </w:p>
    <w:p w14:paraId="520C029A" w14:textId="77777777" w:rsidR="00FC6F9E" w:rsidRPr="00973F03" w:rsidRDefault="00FC6F9E" w:rsidP="00FC6F9E">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1CCACCE" w14:textId="77777777" w:rsidR="00FC6F9E" w:rsidRPr="00466EF6" w:rsidRDefault="00FC6F9E" w:rsidP="00FC6F9E">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140E3308" w14:textId="77777777" w:rsidR="00FC6F9E" w:rsidRPr="00466EF6" w:rsidRDefault="00FC6F9E" w:rsidP="00FC6F9E">
      <w:pPr>
        <w:rPr>
          <w:rStyle w:val="StyleUnderline"/>
        </w:rPr>
      </w:pPr>
      <w:r w:rsidRPr="00466EF6">
        <w:rPr>
          <w:rStyle w:val="StyleUnderline"/>
        </w:rPr>
        <w:t>Which brings us to 2026.</w:t>
      </w:r>
    </w:p>
    <w:p w14:paraId="7FC8655C" w14:textId="77777777" w:rsidR="00FC6F9E" w:rsidRPr="00973F03" w:rsidRDefault="00FC6F9E" w:rsidP="00FC6F9E">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45E5881C" w14:textId="77777777" w:rsidR="00FC6F9E" w:rsidRPr="00973F03" w:rsidRDefault="00FC6F9E" w:rsidP="00FC6F9E">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11A38699" w14:textId="77777777" w:rsidR="00FC6F9E" w:rsidRPr="00466EF6" w:rsidRDefault="00FC6F9E" w:rsidP="00FC6F9E">
      <w:pPr>
        <w:rPr>
          <w:rStyle w:val="StyleUnderline"/>
        </w:rPr>
      </w:pPr>
      <w:r w:rsidRPr="00466EF6">
        <w:rPr>
          <w:rStyle w:val="StyleUnderline"/>
        </w:rPr>
        <w:t>It’s not that easy.</w:t>
      </w:r>
    </w:p>
    <w:p w14:paraId="496F48B0" w14:textId="77777777" w:rsidR="00FC6F9E" w:rsidRPr="00973F03" w:rsidRDefault="00FC6F9E" w:rsidP="00FC6F9E">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4D446F1D" w14:textId="77777777" w:rsidR="00FC6F9E" w:rsidRPr="00973F03" w:rsidRDefault="00FC6F9E" w:rsidP="00FC6F9E">
      <w:pPr>
        <w:rPr>
          <w:sz w:val="16"/>
        </w:rPr>
      </w:pPr>
      <w:r w:rsidRPr="00973F03">
        <w:rPr>
          <w:sz w:val="16"/>
        </w:rPr>
        <w:t>In baseball, it’s 90 feet between the bases. 60 feet, 6 inches to the pitcher's mound. Major League Baseball even standardized the size of the dirt infield a couple of years ago.</w:t>
      </w:r>
    </w:p>
    <w:p w14:paraId="556789F2" w14:textId="77777777" w:rsidR="00FC6F9E" w:rsidRPr="00466EF6" w:rsidRDefault="00FC6F9E" w:rsidP="00FC6F9E">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0023DDAA" w14:textId="77777777" w:rsidR="00FC6F9E" w:rsidRPr="00466EF6" w:rsidRDefault="00FC6F9E" w:rsidP="00FC6F9E">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7AFB6093" w14:textId="77777777" w:rsidR="00FC6F9E" w:rsidRPr="00973F03" w:rsidRDefault="00FC6F9E" w:rsidP="00FC6F9E">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18B4F2D9" w14:textId="77777777" w:rsidR="00FC6F9E" w:rsidRPr="00973F03" w:rsidRDefault="00FC6F9E" w:rsidP="00FC6F9E">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70D531E4" w14:textId="77777777" w:rsidR="00FC6F9E" w:rsidRPr="00973F03" w:rsidRDefault="00FC6F9E" w:rsidP="00FC6F9E">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3DE7E779" w14:textId="77777777" w:rsidR="00FC6F9E" w:rsidRPr="002B5931" w:rsidRDefault="00FC6F9E" w:rsidP="00FC6F9E">
      <w:pPr>
        <w:rPr>
          <w:rStyle w:val="StyleUnderline"/>
        </w:rPr>
      </w:pPr>
      <w:r w:rsidRPr="002B5931">
        <w:rPr>
          <w:rStyle w:val="StyleUnderline"/>
        </w:rPr>
        <w:t>But we aren’t sure.</w:t>
      </w:r>
    </w:p>
    <w:p w14:paraId="04A7D92A" w14:textId="77777777" w:rsidR="00FC6F9E" w:rsidRPr="00973F03" w:rsidRDefault="00FC6F9E" w:rsidP="00FC6F9E">
      <w:pPr>
        <w:rPr>
          <w:sz w:val="16"/>
        </w:rPr>
      </w:pPr>
      <w:r w:rsidRPr="00973F03">
        <w:rPr>
          <w:sz w:val="16"/>
        </w:rPr>
        <w:t>Maybe everything is status quo and Democrats only need to flip those three seats.</w:t>
      </w:r>
    </w:p>
    <w:p w14:paraId="3642C952" w14:textId="77777777" w:rsidR="00FC6F9E" w:rsidRPr="002B5931" w:rsidRDefault="00FC6F9E" w:rsidP="00FC6F9E">
      <w:pPr>
        <w:rPr>
          <w:rStyle w:val="StyleUnderline"/>
        </w:rPr>
      </w:pPr>
      <w:r w:rsidRPr="002B5931">
        <w:rPr>
          <w:rStyle w:val="StyleUnderline"/>
        </w:rPr>
        <w:lastRenderedPageBreak/>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3B3216F2" w14:textId="77777777" w:rsidR="00FC6F9E" w:rsidRPr="00973F03" w:rsidRDefault="00FC6F9E" w:rsidP="00FC6F9E">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0BA718AF" w14:textId="77777777" w:rsidR="00FC6F9E" w:rsidRPr="00973F03" w:rsidRDefault="00FC6F9E" w:rsidP="00FC6F9E">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246AB217" w14:textId="77777777" w:rsidR="00FC6F9E" w:rsidRPr="00973F03" w:rsidRDefault="00FC6F9E" w:rsidP="00FC6F9E">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2C3EDEE5" w14:textId="77777777" w:rsidR="00FC6F9E" w:rsidRPr="00973F03" w:rsidRDefault="00FC6F9E" w:rsidP="00FC6F9E">
      <w:pPr>
        <w:rPr>
          <w:sz w:val="16"/>
        </w:rPr>
      </w:pPr>
      <w:r w:rsidRPr="00973F03">
        <w:rPr>
          <w:sz w:val="16"/>
        </w:rPr>
        <w:t>Lots to consider.</w:t>
      </w:r>
    </w:p>
    <w:p w14:paraId="02F9B60F" w14:textId="77777777" w:rsidR="00FC6F9E" w:rsidRPr="002B5931" w:rsidRDefault="00FC6F9E" w:rsidP="00FC6F9E">
      <w:pPr>
        <w:rPr>
          <w:rStyle w:val="Emphasis"/>
        </w:rPr>
      </w:pPr>
      <w:r w:rsidRPr="00286F50">
        <w:rPr>
          <w:rStyle w:val="Emphasis"/>
          <w:highlight w:val="cyan"/>
        </w:rPr>
        <w:t>It’s all in play.</w:t>
      </w:r>
    </w:p>
    <w:p w14:paraId="40CA2023" w14:textId="77777777" w:rsidR="00FC6F9E" w:rsidRPr="00973F03" w:rsidRDefault="00FC6F9E" w:rsidP="00FC6F9E">
      <w:pPr>
        <w:rPr>
          <w:sz w:val="16"/>
        </w:rPr>
      </w:pPr>
      <w:r w:rsidRPr="00973F03">
        <w:rPr>
          <w:sz w:val="16"/>
        </w:rPr>
        <w:t>"Everything changes everything," observed the sage Earl Weaver.</w:t>
      </w:r>
    </w:p>
    <w:p w14:paraId="253FAB85" w14:textId="77777777" w:rsidR="00FC6F9E" w:rsidRPr="002B5931" w:rsidRDefault="00FC6F9E" w:rsidP="00FC6F9E">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16A3DEC4" w14:textId="77777777" w:rsidR="00FC6F9E" w:rsidRDefault="00FC6F9E" w:rsidP="00FC6F9E">
      <w:pPr>
        <w:rPr>
          <w:rStyle w:val="Emphasis"/>
        </w:rPr>
      </w:pPr>
      <w:r w:rsidRPr="002B5931">
        <w:rPr>
          <w:rStyle w:val="StyleUnderline"/>
        </w:rPr>
        <w:t xml:space="preserve">"In baseball, </w:t>
      </w:r>
      <w:r w:rsidRPr="00286F50">
        <w:rPr>
          <w:rStyle w:val="Emphasis"/>
          <w:highlight w:val="cyan"/>
        </w:rPr>
        <w:t>you don't know nothing."</w:t>
      </w:r>
    </w:p>
    <w:p w14:paraId="27A5C9B0" w14:textId="77777777" w:rsidR="00FC6F9E" w:rsidRDefault="00FC6F9E" w:rsidP="00FC6F9E">
      <w:pPr>
        <w:pStyle w:val="Heading4"/>
      </w:pPr>
      <w:r>
        <w:t xml:space="preserve">Trump will rig the election, deny results, or suppress votes to </w:t>
      </w:r>
      <w:r>
        <w:rPr>
          <w:u w:val="single"/>
        </w:rPr>
        <w:t>ensure</w:t>
      </w:r>
      <w:r>
        <w:t xml:space="preserve"> victory.  </w:t>
      </w:r>
    </w:p>
    <w:p w14:paraId="1E373F87" w14:textId="77777777" w:rsidR="00FC6F9E" w:rsidRPr="00B63CC9" w:rsidRDefault="00FC6F9E" w:rsidP="00FC6F9E">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488CE8AC" w14:textId="77777777" w:rsidR="00FC6F9E" w:rsidRPr="00E2304E" w:rsidRDefault="00FC6F9E" w:rsidP="00FC6F9E">
      <w:pPr>
        <w:rPr>
          <w:rStyle w:val="StyleUnderline"/>
        </w:rPr>
      </w:pPr>
      <w:r w:rsidRPr="00E2304E">
        <w:rPr>
          <w:rStyle w:val="StyleUnderline"/>
        </w:rPr>
        <w:t>Suppressing votes</w:t>
      </w:r>
    </w:p>
    <w:p w14:paraId="60C6E506" w14:textId="77777777" w:rsidR="00FC6F9E" w:rsidRPr="00E2304E" w:rsidRDefault="00FC6F9E" w:rsidP="00FC6F9E">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AB5E93">
        <w:rPr>
          <w:rStyle w:val="StyleUnderline"/>
          <w:highlight w:val="cyan"/>
        </w:rPr>
        <w:t>Trump</w:t>
      </w:r>
      <w:r w:rsidRPr="00E2304E">
        <w:rPr>
          <w:sz w:val="16"/>
        </w:rPr>
        <w:t xml:space="preserve"> has </w:t>
      </w:r>
      <w:r w:rsidRPr="00AB5E93">
        <w:rPr>
          <w:rStyle w:val="Emphasis"/>
          <w:highlight w:val="cyan"/>
        </w:rPr>
        <w:t>not lost interest</w:t>
      </w:r>
      <w:r w:rsidRPr="00AB5E93">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AB5E93">
        <w:rPr>
          <w:rStyle w:val="StyleUnderline"/>
          <w:highlight w:val="cyan"/>
        </w:rPr>
        <w:t xml:space="preserve">methods for </w:t>
      </w:r>
      <w:r w:rsidRPr="00AB5E93">
        <w:rPr>
          <w:rStyle w:val="Emphasis"/>
          <w:highlight w:val="cyan"/>
        </w:rPr>
        <w:t>reducing</w:t>
      </w:r>
      <w:r w:rsidRPr="00E2304E">
        <w:rPr>
          <w:rStyle w:val="StyleUnderline"/>
        </w:rPr>
        <w:t xml:space="preserve"> the </w:t>
      </w:r>
      <w:r w:rsidRPr="00E2304E">
        <w:rPr>
          <w:rStyle w:val="Emphasis"/>
        </w:rPr>
        <w:t>number of “</w:t>
      </w:r>
      <w:r w:rsidRPr="00AB5E93">
        <w:rPr>
          <w:rStyle w:val="Emphasis"/>
          <w:highlight w:val="cyan"/>
        </w:rPr>
        <w:t>undesirable</w:t>
      </w:r>
      <w:r w:rsidRPr="00AB5E93">
        <w:rPr>
          <w:rStyle w:val="StyleUnderline"/>
          <w:highlight w:val="cyan"/>
        </w:rPr>
        <w:t xml:space="preserve">” people allowed to </w:t>
      </w:r>
      <w:r w:rsidRPr="00AB5E93">
        <w:rPr>
          <w:rStyle w:val="Emphasis"/>
          <w:highlight w:val="cyan"/>
        </w:rPr>
        <w:t>cast votes</w:t>
      </w:r>
      <w:r w:rsidRPr="00E2304E">
        <w:rPr>
          <w:sz w:val="16"/>
        </w:rPr>
        <w:t xml:space="preserve">. Indeed, he has </w:t>
      </w:r>
      <w:r w:rsidRPr="00AB5E93">
        <w:rPr>
          <w:rStyle w:val="StyleUnderline"/>
          <w:highlight w:val="cyan"/>
        </w:rPr>
        <w:t>persuaded MAGA</w:t>
      </w:r>
      <w:r w:rsidRPr="00E2304E">
        <w:rPr>
          <w:rStyle w:val="StyleUnderline"/>
        </w:rPr>
        <w:t xml:space="preserve">-land </w:t>
      </w:r>
      <w:r w:rsidRPr="00AB5E93">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AB5E93">
        <w:rPr>
          <w:rStyle w:val="StyleUnderline"/>
          <w:highlight w:val="cyan"/>
        </w:rPr>
        <w:t xml:space="preserve">to </w:t>
      </w:r>
      <w:r w:rsidRPr="00AB5E93">
        <w:rPr>
          <w:rStyle w:val="Emphasis"/>
          <w:highlight w:val="cyan"/>
        </w:rPr>
        <w:t>conspiracy</w:t>
      </w:r>
      <w:r w:rsidRPr="00AB5E93">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AB5E93">
        <w:rPr>
          <w:rStyle w:val="Emphasis"/>
          <w:highlight w:val="cyan"/>
        </w:rPr>
        <w:t>enacting</w:t>
      </w:r>
      <w:r w:rsidRPr="00E2304E">
        <w:rPr>
          <w:rStyle w:val="StyleUnderline"/>
        </w:rPr>
        <w:t xml:space="preserve"> a variety of </w:t>
      </w:r>
      <w:r w:rsidRPr="00AB5E93">
        <w:rPr>
          <w:rStyle w:val="Emphasis"/>
          <w:highlight w:val="cyan"/>
        </w:rPr>
        <w:t>barriers</w:t>
      </w:r>
      <w:r w:rsidRPr="00AB5E93">
        <w:rPr>
          <w:rStyle w:val="StyleUnderline"/>
          <w:highlight w:val="cyan"/>
        </w:rPr>
        <w:t xml:space="preserve"> to </w:t>
      </w:r>
      <w:r w:rsidRPr="00AB5E93">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AB5E93">
        <w:rPr>
          <w:rStyle w:val="Emphasis"/>
          <w:highlight w:val="cyan"/>
        </w:rPr>
        <w:t>incorporated</w:t>
      </w:r>
      <w:r w:rsidRPr="00AB5E93">
        <w:rPr>
          <w:rStyle w:val="StyleUnderline"/>
          <w:highlight w:val="cyan"/>
        </w:rPr>
        <w:t xml:space="preserve"> into</w:t>
      </w:r>
      <w:r w:rsidRPr="00E2304E">
        <w:rPr>
          <w:rStyle w:val="StyleUnderline"/>
        </w:rPr>
        <w:t xml:space="preserve"> a Trump </w:t>
      </w:r>
      <w:r w:rsidRPr="00AB5E93">
        <w:rPr>
          <w:rStyle w:val="Emphasis"/>
          <w:highlight w:val="cyan"/>
        </w:rPr>
        <w:t>executive order</w:t>
      </w:r>
      <w:r w:rsidRPr="00AB5E93">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AB5E93">
        <w:rPr>
          <w:rStyle w:val="StyleUnderline"/>
          <w:highlight w:val="cyan"/>
        </w:rPr>
        <w:t xml:space="preserve">in the </w:t>
      </w:r>
      <w:r w:rsidRPr="00AB5E93">
        <w:rPr>
          <w:rStyle w:val="Emphasis"/>
          <w:highlight w:val="cyan"/>
        </w:rPr>
        <w:t>guise</w:t>
      </w:r>
      <w:r w:rsidRPr="00E2304E">
        <w:rPr>
          <w:rStyle w:val="StyleUnderline"/>
        </w:rPr>
        <w:t xml:space="preserve"> (ironically) </w:t>
      </w:r>
      <w:r w:rsidRPr="00AB5E93">
        <w:rPr>
          <w:rStyle w:val="StyleUnderline"/>
          <w:highlight w:val="cyan"/>
        </w:rPr>
        <w:t xml:space="preserve">of </w:t>
      </w:r>
      <w:r w:rsidRPr="00AB5E93">
        <w:rPr>
          <w:rStyle w:val="Emphasis"/>
          <w:highlight w:val="cyan"/>
        </w:rPr>
        <w:t>vindicating</w:t>
      </w:r>
      <w:r w:rsidRPr="00AB5E93">
        <w:rPr>
          <w:rStyle w:val="StyleUnderline"/>
          <w:highlight w:val="cyan"/>
        </w:rPr>
        <w:t xml:space="preserve"> voting </w:t>
      </w:r>
      <w:r w:rsidRPr="00AB5E93">
        <w:rPr>
          <w:rStyle w:val="Emphasis"/>
          <w:highlight w:val="cyan"/>
        </w:rPr>
        <w:t>rights</w:t>
      </w:r>
      <w:r w:rsidRPr="00AB5E93">
        <w:rPr>
          <w:rStyle w:val="StyleUnderline"/>
          <w:highlight w:val="cyan"/>
        </w:rPr>
        <w:t>.</w:t>
      </w:r>
    </w:p>
    <w:p w14:paraId="494D0F84" w14:textId="77777777" w:rsidR="00FC6F9E" w:rsidRPr="00E2304E" w:rsidRDefault="00FC6F9E" w:rsidP="00FC6F9E">
      <w:pPr>
        <w:rPr>
          <w:rStyle w:val="StyleUnderline"/>
        </w:rPr>
      </w:pPr>
      <w:r w:rsidRPr="00E2304E">
        <w:rPr>
          <w:sz w:val="16"/>
        </w:rPr>
        <w:lastRenderedPageBreak/>
        <w:t xml:space="preserve">One big theme is to </w:t>
      </w:r>
      <w:r w:rsidRPr="00AB5E93">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AB5E93">
        <w:rPr>
          <w:rStyle w:val="Emphasis"/>
          <w:highlight w:val="cyan"/>
        </w:rPr>
        <w:t>unnecessary</w:t>
      </w:r>
      <w:r w:rsidRPr="00AB5E93">
        <w:rPr>
          <w:rStyle w:val="StyleUnderline"/>
          <w:highlight w:val="cyan"/>
        </w:rPr>
        <w:t xml:space="preserve"> identification </w:t>
      </w:r>
      <w:r w:rsidRPr="00AB5E93">
        <w:rPr>
          <w:rStyle w:val="Emphasis"/>
          <w:highlight w:val="cyan"/>
        </w:rPr>
        <w:t>requirements</w:t>
      </w:r>
      <w:r w:rsidRPr="00E2304E">
        <w:rPr>
          <w:rStyle w:val="StyleUnderline"/>
        </w:rPr>
        <w:t xml:space="preserve">, to </w:t>
      </w:r>
      <w:r w:rsidRPr="00AB5E93">
        <w:rPr>
          <w:rStyle w:val="StyleUnderline"/>
          <w:highlight w:val="cyan"/>
        </w:rPr>
        <w:t xml:space="preserve">create </w:t>
      </w:r>
      <w:r w:rsidRPr="00AB5E93">
        <w:rPr>
          <w:rStyle w:val="Emphasis"/>
          <w:highlight w:val="cyan"/>
        </w:rPr>
        <w:t>federal supervision</w:t>
      </w:r>
      <w:r w:rsidRPr="00E2304E">
        <w:rPr>
          <w:rStyle w:val="StyleUnderline"/>
        </w:rPr>
        <w:t xml:space="preserve"> over state-financed and locally administered voting machines, and to </w:t>
      </w:r>
      <w:r w:rsidRPr="00AB5E93">
        <w:rPr>
          <w:rStyle w:val="Emphasis"/>
          <w:highlight w:val="cyan"/>
        </w:rPr>
        <w:t>give</w:t>
      </w:r>
      <w:r w:rsidRPr="00AB5E93">
        <w:rPr>
          <w:rStyle w:val="StyleUnderline"/>
          <w:highlight w:val="cyan"/>
        </w:rPr>
        <w:t xml:space="preserve"> the Trump </w:t>
      </w:r>
      <w:r w:rsidRPr="00AB5E93">
        <w:rPr>
          <w:rStyle w:val="Emphasis"/>
          <w:highlight w:val="cyan"/>
        </w:rPr>
        <w:t>administration</w:t>
      </w:r>
      <w:r w:rsidRPr="00AB5E93">
        <w:rPr>
          <w:rStyle w:val="StyleUnderline"/>
          <w:highlight w:val="cyan"/>
        </w:rPr>
        <w:t xml:space="preserve"> </w:t>
      </w:r>
      <w:r w:rsidRPr="00AB5E93">
        <w:rPr>
          <w:rStyle w:val="Emphasis"/>
          <w:highlight w:val="cyan"/>
        </w:rPr>
        <w:t>access</w:t>
      </w:r>
      <w:r w:rsidRPr="00AB5E93">
        <w:rPr>
          <w:rStyle w:val="StyleUnderline"/>
          <w:highlight w:val="cyan"/>
        </w:rPr>
        <w:t xml:space="preserve"> to </w:t>
      </w:r>
      <w:r w:rsidRPr="00AB5E93">
        <w:rPr>
          <w:rStyle w:val="Emphasis"/>
          <w:highlight w:val="cyan"/>
        </w:rPr>
        <w:t>private data</w:t>
      </w:r>
      <w:r w:rsidRPr="00E2304E">
        <w:rPr>
          <w:rStyle w:val="StyleUnderline"/>
        </w:rPr>
        <w:t xml:space="preserve"> contained in voter files.</w:t>
      </w:r>
    </w:p>
    <w:p w14:paraId="2C5909DB" w14:textId="77777777" w:rsidR="00FC6F9E" w:rsidRPr="00E2304E" w:rsidRDefault="00FC6F9E" w:rsidP="00FC6F9E">
      <w:pPr>
        <w:rPr>
          <w:sz w:val="16"/>
        </w:rPr>
      </w:pPr>
      <w:r w:rsidRPr="00E2304E">
        <w:rPr>
          <w:sz w:val="16"/>
        </w:rPr>
        <w:t xml:space="preserve">The </w:t>
      </w:r>
      <w:r w:rsidRPr="00AB5E93">
        <w:rPr>
          <w:rStyle w:val="Emphasis"/>
          <w:highlight w:val="cyan"/>
        </w:rPr>
        <w:t>potential for havoc</w:t>
      </w:r>
      <w:r w:rsidRPr="00E2304E">
        <w:rPr>
          <w:rStyle w:val="StyleUnderline"/>
        </w:rPr>
        <w:t xml:space="preserve"> in giving this particular administration greater control </w:t>
      </w:r>
      <w:r w:rsidRPr="00AB5E93">
        <w:rPr>
          <w:rStyle w:val="StyleUnderline"/>
          <w:highlight w:val="cyan"/>
        </w:rPr>
        <w:t>over</w:t>
      </w:r>
      <w:r w:rsidRPr="00E2304E">
        <w:rPr>
          <w:rStyle w:val="StyleUnderline"/>
        </w:rPr>
        <w:t xml:space="preserve"> the rules, </w:t>
      </w:r>
      <w:r w:rsidRPr="00AB5E93">
        <w:rPr>
          <w:rStyle w:val="StyleUnderline"/>
          <w:highlight w:val="cyan"/>
        </w:rPr>
        <w:t>machinery</w:t>
      </w:r>
      <w:r w:rsidRPr="00E2304E">
        <w:rPr>
          <w:rStyle w:val="StyleUnderline"/>
        </w:rPr>
        <w:t xml:space="preserve">, and </w:t>
      </w:r>
      <w:r w:rsidRPr="00AB5E93">
        <w:rPr>
          <w:rStyle w:val="StyleUnderline"/>
          <w:highlight w:val="cyan"/>
        </w:rPr>
        <w:t>data</w:t>
      </w:r>
      <w:r w:rsidRPr="00E2304E">
        <w:rPr>
          <w:rStyle w:val="StyleUnderline"/>
        </w:rPr>
        <w:t xml:space="preserve"> involved in voting </w:t>
      </w:r>
      <w:r w:rsidRPr="00AB5E93">
        <w:rPr>
          <w:rStyle w:val="Emphasis"/>
          <w:highlight w:val="cyan"/>
        </w:rPr>
        <w:t>should be obvious</w:t>
      </w:r>
      <w:r w:rsidRPr="00AB5E93">
        <w:rPr>
          <w:rStyle w:val="StyleUnderline"/>
          <w:highlight w:val="cyan"/>
        </w:rPr>
        <w:t xml:space="preserve"> from previous Trump/GOP efforts</w:t>
      </w:r>
      <w:r w:rsidRPr="00E2304E">
        <w:rPr>
          <w:rStyle w:val="StyleUnderline"/>
        </w:rPr>
        <w:t xml:space="preserve"> to </w:t>
      </w:r>
      <w:r w:rsidRPr="00AB5E93">
        <w:rPr>
          <w:rStyle w:val="StyleUnderline"/>
          <w:highlight w:val="cyan"/>
        </w:rPr>
        <w:t>discredit election</w:t>
      </w:r>
      <w:r w:rsidRPr="00E2304E">
        <w:rPr>
          <w:rStyle w:val="StyleUnderline"/>
        </w:rPr>
        <w:t xml:space="preserve"> </w:t>
      </w:r>
      <w:r w:rsidRPr="00AB5E93">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6EDBD44C" w14:textId="77777777" w:rsidR="00FC6F9E" w:rsidRPr="006C7BB9" w:rsidRDefault="00FC6F9E" w:rsidP="00FC6F9E">
      <w:pPr>
        <w:rPr>
          <w:rStyle w:val="Emphasis"/>
        </w:rPr>
      </w:pPr>
      <w:r w:rsidRPr="006C7BB9">
        <w:rPr>
          <w:rStyle w:val="Emphasis"/>
        </w:rPr>
        <w:t>Lying about results</w:t>
      </w:r>
    </w:p>
    <w:p w14:paraId="026C5B3A" w14:textId="77777777" w:rsidR="00FC6F9E" w:rsidRPr="006C7BB9" w:rsidRDefault="00FC6F9E" w:rsidP="00FC6F9E">
      <w:pPr>
        <w:rPr>
          <w:rStyle w:val="Emphasis"/>
        </w:rPr>
      </w:pPr>
      <w:r w:rsidRPr="00E2304E">
        <w:rPr>
          <w:sz w:val="16"/>
        </w:rPr>
        <w:t xml:space="preserve">Perhaps </w:t>
      </w:r>
      <w:r w:rsidRPr="00E2304E">
        <w:rPr>
          <w:rStyle w:val="StyleUnderline"/>
        </w:rPr>
        <w:t xml:space="preserve">the </w:t>
      </w:r>
      <w:r w:rsidRPr="00AB5E93">
        <w:rPr>
          <w:rStyle w:val="StyleUnderline"/>
          <w:highlight w:val="cyan"/>
        </w:rPr>
        <w:t xml:space="preserve">most </w:t>
      </w:r>
      <w:r w:rsidRPr="00AB5E93">
        <w:rPr>
          <w:rStyle w:val="Emphasis"/>
          <w:highlight w:val="cyan"/>
        </w:rPr>
        <w:t>predictable feature</w:t>
      </w:r>
      <w:r w:rsidRPr="00E2304E">
        <w:rPr>
          <w:rStyle w:val="StyleUnderline"/>
        </w:rPr>
        <w:t xml:space="preserve"> of any postelection period </w:t>
      </w:r>
      <w:r w:rsidRPr="00AB5E93">
        <w:rPr>
          <w:rStyle w:val="StyleUnderline"/>
          <w:highlight w:val="cyan"/>
        </w:rPr>
        <w:t xml:space="preserve">during the Trump era has been </w:t>
      </w:r>
      <w:r w:rsidRPr="00AB5E93">
        <w:rPr>
          <w:rStyle w:val="Emphasis"/>
          <w:highlight w:val="cyan"/>
        </w:rPr>
        <w:t>unsubstantiated claims of votes</w:t>
      </w:r>
      <w:r w:rsidRPr="00AB5E93">
        <w:rPr>
          <w:rStyle w:val="StyleUnderline"/>
          <w:highlight w:val="cyan"/>
        </w:rPr>
        <w:t xml:space="preserve"> being </w:t>
      </w:r>
      <w:r w:rsidRPr="00AB5E93">
        <w:rPr>
          <w:rStyle w:val="Emphasis"/>
          <w:highlight w:val="cyan"/>
        </w:rPr>
        <w:t>illegally cast</w:t>
      </w:r>
      <w:r w:rsidRPr="00AB5E93">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11F47E0A" w14:textId="77777777" w:rsidR="00FC6F9E" w:rsidRPr="00E2304E" w:rsidRDefault="00FC6F9E" w:rsidP="00FC6F9E">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AB5E93">
        <w:rPr>
          <w:rStyle w:val="StyleUnderline"/>
          <w:highlight w:val="cyan"/>
        </w:rPr>
        <w:t xml:space="preserve">in states where </w:t>
      </w:r>
      <w:r w:rsidRPr="00AB5E93">
        <w:rPr>
          <w:rStyle w:val="Emphasis"/>
          <w:highlight w:val="cyan"/>
        </w:rPr>
        <w:t>Democrats</w:t>
      </w:r>
      <w:r w:rsidRPr="00AB5E93">
        <w:rPr>
          <w:rStyle w:val="StyleUnderline"/>
          <w:highlight w:val="cyan"/>
        </w:rPr>
        <w:t xml:space="preserve"> </w:t>
      </w:r>
      <w:r w:rsidRPr="00AB5E93">
        <w:rPr>
          <w:rStyle w:val="Emphasis"/>
          <w:highlight w:val="cyan"/>
        </w:rPr>
        <w:t>control</w:t>
      </w:r>
      <w:r w:rsidRPr="00AB5E93">
        <w:rPr>
          <w:rStyle w:val="StyleUnderline"/>
          <w:highlight w:val="cyan"/>
        </w:rPr>
        <w:t xml:space="preserve"> the election </w:t>
      </w:r>
      <w:r w:rsidRPr="00AB5E93">
        <w:rPr>
          <w:rStyle w:val="Emphasis"/>
          <w:highlight w:val="cyan"/>
        </w:rPr>
        <w:t>machinery</w:t>
      </w:r>
      <w:r w:rsidRPr="00E2304E">
        <w:rPr>
          <w:sz w:val="16"/>
        </w:rPr>
        <w:t xml:space="preserve"> (which is almost guaranteed to be the case, considering the importance of marginal seats in California, New York, and Pennsylvania), </w:t>
      </w:r>
      <w:r w:rsidRPr="00AB5E93">
        <w:rPr>
          <w:rStyle w:val="Emphasis"/>
          <w:highlight w:val="cyan"/>
        </w:rPr>
        <w:t>Trump</w:t>
      </w:r>
      <w:r w:rsidRPr="00AB5E93">
        <w:rPr>
          <w:rStyle w:val="StyleUnderline"/>
          <w:highlight w:val="cyan"/>
        </w:rPr>
        <w:t xml:space="preserve"> will certainly </w:t>
      </w:r>
      <w:r w:rsidRPr="00AB5E93">
        <w:rPr>
          <w:rStyle w:val="Emphasis"/>
          <w:highlight w:val="cyan"/>
        </w:rPr>
        <w:t>claim Democrats</w:t>
      </w:r>
      <w:r w:rsidRPr="00E2304E">
        <w:rPr>
          <w:rStyle w:val="StyleUnderline"/>
        </w:rPr>
        <w:t xml:space="preserve"> have stolen or </w:t>
      </w:r>
      <w:r w:rsidRPr="006C7BB9">
        <w:rPr>
          <w:rStyle w:val="Emphasis"/>
        </w:rPr>
        <w:t xml:space="preserve">are in the </w:t>
      </w:r>
      <w:r w:rsidRPr="00AB5E93">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AB5E93">
        <w:rPr>
          <w:rStyle w:val="StyleUnderline"/>
          <w:highlight w:val="cyan"/>
        </w:rPr>
        <w:t>2020</w:t>
      </w:r>
      <w:r w:rsidRPr="00E2304E">
        <w:rPr>
          <w:rStyle w:val="StyleUnderline"/>
        </w:rPr>
        <w:t xml:space="preserve"> can easily imagine the wave of White House-</w:t>
      </w:r>
      <w:r w:rsidRPr="00AB5E93">
        <w:rPr>
          <w:rStyle w:val="StyleUnderline"/>
          <w:highlight w:val="cyan"/>
        </w:rPr>
        <w:t xml:space="preserve">generated </w:t>
      </w:r>
      <w:r w:rsidRPr="00AB5E93">
        <w:rPr>
          <w:rStyle w:val="Emphasis"/>
          <w:highlight w:val="cyan"/>
        </w:rPr>
        <w:t>protests</w:t>
      </w:r>
      <w:r w:rsidRPr="00AB5E93">
        <w:rPr>
          <w:rStyle w:val="StyleUnderline"/>
          <w:highlight w:val="cyan"/>
        </w:rPr>
        <w:t xml:space="preserve">, </w:t>
      </w:r>
      <w:r w:rsidRPr="00AB5E93">
        <w:rPr>
          <w:rStyle w:val="Emphasis"/>
          <w:highlight w:val="cyan"/>
        </w:rPr>
        <w:t>lawsuits</w:t>
      </w:r>
      <w:r w:rsidRPr="00AB5E93">
        <w:rPr>
          <w:rStyle w:val="StyleUnderline"/>
          <w:highlight w:val="cyan"/>
        </w:rPr>
        <w:t xml:space="preserve">, </w:t>
      </w:r>
      <w:r w:rsidRPr="00AB5E93">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6B94016D" w14:textId="77777777" w:rsidR="00FC6F9E" w:rsidRPr="00E2304E" w:rsidRDefault="00FC6F9E" w:rsidP="00FC6F9E">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2807A17E" w14:textId="77777777" w:rsidR="00FC6F9E" w:rsidRPr="00E2304E" w:rsidRDefault="00FC6F9E" w:rsidP="00FC6F9E">
      <w:pPr>
        <w:rPr>
          <w:rStyle w:val="StyleUnderline"/>
        </w:rPr>
      </w:pPr>
      <w:r w:rsidRPr="00E2304E">
        <w:rPr>
          <w:sz w:val="16"/>
        </w:rPr>
        <w:t xml:space="preserve">In December 2020 and January 2021, </w:t>
      </w:r>
      <w:r w:rsidRPr="00AB5E93">
        <w:rPr>
          <w:rStyle w:val="Emphasis"/>
          <w:highlight w:val="cyan"/>
        </w:rPr>
        <w:t>Team Trump</w:t>
      </w:r>
      <w:r w:rsidRPr="00E2304E">
        <w:rPr>
          <w:rStyle w:val="StyleUnderline"/>
        </w:rPr>
        <w:t xml:space="preserve"> sought </w:t>
      </w:r>
      <w:r w:rsidRPr="00AB5E93">
        <w:rPr>
          <w:rStyle w:val="StyleUnderline"/>
          <w:highlight w:val="cyan"/>
        </w:rPr>
        <w:t xml:space="preserve">to </w:t>
      </w:r>
      <w:r w:rsidRPr="00AB5E93">
        <w:rPr>
          <w:rStyle w:val="Emphasis"/>
          <w:highlight w:val="cyan"/>
        </w:rPr>
        <w:t>prevent</w:t>
      </w:r>
      <w:r w:rsidRPr="00AB5E93">
        <w:rPr>
          <w:rStyle w:val="StyleUnderline"/>
          <w:highlight w:val="cyan"/>
        </w:rPr>
        <w:t xml:space="preserve"> the </w:t>
      </w:r>
      <w:r w:rsidRPr="00AB5E93">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AB5E93">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AB5E93">
        <w:rPr>
          <w:rStyle w:val="StyleUnderline"/>
          <w:highlight w:val="cyan"/>
        </w:rPr>
        <w:t xml:space="preserve">then </w:t>
      </w:r>
      <w:r w:rsidRPr="00AB5E93">
        <w:rPr>
          <w:rStyle w:val="Emphasis"/>
          <w:highlight w:val="cyan"/>
        </w:rPr>
        <w:t>fight it all out in the courts</w:t>
      </w:r>
      <w:r w:rsidRPr="00E2304E">
        <w:rPr>
          <w:rStyle w:val="StyleUnderline"/>
        </w:rPr>
        <w:t xml:space="preserve"> as judges seek to adjudicate the results.</w:t>
      </w:r>
    </w:p>
    <w:p w14:paraId="47CB3205" w14:textId="77777777" w:rsidR="00FC6F9E" w:rsidRPr="00E2304E" w:rsidRDefault="00FC6F9E" w:rsidP="00FC6F9E">
      <w:pPr>
        <w:rPr>
          <w:rStyle w:val="StyleUnderline"/>
        </w:rPr>
      </w:pPr>
      <w:r w:rsidRPr="00E2304E">
        <w:rPr>
          <w:sz w:val="16"/>
        </w:rPr>
        <w:t xml:space="preserve">The </w:t>
      </w:r>
      <w:r w:rsidRPr="00AB5E93">
        <w:rPr>
          <w:rStyle w:val="StyleUnderline"/>
          <w:highlight w:val="cyan"/>
        </w:rPr>
        <w:t>real</w:t>
      </w:r>
      <w:r w:rsidRPr="00E2304E">
        <w:rPr>
          <w:rStyle w:val="StyleUnderline"/>
        </w:rPr>
        <w:t xml:space="preserve"> </w:t>
      </w:r>
      <w:r w:rsidRPr="006C7BB9">
        <w:rPr>
          <w:rStyle w:val="Emphasis"/>
        </w:rPr>
        <w:t xml:space="preserve">election </w:t>
      </w:r>
      <w:r w:rsidRPr="00AB5E93">
        <w:rPr>
          <w:rStyle w:val="Emphasis"/>
          <w:highlight w:val="cyan"/>
        </w:rPr>
        <w:t>coup</w:t>
      </w:r>
      <w:r w:rsidRPr="00AB5E93">
        <w:rPr>
          <w:rStyle w:val="StyleUnderline"/>
          <w:highlight w:val="cyan"/>
        </w:rPr>
        <w:t xml:space="preserve"> could happen</w:t>
      </w:r>
      <w:r w:rsidRPr="00E2304E">
        <w:rPr>
          <w:rStyle w:val="StyleUnderline"/>
        </w:rPr>
        <w:t xml:space="preserve"> when Democratic and Republican House-election winners present themselves </w:t>
      </w:r>
      <w:r w:rsidRPr="00AB5E93">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AB5E93">
        <w:rPr>
          <w:rStyle w:val="Emphasis"/>
          <w:highlight w:val="cyan"/>
        </w:rPr>
        <w:t>House</w:t>
      </w:r>
      <w:r w:rsidRPr="00AB5E93">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594ABC16" w14:textId="77777777" w:rsidR="00FC6F9E" w:rsidRPr="00293AB3" w:rsidRDefault="00FC6F9E" w:rsidP="00FC6F9E">
      <w:pPr>
        <w:rPr>
          <w:sz w:val="16"/>
        </w:rPr>
      </w:pPr>
      <w:r w:rsidRPr="00E2304E">
        <w:rPr>
          <w:sz w:val="16"/>
        </w:rPr>
        <w:t>Democrats better work like hell to win a House margin in 2026 that cannot plausibly be overturned.</w:t>
      </w:r>
    </w:p>
    <w:p w14:paraId="231E82C4" w14:textId="77777777" w:rsidR="00FC6F9E" w:rsidRDefault="00FC6F9E" w:rsidP="00FC6F9E">
      <w:pPr>
        <w:pStyle w:val="Heading3"/>
      </w:pPr>
      <w:r>
        <w:lastRenderedPageBreak/>
        <w:t>Growth DA</w:t>
      </w:r>
    </w:p>
    <w:p w14:paraId="648B6CD2" w14:textId="77777777" w:rsidR="00FC6F9E" w:rsidRDefault="00FC6F9E" w:rsidP="00FC6F9E">
      <w:pPr>
        <w:pStyle w:val="Heading4"/>
      </w:pPr>
      <w:r>
        <w:t>C/a growth turns from case</w:t>
      </w:r>
    </w:p>
    <w:p w14:paraId="53DAA967" w14:textId="77777777" w:rsidR="00FC6F9E" w:rsidRPr="00D56B76" w:rsidRDefault="00FC6F9E" w:rsidP="00FC6F9E">
      <w:pPr>
        <w:pStyle w:val="Heading4"/>
      </w:pPr>
      <w:r>
        <w:t xml:space="preserve">Only </w:t>
      </w:r>
      <w:r>
        <w:rPr>
          <w:u w:val="single"/>
        </w:rPr>
        <w:t>strong labor solves</w:t>
      </w:r>
      <w:r>
        <w:t xml:space="preserve">. </w:t>
      </w:r>
    </w:p>
    <w:p w14:paraId="06A1AA97" w14:textId="77777777" w:rsidR="00FC6F9E" w:rsidRPr="001B1734" w:rsidRDefault="00FC6F9E" w:rsidP="00FC6F9E">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031A11FD" w14:textId="77777777" w:rsidR="00FC6F9E" w:rsidRPr="001B1734" w:rsidRDefault="00FC6F9E" w:rsidP="00FC6F9E">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1A30D40E" w14:textId="77777777" w:rsidR="00FC6F9E" w:rsidRPr="001B1734" w:rsidRDefault="00FC6F9E" w:rsidP="00FC6F9E">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5E43D8F4" w14:textId="77777777" w:rsidR="00FC6F9E" w:rsidRPr="001B1734" w:rsidRDefault="00FC6F9E" w:rsidP="00FC6F9E">
      <w:pPr>
        <w:rPr>
          <w:sz w:val="10"/>
        </w:rPr>
      </w:pPr>
      <w:r w:rsidRPr="001B1734">
        <w:rPr>
          <w:sz w:val="10"/>
        </w:rPr>
        <w:t>Secular stagnation and FIRE in the United States</w:t>
      </w:r>
    </w:p>
    <w:p w14:paraId="6BE6FE80" w14:textId="77777777" w:rsidR="00FC6F9E" w:rsidRPr="001B1734" w:rsidRDefault="00FC6F9E" w:rsidP="00FC6F9E">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17BE69FE" w14:textId="77777777" w:rsidR="00FC6F9E" w:rsidRPr="001B1734" w:rsidRDefault="00FC6F9E" w:rsidP="00FC6F9E">
      <w:r w:rsidRPr="001B1734">
        <w:t>[FIG. 1 OMITTED]</w:t>
      </w:r>
    </w:p>
    <w:p w14:paraId="7EF4E18D" w14:textId="77777777" w:rsidR="00FC6F9E" w:rsidRPr="001B1734" w:rsidRDefault="00FC6F9E" w:rsidP="00FC6F9E">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137DEBD7" w14:textId="77777777" w:rsidR="00FC6F9E" w:rsidRPr="001B1734" w:rsidRDefault="00FC6F9E" w:rsidP="00FC6F9E">
      <w:r w:rsidRPr="001B1734">
        <w:t>[FIG. 2 OMITTED]</w:t>
      </w:r>
    </w:p>
    <w:p w14:paraId="60CD561E" w14:textId="77777777" w:rsidR="00FC6F9E" w:rsidRPr="001B1734" w:rsidRDefault="00FC6F9E" w:rsidP="00FC6F9E">
      <w:r w:rsidRPr="001B1734">
        <w:t>[FIG. 3 OMITTED]</w:t>
      </w:r>
    </w:p>
    <w:p w14:paraId="406DB3E3" w14:textId="77777777" w:rsidR="00FC6F9E" w:rsidRPr="001B1734" w:rsidRDefault="00FC6F9E" w:rsidP="00FC6F9E">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4B9AD006" w14:textId="77777777" w:rsidR="00FC6F9E" w:rsidRPr="001B1734" w:rsidRDefault="00FC6F9E" w:rsidP="00FC6F9E">
      <w:r w:rsidRPr="001B1734">
        <w:t>[FIG. 4 OMITTED]</w:t>
      </w:r>
    </w:p>
    <w:p w14:paraId="0D2B57BD" w14:textId="77777777" w:rsidR="00FC6F9E" w:rsidRPr="001B1734" w:rsidRDefault="00FC6F9E" w:rsidP="00FC6F9E">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52D1B42B" w14:textId="77777777" w:rsidR="00FC6F9E" w:rsidRPr="001B1734" w:rsidRDefault="00FC6F9E" w:rsidP="00FC6F9E">
      <w:r w:rsidRPr="001B1734">
        <w:lastRenderedPageBreak/>
        <w:t>[FIG. 5 OMITTED]</w:t>
      </w:r>
    </w:p>
    <w:p w14:paraId="51F9AC8A" w14:textId="77777777" w:rsidR="00FC6F9E" w:rsidRPr="001B1734" w:rsidRDefault="00FC6F9E" w:rsidP="00FC6F9E">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725CF894" w14:textId="77777777" w:rsidR="00FC6F9E" w:rsidRPr="001B1734" w:rsidRDefault="00FC6F9E" w:rsidP="00FC6F9E">
      <w:pPr>
        <w:rPr>
          <w:sz w:val="10"/>
        </w:rPr>
      </w:pPr>
      <w:r w:rsidRPr="001B1734">
        <w:rPr>
          <w:sz w:val="10"/>
        </w:rPr>
        <w:t>The real estate economy</w:t>
      </w:r>
    </w:p>
    <w:p w14:paraId="73B94CC9" w14:textId="77777777" w:rsidR="00FC6F9E" w:rsidRPr="001B1734" w:rsidRDefault="00FC6F9E" w:rsidP="00FC6F9E">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26C3A100" w14:textId="77777777" w:rsidR="00FC6F9E" w:rsidRPr="001B1734" w:rsidRDefault="00FC6F9E" w:rsidP="00FC6F9E">
      <w:pPr>
        <w:rPr>
          <w:sz w:val="10"/>
        </w:rPr>
      </w:pPr>
      <w:r w:rsidRPr="001B1734">
        <w:rPr>
          <w:sz w:val="10"/>
        </w:rPr>
        <w:t>Housing insecurity</w:t>
      </w:r>
    </w:p>
    <w:p w14:paraId="3A0438B8" w14:textId="77777777" w:rsidR="00FC6F9E" w:rsidRPr="001B1734" w:rsidRDefault="00FC6F9E" w:rsidP="00FC6F9E">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4F00BBC4" w14:textId="77777777" w:rsidR="00FC6F9E" w:rsidRPr="001B1734" w:rsidRDefault="00FC6F9E" w:rsidP="00FC6F9E">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6A302EA2" w14:textId="77777777" w:rsidR="00FC6F9E" w:rsidRPr="001B1734" w:rsidRDefault="00FC6F9E" w:rsidP="00FC6F9E">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5579F449" w14:textId="77777777" w:rsidR="00FC6F9E" w:rsidRPr="001B1734" w:rsidRDefault="00FC6F9E" w:rsidP="00FC6F9E">
      <w:r w:rsidRPr="001B1734">
        <w:t>[FIG. 6 OMITTED]</w:t>
      </w:r>
    </w:p>
    <w:p w14:paraId="429D82E4" w14:textId="77777777" w:rsidR="00FC6F9E" w:rsidRPr="001B1734" w:rsidRDefault="00FC6F9E" w:rsidP="00FC6F9E">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2FB32DA9" w14:textId="77777777" w:rsidR="00FC6F9E" w:rsidRPr="001B1734" w:rsidRDefault="00FC6F9E" w:rsidP="00FC6F9E">
      <w:pPr>
        <w:rPr>
          <w:sz w:val="10"/>
        </w:rPr>
      </w:pPr>
      <w:r w:rsidRPr="001B1734">
        <w:rPr>
          <w:sz w:val="10"/>
        </w:rPr>
        <w:t>Wealth accumulation and inequality</w:t>
      </w:r>
    </w:p>
    <w:p w14:paraId="07EB7527" w14:textId="77777777" w:rsidR="00FC6F9E" w:rsidRPr="001B1734" w:rsidRDefault="00FC6F9E" w:rsidP="00FC6F9E">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6EFA1AF4" w14:textId="77777777" w:rsidR="00FC6F9E" w:rsidRPr="001B1734" w:rsidRDefault="00FC6F9E" w:rsidP="00FC6F9E">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0BE8EEEA" w14:textId="77777777" w:rsidR="00FC6F9E" w:rsidRPr="001B1734" w:rsidRDefault="00FC6F9E" w:rsidP="00FC6F9E">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02224C9F" w14:textId="77777777" w:rsidR="00FC6F9E" w:rsidRPr="001B1734" w:rsidRDefault="00FC6F9E" w:rsidP="00FC6F9E">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78E2196B" w14:textId="77777777" w:rsidR="00FC6F9E" w:rsidRPr="001B1734" w:rsidRDefault="00FC6F9E" w:rsidP="00FC6F9E">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14F61DC7" w14:textId="77777777" w:rsidR="00FC6F9E" w:rsidRPr="001B1734" w:rsidRDefault="00FC6F9E" w:rsidP="00FC6F9E">
      <w:pPr>
        <w:rPr>
          <w:sz w:val="10"/>
        </w:rPr>
      </w:pPr>
      <w:r w:rsidRPr="001B1734">
        <w:rPr>
          <w:sz w:val="10"/>
        </w:rPr>
        <w:t>The ecology of built property and real estate speculation</w:t>
      </w:r>
    </w:p>
    <w:p w14:paraId="40E12818" w14:textId="77777777" w:rsidR="00FC6F9E" w:rsidRPr="001B1734" w:rsidRDefault="00FC6F9E" w:rsidP="00FC6F9E">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18CC0187" w14:textId="77777777" w:rsidR="00FC6F9E" w:rsidRPr="001B1734" w:rsidRDefault="00FC6F9E" w:rsidP="00FC6F9E">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65636597" w14:textId="77777777" w:rsidR="00FC6F9E" w:rsidRPr="001B1734" w:rsidRDefault="00FC6F9E" w:rsidP="00FC6F9E">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313D51FC" w14:textId="77777777" w:rsidR="00FC6F9E" w:rsidRPr="001B1734" w:rsidRDefault="00FC6F9E" w:rsidP="00FC6F9E">
      <w:r w:rsidRPr="001B1734">
        <w:t>[FIG. 7 OMITTED]</w:t>
      </w:r>
    </w:p>
    <w:p w14:paraId="187EFB41" w14:textId="77777777" w:rsidR="00FC6F9E" w:rsidRPr="001B1734" w:rsidRDefault="00FC6F9E" w:rsidP="00FC6F9E">
      <w:pPr>
        <w:rPr>
          <w:sz w:val="10"/>
        </w:rPr>
      </w:pPr>
      <w:r w:rsidRPr="001B1734">
        <w:rPr>
          <w:sz w:val="10"/>
        </w:rPr>
        <w:t xml:space="preserve">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w:t>
      </w:r>
      <w:r w:rsidRPr="001B1734">
        <w:rPr>
          <w:sz w:val="10"/>
        </w:rPr>
        <w:lastRenderedPageBreak/>
        <w:t>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5A79A3C2" w14:textId="77777777" w:rsidR="00FC6F9E" w:rsidRPr="001B1734" w:rsidRDefault="00FC6F9E" w:rsidP="00FC6F9E">
      <w:r w:rsidRPr="001B1734">
        <w:t>[FIG. 8 OMITTED]</w:t>
      </w:r>
    </w:p>
    <w:p w14:paraId="078C3DB2" w14:textId="77777777" w:rsidR="00FC6F9E" w:rsidRPr="001B1734" w:rsidRDefault="00FC6F9E" w:rsidP="00FC6F9E">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2A277E94" w14:textId="77777777" w:rsidR="00FC6F9E" w:rsidRPr="001B1734" w:rsidRDefault="00FC6F9E" w:rsidP="00FC6F9E">
      <w:pPr>
        <w:rPr>
          <w:sz w:val="10"/>
        </w:rPr>
      </w:pPr>
      <w:r w:rsidRPr="001B1734">
        <w:rPr>
          <w:sz w:val="10"/>
        </w:rPr>
        <w:t>Discussion: monopoly capital and the stagnation-accumulation treadmill</w:t>
      </w:r>
    </w:p>
    <w:p w14:paraId="482FADFC" w14:textId="77777777" w:rsidR="00FC6F9E" w:rsidRPr="001B1734" w:rsidRDefault="00FC6F9E" w:rsidP="00FC6F9E">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68327B8E" w14:textId="77777777" w:rsidR="00FC6F9E" w:rsidRPr="001B1734" w:rsidRDefault="00FC6F9E" w:rsidP="00FC6F9E">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73BADCB6" w14:textId="77777777" w:rsidR="00FC6F9E" w:rsidRPr="001B1734" w:rsidRDefault="00FC6F9E" w:rsidP="00FC6F9E">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62B2220F" w14:textId="77777777" w:rsidR="00FC6F9E" w:rsidRPr="001B1734" w:rsidRDefault="00FC6F9E" w:rsidP="00FC6F9E">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w:t>
      </w:r>
      <w:r w:rsidRPr="001B1734">
        <w:rPr>
          <w:sz w:val="16"/>
        </w:rPr>
        <w:lastRenderedPageBreak/>
        <w:t>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66D18186" w14:textId="77777777" w:rsidR="00FC6F9E" w:rsidRPr="001B1734" w:rsidRDefault="00FC6F9E" w:rsidP="00FC6F9E">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0E62D6FC" w14:textId="77777777" w:rsidR="00FC6F9E" w:rsidRPr="001B1734" w:rsidRDefault="00FC6F9E" w:rsidP="00FC6F9E">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00DE4B35" w14:textId="77777777" w:rsidR="00FC6F9E" w:rsidRPr="001B1734" w:rsidRDefault="00FC6F9E" w:rsidP="00FC6F9E">
      <w:pPr>
        <w:rPr>
          <w:sz w:val="16"/>
        </w:rPr>
      </w:pPr>
      <w:r w:rsidRPr="001B1734">
        <w:rPr>
          <w:sz w:val="16"/>
        </w:rPr>
        <w:t>Conclusion: the value of degrowth alternatives</w:t>
      </w:r>
    </w:p>
    <w:p w14:paraId="6AF7D292" w14:textId="77777777" w:rsidR="00FC6F9E" w:rsidRPr="00AF1CC5" w:rsidRDefault="00FC6F9E" w:rsidP="00FC6F9E">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40560C39" w14:textId="77777777" w:rsidR="00FC6F9E" w:rsidRPr="001B1734" w:rsidRDefault="00FC6F9E" w:rsidP="00FC6F9E">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401FBC33" w14:textId="77777777" w:rsidR="00FC6F9E" w:rsidRDefault="00FC6F9E" w:rsidP="00FC6F9E">
      <w:pPr>
        <w:pStyle w:val="Heading4"/>
      </w:pPr>
      <w:r>
        <w:lastRenderedPageBreak/>
        <w:t>Climate change turns growth</w:t>
      </w:r>
    </w:p>
    <w:p w14:paraId="1C83D409" w14:textId="77777777" w:rsidR="00FC6F9E" w:rsidRPr="00440646" w:rsidRDefault="00FC6F9E" w:rsidP="00FC6F9E">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086A1924" w14:textId="77777777" w:rsidR="00FC6F9E" w:rsidRPr="00462801" w:rsidRDefault="00FC6F9E" w:rsidP="00FC6F9E">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w:t>
      </w:r>
      <w:r w:rsidRPr="00DE55F6">
        <w:rPr>
          <w:sz w:val="16"/>
        </w:rPr>
        <w:lastRenderedPageBreak/>
        <w:t xml:space="preserve">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69533292" w14:textId="77777777" w:rsidR="00FC6F9E" w:rsidRPr="00BB081A" w:rsidRDefault="00FC6F9E" w:rsidP="00FC6F9E">
      <w:pPr>
        <w:pStyle w:val="Heading3"/>
        <w:jc w:val="left"/>
        <w:rPr>
          <w:sz w:val="16"/>
        </w:rPr>
      </w:pPr>
    </w:p>
    <w:p w14:paraId="37C80998" w14:textId="77777777" w:rsidR="00FC6F9E" w:rsidRPr="005D388F" w:rsidRDefault="00FC6F9E" w:rsidP="00FC6F9E"/>
    <w:p w14:paraId="0C28ED1E" w14:textId="769D983F" w:rsidR="00FC6F9E" w:rsidRDefault="00FC6F9E" w:rsidP="00FC6F9E">
      <w:pPr>
        <w:pStyle w:val="Heading1"/>
      </w:pPr>
      <w:r>
        <w:lastRenderedPageBreak/>
        <w:t>1AR</w:t>
      </w:r>
    </w:p>
    <w:p w14:paraId="7B1F12B3" w14:textId="1B595DE7" w:rsidR="00FC6F9E" w:rsidRDefault="00FC6F9E" w:rsidP="00FC6F9E">
      <w:pPr>
        <w:pStyle w:val="Heading2"/>
      </w:pPr>
      <w:r>
        <w:lastRenderedPageBreak/>
        <w:t>Case</w:t>
      </w:r>
    </w:p>
    <w:p w14:paraId="5CCA479C" w14:textId="3474AD09" w:rsidR="00FC6F9E" w:rsidRDefault="00FC6F9E" w:rsidP="00FC6F9E">
      <w:pPr>
        <w:pStyle w:val="Heading4"/>
        <w:shd w:val="clear" w:color="auto" w:fill="FFFFFF"/>
        <w:spacing w:line="278" w:lineRule="atLeast"/>
        <w:rPr>
          <w:rFonts w:cs="Calibri"/>
          <w:color w:val="222222"/>
          <w:szCs w:val="26"/>
        </w:rPr>
      </w:pPr>
      <w:r>
        <w:rPr>
          <w:rFonts w:cs="Calibri"/>
          <w:color w:val="000000"/>
          <w:szCs w:val="26"/>
        </w:rPr>
        <w:t>Any consequentialism must work </w:t>
      </w:r>
      <w:r>
        <w:rPr>
          <w:rFonts w:cs="Calibri"/>
          <w:color w:val="222222"/>
          <w:szCs w:val="26"/>
          <w:u w:val="single"/>
        </w:rPr>
        <w:t>deductively</w:t>
      </w:r>
      <w:r>
        <w:rPr>
          <w:rFonts w:cs="Calibri"/>
          <w:color w:val="222222"/>
          <w:szCs w:val="26"/>
        </w:rPr>
        <w:t> against fascism to build broad political coalitions building from </w:t>
      </w:r>
      <w:r>
        <w:rPr>
          <w:rFonts w:cs="Calibri"/>
          <w:color w:val="222222"/>
          <w:szCs w:val="26"/>
          <w:u w:val="single"/>
        </w:rPr>
        <w:t>anti-fascism</w:t>
      </w:r>
      <w:r>
        <w:rPr>
          <w:rFonts w:cs="Calibri"/>
          <w:color w:val="222222"/>
          <w:szCs w:val="26"/>
        </w:rPr>
        <w:t> as a virtue against discrimination and hierarchy</w:t>
      </w:r>
    </w:p>
    <w:p w14:paraId="572A1E3C"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rPr>
        <w:t>Benjamin </w:t>
      </w:r>
      <w:r>
        <w:rPr>
          <w:rFonts w:ascii="Calibri" w:hAnsi="Calibri" w:cs="Calibri"/>
          <w:b/>
          <w:bCs/>
          <w:color w:val="000000"/>
          <w:sz w:val="26"/>
          <w:szCs w:val="26"/>
        </w:rPr>
        <w:t>Franks 14</w:t>
      </w:r>
      <w:r>
        <w:rPr>
          <w:rFonts w:ascii="Calibri" w:hAnsi="Calibri" w:cs="Calibri"/>
          <w:color w:val="000000"/>
          <w:sz w:val="22"/>
          <w:szCs w:val="22"/>
        </w:rPr>
        <w:t>. “Anti-Fascism and Prefigurative Ethics.” Affinities: A Journal of Radical Theory, Culture, and Action, Volume 8, Number 1, Summer 2014, pp. 44-72.</w:t>
      </w:r>
    </w:p>
    <w:p w14:paraId="05D6D997"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FFFF00"/>
        </w:rPr>
        <w:t>Prefiguration does not reject</w:t>
      </w:r>
      <w:r>
        <w:rPr>
          <w:rFonts w:ascii="Calibri" w:hAnsi="Calibri" w:cs="Calibri"/>
          <w:color w:val="000000"/>
          <w:sz w:val="22"/>
          <w:szCs w:val="22"/>
          <w:u w:val="single"/>
        </w:rPr>
        <w:t> the importance of </w:t>
      </w:r>
      <w:r>
        <w:rPr>
          <w:rFonts w:ascii="Calibri" w:hAnsi="Calibri" w:cs="Calibri"/>
          <w:b/>
          <w:bCs/>
          <w:color w:val="000000"/>
          <w:sz w:val="22"/>
          <w:szCs w:val="22"/>
          <w:u w:val="single"/>
        </w:rPr>
        <w:t>external</w:t>
      </w:r>
      <w:r>
        <w:rPr>
          <w:b/>
          <w:bCs/>
          <w:color w:val="222222"/>
          <w:u w:val="single"/>
        </w:rPr>
        <w:t> goods</w:t>
      </w:r>
      <w:r>
        <w:rPr>
          <w:color w:val="222222"/>
          <w:u w:val="single"/>
          <w:shd w:val="clear" w:color="auto" w:fill="FFFF00"/>
        </w:rPr>
        <w:t> to social practices</w:t>
      </w:r>
      <w:r>
        <w:rPr>
          <w:color w:val="222222"/>
          <w:u w:val="single"/>
        </w:rPr>
        <w:t>.</w:t>
      </w:r>
      <w:r>
        <w:rPr>
          <w:rFonts w:ascii="Calibri" w:hAnsi="Calibri" w:cs="Calibri"/>
          <w:color w:val="000000"/>
          <w:sz w:val="16"/>
          <w:szCs w:val="16"/>
        </w:rPr>
        <w:t>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w:t>
      </w:r>
      <w:r>
        <w:rPr>
          <w:rFonts w:ascii="Calibri" w:hAnsi="Calibri" w:cs="Calibri"/>
          <w:color w:val="000000"/>
          <w:sz w:val="22"/>
          <w:szCs w:val="22"/>
          <w:u w:val="single"/>
          <w:shd w:val="clear" w:color="auto" w:fill="FFFF00"/>
        </w:rPr>
        <w:t>virtues</w:t>
      </w:r>
      <w:r>
        <w:rPr>
          <w:rFonts w:ascii="Calibri" w:hAnsi="Calibri" w:cs="Calibri"/>
          <w:color w:val="000000"/>
          <w:sz w:val="22"/>
          <w:szCs w:val="22"/>
          <w:u w:val="single"/>
        </w:rPr>
        <w:t> are those inter-personal qualities that </w:t>
      </w:r>
      <w:r>
        <w:rPr>
          <w:color w:val="222222"/>
          <w:u w:val="single"/>
          <w:shd w:val="clear" w:color="auto" w:fill="FFFF00"/>
        </w:rPr>
        <w:t>are desirable inthemselves</w:t>
      </w:r>
      <w:r>
        <w:rPr>
          <w:color w:val="222222"/>
          <w:u w:val="single"/>
        </w:rPr>
        <w:t> but also generate </w:t>
      </w:r>
      <w:r>
        <w:rPr>
          <w:b/>
          <w:bCs/>
          <w:color w:val="222222"/>
          <w:u w:val="single"/>
        </w:rPr>
        <w:t>other</w:t>
      </w:r>
      <w:r>
        <w:rPr>
          <w:color w:val="222222"/>
          <w:u w:val="single"/>
        </w:rPr>
        <w:t> types of good. Even though it is likely that the development of virtuous practices will generate good outcomes, these </w:t>
      </w:r>
      <w:r>
        <w:rPr>
          <w:b/>
          <w:bCs/>
          <w:color w:val="222222"/>
          <w:u w:val="single"/>
          <w:shd w:val="clear" w:color="auto" w:fill="FFFF00"/>
        </w:rPr>
        <w:t>consequentialist goods</w:t>
      </w:r>
      <w:r>
        <w:rPr>
          <w:color w:val="222222"/>
          <w:u w:val="single"/>
        </w:rPr>
        <w:t> should not be the sole motivation for acting virtuously</w:t>
      </w:r>
      <w:r>
        <w:rPr>
          <w:rFonts w:ascii="Calibri" w:hAnsi="Calibri" w:cs="Calibri"/>
          <w:color w:val="000000"/>
          <w:sz w:val="16"/>
          <w:szCs w:val="16"/>
        </w:rPr>
        <w:t> (196). Instrumentalism undermines goods-rich social relationships (198-99).</w:t>
      </w:r>
    </w:p>
    <w:p w14:paraId="1E6617A7"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There are a number of conflicting interpretations of prefiguration, which have confused the debate. Marianne Maeckelbergh (2011) points to a number of competing definitions, initially defining prefiguration as a type of epistemology:</w:t>
      </w:r>
    </w:p>
    <w:p w14:paraId="4DA61212"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7710236A"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Pr>
          <w:rFonts w:ascii="Calibri" w:hAnsi="Calibri" w:cs="Calibri"/>
          <w:color w:val="000000"/>
          <w:sz w:val="22"/>
          <w:szCs w:val="22"/>
          <w:u w:val="single"/>
        </w:rPr>
        <w:t>. It is through engagement in an activity</w:t>
      </w:r>
      <w:r>
        <w:rPr>
          <w:rFonts w:ascii="Calibri" w:hAnsi="Calibri" w:cs="Calibri"/>
          <w:color w:val="000000"/>
          <w:sz w:val="16"/>
          <w:szCs w:val="16"/>
        </w:rPr>
        <w:t> (or a closely aligned one), </w:t>
      </w:r>
      <w:r>
        <w:rPr>
          <w:rFonts w:ascii="Calibri" w:hAnsi="Calibri" w:cs="Calibri"/>
          <w:color w:val="000000"/>
          <w:sz w:val="22"/>
          <w:szCs w:val="22"/>
          <w:u w:val="single"/>
        </w:rPr>
        <w:t>understanding its norms, skills, resources and values, that provides expertise in that area and allows for experienced practitioners to potentially transform that practice.</w:t>
      </w:r>
    </w:p>
    <w:p w14:paraId="412B8268"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broad anti-hierarchical social goals, which are multiple and irreducible (9-11) and embodied in their forms of organisation, decision-making, tactical development and employment (what Maeckelbergh refers to as “process”) (6- 7). In this respect her account is similar to other autonomist-anarchist accounts that view the ways in which means and ends inform each other as dynamic (Garland 2012).</w:t>
      </w:r>
    </w:p>
    <w:p w14:paraId="3D36B503"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Maeckelbergh’s stress on the importance of </w:t>
      </w:r>
      <w:r>
        <w:rPr>
          <w:rFonts w:ascii="Calibri" w:hAnsi="Calibri" w:cs="Calibri"/>
          <w:color w:val="000000"/>
          <w:sz w:val="22"/>
          <w:szCs w:val="22"/>
          <w:u w:val="single"/>
          <w:shd w:val="clear" w:color="auto" w:fill="FFFF00"/>
        </w:rPr>
        <w:t>identifying </w:t>
      </w:r>
      <w:r>
        <w:rPr>
          <w:b/>
          <w:bCs/>
          <w:color w:val="222222"/>
          <w:u w:val="single"/>
        </w:rPr>
        <w:t>goals</w:t>
      </w:r>
      <w:r>
        <w:rPr>
          <w:color w:val="222222"/>
          <w:u w:val="single"/>
        </w:rPr>
        <w:t> in order to </w:t>
      </w:r>
      <w:r>
        <w:rPr>
          <w:rFonts w:ascii="Calibri" w:hAnsi="Calibri" w:cs="Calibri"/>
          <w:color w:val="000000"/>
          <w:sz w:val="22"/>
          <w:szCs w:val="22"/>
          <w:u w:val="single"/>
        </w:rPr>
        <w:t>recognise whether the means </w:t>
      </w:r>
      <w:r>
        <w:rPr>
          <w:color w:val="222222"/>
          <w:u w:val="single"/>
          <w:shd w:val="clear" w:color="auto" w:fill="FFFF00"/>
        </w:rPr>
        <w:t>accurately </w:t>
      </w:r>
      <w:r>
        <w:rPr>
          <w:b/>
          <w:bCs/>
          <w:color w:val="222222"/>
          <w:u w:val="single"/>
          <w:shd w:val="clear" w:color="auto" w:fill="FFFF00"/>
        </w:rPr>
        <w:t>prefigure them</w:t>
      </w:r>
      <w:r>
        <w:rPr>
          <w:rFonts w:ascii="Calibri" w:hAnsi="Calibri" w:cs="Calibri"/>
          <w:color w:val="000000"/>
          <w:sz w:val="16"/>
          <w:szCs w:val="16"/>
        </w:rPr>
        <w:t>, helpfully assists in distinguishing two rival prefigurative approaches. Internal prefiguration concentrates on </w:t>
      </w:r>
      <w:r>
        <w:rPr>
          <w:rFonts w:ascii="Calibri" w:hAnsi="Calibri" w:cs="Calibri"/>
          <w:color w:val="000000"/>
          <w:sz w:val="22"/>
          <w:szCs w:val="22"/>
          <w:u w:val="single"/>
        </w:rPr>
        <w:t>developing practices that are consistent with anti-hierarchical norms</w:t>
      </w:r>
      <w:r>
        <w:rPr>
          <w:rFonts w:ascii="Calibri" w:hAnsi="Calibri" w:cs="Calibri"/>
          <w:color w:val="000000"/>
          <w:sz w:val="16"/>
          <w:szCs w:val="16"/>
        </w:rPr>
        <w:t>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w:t>
      </w:r>
      <w:r>
        <w:rPr>
          <w:rFonts w:ascii="Calibri" w:hAnsi="Calibri" w:cs="Calibri"/>
          <w:color w:val="000000"/>
          <w:sz w:val="22"/>
          <w:szCs w:val="22"/>
          <w:u w:val="single"/>
          <w:shd w:val="clear" w:color="auto" w:fill="FFFF00"/>
        </w:rPr>
        <w:t>such as </w:t>
      </w:r>
      <w:r>
        <w:rPr>
          <w:b/>
          <w:bCs/>
          <w:color w:val="222222"/>
          <w:u w:val="single"/>
        </w:rPr>
        <w:t>confrontation</w:t>
      </w:r>
      <w:r>
        <w:rPr>
          <w:color w:val="222222"/>
          <w:u w:val="single"/>
        </w:rPr>
        <w:t> with </w:t>
      </w:r>
      <w:r>
        <w:rPr>
          <w:b/>
          <w:bCs/>
          <w:color w:val="222222"/>
          <w:u w:val="single"/>
        </w:rPr>
        <w:t>oppressive state</w:t>
      </w:r>
      <w:r>
        <w:rPr>
          <w:color w:val="222222"/>
          <w:u w:val="single"/>
        </w:rPr>
        <w:t> or </w:t>
      </w:r>
      <w:r>
        <w:rPr>
          <w:b/>
          <w:bCs/>
          <w:color w:val="222222"/>
          <w:u w:val="single"/>
        </w:rPr>
        <w:t>discriminatory</w:t>
      </w:r>
      <w:r>
        <w:rPr>
          <w:rFonts w:ascii="Calibri" w:hAnsi="Calibri" w:cs="Calibri"/>
          <w:b/>
          <w:bCs/>
          <w:color w:val="000000"/>
          <w:sz w:val="22"/>
          <w:szCs w:val="22"/>
          <w:u w:val="single"/>
        </w:rPr>
        <w:t> structures</w:t>
      </w:r>
      <w:r>
        <w:rPr>
          <w:rFonts w:ascii="Calibri" w:hAnsi="Calibri" w:cs="Calibri"/>
          <w:color w:val="000000"/>
          <w:sz w:val="16"/>
          <w:szCs w:val="16"/>
        </w:rPr>
        <w:t>, and ensures as far as possible that the methods used embody anarchist principles.</w:t>
      </w:r>
    </w:p>
    <w:p w14:paraId="76CAF6C6"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Rather than being entirely discrete positions, </w:t>
      </w:r>
      <w:r>
        <w:rPr>
          <w:rFonts w:ascii="Calibri" w:hAnsi="Calibri" w:cs="Calibri"/>
          <w:color w:val="000000"/>
          <w:sz w:val="22"/>
          <w:szCs w:val="22"/>
          <w:u w:val="single"/>
        </w:rPr>
        <w:t>there are areas of convergence</w:t>
      </w:r>
      <w:r>
        <w:rPr>
          <w:rFonts w:ascii="Calibri" w:hAnsi="Calibri" w:cs="Calibri"/>
          <w:color w:val="000000"/>
          <w:sz w:val="16"/>
          <w:szCs w:val="16"/>
        </w:rPr>
        <w:t>.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As the generation of anti-hierarchical, autonomous action rounds into conflict with totalising forces, this generates goals or narratives of contestation and liberation which in turn produce new forms of prefigurative practice. Desired goals in the shape of preferred types of social organisations, practices and relationships (and the values embedded in these forms) are a necessary feature of prefiguration, for without them there is nothing to prefigure.</w:t>
      </w:r>
    </w:p>
    <w:p w14:paraId="6369FD18"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 xml:space="preserve">Radical prefiguration is, thus, viewed by exponents as incompatible with fascism; however critics, largely from consequentialist backgrounds argue otherwise. Sometimes, such criticisms are due to commentators, like the orthodox Marxist John Molyneux (2011), confusing the </w:t>
      </w:r>
      <w:r>
        <w:rPr>
          <w:rFonts w:ascii="Calibri" w:hAnsi="Calibri" w:cs="Calibri"/>
          <w:color w:val="000000"/>
          <w:sz w:val="16"/>
          <w:szCs w:val="16"/>
        </w:rPr>
        <w:lastRenderedPageBreak/>
        <w:t>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741F6299"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5. Prefiguration and Anti-Fascism: The areas of conflict</w:t>
      </w:r>
    </w:p>
    <w:p w14:paraId="73168276"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There is a clear conflict between instrumentalist orthodox Marxists and prefigurative radicals over tactics and organisation. Blackledge (2010), citing his Party comrade Chris Harman, explains why </w:t>
      </w:r>
      <w:r>
        <w:rPr>
          <w:rFonts w:ascii="Calibri" w:hAnsi="Calibri" w:cs="Calibri"/>
          <w:color w:val="000000"/>
          <w:sz w:val="22"/>
          <w:szCs w:val="22"/>
          <w:u w:val="single"/>
        </w:rPr>
        <w:t>Leninism rejects prefiguration in the struggle against capitalism. For Leninists there is one universally privileged area of conflict, the battle against capitalism, and a disciplined organisation is required to bring about the revolution.</w:t>
      </w:r>
      <w:r>
        <w:rPr>
          <w:rFonts w:ascii="Calibri" w:hAnsi="Calibri" w:cs="Calibri"/>
          <w:color w:val="000000"/>
          <w:sz w:val="16"/>
          <w:szCs w:val="16"/>
        </w:rPr>
        <w:t> Only after the revolution can virtuous social-relationships develop.</w:t>
      </w:r>
    </w:p>
    <w:p w14:paraId="4197E4E0"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7B343086"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Here Blackledge follows </w:t>
      </w:r>
      <w:r>
        <w:rPr>
          <w:rFonts w:ascii="Calibri" w:hAnsi="Calibri" w:cs="Calibri"/>
          <w:color w:val="000000"/>
          <w:sz w:val="22"/>
          <w:szCs w:val="22"/>
          <w:u w:val="single"/>
        </w:rPr>
        <w:t>Trotsky, who similarly rejects prefigurative methods in dealing with the totalising threats of fascism</w:t>
      </w:r>
      <w:r>
        <w:rPr>
          <w:rFonts w:ascii="Calibri" w:hAnsi="Calibri" w:cs="Calibri"/>
          <w:color w:val="000000"/>
          <w:sz w:val="16"/>
          <w:szCs w:val="16"/>
        </w:rPr>
        <w:t>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1C368C01"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5.1. Consequentialist Approaches</w:t>
      </w:r>
    </w:p>
    <w:p w14:paraId="73A5B77C"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FFFF00"/>
        </w:rPr>
        <w:t>The dominant forms of anti-fascism are</w:t>
      </w:r>
      <w:r>
        <w:rPr>
          <w:rFonts w:ascii="Calibri" w:hAnsi="Calibri" w:cs="Calibri"/>
          <w:color w:val="000000"/>
          <w:sz w:val="22"/>
          <w:szCs w:val="22"/>
          <w:u w:val="single"/>
        </w:rPr>
        <w:t> often </w:t>
      </w:r>
      <w:r>
        <w:rPr>
          <w:b/>
          <w:bCs/>
          <w:color w:val="222222"/>
          <w:u w:val="single"/>
          <w:shd w:val="clear" w:color="auto" w:fill="FFFF00"/>
        </w:rPr>
        <w:t>consequentialist</w:t>
      </w:r>
      <w:r>
        <w:rPr>
          <w:rFonts w:ascii="Calibri" w:hAnsi="Calibri" w:cs="Calibri"/>
          <w:color w:val="000000"/>
          <w:sz w:val="16"/>
          <w:szCs w:val="16"/>
        </w:rPr>
        <w:t>: from the parliamentary methods of Hope Not Hate to more confrontational methods of the ANL. </w:t>
      </w:r>
      <w:r>
        <w:rPr>
          <w:rFonts w:ascii="Calibri" w:hAnsi="Calibri" w:cs="Calibri"/>
          <w:color w:val="000000"/>
          <w:sz w:val="22"/>
          <w:szCs w:val="22"/>
          <w:u w:val="single"/>
        </w:rPr>
        <w:t>This normative approach uses as </w:t>
      </w:r>
      <w:r>
        <w:rPr>
          <w:color w:val="222222"/>
          <w:u w:val="single"/>
          <w:shd w:val="clear" w:color="auto" w:fill="FFFF00"/>
        </w:rPr>
        <w:t>the supreme</w:t>
      </w:r>
      <w:r>
        <w:rPr>
          <w:color w:val="222222"/>
          <w:u w:val="single"/>
        </w:rPr>
        <w:t> value </w:t>
      </w:r>
      <w:r>
        <w:rPr>
          <w:b/>
          <w:bCs/>
          <w:color w:val="222222"/>
          <w:u w:val="single"/>
        </w:rPr>
        <w:t>opposition to fascism</w:t>
      </w:r>
      <w:r>
        <w:rPr>
          <w:color w:val="222222"/>
          <w:u w:val="single"/>
        </w:rPr>
        <w:t>.</w:t>
      </w:r>
      <w:r>
        <w:rPr>
          <w:rFonts w:ascii="Calibri" w:hAnsi="Calibri" w:cs="Calibri"/>
          <w:color w:val="000000"/>
          <w:sz w:val="16"/>
          <w:szCs w:val="16"/>
        </w:rPr>
        <w:t> </w:t>
      </w:r>
      <w:r>
        <w:rPr>
          <w:color w:val="222222"/>
          <w:u w:val="single"/>
        </w:rPr>
        <w:t>It </w:t>
      </w:r>
      <w:r>
        <w:rPr>
          <w:color w:val="222222"/>
          <w:u w:val="single"/>
          <w:shd w:val="clear" w:color="auto" w:fill="FFFF00"/>
        </w:rPr>
        <w:t>endorses </w:t>
      </w:r>
      <w:r>
        <w:rPr>
          <w:b/>
          <w:bCs/>
          <w:color w:val="222222"/>
          <w:u w:val="single"/>
          <w:shd w:val="clear" w:color="auto" w:fill="FFFF00"/>
        </w:rPr>
        <w:t>any methods</w:t>
      </w:r>
      <w:r>
        <w:rPr>
          <w:color w:val="222222"/>
          <w:u w:val="single"/>
        </w:rPr>
        <w:t> and supporting organisation </w:t>
      </w:r>
      <w:r>
        <w:rPr>
          <w:color w:val="222222"/>
          <w:u w:val="single"/>
          <w:shd w:val="clear" w:color="auto" w:fill="FFFF00"/>
        </w:rPr>
        <w:t>that</w:t>
      </w:r>
      <w:r>
        <w:rPr>
          <w:color w:val="222222"/>
          <w:u w:val="single"/>
        </w:rPr>
        <w:t> most effectively </w:t>
      </w:r>
      <w:r>
        <w:rPr>
          <w:color w:val="222222"/>
          <w:u w:val="single"/>
          <w:shd w:val="clear" w:color="auto" w:fill="FFFF00"/>
        </w:rPr>
        <w:t>meet this overriding goal</w:t>
      </w:r>
      <w:r>
        <w:rPr>
          <w:color w:val="222222"/>
          <w:u w:val="single"/>
        </w:rPr>
        <w:t>.</w:t>
      </w:r>
      <w:r>
        <w:rPr>
          <w:rFonts w:ascii="Calibri" w:hAnsi="Calibri" w:cs="Calibri"/>
          <w:color w:val="000000"/>
          <w:sz w:val="16"/>
          <w:szCs w:val="16"/>
        </w:rPr>
        <w:t> For instance Labour MP John Cruddas and Nick Lowles (2008), then with the anti-fascist Searchlight magazine, conclude:</w:t>
      </w:r>
    </w:p>
    <w:p w14:paraId="377D07EF"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52A62747"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b/>
          <w:bCs/>
          <w:color w:val="000000"/>
          <w:sz w:val="22"/>
          <w:szCs w:val="22"/>
          <w:u w:val="single"/>
          <w:shd w:val="clear" w:color="auto" w:fill="FFFF00"/>
        </w:rPr>
        <w:t>Negative consequentialism</w:t>
      </w:r>
      <w:r>
        <w:rPr>
          <w:rFonts w:ascii="Calibri" w:hAnsi="Calibri" w:cs="Calibri"/>
          <w:color w:val="000000"/>
          <w:sz w:val="22"/>
          <w:szCs w:val="22"/>
          <w:u w:val="single"/>
        </w:rPr>
        <w:t> concentrates on </w:t>
      </w:r>
      <w:r>
        <w:rPr>
          <w:color w:val="222222"/>
          <w:u w:val="single"/>
          <w:shd w:val="clear" w:color="auto" w:fill="FFFF00"/>
        </w:rPr>
        <w:t>avoiding bad outcomes</w:t>
      </w:r>
      <w:r>
        <w:rPr>
          <w:color w:val="222222"/>
          <w:u w:val="single"/>
        </w:rPr>
        <w:t>, rather than advancing specific good goals, so it </w:t>
      </w:r>
      <w:r>
        <w:rPr>
          <w:color w:val="222222"/>
          <w:u w:val="single"/>
          <w:shd w:val="clear" w:color="auto" w:fill="FFFF00"/>
        </w:rPr>
        <w:t>supports anything </w:t>
      </w:r>
      <w:r>
        <w:rPr>
          <w:color w:val="222222"/>
          <w:u w:val="single"/>
        </w:rPr>
        <w:t>short of fascism </w:t>
      </w:r>
      <w:r>
        <w:rPr>
          <w:color w:val="222222"/>
          <w:u w:val="single"/>
          <w:shd w:val="clear" w:color="auto" w:fill="FFFF00"/>
        </w:rPr>
        <w:t>that restricts</w:t>
      </w:r>
      <w:r>
        <w:rPr>
          <w:color w:val="222222"/>
          <w:u w:val="single"/>
        </w:rPr>
        <w:t> or prohibits </w:t>
      </w:r>
      <w:r>
        <w:rPr>
          <w:color w:val="222222"/>
          <w:u w:val="single"/>
          <w:shd w:val="clear" w:color="auto" w:fill="FFFF00"/>
        </w:rPr>
        <w:t>fascism</w:t>
      </w:r>
      <w:r>
        <w:rPr>
          <w:color w:val="222222"/>
          <w:u w:val="single"/>
        </w:rPr>
        <w:t>.</w:t>
      </w:r>
      <w:r>
        <w:rPr>
          <w:rFonts w:ascii="Calibri" w:hAnsi="Calibri" w:cs="Calibri"/>
          <w:color w:val="000000"/>
          <w:sz w:val="16"/>
          <w:szCs w:val="16"/>
        </w:rPr>
        <w:t> In Cruddas and Lowles case it meant revitalising electoral support for the British Labour Party. </w:t>
      </w:r>
      <w:r>
        <w:rPr>
          <w:rFonts w:ascii="Calibri" w:hAnsi="Calibri" w:cs="Calibri"/>
          <w:color w:val="000000"/>
          <w:sz w:val="22"/>
          <w:szCs w:val="22"/>
          <w:u w:val="single"/>
          <w:shd w:val="clear" w:color="auto" w:fill="FFFF00"/>
        </w:rPr>
        <w:t>This</w:t>
      </w:r>
      <w:r>
        <w:rPr>
          <w:rFonts w:ascii="Calibri" w:hAnsi="Calibri" w:cs="Calibri"/>
          <w:color w:val="000000"/>
          <w:sz w:val="22"/>
          <w:szCs w:val="22"/>
          <w:u w:val="single"/>
        </w:rPr>
        <w:t> basic minimal approach </w:t>
      </w:r>
      <w:r>
        <w:rPr>
          <w:color w:val="222222"/>
          <w:u w:val="single"/>
          <w:shd w:val="clear" w:color="auto" w:fill="FFFF00"/>
        </w:rPr>
        <w:t>provides the </w:t>
      </w:r>
      <w:r>
        <w:rPr>
          <w:b/>
          <w:bCs/>
          <w:color w:val="222222"/>
          <w:u w:val="single"/>
          <w:shd w:val="clear" w:color="auto" w:fill="FFFF00"/>
        </w:rPr>
        <w:t>basis</w:t>
      </w:r>
      <w:r>
        <w:rPr>
          <w:color w:val="222222"/>
          <w:u w:val="single"/>
          <w:shd w:val="clear" w:color="auto" w:fill="FFFF00"/>
        </w:rPr>
        <w:t> for </w:t>
      </w:r>
      <w:r>
        <w:rPr>
          <w:b/>
          <w:bCs/>
          <w:color w:val="222222"/>
          <w:u w:val="single"/>
          <w:shd w:val="clear" w:color="auto" w:fill="FFFF00"/>
        </w:rPr>
        <w:t>broad coalitions</w:t>
      </w:r>
      <w:r>
        <w:rPr>
          <w:rFonts w:ascii="Calibri" w:hAnsi="Calibri" w:cs="Calibri"/>
          <w:color w:val="000000"/>
          <w:sz w:val="16"/>
          <w:szCs w:val="16"/>
        </w:rPr>
        <w:t> such as the UAF.</w:t>
      </w:r>
    </w:p>
    <w:p w14:paraId="4B3DA543"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rPr>
        <w:t>The strength of negative consequentialism, when applied to challenging fascism, is that </w:t>
      </w:r>
      <w:r>
        <w:rPr>
          <w:color w:val="222222"/>
          <w:u w:val="single"/>
          <w:shd w:val="clear" w:color="auto" w:fill="FFFF00"/>
        </w:rPr>
        <w:t>it </w:t>
      </w:r>
      <w:r>
        <w:rPr>
          <w:b/>
          <w:bCs/>
          <w:color w:val="222222"/>
          <w:u w:val="single"/>
          <w:shd w:val="clear" w:color="auto" w:fill="FFFF00"/>
        </w:rPr>
        <w:t>rightly</w:t>
      </w:r>
      <w:r>
        <w:rPr>
          <w:color w:val="222222"/>
          <w:u w:val="single"/>
        </w:rPr>
        <w:t> identifies </w:t>
      </w:r>
      <w:r>
        <w:rPr>
          <w:b/>
          <w:bCs/>
          <w:color w:val="222222"/>
          <w:u w:val="single"/>
        </w:rPr>
        <w:t>fascism</w:t>
      </w:r>
      <w:r>
        <w:rPr>
          <w:color w:val="222222"/>
          <w:u w:val="single"/>
        </w:rPr>
        <w:t> as a </w:t>
      </w:r>
      <w:r>
        <w:rPr>
          <w:b/>
          <w:bCs/>
          <w:color w:val="222222"/>
          <w:u w:val="single"/>
        </w:rPr>
        <w:t>serious harm</w:t>
      </w:r>
      <w:r>
        <w:rPr>
          <w:color w:val="222222"/>
          <w:u w:val="single"/>
        </w:rPr>
        <w:t>, </w:t>
      </w:r>
      <w:r>
        <w:rPr>
          <w:color w:val="222222"/>
          <w:u w:val="single"/>
          <w:shd w:val="clear" w:color="auto" w:fill="FFFF00"/>
        </w:rPr>
        <w:t>which seeks to incorporate all</w:t>
      </w:r>
      <w:r>
        <w:rPr>
          <w:color w:val="222222"/>
          <w:u w:val="single"/>
        </w:rPr>
        <w:t> social practices under its hierarchical principles. This will result in </w:t>
      </w:r>
      <w:r>
        <w:rPr>
          <w:b/>
          <w:bCs/>
          <w:color w:val="222222"/>
          <w:u w:val="single"/>
          <w:shd w:val="clear" w:color="auto" w:fill="FFFF00"/>
        </w:rPr>
        <w:t>distorting</w:t>
      </w:r>
      <w:r>
        <w:rPr>
          <w:color w:val="222222"/>
          <w:u w:val="single"/>
          <w:shd w:val="clear" w:color="auto" w:fill="FFFF00"/>
        </w:rPr>
        <w:t> or </w:t>
      </w:r>
      <w:r>
        <w:rPr>
          <w:b/>
          <w:bCs/>
          <w:color w:val="222222"/>
          <w:u w:val="single"/>
          <w:shd w:val="clear" w:color="auto" w:fill="FFFF00"/>
        </w:rPr>
        <w:t>eradicating</w:t>
      </w:r>
      <w:r>
        <w:rPr>
          <w:color w:val="222222"/>
          <w:u w:val="single"/>
        </w:rPr>
        <w:t> many </w:t>
      </w:r>
      <w:r>
        <w:rPr>
          <w:color w:val="222222"/>
          <w:u w:val="single"/>
          <w:shd w:val="clear" w:color="auto" w:fill="FFFF00"/>
        </w:rPr>
        <w:t>social activities</w:t>
      </w:r>
      <w:r>
        <w:rPr>
          <w:color w:val="222222"/>
          <w:u w:val="single"/>
        </w:rPr>
        <w:t> and marginalising </w:t>
      </w:r>
      <w:r>
        <w:rPr>
          <w:color w:val="222222"/>
          <w:u w:val="single"/>
          <w:shd w:val="clear" w:color="auto" w:fill="FFFF00"/>
        </w:rPr>
        <w:t>and</w:t>
      </w:r>
      <w:r>
        <w:rPr>
          <w:color w:val="222222"/>
          <w:u w:val="single"/>
        </w:rPr>
        <w:t> even eradicating subject </w:t>
      </w:r>
      <w:r>
        <w:rPr>
          <w:b/>
          <w:bCs/>
          <w:color w:val="222222"/>
          <w:u w:val="single"/>
          <w:shd w:val="clear" w:color="auto" w:fill="FFFF00"/>
        </w:rPr>
        <w:t>identities</w:t>
      </w:r>
      <w:r>
        <w:rPr>
          <w:color w:val="222222"/>
          <w:u w:val="single"/>
          <w:shd w:val="clear" w:color="auto" w:fill="FFFF00"/>
        </w:rPr>
        <w:t> that </w:t>
      </w:r>
      <w:r>
        <w:rPr>
          <w:b/>
          <w:bCs/>
          <w:color w:val="222222"/>
          <w:u w:val="single"/>
          <w:shd w:val="clear" w:color="auto" w:fill="FFFF00"/>
        </w:rPr>
        <w:t>do not fit</w:t>
      </w:r>
      <w:r>
        <w:rPr>
          <w:color w:val="222222"/>
          <w:u w:val="single"/>
        </w:rPr>
        <w:t> into </w:t>
      </w:r>
      <w:r>
        <w:rPr>
          <w:color w:val="222222"/>
          <w:u w:val="single"/>
          <w:shd w:val="clear" w:color="auto" w:fill="FFFF00"/>
        </w:rPr>
        <w:t>the fascist image</w:t>
      </w:r>
      <w:r>
        <w:rPr>
          <w:color w:val="222222"/>
          <w:u w:val="single"/>
        </w:rPr>
        <w:t> of the nationstate.</w:t>
      </w:r>
      <w:r>
        <w:rPr>
          <w:rFonts w:ascii="Calibri" w:hAnsi="Calibri" w:cs="Calibri"/>
          <w:color w:val="000000"/>
          <w:sz w:val="16"/>
          <w:szCs w:val="16"/>
        </w:rPr>
        <w:t> </w:t>
      </w:r>
      <w:r>
        <w:rPr>
          <w:color w:val="222222"/>
          <w:u w:val="single"/>
        </w:rPr>
        <w:t>As such this negative target allows for the development of effective, broad coalitions.</w:t>
      </w:r>
      <w:r>
        <w:rPr>
          <w:rFonts w:ascii="Calibri" w:hAnsi="Calibri" w:cs="Calibri"/>
          <w:color w:val="000000"/>
          <w:sz w:val="16"/>
          <w:szCs w:val="16"/>
        </w:rPr>
        <w:t> However, there are substantial problems with this approach.</w:t>
      </w:r>
    </w:p>
    <w:p w14:paraId="16F9C659" w14:textId="77777777" w:rsidR="00FC6F9E" w:rsidRDefault="00FC6F9E" w:rsidP="00FC6F9E">
      <w:pPr>
        <w:pStyle w:val="NormalWeb"/>
        <w:shd w:val="clear" w:color="auto" w:fill="FFFFFF"/>
        <w:spacing w:before="0" w:beforeAutospacing="0" w:after="160" w:afterAutospacing="0"/>
        <w:rPr>
          <w:color w:val="222222"/>
        </w:rPr>
      </w:pPr>
    </w:p>
    <w:p w14:paraId="073AF0FE" w14:textId="77777777" w:rsidR="00FC6F9E" w:rsidRDefault="00FC6F9E" w:rsidP="00FC6F9E">
      <w:pPr>
        <w:pStyle w:val="Heading4"/>
        <w:shd w:val="clear" w:color="auto" w:fill="FFFFFF"/>
        <w:spacing w:line="278" w:lineRule="atLeast"/>
        <w:rPr>
          <w:rFonts w:cs="Calibri"/>
          <w:color w:val="222222"/>
          <w:szCs w:val="26"/>
        </w:rPr>
      </w:pPr>
      <w:r>
        <w:rPr>
          <w:rFonts w:cs="Calibri"/>
          <w:color w:val="000000"/>
          <w:szCs w:val="26"/>
        </w:rPr>
        <w:t>1. Only absolute negative decoupling is sufficient – Jevon’s paradox, middle income growth and production shifts.</w:t>
      </w:r>
    </w:p>
    <w:p w14:paraId="7B3BFDA3"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b/>
          <w:bCs/>
          <w:color w:val="000000"/>
          <w:sz w:val="26"/>
          <w:szCs w:val="26"/>
        </w:rPr>
        <w:t>Zywert and Hensher 20</w:t>
      </w:r>
      <w:r>
        <w:rPr>
          <w:rFonts w:ascii="Calibri" w:hAnsi="Calibri" w:cs="Calibri"/>
          <w:color w:val="000000"/>
          <w:sz w:val="22"/>
          <w:szCs w:val="22"/>
        </w:rPr>
        <w:t> – Martin Hensher is an Associate Professor of Health System Financing &amp; Organisation, Deakin University. Katherine Zywert is a PHD student in the School of Environment, Resources and Sustainability, University of Waterloo (Can healthcare adapt to a world of tightening ecological constraints? Challenges on the road to a post-growth future BMJ 2020; 371 :m4168)// gcd</w:t>
      </w:r>
    </w:p>
    <w:p w14:paraId="477E4D5A"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00FF00"/>
        </w:rPr>
        <w:lastRenderedPageBreak/>
        <w:t>Decoupling growth</w:t>
      </w:r>
      <w:r>
        <w:rPr>
          <w:rFonts w:ascii="Calibri" w:hAnsi="Calibri" w:cs="Calibri"/>
          <w:color w:val="000000"/>
          <w:sz w:val="16"/>
          <w:szCs w:val="16"/>
        </w:rPr>
        <w:t> and resource use Historically, the growth of economic activity was accompanied by increasing consumption of natural resources, alongside rising negative effects on the natural environment.2 In more recent years, however, hopes have risen that it may be possible to “decouple” or “dematerialise” GDP growth from environmental harms</w:t>
      </w:r>
      <w:r>
        <w:rPr>
          <w:rFonts w:ascii="Calibri" w:hAnsi="Calibri" w:cs="Calibri"/>
          <w:b/>
          <w:bCs/>
          <w:color w:val="000000"/>
          <w:sz w:val="22"/>
          <w:szCs w:val="22"/>
          <w:u w:val="single"/>
        </w:rPr>
        <w:t>. </w:t>
      </w:r>
      <w:r>
        <w:rPr>
          <w:b/>
          <w:bCs/>
          <w:color w:val="222222"/>
          <w:u w:val="single"/>
          <w:shd w:val="clear" w:color="auto" w:fill="00FF00"/>
        </w:rPr>
        <w:t>Decoupling may be absolute or relative</w:t>
      </w:r>
      <w:r>
        <w:rPr>
          <w:rFonts w:ascii="Calibri" w:hAnsi="Calibri" w:cs="Calibri"/>
          <w:color w:val="000000"/>
          <w:sz w:val="16"/>
          <w:szCs w:val="16"/>
        </w:rPr>
        <w:t>. </w:t>
      </w:r>
      <w:r>
        <w:rPr>
          <w:rFonts w:ascii="Calibri" w:hAnsi="Calibri" w:cs="Calibri"/>
          <w:color w:val="000000"/>
          <w:sz w:val="22"/>
          <w:szCs w:val="22"/>
          <w:u w:val="single"/>
          <w:shd w:val="clear" w:color="auto" w:fill="00FF00"/>
        </w:rPr>
        <w:t>Relative</w:t>
      </w:r>
      <w:r>
        <w:rPr>
          <w:rFonts w:ascii="Calibri" w:hAnsi="Calibri" w:cs="Calibri"/>
          <w:color w:val="000000"/>
          <w:sz w:val="16"/>
          <w:szCs w:val="16"/>
        </w:rPr>
        <w:t> (or weak) decoupling </w:t>
      </w:r>
      <w:r>
        <w:rPr>
          <w:rFonts w:ascii="Calibri" w:hAnsi="Calibri" w:cs="Calibri"/>
          <w:color w:val="000000"/>
          <w:sz w:val="22"/>
          <w:szCs w:val="22"/>
          <w:u w:val="single"/>
          <w:shd w:val="clear" w:color="auto" w:fill="00FF00"/>
        </w:rPr>
        <w:t>occurs when the rate of</w:t>
      </w:r>
      <w:r>
        <w:rPr>
          <w:rFonts w:ascii="Calibri" w:hAnsi="Calibri" w:cs="Calibri"/>
          <w:color w:val="000000"/>
          <w:sz w:val="22"/>
          <w:szCs w:val="22"/>
          <w:u w:val="single"/>
        </w:rPr>
        <w:t> GDP </w:t>
      </w:r>
      <w:r>
        <w:rPr>
          <w:color w:val="222222"/>
          <w:u w:val="single"/>
          <w:shd w:val="clear" w:color="auto" w:fill="00FF00"/>
        </w:rPr>
        <w:t>growth</w:t>
      </w:r>
      <w:r>
        <w:rPr>
          <w:color w:val="222222"/>
          <w:u w:val="single"/>
        </w:rPr>
        <w:t> is </w:t>
      </w:r>
      <w:r>
        <w:rPr>
          <w:color w:val="222222"/>
          <w:u w:val="single"/>
          <w:shd w:val="clear" w:color="auto" w:fill="00FF00"/>
        </w:rPr>
        <w:t>higher than the rate of</w:t>
      </w:r>
      <w:r>
        <w:rPr>
          <w:color w:val="222222"/>
          <w:u w:val="single"/>
        </w:rPr>
        <w:t> growth in material and energy </w:t>
      </w:r>
      <w:r>
        <w:rPr>
          <w:color w:val="222222"/>
          <w:u w:val="single"/>
          <w:shd w:val="clear" w:color="auto" w:fill="00FF00"/>
        </w:rPr>
        <w:t>consumption</w:t>
      </w:r>
      <w:r>
        <w:rPr>
          <w:color w:val="222222"/>
          <w:u w:val="single"/>
        </w:rPr>
        <w:t> and environmental impacts</w:t>
      </w:r>
      <w:r>
        <w:rPr>
          <w:rFonts w:ascii="Calibri" w:hAnsi="Calibri" w:cs="Calibri"/>
          <w:color w:val="000000"/>
          <w:sz w:val="16"/>
          <w:szCs w:val="16"/>
        </w:rPr>
        <w:t>.6 </w:t>
      </w:r>
      <w:r>
        <w:rPr>
          <w:rFonts w:ascii="Calibri" w:hAnsi="Calibri" w:cs="Calibri"/>
          <w:b/>
          <w:bCs/>
          <w:color w:val="000000"/>
          <w:sz w:val="22"/>
          <w:szCs w:val="22"/>
          <w:u w:val="single"/>
          <w:shd w:val="clear" w:color="auto" w:fill="00FF00"/>
        </w:rPr>
        <w:t>Absolute</w:t>
      </w:r>
      <w:r>
        <w:rPr>
          <w:rFonts w:ascii="Calibri" w:hAnsi="Calibri" w:cs="Calibri"/>
          <w:color w:val="000000"/>
          <w:sz w:val="16"/>
          <w:szCs w:val="16"/>
        </w:rPr>
        <w:t> (or strong) </w:t>
      </w:r>
      <w:r>
        <w:rPr>
          <w:rFonts w:ascii="Calibri" w:hAnsi="Calibri" w:cs="Calibri"/>
          <w:color w:val="000000"/>
          <w:sz w:val="22"/>
          <w:szCs w:val="22"/>
          <w:u w:val="single"/>
        </w:rPr>
        <w:t>decoupling </w:t>
      </w:r>
      <w:r>
        <w:rPr>
          <w:color w:val="222222"/>
          <w:u w:val="single"/>
          <w:shd w:val="clear" w:color="auto" w:fill="00FF00"/>
        </w:rPr>
        <w:t>occurs when</w:t>
      </w:r>
      <w:r>
        <w:rPr>
          <w:color w:val="222222"/>
          <w:u w:val="single"/>
        </w:rPr>
        <w:t> continued economic </w:t>
      </w:r>
      <w:r>
        <w:rPr>
          <w:color w:val="222222"/>
          <w:u w:val="single"/>
          <w:shd w:val="clear" w:color="auto" w:fill="00FF00"/>
        </w:rPr>
        <w:t>growth</w:t>
      </w:r>
      <w:r>
        <w:rPr>
          <w:color w:val="222222"/>
          <w:u w:val="single"/>
        </w:rPr>
        <w:t> is </w:t>
      </w:r>
      <w:r>
        <w:rPr>
          <w:color w:val="222222"/>
          <w:u w:val="single"/>
          <w:shd w:val="clear" w:color="auto" w:fill="00FF00"/>
        </w:rPr>
        <w:t>accompanied by</w:t>
      </w:r>
      <w:r>
        <w:rPr>
          <w:color w:val="222222"/>
          <w:u w:val="single"/>
        </w:rPr>
        <w:t> an absolute </w:t>
      </w:r>
      <w:r>
        <w:rPr>
          <w:color w:val="222222"/>
          <w:u w:val="single"/>
          <w:shd w:val="clear" w:color="auto" w:fill="00FF00"/>
        </w:rPr>
        <w:t>decrease in</w:t>
      </w:r>
      <w:r>
        <w:rPr>
          <w:color w:val="222222"/>
          <w:u w:val="single"/>
        </w:rPr>
        <w:t> use of materials and </w:t>
      </w:r>
      <w:r>
        <w:rPr>
          <w:color w:val="222222"/>
          <w:u w:val="single"/>
          <w:shd w:val="clear" w:color="auto" w:fill="00FF00"/>
        </w:rPr>
        <w:t>energy</w:t>
      </w:r>
      <w:r>
        <w:rPr>
          <w:color w:val="222222"/>
          <w:u w:val="single"/>
        </w:rPr>
        <w:t> and in environmental impacts.</w:t>
      </w:r>
      <w:r>
        <w:rPr>
          <w:rFonts w:ascii="Calibri" w:hAnsi="Calibri" w:cs="Calibri"/>
          <w:color w:val="000000"/>
          <w:sz w:val="16"/>
          <w:szCs w:val="16"/>
        </w:rPr>
        <w:t>6 If humanity is to minimise the extent of future warming from climate change </w:t>
      </w:r>
      <w:r>
        <w:rPr>
          <w:rFonts w:ascii="Calibri" w:hAnsi="Calibri" w:cs="Calibri"/>
          <w:b/>
          <w:bCs/>
          <w:color w:val="000000"/>
          <w:sz w:val="22"/>
          <w:szCs w:val="22"/>
          <w:u w:val="single"/>
          <w:shd w:val="clear" w:color="auto" w:fill="00FF00"/>
        </w:rPr>
        <w:t>it must achieve </w:t>
      </w:r>
      <w:r>
        <w:rPr>
          <w:rFonts w:ascii="Calibri" w:hAnsi="Calibri" w:cs="Calibri"/>
          <w:b/>
          <w:bCs/>
          <w:color w:val="000000"/>
          <w:sz w:val="22"/>
          <w:szCs w:val="22"/>
          <w:u w:val="single"/>
        </w:rPr>
        <w:t>sufficient </w:t>
      </w:r>
      <w:r>
        <w:rPr>
          <w:b/>
          <w:bCs/>
          <w:color w:val="222222"/>
          <w:u w:val="single"/>
          <w:shd w:val="clear" w:color="auto" w:fill="00FF00"/>
        </w:rPr>
        <w:t>absolute decoupling</w:t>
      </w:r>
      <w:r>
        <w:rPr>
          <w:rFonts w:ascii="Calibri" w:hAnsi="Calibri" w:cs="Calibri"/>
          <w:color w:val="000000"/>
          <w:sz w:val="16"/>
          <w:szCs w:val="16"/>
        </w:rPr>
        <w:t>—sufficient to bring humanity back within the planetary “safe operating space.” 3 6 The </w:t>
      </w:r>
      <w:r>
        <w:rPr>
          <w:rFonts w:ascii="Calibri" w:hAnsi="Calibri" w:cs="Calibri"/>
          <w:b/>
          <w:bCs/>
          <w:color w:val="000000"/>
          <w:sz w:val="22"/>
          <w:szCs w:val="22"/>
          <w:u w:val="single"/>
          <w:shd w:val="clear" w:color="auto" w:fill="00FF00"/>
        </w:rPr>
        <w:t>U</w:t>
      </w:r>
      <w:r>
        <w:rPr>
          <w:rFonts w:ascii="Calibri" w:hAnsi="Calibri" w:cs="Calibri"/>
          <w:color w:val="000000"/>
          <w:sz w:val="16"/>
          <w:szCs w:val="16"/>
        </w:rPr>
        <w:t>nited </w:t>
      </w:r>
      <w:r>
        <w:rPr>
          <w:rFonts w:ascii="Calibri" w:hAnsi="Calibri" w:cs="Calibri"/>
          <w:b/>
          <w:bCs/>
          <w:color w:val="000000"/>
          <w:sz w:val="22"/>
          <w:szCs w:val="22"/>
          <w:u w:val="single"/>
          <w:shd w:val="clear" w:color="auto" w:fill="00FF00"/>
        </w:rPr>
        <w:t>K</w:t>
      </w:r>
      <w:r>
        <w:rPr>
          <w:rFonts w:ascii="Calibri" w:hAnsi="Calibri" w:cs="Calibri"/>
          <w:color w:val="000000"/>
          <w:sz w:val="16"/>
          <w:szCs w:val="16"/>
        </w:rPr>
        <w:t>ingdom has </w:t>
      </w:r>
      <w:r>
        <w:rPr>
          <w:rFonts w:ascii="Calibri" w:hAnsi="Calibri" w:cs="Calibri"/>
          <w:color w:val="000000"/>
          <w:sz w:val="22"/>
          <w:szCs w:val="22"/>
          <w:u w:val="single"/>
          <w:shd w:val="clear" w:color="auto" w:fill="00FF00"/>
        </w:rPr>
        <w:t>achieved</w:t>
      </w:r>
      <w:r>
        <w:rPr>
          <w:rFonts w:ascii="Calibri" w:hAnsi="Calibri" w:cs="Calibri"/>
          <w:color w:val="000000"/>
          <w:sz w:val="16"/>
          <w:szCs w:val="16"/>
        </w:rPr>
        <w:t> an </w:t>
      </w:r>
      <w:r>
        <w:rPr>
          <w:rFonts w:ascii="Calibri" w:hAnsi="Calibri" w:cs="Calibri"/>
          <w:color w:val="000000"/>
          <w:sz w:val="22"/>
          <w:szCs w:val="22"/>
          <w:u w:val="single"/>
          <w:shd w:val="clear" w:color="auto" w:fill="00FF00"/>
        </w:rPr>
        <w:t>absolute</w:t>
      </w:r>
      <w:r>
        <w:rPr>
          <w:rFonts w:ascii="Calibri" w:hAnsi="Calibri" w:cs="Calibri"/>
          <w:color w:val="000000"/>
          <w:sz w:val="16"/>
          <w:szCs w:val="16"/>
        </w:rPr>
        <w:t> decoupling of CO2 emissions from economic growth over the past decade, with emissions falling by 29% between 2010 and 2019 even while the economy grew. </w:t>
      </w:r>
      <w:r>
        <w:rPr>
          <w:rFonts w:ascii="Calibri" w:hAnsi="Calibri" w:cs="Calibri"/>
          <w:color w:val="000000"/>
          <w:sz w:val="22"/>
          <w:szCs w:val="22"/>
          <w:u w:val="single"/>
        </w:rPr>
        <w:t>Yet </w:t>
      </w:r>
      <w:r>
        <w:rPr>
          <w:color w:val="222222"/>
          <w:u w:val="single"/>
          <w:shd w:val="clear" w:color="auto" w:fill="00FF00"/>
        </w:rPr>
        <w:t>this has not been sufficient</w:t>
      </w:r>
      <w:r>
        <w:rPr>
          <w:color w:val="222222"/>
          <w:u w:val="single"/>
        </w:rPr>
        <w:t> to put the UK on track to meet its required carbon targets—a further 31% reduction is needed by 2030,</w:t>
      </w:r>
      <w:r>
        <w:rPr>
          <w:rFonts w:ascii="Calibri" w:hAnsi="Calibri" w:cs="Calibri"/>
          <w:color w:val="000000"/>
          <w:sz w:val="16"/>
          <w:szCs w:val="16"/>
        </w:rPr>
        <w:t> but government projects only a further 10% cut.7 At a global </w:t>
      </w:r>
      <w:r>
        <w:rPr>
          <w:rFonts w:ascii="Calibri" w:hAnsi="Calibri" w:cs="Calibri"/>
          <w:color w:val="000000"/>
          <w:sz w:val="22"/>
          <w:szCs w:val="22"/>
          <w:u w:val="single"/>
        </w:rPr>
        <w:t>scale, several </w:t>
      </w:r>
      <w:r>
        <w:rPr>
          <w:color w:val="222222"/>
          <w:u w:val="single"/>
          <w:shd w:val="clear" w:color="auto" w:fill="00FF00"/>
        </w:rPr>
        <w:t>planetary boundaries have</w:t>
      </w:r>
      <w:r>
        <w:rPr>
          <w:color w:val="222222"/>
          <w:u w:val="single"/>
        </w:rPr>
        <w:t> already </w:t>
      </w:r>
      <w:r>
        <w:rPr>
          <w:color w:val="222222"/>
          <w:u w:val="single"/>
          <w:shd w:val="clear" w:color="auto" w:fill="00FF00"/>
        </w:rPr>
        <w:t>been breached</w:t>
      </w:r>
      <w:r>
        <w:rPr>
          <w:rFonts w:ascii="Calibri" w:hAnsi="Calibri" w:cs="Calibri"/>
          <w:color w:val="000000"/>
          <w:sz w:val="16"/>
          <w:szCs w:val="16"/>
        </w:rPr>
        <w:t>.3 For example, the rate of species extinction is tens to hundreds of times faster than the average for the past 10 million years, with around 25% of animal and plant species at risk of extinction, breaching biosphere integrity and posing serious risks to food security.8 Other boundaries are also at significant risk of breaching, most notably climate and atmospheric CO2 concentrations.3Box 1 summarises three competing visions of a sustainable economy that might deliver sufficient absolute decoupling. Empirical studies provide </w:t>
      </w:r>
      <w:r>
        <w:rPr>
          <w:rFonts w:ascii="Calibri" w:hAnsi="Calibri" w:cs="Calibri"/>
          <w:color w:val="000000"/>
          <w:sz w:val="22"/>
          <w:szCs w:val="22"/>
          <w:u w:val="single"/>
        </w:rPr>
        <w:t>strong evidence that many high income countries have already achieved relative decoupling of GDP growth from material throughput</w:t>
      </w:r>
      <w:r>
        <w:rPr>
          <w:rFonts w:ascii="Calibri" w:hAnsi="Calibri" w:cs="Calibri"/>
          <w:color w:val="000000"/>
          <w:sz w:val="16"/>
          <w:szCs w:val="16"/>
        </w:rPr>
        <w:t>.6 12 13 </w:t>
      </w:r>
      <w:r>
        <w:rPr>
          <w:rFonts w:ascii="Calibri" w:hAnsi="Calibri" w:cs="Calibri"/>
          <w:color w:val="000000"/>
          <w:sz w:val="22"/>
          <w:szCs w:val="22"/>
          <w:u w:val="single"/>
        </w:rPr>
        <w:t>Some high income </w:t>
      </w:r>
      <w:r>
        <w:rPr>
          <w:color w:val="222222"/>
          <w:u w:val="single"/>
          <w:shd w:val="clear" w:color="auto" w:fill="00FF00"/>
        </w:rPr>
        <w:t>countries</w:t>
      </w:r>
      <w:r>
        <w:rPr>
          <w:color w:val="222222"/>
          <w:u w:val="single"/>
        </w:rPr>
        <w:t> may also have </w:t>
      </w:r>
      <w:r>
        <w:rPr>
          <w:color w:val="222222"/>
          <w:u w:val="single"/>
          <w:shd w:val="clear" w:color="auto" w:fill="00FF00"/>
        </w:rPr>
        <w:t>achieved absolute decoupling for short periods</w:t>
      </w:r>
      <w:r>
        <w:rPr>
          <w:rFonts w:ascii="Calibri" w:hAnsi="Calibri" w:cs="Calibri"/>
          <w:color w:val="000000"/>
          <w:sz w:val="16"/>
          <w:szCs w:val="16"/>
        </w:rPr>
        <w:t>,7 although this seems to have been </w:t>
      </w:r>
      <w:r>
        <w:rPr>
          <w:rFonts w:ascii="Calibri" w:hAnsi="Calibri" w:cs="Calibri"/>
          <w:b/>
          <w:bCs/>
          <w:color w:val="000000"/>
          <w:sz w:val="22"/>
          <w:szCs w:val="22"/>
          <w:u w:val="single"/>
          <w:shd w:val="clear" w:color="auto" w:fill="00FF00"/>
        </w:rPr>
        <w:t>counterbalanced by</w:t>
      </w:r>
      <w:r>
        <w:rPr>
          <w:rFonts w:ascii="Calibri" w:hAnsi="Calibri" w:cs="Calibri"/>
          <w:color w:val="000000"/>
          <w:sz w:val="16"/>
          <w:szCs w:val="16"/>
        </w:rPr>
        <w:t> strongly coupled </w:t>
      </w:r>
      <w:r>
        <w:rPr>
          <w:rFonts w:ascii="Calibri" w:hAnsi="Calibri" w:cs="Calibri"/>
          <w:color w:val="000000"/>
          <w:sz w:val="22"/>
          <w:szCs w:val="22"/>
          <w:u w:val="single"/>
          <w:shd w:val="clear" w:color="auto" w:fill="00FF00"/>
        </w:rPr>
        <w:t>growth in</w:t>
      </w:r>
      <w:r>
        <w:rPr>
          <w:rFonts w:ascii="Calibri" w:hAnsi="Calibri" w:cs="Calibri"/>
          <w:color w:val="000000"/>
          <w:sz w:val="16"/>
          <w:szCs w:val="16"/>
        </w:rPr>
        <w:t> fast growing </w:t>
      </w:r>
      <w:r>
        <w:rPr>
          <w:rFonts w:ascii="Calibri" w:hAnsi="Calibri" w:cs="Calibri"/>
          <w:color w:val="000000"/>
          <w:sz w:val="22"/>
          <w:szCs w:val="22"/>
          <w:u w:val="single"/>
          <w:shd w:val="clear" w:color="auto" w:fill="00FF00"/>
        </w:rPr>
        <w:t>middle income countries</w:t>
      </w:r>
      <w:r>
        <w:rPr>
          <w:rFonts w:ascii="Calibri" w:hAnsi="Calibri" w:cs="Calibri"/>
          <w:color w:val="000000"/>
          <w:sz w:val="16"/>
          <w:szCs w:val="16"/>
        </w:rPr>
        <w:t>, </w:t>
      </w:r>
      <w:r>
        <w:rPr>
          <w:rFonts w:ascii="Calibri" w:hAnsi="Calibri" w:cs="Calibri"/>
          <w:b/>
          <w:bCs/>
          <w:color w:val="000000"/>
          <w:sz w:val="22"/>
          <w:szCs w:val="22"/>
          <w:u w:val="single"/>
          <w:shd w:val="clear" w:color="auto" w:fill="00FF00"/>
        </w:rPr>
        <w:t>driving overall increases</w:t>
      </w:r>
      <w:r>
        <w:rPr>
          <w:rFonts w:ascii="Calibri" w:hAnsi="Calibri" w:cs="Calibri"/>
          <w:color w:val="000000"/>
          <w:sz w:val="16"/>
          <w:szCs w:val="16"/>
        </w:rPr>
        <w:t> in material and environmental effects.9 Hopes that global greenhouse gas emissions had peaked in 2015 and 2016 were dashed when they resumed their upward trajectory in 2017. Recent studies suggest that absolute decoupling in high income countries was more illusory than real. </w:t>
      </w:r>
      <w:r>
        <w:rPr>
          <w:rFonts w:ascii="Calibri" w:hAnsi="Calibri" w:cs="Calibri"/>
          <w:color w:val="000000"/>
          <w:sz w:val="22"/>
          <w:szCs w:val="22"/>
          <w:u w:val="single"/>
        </w:rPr>
        <w:t>Real material </w:t>
      </w:r>
      <w:r>
        <w:rPr>
          <w:color w:val="222222"/>
          <w:u w:val="single"/>
          <w:shd w:val="clear" w:color="auto" w:fill="00FF00"/>
        </w:rPr>
        <w:t>effects were hidden by</w:t>
      </w:r>
      <w:r>
        <w:rPr>
          <w:color w:val="222222"/>
          <w:u w:val="single"/>
        </w:rPr>
        <w:t> moving industrial </w:t>
      </w:r>
      <w:r>
        <w:rPr>
          <w:color w:val="222222"/>
          <w:u w:val="single"/>
          <w:shd w:val="clear" w:color="auto" w:fill="00FF00"/>
        </w:rPr>
        <w:t>production to</w:t>
      </w:r>
      <w:r>
        <w:rPr>
          <w:color w:val="222222"/>
          <w:u w:val="single"/>
        </w:rPr>
        <w:t> the </w:t>
      </w:r>
      <w:r>
        <w:rPr>
          <w:b/>
          <w:bCs/>
          <w:color w:val="222222"/>
          <w:u w:val="single"/>
          <w:shd w:val="clear" w:color="auto" w:fill="00FF00"/>
        </w:rPr>
        <w:t>developing world</w:t>
      </w:r>
      <w:r>
        <w:rPr>
          <w:color w:val="222222"/>
          <w:u w:val="single"/>
        </w:rPr>
        <w:t>,</w:t>
      </w:r>
      <w:r>
        <w:rPr>
          <w:rFonts w:ascii="Calibri" w:hAnsi="Calibri" w:cs="Calibri"/>
          <w:color w:val="000000"/>
          <w:sz w:val="16"/>
          <w:szCs w:val="16"/>
        </w:rPr>
        <w:t>6 </w:t>
      </w:r>
      <w:r>
        <w:rPr>
          <w:rFonts w:ascii="Calibri" w:hAnsi="Calibri" w:cs="Calibri"/>
          <w:b/>
          <w:bCs/>
          <w:color w:val="000000"/>
          <w:sz w:val="22"/>
          <w:szCs w:val="22"/>
          <w:u w:val="single"/>
          <w:shd w:val="clear" w:color="auto" w:fill="00FF00"/>
        </w:rPr>
        <w:t>inflation</w:t>
      </w:r>
      <w:r>
        <w:rPr>
          <w:rFonts w:ascii="Calibri" w:hAnsi="Calibri" w:cs="Calibri"/>
          <w:color w:val="000000"/>
          <w:sz w:val="16"/>
          <w:szCs w:val="16"/>
        </w:rPr>
        <w:t> of GDP through growth of the non-productive financial sector,6 13 and “</w:t>
      </w:r>
      <w:r>
        <w:rPr>
          <w:rFonts w:ascii="Calibri" w:hAnsi="Calibri" w:cs="Calibri"/>
          <w:color w:val="000000"/>
          <w:sz w:val="22"/>
          <w:szCs w:val="22"/>
          <w:u w:val="single"/>
          <w:shd w:val="clear" w:color="auto" w:fill="00FF00"/>
        </w:rPr>
        <w:t>rebound” effects</w:t>
      </w:r>
      <w:r>
        <w:rPr>
          <w:rFonts w:ascii="Calibri" w:hAnsi="Calibri" w:cs="Calibri"/>
          <w:color w:val="000000"/>
          <w:sz w:val="16"/>
          <w:szCs w:val="16"/>
        </w:rPr>
        <w:t> whereby </w:t>
      </w:r>
      <w:r>
        <w:rPr>
          <w:rFonts w:ascii="Calibri" w:hAnsi="Calibri" w:cs="Calibri"/>
          <w:color w:val="000000"/>
          <w:sz w:val="22"/>
          <w:szCs w:val="22"/>
          <w:u w:val="single"/>
          <w:shd w:val="clear" w:color="auto" w:fill="00FF00"/>
        </w:rPr>
        <w:t>improvements in</w:t>
      </w:r>
      <w:r>
        <w:rPr>
          <w:rFonts w:ascii="Calibri" w:hAnsi="Calibri" w:cs="Calibri"/>
          <w:color w:val="000000"/>
          <w:sz w:val="16"/>
          <w:szCs w:val="16"/>
        </w:rPr>
        <w:t> resource </w:t>
      </w:r>
      <w:r>
        <w:rPr>
          <w:rFonts w:ascii="Calibri" w:hAnsi="Calibri" w:cs="Calibri"/>
          <w:b/>
          <w:bCs/>
          <w:color w:val="000000"/>
          <w:sz w:val="22"/>
          <w:szCs w:val="22"/>
          <w:u w:val="single"/>
          <w:shd w:val="clear" w:color="auto" w:fill="00FF00"/>
        </w:rPr>
        <w:t>efficiency allow</w:t>
      </w:r>
      <w:r>
        <w:rPr>
          <w:rFonts w:ascii="Calibri" w:hAnsi="Calibri" w:cs="Calibri"/>
          <w:color w:val="000000"/>
          <w:sz w:val="16"/>
          <w:szCs w:val="16"/>
        </w:rPr>
        <w:t> </w:t>
      </w:r>
      <w:r>
        <w:rPr>
          <w:color w:val="222222"/>
          <w:u w:val="single"/>
        </w:rPr>
        <w:t>greater quantities to be produced</w:t>
      </w:r>
      <w:r>
        <w:rPr>
          <w:rFonts w:ascii="Calibri" w:hAnsi="Calibri" w:cs="Calibri"/>
          <w:color w:val="000000"/>
          <w:sz w:val="16"/>
          <w:szCs w:val="16"/>
        </w:rPr>
        <w:t> and consumed as costs decrease.12 14 Meanwhile, initial attempts to estimate how much material throughput needs to be reduced to remain within planetary boundaries are also not reassuring</w:t>
      </w:r>
      <w:r>
        <w:rPr>
          <w:rFonts w:ascii="Calibri" w:hAnsi="Calibri" w:cs="Calibri"/>
          <w:color w:val="000000"/>
          <w:sz w:val="22"/>
          <w:szCs w:val="22"/>
          <w:u w:val="single"/>
        </w:rPr>
        <w:t>. Few countries satisfactorily meet basic needs without using natural resources at levels well beyond safe biophysical boundaries.</w:t>
      </w:r>
      <w:r>
        <w:rPr>
          <w:rFonts w:ascii="Calibri" w:hAnsi="Calibri" w:cs="Calibri"/>
          <w:color w:val="000000"/>
          <w:sz w:val="16"/>
          <w:szCs w:val="16"/>
        </w:rPr>
        <w:t>15 Thus, several studies conclude that </w:t>
      </w:r>
      <w:r>
        <w:rPr>
          <w:rFonts w:ascii="Calibri" w:hAnsi="Calibri" w:cs="Calibri"/>
          <w:b/>
          <w:bCs/>
          <w:color w:val="000000"/>
          <w:sz w:val="22"/>
          <w:szCs w:val="22"/>
          <w:u w:val="single"/>
          <w:shd w:val="clear" w:color="auto" w:fill="00FF00"/>
        </w:rPr>
        <w:t>sufficient absolute decoupling</w:t>
      </w:r>
      <w:r>
        <w:rPr>
          <w:rFonts w:ascii="Calibri" w:hAnsi="Calibri" w:cs="Calibri"/>
          <w:color w:val="000000"/>
          <w:sz w:val="16"/>
          <w:szCs w:val="16"/>
        </w:rPr>
        <w:t> of economic activity from environmental impacts </w:t>
      </w:r>
      <w:r>
        <w:rPr>
          <w:rFonts w:ascii="Calibri" w:hAnsi="Calibri" w:cs="Calibri"/>
          <w:color w:val="000000"/>
          <w:sz w:val="22"/>
          <w:szCs w:val="22"/>
          <w:u w:val="single"/>
          <w:shd w:val="clear" w:color="auto" w:fill="00FF00"/>
        </w:rPr>
        <w:t>is</w:t>
      </w:r>
      <w:r>
        <w:rPr>
          <w:rFonts w:ascii="Calibri" w:hAnsi="Calibri" w:cs="Calibri"/>
          <w:color w:val="000000"/>
          <w:sz w:val="16"/>
          <w:szCs w:val="16"/>
        </w:rPr>
        <w:t> simply </w:t>
      </w:r>
      <w:r>
        <w:rPr>
          <w:rFonts w:ascii="Calibri" w:hAnsi="Calibri" w:cs="Calibri"/>
          <w:b/>
          <w:bCs/>
          <w:color w:val="000000"/>
          <w:sz w:val="22"/>
          <w:szCs w:val="22"/>
          <w:u w:val="single"/>
          <w:shd w:val="clear" w:color="auto" w:fill="00FF00"/>
        </w:rPr>
        <w:t>not consistent with</w:t>
      </w:r>
      <w:r>
        <w:rPr>
          <w:rFonts w:ascii="Calibri" w:hAnsi="Calibri" w:cs="Calibri"/>
          <w:color w:val="000000"/>
          <w:sz w:val="16"/>
          <w:szCs w:val="16"/>
        </w:rPr>
        <w:t> continued GDP </w:t>
      </w:r>
      <w:r>
        <w:rPr>
          <w:rFonts w:ascii="Calibri" w:hAnsi="Calibri" w:cs="Calibri"/>
          <w:b/>
          <w:bCs/>
          <w:color w:val="000000"/>
          <w:sz w:val="22"/>
          <w:szCs w:val="22"/>
          <w:u w:val="single"/>
          <w:shd w:val="clear" w:color="auto" w:fill="00FF00"/>
        </w:rPr>
        <w:t>growth</w:t>
      </w:r>
      <w:r>
        <w:rPr>
          <w:rFonts w:ascii="Calibri" w:hAnsi="Calibri" w:cs="Calibri"/>
          <w:color w:val="000000"/>
          <w:sz w:val="16"/>
          <w:szCs w:val="16"/>
        </w:rPr>
        <w:t>, whether “green” or otherwise.</w:t>
      </w:r>
    </w:p>
    <w:p w14:paraId="536A4831" w14:textId="77777777" w:rsidR="00FC6F9E" w:rsidRDefault="00FC6F9E" w:rsidP="00FC6F9E">
      <w:pPr>
        <w:pStyle w:val="Heading4"/>
        <w:shd w:val="clear" w:color="auto" w:fill="FFFFFF"/>
        <w:spacing w:line="278" w:lineRule="atLeast"/>
        <w:rPr>
          <w:rFonts w:cs="Calibri"/>
          <w:color w:val="222222"/>
          <w:szCs w:val="26"/>
        </w:rPr>
      </w:pPr>
      <w:r>
        <w:rPr>
          <w:rFonts w:cs="Calibri"/>
          <w:color w:val="000000"/>
          <w:szCs w:val="26"/>
        </w:rPr>
        <w:t>2. No uniqueness for decoupling – </w:t>
      </w:r>
      <w:r>
        <w:rPr>
          <w:rFonts w:cs="Calibri"/>
          <w:color w:val="222222"/>
          <w:szCs w:val="26"/>
          <w:u w:val="single"/>
        </w:rPr>
        <w:t>peer review</w:t>
      </w:r>
      <w:r>
        <w:rPr>
          <w:rFonts w:cs="Calibri"/>
          <w:color w:val="222222"/>
          <w:szCs w:val="26"/>
        </w:rPr>
        <w:t> consensus of </w:t>
      </w:r>
      <w:r>
        <w:rPr>
          <w:rFonts w:cs="Calibri"/>
          <w:color w:val="222222"/>
          <w:szCs w:val="26"/>
          <w:u w:val="single"/>
        </w:rPr>
        <w:t>835</w:t>
      </w:r>
      <w:r>
        <w:rPr>
          <w:rFonts w:cs="Calibri"/>
          <w:color w:val="222222"/>
          <w:szCs w:val="26"/>
        </w:rPr>
        <w:t> studies say success </w:t>
      </w:r>
      <w:r>
        <w:rPr>
          <w:rFonts w:cs="Calibri"/>
          <w:color w:val="222222"/>
          <w:szCs w:val="26"/>
          <w:u w:val="single"/>
        </w:rPr>
        <w:t>cherrypicks</w:t>
      </w:r>
      <w:r>
        <w:rPr>
          <w:rFonts w:cs="Calibri"/>
          <w:color w:val="222222"/>
          <w:szCs w:val="26"/>
        </w:rPr>
        <w:t> data.</w:t>
      </w:r>
    </w:p>
    <w:p w14:paraId="2F60591E"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b/>
          <w:bCs/>
          <w:color w:val="000000"/>
          <w:sz w:val="26"/>
          <w:szCs w:val="26"/>
        </w:rPr>
        <w:t>Ehrenreich ‘21</w:t>
      </w:r>
      <w:r>
        <w:rPr>
          <w:rFonts w:ascii="Calibri" w:hAnsi="Calibri" w:cs="Calibri"/>
          <w:color w:val="000000"/>
          <w:sz w:val="22"/>
          <w:szCs w:val="22"/>
        </w:rPr>
        <w:t> [Ben Ehrenreich.  Journalist, author of Desert Notebooks: A Roadmap for the End of Time.  “We’re Hurtling Toward Global Suicide.” The New Republic.  3-18-21.</w:t>
      </w:r>
      <w:hyperlink r:id="rId10" w:tgtFrame="_blank" w:history="1">
        <w:r>
          <w:rPr>
            <w:rStyle w:val="Hyperlink"/>
            <w:rFonts w:ascii="Calibri" w:eastAsiaTheme="majorEastAsia" w:hAnsi="Calibri" w:cs="Calibri"/>
            <w:color w:val="000000"/>
            <w:sz w:val="22"/>
            <w:szCs w:val="22"/>
          </w:rPr>
          <w:t> https://newrepublic.com/article/161575/climate-change-effects-hurtling-toward-global-suicide</w:t>
        </w:r>
      </w:hyperlink>
      <w:r>
        <w:rPr>
          <w:rFonts w:ascii="Calibri" w:hAnsi="Calibri" w:cs="Calibri"/>
          <w:color w:val="000000"/>
          <w:sz w:val="22"/>
          <w:szCs w:val="22"/>
        </w:rPr>
        <w:t> //shree]</w:t>
      </w:r>
    </w:p>
    <w:p w14:paraId="1E479B28"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rPr>
        <w:t>A strange</w:t>
      </w:r>
      <w:r>
        <w:rPr>
          <w:rFonts w:ascii="Calibri" w:hAnsi="Calibri" w:cs="Calibri"/>
          <w:color w:val="000000"/>
          <w:sz w:val="16"/>
          <w:szCs w:val="16"/>
        </w:rPr>
        <w:t> sort of </w:t>
      </w:r>
      <w:r>
        <w:rPr>
          <w:rFonts w:ascii="Calibri" w:hAnsi="Calibri" w:cs="Calibri"/>
          <w:color w:val="000000"/>
          <w:sz w:val="22"/>
          <w:szCs w:val="22"/>
          <w:u w:val="single"/>
        </w:rPr>
        <w:t>faith lies at the core of mainstream</w:t>
      </w:r>
      <w:r>
        <w:rPr>
          <w:rFonts w:ascii="Calibri" w:hAnsi="Calibri" w:cs="Calibri"/>
          <w:color w:val="000000"/>
          <w:sz w:val="16"/>
          <w:szCs w:val="16"/>
        </w:rPr>
        <w:t> climate </w:t>
      </w:r>
      <w:r>
        <w:rPr>
          <w:rFonts w:ascii="Calibri" w:hAnsi="Calibri" w:cs="Calibri"/>
          <w:color w:val="000000"/>
          <w:sz w:val="22"/>
          <w:szCs w:val="22"/>
          <w:u w:val="single"/>
        </w:rPr>
        <w:t>advocacy</w:t>
      </w:r>
      <w:r>
        <w:rPr>
          <w:rFonts w:ascii="Calibri" w:hAnsi="Calibri" w:cs="Calibri"/>
          <w:color w:val="000000"/>
          <w:sz w:val="16"/>
          <w:szCs w:val="16"/>
        </w:rPr>
        <w:t>—</w:t>
      </w:r>
      <w:r>
        <w:rPr>
          <w:rFonts w:ascii="Calibri" w:hAnsi="Calibri" w:cs="Calibri"/>
          <w:color w:val="000000"/>
          <w:sz w:val="22"/>
          <w:szCs w:val="22"/>
          <w:u w:val="single"/>
        </w:rPr>
        <w:t>a</w:t>
      </w:r>
      <w:r>
        <w:rPr>
          <w:rFonts w:ascii="Calibri" w:hAnsi="Calibri" w:cs="Calibri"/>
          <w:color w:val="000000"/>
          <w:sz w:val="16"/>
          <w:szCs w:val="16"/>
        </w:rPr>
        <w:t> largely </w:t>
      </w:r>
      <w:r>
        <w:rPr>
          <w:rFonts w:ascii="Calibri" w:hAnsi="Calibri" w:cs="Calibri"/>
          <w:color w:val="000000"/>
          <w:sz w:val="22"/>
          <w:szCs w:val="22"/>
          <w:u w:val="single"/>
        </w:rPr>
        <w:t>unexamined belief that the very system that got us into this mess is the one that will get us out of it</w:t>
      </w:r>
      <w:r>
        <w:rPr>
          <w:rFonts w:ascii="Calibri" w:hAnsi="Calibri" w:cs="Calibri"/>
          <w:color w:val="000000"/>
          <w:sz w:val="16"/>
          <w:szCs w:val="16"/>
        </w:rPr>
        <w:t>. </w:t>
      </w:r>
      <w:r>
        <w:rPr>
          <w:rFonts w:ascii="Calibri" w:hAnsi="Calibri" w:cs="Calibri"/>
          <w:color w:val="000000"/>
          <w:sz w:val="22"/>
          <w:szCs w:val="22"/>
          <w:u w:val="single"/>
        </w:rPr>
        <w:t>For a community</w:t>
      </w:r>
      <w:r>
        <w:rPr>
          <w:rFonts w:ascii="Calibri" w:hAnsi="Calibri" w:cs="Calibri"/>
          <w:color w:val="000000"/>
          <w:sz w:val="16"/>
          <w:szCs w:val="16"/>
        </w:rPr>
        <w:t> putatively </w:t>
      </w:r>
      <w:r>
        <w:rPr>
          <w:rFonts w:ascii="Calibri" w:hAnsi="Calibri" w:cs="Calibri"/>
          <w:color w:val="000000"/>
          <w:sz w:val="22"/>
          <w:szCs w:val="22"/>
          <w:u w:val="single"/>
        </w:rPr>
        <w:t>committed to scientific empiricism, this is an extraordinary conviction</w:t>
      </w:r>
      <w:r>
        <w:rPr>
          <w:rFonts w:ascii="Calibri" w:hAnsi="Calibri" w:cs="Calibri"/>
          <w:color w:val="000000"/>
          <w:sz w:val="16"/>
          <w:szCs w:val="16"/>
        </w:rPr>
        <w:t>. Despite reams of increasingly apocalyptic research, and </w:t>
      </w:r>
      <w:r>
        <w:rPr>
          <w:rFonts w:ascii="Calibri" w:hAnsi="Calibri" w:cs="Calibri"/>
          <w:color w:val="000000"/>
          <w:sz w:val="22"/>
          <w:szCs w:val="22"/>
          <w:u w:val="single"/>
          <w:shd w:val="clear" w:color="auto" w:fill="00FF00"/>
        </w:rPr>
        <w:t>despite </w:t>
      </w:r>
      <w:r>
        <w:rPr>
          <w:b/>
          <w:bCs/>
          <w:color w:val="222222"/>
          <w:u w:val="single"/>
        </w:rPr>
        <w:t>25</w:t>
      </w:r>
      <w:r>
        <w:rPr>
          <w:color w:val="222222"/>
          <w:u w:val="single"/>
        </w:rPr>
        <w:t> years of</w:t>
      </w:r>
      <w:r>
        <w:rPr>
          <w:rFonts w:ascii="Calibri" w:hAnsi="Calibri" w:cs="Calibri"/>
          <w:color w:val="000000"/>
          <w:sz w:val="16"/>
          <w:szCs w:val="16"/>
        </w:rPr>
        <w:t> largely </w:t>
      </w:r>
      <w:r>
        <w:rPr>
          <w:rFonts w:ascii="Calibri" w:hAnsi="Calibri" w:cs="Calibri"/>
          <w:color w:val="000000"/>
          <w:sz w:val="22"/>
          <w:szCs w:val="22"/>
          <w:u w:val="single"/>
          <w:shd w:val="clear" w:color="auto" w:fill="00FF00"/>
        </w:rPr>
        <w:t>fruitless</w:t>
      </w:r>
      <w:r>
        <w:rPr>
          <w:rFonts w:ascii="Calibri" w:hAnsi="Calibri" w:cs="Calibri"/>
          <w:color w:val="000000"/>
          <w:sz w:val="16"/>
          <w:szCs w:val="16"/>
        </w:rPr>
        <w:t> international </w:t>
      </w:r>
      <w:r>
        <w:rPr>
          <w:rFonts w:ascii="Calibri" w:hAnsi="Calibri" w:cs="Calibri"/>
          <w:color w:val="000000"/>
          <w:sz w:val="22"/>
          <w:szCs w:val="22"/>
          <w:u w:val="single"/>
        </w:rPr>
        <w:t>climate </w:t>
      </w:r>
      <w:r>
        <w:rPr>
          <w:color w:val="222222"/>
          <w:u w:val="single"/>
          <w:shd w:val="clear" w:color="auto" w:fill="00FF00"/>
        </w:rPr>
        <w:t>negotiations</w:t>
      </w:r>
      <w:r>
        <w:rPr>
          <w:rFonts w:ascii="Calibri" w:hAnsi="Calibri" w:cs="Calibri"/>
          <w:color w:val="000000"/>
          <w:sz w:val="16"/>
          <w:szCs w:val="16"/>
        </w:rPr>
        <w:t>, carbon </w:t>
      </w:r>
      <w:r>
        <w:rPr>
          <w:rFonts w:ascii="Calibri" w:hAnsi="Calibri" w:cs="Calibri"/>
          <w:color w:val="000000"/>
          <w:sz w:val="22"/>
          <w:szCs w:val="22"/>
          <w:u w:val="single"/>
        </w:rPr>
        <w:t>emissions</w:t>
      </w:r>
      <w:r>
        <w:rPr>
          <w:rFonts w:ascii="Calibri" w:hAnsi="Calibri" w:cs="Calibri"/>
          <w:color w:val="000000"/>
          <w:sz w:val="16"/>
          <w:szCs w:val="16"/>
        </w:rPr>
        <w:t> have continued to </w:t>
      </w:r>
      <w:r>
        <w:rPr>
          <w:rFonts w:ascii="Calibri" w:hAnsi="Calibri" w:cs="Calibri"/>
          <w:color w:val="000000"/>
          <w:sz w:val="22"/>
          <w:szCs w:val="22"/>
          <w:u w:val="single"/>
        </w:rPr>
        <w:t>rise</w:t>
      </w:r>
      <w:r>
        <w:rPr>
          <w:rFonts w:ascii="Calibri" w:hAnsi="Calibri" w:cs="Calibri"/>
          <w:color w:val="000000"/>
          <w:sz w:val="16"/>
          <w:szCs w:val="16"/>
        </w:rPr>
        <w:t>, and temperatures along with them. We are at nearly 1.2 degrees Celsius of warming already—more than 2 degrees Fahrenheit over preindustrial averages—and three-tenths of a degree away from blowing the Paris accord’s aspiration to limit warming to a still-calamitous 1.5 degrees Celsius. Scientists now expect us to hit that threshold in about 10 years, and large swaths of the Arctic have been in actual flames for two summers running, but most governments with the option to do so are still feeding the beast that got us here.</w:t>
      </w:r>
    </w:p>
    <w:p w14:paraId="3C181D68"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00FF00"/>
        </w:rPr>
        <w:t>Even with</w:t>
      </w:r>
      <w:r>
        <w:rPr>
          <w:rFonts w:ascii="Calibri" w:hAnsi="Calibri" w:cs="Calibri"/>
          <w:color w:val="000000"/>
          <w:sz w:val="22"/>
          <w:szCs w:val="22"/>
          <w:u w:val="single"/>
        </w:rPr>
        <w:t> </w:t>
      </w:r>
      <w:r>
        <w:rPr>
          <w:color w:val="222222"/>
        </w:rPr>
        <w:t>the grim opportunity presented by the </w:t>
      </w:r>
      <w:r>
        <w:rPr>
          <w:rFonts w:ascii="Calibri" w:hAnsi="Calibri" w:cs="Calibri"/>
          <w:b/>
          <w:bCs/>
          <w:color w:val="000000"/>
          <w:sz w:val="22"/>
          <w:szCs w:val="22"/>
          <w:u w:val="single"/>
          <w:shd w:val="clear" w:color="auto" w:fill="00FF00"/>
        </w:rPr>
        <w:t>Covid</w:t>
      </w:r>
      <w:r>
        <w:rPr>
          <w:rFonts w:ascii="Calibri" w:hAnsi="Calibri" w:cs="Calibri"/>
          <w:b/>
          <w:bCs/>
          <w:color w:val="000000"/>
          <w:sz w:val="22"/>
          <w:szCs w:val="22"/>
          <w:u w:val="single"/>
        </w:rPr>
        <w:t>-19 pandemic</w:t>
      </w:r>
      <w:r>
        <w:rPr>
          <w:rFonts w:ascii="Calibri" w:hAnsi="Calibri" w:cs="Calibri"/>
          <w:color w:val="000000"/>
          <w:sz w:val="16"/>
          <w:szCs w:val="16"/>
        </w:rPr>
        <w:t>, </w:t>
      </w:r>
      <w:r>
        <w:rPr>
          <w:rFonts w:ascii="Calibri" w:hAnsi="Calibri" w:cs="Calibri"/>
          <w:color w:val="000000"/>
          <w:sz w:val="22"/>
          <w:szCs w:val="22"/>
          <w:u w:val="single"/>
          <w:shd w:val="clear" w:color="auto" w:fill="00FF00"/>
        </w:rPr>
        <w:t>which slowed</w:t>
      </w:r>
      <w:r>
        <w:rPr>
          <w:rFonts w:ascii="Calibri" w:hAnsi="Calibri" w:cs="Calibri"/>
          <w:color w:val="000000"/>
          <w:sz w:val="22"/>
          <w:szCs w:val="22"/>
          <w:u w:val="single"/>
        </w:rPr>
        <w:t> the economy so much that growth in </w:t>
      </w:r>
      <w:r>
        <w:rPr>
          <w:color w:val="222222"/>
          <w:u w:val="single"/>
          <w:shd w:val="clear" w:color="auto" w:fill="00FF00"/>
        </w:rPr>
        <w:t>fossil fuel </w:t>
      </w:r>
      <w:r>
        <w:rPr>
          <w:b/>
          <w:bCs/>
          <w:color w:val="222222"/>
          <w:u w:val="single"/>
          <w:shd w:val="clear" w:color="auto" w:fill="00FF00"/>
        </w:rPr>
        <w:t>production</w:t>
      </w:r>
      <w:r>
        <w:rPr>
          <w:color w:val="222222"/>
          <w:u w:val="single"/>
        </w:rPr>
        <w:t> dropped </w:t>
      </w:r>
      <w:r>
        <w:rPr>
          <w:color w:val="222222"/>
          <w:u w:val="single"/>
          <w:shd w:val="clear" w:color="auto" w:fill="00FF00"/>
        </w:rPr>
        <w:t>an</w:t>
      </w:r>
      <w:r>
        <w:rPr>
          <w:rFonts w:ascii="Calibri" w:hAnsi="Calibri" w:cs="Calibri"/>
          <w:color w:val="000000"/>
          <w:sz w:val="16"/>
          <w:szCs w:val="16"/>
        </w:rPr>
        <w:t> almost </w:t>
      </w:r>
      <w:r>
        <w:rPr>
          <w:rFonts w:ascii="Calibri" w:hAnsi="Calibri" w:cs="Calibri"/>
          <w:b/>
          <w:bCs/>
          <w:color w:val="000000"/>
          <w:sz w:val="22"/>
          <w:szCs w:val="22"/>
          <w:u w:val="single"/>
          <w:shd w:val="clear" w:color="auto" w:fill="00FF00"/>
        </w:rPr>
        <w:t>unprecedented</w:t>
      </w:r>
      <w:r>
        <w:rPr>
          <w:rFonts w:ascii="Calibri" w:hAnsi="Calibri" w:cs="Calibri"/>
          <w:color w:val="000000"/>
          <w:sz w:val="22"/>
          <w:szCs w:val="22"/>
          <w:u w:val="single"/>
        </w:rPr>
        <w:t> 7 </w:t>
      </w:r>
      <w:r>
        <w:rPr>
          <w:color w:val="222222"/>
          <w:u w:val="single"/>
          <w:shd w:val="clear" w:color="auto" w:fill="00FF00"/>
        </w:rPr>
        <w:t>percent</w:t>
      </w:r>
      <w:r>
        <w:rPr>
          <w:rFonts w:ascii="Calibri" w:hAnsi="Calibri" w:cs="Calibri"/>
          <w:color w:val="000000"/>
          <w:sz w:val="16"/>
          <w:szCs w:val="16"/>
        </w:rPr>
        <w:t xml:space="preserve"> last </w:t>
      </w:r>
      <w:r>
        <w:rPr>
          <w:rFonts w:ascii="Calibri" w:hAnsi="Calibri" w:cs="Calibri"/>
          <w:color w:val="000000"/>
          <w:sz w:val="16"/>
          <w:szCs w:val="16"/>
        </w:rPr>
        <w:lastRenderedPageBreak/>
        <w:t>year, </w:t>
      </w:r>
      <w:r>
        <w:rPr>
          <w:rFonts w:ascii="Calibri" w:hAnsi="Calibri" w:cs="Calibri"/>
          <w:color w:val="000000"/>
          <w:sz w:val="22"/>
          <w:szCs w:val="22"/>
          <w:u w:val="single"/>
          <w:shd w:val="clear" w:color="auto" w:fill="00FF00"/>
        </w:rPr>
        <w:t>governments</w:t>
      </w:r>
      <w:r>
        <w:rPr>
          <w:rFonts w:ascii="Calibri" w:hAnsi="Calibri" w:cs="Calibri"/>
          <w:color w:val="000000"/>
          <w:sz w:val="16"/>
          <w:szCs w:val="16"/>
        </w:rPr>
        <w:t>—ours very much included—have so far </w:t>
      </w:r>
      <w:r>
        <w:rPr>
          <w:rFonts w:ascii="Calibri" w:hAnsi="Calibri" w:cs="Calibri"/>
          <w:color w:val="000000"/>
          <w:sz w:val="22"/>
          <w:szCs w:val="22"/>
          <w:u w:val="single"/>
          <w:shd w:val="clear" w:color="auto" w:fill="00FF00"/>
        </w:rPr>
        <w:t>dumped</w:t>
      </w:r>
      <w:r>
        <w:rPr>
          <w:rFonts w:ascii="Calibri" w:hAnsi="Calibri" w:cs="Calibri"/>
          <w:color w:val="000000"/>
          <w:sz w:val="16"/>
          <w:szCs w:val="16"/>
        </w:rPr>
        <w:t> much more </w:t>
      </w:r>
      <w:r>
        <w:rPr>
          <w:rFonts w:ascii="Calibri" w:hAnsi="Calibri" w:cs="Calibri"/>
          <w:color w:val="000000"/>
          <w:sz w:val="22"/>
          <w:szCs w:val="22"/>
          <w:u w:val="single"/>
          <w:shd w:val="clear" w:color="auto" w:fill="00FF00"/>
        </w:rPr>
        <w:t>stimulus</w:t>
      </w:r>
      <w:r>
        <w:rPr>
          <w:rFonts w:ascii="Calibri" w:hAnsi="Calibri" w:cs="Calibri"/>
          <w:color w:val="000000"/>
          <w:sz w:val="22"/>
          <w:szCs w:val="22"/>
          <w:u w:val="single"/>
        </w:rPr>
        <w:t> spending </w:t>
      </w:r>
      <w:r>
        <w:rPr>
          <w:color w:val="222222"/>
          <w:u w:val="single"/>
          <w:shd w:val="clear" w:color="auto" w:fill="00FF00"/>
        </w:rPr>
        <w:t>into </w:t>
      </w:r>
      <w:r>
        <w:rPr>
          <w:b/>
          <w:bCs/>
          <w:color w:val="222222"/>
          <w:u w:val="single"/>
          <w:shd w:val="clear" w:color="auto" w:fill="00FF00"/>
        </w:rPr>
        <w:t>high-carbon</w:t>
      </w:r>
      <w:r>
        <w:rPr>
          <w:color w:val="222222"/>
          <w:u w:val="single"/>
        </w:rPr>
        <w:t> industries </w:t>
      </w:r>
      <w:r>
        <w:rPr>
          <w:color w:val="222222"/>
          <w:u w:val="single"/>
          <w:shd w:val="clear" w:color="auto" w:fill="00FF00"/>
        </w:rPr>
        <w:t>than</w:t>
      </w:r>
      <w:r>
        <w:rPr>
          <w:color w:val="222222"/>
          <w:u w:val="single"/>
        </w:rPr>
        <w:t> into </w:t>
      </w:r>
      <w:r>
        <w:rPr>
          <w:b/>
          <w:bCs/>
          <w:color w:val="222222"/>
          <w:u w:val="single"/>
          <w:shd w:val="clear" w:color="auto" w:fill="00FF00"/>
        </w:rPr>
        <w:t>renewable</w:t>
      </w:r>
      <w:r>
        <w:rPr>
          <w:color w:val="222222"/>
          <w:u w:val="single"/>
          <w:shd w:val="clear" w:color="auto" w:fill="00FF00"/>
        </w:rPr>
        <w:t> energy</w:t>
      </w:r>
      <w:r>
        <w:rPr>
          <w:rFonts w:ascii="Calibri" w:hAnsi="Calibri" w:cs="Calibri"/>
          <w:color w:val="000000"/>
          <w:sz w:val="16"/>
          <w:szCs w:val="16"/>
        </w:rPr>
        <w:t>. It’s as if our economic system, and the politics it breeds, will not allow us to diverge from the straight path to self-obliteration.</w:t>
      </w:r>
    </w:p>
    <w:p w14:paraId="042CEA63"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rPr>
        <w:t>The </w:t>
      </w:r>
      <w:r>
        <w:rPr>
          <w:color w:val="222222"/>
          <w:u w:val="single"/>
          <w:shd w:val="clear" w:color="auto" w:fill="00FF00"/>
        </w:rPr>
        <w:t>faith</w:t>
      </w:r>
      <w:r>
        <w:rPr>
          <w:rFonts w:ascii="Calibri" w:hAnsi="Calibri" w:cs="Calibri"/>
          <w:color w:val="000000"/>
          <w:sz w:val="16"/>
          <w:szCs w:val="16"/>
        </w:rPr>
        <w:t> nonetheless </w:t>
      </w:r>
      <w:r>
        <w:rPr>
          <w:rFonts w:ascii="Calibri" w:hAnsi="Calibri" w:cs="Calibri"/>
          <w:color w:val="000000"/>
          <w:sz w:val="22"/>
          <w:szCs w:val="22"/>
          <w:u w:val="single"/>
          <w:shd w:val="clear" w:color="auto" w:fill="00FF00"/>
        </w:rPr>
        <w:t>persists</w:t>
      </w:r>
      <w:r>
        <w:rPr>
          <w:rFonts w:ascii="Calibri" w:hAnsi="Calibri" w:cs="Calibri"/>
          <w:color w:val="000000"/>
          <w:sz w:val="16"/>
          <w:szCs w:val="16"/>
        </w:rPr>
        <w:t>: </w:t>
      </w:r>
      <w:r>
        <w:rPr>
          <w:rFonts w:ascii="Calibri" w:hAnsi="Calibri" w:cs="Calibri"/>
          <w:color w:val="000000"/>
          <w:sz w:val="22"/>
          <w:szCs w:val="22"/>
          <w:u w:val="single"/>
        </w:rPr>
        <w:t>The market will provide</w:t>
      </w:r>
      <w:r>
        <w:rPr>
          <w:rFonts w:ascii="Calibri" w:hAnsi="Calibri" w:cs="Calibri"/>
          <w:color w:val="000000"/>
          <w:sz w:val="16"/>
          <w:szCs w:val="16"/>
        </w:rPr>
        <w:t>. It has not done so yet, but </w:t>
      </w:r>
      <w:r>
        <w:rPr>
          <w:rFonts w:ascii="Calibri" w:hAnsi="Calibri" w:cs="Calibri"/>
          <w:color w:val="000000"/>
          <w:sz w:val="22"/>
          <w:szCs w:val="22"/>
          <w:u w:val="single"/>
        </w:rPr>
        <w:t>renewables are</w:t>
      </w:r>
      <w:r>
        <w:rPr>
          <w:rFonts w:ascii="Calibri" w:hAnsi="Calibri" w:cs="Calibri"/>
          <w:color w:val="000000"/>
          <w:sz w:val="16"/>
          <w:szCs w:val="16"/>
        </w:rPr>
        <w:t> perhaps </w:t>
      </w:r>
      <w:r>
        <w:rPr>
          <w:rFonts w:ascii="Calibri" w:hAnsi="Calibri" w:cs="Calibri"/>
          <w:color w:val="000000"/>
          <w:sz w:val="22"/>
          <w:szCs w:val="22"/>
          <w:u w:val="single"/>
        </w:rPr>
        <w:t>finally cheap enough</w:t>
      </w:r>
      <w:r>
        <w:rPr>
          <w:rFonts w:ascii="Calibri" w:hAnsi="Calibri" w:cs="Calibri"/>
          <w:color w:val="000000"/>
          <w:sz w:val="16"/>
          <w:szCs w:val="16"/>
        </w:rPr>
        <w:t>—cheaper at last than conventional energy sources—</w:t>
      </w:r>
      <w:r>
        <w:rPr>
          <w:rFonts w:ascii="Calibri" w:hAnsi="Calibri" w:cs="Calibri"/>
          <w:color w:val="000000"/>
          <w:sz w:val="22"/>
          <w:szCs w:val="22"/>
          <w:u w:val="single"/>
        </w:rPr>
        <w:t>that the transition is now inevitable. So the credo goes</w:t>
      </w:r>
      <w:r>
        <w:rPr>
          <w:rFonts w:ascii="Calibri" w:hAnsi="Calibri" w:cs="Calibri"/>
          <w:color w:val="000000"/>
          <w:sz w:val="16"/>
          <w:szCs w:val="16"/>
        </w:rPr>
        <w:t>. The change that is coming will be largely technological: a bold new era of “green growth.” Modern societies erected on dirty coal and oil can be jacked up and shifted to cleaner forms of energy like an old house in need of a new foundation. Government may have a larger role in this transition than </w:t>
      </w:r>
      <w:r>
        <w:rPr>
          <w:rFonts w:ascii="Calibri" w:hAnsi="Calibri" w:cs="Calibri"/>
          <w:color w:val="000000"/>
          <w:sz w:val="22"/>
          <w:szCs w:val="22"/>
          <w:u w:val="single"/>
          <w:shd w:val="clear" w:color="auto" w:fill="00FF00"/>
        </w:rPr>
        <w:t>neoliberal dogma</w:t>
      </w:r>
      <w:r>
        <w:rPr>
          <w:rFonts w:ascii="Calibri" w:hAnsi="Calibri" w:cs="Calibri"/>
          <w:color w:val="000000"/>
          <w:sz w:val="16"/>
          <w:szCs w:val="16"/>
        </w:rPr>
        <w:t> has recently allowed, but its primary task will still be to </w:t>
      </w:r>
      <w:r>
        <w:rPr>
          <w:rFonts w:ascii="Calibri" w:hAnsi="Calibri" w:cs="Calibri"/>
          <w:color w:val="000000"/>
          <w:sz w:val="22"/>
          <w:szCs w:val="22"/>
          <w:u w:val="single"/>
          <w:shd w:val="clear" w:color="auto" w:fill="00FF00"/>
        </w:rPr>
        <w:t>encourage </w:t>
      </w:r>
      <w:r>
        <w:rPr>
          <w:b/>
          <w:bCs/>
          <w:color w:val="222222"/>
          <w:u w:val="single"/>
        </w:rPr>
        <w:t>innovation</w:t>
      </w:r>
      <w:r>
        <w:rPr>
          <w:rFonts w:ascii="Calibri" w:hAnsi="Calibri" w:cs="Calibri"/>
          <w:color w:val="000000"/>
          <w:sz w:val="22"/>
          <w:szCs w:val="22"/>
          <w:u w:val="single"/>
        </w:rPr>
        <w:t> and feed the markets</w:t>
      </w:r>
      <w:r>
        <w:rPr>
          <w:rFonts w:ascii="Calibri" w:hAnsi="Calibri" w:cs="Calibri"/>
          <w:color w:val="000000"/>
          <w:sz w:val="16"/>
          <w:szCs w:val="16"/>
        </w:rPr>
        <w:t> by shepherding the resulting growth.</w:t>
      </w:r>
    </w:p>
    <w:p w14:paraId="4A289601"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It is no coincidence that some version of this faith, so all-pervasive now that it does not register as a piety, has been reshaping the planet for almost precisely as long as fossil energy—first coal, then oil—has been altering the atmosphere. Capitalism is guided by a carbon creed, an ecstatic vision of a market that chugs along eternally, needing only new inputs—the earth itself, commodified as minerals, or water, housing, health care, or almost any living thing—to spew out wealth that can be shoveled back into the machine, converting more and more of the biosphere into zeros in a digital account: more fleshless, magical money that can be invested once again. If appetites are bottomless, and apparently they are, shouldn’t growth be endless too?</w:t>
      </w:r>
    </w:p>
    <w:p w14:paraId="120F8D7E"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rPr>
        <w:t>The market’s grip on the political imagination</w:t>
      </w:r>
      <w:r>
        <w:rPr>
          <w:rFonts w:ascii="Calibri" w:hAnsi="Calibri" w:cs="Calibri"/>
          <w:color w:val="000000"/>
          <w:sz w:val="16"/>
          <w:szCs w:val="16"/>
        </w:rPr>
        <w:t> so effectively </w:t>
      </w:r>
      <w:r>
        <w:rPr>
          <w:rFonts w:ascii="Calibri" w:hAnsi="Calibri" w:cs="Calibri"/>
          <w:color w:val="000000"/>
          <w:sz w:val="22"/>
          <w:szCs w:val="22"/>
          <w:u w:val="single"/>
        </w:rPr>
        <w:t>blinds us to alternatives</w:t>
      </w:r>
      <w:r>
        <w:rPr>
          <w:rFonts w:ascii="Calibri" w:hAnsi="Calibri" w:cs="Calibri"/>
          <w:color w:val="000000"/>
          <w:sz w:val="16"/>
          <w:szCs w:val="16"/>
        </w:rPr>
        <w:t> that we are unable fully to grasp that this is the basic script that the new administration is following. </w:t>
      </w:r>
      <w:r>
        <w:rPr>
          <w:rFonts w:ascii="Calibri" w:hAnsi="Calibri" w:cs="Calibri"/>
          <w:color w:val="000000"/>
          <w:sz w:val="22"/>
          <w:szCs w:val="22"/>
          <w:u w:val="single"/>
        </w:rPr>
        <w:t>Even the Green New Deal does not</w:t>
      </w:r>
      <w:r>
        <w:rPr>
          <w:rFonts w:ascii="Calibri" w:hAnsi="Calibri" w:cs="Calibri"/>
          <w:color w:val="000000"/>
          <w:sz w:val="16"/>
          <w:szCs w:val="16"/>
        </w:rPr>
        <w:t> substantively </w:t>
      </w:r>
      <w:r>
        <w:rPr>
          <w:rFonts w:ascii="Calibri" w:hAnsi="Calibri" w:cs="Calibri"/>
          <w:color w:val="000000"/>
          <w:sz w:val="22"/>
          <w:szCs w:val="22"/>
          <w:u w:val="single"/>
        </w:rPr>
        <w:t>diverge</w:t>
      </w:r>
      <w:r>
        <w:rPr>
          <w:rFonts w:ascii="Calibri" w:hAnsi="Calibri" w:cs="Calibri"/>
          <w:color w:val="000000"/>
          <w:sz w:val="16"/>
          <w:szCs w:val="16"/>
        </w:rPr>
        <w:t> from it. The climate crisis, an existential threat to planetary life, must be sold to Wall Street and the public at large as a growth opportunity. On January 31, John Kerry, acting as Biden’s new climate envoy, enthused to CNN’s Fareed Zakaria about “literally millions of jobs” that would soon be created, about all the “new products coming online,” and about oil companies’ newfound passion for “carbon capture and storage and so forth.” The private sector, he said, “has already made the decision that there is money to be made here, that’s capitalism, and they are investing in that future.” If that makes you nervous, it shouldn’t, Kerry insisted. The changes ahead would be like the analog-to-digital shift of the 1990s, only better: “the important point, Fareed, for people to really focus on is it’s a very exciting economic transition.”</w:t>
      </w:r>
    </w:p>
    <w:p w14:paraId="79B3C82D"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If Kerry struck a cheerier tone than that of the doomsaying consensus in the scientific community, it wasn’t just a question of polishing a turd. “Green growth” is mainstream climate discourse. A “</w:t>
      </w:r>
      <w:r>
        <w:rPr>
          <w:rFonts w:ascii="Calibri" w:hAnsi="Calibri" w:cs="Calibri"/>
          <w:color w:val="000000"/>
          <w:sz w:val="22"/>
          <w:szCs w:val="22"/>
          <w:u w:val="single"/>
        </w:rPr>
        <w:t>green transition</w:t>
      </w:r>
      <w:r>
        <w:rPr>
          <w:rFonts w:ascii="Calibri" w:hAnsi="Calibri" w:cs="Calibri"/>
          <w:color w:val="000000"/>
          <w:sz w:val="16"/>
          <w:szCs w:val="16"/>
        </w:rPr>
        <w:t>” that </w:t>
      </w:r>
      <w:r>
        <w:rPr>
          <w:rFonts w:ascii="Calibri" w:hAnsi="Calibri" w:cs="Calibri"/>
          <w:color w:val="000000"/>
          <w:sz w:val="22"/>
          <w:szCs w:val="22"/>
          <w:u w:val="single"/>
        </w:rPr>
        <w:t>does not</w:t>
      </w:r>
      <w:r>
        <w:rPr>
          <w:rFonts w:ascii="Calibri" w:hAnsi="Calibri" w:cs="Calibri"/>
          <w:color w:val="000000"/>
          <w:sz w:val="16"/>
          <w:szCs w:val="16"/>
        </w:rPr>
        <w:t> significantly </w:t>
      </w:r>
      <w:r>
        <w:rPr>
          <w:rFonts w:ascii="Calibri" w:hAnsi="Calibri" w:cs="Calibri"/>
          <w:color w:val="000000"/>
          <w:sz w:val="22"/>
          <w:szCs w:val="22"/>
          <w:u w:val="single"/>
        </w:rPr>
        <w:t>alter</w:t>
      </w:r>
      <w:r>
        <w:rPr>
          <w:rFonts w:ascii="Calibri" w:hAnsi="Calibri" w:cs="Calibri"/>
          <w:color w:val="000000"/>
          <w:sz w:val="16"/>
          <w:szCs w:val="16"/>
        </w:rPr>
        <w:t> existing economic structures—or their vast </w:t>
      </w:r>
      <w:r>
        <w:rPr>
          <w:rFonts w:ascii="Calibri" w:hAnsi="Calibri" w:cs="Calibri"/>
          <w:color w:val="000000"/>
          <w:sz w:val="22"/>
          <w:szCs w:val="22"/>
          <w:u w:val="single"/>
        </w:rPr>
        <w:t>inequities</w:t>
      </w:r>
      <w:r>
        <w:rPr>
          <w:rFonts w:ascii="Calibri" w:hAnsi="Calibri" w:cs="Calibri"/>
          <w:color w:val="000000"/>
          <w:sz w:val="16"/>
          <w:szCs w:val="16"/>
        </w:rPr>
        <w:t>—is still, for most climate advocates, the only imaginable way forward. Kerry was speaking a made-for-TV version of the sole language available to him—one that in its most basic assumptions excludes the possibility of fundamental social transformation, and of any heresy that casts doubt on the Great God Growth. The one thing all those thousands of scientists agree on is our only hope—that the economic structures that mediate our relation to the planet must be profoundly altered—is the one thing that Kerry and Biden are quite careful not to consider at all.</w:t>
      </w:r>
    </w:p>
    <w:p w14:paraId="01136967"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In climate policy jargon, </w:t>
      </w:r>
      <w:r>
        <w:rPr>
          <w:rFonts w:ascii="Calibri" w:hAnsi="Calibri" w:cs="Calibri"/>
          <w:color w:val="000000"/>
          <w:sz w:val="22"/>
          <w:szCs w:val="22"/>
          <w:u w:val="single"/>
        </w:rPr>
        <w:t>the crucial concept is “</w:t>
      </w:r>
      <w:r>
        <w:rPr>
          <w:b/>
          <w:bCs/>
          <w:color w:val="222222"/>
          <w:u w:val="single"/>
        </w:rPr>
        <w:t>decoupling</w:t>
      </w:r>
      <w:r>
        <w:rPr>
          <w:color w:val="222222"/>
          <w:u w:val="single"/>
        </w:rPr>
        <w:t>.”</w:t>
      </w:r>
      <w:r>
        <w:rPr>
          <w:rFonts w:ascii="Calibri" w:hAnsi="Calibri" w:cs="Calibri"/>
          <w:color w:val="000000"/>
          <w:sz w:val="16"/>
          <w:szCs w:val="16"/>
        </w:rPr>
        <w:t> The notion lies deep in the hidden heart of the “sustainable development goals” held dear by international bodies such as the United Nations and the World Bank: </w:t>
      </w:r>
      <w:r>
        <w:rPr>
          <w:rFonts w:ascii="Calibri" w:hAnsi="Calibri" w:cs="Calibri"/>
          <w:color w:val="000000"/>
          <w:sz w:val="22"/>
          <w:szCs w:val="22"/>
          <w:u w:val="single"/>
        </w:rPr>
        <w:t>Economic growth can be safely divorced from the ecological damage that it has heretofore almost universally wreaked</w:t>
      </w:r>
      <w:r>
        <w:rPr>
          <w:rFonts w:ascii="Calibri" w:hAnsi="Calibri" w:cs="Calibri"/>
          <w:color w:val="000000"/>
          <w:sz w:val="16"/>
          <w:szCs w:val="16"/>
        </w:rPr>
        <w:t>. If the train of capital appears to be hurtling us toward the abyss, we can cut the engine loose and cruise someplace more comfortable: same train, same speed, different destination. Like millions of clean-tech jobs and a crisis-induced transition magically unlocking unimaginable wealth, it is an attractive and reassuring idea. The only problem is that there is next to no evidence that anything analogous has ever occurred, or that it is likely to occur in the future.</w:t>
      </w:r>
    </w:p>
    <w:p w14:paraId="60BF3C0E"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00FF00"/>
        </w:rPr>
        <w:t>Examples of</w:t>
      </w:r>
      <w:r>
        <w:rPr>
          <w:rFonts w:ascii="Calibri" w:hAnsi="Calibri" w:cs="Calibri"/>
          <w:color w:val="000000"/>
          <w:sz w:val="22"/>
          <w:szCs w:val="22"/>
          <w:u w:val="single"/>
        </w:rPr>
        <w:t> </w:t>
      </w:r>
      <w:r>
        <w:rPr>
          <w:b/>
          <w:bCs/>
          <w:color w:val="222222"/>
          <w:u w:val="single"/>
        </w:rPr>
        <w:t>successful </w:t>
      </w:r>
      <w:r>
        <w:rPr>
          <w:b/>
          <w:bCs/>
          <w:color w:val="222222"/>
          <w:u w:val="single"/>
          <w:shd w:val="clear" w:color="auto" w:fill="00FF00"/>
        </w:rPr>
        <w:t>decoupling</w:t>
      </w:r>
      <w:r>
        <w:rPr>
          <w:rFonts w:ascii="Calibri" w:hAnsi="Calibri" w:cs="Calibri"/>
          <w:color w:val="000000"/>
          <w:sz w:val="16"/>
          <w:szCs w:val="16"/>
        </w:rPr>
        <w:t> tend to </w:t>
      </w:r>
      <w:r>
        <w:rPr>
          <w:rFonts w:ascii="Calibri" w:hAnsi="Calibri" w:cs="Calibri"/>
          <w:color w:val="000000"/>
          <w:sz w:val="22"/>
          <w:szCs w:val="22"/>
          <w:u w:val="single"/>
          <w:shd w:val="clear" w:color="auto" w:fill="00FF00"/>
        </w:rPr>
        <w:t>involve shifts in</w:t>
      </w:r>
      <w:r>
        <w:rPr>
          <w:rFonts w:ascii="Calibri" w:hAnsi="Calibri" w:cs="Calibri"/>
          <w:color w:val="000000"/>
          <w:sz w:val="16"/>
          <w:szCs w:val="16"/>
        </w:rPr>
        <w:t> the </w:t>
      </w:r>
      <w:r>
        <w:rPr>
          <w:rFonts w:ascii="Calibri" w:hAnsi="Calibri" w:cs="Calibri"/>
          <w:b/>
          <w:bCs/>
          <w:color w:val="000000"/>
          <w:sz w:val="22"/>
          <w:szCs w:val="22"/>
          <w:u w:val="single"/>
          <w:shd w:val="clear" w:color="auto" w:fill="00FF00"/>
        </w:rPr>
        <w:t>location</w:t>
      </w:r>
      <w:r>
        <w:rPr>
          <w:rFonts w:ascii="Calibri" w:hAnsi="Calibri" w:cs="Calibri"/>
          <w:color w:val="000000"/>
          <w:sz w:val="16"/>
          <w:szCs w:val="16"/>
        </w:rPr>
        <w:t> </w:t>
      </w:r>
      <w:r>
        <w:rPr>
          <w:color w:val="222222"/>
          <w:u w:val="single"/>
        </w:rPr>
        <w:t>rather than</w:t>
      </w:r>
      <w:r>
        <w:rPr>
          <w:rFonts w:ascii="Calibri" w:hAnsi="Calibri" w:cs="Calibri"/>
          <w:color w:val="000000"/>
          <w:sz w:val="16"/>
          <w:szCs w:val="16"/>
        </w:rPr>
        <w:t> the nature of industrial </w:t>
      </w:r>
      <w:r>
        <w:rPr>
          <w:rFonts w:ascii="Calibri" w:hAnsi="Calibri" w:cs="Calibri"/>
          <w:color w:val="000000"/>
          <w:sz w:val="22"/>
          <w:szCs w:val="22"/>
          <w:u w:val="single"/>
        </w:rPr>
        <w:t>production</w:t>
      </w:r>
      <w:r>
        <w:rPr>
          <w:rFonts w:ascii="Calibri" w:hAnsi="Calibri" w:cs="Calibri"/>
          <w:color w:val="000000"/>
          <w:sz w:val="16"/>
          <w:szCs w:val="16"/>
        </w:rPr>
        <w:t>: Rich countries green their economies by offshoring the manufacture of the goods they consume to China and countries in the global south, which they can then chastise for their lax emissions standards. </w:t>
      </w:r>
      <w:r>
        <w:rPr>
          <w:rFonts w:ascii="Calibri" w:hAnsi="Calibri" w:cs="Calibri"/>
          <w:color w:val="000000"/>
          <w:sz w:val="22"/>
          <w:szCs w:val="22"/>
          <w:u w:val="single"/>
          <w:shd w:val="clear" w:color="auto" w:fill="00FF00"/>
        </w:rPr>
        <w:t>But</w:t>
      </w:r>
      <w:r>
        <w:rPr>
          <w:rFonts w:ascii="Calibri" w:hAnsi="Calibri" w:cs="Calibri"/>
          <w:color w:val="000000"/>
          <w:sz w:val="22"/>
          <w:szCs w:val="22"/>
          <w:u w:val="single"/>
        </w:rPr>
        <w:t> Earth’s </w:t>
      </w:r>
      <w:r>
        <w:rPr>
          <w:color w:val="222222"/>
          <w:u w:val="single"/>
          <w:shd w:val="clear" w:color="auto" w:fill="00FF00"/>
        </w:rPr>
        <w:t>atmosphere is not</w:t>
      </w:r>
      <w:r>
        <w:rPr>
          <w:color w:val="222222"/>
          <w:u w:val="single"/>
        </w:rPr>
        <w:t> divided by national </w:t>
      </w:r>
      <w:r>
        <w:rPr>
          <w:color w:val="222222"/>
          <w:u w:val="single"/>
          <w:shd w:val="clear" w:color="auto" w:fill="00FF00"/>
        </w:rPr>
        <w:t>boundaries</w:t>
      </w:r>
      <w:r>
        <w:rPr>
          <w:rFonts w:ascii="Calibri" w:hAnsi="Calibri" w:cs="Calibri"/>
          <w:color w:val="000000"/>
          <w:sz w:val="16"/>
          <w:szCs w:val="16"/>
        </w:rPr>
        <w:t>. Greenhouse gases cause the same degree of global warming no matter where they are produced, and to the extent that this kind of decoupling is a meaningful measure of anything, it is only of the colonial relations that still set the terms for the shell game of global capital.</w:t>
      </w:r>
    </w:p>
    <w:p w14:paraId="236FC24D"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What policy wonks call “</w:t>
      </w:r>
      <w:r>
        <w:rPr>
          <w:rFonts w:ascii="Calibri" w:hAnsi="Calibri" w:cs="Calibri"/>
          <w:color w:val="000000"/>
          <w:sz w:val="22"/>
          <w:szCs w:val="22"/>
          <w:u w:val="single"/>
        </w:rPr>
        <w:t>absolute decoupling</w:t>
      </w:r>
      <w:r>
        <w:rPr>
          <w:rFonts w:ascii="Calibri" w:hAnsi="Calibri" w:cs="Calibri"/>
          <w:color w:val="000000"/>
          <w:sz w:val="16"/>
          <w:szCs w:val="16"/>
        </w:rPr>
        <w:t>”—the only kind that would do the climate any good—</w:t>
      </w:r>
      <w:r>
        <w:rPr>
          <w:rFonts w:ascii="Calibri" w:hAnsi="Calibri" w:cs="Calibri"/>
          <w:color w:val="000000"/>
          <w:sz w:val="22"/>
          <w:szCs w:val="22"/>
          <w:u w:val="single"/>
        </w:rPr>
        <w:t>turns out to be a fantasy</w:t>
      </w:r>
      <w:r>
        <w:rPr>
          <w:rFonts w:ascii="Calibri" w:hAnsi="Calibri" w:cs="Calibri"/>
          <w:color w:val="000000"/>
          <w:sz w:val="16"/>
          <w:szCs w:val="16"/>
        </w:rPr>
        <w:t> akin to a perpetual motion machine, a chimera of growth unhindered by material constraints. </w:t>
      </w:r>
      <w:r>
        <w:rPr>
          <w:rFonts w:ascii="Calibri" w:hAnsi="Calibri" w:cs="Calibri"/>
          <w:color w:val="000000"/>
          <w:sz w:val="22"/>
          <w:szCs w:val="22"/>
          <w:u w:val="single"/>
        </w:rPr>
        <w:t>One recent analysis of </w:t>
      </w:r>
      <w:r>
        <w:rPr>
          <w:b/>
          <w:bCs/>
          <w:color w:val="222222"/>
          <w:u w:val="single"/>
          <w:shd w:val="clear" w:color="auto" w:fill="00FF00"/>
        </w:rPr>
        <w:t>835 peer-reviewed articles</w:t>
      </w:r>
      <w:r>
        <w:rPr>
          <w:color w:val="222222"/>
          <w:u w:val="single"/>
        </w:rPr>
        <w:t> on the subject </w:t>
      </w:r>
      <w:r>
        <w:rPr>
          <w:color w:val="222222"/>
          <w:u w:val="single"/>
          <w:shd w:val="clear" w:color="auto" w:fill="00FF00"/>
        </w:rPr>
        <w:t>found</w:t>
      </w:r>
      <w:r>
        <w:rPr>
          <w:color w:val="222222"/>
          <w:u w:val="single"/>
        </w:rPr>
        <w:t> that the kind of </w:t>
      </w:r>
      <w:r>
        <w:rPr>
          <w:color w:val="222222"/>
          <w:u w:val="single"/>
          <w:shd w:val="clear" w:color="auto" w:fill="00FF00"/>
        </w:rPr>
        <w:t>massive</w:t>
      </w:r>
      <w:r>
        <w:rPr>
          <w:color w:val="222222"/>
          <w:u w:val="single"/>
        </w:rPr>
        <w:t> and </w:t>
      </w:r>
      <w:r>
        <w:rPr>
          <w:color w:val="222222"/>
          <w:u w:val="single"/>
          <w:shd w:val="clear" w:color="auto" w:fill="00FF00"/>
        </w:rPr>
        <w:t>speedy reductions</w:t>
      </w:r>
      <w:r>
        <w:rPr>
          <w:color w:val="222222"/>
          <w:u w:val="single"/>
        </w:rPr>
        <w:t> in emissions that would be </w:t>
      </w:r>
      <w:r>
        <w:rPr>
          <w:color w:val="222222"/>
          <w:u w:val="single"/>
          <w:shd w:val="clear" w:color="auto" w:fill="00FF00"/>
        </w:rPr>
        <w:t>necessary to halt</w:t>
      </w:r>
      <w:r>
        <w:rPr>
          <w:color w:val="222222"/>
          <w:u w:val="single"/>
        </w:rPr>
        <w:t> global </w:t>
      </w:r>
      <w:r>
        <w:rPr>
          <w:color w:val="222222"/>
          <w:u w:val="single"/>
          <w:shd w:val="clear" w:color="auto" w:fill="00FF00"/>
        </w:rPr>
        <w:t>warming</w:t>
      </w:r>
      <w:r>
        <w:rPr>
          <w:color w:val="222222"/>
          <w:u w:val="single"/>
        </w:rPr>
        <w:t> “</w:t>
      </w:r>
      <w:r>
        <w:rPr>
          <w:color w:val="222222"/>
          <w:u w:val="single"/>
          <w:shd w:val="clear" w:color="auto" w:fill="00FF00"/>
        </w:rPr>
        <w:t>cannot be achieved through</w:t>
      </w:r>
      <w:r>
        <w:rPr>
          <w:color w:val="222222"/>
          <w:u w:val="single"/>
        </w:rPr>
        <w:t> observed </w:t>
      </w:r>
      <w:r>
        <w:rPr>
          <w:b/>
          <w:bCs/>
          <w:color w:val="222222"/>
          <w:u w:val="single"/>
          <w:shd w:val="clear" w:color="auto" w:fill="00FF00"/>
        </w:rPr>
        <w:t>decoupling</w:t>
      </w:r>
      <w:r>
        <w:rPr>
          <w:color w:val="222222"/>
          <w:u w:val="single"/>
        </w:rPr>
        <w:t xml:space="preserve"> rates.” The mechanism on which mainstream climate policy is </w:t>
      </w:r>
      <w:r>
        <w:rPr>
          <w:color w:val="222222"/>
          <w:u w:val="single"/>
        </w:rPr>
        <w:lastRenderedPageBreak/>
        <w:t>betting the future of the species, and on which the possibility of green growth rests, appears to be a fiction.</w:t>
      </w:r>
    </w:p>
    <w:p w14:paraId="117DC16B"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This fiction is nonetheless fundamental to the very math used by international climate institutions. In 2018, the Intergovernmental Panel on Climate Change’s benchmark Special Report on Global Warming of 1.5oC—which announced in no uncertain terms that global emissions must be decreased by nearly half by 2030 and reach net zero by 2050 to avoid cataclysm at an almost unthinkable scale—set out a number of possible scenarios for policymakers to consider. It relied on algorithmic models linking greenhouse gas emissions and their climate impacts to various socioeconomic “pathways.” Whatever other variables they accounted for, though, all of the scenarios envisioned by the IPCC assumed the continuation of economic growth comparable to the past half-century’s. Even as they acknowledged levels of atmospheric carbon unseen in the last three million years, they were unable to conceive of an economy that does not perpetually expand. Fredric Jameson’s oft-cited dictum that it is easier to imagine the end of the world than the end of capitalism was baked into the actual modeling.</w:t>
      </w:r>
    </w:p>
    <w:p w14:paraId="2071D740"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 xml:space="preserve">At the same time, all but one of the </w:t>
      </w:r>
      <w:r>
        <w:rPr>
          <w:rFonts w:ascii="Calibri" w:hAnsi="Calibri" w:cs="Calibri"/>
          <w:color w:val="000000"/>
          <w:sz w:val="16"/>
          <w:szCs w:val="16"/>
        </w:rPr>
        <w:softHyphen/>
        <w:t>IPCC’s scenarios that envision us successfully limiting warming to 1.5 degrees Celsius rely on the use of technology to remove carbon from the atmosphere after the fact. (The one exception involves converting an area more than half the size of the United States to forest. None of the scenarios imagines that we can reach the 1.5 degrees Celsius target by cutting emissions alone.) But the technology in question is at this point largely speculative. “No proposed technology is close to deployment at scale,” the report’s authors concede, and “there is substantial uncertainty” about possible “adverse effects” on the environment. The international body, in other words, is more willing to gamble on potentially destructive technologies that do not currently exist than to even run the math on a more substantive economic transformation.</w:t>
      </w:r>
    </w:p>
    <w:p w14:paraId="4A5B80A0"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A version of this same wager animates the Biden climate plan, which, as Canada, the European Union, the U.K., and South Korea all have, commits to “net-zero emissions no later than 2050.” (China plans to reach the same goal by 2060.) This sounds like great news, and is without doubt worlds better than the status quo ante of no ambitions at all. But “net zero” is a slippery notion. It does not mean zero at all. To avoid exceeding 1.5 degrees Celsius of warming, emissions need to fall 7.6 percent every year for the next 10 years. Even with the pandemic-induced slowdown, global emissions shrank only 6.4 percent in 2020. Since, as </w:t>
      </w:r>
      <w:r>
        <w:rPr>
          <w:rFonts w:ascii="Calibri" w:hAnsi="Calibri" w:cs="Calibri"/>
          <w:b/>
          <w:bCs/>
          <w:color w:val="000000"/>
          <w:sz w:val="22"/>
          <w:szCs w:val="22"/>
          <w:u w:val="single"/>
          <w:shd w:val="clear" w:color="auto" w:fill="00FF00"/>
        </w:rPr>
        <w:t>Biden</w:t>
      </w:r>
      <w:r>
        <w:rPr>
          <w:rFonts w:ascii="Calibri" w:hAnsi="Calibri" w:cs="Calibri"/>
          <w:color w:val="000000"/>
          <w:sz w:val="22"/>
          <w:szCs w:val="22"/>
          <w:u w:val="single"/>
          <w:shd w:val="clear" w:color="auto" w:fill="00FF00"/>
        </w:rPr>
        <w:t> reassured</w:t>
      </w:r>
      <w:r>
        <w:rPr>
          <w:rFonts w:ascii="Calibri" w:hAnsi="Calibri" w:cs="Calibri"/>
          <w:color w:val="000000"/>
          <w:sz w:val="16"/>
          <w:szCs w:val="16"/>
        </w:rPr>
        <w:t> </w:t>
      </w:r>
      <w:r>
        <w:rPr>
          <w:color w:val="222222"/>
          <w:u w:val="single"/>
        </w:rPr>
        <w:t>a nervous oil industry</w:t>
      </w:r>
      <w:r>
        <w:rPr>
          <w:rFonts w:ascii="Calibri" w:hAnsi="Calibri" w:cs="Calibri"/>
          <w:color w:val="000000"/>
          <w:sz w:val="16"/>
          <w:szCs w:val="16"/>
        </w:rPr>
        <w:t> during the campaign, “</w:t>
      </w:r>
      <w:r>
        <w:rPr>
          <w:rFonts w:ascii="Calibri" w:hAnsi="Calibri" w:cs="Calibri"/>
          <w:color w:val="000000"/>
          <w:sz w:val="22"/>
          <w:szCs w:val="22"/>
          <w:u w:val="single"/>
          <w:shd w:val="clear" w:color="auto" w:fill="00FF00"/>
        </w:rPr>
        <w:t>We’re not</w:t>
      </w:r>
      <w:r>
        <w:rPr>
          <w:rFonts w:ascii="Calibri" w:hAnsi="Calibri" w:cs="Calibri"/>
          <w:color w:val="000000"/>
          <w:sz w:val="22"/>
          <w:szCs w:val="22"/>
          <w:u w:val="single"/>
        </w:rPr>
        <w:t> getting </w:t>
      </w:r>
      <w:r>
        <w:rPr>
          <w:color w:val="222222"/>
          <w:u w:val="single"/>
          <w:shd w:val="clear" w:color="auto" w:fill="00FF00"/>
        </w:rPr>
        <w:t>rid of fossil fuels</w:t>
      </w:r>
      <w:r>
        <w:rPr>
          <w:color w:val="222222"/>
          <w:u w:val="single"/>
        </w:rPr>
        <w:t> for a long time</w:t>
      </w:r>
      <w:r>
        <w:rPr>
          <w:rFonts w:ascii="Calibri" w:hAnsi="Calibri" w:cs="Calibri"/>
          <w:color w:val="000000"/>
          <w:sz w:val="16"/>
          <w:szCs w:val="16"/>
        </w:rPr>
        <w:t>,” net-zero calculations assume some degree of “overshoot”—i.e., they stipulate that we’re not going to be able to cut emissions fast enough, and that we’ll therefore have to rely on those same untested carbon removal technologies to eventually bring us to zero.</w:t>
      </w:r>
    </w:p>
    <w:p w14:paraId="336253D1"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But a planet is not a balance sheet. The climate has tipping points—the collapse of the Antarctic and Greenland ice sheets and the Himalayan glaciers, the deterioration of Atlantic Ocean currents, the melting of the permafrost, the transition of the Amazon from rain forest to savannah. We are perilously close to hitting some of them already: In February, 31 people were killed and 165 went missing when a chunk of a Himalayan glacier broke off, releasing an explosive burst of meltwater and debris. In the most nightmarish scenario, which could be tripped with less than 2 degrees Celsius (3.6 degrees Fahrenheit) of warming, those tipping points could begin to trigger one another and cascade, locking us in, as one widely cited study put it, to “conditions that would be inhospitable to current human societies and to many other contemporary species.” Without major emissions cuts, we may reach 2 degrees Celsius of warming before 2050.</w:t>
      </w:r>
    </w:p>
    <w:p w14:paraId="5E363CA9" w14:textId="77777777" w:rsidR="00FC6F9E" w:rsidRDefault="00FC6F9E" w:rsidP="00FC6F9E">
      <w:pPr>
        <w:pStyle w:val="NormalWeb"/>
        <w:shd w:val="clear" w:color="auto" w:fill="FFFFFF"/>
        <w:spacing w:before="0" w:beforeAutospacing="0" w:after="160" w:afterAutospacing="0"/>
        <w:rPr>
          <w:color w:val="222222"/>
        </w:rPr>
      </w:pPr>
      <w:r>
        <w:rPr>
          <w:rFonts w:ascii="Calibri" w:hAnsi="Calibri" w:cs="Calibri"/>
          <w:color w:val="000000"/>
          <w:sz w:val="16"/>
          <w:szCs w:val="16"/>
        </w:rPr>
        <w:t>That’s a heavy risk to bet against, but there it is, pulsing away inside the net-zero promises that not only politicians but corporate boards have been proudly rolling out. Over the last two years, more and more corporations in fossil fuel–intensive industries—BP, Shell, Maersk, GM, Ford, Volkswagen, at least a dozen major airlines—have made similar pledges. Shell’s plan alone would require tree planting over an area nearly the size of Brazil. By the estimate of the NGO ActionAid, “</w:t>
      </w:r>
      <w:r>
        <w:rPr>
          <w:rFonts w:ascii="Calibri" w:hAnsi="Calibri" w:cs="Calibri"/>
          <w:color w:val="000000"/>
          <w:sz w:val="22"/>
          <w:szCs w:val="22"/>
          <w:u w:val="single"/>
          <w:shd w:val="clear" w:color="auto" w:fill="00FF00"/>
        </w:rPr>
        <w:t>there is</w:t>
      </w:r>
      <w:r>
        <w:rPr>
          <w:rFonts w:ascii="Calibri" w:hAnsi="Calibri" w:cs="Calibri"/>
          <w:color w:val="000000"/>
          <w:sz w:val="16"/>
          <w:szCs w:val="16"/>
        </w:rPr>
        <w:t> simply </w:t>
      </w:r>
      <w:r>
        <w:rPr>
          <w:rFonts w:ascii="Calibri" w:hAnsi="Calibri" w:cs="Calibri"/>
          <w:color w:val="000000"/>
          <w:sz w:val="22"/>
          <w:szCs w:val="22"/>
          <w:u w:val="single"/>
          <w:shd w:val="clear" w:color="auto" w:fill="00FF00"/>
        </w:rPr>
        <w:t>no</w:t>
      </w:r>
      <w:r>
        <w:rPr>
          <w:rFonts w:ascii="Calibri" w:hAnsi="Calibri" w:cs="Calibri"/>
          <w:color w:val="000000"/>
          <w:sz w:val="22"/>
          <w:szCs w:val="22"/>
          <w:u w:val="single"/>
        </w:rPr>
        <w:t>t</w:t>
      </w:r>
      <w:r>
        <w:rPr>
          <w:rFonts w:ascii="Calibri" w:hAnsi="Calibri" w:cs="Calibri"/>
          <w:color w:val="000000"/>
          <w:sz w:val="16"/>
          <w:szCs w:val="16"/>
        </w:rPr>
        <w:t> </w:t>
      </w:r>
      <w:r>
        <w:rPr>
          <w:color w:val="222222"/>
          <w:u w:val="single"/>
        </w:rPr>
        <w:t>enough available </w:t>
      </w:r>
      <w:r>
        <w:rPr>
          <w:color w:val="222222"/>
          <w:u w:val="single"/>
          <w:shd w:val="clear" w:color="auto" w:fill="00FF00"/>
        </w:rPr>
        <w:t>land</w:t>
      </w:r>
      <w:r>
        <w:rPr>
          <w:rFonts w:ascii="Calibri" w:hAnsi="Calibri" w:cs="Calibri"/>
          <w:color w:val="000000"/>
          <w:sz w:val="16"/>
          <w:szCs w:val="16"/>
        </w:rPr>
        <w:t> on the planet </w:t>
      </w:r>
      <w:r>
        <w:rPr>
          <w:rFonts w:ascii="Calibri" w:hAnsi="Calibri" w:cs="Calibri"/>
          <w:color w:val="000000"/>
          <w:sz w:val="22"/>
          <w:szCs w:val="22"/>
          <w:u w:val="single"/>
          <w:shd w:val="clear" w:color="auto" w:fill="00FF00"/>
        </w:rPr>
        <w:t>to accommodate</w:t>
      </w:r>
      <w:r>
        <w:rPr>
          <w:rFonts w:ascii="Calibri" w:hAnsi="Calibri" w:cs="Calibri"/>
          <w:color w:val="000000"/>
          <w:sz w:val="16"/>
          <w:szCs w:val="16"/>
        </w:rPr>
        <w:t> all of the combined corporate and government ‘</w:t>
      </w:r>
      <w:r>
        <w:rPr>
          <w:rFonts w:ascii="Calibri" w:hAnsi="Calibri" w:cs="Calibri"/>
          <w:b/>
          <w:bCs/>
          <w:color w:val="000000"/>
          <w:sz w:val="22"/>
          <w:szCs w:val="22"/>
          <w:u w:val="single"/>
          <w:shd w:val="clear" w:color="auto" w:fill="00FF00"/>
        </w:rPr>
        <w:t>net zero</w:t>
      </w:r>
      <w:r>
        <w:rPr>
          <w:rFonts w:ascii="Calibri" w:hAnsi="Calibri" w:cs="Calibri"/>
          <w:color w:val="000000"/>
          <w:sz w:val="16"/>
          <w:szCs w:val="16"/>
        </w:rPr>
        <w:t>’ plans” for offsets and </w:t>
      </w:r>
      <w:r>
        <w:rPr>
          <w:rFonts w:ascii="Calibri" w:hAnsi="Calibri" w:cs="Calibri"/>
          <w:color w:val="000000"/>
          <w:sz w:val="22"/>
          <w:szCs w:val="22"/>
          <w:u w:val="single"/>
          <w:shd w:val="clear" w:color="auto" w:fill="00FF00"/>
        </w:rPr>
        <w:t>carbon-sinking</w:t>
      </w:r>
      <w:r>
        <w:rPr>
          <w:rFonts w:ascii="Calibri" w:hAnsi="Calibri" w:cs="Calibri"/>
          <w:color w:val="000000"/>
          <w:sz w:val="16"/>
          <w:szCs w:val="16"/>
        </w:rPr>
        <w:t> tree plantations. </w:t>
      </w:r>
      <w:r>
        <w:rPr>
          <w:rFonts w:ascii="Calibri" w:hAnsi="Calibri" w:cs="Calibri"/>
          <w:color w:val="000000"/>
          <w:sz w:val="22"/>
          <w:szCs w:val="22"/>
          <w:u w:val="single"/>
        </w:rPr>
        <w:t>To save this planet, it appears we’ll need another one. This is what currently counts as pragmatism</w:t>
      </w:r>
      <w:r>
        <w:rPr>
          <w:rFonts w:ascii="Calibri" w:hAnsi="Calibri" w:cs="Calibri"/>
          <w:color w:val="000000"/>
          <w:sz w:val="16"/>
          <w:szCs w:val="16"/>
        </w:rPr>
        <w:t>.</w:t>
      </w:r>
    </w:p>
    <w:p w14:paraId="2A14278D" w14:textId="77777777" w:rsidR="00FC6F9E" w:rsidRPr="00FC6F9E" w:rsidRDefault="00FC6F9E" w:rsidP="00FC6F9E"/>
    <w:sectPr w:rsidR="00FC6F9E" w:rsidRPr="00FC6F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C0E77" w14:textId="77777777" w:rsidR="009F5527" w:rsidRDefault="009F5527" w:rsidP="00066D2C">
      <w:pPr>
        <w:spacing w:after="0" w:line="240" w:lineRule="auto"/>
      </w:pPr>
      <w:r>
        <w:separator/>
      </w:r>
    </w:p>
  </w:endnote>
  <w:endnote w:type="continuationSeparator" w:id="0">
    <w:p w14:paraId="739C3C77" w14:textId="77777777" w:rsidR="009F5527" w:rsidRDefault="009F55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5979" w14:textId="77777777" w:rsidR="009F5527" w:rsidRDefault="009F5527" w:rsidP="00066D2C">
      <w:pPr>
        <w:spacing w:after="0" w:line="240" w:lineRule="auto"/>
      </w:pPr>
      <w:r>
        <w:separator/>
      </w:r>
    </w:p>
  </w:footnote>
  <w:footnote w:type="continuationSeparator" w:id="0">
    <w:p w14:paraId="3BDAA179" w14:textId="77777777" w:rsidR="009F5527" w:rsidRDefault="009F55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10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527"/>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00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D1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F9E"/>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98091"/>
  <w15:chartTrackingRefBased/>
  <w15:docId w15:val="{C63DE13D-9A22-F04B-889A-EEE84A26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1000"/>
    <w:rPr>
      <w:rFonts w:ascii="Calibri" w:hAnsi="Calibri" w:cs="Calibri"/>
    </w:rPr>
  </w:style>
  <w:style w:type="paragraph" w:styleId="Heading1">
    <w:name w:val="heading 1"/>
    <w:aliases w:val="Pocket"/>
    <w:basedOn w:val="Normal"/>
    <w:next w:val="Normal"/>
    <w:link w:val="Heading1Char"/>
    <w:qFormat/>
    <w:rsid w:val="00D410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D410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 Char,Heading 3 Char Char,Char1,Citation"/>
    <w:basedOn w:val="Normal"/>
    <w:next w:val="Normal"/>
    <w:link w:val="Heading3Char"/>
    <w:uiPriority w:val="2"/>
    <w:qFormat/>
    <w:rsid w:val="00D410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D410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410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10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100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D41000"/>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D41000"/>
    <w:rPr>
      <w:color w:val="auto"/>
      <w:u w:val="none"/>
    </w:rPr>
  </w:style>
  <w:style w:type="character" w:customStyle="1" w:styleId="Heading1Char">
    <w:name w:val="Heading 1 Char"/>
    <w:aliases w:val="Pocket Char"/>
    <w:basedOn w:val="DefaultParagraphFont"/>
    <w:link w:val="Heading1"/>
    <w:rsid w:val="00D41000"/>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D41000"/>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D410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4100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4100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41000"/>
    <w:rPr>
      <w:b w:val="0"/>
      <w:sz w:val="22"/>
      <w:u w:val="single"/>
    </w:rPr>
  </w:style>
  <w:style w:type="character" w:styleId="Strong">
    <w:name w:val="Strong"/>
    <w:basedOn w:val="DefaultParagraphFont"/>
    <w:uiPriority w:val="22"/>
    <w:qFormat/>
    <w:rsid w:val="00D41000"/>
    <w:rPr>
      <w:b/>
      <w:bCs/>
    </w:rPr>
  </w:style>
  <w:style w:type="character" w:styleId="BookTitle">
    <w:name w:val="Book Title"/>
    <w:basedOn w:val="DefaultParagraphFont"/>
    <w:uiPriority w:val="33"/>
    <w:qFormat/>
    <w:rsid w:val="00D41000"/>
    <w:rPr>
      <w:b/>
      <w:bCs/>
      <w:i/>
      <w:iCs/>
      <w:spacing w:val="5"/>
    </w:rPr>
  </w:style>
  <w:style w:type="character" w:customStyle="1" w:styleId="Heading5Char">
    <w:name w:val="Heading 5 Char"/>
    <w:basedOn w:val="DefaultParagraphFont"/>
    <w:link w:val="Heading5"/>
    <w:uiPriority w:val="9"/>
    <w:rsid w:val="00D410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1000"/>
  </w:style>
  <w:style w:type="paragraph" w:styleId="Header">
    <w:name w:val="header"/>
    <w:basedOn w:val="Normal"/>
    <w:link w:val="HeaderChar"/>
    <w:uiPriority w:val="99"/>
    <w:rsid w:val="00D41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000"/>
    <w:rPr>
      <w:rFonts w:ascii="Calibri" w:hAnsi="Calibri" w:cs="Calibri"/>
    </w:rPr>
  </w:style>
  <w:style w:type="paragraph" w:styleId="Footer">
    <w:name w:val="footer"/>
    <w:basedOn w:val="Normal"/>
    <w:link w:val="FooterChar"/>
    <w:uiPriority w:val="99"/>
    <w:rsid w:val="00D41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000"/>
    <w:rPr>
      <w:rFonts w:ascii="Calibri" w:hAnsi="Calibri" w:cs="Calibri"/>
    </w:rPr>
  </w:style>
  <w:style w:type="paragraph" w:styleId="BodyText">
    <w:name w:val="Body Text"/>
    <w:basedOn w:val="Normal"/>
    <w:link w:val="BodyTextChar"/>
    <w:uiPriority w:val="99"/>
    <w:unhideWhenUsed/>
    <w:rsid w:val="00D41000"/>
    <w:pPr>
      <w:spacing w:after="120"/>
    </w:pPr>
  </w:style>
  <w:style w:type="character" w:customStyle="1" w:styleId="BodyTextChar">
    <w:name w:val="Body Text Char"/>
    <w:basedOn w:val="DefaultParagraphFont"/>
    <w:link w:val="BodyText"/>
    <w:uiPriority w:val="99"/>
    <w:rsid w:val="00D41000"/>
    <w:rPr>
      <w:rFonts w:ascii="Calibri" w:hAnsi="Calibri" w:cs="Calibri"/>
    </w:rPr>
  </w:style>
  <w:style w:type="paragraph" w:styleId="NoSpacing">
    <w:name w:val="No Spacing"/>
    <w:link w:val="NoSpacingChar"/>
    <w:uiPriority w:val="99"/>
    <w:unhideWhenUsed/>
    <w:qFormat/>
    <w:rsid w:val="00D410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4100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C"/>
    <w:basedOn w:val="DefaultParagraphFont"/>
    <w:link w:val="Heading411"/>
    <w:uiPriority w:val="99"/>
    <w:unhideWhenUsed/>
    <w:rsid w:val="00D41000"/>
    <w:rPr>
      <w:color w:val="0563C1" w:themeColor="hyperlink"/>
      <w:u w:val="single"/>
    </w:rPr>
  </w:style>
  <w:style w:type="character" w:styleId="UnresolvedMention">
    <w:name w:val="Unresolved Mention"/>
    <w:basedOn w:val="DefaultParagraphFont"/>
    <w:uiPriority w:val="99"/>
    <w:semiHidden/>
    <w:unhideWhenUsed/>
    <w:rsid w:val="00D41000"/>
    <w:rPr>
      <w:color w:val="605E5C"/>
      <w:shd w:val="clear" w:color="auto" w:fill="E1DFDD"/>
    </w:rPr>
  </w:style>
  <w:style w:type="paragraph" w:customStyle="1" w:styleId="Emphasis1">
    <w:name w:val="Emphasis1"/>
    <w:basedOn w:val="Normal"/>
    <w:link w:val="Emphasis"/>
    <w:autoRedefine/>
    <w:uiPriority w:val="8"/>
    <w:qFormat/>
    <w:rsid w:val="00D41000"/>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FC6F9E"/>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C6F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FC6F9E"/>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FC6F9E"/>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FC6F9E"/>
    <w:rPr>
      <w:color w:val="222A35" w:themeColor="text2" w:themeShade="80"/>
    </w:rPr>
  </w:style>
  <w:style w:type="character" w:customStyle="1" w:styleId="AnalyticChar">
    <w:name w:val="Analytic Char"/>
    <w:basedOn w:val="DefaultParagraphFont"/>
    <w:link w:val="Analytic"/>
    <w:uiPriority w:val="5"/>
    <w:rsid w:val="00FC6F9E"/>
    <w:rPr>
      <w:rFonts w:ascii="Calibri" w:eastAsiaTheme="majorEastAsia" w:hAnsi="Calibri" w:cstheme="majorBidi"/>
      <w:b/>
      <w:iCs/>
      <w:color w:val="222A35" w:themeColor="text2" w:themeShade="80"/>
      <w:sz w:val="26"/>
    </w:rPr>
  </w:style>
  <w:style w:type="paragraph" w:styleId="ListParagraph">
    <w:name w:val="List Paragraph"/>
    <w:basedOn w:val="Normal"/>
    <w:uiPriority w:val="34"/>
    <w:unhideWhenUsed/>
    <w:qFormat/>
    <w:rsid w:val="00FC6F9E"/>
    <w:pPr>
      <w:ind w:left="720"/>
      <w:contextualSpacing/>
    </w:pPr>
  </w:style>
  <w:style w:type="paragraph" w:customStyle="1" w:styleId="UnderlinePara">
    <w:name w:val="Underline Para"/>
    <w:basedOn w:val="Normal"/>
    <w:autoRedefine/>
    <w:uiPriority w:val="7"/>
    <w:qFormat/>
    <w:rsid w:val="00FC6F9E"/>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FC6F9E"/>
    <w:pPr>
      <w:numPr>
        <w:numId w:val="64"/>
      </w:numPr>
    </w:pPr>
  </w:style>
  <w:style w:type="numbering" w:customStyle="1" w:styleId="1ai10">
    <w:name w:val="1ai10"/>
    <w:rsid w:val="00FC6F9E"/>
    <w:pPr>
      <w:numPr>
        <w:numId w:val="68"/>
      </w:numPr>
    </w:pPr>
  </w:style>
  <w:style w:type="numbering" w:customStyle="1" w:styleId="1ai">
    <w:name w:val="1ai"/>
    <w:rsid w:val="00FC6F9E"/>
    <w:pPr>
      <w:numPr>
        <w:numId w:val="65"/>
      </w:numPr>
    </w:pPr>
  </w:style>
  <w:style w:type="paragraph" w:styleId="NormalWeb">
    <w:name w:val="Normal (Web)"/>
    <w:basedOn w:val="Normal"/>
    <w:uiPriority w:val="99"/>
    <w:semiHidden/>
    <w:unhideWhenUsed/>
    <w:rsid w:val="00FC6F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amp.br/unicamp/noticias/2020/05/05/pandemia-incide-no-ano-mais-importante-da-historia-da-humanidade-serao-proxim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wrepublic.com/article/161575/climate-change-effects-hurtling-toward-global-suicide" TargetMode="External"/><Relationship Id="rId4" Type="http://schemas.openxmlformats.org/officeDocument/2006/relationships/settings" Target="settings.xml"/><Relationship Id="rId9" Type="http://schemas.openxmlformats.org/officeDocument/2006/relationships/hyperlink" Target="https://www.iea.org/reports/global-energy-review2020/global-energy-and-co2-emissions-in-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66</Pages>
  <Words>43813</Words>
  <Characters>244477</Characters>
  <Application>Microsoft Office Word</Application>
  <DocSecurity>0</DocSecurity>
  <Lines>3349</Lines>
  <Paragraphs>1413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2026-01-04T22:56:00Z</dcterms:created>
  <dcterms:modified xsi:type="dcterms:W3CDTF">2026-01-04T22:58:00Z</dcterms:modified>
</cp:coreProperties>
</file>