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46F49" w14:textId="77777777" w:rsidR="001F7E09" w:rsidRDefault="001F7E09" w:rsidP="001F7E09">
      <w:pPr>
        <w:pStyle w:val="Heading1"/>
      </w:pPr>
      <w:r>
        <w:t>1NC</w:t>
      </w:r>
    </w:p>
    <w:p w14:paraId="725E005C" w14:textId="77777777" w:rsidR="001F7E09" w:rsidRDefault="001F7E09" w:rsidP="001F7E09">
      <w:pPr>
        <w:pStyle w:val="Heading2"/>
      </w:pPr>
      <w:r>
        <w:lastRenderedPageBreak/>
        <w:t>OFF</w:t>
      </w:r>
    </w:p>
    <w:p w14:paraId="1B40B625" w14:textId="77777777" w:rsidR="001F7E09" w:rsidRDefault="001F7E09" w:rsidP="001F7E09">
      <w:pPr>
        <w:pStyle w:val="Heading3"/>
      </w:pPr>
      <w:r>
        <w:lastRenderedPageBreak/>
        <w:t>T – 1NC</w:t>
      </w:r>
    </w:p>
    <w:p w14:paraId="1C987280" w14:textId="77777777" w:rsidR="001F7E09" w:rsidRDefault="001F7E09" w:rsidP="001F7E09">
      <w:pPr>
        <w:pStyle w:val="Heading4"/>
      </w:pPr>
      <w:r>
        <w:t xml:space="preserve">Topical AFFs must affirm the resolution. </w:t>
      </w:r>
    </w:p>
    <w:p w14:paraId="1F6D4FCD" w14:textId="77777777" w:rsidR="001F7E09" w:rsidRPr="004A6169" w:rsidRDefault="001F7E09" w:rsidP="001F7E09">
      <w:pPr>
        <w:pStyle w:val="Heading4"/>
      </w:pPr>
      <w:r>
        <w:t>The</w:t>
      </w:r>
      <w:r w:rsidRPr="004A6169">
        <w:t xml:space="preserve"> “USFG” is </w:t>
      </w:r>
      <w:r w:rsidRPr="004A6169">
        <w:rPr>
          <w:u w:val="single"/>
        </w:rPr>
        <w:t>three branches</w:t>
      </w:r>
      <w:r w:rsidRPr="004A6169">
        <w:t xml:space="preserve">. </w:t>
      </w:r>
    </w:p>
    <w:p w14:paraId="3F9B20E6" w14:textId="77777777" w:rsidR="001F7E09" w:rsidRPr="004A6169" w:rsidRDefault="001F7E09" w:rsidP="001F7E09">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3D49DE96" w14:textId="77777777" w:rsidR="001F7E09" w:rsidRDefault="001F7E09" w:rsidP="001F7E09">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55ED01D3" w14:textId="77777777" w:rsidR="001F7E09" w:rsidRPr="00844DD4" w:rsidRDefault="001F7E09" w:rsidP="001F7E09">
      <w:pPr>
        <w:pStyle w:val="Heading4"/>
        <w:rPr>
          <w:u w:val="single"/>
        </w:rPr>
      </w:pPr>
      <w:r>
        <w:t xml:space="preserve">Collective bargaining is a process of </w:t>
      </w:r>
      <w:r>
        <w:rPr>
          <w:u w:val="single"/>
        </w:rPr>
        <w:t>give-and-take</w:t>
      </w:r>
      <w:r>
        <w:t xml:space="preserve"> that results in a legal collective bargaining agreement. </w:t>
      </w:r>
    </w:p>
    <w:p w14:paraId="006BD39F" w14:textId="77777777" w:rsidR="001F7E09" w:rsidRPr="006F781C" w:rsidRDefault="001F7E09" w:rsidP="001F7E09">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43A237AE" w14:textId="77777777" w:rsidR="001F7E09" w:rsidRPr="006F781C" w:rsidRDefault="001F7E09" w:rsidP="001F7E09">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413EDB8A" w14:textId="77777777" w:rsidR="001F7E09" w:rsidRPr="006F781C" w:rsidRDefault="001F7E09" w:rsidP="001F7E09">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23790D75" w14:textId="77777777" w:rsidR="001F7E09" w:rsidRPr="006F781C" w:rsidRDefault="001F7E09" w:rsidP="001F7E09">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7606108D" w14:textId="77777777" w:rsidR="001F7E09" w:rsidRPr="006F781C" w:rsidRDefault="001F7E09" w:rsidP="001F7E09">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 xml:space="preserve">‘give and </w:t>
      </w:r>
      <w:r w:rsidRPr="001B4A6C">
        <w:rPr>
          <w:rStyle w:val="Emphasis"/>
          <w:highlight w:val="cyan"/>
        </w:rPr>
        <w:lastRenderedPageBreak/>
        <w:t>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61B5E343" w14:textId="77777777" w:rsidR="001F7E09" w:rsidRPr="006F781C" w:rsidRDefault="001F7E09" w:rsidP="001F7E09">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19DC6CB7" w14:textId="77777777" w:rsidR="001F7E09" w:rsidRPr="006F781C" w:rsidRDefault="001F7E09" w:rsidP="001F7E09">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3843671F" w14:textId="77777777" w:rsidR="001F7E09" w:rsidRDefault="001F7E09" w:rsidP="001F7E09">
      <w:pPr>
        <w:pStyle w:val="Heading4"/>
      </w:pPr>
      <w:r>
        <w:t>Violation – they don’t defend USFG action or CBAs as a model of organizing.</w:t>
      </w:r>
    </w:p>
    <w:p w14:paraId="0CD7E469" w14:textId="77777777" w:rsidR="001F7E09" w:rsidRDefault="001F7E09" w:rsidP="001F7E09">
      <w:pPr>
        <w:pStyle w:val="Heading4"/>
      </w:pPr>
      <w:r>
        <w:t xml:space="preserve">3 impacts. </w:t>
      </w:r>
    </w:p>
    <w:p w14:paraId="516242F2" w14:textId="77777777" w:rsidR="001F7E09" w:rsidRDefault="001F7E09" w:rsidP="001F7E09">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41AF1D99" w14:textId="77777777" w:rsidR="001F7E09" w:rsidRPr="0017763A" w:rsidRDefault="001F7E09" w:rsidP="001F7E09">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760F4EB2" w14:textId="77777777" w:rsidR="001F7E09" w:rsidRPr="00114A8E" w:rsidRDefault="001F7E09" w:rsidP="001F7E09">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444AF3E1" w14:textId="77777777" w:rsidR="001F7E09" w:rsidRDefault="001F7E09" w:rsidP="001F7E09">
      <w:pPr>
        <w:pStyle w:val="Heading3"/>
      </w:pPr>
      <w:r>
        <w:lastRenderedPageBreak/>
        <w:t>1NC – K – Immediacy</w:t>
      </w:r>
    </w:p>
    <w:p w14:paraId="0A7AEA44" w14:textId="77777777" w:rsidR="001F7E09" w:rsidRDefault="001F7E09" w:rsidP="001F7E09">
      <w:pPr>
        <w:pStyle w:val="Heading4"/>
      </w:pPr>
      <w:r>
        <w:t xml:space="preserve">The 1AC’s critique of organization, synthesis, and universality embraces anarcho-vitalism.  They treat order as parasitic on a prior vital force of life.  This makes formlessness the political ideal.  </w:t>
      </w:r>
    </w:p>
    <w:p w14:paraId="2879D8EB" w14:textId="77777777" w:rsidR="001F7E09" w:rsidRDefault="001F7E09" w:rsidP="001F7E09">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1-4</w:t>
      </w:r>
    </w:p>
    <w:p w14:paraId="65837B46" w14:textId="77777777" w:rsidR="001F7E09" w:rsidRDefault="001F7E09" w:rsidP="001F7E09">
      <w:r>
        <w:t xml:space="preserve">Literary </w:t>
      </w:r>
      <w:r w:rsidRPr="00A42CA7">
        <w:rPr>
          <w:rStyle w:val="StyleUnderline"/>
          <w:highlight w:val="green"/>
        </w:rPr>
        <w:t xml:space="preserve">critics </w:t>
      </w:r>
      <w:r w:rsidRPr="00770FA3">
        <w:rPr>
          <w:rStyle w:val="StyleUnderline"/>
        </w:rPr>
        <w:t>do not</w:t>
      </w:r>
      <w:r w:rsidRPr="00511DDA">
        <w:rPr>
          <w:rStyle w:val="StyleUnderline"/>
        </w:rPr>
        <w:t xml:space="preserve"> generally think of their work as </w:t>
      </w:r>
      <w:r w:rsidRPr="00A42CA7">
        <w:rPr>
          <w:rStyle w:val="StyleUnderline"/>
          <w:highlight w:val="green"/>
        </w:rPr>
        <w:t>building</w:t>
      </w:r>
      <w:r>
        <w:t xml:space="preserve">. </w:t>
      </w:r>
      <w:r w:rsidRPr="00511DDA">
        <w:rPr>
          <w:rStyle w:val="StyleUnderline"/>
        </w:rPr>
        <w:t>We</w:t>
      </w:r>
      <w:r>
        <w:t xml:space="preserve"> prize particularities, revere sublimities, </w:t>
      </w:r>
      <w:r w:rsidRPr="00A42CA7">
        <w:rPr>
          <w:rStyle w:val="StyleUnderline"/>
          <w:highlight w:val="green"/>
        </w:rPr>
        <w:t>linger with the singular</w:t>
      </w:r>
      <w:r>
        <w:t xml:space="preserve">; or we document discourses, quantify patterns, and accumulate information about the past; or we break down popular pleasures, dismantle generalizations, and anatomize domination. Easy as it might be to name the tensions among these principles—between, say, a certain deconstructive regard for the unique turning of tropes and a certain scientistic regard for indexing “semantic units”— </w:t>
      </w:r>
      <w:r w:rsidRPr="001A25A1">
        <w:rPr>
          <w:rStyle w:val="StyleUnderline"/>
        </w:rPr>
        <w:t>there remains uniform</w:t>
      </w:r>
      <w:r>
        <w:t xml:space="preserve"> in so many literary critical practices </w:t>
      </w:r>
      <w:r w:rsidRPr="00770FA3">
        <w:rPr>
          <w:rStyle w:val="StyleUnderline"/>
        </w:rPr>
        <w:t xml:space="preserve">a </w:t>
      </w:r>
      <w:r w:rsidRPr="00A42CA7">
        <w:rPr>
          <w:rStyle w:val="StyleUnderline"/>
          <w:highlight w:val="green"/>
        </w:rPr>
        <w:t xml:space="preserve">code of </w:t>
      </w:r>
      <w:r w:rsidRPr="001A25A1">
        <w:rPr>
          <w:rStyle w:val="StyleUnderline"/>
        </w:rPr>
        <w:t>particularizing</w:t>
      </w:r>
      <w:r>
        <w:t xml:space="preserve"> and concretizing, of </w:t>
      </w:r>
      <w:r w:rsidRPr="00A42CA7">
        <w:rPr>
          <w:rStyle w:val="Emphasis"/>
          <w:highlight w:val="green"/>
        </w:rPr>
        <w:t>destabilizing norms</w:t>
      </w:r>
      <w:r>
        <w:t xml:space="preserve">, </w:t>
      </w:r>
      <w:r w:rsidRPr="00511DDA">
        <w:rPr>
          <w:rStyle w:val="StyleUnderline"/>
        </w:rPr>
        <w:t>disassembling systems</w:t>
      </w:r>
      <w:r>
        <w:t xml:space="preserve">, </w:t>
      </w:r>
      <w:r w:rsidRPr="00A42CA7">
        <w:rPr>
          <w:rStyle w:val="Emphasis"/>
          <w:highlight w:val="green"/>
        </w:rPr>
        <w:t>undoing</w:t>
      </w:r>
      <w:r w:rsidRPr="00511DDA">
        <w:rPr>
          <w:rStyle w:val="Emphasis"/>
        </w:rPr>
        <w:t xml:space="preserve"> </w:t>
      </w:r>
      <w:r w:rsidRPr="00A42CA7">
        <w:rPr>
          <w:rStyle w:val="Emphasis"/>
          <w:highlight w:val="green"/>
        </w:rPr>
        <w:t>universals</w:t>
      </w:r>
      <w:r>
        <w:t xml:space="preserve">—of taking things apart. This particulate ethos coincides with predominant contemporary logics in fields beyond literary criticism (in philosophy and political theory and history) working against abstraction: </w:t>
      </w:r>
      <w:r w:rsidRPr="00511DDA">
        <w:rPr>
          <w:rStyle w:val="StyleUnderline"/>
        </w:rPr>
        <w:t>ending metaphysics, impugning grand narratives, spurning institutions</w:t>
      </w:r>
      <w:r>
        <w:t xml:space="preserve">. Prominent theoretical traditions like Nietzschean genealogy, Benjaminian materialism, Foucauldian historicism, feminism, and deconstruction—and, more immediately, the literary critical reflexes shaped by </w:t>
      </w:r>
      <w:r w:rsidRPr="00A42CA7">
        <w:rPr>
          <w:rStyle w:val="StyleUnderline"/>
          <w:highlight w:val="green"/>
        </w:rPr>
        <w:t>these traditions</w:t>
      </w:r>
      <w:r>
        <w:t xml:space="preserve">— </w:t>
      </w:r>
      <w:r w:rsidRPr="00A42CA7">
        <w:rPr>
          <w:rStyle w:val="StyleUnderline"/>
          <w:highlight w:val="green"/>
        </w:rPr>
        <w:t>exalt unmaking</w:t>
      </w:r>
      <w:r w:rsidRPr="00511DDA">
        <w:rPr>
          <w:rStyle w:val="StyleUnderline"/>
        </w:rPr>
        <w:t xml:space="preserve"> and unbuilding,</w:t>
      </w:r>
      <w:r>
        <w:t xml:space="preserve"> </w:t>
      </w:r>
      <w:r w:rsidRPr="00A42CA7">
        <w:rPr>
          <w:rStyle w:val="StyleUnderline"/>
          <w:highlight w:val="green"/>
        </w:rPr>
        <w:t>rejecting</w:t>
      </w:r>
      <w:r>
        <w:t xml:space="preserve"> in building such dubious forays as </w:t>
      </w:r>
      <w:r w:rsidRPr="00770FA3">
        <w:rPr>
          <w:rStyle w:val="Emphasis"/>
        </w:rPr>
        <w:t>constitution</w:t>
      </w:r>
      <w:r w:rsidRPr="00511DDA">
        <w:rPr>
          <w:rStyle w:val="Emphasis"/>
        </w:rPr>
        <w:t xml:space="preserve">, </w:t>
      </w:r>
      <w:r w:rsidRPr="00A42CA7">
        <w:rPr>
          <w:rStyle w:val="Emphasis"/>
          <w:highlight w:val="green"/>
        </w:rPr>
        <w:t>synthesis</w:t>
      </w:r>
      <w:r w:rsidRPr="00511DDA">
        <w:rPr>
          <w:rStyle w:val="Emphasis"/>
        </w:rPr>
        <w:t xml:space="preserve">, </w:t>
      </w:r>
      <w:r w:rsidRPr="00A42CA7">
        <w:rPr>
          <w:rStyle w:val="Emphasis"/>
          <w:highlight w:val="green"/>
        </w:rPr>
        <w:t>form</w:t>
      </w:r>
      <w:r>
        <w:t xml:space="preserve"> itself.</w:t>
      </w:r>
    </w:p>
    <w:p w14:paraId="001D0659" w14:textId="77777777" w:rsidR="001F7E09" w:rsidRDefault="001F7E09" w:rsidP="001F7E09">
      <w:r>
        <w:t xml:space="preserve">Recent debates in literary study strike clumsily at this consensus without fully discerning it, positing a methodological hegemony of “critique” and “symptomatic reading” that results in too much distance from literature.1 For detractors, critique aggrandizes the critic, implementing a spatial orientation of vertical distance and detachment from cultural production, while the alternatives of postcritique, attachment, description, and surface reading promote instead a horizontal flat ontology, a planarity of distributed agency in which, as its premier exponent, Bruno Latour, puts it, “nothing is, by itself, either reducible or irreducible to anything else.”2 Yet, </w:t>
      </w:r>
      <w:r w:rsidRPr="00A42CA7">
        <w:rPr>
          <w:rStyle w:val="StyleUnderline"/>
          <w:highlight w:val="green"/>
        </w:rPr>
        <w:t>even as these</w:t>
      </w:r>
      <w:r w:rsidRPr="00511DDA">
        <w:rPr>
          <w:rStyle w:val="StyleUnderline"/>
        </w:rPr>
        <w:t xml:space="preserve"> innovations </w:t>
      </w:r>
      <w:r w:rsidRPr="00A42CA7">
        <w:rPr>
          <w:rStyle w:val="StyleUnderline"/>
          <w:highlight w:val="green"/>
        </w:rPr>
        <w:t>proclaim</w:t>
      </w:r>
      <w:r w:rsidRPr="00511DDA">
        <w:rPr>
          <w:rStyle w:val="StyleUnderline"/>
        </w:rPr>
        <w:t xml:space="preserve"> their intention </w:t>
      </w:r>
      <w:r w:rsidRPr="00A42CA7">
        <w:rPr>
          <w:rStyle w:val="StyleUnderline"/>
          <w:highlight w:val="green"/>
        </w:rPr>
        <w:t xml:space="preserve">to </w:t>
      </w:r>
      <w:r w:rsidRPr="00A42CA7">
        <w:rPr>
          <w:rStyle w:val="Emphasis"/>
          <w:highlight w:val="green"/>
        </w:rPr>
        <w:t>break with</w:t>
      </w:r>
      <w:r w:rsidRPr="00A42CA7">
        <w:rPr>
          <w:rStyle w:val="StyleUnderline"/>
          <w:highlight w:val="green"/>
        </w:rPr>
        <w:t xml:space="preserve"> a</w:t>
      </w:r>
      <w:r w:rsidRPr="00511DDA">
        <w:rPr>
          <w:rStyle w:val="StyleUnderline"/>
        </w:rPr>
        <w:t xml:space="preserve"> theoretical, </w:t>
      </w:r>
      <w:r w:rsidRPr="00A42CA7">
        <w:rPr>
          <w:rStyle w:val="Emphasis"/>
          <w:highlight w:val="green"/>
        </w:rPr>
        <w:t>methodological</w:t>
      </w:r>
      <w:r w:rsidRPr="00511DDA">
        <w:rPr>
          <w:rStyle w:val="StyleUnderline"/>
        </w:rPr>
        <w:t xml:space="preserve">, and </w:t>
      </w:r>
      <w:r w:rsidRPr="00511DDA">
        <w:rPr>
          <w:rStyle w:val="Emphasis"/>
        </w:rPr>
        <w:t xml:space="preserve">political </w:t>
      </w:r>
      <w:r w:rsidRPr="00A42CA7">
        <w:rPr>
          <w:rStyle w:val="Emphasis"/>
          <w:highlight w:val="green"/>
        </w:rPr>
        <w:t>status quo</w:t>
      </w:r>
      <w:r w:rsidRPr="00A42CA7">
        <w:rPr>
          <w:highlight w:val="green"/>
        </w:rPr>
        <w:t xml:space="preserve">, </w:t>
      </w:r>
      <w:r w:rsidRPr="00A42CA7">
        <w:rPr>
          <w:rStyle w:val="StyleUnderline"/>
          <w:highlight w:val="green"/>
        </w:rPr>
        <w:t>they preserve</w:t>
      </w:r>
      <w:r>
        <w:t xml:space="preserve"> </w:t>
      </w:r>
      <w:r w:rsidRPr="00511DDA">
        <w:rPr>
          <w:rStyle w:val="StyleUnderline"/>
        </w:rPr>
        <w:t xml:space="preserve">those very </w:t>
      </w:r>
      <w:r w:rsidRPr="00A42CA7">
        <w:rPr>
          <w:rStyle w:val="StyleUnderline"/>
          <w:highlight w:val="green"/>
        </w:rPr>
        <w:t>mores of</w:t>
      </w:r>
      <w:r>
        <w:t xml:space="preserve"> molar </w:t>
      </w:r>
      <w:r w:rsidRPr="00A42CA7">
        <w:rPr>
          <w:rStyle w:val="Emphasis"/>
          <w:highlight w:val="green"/>
        </w:rPr>
        <w:t>disassembling</w:t>
      </w:r>
      <w:r>
        <w:t xml:space="preserve"> </w:t>
      </w:r>
      <w:r w:rsidRPr="00A42CA7">
        <w:rPr>
          <w:rStyle w:val="StyleUnderline"/>
          <w:highlight w:val="green"/>
        </w:rPr>
        <w:t>that</w:t>
      </w:r>
      <w:r w:rsidRPr="00511DDA">
        <w:rPr>
          <w:rStyle w:val="StyleUnderline"/>
        </w:rPr>
        <w:t xml:space="preserve"> stand as anathema to building</w:t>
      </w:r>
      <w:r>
        <w:t>. Even, that is, as postcritique has endeavored to articulate literary study’s insufficient affirmations, its terms of engagement and entailed spatial logics have maintained the truly dominant underlying orientation of taking things apart, immanentizing interactivity of singular individualities, resisting constructivist projects.</w:t>
      </w:r>
    </w:p>
    <w:p w14:paraId="7489369B" w14:textId="77777777" w:rsidR="001F7E09" w:rsidRDefault="001F7E09" w:rsidP="001F7E09">
      <w:r>
        <w:t>There is no better encapsulation of the extent of this attitude than the spectacularly influential philosopher Giorgio Agambens summation of his best-selling Homo Sacer trilogy:</w:t>
      </w:r>
    </w:p>
    <w:p w14:paraId="4F00D3F1" w14:textId="77777777" w:rsidR="001F7E09" w:rsidRDefault="001F7E09" w:rsidP="001F7E09">
      <w:r>
        <w:t>Life is not in itself political.... If to constituent power there correspond revolutions, revolts, and new constitutions, namely, a violence that puts in place and constitutes a new law, for destituent potential it is necessary to think entirely different strategies.3</w:t>
      </w:r>
    </w:p>
    <w:p w14:paraId="6DCFA189" w14:textId="77777777" w:rsidR="001F7E09" w:rsidRDefault="001F7E09" w:rsidP="001F7E09">
      <w:r w:rsidRPr="00511DDA">
        <w:rPr>
          <w:rStyle w:val="StyleUnderline"/>
        </w:rPr>
        <w:t>“Destituent potential</w:t>
      </w:r>
      <w:r>
        <w:t xml:space="preserve">” (from the Latin destituens: “forsaking,” “abandoning”) </w:t>
      </w:r>
      <w:r w:rsidRPr="00A42CA7">
        <w:rPr>
          <w:rStyle w:val="Emphasis"/>
          <w:highlight w:val="green"/>
        </w:rPr>
        <w:t>opposes constituent power</w:t>
      </w:r>
      <w:r w:rsidRPr="00511DDA">
        <w:rPr>
          <w:rStyle w:val="StyleUnderline"/>
        </w:rPr>
        <w:t>:</w:t>
      </w:r>
      <w:r>
        <w:t xml:space="preserve"> </w:t>
      </w:r>
      <w:r w:rsidRPr="00A42CA7">
        <w:rPr>
          <w:rStyle w:val="StyleUnderline"/>
          <w:highlight w:val="green"/>
        </w:rPr>
        <w:t>building things up</w:t>
      </w:r>
      <w:r w:rsidRPr="00511DDA">
        <w:rPr>
          <w:rStyle w:val="StyleUnderline"/>
        </w:rPr>
        <w:t>,</w:t>
      </w:r>
      <w:r w:rsidRPr="00511DDA">
        <w:rPr>
          <w:rStyle w:val="Emphasis"/>
        </w:rPr>
        <w:t xml:space="preserve"> </w:t>
      </w:r>
      <w:r w:rsidRPr="00A42CA7">
        <w:rPr>
          <w:rStyle w:val="Emphasis"/>
          <w:highlight w:val="green"/>
        </w:rPr>
        <w:t>making life in</w:t>
      </w:r>
      <w:r w:rsidRPr="00511DDA">
        <w:rPr>
          <w:rStyle w:val="Emphasis"/>
        </w:rPr>
        <w:t xml:space="preserve"> </w:t>
      </w:r>
      <w:r w:rsidRPr="00A42CA7">
        <w:rPr>
          <w:rStyle w:val="Emphasis"/>
          <w:highlight w:val="green"/>
        </w:rPr>
        <w:t>collectivities</w:t>
      </w:r>
      <w:r>
        <w:t xml:space="preserve"> </w:t>
      </w:r>
      <w:r w:rsidRPr="00A42CA7">
        <w:rPr>
          <w:rStyle w:val="StyleUnderline"/>
          <w:highlight w:val="green"/>
        </w:rPr>
        <w:t>through revolution, constitution, and law</w:t>
      </w:r>
      <w:r>
        <w:t xml:space="preserve">. </w:t>
      </w:r>
      <w:r w:rsidRPr="00A42CA7">
        <w:rPr>
          <w:rStyle w:val="Emphasis"/>
          <w:highlight w:val="green"/>
        </w:rPr>
        <w:lastRenderedPageBreak/>
        <w:t>Conflating constituting with violence</w:t>
      </w:r>
      <w:r w:rsidRPr="00511DDA">
        <w:rPr>
          <w:rStyle w:val="Emphasis"/>
        </w:rPr>
        <w:t>,</w:t>
      </w:r>
      <w:r>
        <w:t xml:space="preserve"> Agamben conjures </w:t>
      </w:r>
      <w:r w:rsidRPr="00A42CA7">
        <w:rPr>
          <w:rStyle w:val="StyleUnderline"/>
          <w:highlight w:val="green"/>
        </w:rPr>
        <w:t>an alternative in</w:t>
      </w:r>
      <w:r w:rsidRPr="00511DDA">
        <w:rPr>
          <w:rStyle w:val="StyleUnderline"/>
        </w:rPr>
        <w:t xml:space="preserve"> destituent </w:t>
      </w:r>
      <w:r w:rsidRPr="00A42CA7">
        <w:rPr>
          <w:rStyle w:val="StyleUnderline"/>
          <w:highlight w:val="green"/>
        </w:rPr>
        <w:t>chaos</w:t>
      </w:r>
      <w:r>
        <w:t xml:space="preserve">, </w:t>
      </w:r>
      <w:r w:rsidRPr="00511DDA">
        <w:rPr>
          <w:rStyle w:val="StyleUnderline"/>
        </w:rPr>
        <w:t>the f</w:t>
      </w:r>
      <w:r w:rsidRPr="00511DDA">
        <w:rPr>
          <w:rStyle w:val="Emphasis"/>
        </w:rPr>
        <w:t>low of vitality without</w:t>
      </w:r>
      <w:r w:rsidRPr="00511DDA">
        <w:rPr>
          <w:rStyle w:val="StyleUnderline"/>
        </w:rPr>
        <w:t xml:space="preserve"> constitution, </w:t>
      </w:r>
      <w:r w:rsidRPr="00770FA3">
        <w:rPr>
          <w:rStyle w:val="StyleUnderline"/>
        </w:rPr>
        <w:t>structure</w:t>
      </w:r>
      <w:r w:rsidRPr="00511DDA">
        <w:rPr>
          <w:rStyle w:val="StyleUnderline"/>
        </w:rPr>
        <w:t xml:space="preserve">, order, or </w:t>
      </w:r>
      <w:r w:rsidRPr="00511DDA">
        <w:rPr>
          <w:rStyle w:val="Emphasis"/>
        </w:rPr>
        <w:t>form</w:t>
      </w:r>
      <w:r>
        <w:t xml:space="preserve">. For Agamben and the critical matrix he epitomizes, “one day humanity will ... be free from (law) for good”; freedom means nothing more than destituent play, deforming and unforming, ceaseless tearing down. </w:t>
      </w:r>
      <w:r w:rsidRPr="00A42CA7">
        <w:rPr>
          <w:rStyle w:val="Emphasis"/>
          <w:highlight w:val="green"/>
        </w:rPr>
        <w:t>Formlessness becomes the ideal</w:t>
      </w:r>
      <w:r>
        <w:t xml:space="preserve"> uniting a variety of theories, from the mosh of the multitude to </w:t>
      </w:r>
      <w:r w:rsidRPr="00A42CA7">
        <w:rPr>
          <w:rStyle w:val="StyleUnderline"/>
          <w:highlight w:val="green"/>
        </w:rPr>
        <w:t xml:space="preserve">the localization of </w:t>
      </w:r>
      <w:r w:rsidRPr="00A42CA7">
        <w:rPr>
          <w:rStyle w:val="Emphasis"/>
          <w:highlight w:val="green"/>
        </w:rPr>
        <w:t>microstruggle</w:t>
      </w:r>
      <w:r w:rsidRPr="00511DDA">
        <w:rPr>
          <w:rStyle w:val="Emphasis"/>
        </w:rPr>
        <w:t xml:space="preserve"> and microaggression</w:t>
      </w:r>
      <w:r>
        <w:t xml:space="preserve">, from the voluntarist assembly of actors and networks to the flow of affects untethered from constructs, from the deification of irony and incompletion </w:t>
      </w:r>
      <w:r w:rsidRPr="00511DDA">
        <w:rPr>
          <w:rStyle w:val="StyleUnderline"/>
        </w:rPr>
        <w:t xml:space="preserve">to the culminating conviction that life springs forth without form and </w:t>
      </w:r>
      <w:r w:rsidRPr="00511DDA">
        <w:rPr>
          <w:rStyle w:val="Emphasis"/>
        </w:rPr>
        <w:t>thrives in form’s absence</w:t>
      </w:r>
      <w:r>
        <w:t xml:space="preserve">. Noting its characteristic horizon of an-arche, the “without of order,” </w:t>
      </w:r>
      <w:r w:rsidRPr="00511DDA">
        <w:rPr>
          <w:rStyle w:val="StyleUnderline"/>
        </w:rPr>
        <w:t xml:space="preserve">we might deem </w:t>
      </w:r>
      <w:r w:rsidRPr="00A42CA7">
        <w:rPr>
          <w:rStyle w:val="StyleUnderline"/>
          <w:highlight w:val="green"/>
        </w:rPr>
        <w:t>this</w:t>
      </w:r>
      <w:r w:rsidRPr="00511DDA">
        <w:rPr>
          <w:rStyle w:val="StyleUnderline"/>
        </w:rPr>
        <w:t xml:space="preserve"> </w:t>
      </w:r>
      <w:r>
        <w:t xml:space="preserve">beatific </w:t>
      </w:r>
      <w:r w:rsidRPr="00A42CA7">
        <w:rPr>
          <w:rStyle w:val="StyleUnderline"/>
          <w:highlight w:val="green"/>
        </w:rPr>
        <w:t>fantasy</w:t>
      </w:r>
      <w:r w:rsidRPr="00511DDA">
        <w:rPr>
          <w:rStyle w:val="StyleUnderline"/>
        </w:rPr>
        <w:t xml:space="preserve"> of formless life “</w:t>
      </w:r>
      <w:r w:rsidRPr="00A42CA7">
        <w:rPr>
          <w:rStyle w:val="Emphasis"/>
          <w:highlight w:val="green"/>
        </w:rPr>
        <w:t>anarcho-vitalism</w:t>
      </w:r>
      <w:r w:rsidRPr="00511DDA">
        <w:rPr>
          <w:rStyle w:val="Emphasis"/>
        </w:rPr>
        <w:t>.”</w:t>
      </w:r>
    </w:p>
    <w:p w14:paraId="5174EE91" w14:textId="77777777" w:rsidR="001F7E09" w:rsidRDefault="001F7E09" w:rsidP="001F7E09">
      <w:r>
        <w:t xml:space="preserve">This pervasive political lament of form’s order has profoundly shaped the study of aesthetic form and the tradition of articulating aesthetics and politics. Since the middle of the twentieth century, when human beings dramatically escalated the means, technologies, and purviews of political conflict through worldwide war, nuclear fission, and the Final Solution, the domains of philosophical and artistic inquiry termed “critical theory” have addressed the interactions of politics and aesthetics. Thinkers such as Theodor Adorno, Walter Benjamin, and Slavoj Žižek have asked what happens when the inevitability of political strife is represented in, dispelled through, or fueled by aesthetic media such as slogans, propaganda, graphic design, photography, dance, and literature. In its earliest incarnations, this discourse warned that one of the very most insidious tendencies of human association—fascism— could be dubbed “the aestheticization of politics”: treating the unending antagonisms and deliberations and improvisations of political existence as if soluble by the imposition of the ideal unities emblematized in the hermeticism of art for art’s sake.4 </w:t>
      </w:r>
      <w:r w:rsidRPr="00770FA3">
        <w:rPr>
          <w:rStyle w:val="StyleUnderline"/>
        </w:rPr>
        <w:t>Aesthetics</w:t>
      </w:r>
      <w:r w:rsidRPr="00511DDA">
        <w:rPr>
          <w:rStyle w:val="StyleUnderline"/>
        </w:rPr>
        <w:t xml:space="preserve"> become </w:t>
      </w:r>
      <w:r w:rsidRPr="00770FA3">
        <w:rPr>
          <w:rStyle w:val="StyleUnderline"/>
        </w:rPr>
        <w:t>incriminated for their boundedness</w:t>
      </w:r>
      <w:r>
        <w:t>—</w:t>
      </w:r>
      <w:r w:rsidRPr="00A42CA7">
        <w:rPr>
          <w:rStyle w:val="Emphasis"/>
          <w:highlight w:val="green"/>
        </w:rPr>
        <w:t>to give form is to oppressively contain</w:t>
      </w:r>
      <w:r>
        <w:t>—</w:t>
      </w:r>
      <w:r w:rsidRPr="00511DDA">
        <w:rPr>
          <w:rStyle w:val="StyleUnderline"/>
        </w:rPr>
        <w:t xml:space="preserve">with the upshot that </w:t>
      </w:r>
      <w:r w:rsidRPr="00A42CA7">
        <w:rPr>
          <w:rStyle w:val="StyleUnderline"/>
          <w:highlight w:val="green"/>
        </w:rPr>
        <w:t>the study</w:t>
      </w:r>
      <w:r w:rsidRPr="00511DDA">
        <w:rPr>
          <w:rStyle w:val="StyleUnderline"/>
        </w:rPr>
        <w:t xml:space="preserve"> of art </w:t>
      </w:r>
      <w:r w:rsidRPr="00A42CA7">
        <w:rPr>
          <w:rStyle w:val="StyleUnderline"/>
          <w:highlight w:val="green"/>
        </w:rPr>
        <w:t>favors</w:t>
      </w:r>
      <w:r w:rsidRPr="00511DDA">
        <w:rPr>
          <w:rStyle w:val="StyleUnderline"/>
        </w:rPr>
        <w:t xml:space="preserve"> </w:t>
      </w:r>
      <w:r w:rsidRPr="009447FB">
        <w:rPr>
          <w:rStyle w:val="StyleUnderline"/>
        </w:rPr>
        <w:t>fragmentation, unmaking, decomposition</w:t>
      </w:r>
      <w:r>
        <w:t xml:space="preserve">. </w:t>
      </w:r>
      <w:r w:rsidRPr="00511DDA">
        <w:rPr>
          <w:rStyle w:val="StyleUnderline"/>
        </w:rPr>
        <w:t>Privileging</w:t>
      </w:r>
      <w:r>
        <w:t xml:space="preserve"> modernism over realism, openness over closure, </w:t>
      </w:r>
      <w:r w:rsidRPr="00511DDA">
        <w:rPr>
          <w:rStyle w:val="StyleUnderline"/>
        </w:rPr>
        <w:t>transgression over synthesis,</w:t>
      </w:r>
      <w:r>
        <w:t xml:space="preserve"> irony over telos, </w:t>
      </w:r>
      <w:r w:rsidRPr="00511DDA">
        <w:rPr>
          <w:rStyle w:val="StyleUnderline"/>
        </w:rPr>
        <w:t>methodological protocols</w:t>
      </w:r>
      <w:r>
        <w:t xml:space="preserve"> and theoretical truisms in the study of art h</w:t>
      </w:r>
      <w:r w:rsidRPr="00511DDA">
        <w:rPr>
          <w:rStyle w:val="StyleUnderline"/>
        </w:rPr>
        <w:t>ave celebrated forms that undo their own formedness</w:t>
      </w:r>
      <w:r>
        <w:t xml:space="preserve"> </w:t>
      </w:r>
      <w:r w:rsidRPr="00511DDA">
        <w:rPr>
          <w:rStyle w:val="StyleUnderline"/>
        </w:rPr>
        <w:t xml:space="preserve">and have </w:t>
      </w:r>
      <w:r w:rsidRPr="00A42CA7">
        <w:rPr>
          <w:rStyle w:val="StyleUnderline"/>
          <w:highlight w:val="green"/>
        </w:rPr>
        <w:t xml:space="preserve">imagined politics as </w:t>
      </w:r>
      <w:r w:rsidRPr="00A42CA7">
        <w:rPr>
          <w:rStyle w:val="Emphasis"/>
          <w:highlight w:val="green"/>
        </w:rPr>
        <w:t>demolition</w:t>
      </w:r>
      <w:r>
        <w:t>. The value of what forms build recedes.</w:t>
      </w:r>
    </w:p>
    <w:p w14:paraId="0DF11CCD" w14:textId="77777777" w:rsidR="001F7E09" w:rsidRDefault="001F7E09" w:rsidP="001F7E09">
      <w:r>
        <w:t xml:space="preserve">Notably, the very latest theories of aesthetics and politics invert many of the Frankfurt School’s precepts, while nonetheless continuing to elevate disruption and unsettling above forming and building. Jacques Rancière and Caroline Levine have both markedly revalorized the aestheticization of politics by arguing that far from being an epiphenomenon dispelling politics, aesthetics; amount to the core of politics: arrangement, patterning, and ordering of the socialities and indeed of the sensory bodily experience of everyday life. For Rancière, politics signals the designed configuration of social relations, including who counts as a subject, who can be heard or recognized by political institutions, what counts as a collective, and the corresponding constitution of the sensorium.5 </w:t>
      </w:r>
      <w:r w:rsidRPr="00A42CA7">
        <w:rPr>
          <w:rStyle w:val="StyleUnderline"/>
          <w:highlight w:val="green"/>
        </w:rPr>
        <w:t xml:space="preserve">When </w:t>
      </w:r>
      <w:r w:rsidRPr="009447FB">
        <w:rPr>
          <w:rStyle w:val="StyleUnderline"/>
        </w:rPr>
        <w:t>kinetic</w:t>
      </w:r>
      <w:r w:rsidRPr="00511DDA">
        <w:rPr>
          <w:rStyle w:val="StyleUnderline"/>
        </w:rPr>
        <w:t xml:space="preserve"> </w:t>
      </w:r>
      <w:r w:rsidRPr="00A42CA7">
        <w:rPr>
          <w:rStyle w:val="StyleUnderline"/>
          <w:highlight w:val="green"/>
        </w:rPr>
        <w:t>design arrests</w:t>
      </w:r>
      <w:r w:rsidRPr="00511DDA">
        <w:rPr>
          <w:rStyle w:val="StyleUnderline"/>
        </w:rPr>
        <w:t xml:space="preserve"> in </w:t>
      </w:r>
      <w:r w:rsidRPr="00A42CA7">
        <w:rPr>
          <w:rStyle w:val="StyleUnderline"/>
          <w:highlight w:val="green"/>
        </w:rPr>
        <w:t>an order</w:t>
      </w:r>
      <w:r w:rsidRPr="00511DDA">
        <w:rPr>
          <w:rStyle w:val="StyleUnderline"/>
        </w:rPr>
        <w:t xml:space="preserve">, </w:t>
      </w:r>
      <w:r w:rsidRPr="00A42CA7">
        <w:rPr>
          <w:rStyle w:val="StyleUnderline"/>
          <w:highlight w:val="green"/>
        </w:rPr>
        <w:t xml:space="preserve">that </w:t>
      </w:r>
      <w:r w:rsidRPr="00A42CA7">
        <w:rPr>
          <w:rStyle w:val="Emphasis"/>
          <w:highlight w:val="green"/>
        </w:rPr>
        <w:t>order</w:t>
      </w:r>
      <w:r w:rsidRPr="00A42CA7">
        <w:rPr>
          <w:rStyle w:val="StyleUnderline"/>
          <w:highlight w:val="green"/>
        </w:rPr>
        <w:t xml:space="preserve"> </w:t>
      </w:r>
      <w:r w:rsidRPr="00A42CA7">
        <w:rPr>
          <w:rStyle w:val="Emphasis"/>
          <w:highlight w:val="green"/>
        </w:rPr>
        <w:t>equates to</w:t>
      </w:r>
      <w:r w:rsidRPr="00511DDA">
        <w:rPr>
          <w:rStyle w:val="Emphasis"/>
        </w:rPr>
        <w:t xml:space="preserve"> “the </w:t>
      </w:r>
      <w:r w:rsidRPr="00A42CA7">
        <w:rPr>
          <w:rStyle w:val="Emphasis"/>
          <w:highlight w:val="green"/>
        </w:rPr>
        <w:t>police</w:t>
      </w:r>
      <w:r w:rsidRPr="00511DDA">
        <w:rPr>
          <w:rStyle w:val="Emphasis"/>
        </w:rPr>
        <w:t>.”</w:t>
      </w:r>
      <w:r>
        <w:t xml:space="preserve"> Hence, </w:t>
      </w:r>
      <w:r w:rsidRPr="00A42CA7">
        <w:rPr>
          <w:rStyle w:val="Emphasis"/>
          <w:highlight w:val="green"/>
        </w:rPr>
        <w:t>disruption</w:t>
      </w:r>
      <w:r w:rsidRPr="00511DDA">
        <w:rPr>
          <w:rStyle w:val="StyleUnderline"/>
        </w:rPr>
        <w:t xml:space="preserve"> </w:t>
      </w:r>
      <w:r w:rsidRPr="00A42CA7">
        <w:rPr>
          <w:rStyle w:val="StyleUnderline"/>
          <w:highlight w:val="green"/>
        </w:rPr>
        <w:t>shimmers as</w:t>
      </w:r>
      <w:r w:rsidRPr="00511DDA">
        <w:rPr>
          <w:rStyle w:val="StyleUnderline"/>
        </w:rPr>
        <w:t xml:space="preserve"> a </w:t>
      </w:r>
      <w:r w:rsidRPr="00511DDA">
        <w:rPr>
          <w:rStyle w:val="Emphasis"/>
        </w:rPr>
        <w:t xml:space="preserve">means that is </w:t>
      </w:r>
      <w:r w:rsidRPr="00A42CA7">
        <w:rPr>
          <w:rStyle w:val="Emphasis"/>
          <w:highlight w:val="green"/>
        </w:rPr>
        <w:t>its own end</w:t>
      </w:r>
      <w:r w:rsidRPr="00511DDA">
        <w:rPr>
          <w:rStyle w:val="Emphasis"/>
        </w:rPr>
        <w:t>.</w:t>
      </w:r>
      <w:r>
        <w:t xml:space="preserve"> Such </w:t>
      </w:r>
      <w:r w:rsidRPr="00511DDA">
        <w:rPr>
          <w:rStyle w:val="StyleUnderline"/>
        </w:rPr>
        <w:t>centralization of the aesthetics proper to politics gives rise to a vision of politics as finally about disruption itself</w:t>
      </w:r>
      <w:r>
        <w:t xml:space="preserve">. What is more, </w:t>
      </w:r>
      <w:r w:rsidRPr="00511DDA">
        <w:rPr>
          <w:rStyle w:val="StyleUnderline"/>
        </w:rPr>
        <w:t>the exuberant energies of distributing sensation appear to exceed the determining forces that prevent aesthetic play from fully transforming political relations</w:t>
      </w:r>
      <w:r>
        <w:t xml:space="preserve">—namely, the domination of political assignations by the contradictions of the capitalist mode of production. Excising determination of this type is an explicit principle for Caroline Levine, whose theses on form depart from “too strong an analytic emphasis on deep structures” like “causality” to explore alternatives of “social </w:t>
      </w:r>
      <w:r>
        <w:lastRenderedPageBreak/>
        <w:t>disorganization.”6 In her groundbreaking Forms: Whole, Rhythm, Hierarchy, Network Levine defines “form” as “all shapes and configurations, all ordering principles, all patterns of repetition and difference”7 and reconstructs formalism as a crucial tool for social analysis, since it has “the potential to unsettle conventional, rigid social and conceptual forms”;8 she similarly concludes the book by according the savvy formalist the emancipatory political agency of “refusing to join hierarchies and escaping from enclosing shapes.”9</w:t>
      </w:r>
    </w:p>
    <w:p w14:paraId="75EA9C11" w14:textId="77777777" w:rsidR="001F7E09" w:rsidRDefault="001F7E09" w:rsidP="001F7E09">
      <w:pPr>
        <w:pStyle w:val="Heading4"/>
      </w:pPr>
      <w:r>
        <w:t xml:space="preserve">Immediacy as a style emphasizes the ineffability of bodily pain and the inability of any discipline, organization, or shared program to represent common harm.  This aestheticizes the dominant conditions of flexible labor and deinstitutionalization.  </w:t>
      </w:r>
    </w:p>
    <w:p w14:paraId="44722FD6" w14:textId="77777777" w:rsidR="001F7E09" w:rsidRDefault="001F7E09" w:rsidP="001F7E09">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6BA201BA" w14:textId="77777777" w:rsidR="001F7E09" w:rsidRDefault="001F7E09" w:rsidP="001F7E09">
      <w:r w:rsidRPr="00BA5242">
        <w:t xml:space="preserve">Since the last quarter of the twentieth century, </w:t>
      </w:r>
      <w:r w:rsidRPr="00A42CA7">
        <w:rPr>
          <w:rStyle w:val="StyleUnderline"/>
          <w:highlight w:val="green"/>
        </w:rPr>
        <w:t>economic restructuring</w:t>
      </w:r>
      <w:r w:rsidRPr="00BA5242">
        <w:t xml:space="preserve"> in the anglophone world, and especially the United Kingdom and United States, </w:t>
      </w:r>
      <w:r w:rsidRPr="00F330E7">
        <w:rPr>
          <w:rStyle w:val="StyleUnderline"/>
        </w:rPr>
        <w:t xml:space="preserve">has </w:t>
      </w:r>
      <w:r w:rsidRPr="00A42CA7">
        <w:rPr>
          <w:rStyle w:val="StyleUnderline"/>
          <w:highlight w:val="green"/>
        </w:rPr>
        <w:t>sculpted</w:t>
      </w:r>
      <w:r w:rsidRPr="00BA5242">
        <w:t xml:space="preserve"> every aspect of </w:t>
      </w:r>
      <w:r w:rsidRPr="00A42CA7">
        <w:rPr>
          <w:rStyle w:val="StyleUnderline"/>
          <w:highlight w:val="green"/>
        </w:rPr>
        <w:t>social life to the model of</w:t>
      </w:r>
      <w:r w:rsidRPr="00A42CA7">
        <w:rPr>
          <w:highlight w:val="green"/>
        </w:rPr>
        <w:t xml:space="preserve"> </w:t>
      </w:r>
      <w:r w:rsidRPr="00A42CA7">
        <w:rPr>
          <w:rStyle w:val="Emphasis"/>
          <w:highlight w:val="green"/>
        </w:rPr>
        <w:t>market competition</w:t>
      </w:r>
      <w:r w:rsidRPr="00A42CA7">
        <w:rPr>
          <w:highlight w:val="green"/>
        </w:rPr>
        <w:t>,</w:t>
      </w:r>
      <w:r w:rsidRPr="00BA5242">
        <w:t xml:space="preserve"> blazing new frontiers in </w:t>
      </w:r>
      <w:r w:rsidRPr="00A42CA7">
        <w:rPr>
          <w:rStyle w:val="StyleUnderline"/>
          <w:highlight w:val="green"/>
        </w:rPr>
        <w:t>reconceiving human being as human capital</w:t>
      </w:r>
      <w:r w:rsidRPr="00BA5242">
        <w:t xml:space="preserve">. This has involved channeling wealth upward by </w:t>
      </w:r>
      <w:r w:rsidRPr="00A42CA7">
        <w:rPr>
          <w:rStyle w:val="StyleUnderline"/>
          <w:highlight w:val="green"/>
        </w:rPr>
        <w:t>defunding public institutions</w:t>
      </w:r>
      <w:r w:rsidRPr="00BA5242">
        <w:t xml:space="preserve">, slashing corporate and upper-income-bracket tax rates, promoting corporate welfare and corporate personhood above public well-being, </w:t>
      </w:r>
      <w:r w:rsidRPr="00F330E7">
        <w:rPr>
          <w:rStyle w:val="StyleUnderline"/>
        </w:rPr>
        <w:t>responsibilization</w:t>
      </w:r>
      <w:r w:rsidRPr="00BA5242">
        <w:t xml:space="preserve">— </w:t>
      </w:r>
      <w:r w:rsidRPr="00A42CA7">
        <w:rPr>
          <w:rStyle w:val="StyleUnderline"/>
          <w:highlight w:val="green"/>
        </w:rPr>
        <w:t>making individuals</w:t>
      </w:r>
      <w:r w:rsidRPr="00F330E7">
        <w:rPr>
          <w:rStyle w:val="StyleUnderline"/>
        </w:rPr>
        <w:t xml:space="preserve"> and families </w:t>
      </w:r>
      <w:r w:rsidRPr="00A42CA7">
        <w:rPr>
          <w:rStyle w:val="StyleUnderline"/>
          <w:highlight w:val="green"/>
        </w:rPr>
        <w:t>bear the costs of social reproduction</w:t>
      </w:r>
      <w:r w:rsidRPr="00BA5242">
        <w:t xml:space="preserve"> like </w:t>
      </w:r>
      <w:r w:rsidRPr="00F330E7">
        <w:rPr>
          <w:rStyle w:val="StyleUnderline"/>
        </w:rPr>
        <w:t>education and health care</w:t>
      </w:r>
      <w:r w:rsidRPr="00BA5242">
        <w:t xml:space="preserve">—and </w:t>
      </w:r>
      <w:r w:rsidRPr="00A42CA7">
        <w:rPr>
          <w:rStyle w:val="StyleUnderline"/>
          <w:highlight w:val="green"/>
        </w:rPr>
        <w:t>commodifying the commons</w:t>
      </w:r>
      <w:r w:rsidRPr="00BA5242">
        <w:t xml:space="preserve"> and the body. Genomes, quantified habits, drinking water, air and shade and sun are all for sale; </w:t>
      </w:r>
      <w:r w:rsidRPr="00F330E7">
        <w:rPr>
          <w:rStyle w:val="StyleUnderline"/>
        </w:rPr>
        <w:t>land grabs</w:t>
      </w:r>
      <w:r w:rsidRPr="00BA5242">
        <w:t xml:space="preserve"> on several continents; </w:t>
      </w:r>
      <w:r w:rsidRPr="00F330E7">
        <w:rPr>
          <w:rStyle w:val="StyleUnderline"/>
        </w:rPr>
        <w:t>violent policing of formerly public spaces</w:t>
      </w:r>
      <w:r w:rsidRPr="00BA5242">
        <w:t xml:space="preserve"> like parks and bus stop benches and sidewalk vending all repeat the historical processes of the birth of the nation state in the sixteenth century, the expulsion from common lands in the eighteenth, and the extraction of planetary minerals in the twentieth. These are some of the many elements that</w:t>
      </w:r>
      <w:r>
        <w:t xml:space="preserve"> historians and political theorists like David Harvey, Silvia Federici, Ashley Dawson, and others deem “the new enclosures.”35 Enclosure is inscribed as literature in the gestures of privatization and prosaicism this chapter catalogs. Literature now encloses and reifies the substance of real bodies and real identities, excluding the less phenomenal, more speculative processes of fictionality and figuration.</w:t>
      </w:r>
    </w:p>
    <w:p w14:paraId="4129265F" w14:textId="77777777" w:rsidR="001F7E09" w:rsidRDefault="001F7E09" w:rsidP="001F7E09">
      <w:r>
        <w:t xml:space="preserve">The mode of production in the twenty-first century does not fundamentally differ from that in the 1960s, but, as we saw in “Circulation,” the relative importance accorded to circulation (including financialization, communications, and networking) is new. Similarly, </w:t>
      </w:r>
      <w:r w:rsidRPr="00A42CA7">
        <w:rPr>
          <w:rStyle w:val="StyleUnderline"/>
          <w:highlight w:val="green"/>
        </w:rPr>
        <w:t>the conceit of the self</w:t>
      </w:r>
      <w:r>
        <w:t xml:space="preserve"> as the scaturient seat of human capital, a conceit we in “Imaginary” saw constituted as psychic truth by the enterprise to squeeze efficiencies from the social reproduction process, </w:t>
      </w:r>
      <w:r w:rsidRPr="00A42CA7">
        <w:rPr>
          <w:rStyle w:val="StyleUnderline"/>
          <w:highlight w:val="green"/>
        </w:rPr>
        <w:t>is also a determinant of literary</w:t>
      </w:r>
      <w:r w:rsidRPr="00A42CA7">
        <w:rPr>
          <w:highlight w:val="green"/>
        </w:rPr>
        <w:t xml:space="preserve"> </w:t>
      </w:r>
      <w:r w:rsidRPr="00A42CA7">
        <w:rPr>
          <w:rStyle w:val="Emphasis"/>
          <w:highlight w:val="green"/>
        </w:rPr>
        <w:t>immediacy as style.</w:t>
      </w:r>
      <w:r>
        <w:t xml:space="preserve"> </w:t>
      </w:r>
      <w:r w:rsidRPr="00A42CA7">
        <w:rPr>
          <w:rStyle w:val="StyleUnderline"/>
          <w:highlight w:val="green"/>
        </w:rPr>
        <w:t>Economic premiums on speed, flow, and auto-actualization inscribe themselves into literary styl</w:t>
      </w:r>
      <w:r w:rsidRPr="00A42CA7">
        <w:rPr>
          <w:highlight w:val="green"/>
        </w:rPr>
        <w:t xml:space="preserve">e; </w:t>
      </w:r>
      <w:r w:rsidRPr="00A42CA7">
        <w:rPr>
          <w:rStyle w:val="StyleUnderline"/>
          <w:highlight w:val="green"/>
        </w:rPr>
        <w:t xml:space="preserve">immediacy writing’s </w:t>
      </w:r>
      <w:r w:rsidRPr="00A42CA7">
        <w:rPr>
          <w:rStyle w:val="Emphasis"/>
          <w:highlight w:val="green"/>
        </w:rPr>
        <w:t>anti-representational</w:t>
      </w:r>
      <w:r>
        <w:t xml:space="preserve">, antifictional centrifugality of </w:t>
      </w:r>
      <w:r w:rsidRPr="00A42CA7">
        <w:rPr>
          <w:rStyle w:val="Emphasis"/>
          <w:highlight w:val="green"/>
        </w:rPr>
        <w:t>charisma</w:t>
      </w:r>
      <w:r w:rsidRPr="00A42CA7">
        <w:rPr>
          <w:highlight w:val="green"/>
        </w:rPr>
        <w:t xml:space="preserve"> </w:t>
      </w:r>
      <w:r w:rsidRPr="00A42CA7">
        <w:rPr>
          <w:rStyle w:val="Emphasis"/>
          <w:highlight w:val="green"/>
        </w:rPr>
        <w:t>aestheticizes this capitalist base</w:t>
      </w:r>
      <w:r w:rsidRPr="00A42CA7">
        <w:rPr>
          <w:highlight w:val="green"/>
        </w:rPr>
        <w:t>.</w:t>
      </w:r>
      <w:r>
        <w:t xml:space="preserve"> But, if this all sounds like vulgar Marxism, pinpointing a cause for the privatization and demediation of fiction in the privatization and stalling of macroeconomic relations, we can granulate that causality by attending to more mundane and institutional levels; at the same time, we can also appreciate the array of effects of these causes by studying other significant trends activating immediacy in contemporary literary production. And, later, we will make the dialectical swerve, attending in the conclusion to counter- hegemonic literary projects that capacitate critique of the contradictory conditions immediacy symptomatizes.</w:t>
      </w:r>
    </w:p>
    <w:p w14:paraId="62B1D045" w14:textId="77777777" w:rsidR="001F7E09" w:rsidRDefault="001F7E09" w:rsidP="001F7E09">
      <w:r>
        <w:lastRenderedPageBreak/>
        <w:t xml:space="preserve">Let’s begin the granulation by </w:t>
      </w:r>
      <w:r w:rsidRPr="00F330E7">
        <w:rPr>
          <w:rStyle w:val="StyleUnderline"/>
        </w:rPr>
        <w:t>exploring</w:t>
      </w:r>
      <w:r>
        <w:t xml:space="preserve"> some </w:t>
      </w:r>
      <w:r w:rsidRPr="00F330E7">
        <w:rPr>
          <w:rStyle w:val="StyleUnderline"/>
        </w:rPr>
        <w:t>circumstances for literary value</w:t>
      </w:r>
      <w:r>
        <w:t xml:space="preserve"> in the publishing industry and the university. Next to Knausgaard’s struggle, everyone’s favorite autofictional work—the foremost example in every academic article, symposium, and syllabus—is Maggie </w:t>
      </w:r>
      <w:r w:rsidRPr="00F330E7">
        <w:rPr>
          <w:rStyle w:val="StyleUnderline"/>
        </w:rPr>
        <w:t>Nelson’s</w:t>
      </w:r>
      <w:r>
        <w:t xml:space="preserve"> 2015 </w:t>
      </w:r>
      <w:r w:rsidRPr="00F330E7">
        <w:rPr>
          <w:rStyle w:val="StyleUnderline"/>
        </w:rPr>
        <w:t>The Argonauts.</w:t>
      </w:r>
      <w:r>
        <w:t xml:space="preserve">36 Both a New York Times bestseller and a National Book Critics Circle Award winner, as well as the occasion for a MacArthur Genius grant, </w:t>
      </w:r>
      <w:r w:rsidRPr="00A42CA7">
        <w:rPr>
          <w:rStyle w:val="StyleUnderline"/>
          <w:highlight w:val="green"/>
        </w:rPr>
        <w:t>it offers</w:t>
      </w:r>
      <w:r w:rsidRPr="00F330E7">
        <w:rPr>
          <w:rStyle w:val="StyleUnderline"/>
        </w:rPr>
        <w:t xml:space="preserve"> a </w:t>
      </w:r>
      <w:r w:rsidRPr="00A42CA7">
        <w:rPr>
          <w:rStyle w:val="StyleUnderline"/>
          <w:highlight w:val="green"/>
        </w:rPr>
        <w:t xml:space="preserve">deeply exposing </w:t>
      </w:r>
      <w:r w:rsidRPr="00A42CA7">
        <w:rPr>
          <w:rStyle w:val="Emphasis"/>
          <w:highlight w:val="green"/>
        </w:rPr>
        <w:t>personal meditation</w:t>
      </w:r>
      <w:r w:rsidRPr="00A42CA7">
        <w:rPr>
          <w:rStyle w:val="StyleUnderline"/>
          <w:highlight w:val="green"/>
        </w:rPr>
        <w:t xml:space="preserve"> about </w:t>
      </w:r>
      <w:r w:rsidRPr="00A42CA7">
        <w:rPr>
          <w:rStyle w:val="Emphasis"/>
          <w:highlight w:val="green"/>
        </w:rPr>
        <w:t>sex, embodiment, pregnancy, and transition</w:t>
      </w:r>
      <w:r>
        <w:t xml:space="preserve">, </w:t>
      </w:r>
      <w:r w:rsidRPr="00A42CA7">
        <w:rPr>
          <w:rStyle w:val="StyleUnderline"/>
          <w:highlight w:val="green"/>
        </w:rPr>
        <w:t xml:space="preserve">structured in </w:t>
      </w:r>
      <w:r w:rsidRPr="00A42CA7">
        <w:rPr>
          <w:rStyle w:val="Emphasis"/>
          <w:highlight w:val="green"/>
        </w:rPr>
        <w:t>lyrical fragments</w:t>
      </w:r>
      <w:r w:rsidRPr="00A42CA7">
        <w:rPr>
          <w:rStyle w:val="StyleUnderline"/>
          <w:highlight w:val="green"/>
        </w:rPr>
        <w:t xml:space="preserve"> that </w:t>
      </w:r>
      <w:r w:rsidRPr="00A42CA7">
        <w:rPr>
          <w:rStyle w:val="Emphasis"/>
          <w:highlight w:val="green"/>
        </w:rPr>
        <w:t>interweave impressions of</w:t>
      </w:r>
      <w:r w:rsidRPr="00F330E7">
        <w:rPr>
          <w:rStyle w:val="StyleUnderline"/>
        </w:rPr>
        <w:t>—and frequent screeds against—</w:t>
      </w:r>
      <w:r w:rsidRPr="00A42CA7">
        <w:rPr>
          <w:rStyle w:val="StyleUnderline"/>
          <w:highlight w:val="green"/>
        </w:rPr>
        <w:t>queer theory, gender theory, psychoanalysis, and cultural studies</w:t>
      </w:r>
      <w:r w:rsidRPr="00A42CA7">
        <w:rPr>
          <w:highlight w:val="green"/>
        </w:rPr>
        <w:t>.</w:t>
      </w:r>
      <w:r>
        <w:t xml:space="preserve"> In homage to these theoretical antagonists, if somewhat confounding given its status as beloved autofiction, </w:t>
      </w:r>
      <w:r w:rsidRPr="00A42CA7">
        <w:rPr>
          <w:rStyle w:val="StyleUnderline"/>
          <w:highlight w:val="green"/>
        </w:rPr>
        <w:t>Nelson</w:t>
      </w:r>
      <w:r>
        <w:t xml:space="preserve"> herself </w:t>
      </w:r>
      <w:r w:rsidRPr="00A42CA7">
        <w:rPr>
          <w:rStyle w:val="StyleUnderline"/>
          <w:highlight w:val="green"/>
        </w:rPr>
        <w:t>calls the book “</w:t>
      </w:r>
      <w:r w:rsidRPr="00A42CA7">
        <w:rPr>
          <w:rStyle w:val="Emphasis"/>
          <w:highlight w:val="green"/>
        </w:rPr>
        <w:t>autotheory</w:t>
      </w:r>
      <w:r w:rsidRPr="00A42CA7">
        <w:rPr>
          <w:highlight w:val="green"/>
        </w:rPr>
        <w:t>,”</w:t>
      </w:r>
      <w:r>
        <w:t xml:space="preserve"> but these blurs are the point. Revealingly, Nelson connects her nomenclature to university labor configurations in the second decade of the twenty-first century:</w:t>
      </w:r>
    </w:p>
    <w:p w14:paraId="5A8FC506" w14:textId="77777777" w:rsidR="001F7E09" w:rsidRDefault="001F7E09" w:rsidP="001F7E09">
      <w:r>
        <w:t xml:space="preserve">I’m always looking for terms that are not “memoir” ... and since this book has more theory in it than other books of mine, [“autotheory”] seemed an apt description ... I can teach most anything in the humanities I want; further, </w:t>
      </w:r>
      <w:r w:rsidRPr="00F330E7">
        <w:rPr>
          <w:rStyle w:val="StyleUnderline"/>
        </w:rPr>
        <w:t>our</w:t>
      </w:r>
      <w:r>
        <w:t xml:space="preserve"> MFA </w:t>
      </w:r>
      <w:r w:rsidRPr="00F330E7">
        <w:rPr>
          <w:rStyle w:val="StyleUnderline"/>
        </w:rPr>
        <w:t>program</w:t>
      </w:r>
      <w:r>
        <w:t xml:space="preserve"> </w:t>
      </w:r>
      <w:r w:rsidRPr="00F330E7">
        <w:rPr>
          <w:rStyle w:val="StyleUnderline"/>
        </w:rPr>
        <w:t>was</w:t>
      </w:r>
      <w:r>
        <w:t xml:space="preserve"> specifically </w:t>
      </w:r>
      <w:r w:rsidRPr="00F330E7">
        <w:rPr>
          <w:rStyle w:val="StyleUnderline"/>
        </w:rPr>
        <w:t>founded on its lack of partition between so-called “critical” and “creative” writing</w:t>
      </w:r>
      <w:r>
        <w:t>. While writing this book I taught a course called “</w:t>
      </w:r>
      <w:r w:rsidRPr="00F330E7">
        <w:rPr>
          <w:rStyle w:val="StyleUnderline"/>
        </w:rPr>
        <w:t>Wild Theory”</w:t>
      </w:r>
      <w:r>
        <w:t xml:space="preserve"> for my grad students, </w:t>
      </w:r>
      <w:r w:rsidRPr="00F330E7">
        <w:rPr>
          <w:rStyle w:val="StyleUnderline"/>
        </w:rPr>
        <w:t xml:space="preserve">focused on </w:t>
      </w:r>
      <w:r w:rsidRPr="00A42CA7">
        <w:rPr>
          <w:rStyle w:val="StyleUnderline"/>
          <w:highlight w:val="green"/>
        </w:rPr>
        <w:t xml:space="preserve">theoretical writing that </w:t>
      </w:r>
      <w:r w:rsidRPr="00A42CA7">
        <w:rPr>
          <w:rStyle w:val="Emphasis"/>
          <w:highlight w:val="green"/>
        </w:rPr>
        <w:t>falls out of boundaries or disciplines</w:t>
      </w:r>
      <w:r>
        <w:t xml:space="preserve">, </w:t>
      </w:r>
      <w:r w:rsidRPr="00F330E7">
        <w:rPr>
          <w:rStyle w:val="StyleUnderline"/>
        </w:rPr>
        <w:t>or even sense-making</w:t>
      </w:r>
      <w:r>
        <w:t>—that was a lot of fun.37</w:t>
      </w:r>
    </w:p>
    <w:p w14:paraId="58866ED7" w14:textId="77777777" w:rsidR="001F7E09" w:rsidRPr="00F330E7" w:rsidRDefault="001F7E09" w:rsidP="001F7E09">
      <w:pPr>
        <w:rPr>
          <w:rStyle w:val="StyleUnderline"/>
        </w:rPr>
      </w:pPr>
      <w:r>
        <w:t>For Nelson</w:t>
      </w:r>
      <w:r w:rsidRPr="00A42CA7">
        <w:rPr>
          <w:highlight w:val="green"/>
        </w:rPr>
        <w:t xml:space="preserve">, </w:t>
      </w:r>
      <w:r w:rsidRPr="00A42CA7">
        <w:rPr>
          <w:rStyle w:val="StyleUnderline"/>
          <w:highlight w:val="green"/>
        </w:rPr>
        <w:t>autotheory</w:t>
      </w:r>
      <w:r w:rsidRPr="00A42CA7">
        <w:rPr>
          <w:highlight w:val="green"/>
        </w:rPr>
        <w:t xml:space="preserve"> </w:t>
      </w:r>
      <w:r w:rsidRPr="00A42CA7">
        <w:rPr>
          <w:rStyle w:val="StyleUnderline"/>
          <w:highlight w:val="green"/>
        </w:rPr>
        <w:t>is</w:t>
      </w:r>
      <w:r w:rsidRPr="00F330E7">
        <w:rPr>
          <w:rStyle w:val="StyleUnderline"/>
        </w:rPr>
        <w:t xml:space="preserve"> the</w:t>
      </w:r>
      <w:r>
        <w:t xml:space="preserve"> fun, </w:t>
      </w:r>
      <w:r w:rsidRPr="00F330E7">
        <w:rPr>
          <w:rStyle w:val="StyleUnderline"/>
        </w:rPr>
        <w:t xml:space="preserve">free </w:t>
      </w:r>
      <w:r w:rsidRPr="00A42CA7">
        <w:rPr>
          <w:rStyle w:val="StyleUnderline"/>
          <w:highlight w:val="green"/>
        </w:rPr>
        <w:t>wilding in “lack of partition</w:t>
      </w:r>
      <w:r w:rsidRPr="00F330E7">
        <w:rPr>
          <w:rStyle w:val="StyleUnderline"/>
        </w:rPr>
        <w:t>,”</w:t>
      </w:r>
      <w:r>
        <w:t xml:space="preserve"> what she also calls in The Argonauts “</w:t>
      </w:r>
      <w:r w:rsidRPr="00F330E7">
        <w:rPr>
          <w:rStyle w:val="Emphasis"/>
        </w:rPr>
        <w:t>flow</w:t>
      </w:r>
      <w:r>
        <w:t xml:space="preserve"> ... plethora ... </w:t>
      </w:r>
      <w:r w:rsidRPr="00F330E7">
        <w:rPr>
          <w:rStyle w:val="StyleUnderline"/>
        </w:rPr>
        <w:t>kaleidoscopic shifting ... excess</w:t>
      </w:r>
      <w:r>
        <w:t xml:space="preserve">”—so many </w:t>
      </w:r>
      <w:r w:rsidRPr="00A42CA7">
        <w:rPr>
          <w:rStyle w:val="Emphasis"/>
          <w:highlight w:val="green"/>
        </w:rPr>
        <w:t>virtues of immediacy</w:t>
      </w:r>
      <w:r w:rsidRPr="00A42CA7">
        <w:rPr>
          <w:rStyle w:val="StyleUnderline"/>
          <w:highlight w:val="green"/>
        </w:rPr>
        <w:t xml:space="preserve"> </w:t>
      </w:r>
      <w:r w:rsidRPr="00A42CA7">
        <w:rPr>
          <w:rStyle w:val="Emphasis"/>
          <w:highlight w:val="green"/>
        </w:rPr>
        <w:t>synonymized</w:t>
      </w:r>
      <w:r w:rsidRPr="00A42CA7">
        <w:rPr>
          <w:rStyle w:val="StyleUnderline"/>
          <w:highlight w:val="green"/>
        </w:rPr>
        <w:t xml:space="preserve"> by her </w:t>
      </w:r>
      <w:r w:rsidRPr="00A42CA7">
        <w:rPr>
          <w:rStyle w:val="Emphasis"/>
          <w:highlight w:val="green"/>
        </w:rPr>
        <w:t>flexible labor.</w:t>
      </w:r>
      <w:r>
        <w:t xml:space="preserve"> “</w:t>
      </w:r>
      <w:r w:rsidRPr="00A42CA7">
        <w:rPr>
          <w:rStyle w:val="StyleUnderline"/>
          <w:highlight w:val="green"/>
        </w:rPr>
        <w:t>I can teach most anything in the humanities I want</w:t>
      </w:r>
      <w:r>
        <w:t xml:space="preserve">” </w:t>
      </w:r>
      <w:r w:rsidRPr="00F330E7">
        <w:rPr>
          <w:rStyle w:val="StyleUnderline"/>
        </w:rPr>
        <w:t>is</w:t>
      </w:r>
      <w:r>
        <w:t xml:space="preserve"> at once a product of her position as a tenured full professor at a wealthy school and </w:t>
      </w:r>
      <w:r w:rsidRPr="00F330E7">
        <w:rPr>
          <w:rStyle w:val="StyleUnderline"/>
        </w:rPr>
        <w:t>an inverted image of the generalism now demanded of most contingent humanists</w:t>
      </w:r>
      <w:r>
        <w:t xml:space="preserve"> who “fall out of boundaries or disciplines” and cobble together employment teaching in “writing” programs—which have grown exponentially in recent decades, including as majors and fields of advanced research, all while English majors on the whole have declined.38 This </w:t>
      </w:r>
      <w:r w:rsidRPr="00F330E7">
        <w:rPr>
          <w:rStyle w:val="StyleUnderline"/>
        </w:rPr>
        <w:t>efflorescence of writing without reading</w:t>
      </w:r>
      <w:r>
        <w:t xml:space="preserve"> </w:t>
      </w:r>
      <w:r w:rsidRPr="00F330E7">
        <w:rPr>
          <w:rStyle w:val="StyleUnderline"/>
        </w:rPr>
        <w:t>and</w:t>
      </w:r>
      <w:r>
        <w:t xml:space="preserve"> Nelson’s bounding </w:t>
      </w:r>
      <w:r w:rsidRPr="00F330E7">
        <w:rPr>
          <w:rStyle w:val="Emphasis"/>
        </w:rPr>
        <w:t>omnivorism</w:t>
      </w:r>
      <w:r w:rsidRPr="00F330E7">
        <w:rPr>
          <w:rStyle w:val="StyleUnderline"/>
        </w:rPr>
        <w:t xml:space="preserve"> bespeak immediacy as genre</w:t>
      </w:r>
      <w:r>
        <w:t xml:space="preserve"> </w:t>
      </w:r>
      <w:r w:rsidRPr="00F330E7">
        <w:rPr>
          <w:rStyle w:val="StyleUnderline"/>
        </w:rPr>
        <w:t xml:space="preserve">dissolve: in its blur, autotheory and autofiction function as two names for the same thing: </w:t>
      </w:r>
      <w:r w:rsidRPr="00F330E7">
        <w:rPr>
          <w:rStyle w:val="Emphasis"/>
        </w:rPr>
        <w:t>wilding against genre, against theory, against fiction, against mediation</w:t>
      </w:r>
      <w:r w:rsidRPr="00F330E7">
        <w:rPr>
          <w:rStyle w:val="StyleUnderline"/>
        </w:rPr>
        <w:t>.</w:t>
      </w:r>
    </w:p>
    <w:p w14:paraId="38570B04" w14:textId="77777777" w:rsidR="001F7E09" w:rsidRDefault="001F7E09" w:rsidP="001F7E09">
      <w:r w:rsidRPr="00F330E7">
        <w:rPr>
          <w:rStyle w:val="StyleUnderline"/>
        </w:rPr>
        <w:t>The melt that opposes itself to genre bounds or defined job responsibilities or making sense pools on the page as a rejection of linguistic mediation</w:t>
      </w:r>
      <w:r>
        <w:t xml:space="preserve">: theory, genre, and even words all miss the mark. “I am not interested in a hermeneutics, or an erotics, or a metaphorics, of my anus. I am interested in ass-fucking.” In service of the immediatist intimacies generated in this raising of theory only to reject it, </w:t>
      </w:r>
      <w:r w:rsidRPr="00F330E7">
        <w:rPr>
          <w:rStyle w:val="StyleUnderline"/>
        </w:rPr>
        <w:t>Nelson</w:t>
      </w:r>
      <w:r>
        <w:t xml:space="preserve"> </w:t>
      </w:r>
      <w:r w:rsidRPr="00F330E7">
        <w:rPr>
          <w:rStyle w:val="StyleUnderline"/>
        </w:rPr>
        <w:t>theorizes</w:t>
      </w:r>
      <w:r>
        <w:t xml:space="preserve"> the pronouns of her prose, circumventing representation of her gender-nonconforming partner by addressing them instead: “I </w:t>
      </w:r>
      <w:r w:rsidRPr="00F330E7">
        <w:rPr>
          <w:rStyle w:val="StyleUnderline"/>
        </w:rPr>
        <w:t>want the you no one else can see, the you so close the third person never need apply</w:t>
      </w:r>
      <w:r>
        <w:t xml:space="preserve">.” </w:t>
      </w:r>
      <w:r w:rsidRPr="00A42CA7">
        <w:rPr>
          <w:rStyle w:val="Emphasis"/>
          <w:highlight w:val="green"/>
        </w:rPr>
        <w:t>Representation itself</w:t>
      </w:r>
      <w:r w:rsidRPr="00A42CA7">
        <w:rPr>
          <w:rStyle w:val="StyleUnderline"/>
          <w:highlight w:val="green"/>
        </w:rPr>
        <w:t xml:space="preserve"> is </w:t>
      </w:r>
      <w:r w:rsidRPr="00A42CA7">
        <w:rPr>
          <w:rStyle w:val="Emphasis"/>
          <w:highlight w:val="green"/>
        </w:rPr>
        <w:t>constantly at issue</w:t>
      </w:r>
      <w:r w:rsidRPr="00F330E7">
        <w:rPr>
          <w:rStyle w:val="Emphasis"/>
        </w:rPr>
        <w:t>,</w:t>
      </w:r>
      <w:r>
        <w:t xml:space="preserve"> the </w:t>
      </w:r>
      <w:r w:rsidRPr="00A42CA7">
        <w:rPr>
          <w:rStyle w:val="Emphasis"/>
          <w:highlight w:val="green"/>
        </w:rPr>
        <w:t>insufficiency of words</w:t>
      </w:r>
      <w:r>
        <w:t>. In a telling moment she writes, “</w:t>
      </w:r>
      <w:r w:rsidRPr="00F330E7">
        <w:rPr>
          <w:rStyle w:val="StyleUnderline"/>
        </w:rPr>
        <w:t>I have never been able to answer to comrade</w:t>
      </w:r>
      <w:r>
        <w:t xml:space="preserve"> ... </w:t>
      </w:r>
      <w:r w:rsidRPr="00F330E7">
        <w:rPr>
          <w:rStyle w:val="StyleUnderline"/>
        </w:rPr>
        <w:t>Our diagnosis is similar, but our perversities are not compatible</w:t>
      </w:r>
      <w:r>
        <w:t xml:space="preserve">.” </w:t>
      </w:r>
      <w:r w:rsidRPr="00A42CA7">
        <w:rPr>
          <w:rStyle w:val="StyleUnderline"/>
          <w:highlight w:val="green"/>
        </w:rPr>
        <w:t>Words that imply that individuals “share</w:t>
      </w:r>
      <w:r w:rsidRPr="00F330E7">
        <w:rPr>
          <w:rStyle w:val="StyleUnderline"/>
        </w:rPr>
        <w:t xml:space="preserve">” a common view or hold </w:t>
      </w:r>
      <w:r w:rsidRPr="00A42CA7">
        <w:rPr>
          <w:rStyle w:val="StyleUnderline"/>
          <w:highlight w:val="green"/>
        </w:rPr>
        <w:t xml:space="preserve">a common meaning betray the libidinally charged </w:t>
      </w:r>
      <w:r w:rsidRPr="00A42CA7">
        <w:rPr>
          <w:rStyle w:val="Emphasis"/>
          <w:highlight w:val="green"/>
        </w:rPr>
        <w:t>corporeal ineffabilities</w:t>
      </w:r>
      <w:r w:rsidRPr="00A42CA7">
        <w:rPr>
          <w:rStyle w:val="StyleUnderline"/>
          <w:highlight w:val="green"/>
        </w:rPr>
        <w:t xml:space="preserve"> that </w:t>
      </w:r>
      <w:r w:rsidRPr="00A42CA7">
        <w:rPr>
          <w:rStyle w:val="Emphasis"/>
          <w:highlight w:val="green"/>
        </w:rPr>
        <w:t>cannot be united</w:t>
      </w:r>
      <w:r w:rsidRPr="00F330E7">
        <w:rPr>
          <w:rStyle w:val="Emphasis"/>
        </w:rPr>
        <w:t xml:space="preserve">; </w:t>
      </w:r>
      <w:r>
        <w:t>“perhaps it’s the word radical that needs rethinking. But what could we angle ourselves toward instead or in addition? Openness?” Openness crackles in the spaces between the unlinked aphoristic paragraphs, in the audit of meager words, in the recurrent avowal “</w:t>
      </w:r>
      <w:r w:rsidRPr="00A42CA7">
        <w:rPr>
          <w:rStyle w:val="StyleUnderline"/>
          <w:highlight w:val="green"/>
        </w:rPr>
        <w:t xml:space="preserve">I </w:t>
      </w:r>
      <w:r w:rsidRPr="00A42CA7">
        <w:rPr>
          <w:rStyle w:val="Emphasis"/>
          <w:highlight w:val="green"/>
        </w:rPr>
        <w:t>don’t want to represent anything</w:t>
      </w:r>
      <w:r w:rsidRPr="00A42CA7">
        <w:rPr>
          <w:rStyle w:val="StyleUnderline"/>
          <w:highlight w:val="green"/>
        </w:rPr>
        <w:t xml:space="preserve">. I am interested in offering up my experience and </w:t>
      </w:r>
      <w:r w:rsidRPr="00A42CA7">
        <w:rPr>
          <w:rStyle w:val="Emphasis"/>
          <w:highlight w:val="green"/>
        </w:rPr>
        <w:t>performing my particular manner of thinking</w:t>
      </w:r>
      <w:r w:rsidRPr="00A42CA7">
        <w:rPr>
          <w:rStyle w:val="StyleUnderline"/>
          <w:highlight w:val="green"/>
        </w:rPr>
        <w:t>,</w:t>
      </w:r>
      <w:r>
        <w:t xml:space="preserve"> for </w:t>
      </w:r>
      <w:r>
        <w:lastRenderedPageBreak/>
        <w:t xml:space="preserve">whatever they are worth.”39 </w:t>
      </w:r>
      <w:r w:rsidRPr="00F330E7">
        <w:rPr>
          <w:rStyle w:val="StyleUnderline"/>
        </w:rPr>
        <w:t>Insufficient words, inadequate theories</w:t>
      </w:r>
      <w:r>
        <w:t xml:space="preserve">, </w:t>
      </w:r>
      <w:r w:rsidRPr="00F330E7">
        <w:rPr>
          <w:rStyle w:val="StyleUnderline"/>
        </w:rPr>
        <w:t>unspeakable intensities, outmoded genres</w:t>
      </w:r>
      <w:r>
        <w:t>—</w:t>
      </w:r>
      <w:r w:rsidRPr="00F330E7">
        <w:rPr>
          <w:rStyle w:val="StyleUnderline"/>
        </w:rPr>
        <w:t xml:space="preserve">so many refrains against mediation, </w:t>
      </w:r>
      <w:r w:rsidRPr="00F330E7">
        <w:rPr>
          <w:rStyle w:val="Emphasis"/>
        </w:rPr>
        <w:t>toward immediacy</w:t>
      </w:r>
      <w:r>
        <w:t>.</w:t>
      </w:r>
    </w:p>
    <w:p w14:paraId="7E4E7B48" w14:textId="77777777" w:rsidR="001F7E09" w:rsidRDefault="001F7E09" w:rsidP="001F7E09">
      <w:pPr>
        <w:pStyle w:val="Heading4"/>
      </w:pPr>
      <w:r>
        <w:t xml:space="preserve">Starting from the ineffability and unrepresentability of bodily pain destroys the conditions for political solidarity.  </w:t>
      </w:r>
    </w:p>
    <w:p w14:paraId="23DC6967" w14:textId="77777777" w:rsidR="001F7E09" w:rsidRDefault="001F7E09" w:rsidP="001F7E09">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59C44BA4" w14:textId="77777777" w:rsidR="001F7E09" w:rsidRDefault="001F7E09" w:rsidP="001F7E09">
      <w:r w:rsidRPr="00D710D2">
        <w:t>Before moving on to less conspicuous modalities of immediacy theory, let us linger with very recent and prominent examples of autotheory, paying particular attention to its gushing form and unargumentative beat. In both of these award-garnering, soul-baring instances, representation and mediation wreck upon the profundity of corporeal pain and erotic pleasure. Rather than relay ideas with defamiliarizing velocity, these texts understand themselves to produce, above all, engrossing familiarity.</w:t>
      </w:r>
    </w:p>
    <w:p w14:paraId="5A96A765" w14:textId="77777777" w:rsidR="001F7E09" w:rsidRDefault="001F7E09" w:rsidP="001F7E09">
      <w:r>
        <w:t>English professor Julietta Singh, the author of a scholarly book from Duke University Press as well as two books of auto-theory, turns autotheory’s signature pirouette in her recent book No Archive Will Restore You, hailing theoretical traditions to proclaim their insufficiency to life. A finalist for the Lambda Literary Award, No Archive introduces a young graduate student reading Edward Said quoting Antonio Gramsci, but what is made is not sense so much as ecstatic sensation:</w:t>
      </w:r>
    </w:p>
    <w:p w14:paraId="60A0BF35" w14:textId="77777777" w:rsidR="001F7E09" w:rsidRDefault="001F7E09" w:rsidP="001F7E09">
      <w:r>
        <w:t>The starting-point of critical elaboration is the consciousness of what one really is, and is “knowing thyself” as a product of the historical processes to date, which has deposited in you an infinity of traces, without leaving an inventory ... Therefore it is imperative at the outset to compile such an inventory.</w:t>
      </w:r>
    </w:p>
    <w:p w14:paraId="11D43537" w14:textId="77777777" w:rsidR="001F7E09" w:rsidRDefault="001F7E09" w:rsidP="001F7E09">
      <w:r>
        <w:t>An infinite history of traces without an inventory! An endless collection of oneself that is impossible to gather ... I had no concrete idea of what it meant, or what currency it had in my own life, but I knew how it felt. It felt as though the broken thing I was might be restored, and it felt like an embodied idea I would never stop desiring for myself and for the world.</w:t>
      </w:r>
    </w:p>
    <w:p w14:paraId="150A341C" w14:textId="77777777" w:rsidR="001F7E09" w:rsidRDefault="001F7E09" w:rsidP="001F7E09">
      <w:r w:rsidRPr="0000635A">
        <w:rPr>
          <w:rStyle w:val="StyleUnderline"/>
        </w:rPr>
        <w:t>The infinity of traces becomes a refrain,</w:t>
      </w:r>
      <w:r>
        <w:t xml:space="preserve"> as </w:t>
      </w:r>
      <w:r w:rsidRPr="00A42CA7">
        <w:rPr>
          <w:rStyle w:val="StyleUnderline"/>
          <w:highlight w:val="green"/>
        </w:rPr>
        <w:t>she undertakes “a body archive</w:t>
      </w:r>
      <w:r>
        <w:t>” (a trope callback to Preciado’s send-up of Derrida’s Archive Fever) as “</w:t>
      </w:r>
      <w:r w:rsidRPr="00A42CA7">
        <w:rPr>
          <w:rStyle w:val="StyleUnderline"/>
          <w:highlight w:val="green"/>
        </w:rPr>
        <w:t xml:space="preserve">an assembly of </w:t>
      </w:r>
      <w:r w:rsidRPr="00A42CA7">
        <w:rPr>
          <w:rStyle w:val="Emphasis"/>
          <w:highlight w:val="green"/>
        </w:rPr>
        <w:t>history’s traces deposited in me</w:t>
      </w:r>
      <w:r w:rsidRPr="0000635A">
        <w:rPr>
          <w:rStyle w:val="StyleUnderline"/>
        </w:rPr>
        <w:t>,”</w:t>
      </w:r>
      <w:r>
        <w:t xml:space="preserve"> </w:t>
      </w:r>
      <w:r w:rsidRPr="0000635A">
        <w:rPr>
          <w:rStyle w:val="StyleUnderline"/>
        </w:rPr>
        <w:t xml:space="preserve">filling her book with </w:t>
      </w:r>
      <w:r w:rsidRPr="00A42CA7">
        <w:rPr>
          <w:rStyle w:val="StyleUnderline"/>
          <w:highlight w:val="green"/>
        </w:rPr>
        <w:t>singular paragraphs</w:t>
      </w:r>
      <w:r>
        <w:t xml:space="preserve"> floating in a sea of white space, </w:t>
      </w:r>
      <w:r w:rsidRPr="00A42CA7">
        <w:rPr>
          <w:rStyle w:val="StyleUnderline"/>
          <w:highlight w:val="green"/>
        </w:rPr>
        <w:t>disjunctive from one another</w:t>
      </w:r>
      <w:r w:rsidRPr="00A42CA7">
        <w:rPr>
          <w:highlight w:val="green"/>
        </w:rPr>
        <w:t>.</w:t>
      </w:r>
      <w:r>
        <w:t xml:space="preserve">21 There are racy musings that “couples who openly discuss their bowel movements have a higher relational success rate than couples who take shit as taboo,” </w:t>
      </w:r>
      <w:r w:rsidRPr="0000635A">
        <w:rPr>
          <w:rStyle w:val="StyleUnderline"/>
        </w:rPr>
        <w:t>and</w:t>
      </w:r>
      <w:r>
        <w:t xml:space="preserve"> sad </w:t>
      </w:r>
      <w:r w:rsidRPr="00A42CA7">
        <w:rPr>
          <w:rStyle w:val="StyleUnderline"/>
          <w:highlight w:val="green"/>
        </w:rPr>
        <w:t xml:space="preserve">effusions of </w:t>
      </w:r>
      <w:r w:rsidRPr="00A42CA7">
        <w:rPr>
          <w:rStyle w:val="Emphasis"/>
          <w:highlight w:val="green"/>
        </w:rPr>
        <w:t>unrepresentability</w:t>
      </w:r>
      <w:r w:rsidRPr="00A42CA7">
        <w:rPr>
          <w:rStyle w:val="StyleUnderline"/>
          <w:highlight w:val="green"/>
        </w:rPr>
        <w:t xml:space="preserve"> around </w:t>
      </w:r>
      <w:r w:rsidRPr="00A42CA7">
        <w:rPr>
          <w:rStyle w:val="Emphasis"/>
          <w:highlight w:val="green"/>
        </w:rPr>
        <w:t>quotidian bodily pain</w:t>
      </w:r>
      <w:r>
        <w:t>:22</w:t>
      </w:r>
    </w:p>
    <w:p w14:paraId="437DC155" w14:textId="77777777" w:rsidR="001F7E09" w:rsidRDefault="001F7E09" w:rsidP="001F7E09">
      <w:r>
        <w:t>For all of the ways that I remain bound to pain, I can find almost nothing to say about its specificity. When I first tried to write about extreme physical pain, I discovered that I could only write in opaque poetic fragments. Pain seemed to belong more to poetry than to narrative prose. But even poetry, for all of its subtle rendering, fails to capture the pain of pain, its illegible core.23</w:t>
      </w:r>
    </w:p>
    <w:p w14:paraId="4A6EA555" w14:textId="77777777" w:rsidR="001F7E09" w:rsidRDefault="001F7E09" w:rsidP="001F7E09">
      <w:r>
        <w:t>Moans of pain are figured as especially “inarticulate traces,” which repeat ineptly the infinite traces of historical processing and self-production, and the unfulfilled promises of uncarried acts, that accrete in “my impossible archive” and that entwine not in meaning but in guttural chorus, assembling “</w:t>
      </w:r>
      <w:r w:rsidRPr="0000635A">
        <w:rPr>
          <w:rStyle w:val="StyleUnderline"/>
        </w:rPr>
        <w:t>a body that is in excess,”</w:t>
      </w:r>
      <w:r>
        <w:t xml:space="preserve"> as the book’s last line has it.24 </w:t>
      </w:r>
      <w:r w:rsidRPr="0000635A">
        <w:rPr>
          <w:rStyle w:val="StyleUnderline"/>
        </w:rPr>
        <w:t>Traces as the less than written</w:t>
      </w:r>
      <w:r>
        <w:t xml:space="preserve">, gasping sounds as inarticulacy, </w:t>
      </w:r>
      <w:r w:rsidRPr="0000635A">
        <w:rPr>
          <w:rStyle w:val="StyleUnderline"/>
        </w:rPr>
        <w:t>excessive bodies unavailable to prose</w:t>
      </w:r>
      <w:r>
        <w:t xml:space="preserve">, </w:t>
      </w:r>
      <w:r w:rsidRPr="0000635A">
        <w:rPr>
          <w:rStyle w:val="StyleUnderline"/>
        </w:rPr>
        <w:t>historical processes inimical to mediation</w:t>
      </w:r>
      <w:r>
        <w:t>—</w:t>
      </w:r>
      <w:r w:rsidRPr="0000635A">
        <w:rPr>
          <w:rStyle w:val="StyleUnderline"/>
        </w:rPr>
        <w:t>these are</w:t>
      </w:r>
      <w:r>
        <w:t xml:space="preserve"> profoundly </w:t>
      </w:r>
      <w:r w:rsidRPr="0000635A">
        <w:rPr>
          <w:rStyle w:val="StyleUnderline"/>
        </w:rPr>
        <w:t>evocative shards of</w:t>
      </w:r>
      <w:r>
        <w:t xml:space="preserve"> Singh’s </w:t>
      </w:r>
      <w:r w:rsidRPr="0000635A">
        <w:rPr>
          <w:rStyle w:val="Emphasis"/>
        </w:rPr>
        <w:t>autotheory</w:t>
      </w:r>
      <w:r>
        <w:t xml:space="preserve">, </w:t>
      </w:r>
      <w:r w:rsidRPr="0000635A">
        <w:rPr>
          <w:rStyle w:val="StyleUnderline"/>
        </w:rPr>
        <w:t>and</w:t>
      </w:r>
      <w:r>
        <w:t xml:space="preserve"> they burble with </w:t>
      </w:r>
      <w:r w:rsidRPr="0000635A">
        <w:rPr>
          <w:rStyle w:val="Emphasis"/>
        </w:rPr>
        <w:t>immediacy</w:t>
      </w:r>
      <w:r>
        <w:t>.</w:t>
      </w:r>
    </w:p>
    <w:p w14:paraId="11C98459" w14:textId="77777777" w:rsidR="001F7E09" w:rsidRDefault="001F7E09" w:rsidP="001F7E09">
      <w:r w:rsidRPr="00A42CA7">
        <w:rPr>
          <w:rStyle w:val="Emphasis"/>
          <w:highlight w:val="green"/>
        </w:rPr>
        <w:lastRenderedPageBreak/>
        <w:t>Aphoristic form</w:t>
      </w:r>
      <w:r w:rsidRPr="00A42CA7">
        <w:rPr>
          <w:rStyle w:val="StyleUnderline"/>
          <w:highlight w:val="green"/>
        </w:rPr>
        <w:t xml:space="preserve"> props many of these texts</w:t>
      </w:r>
      <w:r>
        <w:t xml:space="preserve"> thanks to its elliptical dance of vaporescence and glut, simultaneously pausing and flowing, </w:t>
      </w:r>
      <w:r w:rsidRPr="00A42CA7">
        <w:rPr>
          <w:rStyle w:val="StyleUnderline"/>
          <w:highlight w:val="green"/>
        </w:rPr>
        <w:t xml:space="preserve">at once </w:t>
      </w:r>
      <w:r w:rsidRPr="00A42CA7">
        <w:rPr>
          <w:rStyle w:val="Emphasis"/>
          <w:highlight w:val="green"/>
        </w:rPr>
        <w:t>crystal and aporia</w:t>
      </w:r>
      <w:r w:rsidRPr="00A42CA7">
        <w:rPr>
          <w:rStyle w:val="StyleUnderline"/>
          <w:highlight w:val="green"/>
        </w:rPr>
        <w:t xml:space="preserve">, </w:t>
      </w:r>
      <w:r w:rsidRPr="00A42CA7">
        <w:rPr>
          <w:rStyle w:val="Emphasis"/>
          <w:highlight w:val="green"/>
        </w:rPr>
        <w:t>snubbing and solicitous</w:t>
      </w:r>
      <w:r w:rsidRPr="00A42CA7">
        <w:rPr>
          <w:highlight w:val="green"/>
        </w:rPr>
        <w:t xml:space="preserve">. </w:t>
      </w:r>
      <w:r w:rsidRPr="00A42CA7">
        <w:rPr>
          <w:rStyle w:val="StyleUnderline"/>
          <w:highlight w:val="green"/>
        </w:rPr>
        <w:t xml:space="preserve">They </w:t>
      </w:r>
      <w:r w:rsidRPr="00A42CA7">
        <w:rPr>
          <w:rStyle w:val="Emphasis"/>
          <w:highlight w:val="green"/>
        </w:rPr>
        <w:t>disrupt linearity</w:t>
      </w:r>
      <w:r w:rsidRPr="00A42CA7">
        <w:rPr>
          <w:rStyle w:val="StyleUnderline"/>
          <w:highlight w:val="green"/>
        </w:rPr>
        <w:t xml:space="preserve">, </w:t>
      </w:r>
      <w:r w:rsidRPr="00A42CA7">
        <w:rPr>
          <w:rStyle w:val="Emphasis"/>
          <w:highlight w:val="green"/>
        </w:rPr>
        <w:t>argumentative progression</w:t>
      </w:r>
      <w:r w:rsidRPr="00A42CA7">
        <w:rPr>
          <w:rStyle w:val="StyleUnderline"/>
          <w:highlight w:val="green"/>
        </w:rPr>
        <w:t xml:space="preserve">, and </w:t>
      </w:r>
      <w:r w:rsidRPr="00A42CA7">
        <w:rPr>
          <w:rStyle w:val="Emphasis"/>
          <w:highlight w:val="green"/>
        </w:rPr>
        <w:t>academic citation</w:t>
      </w:r>
      <w:r w:rsidRPr="00A42CA7">
        <w:rPr>
          <w:highlight w:val="green"/>
        </w:rPr>
        <w:t>,</w:t>
      </w:r>
      <w:r>
        <w:t xml:space="preserve"> boarding tiny theses absent plodding hallways. Pushing prose poems like other writers in the literary milieu, these genre melds are charming, accessible. </w:t>
      </w:r>
      <w:r w:rsidRPr="00A42CA7">
        <w:rPr>
          <w:rStyle w:val="StyleUnderline"/>
          <w:highlight w:val="green"/>
        </w:rPr>
        <w:t>We are</w:t>
      </w:r>
      <w:r w:rsidRPr="0000635A">
        <w:rPr>
          <w:rStyle w:val="StyleUnderline"/>
        </w:rPr>
        <w:t xml:space="preserve"> drawn out of the realm of abstraction and </w:t>
      </w:r>
      <w:r w:rsidRPr="00A42CA7">
        <w:rPr>
          <w:rStyle w:val="StyleUnderline"/>
          <w:highlight w:val="green"/>
        </w:rPr>
        <w:t xml:space="preserve">solicited into a </w:t>
      </w:r>
      <w:r w:rsidRPr="00A42CA7">
        <w:rPr>
          <w:rStyle w:val="Emphasis"/>
          <w:highlight w:val="green"/>
        </w:rPr>
        <w:t>lyrical presence</w:t>
      </w:r>
      <w:r>
        <w:t xml:space="preserve">, </w:t>
      </w:r>
      <w:r w:rsidRPr="00A42CA7">
        <w:rPr>
          <w:rStyle w:val="StyleUnderline"/>
          <w:highlight w:val="green"/>
        </w:rPr>
        <w:t xml:space="preserve">a </w:t>
      </w:r>
      <w:r w:rsidRPr="00A42CA7">
        <w:rPr>
          <w:rStyle w:val="Emphasis"/>
          <w:highlight w:val="green"/>
        </w:rPr>
        <w:t>seductive proximity</w:t>
      </w:r>
      <w:r w:rsidRPr="00A42CA7">
        <w:rPr>
          <w:rStyle w:val="StyleUnderline"/>
          <w:highlight w:val="green"/>
        </w:rPr>
        <w:t xml:space="preserve"> that </w:t>
      </w:r>
      <w:r w:rsidRPr="00A42CA7">
        <w:rPr>
          <w:rStyle w:val="Emphasis"/>
          <w:highlight w:val="green"/>
        </w:rPr>
        <w:t>subtracts</w:t>
      </w:r>
      <w:r w:rsidRPr="00A42CA7">
        <w:rPr>
          <w:rStyle w:val="StyleUnderline"/>
          <w:highlight w:val="green"/>
        </w:rPr>
        <w:t xml:space="preserve"> the medium of theory’s </w:t>
      </w:r>
      <w:r w:rsidRPr="00A42CA7">
        <w:rPr>
          <w:rStyle w:val="Emphasis"/>
          <w:highlight w:val="green"/>
        </w:rPr>
        <w:t>abstractions and generalizations</w:t>
      </w:r>
      <w:r w:rsidRPr="0000635A">
        <w:rPr>
          <w:rStyle w:val="StyleUnderline"/>
        </w:rPr>
        <w:t xml:space="preserve">, </w:t>
      </w:r>
      <w:r w:rsidRPr="00A42CA7">
        <w:rPr>
          <w:rStyle w:val="StyleUnderline"/>
          <w:highlight w:val="green"/>
        </w:rPr>
        <w:t xml:space="preserve">achieving </w:t>
      </w:r>
      <w:r w:rsidRPr="00A42CA7">
        <w:rPr>
          <w:rStyle w:val="Emphasis"/>
          <w:highlight w:val="green"/>
        </w:rPr>
        <w:t>immersion</w:t>
      </w:r>
      <w:r>
        <w:t xml:space="preserve">. Reclining into life-writing, recoiling from argumentation, such retreats attain great resonance and beauty even as they whittle away theory’s distinct value, and </w:t>
      </w:r>
      <w:r w:rsidRPr="00A42CA7">
        <w:rPr>
          <w:rStyle w:val="StyleUnderline"/>
          <w:highlight w:val="green"/>
        </w:rPr>
        <w:t xml:space="preserve">recode theoretical knowing from revelatory to </w:t>
      </w:r>
      <w:r w:rsidRPr="00A42CA7">
        <w:rPr>
          <w:rStyle w:val="Emphasis"/>
          <w:highlight w:val="green"/>
        </w:rPr>
        <w:t>idiosyncratic</w:t>
      </w:r>
      <w:r w:rsidRPr="00A42CA7">
        <w:rPr>
          <w:highlight w:val="green"/>
        </w:rPr>
        <w:t xml:space="preserve">. </w:t>
      </w:r>
      <w:r w:rsidRPr="00A42CA7">
        <w:rPr>
          <w:rStyle w:val="StyleUnderline"/>
          <w:highlight w:val="green"/>
        </w:rPr>
        <w:t>Immediatist theories posit a</w:t>
      </w:r>
      <w:r w:rsidRPr="0000635A">
        <w:rPr>
          <w:rStyle w:val="StyleUnderline"/>
        </w:rPr>
        <w:t xml:space="preserve"> smooth </w:t>
      </w:r>
      <w:r w:rsidRPr="00A42CA7">
        <w:rPr>
          <w:rStyle w:val="StyleUnderline"/>
          <w:highlight w:val="green"/>
        </w:rPr>
        <w:t>continuum of body– experience–knowledge;</w:t>
      </w:r>
      <w:r w:rsidRPr="00A42CA7">
        <w:rPr>
          <w:highlight w:val="green"/>
        </w:rPr>
        <w:t xml:space="preserve"> </w:t>
      </w:r>
      <w:r w:rsidRPr="00A42CA7">
        <w:rPr>
          <w:rStyle w:val="StyleUnderline"/>
          <w:highlight w:val="green"/>
        </w:rPr>
        <w:t xml:space="preserve">bolster </w:t>
      </w:r>
      <w:r w:rsidRPr="00A42CA7">
        <w:rPr>
          <w:rStyle w:val="Emphasis"/>
          <w:highlight w:val="green"/>
        </w:rPr>
        <w:t>reflexive, passionate attachments</w:t>
      </w:r>
      <w:r w:rsidRPr="00A42CA7">
        <w:rPr>
          <w:rStyle w:val="StyleUnderline"/>
          <w:highlight w:val="green"/>
        </w:rPr>
        <w:t xml:space="preserve"> as </w:t>
      </w:r>
      <w:r w:rsidRPr="00A42CA7">
        <w:rPr>
          <w:rStyle w:val="Emphasis"/>
          <w:highlight w:val="green"/>
        </w:rPr>
        <w:t>more legitimate than reason</w:t>
      </w:r>
      <w:r>
        <w:t>; refuse “symptomatic reading” in order to immanentize content. “It is what it is,” immediacy theory incants.</w:t>
      </w:r>
    </w:p>
    <w:p w14:paraId="7AE71555" w14:textId="77777777" w:rsidR="001F7E09" w:rsidRDefault="001F7E09" w:rsidP="001F7E09">
      <w:r>
        <w:t>The tautological maxims of contemporary culture are also enclosures of writing: autotheorists articulate, and their readers mirror, and then take the mic. Circularity and distributed multiplicity of speaking, rather than synthesis. The echolalic quality of speaking for oneself in turn elevates the timbre and tone and voice of the speaker—its sensuous intensity—above and beyond its sense. No wonder, then, that corporeality as the bed of the voice becomes a main motif in autotheory.</w:t>
      </w:r>
    </w:p>
    <w:p w14:paraId="0E2A5744" w14:textId="77777777" w:rsidR="001F7E09" w:rsidRDefault="001F7E09" w:rsidP="001F7E09">
      <w:r>
        <w:t>Wark’s Reverse Cowgirl, published in 2020 with eminent theory press Semiotext(e), almost thematizes the aphoristic structure from its very first page, with blackouts and blankness and dissociations (another Preciado callback) as the formal indices of terrible loss:</w:t>
      </w:r>
    </w:p>
    <w:p w14:paraId="09628913" w14:textId="77777777" w:rsidR="001F7E09" w:rsidRDefault="001F7E09" w:rsidP="001F7E09">
      <w:r>
        <w:t>He holds me and he tells me that my mother is dead. My mother is dead, he tells me. The world vibrates in a slow rhythm, waves of static alternating with waves of clear nothing. The black vinyl of the sofa, the gray wool of his trousers, my own flesh, the air, the walls all have a woozy complicity. There’s a sucking sound but I don’t hear anything. There is a subtraction, like a cut in a movie. For a moment I am not there at all.25</w:t>
      </w:r>
    </w:p>
    <w:p w14:paraId="24314850" w14:textId="77777777" w:rsidR="001F7E09" w:rsidRDefault="001F7E09" w:rsidP="001F7E09">
      <w:r>
        <w:t>The production of gaps between the short paragraphs, the propulsive structure without knitting, assembles autobiography with decontextualized fragments and allusive quotes from cultural theorists like Sianne Ngai and Jean-François Lyotard, or other great aphoristic artists like Oscar Wilde or Maggie Nelson, and enhances it with vivid, sensuous bodily reflection. As the book progresses, the eroticized confessions and sometimes-lurid details proffer bodily disclosure as the real that perpetually sunders prose and logos:</w:t>
      </w:r>
    </w:p>
    <w:p w14:paraId="11AFF790" w14:textId="77777777" w:rsidR="001F7E09" w:rsidRDefault="001F7E09" w:rsidP="001F7E09">
      <w:r>
        <w:t>I was puny and weak and disinterested in the great contests of teenage masculinity. Could not even compete. Born with club-foot, twice over, like I was two Iagos in one, although it was a disability that it wasn’t too hard to mask. I could pass among the walkers, if not the runners. If I could pass as bipedal, maybe I could pass as bisexual? ...</w:t>
      </w:r>
    </w:p>
    <w:p w14:paraId="26B90244" w14:textId="77777777" w:rsidR="001F7E09" w:rsidRDefault="001F7E09" w:rsidP="001F7E09">
      <w:r>
        <w:t>This is not something logical but it is just how I feel about it: when one person is bigger than the other one, the big one fucks the little one. It does not matter their gender or age or inclination to be top or bottom, I just feel like the big human fucks and the small human is the one who is fucked. There. I said it ...</w:t>
      </w:r>
    </w:p>
    <w:p w14:paraId="2298B1F6" w14:textId="77777777" w:rsidR="001F7E09" w:rsidRDefault="001F7E09" w:rsidP="001F7E09">
      <w:r>
        <w:lastRenderedPageBreak/>
        <w:t>This, I felt then and still sometimes feel, is the great asymmetry of human being: There are penetrators and the penetrated. Either your body opens and encloses another; or your body extends itself out of itself into another. One can be both of course, alternately, or even at the same time. But basically, there are the fuckers and the fucked. I wanted to be, and became, one of the fucked. To become flesh ...26</w:t>
      </w:r>
    </w:p>
    <w:p w14:paraId="56EFFA3D" w14:textId="77777777" w:rsidR="001F7E09" w:rsidRDefault="001F7E09" w:rsidP="001F7E09">
      <w:r>
        <w:t>The climax of various coital how-tos and ecstatic rhapsodies is an injunction to the reader to use the book object itself as sex toy, to engage the printed matter not as sense or argument or transportive mediation but as sensuous prosthetic immediacy:</w:t>
      </w:r>
    </w:p>
    <w:p w14:paraId="4F5FE820" w14:textId="77777777" w:rsidR="001F7E09" w:rsidRDefault="001F7E09" w:rsidP="001F7E09">
      <w:r>
        <w:t>Every book should have an image that passes through the whole of it. So take this book and roll it into a tube. Hold the tube in your hands. Pretend that the tube you made of this book is my ass. Press your cock up against one end of it, and slowly slide it right through. The book gives you its consent, in writing.</w:t>
      </w:r>
    </w:p>
    <w:p w14:paraId="2D58F808" w14:textId="77777777" w:rsidR="001F7E09" w:rsidRDefault="001F7E09" w:rsidP="001F7E09">
      <w:r>
        <w:t>What, you don’t have a cock? Everyone can have one. They make very fine designer cock technology. It’s the fashion now. Better than the old flesh ones. You can choose what size and color, and it’s never limp. Either way, take your cock, press it against one end of the ass that is this book. Slide it in, out, in, out, until somebody cums. Maybe it’s you, cumming cursive into this book, your personal copy. Maybe it’s you, wet from rubbing the base of the dick against your clit. Sign a little of your juice within its pages.27</w:t>
      </w:r>
    </w:p>
    <w:p w14:paraId="49300DAB" w14:textId="77777777" w:rsidR="001F7E09" w:rsidRDefault="001F7E09" w:rsidP="001F7E09">
      <w:r>
        <w:t xml:space="preserve">Such frolicking provocative insurgence of sensuous stimulation against linguistic or conceptual sense erects the theory text as willing dildo. It is bold in its shedding of academic composure, compelling in its self- disclosure, and titillating in its seductive posture—although decidedly unsexy. </w:t>
      </w:r>
      <w:r w:rsidRPr="00A42CA7">
        <w:rPr>
          <w:highlight w:val="green"/>
        </w:rPr>
        <w:t>T</w:t>
      </w:r>
      <w:r w:rsidRPr="00A42CA7">
        <w:rPr>
          <w:rStyle w:val="StyleUnderline"/>
          <w:highlight w:val="green"/>
        </w:rPr>
        <w:t>hese are acute</w:t>
      </w:r>
      <w:r w:rsidRPr="0000635A">
        <w:rPr>
          <w:rStyle w:val="StyleUnderline"/>
        </w:rPr>
        <w:t xml:space="preserve"> and perhaps even </w:t>
      </w:r>
      <w:r w:rsidRPr="00A42CA7">
        <w:rPr>
          <w:rStyle w:val="StyleUnderline"/>
          <w:highlight w:val="green"/>
        </w:rPr>
        <w:t xml:space="preserve">vulnerable performances, </w:t>
      </w:r>
      <w:r w:rsidRPr="00A42CA7">
        <w:rPr>
          <w:rStyle w:val="Emphasis"/>
          <w:highlight w:val="green"/>
        </w:rPr>
        <w:t>insuring in advance</w:t>
      </w:r>
      <w:r w:rsidRPr="00A42CA7">
        <w:rPr>
          <w:rStyle w:val="StyleUnderline"/>
          <w:highlight w:val="green"/>
        </w:rPr>
        <w:t xml:space="preserve"> that </w:t>
      </w:r>
      <w:r w:rsidRPr="00A42CA7">
        <w:rPr>
          <w:rStyle w:val="Emphasis"/>
          <w:highlight w:val="green"/>
        </w:rPr>
        <w:t>assessing them critically</w:t>
      </w:r>
      <w:r w:rsidRPr="00A42CA7">
        <w:rPr>
          <w:rStyle w:val="StyleUnderline"/>
          <w:highlight w:val="green"/>
        </w:rPr>
        <w:t xml:space="preserve"> would </w:t>
      </w:r>
      <w:r w:rsidRPr="00A42CA7">
        <w:rPr>
          <w:rStyle w:val="Emphasis"/>
          <w:highlight w:val="green"/>
        </w:rPr>
        <w:t>amount to</w:t>
      </w:r>
      <w:r w:rsidRPr="0000635A">
        <w:rPr>
          <w:rStyle w:val="Emphasis"/>
        </w:rPr>
        <w:t xml:space="preserve"> </w:t>
      </w:r>
      <w:r w:rsidRPr="0000635A">
        <w:t>some kind of</w:t>
      </w:r>
      <w:r w:rsidRPr="0000635A">
        <w:rPr>
          <w:rStyle w:val="StyleUnderline"/>
        </w:rPr>
        <w:t xml:space="preserve"> </w:t>
      </w:r>
      <w:r w:rsidRPr="00A42CA7">
        <w:rPr>
          <w:rStyle w:val="Emphasis"/>
          <w:highlight w:val="green"/>
        </w:rPr>
        <w:t>mean violation</w:t>
      </w:r>
      <w:r>
        <w:t xml:space="preserve">—and </w:t>
      </w:r>
      <w:r w:rsidRPr="00A42CA7">
        <w:rPr>
          <w:rStyle w:val="StyleUnderline"/>
          <w:highlight w:val="green"/>
        </w:rPr>
        <w:t>that</w:t>
      </w:r>
      <w:r w:rsidRPr="00A42CA7">
        <w:rPr>
          <w:highlight w:val="green"/>
        </w:rPr>
        <w:t xml:space="preserve"> </w:t>
      </w:r>
      <w:r w:rsidRPr="00A42CA7">
        <w:rPr>
          <w:rStyle w:val="StyleUnderline"/>
          <w:highlight w:val="green"/>
        </w:rPr>
        <w:t>seems</w:t>
      </w:r>
      <w:r>
        <w:t xml:space="preserve"> indeed </w:t>
      </w:r>
      <w:r w:rsidRPr="00A42CA7">
        <w:rPr>
          <w:rStyle w:val="StyleUnderline"/>
          <w:highlight w:val="green"/>
        </w:rPr>
        <w:t>to be the very point</w:t>
      </w:r>
      <w:r w:rsidRPr="00A42CA7">
        <w:rPr>
          <w:highlight w:val="green"/>
        </w:rPr>
        <w:t xml:space="preserve">: </w:t>
      </w:r>
      <w:r w:rsidRPr="00A42CA7">
        <w:rPr>
          <w:rStyle w:val="StyleUnderline"/>
          <w:highlight w:val="green"/>
        </w:rPr>
        <w:t>to be so</w:t>
      </w:r>
      <w:r>
        <w:t xml:space="preserve"> effulgently bare and </w:t>
      </w:r>
      <w:r w:rsidRPr="00A42CA7">
        <w:rPr>
          <w:rStyle w:val="StyleUnderline"/>
          <w:highlight w:val="green"/>
        </w:rPr>
        <w:t xml:space="preserve">corporeally vivid as to </w:t>
      </w:r>
      <w:r w:rsidRPr="00A42CA7">
        <w:rPr>
          <w:rStyle w:val="Emphasis"/>
          <w:highlight w:val="green"/>
        </w:rPr>
        <w:t>preclude distance-taking</w:t>
      </w:r>
      <w:r w:rsidRPr="0000635A">
        <w:rPr>
          <w:rStyle w:val="StyleUnderline"/>
        </w:rPr>
        <w:t xml:space="preserve"> </w:t>
      </w:r>
      <w:r w:rsidRPr="00A42CA7">
        <w:rPr>
          <w:rStyle w:val="StyleUnderline"/>
          <w:highlight w:val="green"/>
        </w:rPr>
        <w:t xml:space="preserve">or </w:t>
      </w:r>
      <w:r w:rsidRPr="00A42CA7">
        <w:rPr>
          <w:rStyle w:val="Emphasis"/>
          <w:highlight w:val="green"/>
        </w:rPr>
        <w:t>concept-making</w:t>
      </w:r>
      <w:r>
        <w:t xml:space="preserve">. </w:t>
      </w:r>
      <w:r w:rsidRPr="0000635A">
        <w:rPr>
          <w:rStyle w:val="StyleUnderline"/>
        </w:rPr>
        <w:t xml:space="preserve">Immediacy as the </w:t>
      </w:r>
      <w:r w:rsidRPr="0000635A">
        <w:rPr>
          <w:rStyle w:val="Emphasis"/>
        </w:rPr>
        <w:t>unambiguous transmission of affect</w:t>
      </w:r>
      <w:r w:rsidRPr="0000635A">
        <w:rPr>
          <w:rStyle w:val="StyleUnderline"/>
        </w:rPr>
        <w:t xml:space="preserve"> from author to reader,</w:t>
      </w:r>
      <w:r>
        <w:t xml:space="preserve"> autonomic </w:t>
      </w:r>
      <w:r w:rsidRPr="0000635A">
        <w:rPr>
          <w:rStyle w:val="StyleUnderline"/>
        </w:rPr>
        <w:t>responses imagined untainted by the symbolic</w:t>
      </w:r>
      <w:r>
        <w:t>.</w:t>
      </w:r>
    </w:p>
    <w:p w14:paraId="53892CE4" w14:textId="77777777" w:rsidR="001F7E09" w:rsidRDefault="001F7E09" w:rsidP="001F7E09">
      <w:r>
        <w:t xml:space="preserve">In immediacy theory, ratiocinative mediations rarely enter the picture; </w:t>
      </w:r>
      <w:r w:rsidRPr="0000635A">
        <w:rPr>
          <w:rStyle w:val="StyleUnderline"/>
        </w:rPr>
        <w:t xml:space="preserve">affects and the body found an </w:t>
      </w:r>
      <w:r w:rsidRPr="0000635A">
        <w:rPr>
          <w:rStyle w:val="Emphasis"/>
        </w:rPr>
        <w:t>inexhaustible concreteness</w:t>
      </w:r>
      <w:r w:rsidRPr="0000635A">
        <w:rPr>
          <w:rStyle w:val="StyleUnderline"/>
        </w:rPr>
        <w:t xml:space="preserve"> that demands empirical cataloging</w:t>
      </w:r>
      <w:r>
        <w:t xml:space="preserve">. Where older forms to which autotheory bears some resemblance, like écriture féminine, generated uncertainty in their mix of fiction and fact and vectored their speculum toward invention rather than documentation, autotheory’s phenomenological heft (experience, the self, the body, its beauty, its pain, its pleasure, its transformation) often explicitly counterposes theory’s interest in discursive construction. Drawing upon the tradition of phenomenology as riposte to philosophical inattention to the body, autotheory nestles in against theory’s above-it-all posture. Critic Ralph </w:t>
      </w:r>
      <w:r w:rsidRPr="0000635A">
        <w:rPr>
          <w:rStyle w:val="StyleUnderline"/>
        </w:rPr>
        <w:t>Clare celebrates</w:t>
      </w:r>
      <w:r>
        <w:t>:</w:t>
      </w:r>
    </w:p>
    <w:p w14:paraId="508C0384" w14:textId="77777777" w:rsidR="001F7E09" w:rsidRDefault="001F7E09" w:rsidP="001F7E09">
      <w:r>
        <w:t xml:space="preserve">It is </w:t>
      </w:r>
      <w:r w:rsidRPr="0000635A">
        <w:rPr>
          <w:rStyle w:val="StyleUnderline"/>
        </w:rPr>
        <w:t>autotheory’s</w:t>
      </w:r>
      <w:r>
        <w:t xml:space="preserve"> unique </w:t>
      </w:r>
      <w:r w:rsidRPr="0000635A">
        <w:rPr>
          <w:rStyle w:val="StyleUnderline"/>
        </w:rPr>
        <w:t>triumph to marry the truly personal,</w:t>
      </w:r>
      <w:r>
        <w:t xml:space="preserve"> private, and/or confessional (the private details of life that Barthes, Derrida, and Kristeva shy away from) </w:t>
      </w:r>
      <w:r w:rsidRPr="0000635A">
        <w:rPr>
          <w:rStyle w:val="StyleUnderline"/>
        </w:rPr>
        <w:t>with critique</w:t>
      </w:r>
      <w:r>
        <w:t>, to insist against the poststructuralist reduction of self purely to a textuality that produces a distancing kind of impersonality by ultimately maintaining divisions between the public and private.28</w:t>
      </w:r>
    </w:p>
    <w:p w14:paraId="266FACE1" w14:textId="77777777" w:rsidR="001F7E09" w:rsidRDefault="001F7E09" w:rsidP="001F7E09">
      <w:r>
        <w:t>Averse to distancing and impersonality, autotheory erects intimacy and personality, attachment and charisma; the preserved private of incandescence then can be exposed and confessed in the snippets of fragmented text. Ahmed’s much-adored text puts it plainly: “Theory can do more the closer it gets to the skin.”29 She continues,</w:t>
      </w:r>
    </w:p>
    <w:p w14:paraId="254809FC" w14:textId="77777777" w:rsidR="001F7E09" w:rsidRDefault="001F7E09" w:rsidP="001F7E09">
      <w:r w:rsidRPr="000C5AEF">
        <w:rPr>
          <w:rStyle w:val="StyleUnderline"/>
        </w:rPr>
        <w:lastRenderedPageBreak/>
        <w:t>The personal is theoretical</w:t>
      </w:r>
      <w:r w:rsidRPr="000C5AEF">
        <w:t>.</w:t>
      </w:r>
      <w:r>
        <w:t xml:space="preserve"> Theory itself is often assumed to be abstract: something is more theoretical the more abstract it is. To abstract is to drag away, detach, pull away, or divert. We might then have to drag theory back, to bring theory back to life.</w:t>
      </w:r>
    </w:p>
    <w:p w14:paraId="57B3BEA5" w14:textId="77777777" w:rsidR="001F7E09" w:rsidRDefault="001F7E09" w:rsidP="001F7E09">
      <w:r>
        <w:t>What is the thing from which theory must be dragged back today, the thing opposed to “the skin” and “the personal”? Apparently, mediation itself. But, if theory that does “more” authorizes itself in heretical departure from a conjured dominant, in the context of the hegemonic bid for immediacy we can read such moves as their own majority. Autotheory’s skin-to-skin contact negates the mediating diversions of theory: its wild ideas unmoored from viscera, its transcendental striving riven from immanence, its tarrying with the negative and unlived experience.</w:t>
      </w:r>
    </w:p>
    <w:p w14:paraId="25A59F54" w14:textId="77777777" w:rsidR="001F7E09" w:rsidRPr="0000635A" w:rsidRDefault="001F7E09" w:rsidP="001F7E09">
      <w:pPr>
        <w:rPr>
          <w:rStyle w:val="StyleUnderline"/>
        </w:rPr>
      </w:pPr>
      <w:r w:rsidRPr="00A42CA7">
        <w:rPr>
          <w:rStyle w:val="StyleUnderline"/>
          <w:highlight w:val="green"/>
        </w:rPr>
        <w:t xml:space="preserve">In its </w:t>
      </w:r>
      <w:r w:rsidRPr="00A42CA7">
        <w:rPr>
          <w:rStyle w:val="Emphasis"/>
          <w:highlight w:val="green"/>
        </w:rPr>
        <w:t>substantialization of the flesh</w:t>
      </w:r>
      <w:r w:rsidRPr="00A42CA7">
        <w:rPr>
          <w:rStyle w:val="StyleUnderline"/>
          <w:highlight w:val="green"/>
        </w:rPr>
        <w:t xml:space="preserve"> as </w:t>
      </w:r>
      <w:r w:rsidRPr="00A42CA7">
        <w:rPr>
          <w:rStyle w:val="Emphasis"/>
          <w:highlight w:val="green"/>
        </w:rPr>
        <w:t>anti-symbolic</w:t>
      </w:r>
      <w:r>
        <w:t xml:space="preserve">, in its trumping of conventional braininess with ethereal sensation, </w:t>
      </w:r>
      <w:r w:rsidRPr="00A42CA7">
        <w:rPr>
          <w:rStyle w:val="StyleUnderline"/>
          <w:highlight w:val="green"/>
        </w:rPr>
        <w:t>autotheory</w:t>
      </w:r>
      <w:r w:rsidRPr="00A42CA7">
        <w:rPr>
          <w:highlight w:val="green"/>
        </w:rPr>
        <w:t xml:space="preserve"> </w:t>
      </w:r>
      <w:r w:rsidRPr="00A42CA7">
        <w:rPr>
          <w:rStyle w:val="StyleUnderline"/>
          <w:highlight w:val="green"/>
        </w:rPr>
        <w:t>performs</w:t>
      </w:r>
      <w:r w:rsidRPr="00A42CA7">
        <w:rPr>
          <w:highlight w:val="green"/>
        </w:rPr>
        <w:t xml:space="preserve"> </w:t>
      </w:r>
      <w:r w:rsidRPr="00A42CA7">
        <w:rPr>
          <w:rStyle w:val="StyleUnderline"/>
          <w:highlight w:val="green"/>
        </w:rPr>
        <w:t>that</w:t>
      </w:r>
      <w:r>
        <w:t xml:space="preserve"> very </w:t>
      </w:r>
      <w:r w:rsidRPr="00A42CA7">
        <w:rPr>
          <w:rStyle w:val="StyleUnderline"/>
          <w:highlight w:val="green"/>
        </w:rPr>
        <w:t>capture in the imaginary</w:t>
      </w:r>
      <w:r w:rsidRPr="00A42CA7">
        <w:rPr>
          <w:highlight w:val="green"/>
        </w:rPr>
        <w:t xml:space="preserve"> </w:t>
      </w:r>
      <w:r w:rsidRPr="00A42CA7">
        <w:rPr>
          <w:rStyle w:val="StyleUnderline"/>
          <w:highlight w:val="green"/>
        </w:rPr>
        <w:t>that characterizes</w:t>
      </w:r>
      <w:r>
        <w:t xml:space="preserve"> contemporary psychic life and consonates with </w:t>
      </w:r>
      <w:r w:rsidRPr="00A42CA7">
        <w:rPr>
          <w:rStyle w:val="Emphasis"/>
          <w:highlight w:val="green"/>
        </w:rPr>
        <w:t>macroeconomic privatization</w:t>
      </w:r>
      <w:r w:rsidRPr="00A42CA7">
        <w:rPr>
          <w:highlight w:val="green"/>
        </w:rPr>
        <w:t xml:space="preserve"> </w:t>
      </w:r>
      <w:r w:rsidRPr="00A42CA7">
        <w:rPr>
          <w:rStyle w:val="StyleUnderline"/>
          <w:highlight w:val="green"/>
        </w:rPr>
        <w:t>and</w:t>
      </w:r>
      <w:r w:rsidRPr="00A42CA7">
        <w:rPr>
          <w:highlight w:val="green"/>
        </w:rPr>
        <w:t xml:space="preserve"> </w:t>
      </w:r>
      <w:r w:rsidRPr="00A42CA7">
        <w:rPr>
          <w:rStyle w:val="StyleUnderline"/>
          <w:highlight w:val="green"/>
        </w:rPr>
        <w:t xml:space="preserve">the </w:t>
      </w:r>
      <w:r w:rsidRPr="00A42CA7">
        <w:rPr>
          <w:rStyle w:val="Emphasis"/>
          <w:highlight w:val="green"/>
        </w:rPr>
        <w:t>reign of human capital</w:t>
      </w:r>
      <w:r w:rsidRPr="00A42CA7">
        <w:rPr>
          <w:rStyle w:val="StyleUnderline"/>
          <w:highlight w:val="green"/>
        </w:rPr>
        <w:t>.</w:t>
      </w:r>
      <w:r w:rsidRPr="00A42CA7">
        <w:rPr>
          <w:highlight w:val="green"/>
        </w:rPr>
        <w:t xml:space="preserve"> </w:t>
      </w:r>
      <w:r w:rsidRPr="00A42CA7">
        <w:rPr>
          <w:rStyle w:val="StyleUnderline"/>
          <w:highlight w:val="green"/>
        </w:rPr>
        <w:t xml:space="preserve">The epistemic sacralization of ineffable experience discredits </w:t>
      </w:r>
      <w:r w:rsidRPr="000C5AEF">
        <w:rPr>
          <w:rStyle w:val="StyleUnderline"/>
        </w:rPr>
        <w:t xml:space="preserve">those arcs of cognition and of action that capacitate </w:t>
      </w:r>
      <w:r w:rsidRPr="00A42CA7">
        <w:rPr>
          <w:rStyle w:val="Emphasis"/>
          <w:highlight w:val="green"/>
        </w:rPr>
        <w:t>affiliation beyond experience</w:t>
      </w:r>
      <w:r w:rsidRPr="00A42CA7">
        <w:rPr>
          <w:highlight w:val="green"/>
        </w:rPr>
        <w:t>,</w:t>
      </w:r>
      <w:r>
        <w:t xml:space="preserve"> thus </w:t>
      </w:r>
      <w:r w:rsidRPr="00A42CA7">
        <w:rPr>
          <w:rStyle w:val="Emphasis"/>
          <w:highlight w:val="green"/>
        </w:rPr>
        <w:t>delegitimating political solidarity</w:t>
      </w:r>
      <w:r>
        <w:t xml:space="preserve">. </w:t>
      </w:r>
      <w:r w:rsidRPr="0000635A">
        <w:rPr>
          <w:rStyle w:val="StyleUnderline"/>
        </w:rPr>
        <w:t>That there could be collectivizing, generalizing theories that any reader might find illuminating and activating is in advance forsworn by the insistent privatizations autotheory’s proponents presume as virtues:</w:t>
      </w:r>
    </w:p>
    <w:p w14:paraId="5DDE15C2" w14:textId="77777777" w:rsidR="001F7E09" w:rsidRDefault="001F7E09" w:rsidP="001F7E09">
      <w:r w:rsidRPr="0000635A">
        <w:rPr>
          <w:rStyle w:val="StyleUnderline"/>
        </w:rPr>
        <w:t xml:space="preserve">Autotheory says too: all theory is in fact based in </w:t>
      </w:r>
      <w:r w:rsidRPr="0000635A">
        <w:rPr>
          <w:rStyle w:val="Emphasis"/>
        </w:rPr>
        <w:t>someone else’s experience</w:t>
      </w:r>
      <w:r w:rsidRPr="0000635A">
        <w:rPr>
          <w:rStyle w:val="StyleUnderline"/>
        </w:rPr>
        <w:t xml:space="preserve"> of </w:t>
      </w:r>
      <w:r w:rsidRPr="0000635A">
        <w:rPr>
          <w:rStyle w:val="Emphasis"/>
        </w:rPr>
        <w:t>their one particular body</w:t>
      </w:r>
      <w:r>
        <w:t>, though they have conveniently erased it from their theorizing and from their writing so as to seem like a disembodied brain, a neutral voice.30</w:t>
      </w:r>
    </w:p>
    <w:p w14:paraId="2BF58ED1" w14:textId="77777777" w:rsidR="001F7E09" w:rsidRDefault="001F7E09" w:rsidP="001F7E09">
      <w:r>
        <w:t>Critic Arianne Zwartjes’s particularization here exemplifies immediacy theory’s hypostasization of an overly mediated theory it rejects: too impersonal, too abstract, too much the product of thinking as opposed to experiencing. Autotheory glides in this way as the explication of a longer history littered with critiques of universals and objectivity, and reproaching the very prospect of common goals, meaning across experiential divides, or signifiers sustaining solidarity. All too much representation, too little presence.</w:t>
      </w:r>
    </w:p>
    <w:p w14:paraId="0674AB84" w14:textId="77777777" w:rsidR="001F7E09" w:rsidRDefault="001F7E09" w:rsidP="001F7E09">
      <w:r>
        <w:t xml:space="preserve">Jockeying for self-assured aura, immediacy theory nullifies concept formation. It neither makes arguments nor countenances counterarguments, </w:t>
      </w:r>
      <w:r w:rsidRPr="0000635A">
        <w:rPr>
          <w:rStyle w:val="StyleUnderline"/>
        </w:rPr>
        <w:t>for who</w:t>
      </w:r>
      <w:r>
        <w:t xml:space="preserve"> among theorists </w:t>
      </w:r>
      <w:r w:rsidRPr="0000635A">
        <w:rPr>
          <w:rStyle w:val="StyleUnderline"/>
        </w:rPr>
        <w:t>can dispute</w:t>
      </w:r>
      <w:r>
        <w:t xml:space="preserve"> another theorist’s </w:t>
      </w:r>
      <w:r w:rsidRPr="0000635A">
        <w:rPr>
          <w:rStyle w:val="StyleUnderline"/>
        </w:rPr>
        <w:t>experience</w:t>
      </w:r>
      <w:r>
        <w:t>? Instead of advancing ideas, we are enjoined to pen our own disclosure (and, with luck, score a big trade publisher’s advance). Now it is your turn.</w:t>
      </w:r>
    </w:p>
    <w:p w14:paraId="44E49449" w14:textId="77777777" w:rsidR="001F7E09" w:rsidRDefault="001F7E09" w:rsidP="001F7E09">
      <w:pPr>
        <w:pStyle w:val="Heading4"/>
      </w:pPr>
      <w:r>
        <w:t xml:space="preserve">The immediacy and formlessness of life itself is the basis for contemporary extraction and ecocide.  Complete absorption in the immediacy of affect and abjection is a self-fulfilling prophecy of too-late capitalism.   </w:t>
      </w:r>
    </w:p>
    <w:p w14:paraId="10198A3E" w14:textId="77777777" w:rsidR="001F7E09" w:rsidRDefault="001F7E09" w:rsidP="001F7E09">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3ED91835" w14:textId="77777777" w:rsidR="001F7E09" w:rsidRDefault="001F7E09" w:rsidP="001F7E09">
      <w:r>
        <w:t>too late capitalism</w:t>
      </w:r>
    </w:p>
    <w:p w14:paraId="29827F20" w14:textId="77777777" w:rsidR="001F7E09" w:rsidRDefault="001F7E09" w:rsidP="001F7E09">
      <w:r>
        <w:t xml:space="preserve">What makes those values distinct? Immediacy, or, The Style of Too Late Capitalism grapples with how the present diverges from the past: something is different, even though much is also the same. “Late capitalism” has been a Marxist term of art for this different sameness for more than a century, used to </w:t>
      </w:r>
      <w:r>
        <w:lastRenderedPageBreak/>
        <w:t>describe everything from post–Great War market integration to postwar prosperity to 1970s stagflation to millennial leverage busts, but it is perhaps most famously associated with Fredric Jameson’s now forty-year-old argument for postmodernism as the logic of cultural production in the 1980s and ’90s.20 Critics increasingly agree that postmodernism no longer furnishes the logic of the contemporary.21 Does any such thing as a cultural dominant come after? Periodization in too-short bursts belongs to mainstream historicization as well as to the very rhythm of instantaneity culture with which this book is out of step. But, even so, the gamble here is that immediacy comprehensively unifies contemporary culture, and that its capitalist substrate takes definite form. It’s still capitalism after all these years. Only now, the economic dynamics of the 1970s that were first registered in postmodernism have been compounded by those of the turn of the millennium (audited below in “Circulation”), and they modulate themselves in today’s cultural aesthetics differently. “Too Late Capitalism” titles that difference: a contradictory moment where the overmuchness of lateness arrests itself. Future-eclipsed, present-immanentized, “Step on it!” immediacy.</w:t>
      </w:r>
    </w:p>
    <w:p w14:paraId="0E53A840" w14:textId="77777777" w:rsidR="001F7E09" w:rsidRDefault="001F7E09" w:rsidP="001F7E09">
      <w:r>
        <w:t xml:space="preserve">After postmodernism’s skepticism and irony, immediacy’s authentications and engrossments now plat realness. Where </w:t>
      </w:r>
      <w:r w:rsidRPr="00F87BCA">
        <w:rPr>
          <w:rStyle w:val="StyleUnderline"/>
        </w:rPr>
        <w:t>postmodernism revels in mediation</w:t>
      </w:r>
      <w:r>
        <w:t>—</w:t>
      </w:r>
      <w:r w:rsidRPr="00F87BCA">
        <w:rPr>
          <w:rStyle w:val="StyleUnderline"/>
        </w:rPr>
        <w:t>intertextuality</w:t>
      </w:r>
      <w:r>
        <w:t>, irony, the meta—</w:t>
      </w:r>
      <w:r w:rsidRPr="00A42CA7">
        <w:rPr>
          <w:rStyle w:val="StyleUnderline"/>
          <w:highlight w:val="green"/>
        </w:rPr>
        <w:t>immediacy</w:t>
      </w:r>
      <w:r w:rsidRPr="00A42CA7">
        <w:rPr>
          <w:highlight w:val="green"/>
        </w:rPr>
        <w:t xml:space="preserve"> </w:t>
      </w:r>
      <w:r w:rsidRPr="00A42CA7">
        <w:rPr>
          <w:rStyle w:val="StyleUnderline"/>
          <w:highlight w:val="green"/>
        </w:rPr>
        <w:t xml:space="preserve">negates mediation to </w:t>
      </w:r>
      <w:r w:rsidRPr="00A42CA7">
        <w:rPr>
          <w:rStyle w:val="Emphasis"/>
          <w:highlight w:val="green"/>
        </w:rPr>
        <w:t>effect flow</w:t>
      </w:r>
      <w:r w:rsidRPr="00F87BCA">
        <w:rPr>
          <w:rStyle w:val="Emphasis"/>
        </w:rPr>
        <w:t xml:space="preserve"> and indistinction</w:t>
      </w:r>
      <w:r>
        <w:t xml:space="preserve">. Where postmodernism aesthetically activates pastiche, a “blank,” playful “heterogeneity without a norm,” </w:t>
      </w:r>
      <w:r w:rsidRPr="00F87BCA">
        <w:rPr>
          <w:rStyle w:val="StyleUnderline"/>
        </w:rPr>
        <w:t>immediacy precipitates blur</w:t>
      </w:r>
      <w:r>
        <w:t xml:space="preserve">, a </w:t>
      </w:r>
      <w:r w:rsidRPr="00F87BCA">
        <w:rPr>
          <w:rStyle w:val="StyleUnderline"/>
        </w:rPr>
        <w:t>demediated</w:t>
      </w:r>
      <w:r>
        <w:t xml:space="preserve"> </w:t>
      </w:r>
      <w:r w:rsidRPr="00F87BCA">
        <w:rPr>
          <w:rStyle w:val="StyleUnderline"/>
        </w:rPr>
        <w:t>meld that lacks the contours to array heterogeneity</w:t>
      </w:r>
      <w:r>
        <w:t xml:space="preserve">.22 </w:t>
      </w:r>
      <w:r w:rsidRPr="00F87BCA">
        <w:rPr>
          <w:rStyle w:val="StyleUnderline"/>
        </w:rPr>
        <w:t>Where postmodernism aesthetically and epistemically embraces the surface</w:t>
      </w:r>
      <w:r>
        <w:t xml:space="preserve"> and eschews depth, </w:t>
      </w:r>
      <w:r w:rsidRPr="00F87BCA">
        <w:rPr>
          <w:rStyle w:val="StyleUnderline"/>
        </w:rPr>
        <w:t>immediacy mires itself in</w:t>
      </w:r>
      <w:r>
        <w:t xml:space="preserve"> </w:t>
      </w:r>
      <w:r w:rsidRPr="00F87BCA">
        <w:rPr>
          <w:rStyle w:val="StyleUnderline"/>
        </w:rPr>
        <w:t>profundities of</w:t>
      </w:r>
      <w:r>
        <w:t xml:space="preserve"> </w:t>
      </w:r>
      <w:r w:rsidRPr="00F87BCA">
        <w:rPr>
          <w:rStyle w:val="Emphasis"/>
        </w:rPr>
        <w:t>corporeality</w:t>
      </w:r>
      <w:r w:rsidRPr="00F87BCA">
        <w:rPr>
          <w:rStyle w:val="StyleUnderline"/>
        </w:rPr>
        <w:t xml:space="preserve">, </w:t>
      </w:r>
      <w:r w:rsidRPr="00F87BCA">
        <w:rPr>
          <w:rStyle w:val="Emphasis"/>
        </w:rPr>
        <w:t>affect</w:t>
      </w:r>
      <w:r w:rsidRPr="00F87BCA">
        <w:rPr>
          <w:rStyle w:val="StyleUnderline"/>
        </w:rPr>
        <w:t xml:space="preserve">, </w:t>
      </w:r>
      <w:r w:rsidRPr="00F87BCA">
        <w:t>and polarized extremity.</w:t>
      </w:r>
      <w:r>
        <w:t xml:space="preserve"> Where </w:t>
      </w:r>
      <w:r w:rsidRPr="00F87BCA">
        <w:rPr>
          <w:rStyle w:val="StyleUnderline"/>
        </w:rPr>
        <w:t>postmodern affect undergoes “waning</w:t>
      </w:r>
      <w:r>
        <w:t>”—a dilution of modernist ferocity like anomie and alienation into “free-floating” flatness—</w:t>
      </w:r>
      <w:r w:rsidRPr="00F87BCA">
        <w:rPr>
          <w:rStyle w:val="StyleUnderline"/>
        </w:rPr>
        <w:t>immediacy’s affects wax rapt and veritable</w:t>
      </w:r>
      <w:r>
        <w:t>.23 Where postmodernism inscribes “a crisis of historicity,” immediacy encodes a crisis of futurity, a beclouded nonhorizon.24</w:t>
      </w:r>
    </w:p>
    <w:p w14:paraId="3A6A4683" w14:textId="77777777" w:rsidR="001F7E09" w:rsidRDefault="001F7E09" w:rsidP="001F7E09">
      <w:r w:rsidRPr="009447FB">
        <w:rPr>
          <w:rStyle w:val="StyleUnderline"/>
        </w:rPr>
        <w:t xml:space="preserve">Blur, immersion, presence: </w:t>
      </w:r>
      <w:r w:rsidRPr="00A42CA7">
        <w:rPr>
          <w:rStyle w:val="StyleUnderline"/>
          <w:highlight w:val="green"/>
        </w:rPr>
        <w:t>too late is no longer merely late</w:t>
      </w:r>
      <w:r w:rsidRPr="00F87BCA">
        <w:rPr>
          <w:rStyle w:val="StyleUnderline"/>
        </w:rPr>
        <w:t>.</w:t>
      </w:r>
      <w:r>
        <w:t xml:space="preserve"> The material corollary of this stylized time is the inevitable environmental ruin wreaked by undead zombie capitalism. </w:t>
      </w:r>
      <w:r w:rsidRPr="00A42CA7">
        <w:rPr>
          <w:rStyle w:val="Emphasis"/>
          <w:highlight w:val="green"/>
        </w:rPr>
        <w:t>It is too late</w:t>
      </w:r>
      <w:r w:rsidRPr="00E5736D">
        <w:rPr>
          <w:rStyle w:val="Emphasis"/>
        </w:rPr>
        <w:t xml:space="preserve">. </w:t>
      </w:r>
      <w:r w:rsidRPr="00A42CA7">
        <w:rPr>
          <w:rStyle w:val="Emphasis"/>
          <w:highlight w:val="green"/>
        </w:rPr>
        <w:t>Ecocide has</w:t>
      </w:r>
      <w:r w:rsidRPr="00E5736D">
        <w:rPr>
          <w:rStyle w:val="Emphasis"/>
        </w:rPr>
        <w:t xml:space="preserve"> already </w:t>
      </w:r>
      <w:r w:rsidRPr="00A42CA7">
        <w:rPr>
          <w:rStyle w:val="Emphasis"/>
          <w:highlight w:val="green"/>
        </w:rPr>
        <w:t>taken place.</w:t>
      </w:r>
      <w:r>
        <w:t xml:space="preserve"> </w:t>
      </w:r>
      <w:r w:rsidRPr="00F87BCA">
        <w:rPr>
          <w:rStyle w:val="StyleUnderline"/>
        </w:rPr>
        <w:t>Lethal deluges, catastrophic droughts, and heat death are already baked into our future.</w:t>
      </w:r>
      <w:r>
        <w:t xml:space="preserve"> The earth is hotter now than at any moment in the last 125,000 years. </w:t>
      </w:r>
      <w:r w:rsidRPr="00A42CA7">
        <w:rPr>
          <w:rStyle w:val="StyleUnderline"/>
          <w:highlight w:val="green"/>
        </w:rPr>
        <w:t>No matter what happens</w:t>
      </w:r>
      <w:r w:rsidRPr="00F87BCA">
        <w:rPr>
          <w:rStyle w:val="StyleUnderline"/>
        </w:rPr>
        <w:t xml:space="preserve"> tomorrow, </w:t>
      </w:r>
      <w:r w:rsidRPr="00A42CA7">
        <w:rPr>
          <w:rStyle w:val="StyleUnderline"/>
          <w:highlight w:val="green"/>
        </w:rPr>
        <w:t>sea levels will rise</w:t>
      </w:r>
      <w:r>
        <w:t xml:space="preserve"> six to twelve inches over the next two decades. Two billion people worldwide are currently living on land that will soon be either uninhabitably hot or well underwater, or both. There is no going back. Already in 1988, the first United Nations Framework Convention on Climate Change compiled enough terrifying data to compel virtually every country on earth to recognize the severity of climate change, commit to mitigating greenhouse gases, and do so in accordance with a principle of “common but differentiated responsibilities and respective capabilities,” acknowledging wealth, power, and contributory inequities; thirty years later little action has ensued.25 A small number of hyper-consuming billionaires, their oligarchic plutocratic enablers, and syndicates of lumpen McShoppers have irreparably degraded the planet, ergo billions of people will be displaced and killed. </w:t>
      </w:r>
      <w:r w:rsidRPr="00F87BCA">
        <w:rPr>
          <w:rStyle w:val="StyleUnderline"/>
        </w:rPr>
        <w:t>The world’s wealthiest 10 percent are responsible for 50 percent of carbon emissions</w:t>
      </w:r>
      <w:r>
        <w:t>, which have skyrocketed in direct proportion to our undeniable knowledge of their catastrophic effects. Scorching temperatures and rising waters aren’t the only effects; along with biodiversity collapse there is also the horrific reality that concentrated carbon dioxide levels compromise cognition, diminishing the human brain’s ability to think strategically, react patiently, or read theory books for the hell of it. In the near future, we will be hot and imperiled and stupid. It is too late.</w:t>
      </w:r>
    </w:p>
    <w:p w14:paraId="1A1FF053" w14:textId="77777777" w:rsidR="001F7E09" w:rsidRDefault="001F7E09" w:rsidP="001F7E09">
      <w:r w:rsidRPr="00F87BCA">
        <w:rPr>
          <w:rStyle w:val="StyleUnderline"/>
        </w:rPr>
        <w:lastRenderedPageBreak/>
        <w:t xml:space="preserve">The ideology of </w:t>
      </w:r>
      <w:r w:rsidRPr="00A42CA7">
        <w:rPr>
          <w:rStyle w:val="StyleUnderline"/>
          <w:highlight w:val="green"/>
        </w:rPr>
        <w:t xml:space="preserve">immediacy holds a </w:t>
      </w:r>
      <w:r w:rsidRPr="00A42CA7">
        <w:rPr>
          <w:rStyle w:val="Emphasis"/>
          <w:highlight w:val="green"/>
        </w:rPr>
        <w:t>kernel of truth</w:t>
      </w:r>
      <w:r w:rsidRPr="00F87BCA">
        <w:rPr>
          <w:rStyle w:val="StyleUnderline"/>
        </w:rPr>
        <w:t>:</w:t>
      </w:r>
      <w:r w:rsidRPr="00F87BCA">
        <w:t xml:space="preserve"> </w:t>
      </w:r>
      <w:r w:rsidRPr="00A42CA7">
        <w:rPr>
          <w:rStyle w:val="StyleUnderline"/>
          <w:highlight w:val="green"/>
        </w:rPr>
        <w:t xml:space="preserve">we are </w:t>
      </w:r>
      <w:r w:rsidRPr="00A42CA7">
        <w:rPr>
          <w:rStyle w:val="Emphasis"/>
          <w:highlight w:val="green"/>
        </w:rPr>
        <w:t>fastened to appalling circumstances</w:t>
      </w:r>
      <w:r w:rsidRPr="00F87BCA">
        <w:t xml:space="preserve"> from which we cannot take distance, neither contemplative nor agential, every single thing a catastrophe riveting our attention. The very narrow window is slamming shut, and for many it has already been nailed. </w:t>
      </w:r>
      <w:r w:rsidRPr="00F87BCA">
        <w:rPr>
          <w:rStyle w:val="StyleUnderline"/>
        </w:rPr>
        <w:t xml:space="preserve">The country whose </w:t>
      </w:r>
      <w:r w:rsidRPr="00A42CA7">
        <w:rPr>
          <w:rStyle w:val="StyleUnderline"/>
          <w:highlight w:val="green"/>
        </w:rPr>
        <w:t>economic might and imperial extraction</w:t>
      </w:r>
      <w:r w:rsidRPr="00F87BCA">
        <w:rPr>
          <w:rStyle w:val="StyleUnderline"/>
        </w:rPr>
        <w:t xml:space="preserve"> have </w:t>
      </w:r>
      <w:r w:rsidRPr="00A42CA7">
        <w:rPr>
          <w:rStyle w:val="StyleUnderline"/>
          <w:highlight w:val="green"/>
        </w:rPr>
        <w:t>fueled global carbonization</w:t>
      </w:r>
      <w:r w:rsidRPr="00F87BCA">
        <w:rPr>
          <w:rStyle w:val="StyleUnderline"/>
        </w:rPr>
        <w:t xml:space="preserve"> staggers from domestic delegitimation</w:t>
      </w:r>
      <w:r w:rsidRPr="00F87BCA">
        <w:t xml:space="preserve">, corruption, </w:t>
      </w:r>
      <w:r w:rsidRPr="00F87BCA">
        <w:rPr>
          <w:rStyle w:val="StyleUnderline"/>
        </w:rPr>
        <w:t>fascism, and utter abandon of the elementary offices of government</w:t>
      </w:r>
      <w:r w:rsidRPr="00F87BCA">
        <w:t xml:space="preserve">—and many other governments follow in its suit. The crucible of ideas perpetuating this political order, </w:t>
      </w:r>
      <w:r w:rsidRPr="00F87BCA">
        <w:rPr>
          <w:rStyle w:val="StyleUnderline"/>
        </w:rPr>
        <w:t xml:space="preserve">the world-class research </w:t>
      </w:r>
      <w:r w:rsidRPr="00A42CA7">
        <w:rPr>
          <w:rStyle w:val="StyleUnderline"/>
          <w:highlight w:val="green"/>
        </w:rPr>
        <w:t>university</w:t>
      </w:r>
      <w:r w:rsidRPr="00F87BCA">
        <w:t xml:space="preserve">, </w:t>
      </w:r>
      <w:r w:rsidRPr="00F87BCA">
        <w:rPr>
          <w:rStyle w:val="StyleUnderline"/>
        </w:rPr>
        <w:t>sometimes</w:t>
      </w:r>
      <w:r w:rsidRPr="00F87BCA">
        <w:t xml:space="preserve"> </w:t>
      </w:r>
      <w:r w:rsidRPr="00F87BCA">
        <w:rPr>
          <w:rStyle w:val="StyleUnderline"/>
        </w:rPr>
        <w:t>fostered</w:t>
      </w:r>
      <w:r w:rsidRPr="00F87BCA">
        <w:t xml:space="preserve"> its elucidative </w:t>
      </w:r>
      <w:r w:rsidRPr="00F87BCA">
        <w:rPr>
          <w:rStyle w:val="StyleUnderline"/>
        </w:rPr>
        <w:t>critique</w:t>
      </w:r>
      <w:r w:rsidRPr="00F87BCA">
        <w:t>, a</w:t>
      </w:r>
      <w:r w:rsidRPr="00F87BCA">
        <w:rPr>
          <w:rStyle w:val="StyleUnderline"/>
        </w:rPr>
        <w:t>long with humanistic flourishing, civic literacy</w:t>
      </w:r>
      <w:r w:rsidRPr="00F87BCA">
        <w:t xml:space="preserve">, and </w:t>
      </w:r>
      <w:r w:rsidRPr="00F87BCA">
        <w:rPr>
          <w:rStyle w:val="StyleUnderline"/>
        </w:rPr>
        <w:t>paths to dignified labor</w:t>
      </w:r>
      <w:r w:rsidRPr="00F87BCA">
        <w:t xml:space="preserve"> and upward mobility —but </w:t>
      </w:r>
      <w:r w:rsidRPr="00A42CA7">
        <w:rPr>
          <w:rStyle w:val="StyleUnderline"/>
          <w:highlight w:val="green"/>
        </w:rPr>
        <w:t>now finds itself stripped</w:t>
      </w:r>
      <w:r w:rsidRPr="00F87BCA">
        <w:rPr>
          <w:rStyle w:val="StyleUnderline"/>
        </w:rPr>
        <w:t xml:space="preserve"> for parts</w:t>
      </w:r>
      <w:r w:rsidRPr="00F87BCA">
        <w:t xml:space="preserve">. </w:t>
      </w:r>
      <w:r w:rsidRPr="00A42CA7">
        <w:rPr>
          <w:rStyle w:val="StyleUnderline"/>
          <w:highlight w:val="green"/>
        </w:rPr>
        <w:t>Murdered earth</w:t>
      </w:r>
      <w:r w:rsidRPr="00F87BCA">
        <w:rPr>
          <w:rStyle w:val="StyleUnderline"/>
        </w:rPr>
        <w:t xml:space="preserve">, </w:t>
      </w:r>
      <w:r w:rsidRPr="00A42CA7">
        <w:rPr>
          <w:rStyle w:val="StyleUnderline"/>
          <w:highlight w:val="green"/>
        </w:rPr>
        <w:t>failed states</w:t>
      </w:r>
      <w:r w:rsidRPr="00F87BCA">
        <w:rPr>
          <w:rStyle w:val="StyleUnderline"/>
        </w:rPr>
        <w:t xml:space="preserve">, and razed institutions </w:t>
      </w:r>
      <w:r w:rsidRPr="00A42CA7">
        <w:rPr>
          <w:rStyle w:val="StyleUnderline"/>
          <w:highlight w:val="green"/>
        </w:rPr>
        <w:t>are structural context for</w:t>
      </w:r>
      <w:r w:rsidRPr="00F87BCA">
        <w:rPr>
          <w:rStyle w:val="StyleUnderline"/>
        </w:rPr>
        <w:t xml:space="preserve"> the ongoing categorization, </w:t>
      </w:r>
      <w:r w:rsidRPr="00A42CA7">
        <w:rPr>
          <w:rStyle w:val="StyleUnderline"/>
          <w:highlight w:val="green"/>
        </w:rPr>
        <w:t>racialization, and expulsion</w:t>
      </w:r>
      <w:r w:rsidRPr="00F87BCA">
        <w:rPr>
          <w:rStyle w:val="StyleUnderline"/>
        </w:rPr>
        <w:t xml:space="preserve"> of human beings</w:t>
      </w:r>
      <w:r w:rsidRPr="00F87BCA">
        <w:t>. C</w:t>
      </w:r>
      <w:r w:rsidRPr="00F87BCA">
        <w:rPr>
          <w:rStyle w:val="StyleUnderline"/>
        </w:rPr>
        <w:t>ountless abjects persist in a class of surplus population: outside any regular wage relation, cut off from institutions unless held captive by them.</w:t>
      </w:r>
      <w:r>
        <w:t xml:space="preserve"> Twelve million people in the United States alone were officially classified by the Bureau of Labor Statistics as “unemployed” prior to the pandemic, a distressing throng that nonetheless omits the 2.3 million people (of 10 million worldwide) incarcerated. Near- future dislodgement will irreparably enlarge this caste. The mediating function of the state and social institutions has dissipated into only corporate welfare, and the industry of securitization enforcing this depredation has exploded.</w:t>
      </w:r>
    </w:p>
    <w:p w14:paraId="565366BC" w14:textId="77777777" w:rsidR="001F7E09" w:rsidRDefault="001F7E09" w:rsidP="001F7E09">
      <w:r w:rsidRPr="00F87BCA">
        <w:rPr>
          <w:rStyle w:val="StyleUnderline"/>
        </w:rPr>
        <w:t xml:space="preserve">Expulsion, immiseration, incarceration, crisis: </w:t>
      </w:r>
      <w:r w:rsidRPr="00A42CA7">
        <w:rPr>
          <w:rStyle w:val="StyleUnderline"/>
          <w:highlight w:val="green"/>
        </w:rPr>
        <w:t>these are the</w:t>
      </w:r>
      <w:r w:rsidRPr="00F87BCA">
        <w:rPr>
          <w:rStyle w:val="StyleUnderline"/>
        </w:rPr>
        <w:t xml:space="preserve"> </w:t>
      </w:r>
      <w:r w:rsidRPr="00A42CA7">
        <w:rPr>
          <w:rStyle w:val="Emphasis"/>
          <w:highlight w:val="green"/>
        </w:rPr>
        <w:t>quicksand grounds of immediacy</w:t>
      </w:r>
      <w:r>
        <w:t xml:space="preserve">. </w:t>
      </w:r>
      <w:r w:rsidRPr="00A42CA7">
        <w:rPr>
          <w:rStyle w:val="StyleUnderline"/>
          <w:highlight w:val="green"/>
        </w:rPr>
        <w:t>The more dehumanizing</w:t>
      </w:r>
      <w:r w:rsidRPr="00F87BCA">
        <w:rPr>
          <w:rStyle w:val="StyleUnderline"/>
        </w:rPr>
        <w:t xml:space="preserve"> our </w:t>
      </w:r>
      <w:r w:rsidRPr="00A42CA7">
        <w:rPr>
          <w:rStyle w:val="StyleUnderline"/>
          <w:highlight w:val="green"/>
        </w:rPr>
        <w:t>world becomes</w:t>
      </w:r>
      <w:r>
        <w:t>, the more gross the failures of human society, the more splintered the efforts at collective transformation—</w:t>
      </w:r>
      <w:r w:rsidRPr="00A42CA7">
        <w:rPr>
          <w:rStyle w:val="StyleUnderline"/>
          <w:highlight w:val="green"/>
        </w:rPr>
        <w:t xml:space="preserve">the </w:t>
      </w:r>
      <w:r w:rsidRPr="00A42CA7">
        <w:rPr>
          <w:rStyle w:val="Emphasis"/>
          <w:highlight w:val="green"/>
        </w:rPr>
        <w:t>more tightly immediacy cinches</w:t>
      </w:r>
      <w:r>
        <w:t xml:space="preserve">. </w:t>
      </w:r>
      <w:r w:rsidRPr="00A42CA7">
        <w:rPr>
          <w:rStyle w:val="StyleUnderline"/>
          <w:highlight w:val="green"/>
        </w:rPr>
        <w:t>The</w:t>
      </w:r>
      <w:r>
        <w:t xml:space="preserve"> material </w:t>
      </w:r>
      <w:r w:rsidRPr="00A42CA7">
        <w:rPr>
          <w:rStyle w:val="StyleUnderline"/>
          <w:highlight w:val="green"/>
        </w:rPr>
        <w:t>irrefutability of</w:t>
      </w:r>
      <w:r w:rsidRPr="009447FB">
        <w:t xml:space="preserve"> catastrophic </w:t>
      </w:r>
      <w:r w:rsidRPr="009447FB">
        <w:rPr>
          <w:rStyle w:val="StyleUnderline"/>
        </w:rPr>
        <w:t>ecocide</w:t>
      </w:r>
      <w:r w:rsidRPr="009447FB">
        <w:t xml:space="preserve">, </w:t>
      </w:r>
      <w:r w:rsidRPr="009447FB">
        <w:rPr>
          <w:rStyle w:val="StyleUnderline"/>
        </w:rPr>
        <w:t>the historical outmodedness of this irrational</w:t>
      </w:r>
      <w:r w:rsidRPr="009447FB">
        <w:t xml:space="preserve"> and immiserating </w:t>
      </w:r>
      <w:r w:rsidRPr="00A42CA7">
        <w:rPr>
          <w:rStyle w:val="StyleUnderline"/>
          <w:highlight w:val="green"/>
        </w:rPr>
        <w:t>capitalism</w:t>
      </w:r>
      <w:r>
        <w:t xml:space="preserve">, the </w:t>
      </w:r>
      <w:r w:rsidRPr="001A25A1">
        <w:t>epidemic</w:t>
      </w:r>
      <w:r>
        <w:t xml:space="preserve"> of depression and anxiety, declining life expectancy, domestic abuse, mass violence, </w:t>
      </w:r>
      <w:r w:rsidRPr="00F87BCA">
        <w:rPr>
          <w:rStyle w:val="StyleUnderline"/>
        </w:rPr>
        <w:t>mass incarceration, and the group-differentiated vulnerability to all these terrors</w:t>
      </w:r>
      <w:r>
        <w:t xml:space="preserve"> (to slightly bend Ruth Wilson Gilmore’s definition of racism)—</w:t>
      </w:r>
      <w:r w:rsidRPr="00F87BCA">
        <w:t>these deformities</w:t>
      </w:r>
      <w:r w:rsidRPr="00F87BCA">
        <w:rPr>
          <w:rStyle w:val="StyleUnderline"/>
        </w:rPr>
        <w:t xml:space="preserve"> </w:t>
      </w:r>
      <w:r w:rsidRPr="00A42CA7">
        <w:rPr>
          <w:rStyle w:val="StyleUnderline"/>
          <w:highlight w:val="green"/>
        </w:rPr>
        <w:t xml:space="preserve">tar existing sociability, begetting </w:t>
      </w:r>
      <w:r w:rsidRPr="00A42CA7">
        <w:rPr>
          <w:rStyle w:val="Emphasis"/>
          <w:highlight w:val="green"/>
        </w:rPr>
        <w:t>atomistic</w:t>
      </w:r>
      <w:r w:rsidRPr="00F87BCA">
        <w:rPr>
          <w:rStyle w:val="Emphasis"/>
        </w:rPr>
        <w:t xml:space="preserve"> </w:t>
      </w:r>
      <w:r w:rsidRPr="00A42CA7">
        <w:rPr>
          <w:rStyle w:val="Emphasis"/>
          <w:highlight w:val="green"/>
        </w:rPr>
        <w:t>absorption</w:t>
      </w:r>
      <w:r w:rsidRPr="00A42CA7">
        <w:rPr>
          <w:rStyle w:val="StyleUnderline"/>
          <w:highlight w:val="green"/>
        </w:rPr>
        <w:t xml:space="preserve"> and</w:t>
      </w:r>
      <w:r w:rsidRPr="00F87BCA">
        <w:rPr>
          <w:rStyle w:val="StyleUnderline"/>
        </w:rPr>
        <w:t xml:space="preserve"> </w:t>
      </w:r>
      <w:r w:rsidRPr="00F87BCA">
        <w:rPr>
          <w:rStyle w:val="Emphasis"/>
        </w:rPr>
        <w:t xml:space="preserve">evanescent </w:t>
      </w:r>
      <w:r w:rsidRPr="00A42CA7">
        <w:rPr>
          <w:rStyle w:val="Emphasis"/>
          <w:highlight w:val="green"/>
        </w:rPr>
        <w:t>egress</w:t>
      </w:r>
      <w:r w:rsidRPr="00A42CA7">
        <w:rPr>
          <w:rStyle w:val="StyleUnderline"/>
          <w:highlight w:val="green"/>
        </w:rPr>
        <w:t xml:space="preserve"> as its only alternatives</w:t>
      </w:r>
      <w:r>
        <w:t xml:space="preserve">.26 </w:t>
      </w:r>
      <w:r w:rsidRPr="00A42CA7">
        <w:rPr>
          <w:rStyle w:val="StyleUnderline"/>
          <w:highlight w:val="green"/>
        </w:rPr>
        <w:t>When</w:t>
      </w:r>
      <w:r>
        <w:t xml:space="preserve"> the </w:t>
      </w:r>
      <w:r w:rsidRPr="00A42CA7">
        <w:rPr>
          <w:rStyle w:val="StyleUnderline"/>
          <w:highlight w:val="green"/>
        </w:rPr>
        <w:t>mediations</w:t>
      </w:r>
      <w:r>
        <w:t xml:space="preserve"> of society </w:t>
      </w:r>
      <w:r w:rsidRPr="00A42CA7">
        <w:rPr>
          <w:rStyle w:val="StyleUnderline"/>
          <w:highlight w:val="green"/>
        </w:rPr>
        <w:t>miscarry</w:t>
      </w:r>
      <w:r w:rsidRPr="00F87BCA">
        <w:rPr>
          <w:rStyle w:val="StyleUnderline"/>
        </w:rPr>
        <w:t xml:space="preserve"> so </w:t>
      </w:r>
      <w:r w:rsidRPr="009447FB">
        <w:rPr>
          <w:rStyle w:val="StyleUnderline"/>
        </w:rPr>
        <w:t>systematically</w:t>
      </w:r>
      <w:r w:rsidRPr="00F87BCA">
        <w:rPr>
          <w:rStyle w:val="StyleUnderline"/>
        </w:rPr>
        <w:t xml:space="preserve">, </w:t>
      </w:r>
      <w:r w:rsidRPr="00A42CA7">
        <w:rPr>
          <w:highlight w:val="green"/>
        </w:rPr>
        <w:t xml:space="preserve">it </w:t>
      </w:r>
      <w:r w:rsidRPr="00A42CA7">
        <w:rPr>
          <w:rStyle w:val="StyleUnderline"/>
          <w:highlight w:val="green"/>
        </w:rPr>
        <w:t xml:space="preserve">begins to look as if mediation </w:t>
      </w:r>
      <w:r w:rsidRPr="009447FB">
        <w:rPr>
          <w:rStyle w:val="StyleUnderline"/>
        </w:rPr>
        <w:t xml:space="preserve">itself </w:t>
      </w:r>
      <w:r w:rsidRPr="00A42CA7">
        <w:rPr>
          <w:rStyle w:val="StyleUnderline"/>
          <w:highlight w:val="green"/>
        </w:rPr>
        <w:t>is to blame</w:t>
      </w:r>
      <w:r>
        <w:t xml:space="preserve">. </w:t>
      </w:r>
      <w:r w:rsidRPr="009447FB">
        <w:rPr>
          <w:rStyle w:val="StyleUnderline"/>
        </w:rPr>
        <w:t xml:space="preserve">Crushing </w:t>
      </w:r>
      <w:r w:rsidRPr="00A42CA7">
        <w:rPr>
          <w:rStyle w:val="StyleUnderline"/>
          <w:highlight w:val="green"/>
        </w:rPr>
        <w:t>lateness</w:t>
      </w:r>
      <w:r w:rsidRPr="00F87BCA">
        <w:rPr>
          <w:rStyle w:val="StyleUnderline"/>
        </w:rPr>
        <w:t xml:space="preserve"> and</w:t>
      </w:r>
      <w:r>
        <w:t xml:space="preserve"> </w:t>
      </w:r>
      <w:r w:rsidRPr="00F87BCA">
        <w:rPr>
          <w:rStyle w:val="StyleUnderline"/>
        </w:rPr>
        <w:t>routinized</w:t>
      </w:r>
      <w:r>
        <w:t xml:space="preserve"> </w:t>
      </w:r>
      <w:r w:rsidRPr="00F87BCA">
        <w:rPr>
          <w:rStyle w:val="StyleUnderline"/>
        </w:rPr>
        <w:t>abjection</w:t>
      </w:r>
      <w:r>
        <w:t xml:space="preserve"> </w:t>
      </w:r>
      <w:r w:rsidRPr="009447FB">
        <w:rPr>
          <w:rStyle w:val="StyleUnderline"/>
        </w:rPr>
        <w:t>increasingly</w:t>
      </w:r>
      <w:r w:rsidRPr="00F87BCA">
        <w:rPr>
          <w:rStyle w:val="StyleUnderline"/>
        </w:rPr>
        <w:t xml:space="preserve"> </w:t>
      </w:r>
      <w:r w:rsidRPr="00A42CA7">
        <w:rPr>
          <w:rStyle w:val="Emphasis"/>
          <w:highlight w:val="green"/>
        </w:rPr>
        <w:t>limit</w:t>
      </w:r>
      <w:r w:rsidRPr="00A42CA7">
        <w:rPr>
          <w:rStyle w:val="StyleUnderline"/>
          <w:highlight w:val="green"/>
        </w:rPr>
        <w:t xml:space="preserve"> </w:t>
      </w:r>
      <w:r w:rsidRPr="00A42CA7">
        <w:rPr>
          <w:rStyle w:val="Emphasis"/>
          <w:highlight w:val="green"/>
        </w:rPr>
        <w:t>imaginative</w:t>
      </w:r>
      <w:r w:rsidRPr="00F87BCA">
        <w:rPr>
          <w:rStyle w:val="Emphasis"/>
        </w:rPr>
        <w:t xml:space="preserve"> </w:t>
      </w:r>
      <w:r w:rsidRPr="00A42CA7">
        <w:rPr>
          <w:rStyle w:val="Emphasis"/>
          <w:highlight w:val="green"/>
        </w:rPr>
        <w:t>departures from reality</w:t>
      </w:r>
      <w:r>
        <w:t>. The petrodepression hell-scape is quashing creativity; the novelist and critic Amitav Ghosh’s observation of literary narrative that “</w:t>
      </w:r>
      <w:r w:rsidRPr="009447FB">
        <w:rPr>
          <w:rStyle w:val="StyleUnderline"/>
        </w:rPr>
        <w:t>the climate crisis is</w:t>
      </w:r>
      <w:r w:rsidRPr="00F87BCA">
        <w:rPr>
          <w:rStyle w:val="StyleUnderline"/>
        </w:rPr>
        <w:t xml:space="preserve"> </w:t>
      </w:r>
      <w:r w:rsidRPr="000D5881">
        <w:rPr>
          <w:rStyle w:val="StyleUnderline"/>
        </w:rPr>
        <w:t xml:space="preserve">also </w:t>
      </w:r>
      <w:r w:rsidRPr="009447FB">
        <w:rPr>
          <w:rStyle w:val="StyleUnderline"/>
        </w:rPr>
        <w:t xml:space="preserve">a </w:t>
      </w:r>
      <w:r w:rsidRPr="009447FB">
        <w:rPr>
          <w:rStyle w:val="Emphasis"/>
        </w:rPr>
        <w:t>crisis of the imagination</w:t>
      </w:r>
      <w:r>
        <w:t xml:space="preserve">” might be extrapolated to encompass aesthetic inspiration as such. </w:t>
      </w:r>
      <w:r w:rsidRPr="00F87BCA">
        <w:rPr>
          <w:rStyle w:val="Emphasis"/>
        </w:rPr>
        <w:t>Immediacy’s abdication of art evinces this crisis</w:t>
      </w:r>
      <w:r>
        <w:t xml:space="preserve">. </w:t>
      </w:r>
      <w:r w:rsidRPr="00F87BCA">
        <w:rPr>
          <w:rStyle w:val="StyleUnderline"/>
        </w:rPr>
        <w:t>Artistic mediation—representation in excess of messaging</w:t>
      </w:r>
      <w:r>
        <w:t>, creativity in excess of use, giving sensuous form to the unexpressed—</w:t>
      </w:r>
      <w:r w:rsidRPr="00F87BCA">
        <w:rPr>
          <w:rStyle w:val="StyleUnderline"/>
        </w:rPr>
        <w:t>has always been a fundamental human activity</w:t>
      </w:r>
      <w:r>
        <w:t xml:space="preserve">. The oldest archeological evidence of artwork, an ochre crayon drawing of seven lines, dates from 70,000 years ago. When Homo erectus was capable of speech but not yet writing, before humans began ritual burial of dead or to create clothing from animal hides, before what is now called “behavioral modernity,” there was already abstract mediation—underlining that art is not epiphenomenal to life.27 </w:t>
      </w:r>
      <w:r w:rsidRPr="009447FB">
        <w:rPr>
          <w:rStyle w:val="StyleUnderline"/>
        </w:rPr>
        <w:t>Immediacy’s evacuation of mediation</w:t>
      </w:r>
      <w:r>
        <w:t xml:space="preserve"> </w:t>
      </w:r>
      <w:r w:rsidRPr="00F87BCA">
        <w:rPr>
          <w:rStyle w:val="StyleUnderline"/>
        </w:rPr>
        <w:t>eclipses this essential dimension of human being</w:t>
      </w:r>
      <w:r>
        <w:t xml:space="preserve">—an extinguishing hard not to interpret as a response to the imminent threat of human extinction. Climate collapse, war, the wanton degradation condemning us to heat death, swelling waters, and diminished cognition hardly need allegories—but the contemporary undoing of mediation surely provides one. The expressivist intensities of collapsed representation—a claim to be more real than made up, a dissolve of the bounds of medium into experience, </w:t>
      </w:r>
      <w:r w:rsidRPr="009447FB">
        <w:rPr>
          <w:rStyle w:val="StyleUnderline"/>
        </w:rPr>
        <w:t>an emission of inner selves without boundar</w:t>
      </w:r>
      <w:r w:rsidRPr="009447FB">
        <w:t>y</w:t>
      </w:r>
      <w:r>
        <w:t xml:space="preserve">—comprise delugent subsidences that put mediation into duress and under erasure. </w:t>
      </w:r>
      <w:r w:rsidRPr="009447FB">
        <w:rPr>
          <w:rStyle w:val="StyleUnderline"/>
        </w:rPr>
        <w:t>Urgency</w:t>
      </w:r>
      <w:r w:rsidRPr="00F87BCA">
        <w:rPr>
          <w:rStyle w:val="StyleUnderline"/>
        </w:rPr>
        <w:t xml:space="preserve">; extremity; </w:t>
      </w:r>
      <w:r w:rsidRPr="009447FB">
        <w:rPr>
          <w:rStyle w:val="StyleUnderline"/>
        </w:rPr>
        <w:t>no future, only presence</w:t>
      </w:r>
      <w:r>
        <w:t>. Party before the lights come up.</w:t>
      </w:r>
    </w:p>
    <w:p w14:paraId="5899182E" w14:textId="77777777" w:rsidR="001F7E09" w:rsidRDefault="001F7E09" w:rsidP="001F7E09">
      <w:r>
        <w:lastRenderedPageBreak/>
        <w:t>Shit is very bad. The umbrella tradition of post-Adorno critique to which this book belongs has often confronted a terrible world only to find in popular culture the weapons of mass distraction. “Amusement in late capitalism is the prolongation of work”; sure, toil is tedious—but doesn’t this rom-com delight?28 Escapism and diversion on the big screen enable exploitation and discrimination in the daily grind, even as they also preview a freedom from active work. But t</w:t>
      </w:r>
      <w:r w:rsidRPr="00F87BCA">
        <w:rPr>
          <w:rStyle w:val="StyleUnderline"/>
        </w:rPr>
        <w:t xml:space="preserve">he mode and genres of </w:t>
      </w:r>
      <w:r w:rsidRPr="00A42CA7">
        <w:rPr>
          <w:rStyle w:val="StyleUnderline"/>
          <w:highlight w:val="green"/>
        </w:rPr>
        <w:t>immediacy now suggest</w:t>
      </w:r>
      <w:r w:rsidRPr="00F87BCA">
        <w:rPr>
          <w:rStyle w:val="StyleUnderline"/>
        </w:rPr>
        <w:t xml:space="preserve"> a different function for favored entertainment: </w:t>
      </w:r>
      <w:r w:rsidRPr="00F87BCA">
        <w:rPr>
          <w:rStyle w:val="Emphasis"/>
        </w:rPr>
        <w:t xml:space="preserve">not </w:t>
      </w:r>
      <w:r w:rsidRPr="009447FB">
        <w:rPr>
          <w:rStyle w:val="Emphasis"/>
        </w:rPr>
        <w:t>evasive delusion</w:t>
      </w:r>
      <w:r>
        <w:t xml:space="preserve"> about </w:t>
      </w:r>
      <w:r w:rsidRPr="00F87BCA">
        <w:rPr>
          <w:rStyle w:val="StyleUnderline"/>
        </w:rPr>
        <w:t xml:space="preserve">but </w:t>
      </w:r>
      <w:r w:rsidRPr="00A42CA7">
        <w:rPr>
          <w:rStyle w:val="Emphasis"/>
          <w:highlight w:val="green"/>
        </w:rPr>
        <w:t>deeper enthrallment in</w:t>
      </w:r>
      <w:r w:rsidRPr="00F87BCA">
        <w:rPr>
          <w:rStyle w:val="Emphasis"/>
        </w:rPr>
        <w:t xml:space="preserve"> the </w:t>
      </w:r>
      <w:r w:rsidRPr="00A42CA7">
        <w:rPr>
          <w:rStyle w:val="Emphasis"/>
          <w:highlight w:val="green"/>
        </w:rPr>
        <w:t>spectacle of mass abjection</w:t>
      </w:r>
      <w:r w:rsidRPr="00F87BCA">
        <w:rPr>
          <w:rStyle w:val="Emphasis"/>
        </w:rPr>
        <w:t>,</w:t>
      </w:r>
      <w:r>
        <w:t xml:space="preserve"> an enveloping total sensory engagement with too-real social distortion. </w:t>
      </w:r>
      <w:r w:rsidRPr="00F87BCA">
        <w:rPr>
          <w:rStyle w:val="StyleUnderline"/>
        </w:rPr>
        <w:t>Faddish genres</w:t>
      </w:r>
      <w:r>
        <w:t xml:space="preserve"> </w:t>
      </w:r>
      <w:r w:rsidRPr="00F87BCA">
        <w:rPr>
          <w:rStyle w:val="StyleUnderline"/>
        </w:rPr>
        <w:t>like</w:t>
      </w:r>
      <w:r>
        <w:t xml:space="preserve"> cringe and </w:t>
      </w:r>
      <w:r w:rsidRPr="00F87BCA">
        <w:rPr>
          <w:rStyle w:val="StyleUnderline"/>
        </w:rPr>
        <w:t xml:space="preserve">edgy sci-fi practice exposure and extremity, </w:t>
      </w:r>
      <w:r w:rsidRPr="00A42CA7">
        <w:rPr>
          <w:rStyle w:val="StyleUnderline"/>
          <w:highlight w:val="green"/>
        </w:rPr>
        <w:t>magnetizing us</w:t>
      </w:r>
      <w:r w:rsidRPr="00F87BCA">
        <w:rPr>
          <w:rStyle w:val="StyleUnderline"/>
        </w:rPr>
        <w:t xml:space="preserve"> infrangibly </w:t>
      </w:r>
      <w:r w:rsidRPr="00A42CA7">
        <w:rPr>
          <w:rStyle w:val="StyleUnderline"/>
          <w:highlight w:val="green"/>
        </w:rPr>
        <w:t xml:space="preserve">to the </w:t>
      </w:r>
      <w:r w:rsidRPr="00A42CA7">
        <w:rPr>
          <w:rStyle w:val="Emphasis"/>
          <w:highlight w:val="green"/>
        </w:rPr>
        <w:t>brutalizations of the</w:t>
      </w:r>
      <w:r w:rsidRPr="00F87BCA">
        <w:rPr>
          <w:rStyle w:val="Emphasis"/>
        </w:rPr>
        <w:t xml:space="preserve"> known </w:t>
      </w:r>
      <w:r w:rsidRPr="00A42CA7">
        <w:rPr>
          <w:rStyle w:val="Emphasis"/>
          <w:highlight w:val="green"/>
        </w:rPr>
        <w:t>world</w:t>
      </w:r>
      <w:r w:rsidRPr="00F87BCA">
        <w:rPr>
          <w:rStyle w:val="StyleUnderline"/>
        </w:rPr>
        <w:t>.</w:t>
      </w:r>
      <w:r>
        <w:t xml:space="preserve"> If </w:t>
      </w:r>
      <w:r w:rsidRPr="00F87BCA">
        <w:rPr>
          <w:rStyle w:val="StyleUnderline"/>
        </w:rPr>
        <w:t>past crises like global war or nuclear annihilation yielded</w:t>
      </w:r>
      <w:r>
        <w:t xml:space="preserve"> mediums and </w:t>
      </w:r>
      <w:r w:rsidRPr="00F87BCA">
        <w:rPr>
          <w:rStyle w:val="StyleUnderline"/>
        </w:rPr>
        <w:t>media shaped by fracture and fragmentation,</w:t>
      </w:r>
      <w:r>
        <w:t xml:space="preserve"> </w:t>
      </w:r>
      <w:r w:rsidRPr="009447FB">
        <w:rPr>
          <w:rStyle w:val="Emphasis"/>
        </w:rPr>
        <w:t>rupture</w:t>
      </w:r>
      <w:r w:rsidRPr="00F87BCA">
        <w:rPr>
          <w:rStyle w:val="Emphasis"/>
        </w:rPr>
        <w:t xml:space="preserve"> and disorientation</w:t>
      </w:r>
      <w:r>
        <w:t xml:space="preserve">, the </w:t>
      </w:r>
      <w:r w:rsidRPr="00F87BCA">
        <w:rPr>
          <w:rStyle w:val="StyleUnderline"/>
        </w:rPr>
        <w:t>metastasizing crises</w:t>
      </w:r>
      <w:r>
        <w:t xml:space="preserve"> of the twenty-first century </w:t>
      </w:r>
      <w:r w:rsidRPr="00F87BCA">
        <w:rPr>
          <w:rStyle w:val="StyleUnderline"/>
        </w:rPr>
        <w:t xml:space="preserve">seem to beget </w:t>
      </w:r>
      <w:r>
        <w:t xml:space="preserve">something else: </w:t>
      </w:r>
      <w:r w:rsidRPr="00F87BCA">
        <w:rPr>
          <w:rStyle w:val="Emphasis"/>
        </w:rPr>
        <w:t>total absorption, the loss of mediation itself</w:t>
      </w:r>
      <w:r>
        <w:t>. In this way does immediacy offer itself in response to raging omnicrisis while taking too much of its logic from the flames.</w:t>
      </w:r>
    </w:p>
    <w:p w14:paraId="04418D68" w14:textId="77777777" w:rsidR="001F7E09" w:rsidRDefault="001F7E09" w:rsidP="001F7E09">
      <w:r>
        <w:t xml:space="preserve">Of course, omnicrisis devours us. Of course, immediate interventions and immediate solutions simply match the violent sordidness and political extremism attending the wholesale destruction of the habitable earth. Of course, </w:t>
      </w:r>
      <w:r w:rsidRPr="00F87BCA">
        <w:rPr>
          <w:rStyle w:val="Emphasis"/>
        </w:rPr>
        <w:t>flow</w:t>
      </w:r>
      <w:r w:rsidRPr="00F87BCA">
        <w:rPr>
          <w:rStyle w:val="StyleUnderline"/>
        </w:rPr>
        <w:t xml:space="preserve"> portends balmy reprieve from the desert of alienation, a </w:t>
      </w:r>
      <w:r w:rsidRPr="002D194C">
        <w:rPr>
          <w:rStyle w:val="Emphasis"/>
        </w:rPr>
        <w:t>utopian</w:t>
      </w:r>
      <w:r w:rsidRPr="00F87BCA">
        <w:rPr>
          <w:rStyle w:val="Emphasis"/>
        </w:rPr>
        <w:t xml:space="preserve"> mirage in immediacy style.</w:t>
      </w:r>
      <w:r>
        <w:t xml:space="preserve"> However, a core argument of this book is that </w:t>
      </w:r>
      <w:r w:rsidRPr="00A42CA7">
        <w:rPr>
          <w:rStyle w:val="StyleUnderline"/>
          <w:highlight w:val="green"/>
        </w:rPr>
        <w:t>immediatism is a reaction</w:t>
      </w:r>
      <w:r w:rsidRPr="00F87BCA">
        <w:rPr>
          <w:rStyle w:val="StyleUnderline"/>
        </w:rPr>
        <w:t xml:space="preserve"> to crisis </w:t>
      </w:r>
      <w:r w:rsidRPr="00A42CA7">
        <w:rPr>
          <w:rStyle w:val="StyleUnderline"/>
          <w:highlight w:val="green"/>
        </w:rPr>
        <w:t xml:space="preserve">that </w:t>
      </w:r>
      <w:r w:rsidRPr="00A42CA7">
        <w:rPr>
          <w:rStyle w:val="Emphasis"/>
          <w:highlight w:val="green"/>
        </w:rPr>
        <w:t xml:space="preserve">fails </w:t>
      </w:r>
      <w:r w:rsidRPr="009447FB">
        <w:rPr>
          <w:rStyle w:val="Emphasis"/>
        </w:rPr>
        <w:t>the bar of</w:t>
      </w:r>
      <w:r w:rsidRPr="00F87BCA">
        <w:rPr>
          <w:rStyle w:val="Emphasis"/>
        </w:rPr>
        <w:t xml:space="preserve"> </w:t>
      </w:r>
      <w:r w:rsidRPr="00A42CA7">
        <w:rPr>
          <w:rStyle w:val="Emphasis"/>
          <w:highlight w:val="green"/>
        </w:rPr>
        <w:t>strategy</w:t>
      </w:r>
      <w:r w:rsidRPr="00F87BCA">
        <w:rPr>
          <w:rStyle w:val="StyleUnderline"/>
        </w:rPr>
        <w:t xml:space="preserve">, </w:t>
      </w:r>
      <w:r w:rsidRPr="00A42CA7">
        <w:rPr>
          <w:rStyle w:val="StyleUnderline"/>
          <w:highlight w:val="green"/>
        </w:rPr>
        <w:t xml:space="preserve">a </w:t>
      </w:r>
      <w:r w:rsidRPr="00A42CA7">
        <w:rPr>
          <w:rStyle w:val="Emphasis"/>
          <w:highlight w:val="green"/>
        </w:rPr>
        <w:t>reflex that</w:t>
      </w:r>
      <w:r w:rsidRPr="00F87BCA">
        <w:rPr>
          <w:rStyle w:val="Emphasis"/>
        </w:rPr>
        <w:t xml:space="preserve"> </w:t>
      </w:r>
      <w:r w:rsidRPr="00A42CA7">
        <w:rPr>
          <w:rStyle w:val="Emphasis"/>
          <w:highlight w:val="green"/>
        </w:rPr>
        <w:t>is ultimately crisis-continuous</w:t>
      </w:r>
      <w:r>
        <w:t xml:space="preserve">. A working out of species death that is also a covering over, immediacy presses to be interpreted as a symptom, an unavowable but irrepressible truth routed through forms of expression or stylization that at once avoid and announce it. In this ambivalent structure, </w:t>
      </w:r>
      <w:r w:rsidRPr="00F87BCA">
        <w:rPr>
          <w:rStyle w:val="StyleUnderline"/>
        </w:rPr>
        <w:t xml:space="preserve">immediacy style alludes to a desire for mediation while also ideologically enjoining us to </w:t>
      </w:r>
      <w:r w:rsidRPr="002D194C">
        <w:rPr>
          <w:rStyle w:val="StyleUnderline"/>
        </w:rPr>
        <w:t>enjoy our devastation</w:t>
      </w:r>
      <w:r w:rsidRPr="00F87BCA">
        <w:rPr>
          <w:rStyle w:val="Emphasis"/>
        </w:rPr>
        <w:t>.</w:t>
      </w:r>
      <w:r>
        <w:t xml:space="preserve"> Amid crisis, alienation, and stratification, immediacy feels right: urgent, engaging, homogenizing. But this is pharmakon: remedy and poison in one. </w:t>
      </w:r>
      <w:r w:rsidRPr="00F87BCA">
        <w:rPr>
          <w:rStyle w:val="StyleUnderline"/>
        </w:rPr>
        <w:t>Working through rather than working out would involve cognizing that it doesn’t have to be this way. It is too late at the same time as it is not too late.</w:t>
      </w:r>
    </w:p>
    <w:p w14:paraId="61DA8973" w14:textId="77777777" w:rsidR="001F7E09" w:rsidRDefault="001F7E09" w:rsidP="001F7E09">
      <w:r w:rsidRPr="00F87BCA">
        <w:rPr>
          <w:rStyle w:val="StyleUnderline"/>
        </w:rPr>
        <w:t xml:space="preserve">Patience, </w:t>
      </w:r>
      <w:r w:rsidRPr="00A42CA7">
        <w:rPr>
          <w:rStyle w:val="Emphasis"/>
          <w:highlight w:val="green"/>
        </w:rPr>
        <w:t>distance</w:t>
      </w:r>
      <w:r>
        <w:t xml:space="preserve">, circumnavigation, </w:t>
      </w:r>
      <w:r w:rsidRPr="00A42CA7">
        <w:rPr>
          <w:rStyle w:val="Emphasis"/>
          <w:highlight w:val="green"/>
        </w:rPr>
        <w:t>imaginative distortion</w:t>
      </w:r>
      <w:r>
        <w:t xml:space="preserve">, and </w:t>
      </w:r>
      <w:r w:rsidRPr="00F87BCA">
        <w:rPr>
          <w:rStyle w:val="StyleUnderline"/>
        </w:rPr>
        <w:t>prolonged attention</w:t>
      </w:r>
      <w:r>
        <w:t xml:space="preserve"> </w:t>
      </w:r>
      <w:r w:rsidRPr="00A42CA7">
        <w:rPr>
          <w:rStyle w:val="StyleUnderline"/>
          <w:highlight w:val="green"/>
        </w:rPr>
        <w:t>are</w:t>
      </w:r>
      <w:r>
        <w:t xml:space="preserve"> resources and mitigants for </w:t>
      </w:r>
      <w:r w:rsidRPr="009447FB">
        <w:rPr>
          <w:rStyle w:val="StyleUnderline"/>
        </w:rPr>
        <w:t>disastrous</w:t>
      </w:r>
      <w:r w:rsidRPr="00F87BCA">
        <w:rPr>
          <w:rStyle w:val="StyleUnderline"/>
        </w:rPr>
        <w:t xml:space="preserve"> mechanization</w:t>
      </w:r>
      <w:r>
        <w:t xml:space="preserve"> —and they are </w:t>
      </w:r>
      <w:r w:rsidRPr="00A42CA7">
        <w:rPr>
          <w:rStyle w:val="Emphasis"/>
          <w:highlight w:val="green"/>
        </w:rPr>
        <w:t>forsworn by urgency</w:t>
      </w:r>
      <w:r>
        <w:t xml:space="preserve">, however well meant. </w:t>
      </w:r>
      <w:r w:rsidRPr="00A42CA7">
        <w:rPr>
          <w:rStyle w:val="StyleUnderline"/>
          <w:highlight w:val="green"/>
        </w:rPr>
        <w:t>Applicative reason reduces critical thinking</w:t>
      </w:r>
      <w:r w:rsidRPr="00F87BCA">
        <w:rPr>
          <w:rStyle w:val="StyleUnderline"/>
        </w:rPr>
        <w:t xml:space="preserve"> and creative exploration </w:t>
      </w:r>
      <w:r w:rsidRPr="00A42CA7">
        <w:rPr>
          <w:rStyle w:val="StyleUnderline"/>
          <w:highlight w:val="green"/>
        </w:rPr>
        <w:t>to profit</w:t>
      </w:r>
      <w:r w:rsidRPr="00F87BCA">
        <w:rPr>
          <w:rStyle w:val="StyleUnderline"/>
        </w:rPr>
        <w:t xml:space="preserve"> </w:t>
      </w:r>
      <w:r w:rsidRPr="00A42CA7">
        <w:rPr>
          <w:rStyle w:val="StyleUnderline"/>
          <w:highlight w:val="green"/>
        </w:rPr>
        <w:t>maximization</w:t>
      </w:r>
      <w:r>
        <w:t xml:space="preserve">, problem solving, and vocational training—and then </w:t>
      </w:r>
      <w:r w:rsidRPr="00A42CA7">
        <w:rPr>
          <w:rStyle w:val="StyleUnderline"/>
          <w:highlight w:val="green"/>
        </w:rPr>
        <w:t>we worsen those</w:t>
      </w:r>
      <w:r w:rsidRPr="00F87BCA">
        <w:rPr>
          <w:rStyle w:val="StyleUnderline"/>
        </w:rPr>
        <w:t xml:space="preserve"> reductions </w:t>
      </w:r>
      <w:r w:rsidRPr="00A42CA7">
        <w:rPr>
          <w:rStyle w:val="StyleUnderline"/>
          <w:highlight w:val="green"/>
        </w:rPr>
        <w:t xml:space="preserve">in </w:t>
      </w:r>
      <w:r w:rsidRPr="00A42CA7">
        <w:rPr>
          <w:rStyle w:val="Emphasis"/>
          <w:highlight w:val="green"/>
        </w:rPr>
        <w:t>demanding topical</w:t>
      </w:r>
      <w:r w:rsidRPr="00F87BCA">
        <w:rPr>
          <w:rStyle w:val="Emphasis"/>
        </w:rPr>
        <w:t>,</w:t>
      </w:r>
      <w:r>
        <w:t xml:space="preserve"> transparent </w:t>
      </w:r>
      <w:r w:rsidRPr="00A42CA7">
        <w:rPr>
          <w:rStyle w:val="Emphasis"/>
          <w:highlight w:val="green"/>
        </w:rPr>
        <w:t>art</w:t>
      </w:r>
      <w:r>
        <w:t xml:space="preserve">. </w:t>
      </w:r>
      <w:r w:rsidRPr="00F87BCA">
        <w:rPr>
          <w:rStyle w:val="StyleUnderline"/>
        </w:rPr>
        <w:t xml:space="preserve">Calculative and </w:t>
      </w:r>
      <w:r w:rsidRPr="00F87BCA">
        <w:rPr>
          <w:rStyle w:val="Emphasis"/>
        </w:rPr>
        <w:t>extractive regimes</w:t>
      </w:r>
      <w:r w:rsidRPr="00F87BCA">
        <w:rPr>
          <w:rStyle w:val="StyleUnderline"/>
        </w:rPr>
        <w:t xml:space="preserve"> </w:t>
      </w:r>
      <w:r w:rsidRPr="00F87BCA">
        <w:rPr>
          <w:rStyle w:val="Emphasis"/>
        </w:rPr>
        <w:t>seek value at the surface</w:t>
      </w:r>
      <w:r>
        <w:t xml:space="preserve">—and </w:t>
      </w:r>
      <w:r w:rsidRPr="00F87BCA">
        <w:rPr>
          <w:rStyle w:val="StyleUnderline"/>
        </w:rPr>
        <w:t xml:space="preserve">we condone that value regime when </w:t>
      </w:r>
      <w:r w:rsidRPr="00A42CA7">
        <w:rPr>
          <w:rStyle w:val="StyleUnderline"/>
          <w:highlight w:val="green"/>
        </w:rPr>
        <w:t>we mistake</w:t>
      </w:r>
      <w:r w:rsidRPr="00F87BCA">
        <w:rPr>
          <w:rStyle w:val="StyleUnderline"/>
        </w:rPr>
        <w:t xml:space="preserve"> confession and </w:t>
      </w:r>
      <w:r w:rsidRPr="00A42CA7">
        <w:rPr>
          <w:rStyle w:val="Emphasis"/>
          <w:highlight w:val="green"/>
        </w:rPr>
        <w:t>self-expression</w:t>
      </w:r>
      <w:r w:rsidRPr="00A42CA7">
        <w:rPr>
          <w:highlight w:val="green"/>
        </w:rPr>
        <w:t xml:space="preserve"> </w:t>
      </w:r>
      <w:r w:rsidRPr="00A42CA7">
        <w:rPr>
          <w:rStyle w:val="StyleUnderline"/>
          <w:highlight w:val="green"/>
        </w:rPr>
        <w:t>as tactics</w:t>
      </w:r>
      <w:r w:rsidRPr="00F87BCA">
        <w:rPr>
          <w:rStyle w:val="StyleUnderline"/>
        </w:rPr>
        <w:t xml:space="preserve"> </w:t>
      </w:r>
      <w:r w:rsidRPr="00A42CA7">
        <w:rPr>
          <w:rStyle w:val="StyleUnderline"/>
          <w:highlight w:val="green"/>
        </w:rPr>
        <w:t>against</w:t>
      </w:r>
      <w:r w:rsidRPr="00F87BCA">
        <w:rPr>
          <w:rStyle w:val="StyleUnderline"/>
        </w:rPr>
        <w:t xml:space="preserve"> </w:t>
      </w:r>
      <w:r>
        <w:t xml:space="preserve">the predations of </w:t>
      </w:r>
      <w:r w:rsidRPr="00A42CA7">
        <w:rPr>
          <w:rStyle w:val="StyleUnderline"/>
          <w:highlight w:val="green"/>
        </w:rPr>
        <w:t>privatization</w:t>
      </w:r>
      <w:r>
        <w:t xml:space="preserve">. </w:t>
      </w:r>
      <w:r w:rsidRPr="00A42CA7">
        <w:rPr>
          <w:rStyle w:val="StyleUnderline"/>
          <w:highlight w:val="green"/>
        </w:rPr>
        <w:t>The world’s</w:t>
      </w:r>
      <w:r w:rsidRPr="00F87BCA">
        <w:rPr>
          <w:rStyle w:val="StyleUnderline"/>
        </w:rPr>
        <w:t xml:space="preserve"> proliferating abasements continually render immediacy more seductive and </w:t>
      </w:r>
      <w:r w:rsidRPr="009447FB">
        <w:rPr>
          <w:rStyle w:val="Emphasis"/>
        </w:rPr>
        <w:t>continually inflate</w:t>
      </w:r>
      <w:r w:rsidRPr="00F87BCA">
        <w:rPr>
          <w:rStyle w:val="Emphasis"/>
        </w:rPr>
        <w:t xml:space="preserve"> its apparent purchase</w:t>
      </w:r>
      <w:r w:rsidRPr="00F87BCA">
        <w:rPr>
          <w:rStyle w:val="StyleUnderline"/>
        </w:rPr>
        <w:t xml:space="preserve">, </w:t>
      </w:r>
      <w:r w:rsidRPr="00A42CA7">
        <w:rPr>
          <w:rStyle w:val="StyleUnderline"/>
          <w:highlight w:val="green"/>
        </w:rPr>
        <w:t xml:space="preserve">obscuring </w:t>
      </w:r>
      <w:r w:rsidRPr="00A42CA7">
        <w:rPr>
          <w:rStyle w:val="Emphasis"/>
          <w:highlight w:val="green"/>
        </w:rPr>
        <w:t>immediacy’s own role in immiseration</w:t>
      </w:r>
      <w:r>
        <w:t xml:space="preserve">. </w:t>
      </w:r>
      <w:r w:rsidRPr="00A42CA7">
        <w:rPr>
          <w:rStyle w:val="StyleUnderline"/>
          <w:highlight w:val="green"/>
        </w:rPr>
        <w:t>Immediacy impedes</w:t>
      </w:r>
      <w:r w:rsidRPr="00F87BCA">
        <w:rPr>
          <w:rStyle w:val="StyleUnderline"/>
        </w:rPr>
        <w:t xml:space="preserve"> the </w:t>
      </w:r>
      <w:r w:rsidRPr="00A42CA7">
        <w:rPr>
          <w:rStyle w:val="Emphasis"/>
          <w:highlight w:val="green"/>
        </w:rPr>
        <w:t>public</w:t>
      </w:r>
      <w:r>
        <w:t xml:space="preserve">, </w:t>
      </w:r>
      <w:r w:rsidRPr="00F87BCA">
        <w:rPr>
          <w:rStyle w:val="Emphasis"/>
        </w:rPr>
        <w:t>conceptual</w:t>
      </w:r>
      <w:r>
        <w:t xml:space="preserve">, and </w:t>
      </w:r>
      <w:r w:rsidRPr="00F87BCA">
        <w:rPr>
          <w:rStyle w:val="Emphasis"/>
        </w:rPr>
        <w:t xml:space="preserve">reasoned </w:t>
      </w:r>
      <w:r w:rsidRPr="00A42CA7">
        <w:rPr>
          <w:rStyle w:val="Emphasis"/>
          <w:highlight w:val="green"/>
        </w:rPr>
        <w:t>mediations</w:t>
      </w:r>
      <w:r>
        <w:t xml:space="preserve"> that are </w:t>
      </w:r>
      <w:r w:rsidRPr="00F87BCA">
        <w:rPr>
          <w:rStyle w:val="StyleUnderline"/>
        </w:rPr>
        <w:t xml:space="preserve">essential to </w:t>
      </w:r>
      <w:r w:rsidRPr="00A42CA7">
        <w:rPr>
          <w:rStyle w:val="StyleUnderline"/>
          <w:highlight w:val="green"/>
        </w:rPr>
        <w:t>limiting</w:t>
      </w:r>
      <w:r w:rsidRPr="00F87BCA">
        <w:rPr>
          <w:rStyle w:val="StyleUnderline"/>
        </w:rPr>
        <w:t xml:space="preserve"> the </w:t>
      </w:r>
      <w:r w:rsidRPr="00A42CA7">
        <w:rPr>
          <w:rStyle w:val="StyleUnderline"/>
          <w:highlight w:val="green"/>
        </w:rPr>
        <w:t xml:space="preserve">devastations of </w:t>
      </w:r>
      <w:r w:rsidRPr="00A42CA7">
        <w:rPr>
          <w:rStyle w:val="Emphasis"/>
          <w:highlight w:val="green"/>
        </w:rPr>
        <w:t>deinstitutionalized society, privatization, and ecocide</w:t>
      </w:r>
      <w:r>
        <w:t xml:space="preserve">, and </w:t>
      </w:r>
      <w:r w:rsidRPr="00F87BCA">
        <w:rPr>
          <w:rStyle w:val="StyleUnderline"/>
        </w:rPr>
        <w:t>crucial for imagining different frames of value, meaning, representation, and collectivity.</w:t>
      </w:r>
    </w:p>
    <w:p w14:paraId="17D7E33C" w14:textId="77777777" w:rsidR="001F7E09" w:rsidRDefault="001F7E09" w:rsidP="001F7E09">
      <w:r>
        <w:t xml:space="preserve">Too-lateness as a condition for climate affect and cultural style heats up the present, but, were we to dialecticize our relation to time, this extremity could ordain action rather than resignation. Every past deed of oligarchic malfeasance now come to light, every terror come home, every threshold exceeded nevertheless admits the possibility of more amelioration. Too- lateness pegs the hopelessness that </w:t>
      </w:r>
      <w:r>
        <w:lastRenderedPageBreak/>
        <w:t>contrasts the hopefulness pinged in “late” capitalism’s anticipation of an end. And yet, hopelessness is not self- identically fatalist; a kind of radical hopelessness that dares refuse the old promissory and progressive logics of capitalist growth could open political horizons. Such openings need not be novel: old forms, outmoded institutions, and residual constructs still have more to offer. Diagnosing too-lateness as it materializes in the style of immediacy shouldn’t be an invitation to melancholy so much as an incitement to collaboration: it’s not too late— things can still be less worse.</w:t>
      </w:r>
    </w:p>
    <w:p w14:paraId="50354232" w14:textId="77777777" w:rsidR="001F7E09" w:rsidRDefault="001F7E09" w:rsidP="001F7E09">
      <w:pPr>
        <w:pStyle w:val="Heading4"/>
      </w:pPr>
      <w:r>
        <w:t xml:space="preserve">Our alternative – solidarity demands the work of changing political forms. We should compose a political program of economic democracy that cuts across class and racial divisions – the commitment that none are free unless all share collective rights can beat the fascist far-right and neoliberalism.  </w:t>
      </w:r>
    </w:p>
    <w:p w14:paraId="26396A5B" w14:textId="77777777" w:rsidR="001F7E09" w:rsidRDefault="001F7E09" w:rsidP="001F7E09">
      <w:r>
        <w:t xml:space="preserve">Cedric </w:t>
      </w:r>
      <w:r w:rsidRPr="00A119A5">
        <w:rPr>
          <w:rStyle w:val="Style13ptBold"/>
        </w:rPr>
        <w:t>DE LEON</w:t>
      </w:r>
      <w:r>
        <w:t xml:space="preserve"> Sociology &amp; Labor Studies @ UMass Amherst </w:t>
      </w:r>
      <w:r w:rsidRPr="00A119A5">
        <w:rPr>
          <w:rStyle w:val="Style13ptBold"/>
        </w:rPr>
        <w:t>’23</w:t>
      </w:r>
      <w:r>
        <w:t xml:space="preserve"> “</w:t>
      </w:r>
      <w:r w:rsidRPr="00A119A5">
        <w:t>The Case for an Eclectic Mass Movement</w:t>
      </w:r>
      <w:r>
        <w:t xml:space="preserve">” </w:t>
      </w:r>
      <w:r>
        <w:rPr>
          <w:i/>
          <w:iCs/>
        </w:rPr>
        <w:t>New Labor Forum</w:t>
      </w:r>
      <w:r>
        <w:t xml:space="preserve"> 32 (1) p. 80-85</w:t>
      </w:r>
    </w:p>
    <w:p w14:paraId="03B1F802" w14:textId="77777777" w:rsidR="001F7E09" w:rsidRDefault="001F7E09" w:rsidP="001F7E09">
      <w:r w:rsidRPr="00B10C81">
        <w:rPr>
          <w:rStyle w:val="Emphasis"/>
          <w:highlight w:val="yellow"/>
        </w:rPr>
        <w:t>We live in a moment of political crisis</w:t>
      </w:r>
      <w:r w:rsidRPr="00E91902">
        <w:rPr>
          <w:rStyle w:val="StyleUnderline"/>
        </w:rPr>
        <w:t xml:space="preserve">. </w:t>
      </w:r>
      <w:r w:rsidRPr="00B10C81">
        <w:rPr>
          <w:rStyle w:val="StyleUnderline"/>
          <w:highlight w:val="yellow"/>
        </w:rPr>
        <w:t>Workers</w:t>
      </w:r>
      <w:r w:rsidRPr="00E91902">
        <w:rPr>
          <w:rStyle w:val="StyleUnderline"/>
        </w:rPr>
        <w:t xml:space="preserve"> </w:t>
      </w:r>
      <w:r>
        <w:t xml:space="preserve">in the United States and elsewhere </w:t>
      </w:r>
      <w:r w:rsidRPr="00B10C81">
        <w:rPr>
          <w:rStyle w:val="StyleUnderline"/>
          <w:highlight w:val="yellow"/>
        </w:rPr>
        <w:t>are questioning</w:t>
      </w:r>
      <w:r>
        <w:t xml:space="preserve"> the promise of </w:t>
      </w:r>
      <w:r w:rsidRPr="00B10C81">
        <w:rPr>
          <w:rStyle w:val="StyleUnderline"/>
          <w:highlight w:val="yellow"/>
        </w:rPr>
        <w:t>neoliberalism</w:t>
      </w:r>
      <w:r>
        <w:t xml:space="preserve">, which held that our shared prosperity hinged on a free market unencumbered by state regulation and unions. Like other crises, ours is one of political heterogeneity. In recent years, </w:t>
      </w:r>
      <w:r w:rsidRPr="00B10C81">
        <w:rPr>
          <w:rStyle w:val="StyleUnderline"/>
          <w:highlight w:val="yellow"/>
        </w:rPr>
        <w:t>we have seen workers turn to unions, democratic socialism, and even neo-fascist organizations</w:t>
      </w:r>
      <w:r>
        <w:t xml:space="preserve"> for answers. Assuming that this moment will not last forever and that </w:t>
      </w:r>
      <w:r w:rsidRPr="00B10C81">
        <w:rPr>
          <w:rStyle w:val="StyleUnderline"/>
          <w:highlight w:val="yellow"/>
        </w:rPr>
        <w:t>one political project will eventually</w:t>
      </w:r>
      <w:r w:rsidRPr="00B10C81">
        <w:rPr>
          <w:highlight w:val="yellow"/>
        </w:rPr>
        <w:t xml:space="preserve"> </w:t>
      </w:r>
      <w:r w:rsidRPr="00B10C81">
        <w:rPr>
          <w:rStyle w:val="StyleUnderline"/>
          <w:highlight w:val="yellow"/>
        </w:rPr>
        <w:t>prevail</w:t>
      </w:r>
      <w:r w:rsidRPr="00B10C81">
        <w:rPr>
          <w:highlight w:val="yellow"/>
        </w:rPr>
        <w:t xml:space="preserve">, </w:t>
      </w:r>
      <w:r w:rsidRPr="00B10C81">
        <w:rPr>
          <w:rStyle w:val="StyleUnderline"/>
          <w:highlight w:val="yellow"/>
        </w:rPr>
        <w:t>the labor movement must make a strategic choice</w:t>
      </w:r>
      <w:r>
        <w:t xml:space="preserve"> now. Among the approaches currently competing for organized labor’s energy and resources, I argue that </w:t>
      </w:r>
      <w:r w:rsidRPr="00B10C81">
        <w:rPr>
          <w:rStyle w:val="StyleUnderline"/>
          <w:highlight w:val="yellow"/>
        </w:rPr>
        <w:t xml:space="preserve">the most promising strategy is to play a </w:t>
      </w:r>
      <w:r w:rsidRPr="00B10C81">
        <w:rPr>
          <w:rStyle w:val="Emphasis"/>
          <w:highlight w:val="yellow"/>
        </w:rPr>
        <w:t>leading role</w:t>
      </w:r>
      <w:r w:rsidRPr="00B10C81">
        <w:rPr>
          <w:highlight w:val="yellow"/>
        </w:rPr>
        <w:t xml:space="preserve"> </w:t>
      </w:r>
      <w:r w:rsidRPr="00B10C81">
        <w:rPr>
          <w:rStyle w:val="StyleUnderline"/>
          <w:highlight w:val="yellow"/>
        </w:rPr>
        <w:t xml:space="preserve">in an eclectic but </w:t>
      </w:r>
      <w:r w:rsidRPr="00B10C81">
        <w:rPr>
          <w:rStyle w:val="Emphasis"/>
          <w:highlight w:val="yellow"/>
        </w:rPr>
        <w:t>coordinated movement</w:t>
      </w:r>
      <w:r w:rsidRPr="00B10C81">
        <w:rPr>
          <w:rStyle w:val="StyleUnderline"/>
          <w:highlight w:val="yellow"/>
        </w:rPr>
        <w:t xml:space="preserve"> focused on </w:t>
      </w:r>
      <w:r w:rsidRPr="00B10C81">
        <w:rPr>
          <w:rStyle w:val="Emphasis"/>
          <w:highlight w:val="yellow"/>
        </w:rPr>
        <w:t>building economic democracy</w:t>
      </w:r>
      <w:r>
        <w:t xml:space="preserve">. </w:t>
      </w:r>
      <w:r w:rsidRPr="00B10C81">
        <w:rPr>
          <w:rStyle w:val="StyleUnderline"/>
          <w:highlight w:val="yellow"/>
        </w:rPr>
        <w:t>The public sector organizing wave of the 1960s</w:t>
      </w:r>
      <w:r>
        <w:t xml:space="preserve">, </w:t>
      </w:r>
      <w:r w:rsidRPr="00E91902">
        <w:rPr>
          <w:rStyle w:val="StyleUnderline"/>
        </w:rPr>
        <w:t>the last major upsurge in U.S. labor history</w:t>
      </w:r>
      <w:r>
        <w:t xml:space="preserve">, </w:t>
      </w:r>
      <w:r w:rsidRPr="00B10C81">
        <w:rPr>
          <w:rStyle w:val="StyleUnderline"/>
          <w:highlight w:val="yellow"/>
        </w:rPr>
        <w:t>provides an example</w:t>
      </w:r>
      <w:r>
        <w:t xml:space="preserve"> of this approach, </w:t>
      </w:r>
      <w:r w:rsidRPr="00B10C81">
        <w:rPr>
          <w:rStyle w:val="StyleUnderline"/>
          <w:highlight w:val="yellow"/>
        </w:rPr>
        <w:t xml:space="preserve">combining the grassroots energy of </w:t>
      </w:r>
      <w:r w:rsidRPr="00B10C81">
        <w:rPr>
          <w:rStyle w:val="Emphasis"/>
          <w:highlight w:val="yellow"/>
        </w:rPr>
        <w:t>independent mass organizations</w:t>
      </w:r>
      <w:r w:rsidRPr="00B10C81">
        <w:rPr>
          <w:rStyle w:val="StyleUnderline"/>
          <w:highlight w:val="yellow"/>
        </w:rPr>
        <w:t xml:space="preserve"> and</w:t>
      </w:r>
      <w:r>
        <w:t xml:space="preserve"> the delayed but critical support of </w:t>
      </w:r>
      <w:r w:rsidRPr="00B10C81">
        <w:rPr>
          <w:rStyle w:val="Emphasis"/>
          <w:highlight w:val="yellow"/>
        </w:rPr>
        <w:t>organized labor</w:t>
      </w:r>
      <w:r>
        <w:t>. The initial clash and ensuing solidarity between the Black and white factions of the U.S. working class in that period offer important lessons for our own time. The first is that dominant modes of capital accumulation such as Fordism and neoliberalism, especially in the U.S. context, entail racial and class compromises. Accordingly, when workers withdraw their consent to be ruled, they form new organizations to confront and challenge these compromises. Second, though new groups may seem threatening or ineffectual, they reflect workers’ organic response to the crisis and help to attune the movement to the challenges that matter most to them. It is this fresh eclecticism that fuels organizational innovation and upsurge.</w:t>
      </w:r>
    </w:p>
    <w:p w14:paraId="5D841B1F" w14:textId="77777777" w:rsidR="001F7E09" w:rsidRDefault="001F7E09" w:rsidP="001F7E09">
      <w:r>
        <w:t>The Last Upsurge: Civil Rights and the Public Sector Wave</w:t>
      </w:r>
    </w:p>
    <w:p w14:paraId="30116F85" w14:textId="77777777" w:rsidR="001F7E09" w:rsidRDefault="001F7E09" w:rsidP="001F7E09">
      <w:r>
        <w:t xml:space="preserve">The strategic mastermind behind the March on Washington for Jobs and Freedom was Bayard Rustin. A Black trade unionist and sometime radical, Rustin worked as assistant to A. Philip Randolph, president of the Brotherhood of Sleeping Car Porters and the Negro American Labor Council (NALC). NALC was an independent Black labor federation formed in 1959 to integrate the labor movement. It was NALC that hired Rustin to plan the march and served as treasurer for the event. Due largely to Black labor’s efforts but also in part to UAW President Walter Reuther, head of the industrial department of the AFL-CIO, some 200,000 people occupied the National Mall in Washington, D.C. on August 28, 1963—40,000 of them union members. Indeed, the March on Washington was led and organized as much by Black trade </w:t>
      </w:r>
      <w:r>
        <w:lastRenderedPageBreak/>
        <w:t>unionists as it was by either the Student Nonviolent Coordinating Committee (SNCC) or Dr. Martin Luther King Jr.’s own Southern Christian Leadership Conference (SCLC).1</w:t>
      </w:r>
    </w:p>
    <w:p w14:paraId="27F01371" w14:textId="77777777" w:rsidR="001F7E09" w:rsidRDefault="001F7E09" w:rsidP="001F7E09">
      <w:r>
        <w:t>Within the world of organized labor, the march capped an escalating standoff between NALC, the National Association for the Advancement of Colored People (NAACP), the International Ladies’ Garment Workers’ Union (ILGWU), and the AFL-CIO. The conflict emerged out of the ILGWU’s practice of segregating Black and Puerto Rican members into the worst jobs, and then evolved into the AFL’s unwillingness to punish local and state affiliates for excluding Black people from meetings, membership, and elected office. The wide- spread persistence of Jim Crow unionism, combined with accelerating deindustrialization, created a crisis of unemployment in the Black community. This was corroborated by a series of blockbuster reports from the United States Commission on Civil Rights, the New York City Youth Board, and others, all with the same message: that racial segregation in the labor movement concentrated Blacks in menial occupations and the growing ranks of the unemployed. Accordingly, in the years just prior to the march, NALC, the NAACP, SNCC, and the SCLC called to account AFL-CIO President George Meany for not doing enough to curb employment discrimination.2</w:t>
      </w:r>
    </w:p>
    <w:p w14:paraId="40268C86" w14:textId="77777777" w:rsidR="001F7E09" w:rsidRDefault="001F7E09" w:rsidP="001F7E09">
      <w:r>
        <w:t>The March on Washington for Jobs and Freedom generated such immense pressure on the labor movement that in the months following, the AFL-CIO and its affiliates agreed to do more to fight racial discrimination in their ranks. Even the state federations of Alabama and Mississippi lobbied in favor of a civil rights bill passed in the U.S. House of Representatives and resisted attempts by Senate Dixiecrats and Republicans to dilute the legislation. By June 1964, the so-called Negro-Labor alliance was confident enough to threaten a national one-day strike on the anniversary of the march if the Senate blocked the bill’s passage. The Senate would pass the Civil Rights Act that same month.3</w:t>
      </w:r>
    </w:p>
    <w:p w14:paraId="21E9CC8B" w14:textId="77777777" w:rsidR="001F7E09" w:rsidRDefault="001F7E09" w:rsidP="001F7E09">
      <w:r>
        <w:t>The Negro-Labor alliance of the 1960s would also help to touch off a massive wave of public sector organizing. For example, the Memphis Sanitation Workers Strike of 1968, where Dr. King would be assassinated, encouraged other Black public sector workers to organize in Florida, Virginia, and South Carolina. In 1962, about 10 percent of public employees belonged to unions; by 1973, 23 percent did. The public sector wave, along with that of industrial unionism in the 1930s, remain what sociologist Dan Clawson called the iconic “upsurges” of U.S. labor history.4</w:t>
      </w:r>
    </w:p>
    <w:p w14:paraId="2158BE80" w14:textId="77777777" w:rsidR="001F7E09" w:rsidRDefault="001F7E09" w:rsidP="001F7E09">
      <w:r>
        <w:t>The Rise of Neoliberalism</w:t>
      </w:r>
    </w:p>
    <w:p w14:paraId="6490EB58" w14:textId="77777777" w:rsidR="001F7E09" w:rsidRDefault="001F7E09" w:rsidP="001F7E09">
      <w:r>
        <w:t>Just as Black workers began to get their fair share of the New Deal order in terms of access to employment, higher wages, and health insurance, political elites from both major parties abandoned their erstwhile alliances with organized labor and the civil rights movement. The mode of capital accumulation following the Great Depression required not only extensive state expenditures to mitigate unemployment and facilitate mass consumption (e.g., social security, unemployment insurance), but also state subsidies and other supports to capital (e.g., infrastructural spending, the Federal Housing Administration, Reconstruction Finance Corporation) to facilitate accumulation. Within this framework, the welfare state used jobs and anti-poverty programs to absorb the cost of subsidizing Black workers, who were discriminated against in the labor market. The state was able to balance these competing needs when economic growth and therefore state revenues remained high throughout the 1960s, but it became increasingly difficult to do so as growth slowed and revenue shrank. Indeed, the rate of profit fell by over half from a postwar high of 9.2 percent in 1966 to 4.4 percent in 1974.5</w:t>
      </w:r>
    </w:p>
    <w:p w14:paraId="26A18DAD" w14:textId="77777777" w:rsidR="001F7E09" w:rsidRDefault="001F7E09" w:rsidP="001F7E09">
      <w:r>
        <w:lastRenderedPageBreak/>
        <w:t xml:space="preserve">Conflicts arose between the white and Black factions of the working class over whether, and if so how, the state should pay for </w:t>
      </w:r>
      <w:r w:rsidRPr="00A119A5">
        <w:t>these subsidies to capital, organized labor, and minoritized workers. Should it raise taxes on private property and corporate profits or through regressive taxes on household income? In the electoral arena, Richard Nixon’s campaign on behalf of the so-called “silent majority” to end subsidies to Black workers precipitated a mass defection of white union households from the Democrats to the Republicans. Indeed, Gallup found that President Nixon carried a majority of the labor vote in 1972. Racial tensions also erupted in union halls across the country over organized labor’s alliance with capital. These took the form of independent Black labor organizations and insurgent leadership slates. For instance, a rank-and-file insurgency—League of Revolutionary Black Workers—emerged in Detroit to challenge the apparent collaboration between the United Auto Workers’ white leadership and the Big Three automakers.6</w:t>
      </w:r>
    </w:p>
    <w:p w14:paraId="1EC4DF3F" w14:textId="77777777" w:rsidR="001F7E09" w:rsidRDefault="001F7E09" w:rsidP="001F7E09">
      <w:r>
        <w:t>Pressure increased in that moment to choose one of two paths: an authoritarian path that imposed austerity on the working class in service to capital or a path that sought to redistribute wealth downward, creating shared prosperity. The state chose capital and allowed the dramatic expansion of corporate power through deregulation, declining corporate taxation, and the weakening of labor laws. Under President Ronald Reagan in particular, the state gave capital carte blanche to bust unions and outsource production overseas. Aiding in the growth of public support for this agenda was a working class divided by the politics of racial fear and resentment. The latter included an assault on the welfare state and so-called “law and order” initiatives that intensified policing and mass incarceration, especially in communities of color.</w:t>
      </w:r>
    </w:p>
    <w:p w14:paraId="01B52C9D" w14:textId="77777777" w:rsidR="001F7E09" w:rsidRDefault="001F7E09" w:rsidP="001F7E09">
      <w:r>
        <w:t>Confronting the Crisis of Neoliberalism</w:t>
      </w:r>
    </w:p>
    <w:p w14:paraId="1E7D2368" w14:textId="77777777" w:rsidR="001F7E09" w:rsidRDefault="001F7E09" w:rsidP="001F7E09">
      <w:r>
        <w:t>Having dominated policy making on the right and left for nearly a half-century, neoliberalism is now itself experiencing a political crisis. A host of popular movements and parties around the globe and across the political spectrum have begun to fill the void that neoliberalism once occupied.7</w:t>
      </w:r>
    </w:p>
    <w:p w14:paraId="41C4123E" w14:textId="77777777" w:rsidR="001F7E09" w:rsidRDefault="001F7E09" w:rsidP="001F7E09">
      <w:r w:rsidRPr="00E91902">
        <w:rPr>
          <w:rStyle w:val="StyleUnderline"/>
        </w:rPr>
        <w:t>On the left</w:t>
      </w:r>
      <w:r>
        <w:t xml:space="preserve"> in particular, </w:t>
      </w:r>
      <w:r w:rsidRPr="00E91902">
        <w:rPr>
          <w:rStyle w:val="StyleUnderline"/>
        </w:rPr>
        <w:t xml:space="preserve">the Black freedom struggle and the labor movement are again on the move and </w:t>
      </w:r>
      <w:r w:rsidRPr="00E91902">
        <w:rPr>
          <w:rStyle w:val="Emphasis"/>
        </w:rPr>
        <w:t>beginning to coalesce</w:t>
      </w:r>
      <w:r>
        <w:t>. The Movement for Black Lives, which emerged in response to the killing of Trayvon Martin in 2011 and culminated in the summer of 2020 with the murders of George Floyd and Breonna Taylor, comprised the largest wave of public protests in American history. Though it appears in the mass media to be a single-issue campaign, on the ground the movement evinces a class character and has become increasingly aligned with the labor movement. Black Lives Matter (</w:t>
      </w:r>
      <w:r w:rsidRPr="00E91902">
        <w:rPr>
          <w:rStyle w:val="StyleUnderline"/>
        </w:rPr>
        <w:t>BLM</w:t>
      </w:r>
      <w:r>
        <w:t xml:space="preserve">) </w:t>
      </w:r>
      <w:r w:rsidRPr="00E91902">
        <w:rPr>
          <w:rStyle w:val="StyleUnderline"/>
        </w:rPr>
        <w:t xml:space="preserve">has continuously demanded an </w:t>
      </w:r>
      <w:r w:rsidRPr="00E91902">
        <w:rPr>
          <w:rStyle w:val="Emphasis"/>
        </w:rPr>
        <w:t>increase to the minimum wage,</w:t>
      </w:r>
      <w:r>
        <w:t xml:space="preserve"> for example. T</w:t>
      </w:r>
      <w:r w:rsidRPr="00E91902">
        <w:rPr>
          <w:rStyle w:val="StyleUnderline"/>
        </w:rPr>
        <w:t>he Fight for $15 has been working in coalition with the Movement for Black Lives</w:t>
      </w:r>
      <w:r>
        <w:t xml:space="preserve"> </w:t>
      </w:r>
      <w:r w:rsidRPr="00E91902">
        <w:rPr>
          <w:rStyle w:val="StyleUnderline"/>
        </w:rPr>
        <w:t>since the killing of Michael Brown in 2014</w:t>
      </w:r>
      <w:r>
        <w:t xml:space="preserve">. Moreover, </w:t>
      </w:r>
      <w:r w:rsidRPr="00E91902">
        <w:rPr>
          <w:rStyle w:val="StyleUnderline"/>
        </w:rPr>
        <w:t xml:space="preserve">strikes and contract campaigns among public sector workers in Durham, Minneapolis, Los Angeles, Chicago, and elsewhere have </w:t>
      </w:r>
      <w:r w:rsidRPr="00E91902">
        <w:rPr>
          <w:rStyle w:val="Emphasis"/>
        </w:rPr>
        <w:t>put racism and policing at the center of their struggles</w:t>
      </w:r>
      <w:r>
        <w:t xml:space="preserve">. Unprecedented campaigns in the hotel and restaurant industry, Amazon, and Starbucks have similarly foregrounded the intersecting inequalities of race, class, gender, and immigrant rights. </w:t>
      </w:r>
    </w:p>
    <w:p w14:paraId="19FCAD9E" w14:textId="77777777" w:rsidR="001F7E09" w:rsidRDefault="001F7E09" w:rsidP="001F7E09">
      <w:r w:rsidRPr="00A119A5">
        <w:t>Given the heterogeneous movement ecology of the left, the question before us is not exactly “what is to be done?” but more specifically, whether this eclectic movement should adopt a</w:t>
      </w:r>
      <w:r>
        <w:t xml:space="preserve"> singular, overarching approach to the crisis or embrace this organic heterogeneity.</w:t>
      </w:r>
    </w:p>
    <w:p w14:paraId="0D9D38C1" w14:textId="77777777" w:rsidR="001F7E09" w:rsidRDefault="001F7E09" w:rsidP="001F7E09">
      <w:r>
        <w:t xml:space="preserve">In my view, </w:t>
      </w:r>
      <w:r w:rsidRPr="00E91902">
        <w:rPr>
          <w:rStyle w:val="StyleUnderline"/>
        </w:rPr>
        <w:t>organized labor must not only expand its own organizing, but also</w:t>
      </w:r>
      <w:r>
        <w:t xml:space="preserve"> dedicate more resources and power to </w:t>
      </w:r>
      <w:r w:rsidRPr="00E91902">
        <w:rPr>
          <w:rStyle w:val="StyleUnderline"/>
        </w:rPr>
        <w:t>support</w:t>
      </w:r>
      <w:r>
        <w:t xml:space="preserve"> the </w:t>
      </w:r>
      <w:r w:rsidRPr="00E91902">
        <w:rPr>
          <w:rStyle w:val="StyleUnderline"/>
        </w:rPr>
        <w:t>eclectic organizations</w:t>
      </w:r>
      <w:r>
        <w:t xml:space="preserve"> that are now emerging to meet the crisis, </w:t>
      </w:r>
      <w:r w:rsidRPr="00E91902">
        <w:rPr>
          <w:rStyle w:val="StyleUnderline"/>
        </w:rPr>
        <w:t>including alt-</w:t>
      </w:r>
      <w:r w:rsidRPr="00E91902">
        <w:rPr>
          <w:rStyle w:val="StyleUnderline"/>
        </w:rPr>
        <w:lastRenderedPageBreak/>
        <w:t>labor organizations</w:t>
      </w:r>
      <w:r>
        <w:t xml:space="preserve"> and new formations </w:t>
      </w:r>
      <w:r w:rsidRPr="00E91902">
        <w:rPr>
          <w:rStyle w:val="StyleUnderline"/>
        </w:rPr>
        <w:t>like the Amazon Labor Union</w:t>
      </w:r>
      <w:r>
        <w:t xml:space="preserve">. The reasons for this are two- fold. The first is a pressing structural matter, namely, that </w:t>
      </w:r>
      <w:r w:rsidRPr="00E91902">
        <w:rPr>
          <w:rStyle w:val="StyleUnderline"/>
        </w:rPr>
        <w:t>we have approximately 140 million unorganized workers to organize,</w:t>
      </w:r>
      <w:r>
        <w:t xml:space="preserve"> and </w:t>
      </w:r>
      <w:r w:rsidRPr="00E91902">
        <w:rPr>
          <w:rStyle w:val="StyleUnderline"/>
        </w:rPr>
        <w:t xml:space="preserve">the movement must use </w:t>
      </w:r>
      <w:r w:rsidRPr="00E91902">
        <w:rPr>
          <w:rStyle w:val="Emphasis"/>
        </w:rPr>
        <w:t>every ounce</w:t>
      </w:r>
      <w:r w:rsidRPr="00E91902">
        <w:rPr>
          <w:rStyle w:val="StyleUnderline"/>
        </w:rPr>
        <w:t xml:space="preserve"> of </w:t>
      </w:r>
      <w:r w:rsidRPr="00E91902">
        <w:rPr>
          <w:rStyle w:val="Emphasis"/>
        </w:rPr>
        <w:t>organizational capacity</w:t>
      </w:r>
      <w:r w:rsidRPr="00E91902">
        <w:rPr>
          <w:rStyle w:val="StyleUnderline"/>
        </w:rPr>
        <w:t xml:space="preserve"> to reach those workers</w:t>
      </w:r>
      <w:r>
        <w:t xml:space="preserve">. Unions tend to be active in sectors of formal employment, for example, whereas worker centers and alt-labor organizations like Make the Road, the Restaurant Opportunities Center, and various ride-share campaigns are relatively more active in the informal sector where precarious and irregular employment prevail.8 </w:t>
      </w:r>
    </w:p>
    <w:p w14:paraId="6396F9FC" w14:textId="77777777" w:rsidR="001F7E09" w:rsidRDefault="001F7E09" w:rsidP="001F7E09">
      <w:r>
        <w:t xml:space="preserve">A second reason to support a variety of organizations with disparate points of focus is that </w:t>
      </w:r>
      <w:r w:rsidRPr="00B10C81">
        <w:rPr>
          <w:rStyle w:val="StyleUnderline"/>
          <w:highlight w:val="yellow"/>
        </w:rPr>
        <w:t xml:space="preserve">workers are challenging </w:t>
      </w:r>
      <w:r w:rsidRPr="00B10C81">
        <w:rPr>
          <w:rStyle w:val="Emphasis"/>
          <w:highlight w:val="yellow"/>
        </w:rPr>
        <w:t>both rising economic inequality</w:t>
      </w:r>
      <w:r w:rsidRPr="00B10C81">
        <w:rPr>
          <w:rStyle w:val="StyleUnderline"/>
          <w:highlight w:val="yellow"/>
        </w:rPr>
        <w:t xml:space="preserve"> and the system’s cruel disregard for </w:t>
      </w:r>
      <w:r w:rsidRPr="00B10C81">
        <w:rPr>
          <w:rStyle w:val="Emphasis"/>
          <w:highlight w:val="yellow"/>
        </w:rPr>
        <w:t>racial justice, gender equity</w:t>
      </w:r>
      <w:r w:rsidRPr="00B10C81">
        <w:rPr>
          <w:rStyle w:val="StyleUnderline"/>
          <w:highlight w:val="yellow"/>
        </w:rPr>
        <w:t xml:space="preserve">, and </w:t>
      </w:r>
      <w:r w:rsidRPr="00B10C81">
        <w:rPr>
          <w:rStyle w:val="Emphasis"/>
          <w:highlight w:val="yellow"/>
        </w:rPr>
        <w:t>climate change</w:t>
      </w:r>
      <w:r w:rsidRPr="00B10C81">
        <w:rPr>
          <w:highlight w:val="yellow"/>
        </w:rPr>
        <w:t>.</w:t>
      </w:r>
      <w:r>
        <w:t xml:space="preserve"> On these issues, </w:t>
      </w:r>
      <w:r w:rsidRPr="00E91902">
        <w:rPr>
          <w:rStyle w:val="StyleUnderline"/>
        </w:rPr>
        <w:t>there has been a promising give-and-take between organized labor and allied organizations</w:t>
      </w:r>
      <w:r>
        <w:t xml:space="preserve">. With respect to police violence, unions have tended to follow the lead of the Movement for Black Lives. For example, the U.S. Department of Justice had been investigating the Seattle police department for the unwarranted use of force since 2011, but it was only after the murder of George Floyd in 2020 that the Seattle Central Labor Council excommunicated that city’s police union. On the other hand, the labor movement has politicized workers who are local leaders in the Movement for Black Lives. In another instance, Marcia </w:t>
      </w:r>
      <w:r w:rsidRPr="00B10C81">
        <w:rPr>
          <w:rStyle w:val="StyleUnderline"/>
          <w:highlight w:val="yellow"/>
        </w:rPr>
        <w:t>Howard</w:t>
      </w:r>
      <w:r>
        <w:t xml:space="preserve">, who has </w:t>
      </w:r>
      <w:r w:rsidRPr="00B10C81">
        <w:rPr>
          <w:rStyle w:val="StyleUnderline"/>
          <w:highlight w:val="yellow"/>
        </w:rPr>
        <w:t>helped to maintain the</w:t>
      </w:r>
      <w:r w:rsidRPr="00B10C81">
        <w:rPr>
          <w:highlight w:val="yellow"/>
        </w:rPr>
        <w:t xml:space="preserve"> </w:t>
      </w:r>
      <w:r w:rsidRPr="00B10C81">
        <w:rPr>
          <w:rStyle w:val="StyleUnderline"/>
          <w:highlight w:val="yellow"/>
        </w:rPr>
        <w:t>occupation of George Floyd Square</w:t>
      </w:r>
      <w:r>
        <w:t xml:space="preserve"> in Minneapolis, </w:t>
      </w:r>
      <w:r w:rsidRPr="00B10C81">
        <w:rPr>
          <w:rStyle w:val="StyleUnderline"/>
          <w:highlight w:val="yellow"/>
        </w:rPr>
        <w:t>became active in her union</w:t>
      </w:r>
      <w:r>
        <w:t xml:space="preserve">, </w:t>
      </w:r>
      <w:r w:rsidRPr="00E91902">
        <w:rPr>
          <w:rStyle w:val="StyleUnderline"/>
        </w:rPr>
        <w:t>the Minneapolis Federation of Teachers,</w:t>
      </w:r>
      <w:r>
        <w:t xml:space="preserve"> </w:t>
      </w:r>
      <w:r w:rsidRPr="00E91902">
        <w:rPr>
          <w:rStyle w:val="StyleUnderline"/>
        </w:rPr>
        <w:t>and</w:t>
      </w:r>
      <w:r>
        <w:t xml:space="preserve"> </w:t>
      </w:r>
      <w:r w:rsidRPr="00E91902">
        <w:rPr>
          <w:rStyle w:val="StyleUnderline"/>
        </w:rPr>
        <w:t>was</w:t>
      </w:r>
      <w:r>
        <w:t xml:space="preserve"> recently </w:t>
      </w:r>
      <w:r w:rsidRPr="00B10C81">
        <w:rPr>
          <w:rStyle w:val="StyleUnderline"/>
          <w:highlight w:val="yellow"/>
        </w:rPr>
        <w:t>elected executive vice president</w:t>
      </w:r>
      <w:r w:rsidRPr="00B10C81">
        <w:rPr>
          <w:highlight w:val="yellow"/>
        </w:rPr>
        <w:t xml:space="preserve"> </w:t>
      </w:r>
      <w:r w:rsidRPr="00B10C81">
        <w:rPr>
          <w:rStyle w:val="StyleUnderline"/>
          <w:highlight w:val="yellow"/>
        </w:rPr>
        <w:t>after helping to organize a successful strike</w:t>
      </w:r>
      <w:r>
        <w:t xml:space="preserve"> in the two years since the 2020 uprising.</w:t>
      </w:r>
    </w:p>
    <w:p w14:paraId="32012964" w14:textId="77777777" w:rsidR="001F7E09" w:rsidRDefault="001F7E09" w:rsidP="001F7E09">
      <w:r>
        <w:t xml:space="preserve">Tactically building an eclectic mass movement means three things. To begin, organizing should continue to take place through diverse types of organizations, including unions, worker centers, third parties like the Democratic Socialists of America, and community organizations. Next, </w:t>
      </w:r>
      <w:r w:rsidRPr="00E91902">
        <w:rPr>
          <w:rStyle w:val="StyleUnderline"/>
        </w:rPr>
        <w:t>unions must work with these allies systematically as one mass movement</w:t>
      </w:r>
      <w:r>
        <w:t xml:space="preserve">. By this I mean </w:t>
      </w:r>
      <w:r w:rsidRPr="00B10C81">
        <w:rPr>
          <w:rStyle w:val="StyleUnderline"/>
          <w:highlight w:val="yellow"/>
        </w:rPr>
        <w:t>working in coalition</w:t>
      </w:r>
      <w:r>
        <w:t xml:space="preserve"> (</w:t>
      </w:r>
      <w:r w:rsidRPr="00B10C81">
        <w:rPr>
          <w:rStyle w:val="StyleUnderline"/>
          <w:highlight w:val="yellow"/>
        </w:rPr>
        <w:t>as unions often do</w:t>
      </w:r>
      <w:r>
        <w:t xml:space="preserve">) but </w:t>
      </w:r>
      <w:r w:rsidRPr="00B10C81">
        <w:rPr>
          <w:rStyle w:val="Emphasis"/>
          <w:highlight w:val="yellow"/>
        </w:rPr>
        <w:t>organizing systematically</w:t>
      </w:r>
      <w:r>
        <w:t xml:space="preserve"> across fields of activism </w:t>
      </w:r>
      <w:r w:rsidRPr="00B10C81">
        <w:rPr>
          <w:rStyle w:val="StyleUnderline"/>
          <w:highlight w:val="yellow"/>
        </w:rPr>
        <w:t xml:space="preserve">around a </w:t>
      </w:r>
      <w:r w:rsidRPr="00B10C81">
        <w:rPr>
          <w:rStyle w:val="Emphasis"/>
          <w:highlight w:val="yellow"/>
        </w:rPr>
        <w:t>shared vision</w:t>
      </w:r>
      <w:r>
        <w:t>. This kind of mass mobilization would include:</w:t>
      </w:r>
    </w:p>
    <w:p w14:paraId="719DA9EE" w14:textId="77777777" w:rsidR="001F7E09" w:rsidRDefault="001F7E09" w:rsidP="001F7E09">
      <w:r>
        <w:t>•• Identifying people who can lead workers in their respective sectors,</w:t>
      </w:r>
    </w:p>
    <w:p w14:paraId="488D100A" w14:textId="77777777" w:rsidR="001F7E09" w:rsidRDefault="001F7E09" w:rsidP="001F7E09">
      <w:r>
        <w:t>•• Assessing the members and grantees of these organizations on structure tests using a shared database, and</w:t>
      </w:r>
    </w:p>
    <w:p w14:paraId="66AD1DC8" w14:textId="77777777" w:rsidR="001F7E09" w:rsidRDefault="001F7E09" w:rsidP="001F7E09">
      <w:r>
        <w:t>•• Setting benchmarks for how many workers labor and community leaders plan to organize in six months, one year, and, five years.</w:t>
      </w:r>
    </w:p>
    <w:p w14:paraId="1A5C6CCE" w14:textId="77777777" w:rsidR="001F7E09" w:rsidRDefault="001F7E09" w:rsidP="001F7E09">
      <w:r>
        <w:t>As an example, Community Labor United in Boston brings together unions and community groups in working class communities like Lynn, Massachusetts for “Summits for the Public Good.” Coalitions then organize on a ten-year timeline for the adoption of progressive policies like environmental justice, affordable childcare, and improved public transit. Third, to get this operation off the ground, a group of early adopters consisting of progressive unions and alt-labor groups must recruit the leaders of our eclectic movement to join in common struggle. This will require gatherings like those organized by labor centers; local, state, and regional conventions; and an innovative social media strategy that can put movement leaders in conversation with one another. The goal here is to build trust, get buy-in, and work together.</w:t>
      </w:r>
    </w:p>
    <w:p w14:paraId="66C6EAEF" w14:textId="77777777" w:rsidR="001F7E09" w:rsidRDefault="001F7E09" w:rsidP="001F7E09">
      <w:r>
        <w:lastRenderedPageBreak/>
        <w:t xml:space="preserve">But if our tactics entail systematizing eclectic mass mobilization, what is the overall strategic objective and vision? Though our tactics are </w:t>
      </w:r>
      <w:r w:rsidRPr="00A119A5">
        <w:t xml:space="preserve">meant to organize millions of workers, including the poor and unemployed, </w:t>
      </w:r>
      <w:r w:rsidRPr="00E91902">
        <w:rPr>
          <w:rStyle w:val="StyleUnderline"/>
        </w:rPr>
        <w:t>our strategic objective must</w:t>
      </w:r>
      <w:r w:rsidRPr="00A119A5">
        <w:t xml:space="preserve"> be to offer our own alternative to inspire unorganized workers and in doing so </w:t>
      </w:r>
      <w:r w:rsidRPr="00B10C81">
        <w:rPr>
          <w:rStyle w:val="Emphasis"/>
          <w:highlight w:val="yellow"/>
        </w:rPr>
        <w:t>compete with neoliberalism</w:t>
      </w:r>
      <w:r w:rsidRPr="00B10C81">
        <w:rPr>
          <w:rStyle w:val="StyleUnderline"/>
          <w:highlight w:val="yellow"/>
        </w:rPr>
        <w:t xml:space="preserve"> and the </w:t>
      </w:r>
      <w:r w:rsidRPr="00B10C81">
        <w:rPr>
          <w:rStyle w:val="Emphasis"/>
          <w:highlight w:val="yellow"/>
        </w:rPr>
        <w:t>far right</w:t>
      </w:r>
      <w:r w:rsidRPr="00B10C81">
        <w:rPr>
          <w:rStyle w:val="StyleUnderline"/>
          <w:highlight w:val="yellow"/>
        </w:rPr>
        <w:t xml:space="preserve"> for the h</w:t>
      </w:r>
      <w:r w:rsidRPr="00B10C81">
        <w:rPr>
          <w:rStyle w:val="Emphasis"/>
          <w:highlight w:val="yellow"/>
        </w:rPr>
        <w:t>earts and minds of working people</w:t>
      </w:r>
      <w:r w:rsidRPr="00E91902">
        <w:rPr>
          <w:rStyle w:val="Emphasis"/>
        </w:rPr>
        <w:t>.</w:t>
      </w:r>
      <w:r w:rsidRPr="00A119A5">
        <w:t xml:space="preserve"> I am speaking here of </w:t>
      </w:r>
      <w:r w:rsidRPr="00B10C81">
        <w:rPr>
          <w:rStyle w:val="StyleUnderline"/>
          <w:highlight w:val="yellow"/>
        </w:rPr>
        <w:t>building a new hegemonic bloc with labor in the lead due to unions’ already existing resources and infrastructure</w:t>
      </w:r>
      <w:r w:rsidRPr="00A119A5">
        <w:t xml:space="preserve">. In my view, </w:t>
      </w:r>
      <w:r w:rsidRPr="00B10C81">
        <w:rPr>
          <w:rStyle w:val="StyleUnderline"/>
          <w:highlight w:val="yellow"/>
        </w:rPr>
        <w:t>that</w:t>
      </w:r>
      <w:r w:rsidRPr="00E91902">
        <w:rPr>
          <w:rStyle w:val="StyleUnderline"/>
        </w:rPr>
        <w:t xml:space="preserve"> alternative </w:t>
      </w:r>
      <w:r w:rsidRPr="00B10C81">
        <w:rPr>
          <w:rStyle w:val="StyleUnderline"/>
          <w:highlight w:val="yellow"/>
        </w:rPr>
        <w:t xml:space="preserve">agenda is </w:t>
      </w:r>
      <w:r w:rsidRPr="00B10C81">
        <w:rPr>
          <w:rStyle w:val="Emphasis"/>
          <w:highlight w:val="yellow"/>
        </w:rPr>
        <w:t>economic democracy</w:t>
      </w:r>
      <w:r w:rsidRPr="00E91902">
        <w:rPr>
          <w:rStyle w:val="Emphasis"/>
        </w:rPr>
        <w:t>.</w:t>
      </w:r>
      <w:r>
        <w:t xml:space="preserve"> </w:t>
      </w:r>
    </w:p>
    <w:p w14:paraId="782FB354" w14:textId="77777777" w:rsidR="001F7E09" w:rsidRDefault="001F7E09" w:rsidP="001F7E09">
      <w:r w:rsidRPr="00E91902">
        <w:rPr>
          <w:rStyle w:val="StyleUnderline"/>
        </w:rPr>
        <w:t xml:space="preserve">Economic democracy is </w:t>
      </w:r>
      <w:r w:rsidRPr="00B10C81">
        <w:rPr>
          <w:rStyle w:val="StyleUnderline"/>
          <w:highlight w:val="yellow"/>
        </w:rPr>
        <w:t xml:space="preserve">the idea that </w:t>
      </w:r>
      <w:r w:rsidRPr="00B10C81">
        <w:rPr>
          <w:rStyle w:val="Emphasis"/>
          <w:highlight w:val="yellow"/>
        </w:rPr>
        <w:t>none of us can be free unless all of us</w:t>
      </w:r>
      <w:r w:rsidRPr="00E91902">
        <w:rPr>
          <w:rStyle w:val="StyleUnderline"/>
        </w:rPr>
        <w:t>—especially the most marginalized—</w:t>
      </w:r>
      <w:r w:rsidRPr="00B10C81">
        <w:rPr>
          <w:rStyle w:val="Emphasis"/>
          <w:highlight w:val="yellow"/>
        </w:rPr>
        <w:t>have power in the workplace</w:t>
      </w:r>
      <w:r w:rsidRPr="00B10C81">
        <w:rPr>
          <w:rStyle w:val="StyleUnderline"/>
          <w:highlight w:val="yellow"/>
        </w:rPr>
        <w:t xml:space="preserve"> and are key stakeholders in the economy</w:t>
      </w:r>
      <w:r>
        <w:t xml:space="preserve">. While </w:t>
      </w:r>
      <w:r w:rsidRPr="00E91902">
        <w:rPr>
          <w:rStyle w:val="StyleUnderline"/>
        </w:rPr>
        <w:t>t</w:t>
      </w:r>
      <w:r w:rsidRPr="00B10C81">
        <w:rPr>
          <w:rStyle w:val="StyleUnderline"/>
          <w:highlight w:val="yellow"/>
        </w:rPr>
        <w:t xml:space="preserve">here is </w:t>
      </w:r>
      <w:r w:rsidRPr="00B10C81">
        <w:rPr>
          <w:rStyle w:val="Emphasis"/>
          <w:highlight w:val="yellow"/>
        </w:rPr>
        <w:t>no</w:t>
      </w:r>
      <w:r w:rsidRPr="00B10C81">
        <w:rPr>
          <w:rStyle w:val="StyleUnderline"/>
          <w:highlight w:val="yellow"/>
        </w:rPr>
        <w:t xml:space="preserve"> </w:t>
      </w:r>
      <w:r w:rsidRPr="00B10C81">
        <w:rPr>
          <w:rStyle w:val="Emphasis"/>
          <w:highlight w:val="yellow"/>
        </w:rPr>
        <w:t>substitute</w:t>
      </w:r>
      <w:r w:rsidRPr="00B10C81">
        <w:rPr>
          <w:rStyle w:val="StyleUnderline"/>
          <w:highlight w:val="yellow"/>
        </w:rPr>
        <w:t xml:space="preserve"> in the workplace for </w:t>
      </w:r>
      <w:r w:rsidRPr="00B10C81">
        <w:rPr>
          <w:rStyle w:val="Emphasis"/>
          <w:highlight w:val="yellow"/>
        </w:rPr>
        <w:t>strong unions</w:t>
      </w:r>
      <w:r>
        <w:t xml:space="preserve"> that can force the boss to pay higher wages and shift control of the shop floor to the workers, </w:t>
      </w:r>
      <w:r w:rsidRPr="00E91902">
        <w:rPr>
          <w:rStyle w:val="StyleUnderline"/>
        </w:rPr>
        <w:t>other policies can help further democratize the economy</w:t>
      </w:r>
      <w:r>
        <w:t xml:space="preserve">—like </w:t>
      </w:r>
      <w:r w:rsidRPr="00E91902">
        <w:rPr>
          <w:rStyle w:val="StyleUnderline"/>
        </w:rPr>
        <w:t>public ownership of all utilities, worker representation on company boards</w:t>
      </w:r>
      <w:r>
        <w:t xml:space="preserve">, the </w:t>
      </w:r>
      <w:r w:rsidRPr="00E91902">
        <w:rPr>
          <w:rStyle w:val="StyleUnderline"/>
        </w:rPr>
        <w:t>sharing of profits</w:t>
      </w:r>
      <w:r>
        <w:t xml:space="preserve"> through “inclusive ownership funds” that would pay dividends to workers, and </w:t>
      </w:r>
      <w:r w:rsidRPr="00E91902">
        <w:rPr>
          <w:rStyle w:val="StyleUnderline"/>
        </w:rPr>
        <w:t>participatory budgeting</w:t>
      </w:r>
      <w:r>
        <w:t xml:space="preserve"> in which local communities get to decide how to allocate public money. The passage of these policies, in turn, will require the reform of our political system including the expansion of the right to vote and constitutional reforms to expand democracy.</w:t>
      </w:r>
    </w:p>
    <w:p w14:paraId="58FF9BEB" w14:textId="77777777" w:rsidR="001F7E09" w:rsidRDefault="001F7E09" w:rsidP="001F7E09">
      <w:r>
        <w:t xml:space="preserve">In order to work, </w:t>
      </w:r>
      <w:r w:rsidRPr="00E91902">
        <w:rPr>
          <w:rStyle w:val="StyleUnderline"/>
        </w:rPr>
        <w:t>economic democracy</w:t>
      </w:r>
      <w:r>
        <w:t xml:space="preserve"> must also be an inclusive idea, one that </w:t>
      </w:r>
      <w:r w:rsidRPr="00E91902">
        <w:rPr>
          <w:rStyle w:val="StyleUnderline"/>
        </w:rPr>
        <w:t>blends the insights of Black feminism and industrial democracy</w:t>
      </w:r>
      <w:r>
        <w:t xml:space="preserve">. </w:t>
      </w:r>
      <w:r w:rsidRPr="00E91902">
        <w:rPr>
          <w:rStyle w:val="StyleUnderline"/>
        </w:rPr>
        <w:t>The Combahee River Collective</w:t>
      </w:r>
      <w:r>
        <w:t xml:space="preserve"> famously </w:t>
      </w:r>
      <w:r w:rsidRPr="00E91902">
        <w:rPr>
          <w:rStyle w:val="StyleUnderline"/>
        </w:rPr>
        <w:t>stated that</w:t>
      </w:r>
      <w:r>
        <w:t xml:space="preserve"> </w:t>
      </w:r>
      <w:r w:rsidRPr="00E91902">
        <w:rPr>
          <w:rStyle w:val="StyleUnderline"/>
        </w:rPr>
        <w:t>centering</w:t>
      </w:r>
      <w:r>
        <w:t xml:space="preserve"> the struggles and revolutionary potential of </w:t>
      </w:r>
      <w:r w:rsidRPr="00E91902">
        <w:rPr>
          <w:rStyle w:val="StyleUnderline"/>
        </w:rPr>
        <w:t xml:space="preserve">Black women is </w:t>
      </w:r>
      <w:r w:rsidRPr="00E91902">
        <w:rPr>
          <w:rStyle w:val="Emphasis"/>
        </w:rPr>
        <w:t xml:space="preserve">not to dismiss other forms of marginalization. </w:t>
      </w:r>
      <w:r>
        <w:t>Rather, it means that if a mass movement works to liberate Black women, who are triply oppressed by race, gender, and class, then the movement is in a position to liberate everyone who might be singly or doubly oppressed. By contrast, organizing from the opposite direction—that is, to start with straight white working-class men as the U.S. labor movement has done historically—runs the risk of abandoning those workers who are at the very bottom of the labor market and jeopardizing the broad coalition necessary to achieve economic democracy.</w:t>
      </w:r>
    </w:p>
    <w:p w14:paraId="610D70B1" w14:textId="77777777" w:rsidR="001F7E09" w:rsidRDefault="001F7E09" w:rsidP="001F7E09">
      <w:r>
        <w:t xml:space="preserve">Such </w:t>
      </w:r>
      <w:r w:rsidRPr="00B10C81">
        <w:rPr>
          <w:rStyle w:val="StyleUnderline"/>
          <w:highlight w:val="yellow"/>
        </w:rPr>
        <w:t>liberation</w:t>
      </w:r>
      <w:r w:rsidRPr="00E91902">
        <w:rPr>
          <w:rStyle w:val="StyleUnderline"/>
        </w:rPr>
        <w:t xml:space="preserve"> necessarily </w:t>
      </w:r>
      <w:r w:rsidRPr="00B10C81">
        <w:rPr>
          <w:rStyle w:val="StyleUnderline"/>
          <w:highlight w:val="yellow"/>
        </w:rPr>
        <w:t xml:space="preserve">entails </w:t>
      </w:r>
      <w:r w:rsidRPr="00B10C81">
        <w:rPr>
          <w:rStyle w:val="Emphasis"/>
          <w:highlight w:val="yellow"/>
        </w:rPr>
        <w:t>industrial democracy</w:t>
      </w:r>
      <w:r>
        <w:t xml:space="preserve">. </w:t>
      </w:r>
      <w:r w:rsidRPr="00E91902">
        <w:rPr>
          <w:rStyle w:val="StyleUnderline"/>
        </w:rPr>
        <w:t xml:space="preserve">In a </w:t>
      </w:r>
      <w:r w:rsidRPr="00E91902">
        <w:rPr>
          <w:rStyle w:val="Emphasis"/>
        </w:rPr>
        <w:t>non-union setting</w:t>
      </w:r>
      <w:r w:rsidRPr="00E91902">
        <w:rPr>
          <w:rStyle w:val="StyleUnderline"/>
        </w:rPr>
        <w:t xml:space="preserve">, the worker is an </w:t>
      </w:r>
      <w:r w:rsidRPr="00E91902">
        <w:rPr>
          <w:rStyle w:val="Emphasis"/>
        </w:rPr>
        <w:t>at-will</w:t>
      </w:r>
      <w:r w:rsidRPr="00E91902">
        <w:rPr>
          <w:rStyle w:val="StyleUnderline"/>
        </w:rPr>
        <w:t xml:space="preserve"> employee and is meant to check</w:t>
      </w:r>
      <w:r>
        <w:t xml:space="preserve"> his or her </w:t>
      </w:r>
      <w:r w:rsidRPr="00E91902">
        <w:rPr>
          <w:rStyle w:val="StyleUnderline"/>
        </w:rPr>
        <w:t>rights at the office door</w:t>
      </w:r>
      <w:r>
        <w:t xml:space="preserve">. </w:t>
      </w:r>
      <w:r w:rsidRPr="00E91902">
        <w:rPr>
          <w:rStyle w:val="StyleUnderline"/>
        </w:rPr>
        <w:t>Unions are at their best when they</w:t>
      </w:r>
      <w:r>
        <w:t xml:space="preserve"> </w:t>
      </w:r>
      <w:r w:rsidRPr="00E91902">
        <w:rPr>
          <w:rStyle w:val="StyleUnderline"/>
        </w:rPr>
        <w:t>forge</w:t>
      </w:r>
      <w:r>
        <w:t xml:space="preserve"> what Elaine Bernard, executive director of the Work-Life Program at Harvard Law School, calls “</w:t>
      </w:r>
      <w:r w:rsidRPr="00B10C81">
        <w:rPr>
          <w:rStyle w:val="Emphasis"/>
          <w:highlight w:val="yellow"/>
        </w:rPr>
        <w:t>democratic communities of interest</w:t>
      </w:r>
      <w:r w:rsidRPr="00B10C81">
        <w:rPr>
          <w:rStyle w:val="StyleUnderline"/>
          <w:highlight w:val="yellow"/>
        </w:rPr>
        <w:t xml:space="preserve">” through </w:t>
      </w:r>
      <w:r w:rsidRPr="00B10C81">
        <w:rPr>
          <w:rStyle w:val="Emphasis"/>
          <w:highlight w:val="yellow"/>
        </w:rPr>
        <w:t>strikes</w:t>
      </w:r>
      <w:r w:rsidRPr="00B10C81">
        <w:rPr>
          <w:rStyle w:val="StyleUnderline"/>
          <w:highlight w:val="yellow"/>
        </w:rPr>
        <w:t xml:space="preserve">, direct action, and </w:t>
      </w:r>
      <w:r w:rsidRPr="00B10C81">
        <w:rPr>
          <w:rStyle w:val="Emphasis"/>
          <w:highlight w:val="yellow"/>
        </w:rPr>
        <w:t>collective bargaining</w:t>
      </w:r>
      <w:r>
        <w:t>. These every- day practices prevent the boss and capital writ large from putting their interests before those of workers.</w:t>
      </w:r>
    </w:p>
    <w:p w14:paraId="5BA92CD6" w14:textId="77777777" w:rsidR="001F7E09" w:rsidRDefault="001F7E09" w:rsidP="001F7E09">
      <w:r>
        <w:t xml:space="preserve">At this point </w:t>
      </w:r>
      <w:r w:rsidRPr="00E91902">
        <w:rPr>
          <w:rStyle w:val="StyleUnderline"/>
        </w:rPr>
        <w:t>one might</w:t>
      </w:r>
      <w:r>
        <w:t xml:space="preserve"> </w:t>
      </w:r>
      <w:r w:rsidRPr="00E91902">
        <w:rPr>
          <w:rStyle w:val="StyleUnderline"/>
        </w:rPr>
        <w:t>raise</w:t>
      </w:r>
      <w:r>
        <w:t xml:space="preserve"> two interrelated </w:t>
      </w:r>
      <w:r w:rsidRPr="00E91902">
        <w:rPr>
          <w:rStyle w:val="StyleUnderline"/>
        </w:rPr>
        <w:t>objections</w:t>
      </w:r>
      <w:r>
        <w:t xml:space="preserve">: </w:t>
      </w:r>
      <w:r w:rsidRPr="00E91902">
        <w:rPr>
          <w:rStyle w:val="StyleUnderline"/>
        </w:rPr>
        <w:t>many people do not believe in economic</w:t>
      </w:r>
      <w:r>
        <w:t xml:space="preserve"> </w:t>
      </w:r>
      <w:r w:rsidRPr="00E91902">
        <w:rPr>
          <w:rStyle w:val="StyleUnderline"/>
        </w:rPr>
        <w:t>democracy</w:t>
      </w:r>
      <w:r>
        <w:t xml:space="preserve">, and even if they did, </w:t>
      </w:r>
      <w:r w:rsidRPr="00E91902">
        <w:rPr>
          <w:rStyle w:val="StyleUnderline"/>
        </w:rPr>
        <w:t>how would you get all of these groups to fight for it?</w:t>
      </w:r>
      <w:r>
        <w:t xml:space="preserve"> To the first objection, we </w:t>
      </w:r>
      <w:r w:rsidRPr="00E91902">
        <w:rPr>
          <w:rStyle w:val="StyleUnderline"/>
        </w:rPr>
        <w:t>do not in fact know</w:t>
      </w:r>
      <w:r>
        <w:t xml:space="preserve"> whether people believe in economic democracy, because the labor movement has not organized around it or put it forward as its agenda. To the degree that we have related data, they are inconclusive. On the one hand, we have electoral returns which suggest that some percent- age of white working-class people voted for Donald Trump. On the other hand, we have data that tell a different story: that </w:t>
      </w:r>
      <w:r w:rsidRPr="00B10C81">
        <w:rPr>
          <w:rStyle w:val="StyleUnderline"/>
          <w:highlight w:val="yellow"/>
        </w:rPr>
        <w:t>public support for unions is at its highest point since 1965</w:t>
      </w:r>
      <w:r>
        <w:t xml:space="preserve">; that </w:t>
      </w:r>
      <w:r w:rsidRPr="00B10C81">
        <w:rPr>
          <w:highlight w:val="yellow"/>
        </w:rPr>
        <w:t>h</w:t>
      </w:r>
      <w:r w:rsidRPr="00B10C81">
        <w:rPr>
          <w:rStyle w:val="StyleUnderline"/>
          <w:highlight w:val="yellow"/>
        </w:rPr>
        <w:t>alf of millennials express a preference for socialism over capitalism</w:t>
      </w:r>
      <w:r w:rsidRPr="00E91902">
        <w:rPr>
          <w:rStyle w:val="StyleUnderline"/>
        </w:rPr>
        <w:t>;</w:t>
      </w:r>
      <w:r>
        <w:t xml:space="preserve"> and that there has been a 58 percent </w:t>
      </w:r>
      <w:r>
        <w:lastRenderedPageBreak/>
        <w:t xml:space="preserve">increase in petitions for National Labor Relations Board elections in 2022.9 In short, </w:t>
      </w:r>
      <w:r w:rsidRPr="00E91902">
        <w:rPr>
          <w:rStyle w:val="StyleUnderline"/>
        </w:rPr>
        <w:t>we will not know whether</w:t>
      </w:r>
      <w:r>
        <w:t xml:space="preserve"> </w:t>
      </w:r>
      <w:r w:rsidRPr="00E91902">
        <w:rPr>
          <w:rStyle w:val="StyleUnderline"/>
        </w:rPr>
        <w:t>people believe in economic democracy unless we organize</w:t>
      </w:r>
      <w:r>
        <w:t>.</w:t>
      </w:r>
    </w:p>
    <w:p w14:paraId="0429F539" w14:textId="77777777" w:rsidR="001F7E09" w:rsidRDefault="001F7E09" w:rsidP="001F7E09">
      <w:r>
        <w:t xml:space="preserve">To the second objection, building a broad- based coalition of unions and other organizations is not a foreign concept to organized labor. Indeed, </w:t>
      </w:r>
      <w:r w:rsidRPr="00E91902">
        <w:rPr>
          <w:rStyle w:val="StyleUnderline"/>
        </w:rPr>
        <w:t>as</w:t>
      </w:r>
      <w:r>
        <w:t xml:space="preserve"> organizer and political commentator Jane McAlevey and </w:t>
      </w:r>
      <w:r w:rsidRPr="00E91902">
        <w:rPr>
          <w:rStyle w:val="StyleUnderline"/>
        </w:rPr>
        <w:t>advocates of Bargaining for the Common Good convincingly show</w:t>
      </w:r>
      <w:r>
        <w:t xml:space="preserve">, </w:t>
      </w:r>
      <w:r w:rsidRPr="00E91902">
        <w:rPr>
          <w:rStyle w:val="StyleUnderline"/>
        </w:rPr>
        <w:t>the labor movement is at its best when unions and allied partners work together to organize entire communities.</w:t>
      </w:r>
      <w:r>
        <w:t xml:space="preserve"> What I am suggesting is that the movement systematize these efforts at the state- wide, regional, and national levels, assess the organizational strength of coalition partners, and attempt to make progress toward collective benchmarks as one mass movement.</w:t>
      </w:r>
    </w:p>
    <w:p w14:paraId="58B13943" w14:textId="77777777" w:rsidR="001F7E09" w:rsidRDefault="001F7E09" w:rsidP="001F7E09">
      <w:r>
        <w:t xml:space="preserve">We are confronted with a once-in-a- generation opportunity, in which politics-as- usual is no longer acceptable to wide swaths of the American public. It is incumbent on the labor movement to step into the breach now and unite our many organizations behind a common vision. Bayard </w:t>
      </w:r>
      <w:r w:rsidRPr="00E91902">
        <w:rPr>
          <w:rStyle w:val="StyleUnderline"/>
        </w:rPr>
        <w:t>Rustin</w:t>
      </w:r>
      <w:r>
        <w:t xml:space="preserve"> </w:t>
      </w:r>
      <w:r w:rsidRPr="00E91902">
        <w:rPr>
          <w:rStyle w:val="StyleUnderline"/>
        </w:rPr>
        <w:t>and</w:t>
      </w:r>
      <w:r>
        <w:t xml:space="preserve"> A. Philip </w:t>
      </w:r>
      <w:r w:rsidRPr="00E91902">
        <w:rPr>
          <w:rStyle w:val="StyleUnderline"/>
        </w:rPr>
        <w:t>Randolph</w:t>
      </w:r>
      <w:r>
        <w:t xml:space="preserve"> </w:t>
      </w:r>
      <w:r w:rsidRPr="00E91902">
        <w:rPr>
          <w:rStyle w:val="StyleUnderline"/>
        </w:rPr>
        <w:t>did this</w:t>
      </w:r>
      <w:r>
        <w:t xml:space="preserve"> in their own way and time. They pushed a seemingly impregnable bureaucracy to a position of interracial solidarity and touched off the last major upsurge in U.S. labor history. </w:t>
      </w:r>
      <w:r w:rsidRPr="00E91902">
        <w:rPr>
          <w:rStyle w:val="StyleUnderline"/>
        </w:rPr>
        <w:t>The labor movement can do so again, as long as it organizes systematically and along the racial and class fault lines that define our current crisis</w:t>
      </w:r>
      <w:r>
        <w:t>.</w:t>
      </w:r>
    </w:p>
    <w:p w14:paraId="21EEA9F7" w14:textId="77777777" w:rsidR="001F7E09" w:rsidRDefault="001F7E09" w:rsidP="001F7E09"/>
    <w:p w14:paraId="5BFB2E6A" w14:textId="77777777" w:rsidR="001F7E09" w:rsidRDefault="001F7E09" w:rsidP="001F7E09"/>
    <w:p w14:paraId="4E306F80" w14:textId="77777777" w:rsidR="001F7E09" w:rsidRDefault="001F7E09" w:rsidP="001F7E09"/>
    <w:p w14:paraId="333256EB" w14:textId="77777777" w:rsidR="001F7E09" w:rsidRDefault="001F7E09" w:rsidP="001F7E09"/>
    <w:p w14:paraId="2D3D51E9" w14:textId="77777777" w:rsidR="001F7E09" w:rsidRDefault="001F7E09" w:rsidP="001F7E09"/>
    <w:p w14:paraId="247C17A3" w14:textId="77777777" w:rsidR="001F7E09" w:rsidRPr="00656989" w:rsidRDefault="001F7E09" w:rsidP="001F7E09">
      <w:pPr>
        <w:pStyle w:val="Heading4"/>
      </w:pPr>
      <w:r>
        <w:t xml:space="preserve">Our alternative of political formalism commits to composition, institution and infrastructure over disruption.  </w:t>
      </w:r>
    </w:p>
    <w:p w14:paraId="47A38056" w14:textId="77777777" w:rsidR="001F7E09" w:rsidRDefault="001F7E09" w:rsidP="001F7E09">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w:t>
      </w:r>
      <w:r w:rsidRPr="0000129C">
        <w:t>4-7</w:t>
      </w:r>
    </w:p>
    <w:p w14:paraId="667F3EF4" w14:textId="77777777" w:rsidR="001F7E09" w:rsidRDefault="001F7E09" w:rsidP="001F7E09">
      <w:r w:rsidRPr="00A42CA7">
        <w:rPr>
          <w:highlight w:val="green"/>
        </w:rPr>
        <w:t>Against this ubiquity of unsettling and unmaking, The Order of Forms embraces projects of building. As its title suggests, the book principally affirms the order made by forms and the forms</w:t>
      </w:r>
      <w:r>
        <w:t xml:space="preserve"> made by order. </w:t>
      </w:r>
      <w:r w:rsidRPr="00A42CA7">
        <w:rPr>
          <w:rStyle w:val="StyleUnderline"/>
          <w:highlight w:val="green"/>
        </w:rPr>
        <w:t xml:space="preserve">Form is </w:t>
      </w:r>
      <w:r w:rsidRPr="00A42CA7">
        <w:rPr>
          <w:rStyle w:val="Emphasis"/>
          <w:highlight w:val="green"/>
        </w:rPr>
        <w:t>composed relationality</w:t>
      </w:r>
      <w:r w:rsidRPr="00511DDA">
        <w:rPr>
          <w:rStyle w:val="Emphasis"/>
        </w:rPr>
        <w:t>.</w:t>
      </w:r>
      <w:r>
        <w:t xml:space="preserve"> Little precedes this composed relationality, yet the lure of formlessness is powerful and distorting. Against this lure, I argue that forming is a value unto itself: a value that animates literature, and a value that formalist literary critics can embrace as an alternative to destituent theory. </w:t>
      </w:r>
      <w:r w:rsidRPr="00A42CA7">
        <w:rPr>
          <w:rStyle w:val="StyleUnderline"/>
          <w:highlight w:val="green"/>
        </w:rPr>
        <w:t>Formalism should</w:t>
      </w:r>
      <w:r w:rsidRPr="00511DDA">
        <w:rPr>
          <w:rStyle w:val="StyleUnderline"/>
        </w:rPr>
        <w:t xml:space="preserve"> study how to </w:t>
      </w:r>
      <w:r w:rsidRPr="00A42CA7">
        <w:rPr>
          <w:rStyle w:val="StyleUnderline"/>
          <w:highlight w:val="green"/>
        </w:rPr>
        <w:t>compose and to</w:t>
      </w:r>
      <w:r w:rsidRPr="00511DDA">
        <w:rPr>
          <w:rStyle w:val="StyleUnderline"/>
        </w:rPr>
        <w:t xml:space="preserve"> </w:t>
      </w:r>
      <w:r w:rsidRPr="00A42CA7">
        <w:rPr>
          <w:rStyle w:val="StyleUnderline"/>
          <w:highlight w:val="green"/>
        </w:rPr>
        <w:t>direct</w:t>
      </w:r>
      <w:r>
        <w:t xml:space="preserve">—rather than ceaselessly oppose—form, formalization, and </w:t>
      </w:r>
      <w:r w:rsidRPr="00511DDA">
        <w:rPr>
          <w:rStyle w:val="StyleUnderline"/>
        </w:rPr>
        <w:t xml:space="preserve">forms of </w:t>
      </w:r>
      <w:r w:rsidRPr="00A42CA7">
        <w:rPr>
          <w:rStyle w:val="StyleUnderline"/>
          <w:highlight w:val="green"/>
        </w:rPr>
        <w:t>sociability</w:t>
      </w:r>
      <w:r>
        <w:t>. A formalism that professes such constituency might be deemed “</w:t>
      </w:r>
      <w:r w:rsidRPr="00511DDA">
        <w:rPr>
          <w:rStyle w:val="StyleUnderline"/>
        </w:rPr>
        <w:t>political formalism</w:t>
      </w:r>
      <w:r>
        <w:t xml:space="preserve">” on account of its willingness to entertain the political imagining that can issue from studying forms, and even more so because its elementary affirmation addresses the formed quality of the political as such. </w:t>
      </w:r>
      <w:r w:rsidRPr="00511DDA">
        <w:rPr>
          <w:rStyle w:val="StyleUnderline"/>
        </w:rPr>
        <w:t>Contrary to the destituent paradigm’s ideal of formlessness</w:t>
      </w:r>
      <w:r>
        <w:t xml:space="preserve">, a formalism of the political </w:t>
      </w:r>
      <w:r w:rsidRPr="00511DDA">
        <w:rPr>
          <w:rStyle w:val="StyleUnderline"/>
        </w:rPr>
        <w:t>avouches the constitution and agency of forms, underscoring that life itself essentially de­ pends upon composed relations</w:t>
      </w:r>
      <w:r>
        <w:t xml:space="preserve">, </w:t>
      </w:r>
      <w:r w:rsidRPr="00511DDA">
        <w:rPr>
          <w:rStyle w:val="StyleUnderline"/>
        </w:rPr>
        <w:t>institutions, states.</w:t>
      </w:r>
      <w:r>
        <w:t xml:space="preserve"> If such a formalism were to animate critical appraisals, </w:t>
      </w:r>
      <w:r w:rsidRPr="00A42CA7">
        <w:rPr>
          <w:rStyle w:val="StyleUnderline"/>
          <w:highlight w:val="green"/>
        </w:rPr>
        <w:t>we might find new opportunities for</w:t>
      </w:r>
      <w:r w:rsidRPr="00511DDA">
        <w:rPr>
          <w:rStyle w:val="StyleUnderline"/>
        </w:rPr>
        <w:t xml:space="preserve"> engaging with aesthetic productions as sites for</w:t>
      </w:r>
      <w:r>
        <w:t xml:space="preserve"> and </w:t>
      </w:r>
      <w:r>
        <w:lastRenderedPageBreak/>
        <w:t xml:space="preserve">modalities of thinking about this essentiality, for mediating </w:t>
      </w:r>
      <w:r w:rsidRPr="00A42CA7">
        <w:rPr>
          <w:rStyle w:val="Emphasis"/>
          <w:highlight w:val="green"/>
        </w:rPr>
        <w:t>social building</w:t>
      </w:r>
      <w:r>
        <w:t>, for building in criticism projects for social composition.</w:t>
      </w:r>
    </w:p>
    <w:p w14:paraId="3A9EFD11" w14:textId="77777777" w:rsidR="001F7E09" w:rsidRPr="00656989" w:rsidRDefault="001F7E09" w:rsidP="001F7E09">
      <w:r w:rsidRPr="00511DDA">
        <w:rPr>
          <w:rStyle w:val="StyleUnderline"/>
        </w:rPr>
        <w:t>Political formalism evaluates form’s composedness and form’s agency— the contingent and emergent quality of form’s relationality</w:t>
      </w:r>
      <w:r>
        <w:t xml:space="preserve">, the dispensation of interrelation and </w:t>
      </w:r>
      <w:r w:rsidRPr="00511DDA">
        <w:rPr>
          <w:rStyle w:val="StyleUnderline"/>
        </w:rPr>
        <w:t>what relations make possible</w:t>
      </w:r>
      <w:r>
        <w:t>—</w:t>
      </w:r>
      <w:r w:rsidRPr="00511DDA">
        <w:rPr>
          <w:rStyle w:val="StyleUnderline"/>
        </w:rPr>
        <w:t>and</w:t>
      </w:r>
      <w:r>
        <w:t xml:space="preserve"> thereby </w:t>
      </w:r>
      <w:r w:rsidRPr="00511DDA">
        <w:rPr>
          <w:rStyle w:val="StyleUnderline"/>
        </w:rPr>
        <w:t>approaches politics and aesthetics from</w:t>
      </w:r>
      <w:r>
        <w:t xml:space="preserve"> the purview of </w:t>
      </w:r>
      <w:r w:rsidRPr="00511DDA">
        <w:rPr>
          <w:rStyle w:val="StyleUnderline"/>
        </w:rPr>
        <w:t>the constitution of social form</w:t>
      </w:r>
      <w:r>
        <w:t xml:space="preserve">, not just destituent dismantling. Where </w:t>
      </w:r>
      <w:r w:rsidRPr="00A42CA7">
        <w:rPr>
          <w:rStyle w:val="Emphasis"/>
          <w:highlight w:val="green"/>
        </w:rPr>
        <w:t>anarcho-vitalism refuses form</w:t>
      </w:r>
      <w:r>
        <w:t xml:space="preserve"> and deplores standing formations of the sort epitomized by the state, instead </w:t>
      </w:r>
      <w:r w:rsidRPr="00511DDA">
        <w:rPr>
          <w:rStyle w:val="StyleUnderline"/>
        </w:rPr>
        <w:t>elevating</w:t>
      </w:r>
      <w:r>
        <w:t xml:space="preserve"> hybridity, </w:t>
      </w:r>
      <w:r w:rsidRPr="00511DDA">
        <w:rPr>
          <w:rStyle w:val="StyleUnderline"/>
        </w:rPr>
        <w:t>evanescence, and particularity</w:t>
      </w:r>
      <w:r>
        <w:t xml:space="preserve">, </w:t>
      </w:r>
      <w:r w:rsidRPr="00511DDA">
        <w:rPr>
          <w:rStyle w:val="StyleUnderline"/>
        </w:rPr>
        <w:t>political formalism</w:t>
      </w:r>
      <w:r>
        <w:t xml:space="preserve"> ratifies form itself. It admits the fundamentality of formal collectivities and formalized sociability; it </w:t>
      </w:r>
      <w:r w:rsidRPr="00511DDA">
        <w:rPr>
          <w:rStyle w:val="StyleUnderline"/>
        </w:rPr>
        <w:t xml:space="preserve">avows structuration </w:t>
      </w:r>
      <w:r w:rsidRPr="00511DDA">
        <w:t>in general</w:t>
      </w:r>
      <w:r>
        <w:t xml:space="preserve">, thus chartering improvisation </w:t>
      </w:r>
      <w:r w:rsidRPr="00511DDA">
        <w:rPr>
          <w:rStyle w:val="StyleUnderline"/>
        </w:rPr>
        <w:t>and contestation.</w:t>
      </w:r>
      <w:r>
        <w:t xml:space="preserve"> In a context in which scholars rallying under the banners of surface reading, postcritique, the descriptive turn, cognitive studies, and some strains of affect theory have arguably resigned criticism’s political aims, and in the now permanent emergency imperiling university study of literature, I contend that formalism not only comprises the central proficiency of literary critics, but also funds their unique worldly purchase: ideas about making, about making relations, about making spaces and orders deliberately and justly.</w:t>
      </w:r>
    </w:p>
    <w:p w14:paraId="005F5AA2" w14:textId="77777777" w:rsidR="001F7E09" w:rsidRDefault="001F7E09" w:rsidP="001F7E09">
      <w:r>
        <w:t xml:space="preserve">The study of </w:t>
      </w:r>
      <w:r w:rsidRPr="00D001E0">
        <w:rPr>
          <w:rStyle w:val="StyleUnderline"/>
        </w:rPr>
        <w:t>literary form is at root the analysis of how language furnishes a medium for composing sustained repetitions,</w:t>
      </w:r>
      <w:r>
        <w:t xml:space="preserve"> delimited contours, performative conjurings, </w:t>
      </w:r>
      <w:r w:rsidRPr="00D001E0">
        <w:rPr>
          <w:rStyle w:val="StyleUnderline"/>
        </w:rPr>
        <w:t>and synthetic abstractions</w:t>
      </w:r>
      <w:r>
        <w:t xml:space="preserve">. </w:t>
      </w:r>
      <w:r w:rsidRPr="00D001E0">
        <w:rPr>
          <w:rStyle w:val="StyleUnderline"/>
        </w:rPr>
        <w:t>Experts in these constructions are equipped</w:t>
      </w:r>
      <w:r>
        <w:t xml:space="preserve">, I contend, to understand and even </w:t>
      </w:r>
      <w:r w:rsidRPr="00D001E0">
        <w:rPr>
          <w:rStyle w:val="StyleUnderline"/>
        </w:rPr>
        <w:t xml:space="preserve">engineer parallel formations in </w:t>
      </w:r>
      <w:r>
        <w:t xml:space="preserve">the phenomenal realm of </w:t>
      </w:r>
      <w:r w:rsidRPr="00D001E0">
        <w:rPr>
          <w:rStyle w:val="StyleUnderline"/>
        </w:rPr>
        <w:t>everyday life</w:t>
      </w:r>
      <w:r>
        <w:t xml:space="preserve">, in everyday spaces in </w:t>
      </w:r>
      <w:r w:rsidRPr="00D001E0">
        <w:rPr>
          <w:rStyle w:val="StyleUnderline"/>
        </w:rPr>
        <w:t>everyday institutions</w:t>
      </w:r>
      <w:r>
        <w:t>, as these too emerge in the medium of language. What norms ought be supported by such constructions is a question for collective answering; but I do propose that a constructive commitment—</w:t>
      </w:r>
      <w:r w:rsidRPr="00D001E0">
        <w:rPr>
          <w:rStyle w:val="StyleUnderline"/>
        </w:rPr>
        <w:t>a formalist commitment to</w:t>
      </w:r>
      <w:r>
        <w:t xml:space="preserve"> </w:t>
      </w:r>
      <w:r w:rsidRPr="00D001E0">
        <w:rPr>
          <w:rStyle w:val="StyleUnderline"/>
        </w:rPr>
        <w:t xml:space="preserve">the </w:t>
      </w:r>
      <w:r w:rsidRPr="00D001E0">
        <w:rPr>
          <w:rStyle w:val="Emphasis"/>
        </w:rPr>
        <w:t>essentiality of form</w:t>
      </w:r>
      <w:r>
        <w:t xml:space="preserve">, </w:t>
      </w:r>
      <w:r w:rsidRPr="00D001E0">
        <w:rPr>
          <w:rStyle w:val="StyleUnderline"/>
        </w:rPr>
        <w:t xml:space="preserve">to </w:t>
      </w:r>
      <w:r w:rsidRPr="00A42CA7">
        <w:rPr>
          <w:rStyle w:val="StyleUnderline"/>
          <w:highlight w:val="green"/>
        </w:rPr>
        <w:t xml:space="preserve">its </w:t>
      </w:r>
      <w:r w:rsidRPr="00A42CA7">
        <w:rPr>
          <w:rStyle w:val="Emphasis"/>
          <w:highlight w:val="green"/>
        </w:rPr>
        <w:t>ontological dimension</w:t>
      </w:r>
      <w:r>
        <w:t xml:space="preserve">, to the marvels of </w:t>
      </w:r>
      <w:r w:rsidRPr="00D001E0">
        <w:rPr>
          <w:rStyle w:val="StyleUnderline"/>
        </w:rPr>
        <w:t>building</w:t>
      </w:r>
      <w:r>
        <w:t xml:space="preserve">—amounts to its own norm, since </w:t>
      </w:r>
      <w:r w:rsidRPr="00D001E0">
        <w:rPr>
          <w:rStyle w:val="StyleUnderline"/>
        </w:rPr>
        <w:t xml:space="preserve">its aims </w:t>
      </w:r>
      <w:r w:rsidRPr="00A42CA7">
        <w:rPr>
          <w:rStyle w:val="StyleUnderline"/>
          <w:highlight w:val="green"/>
        </w:rPr>
        <w:t>differ</w:t>
      </w:r>
      <w:r w:rsidRPr="00D001E0">
        <w:rPr>
          <w:rStyle w:val="StyleUnderline"/>
        </w:rPr>
        <w:t xml:space="preserve"> so </w:t>
      </w:r>
      <w:r w:rsidRPr="00A42CA7">
        <w:rPr>
          <w:rStyle w:val="StyleUnderline"/>
          <w:highlight w:val="green"/>
        </w:rPr>
        <w:t>dramatically</w:t>
      </w:r>
      <w:r w:rsidRPr="00D001E0">
        <w:rPr>
          <w:rStyle w:val="StyleUnderline"/>
        </w:rPr>
        <w:t xml:space="preserve"> from the destituent paradigm</w:t>
      </w:r>
      <w:r>
        <w:t xml:space="preserve">. </w:t>
      </w:r>
      <w:r w:rsidRPr="00A42CA7">
        <w:rPr>
          <w:rStyle w:val="StyleUnderline"/>
          <w:highlight w:val="green"/>
        </w:rPr>
        <w:t xml:space="preserve">Embracing form </w:t>
      </w:r>
      <w:r w:rsidRPr="003B6C99">
        <w:rPr>
          <w:rStyle w:val="StyleUnderline"/>
        </w:rPr>
        <w:t>serves as</w:t>
      </w:r>
      <w:r w:rsidRPr="00D001E0">
        <w:rPr>
          <w:rStyle w:val="StyleUnderline"/>
        </w:rPr>
        <w:t xml:space="preserve"> the </w:t>
      </w:r>
      <w:r w:rsidRPr="003B6C99">
        <w:rPr>
          <w:rStyle w:val="StyleUnderline"/>
        </w:rPr>
        <w:t>foundation for</w:t>
      </w:r>
      <w:r w:rsidRPr="00D001E0">
        <w:rPr>
          <w:rStyle w:val="StyleUnderline"/>
        </w:rPr>
        <w:t xml:space="preserve"> projects to constitute and institute </w:t>
      </w:r>
      <w:r w:rsidRPr="003B6C99">
        <w:rPr>
          <w:rStyle w:val="StyleUnderline"/>
        </w:rPr>
        <w:t>collective values;</w:t>
      </w:r>
      <w:r>
        <w:t xml:space="preserve"> </w:t>
      </w:r>
      <w:r w:rsidRPr="00D001E0">
        <w:rPr>
          <w:rStyle w:val="StyleUnderline"/>
        </w:rPr>
        <w:t xml:space="preserve">regarding form as </w:t>
      </w:r>
      <w:r w:rsidRPr="00A42CA7">
        <w:rPr>
          <w:rStyle w:val="Emphasis"/>
          <w:highlight w:val="green"/>
        </w:rPr>
        <w:t>essential</w:t>
      </w:r>
      <w:r w:rsidRPr="00D001E0">
        <w:rPr>
          <w:rStyle w:val="StyleUnderline"/>
        </w:rPr>
        <w:t xml:space="preserve"> for living serves </w:t>
      </w:r>
      <w:r w:rsidRPr="00A42CA7">
        <w:rPr>
          <w:rStyle w:val="StyleUnderline"/>
          <w:highlight w:val="green"/>
        </w:rPr>
        <w:t>as</w:t>
      </w:r>
      <w:r w:rsidRPr="00D001E0">
        <w:rPr>
          <w:rStyle w:val="StyleUnderline"/>
        </w:rPr>
        <w:t xml:space="preserve"> the </w:t>
      </w:r>
      <w:r w:rsidRPr="00D001E0">
        <w:rPr>
          <w:rStyle w:val="Emphasis"/>
        </w:rPr>
        <w:t xml:space="preserve">foundation for other </w:t>
      </w:r>
      <w:r w:rsidRPr="00A42CA7">
        <w:rPr>
          <w:rStyle w:val="Emphasis"/>
          <w:highlight w:val="green"/>
        </w:rPr>
        <w:t>normative claims to justice</w:t>
      </w:r>
      <w:r w:rsidRPr="00D001E0">
        <w:rPr>
          <w:rStyle w:val="StyleUnderline"/>
        </w:rPr>
        <w:t>, such as the equitable benefit from form’s provisions.</w:t>
      </w:r>
    </w:p>
    <w:p w14:paraId="6524AA14" w14:textId="77777777" w:rsidR="001F7E09" w:rsidRDefault="001F7E09" w:rsidP="001F7E09">
      <w:r>
        <w:t xml:space="preserve">To confirm in this way the substratum of </w:t>
      </w:r>
      <w:r w:rsidRPr="00D001E0">
        <w:rPr>
          <w:rStyle w:val="StyleUnderline"/>
        </w:rPr>
        <w:t>constructed justice is admittedly a utopian gesture</w:t>
      </w:r>
      <w:r>
        <w:t xml:space="preserve">, in the strict sense of utopia defined by Ernst Bloch as the endeavor to build “a space adequate for human beings.”10 One intuition of this book is that such utopianism remains a strength of Marxian materialism, the study of human social existence that distinguishes itself from the idealist study of human intellectual capacity while sustaining its own ideal: a normative pursuit of better collectivities. Revolutionary reconfiguration of social relations must be </w:t>
      </w:r>
      <w:r w:rsidRPr="00D001E0">
        <w:rPr>
          <w:rStyle w:val="StyleUnderline"/>
        </w:rPr>
        <w:t>guided by a commitment to relationality</w:t>
      </w:r>
      <w:r>
        <w:t xml:space="preserve"> as such, and by the attendant work for alternate forms for interdependence, </w:t>
      </w:r>
      <w:r w:rsidRPr="00D001E0">
        <w:rPr>
          <w:rStyle w:val="StyleUnderline"/>
        </w:rPr>
        <w:t>material thriving, and distribution of goods and powers.</w:t>
      </w:r>
      <w:r>
        <w:t xml:space="preserve"> Marxism does not constitute a technical manual for how to design such forms—that we cannot prescribe in advance is a complement of revolution’s relentlessness, the unending “real movement to abolish the present state of things.”11 Yet </w:t>
      </w:r>
      <w:r w:rsidRPr="00D001E0">
        <w:rPr>
          <w:rStyle w:val="StyleUnderline"/>
        </w:rPr>
        <w:t xml:space="preserve">this social process of ongoing instituting should not be confused for </w:t>
      </w:r>
      <w:r w:rsidRPr="00D001E0">
        <w:rPr>
          <w:rStyle w:val="Emphasis"/>
        </w:rPr>
        <w:t>permanent unmaking</w:t>
      </w:r>
      <w:r w:rsidRPr="00D001E0">
        <w:rPr>
          <w:rStyle w:val="StyleUnderline"/>
        </w:rPr>
        <w:t>.</w:t>
      </w:r>
      <w:r>
        <w:t xml:space="preserve"> As I develop more below, Marxism imparts a formalist commitment to the on­ tological dimension of form, alongside the communist formula “from each according to his ability, to each according to his needs.”12 Drawing on this materialist legacy, The Order of Forms holds axiomatically that </w:t>
      </w:r>
      <w:r w:rsidRPr="00A42CA7">
        <w:rPr>
          <w:rStyle w:val="StyleUnderline"/>
          <w:highlight w:val="green"/>
        </w:rPr>
        <w:t xml:space="preserve">humans </w:t>
      </w:r>
      <w:r w:rsidRPr="00A42CA7">
        <w:rPr>
          <w:rStyle w:val="Emphasis"/>
          <w:highlight w:val="green"/>
        </w:rPr>
        <w:t>cannot exist without forms</w:t>
      </w:r>
      <w:r w:rsidRPr="00D001E0">
        <w:rPr>
          <w:rStyle w:val="StyleUnderline"/>
        </w:rPr>
        <w:t xml:space="preserve"> </w:t>
      </w:r>
      <w:r w:rsidRPr="00A42CA7">
        <w:rPr>
          <w:rStyle w:val="StyleUnderline"/>
          <w:highlight w:val="green"/>
        </w:rPr>
        <w:t xml:space="preserve">that </w:t>
      </w:r>
      <w:r w:rsidRPr="00A42CA7">
        <w:rPr>
          <w:rStyle w:val="Emphasis"/>
          <w:highlight w:val="green"/>
        </w:rPr>
        <w:t>scaffold sociability</w:t>
      </w:r>
      <w:r w:rsidRPr="00D001E0">
        <w:rPr>
          <w:rStyle w:val="StyleUnderline"/>
        </w:rPr>
        <w:t xml:space="preserve">, </w:t>
      </w:r>
      <w:r w:rsidRPr="00A42CA7">
        <w:rPr>
          <w:rStyle w:val="Emphasis"/>
          <w:highlight w:val="green"/>
        </w:rPr>
        <w:t>even though</w:t>
      </w:r>
      <w:r w:rsidRPr="00D001E0">
        <w:rPr>
          <w:rStyle w:val="StyleUnderline"/>
        </w:rPr>
        <w:t xml:space="preserve"> the particular </w:t>
      </w:r>
      <w:r w:rsidRPr="00A42CA7">
        <w:rPr>
          <w:rStyle w:val="StyleUnderline"/>
          <w:highlight w:val="green"/>
        </w:rPr>
        <w:t>forms</w:t>
      </w:r>
      <w:r w:rsidRPr="00D001E0">
        <w:rPr>
          <w:rStyle w:val="StyleUnderline"/>
        </w:rPr>
        <w:t xml:space="preserve"> that human sociality takes </w:t>
      </w:r>
      <w:r w:rsidRPr="00A42CA7">
        <w:rPr>
          <w:rStyle w:val="StyleUnderline"/>
          <w:highlight w:val="green"/>
        </w:rPr>
        <w:t xml:space="preserve">are </w:t>
      </w:r>
      <w:r w:rsidRPr="00A42CA7">
        <w:rPr>
          <w:rStyle w:val="Emphasis"/>
          <w:highlight w:val="green"/>
        </w:rPr>
        <w:t>not fixed</w:t>
      </w:r>
      <w:r w:rsidRPr="00D001E0">
        <w:rPr>
          <w:rStyle w:val="Emphasis"/>
        </w:rPr>
        <w:t>.</w:t>
      </w:r>
      <w:r>
        <w:t xml:space="preserve"> </w:t>
      </w:r>
      <w:r w:rsidRPr="00D001E0">
        <w:rPr>
          <w:rStyle w:val="StyleUnderline"/>
        </w:rPr>
        <w:t>Laws for the making of life are foundational</w:t>
      </w:r>
      <w:r>
        <w:t xml:space="preserve">, </w:t>
      </w:r>
      <w:r>
        <w:lastRenderedPageBreak/>
        <w:t xml:space="preserve">but no foundational law lives. </w:t>
      </w:r>
      <w:r w:rsidRPr="00A42CA7">
        <w:rPr>
          <w:rStyle w:val="StyleUnderline"/>
          <w:highlight w:val="green"/>
        </w:rPr>
        <w:t>This</w:t>
      </w:r>
      <w:r w:rsidRPr="00D001E0">
        <w:rPr>
          <w:rStyle w:val="StyleUnderline"/>
        </w:rPr>
        <w:t xml:space="preserve"> </w:t>
      </w:r>
      <w:r w:rsidRPr="00A42CA7">
        <w:rPr>
          <w:rStyle w:val="StyleUnderline"/>
          <w:highlight w:val="green"/>
        </w:rPr>
        <w:t>ontological claim provides</w:t>
      </w:r>
      <w:r w:rsidRPr="00D001E0">
        <w:rPr>
          <w:rStyle w:val="StyleUnderline"/>
        </w:rPr>
        <w:t xml:space="preserve"> a unique </w:t>
      </w:r>
      <w:r w:rsidRPr="00A42CA7">
        <w:rPr>
          <w:rStyle w:val="StyleUnderline"/>
          <w:highlight w:val="green"/>
        </w:rPr>
        <w:t>ground for rethinking</w:t>
      </w:r>
      <w:r w:rsidRPr="00D001E0">
        <w:rPr>
          <w:rStyle w:val="StyleUnderline"/>
        </w:rPr>
        <w:t xml:space="preserve"> aesthetics and </w:t>
      </w:r>
      <w:r w:rsidRPr="00A42CA7">
        <w:rPr>
          <w:rStyle w:val="StyleUnderline"/>
          <w:highlight w:val="green"/>
        </w:rPr>
        <w:t xml:space="preserve">politics: </w:t>
      </w:r>
      <w:r w:rsidRPr="00A42CA7">
        <w:rPr>
          <w:rStyle w:val="Emphasis"/>
          <w:highlight w:val="green"/>
        </w:rPr>
        <w:t>human beings make</w:t>
      </w:r>
      <w:r>
        <w:t>—emergently, unwittingly, spontaneously—</w:t>
      </w:r>
      <w:r w:rsidRPr="00D001E0">
        <w:rPr>
          <w:rStyle w:val="Emphasis"/>
        </w:rPr>
        <w:t xml:space="preserve">the </w:t>
      </w:r>
      <w:r w:rsidRPr="00A42CA7">
        <w:rPr>
          <w:rStyle w:val="Emphasis"/>
          <w:highlight w:val="green"/>
        </w:rPr>
        <w:t>forms on which their lives depend</w:t>
      </w:r>
      <w:r w:rsidRPr="00D001E0">
        <w:rPr>
          <w:rStyle w:val="Emphasis"/>
        </w:rPr>
        <w:t>.</w:t>
      </w:r>
      <w:r>
        <w:t xml:space="preserve"> </w:t>
      </w:r>
      <w:r w:rsidRPr="00A42CA7">
        <w:rPr>
          <w:rStyle w:val="StyleUnderline"/>
          <w:highlight w:val="green"/>
        </w:rPr>
        <w:t>Politics</w:t>
      </w:r>
      <w:r>
        <w:t xml:space="preserve">, in this materialist view, becomes more than the venture for formlessness; it </w:t>
      </w:r>
      <w:r w:rsidRPr="00A42CA7">
        <w:rPr>
          <w:rStyle w:val="StyleUnderline"/>
          <w:highlight w:val="green"/>
        </w:rPr>
        <w:t>is the struggle to</w:t>
      </w:r>
      <w:r w:rsidRPr="00D001E0">
        <w:rPr>
          <w:rStyle w:val="StyleUnderline"/>
        </w:rPr>
        <w:t xml:space="preserve"> </w:t>
      </w:r>
      <w:r w:rsidRPr="00A42CA7">
        <w:rPr>
          <w:rStyle w:val="StyleUnderline"/>
          <w:highlight w:val="green"/>
        </w:rPr>
        <w:t>create</w:t>
      </w:r>
      <w:r w:rsidRPr="00D001E0">
        <w:rPr>
          <w:rStyle w:val="StyleUnderline"/>
        </w:rPr>
        <w:t xml:space="preserve"> a </w:t>
      </w:r>
      <w:r w:rsidRPr="00D001E0">
        <w:rPr>
          <w:rStyle w:val="Emphasis"/>
        </w:rPr>
        <w:t xml:space="preserve">just </w:t>
      </w:r>
      <w:r w:rsidRPr="00A42CA7">
        <w:rPr>
          <w:rStyle w:val="Emphasis"/>
          <w:highlight w:val="green"/>
        </w:rPr>
        <w:t>collective amidst desperate interdependence</w:t>
      </w:r>
      <w:r>
        <w:t xml:space="preserve">, the struggle </w:t>
      </w:r>
      <w:r w:rsidRPr="00D001E0">
        <w:rPr>
          <w:rStyle w:val="StyleUnderline"/>
        </w:rPr>
        <w:t xml:space="preserve">to infrastructuralize flourishing </w:t>
      </w:r>
      <w:r w:rsidRPr="00A42CA7">
        <w:rPr>
          <w:rStyle w:val="StyleUnderline"/>
          <w:highlight w:val="green"/>
        </w:rPr>
        <w:t>above immiseration</w:t>
      </w:r>
      <w:r>
        <w:t xml:space="preserve">, the struggle to contrive spaces adequate for human beings </w:t>
      </w:r>
      <w:r w:rsidRPr="00D001E0">
        <w:rPr>
          <w:rStyle w:val="StyleUnderline"/>
        </w:rPr>
        <w:t>even as we recognize the ungroundedness of every space</w:t>
      </w:r>
      <w:r>
        <w:t xml:space="preserve">. </w:t>
      </w:r>
      <w:r w:rsidRPr="00D001E0">
        <w:rPr>
          <w:rStyle w:val="StyleUnderline"/>
        </w:rPr>
        <w:t xml:space="preserve">The work of </w:t>
      </w:r>
      <w:r w:rsidRPr="00A42CA7">
        <w:rPr>
          <w:rStyle w:val="StyleUnderline"/>
          <w:highlight w:val="green"/>
        </w:rPr>
        <w:t>building</w:t>
      </w:r>
      <w:r>
        <w:t xml:space="preserve">— </w:t>
      </w:r>
      <w:r w:rsidRPr="00D001E0">
        <w:rPr>
          <w:rStyle w:val="StyleUnderline"/>
        </w:rPr>
        <w:t>not just resisting but</w:t>
      </w:r>
      <w:r>
        <w:t xml:space="preserve"> </w:t>
      </w:r>
      <w:r w:rsidRPr="00D001E0">
        <w:rPr>
          <w:rStyle w:val="StyleUnderline"/>
        </w:rPr>
        <w:t>reconstituting</w:t>
      </w:r>
      <w:r>
        <w:t xml:space="preserve">; </w:t>
      </w:r>
      <w:r w:rsidRPr="00D001E0">
        <w:rPr>
          <w:rStyle w:val="StyleUnderline"/>
        </w:rPr>
        <w:t xml:space="preserve">not just breaking </w:t>
      </w:r>
      <w:r w:rsidRPr="00A42CA7">
        <w:rPr>
          <w:rStyle w:val="StyleUnderline"/>
          <w:highlight w:val="green"/>
        </w:rPr>
        <w:t>forms</w:t>
      </w:r>
      <w:r w:rsidRPr="00D001E0">
        <w:rPr>
          <w:rStyle w:val="StyleUnderline"/>
        </w:rPr>
        <w:t xml:space="preserve"> but making new ones</w:t>
      </w:r>
      <w:r>
        <w:t xml:space="preserve">; </w:t>
      </w:r>
      <w:r w:rsidRPr="00A42CA7">
        <w:rPr>
          <w:rStyle w:val="StyleUnderline"/>
          <w:highlight w:val="green"/>
        </w:rPr>
        <w:t xml:space="preserve">not just </w:t>
      </w:r>
      <w:r w:rsidRPr="00A42CA7">
        <w:rPr>
          <w:rStyle w:val="Emphasis"/>
          <w:highlight w:val="green"/>
        </w:rPr>
        <w:t>performative disruption</w:t>
      </w:r>
      <w:r>
        <w:t xml:space="preserve"> </w:t>
      </w:r>
      <w:r w:rsidRPr="00D001E0">
        <w:rPr>
          <w:rStyle w:val="StyleUnderline"/>
        </w:rPr>
        <w:t xml:space="preserve">but </w:t>
      </w:r>
      <w:r w:rsidRPr="00D001E0">
        <w:rPr>
          <w:rStyle w:val="Emphasis"/>
        </w:rPr>
        <w:t>scaled construction</w:t>
      </w:r>
      <w:r>
        <w:t>—</w:t>
      </w:r>
      <w:r w:rsidRPr="00A42CA7">
        <w:rPr>
          <w:rStyle w:val="Emphasis"/>
          <w:highlight w:val="green"/>
        </w:rPr>
        <w:t>founds affirmative</w:t>
      </w:r>
      <w:r w:rsidRPr="00D001E0">
        <w:rPr>
          <w:rStyle w:val="Emphasis"/>
        </w:rPr>
        <w:t xml:space="preserve"> </w:t>
      </w:r>
      <w:r w:rsidRPr="00A42CA7">
        <w:rPr>
          <w:rStyle w:val="Emphasis"/>
          <w:highlight w:val="green"/>
        </w:rPr>
        <w:t>orders</w:t>
      </w:r>
      <w:r w:rsidRPr="00D001E0">
        <w:rPr>
          <w:rStyle w:val="Emphasis"/>
        </w:rPr>
        <w:t>.</w:t>
      </w:r>
      <w:r>
        <w:t xml:space="preserve"> Pursuant to this materialist affirmative politics follow revised theses on aesthetics. Neither the false resolution of contradiction nor the perpetual displacement of order, </w:t>
      </w:r>
      <w:r w:rsidRPr="00D001E0">
        <w:rPr>
          <w:rStyle w:val="StyleUnderline"/>
        </w:rPr>
        <w:t>aesthetics would then be the rendering sensuous of forms</w:t>
      </w:r>
      <w:r>
        <w:t xml:space="preserve"> and formalization,</w:t>
      </w:r>
      <w:r w:rsidRPr="00D001E0">
        <w:rPr>
          <w:rStyle w:val="StyleUnderline"/>
        </w:rPr>
        <w:t xml:space="preserve"> rendering their produced quality</w:t>
      </w:r>
      <w:r>
        <w:t xml:space="preserve">, their madeness, </w:t>
      </w:r>
      <w:r w:rsidRPr="00D001E0">
        <w:rPr>
          <w:rStyle w:val="StyleUnderline"/>
        </w:rPr>
        <w:t>so as to stir thinking about</w:t>
      </w:r>
      <w:r>
        <w:t xml:space="preserve"> contour and about </w:t>
      </w:r>
      <w:r w:rsidRPr="00D001E0">
        <w:rPr>
          <w:rStyle w:val="StyleUnderline"/>
        </w:rPr>
        <w:t>making</w:t>
      </w:r>
      <w:r>
        <w:t xml:space="preserve"> and about flourishing. Architecture or photography or the novel might each in their own ways invite reflection on social composition, lavishing their mediations beyond the bounds of immediate phenomenal experience. The forms in art may themselves theorize the forms in life, and questions of social configuration may be abstractly posed in art in ways that the concretude of experience blocks.</w:t>
      </w:r>
    </w:p>
    <w:p w14:paraId="4A9DA812" w14:textId="77777777" w:rsidR="001F7E09" w:rsidRDefault="001F7E09" w:rsidP="001F7E09">
      <w:r>
        <w:t>In granting aesthetics this agency for thinking, I appeal to Kantian motifs, as I discuss in more detail to come, and I diverge significantly from the political aesthetics of Rancière and Levine by invoking the Marxian notion of “mediation.”13 Mediation marks the dialectic proper to aesthetics. Just as materialist dialectics considers the history of social relations in the interest of their future, it appraises cultural productions in their relative autonomy. From origins in Aristotle’s esteem for the virtues of the intermediate, to articulations in Hegels project for self-reflective epistemology, mediation names for Marx the materialist critique of immediacy in Hegel, and ultimately synonymizes labor itself, that social activity of reciprocal transformation between nature and humans.14 Raymond Williams usefully posits mediation as “a positive process in social reality,” stressing the varieties of agency in the “interaction between separate forces” that is the “relationship of society and art.”15 In strict concurrence with Marxism’s conception of the communist future as an outgrowth of the capitalist present, dialectics allow that aesthetic representations do more than reflect the conditions and context of their production; art acts upon extant relations, even and especially when it projects inexistent relations. In Realizing Capital I referred to this mediating faculty as “aesthetic thinking,” and The Order of Forms pursues this thinking to its abstract and synthetic culminations, finding in aesthetic production inspiration for new figuring, projecting, building.</w:t>
      </w:r>
    </w:p>
    <w:p w14:paraId="1D45847F" w14:textId="77777777" w:rsidR="001F7E09" w:rsidRDefault="001F7E09" w:rsidP="001F7E09">
      <w:r>
        <w:t>This Marxist emphasis on the aesthetic capacity for thinking runs counter to routine literary criticism. Although we often cherish literature’s concretization—its texturizing of lived experience, its sensualization of language, its specification of social constructs—in this book I advocate for its unique abstractions. I argue throughout for recognizing those abstractions in the plas</w:t>
      </w:r>
      <w:r w:rsidRPr="00A41C74">
        <w:t>tic syntheses by which novels suspensively integrate multiple ideas, and in the projective models of relations through which literary realism discloses the ungroundedness of all socialities while building them up anyway. Attending to these literary abstractions opens up the power of literary form to reveal and revalue the abstractions at work in social life, including ideology and institutions, laws and calculations, and our foundationless sočius itself.</w:t>
      </w:r>
    </w:p>
    <w:p w14:paraId="0EF8BA55" w14:textId="77777777" w:rsidR="001F7E09" w:rsidRDefault="001F7E09" w:rsidP="001F7E09">
      <w:pPr>
        <w:pStyle w:val="Heading3"/>
      </w:pPr>
      <w:r>
        <w:lastRenderedPageBreak/>
        <w:t>Counter Advocacy</w:t>
      </w:r>
    </w:p>
    <w:p w14:paraId="7710F936" w14:textId="77777777" w:rsidR="001F7E09" w:rsidRDefault="001F7E09" w:rsidP="001F7E09">
      <w:pPr>
        <w:pStyle w:val="Heading4"/>
      </w:pPr>
      <w:r>
        <w:t>Counter-advocacy: The United States Federal Government should substantially strengthen collective bargaining rights for workers in the United States by abolishing the exclusive representation bargaining model.</w:t>
      </w:r>
    </w:p>
    <w:p w14:paraId="61357E82" w14:textId="77777777" w:rsidR="001F7E09" w:rsidRPr="001E3B3D" w:rsidRDefault="001F7E09" w:rsidP="001F7E09">
      <w:pPr>
        <w:pStyle w:val="Heading4"/>
      </w:pPr>
      <w:r>
        <w:t xml:space="preserve">The exclusive representation model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5C431EA9" w14:textId="77777777" w:rsidR="001F7E09" w:rsidRDefault="001F7E09" w:rsidP="001F7E09">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15FC26A5" w14:textId="77777777" w:rsidR="001F7E09" w:rsidRPr="00F750FC" w:rsidRDefault="001F7E09" w:rsidP="001F7E09">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0F3830">
        <w:rPr>
          <w:rStyle w:val="StyleUnderline"/>
          <w:highlight w:val="yellow"/>
        </w:rPr>
        <w:t>failure of American workers to build a class-wide movement for</w:t>
      </w:r>
      <w:r w:rsidRPr="007C0E8C">
        <w:rPr>
          <w:rStyle w:val="StyleUnderline"/>
        </w:rPr>
        <w:t xml:space="preserve"> economic </w:t>
      </w:r>
      <w:r w:rsidRPr="000F3830">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0F3830">
        <w:rPr>
          <w:rStyle w:val="StyleUnderline"/>
          <w:highlight w:val="yellow"/>
        </w:rPr>
        <w:t>the</w:t>
      </w:r>
      <w:r w:rsidRPr="007C0E8C">
        <w:rPr>
          <w:rStyle w:val="StyleUnderline"/>
        </w:rPr>
        <w:t xml:space="preserve"> </w:t>
      </w:r>
      <w:r w:rsidRPr="000F3830">
        <w:rPr>
          <w:rStyle w:val="Emphasis"/>
          <w:highlight w:val="yellow"/>
        </w:rPr>
        <w:t>American working class</w:t>
      </w:r>
      <w:r w:rsidRPr="007C0E8C">
        <w:rPr>
          <w:rStyle w:val="StyleUnderline"/>
        </w:rPr>
        <w:t xml:space="preserve"> </w:t>
      </w:r>
      <w:r w:rsidRPr="000F3830">
        <w:rPr>
          <w:rStyle w:val="StyleUnderline"/>
          <w:highlight w:val="yellow"/>
        </w:rPr>
        <w:t>fractured into</w:t>
      </w:r>
      <w:r w:rsidRPr="007C0E8C">
        <w:rPr>
          <w:rStyle w:val="StyleUnderline"/>
        </w:rPr>
        <w:t xml:space="preserve"> craft </w:t>
      </w:r>
      <w:r w:rsidRPr="000F3830">
        <w:rPr>
          <w:rStyle w:val="StyleUnderline"/>
          <w:highlight w:val="yellow"/>
        </w:rPr>
        <w:t xml:space="preserve">unions that </w:t>
      </w:r>
      <w:r w:rsidRPr="000F3830">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0F3830">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056334FA" w14:textId="77777777" w:rsidR="001F7E09" w:rsidRPr="002E3CCD" w:rsidRDefault="001F7E09" w:rsidP="001F7E09">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0F3830">
        <w:rPr>
          <w:rStyle w:val="Emphasis"/>
          <w:highlight w:val="yellow"/>
        </w:rPr>
        <w:t>racial cleavages</w:t>
      </w:r>
      <w:r w:rsidRPr="007C0E8C">
        <w:rPr>
          <w:rStyle w:val="StyleUnderline"/>
        </w:rPr>
        <w:t xml:space="preserve"> will surely </w:t>
      </w:r>
      <w:r w:rsidRPr="000F3830">
        <w:rPr>
          <w:rStyle w:val="Emphasis"/>
          <w:highlight w:val="yellow"/>
        </w:rPr>
        <w:t>remain central” to any</w:t>
      </w:r>
      <w:r w:rsidRPr="004855AF">
        <w:rPr>
          <w:rStyle w:val="Emphasis"/>
        </w:rPr>
        <w:t xml:space="preserve"> full </w:t>
      </w:r>
      <w:r w:rsidRPr="000F3830">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0F3830">
        <w:rPr>
          <w:rStyle w:val="StyleUnderline"/>
          <w:highlight w:val="yellow"/>
        </w:rPr>
        <w:t>white workers defined</w:t>
      </w:r>
      <w:r w:rsidRPr="007C0E8C">
        <w:rPr>
          <w:rStyle w:val="StyleUnderline"/>
        </w:rPr>
        <w:t xml:space="preserve"> what it meant to be a “</w:t>
      </w:r>
      <w:r w:rsidRPr="000F3830">
        <w:rPr>
          <w:rStyle w:val="StyleUnderline"/>
          <w:highlight w:val="yellow"/>
        </w:rPr>
        <w:t>working man</w:t>
      </w:r>
      <w:r w:rsidRPr="007C0E8C">
        <w:rPr>
          <w:rStyle w:val="StyleUnderline"/>
        </w:rPr>
        <w:t xml:space="preserve">” </w:t>
      </w:r>
      <w:r w:rsidRPr="000F3830">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0F3830">
        <w:rPr>
          <w:rStyle w:val="StyleUnderline"/>
          <w:highlight w:val="yellow"/>
        </w:rPr>
        <w:t xml:space="preserve">with </w:t>
      </w:r>
      <w:r w:rsidRPr="004855AF">
        <w:rPr>
          <w:rStyle w:val="StyleUnderline"/>
        </w:rPr>
        <w:t xml:space="preserve">those of </w:t>
      </w:r>
      <w:r w:rsidRPr="000F3830">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0F3830">
        <w:rPr>
          <w:rStyle w:val="Emphasis"/>
          <w:highlight w:val="yellow"/>
        </w:rPr>
        <w:t>racialized</w:t>
      </w:r>
      <w:r w:rsidRPr="004855AF">
        <w:rPr>
          <w:rStyle w:val="Emphasis"/>
        </w:rPr>
        <w:t xml:space="preserve"> conception of </w:t>
      </w:r>
      <w:r w:rsidRPr="000F3830">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0F3830">
        <w:rPr>
          <w:rStyle w:val="StyleUnderline"/>
          <w:highlight w:val="yellow"/>
        </w:rPr>
        <w:t xml:space="preserve">Clinton claimed </w:t>
      </w:r>
      <w:r w:rsidRPr="004855AF">
        <w:rPr>
          <w:rStyle w:val="StyleUnderline"/>
        </w:rPr>
        <w:t xml:space="preserve">that </w:t>
      </w:r>
      <w:r w:rsidRPr="000F3830">
        <w:rPr>
          <w:rStyle w:val="StyleUnderline"/>
          <w:highlight w:val="yellow"/>
        </w:rPr>
        <w:t>she would be a stronger nominee</w:t>
      </w:r>
      <w:r w:rsidRPr="002E3CCD">
        <w:rPr>
          <w:rStyle w:val="StyleUnderline"/>
        </w:rPr>
        <w:t xml:space="preserve"> than Barack Obama </w:t>
      </w:r>
      <w:r w:rsidRPr="000F3830">
        <w:rPr>
          <w:rStyle w:val="StyleUnderline"/>
          <w:highlight w:val="yellow"/>
        </w:rPr>
        <w:t>because of her advantage among</w:t>
      </w:r>
      <w:r w:rsidRPr="002E3CCD">
        <w:rPr>
          <w:rStyle w:val="StyleUnderline"/>
        </w:rPr>
        <w:t xml:space="preserve"> “working, hard-working Americans, </w:t>
      </w:r>
      <w:r w:rsidRPr="000F3830">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0F3830">
        <w:rPr>
          <w:rStyle w:val="StyleUnderline"/>
          <w:highlight w:val="yellow"/>
        </w:rPr>
        <w:t>white-working-class support will be essential to any successful</w:t>
      </w:r>
      <w:r w:rsidRPr="004855AF">
        <w:rPr>
          <w:rStyle w:val="StyleUnderline"/>
        </w:rPr>
        <w:t xml:space="preserve"> </w:t>
      </w:r>
      <w:r w:rsidRPr="000F3830">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49F414AA" w14:textId="77777777" w:rsidR="001F7E09" w:rsidRPr="00F750FC" w:rsidRDefault="001F7E09" w:rsidP="001F7E09">
      <w:pPr>
        <w:rPr>
          <w:sz w:val="14"/>
        </w:rPr>
      </w:pPr>
      <w:r w:rsidRPr="00F750FC">
        <w:rPr>
          <w:sz w:val="14"/>
        </w:rPr>
        <w:t xml:space="preserve">My broad thesis is </w:t>
      </w:r>
      <w:r w:rsidRPr="007C0E8C">
        <w:rPr>
          <w:rStyle w:val="StyleUnderline"/>
        </w:rPr>
        <w:t xml:space="preserve">that </w:t>
      </w:r>
      <w:r w:rsidRPr="000F3830">
        <w:rPr>
          <w:rStyle w:val="Emphasis"/>
          <w:highlight w:val="yellow"/>
        </w:rPr>
        <w:t>law played a central role</w:t>
      </w:r>
      <w:r w:rsidRPr="007C0E8C">
        <w:rPr>
          <w:rStyle w:val="StyleUnderline"/>
        </w:rPr>
        <w:t xml:space="preserve"> </w:t>
      </w:r>
      <w:r w:rsidRPr="000F3830">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0F3830">
        <w:rPr>
          <w:rStyle w:val="Emphasis"/>
          <w:highlight w:val="yellow"/>
        </w:rPr>
        <w:t xml:space="preserve">law reinforced racial </w:t>
      </w:r>
      <w:r w:rsidRPr="000F3830">
        <w:rPr>
          <w:rStyle w:val="Emphasis"/>
          <w:highlight w:val="yellow"/>
        </w:rPr>
        <w:lastRenderedPageBreak/>
        <w:t>divisions during</w:t>
      </w:r>
      <w:r w:rsidRPr="007C0E8C">
        <w:rPr>
          <w:rStyle w:val="StyleUnderline"/>
        </w:rPr>
        <w:t xml:space="preserve"> certain crucial </w:t>
      </w:r>
      <w:r w:rsidRPr="000F3830">
        <w:rPr>
          <w:rStyle w:val="Emphasis"/>
          <w:highlight w:val="yellow"/>
        </w:rPr>
        <w:t>periods when political, economic, and military shocks disrupted elite control</w:t>
      </w:r>
      <w:r w:rsidRPr="007C0E8C">
        <w:rPr>
          <w:rStyle w:val="StyleUnderline"/>
        </w:rPr>
        <w:t xml:space="preserve">, </w:t>
      </w:r>
      <w:r w:rsidRPr="000F3830">
        <w:rPr>
          <w:rStyle w:val="StyleUnderline"/>
          <w:highlight w:val="yellow"/>
        </w:rPr>
        <w:t>creating possibilities for cross-racial</w:t>
      </w:r>
      <w:r w:rsidRPr="007C0E8C">
        <w:rPr>
          <w:rStyle w:val="StyleUnderline"/>
        </w:rPr>
        <w:t xml:space="preserve"> laboring-class </w:t>
      </w:r>
      <w:r w:rsidRPr="000F3830">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33C9A04A" w14:textId="77777777" w:rsidR="001F7E09" w:rsidRPr="00F750FC" w:rsidRDefault="001F7E09" w:rsidP="001F7E09">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0F3830">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0F3830">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0F3830">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0F3830">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59170B40" w14:textId="77777777" w:rsidR="001F7E09" w:rsidRPr="00F750FC" w:rsidRDefault="001F7E09" w:rsidP="001F7E09">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0F3830">
        <w:rPr>
          <w:rStyle w:val="Emphasis"/>
          <w:highlight w:val="yellow"/>
        </w:rPr>
        <w:t xml:space="preserve">whites came to embrace </w:t>
      </w:r>
      <w:r w:rsidRPr="00CF54C6">
        <w:rPr>
          <w:rStyle w:val="Emphasis"/>
        </w:rPr>
        <w:t xml:space="preserve">their </w:t>
      </w:r>
      <w:r w:rsidRPr="000F3830">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64178451" w14:textId="77777777" w:rsidR="001F7E09" w:rsidRPr="00C52CB7" w:rsidRDefault="001F7E09" w:rsidP="001F7E09">
      <w:pPr>
        <w:rPr>
          <w:sz w:val="14"/>
        </w:rPr>
      </w:pPr>
      <w:r w:rsidRPr="00F750FC">
        <w:rPr>
          <w:sz w:val="14"/>
        </w:rPr>
        <w:t xml:space="preserve">I take as my starting point Bell’s compelling account of white workers repeatedly choosing racial over class solidarity. It is possible, however, that </w:t>
      </w:r>
      <w:r w:rsidRPr="000F3830">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0F3830">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0F3830">
        <w:rPr>
          <w:rStyle w:val="StyleUnderline"/>
          <w:highlight w:val="yellow"/>
        </w:rPr>
        <w:t>formed</w:t>
      </w:r>
      <w:r w:rsidRPr="00F750FC">
        <w:rPr>
          <w:rStyle w:val="StyleUnderline"/>
        </w:rPr>
        <w:t xml:space="preserve"> concepts of </w:t>
      </w:r>
      <w:r w:rsidRPr="000F3830">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0F3830">
        <w:rPr>
          <w:rStyle w:val="StyleUnderline"/>
          <w:highlight w:val="yellow"/>
        </w:rPr>
        <w:t>a</w:t>
      </w:r>
      <w:r w:rsidRPr="00F750FC">
        <w:rPr>
          <w:rStyle w:val="StyleUnderline"/>
        </w:rPr>
        <w:t xml:space="preserve"> </w:t>
      </w:r>
      <w:r w:rsidRPr="000F3830">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0F3830">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0F3830">
        <w:rPr>
          <w:rStyle w:val="Emphasis"/>
          <w:highlight w:val="yellow"/>
        </w:rPr>
        <w:t xml:space="preserve">could erect formidable obstacles to </w:t>
      </w:r>
      <w:r w:rsidRPr="00114DF8">
        <w:rPr>
          <w:rStyle w:val="Emphasis"/>
        </w:rPr>
        <w:t xml:space="preserve">cooperation and </w:t>
      </w:r>
      <w:r w:rsidRPr="000F3830">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0F3830">
        <w:rPr>
          <w:rStyle w:val="StyleUnderline"/>
          <w:highlight w:val="yellow"/>
        </w:rPr>
        <w:t>When</w:t>
      </w:r>
      <w:r w:rsidRPr="00F750FC">
        <w:rPr>
          <w:rStyle w:val="StyleUnderline"/>
        </w:rPr>
        <w:t xml:space="preserve"> the history of </w:t>
      </w:r>
      <w:r w:rsidRPr="000F3830">
        <w:rPr>
          <w:rStyle w:val="StyleUnderline"/>
          <w:highlight w:val="yellow"/>
        </w:rPr>
        <w:t>crossracial laboring-class cooperation is considered in light of</w:t>
      </w:r>
      <w:r w:rsidRPr="00F750FC">
        <w:rPr>
          <w:rStyle w:val="StyleUnderline"/>
        </w:rPr>
        <w:t xml:space="preserve"> </w:t>
      </w:r>
      <w:r w:rsidRPr="000F3830">
        <w:rPr>
          <w:rStyle w:val="StyleUnderline"/>
          <w:highlight w:val="yellow"/>
        </w:rPr>
        <w:t>the</w:t>
      </w:r>
      <w:r w:rsidRPr="00F750FC">
        <w:rPr>
          <w:rStyle w:val="StyleUnderline"/>
        </w:rPr>
        <w:t xml:space="preserve"> </w:t>
      </w:r>
      <w:r w:rsidRPr="000F3830">
        <w:rPr>
          <w:rStyle w:val="StyleUnderline"/>
          <w:highlight w:val="yellow"/>
        </w:rPr>
        <w:t>situational</w:t>
      </w:r>
      <w:r w:rsidRPr="00F750FC">
        <w:rPr>
          <w:rStyle w:val="StyleUnderline"/>
        </w:rPr>
        <w:t xml:space="preserve"> </w:t>
      </w:r>
      <w:r w:rsidRPr="000F3830">
        <w:rPr>
          <w:rStyle w:val="StyleUnderline"/>
          <w:highlight w:val="yellow"/>
        </w:rPr>
        <w:t>force of law,</w:t>
      </w:r>
      <w:r w:rsidRPr="00F750FC">
        <w:rPr>
          <w:rStyle w:val="StyleUnderline"/>
        </w:rPr>
        <w:t xml:space="preserve"> </w:t>
      </w:r>
      <w:r w:rsidRPr="000F3830">
        <w:rPr>
          <w:rStyle w:val="StyleUnderline"/>
          <w:highlight w:val="yellow"/>
        </w:rPr>
        <w:t>we</w:t>
      </w:r>
      <w:r w:rsidRPr="00F750FC">
        <w:rPr>
          <w:rStyle w:val="StyleUnderline"/>
        </w:rPr>
        <w:t xml:space="preserve"> may </w:t>
      </w:r>
      <w:r w:rsidRPr="000F3830">
        <w:rPr>
          <w:rStyle w:val="StyleUnderline"/>
          <w:highlight w:val="yellow"/>
        </w:rPr>
        <w:t>dissent</w:t>
      </w:r>
      <w:r w:rsidRPr="00F750FC">
        <w:rPr>
          <w:rStyle w:val="StyleUnderline"/>
        </w:rPr>
        <w:t xml:space="preserve"> from Bell’s conclusion </w:t>
      </w:r>
      <w:r w:rsidRPr="000F3830">
        <w:rPr>
          <w:rStyle w:val="StyleUnderline"/>
          <w:highlight w:val="yellow"/>
        </w:rPr>
        <w:t>that poor whites were “easily detoured into protecting</w:t>
      </w:r>
      <w:r w:rsidRPr="00F750FC">
        <w:rPr>
          <w:rStyle w:val="StyleUnderline"/>
        </w:rPr>
        <w:t xml:space="preserve"> </w:t>
      </w:r>
      <w:r w:rsidRPr="000F3830">
        <w:rPr>
          <w:rStyle w:val="StyleUnderline"/>
          <w:highlight w:val="yellow"/>
        </w:rPr>
        <w:t>their</w:t>
      </w:r>
      <w:r w:rsidRPr="00F750FC">
        <w:rPr>
          <w:rStyle w:val="StyleUnderline"/>
        </w:rPr>
        <w:t xml:space="preserve"> sense of </w:t>
      </w:r>
      <w:r w:rsidRPr="000F3830">
        <w:rPr>
          <w:rStyle w:val="StyleUnderline"/>
          <w:highlight w:val="yellow"/>
        </w:rPr>
        <w:t>entitlement</w:t>
      </w:r>
      <w:r w:rsidRPr="00F750FC">
        <w:rPr>
          <w:rStyle w:val="StyleUnderline"/>
        </w:rPr>
        <w:t xml:space="preserve"> vis-à-vis blacks for all things of value.”</w:t>
      </w:r>
      <w:r w:rsidRPr="00F750FC">
        <w:rPr>
          <w:sz w:val="14"/>
        </w:rPr>
        <w:t>23</w:t>
      </w:r>
    </w:p>
    <w:p w14:paraId="753C111B" w14:textId="77777777" w:rsidR="001F7E09" w:rsidRPr="00B815C4" w:rsidRDefault="001F7E09" w:rsidP="001F7E09">
      <w:pPr>
        <w:pStyle w:val="Heading4"/>
      </w:pPr>
      <w:r>
        <w:lastRenderedPageBreak/>
        <w:t xml:space="preserve">Abolishing exlcusive representation is key to revive </w:t>
      </w:r>
      <w:r w:rsidRPr="00A51609">
        <w:rPr>
          <w:u w:val="single"/>
        </w:rPr>
        <w:t>black resistance</w:t>
      </w:r>
      <w:r>
        <w:t xml:space="preserve"> in the labor movement. Exclusivity silenced </w:t>
      </w:r>
      <w:r>
        <w:rPr>
          <w:u w:val="single"/>
        </w:rPr>
        <w:t>racial justice</w:t>
      </w:r>
      <w:r>
        <w:t xml:space="preserve"> and allowed </w:t>
      </w:r>
      <w:r>
        <w:rPr>
          <w:u w:val="single"/>
        </w:rPr>
        <w:t>white</w:t>
      </w:r>
      <w:r>
        <w:t xml:space="preserve"> </w:t>
      </w:r>
      <w:r w:rsidRPr="00807B77">
        <w:rPr>
          <w:u w:val="single"/>
        </w:rPr>
        <w:t>union leaders</w:t>
      </w:r>
      <w:r>
        <w:t xml:space="preserve"> to silence </w:t>
      </w:r>
      <w:r w:rsidRPr="00CE7079">
        <w:rPr>
          <w:u w:val="single"/>
        </w:rPr>
        <w:t>black collective action</w:t>
      </w:r>
      <w:r>
        <w:t>.</w:t>
      </w:r>
    </w:p>
    <w:p w14:paraId="1C69386A" w14:textId="77777777" w:rsidR="001F7E09" w:rsidRPr="00674878" w:rsidRDefault="001F7E09" w:rsidP="001F7E09">
      <w:r w:rsidRPr="00674878">
        <w:t xml:space="preserve">James Gray </w:t>
      </w:r>
      <w:r w:rsidRPr="00674878">
        <w:rPr>
          <w:rStyle w:val="Style13ptBold"/>
        </w:rPr>
        <w:t>Pope et al. 17</w:t>
      </w:r>
      <w:r w:rsidRPr="00674878">
        <w:t>, Professor of Law and Sidney Reitman Scholar at Rutgers University, “The Right to Strike Is Too Important to Be Conceded,” Boston Review, 05/26/2017, Boston Review, https://www.bostonreview.net/forum/james-gray-pope-ed-bruno-peter-kellman-right-strike/james-gray-pope-ed-bruno-peter-kellman-right-strike-too-important-be-conceded</w:t>
      </w:r>
      <w:r>
        <w:t>/</w:t>
      </w:r>
    </w:p>
    <w:p w14:paraId="0BA5FAE0" w14:textId="77777777" w:rsidR="001F7E09" w:rsidRPr="00141790" w:rsidRDefault="001F7E09" w:rsidP="001F7E09">
      <w:pPr>
        <w:rPr>
          <w:sz w:val="16"/>
        </w:rPr>
      </w:pPr>
      <w:r w:rsidRPr="00E04C27">
        <w:rPr>
          <w:rStyle w:val="StyleUnderline"/>
        </w:rPr>
        <w:t>Our critique of</w:t>
      </w:r>
      <w:r w:rsidRPr="00141790">
        <w:rPr>
          <w:sz w:val="16"/>
        </w:rPr>
        <w:t xml:space="preserve"> </w:t>
      </w:r>
      <w:r w:rsidRPr="00171738">
        <w:rPr>
          <w:rStyle w:val="Emphasis"/>
          <w:highlight w:val="yellow"/>
        </w:rPr>
        <w:t>exclusive representation</w:t>
      </w:r>
      <w:r w:rsidRPr="00141790">
        <w:rPr>
          <w:sz w:val="16"/>
        </w:rPr>
        <w:t xml:space="preserve"> </w:t>
      </w:r>
      <w:r w:rsidRPr="00E04C27">
        <w:rPr>
          <w:rStyle w:val="StyleUnderline"/>
        </w:rPr>
        <w:t>provoked</w:t>
      </w:r>
      <w:r w:rsidRPr="00141790">
        <w:rPr>
          <w:sz w:val="16"/>
        </w:rPr>
        <w:t xml:space="preserve"> an especially </w:t>
      </w:r>
      <w:r w:rsidRPr="00E04C27">
        <w:rPr>
          <w:rStyle w:val="StyleUnderline"/>
        </w:rPr>
        <w:t>lively</w:t>
      </w:r>
      <w:r w:rsidRPr="00141790">
        <w:rPr>
          <w:sz w:val="16"/>
        </w:rPr>
        <w:t xml:space="preserve"> and wide-ranging set of </w:t>
      </w:r>
      <w:r w:rsidRPr="00E04C27">
        <w:rPr>
          <w:rStyle w:val="StyleUnderline"/>
        </w:rPr>
        <w:t>reactions</w:t>
      </w:r>
      <w:r w:rsidRPr="00141790">
        <w:rPr>
          <w:sz w:val="16"/>
        </w:rPr>
        <w:t xml:space="preserve">. </w:t>
      </w:r>
      <w:r w:rsidRPr="00E04C27">
        <w:rPr>
          <w:rStyle w:val="StyleUnderline"/>
        </w:rPr>
        <w:t>Estlund</w:t>
      </w:r>
      <w:r w:rsidRPr="00141790">
        <w:rPr>
          <w:sz w:val="16"/>
        </w:rPr>
        <w:t xml:space="preserve"> </w:t>
      </w:r>
      <w:r w:rsidRPr="00E04C27">
        <w:rPr>
          <w:rStyle w:val="Emphasis"/>
        </w:rPr>
        <w:t>strongly agrees</w:t>
      </w:r>
      <w:r w:rsidRPr="00141790">
        <w:rPr>
          <w:sz w:val="16"/>
        </w:rPr>
        <w:t xml:space="preserve"> that </w:t>
      </w:r>
      <w:r w:rsidRPr="00E04C27">
        <w:rPr>
          <w:rStyle w:val="StyleUnderline"/>
        </w:rPr>
        <w:t xml:space="preserve">it </w:t>
      </w:r>
      <w:r w:rsidRPr="003478DB">
        <w:rPr>
          <w:rStyle w:val="StyleUnderline"/>
        </w:rPr>
        <w:t xml:space="preserve">has </w:t>
      </w:r>
      <w:r w:rsidRPr="003478DB">
        <w:rPr>
          <w:rStyle w:val="Emphasis"/>
        </w:rPr>
        <w:t>debilitated unions</w:t>
      </w:r>
      <w:r w:rsidRPr="003478DB">
        <w:rPr>
          <w:sz w:val="16"/>
        </w:rPr>
        <w:t>, adding some compelling reasons that</w:t>
      </w:r>
      <w:r w:rsidRPr="00141790">
        <w:rPr>
          <w:sz w:val="16"/>
        </w:rPr>
        <w:t xml:space="preserve"> had escaped our notice—for example, that </w:t>
      </w:r>
      <w:r w:rsidRPr="00E04C27">
        <w:rPr>
          <w:rStyle w:val="StyleUnderline"/>
        </w:rPr>
        <w:t xml:space="preserve">it </w:t>
      </w:r>
      <w:r w:rsidRPr="00171738">
        <w:rPr>
          <w:rStyle w:val="StyleUnderline"/>
          <w:highlight w:val="yellow"/>
        </w:rPr>
        <w:t>channeled</w:t>
      </w:r>
      <w:r w:rsidRPr="00141790">
        <w:rPr>
          <w:sz w:val="16"/>
        </w:rPr>
        <w:t xml:space="preserve"> the struggle for </w:t>
      </w:r>
      <w:r w:rsidRPr="00171738">
        <w:rPr>
          <w:rStyle w:val="StyleUnderline"/>
          <w:highlight w:val="yellow"/>
        </w:rPr>
        <w:t>unionism into</w:t>
      </w:r>
      <w:r w:rsidRPr="00E04C27">
        <w:rPr>
          <w:rStyle w:val="StyleUnderline"/>
        </w:rPr>
        <w:t xml:space="preserve"> </w:t>
      </w:r>
      <w:r w:rsidRPr="00E04C27">
        <w:rPr>
          <w:rStyle w:val="Emphasis"/>
        </w:rPr>
        <w:t xml:space="preserve">local </w:t>
      </w:r>
      <w:r w:rsidRPr="00171738">
        <w:rPr>
          <w:rStyle w:val="Emphasis"/>
          <w:highlight w:val="yellow"/>
        </w:rPr>
        <w:t>bargaining</w:t>
      </w:r>
      <w:r w:rsidRPr="00141790">
        <w:rPr>
          <w:sz w:val="16"/>
        </w:rPr>
        <w:t xml:space="preserve"> units “</w:t>
      </w:r>
      <w:r w:rsidRPr="003478DB">
        <w:rPr>
          <w:rStyle w:val="StyleUnderline"/>
        </w:rPr>
        <w:t xml:space="preserve">where </w:t>
      </w:r>
      <w:r w:rsidRPr="003478DB">
        <w:rPr>
          <w:rStyle w:val="Emphasis"/>
        </w:rPr>
        <w:t>employer power</w:t>
      </w:r>
      <w:r w:rsidRPr="003478DB">
        <w:rPr>
          <w:sz w:val="16"/>
        </w:rPr>
        <w:t xml:space="preserve"> </w:t>
      </w:r>
      <w:r w:rsidRPr="003478DB">
        <w:rPr>
          <w:rStyle w:val="StyleUnderline"/>
        </w:rPr>
        <w:t>over</w:t>
      </w:r>
      <w:r w:rsidRPr="003478DB">
        <w:rPr>
          <w:sz w:val="16"/>
        </w:rPr>
        <w:t xml:space="preserve"> </w:t>
      </w:r>
      <w:r w:rsidRPr="003478DB">
        <w:rPr>
          <w:rStyle w:val="Emphasis"/>
        </w:rPr>
        <w:t>employees</w:t>
      </w:r>
      <w:r w:rsidRPr="003478DB">
        <w:rPr>
          <w:sz w:val="16"/>
        </w:rPr>
        <w:t xml:space="preserve"> </w:t>
      </w:r>
      <w:r w:rsidRPr="003478DB">
        <w:rPr>
          <w:rStyle w:val="StyleUnderline"/>
        </w:rPr>
        <w:t>was greatest</w:t>
      </w:r>
      <w:r w:rsidRPr="003478DB">
        <w:rPr>
          <w:sz w:val="16"/>
        </w:rPr>
        <w:t>.” On the other hand, Master is skeptical that, “absent a substantial layer</w:t>
      </w:r>
      <w:r w:rsidRPr="00141790">
        <w:rPr>
          <w:sz w:val="16"/>
        </w:rPr>
        <w:t xml:space="preserve"> of politicized rank-and-file members and leaders,” </w:t>
      </w:r>
      <w:r w:rsidRPr="00171738">
        <w:rPr>
          <w:rStyle w:val="StyleUnderline"/>
          <w:highlight w:val="yellow"/>
        </w:rPr>
        <w:t xml:space="preserve">getting </w:t>
      </w:r>
      <w:r w:rsidRPr="00171738">
        <w:rPr>
          <w:rStyle w:val="Emphasis"/>
          <w:highlight w:val="yellow"/>
        </w:rPr>
        <w:t>rid</w:t>
      </w:r>
      <w:r w:rsidRPr="003478DB">
        <w:rPr>
          <w:rStyle w:val="StyleUnderline"/>
        </w:rPr>
        <w:t xml:space="preserve"> of </w:t>
      </w:r>
      <w:r w:rsidRPr="003478DB">
        <w:rPr>
          <w:rStyle w:val="Emphasis"/>
        </w:rPr>
        <w:t>exclusive representation</w:t>
      </w:r>
      <w:r w:rsidRPr="00141790">
        <w:rPr>
          <w:sz w:val="16"/>
        </w:rPr>
        <w:t xml:space="preserve"> </w:t>
      </w:r>
      <w:r w:rsidRPr="00171738">
        <w:rPr>
          <w:rStyle w:val="StyleUnderline"/>
          <w:highlight w:val="yellow"/>
        </w:rPr>
        <w:t>will make unions more</w:t>
      </w:r>
      <w:r w:rsidRPr="00171738">
        <w:rPr>
          <w:sz w:val="16"/>
          <w:highlight w:val="yellow"/>
        </w:rPr>
        <w:t xml:space="preserve"> </w:t>
      </w:r>
      <w:r w:rsidRPr="00CE7079">
        <w:rPr>
          <w:rStyle w:val="Emphasis"/>
        </w:rPr>
        <w:t>militant</w:t>
      </w:r>
      <w:r w:rsidRPr="00141790">
        <w:rPr>
          <w:sz w:val="16"/>
        </w:rPr>
        <w:t xml:space="preserve"> </w:t>
      </w:r>
      <w:r w:rsidRPr="003478DB">
        <w:rPr>
          <w:rStyle w:val="StyleUnderline"/>
        </w:rPr>
        <w:t>or</w:t>
      </w:r>
      <w:r w:rsidRPr="003478DB">
        <w:rPr>
          <w:sz w:val="16"/>
        </w:rPr>
        <w:t xml:space="preserve"> </w:t>
      </w:r>
      <w:r w:rsidRPr="00CE7079">
        <w:rPr>
          <w:rStyle w:val="Emphasis"/>
          <w:highlight w:val="yellow"/>
        </w:rPr>
        <w:t>socially conscious</w:t>
      </w:r>
      <w:r w:rsidRPr="003478DB">
        <w:rPr>
          <w:sz w:val="16"/>
        </w:rPr>
        <w:t>.</w:t>
      </w:r>
      <w:r w:rsidRPr="00141790">
        <w:rPr>
          <w:sz w:val="16"/>
        </w:rPr>
        <w:t xml:space="preserve"> We are not so sure. Imagine if, during last year’s primary campaign, members of Clinton-endorsing unions had had the option of joining Master’s CWA, which backed Sanders. True, more unions might have endorsed Trump, but </w:t>
      </w:r>
      <w:r w:rsidRPr="00E04C27">
        <w:rPr>
          <w:rStyle w:val="StyleUnderline"/>
        </w:rPr>
        <w:t>unions would have become</w:t>
      </w:r>
      <w:r w:rsidRPr="00141790">
        <w:rPr>
          <w:sz w:val="16"/>
        </w:rPr>
        <w:t xml:space="preserve"> </w:t>
      </w:r>
      <w:r w:rsidRPr="00E04C27">
        <w:rPr>
          <w:rStyle w:val="Emphasis"/>
        </w:rPr>
        <w:t>sites of politicization</w:t>
      </w:r>
      <w:r w:rsidRPr="00141790">
        <w:rPr>
          <w:sz w:val="16"/>
        </w:rPr>
        <w:t xml:space="preserve"> </w:t>
      </w:r>
      <w:r w:rsidRPr="00E04C27">
        <w:rPr>
          <w:rStyle w:val="StyleUnderline"/>
        </w:rPr>
        <w:t>instead of</w:t>
      </w:r>
      <w:r w:rsidRPr="00141790">
        <w:rPr>
          <w:sz w:val="16"/>
        </w:rPr>
        <w:t xml:space="preserve"> </w:t>
      </w:r>
      <w:r w:rsidRPr="00E04C27">
        <w:rPr>
          <w:rStyle w:val="Emphasis"/>
        </w:rPr>
        <w:t>fiefdoms of silence</w:t>
      </w:r>
      <w:r w:rsidRPr="00141790">
        <w:rPr>
          <w:sz w:val="16"/>
        </w:rPr>
        <w:t xml:space="preserve"> for union officials seeking access to politicians. We admire CWA’s ability to implement a progressive strategy despite exclusive representation, but we wonder why Master is not more interested in the possibility that pressures generated by that system might explain why no other major international union is charting a similarly consistent progressive course.</w:t>
      </w:r>
    </w:p>
    <w:p w14:paraId="799617F9" w14:textId="77777777" w:rsidR="001F7E09" w:rsidRPr="00141790" w:rsidRDefault="001F7E09" w:rsidP="001F7E09">
      <w:pPr>
        <w:rPr>
          <w:sz w:val="16"/>
        </w:rPr>
      </w:pPr>
      <w:r w:rsidRPr="00141790">
        <w:rPr>
          <w:sz w:val="16"/>
        </w:rPr>
        <w:t xml:space="preserve">Stephen Lerner suggests that exclusive representation has contributed less to union decline than the unholy combination of free-trade globalization, neoliberalism, financialization, privatization, and outsourcing. He cites the general decline of unionism throughout the industrialized world, including in countries with sectoral bargaining and multiple unions. Point taken. However, Lerner does not attempt to explain why the decline started much earlier in the United States, or why it has proceeded much further, almost to the point of extinction. Elsewhere Lerner has suggested an answer, namely that </w:t>
      </w:r>
      <w:r w:rsidRPr="003478DB">
        <w:rPr>
          <w:rStyle w:val="StyleUnderline"/>
        </w:rPr>
        <w:t xml:space="preserve">U.S. </w:t>
      </w:r>
      <w:r w:rsidRPr="00CE7079">
        <w:rPr>
          <w:rStyle w:val="StyleUnderline"/>
        </w:rPr>
        <w:t>unions</w:t>
      </w:r>
      <w:r w:rsidRPr="00CE7079">
        <w:rPr>
          <w:sz w:val="16"/>
        </w:rPr>
        <w:t xml:space="preserve"> </w:t>
      </w:r>
      <w:r w:rsidRPr="00CE7079">
        <w:rPr>
          <w:rStyle w:val="StyleUnderline"/>
        </w:rPr>
        <w:t xml:space="preserve">have been </w:t>
      </w:r>
      <w:r w:rsidRPr="00CE7079">
        <w:rPr>
          <w:rStyle w:val="Emphasis"/>
        </w:rPr>
        <w:t>too cozy</w:t>
      </w:r>
      <w:r w:rsidRPr="00CE7079">
        <w:rPr>
          <w:sz w:val="16"/>
        </w:rPr>
        <w:t xml:space="preserve"> </w:t>
      </w:r>
      <w:r w:rsidRPr="00CE7079">
        <w:rPr>
          <w:rStyle w:val="StyleUnderline"/>
        </w:rPr>
        <w:t>with corporations</w:t>
      </w:r>
      <w:r w:rsidRPr="00141790">
        <w:rPr>
          <w:sz w:val="16"/>
        </w:rPr>
        <w:t xml:space="preserve"> and establishment politicians </w:t>
      </w:r>
      <w:r w:rsidRPr="00E04C27">
        <w:rPr>
          <w:rStyle w:val="StyleUnderline"/>
        </w:rPr>
        <w:t xml:space="preserve">to </w:t>
      </w:r>
      <w:r w:rsidRPr="00E04C27">
        <w:rPr>
          <w:rStyle w:val="Emphasis"/>
        </w:rPr>
        <w:t>challenge</w:t>
      </w:r>
      <w:r w:rsidRPr="00E04C27">
        <w:rPr>
          <w:rStyle w:val="StyleUnderline"/>
        </w:rPr>
        <w:t xml:space="preserve"> </w:t>
      </w:r>
      <w:r w:rsidRPr="00E04C27">
        <w:rPr>
          <w:rStyle w:val="Emphasis"/>
        </w:rPr>
        <w:t>corporate power</w:t>
      </w:r>
      <w:r w:rsidRPr="00141790">
        <w:rPr>
          <w:sz w:val="16"/>
        </w:rPr>
        <w:t>. Exclusive representation not only explains why, but it also presents a far more vulnerable target than broad global trends such as neoliberalism or financialization.</w:t>
      </w:r>
    </w:p>
    <w:p w14:paraId="0E2298EE" w14:textId="77777777" w:rsidR="001F7E09" w:rsidRPr="00141790" w:rsidRDefault="001F7E09" w:rsidP="001F7E09">
      <w:pPr>
        <w:rPr>
          <w:sz w:val="16"/>
        </w:rPr>
      </w:pPr>
      <w:r w:rsidRPr="00141790">
        <w:rPr>
          <w:sz w:val="16"/>
        </w:rPr>
        <w:t>The labor movement should support workers who exercise the right to organize, strike, and act in solidarity in defiance of oppressive laws.</w:t>
      </w:r>
    </w:p>
    <w:p w14:paraId="6051A479" w14:textId="77777777" w:rsidR="001F7E09" w:rsidRPr="00141790" w:rsidRDefault="001F7E09" w:rsidP="001F7E09">
      <w:pPr>
        <w:rPr>
          <w:sz w:val="16"/>
        </w:rPr>
      </w:pPr>
      <w:r w:rsidRPr="00141790">
        <w:rPr>
          <w:sz w:val="16"/>
        </w:rPr>
        <w:t xml:space="preserve">Bill Fletcher persuasively warns that </w:t>
      </w:r>
      <w:r w:rsidRPr="00171738">
        <w:rPr>
          <w:rStyle w:val="StyleUnderline"/>
          <w:highlight w:val="yellow"/>
        </w:rPr>
        <w:t>if</w:t>
      </w:r>
      <w:r w:rsidRPr="003478DB">
        <w:rPr>
          <w:rStyle w:val="StyleUnderline"/>
        </w:rPr>
        <w:t xml:space="preserve"> exclusive representation</w:t>
      </w:r>
      <w:r w:rsidRPr="00141790">
        <w:rPr>
          <w:sz w:val="16"/>
        </w:rPr>
        <w:t xml:space="preserve"> </w:t>
      </w:r>
      <w:r w:rsidRPr="003478DB">
        <w:rPr>
          <w:rStyle w:val="StyleUnderline"/>
        </w:rPr>
        <w:t>is</w:t>
      </w:r>
      <w:r w:rsidRPr="00141790">
        <w:rPr>
          <w:sz w:val="16"/>
        </w:rPr>
        <w:t xml:space="preserve"> to be </w:t>
      </w:r>
      <w:r w:rsidRPr="00171738">
        <w:rPr>
          <w:rStyle w:val="Emphasis"/>
          <w:highlight w:val="yellow"/>
        </w:rPr>
        <w:t>repealed</w:t>
      </w:r>
      <w:r w:rsidRPr="00141790">
        <w:rPr>
          <w:sz w:val="16"/>
        </w:rPr>
        <w:t xml:space="preserve">, </w:t>
      </w:r>
      <w:r w:rsidRPr="00171738">
        <w:rPr>
          <w:rStyle w:val="StyleUnderline"/>
          <w:highlight w:val="yellow"/>
        </w:rPr>
        <w:t>employers</w:t>
      </w:r>
      <w:r w:rsidRPr="003478DB">
        <w:rPr>
          <w:rStyle w:val="StyleUnderline"/>
        </w:rPr>
        <w:t xml:space="preserve"> must </w:t>
      </w:r>
      <w:r w:rsidRPr="00171738">
        <w:rPr>
          <w:rStyle w:val="StyleUnderline"/>
          <w:highlight w:val="yellow"/>
        </w:rPr>
        <w:t>not</w:t>
      </w:r>
      <w:r w:rsidRPr="003478DB">
        <w:rPr>
          <w:rStyle w:val="StyleUnderline"/>
        </w:rPr>
        <w:t xml:space="preserve"> be </w:t>
      </w:r>
      <w:r w:rsidRPr="00171738">
        <w:rPr>
          <w:rStyle w:val="StyleUnderline"/>
          <w:highlight w:val="yellow"/>
        </w:rPr>
        <w:t>permitted</w:t>
      </w:r>
      <w:r w:rsidRPr="00141790">
        <w:rPr>
          <w:sz w:val="16"/>
        </w:rPr>
        <w:t xml:space="preserve"> “</w:t>
      </w:r>
      <w:r w:rsidRPr="00171738">
        <w:rPr>
          <w:rStyle w:val="Emphasis"/>
          <w:highlight w:val="yellow"/>
        </w:rPr>
        <w:t>any involvement</w:t>
      </w:r>
      <w:r w:rsidRPr="00141790">
        <w:rPr>
          <w:sz w:val="16"/>
        </w:rPr>
        <w:t xml:space="preserve"> </w:t>
      </w:r>
      <w:r w:rsidRPr="00171738">
        <w:rPr>
          <w:rStyle w:val="StyleUnderline"/>
          <w:highlight w:val="yellow"/>
        </w:rPr>
        <w:t>in</w:t>
      </w:r>
      <w:r w:rsidRPr="00E04C27">
        <w:rPr>
          <w:rStyle w:val="StyleUnderline"/>
        </w:rPr>
        <w:t xml:space="preserve"> the decision by </w:t>
      </w:r>
      <w:r w:rsidRPr="00171738">
        <w:rPr>
          <w:rStyle w:val="StyleUnderline"/>
          <w:highlight w:val="yellow"/>
        </w:rPr>
        <w:t>worker</w:t>
      </w:r>
      <w:r w:rsidRPr="003478DB">
        <w:rPr>
          <w:rStyle w:val="StyleUnderline"/>
        </w:rPr>
        <w:t>s</w:t>
      </w:r>
      <w:r w:rsidRPr="00E04C27">
        <w:rPr>
          <w:rStyle w:val="StyleUnderline"/>
        </w:rPr>
        <w:t xml:space="preserve"> to </w:t>
      </w:r>
      <w:r w:rsidRPr="00E04C27">
        <w:rPr>
          <w:rStyle w:val="Emphasis"/>
        </w:rPr>
        <w:t>join</w:t>
      </w:r>
      <w:r w:rsidRPr="00141790">
        <w:rPr>
          <w:sz w:val="16"/>
        </w:rPr>
        <w:t xml:space="preserve"> or form </w:t>
      </w:r>
      <w:r w:rsidRPr="00E04C27">
        <w:rPr>
          <w:rStyle w:val="StyleUnderline"/>
        </w:rPr>
        <w:t xml:space="preserve">their </w:t>
      </w:r>
      <w:r w:rsidRPr="00E04C27">
        <w:rPr>
          <w:rStyle w:val="Emphasis"/>
        </w:rPr>
        <w:t xml:space="preserve">own </w:t>
      </w:r>
      <w:r w:rsidRPr="00171738">
        <w:rPr>
          <w:rStyle w:val="Emphasis"/>
          <w:highlight w:val="yellow"/>
        </w:rPr>
        <w:t>organization</w:t>
      </w:r>
      <w:r w:rsidRPr="00141790">
        <w:rPr>
          <w:sz w:val="16"/>
        </w:rPr>
        <w:t xml:space="preserve">.” Sophia Lee spins out the potential connections between abolishing exclusive representation and embracing the right to work. Her incisive contribution contains much to think about, but we do not believe that our proposal entails acceptance of the right to work. Although we </w:t>
      </w:r>
      <w:r w:rsidRPr="00E04C27">
        <w:rPr>
          <w:rStyle w:val="StyleUnderline"/>
        </w:rPr>
        <w:t>would bar any particular union</w:t>
      </w:r>
      <w:r w:rsidRPr="00141790">
        <w:rPr>
          <w:sz w:val="16"/>
        </w:rPr>
        <w:t xml:space="preserve"> </w:t>
      </w:r>
      <w:r w:rsidRPr="00E04C27">
        <w:rPr>
          <w:rStyle w:val="StyleUnderline"/>
        </w:rPr>
        <w:t>from using</w:t>
      </w:r>
      <w:r w:rsidRPr="00141790">
        <w:rPr>
          <w:sz w:val="16"/>
        </w:rPr>
        <w:t xml:space="preserve"> </w:t>
      </w:r>
      <w:r w:rsidRPr="00E04C27">
        <w:rPr>
          <w:rStyle w:val="Emphasis"/>
        </w:rPr>
        <w:t>government</w:t>
      </w:r>
      <w:r w:rsidRPr="00141790">
        <w:rPr>
          <w:sz w:val="16"/>
        </w:rPr>
        <w:t xml:space="preserve"> </w:t>
      </w:r>
      <w:r w:rsidRPr="00E04C27">
        <w:rPr>
          <w:rStyle w:val="StyleUnderline"/>
        </w:rPr>
        <w:t>or</w:t>
      </w:r>
      <w:r w:rsidRPr="00141790">
        <w:rPr>
          <w:sz w:val="16"/>
        </w:rPr>
        <w:t xml:space="preserve"> </w:t>
      </w:r>
      <w:r w:rsidRPr="00E04C27">
        <w:rPr>
          <w:rStyle w:val="Emphasis"/>
        </w:rPr>
        <w:t>employer power</w:t>
      </w:r>
      <w:r w:rsidRPr="00141790">
        <w:rPr>
          <w:sz w:val="16"/>
        </w:rPr>
        <w:t xml:space="preserve"> </w:t>
      </w:r>
      <w:r w:rsidRPr="00E04C27">
        <w:rPr>
          <w:rStyle w:val="StyleUnderline"/>
        </w:rPr>
        <w:t xml:space="preserve">to </w:t>
      </w:r>
      <w:r w:rsidRPr="00E04C27">
        <w:rPr>
          <w:rStyle w:val="Emphasis"/>
        </w:rPr>
        <w:t>exclude other unions</w:t>
      </w:r>
      <w:r w:rsidRPr="00141790">
        <w:rPr>
          <w:sz w:val="16"/>
        </w:rPr>
        <w:t xml:space="preserve">, we </w:t>
      </w:r>
      <w:r w:rsidRPr="00E04C27">
        <w:rPr>
          <w:rStyle w:val="StyleUnderline"/>
        </w:rPr>
        <w:t>would not require</w:t>
      </w:r>
      <w:r w:rsidRPr="00141790">
        <w:rPr>
          <w:sz w:val="16"/>
        </w:rPr>
        <w:t xml:space="preserve"> that </w:t>
      </w:r>
      <w:r w:rsidRPr="00E04C27">
        <w:rPr>
          <w:rStyle w:val="StyleUnderline"/>
        </w:rPr>
        <w:t>workers enjoy the</w:t>
      </w:r>
      <w:r w:rsidRPr="00141790">
        <w:rPr>
          <w:sz w:val="16"/>
        </w:rPr>
        <w:t xml:space="preserve"> “</w:t>
      </w:r>
      <w:r w:rsidRPr="00E04C27">
        <w:rPr>
          <w:rStyle w:val="Emphasis"/>
        </w:rPr>
        <w:t>right to work</w:t>
      </w:r>
      <w:r w:rsidRPr="00141790">
        <w:rPr>
          <w:sz w:val="16"/>
        </w:rPr>
        <w:t xml:space="preserve">” </w:t>
      </w:r>
      <w:r w:rsidRPr="00E04C27">
        <w:rPr>
          <w:rStyle w:val="StyleUnderline"/>
        </w:rPr>
        <w:t>in the sense of declining to pay a representation fee</w:t>
      </w:r>
      <w:r w:rsidRPr="00141790">
        <w:rPr>
          <w:sz w:val="16"/>
        </w:rPr>
        <w:t xml:space="preserve"> or its equivalent to some organization.</w:t>
      </w:r>
    </w:p>
    <w:p w14:paraId="371F90C5" w14:textId="77777777" w:rsidR="001F7E09" w:rsidRPr="00141790" w:rsidRDefault="001F7E09" w:rsidP="001F7E09">
      <w:pPr>
        <w:rPr>
          <w:sz w:val="16"/>
        </w:rPr>
      </w:pPr>
      <w:r w:rsidRPr="00141790">
        <w:rPr>
          <w:sz w:val="16"/>
        </w:rPr>
        <w:t xml:space="preserve">Other respondents draw our attention to issues that we neglected or that fell beyond the scope of our essay. Alicia Garza criticizes us for failing to confront the ongoing problem of union racism. She is right that </w:t>
      </w:r>
      <w:r w:rsidRPr="00171738">
        <w:rPr>
          <w:rStyle w:val="Emphasis"/>
          <w:highlight w:val="yellow"/>
        </w:rPr>
        <w:t>union racism</w:t>
      </w:r>
      <w:r w:rsidRPr="00141790">
        <w:rPr>
          <w:sz w:val="16"/>
        </w:rPr>
        <w:t xml:space="preserve"> </w:t>
      </w:r>
      <w:r w:rsidRPr="00171738">
        <w:rPr>
          <w:rStyle w:val="StyleUnderline"/>
          <w:highlight w:val="yellow"/>
        </w:rPr>
        <w:t>remains a</w:t>
      </w:r>
      <w:r w:rsidRPr="003478DB">
        <w:rPr>
          <w:rStyle w:val="StyleUnderline"/>
        </w:rPr>
        <w:t xml:space="preserve"> serious </w:t>
      </w:r>
      <w:r w:rsidRPr="00171738">
        <w:rPr>
          <w:rStyle w:val="StyleUnderline"/>
          <w:highlight w:val="yellow"/>
        </w:rPr>
        <w:t xml:space="preserve">obstacle </w:t>
      </w:r>
      <w:r w:rsidRPr="00CE7079">
        <w:rPr>
          <w:rStyle w:val="StyleUnderline"/>
        </w:rPr>
        <w:t xml:space="preserve">to </w:t>
      </w:r>
      <w:r w:rsidRPr="00CE7079">
        <w:rPr>
          <w:rStyle w:val="Emphasis"/>
        </w:rPr>
        <w:t>labor movement revival</w:t>
      </w:r>
      <w:r w:rsidRPr="00141790">
        <w:rPr>
          <w:sz w:val="16"/>
        </w:rPr>
        <w:t xml:space="preserve">, and—although our article does not propose a solution—it does bear on the problem. </w:t>
      </w:r>
      <w:r w:rsidRPr="00E04C27">
        <w:rPr>
          <w:rStyle w:val="StyleUnderline"/>
        </w:rPr>
        <w:t>When the NLRA was under consideration</w:t>
      </w:r>
      <w:r w:rsidRPr="00141790">
        <w:rPr>
          <w:sz w:val="16"/>
        </w:rPr>
        <w:t xml:space="preserve">, the </w:t>
      </w:r>
      <w:r w:rsidRPr="00ED74E5">
        <w:rPr>
          <w:rStyle w:val="StyleUnderline"/>
        </w:rPr>
        <w:t xml:space="preserve">NAACP </w:t>
      </w:r>
      <w:r w:rsidRPr="00ED74E5">
        <w:rPr>
          <w:rStyle w:val="Emphasis"/>
        </w:rPr>
        <w:t>strongly opposed</w:t>
      </w:r>
      <w:r w:rsidRPr="00ED74E5">
        <w:rPr>
          <w:sz w:val="16"/>
        </w:rPr>
        <w:t xml:space="preserve"> </w:t>
      </w:r>
      <w:r w:rsidRPr="00171738">
        <w:rPr>
          <w:rStyle w:val="Emphasis"/>
          <w:highlight w:val="yellow"/>
        </w:rPr>
        <w:t>exclusive</w:t>
      </w:r>
      <w:r w:rsidRPr="00E04C27">
        <w:rPr>
          <w:rStyle w:val="Emphasis"/>
        </w:rPr>
        <w:t xml:space="preserve"> representation</w:t>
      </w:r>
      <w:r w:rsidRPr="00141790">
        <w:rPr>
          <w:sz w:val="16"/>
        </w:rPr>
        <w:t xml:space="preserve"> </w:t>
      </w:r>
      <w:r w:rsidRPr="00ED74E5">
        <w:rPr>
          <w:rStyle w:val="StyleUnderline"/>
        </w:rPr>
        <w:t xml:space="preserve">on the ground that it would </w:t>
      </w:r>
      <w:r w:rsidRPr="00171738">
        <w:rPr>
          <w:rStyle w:val="StyleUnderline"/>
          <w:highlight w:val="yellow"/>
        </w:rPr>
        <w:t>place</w:t>
      </w:r>
      <w:r w:rsidRPr="00141790">
        <w:rPr>
          <w:sz w:val="16"/>
        </w:rPr>
        <w:t xml:space="preserve"> </w:t>
      </w:r>
      <w:r w:rsidRPr="00171738">
        <w:rPr>
          <w:rStyle w:val="Emphasis"/>
          <w:highlight w:val="yellow"/>
        </w:rPr>
        <w:t>black workers</w:t>
      </w:r>
      <w:r w:rsidRPr="00141790">
        <w:rPr>
          <w:sz w:val="16"/>
        </w:rPr>
        <w:t xml:space="preserve"> </w:t>
      </w:r>
      <w:r w:rsidRPr="00171738">
        <w:rPr>
          <w:rStyle w:val="StyleUnderline"/>
          <w:highlight w:val="yellow"/>
        </w:rPr>
        <w:t xml:space="preserve">at the </w:t>
      </w:r>
      <w:r w:rsidRPr="00171738">
        <w:rPr>
          <w:rStyle w:val="Emphasis"/>
          <w:highlight w:val="yellow"/>
        </w:rPr>
        <w:t>mercy</w:t>
      </w:r>
      <w:r w:rsidRPr="00171738">
        <w:rPr>
          <w:rStyle w:val="StyleUnderline"/>
          <w:highlight w:val="yellow"/>
        </w:rPr>
        <w:t xml:space="preserve"> of</w:t>
      </w:r>
      <w:r w:rsidRPr="00E04C27">
        <w:rPr>
          <w:rStyle w:val="StyleUnderline"/>
        </w:rPr>
        <w:t xml:space="preserve"> </w:t>
      </w:r>
      <w:r w:rsidRPr="00171738">
        <w:rPr>
          <w:rStyle w:val="Emphasis"/>
          <w:highlight w:val="yellow"/>
        </w:rPr>
        <w:t>white union leaders</w:t>
      </w:r>
      <w:r w:rsidRPr="00141790">
        <w:rPr>
          <w:sz w:val="16"/>
        </w:rPr>
        <w:t xml:space="preserve">. </w:t>
      </w:r>
      <w:r w:rsidRPr="00ED74E5">
        <w:rPr>
          <w:rStyle w:val="StyleUnderline"/>
        </w:rPr>
        <w:t>This</w:t>
      </w:r>
      <w:r w:rsidRPr="00ED74E5">
        <w:rPr>
          <w:sz w:val="16"/>
        </w:rPr>
        <w:t xml:space="preserve"> objection </w:t>
      </w:r>
      <w:r w:rsidRPr="00ED74E5">
        <w:rPr>
          <w:rStyle w:val="StyleUnderline"/>
        </w:rPr>
        <w:t xml:space="preserve">proved </w:t>
      </w:r>
      <w:r w:rsidRPr="00ED74E5">
        <w:rPr>
          <w:rStyle w:val="Emphasis"/>
        </w:rPr>
        <w:t>prescient</w:t>
      </w:r>
      <w:r w:rsidRPr="00ED74E5">
        <w:rPr>
          <w:sz w:val="16"/>
        </w:rPr>
        <w:t xml:space="preserve">, </w:t>
      </w:r>
      <w:r w:rsidRPr="00ED74E5">
        <w:rPr>
          <w:rStyle w:val="StyleUnderline"/>
        </w:rPr>
        <w:t>as exclusive</w:t>
      </w:r>
      <w:r w:rsidRPr="002C344F">
        <w:rPr>
          <w:rStyle w:val="StyleUnderline"/>
        </w:rPr>
        <w:t xml:space="preserve"> representation</w:t>
      </w:r>
      <w:r w:rsidRPr="002C344F">
        <w:rPr>
          <w:sz w:val="16"/>
        </w:rPr>
        <w:t xml:space="preserve"> has </w:t>
      </w:r>
      <w:r w:rsidRPr="00ED74E5">
        <w:rPr>
          <w:sz w:val="16"/>
        </w:rPr>
        <w:t xml:space="preserve">indeed </w:t>
      </w:r>
      <w:r w:rsidRPr="00ED74E5">
        <w:rPr>
          <w:rStyle w:val="Emphasis"/>
        </w:rPr>
        <w:t>weakened</w:t>
      </w:r>
      <w:r w:rsidRPr="00ED74E5">
        <w:rPr>
          <w:sz w:val="16"/>
        </w:rPr>
        <w:t xml:space="preserve"> </w:t>
      </w:r>
      <w:r w:rsidRPr="00ED74E5">
        <w:rPr>
          <w:rStyle w:val="StyleUnderline"/>
        </w:rPr>
        <w:t>black workers’ organizations</w:t>
      </w:r>
      <w:r w:rsidRPr="00ED74E5">
        <w:rPr>
          <w:sz w:val="16"/>
        </w:rPr>
        <w:t xml:space="preserve"> </w:t>
      </w:r>
      <w:r w:rsidRPr="00ED74E5">
        <w:rPr>
          <w:rStyle w:val="StyleUnderline"/>
        </w:rPr>
        <w:t xml:space="preserve">and </w:t>
      </w:r>
      <w:r w:rsidRPr="00171738">
        <w:rPr>
          <w:rStyle w:val="Emphasis"/>
          <w:highlight w:val="yellow"/>
        </w:rPr>
        <w:t>empowered</w:t>
      </w:r>
      <w:r w:rsidRPr="00141790">
        <w:rPr>
          <w:sz w:val="16"/>
        </w:rPr>
        <w:t xml:space="preserve"> </w:t>
      </w:r>
      <w:r w:rsidRPr="00171738">
        <w:rPr>
          <w:rStyle w:val="StyleUnderline"/>
          <w:highlight w:val="yellow"/>
        </w:rPr>
        <w:t>white</w:t>
      </w:r>
      <w:r w:rsidRPr="00E04C27">
        <w:rPr>
          <w:rStyle w:val="StyleUnderline"/>
        </w:rPr>
        <w:t xml:space="preserve"> union </w:t>
      </w:r>
      <w:r w:rsidRPr="00171738">
        <w:rPr>
          <w:rStyle w:val="StyleUnderline"/>
          <w:highlight w:val="yellow"/>
        </w:rPr>
        <w:t>leaders to</w:t>
      </w:r>
      <w:r w:rsidRPr="00E04C27">
        <w:rPr>
          <w:rStyle w:val="StyleUnderline"/>
        </w:rPr>
        <w:t xml:space="preserve"> </w:t>
      </w:r>
      <w:r w:rsidRPr="00171738">
        <w:rPr>
          <w:rStyle w:val="Emphasis"/>
          <w:highlight w:val="yellow"/>
        </w:rPr>
        <w:t>block</w:t>
      </w:r>
      <w:r w:rsidRPr="00171738">
        <w:rPr>
          <w:rStyle w:val="StyleUnderline"/>
          <w:highlight w:val="yellow"/>
        </w:rPr>
        <w:t xml:space="preserve"> </w:t>
      </w:r>
      <w:r w:rsidRPr="00171738">
        <w:rPr>
          <w:rStyle w:val="Emphasis"/>
          <w:highlight w:val="yellow"/>
        </w:rPr>
        <w:t>collective action</w:t>
      </w:r>
      <w:r w:rsidRPr="00141790">
        <w:rPr>
          <w:sz w:val="16"/>
        </w:rPr>
        <w:t xml:space="preserve"> </w:t>
      </w:r>
      <w:r w:rsidRPr="00CE7079">
        <w:rPr>
          <w:rStyle w:val="StyleUnderline"/>
          <w:highlight w:val="yellow"/>
        </w:rPr>
        <w:t xml:space="preserve">by </w:t>
      </w:r>
      <w:r w:rsidRPr="00CE7079">
        <w:rPr>
          <w:rStyle w:val="Emphasis"/>
          <w:highlight w:val="yellow"/>
        </w:rPr>
        <w:t>workers of color</w:t>
      </w:r>
      <w:r w:rsidRPr="00141790">
        <w:rPr>
          <w:sz w:val="16"/>
        </w:rPr>
        <w:t xml:space="preserve">. </w:t>
      </w:r>
      <w:r w:rsidRPr="00171738">
        <w:rPr>
          <w:rStyle w:val="StyleUnderline"/>
          <w:highlight w:val="yellow"/>
        </w:rPr>
        <w:t>In a system of</w:t>
      </w:r>
      <w:r w:rsidRPr="00E04C27">
        <w:rPr>
          <w:rStyle w:val="StyleUnderline"/>
        </w:rPr>
        <w:t xml:space="preserve"> </w:t>
      </w:r>
      <w:r w:rsidRPr="00171738">
        <w:rPr>
          <w:rStyle w:val="Emphasis"/>
          <w:highlight w:val="yellow"/>
        </w:rPr>
        <w:t>multiple unions</w:t>
      </w:r>
      <w:r w:rsidRPr="00141790">
        <w:rPr>
          <w:sz w:val="16"/>
        </w:rPr>
        <w:t xml:space="preserve">, </w:t>
      </w:r>
      <w:r w:rsidRPr="00171738">
        <w:rPr>
          <w:rStyle w:val="Emphasis"/>
          <w:highlight w:val="yellow"/>
        </w:rPr>
        <w:t>workers of color</w:t>
      </w:r>
      <w:r w:rsidRPr="00171738">
        <w:rPr>
          <w:sz w:val="16"/>
          <w:highlight w:val="yellow"/>
        </w:rPr>
        <w:t xml:space="preserve"> </w:t>
      </w:r>
      <w:r w:rsidRPr="00171738">
        <w:rPr>
          <w:rStyle w:val="StyleUnderline"/>
          <w:highlight w:val="yellow"/>
        </w:rPr>
        <w:t>could form a union that</w:t>
      </w:r>
      <w:r w:rsidRPr="00171738">
        <w:rPr>
          <w:sz w:val="16"/>
          <w:highlight w:val="yellow"/>
        </w:rPr>
        <w:t xml:space="preserve"> </w:t>
      </w:r>
      <w:r w:rsidRPr="00171738">
        <w:rPr>
          <w:rStyle w:val="Emphasis"/>
          <w:highlight w:val="yellow"/>
        </w:rPr>
        <w:t>prioritizes</w:t>
      </w:r>
      <w:r w:rsidRPr="00171738">
        <w:rPr>
          <w:sz w:val="16"/>
          <w:highlight w:val="yellow"/>
        </w:rPr>
        <w:t xml:space="preserve"> </w:t>
      </w:r>
      <w:r w:rsidRPr="00171738">
        <w:rPr>
          <w:rStyle w:val="Emphasis"/>
          <w:highlight w:val="yellow"/>
        </w:rPr>
        <w:t>racial justice</w:t>
      </w:r>
      <w:r w:rsidRPr="00141790">
        <w:rPr>
          <w:sz w:val="16"/>
        </w:rPr>
        <w:t>.</w:t>
      </w:r>
    </w:p>
    <w:p w14:paraId="5101B519" w14:textId="77777777" w:rsidR="001F7E09" w:rsidRPr="00141790" w:rsidRDefault="001F7E09" w:rsidP="001F7E09">
      <w:pPr>
        <w:rPr>
          <w:sz w:val="16"/>
        </w:rPr>
      </w:pPr>
      <w:r w:rsidRPr="00141790">
        <w:rPr>
          <w:sz w:val="16"/>
        </w:rPr>
        <w:lastRenderedPageBreak/>
        <w:t xml:space="preserve">Isabelle Ferreras and Alex Gourevitch join us in urging a focus on workers’ rights, but </w:t>
      </w:r>
      <w:r w:rsidRPr="002C344F">
        <w:rPr>
          <w:rStyle w:val="StyleUnderline"/>
        </w:rPr>
        <w:t xml:space="preserve">go </w:t>
      </w:r>
      <w:r w:rsidRPr="002C344F">
        <w:rPr>
          <w:rStyle w:val="Emphasis"/>
        </w:rPr>
        <w:t>far beyond</w:t>
      </w:r>
      <w:r w:rsidRPr="00141790">
        <w:rPr>
          <w:sz w:val="16"/>
        </w:rPr>
        <w:t xml:space="preserve"> </w:t>
      </w:r>
      <w:r w:rsidRPr="002C344F">
        <w:rPr>
          <w:rStyle w:val="StyleUnderline"/>
        </w:rPr>
        <w:t>labor movement revival</w:t>
      </w:r>
      <w:r w:rsidRPr="00141790">
        <w:rPr>
          <w:sz w:val="16"/>
        </w:rPr>
        <w:t xml:space="preserve"> </w:t>
      </w:r>
      <w:r w:rsidRPr="002C344F">
        <w:rPr>
          <w:rStyle w:val="StyleUnderline"/>
        </w:rPr>
        <w:t xml:space="preserve">to </w:t>
      </w:r>
      <w:r w:rsidRPr="00ED74E5">
        <w:rPr>
          <w:rStyle w:val="StyleUnderline"/>
        </w:rPr>
        <w:t>offer</w:t>
      </w:r>
      <w:r w:rsidRPr="00141790">
        <w:rPr>
          <w:sz w:val="16"/>
        </w:rPr>
        <w:t xml:space="preserve"> important insights on the implications for corporate governance and </w:t>
      </w:r>
      <w:r w:rsidRPr="00CE7079">
        <w:rPr>
          <w:rStyle w:val="StyleUnderline"/>
        </w:rPr>
        <w:t xml:space="preserve">the </w:t>
      </w:r>
      <w:r w:rsidRPr="00CE7079">
        <w:rPr>
          <w:rStyle w:val="Emphasis"/>
        </w:rPr>
        <w:t>transformation of capitalism</w:t>
      </w:r>
      <w:r w:rsidRPr="00CE7079">
        <w:rPr>
          <w:sz w:val="16"/>
        </w:rPr>
        <w:t xml:space="preserve">. Ferreras </w:t>
      </w:r>
      <w:r w:rsidRPr="00CE7079">
        <w:rPr>
          <w:rStyle w:val="StyleUnderline"/>
        </w:rPr>
        <w:t>traces the</w:t>
      </w:r>
      <w:r w:rsidRPr="00CE7079">
        <w:rPr>
          <w:sz w:val="16"/>
        </w:rPr>
        <w:t xml:space="preserve"> </w:t>
      </w:r>
      <w:r w:rsidRPr="00CE7079">
        <w:rPr>
          <w:rStyle w:val="StyleUnderline"/>
        </w:rPr>
        <w:t>denial of workers’ rights</w:t>
      </w:r>
      <w:r w:rsidRPr="00CE7079">
        <w:rPr>
          <w:sz w:val="16"/>
        </w:rPr>
        <w:t xml:space="preserve"> </w:t>
      </w:r>
      <w:r w:rsidRPr="00CE7079">
        <w:rPr>
          <w:rStyle w:val="StyleUnderline"/>
        </w:rPr>
        <w:t xml:space="preserve">to the </w:t>
      </w:r>
      <w:r w:rsidRPr="00CE7079">
        <w:rPr>
          <w:rStyle w:val="Emphasis"/>
        </w:rPr>
        <w:t>exclusion</w:t>
      </w:r>
      <w:r w:rsidRPr="00CE7079">
        <w:rPr>
          <w:rStyle w:val="StyleUnderline"/>
        </w:rPr>
        <w:t xml:space="preserve"> of </w:t>
      </w:r>
      <w:r w:rsidRPr="00CE7079">
        <w:rPr>
          <w:rStyle w:val="Emphasis"/>
        </w:rPr>
        <w:t>workers</w:t>
      </w:r>
      <w:r w:rsidRPr="00CE7079">
        <w:rPr>
          <w:sz w:val="16"/>
        </w:rPr>
        <w:t xml:space="preserve"> </w:t>
      </w:r>
      <w:r w:rsidRPr="00CE7079">
        <w:rPr>
          <w:rStyle w:val="StyleUnderline"/>
        </w:rPr>
        <w:t>from</w:t>
      </w:r>
      <w:r w:rsidRPr="00CE7079">
        <w:rPr>
          <w:sz w:val="16"/>
        </w:rPr>
        <w:t xml:space="preserve"> corporate</w:t>
      </w:r>
      <w:r w:rsidRPr="00141790">
        <w:rPr>
          <w:sz w:val="16"/>
        </w:rPr>
        <w:t xml:space="preserve"> </w:t>
      </w:r>
      <w:r w:rsidRPr="002C344F">
        <w:rPr>
          <w:rStyle w:val="Emphasis"/>
        </w:rPr>
        <w:t>governance</w:t>
      </w:r>
      <w:r w:rsidRPr="00141790">
        <w:rPr>
          <w:sz w:val="16"/>
        </w:rPr>
        <w:t xml:space="preserve">, and offers a promising proposal for bicameral industrial government, while Gourevitch persuasively argues </w:t>
      </w:r>
      <w:r w:rsidRPr="00CE7079">
        <w:rPr>
          <w:sz w:val="16"/>
        </w:rPr>
        <w:t xml:space="preserve">that </w:t>
      </w:r>
      <w:r w:rsidRPr="00CE7079">
        <w:rPr>
          <w:rStyle w:val="StyleUnderline"/>
        </w:rPr>
        <w:t xml:space="preserve">an effective </w:t>
      </w:r>
      <w:r w:rsidRPr="00CE7079">
        <w:rPr>
          <w:rStyle w:val="Emphasis"/>
        </w:rPr>
        <w:t>right to strike</w:t>
      </w:r>
      <w:r w:rsidRPr="00CE7079">
        <w:rPr>
          <w:sz w:val="16"/>
        </w:rPr>
        <w:t xml:space="preserve"> for semi- and unskilled workers </w:t>
      </w:r>
      <w:r w:rsidRPr="00CE7079">
        <w:rPr>
          <w:rStyle w:val="StyleUnderline"/>
        </w:rPr>
        <w:t>would necessarily entail tactics</w:t>
      </w:r>
      <w:r w:rsidRPr="00CE7079">
        <w:rPr>
          <w:sz w:val="16"/>
        </w:rPr>
        <w:t xml:space="preserve">, such as </w:t>
      </w:r>
      <w:r w:rsidRPr="00CE7079">
        <w:rPr>
          <w:rStyle w:val="StyleUnderline"/>
        </w:rPr>
        <w:t>mass picketing</w:t>
      </w:r>
      <w:r w:rsidRPr="00CE7079">
        <w:rPr>
          <w:sz w:val="16"/>
        </w:rPr>
        <w:t xml:space="preserve"> </w:t>
      </w:r>
      <w:r w:rsidRPr="00CE7079">
        <w:rPr>
          <w:rStyle w:val="StyleUnderline"/>
        </w:rPr>
        <w:t>or</w:t>
      </w:r>
      <w:r w:rsidRPr="00CE7079">
        <w:rPr>
          <w:sz w:val="16"/>
        </w:rPr>
        <w:t xml:space="preserve"> </w:t>
      </w:r>
      <w:r w:rsidRPr="00CE7079">
        <w:rPr>
          <w:rStyle w:val="StyleUnderline"/>
        </w:rPr>
        <w:t>sit-down strikes</w:t>
      </w:r>
      <w:r w:rsidRPr="00CE7079">
        <w:rPr>
          <w:sz w:val="16"/>
        </w:rPr>
        <w:t xml:space="preserve">, that are </w:t>
      </w:r>
      <w:r w:rsidRPr="00CE7079">
        <w:rPr>
          <w:rStyle w:val="Emphasis"/>
        </w:rPr>
        <w:t>incompatible</w:t>
      </w:r>
      <w:r w:rsidRPr="00CE7079">
        <w:rPr>
          <w:sz w:val="16"/>
        </w:rPr>
        <w:t xml:space="preserve"> </w:t>
      </w:r>
      <w:r w:rsidRPr="00CE7079">
        <w:rPr>
          <w:rStyle w:val="StyleUnderline"/>
        </w:rPr>
        <w:t>with the dominant</w:t>
      </w:r>
      <w:r w:rsidRPr="00CE7079">
        <w:rPr>
          <w:sz w:val="16"/>
        </w:rPr>
        <w:t xml:space="preserve"> liberal </w:t>
      </w:r>
      <w:r w:rsidRPr="00CE7079">
        <w:rPr>
          <w:rStyle w:val="StyleUnderline"/>
        </w:rPr>
        <w:t>ideology of capitalism</w:t>
      </w:r>
      <w:r w:rsidRPr="00CE7079">
        <w:rPr>
          <w:sz w:val="16"/>
        </w:rPr>
        <w:t>. Tom Kochan recommends that</w:t>
      </w:r>
      <w:r w:rsidRPr="00141790">
        <w:rPr>
          <w:sz w:val="16"/>
        </w:rPr>
        <w:t xml:space="preserve"> unions put more resources into servicing individual workers and developing labor-management partnerships, a proposal that we believe is ill-timed given today’s merciless corporate onslaught against workers and unions.</w:t>
      </w:r>
    </w:p>
    <w:p w14:paraId="498D70A0" w14:textId="77777777" w:rsidR="001F7E09" w:rsidRDefault="001F7E09" w:rsidP="001F7E09">
      <w:pPr>
        <w:rPr>
          <w:sz w:val="16"/>
        </w:rPr>
      </w:pPr>
      <w:r w:rsidRPr="00141790">
        <w:rPr>
          <w:sz w:val="16"/>
        </w:rPr>
        <w:t>Finally, we would like to highlight Fletcher’s critical insight: “</w:t>
      </w:r>
      <w:r w:rsidRPr="00171738">
        <w:rPr>
          <w:rStyle w:val="StyleUnderline"/>
          <w:highlight w:val="yellow"/>
        </w:rPr>
        <w:t xml:space="preserve">The </w:t>
      </w:r>
      <w:r w:rsidRPr="00171738">
        <w:rPr>
          <w:rStyle w:val="Emphasis"/>
          <w:highlight w:val="yellow"/>
        </w:rPr>
        <w:t>average worker</w:t>
      </w:r>
      <w:r w:rsidRPr="00171738">
        <w:rPr>
          <w:sz w:val="16"/>
          <w:highlight w:val="yellow"/>
        </w:rPr>
        <w:t xml:space="preserve"> </w:t>
      </w:r>
      <w:r w:rsidRPr="00171738">
        <w:rPr>
          <w:rStyle w:val="StyleUnderline"/>
          <w:highlight w:val="yellow"/>
        </w:rPr>
        <w:t>enters</w:t>
      </w:r>
      <w:r w:rsidRPr="00904DEA">
        <w:rPr>
          <w:rStyle w:val="StyleUnderline"/>
        </w:rPr>
        <w:t xml:space="preserve"> the workplace</w:t>
      </w:r>
      <w:r w:rsidRPr="00141790">
        <w:rPr>
          <w:sz w:val="16"/>
        </w:rPr>
        <w:t xml:space="preserve"> </w:t>
      </w:r>
      <w:r w:rsidRPr="00904DEA">
        <w:rPr>
          <w:rStyle w:val="StyleUnderline"/>
        </w:rPr>
        <w:t>and</w:t>
      </w:r>
      <w:r w:rsidRPr="00141790">
        <w:rPr>
          <w:sz w:val="16"/>
        </w:rPr>
        <w:t xml:space="preserve">, in the absence of a union or collective bargaining, </w:t>
      </w:r>
      <w:r w:rsidRPr="00904DEA">
        <w:rPr>
          <w:rStyle w:val="StyleUnderline"/>
        </w:rPr>
        <w:t xml:space="preserve">finds herself in </w:t>
      </w:r>
      <w:r w:rsidRPr="00171738">
        <w:rPr>
          <w:rStyle w:val="StyleUnderline"/>
          <w:highlight w:val="yellow"/>
        </w:rPr>
        <w:t xml:space="preserve">a </w:t>
      </w:r>
      <w:r w:rsidRPr="00171738">
        <w:rPr>
          <w:rStyle w:val="Emphasis"/>
          <w:highlight w:val="yellow"/>
        </w:rPr>
        <w:t>dictatorial environment</w:t>
      </w:r>
      <w:r w:rsidRPr="00141790">
        <w:rPr>
          <w:sz w:val="16"/>
        </w:rPr>
        <w:t xml:space="preserve">, </w:t>
      </w:r>
      <w:r w:rsidRPr="00171738">
        <w:rPr>
          <w:rStyle w:val="StyleUnderline"/>
          <w:highlight w:val="yellow"/>
        </w:rPr>
        <w:t xml:space="preserve">losing her </w:t>
      </w:r>
      <w:r w:rsidRPr="00171738">
        <w:rPr>
          <w:rStyle w:val="Emphasis"/>
          <w:highlight w:val="yellow"/>
        </w:rPr>
        <w:t>basic rights</w:t>
      </w:r>
      <w:r w:rsidRPr="00141790">
        <w:rPr>
          <w:sz w:val="16"/>
        </w:rPr>
        <w:t xml:space="preserve">, </w:t>
      </w:r>
      <w:r w:rsidRPr="00171738">
        <w:rPr>
          <w:rStyle w:val="StyleUnderline"/>
          <w:highlight w:val="yellow"/>
        </w:rPr>
        <w:t>including</w:t>
      </w:r>
      <w:r w:rsidRPr="00141790">
        <w:rPr>
          <w:sz w:val="16"/>
        </w:rPr>
        <w:t xml:space="preserve"> the rights to </w:t>
      </w:r>
      <w:r w:rsidRPr="00171738">
        <w:rPr>
          <w:rStyle w:val="Emphasis"/>
          <w:highlight w:val="yellow"/>
        </w:rPr>
        <w:t>free</w:t>
      </w:r>
      <w:r w:rsidRPr="00141790">
        <w:rPr>
          <w:sz w:val="16"/>
        </w:rPr>
        <w:t xml:space="preserve">dom of </w:t>
      </w:r>
      <w:r w:rsidRPr="00171738">
        <w:rPr>
          <w:rStyle w:val="Emphasis"/>
          <w:highlight w:val="yellow"/>
        </w:rPr>
        <w:t>association</w:t>
      </w:r>
      <w:r w:rsidRPr="00141790">
        <w:rPr>
          <w:sz w:val="16"/>
        </w:rPr>
        <w:t xml:space="preserve">, freedom of </w:t>
      </w:r>
      <w:r w:rsidRPr="00904DEA">
        <w:rPr>
          <w:rStyle w:val="Emphasis"/>
        </w:rPr>
        <w:t>speech</w:t>
      </w:r>
      <w:r w:rsidRPr="00141790">
        <w:rPr>
          <w:sz w:val="16"/>
        </w:rPr>
        <w:t xml:space="preserve">, </w:t>
      </w:r>
      <w:r w:rsidRPr="00904DEA">
        <w:rPr>
          <w:rStyle w:val="StyleUnderline"/>
        </w:rPr>
        <w:t>and</w:t>
      </w:r>
      <w:r w:rsidRPr="00141790">
        <w:rPr>
          <w:sz w:val="16"/>
        </w:rPr>
        <w:t xml:space="preserve"> freedom of the </w:t>
      </w:r>
      <w:r w:rsidRPr="00904DEA">
        <w:rPr>
          <w:rStyle w:val="Emphasis"/>
        </w:rPr>
        <w:t>press</w:t>
      </w:r>
      <w:r w:rsidRPr="00141790">
        <w:rPr>
          <w:sz w:val="16"/>
        </w:rPr>
        <w:t xml:space="preserve">.” </w:t>
      </w:r>
      <w:r w:rsidRPr="00171738">
        <w:rPr>
          <w:rStyle w:val="Emphasis"/>
          <w:highlight w:val="yellow"/>
        </w:rPr>
        <w:t>Rightslessness</w:t>
      </w:r>
      <w:r w:rsidRPr="00171738">
        <w:rPr>
          <w:sz w:val="16"/>
          <w:highlight w:val="yellow"/>
        </w:rPr>
        <w:t xml:space="preserve"> </w:t>
      </w:r>
      <w:r w:rsidRPr="00171738">
        <w:rPr>
          <w:rStyle w:val="StyleUnderline"/>
          <w:highlight w:val="yellow"/>
        </w:rPr>
        <w:t>fosters</w:t>
      </w:r>
      <w:r w:rsidRPr="003478DB">
        <w:rPr>
          <w:rStyle w:val="StyleUnderline"/>
        </w:rPr>
        <w:t xml:space="preserve"> fear</w:t>
      </w:r>
      <w:r w:rsidRPr="00141790">
        <w:rPr>
          <w:sz w:val="16"/>
        </w:rPr>
        <w:t xml:space="preserve">, </w:t>
      </w:r>
      <w:r w:rsidRPr="00171738">
        <w:rPr>
          <w:rStyle w:val="Emphasis"/>
          <w:highlight w:val="yellow"/>
        </w:rPr>
        <w:t>paralysis</w:t>
      </w:r>
      <w:r w:rsidRPr="00141790">
        <w:rPr>
          <w:sz w:val="16"/>
        </w:rPr>
        <w:t xml:space="preserve">, </w:t>
      </w:r>
      <w:r w:rsidRPr="00904DEA">
        <w:rPr>
          <w:rStyle w:val="StyleUnderline"/>
        </w:rPr>
        <w:t>and submissiveness</w:t>
      </w:r>
      <w:r w:rsidRPr="00141790">
        <w:rPr>
          <w:sz w:val="16"/>
        </w:rPr>
        <w:t xml:space="preserve">. </w:t>
      </w:r>
      <w:r w:rsidRPr="00904DEA">
        <w:rPr>
          <w:rStyle w:val="StyleUnderline"/>
        </w:rPr>
        <w:t>Fletcher</w:t>
      </w:r>
      <w:r w:rsidRPr="00141790">
        <w:rPr>
          <w:sz w:val="16"/>
        </w:rPr>
        <w:t xml:space="preserve"> has long </w:t>
      </w:r>
      <w:r w:rsidRPr="00904DEA">
        <w:rPr>
          <w:rStyle w:val="StyleUnderline"/>
        </w:rPr>
        <w:t xml:space="preserve">pushed organized labor to </w:t>
      </w:r>
      <w:r w:rsidRPr="00904DEA">
        <w:rPr>
          <w:rStyle w:val="Emphasis"/>
        </w:rPr>
        <w:t>break with</w:t>
      </w:r>
      <w:r w:rsidRPr="00141790">
        <w:rPr>
          <w:sz w:val="16"/>
        </w:rPr>
        <w:t xml:space="preserve"> Gompers-era </w:t>
      </w:r>
      <w:r w:rsidRPr="00904DEA">
        <w:rPr>
          <w:rStyle w:val="Emphasis"/>
        </w:rPr>
        <w:t>business unionism</w:t>
      </w:r>
      <w:r w:rsidRPr="00141790">
        <w:rPr>
          <w:sz w:val="16"/>
        </w:rPr>
        <w:t xml:space="preserve"> </w:t>
      </w:r>
      <w:r w:rsidRPr="00904DEA">
        <w:rPr>
          <w:rStyle w:val="StyleUnderline"/>
        </w:rPr>
        <w:t>and</w:t>
      </w:r>
      <w:r w:rsidRPr="00141790">
        <w:rPr>
          <w:sz w:val="16"/>
        </w:rPr>
        <w:t xml:space="preserve"> to </w:t>
      </w:r>
      <w:r w:rsidRPr="00904DEA">
        <w:rPr>
          <w:rStyle w:val="StyleUnderline"/>
        </w:rPr>
        <w:t>embrace</w:t>
      </w:r>
      <w:r w:rsidRPr="00141790">
        <w:rPr>
          <w:sz w:val="16"/>
        </w:rPr>
        <w:t xml:space="preserve"> what he and Fernando Gapasin call “</w:t>
      </w:r>
      <w:r w:rsidRPr="00904DEA">
        <w:rPr>
          <w:rStyle w:val="Emphasis"/>
        </w:rPr>
        <w:t>social justice unionism</w:t>
      </w:r>
      <w:r w:rsidRPr="00141790">
        <w:rPr>
          <w:sz w:val="16"/>
        </w:rPr>
        <w:t xml:space="preserve">,” the transformation of the labor movement into a rights movement. As we read Fletcher, </w:t>
      </w:r>
      <w:r w:rsidRPr="00904DEA">
        <w:rPr>
          <w:rStyle w:val="StyleUnderline"/>
        </w:rPr>
        <w:t xml:space="preserve">this </w:t>
      </w:r>
      <w:r w:rsidRPr="00171738">
        <w:rPr>
          <w:rStyle w:val="StyleUnderline"/>
          <w:highlight w:val="yellow"/>
        </w:rPr>
        <w:t>transformation begins</w:t>
      </w:r>
      <w:r w:rsidRPr="00904DEA">
        <w:rPr>
          <w:rStyle w:val="StyleUnderline"/>
        </w:rPr>
        <w:t xml:space="preserve"> in the workplace</w:t>
      </w:r>
      <w:r w:rsidRPr="00141790">
        <w:rPr>
          <w:sz w:val="16"/>
        </w:rPr>
        <w:t xml:space="preserve">, </w:t>
      </w:r>
      <w:r w:rsidRPr="00171738">
        <w:rPr>
          <w:rStyle w:val="StyleUnderline"/>
          <w:highlight w:val="yellow"/>
        </w:rPr>
        <w:t xml:space="preserve">with the </w:t>
      </w:r>
      <w:r w:rsidRPr="00171738">
        <w:rPr>
          <w:rStyle w:val="Emphasis"/>
          <w:highlight w:val="yellow"/>
        </w:rPr>
        <w:t>rejection</w:t>
      </w:r>
      <w:r w:rsidRPr="00171738">
        <w:rPr>
          <w:sz w:val="16"/>
          <w:highlight w:val="yellow"/>
        </w:rPr>
        <w:t xml:space="preserve"> </w:t>
      </w:r>
      <w:r w:rsidRPr="00171738">
        <w:rPr>
          <w:rStyle w:val="StyleUnderline"/>
          <w:highlight w:val="yellow"/>
        </w:rPr>
        <w:t>of</w:t>
      </w:r>
      <w:r w:rsidRPr="00171738">
        <w:rPr>
          <w:sz w:val="16"/>
          <w:highlight w:val="yellow"/>
        </w:rPr>
        <w:t xml:space="preserve"> </w:t>
      </w:r>
      <w:r w:rsidRPr="00171738">
        <w:rPr>
          <w:rStyle w:val="Emphasis"/>
          <w:highlight w:val="yellow"/>
        </w:rPr>
        <w:t>bread-and-butter unionism</w:t>
      </w:r>
      <w:r w:rsidRPr="00141790">
        <w:rPr>
          <w:sz w:val="16"/>
        </w:rPr>
        <w:t xml:space="preserve">. Drawing on the work of Barbara Ehrenreich, Fletcher urges </w:t>
      </w:r>
      <w:r w:rsidRPr="00CE7079">
        <w:rPr>
          <w:sz w:val="16"/>
        </w:rPr>
        <w:t xml:space="preserve">that </w:t>
      </w:r>
      <w:r w:rsidRPr="00CE7079">
        <w:rPr>
          <w:rStyle w:val="StyleUnderline"/>
        </w:rPr>
        <w:t xml:space="preserve">the struggle against workplace </w:t>
      </w:r>
      <w:r w:rsidRPr="00CE7079">
        <w:rPr>
          <w:rStyle w:val="Emphasis"/>
        </w:rPr>
        <w:t>authoritarianism</w:t>
      </w:r>
      <w:r w:rsidRPr="00CE7079">
        <w:rPr>
          <w:sz w:val="16"/>
        </w:rPr>
        <w:t xml:space="preserve"> and for rights </w:t>
      </w:r>
      <w:r w:rsidRPr="00CE7079">
        <w:rPr>
          <w:rStyle w:val="StyleUnderline"/>
        </w:rPr>
        <w:t>should be</w:t>
      </w:r>
      <w:r w:rsidRPr="00CE7079">
        <w:rPr>
          <w:sz w:val="16"/>
        </w:rPr>
        <w:t xml:space="preserve"> “</w:t>
      </w:r>
      <w:r w:rsidRPr="00CE7079">
        <w:rPr>
          <w:rStyle w:val="Emphasis"/>
        </w:rPr>
        <w:t>central</w:t>
      </w:r>
      <w:r w:rsidRPr="00CE7079">
        <w:rPr>
          <w:sz w:val="16"/>
        </w:rPr>
        <w:t xml:space="preserve"> </w:t>
      </w:r>
      <w:r w:rsidRPr="00CE7079">
        <w:rPr>
          <w:rStyle w:val="StyleUnderline"/>
        </w:rPr>
        <w:t>to</w:t>
      </w:r>
      <w:r w:rsidRPr="00CE7079">
        <w:rPr>
          <w:sz w:val="16"/>
        </w:rPr>
        <w:t xml:space="preserve"> the mission and message of </w:t>
      </w:r>
      <w:r w:rsidRPr="00CE7079">
        <w:rPr>
          <w:rStyle w:val="StyleUnderline"/>
        </w:rPr>
        <w:t>organized labor</w:t>
      </w:r>
      <w:r w:rsidRPr="00CE7079">
        <w:rPr>
          <w:sz w:val="16"/>
        </w:rPr>
        <w:t>.” We fully</w:t>
      </w:r>
      <w:r w:rsidRPr="00141790">
        <w:rPr>
          <w:sz w:val="16"/>
        </w:rPr>
        <w:t xml:space="preserve"> agree.</w:t>
      </w:r>
    </w:p>
    <w:p w14:paraId="52267D38" w14:textId="77777777" w:rsidR="001F7E09" w:rsidRDefault="001F7E09" w:rsidP="001F7E09">
      <w:pPr>
        <w:pStyle w:val="Heading4"/>
      </w:pPr>
      <w:r w:rsidRPr="009C6E6D">
        <w:rPr>
          <w:u w:val="single"/>
        </w:rPr>
        <w:t>Independent</w:t>
      </w:r>
      <w:r w:rsidRPr="009C6E6D">
        <w:t xml:space="preserve"> Black labor</w:t>
      </w:r>
      <w:r w:rsidRPr="00D20B5B">
        <w:t xml:space="preserve"> and </w:t>
      </w:r>
      <w:r>
        <w:t xml:space="preserve">a </w:t>
      </w:r>
      <w:r w:rsidRPr="00D20B5B">
        <w:rPr>
          <w:u w:val="single"/>
        </w:rPr>
        <w:t>coalition of the excluded</w:t>
      </w:r>
      <w:r w:rsidRPr="00D20B5B">
        <w:t xml:space="preserve"> are key to resisting white supremacy—historically driving </w:t>
      </w:r>
      <w:r w:rsidRPr="00D20B5B">
        <w:rPr>
          <w:u w:val="single"/>
        </w:rPr>
        <w:t>civil rights gains</w:t>
      </w:r>
      <w:r w:rsidRPr="00D20B5B">
        <w:t xml:space="preserve"> and breaking the </w:t>
      </w:r>
      <w:r w:rsidRPr="00D20B5B">
        <w:rPr>
          <w:u w:val="single"/>
        </w:rPr>
        <w:t>color line in trade</w:t>
      </w:r>
      <w:r w:rsidRPr="00D20B5B">
        <w:t>.</w:t>
      </w:r>
    </w:p>
    <w:p w14:paraId="299EB80B" w14:textId="77777777" w:rsidR="001F7E09" w:rsidRPr="00D20B5B" w:rsidRDefault="001F7E09" w:rsidP="001F7E09">
      <w:r>
        <w:t xml:space="preserve">Cedric </w:t>
      </w:r>
      <w:r w:rsidRPr="00D20B5B">
        <w:rPr>
          <w:rStyle w:val="Style13ptBold"/>
        </w:rPr>
        <w:t>De Leon 25</w:t>
      </w:r>
      <w:r>
        <w:t xml:space="preserve">. Sociology &amp; Labor Studies @ UMass </w:t>
      </w:r>
      <w:r w:rsidRPr="00D20B5B">
        <w:t>Amherst. Freedom Train: Black Politics and the Story of Interracial Labor Solidarity p. 262-271</w:t>
      </w:r>
    </w:p>
    <w:p w14:paraId="49074AA6" w14:textId="77777777" w:rsidR="001F7E09" w:rsidRPr="00D20B5B" w:rsidRDefault="001F7E09" w:rsidP="001F7E09">
      <w:pPr>
        <w:rPr>
          <w:sz w:val="16"/>
        </w:rPr>
      </w:pPr>
      <w:r w:rsidRPr="00D20B5B">
        <w:rPr>
          <w:sz w:val="16"/>
        </w:rPr>
        <w:t xml:space="preserve">The second pattern is that </w:t>
      </w:r>
      <w:r w:rsidRPr="008F1A38">
        <w:rPr>
          <w:rStyle w:val="StyleUnderline"/>
          <w:highlight w:val="yellow"/>
        </w:rPr>
        <w:t>independent Black labor groups</w:t>
      </w:r>
      <w:r w:rsidRPr="00EB4522">
        <w:rPr>
          <w:rStyle w:val="StyleUnderline"/>
        </w:rPr>
        <w:t xml:space="preserve"> </w:t>
      </w:r>
      <w:r w:rsidRPr="008F1A38">
        <w:rPr>
          <w:rStyle w:val="StyleUnderline"/>
          <w:highlight w:val="yellow"/>
        </w:rPr>
        <w:t>have been at the vanguard</w:t>
      </w:r>
      <w:r w:rsidRPr="00D20B5B">
        <w:rPr>
          <w:sz w:val="16"/>
        </w:rPr>
        <w:t>—the veritable Freedom Train—</w:t>
      </w:r>
      <w:r w:rsidRPr="008F1A38">
        <w:rPr>
          <w:rStyle w:val="StyleUnderline"/>
          <w:highlight w:val="yellow"/>
        </w:rPr>
        <w:t>of interracial solidarity in the labor movement</w:t>
      </w:r>
      <w:r w:rsidRPr="00D20B5B">
        <w:rPr>
          <w:sz w:val="16"/>
        </w:rPr>
        <w:t xml:space="preserve">. In the second chapter, we saw </w:t>
      </w:r>
      <w:r w:rsidRPr="008F1A38">
        <w:rPr>
          <w:rStyle w:val="StyleUnderline"/>
        </w:rPr>
        <w:t xml:space="preserve">the African Blood Brotherhood </w:t>
      </w:r>
      <w:r w:rsidRPr="008F1A38">
        <w:rPr>
          <w:rStyle w:val="StyleUnderline"/>
          <w:highlight w:val="yellow"/>
        </w:rPr>
        <w:t>persuade</w:t>
      </w:r>
      <w:r w:rsidRPr="008F1A38">
        <w:rPr>
          <w:rStyle w:val="StyleUnderline"/>
        </w:rPr>
        <w:t xml:space="preserve"> the Communist movement and their </w:t>
      </w:r>
      <w:r w:rsidRPr="008F1A38">
        <w:rPr>
          <w:rStyle w:val="StyleUnderline"/>
          <w:highlight w:val="yellow"/>
        </w:rPr>
        <w:t>unions</w:t>
      </w:r>
      <w:r w:rsidRPr="008F1A38">
        <w:rPr>
          <w:rStyle w:val="StyleUnderline"/>
        </w:rPr>
        <w:t xml:space="preserve"> </w:t>
      </w:r>
      <w:r w:rsidRPr="008F1A38">
        <w:rPr>
          <w:rStyle w:val="StyleUnderline"/>
          <w:highlight w:val="yellow"/>
        </w:rPr>
        <w:t>to systematically attack</w:t>
      </w:r>
      <w:r w:rsidRPr="008F1A38">
        <w:rPr>
          <w:rStyle w:val="StyleUnderline"/>
        </w:rPr>
        <w:t xml:space="preserve"> the </w:t>
      </w:r>
      <w:r w:rsidRPr="008F1A38">
        <w:rPr>
          <w:rStyle w:val="StyleUnderline"/>
          <w:highlight w:val="yellow"/>
        </w:rPr>
        <w:t>racial</w:t>
      </w:r>
      <w:r w:rsidRPr="008F1A38">
        <w:rPr>
          <w:rStyle w:val="StyleUnderline"/>
        </w:rPr>
        <w:t xml:space="preserve"> “</w:t>
      </w:r>
      <w:r w:rsidRPr="008F1A38">
        <w:rPr>
          <w:rStyle w:val="StyleUnderline"/>
          <w:highlight w:val="yellow"/>
        </w:rPr>
        <w:t>chauvinism</w:t>
      </w:r>
      <w:r w:rsidRPr="008F1A38">
        <w:rPr>
          <w:rStyle w:val="StyleUnderline"/>
        </w:rPr>
        <w:t>” of insti- tutionalized labor.</w:t>
      </w:r>
      <w:r w:rsidRPr="00D20B5B">
        <w:rPr>
          <w:sz w:val="16"/>
        </w:rPr>
        <w:t xml:space="preserve"> Similarly, though from a different politics of so- cialism and trade unionism, </w:t>
      </w:r>
      <w:r w:rsidRPr="008F1A38">
        <w:rPr>
          <w:rStyle w:val="StyleUnderline"/>
        </w:rPr>
        <w:t>the</w:t>
      </w:r>
      <w:r w:rsidRPr="00EB4522">
        <w:rPr>
          <w:rStyle w:val="StyleUnderline"/>
        </w:rPr>
        <w:t xml:space="preserve"> Brotherhood of Sleeping Car Porters </w:t>
      </w:r>
      <w:r w:rsidRPr="008F1A38">
        <w:rPr>
          <w:rStyle w:val="StyleUnderline"/>
          <w:highlight w:val="yellow"/>
        </w:rPr>
        <w:t>continually pushed the AFL to</w:t>
      </w:r>
      <w:r w:rsidRPr="00EB4522">
        <w:rPr>
          <w:rStyle w:val="StyleUnderline"/>
        </w:rPr>
        <w:t xml:space="preserve"> include their union as a bona fide af- filiate and challenged the federation to </w:t>
      </w:r>
      <w:r w:rsidRPr="008F1A38">
        <w:rPr>
          <w:rStyle w:val="StyleUnderline"/>
          <w:highlight w:val="yellow"/>
        </w:rPr>
        <w:t>tear down the color line in the trades</w:t>
      </w:r>
      <w:r w:rsidRPr="00D20B5B">
        <w:rPr>
          <w:sz w:val="16"/>
        </w:rPr>
        <w:t xml:space="preserve">. In the third chapter, we saw the rise of the National Negro Congress, which pressed the nascent CIO to organize Black workers into industrial unions, especially in the steel, auto, tobacco, and meat- packing industries. The 1941 March on Washington Movement then compelled the Roosevelt Administration to pass an executive order and establish a Fair Employment Practice Commission (FEPC) that could address the problem of employment discrimination in govern- ment, the defense industry, and unions. In the fourth chapter, we bore witness to the National Negro Labor Council’s successive cam- paigns to push for the adoption of a model FEPC clause and then to integrate the retail, transportation, and manufacturing workforces, including in the South. The fifth chapter chronicled the efforts of </w:t>
      </w:r>
      <w:r w:rsidRPr="008F1A38">
        <w:rPr>
          <w:rStyle w:val="StyleUnderline"/>
          <w:highlight w:val="yellow"/>
        </w:rPr>
        <w:t>the Negro American Labor Council</w:t>
      </w:r>
      <w:r w:rsidRPr="00EB4522">
        <w:rPr>
          <w:rStyle w:val="StyleUnderline"/>
        </w:rPr>
        <w:t xml:space="preserve"> to </w:t>
      </w:r>
      <w:r w:rsidRPr="008F1A38">
        <w:rPr>
          <w:rStyle w:val="StyleUnderline"/>
          <w:highlight w:val="yellow"/>
        </w:rPr>
        <w:t>pressure the</w:t>
      </w:r>
      <w:r w:rsidRPr="00EB4522">
        <w:rPr>
          <w:rStyle w:val="StyleUnderline"/>
        </w:rPr>
        <w:t xml:space="preserve"> newly merged </w:t>
      </w:r>
      <w:r w:rsidRPr="008F1A38">
        <w:rPr>
          <w:rStyle w:val="StyleUnderline"/>
          <w:highlight w:val="yellow"/>
        </w:rPr>
        <w:t>AFL- CIO to</w:t>
      </w:r>
      <w:r w:rsidRPr="00EB4522">
        <w:rPr>
          <w:rStyle w:val="StyleUnderline"/>
        </w:rPr>
        <w:t xml:space="preserve"> </w:t>
      </w:r>
      <w:r w:rsidRPr="008F1A38">
        <w:rPr>
          <w:rStyle w:val="StyleUnderline"/>
          <w:highlight w:val="yellow"/>
        </w:rPr>
        <w:t>impose</w:t>
      </w:r>
      <w:r w:rsidRPr="00EB4522">
        <w:rPr>
          <w:rStyle w:val="StyleUnderline"/>
        </w:rPr>
        <w:t xml:space="preserve"> </w:t>
      </w:r>
      <w:r w:rsidRPr="008F1A38">
        <w:rPr>
          <w:rStyle w:val="StyleUnderline"/>
          <w:highlight w:val="yellow"/>
        </w:rPr>
        <w:t>civil rights discipline</w:t>
      </w:r>
      <w:r w:rsidRPr="00EB4522">
        <w:rPr>
          <w:rStyle w:val="StyleUnderline"/>
        </w:rPr>
        <w:t xml:space="preserve"> on its local and state affiliates</w:t>
      </w:r>
      <w:r w:rsidRPr="00D20B5B">
        <w:rPr>
          <w:sz w:val="16"/>
        </w:rPr>
        <w:t>. And in this, the concluding chapter, we watched as the struggle of ndependent Black labor organizations continued in the Memphis and Charleston public sector strikes, the Dodge Revolutionary Union Movement, and the Coalition of Black Trade Unionists.</w:t>
      </w:r>
    </w:p>
    <w:p w14:paraId="37C7952D" w14:textId="77777777" w:rsidR="001F7E09" w:rsidRPr="00D20B5B" w:rsidRDefault="001F7E09" w:rsidP="001F7E09">
      <w:pPr>
        <w:rPr>
          <w:sz w:val="16"/>
        </w:rPr>
      </w:pPr>
      <w:r w:rsidRPr="00D20B5B">
        <w:rPr>
          <w:sz w:val="16"/>
        </w:rPr>
        <w:t xml:space="preserve">The third pattern is that </w:t>
      </w:r>
      <w:r w:rsidRPr="008F1A38">
        <w:rPr>
          <w:rStyle w:val="StyleUnderline"/>
          <w:highlight w:val="yellow"/>
        </w:rPr>
        <w:t>factionalism</w:t>
      </w:r>
      <w:r w:rsidRPr="008F1A38">
        <w:rPr>
          <w:rStyle w:val="StyleUnderline"/>
        </w:rPr>
        <w:t xml:space="preserve"> </w:t>
      </w:r>
      <w:r w:rsidRPr="008F1A38">
        <w:rPr>
          <w:rStyle w:val="StyleUnderline"/>
          <w:highlight w:val="yellow"/>
        </w:rPr>
        <w:t>between</w:t>
      </w:r>
      <w:r w:rsidRPr="008F1A38">
        <w:rPr>
          <w:rStyle w:val="StyleUnderline"/>
        </w:rPr>
        <w:t xml:space="preserve"> </w:t>
      </w:r>
      <w:r w:rsidRPr="008F1A38">
        <w:rPr>
          <w:rStyle w:val="StyleUnderline"/>
          <w:highlight w:val="yellow"/>
        </w:rPr>
        <w:t>Black labor</w:t>
      </w:r>
      <w:r w:rsidRPr="008F1A38">
        <w:rPr>
          <w:rStyle w:val="StyleUnderline"/>
        </w:rPr>
        <w:t>’s</w:t>
      </w:r>
      <w:r w:rsidRPr="00C56A98">
        <w:rPr>
          <w:rStyle w:val="StyleUnderline"/>
        </w:rPr>
        <w:t xml:space="preserve"> Left and Centrist organizations</w:t>
      </w:r>
      <w:r w:rsidRPr="00D20B5B">
        <w:rPr>
          <w:sz w:val="16"/>
        </w:rPr>
        <w:t xml:space="preserve">—what I have called Black politics— </w:t>
      </w:r>
      <w:r w:rsidRPr="008F1A38">
        <w:rPr>
          <w:rStyle w:val="StyleUnderline"/>
        </w:rPr>
        <w:t>propelled</w:t>
      </w:r>
      <w:r w:rsidRPr="00C56A98">
        <w:rPr>
          <w:rStyle w:val="StyleUnderline"/>
        </w:rPr>
        <w:t xml:space="preserve"> </w:t>
      </w:r>
      <w:r w:rsidRPr="008F1A38">
        <w:rPr>
          <w:rStyle w:val="StyleUnderline"/>
        </w:rPr>
        <w:t>the</w:t>
      </w:r>
      <w:r w:rsidRPr="00C56A98">
        <w:rPr>
          <w:rStyle w:val="StyleUnderline"/>
        </w:rPr>
        <w:t xml:space="preserve"> historical development of the </w:t>
      </w:r>
      <w:r w:rsidRPr="008F1A38">
        <w:rPr>
          <w:rStyle w:val="StyleUnderline"/>
        </w:rPr>
        <w:t>struggle to integrate the labor</w:t>
      </w:r>
      <w:r w:rsidRPr="00D20B5B">
        <w:rPr>
          <w:sz w:val="16"/>
        </w:rPr>
        <w:t xml:space="preserve"> </w:t>
      </w:r>
      <w:r w:rsidRPr="008F1A38">
        <w:rPr>
          <w:rStyle w:val="StyleUnderline"/>
        </w:rPr>
        <w:t>movement</w:t>
      </w:r>
      <w:r w:rsidRPr="00D20B5B">
        <w:rPr>
          <w:sz w:val="16"/>
        </w:rPr>
        <w:t xml:space="preserve">. This may seem a somewhat surprising finding to some, as </w:t>
      </w:r>
      <w:r w:rsidRPr="00C56A98">
        <w:rPr>
          <w:rStyle w:val="StyleUnderline"/>
        </w:rPr>
        <w:t>one might assume</w:t>
      </w:r>
      <w:r w:rsidRPr="00D20B5B">
        <w:rPr>
          <w:sz w:val="16"/>
        </w:rPr>
        <w:t xml:space="preserve"> that </w:t>
      </w:r>
      <w:r w:rsidRPr="00C56A98">
        <w:rPr>
          <w:rStyle w:val="StyleUnderline"/>
        </w:rPr>
        <w:t>internal</w:t>
      </w:r>
      <w:r w:rsidRPr="00D20B5B">
        <w:rPr>
          <w:sz w:val="16"/>
        </w:rPr>
        <w:t xml:space="preserve"> </w:t>
      </w:r>
      <w:r w:rsidRPr="00C56A98">
        <w:rPr>
          <w:rStyle w:val="StyleUnderline"/>
        </w:rPr>
        <w:t>conflict in a social movement would simply tear it apart</w:t>
      </w:r>
      <w:r w:rsidRPr="00D20B5B">
        <w:rPr>
          <w:sz w:val="16"/>
        </w:rPr>
        <w:t xml:space="preserve">. But in fact, the ongoing conflict and consensus among these competing factions pushed Black labor from one phase of the struggle to the next. The conflict between the two brotherhoods in the 1920s not only shaped Randolph’s insider approach to the AFL, but also set the stage for a concordat first at Harlem’s United Front Conference in 1923 and then, perhaps more auspiciously, the formation of the National Negro Congress in the 1930s. The unification of the factions in the NNC produced some of the most significant progress toward </w:t>
      </w:r>
      <w:r w:rsidRPr="00D20B5B">
        <w:rPr>
          <w:sz w:val="16"/>
        </w:rPr>
        <w:lastRenderedPageBreak/>
        <w:t xml:space="preserve">interracial labor solidarity in the twentieth century, as seen in the organization of tens of thousands of Black workers into industrial unions. Randolph’s break with the NNC in 1940, while leading to a weakening of the congress, also led to the formation of the March on Washington Movement in 1941, which secured the most significant commitment from the federal government to root out racism in industry and organized labor since Reconstruction. Factionalism persisted through the 1950s in the fight be- tween the Negro Labor Committee-USA and the National Negro Labor Council, but the conflict also galvanized the NNLC to press forward with the cause of integration and shaped their decision to pursue their rival’s main policy objective, namely, to install Fair Employment Practice Commissions in every union and level of government. As they did in the 1930s, the two factions unified again in the early 1960s to form the Negro American Labor Council. The </w:t>
      </w:r>
      <w:r w:rsidRPr="00C56A98">
        <w:rPr>
          <w:rStyle w:val="StyleUnderline"/>
        </w:rPr>
        <w:t>ongoing conflict between the</w:t>
      </w:r>
      <w:r w:rsidRPr="00D20B5B">
        <w:rPr>
          <w:sz w:val="16"/>
        </w:rPr>
        <w:t xml:space="preserve"> NALC’s </w:t>
      </w:r>
      <w:r w:rsidRPr="00C56A98">
        <w:rPr>
          <w:rStyle w:val="StyleUnderline"/>
        </w:rPr>
        <w:t>establishment and militant factions,</w:t>
      </w:r>
      <w:r w:rsidRPr="00D20B5B">
        <w:rPr>
          <w:sz w:val="16"/>
        </w:rPr>
        <w:t xml:space="preserve"> in turn, </w:t>
      </w:r>
      <w:r w:rsidRPr="00C56A98">
        <w:rPr>
          <w:rStyle w:val="StyleUnderline"/>
        </w:rPr>
        <w:t>led to the recuperation of the March on Washington as a tactic</w:t>
      </w:r>
      <w:r w:rsidRPr="00D20B5B">
        <w:rPr>
          <w:sz w:val="16"/>
        </w:rPr>
        <w:t xml:space="preserve">. </w:t>
      </w:r>
      <w:r w:rsidRPr="00C56A98">
        <w:rPr>
          <w:rStyle w:val="StyleUnderline"/>
        </w:rPr>
        <w:t>The massive success of the 1963</w:t>
      </w:r>
      <w:r w:rsidRPr="00D20B5B">
        <w:rPr>
          <w:sz w:val="16"/>
        </w:rPr>
        <w:t xml:space="preserve"> </w:t>
      </w:r>
      <w:r w:rsidRPr="00D20B5B">
        <w:rPr>
          <w:rStyle w:val="StyleUnderline"/>
        </w:rPr>
        <w:t xml:space="preserve">March </w:t>
      </w:r>
      <w:r w:rsidRPr="00D20B5B">
        <w:rPr>
          <w:rStyle w:val="StyleUnderline"/>
          <w:highlight w:val="yellow"/>
        </w:rPr>
        <w:t>forced the AFL-CIO to impose civil rights discipline</w:t>
      </w:r>
      <w:r w:rsidRPr="00D20B5B">
        <w:rPr>
          <w:rStyle w:val="StyleUnderline"/>
        </w:rPr>
        <w:t xml:space="preserve"> on</w:t>
      </w:r>
      <w:r w:rsidRPr="00D20B5B">
        <w:rPr>
          <w:sz w:val="16"/>
        </w:rPr>
        <w:t xml:space="preserve"> its most intransigent local and state affiliates and, in turn, </w:t>
      </w:r>
      <w:r w:rsidRPr="008F1A38">
        <w:rPr>
          <w:rStyle w:val="StyleUnderline"/>
          <w:highlight w:val="yellow"/>
        </w:rPr>
        <w:t>facilitated the passage of the Civil Rights Act</w:t>
      </w:r>
      <w:r w:rsidRPr="00D20B5B">
        <w:rPr>
          <w:sz w:val="16"/>
        </w:rPr>
        <w:t xml:space="preserve"> in 1964 </w:t>
      </w:r>
      <w:r w:rsidRPr="008F1A38">
        <w:rPr>
          <w:rStyle w:val="StyleUnderline"/>
          <w:highlight w:val="yellow"/>
        </w:rPr>
        <w:t>and Voting Rights Act</w:t>
      </w:r>
      <w:r w:rsidRPr="00D20B5B">
        <w:rPr>
          <w:sz w:val="16"/>
        </w:rPr>
        <w:t xml:space="preserve"> in 1965. That historic coalition would divide into factions again after 1965, when DRUM and the CBTU rose up to challenge the status quo represented by Bayard Rustin and the A. Philip Randolph Institute. We must not diminish the seriousness of these internal debates or the betrayals that they entailed, but we must also acknowledge that </w:t>
      </w:r>
      <w:r w:rsidRPr="008F1A38">
        <w:rPr>
          <w:rStyle w:val="StyleUnderline"/>
          <w:highlight w:val="yellow"/>
        </w:rPr>
        <w:t>a</w:t>
      </w:r>
      <w:r w:rsidRPr="00C56A98">
        <w:rPr>
          <w:rStyle w:val="StyleUnderline"/>
        </w:rPr>
        <w:t xml:space="preserve">n unintended </w:t>
      </w:r>
      <w:r w:rsidRPr="008F1A38">
        <w:rPr>
          <w:rStyle w:val="StyleUnderline"/>
          <w:highlight w:val="yellow"/>
        </w:rPr>
        <w:t>consequence of</w:t>
      </w:r>
      <w:r w:rsidRPr="00C56A98">
        <w:rPr>
          <w:rStyle w:val="StyleUnderline"/>
        </w:rPr>
        <w:t xml:space="preserve"> these </w:t>
      </w:r>
      <w:r w:rsidRPr="008F1A38">
        <w:rPr>
          <w:rStyle w:val="StyleUnderline"/>
          <w:highlight w:val="yellow"/>
        </w:rPr>
        <w:t xml:space="preserve">conflicts </w:t>
      </w:r>
      <w:r w:rsidRPr="00D20B5B">
        <w:rPr>
          <w:rStyle w:val="StyleUnderline"/>
          <w:highlight w:val="yellow"/>
        </w:rPr>
        <w:t>was tactical innovation</w:t>
      </w:r>
      <w:r w:rsidRPr="00D20B5B">
        <w:rPr>
          <w:rStyle w:val="StyleUnderline"/>
        </w:rPr>
        <w:t>.</w:t>
      </w:r>
      <w:r w:rsidRPr="00D20B5B">
        <w:rPr>
          <w:sz w:val="16"/>
        </w:rPr>
        <w:t xml:space="preserve"> The shifts in tactics, from industrial organization to the March for example, caught the state and white organized labor off guard and heightened the pressure on these institutions to confront the problem of the color line. Put another way, </w:t>
      </w:r>
      <w:r w:rsidRPr="00D20B5B">
        <w:rPr>
          <w:rStyle w:val="StyleUnderline"/>
          <w:highlight w:val="yellow"/>
        </w:rPr>
        <w:t>it was the willingness of Black labor activists</w:t>
      </w:r>
      <w:r w:rsidRPr="00D20B5B">
        <w:rPr>
          <w:rStyle w:val="StyleUnderline"/>
        </w:rPr>
        <w:t xml:space="preserve"> </w:t>
      </w:r>
      <w:r w:rsidRPr="00D20B5B">
        <w:rPr>
          <w:rStyle w:val="StyleUnderline"/>
          <w:highlight w:val="yellow"/>
        </w:rPr>
        <w:t>to</w:t>
      </w:r>
      <w:r w:rsidRPr="00D20B5B">
        <w:rPr>
          <w:rStyle w:val="StyleUnderline"/>
        </w:rPr>
        <w:t xml:space="preserve"> engage in and </w:t>
      </w:r>
      <w:r w:rsidRPr="00D20B5B">
        <w:rPr>
          <w:rStyle w:val="StyleUnderline"/>
          <w:highlight w:val="yellow"/>
        </w:rPr>
        <w:t>navigate conflict</w:t>
      </w:r>
      <w:r w:rsidRPr="00D20B5B">
        <w:rPr>
          <w:rStyle w:val="StyleUnderline"/>
        </w:rPr>
        <w:t xml:space="preserve"> among their own organizations and with the wider movement </w:t>
      </w:r>
      <w:r w:rsidRPr="00D20B5B">
        <w:rPr>
          <w:rStyle w:val="StyleUnderline"/>
          <w:highlight w:val="yellow"/>
        </w:rPr>
        <w:t>that impelled white labor leaders toward inclusion</w:t>
      </w:r>
      <w:r w:rsidRPr="00D20B5B">
        <w:rPr>
          <w:sz w:val="16"/>
        </w:rPr>
        <w:t>. Far from being only a weakness, then, factionalism was in part a strength.</w:t>
      </w:r>
    </w:p>
    <w:p w14:paraId="7EB2B523" w14:textId="77777777" w:rsidR="001F7E09" w:rsidRPr="00D20B5B" w:rsidRDefault="001F7E09" w:rsidP="001F7E09">
      <w:pPr>
        <w:rPr>
          <w:sz w:val="16"/>
        </w:rPr>
      </w:pPr>
      <w:r w:rsidRPr="00EB4522">
        <w:rPr>
          <w:rStyle w:val="StyleUnderline"/>
        </w:rPr>
        <w:t xml:space="preserve">The fourth pattern entails </w:t>
      </w:r>
      <w:r w:rsidRPr="008F1A38">
        <w:rPr>
          <w:rStyle w:val="StyleUnderline"/>
          <w:highlight w:val="yellow"/>
        </w:rPr>
        <w:t>the relationship between Black labor and the state</w:t>
      </w:r>
      <w:r w:rsidRPr="00D20B5B">
        <w:rPr>
          <w:sz w:val="16"/>
        </w:rPr>
        <w:t>. The state continually undercut the dream of full citizenship in the labor movement. The FBI and CIA surveilled and infiltrated the brotherhoods of the 1920s. U.S. intelligence agencies also sowed mistrust in, and were partially responsible for destroying, the National Negro Congress, by cultivating spies who informed on their compatriots. The House Un-American Affairs Committee at- tempted to kill the National Negro Labor Council before it got off the ground, and although HUAC failed to do so, eventually the US Attorney General made the prospect of legal entanglements so daunting that the NNLC decided to disband instead of putting their membership in harm’s way. Nor was the NALC immune to the state’s counter-maneuvers. Though it enjoyed relatively more success and acceptance from the white establishment than previous Black labor organizations, some of the NALC’s top leaders were spies for the FBI.</w:t>
      </w:r>
    </w:p>
    <w:p w14:paraId="28DBFF18" w14:textId="77777777" w:rsidR="001F7E09" w:rsidRPr="00D20B5B" w:rsidRDefault="001F7E09" w:rsidP="001F7E09">
      <w:pPr>
        <w:rPr>
          <w:sz w:val="16"/>
        </w:rPr>
      </w:pPr>
      <w:r w:rsidRPr="00D20B5B">
        <w:rPr>
          <w:sz w:val="16"/>
        </w:rPr>
        <w:t xml:space="preserve">But </w:t>
      </w:r>
      <w:r w:rsidRPr="00EB4522">
        <w:rPr>
          <w:rStyle w:val="StyleUnderline"/>
        </w:rPr>
        <w:t xml:space="preserve">state repression, while ever present, </w:t>
      </w:r>
      <w:r w:rsidRPr="008F1A38">
        <w:rPr>
          <w:rStyle w:val="StyleUnderline"/>
          <w:highlight w:val="yellow"/>
        </w:rPr>
        <w:t>fluctuated</w:t>
      </w:r>
      <w:r w:rsidRPr="00D20B5B">
        <w:rPr>
          <w:sz w:val="16"/>
        </w:rPr>
        <w:t xml:space="preserve">. It was heavier from 1947 to 1956, the high tide of McCarthyism, and lighter in the years before and after. What explains this variation? The historical evidence suggests that repression did not vary by party or by presidential attitudes toward the Communist Party. Both Democratic and Republican administrations prosecuted the Red Scare in equal measure, with the former destroying the National Negro Congress and the latter forcing the dissolution of the National Negro Labor Council. Relatively lighter periods of red-baiting occurred during both the Roosevelt administration, which relied politically on an alliance with the Communists in domestic and foreign policy, and the Kennedy administration, whose leading figures were inveterate Cold Warriors. Though a hard and fast rule is beyond the scope of this book, there is one correlation that is at least suggestive and grounds for future study. The most aggressive period of state repression occurred during factional splits in the Black labor movement, when the centrists became active agents of the Red Scare. Conversely, </w:t>
      </w:r>
      <w:r w:rsidRPr="008F1A38">
        <w:rPr>
          <w:rStyle w:val="StyleUnderline"/>
          <w:highlight w:val="yellow"/>
        </w:rPr>
        <w:t>less aggressive</w:t>
      </w:r>
      <w:r w:rsidRPr="00EB4522">
        <w:rPr>
          <w:rStyle w:val="StyleUnderline"/>
        </w:rPr>
        <w:t xml:space="preserve"> </w:t>
      </w:r>
      <w:r w:rsidRPr="008F1A38">
        <w:rPr>
          <w:rStyle w:val="StyleUnderline"/>
          <w:highlight w:val="yellow"/>
        </w:rPr>
        <w:t>periods</w:t>
      </w:r>
      <w:r w:rsidRPr="00EB4522">
        <w:rPr>
          <w:rStyle w:val="StyleUnderline"/>
        </w:rPr>
        <w:t xml:space="preserve"> </w:t>
      </w:r>
      <w:r w:rsidRPr="008F1A38">
        <w:rPr>
          <w:rStyle w:val="StyleUnderline"/>
          <w:highlight w:val="yellow"/>
        </w:rPr>
        <w:t>were ones in which Black civil society</w:t>
      </w:r>
      <w:r w:rsidRPr="00EB4522">
        <w:rPr>
          <w:rStyle w:val="StyleUnderline"/>
        </w:rPr>
        <w:t xml:space="preserve"> </w:t>
      </w:r>
      <w:r w:rsidRPr="008F1A38">
        <w:rPr>
          <w:rStyle w:val="StyleUnderline"/>
          <w:highlight w:val="yellow"/>
        </w:rPr>
        <w:t>was united and</w:t>
      </w:r>
      <w:r w:rsidRPr="00EB4522">
        <w:rPr>
          <w:rStyle w:val="StyleUnderline"/>
        </w:rPr>
        <w:t xml:space="preserve"> Black labor’s competing factions </w:t>
      </w:r>
      <w:r w:rsidRPr="008F1A38">
        <w:rPr>
          <w:rStyle w:val="StyleUnderline"/>
          <w:highlight w:val="yellow"/>
        </w:rPr>
        <w:t>defended</w:t>
      </w:r>
      <w:r w:rsidRPr="00EB4522">
        <w:rPr>
          <w:rStyle w:val="StyleUnderline"/>
        </w:rPr>
        <w:t xml:space="preserve"> </w:t>
      </w:r>
      <w:r w:rsidRPr="008F1A38">
        <w:rPr>
          <w:rStyle w:val="StyleUnderline"/>
          <w:highlight w:val="yellow"/>
        </w:rPr>
        <w:t>each other against charges of subversion</w:t>
      </w:r>
      <w:r w:rsidRPr="00D20B5B">
        <w:rPr>
          <w:sz w:val="16"/>
        </w:rPr>
        <w:t>. We are left, therefore, with a searching paradox: that factionalism was both an engine of tactical innovation and, potentially, a precondition of state repression.</w:t>
      </w:r>
    </w:p>
    <w:p w14:paraId="1AD60D78" w14:textId="77777777" w:rsidR="001F7E09" w:rsidRPr="00D20B5B" w:rsidRDefault="001F7E09" w:rsidP="001F7E09">
      <w:pPr>
        <w:rPr>
          <w:sz w:val="16"/>
        </w:rPr>
      </w:pPr>
      <w:r w:rsidRPr="00D20B5B">
        <w:rPr>
          <w:rStyle w:val="StyleUnderline"/>
        </w:rPr>
        <w:t xml:space="preserve">A </w:t>
      </w:r>
      <w:r w:rsidRPr="00D20B5B">
        <w:rPr>
          <w:sz w:val="16"/>
        </w:rPr>
        <w:t>fifth</w:t>
      </w:r>
      <w:r w:rsidRPr="00D20B5B">
        <w:rPr>
          <w:rStyle w:val="StyleUnderline"/>
        </w:rPr>
        <w:t xml:space="preserve"> pattern is the activism and leadership of Black women</w:t>
      </w:r>
      <w:r w:rsidRPr="00D20B5B">
        <w:rPr>
          <w:sz w:val="16"/>
        </w:rPr>
        <w:t xml:space="preserve">. In the 1910s and 1920s Lucille Green Randolph and Grace Campbell were important figures in the Brotherhood of Sleeping Car Porters and African Blood Brotherhood, respectively. Thelma Dale and her all-woman staff played the leading role in the NNC during the Second World War. </w:t>
      </w:r>
      <w:r w:rsidRPr="00D20B5B">
        <w:rPr>
          <w:rStyle w:val="StyleUnderline"/>
        </w:rPr>
        <w:t>Black women were the prime movers behind the tobacco workers’ campaign in the South</w:t>
      </w:r>
      <w:r w:rsidRPr="00D20B5B">
        <w:rPr>
          <w:sz w:val="16"/>
        </w:rPr>
        <w:t>, which was a partnership with the NNC’s youth arm, the Southern Negro Youth Congress.</w:t>
      </w:r>
    </w:p>
    <w:p w14:paraId="20CF6E97" w14:textId="77777777" w:rsidR="001F7E09" w:rsidRPr="00EB4522" w:rsidRDefault="001F7E09" w:rsidP="001F7E09">
      <w:pPr>
        <w:rPr>
          <w:rStyle w:val="StyleUnderline"/>
        </w:rPr>
      </w:pPr>
      <w:r w:rsidRPr="00D20B5B">
        <w:rPr>
          <w:sz w:val="16"/>
        </w:rPr>
        <w:t xml:space="preserve">The organization and promotion of Black women was the strategic focus of the National Negro Labor Council, due in large part to the leadership of Vicki Garvin. The Negro American Labor Council was divided over the role that women should play in the national leader- ship, and its focus on Black women’s integration into unions and the workforce was less than that of the NNLC before it. Indeed, the leadership of the 1963 March on Washington, which overlapped heavily with that of the NALC, included only two women, Anna Hedgeman and Dorothy Height, and the march program made a symbolic gesture of gratitude to Black women but featured no women speakers. After the march, the organization of Black women workers was central to the Charleston hospital workers’ strike; the strike’s symbolic leader was Coretta Scott King, and on the ground, the moving spirit of the struggle was Mary Moultrie. </w:t>
      </w:r>
      <w:r w:rsidRPr="008F1A38">
        <w:rPr>
          <w:rStyle w:val="StyleUnderline"/>
        </w:rPr>
        <w:t>These five patterns—white inconsistency, Black leadership, factionalism, state repression, and Black women’s activism—all</w:t>
      </w:r>
      <w:r w:rsidRPr="00EB4522">
        <w:rPr>
          <w:rStyle w:val="StyleUnderline"/>
        </w:rPr>
        <w:t xml:space="preserve"> shaped the trajectory of Black labor’s struggle for interracial solidarity.</w:t>
      </w:r>
    </w:p>
    <w:p w14:paraId="50D260F5" w14:textId="77777777" w:rsidR="001F7E09" w:rsidRPr="00D20B5B" w:rsidRDefault="001F7E09" w:rsidP="001F7E09">
      <w:pPr>
        <w:rPr>
          <w:sz w:val="16"/>
        </w:rPr>
      </w:pPr>
      <w:r w:rsidRPr="008F1A38">
        <w:rPr>
          <w:rStyle w:val="StyleUnderline"/>
          <w:highlight w:val="yellow"/>
        </w:rPr>
        <w:lastRenderedPageBreak/>
        <w:t xml:space="preserve">The middle </w:t>
      </w:r>
      <w:r w:rsidRPr="00D20B5B">
        <w:rPr>
          <w:rStyle w:val="StyleUnderline"/>
          <w:highlight w:val="yellow"/>
        </w:rPr>
        <w:t>decades</w:t>
      </w:r>
      <w:r w:rsidRPr="00D20B5B">
        <w:rPr>
          <w:rStyle w:val="StyleUnderline"/>
        </w:rPr>
        <w:t xml:space="preserve"> of the twentieth century </w:t>
      </w:r>
      <w:r w:rsidRPr="00D20B5B">
        <w:rPr>
          <w:rStyle w:val="StyleUnderline"/>
          <w:highlight w:val="yellow"/>
        </w:rPr>
        <w:t>have much in common with our</w:t>
      </w:r>
      <w:r w:rsidRPr="00D20B5B">
        <w:rPr>
          <w:rStyle w:val="StyleUnderline"/>
        </w:rPr>
        <w:t xml:space="preserve"> own </w:t>
      </w:r>
      <w:r w:rsidRPr="00D20B5B">
        <w:rPr>
          <w:rStyle w:val="StyleUnderline"/>
          <w:highlight w:val="yellow"/>
        </w:rPr>
        <w:t>time</w:t>
      </w:r>
      <w:r w:rsidRPr="00D20B5B">
        <w:rPr>
          <w:rStyle w:val="StyleUnderline"/>
        </w:rPr>
        <w:t xml:space="preserve">. Then, as now, </w:t>
      </w:r>
      <w:r w:rsidRPr="00D20B5B">
        <w:rPr>
          <w:rStyle w:val="StyleUnderline"/>
          <w:highlight w:val="yellow"/>
        </w:rPr>
        <w:t>the</w:t>
      </w:r>
      <w:r w:rsidRPr="00D20B5B">
        <w:rPr>
          <w:rStyle w:val="StyleUnderline"/>
        </w:rPr>
        <w:t xml:space="preserve"> </w:t>
      </w:r>
      <w:r w:rsidRPr="00D20B5B">
        <w:rPr>
          <w:rStyle w:val="StyleUnderline"/>
          <w:highlight w:val="yellow"/>
        </w:rPr>
        <w:t>far right was in the ascendant</w:t>
      </w:r>
      <w:r w:rsidRPr="00D20B5B">
        <w:rPr>
          <w:rStyle w:val="StyleUnderline"/>
        </w:rPr>
        <w:t>. Nazism,</w:t>
      </w:r>
      <w:r w:rsidRPr="002321F3">
        <w:rPr>
          <w:rStyle w:val="StyleUnderline"/>
        </w:rPr>
        <w:t xml:space="preserve"> fascism, and McCarthyism</w:t>
      </w:r>
      <w:r w:rsidRPr="00D20B5B">
        <w:rPr>
          <w:sz w:val="16"/>
        </w:rPr>
        <w:t xml:space="preserve"> all emerged in the years covered in this book. Today, the far right is either the ruling or leading opposition party in the United States, Turkey, India, Brazil, and across Europe. The drift of the United States from an industrial to a service economy continues, and the size and shape of the labor movement has changed with it. The old private-sector industrial unions are now much smaller than they used to be. For example, from a high of 1.5 million members, the United Auto Workers now have 400,000 members, and most of them do not make cars. Recall that Ford’s River Rouge Plant in Dearborn, Michigan once employed 80,000 workers by itself, and UAW Local 600, which represented those workers, was the largest local union in the entire world. Service and public sector unions are now far bigger than their industrial counter- parts: AFSCME and the Teamsters each have over one million members; the American Federation of Teachers and Service Employees Internation Union each have upward of 2 million; and the National Education Association has a membership of 3 million. Finally, Black workers continue to face stark inequalities on the job market. Ac- cording to a recent report of the Economic Policy Institute, the Black unemployment rate remains more than double that of whites in the American South, and Black workers, along with other minoritized working people, are still segregated into the lowest paid and most menial jobs in industries such as agriculture, childcare, and elder care.38</w:t>
      </w:r>
    </w:p>
    <w:p w14:paraId="31DE897F" w14:textId="77777777" w:rsidR="001F7E09" w:rsidRPr="00D20B5B" w:rsidRDefault="001F7E09" w:rsidP="001F7E09">
      <w:pPr>
        <w:rPr>
          <w:rStyle w:val="StyleUnderline"/>
        </w:rPr>
      </w:pPr>
      <w:r w:rsidRPr="00D20B5B">
        <w:rPr>
          <w:sz w:val="16"/>
        </w:rPr>
        <w:t xml:space="preserve">There are, however, </w:t>
      </w:r>
      <w:r w:rsidRPr="008F1A38">
        <w:rPr>
          <w:rStyle w:val="StyleUnderline"/>
          <w:highlight w:val="yellow"/>
        </w:rPr>
        <w:t>two key differences</w:t>
      </w:r>
      <w:r w:rsidRPr="00D20B5B">
        <w:rPr>
          <w:sz w:val="16"/>
        </w:rPr>
        <w:t xml:space="preserve"> between that time and ours. First, </w:t>
      </w:r>
      <w:r w:rsidRPr="008F1A38">
        <w:rPr>
          <w:rStyle w:val="StyleUnderline"/>
          <w:highlight w:val="yellow"/>
        </w:rPr>
        <w:t>the U.S. labor movement is</w:t>
      </w:r>
      <w:r w:rsidRPr="00D20B5B">
        <w:rPr>
          <w:sz w:val="16"/>
        </w:rPr>
        <w:t xml:space="preserve"> far </w:t>
      </w:r>
      <w:r w:rsidRPr="008F1A38">
        <w:rPr>
          <w:rStyle w:val="StyleUnderline"/>
          <w:highlight w:val="yellow"/>
        </w:rPr>
        <w:t>weaker</w:t>
      </w:r>
      <w:r w:rsidRPr="002321F3">
        <w:rPr>
          <w:rStyle w:val="StyleUnderline"/>
        </w:rPr>
        <w:t xml:space="preserve"> than it used to be.</w:t>
      </w:r>
      <w:r w:rsidRPr="00D20B5B">
        <w:rPr>
          <w:sz w:val="16"/>
        </w:rPr>
        <w:t xml:space="preserve"> Automation, the outsourcing of union jobs overseas, union busting, and labor’s own unwillingness and inability to organize unorganized workers, many of whom are women and people of color, have all contributed to labor’s decline. Whereas about a third of all private-sector workers were union members at the midpoint of the twentieth century, by the 2010s just over one-tenth of the entire workforce—both private and public sector—were.39 Importantly, this downward spiral occurred just as Black workers started to gain a foothold in unions that had once systematically excluded them. </w:t>
      </w:r>
      <w:r w:rsidRPr="002321F3">
        <w:rPr>
          <w:rStyle w:val="StyleUnderline"/>
        </w:rPr>
        <w:t>Second</w:t>
      </w:r>
      <w:r w:rsidRPr="00D20B5B">
        <w:rPr>
          <w:sz w:val="16"/>
        </w:rPr>
        <w:t xml:space="preserve">, </w:t>
      </w:r>
      <w:r w:rsidRPr="002321F3">
        <w:rPr>
          <w:rStyle w:val="StyleUnderline"/>
        </w:rPr>
        <w:t xml:space="preserve">if white men were once the most likely demographic to join a </w:t>
      </w:r>
      <w:r w:rsidRPr="00D20B5B">
        <w:rPr>
          <w:rStyle w:val="StyleUnderline"/>
        </w:rPr>
        <w:t xml:space="preserve">union, now Black people are. </w:t>
      </w:r>
      <w:r w:rsidRPr="00D20B5B">
        <w:rPr>
          <w:rStyle w:val="StyleUnderline"/>
          <w:highlight w:val="yellow"/>
        </w:rPr>
        <w:t>No population</w:t>
      </w:r>
      <w:r w:rsidRPr="00D20B5B">
        <w:rPr>
          <w:rStyle w:val="StyleUnderline"/>
        </w:rPr>
        <w:t xml:space="preserve"> </w:t>
      </w:r>
      <w:r w:rsidRPr="00D20B5B">
        <w:rPr>
          <w:rStyle w:val="StyleUnderline"/>
          <w:highlight w:val="yellow"/>
        </w:rPr>
        <w:t>is more overrepresented</w:t>
      </w:r>
      <w:r w:rsidRPr="00D20B5B">
        <w:rPr>
          <w:rStyle w:val="StyleUnderline"/>
        </w:rPr>
        <w:t xml:space="preserve"> </w:t>
      </w:r>
      <w:r w:rsidRPr="00D20B5B">
        <w:rPr>
          <w:rStyle w:val="StyleUnderline"/>
          <w:highlight w:val="yellow"/>
        </w:rPr>
        <w:t>in</w:t>
      </w:r>
      <w:r w:rsidRPr="00D20B5B">
        <w:rPr>
          <w:rStyle w:val="StyleUnderline"/>
        </w:rPr>
        <w:t xml:space="preserve"> the </w:t>
      </w:r>
      <w:r w:rsidRPr="00D20B5B">
        <w:rPr>
          <w:rStyle w:val="StyleUnderline"/>
          <w:highlight w:val="yellow"/>
        </w:rPr>
        <w:t>private-sector</w:t>
      </w:r>
      <w:r w:rsidRPr="00D20B5B">
        <w:rPr>
          <w:rStyle w:val="StyleUnderline"/>
        </w:rPr>
        <w:t xml:space="preserve"> </w:t>
      </w:r>
      <w:r w:rsidRPr="00D20B5B">
        <w:rPr>
          <w:rStyle w:val="StyleUnderline"/>
          <w:highlight w:val="yellow"/>
        </w:rPr>
        <w:t>labor</w:t>
      </w:r>
      <w:r w:rsidRPr="00D20B5B">
        <w:rPr>
          <w:rStyle w:val="StyleUnderline"/>
        </w:rPr>
        <w:t xml:space="preserve"> movement </w:t>
      </w:r>
      <w:r w:rsidRPr="00D20B5B">
        <w:rPr>
          <w:rStyle w:val="StyleUnderline"/>
          <w:highlight w:val="yellow"/>
        </w:rPr>
        <w:t>than Black workers</w:t>
      </w:r>
      <w:r w:rsidRPr="00D20B5B">
        <w:rPr>
          <w:rStyle w:val="StyleUnderline"/>
        </w:rPr>
        <w:t>. This is especially true for Black women, whose unionization rate is double that of white women.40</w:t>
      </w:r>
    </w:p>
    <w:p w14:paraId="414D9598" w14:textId="77777777" w:rsidR="001F7E09" w:rsidRPr="002321F3" w:rsidRDefault="001F7E09" w:rsidP="001F7E09">
      <w:pPr>
        <w:rPr>
          <w:rStyle w:val="StyleUnderline"/>
        </w:rPr>
      </w:pPr>
      <w:r w:rsidRPr="00D20B5B">
        <w:rPr>
          <w:sz w:val="16"/>
        </w:rPr>
        <w:t xml:space="preserve">The similarities and differences of the current moment present both challenges and opportunities. The challenges include the growing strength of anti-democratic forces, whose objective is to exclude and suppress those whom they see as a threat to what was once—in an alleged golden age—a traditional, wholesome, and homogenous society, where dominant groups enjoyed unchallenged supremacy. </w:t>
      </w:r>
      <w:r w:rsidRPr="002321F3">
        <w:rPr>
          <w:rStyle w:val="StyleUnderline"/>
        </w:rPr>
        <w:t>One</w:t>
      </w:r>
      <w:r w:rsidRPr="00D20B5B">
        <w:rPr>
          <w:sz w:val="16"/>
        </w:rPr>
        <w:t xml:space="preserve"> </w:t>
      </w:r>
      <w:r w:rsidRPr="002321F3">
        <w:rPr>
          <w:rStyle w:val="StyleUnderline"/>
        </w:rPr>
        <w:t>opportunity</w:t>
      </w:r>
      <w:r w:rsidRPr="00D20B5B">
        <w:rPr>
          <w:sz w:val="16"/>
        </w:rPr>
        <w:t xml:space="preserve"> for progressive forces </w:t>
      </w:r>
      <w:r w:rsidRPr="00D20B5B">
        <w:rPr>
          <w:rStyle w:val="StyleUnderline"/>
        </w:rPr>
        <w:t xml:space="preserve">is that </w:t>
      </w:r>
      <w:r w:rsidRPr="00D20B5B">
        <w:rPr>
          <w:rStyle w:val="StyleUnderline"/>
          <w:highlight w:val="yellow"/>
        </w:rPr>
        <w:t>a</w:t>
      </w:r>
      <w:r w:rsidRPr="00D20B5B">
        <w:rPr>
          <w:rStyle w:val="StyleUnderline"/>
        </w:rPr>
        <w:t xml:space="preserve"> </w:t>
      </w:r>
      <w:r w:rsidRPr="00D20B5B">
        <w:rPr>
          <w:rStyle w:val="StyleUnderline"/>
          <w:highlight w:val="yellow"/>
        </w:rPr>
        <w:t>coalition of the excluded is</w:t>
      </w:r>
      <w:r w:rsidRPr="00D20B5B">
        <w:rPr>
          <w:rStyle w:val="StyleUnderline"/>
        </w:rPr>
        <w:t xml:space="preserve"> </w:t>
      </w:r>
      <w:r w:rsidRPr="00D20B5B">
        <w:rPr>
          <w:rStyle w:val="StyleUnderline"/>
          <w:highlight w:val="yellow"/>
        </w:rPr>
        <w:t>potentially</w:t>
      </w:r>
      <w:r w:rsidRPr="00D20B5B">
        <w:rPr>
          <w:rStyle w:val="StyleUnderline"/>
        </w:rPr>
        <w:t xml:space="preserve"> </w:t>
      </w:r>
      <w:r w:rsidRPr="00D20B5B">
        <w:rPr>
          <w:rStyle w:val="StyleUnderline"/>
          <w:highlight w:val="yellow"/>
        </w:rPr>
        <w:t>quite large</w:t>
      </w:r>
      <w:r w:rsidRPr="00D20B5B">
        <w:rPr>
          <w:sz w:val="16"/>
        </w:rPr>
        <w:t xml:space="preserve">—an </w:t>
      </w:r>
      <w:r w:rsidRPr="002321F3">
        <w:rPr>
          <w:rStyle w:val="StyleUnderline"/>
        </w:rPr>
        <w:t>overlapping alliance of women, people of color, workers, immigrants, and queer folk.</w:t>
      </w:r>
      <w:r w:rsidRPr="00D20B5B">
        <w:rPr>
          <w:sz w:val="16"/>
        </w:rPr>
        <w:t xml:space="preserve"> Another opportunity is that </w:t>
      </w:r>
      <w:r w:rsidRPr="008F1A38">
        <w:rPr>
          <w:rStyle w:val="StyleUnderline"/>
          <w:highlight w:val="yellow"/>
        </w:rPr>
        <w:t>Black trade unionists</w:t>
      </w:r>
      <w:r w:rsidRPr="002321F3">
        <w:rPr>
          <w:rStyle w:val="StyleUnderline"/>
        </w:rPr>
        <w:t xml:space="preserve"> </w:t>
      </w:r>
      <w:r w:rsidRPr="008F1A38">
        <w:rPr>
          <w:rStyle w:val="StyleUnderline"/>
          <w:highlight w:val="yellow"/>
        </w:rPr>
        <w:t>are</w:t>
      </w:r>
      <w:r w:rsidRPr="002321F3">
        <w:rPr>
          <w:rStyle w:val="StyleUnderline"/>
        </w:rPr>
        <w:t xml:space="preserve"> arguably </w:t>
      </w:r>
      <w:r w:rsidRPr="008F1A38">
        <w:rPr>
          <w:rStyle w:val="StyleUnderline"/>
          <w:highlight w:val="yellow"/>
        </w:rPr>
        <w:t>in a better position</w:t>
      </w:r>
      <w:r w:rsidRPr="002321F3">
        <w:rPr>
          <w:rStyle w:val="StyleUnderline"/>
        </w:rPr>
        <w:t xml:space="preserve"> than ever before </w:t>
      </w:r>
      <w:r w:rsidRPr="00D20B5B">
        <w:rPr>
          <w:rStyle w:val="StyleUnderline"/>
        </w:rPr>
        <w:t>to assume leadership</w:t>
      </w:r>
      <w:r w:rsidRPr="002321F3">
        <w:rPr>
          <w:rStyle w:val="StyleUnderline"/>
        </w:rPr>
        <w:t xml:space="preserve"> of</w:t>
      </w:r>
      <w:r w:rsidRPr="00D20B5B">
        <w:rPr>
          <w:sz w:val="16"/>
        </w:rPr>
        <w:t xml:space="preserve"> </w:t>
      </w:r>
      <w:r w:rsidRPr="002321F3">
        <w:rPr>
          <w:rStyle w:val="StyleUnderline"/>
        </w:rPr>
        <w:t>unions and allied labor organizations.</w:t>
      </w:r>
    </w:p>
    <w:p w14:paraId="5870B47F" w14:textId="77777777" w:rsidR="001F7E09" w:rsidRDefault="001F7E09" w:rsidP="001F7E09">
      <w:pPr>
        <w:rPr>
          <w:sz w:val="16"/>
        </w:rPr>
      </w:pPr>
      <w:r w:rsidRPr="00D20B5B">
        <w:rPr>
          <w:sz w:val="16"/>
        </w:rPr>
        <w:t xml:space="preserve">To defeat </w:t>
      </w:r>
      <w:r w:rsidRPr="008F1A38">
        <w:rPr>
          <w:rStyle w:val="StyleUnderline"/>
          <w:highlight w:val="yellow"/>
        </w:rPr>
        <w:t>the far right</w:t>
      </w:r>
      <w:r w:rsidRPr="002321F3">
        <w:rPr>
          <w:rStyle w:val="StyleUnderline"/>
        </w:rPr>
        <w:t xml:space="preserve">, who </w:t>
      </w:r>
      <w:r w:rsidRPr="008F1A38">
        <w:rPr>
          <w:rStyle w:val="StyleUnderline"/>
          <w:highlight w:val="yellow"/>
        </w:rPr>
        <w:t>represent the greatest threat to Black workers</w:t>
      </w:r>
      <w:r w:rsidRPr="00D20B5B">
        <w:rPr>
          <w:sz w:val="16"/>
        </w:rPr>
        <w:t xml:space="preserve"> </w:t>
      </w:r>
      <w:r w:rsidRPr="002321F3">
        <w:rPr>
          <w:rStyle w:val="StyleUnderline"/>
        </w:rPr>
        <w:t>and</w:t>
      </w:r>
      <w:r w:rsidRPr="00D20B5B">
        <w:rPr>
          <w:sz w:val="16"/>
        </w:rPr>
        <w:t xml:space="preserve"> indeed t</w:t>
      </w:r>
      <w:r w:rsidRPr="002321F3">
        <w:rPr>
          <w:rStyle w:val="StyleUnderline"/>
        </w:rPr>
        <w:t>he entire working class, we must take a page out of Black labor’s playbook</w:t>
      </w:r>
      <w:r w:rsidRPr="00D20B5B">
        <w:rPr>
          <w:sz w:val="16"/>
        </w:rPr>
        <w:t xml:space="preserve">. Despite their suspicions of one another, </w:t>
      </w:r>
      <w:r w:rsidRPr="002321F3">
        <w:rPr>
          <w:rStyle w:val="StyleUnderline"/>
        </w:rPr>
        <w:t xml:space="preserve">the left and centrist </w:t>
      </w:r>
      <w:r w:rsidRPr="008F1A38">
        <w:rPr>
          <w:rStyle w:val="StyleUnderline"/>
          <w:highlight w:val="yellow"/>
        </w:rPr>
        <w:t>factions of Black labor</w:t>
      </w:r>
      <w:r w:rsidRPr="002321F3">
        <w:rPr>
          <w:rStyle w:val="StyleUnderline"/>
        </w:rPr>
        <w:t xml:space="preserve"> periodically </w:t>
      </w:r>
      <w:r w:rsidRPr="008F1A38">
        <w:rPr>
          <w:rStyle w:val="StyleUnderline"/>
          <w:highlight w:val="yellow"/>
        </w:rPr>
        <w:t>put aside their differences to address</w:t>
      </w:r>
      <w:r w:rsidRPr="002321F3">
        <w:rPr>
          <w:rStyle w:val="StyleUnderline"/>
        </w:rPr>
        <w:t xml:space="preserve"> </w:t>
      </w:r>
      <w:r w:rsidRPr="00D20B5B">
        <w:rPr>
          <w:rStyle w:val="StyleUnderline"/>
        </w:rPr>
        <w:t xml:space="preserve">the </w:t>
      </w:r>
      <w:r w:rsidRPr="00D20B5B">
        <w:rPr>
          <w:rStyle w:val="StyleUnderline"/>
          <w:highlight w:val="yellow"/>
        </w:rPr>
        <w:t>crisis</w:t>
      </w:r>
      <w:r w:rsidRPr="00D20B5B">
        <w:rPr>
          <w:rStyle w:val="StyleUnderline"/>
        </w:rPr>
        <w:t xml:space="preserve"> of unemployment in their community. </w:t>
      </w:r>
      <w:r w:rsidRPr="002321F3">
        <w:rPr>
          <w:rStyle w:val="StyleUnderline"/>
        </w:rPr>
        <w:t xml:space="preserve">Randolph, a socialist and AFL insider, and John P. Davis, a communist, joined forces </w:t>
      </w:r>
      <w:r w:rsidRPr="008F1A38">
        <w:rPr>
          <w:rStyle w:val="StyleUnderline"/>
          <w:highlight w:val="yellow"/>
        </w:rPr>
        <w:t>to break the color bar</w:t>
      </w:r>
      <w:r w:rsidRPr="002321F3">
        <w:rPr>
          <w:rStyle w:val="StyleUnderline"/>
        </w:rPr>
        <w:t xml:space="preserve"> in organized labor so that Black workers would have a </w:t>
      </w:r>
      <w:r w:rsidRPr="00D20B5B">
        <w:rPr>
          <w:rStyle w:val="StyleUnderline"/>
        </w:rPr>
        <w:t xml:space="preserve">seat at the table as the New Deal and industrial unions expanded. They also understood that the </w:t>
      </w:r>
      <w:r w:rsidRPr="00D20B5B">
        <w:rPr>
          <w:rStyle w:val="StyleUnderline"/>
          <w:highlight w:val="yellow"/>
        </w:rPr>
        <w:t>racist</w:t>
      </w:r>
      <w:r w:rsidRPr="00D20B5B">
        <w:rPr>
          <w:rStyle w:val="StyleUnderline"/>
        </w:rPr>
        <w:t xml:space="preserve"> and antiunion </w:t>
      </w:r>
      <w:r w:rsidRPr="00D20B5B">
        <w:rPr>
          <w:rStyle w:val="StyleUnderline"/>
          <w:highlight w:val="yellow"/>
        </w:rPr>
        <w:t>politics</w:t>
      </w:r>
      <w:r w:rsidRPr="00D20B5B">
        <w:rPr>
          <w:rStyle w:val="StyleUnderline"/>
        </w:rPr>
        <w:t xml:space="preserve"> of the far right </w:t>
      </w:r>
      <w:r w:rsidRPr="00D20B5B">
        <w:rPr>
          <w:rStyle w:val="StyleUnderline"/>
          <w:highlight w:val="yellow"/>
        </w:rPr>
        <w:t>comprised the biggest obstacle</w:t>
      </w:r>
      <w:r w:rsidRPr="00D20B5B">
        <w:rPr>
          <w:rStyle w:val="StyleUnderline"/>
        </w:rPr>
        <w:t xml:space="preserve"> to achieving their goal. </w:t>
      </w:r>
      <w:r w:rsidRPr="00D20B5B">
        <w:rPr>
          <w:sz w:val="16"/>
        </w:rPr>
        <w:t>Accordingly, they formed a popular front among themselves and white progressives to organize more Black workers and arrest the momentum of Nazism at home and abroad.</w:t>
      </w:r>
    </w:p>
    <w:p w14:paraId="76C94287" w14:textId="77777777" w:rsidR="001F7E09" w:rsidRDefault="001F7E09" w:rsidP="001F7E09">
      <w:pPr>
        <w:pStyle w:val="Heading2"/>
      </w:pPr>
      <w:r>
        <w:lastRenderedPageBreak/>
        <w:t>ON</w:t>
      </w:r>
    </w:p>
    <w:p w14:paraId="220A1F71" w14:textId="77777777" w:rsidR="001F7E09" w:rsidRDefault="001F7E09" w:rsidP="001F7E09">
      <w:pPr>
        <w:pStyle w:val="Heading3"/>
      </w:pPr>
      <w:r>
        <w:lastRenderedPageBreak/>
        <w:t>Case</w:t>
      </w:r>
    </w:p>
    <w:p w14:paraId="79650930" w14:textId="77777777" w:rsidR="001F7E09" w:rsidRDefault="001F7E09" w:rsidP="001F7E09">
      <w:pPr>
        <w:pStyle w:val="Heading4"/>
        <w:tabs>
          <w:tab w:val="num" w:pos="720"/>
        </w:tabs>
      </w:pPr>
      <w:r w:rsidRPr="00345C44">
        <w:rPr>
          <w:u w:val="single"/>
        </w:rPr>
        <w:t>Liberal</w:t>
      </w:r>
      <w:r>
        <w:t xml:space="preserve"> AND </w:t>
      </w:r>
      <w:r w:rsidRPr="001D71BB">
        <w:rPr>
          <w:u w:val="single"/>
        </w:rPr>
        <w:t>deliberative norms</w:t>
      </w:r>
      <w:r>
        <w:t xml:space="preserve"> are redeemable. </w:t>
      </w:r>
    </w:p>
    <w:p w14:paraId="341E8028" w14:textId="77777777" w:rsidR="001F7E09" w:rsidRDefault="001F7E09" w:rsidP="001F7E09">
      <w:r>
        <w:rPr>
          <w:rStyle w:val="Style13ptBold"/>
        </w:rPr>
        <w:t xml:space="preserve">Mills, </w:t>
      </w:r>
      <w:r w:rsidRPr="00084E99">
        <w:rPr>
          <w:rStyle w:val="Style13ptBold"/>
        </w:rPr>
        <w:t>21</w:t>
      </w:r>
      <w:r>
        <w:t xml:space="preserve">—former Distinguished Professor of Philosophy at The Graduate Center, City University of New York (Charles, interviewed by Daniel Steinmetz-Jenkins, “Charles Mills Thinks Liberalism Still Has a Chance,” </w:t>
      </w:r>
      <w:hyperlink r:id="rId9" w:history="1">
        <w:r w:rsidRPr="00727EFA">
          <w:rPr>
            <w:rStyle w:val="Hyperlink"/>
          </w:rPr>
          <w:t>https://www.thenation.com/article/culture/charles-mills-thinks-theres-still-time-to-rescue-liberalism/</w:t>
        </w:r>
      </w:hyperlink>
      <w:r>
        <w:t>, dml)</w:t>
      </w:r>
    </w:p>
    <w:p w14:paraId="112752D4" w14:textId="77777777" w:rsidR="001F7E09" w:rsidRPr="00084E99" w:rsidRDefault="001F7E09" w:rsidP="001F7E09">
      <w:pPr>
        <w:rPr>
          <w:sz w:val="16"/>
        </w:rPr>
      </w:pPr>
      <w:r w:rsidRPr="00084E99">
        <w:rPr>
          <w:sz w:val="16"/>
        </w:rPr>
        <w:t xml:space="preserve">CM: </w:t>
      </w:r>
      <w:r w:rsidRPr="00084E99">
        <w:rPr>
          <w:rStyle w:val="StyleUnderline"/>
        </w:rPr>
        <w:t xml:space="preserve">Liberalism is attractive on both </w:t>
      </w:r>
      <w:r w:rsidRPr="00BB0F6F">
        <w:rPr>
          <w:rStyle w:val="Emphasis"/>
        </w:rPr>
        <w:t>principled</w:t>
      </w:r>
      <w:r w:rsidRPr="00084E99">
        <w:rPr>
          <w:rStyle w:val="StyleUnderline"/>
        </w:rPr>
        <w:t xml:space="preserve"> and </w:t>
      </w:r>
      <w:r w:rsidRPr="00BB0F6F">
        <w:rPr>
          <w:rStyle w:val="Emphasis"/>
        </w:rPr>
        <w:t>strategic</w:t>
      </w:r>
      <w:r w:rsidRPr="00084E99">
        <w:rPr>
          <w:rStyle w:val="StyleUnderline"/>
        </w:rPr>
        <w:t xml:space="preserve"> grounds</w:t>
      </w:r>
      <w:r w:rsidRPr="00084E99">
        <w:rPr>
          <w:sz w:val="16"/>
        </w:rPr>
        <w:t xml:space="preserve">. You’re completely right, of course, about </w:t>
      </w:r>
      <w:r w:rsidRPr="00084E99">
        <w:rPr>
          <w:rStyle w:val="StyleUnderline"/>
        </w:rPr>
        <w:t xml:space="preserve">the </w:t>
      </w:r>
      <w:r w:rsidRPr="00DC056C">
        <w:rPr>
          <w:rStyle w:val="Emphasis"/>
          <w:highlight w:val="yellow"/>
        </w:rPr>
        <w:t>failures</w:t>
      </w:r>
      <w:r w:rsidRPr="00DC056C">
        <w:rPr>
          <w:rStyle w:val="StyleUnderline"/>
          <w:highlight w:val="yellow"/>
        </w:rPr>
        <w:t xml:space="preserve"> of</w:t>
      </w:r>
      <w:r w:rsidRPr="00084E99">
        <w:rPr>
          <w:rStyle w:val="StyleUnderline"/>
        </w:rPr>
        <w:t xml:space="preserve"> actual historical </w:t>
      </w:r>
      <w:r w:rsidRPr="00DC056C">
        <w:rPr>
          <w:rStyle w:val="StyleUnderline"/>
          <w:highlight w:val="yellow"/>
        </w:rPr>
        <w:t>liberalism</w:t>
      </w:r>
      <w:r w:rsidRPr="00084E99">
        <w:rPr>
          <w:sz w:val="16"/>
        </w:rPr>
        <w:t xml:space="preserve">, which </w:t>
      </w:r>
      <w:r w:rsidRPr="000D6D35">
        <w:rPr>
          <w:rStyle w:val="StyleUnderline"/>
        </w:rPr>
        <w:t xml:space="preserve">are </w:t>
      </w:r>
      <w:r w:rsidRPr="000D6D35">
        <w:rPr>
          <w:rStyle w:val="Emphasis"/>
        </w:rPr>
        <w:t>manifest</w:t>
      </w:r>
      <w:r w:rsidRPr="000D6D35">
        <w:rPr>
          <w:rStyle w:val="StyleUnderline"/>
        </w:rPr>
        <w:t>,</w:t>
      </w:r>
      <w:r w:rsidRPr="00084E99">
        <w:rPr>
          <w:rStyle w:val="StyleUnderline"/>
        </w:rPr>
        <w:t xml:space="preserve"> indeed </w:t>
      </w:r>
      <w:r w:rsidRPr="00BB0F6F">
        <w:rPr>
          <w:rStyle w:val="Emphasis"/>
        </w:rPr>
        <w:t>ubiquitous</w:t>
      </w:r>
      <w:r w:rsidRPr="00084E99">
        <w:rPr>
          <w:rStyle w:val="StyleUnderline"/>
        </w:rPr>
        <w:t xml:space="preserve">, all around us. But what is the </w:t>
      </w:r>
      <w:r w:rsidRPr="00BB0F6F">
        <w:rPr>
          <w:rStyle w:val="Emphasis"/>
        </w:rPr>
        <w:t>source</w:t>
      </w:r>
      <w:r w:rsidRPr="00084E99">
        <w:rPr>
          <w:rStyle w:val="StyleUnderline"/>
        </w:rPr>
        <w:t xml:space="preserve"> of these failures? If liberalism has never lived up to its</w:t>
      </w:r>
      <w:r w:rsidRPr="00084E99">
        <w:rPr>
          <w:sz w:val="16"/>
        </w:rPr>
        <w:t xml:space="preserve"> ostensible principles and </w:t>
      </w:r>
      <w:r w:rsidRPr="00084E99">
        <w:rPr>
          <w:rStyle w:val="StyleUnderline"/>
        </w:rPr>
        <w:t>values</w:t>
      </w:r>
      <w:r w:rsidRPr="00084E99">
        <w:rPr>
          <w:sz w:val="16"/>
        </w:rPr>
        <w:t xml:space="preserve">, </w:t>
      </w:r>
      <w:r w:rsidRPr="00084E99">
        <w:rPr>
          <w:rStyle w:val="StyleUnderline"/>
        </w:rPr>
        <w:t xml:space="preserve">that </w:t>
      </w:r>
      <w:r w:rsidRPr="00DC056C">
        <w:rPr>
          <w:rStyle w:val="Emphasis"/>
          <w:highlight w:val="yellow"/>
        </w:rPr>
        <w:t>goes no way</w:t>
      </w:r>
      <w:r w:rsidRPr="00DC056C">
        <w:rPr>
          <w:rStyle w:val="StyleUnderline"/>
          <w:highlight w:val="yellow"/>
        </w:rPr>
        <w:t xml:space="preserve"> in proving that the</w:t>
      </w:r>
      <w:r w:rsidRPr="00084E99">
        <w:rPr>
          <w:sz w:val="16"/>
        </w:rPr>
        <w:t xml:space="preserve"> principles and </w:t>
      </w:r>
      <w:r w:rsidRPr="00DC056C">
        <w:rPr>
          <w:rStyle w:val="StyleUnderline"/>
          <w:highlight w:val="yellow"/>
        </w:rPr>
        <w:t xml:space="preserve">values are </w:t>
      </w:r>
      <w:r w:rsidRPr="00DC056C">
        <w:rPr>
          <w:rStyle w:val="Emphasis"/>
          <w:highlight w:val="yellow"/>
        </w:rPr>
        <w:t>themselves unattractive</w:t>
      </w:r>
      <w:r w:rsidRPr="00084E99">
        <w:rPr>
          <w:sz w:val="16"/>
        </w:rPr>
        <w:t xml:space="preserve"> ones. </w:t>
      </w:r>
      <w:r w:rsidRPr="00084E99">
        <w:rPr>
          <w:rStyle w:val="StyleUnderline"/>
        </w:rPr>
        <w:t>The</w:t>
      </w:r>
      <w:r w:rsidRPr="00084E99">
        <w:rPr>
          <w:sz w:val="16"/>
        </w:rPr>
        <w:t xml:space="preserve"> illuminating </w:t>
      </w:r>
      <w:r w:rsidRPr="00084E99">
        <w:rPr>
          <w:rStyle w:val="StyleUnderline"/>
        </w:rPr>
        <w:t xml:space="preserve">way to </w:t>
      </w:r>
      <w:r w:rsidRPr="00DC056C">
        <w:rPr>
          <w:rStyle w:val="StyleUnderline"/>
          <w:highlight w:val="yellow"/>
        </w:rPr>
        <w:t>understand</w:t>
      </w:r>
      <w:r w:rsidRPr="00084E99">
        <w:rPr>
          <w:rStyle w:val="StyleUnderline"/>
        </w:rPr>
        <w:t xml:space="preserve"> these </w:t>
      </w:r>
      <w:r w:rsidRPr="00DC056C">
        <w:rPr>
          <w:rStyle w:val="StyleUnderline"/>
          <w:highlight w:val="yellow"/>
        </w:rPr>
        <w:t>violations of</w:t>
      </w:r>
      <w:r w:rsidRPr="00084E99">
        <w:rPr>
          <w:rStyle w:val="StyleUnderline"/>
        </w:rPr>
        <w:t xml:space="preserve"> (ideal) </w:t>
      </w:r>
      <w:r w:rsidRPr="00DC056C">
        <w:rPr>
          <w:rStyle w:val="StyleUnderline"/>
          <w:highlight w:val="yellow"/>
        </w:rPr>
        <w:t>liberal norms</w:t>
      </w:r>
      <w:r w:rsidRPr="00084E99">
        <w:rPr>
          <w:sz w:val="16"/>
        </w:rPr>
        <w:t xml:space="preserve">, I suggest in the book, </w:t>
      </w:r>
      <w:r w:rsidRPr="00084E99">
        <w:rPr>
          <w:rStyle w:val="StyleUnderline"/>
        </w:rPr>
        <w:t xml:space="preserve">is </w:t>
      </w:r>
      <w:r w:rsidRPr="00DC056C">
        <w:rPr>
          <w:rStyle w:val="Emphasis"/>
          <w:highlight w:val="yellow"/>
        </w:rPr>
        <w:t>not</w:t>
      </w:r>
      <w:r w:rsidRPr="00DC056C">
        <w:rPr>
          <w:rStyle w:val="StyleUnderline"/>
          <w:highlight w:val="yellow"/>
        </w:rPr>
        <w:t xml:space="preserve"> as</w:t>
      </w:r>
      <w:r w:rsidRPr="00084E99">
        <w:rPr>
          <w:rStyle w:val="StyleUnderline"/>
        </w:rPr>
        <w:t xml:space="preserve"> the consequence of </w:t>
      </w:r>
      <w:r w:rsidRPr="00DC056C">
        <w:rPr>
          <w:rStyle w:val="StyleUnderline"/>
          <w:highlight w:val="yellow"/>
        </w:rPr>
        <w:t xml:space="preserve">an </w:t>
      </w:r>
      <w:r w:rsidRPr="00DC056C">
        <w:rPr>
          <w:rStyle w:val="Emphasis"/>
          <w:highlight w:val="yellow"/>
        </w:rPr>
        <w:t>intrinsic</w:t>
      </w:r>
      <w:r w:rsidRPr="00BB0F6F">
        <w:rPr>
          <w:rStyle w:val="Emphasis"/>
        </w:rPr>
        <w:t>ally self-undermining</w:t>
      </w:r>
      <w:r w:rsidRPr="00084E99">
        <w:rPr>
          <w:rStyle w:val="StyleUnderline"/>
        </w:rPr>
        <w:t xml:space="preserve"> “</w:t>
      </w:r>
      <w:r w:rsidRPr="00DC056C">
        <w:rPr>
          <w:rStyle w:val="StyleUnderline"/>
          <w:highlight w:val="yellow"/>
        </w:rPr>
        <w:t>illiberalizing” dynamic</w:t>
      </w:r>
      <w:r w:rsidRPr="00084E99">
        <w:rPr>
          <w:rStyle w:val="StyleUnderline"/>
        </w:rPr>
        <w:t xml:space="preserve"> within liberalism </w:t>
      </w:r>
      <w:r w:rsidRPr="00DC056C">
        <w:rPr>
          <w:rStyle w:val="StyleUnderline"/>
          <w:highlight w:val="yellow"/>
        </w:rPr>
        <w:t>but</w:t>
      </w:r>
      <w:r w:rsidRPr="00084E99">
        <w:rPr>
          <w:rStyle w:val="StyleUnderline"/>
        </w:rPr>
        <w:t xml:space="preserve"> rather as a manifestation of the </w:t>
      </w:r>
      <w:r w:rsidRPr="00DC056C">
        <w:rPr>
          <w:rStyle w:val="StyleUnderline"/>
          <w:highlight w:val="yellow"/>
        </w:rPr>
        <w:t>corrupting results</w:t>
      </w:r>
      <w:r w:rsidRPr="00084E99">
        <w:rPr>
          <w:rStyle w:val="StyleUnderline"/>
        </w:rPr>
        <w:t xml:space="preserve"> of </w:t>
      </w:r>
      <w:r w:rsidRPr="00BB0F6F">
        <w:rPr>
          <w:rStyle w:val="Emphasis"/>
        </w:rPr>
        <w:t>group power</w:t>
      </w:r>
      <w:r w:rsidRPr="00084E99">
        <w:rPr>
          <w:sz w:val="16"/>
        </w:rPr>
        <w:t>, whether of the privileged classes, men, or the dominant race, for liberal theory and practice. Hence the creation of a bourgeois, patriarchal, or racial liberalism (usually all three combined, of course).</w:t>
      </w:r>
    </w:p>
    <w:p w14:paraId="2CA14FC1" w14:textId="77777777" w:rsidR="001F7E09" w:rsidRPr="00084E99" w:rsidRDefault="001F7E09" w:rsidP="001F7E09">
      <w:pPr>
        <w:rPr>
          <w:sz w:val="16"/>
        </w:rPr>
      </w:pPr>
      <w:r w:rsidRPr="00084E99">
        <w:rPr>
          <w:rStyle w:val="StyleUnderline"/>
        </w:rPr>
        <w:t xml:space="preserve">But </w:t>
      </w:r>
      <w:r w:rsidRPr="00DC056C">
        <w:rPr>
          <w:rStyle w:val="StyleUnderline"/>
          <w:highlight w:val="yellow"/>
        </w:rPr>
        <w:t xml:space="preserve">we can appeal to the </w:t>
      </w:r>
      <w:r w:rsidRPr="00DC056C">
        <w:rPr>
          <w:rStyle w:val="Emphasis"/>
          <w:highlight w:val="yellow"/>
        </w:rPr>
        <w:t>idealized</w:t>
      </w:r>
      <w:r w:rsidRPr="00084E99">
        <w:rPr>
          <w:rStyle w:val="StyleUnderline"/>
        </w:rPr>
        <w:t xml:space="preserve">, </w:t>
      </w:r>
      <w:r w:rsidRPr="003C01BF">
        <w:rPr>
          <w:rStyle w:val="Emphasis"/>
        </w:rPr>
        <w:t>non-group-restricted</w:t>
      </w:r>
      <w:r w:rsidRPr="00084E99">
        <w:rPr>
          <w:rStyle w:val="StyleUnderline"/>
        </w:rPr>
        <w:t xml:space="preserve"> </w:t>
      </w:r>
      <w:r w:rsidRPr="000D6D35">
        <w:rPr>
          <w:rStyle w:val="StyleUnderline"/>
        </w:rPr>
        <w:t>versions</w:t>
      </w:r>
      <w:r w:rsidRPr="00084E99">
        <w:rPr>
          <w:rStyle w:val="StyleUnderline"/>
        </w:rPr>
        <w:t xml:space="preserve"> of </w:t>
      </w:r>
      <w:r w:rsidRPr="00DC056C">
        <w:rPr>
          <w:rStyle w:val="StyleUnderline"/>
          <w:highlight w:val="yellow"/>
        </w:rPr>
        <w:t>liberal</w:t>
      </w:r>
      <w:r w:rsidRPr="00084E99">
        <w:rPr>
          <w:rStyle w:val="StyleUnderline"/>
        </w:rPr>
        <w:t xml:space="preserve"> principles and </w:t>
      </w:r>
      <w:r w:rsidRPr="00DC056C">
        <w:rPr>
          <w:rStyle w:val="StyleUnderline"/>
          <w:highlight w:val="yellow"/>
        </w:rPr>
        <w:t xml:space="preserve">values to </w:t>
      </w:r>
      <w:r w:rsidRPr="00DC056C">
        <w:rPr>
          <w:rStyle w:val="Emphasis"/>
          <w:highlight w:val="yellow"/>
        </w:rPr>
        <w:t>critique</w:t>
      </w:r>
      <w:r w:rsidRPr="00DC056C">
        <w:rPr>
          <w:rStyle w:val="StyleUnderline"/>
          <w:highlight w:val="yellow"/>
        </w:rPr>
        <w:t xml:space="preserve"> the exclusionary versions</w:t>
      </w:r>
      <w:r w:rsidRPr="00084E99">
        <w:rPr>
          <w:sz w:val="16"/>
        </w:rPr>
        <w:t xml:space="preserve">—indeed, </w:t>
      </w:r>
      <w:r w:rsidRPr="00DC056C">
        <w:rPr>
          <w:rStyle w:val="StyleUnderline"/>
          <w:highlight w:val="yellow"/>
        </w:rPr>
        <w:t>that is</w:t>
      </w:r>
      <w:r w:rsidRPr="003C01BF">
        <w:rPr>
          <w:rStyle w:val="StyleUnderline"/>
        </w:rPr>
        <w:t xml:space="preserve"> precisely </w:t>
      </w:r>
      <w:r w:rsidRPr="00DC056C">
        <w:rPr>
          <w:rStyle w:val="StyleUnderline"/>
          <w:highlight w:val="yellow"/>
        </w:rPr>
        <w:t xml:space="preserve">what </w:t>
      </w:r>
      <w:r w:rsidRPr="00DC056C">
        <w:rPr>
          <w:rStyle w:val="Emphasis"/>
          <w:highlight w:val="yellow"/>
        </w:rPr>
        <w:t>most</w:t>
      </w:r>
      <w:r w:rsidRPr="00084E99">
        <w:rPr>
          <w:sz w:val="16"/>
        </w:rPr>
        <w:t xml:space="preserve"> American </w:t>
      </w:r>
      <w:r w:rsidRPr="00DC056C">
        <w:rPr>
          <w:rStyle w:val="Emphasis"/>
          <w:highlight w:val="yellow"/>
        </w:rPr>
        <w:t>progressive social movements</w:t>
      </w:r>
      <w:r w:rsidRPr="00DC056C">
        <w:rPr>
          <w:rStyle w:val="StyleUnderline"/>
          <w:highlight w:val="yellow"/>
        </w:rPr>
        <w:t xml:space="preserve"> have</w:t>
      </w:r>
      <w:r w:rsidRPr="00084E99">
        <w:rPr>
          <w:rStyle w:val="StyleUnderline"/>
        </w:rPr>
        <w:t xml:space="preserve"> historically </w:t>
      </w:r>
      <w:r w:rsidRPr="00DC056C">
        <w:rPr>
          <w:rStyle w:val="StyleUnderline"/>
          <w:highlight w:val="yellow"/>
        </w:rPr>
        <w:t>done</w:t>
      </w:r>
      <w:r w:rsidRPr="00084E99">
        <w:rPr>
          <w:rStyle w:val="StyleUnderline"/>
        </w:rPr>
        <w:t xml:space="preserve">. Particularly </w:t>
      </w:r>
      <w:r w:rsidRPr="000D6D35">
        <w:rPr>
          <w:rStyle w:val="StyleUnderline"/>
        </w:rPr>
        <w:t xml:space="preserve">at </w:t>
      </w:r>
      <w:r w:rsidRPr="00DC056C">
        <w:rPr>
          <w:rStyle w:val="StyleUnderline"/>
          <w:highlight w:val="yellow"/>
        </w:rPr>
        <w:t xml:space="preserve">the present </w:t>
      </w:r>
      <w:r w:rsidRPr="000D6D35">
        <w:rPr>
          <w:rStyle w:val="StyleUnderline"/>
        </w:rPr>
        <w:t xml:space="preserve">time of authoritarian ethnonationalism’s </w:t>
      </w:r>
      <w:r w:rsidRPr="00DC056C">
        <w:rPr>
          <w:rStyle w:val="StyleUnderline"/>
          <w:highlight w:val="yellow"/>
        </w:rPr>
        <w:t>attack on liberal norms</w:t>
      </w:r>
      <w:r w:rsidRPr="00084E99">
        <w:rPr>
          <w:rStyle w:val="StyleUnderline"/>
        </w:rPr>
        <w:t xml:space="preserve">, it </w:t>
      </w:r>
      <w:r w:rsidRPr="00DC056C">
        <w:rPr>
          <w:rStyle w:val="StyleUnderline"/>
          <w:highlight w:val="yellow"/>
        </w:rPr>
        <w:t>is</w:t>
      </w:r>
      <w:r w:rsidRPr="00084E99">
        <w:rPr>
          <w:rStyle w:val="StyleUnderline"/>
        </w:rPr>
        <w:t xml:space="preserve"> </w:t>
      </w:r>
      <w:r w:rsidRPr="003C01BF">
        <w:rPr>
          <w:rStyle w:val="Emphasis"/>
        </w:rPr>
        <w:t xml:space="preserve">all the more </w:t>
      </w:r>
      <w:r w:rsidRPr="00DC056C">
        <w:rPr>
          <w:rStyle w:val="Emphasis"/>
          <w:highlight w:val="yellow"/>
        </w:rPr>
        <w:t>reason</w:t>
      </w:r>
      <w:r w:rsidRPr="00DC056C">
        <w:rPr>
          <w:rStyle w:val="StyleUnderline"/>
          <w:highlight w:val="yellow"/>
        </w:rPr>
        <w:t xml:space="preserve"> to affirm them</w:t>
      </w:r>
      <w:r w:rsidRPr="00084E99">
        <w:rPr>
          <w:sz w:val="16"/>
        </w:rPr>
        <w:t xml:space="preserve">. Moreover, liberalism as I understand </w:t>
      </w:r>
      <w:r w:rsidRPr="00084E99">
        <w:rPr>
          <w:rStyle w:val="StyleUnderline"/>
        </w:rPr>
        <w:t xml:space="preserve">it is </w:t>
      </w:r>
      <w:r w:rsidRPr="003C01BF">
        <w:rPr>
          <w:rStyle w:val="Emphasis"/>
        </w:rPr>
        <w:t>certainly not committed</w:t>
      </w:r>
      <w:r w:rsidRPr="00084E99">
        <w:rPr>
          <w:rStyle w:val="StyleUnderline"/>
        </w:rPr>
        <w:t xml:space="preserve"> to an opposition to socialism in the social democratic sense</w:t>
      </w:r>
      <w:r w:rsidRPr="00084E99">
        <w:rPr>
          <w:sz w:val="16"/>
        </w:rPr>
        <w:t xml:space="preserve">—arguably, </w:t>
      </w:r>
      <w:r w:rsidRPr="003C01BF">
        <w:rPr>
          <w:rStyle w:val="Emphasis"/>
        </w:rPr>
        <w:t>that’s just left-liberalism</w:t>
      </w:r>
      <w:r w:rsidRPr="00084E99">
        <w:rPr>
          <w:sz w:val="16"/>
        </w:rPr>
        <w:t>.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437D768E" w14:textId="77777777" w:rsidR="001F7E09" w:rsidRPr="00084E99" w:rsidRDefault="001F7E09" w:rsidP="001F7E09">
      <w:pPr>
        <w:rPr>
          <w:sz w:val="16"/>
        </w:rPr>
      </w:pPr>
      <w:r w:rsidRPr="00084E99">
        <w:rPr>
          <w:sz w:val="16"/>
        </w:rPr>
        <w:t xml:space="preserve">As for the strategic reasons: </w:t>
      </w:r>
      <w:r w:rsidRPr="00DC056C">
        <w:rPr>
          <w:rStyle w:val="StyleUnderline"/>
          <w:highlight w:val="yellow"/>
        </w:rPr>
        <w:t>Liberalism</w:t>
      </w:r>
      <w:r w:rsidRPr="00084E99">
        <w:rPr>
          <w:sz w:val="16"/>
        </w:rPr>
        <w:t xml:space="preserve"> (in the broad-spectrum sense that includes right-wing “classical” liberals) </w:t>
      </w:r>
      <w:r w:rsidRPr="00DC056C">
        <w:rPr>
          <w:rStyle w:val="StyleUnderline"/>
          <w:highlight w:val="yellow"/>
        </w:rPr>
        <w:t>has</w:t>
      </w:r>
      <w:r w:rsidRPr="00084E99">
        <w:rPr>
          <w:sz w:val="16"/>
        </w:rPr>
        <w:t xml:space="preserve"> uncontroversially </w:t>
      </w:r>
      <w:r w:rsidRPr="00DC056C">
        <w:rPr>
          <w:rStyle w:val="StyleUnderline"/>
          <w:highlight w:val="yellow"/>
        </w:rPr>
        <w:t xml:space="preserve">been </w:t>
      </w:r>
      <w:r w:rsidRPr="000D6D35">
        <w:rPr>
          <w:rStyle w:val="StyleUnderline"/>
        </w:rPr>
        <w:t xml:space="preserve">the </w:t>
      </w:r>
      <w:r w:rsidRPr="00DC056C">
        <w:rPr>
          <w:rStyle w:val="Emphasis"/>
          <w:highlight w:val="yellow"/>
        </w:rPr>
        <w:t>dominant</w:t>
      </w:r>
      <w:r w:rsidRPr="003C01BF">
        <w:rPr>
          <w:rStyle w:val="Emphasis"/>
        </w:rPr>
        <w:t xml:space="preserve"> political </w:t>
      </w:r>
      <w:r w:rsidRPr="000D6D35">
        <w:rPr>
          <w:rStyle w:val="Emphasis"/>
        </w:rPr>
        <w:t>ideology</w:t>
      </w:r>
      <w:r w:rsidRPr="00084E99">
        <w:rPr>
          <w:rStyle w:val="StyleUnderline"/>
        </w:rPr>
        <w:t xml:space="preserve"> in US history</w:t>
      </w:r>
      <w:r w:rsidRPr="00084E99">
        <w:rPr>
          <w:sz w:val="16"/>
        </w:rPr>
        <w:t xml:space="preserve">, albeit in the restrictive incarnations just delineated. </w:t>
      </w:r>
      <w:r w:rsidRPr="00084E99">
        <w:rPr>
          <w:rStyle w:val="StyleUnderline"/>
        </w:rPr>
        <w:t xml:space="preserve">So in trying </w:t>
      </w:r>
      <w:r w:rsidRPr="00DC056C">
        <w:rPr>
          <w:rStyle w:val="StyleUnderline"/>
          <w:highlight w:val="yellow"/>
        </w:rPr>
        <w:t>to win</w:t>
      </w:r>
      <w:r w:rsidRPr="00084E99">
        <w:rPr>
          <w:rStyle w:val="StyleUnderline"/>
        </w:rPr>
        <w:t xml:space="preserve"> over </w:t>
      </w:r>
      <w:r w:rsidRPr="00DC056C">
        <w:rPr>
          <w:rStyle w:val="StyleUnderline"/>
          <w:highlight w:val="yellow"/>
        </w:rPr>
        <w:t xml:space="preserve">a </w:t>
      </w:r>
      <w:r w:rsidRPr="00DC056C">
        <w:rPr>
          <w:rStyle w:val="Emphasis"/>
          <w:highlight w:val="yellow"/>
        </w:rPr>
        <w:t>broad</w:t>
      </w:r>
      <w:r w:rsidRPr="003C01BF">
        <w:rPr>
          <w:rStyle w:val="Emphasis"/>
        </w:rPr>
        <w:t xml:space="preserve"> political </w:t>
      </w:r>
      <w:r w:rsidRPr="00DC056C">
        <w:rPr>
          <w:rStyle w:val="Emphasis"/>
          <w:highlight w:val="yellow"/>
        </w:rPr>
        <w:t>audience</w:t>
      </w:r>
      <w:r w:rsidRPr="00DC056C">
        <w:rPr>
          <w:rStyle w:val="StyleUnderline"/>
          <w:highlight w:val="yellow"/>
        </w:rPr>
        <w:t xml:space="preserve"> rather than </w:t>
      </w:r>
      <w:r w:rsidRPr="00DC056C">
        <w:rPr>
          <w:rStyle w:val="Emphasis"/>
          <w:highlight w:val="yellow"/>
        </w:rPr>
        <w:t>preach to the choir</w:t>
      </w:r>
      <w:r w:rsidRPr="00084E99">
        <w:rPr>
          <w:rStyle w:val="StyleUnderline"/>
        </w:rPr>
        <w:t>, as</w:t>
      </w:r>
      <w:r w:rsidRPr="00084E99">
        <w:rPr>
          <w:sz w:val="16"/>
        </w:rPr>
        <w:t xml:space="preserve"> I presume </w:t>
      </w:r>
      <w:r w:rsidRPr="00084E99">
        <w:rPr>
          <w:rStyle w:val="StyleUnderline"/>
        </w:rPr>
        <w:t xml:space="preserve">progressives </w:t>
      </w:r>
      <w:r w:rsidRPr="003C01BF">
        <w:rPr>
          <w:rStyle w:val="Emphasis"/>
        </w:rPr>
        <w:t>want to do</w:t>
      </w:r>
      <w:r w:rsidRPr="00084E99">
        <w:rPr>
          <w:rStyle w:val="StyleUnderline"/>
        </w:rPr>
        <w:t xml:space="preserve">, </w:t>
      </w:r>
      <w:r w:rsidRPr="00DC056C">
        <w:rPr>
          <w:rStyle w:val="StyleUnderline"/>
          <w:highlight w:val="yellow"/>
        </w:rPr>
        <w:t>one</w:t>
      </w:r>
      <w:r w:rsidRPr="00084E99">
        <w:rPr>
          <w:rStyle w:val="StyleUnderline"/>
        </w:rPr>
        <w:t xml:space="preserve"> immediately </w:t>
      </w:r>
      <w:r w:rsidRPr="00DC056C">
        <w:rPr>
          <w:rStyle w:val="StyleUnderline"/>
          <w:highlight w:val="yellow"/>
        </w:rPr>
        <w:t xml:space="preserve">has the </w:t>
      </w:r>
      <w:r w:rsidRPr="00DC056C">
        <w:rPr>
          <w:rStyle w:val="Emphasis"/>
          <w:highlight w:val="yellow"/>
        </w:rPr>
        <w:t>immense advantage</w:t>
      </w:r>
      <w:r w:rsidRPr="00DC056C">
        <w:rPr>
          <w:rStyle w:val="StyleUnderline"/>
          <w:highlight w:val="yellow"/>
        </w:rPr>
        <w:t xml:space="preserve"> of</w:t>
      </w:r>
      <w:r w:rsidRPr="00084E99">
        <w:rPr>
          <w:rStyle w:val="StyleUnderline"/>
        </w:rPr>
        <w:t xml:space="preserve"> invoking </w:t>
      </w:r>
      <w:r w:rsidRPr="00DC056C">
        <w:rPr>
          <w:rStyle w:val="StyleUnderline"/>
          <w:highlight w:val="yellow"/>
        </w:rPr>
        <w:t>the</w:t>
      </w:r>
      <w:r w:rsidRPr="00084E99">
        <w:rPr>
          <w:rStyle w:val="StyleUnderline"/>
        </w:rPr>
        <w:t xml:space="preserve"> political </w:t>
      </w:r>
      <w:r w:rsidRPr="00DC056C">
        <w:rPr>
          <w:rStyle w:val="StyleUnderline"/>
          <w:highlight w:val="yellow"/>
        </w:rPr>
        <w:t>ideology</w:t>
      </w:r>
      <w:r w:rsidRPr="00084E99">
        <w:rPr>
          <w:rStyle w:val="StyleUnderline"/>
        </w:rPr>
        <w:t xml:space="preserve"> nominally </w:t>
      </w:r>
      <w:r w:rsidRPr="00DC056C">
        <w:rPr>
          <w:rStyle w:val="StyleUnderline"/>
          <w:highlight w:val="yellow"/>
        </w:rPr>
        <w:t>endorsed by the majority</w:t>
      </w:r>
      <w:r w:rsidRPr="00084E99">
        <w:rPr>
          <w:rStyle w:val="StyleUnderline"/>
        </w:rPr>
        <w:t xml:space="preserve">. </w:t>
      </w:r>
      <w:r w:rsidRPr="00DC056C">
        <w:rPr>
          <w:rStyle w:val="StyleUnderline"/>
          <w:highlight w:val="yellow"/>
        </w:rPr>
        <w:t xml:space="preserve">You </w:t>
      </w:r>
      <w:r w:rsidRPr="00DC056C">
        <w:rPr>
          <w:rStyle w:val="Emphasis"/>
          <w:highlight w:val="yellow"/>
        </w:rPr>
        <w:t>don’t have to require</w:t>
      </w:r>
      <w:r w:rsidRPr="00DC056C">
        <w:rPr>
          <w:rStyle w:val="StyleUnderline"/>
          <w:highlight w:val="yellow"/>
        </w:rPr>
        <w:t xml:space="preserve"> them to</w:t>
      </w:r>
      <w:r w:rsidRPr="00084E99">
        <w:rPr>
          <w:rStyle w:val="StyleUnderline"/>
        </w:rPr>
        <w:t xml:space="preserve"> first </w:t>
      </w:r>
      <w:r w:rsidRPr="00DC056C">
        <w:rPr>
          <w:rStyle w:val="Emphasis"/>
          <w:highlight w:val="yellow"/>
        </w:rPr>
        <w:t>convert</w:t>
      </w:r>
      <w:r w:rsidRPr="00084E99">
        <w:rPr>
          <w:rStyle w:val="StyleUnderline"/>
        </w:rPr>
        <w:t xml:space="preserve"> to Marxism or Foucauldian-ism or whatever</w:t>
      </w:r>
      <w:r w:rsidRPr="00084E99">
        <w:rPr>
          <w:sz w:val="16"/>
        </w:rPr>
        <w:t xml:space="preserve">; you can just say, “If you’re a good liberal, you should support this.” </w:t>
      </w:r>
      <w:r w:rsidRPr="00084E99">
        <w:rPr>
          <w:rStyle w:val="StyleUnderline"/>
        </w:rPr>
        <w:t xml:space="preserve">That </w:t>
      </w:r>
      <w:r w:rsidRPr="003C01BF">
        <w:rPr>
          <w:rStyle w:val="Emphasis"/>
        </w:rPr>
        <w:t>doesn’t mean</w:t>
      </w:r>
      <w:r w:rsidRPr="003C01BF">
        <w:rPr>
          <w:rStyle w:val="StyleUnderline"/>
        </w:rPr>
        <w:t xml:space="preserve"> that you can’t get valuable insights</w:t>
      </w:r>
      <w:r w:rsidRPr="00084E99">
        <w:rPr>
          <w:rStyle w:val="StyleUnderline"/>
        </w:rPr>
        <w:t xml:space="preserve"> from Marx or Foucault</w:t>
      </w:r>
      <w:r w:rsidRPr="00084E99">
        <w:rPr>
          <w:sz w:val="16"/>
        </w:rPr>
        <w:t xml:space="preserve">, of course, </w:t>
      </w:r>
      <w:r w:rsidRPr="00084E99">
        <w:rPr>
          <w:rStyle w:val="StyleUnderline"/>
        </w:rPr>
        <w:t>but they are</w:t>
      </w:r>
      <w:r w:rsidRPr="00084E99">
        <w:rPr>
          <w:sz w:val="16"/>
        </w:rPr>
        <w:t xml:space="preserve"> ultimately </w:t>
      </w:r>
      <w:r w:rsidRPr="00084E99">
        <w:rPr>
          <w:rStyle w:val="StyleUnderline"/>
        </w:rPr>
        <w:t>going to have to be “</w:t>
      </w:r>
      <w:r w:rsidRPr="003C01BF">
        <w:rPr>
          <w:rStyle w:val="Emphasis"/>
        </w:rPr>
        <w:t>translated</w:t>
      </w:r>
      <w:r w:rsidRPr="00084E99">
        <w:rPr>
          <w:rStyle w:val="StyleUnderline"/>
        </w:rPr>
        <w:t>” into a liberal framework</w:t>
      </w:r>
      <w:r w:rsidRPr="00084E99">
        <w:rPr>
          <w:sz w:val="16"/>
        </w:rPr>
        <w:t>.</w:t>
      </w:r>
    </w:p>
    <w:p w14:paraId="3F39FE74" w14:textId="77777777" w:rsidR="001F7E09" w:rsidRPr="00084E99" w:rsidRDefault="001F7E09" w:rsidP="001F7E09">
      <w:pPr>
        <w:rPr>
          <w:sz w:val="16"/>
        </w:rPr>
      </w:pPr>
      <w:r w:rsidRPr="00084E99">
        <w:rPr>
          <w:sz w:val="16"/>
        </w:rPr>
        <w:t xml:space="preserve">And insofar as </w:t>
      </w:r>
      <w:r w:rsidRPr="00DC056C">
        <w:rPr>
          <w:rStyle w:val="StyleUnderline"/>
          <w:highlight w:val="yellow"/>
        </w:rPr>
        <w:t xml:space="preserve">legal change will be </w:t>
      </w:r>
      <w:r w:rsidRPr="00DC056C">
        <w:rPr>
          <w:rStyle w:val="Emphasis"/>
          <w:highlight w:val="yellow"/>
        </w:rPr>
        <w:t>crucial for progressive</w:t>
      </w:r>
      <w:r w:rsidRPr="003C01BF">
        <w:rPr>
          <w:rStyle w:val="Emphasis"/>
        </w:rPr>
        <w:t xml:space="preserve"> structural </w:t>
      </w:r>
      <w:r w:rsidRPr="00DC056C">
        <w:rPr>
          <w:rStyle w:val="Emphasis"/>
          <w:highlight w:val="yellow"/>
        </w:rPr>
        <w:t>reform</w:t>
      </w:r>
      <w:r w:rsidRPr="00084E99">
        <w:rPr>
          <w:rStyle w:val="StyleUnderline"/>
        </w:rPr>
        <w:t>—</w:t>
      </w:r>
      <w:r w:rsidRPr="00DC056C">
        <w:rPr>
          <w:rStyle w:val="Emphasis"/>
          <w:highlight w:val="yellow"/>
        </w:rPr>
        <w:t>necessary</w:t>
      </w:r>
      <w:r w:rsidRPr="00DC056C">
        <w:rPr>
          <w:rStyle w:val="StyleUnderline"/>
          <w:highlight w:val="yellow"/>
        </w:rPr>
        <w:t xml:space="preserve"> if not </w:t>
      </w:r>
      <w:r w:rsidRPr="00DC056C">
        <w:rPr>
          <w:rStyle w:val="Emphasis"/>
          <w:highlight w:val="yellow"/>
        </w:rPr>
        <w:t>sufficient</w:t>
      </w:r>
      <w:r w:rsidRPr="00084E99">
        <w:rPr>
          <w:rStyle w:val="StyleUnderline"/>
        </w:rPr>
        <w:t xml:space="preserve">—need I make the </w:t>
      </w:r>
      <w:r w:rsidRPr="003C01BF">
        <w:rPr>
          <w:rStyle w:val="Emphasis"/>
        </w:rPr>
        <w:t>obvious point</w:t>
      </w:r>
      <w:r w:rsidRPr="00084E99">
        <w:rPr>
          <w:rStyle w:val="StyleUnderline"/>
        </w:rPr>
        <w:t xml:space="preserve"> that</w:t>
      </w:r>
      <w:r w:rsidRPr="00084E99">
        <w:rPr>
          <w:sz w:val="16"/>
        </w:rPr>
        <w:t xml:space="preserve"> the American and broader Western </w:t>
      </w:r>
      <w:r w:rsidRPr="00084E99">
        <w:rPr>
          <w:rStyle w:val="StyleUnderline"/>
        </w:rPr>
        <w:t xml:space="preserve">juridical systems are </w:t>
      </w:r>
      <w:r w:rsidRPr="003C01BF">
        <w:rPr>
          <w:rStyle w:val="Emphasis"/>
        </w:rPr>
        <w:t>founded</w:t>
      </w:r>
      <w:r w:rsidRPr="00084E99">
        <w:rPr>
          <w:rStyle w:val="StyleUnderline"/>
        </w:rPr>
        <w:t xml:space="preserve"> on liberal principles and assumptions?</w:t>
      </w:r>
      <w:r w:rsidRPr="00084E99">
        <w:rPr>
          <w:sz w:val="16"/>
        </w:rPr>
        <w:t xml:space="preserve"> The “</w:t>
      </w:r>
      <w:r w:rsidRPr="00DC056C">
        <w:rPr>
          <w:rStyle w:val="Emphasis"/>
          <w:highlight w:val="yellow"/>
        </w:rPr>
        <w:t>Black radical liberalism</w:t>
      </w:r>
      <w:r w:rsidRPr="00084E99">
        <w:rPr>
          <w:sz w:val="16"/>
        </w:rPr>
        <w:t xml:space="preserve">” I am advocating </w:t>
      </w:r>
      <w:r w:rsidRPr="00084E99">
        <w:rPr>
          <w:rStyle w:val="StyleUnderline"/>
        </w:rPr>
        <w:t>will</w:t>
      </w:r>
      <w:r w:rsidRPr="00084E99">
        <w:rPr>
          <w:sz w:val="16"/>
        </w:rPr>
        <w:t xml:space="preserve"> thus </w:t>
      </w:r>
      <w:r w:rsidRPr="00084E99">
        <w:rPr>
          <w:rStyle w:val="StyleUnderline"/>
        </w:rPr>
        <w:t xml:space="preserve">be able to </w:t>
      </w:r>
      <w:r w:rsidRPr="00DC056C">
        <w:rPr>
          <w:rStyle w:val="Emphasis"/>
          <w:highlight w:val="yellow"/>
        </w:rPr>
        <w:t>engage</w:t>
      </w:r>
      <w:r w:rsidRPr="003C01BF">
        <w:rPr>
          <w:rStyle w:val="Emphasis"/>
        </w:rPr>
        <w:t xml:space="preserve"> directly</w:t>
      </w:r>
      <w:r w:rsidRPr="00084E99">
        <w:rPr>
          <w:rStyle w:val="StyleUnderline"/>
        </w:rPr>
        <w:t xml:space="preserve"> </w:t>
      </w:r>
      <w:r w:rsidRPr="00DC056C">
        <w:rPr>
          <w:rStyle w:val="StyleUnderline"/>
          <w:highlight w:val="yellow"/>
        </w:rPr>
        <w:t>with</w:t>
      </w:r>
      <w:r w:rsidRPr="00084E99">
        <w:rPr>
          <w:rStyle w:val="StyleUnderline"/>
        </w:rPr>
        <w:t xml:space="preserve"> its </w:t>
      </w:r>
      <w:r w:rsidRPr="00DC056C">
        <w:rPr>
          <w:rStyle w:val="StyleUnderline"/>
          <w:highlight w:val="yellow"/>
        </w:rPr>
        <w:t>conservative</w:t>
      </w:r>
      <w:r w:rsidRPr="00084E99">
        <w:rPr>
          <w:rStyle w:val="StyleUnderline"/>
        </w:rPr>
        <w:t xml:space="preserve"> juristic </w:t>
      </w:r>
      <w:r w:rsidRPr="00DC056C">
        <w:rPr>
          <w:rStyle w:val="StyleUnderline"/>
          <w:highlight w:val="yellow"/>
        </w:rPr>
        <w:t>opponents in a way that nonliberal</w:t>
      </w:r>
      <w:r w:rsidRPr="00084E99">
        <w:rPr>
          <w:rStyle w:val="StyleUnderline"/>
        </w:rPr>
        <w:t xml:space="preserve"> political </w:t>
      </w:r>
      <w:r w:rsidRPr="00DC056C">
        <w:rPr>
          <w:rStyle w:val="StyleUnderline"/>
          <w:highlight w:val="yellow"/>
        </w:rPr>
        <w:t xml:space="preserve">ideologies will </w:t>
      </w:r>
      <w:r w:rsidRPr="00DC056C">
        <w:rPr>
          <w:rStyle w:val="Emphasis"/>
          <w:highlight w:val="yellow"/>
        </w:rPr>
        <w:t>not</w:t>
      </w:r>
      <w:r w:rsidRPr="00084E99">
        <w:rPr>
          <w:sz w:val="16"/>
        </w:rPr>
        <w:t xml:space="preserve">. The </w:t>
      </w:r>
      <w:r w:rsidRPr="00DC056C">
        <w:rPr>
          <w:rStyle w:val="StyleUnderline"/>
          <w:highlight w:val="yellow"/>
        </w:rPr>
        <w:t>Republicans</w:t>
      </w:r>
      <w:r w:rsidRPr="00084E99">
        <w:rPr>
          <w:sz w:val="16"/>
        </w:rPr>
        <w:t xml:space="preserve"> generally, and the Federalist Society specifically, </w:t>
      </w:r>
      <w:r w:rsidRPr="00DC056C">
        <w:rPr>
          <w:rStyle w:val="StyleUnderline"/>
          <w:highlight w:val="yellow"/>
        </w:rPr>
        <w:t>are</w:t>
      </w:r>
      <w:r w:rsidRPr="00084E99">
        <w:rPr>
          <w:sz w:val="16"/>
        </w:rPr>
        <w:t xml:space="preserve"> certainly </w:t>
      </w:r>
      <w:r w:rsidRPr="00DC056C">
        <w:rPr>
          <w:rStyle w:val="StyleUnderline"/>
          <w:highlight w:val="yellow"/>
        </w:rPr>
        <w:t xml:space="preserve">in </w:t>
      </w:r>
      <w:r w:rsidRPr="00DC056C">
        <w:rPr>
          <w:rStyle w:val="Emphasis"/>
          <w:highlight w:val="yellow"/>
        </w:rPr>
        <w:t>no doubt</w:t>
      </w:r>
      <w:r w:rsidRPr="00084E99">
        <w:rPr>
          <w:rStyle w:val="StyleUnderline"/>
        </w:rPr>
        <w:t xml:space="preserve"> themselves </w:t>
      </w:r>
      <w:r w:rsidRPr="00DC056C">
        <w:rPr>
          <w:rStyle w:val="StyleUnderline"/>
          <w:highlight w:val="yellow"/>
        </w:rPr>
        <w:t>about the importance of</w:t>
      </w:r>
      <w:r w:rsidRPr="00084E99">
        <w:rPr>
          <w:rStyle w:val="StyleUnderline"/>
        </w:rPr>
        <w:t xml:space="preserve"> fighting for particular </w:t>
      </w:r>
      <w:r w:rsidRPr="00DC056C">
        <w:rPr>
          <w:rStyle w:val="StyleUnderline"/>
          <w:highlight w:val="yellow"/>
        </w:rPr>
        <w:t>interpretations of</w:t>
      </w:r>
      <w:r w:rsidRPr="00084E99">
        <w:rPr>
          <w:rStyle w:val="StyleUnderline"/>
        </w:rPr>
        <w:t xml:space="preserve"> the Constitution and </w:t>
      </w:r>
      <w:r w:rsidRPr="00DC056C">
        <w:rPr>
          <w:rStyle w:val="StyleUnderline"/>
          <w:highlight w:val="yellow"/>
        </w:rPr>
        <w:t>the law</w:t>
      </w:r>
      <w:r w:rsidRPr="00084E99">
        <w:rPr>
          <w:sz w:val="16"/>
        </w:rPr>
        <w:t xml:space="preserve">, which is precisely why they </w:t>
      </w:r>
      <w:r w:rsidRPr="00084E99">
        <w:rPr>
          <w:sz w:val="16"/>
        </w:rPr>
        <w:lastRenderedPageBreak/>
        <w:t xml:space="preserve">set out years ago to gain control of the courts. </w:t>
      </w:r>
      <w:r w:rsidRPr="00084E99">
        <w:rPr>
          <w:rStyle w:val="StyleUnderline"/>
        </w:rPr>
        <w:t>Black rights</w:t>
      </w:r>
      <w:r w:rsidRPr="00084E99">
        <w:rPr>
          <w:sz w:val="16"/>
        </w:rPr>
        <w:t xml:space="preserve">, and nonwhite rights in general, </w:t>
      </w:r>
      <w:r w:rsidRPr="00084E99">
        <w:rPr>
          <w:rStyle w:val="StyleUnderline"/>
        </w:rPr>
        <w:t xml:space="preserve">will have to be advanced by </w:t>
      </w:r>
      <w:r w:rsidRPr="003C01BF">
        <w:rPr>
          <w:rStyle w:val="Emphasis"/>
        </w:rPr>
        <w:t>liberal arguments</w:t>
      </w:r>
      <w:r w:rsidRPr="00084E99">
        <w:rPr>
          <w:rStyle w:val="StyleUnderline"/>
        </w:rPr>
        <w:t xml:space="preserve"> and </w:t>
      </w:r>
      <w:r w:rsidRPr="003C01BF">
        <w:rPr>
          <w:rStyle w:val="Emphasis"/>
        </w:rPr>
        <w:t>liberal jurisprudence</w:t>
      </w:r>
      <w:r w:rsidRPr="00084E99">
        <w:rPr>
          <w:rStyle w:val="StyleUnderline"/>
        </w:rPr>
        <w:t xml:space="preserve"> in this </w:t>
      </w:r>
      <w:r w:rsidRPr="003C01BF">
        <w:rPr>
          <w:rStyle w:val="Emphasis"/>
        </w:rPr>
        <w:t>liberal</w:t>
      </w:r>
      <w:r w:rsidRPr="00084E99">
        <w:rPr>
          <w:sz w:val="16"/>
        </w:rPr>
        <w:t xml:space="preserve"> (in the broad sense) </w:t>
      </w:r>
      <w:r w:rsidRPr="003C01BF">
        <w:rPr>
          <w:rStyle w:val="Emphasis"/>
        </w:rPr>
        <w:t>arena</w:t>
      </w:r>
      <w:r w:rsidRPr="00084E99">
        <w:rPr>
          <w:sz w:val="16"/>
        </w:rPr>
        <w:t>.</w:t>
      </w:r>
    </w:p>
    <w:p w14:paraId="2EE36BF4" w14:textId="77777777" w:rsidR="001F7E09" w:rsidRPr="00084E99" w:rsidRDefault="001F7E09" w:rsidP="001F7E09">
      <w:pPr>
        <w:rPr>
          <w:sz w:val="16"/>
        </w:rPr>
      </w:pPr>
      <w:r w:rsidRPr="00084E99">
        <w:rPr>
          <w:sz w:val="16"/>
        </w:rPr>
        <w:t>DSJ: In a retrospective 2015 forum devoted to The Racial Contract in the journal Politics, Groups, and Identities, you issued a response to your critics which you entitled “The Racial Contract revisited: still unbroken after all these years.” What do you see as remaining fundamentally unbroken, and given your commitment to liberalism, what, if anything, has changed? What gives you hope?</w:t>
      </w:r>
    </w:p>
    <w:p w14:paraId="65B131E0" w14:textId="77777777" w:rsidR="001F7E09" w:rsidRPr="00084E99" w:rsidRDefault="001F7E09" w:rsidP="001F7E09">
      <w:pPr>
        <w:rPr>
          <w:sz w:val="16"/>
        </w:rPr>
      </w:pPr>
      <w:r w:rsidRPr="00084E99">
        <w:rPr>
          <w:sz w:val="16"/>
        </w:rPr>
        <w:t xml:space="preserve">CM: </w:t>
      </w:r>
      <w:r w:rsidRPr="00084E99">
        <w:rPr>
          <w:rStyle w:val="StyleUnderline"/>
        </w:rPr>
        <w:t>What I saw as unbroken</w:t>
      </w:r>
      <w:r w:rsidRPr="00084E99">
        <w:rPr>
          <w:sz w:val="16"/>
        </w:rPr>
        <w:t xml:space="preserve"> at the time </w:t>
      </w:r>
      <w:r w:rsidRPr="00084E99">
        <w:rPr>
          <w:rStyle w:val="StyleUnderline"/>
        </w:rPr>
        <w:t xml:space="preserve">was the continuing reality of </w:t>
      </w:r>
      <w:r w:rsidRPr="003C01BF">
        <w:rPr>
          <w:rStyle w:val="Emphasis"/>
        </w:rPr>
        <w:t>unjust structural white domination</w:t>
      </w:r>
      <w:r w:rsidRPr="00084E99">
        <w:rPr>
          <w:sz w:val="16"/>
        </w:rPr>
        <w:t xml:space="preserve"> and unjust structural white advantage, even in the final years of the Obama presidency. </w:t>
      </w:r>
      <w:r w:rsidRPr="00084E99">
        <w:rPr>
          <w:rStyle w:val="StyleUnderline"/>
        </w:rPr>
        <w:t>The racial contract can survive</w:t>
      </w:r>
      <w:r w:rsidRPr="00084E99">
        <w:rPr>
          <w:sz w:val="16"/>
        </w:rPr>
        <w:t xml:space="preserve"> such </w:t>
      </w:r>
      <w:r w:rsidRPr="003C01BF">
        <w:rPr>
          <w:rStyle w:val="Emphasis"/>
        </w:rPr>
        <w:t>changes of personnel</w:t>
      </w:r>
      <w:r w:rsidRPr="00084E99">
        <w:rPr>
          <w:rStyle w:val="StyleUnderline"/>
        </w:rPr>
        <w:t xml:space="preserve"> in governing circles</w:t>
      </w:r>
      <w:r w:rsidRPr="00084E99">
        <w:rPr>
          <w:sz w:val="16"/>
        </w:rPr>
        <w:t xml:space="preserve">; </w:t>
      </w:r>
      <w:r w:rsidRPr="00084E99">
        <w:rPr>
          <w:rStyle w:val="StyleUnderline"/>
        </w:rPr>
        <w:t xml:space="preserve">what </w:t>
      </w:r>
      <w:r w:rsidRPr="003C01BF">
        <w:rPr>
          <w:rStyle w:val="Emphasis"/>
        </w:rPr>
        <w:t>counts</w:t>
      </w:r>
      <w:r w:rsidRPr="00084E99">
        <w:rPr>
          <w:sz w:val="16"/>
        </w:rPr>
        <w:t xml:space="preserve">, as I’ve emphasized throughout, </w:t>
      </w:r>
      <w:r w:rsidRPr="00084E99">
        <w:rPr>
          <w:rStyle w:val="StyleUnderline"/>
        </w:rPr>
        <w:t xml:space="preserve">are the </w:t>
      </w:r>
      <w:r w:rsidRPr="003C01BF">
        <w:rPr>
          <w:rStyle w:val="Emphasis"/>
        </w:rPr>
        <w:t>structures</w:t>
      </w:r>
      <w:r w:rsidRPr="00084E99">
        <w:rPr>
          <w:rStyle w:val="StyleUnderline"/>
        </w:rPr>
        <w:t xml:space="preserve"> and </w:t>
      </w:r>
      <w:r w:rsidRPr="003C01BF">
        <w:rPr>
          <w:rStyle w:val="Emphasis"/>
        </w:rPr>
        <w:t>institutions</w:t>
      </w:r>
      <w:r w:rsidRPr="00084E99">
        <w:rPr>
          <w:sz w:val="16"/>
        </w:rPr>
        <w:t xml:space="preserve">. And I should stress that </w:t>
      </w:r>
      <w:r w:rsidRPr="00DC056C">
        <w:rPr>
          <w:rStyle w:val="StyleUnderline"/>
          <w:highlight w:val="yellow"/>
        </w:rPr>
        <w:t xml:space="preserve">liberalism is </w:t>
      </w:r>
      <w:r w:rsidRPr="00DC056C">
        <w:rPr>
          <w:rStyle w:val="Emphasis"/>
          <w:highlight w:val="yellow"/>
        </w:rPr>
        <w:t>not</w:t>
      </w:r>
      <w:r w:rsidRPr="00084E99">
        <w:rPr>
          <w:sz w:val="16"/>
        </w:rPr>
        <w:t xml:space="preserve">, in my reading, </w:t>
      </w:r>
      <w:r w:rsidRPr="00DC056C">
        <w:rPr>
          <w:rStyle w:val="Emphasis"/>
          <w:highlight w:val="yellow"/>
        </w:rPr>
        <w:t>committed</w:t>
      </w:r>
      <w:r w:rsidRPr="00DC056C">
        <w:rPr>
          <w:rStyle w:val="StyleUnderline"/>
          <w:highlight w:val="yellow"/>
        </w:rPr>
        <w:t xml:space="preserve"> to </w:t>
      </w:r>
      <w:r w:rsidRPr="0013233B">
        <w:rPr>
          <w:rStyle w:val="StyleUnderline"/>
        </w:rPr>
        <w:t xml:space="preserve">the </w:t>
      </w:r>
      <w:r w:rsidRPr="00DC056C">
        <w:rPr>
          <w:rStyle w:val="Emphasis"/>
          <w:highlight w:val="yellow"/>
        </w:rPr>
        <w:t>optimistic</w:t>
      </w:r>
      <w:r w:rsidRPr="00084E99">
        <w:rPr>
          <w:sz w:val="16"/>
        </w:rPr>
        <w:t xml:space="preserve"> Whig </w:t>
      </w:r>
      <w:r w:rsidRPr="00DC056C">
        <w:rPr>
          <w:rStyle w:val="Emphasis"/>
          <w:highlight w:val="yellow"/>
        </w:rPr>
        <w:t>progressivism</w:t>
      </w:r>
      <w:r w:rsidRPr="00084E99">
        <w:rPr>
          <w:rStyle w:val="StyleUnderline"/>
        </w:rPr>
        <w:t xml:space="preserve"> traditionally ascribed to it</w:t>
      </w:r>
      <w:r w:rsidRPr="00084E99">
        <w:rPr>
          <w:sz w:val="16"/>
        </w:rPr>
        <w:t>, especially when we need to think of it as predominantly a racialized liberalism historically.</w:t>
      </w:r>
    </w:p>
    <w:p w14:paraId="59D34E18" w14:textId="77777777" w:rsidR="001F7E09" w:rsidRPr="00153809" w:rsidRDefault="001F7E09" w:rsidP="001F7E09">
      <w:pPr>
        <w:rPr>
          <w:rStyle w:val="StyleUnderline"/>
        </w:rPr>
      </w:pPr>
      <w:r w:rsidRPr="00084E99">
        <w:rPr>
          <w:sz w:val="16"/>
        </w:rPr>
        <w:t xml:space="preserve">In my 2015 response, I cited a statistic mentioned by New York Times columnist Charles Blow that a 2011 survey had revealed that a majority of white Americans saw themselves as the primary victims of racial discrimination. Not an encouraging figure! But </w:t>
      </w:r>
      <w:r w:rsidRPr="00084E99">
        <w:rPr>
          <w:rStyle w:val="StyleUnderline"/>
        </w:rPr>
        <w:t>even before the Floyd killing, and before last summer’s huge multiracial demonstrations</w:t>
      </w:r>
      <w:r w:rsidRPr="00084E99">
        <w:rPr>
          <w:sz w:val="16"/>
        </w:rPr>
        <w:t xml:space="preserve">, such </w:t>
      </w:r>
      <w:r w:rsidRPr="00DC056C">
        <w:rPr>
          <w:rStyle w:val="StyleUnderline"/>
          <w:highlight w:val="yellow"/>
        </w:rPr>
        <w:t>white racial attitudes</w:t>
      </w:r>
      <w:r w:rsidRPr="00084E99">
        <w:rPr>
          <w:sz w:val="16"/>
        </w:rPr>
        <w:t xml:space="preserve"> had </w:t>
      </w:r>
      <w:r w:rsidRPr="00DC056C">
        <w:rPr>
          <w:rStyle w:val="Emphasis"/>
          <w:highlight w:val="yellow"/>
        </w:rPr>
        <w:t>shifted</w:t>
      </w:r>
      <w:r w:rsidRPr="00084E99">
        <w:rPr>
          <w:sz w:val="16"/>
        </w:rPr>
        <w:t xml:space="preserve">. So </w:t>
      </w:r>
      <w:r w:rsidRPr="00DC056C">
        <w:rPr>
          <w:rStyle w:val="StyleUnderline"/>
          <w:highlight w:val="yellow"/>
        </w:rPr>
        <w:t>that</w:t>
      </w:r>
      <w:r w:rsidRPr="00084E99">
        <w:rPr>
          <w:sz w:val="16"/>
        </w:rPr>
        <w:t xml:space="preserve"> is the </w:t>
      </w:r>
      <w:r w:rsidRPr="00084E99">
        <w:rPr>
          <w:rStyle w:val="StyleUnderline"/>
        </w:rPr>
        <w:t>kind of development</w:t>
      </w:r>
      <w:r w:rsidRPr="00084E99">
        <w:rPr>
          <w:sz w:val="16"/>
        </w:rPr>
        <w:t xml:space="preserve"> that </w:t>
      </w:r>
      <w:r w:rsidRPr="00DC056C">
        <w:rPr>
          <w:rStyle w:val="StyleUnderline"/>
          <w:highlight w:val="yellow"/>
        </w:rPr>
        <w:t xml:space="preserve">gives me </w:t>
      </w:r>
      <w:r w:rsidRPr="00DC056C">
        <w:rPr>
          <w:rStyle w:val="Emphasis"/>
          <w:highlight w:val="yellow"/>
        </w:rPr>
        <w:t>hope</w:t>
      </w:r>
      <w:r w:rsidRPr="00DC056C">
        <w:rPr>
          <w:rStyle w:val="StyleUnderline"/>
          <w:highlight w:val="yellow"/>
        </w:rPr>
        <w:t>,</w:t>
      </w:r>
      <w:r w:rsidRPr="00084E99">
        <w:rPr>
          <w:rStyle w:val="StyleUnderline"/>
        </w:rPr>
        <w:t xml:space="preserve"> along with the potentiality for</w:t>
      </w:r>
      <w:r w:rsidRPr="00084E99">
        <w:rPr>
          <w:sz w:val="16"/>
        </w:rPr>
        <w:t xml:space="preserve"> the huge </w:t>
      </w:r>
      <w:r w:rsidRPr="00084E99">
        <w:rPr>
          <w:rStyle w:val="StyleUnderline"/>
        </w:rPr>
        <w:t>wealth disparities</w:t>
      </w:r>
      <w:r w:rsidRPr="00084E99">
        <w:rPr>
          <w:sz w:val="16"/>
        </w:rPr>
        <w:t xml:space="preserve"> of the “New Gilded Age” </w:t>
      </w:r>
      <w:r w:rsidRPr="00DC056C">
        <w:rPr>
          <w:rStyle w:val="StyleUnderline"/>
          <w:highlight w:val="yellow"/>
        </w:rPr>
        <w:t>to create</w:t>
      </w:r>
      <w:r w:rsidRPr="00084E99">
        <w:rPr>
          <w:rStyle w:val="StyleUnderline"/>
        </w:rPr>
        <w:t xml:space="preserve"> the objective basis for </w:t>
      </w:r>
      <w:r w:rsidRPr="00DC056C">
        <w:rPr>
          <w:rStyle w:val="StyleUnderline"/>
          <w:highlight w:val="yellow"/>
        </w:rPr>
        <w:t xml:space="preserve">a </w:t>
      </w:r>
      <w:r w:rsidRPr="00DC056C">
        <w:rPr>
          <w:rStyle w:val="Emphasis"/>
          <w:highlight w:val="yellow"/>
        </w:rPr>
        <w:t>transracial class alliance</w:t>
      </w:r>
      <w:r w:rsidRPr="00084E99">
        <w:rPr>
          <w:rStyle w:val="StyleUnderline"/>
        </w:rPr>
        <w:t xml:space="preserve"> of the socially disadvantaged. But </w:t>
      </w:r>
      <w:r w:rsidRPr="00DC056C">
        <w:rPr>
          <w:rStyle w:val="StyleUnderline"/>
          <w:highlight w:val="yellow"/>
        </w:rPr>
        <w:t xml:space="preserve">a </w:t>
      </w:r>
      <w:r w:rsidRPr="00DC056C">
        <w:rPr>
          <w:rStyle w:val="Emphasis"/>
          <w:highlight w:val="yellow"/>
        </w:rPr>
        <w:t>nonzero chance of positive racial change</w:t>
      </w:r>
      <w:r w:rsidRPr="00084E99">
        <w:rPr>
          <w:rStyle w:val="StyleUnderline"/>
        </w:rPr>
        <w:t xml:space="preserve">, however small, </w:t>
      </w:r>
      <w:r w:rsidRPr="00DC056C">
        <w:rPr>
          <w:rStyle w:val="StyleUnderline"/>
          <w:highlight w:val="yellow"/>
        </w:rPr>
        <w:t>is</w:t>
      </w:r>
      <w:r w:rsidRPr="00084E99">
        <w:rPr>
          <w:rStyle w:val="StyleUnderline"/>
        </w:rPr>
        <w:t xml:space="preserve"> obviously going to be </w:t>
      </w:r>
      <w:r w:rsidRPr="00DC056C">
        <w:rPr>
          <w:rStyle w:val="Emphasis"/>
          <w:highlight w:val="yellow"/>
        </w:rPr>
        <w:t>diminished</w:t>
      </w:r>
      <w:r w:rsidRPr="00084E99">
        <w:rPr>
          <w:rStyle w:val="StyleUnderline"/>
        </w:rPr>
        <w:t xml:space="preserve"> even further </w:t>
      </w:r>
      <w:r w:rsidRPr="00DC056C">
        <w:rPr>
          <w:rStyle w:val="StyleUnderline"/>
          <w:highlight w:val="yellow"/>
        </w:rPr>
        <w:t>if one adopts</w:t>
      </w:r>
      <w:r w:rsidRPr="000D6D35">
        <w:rPr>
          <w:rStyle w:val="StyleUnderline"/>
        </w:rPr>
        <w:t xml:space="preserve"> a </w:t>
      </w:r>
      <w:r w:rsidRPr="000D6D35">
        <w:rPr>
          <w:rStyle w:val="Emphasis"/>
        </w:rPr>
        <w:t>political</w:t>
      </w:r>
      <w:r w:rsidRPr="003C01BF">
        <w:rPr>
          <w:rStyle w:val="Emphasis"/>
        </w:rPr>
        <w:t xml:space="preserve"> </w:t>
      </w:r>
      <w:r w:rsidRPr="00DC056C">
        <w:rPr>
          <w:rStyle w:val="Emphasis"/>
          <w:highlight w:val="yellow"/>
        </w:rPr>
        <w:t>quietism</w:t>
      </w:r>
      <w:r w:rsidRPr="00DC056C">
        <w:rPr>
          <w:rStyle w:val="StyleUnderline"/>
          <w:highlight w:val="yellow"/>
        </w:rPr>
        <w:t xml:space="preserve"> predicated on </w:t>
      </w:r>
      <w:r w:rsidRPr="00DC056C">
        <w:rPr>
          <w:rStyle w:val="Emphasis"/>
          <w:highlight w:val="yellow"/>
        </w:rPr>
        <w:t>assuming</w:t>
      </w:r>
      <w:r w:rsidRPr="003C01BF">
        <w:rPr>
          <w:rStyle w:val="Emphasis"/>
        </w:rPr>
        <w:t xml:space="preserve"> its </w:t>
      </w:r>
      <w:r w:rsidRPr="00DC056C">
        <w:rPr>
          <w:rStyle w:val="Emphasis"/>
          <w:highlight w:val="yellow"/>
        </w:rPr>
        <w:t>hopelessness in advance</w:t>
      </w:r>
      <w:r w:rsidRPr="00084E99">
        <w:rPr>
          <w:sz w:val="16"/>
        </w:rPr>
        <w:t>.</w:t>
      </w:r>
    </w:p>
    <w:p w14:paraId="1A67C1E4" w14:textId="77777777" w:rsidR="001F7E09" w:rsidRPr="007C5B6F" w:rsidRDefault="001F7E09" w:rsidP="001F7E09"/>
    <w:p w14:paraId="19861322" w14:textId="77777777" w:rsidR="001F7E09" w:rsidRPr="005D388F" w:rsidRDefault="001F7E09" w:rsidP="001F7E09"/>
    <w:p w14:paraId="4798C7E2" w14:textId="77777777" w:rsidR="001F7E09" w:rsidRPr="00D4436A" w:rsidRDefault="001F7E09" w:rsidP="001F7E09"/>
    <w:p w14:paraId="4B38FC59" w14:textId="77777777" w:rsidR="001F7E09" w:rsidRPr="00B414E2" w:rsidRDefault="001F7E09" w:rsidP="001F7E09">
      <w:pPr>
        <w:keepNext/>
        <w:keepLines/>
        <w:spacing w:before="200"/>
        <w:outlineLvl w:val="3"/>
        <w:rPr>
          <w:rFonts w:eastAsia="Malgun Gothic" w:cs="Times New Roman"/>
          <w:b/>
          <w:sz w:val="26"/>
        </w:rPr>
      </w:pPr>
      <w:r w:rsidRPr="00D326D9">
        <w:rPr>
          <w:rFonts w:eastAsia="Malgun Gothic" w:cs="Times New Roman"/>
          <w:b/>
          <w:iCs/>
          <w:sz w:val="26"/>
        </w:rPr>
        <w:t xml:space="preserve">The </w:t>
      </w:r>
      <w:r>
        <w:rPr>
          <w:rFonts w:eastAsia="Malgun Gothic" w:cs="Times New Roman"/>
          <w:b/>
          <w:iCs/>
          <w:sz w:val="26"/>
        </w:rPr>
        <w:t>B</w:t>
      </w:r>
      <w:r w:rsidRPr="00D326D9">
        <w:rPr>
          <w:rFonts w:eastAsia="Malgun Gothic" w:cs="Times New Roman"/>
          <w:b/>
          <w:iCs/>
          <w:sz w:val="26"/>
        </w:rPr>
        <w:t xml:space="preserve">lack Atlantic critical tradition demonstrates the possibilities of reclaiming humanism. Treating notions of </w:t>
      </w:r>
      <w:r w:rsidRPr="00D326D9">
        <w:rPr>
          <w:rFonts w:eastAsia="Malgun Gothic" w:cs="Times New Roman"/>
          <w:b/>
          <w:i/>
          <w:iCs/>
          <w:sz w:val="26"/>
        </w:rPr>
        <w:t>universalism</w:t>
      </w:r>
      <w:r w:rsidRPr="00D326D9">
        <w:rPr>
          <w:rFonts w:eastAsia="Malgun Gothic" w:cs="Times New Roman"/>
          <w:b/>
          <w:iCs/>
          <w:sz w:val="26"/>
        </w:rPr>
        <w:t xml:space="preserve"> and </w:t>
      </w:r>
      <w:r w:rsidRPr="00D326D9">
        <w:rPr>
          <w:rFonts w:eastAsia="Malgun Gothic" w:cs="Times New Roman"/>
          <w:b/>
          <w:i/>
          <w:iCs/>
          <w:sz w:val="26"/>
        </w:rPr>
        <w:t>humanism</w:t>
      </w:r>
      <w:r w:rsidRPr="00D326D9">
        <w:rPr>
          <w:rFonts w:eastAsia="Malgun Gothic" w:cs="Times New Roman"/>
          <w:b/>
          <w:iCs/>
          <w:sz w:val="26"/>
        </w:rPr>
        <w:t xml:space="preserve"> as endemic to Man cedes the terrain to imperialist scholarship. Supposedly European categories of political modernity belong as much to the African and Caribbean actors who coproduced them.</w:t>
      </w:r>
    </w:p>
    <w:p w14:paraId="6435B49A" w14:textId="77777777" w:rsidR="001F7E09" w:rsidRPr="00B414E2" w:rsidRDefault="001F7E09" w:rsidP="001F7E09">
      <w:pPr>
        <w:rPr>
          <w:rFonts w:eastAsia="Calibri"/>
        </w:rPr>
      </w:pPr>
      <w:r w:rsidRPr="00D326D9">
        <w:rPr>
          <w:rFonts w:eastAsia="Calibri"/>
        </w:rPr>
        <w:t xml:space="preserve">Gary </w:t>
      </w:r>
      <w:r w:rsidRPr="00E548EA">
        <w:rPr>
          <w:b/>
          <w:bCs/>
          <w:u w:val="single"/>
        </w:rPr>
        <w:t>WILDER</w:t>
      </w:r>
      <w:r w:rsidRPr="00D326D9">
        <w:rPr>
          <w:rFonts w:eastAsia="Calibri"/>
        </w:rPr>
        <w:t xml:space="preserve">, Associate Professor of Anthropology at The Graduate Center of the City University of New York </w:t>
      </w:r>
      <w:r w:rsidRPr="00E548EA">
        <w:rPr>
          <w:b/>
          <w:bCs/>
          <w:u w:val="single"/>
        </w:rPr>
        <w:t>’16</w:t>
      </w:r>
      <w:r w:rsidRPr="00D326D9">
        <w:rPr>
          <w:rFonts w:eastAsia="Calibri"/>
        </w:rPr>
        <w:t>, Here/Hear Now Aimé Césaire! The South Atlantic Quarterly, Vol. 115, No. 3, July 2016, p. 585-604</w:t>
      </w:r>
    </w:p>
    <w:p w14:paraId="7B5E62B7" w14:textId="77777777" w:rsidR="001F7E09" w:rsidRPr="00D326D9" w:rsidRDefault="001F7E09" w:rsidP="001F7E09">
      <w:r w:rsidRPr="00D326D9">
        <w:t xml:space="preserve">These key terms illuminate crucial aspects of what made Césaire a distinctive thinker whose critical voice may continue to resonate for us today. But in order to attend to </w:t>
      </w:r>
      <w:r w:rsidRPr="00D326D9">
        <w:rPr>
          <w:u w:val="single"/>
        </w:rPr>
        <w:t>Césaire</w:t>
      </w:r>
      <w:r w:rsidRPr="00D326D9">
        <w:t xml:space="preserve"> as he did his predecessors—as a contemporary— we should recognize how his intellectual orientation and </w:t>
      </w:r>
      <w:r w:rsidRPr="00D326D9">
        <w:rPr>
          <w:u w:val="single"/>
        </w:rPr>
        <w:t>insights brush against the grain of many current theoretical tendencies. In both critical theory and postcolonial studies</w:t>
      </w:r>
      <w:r w:rsidRPr="00D326D9">
        <w:rPr>
          <w:highlight w:val="yellow"/>
          <w:u w:val="single"/>
        </w:rPr>
        <w:t>, the standard</w:t>
      </w:r>
      <w:r w:rsidRPr="00D326D9">
        <w:rPr>
          <w:u w:val="single"/>
        </w:rPr>
        <w:t xml:space="preserve"> operation is to unmask purportedly universal categories as socially constructed</w:t>
      </w:r>
      <w:r w:rsidRPr="00D326D9">
        <w:t xml:space="preserve">, culturally particular, </w:t>
      </w:r>
      <w:r w:rsidRPr="00D326D9">
        <w:rPr>
          <w:u w:val="single"/>
        </w:rPr>
        <w:t>and implicated in practices, systems, and logics of domination</w:t>
      </w:r>
      <w:r w:rsidRPr="00D326D9">
        <w:t xml:space="preserve">. These are indispensable critical moves. But </w:t>
      </w:r>
      <w:r w:rsidRPr="00D326D9">
        <w:rPr>
          <w:u w:val="single"/>
        </w:rPr>
        <w:t xml:space="preserve">this approach </w:t>
      </w:r>
      <w:r w:rsidRPr="00D326D9">
        <w:rPr>
          <w:highlight w:val="yellow"/>
          <w:u w:val="single"/>
        </w:rPr>
        <w:t xml:space="preserve">often </w:t>
      </w:r>
      <w:r w:rsidRPr="00D326D9">
        <w:rPr>
          <w:b/>
          <w:iCs/>
          <w:highlight w:val="yellow"/>
          <w:u w:val="single"/>
          <w:bdr w:val="single" w:sz="8" w:space="0" w:color="auto"/>
        </w:rPr>
        <w:t>devolves into a hunt for</w:t>
      </w:r>
      <w:r w:rsidRPr="00D326D9">
        <w:rPr>
          <w:highlight w:val="yellow"/>
          <w:u w:val="single"/>
        </w:rPr>
        <w:t xml:space="preserve"> traces of universalism or </w:t>
      </w:r>
      <w:r w:rsidRPr="00D326D9">
        <w:rPr>
          <w:b/>
          <w:iCs/>
          <w:highlight w:val="yellow"/>
          <w:u w:val="single"/>
          <w:bdr w:val="single" w:sz="8" w:space="0" w:color="auto"/>
        </w:rPr>
        <w:t>humanism</w:t>
      </w:r>
      <w:r w:rsidRPr="00D326D9">
        <w:t xml:space="preserve">, whether in textual artifacts or political projects, </w:t>
      </w:r>
      <w:r w:rsidRPr="00D326D9">
        <w:rPr>
          <w:u w:val="single"/>
        </w:rPr>
        <w:t>in order to reveal the</w:t>
      </w:r>
      <w:r w:rsidRPr="00D326D9">
        <w:t xml:space="preserve"> regressive or </w:t>
      </w:r>
      <w:r w:rsidRPr="00D326D9">
        <w:rPr>
          <w:u w:val="single"/>
        </w:rPr>
        <w:lastRenderedPageBreak/>
        <w:t>oppressive essence of the object. This “aha” moment</w:t>
      </w:r>
      <w:r w:rsidRPr="00D326D9">
        <w:t xml:space="preserve"> thus </w:t>
      </w:r>
      <w:r w:rsidRPr="00D326D9">
        <w:rPr>
          <w:u w:val="single"/>
        </w:rPr>
        <w:t xml:space="preserve">becomes the </w:t>
      </w:r>
      <w:r w:rsidRPr="00D326D9">
        <w:rPr>
          <w:b/>
          <w:iCs/>
          <w:u w:val="single"/>
          <w:bdr w:val="single" w:sz="8" w:space="0" w:color="auto"/>
        </w:rPr>
        <w:t>punch line of the discussion</w:t>
      </w:r>
      <w:r w:rsidRPr="00D326D9">
        <w:rPr>
          <w:u w:val="single"/>
        </w:rPr>
        <w:t xml:space="preserve"> rather than the </w:t>
      </w:r>
      <w:r w:rsidRPr="00D326D9">
        <w:rPr>
          <w:b/>
          <w:iCs/>
          <w:u w:val="single"/>
          <w:bdr w:val="single" w:sz="8" w:space="0" w:color="auto"/>
        </w:rPr>
        <w:t>starting point for analysis</w:t>
      </w:r>
      <w:r w:rsidRPr="00D326D9">
        <w:rPr>
          <w:u w:val="single"/>
        </w:rPr>
        <w:t xml:space="preserve">. Such </w:t>
      </w:r>
      <w:r w:rsidRPr="00D326D9">
        <w:rPr>
          <w:highlight w:val="yellow"/>
          <w:u w:val="single"/>
        </w:rPr>
        <w:t>fears of complicity with power</w:t>
      </w:r>
      <w:r w:rsidRPr="00D326D9">
        <w:rPr>
          <w:u w:val="single"/>
        </w:rPr>
        <w:t xml:space="preserve"> do not only </w:t>
      </w:r>
      <w:r w:rsidRPr="00D326D9">
        <w:rPr>
          <w:highlight w:val="yellow"/>
          <w:u w:val="single"/>
        </w:rPr>
        <w:t>belie a longing fo</w:t>
      </w:r>
      <w:r w:rsidRPr="00D326D9">
        <w:rPr>
          <w:u w:val="single"/>
        </w:rPr>
        <w:t xml:space="preserve">r intellectual and </w:t>
      </w:r>
      <w:r w:rsidRPr="00D326D9">
        <w:rPr>
          <w:highlight w:val="yellow"/>
          <w:u w:val="single"/>
        </w:rPr>
        <w:t>political purity</w:t>
      </w:r>
      <w:r w:rsidRPr="00D326D9">
        <w:rPr>
          <w:u w:val="single"/>
        </w:rPr>
        <w:t xml:space="preserve">. </w:t>
      </w:r>
      <w:r w:rsidRPr="00D326D9">
        <w:rPr>
          <w:highlight w:val="yellow"/>
          <w:u w:val="single"/>
        </w:rPr>
        <w:t>They</w:t>
      </w:r>
      <w:r w:rsidRPr="00D326D9">
        <w:rPr>
          <w:u w:val="single"/>
        </w:rPr>
        <w:t xml:space="preserve"> also </w:t>
      </w:r>
      <w:r w:rsidRPr="00D326D9">
        <w:rPr>
          <w:highlight w:val="yellow"/>
          <w:u w:val="single"/>
        </w:rPr>
        <w:t>make it difficult to think dialectically</w:t>
      </w:r>
      <w:r w:rsidRPr="00D326D9">
        <w:rPr>
          <w:u w:val="single"/>
        </w:rPr>
        <w:t xml:space="preserve">, </w:t>
      </w:r>
      <w:r w:rsidRPr="00D326D9">
        <w:rPr>
          <w:highlight w:val="yellow"/>
          <w:u w:val="single"/>
        </w:rPr>
        <w:t xml:space="preserve">to identify aspects of given arrangements that may </w:t>
      </w:r>
      <w:r w:rsidRPr="00D326D9">
        <w:rPr>
          <w:b/>
          <w:iCs/>
          <w:highlight w:val="yellow"/>
          <w:u w:val="single"/>
          <w:bdr w:val="single" w:sz="8" w:space="0" w:color="auto"/>
        </w:rPr>
        <w:t>point beyond their actually existing forms</w:t>
      </w:r>
      <w:r w:rsidRPr="00D326D9">
        <w:rPr>
          <w:highlight w:val="yellow"/>
        </w:rPr>
        <w:t>.</w:t>
      </w:r>
    </w:p>
    <w:p w14:paraId="6EFE0076" w14:textId="77777777" w:rsidR="001F7E09" w:rsidRPr="00D326D9" w:rsidRDefault="001F7E09" w:rsidP="001F7E09">
      <w:pPr>
        <w:rPr>
          <w:rFonts w:eastAsia="Cambria"/>
        </w:rPr>
      </w:pPr>
      <w:r w:rsidRPr="00D326D9">
        <w:rPr>
          <w:rFonts w:eastAsia="Cambria"/>
          <w:u w:val="single"/>
        </w:rPr>
        <w:t xml:space="preserve">The current </w:t>
      </w:r>
      <w:r w:rsidRPr="00D326D9">
        <w:rPr>
          <w:rFonts w:eastAsia="Cambria"/>
          <w:highlight w:val="yellow"/>
          <w:u w:val="single"/>
        </w:rPr>
        <w:t>insistence on negative critique</w:t>
      </w:r>
      <w:r w:rsidRPr="00D326D9">
        <w:rPr>
          <w:rFonts w:eastAsia="Cambria"/>
        </w:rPr>
        <w:t xml:space="preserve"> also </w:t>
      </w:r>
      <w:r w:rsidRPr="00D326D9">
        <w:rPr>
          <w:rFonts w:eastAsia="Cambria"/>
          <w:highlight w:val="yellow"/>
          <w:u w:val="single"/>
        </w:rPr>
        <w:t>makes scholars reluctant to identify</w:t>
      </w:r>
      <w:r w:rsidRPr="00D326D9">
        <w:rPr>
          <w:rFonts w:eastAsia="Cambria"/>
          <w:u w:val="single"/>
        </w:rPr>
        <w:t xml:space="preserve"> </w:t>
      </w:r>
      <w:r w:rsidRPr="00D326D9">
        <w:rPr>
          <w:rFonts w:eastAsia="Cambria"/>
          <w:highlight w:val="yellow"/>
          <w:u w:val="single"/>
        </w:rPr>
        <w:t xml:space="preserve">desirable alternatives and </w:t>
      </w:r>
      <w:r w:rsidRPr="00D326D9">
        <w:rPr>
          <w:rFonts w:eastAsia="Cambria"/>
          <w:b/>
          <w:iCs/>
          <w:highlight w:val="yellow"/>
          <w:u w:val="single"/>
          <w:bdr w:val="single" w:sz="8" w:space="0" w:color="auto"/>
        </w:rPr>
        <w:t>specify</w:t>
      </w:r>
      <w:r w:rsidRPr="00D326D9">
        <w:rPr>
          <w:rFonts w:eastAsia="Cambria"/>
          <w:highlight w:val="yellow"/>
          <w:u w:val="single"/>
        </w:rPr>
        <w:t xml:space="preserve"> the kind of world they might want to create</w:t>
      </w:r>
      <w:r w:rsidRPr="00D326D9">
        <w:rPr>
          <w:rFonts w:eastAsia="Cambria"/>
        </w:rPr>
        <w:t xml:space="preserve">. But </w:t>
      </w:r>
      <w:r w:rsidRPr="00D326D9">
        <w:rPr>
          <w:rFonts w:eastAsia="Cambria"/>
          <w:b/>
          <w:iCs/>
          <w:u w:val="single"/>
          <w:bdr w:val="single" w:sz="8" w:space="0" w:color="auto"/>
        </w:rPr>
        <w:t>what do we concede</w:t>
      </w:r>
      <w:r w:rsidRPr="00D326D9">
        <w:rPr>
          <w:rFonts w:eastAsia="Cambria"/>
          <w:u w:val="single"/>
        </w:rPr>
        <w:t xml:space="preserve"> if we are unable or unwilling to risk affirming more just, more human, ways of being to which we can say “yes”? It is not easy for radical thinkers to reconcile a </w:t>
      </w:r>
      <w:r w:rsidRPr="00D326D9">
        <w:rPr>
          <w:rFonts w:eastAsia="Cambria"/>
          <w:b/>
          <w:iCs/>
          <w:u w:val="single"/>
          <w:bdr w:val="single" w:sz="8" w:space="0" w:color="auto"/>
        </w:rPr>
        <w:t>nonprescriptive orientation</w:t>
      </w:r>
      <w:r w:rsidRPr="00D326D9">
        <w:rPr>
          <w:rFonts w:eastAsia="Cambria"/>
          <w:u w:val="single"/>
        </w:rPr>
        <w:t xml:space="preserve"> to a radically open future with the imperative to envision more desirable arrangements</w:t>
      </w:r>
      <w:r w:rsidRPr="00D326D9">
        <w:rPr>
          <w:rFonts w:eastAsia="Cambria"/>
        </w:rPr>
        <w:t xml:space="preserve"> (Coronil 2011). </w:t>
      </w:r>
      <w:r w:rsidRPr="00D326D9">
        <w:rPr>
          <w:rFonts w:eastAsia="Cambria"/>
          <w:u w:val="single"/>
        </w:rPr>
        <w:t xml:space="preserve">But ignoring or deferring the challenge does not make it disappear. Following </w:t>
      </w:r>
      <w:r w:rsidRPr="00D326D9">
        <w:rPr>
          <w:rFonts w:eastAsia="Cambria"/>
          <w:highlight w:val="yellow"/>
          <w:u w:val="single"/>
        </w:rPr>
        <w:t>anticolonial thinkers like Césaire</w:t>
      </w:r>
      <w:r w:rsidRPr="00D326D9">
        <w:rPr>
          <w:rFonts w:eastAsia="Cambria"/>
          <w:u w:val="single"/>
        </w:rPr>
        <w:t xml:space="preserve">, especially those located </w:t>
      </w:r>
      <w:r w:rsidRPr="00D326D9">
        <w:rPr>
          <w:rFonts w:eastAsia="Cambria"/>
          <w:highlight w:val="yellow"/>
          <w:u w:val="single"/>
        </w:rPr>
        <w:t>within</w:t>
      </w:r>
      <w:r w:rsidRPr="00D326D9">
        <w:rPr>
          <w:rFonts w:eastAsia="Cambria"/>
          <w:u w:val="single"/>
        </w:rPr>
        <w:t xml:space="preserve"> </w:t>
      </w:r>
      <w:r w:rsidRPr="00D326D9">
        <w:rPr>
          <w:rFonts w:eastAsia="Cambria"/>
          <w:highlight w:val="yellow"/>
          <w:u w:val="single"/>
        </w:rPr>
        <w:t>the black Atlantic critical tradition,</w:t>
      </w:r>
      <w:r w:rsidRPr="00D326D9">
        <w:rPr>
          <w:rFonts w:eastAsia="Cambria"/>
          <w:u w:val="single"/>
        </w:rPr>
        <w:t xml:space="preserve"> may </w:t>
      </w:r>
      <w:r w:rsidRPr="00D326D9">
        <w:rPr>
          <w:rFonts w:eastAsia="Cambria"/>
          <w:highlight w:val="yellow"/>
          <w:u w:val="single"/>
        </w:rPr>
        <w:t xml:space="preserve">remind us </w:t>
      </w:r>
      <w:r w:rsidRPr="00D326D9">
        <w:rPr>
          <w:rFonts w:eastAsia="Cambria"/>
          <w:b/>
          <w:iCs/>
          <w:highlight w:val="yellow"/>
          <w:u w:val="single"/>
          <w:bdr w:val="single" w:sz="8" w:space="0" w:color="auto"/>
        </w:rPr>
        <w:t>not to forfeit categories</w:t>
      </w:r>
      <w:r w:rsidRPr="00D326D9">
        <w:rPr>
          <w:rFonts w:eastAsia="Cambria"/>
          <w:highlight w:val="yellow"/>
          <w:u w:val="single"/>
        </w:rPr>
        <w:t xml:space="preserve"> such as freedom, justice, democracy, solidarity, and humanity to the dominant actors who have </w:t>
      </w:r>
      <w:r w:rsidRPr="00D326D9">
        <w:rPr>
          <w:rFonts w:eastAsia="Cambria"/>
          <w:b/>
          <w:iCs/>
          <w:highlight w:val="yellow"/>
          <w:u w:val="single"/>
          <w:bdr w:val="single" w:sz="8" w:space="0" w:color="auto"/>
        </w:rPr>
        <w:t>instrumentalized and degraded them</w:t>
      </w:r>
      <w:r w:rsidRPr="00D326D9">
        <w:rPr>
          <w:rFonts w:eastAsia="Cambria"/>
        </w:rPr>
        <w:t>.</w:t>
      </w:r>
    </w:p>
    <w:p w14:paraId="2164A3FB" w14:textId="77777777" w:rsidR="001F7E09" w:rsidRPr="00D326D9" w:rsidRDefault="001F7E09" w:rsidP="001F7E09">
      <w:pPr>
        <w:rPr>
          <w:rFonts w:eastAsia="Cambria"/>
        </w:rPr>
      </w:pPr>
      <w:r w:rsidRPr="00D326D9">
        <w:rPr>
          <w:rFonts w:eastAsia="Cambria"/>
        </w:rPr>
        <w:t>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(Chibber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territorialist assumptions about political identification and affiliation that need to be rethought in light of contemporary conditions.8</w:t>
      </w:r>
    </w:p>
    <w:p w14:paraId="2CF3AA6D" w14:textId="77777777" w:rsidR="001F7E09" w:rsidRPr="00D326D9" w:rsidRDefault="001F7E09" w:rsidP="001F7E09">
      <w:pPr>
        <w:rPr>
          <w:rFonts w:eastAsia="Cambria"/>
        </w:rPr>
      </w:pPr>
      <w:r w:rsidRPr="00D326D9">
        <w:rPr>
          <w:rFonts w:eastAsia="Cambria"/>
        </w:rPr>
        <w:t xml:space="preserve">Chatterjee’s surprising </w:t>
      </w:r>
      <w:r w:rsidRPr="00D326D9">
        <w:rPr>
          <w:rFonts w:eastAsia="Cambria"/>
          <w:u w:val="single"/>
        </w:rPr>
        <w:t>emphasis on local ethnography seems consistent with one trend in postcolonial thinking that risks reviving the types of civilizational thinking, and associated assumptions about origins and authenticity, that it had earlier set out to dismantle</w:t>
      </w:r>
      <w:r w:rsidRPr="00D326D9">
        <w:rPr>
          <w:rFonts w:eastAsia="Cambria"/>
        </w:rPr>
        <w:t xml:space="preserve"> (Chakrabarty 2007; Mah- mood 2005; Mignolo 2011). Consider the important ways that Talal Asad has invited us to rethink liberal assumptions about “tradition,” with respect to liberal and nonliberal forms of life. In dialogue with Ludwig Wittgenstein and Alasdair MacIntyre,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w:t>
      </w:r>
      <w:r w:rsidRPr="00D326D9">
        <w:rPr>
          <w:rFonts w:eastAsia="Cambria"/>
          <w:u w:val="single"/>
        </w:rPr>
        <w:t>despite liberalism’s claims to post- traditional neutrality, it too constitutes a particular tradition</w:t>
      </w:r>
      <w:r w:rsidRPr="00D326D9">
        <w:rPr>
          <w:rFonts w:eastAsia="Cambria"/>
        </w:rPr>
        <w:t xml:space="preserve"> (albeit one that defines itself in opposition to inherited, embodied, and practice-oriented forms of tradition-based reasoning).</w:t>
      </w:r>
    </w:p>
    <w:p w14:paraId="1ADDF410" w14:textId="77777777" w:rsidR="001F7E09" w:rsidRPr="00D326D9" w:rsidRDefault="001F7E09" w:rsidP="001F7E09">
      <w:pPr>
        <w:rPr>
          <w:rFonts w:eastAsia="Cambria"/>
        </w:rPr>
      </w:pPr>
      <w:r w:rsidRPr="00D326D9">
        <w:rPr>
          <w:rFonts w:eastAsia="Cambria"/>
          <w:u w:val="single"/>
        </w:rPr>
        <w:lastRenderedPageBreak/>
        <w:t xml:space="preserve">Asad’s </w:t>
      </w:r>
      <w:r w:rsidRPr="00D326D9">
        <w:rPr>
          <w:rFonts w:eastAsia="Cambria"/>
          <w:highlight w:val="yellow"/>
          <w:u w:val="single"/>
        </w:rPr>
        <w:t>genealogical</w:t>
      </w:r>
      <w:r w:rsidRPr="00D326D9">
        <w:rPr>
          <w:rFonts w:eastAsia="Cambria"/>
          <w:u w:val="single"/>
        </w:rPr>
        <w:t xml:space="preserve"> </w:t>
      </w:r>
      <w:r w:rsidRPr="00D326D9">
        <w:rPr>
          <w:rFonts w:eastAsia="Cambria"/>
          <w:highlight w:val="yellow"/>
          <w:u w:val="single"/>
        </w:rPr>
        <w:t>insights</w:t>
      </w:r>
      <w:r w:rsidRPr="00D326D9">
        <w:rPr>
          <w:rFonts w:eastAsia="Cambria"/>
        </w:rPr>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w:t>
      </w:r>
      <w:r w:rsidRPr="00D326D9">
        <w:rPr>
          <w:rFonts w:eastAsia="Cambria"/>
          <w:u w:val="single"/>
        </w:rPr>
        <w:t xml:space="preserve">unintentionally, </w:t>
      </w:r>
      <w:r w:rsidRPr="00D326D9">
        <w:rPr>
          <w:rFonts w:eastAsia="Cambria"/>
          <w:highlight w:val="yellow"/>
          <w:u w:val="single"/>
        </w:rPr>
        <w:t>have</w:t>
      </w:r>
      <w:r w:rsidRPr="00D326D9">
        <w:rPr>
          <w:rFonts w:eastAsia="Cambria"/>
        </w:rPr>
        <w:t xml:space="preserve"> also </w:t>
      </w:r>
      <w:r w:rsidRPr="00D326D9">
        <w:rPr>
          <w:rFonts w:eastAsia="Cambria"/>
          <w:highlight w:val="yellow"/>
          <w:u w:val="single"/>
        </w:rPr>
        <w:t>led scholars to establish dubious chains of equivalence between modernity, the West, and liberalism.</w:t>
      </w:r>
      <w:r w:rsidRPr="00D326D9">
        <w:rPr>
          <w:rFonts w:eastAsia="Cambria"/>
          <w:u w:val="single"/>
        </w:rPr>
        <w:t xml:space="preserve"> Such operations seem to disregard Asad’s important invitation to understand traditions as</w:t>
      </w:r>
      <w:r w:rsidRPr="00D326D9">
        <w:rPr>
          <w:rFonts w:eastAsia="Cambria"/>
        </w:rPr>
        <w:t xml:space="preserve"> capacious, </w:t>
      </w:r>
      <w:r w:rsidRPr="00D326D9">
        <w:rPr>
          <w:rFonts w:eastAsia="Cambria"/>
          <w:u w:val="single"/>
        </w:rPr>
        <w:t>heterogeneous, and dynamic spaces of inquiry</w:t>
      </w:r>
      <w:r w:rsidRPr="00D326D9">
        <w:rPr>
          <w:rFonts w:eastAsia="Cambria"/>
        </w:rPr>
        <w:t xml:space="preserve">, disputation, </w:t>
      </w:r>
      <w:r w:rsidRPr="00D326D9">
        <w:rPr>
          <w:rFonts w:eastAsia="Cambria"/>
          <w:u w:val="single"/>
        </w:rPr>
        <w:t xml:space="preserve">and revision, </w:t>
      </w:r>
      <w:r w:rsidRPr="00D326D9">
        <w:rPr>
          <w:rFonts w:eastAsia="Cambria"/>
          <w:b/>
          <w:iCs/>
          <w:u w:val="single"/>
          <w:bdr w:val="single" w:sz="8" w:space="0" w:color="auto"/>
        </w:rPr>
        <w:t>not simply</w:t>
      </w:r>
      <w:r w:rsidRPr="00D326D9">
        <w:rPr>
          <w:rFonts w:eastAsia="Cambria"/>
          <w:u w:val="single"/>
        </w:rPr>
        <w:t xml:space="preserve"> as a set of rigid behavioral scripts, unchanging cultural formulas, or dogmatic ideological precepts. This </w:t>
      </w:r>
      <w:r w:rsidRPr="00D326D9">
        <w:rPr>
          <w:rFonts w:eastAsia="Cambria"/>
          <w:highlight w:val="yellow"/>
          <w:u w:val="single"/>
        </w:rPr>
        <w:t xml:space="preserve">reduction of political modernity to a </w:t>
      </w:r>
      <w:r w:rsidRPr="00D326D9">
        <w:rPr>
          <w:rFonts w:eastAsia="Cambria"/>
          <w:b/>
          <w:iCs/>
          <w:highlight w:val="yellow"/>
          <w:u w:val="single"/>
          <w:bdr w:val="single" w:sz="8" w:space="0" w:color="auto"/>
        </w:rPr>
        <w:t>one-dimensional liberalism obscure</w:t>
      </w:r>
      <w:r w:rsidRPr="00D326D9">
        <w:rPr>
          <w:rFonts w:eastAsia="Cambria"/>
          <w:b/>
          <w:iCs/>
          <w:u w:val="single"/>
          <w:bdr w:val="single" w:sz="8" w:space="0" w:color="auto"/>
        </w:rPr>
        <w:t>s</w:t>
      </w:r>
      <w:r w:rsidRPr="00D326D9">
        <w:rPr>
          <w:rFonts w:eastAsia="Cambria"/>
        </w:rPr>
        <w:t xml:space="preserve">, for example, </w:t>
      </w:r>
      <w:r w:rsidRPr="00D326D9">
        <w:rPr>
          <w:rFonts w:eastAsia="Cambria"/>
          <w:u w:val="single"/>
        </w:rPr>
        <w:t xml:space="preserve">the </w:t>
      </w:r>
      <w:r w:rsidRPr="00D326D9">
        <w:rPr>
          <w:rFonts w:eastAsia="Cambria"/>
          <w:highlight w:val="yellow"/>
          <w:u w:val="single"/>
        </w:rPr>
        <w:t xml:space="preserve">many currents of progressive antiliberalism within the tradition of modern Western political thought. It fails to recognize the significant number of non-European colonial intellectuals engaged in anti-imperial struggles who were </w:t>
      </w:r>
      <w:r w:rsidRPr="00D326D9">
        <w:rPr>
          <w:rFonts w:eastAsia="Cambria"/>
          <w:b/>
          <w:iCs/>
          <w:highlight w:val="yellow"/>
          <w:u w:val="single"/>
          <w:bdr w:val="single" w:sz="8" w:space="0" w:color="auto"/>
        </w:rPr>
        <w:t>active participants</w:t>
      </w:r>
      <w:r w:rsidRPr="00D326D9">
        <w:rPr>
          <w:rFonts w:eastAsia="Cambria"/>
          <w:highlight w:val="yellow"/>
          <w:u w:val="single"/>
        </w:rPr>
        <w:t xml:space="preserve"> in such “traditions within tradition</w:t>
      </w:r>
      <w:r w:rsidRPr="00D326D9">
        <w:rPr>
          <w:rFonts w:eastAsia="Cambria"/>
          <w:u w:val="single"/>
        </w:rPr>
        <w:t>s.” It</w:t>
      </w:r>
      <w:r w:rsidRPr="00D326D9">
        <w:rPr>
          <w:rFonts w:eastAsia="Cambria"/>
        </w:rPr>
        <w:t xml:space="preserve"> also </w:t>
      </w:r>
      <w:r w:rsidRPr="00D326D9">
        <w:rPr>
          <w:rFonts w:eastAsia="Cambria"/>
          <w:u w:val="single"/>
        </w:rPr>
        <w:t xml:space="preserve">disregards the </w:t>
      </w:r>
      <w:r w:rsidRPr="00D326D9">
        <w:rPr>
          <w:rFonts w:eastAsia="Cambria"/>
          <w:b/>
          <w:iCs/>
          <w:u w:val="single"/>
          <w:bdr w:val="single" w:sz="8" w:space="0" w:color="auto"/>
        </w:rPr>
        <w:t>contradictions within and redeemable fragments</w:t>
      </w:r>
      <w:r w:rsidRPr="00D326D9">
        <w:rPr>
          <w:rFonts w:eastAsia="Cambria"/>
          <w:u w:val="single"/>
        </w:rPr>
        <w:t xml:space="preserve"> of</w:t>
      </w:r>
      <w:r w:rsidRPr="00D326D9">
        <w:rPr>
          <w:rFonts w:eastAsia="Cambria"/>
        </w:rPr>
        <w:t xml:space="preserve"> even </w:t>
      </w:r>
      <w:r w:rsidRPr="00D326D9">
        <w:rPr>
          <w:rFonts w:eastAsia="Cambria"/>
          <w:u w:val="single"/>
        </w:rPr>
        <w:t>liberal political thinking, fragments that</w:t>
      </w:r>
      <w:r w:rsidRPr="00D326D9">
        <w:rPr>
          <w:rFonts w:eastAsia="Cambria"/>
        </w:rPr>
        <w:t xml:space="preserve">, if realized, </w:t>
      </w:r>
      <w:r w:rsidRPr="00D326D9">
        <w:rPr>
          <w:rFonts w:eastAsia="Cambria"/>
          <w:u w:val="single"/>
        </w:rPr>
        <w:t xml:space="preserve">might </w:t>
      </w:r>
      <w:r w:rsidRPr="00D326D9">
        <w:rPr>
          <w:rFonts w:eastAsia="Cambria"/>
          <w:b/>
          <w:iCs/>
          <w:u w:val="single"/>
          <w:bdr w:val="single" w:sz="8" w:space="0" w:color="auto"/>
        </w:rPr>
        <w:t>point far beyond</w:t>
      </w:r>
      <w:r w:rsidRPr="00D326D9">
        <w:rPr>
          <w:rFonts w:eastAsia="Cambria"/>
          <w:u w:val="single"/>
        </w:rPr>
        <w:t xml:space="preserve">, and possibly </w:t>
      </w:r>
      <w:r w:rsidRPr="00D326D9">
        <w:rPr>
          <w:rFonts w:eastAsia="Cambria"/>
          <w:b/>
          <w:iCs/>
          <w:u w:val="single"/>
          <w:bdr w:val="single" w:sz="8" w:space="0" w:color="auto"/>
        </w:rPr>
        <w:t>explode, liberalism itself</w:t>
      </w:r>
      <w:r w:rsidRPr="00D326D9">
        <w:rPr>
          <w:rFonts w:eastAsia="Cambria"/>
        </w:rPr>
        <w:t>.</w:t>
      </w:r>
    </w:p>
    <w:p w14:paraId="4FE8C2D5" w14:textId="77777777" w:rsidR="001F7E09" w:rsidRPr="00D326D9" w:rsidRDefault="001F7E09" w:rsidP="001F7E09">
      <w:pPr>
        <w:rPr>
          <w:rFonts w:eastAsia="Cambria"/>
        </w:rPr>
      </w:pPr>
      <w:r w:rsidRPr="00D326D9">
        <w:rPr>
          <w:rFonts w:eastAsia="Cambria"/>
          <w:u w:val="single"/>
        </w:rPr>
        <w:t>To reify modern or Western politics into a static and stereotypical liberalism is to risk practicing an unfortunate</w:t>
      </w:r>
      <w:r w:rsidRPr="00D326D9">
        <w:rPr>
          <w:rFonts w:eastAsia="Cambria"/>
        </w:rPr>
        <w:t xml:space="preserve"> form of </w:t>
      </w:r>
      <w:r w:rsidRPr="00D326D9">
        <w:rPr>
          <w:rFonts w:eastAsia="Cambria"/>
          <w:u w:val="single"/>
        </w:rPr>
        <w:t>“</w:t>
      </w:r>
      <w:r w:rsidRPr="00D326D9">
        <w:rPr>
          <w:rFonts w:eastAsia="Cambria"/>
          <w:highlight w:val="yellow"/>
          <w:u w:val="single"/>
        </w:rPr>
        <w:t>Occidentalism</w:t>
      </w:r>
      <w:r w:rsidRPr="00D326D9">
        <w:rPr>
          <w:rFonts w:eastAsia="Cambria"/>
          <w:u w:val="single"/>
        </w:rPr>
        <w:t xml:space="preserve">” that </w:t>
      </w:r>
      <w:r w:rsidRPr="00D326D9">
        <w:rPr>
          <w:rFonts w:eastAsia="Cambria"/>
          <w:highlight w:val="yellow"/>
          <w:u w:val="single"/>
        </w:rPr>
        <w:t xml:space="preserve">would reinforce archaic civilizational assumptions about </w:t>
      </w:r>
      <w:r w:rsidRPr="00D326D9">
        <w:rPr>
          <w:rFonts w:eastAsia="Cambria"/>
          <w:b/>
          <w:iCs/>
          <w:highlight w:val="yellow"/>
          <w:u w:val="single"/>
          <w:bdr w:val="single" w:sz="8" w:space="0" w:color="auto"/>
        </w:rPr>
        <w:t>incommensurable</w:t>
      </w:r>
      <w:r w:rsidRPr="00D326D9">
        <w:rPr>
          <w:rFonts w:eastAsia="Cambria"/>
          <w:highlight w:val="yellow"/>
          <w:u w:val="single"/>
        </w:rPr>
        <w:t xml:space="preserve"> and unrelated world</w:t>
      </w:r>
      <w:r w:rsidRPr="00D326D9">
        <w:rPr>
          <w:rFonts w:eastAsia="Cambria"/>
          <w:u w:val="single"/>
        </w:rPr>
        <w:t>s</w:t>
      </w:r>
      <w:r w:rsidRPr="00D326D9">
        <w:rPr>
          <w:rFonts w:eastAsia="Cambria"/>
        </w:rPr>
        <w:t xml:space="preserve"> (and worldviews) </w:t>
      </w:r>
      <w:r w:rsidRPr="00D326D9">
        <w:rPr>
          <w:rFonts w:eastAsia="Cambria"/>
          <w:u w:val="single"/>
        </w:rPr>
        <w:t xml:space="preserve">and </w:t>
      </w:r>
      <w:r w:rsidRPr="00D326D9">
        <w:rPr>
          <w:rFonts w:eastAsia="Cambria"/>
          <w:b/>
          <w:iCs/>
          <w:u w:val="single"/>
          <w:bdr w:val="single" w:sz="8" w:space="0" w:color="auto"/>
        </w:rPr>
        <w:t>disregard the actual history</w:t>
      </w:r>
      <w:r w:rsidRPr="00D326D9">
        <w:rPr>
          <w:rFonts w:eastAsia="Cambria"/>
          <w:u w:val="single"/>
        </w:rPr>
        <w:t xml:space="preserve"> and open possibilities for practices of cross-cultural solidarity whereby anti-imperial actors outside Europe could </w:t>
      </w:r>
      <w:r w:rsidRPr="00D326D9">
        <w:rPr>
          <w:rFonts w:eastAsia="Cambria"/>
          <w:b/>
          <w:iCs/>
          <w:u w:val="single"/>
          <w:bdr w:val="single" w:sz="8" w:space="0" w:color="auto"/>
        </w:rPr>
        <w:t>enter into dialogue</w:t>
      </w:r>
      <w:r w:rsidRPr="00D326D9">
        <w:rPr>
          <w:rFonts w:eastAsia="Cambria"/>
        </w:rPr>
        <w:t xml:space="preserve"> or affiliate </w:t>
      </w:r>
      <w:r w:rsidRPr="00D326D9">
        <w:rPr>
          <w:rFonts w:eastAsia="Cambria"/>
          <w:u w:val="single"/>
        </w:rPr>
        <w:t xml:space="preserve">with, or even discover ways that they are </w:t>
      </w:r>
      <w:r w:rsidRPr="00D326D9">
        <w:rPr>
          <w:rFonts w:eastAsia="Cambria"/>
          <w:b/>
          <w:iCs/>
          <w:u w:val="single"/>
          <w:bdr w:val="single" w:sz="8" w:space="0" w:color="auto"/>
        </w:rPr>
        <w:t>already situated</w:t>
      </w:r>
      <w:r w:rsidRPr="00D326D9">
        <w:rPr>
          <w:rFonts w:eastAsia="Cambria"/>
          <w:u w:val="single"/>
        </w:rPr>
        <w:t xml:space="preserve"> within, counterhegemonic “Western” political traditions</w:t>
      </w:r>
      <w:r w:rsidRPr="00D326D9">
        <w:rPr>
          <w:rFonts w:eastAsia="Cambria"/>
        </w:rPr>
        <w:t>. Critics have rightly mobilized singularity, incommensurability, or untranslatability against liberal attempts to discover an abstract humanity and thereby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p>
    <w:p w14:paraId="2F8747FC" w14:textId="77777777" w:rsidR="001F7E09" w:rsidRPr="00D326D9" w:rsidRDefault="001F7E09" w:rsidP="001F7E09">
      <w:pPr>
        <w:rPr>
          <w:rFonts w:eastAsia="Cambria"/>
        </w:rPr>
      </w:pPr>
      <w:r w:rsidRPr="00D326D9">
        <w:rPr>
          <w:rFonts w:eastAsia="Cambria"/>
          <w:u w:val="single"/>
        </w:rPr>
        <w:t>My point is not</w:t>
      </w:r>
      <w:r w:rsidRPr="00D326D9">
        <w:rPr>
          <w:rFonts w:eastAsia="Cambria"/>
        </w:rPr>
        <w:t xml:space="preserve"> to congratulate dissident currents within the West, let alone </w:t>
      </w:r>
      <w:r w:rsidRPr="00D326D9">
        <w:rPr>
          <w:rFonts w:eastAsia="Cambria"/>
          <w:u w:val="single"/>
        </w:rPr>
        <w:t>to recuperate liberalism. It is rather to approach radical and emancipatory politics from a place of not-already-knowing, of not presuming to know a priori which aspects of a tradition are irredeemable</w:t>
      </w:r>
      <w:r w:rsidRPr="00D326D9">
        <w:rPr>
          <w:rFonts w:eastAsia="Cambria"/>
        </w:rPr>
        <w:t xml:space="preserve">, which traditions may become allies or habitations, </w:t>
      </w:r>
      <w:r w:rsidRPr="00D326D9">
        <w:rPr>
          <w:rFonts w:eastAsia="Cambria"/>
          <w:u w:val="single"/>
        </w:rPr>
        <w:t>what the boundaries of</w:t>
      </w:r>
      <w:r w:rsidRPr="00D326D9">
        <w:rPr>
          <w:rFonts w:eastAsia="Cambria"/>
        </w:rPr>
        <w:t xml:space="preserve"> (thoroughly </w:t>
      </w:r>
      <w:r w:rsidRPr="00D326D9">
        <w:rPr>
          <w:rFonts w:eastAsia="Cambria"/>
          <w:u w:val="single"/>
        </w:rPr>
        <w:t>plastic</w:t>
      </w:r>
      <w:r w:rsidRPr="00D326D9">
        <w:rPr>
          <w:rFonts w:eastAsia="Cambria"/>
        </w:rPr>
        <w:t xml:space="preserve">) </w:t>
      </w:r>
      <w:r w:rsidRPr="00D326D9">
        <w:rPr>
          <w:rFonts w:eastAsia="Cambria"/>
          <w:u w:val="single"/>
        </w:rPr>
        <w:t xml:space="preserve">traditions must be. This </w:t>
      </w:r>
      <w:r w:rsidRPr="00D326D9">
        <w:rPr>
          <w:rFonts w:eastAsia="Cambria"/>
          <w:b/>
          <w:iCs/>
          <w:u w:val="single"/>
          <w:bdr w:val="single" w:sz="8" w:space="0" w:color="auto"/>
        </w:rPr>
        <w:t>nondogmatic and experimental orientation to politics</w:t>
      </w:r>
      <w:r w:rsidRPr="00D326D9">
        <w:rPr>
          <w:rFonts w:eastAsia="Cambria"/>
          <w:u w:val="single"/>
        </w:rPr>
        <w:t>, traditions, and concepts is one of the most precious and timely gifts</w:t>
      </w:r>
      <w:r w:rsidRPr="00D326D9">
        <w:rPr>
          <w:rFonts w:eastAsia="Cambria"/>
        </w:rPr>
        <w:t xml:space="preserve"> that </w:t>
      </w:r>
      <w:r w:rsidRPr="00D326D9">
        <w:rPr>
          <w:rFonts w:eastAsia="Cambria"/>
          <w:u w:val="single"/>
        </w:rPr>
        <w:t>Césaire may offer to us now. He practiced a concrete cosmopolitan relationship to modern traditions of philosophy</w:t>
      </w:r>
      <w:r w:rsidRPr="00D326D9">
        <w:rPr>
          <w:rFonts w:eastAsia="Cambria"/>
        </w:rPr>
        <w:t xml:space="preserve">, aesthetics, </w:t>
      </w:r>
      <w:r w:rsidRPr="00D326D9">
        <w:rPr>
          <w:rFonts w:eastAsia="Cambria"/>
          <w:u w:val="single"/>
        </w:rPr>
        <w:t>and politics</w:t>
      </w:r>
      <w:r w:rsidRPr="00D326D9">
        <w:rPr>
          <w:rFonts w:eastAsia="Cambria"/>
        </w:rPr>
        <w:t>, one that was highly developed by the robust tradition of black Atlantic criticism within which he was firmly rooted along with predecessors (e.g., Toussaint and W. E. B. DuBois), contemporaries (e.g., C. L. R. James, James Baldwin, Suzanne Césaire, Senghor), and descendants (e.g., Fanon, Edouard Glissant, Stuart Hall, Paul Gilroy, Achille Mbembe, David Scott).</w:t>
      </w:r>
    </w:p>
    <w:p w14:paraId="73E169E2" w14:textId="77777777" w:rsidR="001F7E09" w:rsidRPr="00D326D9" w:rsidRDefault="001F7E09" w:rsidP="001F7E09">
      <w:pPr>
        <w:rPr>
          <w:rFonts w:eastAsia="Cambria"/>
        </w:rPr>
      </w:pPr>
      <w:r w:rsidRPr="00D326D9">
        <w:rPr>
          <w:rFonts w:eastAsia="Cambria"/>
          <w:u w:val="single"/>
        </w:rPr>
        <w:t xml:space="preserve">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w:t>
      </w:r>
      <w:r w:rsidRPr="00D326D9">
        <w:rPr>
          <w:rFonts w:eastAsia="Cambria"/>
          <w:b/>
          <w:iCs/>
          <w:u w:val="single"/>
          <w:bdr w:val="single" w:sz="8" w:space="0" w:color="auto"/>
        </w:rPr>
        <w:t>also challenging</w:t>
      </w:r>
      <w:r w:rsidRPr="00D326D9">
        <w:rPr>
          <w:rFonts w:eastAsia="Cambria"/>
          <w:u w:val="single"/>
        </w:rPr>
        <w:t xml:space="preserve"> the assumption that the universal is </w:t>
      </w:r>
      <w:r w:rsidRPr="00D326D9">
        <w:rPr>
          <w:rFonts w:eastAsia="Cambria"/>
          <w:b/>
          <w:iCs/>
          <w:u w:val="single"/>
          <w:bdr w:val="single" w:sz="8" w:space="0" w:color="auto"/>
        </w:rPr>
        <w:t>European property</w:t>
      </w:r>
      <w:r w:rsidRPr="00D326D9">
        <w:rPr>
          <w:rFonts w:eastAsia="Cambria"/>
          <w:u w:val="single"/>
        </w:rPr>
        <w:t>. I read Césaire</w:t>
      </w:r>
      <w:r w:rsidRPr="00D326D9">
        <w:rPr>
          <w:rFonts w:eastAsia="Cambria"/>
        </w:rPr>
        <w:t xml:space="preserve"> not in order to provincialize European concepts but </w:t>
      </w:r>
      <w:r w:rsidRPr="00D326D9">
        <w:rPr>
          <w:rFonts w:eastAsia="Cambria"/>
          <w:u w:val="single"/>
        </w:rPr>
        <w:t xml:space="preserve">to deprovincialize Antillean thinking. Césaire’s critical </w:t>
      </w:r>
      <w:r w:rsidRPr="00D326D9">
        <w:rPr>
          <w:rFonts w:eastAsia="Cambria"/>
          <w:u w:val="single"/>
        </w:rPr>
        <w:lastRenderedPageBreak/>
        <w:t xml:space="preserve">reworkings remind us that the </w:t>
      </w:r>
      <w:r w:rsidRPr="00D326D9">
        <w:rPr>
          <w:rFonts w:eastAsia="Cambria"/>
          <w:highlight w:val="yellow"/>
          <w:u w:val="single"/>
        </w:rPr>
        <w:t>supposedly European categories of political modernity</w:t>
      </w:r>
      <w:r w:rsidRPr="00D326D9">
        <w:rPr>
          <w:rFonts w:eastAsia="Cambria"/>
          <w:u w:val="single"/>
        </w:rPr>
        <w:t xml:space="preserve"> properly </w:t>
      </w:r>
      <w:r w:rsidRPr="00D326D9">
        <w:rPr>
          <w:rFonts w:eastAsia="Cambria"/>
          <w:b/>
          <w:iCs/>
          <w:highlight w:val="yellow"/>
          <w:u w:val="single"/>
          <w:bdr w:val="single" w:sz="8" w:space="0" w:color="auto"/>
        </w:rPr>
        <w:t>belong as much to the African and Caribbean actors who coproduced them</w:t>
      </w:r>
      <w:r w:rsidRPr="00D326D9">
        <w:rPr>
          <w:rFonts w:eastAsia="Cambria"/>
          <w:u w:val="single"/>
        </w:rPr>
        <w:t xml:space="preserve"> as to the inhabitants of continental Europe</w:t>
      </w:r>
      <w:r w:rsidRPr="00D326D9">
        <w:rPr>
          <w:rFonts w:eastAsia="Cambria"/>
        </w:rPr>
        <w:t xml:space="preserve">. Similarly, </w:t>
      </w:r>
      <w:r w:rsidRPr="00D326D9">
        <w:rPr>
          <w:rFonts w:eastAsia="Cambria"/>
          <w:highlight w:val="yellow"/>
          <w:u w:val="single"/>
        </w:rPr>
        <w:t>African and Caribbean thinkers</w:t>
      </w:r>
      <w:r w:rsidRPr="00D326D9">
        <w:rPr>
          <w:rFonts w:eastAsia="Cambria"/>
          <w:u w:val="single"/>
        </w:rPr>
        <w:t xml:space="preserve">, no less than their continental counterparts, </w:t>
      </w:r>
      <w:r w:rsidRPr="00D326D9">
        <w:rPr>
          <w:rFonts w:eastAsia="Cambria"/>
          <w:highlight w:val="yellow"/>
          <w:u w:val="single"/>
        </w:rPr>
        <w:t>produced abstract and general propositions about “humanity,” “history,” and “the world.”</w:t>
      </w:r>
      <w:r w:rsidRPr="00D326D9">
        <w:rPr>
          <w:rFonts w:eastAsia="Cambria"/>
          <w:u w:val="single"/>
        </w:rPr>
        <w:t xml:space="preserve"> In contrast to invocations of multiple modernities, </w:t>
      </w:r>
      <w:r w:rsidRPr="00D326D9">
        <w:rPr>
          <w:rFonts w:eastAsia="Cambria"/>
          <w:highlight w:val="yellow"/>
          <w:u w:val="single"/>
        </w:rPr>
        <w:t xml:space="preserve">Césaire never granted to Europe possession of a modernity or universality or humanity that was </w:t>
      </w:r>
      <w:r w:rsidRPr="00D326D9">
        <w:rPr>
          <w:rFonts w:eastAsia="Cambria"/>
          <w:b/>
          <w:iCs/>
          <w:highlight w:val="yellow"/>
          <w:u w:val="single"/>
          <w:bdr w:val="single" w:sz="8" w:space="0" w:color="auto"/>
        </w:rPr>
        <w:t>always already translocal and fundamentally Caribbean</w:t>
      </w:r>
      <w:r w:rsidRPr="00D326D9">
        <w:rPr>
          <w:rFonts w:eastAsia="Cambria"/>
          <w:highlight w:val="yellow"/>
          <w:u w:val="single"/>
        </w:rPr>
        <w:t>. He never treated self-determination, emancipation, freedom, equality, or justice as essentially European</w:t>
      </w:r>
      <w:r w:rsidRPr="00D326D9">
        <w:rPr>
          <w:rFonts w:eastAsia="Cambria"/>
        </w:rPr>
        <w:t xml:space="preserve"> and foreign. Césaire’s intellectual and political interventions radically challenged reductive territorialist approaches to social thought. He refused to concede that “France” was an ethnic or continental entity, that Martinique was not in some real way internal to “French” society and politics, or that he was situated outside of modern critical traditions. Thus his ongoing and unapologetic engagements with Hegel, Marx, Proudhon, Nietzsche, Lautréamont, Rimbaud, Mallarmé, Bergson, Freud, Breton, Frobenius, and Lenin, alongside his many African, Antillean, and African American interlocutors.</w:t>
      </w:r>
    </w:p>
    <w:p w14:paraId="29A7ED0D" w14:textId="77777777" w:rsidR="001F7E09" w:rsidRPr="00D326D9" w:rsidRDefault="001F7E09" w:rsidP="001F7E09">
      <w:pPr>
        <w:rPr>
          <w:rFonts w:eastAsia="Cambria"/>
        </w:rPr>
      </w:pPr>
      <w:r w:rsidRPr="00D326D9">
        <w:rPr>
          <w:rFonts w:eastAsia="Cambria"/>
        </w:rPr>
        <w:t xml:space="preserve">The sonic blurring between “here” and “hear” in the title of this essay is meant to signal not only the contemporaneity of Césaire’s thought for us here now but the imperative that we open ourselves to his presence and recognize his actuality across the epochal divide by hearing what he actually said. This gesture builds on Walter Benjamin’s insight that every now is a “now of recognizability” whereby “what has been comes together in a flash with the now to form a constellation” through which past epochs become newly legible (1999: 462). I also follow Césaire himself, who engaged in dialogue with predecessors as if they were contemporaries and who addressed future interlocutors directly as if they were already present. Like Benjamin, </w:t>
      </w:r>
      <w:r w:rsidRPr="00D326D9">
        <w:rPr>
          <w:rFonts w:eastAsia="Cambria"/>
          <w:u w:val="single"/>
        </w:rPr>
        <w:t xml:space="preserve">Césaire practiced a form of </w:t>
      </w:r>
      <w:r w:rsidRPr="00D326D9">
        <w:rPr>
          <w:rFonts w:eastAsia="Cambria"/>
          <w:b/>
          <w:iCs/>
          <w:u w:val="single"/>
          <w:bdr w:val="single" w:sz="8" w:space="0" w:color="auto"/>
        </w:rPr>
        <w:t>radical remembrance</w:t>
      </w:r>
      <w:r w:rsidRPr="00D326D9">
        <w:rPr>
          <w:rFonts w:eastAsia="Cambria"/>
          <w:u w:val="single"/>
        </w:rPr>
        <w:t xml:space="preserve"> that connected outmoded pasts to </w:t>
      </w:r>
      <w:r w:rsidRPr="00D326D9">
        <w:rPr>
          <w:rFonts w:eastAsia="Cambria"/>
          <w:b/>
          <w:iCs/>
          <w:u w:val="single"/>
          <w:bdr w:val="single" w:sz="8" w:space="0" w:color="auto"/>
        </w:rPr>
        <w:t>charged presents</w:t>
      </w:r>
      <w:r w:rsidRPr="00D326D9">
        <w:rPr>
          <w:rFonts w:eastAsia="Cambria"/>
          <w:u w:val="single"/>
        </w:rPr>
        <w:t xml:space="preserve">. This attention to vital histories was bound up with a poetic politics that identified transformative possibilities </w:t>
      </w:r>
      <w:r w:rsidRPr="00D326D9">
        <w:rPr>
          <w:rFonts w:eastAsia="Cambria"/>
          <w:b/>
          <w:iCs/>
          <w:u w:val="single"/>
          <w:bdr w:val="single" w:sz="8" w:space="0" w:color="auto"/>
        </w:rPr>
        <w:t>dwelling within existing arrangements</w:t>
      </w:r>
      <w:r w:rsidRPr="00D326D9">
        <w:rPr>
          <w:rFonts w:eastAsia="Cambria"/>
        </w:rPr>
        <w:t xml:space="preserve"> and a proleptic politics that anticipated seemingly impossible futures by trying to enact them concretely in the here and now. But Césaire can only speak to us now if we listen rather than presume to know what someone like him in his situation must have, or should have, been saying.</w:t>
      </w:r>
    </w:p>
    <w:p w14:paraId="2A3DDF6B" w14:textId="77777777" w:rsidR="001F7E09" w:rsidRPr="00D326D9" w:rsidRDefault="001F7E09" w:rsidP="001F7E09">
      <w:pPr>
        <w:rPr>
          <w:rFonts w:eastAsia="Cambria"/>
        </w:rPr>
      </w:pPr>
      <w:r w:rsidRPr="00D326D9">
        <w:rPr>
          <w:rFonts w:eastAsia="Cambria"/>
        </w:rPr>
        <w:t>Until very recently, scholarship on his work has been overdetermined by methodological nationalism (that puzzles over his refusal to pursue state sovereignty), identitarian culturalism (that debates how adequately Césaire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p>
    <w:p w14:paraId="22B0E197" w14:textId="77777777" w:rsidR="001F7E09" w:rsidRPr="00D326D9" w:rsidRDefault="001F7E09" w:rsidP="001F7E09">
      <w:pPr>
        <w:rPr>
          <w:rFonts w:eastAsia="Cambria"/>
        </w:rPr>
      </w:pPr>
      <w:r w:rsidRPr="00D326D9">
        <w:rPr>
          <w:rFonts w:eastAsia="Cambria"/>
        </w:rPr>
        <w:t xml:space="preserve">Faced with the promise of decolonization, </w:t>
      </w:r>
      <w:r w:rsidRPr="00D326D9">
        <w:rPr>
          <w:rFonts w:eastAsia="Cambria"/>
          <w:u w:val="single"/>
        </w:rPr>
        <w:t>Césaire conjugated concrete acts with political imagination</w:t>
      </w:r>
      <w:r w:rsidRPr="00D326D9">
        <w:rPr>
          <w:rFonts w:eastAsia="Cambria"/>
        </w:rPr>
        <w:t xml:space="preserve">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nonnecessary relationship between colonial emancipation, popular sovereignty, and self-determination, on the one hand, and territorial state sovereignty and national </w:t>
      </w:r>
      <w:r w:rsidRPr="00D326D9">
        <w:rPr>
          <w:rFonts w:eastAsia="Cambria"/>
        </w:rPr>
        <w:lastRenderedPageBreak/>
        <w:t xml:space="preserve">liberation, on the other. </w:t>
      </w:r>
      <w:r w:rsidRPr="00D326D9">
        <w:rPr>
          <w:rFonts w:eastAsia="Cambria"/>
          <w:u w:val="single"/>
        </w:rPr>
        <w:t>He pursued cosmopolitan aims concretely through transcultural practices and by attempting to invent new political forms through which to ground plural and postnational democratic arrangements</w:t>
      </w:r>
      <w:r w:rsidRPr="00D326D9">
        <w:rPr>
          <w:rFonts w:eastAsia="Cambria"/>
        </w:rPr>
        <w:t>.</w:t>
      </w:r>
    </w:p>
    <w:p w14:paraId="76CB2FE6" w14:textId="77777777" w:rsidR="001F7E09" w:rsidRPr="00D326D9" w:rsidRDefault="001F7E09" w:rsidP="001F7E09">
      <w:pPr>
        <w:rPr>
          <w:rFonts w:eastAsia="Cambria"/>
        </w:rPr>
      </w:pPr>
      <w:r w:rsidRPr="00D326D9">
        <w:rPr>
          <w:rFonts w:eastAsia="Cambria"/>
        </w:rPr>
        <w:t xml:space="preserve">We should recognize that Césaire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w:t>
      </w:r>
      <w:r w:rsidRPr="00D326D9">
        <w:rPr>
          <w:rFonts w:eastAsia="Cambria"/>
          <w:highlight w:val="yellow"/>
          <w:u w:val="single"/>
        </w:rPr>
        <w:t>Césaire recognized residues of, and resources for, more just, human, and integrated ways of living together</w:t>
      </w:r>
      <w:r w:rsidRPr="00D326D9">
        <w:rPr>
          <w:rFonts w:eastAsia="Cambria"/>
          <w:u w:val="single"/>
        </w:rPr>
        <w:t xml:space="preserve"> within Antillean, African, and European texts, traditions, forms, histories, and conditions. In his view, Antilleans—as culturally particular actors, imperial subjects, New World denizens, moderns, and humans—were their rightful heirs. He was concerned less with defining culturally authentic concepts, spaces, and arrangements for Antilleans</w:t>
      </w:r>
      <w:r w:rsidRPr="00D326D9">
        <w:rPr>
          <w:rFonts w:eastAsia="Cambria"/>
        </w:rPr>
        <w:t xml:space="preserve"> (apart from Europe or uncontaminated by modernity) </w:t>
      </w:r>
      <w:r w:rsidRPr="00D326D9">
        <w:rPr>
          <w:rFonts w:eastAsia="Cambria"/>
          <w:u w:val="single"/>
        </w:rPr>
        <w:t>than with overcoming imperialism, in solidarity with other struggling peoples, in order to establish less alienated forms of human life globally</w:t>
      </w:r>
      <w:r w:rsidRPr="00D326D9">
        <w:rPr>
          <w:rFonts w:eastAsia="Cambria"/>
        </w:rPr>
        <w:t>.</w:t>
      </w:r>
    </w:p>
    <w:p w14:paraId="6BF986C9" w14:textId="77777777" w:rsidR="001F7E09" w:rsidRPr="00D326D9" w:rsidRDefault="001F7E09" w:rsidP="001F7E09">
      <w:pPr>
        <w:rPr>
          <w:rFonts w:eastAsia="Cambria"/>
        </w:rPr>
      </w:pPr>
      <w:r w:rsidRPr="00D326D9">
        <w:rPr>
          <w:rFonts w:eastAsia="Cambria"/>
          <w:u w:val="single"/>
        </w:rPr>
        <w:t xml:space="preserve">Remembering </w:t>
      </w:r>
      <w:r w:rsidRPr="00D326D9">
        <w:rPr>
          <w:rFonts w:eastAsia="Cambria"/>
          <w:highlight w:val="yellow"/>
          <w:u w:val="single"/>
        </w:rPr>
        <w:t xml:space="preserve">Césaire’s insistence that modern currents of radicalism were shared legacies and common property may help us to </w:t>
      </w:r>
      <w:r w:rsidRPr="00D326D9">
        <w:rPr>
          <w:rFonts w:eastAsia="Cambria"/>
          <w:b/>
          <w:iCs/>
          <w:highlight w:val="yellow"/>
          <w:u w:val="single"/>
          <w:bdr w:val="single" w:sz="8" w:space="0" w:color="auto"/>
        </w:rPr>
        <w:t>rethink inherited assumptions</w:t>
      </w:r>
      <w:r w:rsidRPr="00D326D9">
        <w:rPr>
          <w:rFonts w:eastAsia="Cambria"/>
          <w:highlight w:val="yellow"/>
          <w:u w:val="single"/>
        </w:rPr>
        <w:t xml:space="preserve"> about the relation between territory, ethnicity, consciousness, and interest</w:t>
      </w:r>
      <w:r w:rsidRPr="00D326D9">
        <w:rPr>
          <w:rFonts w:eastAsia="Cambria"/>
        </w:rPr>
        <w:t xml:space="preserve"> (Buck-Morss 2009, 2010). </w:t>
      </w:r>
      <w:r w:rsidRPr="00D326D9">
        <w:rPr>
          <w:rFonts w:eastAsia="Cambria"/>
          <w:u w:val="single"/>
        </w:rPr>
        <w:t xml:space="preserve">They invite us to </w:t>
      </w:r>
      <w:r w:rsidRPr="00D326D9">
        <w:rPr>
          <w:rFonts w:eastAsia="Cambria"/>
          <w:highlight w:val="yellow"/>
          <w:u w:val="single"/>
        </w:rPr>
        <w:t>deterritorialize social thought and to decolonize intellectual history</w:t>
      </w:r>
      <w:r w:rsidRPr="00D326D9">
        <w:rPr>
          <w:rFonts w:eastAsia="Cambria"/>
          <w:u w:val="single"/>
        </w:rPr>
        <w:t>. This is a matter not of valorizing non-European forms of knowledge</w:t>
      </w:r>
      <w:r w:rsidRPr="00D326D9">
        <w:rPr>
          <w:rFonts w:eastAsia="Cambria"/>
        </w:rPr>
        <w:t xml:space="preserve">, as important as such a move certainly is, </w:t>
      </w:r>
      <w:r w:rsidRPr="00D326D9">
        <w:rPr>
          <w:rFonts w:eastAsia="Cambria"/>
          <w:u w:val="single"/>
        </w:rPr>
        <w:t>but of questioning the presumptive boundaries of “Europe” itself—by recognizing the larger scales on which modern social thought was forged and of appreciating that colonial societies produced self-reflexive thinkers concerned with large-scale processes and future prospects. We can</w:t>
      </w:r>
      <w:r w:rsidRPr="00D326D9">
        <w:rPr>
          <w:rFonts w:eastAsia="Cambria"/>
        </w:rPr>
        <w:t xml:space="preserve"> thereby </w:t>
      </w:r>
      <w:r w:rsidRPr="00D326D9">
        <w:rPr>
          <w:rFonts w:eastAsia="Cambria"/>
          <w:u w:val="single"/>
        </w:rPr>
        <w:t>recognize Césaire as a situated postwar thinker of the postwar world, one of whose primary aims was to place into question the very categories “France,” “Europe,” and “the West” by way of an immanent critique of late imperial politics. He envisioned postnational arrangements through which humanity could</w:t>
      </w:r>
      <w:r w:rsidRPr="00D326D9">
        <w:rPr>
          <w:rFonts w:eastAsia="Cambria"/>
        </w:rPr>
        <w:t xml:space="preserve"> attempt to </w:t>
      </w:r>
      <w:r w:rsidRPr="00D326D9">
        <w:rPr>
          <w:rFonts w:eastAsia="Cambria"/>
          <w:u w:val="single"/>
        </w:rPr>
        <w:t xml:space="preserve">overcome the alienating antinomies that had impoverished the quality of life in overseas colonies and European metropoles. </w:t>
      </w:r>
      <w:r w:rsidRPr="00D326D9">
        <w:rPr>
          <w:rFonts w:eastAsia="Cambria"/>
          <w:highlight w:val="yellow"/>
          <w:u w:val="single"/>
        </w:rPr>
        <w:t xml:space="preserve">His </w:t>
      </w:r>
      <w:r w:rsidRPr="00D326D9">
        <w:rPr>
          <w:rFonts w:eastAsia="Cambria"/>
          <w:b/>
          <w:iCs/>
          <w:highlight w:val="yellow"/>
          <w:u w:val="single"/>
          <w:bdr w:val="single" w:sz="8" w:space="0" w:color="auto"/>
        </w:rPr>
        <w:t>situated humanism and concrete cosmopolitanism</w:t>
      </w:r>
      <w:r w:rsidRPr="00D326D9">
        <w:rPr>
          <w:rFonts w:eastAsia="Cambria"/>
          <w:highlight w:val="yellow"/>
          <w:u w:val="single"/>
        </w:rPr>
        <w:t xml:space="preserve"> should</w:t>
      </w:r>
      <w:r w:rsidRPr="00D326D9">
        <w:rPr>
          <w:rFonts w:eastAsia="Cambria"/>
          <w:highlight w:val="yellow"/>
        </w:rPr>
        <w:t xml:space="preserve"> thus </w:t>
      </w:r>
      <w:r w:rsidRPr="00D326D9">
        <w:rPr>
          <w:rFonts w:eastAsia="Cambria"/>
          <w:highlight w:val="yellow"/>
          <w:u w:val="single"/>
        </w:rPr>
        <w:t xml:space="preserve">be placed in a </w:t>
      </w:r>
      <w:r w:rsidRPr="00D326D9">
        <w:rPr>
          <w:rFonts w:eastAsia="Cambria"/>
          <w:b/>
          <w:iCs/>
          <w:highlight w:val="yellow"/>
          <w:u w:val="single"/>
          <w:bdr w:val="single" w:sz="8" w:space="0" w:color="auto"/>
        </w:rPr>
        <w:t>constellation of modern emancipatory thinking</w:t>
      </w:r>
      <w:r w:rsidRPr="00D326D9">
        <w:rPr>
          <w:rFonts w:eastAsia="Cambria"/>
          <w:highlight w:val="yellow"/>
          <w:u w:val="single"/>
        </w:rPr>
        <w:t xml:space="preserve"> oriented toward </w:t>
      </w:r>
      <w:r w:rsidRPr="00D326D9">
        <w:rPr>
          <w:rFonts w:eastAsia="Cambria"/>
          <w:b/>
          <w:iCs/>
          <w:highlight w:val="yellow"/>
          <w:u w:val="single"/>
          <w:bdr w:val="single" w:sz="8" w:space="0" w:color="auto"/>
        </w:rPr>
        <w:t>worldwide human freedom</w:t>
      </w:r>
      <w:r w:rsidRPr="00D326D9">
        <w:rPr>
          <w:rFonts w:eastAsia="Cambria"/>
          <w:highlight w:val="yellow"/>
          <w:u w:val="single"/>
        </w:rPr>
        <w:t xml:space="preserve"> that included antiracist, anti-imperial, internationalist, and socialist thinkers</w:t>
      </w:r>
      <w:r w:rsidRPr="00D326D9">
        <w:rPr>
          <w:rFonts w:eastAsia="Cambria"/>
          <w:u w:val="single"/>
        </w:rPr>
        <w:t xml:space="preserve"> from a range of traditions: black Atlantic, First Internationalist, global anarchist, Western Marxist, Marxist humanist, Third Worldist</w:t>
      </w:r>
      <w:r w:rsidRPr="00D326D9">
        <w:rPr>
          <w:rFonts w:eastAsia="Cambria"/>
        </w:rPr>
        <w:t>.</w:t>
      </w:r>
    </w:p>
    <w:p w14:paraId="5EB4AD00" w14:textId="77777777" w:rsidR="001F7E09" w:rsidRPr="00D326D9" w:rsidRDefault="001F7E09" w:rsidP="001F7E09">
      <w:pPr>
        <w:rPr>
          <w:rFonts w:eastAsia="Cambria"/>
        </w:rPr>
      </w:pPr>
      <w:r w:rsidRPr="00D326D9">
        <w:rPr>
          <w:rFonts w:eastAsia="Cambria"/>
          <w:u w:val="single"/>
        </w:rPr>
        <w:t>Césaire believed that the future of humanity depended in some sense on its recovering a lost poetic relation to “the throbbing newness of the world.” Why not regard Césaire’s “humanism made to the measure of the world” as a starting point for our critical thinking about the contemporary situation and the kind of world we would like to create</w:t>
      </w:r>
      <w:r w:rsidRPr="00D326D9">
        <w:rPr>
          <w:rFonts w:eastAsia="Cambria"/>
        </w:rPr>
        <w:t xml:space="preserve">. Césaire, like Toussaint before him, addressed future interlocutors directly. At the same time, his thinking about future possibilities was refracted through dialogue with predecessors like Toussaint. This is how I understand what one of his heirs, Glissant, means by “a prophetic vision of the past” based on “the identification of a painful notion of time and its full projection forward into the future” (1989: 64; see also Glissant 2005: 15, 16). Césaire once wrote of Schoelcher, the socialist republican architect of the 1848 abolition of slavery in France, that it would be “useless to commemorate him if we had not decided to imitate his politics” (1948a: 28). In this spirit </w:t>
      </w:r>
      <w:r w:rsidRPr="00D326D9">
        <w:rPr>
          <w:rFonts w:eastAsia="Cambria"/>
          <w:u w:val="single"/>
        </w:rPr>
        <w:t>I hope that the recent resurgence of interest in Césaire</w:t>
      </w:r>
      <w:r w:rsidRPr="00D326D9">
        <w:rPr>
          <w:rFonts w:eastAsia="Cambria"/>
        </w:rPr>
        <w:t xml:space="preserve"> is not only treated as an occasion to honor his memory but </w:t>
      </w:r>
      <w:r w:rsidRPr="00D326D9">
        <w:rPr>
          <w:rFonts w:eastAsia="Cambria"/>
          <w:u w:val="single"/>
        </w:rPr>
        <w:t>is seized as an opportunity to hear his transgenerational address. We can</w:t>
      </w:r>
      <w:r w:rsidRPr="00D326D9">
        <w:rPr>
          <w:rFonts w:eastAsia="Cambria"/>
        </w:rPr>
        <w:t xml:space="preserve"> thus </w:t>
      </w:r>
      <w:r w:rsidRPr="00D326D9">
        <w:rPr>
          <w:rFonts w:eastAsia="Cambria"/>
          <w:u w:val="single"/>
        </w:rPr>
        <w:t xml:space="preserve">think with </w:t>
      </w:r>
      <w:r w:rsidRPr="00D326D9">
        <w:rPr>
          <w:rFonts w:eastAsia="Cambria"/>
          <w:u w:val="single"/>
        </w:rPr>
        <w:lastRenderedPageBreak/>
        <w:t>Césaire about the relation between existing theoretical frameworks, the world we are confronting, and urgent political desires— especially with regard to the history of empire and the role of colonial intellectuals as modern thinkers of global processes</w:t>
      </w:r>
      <w:r w:rsidRPr="00D326D9">
        <w:rPr>
          <w:rFonts w:eastAsia="Cambria"/>
        </w:rPr>
        <w:t>.</w:t>
      </w:r>
    </w:p>
    <w:p w14:paraId="545DCD10" w14:textId="77777777" w:rsidR="001F7E09" w:rsidRDefault="001F7E09" w:rsidP="001F7E09">
      <w:pPr>
        <w:pStyle w:val="Heading4"/>
      </w:pPr>
      <w:r w:rsidRPr="00D326D9">
        <w:t xml:space="preserve">Refusing responsibility for collective creation of the world produces genocide and speciescide. Only a humanist vocabulary can produce the collective action required by the Anthropocene. </w:t>
      </w:r>
    </w:p>
    <w:p w14:paraId="2D90C684" w14:textId="77777777" w:rsidR="001F7E09" w:rsidRDefault="001F7E09" w:rsidP="001F7E09">
      <w:r w:rsidRPr="00D326D9">
        <w:t xml:space="preserve">Donna </w:t>
      </w:r>
      <w:r w:rsidRPr="00D326D9">
        <w:rPr>
          <w:b/>
          <w:u w:val="single"/>
        </w:rPr>
        <w:t>HARAWAY</w:t>
      </w:r>
      <w:r w:rsidRPr="00D326D9">
        <w:t xml:space="preserve"> Distinguished American Professor Emerita in the History of Consciousness Department and Feminist Studies Department at the University of California, Santa Cruz </w:t>
      </w:r>
      <w:r w:rsidRPr="00D326D9">
        <w:rPr>
          <w:b/>
          <w:u w:val="single"/>
        </w:rPr>
        <w:t>’16</w:t>
      </w:r>
      <w:r w:rsidRPr="00D326D9">
        <w:t xml:space="preserve"> </w:t>
      </w:r>
      <w:r w:rsidRPr="00D326D9">
        <w:rPr>
          <w:i/>
        </w:rPr>
        <w:t>Staying with the trouble: making kin in the Chthulucene</w:t>
      </w:r>
      <w:r w:rsidRPr="00D326D9">
        <w:t xml:space="preserve"> p.  35-38</w:t>
      </w:r>
    </w:p>
    <w:p w14:paraId="261C786B" w14:textId="77777777" w:rsidR="001F7E09" w:rsidRPr="00D326D9" w:rsidRDefault="001F7E09" w:rsidP="001F7E09">
      <w:r w:rsidRPr="00D326D9">
        <w:t xml:space="preserve">It matters what thoughts think thoughts. It matters what knowledges know knowledges. It matters what relations relate relations. It matters what worlds world worlds. It matters what stories tell stories. Paintings by Baila Goldenthal are eloquent testimony to this mattering.17 What is it to surrender the capacity to think? </w:t>
      </w:r>
      <w:r w:rsidRPr="00D326D9">
        <w:rPr>
          <w:highlight w:val="yellow"/>
          <w:u w:val="single"/>
        </w:rPr>
        <w:t xml:space="preserve">These times called the Anthropocene are times of multispecies, including </w:t>
      </w:r>
      <w:r w:rsidRPr="00D326D9">
        <w:rPr>
          <w:rFonts w:eastAsia="Calibri"/>
          <w:b/>
          <w:iCs/>
          <w:highlight w:val="yellow"/>
          <w:u w:val="single"/>
          <w:bdr w:val="single" w:sz="8" w:space="0" w:color="auto"/>
        </w:rPr>
        <w:t>human, urgency</w:t>
      </w:r>
      <w:r w:rsidRPr="00D326D9">
        <w:rPr>
          <w:highlight w:val="yellow"/>
          <w:u w:val="single"/>
        </w:rPr>
        <w:t>: of great mass death and extinction; of onrushing disasters</w:t>
      </w:r>
      <w:r w:rsidRPr="00D326D9">
        <w:rPr>
          <w:u w:val="single"/>
        </w:rPr>
        <w:t xml:space="preserve">, whose unpredictable specificities are foolishly taken as unknowability itself; of refusing to know and to cultivate the capacity of response-ability; of refusing to be present in and to onrushing catastrophe in time; </w:t>
      </w:r>
      <w:r w:rsidRPr="00D326D9">
        <w:rPr>
          <w:highlight w:val="yellow"/>
          <w:u w:val="single"/>
        </w:rPr>
        <w:t>of</w:t>
      </w:r>
      <w:r w:rsidRPr="00D326D9">
        <w:rPr>
          <w:u w:val="single"/>
        </w:rPr>
        <w:t xml:space="preserve"> </w:t>
      </w:r>
      <w:r w:rsidRPr="00D326D9">
        <w:t>unprecedented</w:t>
      </w:r>
      <w:r w:rsidRPr="00D326D9">
        <w:rPr>
          <w:u w:val="single"/>
        </w:rPr>
        <w:t xml:space="preserve"> </w:t>
      </w:r>
      <w:r w:rsidRPr="00D326D9">
        <w:rPr>
          <w:b/>
          <w:highlight w:val="yellow"/>
          <w:u w:val="single"/>
        </w:rPr>
        <w:t>looking away</w:t>
      </w:r>
      <w:r w:rsidRPr="00D326D9">
        <w:rPr>
          <w:u w:val="single"/>
        </w:rPr>
        <w:t>.</w:t>
      </w:r>
      <w:r w:rsidRPr="00D326D9">
        <w:t xml:space="preserve"> Surely, to say “unprecedented” in view of the realities of the last centuries is to say something almost unimaginable. How can we think in times of urgencies without the self-indulgent and self-fulfilling myths of apocalypse, when every fiber of our being is interlaced, even complicit, in the webs of processes that must somehow be engaged and repatterned? Recursively, whether we asked for it or not, the pattern is in our hands. The answer to the trust of the held-out hand: think we must.</w:t>
      </w:r>
    </w:p>
    <w:p w14:paraId="2D4458C5" w14:textId="77777777" w:rsidR="001F7E09" w:rsidRPr="00D326D9" w:rsidRDefault="001F7E09" w:rsidP="001F7E09">
      <w:pPr>
        <w:rPr>
          <w:rFonts w:eastAsia="Cambria"/>
        </w:rPr>
      </w:pPr>
      <w:r w:rsidRPr="00D326D9">
        <w:rPr>
          <w:rFonts w:eastAsia="Cambria"/>
        </w:rPr>
        <w:t xml:space="preserve">Instructed by Valerie Hartouni, </w:t>
      </w:r>
      <w:r w:rsidRPr="00D326D9">
        <w:rPr>
          <w:rFonts w:eastAsia="Cambria"/>
          <w:u w:val="single"/>
        </w:rPr>
        <w:t>I turn to</w:t>
      </w:r>
      <w:r w:rsidRPr="00D326D9">
        <w:rPr>
          <w:rFonts w:eastAsia="Cambria"/>
        </w:rPr>
        <w:t xml:space="preserve"> Hannah </w:t>
      </w:r>
      <w:r w:rsidRPr="00D326D9">
        <w:rPr>
          <w:rFonts w:eastAsia="Cambria"/>
          <w:highlight w:val="yellow"/>
          <w:u w:val="single"/>
        </w:rPr>
        <w:t>Arendt’s analysis of</w:t>
      </w:r>
      <w:r w:rsidRPr="00D326D9">
        <w:rPr>
          <w:rFonts w:eastAsia="Cambria"/>
          <w:u w:val="single"/>
        </w:rPr>
        <w:t xml:space="preserve"> </w:t>
      </w:r>
      <w:r w:rsidRPr="00D326D9">
        <w:rPr>
          <w:rFonts w:eastAsia="Cambria"/>
        </w:rPr>
        <w:t xml:space="preserve">the Nazi war criminal Adolf </w:t>
      </w:r>
      <w:r w:rsidRPr="00D326D9">
        <w:rPr>
          <w:rFonts w:eastAsia="Cambria"/>
          <w:highlight w:val="yellow"/>
          <w:u w:val="single"/>
        </w:rPr>
        <w:t>Eichmann’s inability to think</w:t>
      </w:r>
      <w:r w:rsidRPr="00D326D9">
        <w:rPr>
          <w:rFonts w:eastAsia="Cambria"/>
          <w:highlight w:val="yellow"/>
        </w:rPr>
        <w:t xml:space="preserve">. </w:t>
      </w:r>
      <w:r w:rsidRPr="00D326D9">
        <w:rPr>
          <w:rFonts w:eastAsia="Cambria"/>
          <w:highlight w:val="yellow"/>
          <w:u w:val="single"/>
        </w:rPr>
        <w:t>In that surrender of thinking lay the “banality of evil” of the particular sort that could make the disaster of the Anthropocene,</w:t>
      </w:r>
      <w:r w:rsidRPr="00D326D9">
        <w:rPr>
          <w:rFonts w:eastAsia="Cambria"/>
          <w:highlight w:val="yellow"/>
        </w:rPr>
        <w:t xml:space="preserve"> </w:t>
      </w:r>
      <w:r w:rsidRPr="00D326D9">
        <w:rPr>
          <w:rFonts w:eastAsia="Cambria"/>
          <w:highlight w:val="yellow"/>
          <w:u w:val="single"/>
        </w:rPr>
        <w:t xml:space="preserve">with its </w:t>
      </w:r>
      <w:r w:rsidRPr="00D326D9">
        <w:rPr>
          <w:rFonts w:eastAsia="Cambria"/>
          <w:b/>
          <w:highlight w:val="yellow"/>
          <w:u w:val="single"/>
        </w:rPr>
        <w:t>ramped-up genocides</w:t>
      </w:r>
      <w:r w:rsidRPr="00D326D9">
        <w:rPr>
          <w:rFonts w:eastAsia="Cambria"/>
          <w:highlight w:val="yellow"/>
          <w:u w:val="single"/>
        </w:rPr>
        <w:t xml:space="preserve"> and </w:t>
      </w:r>
      <w:r w:rsidRPr="00D326D9">
        <w:rPr>
          <w:rFonts w:eastAsia="Cambria"/>
          <w:b/>
          <w:highlight w:val="yellow"/>
          <w:u w:val="single"/>
        </w:rPr>
        <w:t>speciescides</w:t>
      </w:r>
      <w:r w:rsidRPr="00D326D9">
        <w:rPr>
          <w:rFonts w:eastAsia="Cambria"/>
          <w:highlight w:val="yellow"/>
          <w:u w:val="single"/>
        </w:rPr>
        <w:t xml:space="preserve">, </w:t>
      </w:r>
      <w:r w:rsidRPr="00D326D9">
        <w:rPr>
          <w:rFonts w:eastAsia="Cambria"/>
          <w:u w:val="single"/>
        </w:rPr>
        <w:t>come true</w:t>
      </w:r>
      <w:r w:rsidRPr="00D326D9">
        <w:rPr>
          <w:rFonts w:eastAsia="Cambria"/>
        </w:rPr>
        <w:t xml:space="preserve">.18 </w:t>
      </w:r>
      <w:r w:rsidRPr="00D326D9">
        <w:rPr>
          <w:rFonts w:eastAsia="Cambria"/>
          <w:highlight w:val="yellow"/>
          <w:u w:val="single"/>
        </w:rPr>
        <w:t>This outcome is still at stake; think we must; we must think</w:t>
      </w:r>
      <w:r w:rsidRPr="00D326D9">
        <w:rPr>
          <w:rFonts w:eastAsia="Cambria"/>
          <w:highlight w:val="yellow"/>
        </w:rPr>
        <w:t>!</w:t>
      </w:r>
      <w:r w:rsidRPr="00D326D9">
        <w:rPr>
          <w:rFonts w:eastAsia="Cambria"/>
        </w:rPr>
        <w:t xml:space="preserve"> In Hartouni’s reading, Arendt insisted that thought was profoundly different from what we might call disciplinary knowledge or science rooted in evidence, or the sorting of truth and belief or fact and opinion or good and bad. Thinking, in Arendt’s sense, is not a process for evaluating information and argument, for being right or wrong, for judging oneself or others to be in truth or error. All of that is important, but not what Arendt had to say about the evil of thoughtlessness that I want to bring into the question of the geohistorical conjuncture being called the Anthropocene.</w:t>
      </w:r>
    </w:p>
    <w:p w14:paraId="320E4460" w14:textId="77777777" w:rsidR="001F7E09" w:rsidRPr="00D326D9" w:rsidRDefault="001F7E09" w:rsidP="001F7E09">
      <w:pPr>
        <w:rPr>
          <w:rFonts w:eastAsia="Cambria"/>
        </w:rPr>
      </w:pPr>
      <w:r w:rsidRPr="00D326D9">
        <w:rPr>
          <w:rFonts w:eastAsia="Cambria"/>
        </w:rPr>
        <w:t xml:space="preserve">Arendt witnessed in </w:t>
      </w:r>
      <w:r w:rsidRPr="00D326D9">
        <w:rPr>
          <w:rFonts w:eastAsia="Cambria"/>
          <w:u w:val="single"/>
        </w:rPr>
        <w:t>Eichmann</w:t>
      </w:r>
      <w:r w:rsidRPr="00D326D9">
        <w:rPr>
          <w:rFonts w:eastAsia="Cambria"/>
        </w:rPr>
        <w:t xml:space="preserve"> not an incomprehensible monster, but something much more terrifying—she saw commonplace thoughtlessness. That is, here </w:t>
      </w:r>
      <w:r w:rsidRPr="00D326D9">
        <w:rPr>
          <w:rFonts w:eastAsia="Cambria"/>
          <w:u w:val="single"/>
        </w:rPr>
        <w:t>was a human being unable to make present to himself what was absent, what was not himself, what the world in its sheer notone- selfness is and what claims-to-be inhere in not-oneself.</w:t>
      </w:r>
      <w:r w:rsidRPr="00D326D9">
        <w:rPr>
          <w:rFonts w:eastAsia="Cambria"/>
        </w:rPr>
        <w:t xml:space="preserve"> </w:t>
      </w:r>
      <w:r w:rsidRPr="00D326D9">
        <w:rPr>
          <w:rFonts w:eastAsia="Cambria"/>
          <w:highlight w:val="yellow"/>
          <w:u w:val="single"/>
        </w:rPr>
        <w:t>Here was someone who could not be a wayfarer, could not entangl</w:t>
      </w:r>
      <w:r w:rsidRPr="00D326D9">
        <w:rPr>
          <w:rFonts w:eastAsia="Cambria"/>
          <w:u w:val="single"/>
        </w:rPr>
        <w:t>e</w:t>
      </w:r>
      <w:r w:rsidRPr="00D326D9">
        <w:rPr>
          <w:rFonts w:eastAsia="Cambria"/>
        </w:rPr>
        <w:t xml:space="preserve">, could not track the lines of living and dying, </w:t>
      </w:r>
      <w:r w:rsidRPr="00D326D9">
        <w:rPr>
          <w:rFonts w:eastAsia="Cambria"/>
          <w:highlight w:val="yellow"/>
          <w:u w:val="single"/>
        </w:rPr>
        <w:t>could not cultivate response-ability</w:t>
      </w:r>
      <w:r w:rsidRPr="00D326D9">
        <w:rPr>
          <w:rFonts w:eastAsia="Cambria"/>
        </w:rPr>
        <w:t xml:space="preserve">, could not make present to itself what it is doing, </w:t>
      </w:r>
      <w:r w:rsidRPr="00D326D9">
        <w:rPr>
          <w:rFonts w:eastAsia="Cambria"/>
          <w:highlight w:val="yellow"/>
          <w:u w:val="single"/>
        </w:rPr>
        <w:t>could not live in consequences or with consequence</w:t>
      </w:r>
      <w:r w:rsidRPr="00D326D9">
        <w:rPr>
          <w:rFonts w:eastAsia="Cambria"/>
        </w:rPr>
        <w:t xml:space="preserve">, could not compost. Function mattered, duty mattered, but </w:t>
      </w:r>
      <w:r w:rsidRPr="00D326D9">
        <w:rPr>
          <w:rFonts w:eastAsia="Cambria"/>
          <w:highlight w:val="yellow"/>
          <w:u w:val="single"/>
        </w:rPr>
        <w:t>the world did not matter for Eichmann</w:t>
      </w:r>
      <w:r w:rsidRPr="00D326D9">
        <w:rPr>
          <w:rFonts w:eastAsia="Cambria"/>
        </w:rPr>
        <w:t xml:space="preserve">. The world does not matter in ordinary thoughtlessness. The hollowed-out spaces are all filled with assessing information, determining friends and enemies, and doing busy jobs; negativity, the </w:t>
      </w:r>
      <w:r w:rsidRPr="00D326D9">
        <w:rPr>
          <w:rFonts w:eastAsia="Cambria"/>
          <w:highlight w:val="yellow"/>
          <w:u w:val="single"/>
        </w:rPr>
        <w:t>hollowing out</w:t>
      </w:r>
      <w:r w:rsidRPr="00D326D9">
        <w:rPr>
          <w:rFonts w:eastAsia="Cambria"/>
        </w:rPr>
        <w:t xml:space="preserve"> of such positivity, </w:t>
      </w:r>
      <w:r w:rsidRPr="00D326D9">
        <w:rPr>
          <w:rFonts w:eastAsia="Cambria"/>
          <w:highlight w:val="yellow"/>
          <w:u w:val="single"/>
        </w:rPr>
        <w:t>is</w:t>
      </w:r>
      <w:r w:rsidRPr="00D326D9">
        <w:rPr>
          <w:rFonts w:eastAsia="Cambria"/>
        </w:rPr>
        <w:t xml:space="preserve"> missed, </w:t>
      </w:r>
      <w:r w:rsidRPr="00D326D9">
        <w:rPr>
          <w:rFonts w:eastAsia="Cambria"/>
          <w:highlight w:val="yellow"/>
          <w:u w:val="single"/>
        </w:rPr>
        <w:t>an astonishing abandonment of thinking</w:t>
      </w:r>
      <w:r w:rsidRPr="00D326D9">
        <w:rPr>
          <w:rFonts w:eastAsia="Cambria"/>
        </w:rPr>
        <w:t xml:space="preserve">.19 This quality was not an emotional lack, a lack of </w:t>
      </w:r>
      <w:r w:rsidRPr="00D326D9">
        <w:rPr>
          <w:rFonts w:eastAsia="Cambria"/>
        </w:rPr>
        <w:lastRenderedPageBreak/>
        <w:t>compassion, although surely that was true of Eichmann, but a deeper surrender to what I would call immateriality, inconsequentiality, or, in Arendt’s and also my idiom, thoughtlessness. Eichmann was astralized right out of the muddle of thinking into the practice of business as usual no matter what. There was no way the world could become for Eichmann and his heirs—us?—a “matter of care.”20 The result was active participation in genocide.</w:t>
      </w:r>
    </w:p>
    <w:p w14:paraId="6861E34D" w14:textId="77777777" w:rsidR="001F7E09" w:rsidRPr="00FC2D9B" w:rsidRDefault="001F7E09" w:rsidP="001F7E09"/>
    <w:p w14:paraId="56CBDB2E" w14:textId="33603452" w:rsidR="005D388F" w:rsidRDefault="001F7E09" w:rsidP="001F7E09">
      <w:pPr>
        <w:pStyle w:val="Heading1"/>
      </w:pPr>
      <w:r>
        <w:lastRenderedPageBreak/>
        <w:t>2NC</w:t>
      </w:r>
    </w:p>
    <w:p w14:paraId="49CEA29F" w14:textId="6E4C6DB2" w:rsidR="001F7E09" w:rsidRDefault="001F7E09" w:rsidP="001F7E09">
      <w:pPr>
        <w:pStyle w:val="Heading3"/>
      </w:pPr>
      <w:r>
        <w:lastRenderedPageBreak/>
        <w:t>K</w:t>
      </w:r>
    </w:p>
    <w:p w14:paraId="7DBF4389" w14:textId="6A4A91F7" w:rsidR="001F7E09" w:rsidRDefault="001F7E09" w:rsidP="001F7E09">
      <w:pPr>
        <w:pStyle w:val="Heading4"/>
      </w:pPr>
      <w:r>
        <w:t xml:space="preserve">The aff’s poetic method locates the power of language and the body in the particular against abstraction and representation.  This treats particular performance as intrinsically anti-formal.  </w:t>
      </w:r>
    </w:p>
    <w:p w14:paraId="2D8ED442" w14:textId="77777777" w:rsidR="001F7E09" w:rsidRDefault="001F7E09" w:rsidP="001F7E09">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13-14</w:t>
      </w:r>
    </w:p>
    <w:p w14:paraId="5B71BA9F" w14:textId="77777777" w:rsidR="001F7E09" w:rsidRDefault="001F7E09" w:rsidP="001F7E09">
      <w:r>
        <w:t xml:space="preserve">In emphasizing literatures unique propensity for abstraction, I rub against the grain of one prominent and perennial strand of formalist theory that contrastingly advocates for literature’s disruption of abstraction.41 Victor Shklovsky s pathbreaking elaboration of defamiliarization aligns aesthetic experience with sensuousness and dilation that works against abstraction: “The device of art is the estrangement of things and the complication of the form, which increases the duration and complexity of perception, as the process of perception is, in art, an end in itself and must be prolonged.”42 Shklovsky s notion of </w:t>
      </w:r>
      <w:r w:rsidRPr="00D001E0">
        <w:rPr>
          <w:rStyle w:val="StyleUnderline"/>
        </w:rPr>
        <w:t>defamiliarization</w:t>
      </w:r>
      <w:r>
        <w:t xml:space="preserve"> radically </w:t>
      </w:r>
      <w:r w:rsidRPr="00D001E0">
        <w:rPr>
          <w:rStyle w:val="StyleUnderline"/>
        </w:rPr>
        <w:t>anticipates</w:t>
      </w:r>
      <w:r>
        <w:t xml:space="preserve"> Rancière’s notion of </w:t>
      </w:r>
      <w:r w:rsidRPr="00D001E0">
        <w:rPr>
          <w:rStyle w:val="StyleUnderline"/>
        </w:rPr>
        <w:t>the (re) distribution of the sensible</w:t>
      </w:r>
      <w:r>
        <w:t xml:space="preserve"> (as evident in Shklovsky's specification of </w:t>
      </w:r>
      <w:r w:rsidRPr="00A42CA7">
        <w:rPr>
          <w:rStyle w:val="StyleUnderline"/>
          <w:highlight w:val="green"/>
        </w:rPr>
        <w:t xml:space="preserve">the </w:t>
      </w:r>
      <w:r w:rsidRPr="00A42CA7">
        <w:rPr>
          <w:rStyle w:val="Emphasis"/>
          <w:highlight w:val="green"/>
        </w:rPr>
        <w:t>defamiliarizing potential</w:t>
      </w:r>
      <w:r w:rsidRPr="00A42CA7">
        <w:rPr>
          <w:rStyle w:val="StyleUnderline"/>
          <w:highlight w:val="green"/>
        </w:rPr>
        <w:t xml:space="preserve"> of </w:t>
      </w:r>
      <w:r w:rsidRPr="00A42CA7">
        <w:rPr>
          <w:rStyle w:val="Emphasis"/>
          <w:highlight w:val="green"/>
        </w:rPr>
        <w:t>poetic language</w:t>
      </w:r>
      <w:r>
        <w:t xml:space="preserve">, </w:t>
      </w:r>
      <w:r w:rsidRPr="00D001E0">
        <w:rPr>
          <w:rStyle w:val="StyleUnderline"/>
        </w:rPr>
        <w:t>which</w:t>
      </w:r>
      <w:r>
        <w:t xml:space="preserve"> “</w:t>
      </w:r>
      <w:r w:rsidRPr="00D001E0">
        <w:rPr>
          <w:rStyle w:val="StyleUnderline"/>
        </w:rPr>
        <w:t>removes signs from their places,” “</w:t>
      </w:r>
      <w:r w:rsidRPr="00A42CA7">
        <w:rPr>
          <w:rStyle w:val="StyleUnderline"/>
          <w:highlight w:val="green"/>
        </w:rPr>
        <w:t xml:space="preserve">always </w:t>
      </w:r>
      <w:r w:rsidRPr="00A42CA7">
        <w:rPr>
          <w:rStyle w:val="Emphasis"/>
          <w:highlight w:val="green"/>
        </w:rPr>
        <w:t>incites insurrection</w:t>
      </w:r>
      <w:r w:rsidRPr="00A42CA7">
        <w:rPr>
          <w:rStyle w:val="StyleUnderline"/>
          <w:highlight w:val="green"/>
        </w:rPr>
        <w:t xml:space="preserve"> among things</w:t>
      </w:r>
      <w:r>
        <w:t xml:space="preserve">” </w:t>
      </w:r>
      <w:r w:rsidRPr="00D001E0">
        <w:rPr>
          <w:rStyle w:val="StyleUnderline"/>
        </w:rPr>
        <w:t xml:space="preserve">which are “always in a state of revolt,” </w:t>
      </w:r>
      <w:r w:rsidRPr="00A42CA7">
        <w:rPr>
          <w:rStyle w:val="StyleUnderline"/>
          <w:highlight w:val="green"/>
        </w:rPr>
        <w:t>“</w:t>
      </w:r>
      <w:r w:rsidRPr="00A42CA7">
        <w:rPr>
          <w:rStyle w:val="Emphasis"/>
          <w:highlight w:val="green"/>
        </w:rPr>
        <w:t>casting off their old names</w:t>
      </w:r>
      <w:r w:rsidRPr="00A42CA7">
        <w:rPr>
          <w:highlight w:val="green"/>
        </w:rPr>
        <w:t xml:space="preserve"> and</w:t>
      </w:r>
      <w:r>
        <w:t xml:space="preserve"> adopting new names and new faces”) and counterposes the politics of instrumentality:43</w:t>
      </w:r>
    </w:p>
    <w:p w14:paraId="35114D04" w14:textId="77777777" w:rsidR="001F7E09" w:rsidRDefault="001F7E09" w:rsidP="001F7E09">
      <w:r>
        <w:t>Considering the laws of perception we see that routine actions become automatic. ... This property of thinking suggests not only the path of algebra but even the particular choice of symbols (letters and especially initial letters). This algebraic way of thinking takes in things by counting and spatializing them; we do not see them but we recognize them by their initial features.... Perceived in this way, the thing dries up.44</w:t>
      </w:r>
    </w:p>
    <w:p w14:paraId="73C45177" w14:textId="77777777" w:rsidR="001F7E09" w:rsidRDefault="001F7E09" w:rsidP="001F7E09">
      <w:r>
        <w:t xml:space="preserve">Shklovsky here presents what Adorno and Horkheimer and others would come to cement as a critical theoretical suspicion of mathematical abstraction, and he derives his sense of the revolutionary power of art, and of literature in particular, from its countervalence to this abstraction. </w:t>
      </w:r>
      <w:r w:rsidRPr="00A42CA7">
        <w:rPr>
          <w:rStyle w:val="Emphasis"/>
          <w:highlight w:val="green"/>
        </w:rPr>
        <w:t>If abstraction</w:t>
      </w:r>
      <w:r w:rsidRPr="00A42CA7">
        <w:rPr>
          <w:rStyle w:val="StyleUnderline"/>
          <w:highlight w:val="green"/>
        </w:rPr>
        <w:t xml:space="preserve"> strips out particularities and thus </w:t>
      </w:r>
      <w:r w:rsidRPr="00A42CA7">
        <w:rPr>
          <w:rStyle w:val="Emphasis"/>
          <w:highlight w:val="green"/>
        </w:rPr>
        <w:t>legitimates sovereignty</w:t>
      </w:r>
      <w:r w:rsidRPr="00A42CA7">
        <w:rPr>
          <w:rStyle w:val="StyleUnderline"/>
          <w:highlight w:val="green"/>
        </w:rPr>
        <w:t xml:space="preserve">, domination, </w:t>
      </w:r>
      <w:r w:rsidRPr="00A42CA7">
        <w:rPr>
          <w:rStyle w:val="Emphasis"/>
          <w:highlight w:val="green"/>
        </w:rPr>
        <w:t>automation</w:t>
      </w:r>
      <w:r w:rsidRPr="00A42CA7">
        <w:rPr>
          <w:rStyle w:val="StyleUnderline"/>
          <w:highlight w:val="green"/>
        </w:rPr>
        <w:t>, industrialization, and instrumentality</w:t>
      </w:r>
      <w:r>
        <w:t xml:space="preserve">, up to and including the horrors of empire and the atrocities of the Third Reich, </w:t>
      </w:r>
      <w:r w:rsidRPr="00A42CA7">
        <w:rPr>
          <w:rStyle w:val="StyleUnderline"/>
          <w:highlight w:val="green"/>
        </w:rPr>
        <w:t>then</w:t>
      </w:r>
      <w:r>
        <w:t xml:space="preserve"> </w:t>
      </w:r>
      <w:r w:rsidRPr="00A42CA7">
        <w:rPr>
          <w:rStyle w:val="StyleUnderline"/>
          <w:highlight w:val="green"/>
        </w:rPr>
        <w:t>literature</w:t>
      </w:r>
      <w:r>
        <w:t xml:space="preserve">, this story would hold, </w:t>
      </w:r>
      <w:r w:rsidRPr="00A42CA7">
        <w:rPr>
          <w:rStyle w:val="StyleUnderline"/>
          <w:highlight w:val="green"/>
        </w:rPr>
        <w:t xml:space="preserve">aerates the </w:t>
      </w:r>
      <w:r w:rsidRPr="00A42CA7">
        <w:rPr>
          <w:rStyle w:val="Emphasis"/>
          <w:highlight w:val="green"/>
        </w:rPr>
        <w:t>resistance to abstraction</w:t>
      </w:r>
      <w:r>
        <w:t xml:space="preserve">, as an elongation and estrangement of thought.45 </w:t>
      </w:r>
      <w:r w:rsidRPr="00A42CA7">
        <w:rPr>
          <w:rStyle w:val="StyleUnderline"/>
          <w:highlight w:val="green"/>
        </w:rPr>
        <w:t>This</w:t>
      </w:r>
      <w:r w:rsidRPr="00D001E0">
        <w:rPr>
          <w:rStyle w:val="StyleUnderline"/>
        </w:rPr>
        <w:t xml:space="preserve"> is a </w:t>
      </w:r>
      <w:r w:rsidRPr="00A42CA7">
        <w:rPr>
          <w:rStyle w:val="StyleUnderline"/>
          <w:highlight w:val="green"/>
        </w:rPr>
        <w:t>commanding</w:t>
      </w:r>
      <w:r w:rsidRPr="00D001E0">
        <w:rPr>
          <w:rStyle w:val="StyleUnderline"/>
        </w:rPr>
        <w:t xml:space="preserve"> </w:t>
      </w:r>
      <w:r>
        <w:t xml:space="preserve">and satisfying </w:t>
      </w:r>
      <w:r w:rsidRPr="00A42CA7">
        <w:rPr>
          <w:rStyle w:val="StyleUnderline"/>
          <w:highlight w:val="green"/>
        </w:rPr>
        <w:t>opposition</w:t>
      </w:r>
      <w:r>
        <w:t xml:space="preserve">, one </w:t>
      </w:r>
      <w:r w:rsidRPr="00D001E0">
        <w:rPr>
          <w:rStyle w:val="StyleUnderline"/>
        </w:rPr>
        <w:t>that</w:t>
      </w:r>
      <w:r>
        <w:t xml:space="preserve"> has ruled postwar literary study and </w:t>
      </w:r>
      <w:r w:rsidRPr="00A42CA7">
        <w:rPr>
          <w:rStyle w:val="StyleUnderline"/>
          <w:highlight w:val="green"/>
        </w:rPr>
        <w:t>fueled</w:t>
      </w:r>
      <w:r>
        <w:t xml:space="preserve"> literary </w:t>
      </w:r>
      <w:r w:rsidRPr="00A42CA7">
        <w:rPr>
          <w:rStyle w:val="StyleUnderline"/>
          <w:highlight w:val="green"/>
        </w:rPr>
        <w:t>suspicions of formalism</w:t>
      </w:r>
      <w:r w:rsidRPr="00A42CA7">
        <w:rPr>
          <w:highlight w:val="green"/>
        </w:rPr>
        <w:t>.</w:t>
      </w:r>
      <w:r>
        <w:t xml:space="preserve"> </w:t>
      </w:r>
      <w:r w:rsidRPr="00A42CA7">
        <w:rPr>
          <w:rStyle w:val="StyleUnderline"/>
          <w:highlight w:val="green"/>
        </w:rPr>
        <w:t xml:space="preserve">Critics working against the political relations they associate with abstraction have </w:t>
      </w:r>
      <w:r w:rsidRPr="00A42CA7">
        <w:rPr>
          <w:rStyle w:val="Emphasis"/>
          <w:highlight w:val="green"/>
        </w:rPr>
        <w:t>championed the particular</w:t>
      </w:r>
      <w:r w:rsidRPr="00A42CA7">
        <w:rPr>
          <w:rStyle w:val="StyleUnderline"/>
          <w:highlight w:val="green"/>
        </w:rPr>
        <w:t xml:space="preserve">, the </w:t>
      </w:r>
      <w:r w:rsidRPr="00A42CA7">
        <w:rPr>
          <w:rStyle w:val="Emphasis"/>
          <w:highlight w:val="green"/>
        </w:rPr>
        <w:t>concrete</w:t>
      </w:r>
      <w:r w:rsidRPr="00A42CA7">
        <w:rPr>
          <w:rStyle w:val="StyleUnderline"/>
          <w:highlight w:val="green"/>
        </w:rPr>
        <w:t xml:space="preserve">, the </w:t>
      </w:r>
      <w:r w:rsidRPr="00A42CA7">
        <w:rPr>
          <w:rStyle w:val="Emphasis"/>
          <w:highlight w:val="green"/>
        </w:rPr>
        <w:t>body</w:t>
      </w:r>
      <w:r w:rsidRPr="00A42CA7">
        <w:rPr>
          <w:rStyle w:val="StyleUnderline"/>
          <w:highlight w:val="green"/>
        </w:rPr>
        <w:t xml:space="preserve">, the </w:t>
      </w:r>
      <w:r w:rsidRPr="00A42CA7">
        <w:rPr>
          <w:rStyle w:val="Emphasis"/>
          <w:highlight w:val="green"/>
        </w:rPr>
        <w:t>ineffable</w:t>
      </w:r>
      <w:r>
        <w:t>, the hybrid—</w:t>
      </w:r>
      <w:r w:rsidRPr="00D001E0">
        <w:rPr>
          <w:rStyle w:val="StyleUnderline"/>
        </w:rPr>
        <w:t>all that which would seem nonexchangeable</w:t>
      </w:r>
      <w:r>
        <w:t xml:space="preserve"> and thus outside of the exchange circuit—and adopted methodological protocols that are anathema to formalism. Yet this cannot be the only story of abstraction.</w:t>
      </w:r>
    </w:p>
    <w:p w14:paraId="4D763937" w14:textId="77777777" w:rsidR="001F7E09" w:rsidRPr="005D388F" w:rsidRDefault="001F7E09" w:rsidP="001F7E09"/>
    <w:p w14:paraId="57401ED7" w14:textId="77777777" w:rsidR="001F7E09" w:rsidRPr="001F7E09" w:rsidRDefault="001F7E09" w:rsidP="001F7E09"/>
    <w:sectPr w:rsidR="001F7E09" w:rsidRPr="001F7E09" w:rsidSect="001F7E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A67FB" w14:textId="77777777" w:rsidR="00FF6023" w:rsidRDefault="00FF6023" w:rsidP="00066D2C">
      <w:r>
        <w:separator/>
      </w:r>
    </w:p>
  </w:endnote>
  <w:endnote w:type="continuationSeparator" w:id="0">
    <w:p w14:paraId="6BC0F524" w14:textId="77777777" w:rsidR="00FF6023" w:rsidRDefault="00FF602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0C1D2" w14:textId="77777777" w:rsidR="00FF6023" w:rsidRDefault="00FF6023" w:rsidP="00066D2C">
      <w:r>
        <w:separator/>
      </w:r>
    </w:p>
  </w:footnote>
  <w:footnote w:type="continuationSeparator" w:id="0">
    <w:p w14:paraId="21CAC6E2" w14:textId="77777777" w:rsidR="00FF6023" w:rsidRDefault="00FF602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557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E0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64A9"/>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E8E"/>
    <w:rsid w:val="00635616"/>
    <w:rsid w:val="00641E99"/>
    <w:rsid w:val="006463F8"/>
    <w:rsid w:val="00650C88"/>
    <w:rsid w:val="0065258E"/>
    <w:rsid w:val="00655035"/>
    <w:rsid w:val="006557D2"/>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267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87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596"/>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023"/>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17AB1"/>
  <w15:chartTrackingRefBased/>
  <w15:docId w15:val="{CE2EA29D-F451-8142-9AC3-637E4B54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57D2"/>
    <w:rPr>
      <w:rFonts w:ascii="Calibri" w:hAnsi="Calibri" w:cs="Calibri"/>
    </w:rPr>
  </w:style>
  <w:style w:type="paragraph" w:styleId="Heading1">
    <w:name w:val="heading 1"/>
    <w:aliases w:val="Pocket"/>
    <w:basedOn w:val="Normal"/>
    <w:next w:val="Normal"/>
    <w:link w:val="Heading1Char"/>
    <w:qFormat/>
    <w:rsid w:val="006557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57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6557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T"/>
    <w:basedOn w:val="Normal"/>
    <w:next w:val="Normal"/>
    <w:link w:val="Heading4Char"/>
    <w:uiPriority w:val="3"/>
    <w:qFormat/>
    <w:rsid w:val="006557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57D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557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57D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6557D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557D2"/>
    <w:rPr>
      <w:color w:val="auto"/>
      <w:u w:val="none"/>
    </w:rPr>
  </w:style>
  <w:style w:type="character" w:customStyle="1" w:styleId="Heading1Char">
    <w:name w:val="Heading 1 Char"/>
    <w:aliases w:val="Pocket Char"/>
    <w:basedOn w:val="DefaultParagraphFont"/>
    <w:link w:val="Heading1"/>
    <w:rsid w:val="006557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57D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557D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a Char"/>
    <w:basedOn w:val="DefaultParagraphFont"/>
    <w:link w:val="Heading4"/>
    <w:uiPriority w:val="3"/>
    <w:rsid w:val="006557D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557D2"/>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
    <w:basedOn w:val="DefaultParagraphFont"/>
    <w:uiPriority w:val="7"/>
    <w:qFormat/>
    <w:rsid w:val="006557D2"/>
    <w:rPr>
      <w:b w:val="0"/>
      <w:sz w:val="22"/>
      <w:u w:val="single"/>
    </w:rPr>
  </w:style>
  <w:style w:type="character" w:styleId="Strong">
    <w:name w:val="Strong"/>
    <w:basedOn w:val="DefaultParagraphFont"/>
    <w:uiPriority w:val="22"/>
    <w:semiHidden/>
    <w:qFormat/>
    <w:rsid w:val="006557D2"/>
    <w:rPr>
      <w:b/>
      <w:bCs/>
    </w:rPr>
  </w:style>
  <w:style w:type="character" w:styleId="BookTitle">
    <w:name w:val="Book Title"/>
    <w:basedOn w:val="DefaultParagraphFont"/>
    <w:uiPriority w:val="33"/>
    <w:semiHidden/>
    <w:qFormat/>
    <w:rsid w:val="006557D2"/>
    <w:rPr>
      <w:b/>
      <w:bCs/>
      <w:i/>
      <w:iCs/>
      <w:spacing w:val="5"/>
    </w:rPr>
  </w:style>
  <w:style w:type="character" w:customStyle="1" w:styleId="Heading5Char">
    <w:name w:val="Heading 5 Char"/>
    <w:basedOn w:val="DefaultParagraphFont"/>
    <w:link w:val="Heading5"/>
    <w:uiPriority w:val="9"/>
    <w:semiHidden/>
    <w:rsid w:val="006557D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57D2"/>
  </w:style>
  <w:style w:type="paragraph" w:styleId="Header">
    <w:name w:val="header"/>
    <w:basedOn w:val="Normal"/>
    <w:link w:val="HeaderChar"/>
    <w:uiPriority w:val="99"/>
    <w:semiHidden/>
    <w:rsid w:val="006557D2"/>
    <w:pPr>
      <w:tabs>
        <w:tab w:val="center" w:pos="4680"/>
        <w:tab w:val="right" w:pos="9360"/>
      </w:tabs>
    </w:pPr>
  </w:style>
  <w:style w:type="character" w:customStyle="1" w:styleId="HeaderChar">
    <w:name w:val="Header Char"/>
    <w:basedOn w:val="DefaultParagraphFont"/>
    <w:link w:val="Header"/>
    <w:uiPriority w:val="99"/>
    <w:semiHidden/>
    <w:rsid w:val="006557D2"/>
    <w:rPr>
      <w:rFonts w:ascii="Calibri" w:hAnsi="Calibri" w:cs="Calibri"/>
    </w:rPr>
  </w:style>
  <w:style w:type="paragraph" w:styleId="Footer">
    <w:name w:val="footer"/>
    <w:basedOn w:val="Normal"/>
    <w:link w:val="FooterChar"/>
    <w:uiPriority w:val="99"/>
    <w:semiHidden/>
    <w:rsid w:val="006557D2"/>
    <w:pPr>
      <w:tabs>
        <w:tab w:val="center" w:pos="4680"/>
        <w:tab w:val="right" w:pos="9360"/>
      </w:tabs>
    </w:pPr>
  </w:style>
  <w:style w:type="character" w:customStyle="1" w:styleId="FooterChar">
    <w:name w:val="Footer Char"/>
    <w:basedOn w:val="DefaultParagraphFont"/>
    <w:link w:val="Footer"/>
    <w:uiPriority w:val="99"/>
    <w:semiHidden/>
    <w:rsid w:val="006557D2"/>
    <w:rPr>
      <w:rFonts w:ascii="Calibri" w:hAnsi="Calibri" w:cs="Calibri"/>
    </w:rPr>
  </w:style>
  <w:style w:type="paragraph" w:styleId="BodyText">
    <w:name w:val="Body Text"/>
    <w:basedOn w:val="Normal"/>
    <w:link w:val="BodyTextChar"/>
    <w:uiPriority w:val="99"/>
    <w:semiHidden/>
    <w:unhideWhenUsed/>
    <w:rsid w:val="006557D2"/>
    <w:pPr>
      <w:spacing w:after="120"/>
    </w:pPr>
  </w:style>
  <w:style w:type="character" w:customStyle="1" w:styleId="BodyTextChar">
    <w:name w:val="Body Text Char"/>
    <w:basedOn w:val="DefaultParagraphFont"/>
    <w:link w:val="BodyText"/>
    <w:uiPriority w:val="99"/>
    <w:semiHidden/>
    <w:rsid w:val="006557D2"/>
    <w:rPr>
      <w:rFonts w:ascii="Calibri" w:hAnsi="Calibri" w:cs="Calibri"/>
    </w:rPr>
  </w:style>
  <w:style w:type="paragraph" w:styleId="NoSpacing">
    <w:name w:val="No Spacing"/>
    <w:link w:val="NoSpacingChar"/>
    <w:uiPriority w:val="99"/>
    <w:semiHidden/>
    <w:unhideWhenUsed/>
    <w:qFormat/>
    <w:rsid w:val="006557D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557D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6557D2"/>
    <w:rPr>
      <w:color w:val="0563C1" w:themeColor="hyperlink"/>
      <w:u w:val="single"/>
    </w:rPr>
  </w:style>
  <w:style w:type="character" w:styleId="UnresolvedMention">
    <w:name w:val="Unresolved Mention"/>
    <w:basedOn w:val="DefaultParagraphFont"/>
    <w:uiPriority w:val="99"/>
    <w:semiHidden/>
    <w:unhideWhenUsed/>
    <w:rsid w:val="006557D2"/>
    <w:rPr>
      <w:color w:val="605E5C"/>
      <w:shd w:val="clear" w:color="auto" w:fill="E1DFDD"/>
    </w:rPr>
  </w:style>
  <w:style w:type="paragraph" w:customStyle="1" w:styleId="Undertag">
    <w:name w:val="Undertag"/>
    <w:link w:val="UndertagChar"/>
    <w:autoRedefine/>
    <w:uiPriority w:val="5"/>
    <w:qFormat/>
    <w:rsid w:val="006557D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557D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557D2"/>
    <w:rPr>
      <w:color w:val="1F3864" w:themeColor="accent1" w:themeShade="80"/>
    </w:rPr>
  </w:style>
  <w:style w:type="character" w:customStyle="1" w:styleId="AnalyticChar">
    <w:name w:val="Analytic Char"/>
    <w:basedOn w:val="DefaultParagraphFont"/>
    <w:link w:val="Analytic"/>
    <w:uiPriority w:val="5"/>
    <w:rsid w:val="006557D2"/>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1F7E09"/>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1F7E09"/>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nation.com/article/culture/charles-mills-thinks-theres-still-time-to-rescue-liber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40</Pages>
  <Words>20318</Words>
  <Characters>116426</Characters>
  <Application>Microsoft Office Word</Application>
  <DocSecurity>0</DocSecurity>
  <Lines>3424</Lines>
  <Paragraphs>1093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2026-03-28T00:39:00Z</dcterms:created>
  <dcterms:modified xsi:type="dcterms:W3CDTF">2026-03-28T00:40:00Z</dcterms:modified>
</cp:coreProperties>
</file>