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647F" w14:textId="0205B9FE" w:rsidR="005D388F" w:rsidRDefault="00035F7A" w:rsidP="00035F7A">
      <w:pPr>
        <w:pStyle w:val="Heading2"/>
      </w:pPr>
      <w:r>
        <w:t>1AC---Broad-Based Bargaining</w:t>
      </w:r>
    </w:p>
    <w:p w14:paraId="6B862A14" w14:textId="19985A91" w:rsidR="00D1518E" w:rsidRDefault="00035F7A" w:rsidP="00A53AA9">
      <w:pPr>
        <w:pStyle w:val="Heading3"/>
      </w:pPr>
      <w:r>
        <w:t>Advantage 1 – Democracy</w:t>
      </w:r>
      <w:bookmarkStart w:id="0" w:name="_Hlk206615090"/>
    </w:p>
    <w:p w14:paraId="1E891146" w14:textId="0AB1727D" w:rsidR="00D1518E" w:rsidRDefault="00D1518E" w:rsidP="00D1518E">
      <w:pPr>
        <w:pStyle w:val="Heading4"/>
      </w:pPr>
      <w:r>
        <w:t xml:space="preserve">It’s in crisis – trump has paved the way for </w:t>
      </w:r>
      <w:r w:rsidRPr="00546292">
        <w:rPr>
          <w:u w:val="single"/>
        </w:rPr>
        <w:t>competitive authoritarianis</w:t>
      </w:r>
      <w:r w:rsidR="00546292">
        <w:rPr>
          <w:u w:val="single"/>
        </w:rPr>
        <w:t>m</w:t>
      </w:r>
      <w:r w:rsidR="00546292">
        <w:t xml:space="preserve"> that will endure after he’s in office. But it’s reliant on institutional support, and public opposition is more crucial than ever. </w:t>
      </w:r>
    </w:p>
    <w:p w14:paraId="2C5A9135" w14:textId="08FFD8B0" w:rsidR="00546292" w:rsidRPr="00546292" w:rsidRDefault="00546292" w:rsidP="00546292">
      <w:r>
        <w:rPr>
          <w:rStyle w:val="Style13ptBold"/>
        </w:rPr>
        <w:t xml:space="preserve">Levitsky &amp; Way, ’25 </w:t>
      </w:r>
      <w:r w:rsidRPr="00546292">
        <w:rPr>
          <w:rStyle w:val="Style13ptBold"/>
          <w:b w:val="0"/>
          <w:bCs w:val="0"/>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79FF742D" w14:textId="42EF9941" w:rsidR="00D1518E" w:rsidRPr="00546292" w:rsidRDefault="00D1518E" w:rsidP="00D1518E">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A71B83">
        <w:rPr>
          <w:u w:val="single"/>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42697F8E" w14:textId="287C4854" w:rsidR="00D1518E" w:rsidRPr="00D1518E" w:rsidRDefault="00D1518E" w:rsidP="00D1518E">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3A21F7">
        <w:rPr>
          <w:rStyle w:val="StyleUnderline"/>
        </w:rPr>
        <w:t>Trump violated the cardinal rule of democracy</w:t>
      </w:r>
      <w:r w:rsidRPr="00D1518E">
        <w:rPr>
          <w:rStyle w:val="StyleUnderline"/>
        </w:rPr>
        <w:t xml:space="preserve"> when he attempted to overturn the results of an election and block a peaceful transfer of power. Yet </w:t>
      </w:r>
      <w:r w:rsidRPr="003A21F7">
        <w:rPr>
          <w:rStyle w:val="Emphasis"/>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7EE3351E" w14:textId="4FB68795" w:rsidR="00D1518E" w:rsidRPr="00D1518E" w:rsidRDefault="00D1518E" w:rsidP="00D1518E">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546292">
        <w:rPr>
          <w:rStyle w:val="StyleUnderline"/>
          <w:highlight w:val="cyan"/>
        </w:rPr>
        <w:t>or team</w:t>
      </w:r>
      <w:r w:rsidRPr="00D1518E">
        <w:rPr>
          <w:rStyle w:val="StyleUnderline"/>
        </w:rPr>
        <w:t xml:space="preserve">. He did not control the Republican Party when he took office in 2017, and most Republican leaders were still committed to democratic rules of the game. Trump governed with establishment Republicans and technocrats, and they largely constrained him. </w:t>
      </w:r>
      <w:r w:rsidRPr="003A21F7">
        <w:rPr>
          <w:rStyle w:val="Emphasis"/>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2EC34DDA" w14:textId="115DDAB1" w:rsidR="00D1518E" w:rsidRPr="00546292" w:rsidRDefault="00D1518E" w:rsidP="00D1518E">
      <w:pPr>
        <w:rPr>
          <w:sz w:val="16"/>
        </w:rPr>
      </w:pPr>
      <w:r w:rsidRPr="00A4460A">
        <w:rPr>
          <w:rStyle w:val="StyleUnderline"/>
          <w:highlight w:val="cyan"/>
        </w:rPr>
        <w:t>U.S.</w:t>
      </w:r>
      <w:r w:rsidRPr="00D1518E">
        <w:rPr>
          <w:rStyle w:val="StyleUnderline"/>
        </w:rPr>
        <w:t xml:space="preserve"> </w:t>
      </w:r>
      <w:r w:rsidRPr="00A4460A">
        <w:rPr>
          <w:rStyle w:val="StyleUnderline"/>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A4460A">
        <w:rPr>
          <w:rStyle w:val="Emphasis"/>
        </w:rPr>
        <w:t>protection of civil liberties</w:t>
      </w:r>
      <w:r w:rsidRPr="00546292">
        <w:rPr>
          <w:rStyle w:val="Emphasis"/>
          <w:highlight w:val="cyan"/>
        </w:rPr>
        <w:t>.</w:t>
      </w:r>
    </w:p>
    <w:p w14:paraId="5F43312A" w14:textId="589B7BE3" w:rsidR="00D1518E" w:rsidRPr="00546292" w:rsidRDefault="00D1518E" w:rsidP="00D1518E">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0E1B8C42" w14:textId="5FEC8728" w:rsidR="00D1518E" w:rsidRPr="00546292" w:rsidRDefault="00D1518E" w:rsidP="00D1518E">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13624E">
        <w:rPr>
          <w:rStyle w:val="StyleUnderline"/>
        </w:rPr>
        <w:t>in which parties compete</w:t>
      </w:r>
      <w:r w:rsidRPr="00D1518E">
        <w:rPr>
          <w:rStyle w:val="StyleUnderline"/>
        </w:rPr>
        <w:t xml:space="preserve"> in elections </w:t>
      </w:r>
      <w:r w:rsidRPr="0013624E">
        <w:rPr>
          <w:rStyle w:val="StyleUnderline"/>
        </w:rPr>
        <w:t>but</w:t>
      </w:r>
      <w:r w:rsidRPr="00546292">
        <w:rPr>
          <w:rStyle w:val="StyleUnderline"/>
          <w:highlight w:val="cyan"/>
        </w:rPr>
        <w:t xml:space="preserve"> the incumbent’s abuse of power tilts the playing field </w:t>
      </w:r>
      <w:r w:rsidRPr="0013624E">
        <w:rPr>
          <w:rStyle w:val="StyleUnderline"/>
        </w:rPr>
        <w:t>against the opposition</w:t>
      </w:r>
      <w:r w:rsidRPr="00D1518E">
        <w:rPr>
          <w:rStyle w:val="StyleUnderline"/>
        </w:rPr>
        <w:t xml:space="preserve">. Most </w:t>
      </w:r>
      <w:r w:rsidRPr="0013624E">
        <w:rPr>
          <w:rStyle w:val="StyleUnderline"/>
        </w:rPr>
        <w:t>autocracies that have emerged since the end of the Cold War 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Opposition forces are legal and aboveground, and they contest seriously for power</w:t>
      </w:r>
      <w:r w:rsidRPr="00546292">
        <w:rPr>
          <w:sz w:val="16"/>
        </w:rPr>
        <w:t xml:space="preserve">. Elections are often fiercely contested battles in which incumbents have to sweat it out. And once in a while,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w:t>
      </w:r>
      <w:r w:rsidRPr="00A46A85">
        <w:rPr>
          <w:rStyle w:val="StyleUnderline"/>
        </w:rPr>
        <w:t xml:space="preserve">rig the game by </w:t>
      </w:r>
      <w:r w:rsidRPr="00546292">
        <w:rPr>
          <w:rStyle w:val="Emphasis"/>
          <w:highlight w:val="cyan"/>
        </w:rPr>
        <w:t>deploy</w:t>
      </w:r>
      <w:r w:rsidRPr="00A46A85">
        <w:rPr>
          <w:rStyle w:val="Emphasis"/>
        </w:rPr>
        <w:t>ing</w:t>
      </w:r>
      <w:r w:rsidRPr="00546292">
        <w:rPr>
          <w:rStyle w:val="Emphasis"/>
          <w:highlight w:val="cyan"/>
        </w:rPr>
        <w:t xml:space="preserve">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71476893" w14:textId="440F1322" w:rsidR="00D1518E" w:rsidRPr="00546292" w:rsidRDefault="00D1518E" w:rsidP="00D1518E">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 xml:space="preserve">the cost of public opposition will rise </w:t>
      </w:r>
      <w:r w:rsidRPr="00DB7748">
        <w:rPr>
          <w:rStyle w:val="StyleUnderline"/>
        </w:rPr>
        <w:t>considerably</w:t>
      </w:r>
      <w:r w:rsidRPr="00DB7748">
        <w:rPr>
          <w:sz w:val="16"/>
        </w:rPr>
        <w:t>:</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 xml:space="preserve">A failure to resist, </w:t>
      </w:r>
      <w:r w:rsidRPr="000B409D">
        <w:rPr>
          <w:rStyle w:val="Emphasis"/>
        </w:rPr>
        <w:t>however</w:t>
      </w:r>
      <w:r w:rsidRPr="00546292">
        <w:rPr>
          <w:rStyle w:val="Emphasis"/>
          <w:highlight w:val="cyan"/>
        </w:rPr>
        <w:t xml:space="preserve">, could pave the way for </w:t>
      </w:r>
      <w:r w:rsidRPr="000B409D">
        <w:rPr>
          <w:rStyle w:val="Emphasis"/>
        </w:rPr>
        <w:t>authoritarian</w:t>
      </w:r>
      <w:r w:rsidRPr="00546292">
        <w:rPr>
          <w:rStyle w:val="Emphasis"/>
          <w:highlight w:val="cyan"/>
        </w:rPr>
        <w:t xml:space="preserve"> entrenchment</w:t>
      </w:r>
      <w:r w:rsidRPr="00546292">
        <w:rPr>
          <w:sz w:val="16"/>
        </w:rPr>
        <w:t>—</w:t>
      </w:r>
      <w:r w:rsidRPr="00BC60C7">
        <w:rPr>
          <w:rStyle w:val="Emphasis"/>
        </w:rPr>
        <w:t>with grave</w:t>
      </w:r>
      <w:r w:rsidRPr="00D1518E">
        <w:rPr>
          <w:rStyle w:val="Emphasis"/>
        </w:rPr>
        <w:t xml:space="preserve"> and enduring </w:t>
      </w:r>
      <w:r w:rsidRPr="00546292">
        <w:rPr>
          <w:rStyle w:val="Emphasis"/>
          <w:highlight w:val="cyan"/>
        </w:rPr>
        <w:t>consequences for global democracy.</w:t>
      </w:r>
    </w:p>
    <w:bookmarkEnd w:id="0"/>
    <w:p w14:paraId="67D4E0AE" w14:textId="77777777" w:rsidR="00D1518E" w:rsidRPr="00546292" w:rsidRDefault="00D1518E" w:rsidP="00D1518E">
      <w:pPr>
        <w:rPr>
          <w:sz w:val="16"/>
        </w:rPr>
      </w:pPr>
    </w:p>
    <w:p w14:paraId="710A063F" w14:textId="77777777" w:rsidR="00035F7A" w:rsidRDefault="00035F7A" w:rsidP="00035F7A">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289E97F9" w14:textId="77777777" w:rsidR="00035F7A" w:rsidRDefault="00035F7A" w:rsidP="00035F7A">
      <w:r w:rsidRPr="00BC7202">
        <w:rPr>
          <w:rStyle w:val="Style13ptBold"/>
        </w:rPr>
        <w:t>Diamond 21 —</w:t>
      </w:r>
      <w:r>
        <w:t xml:space="preserve"> Larry </w:t>
      </w:r>
      <w:r w:rsidRPr="00BC7202">
        <w:t>Diamond is professor by courtesy of Political Science and Sociology at Stanford University</w:t>
      </w:r>
      <w:r>
        <w:t>. Larry Diamond</w:t>
      </w:r>
      <w:r w:rsidRPr="00BC7202">
        <w:t>, "A World Without American Democracy?," Foreign Affairs, 7-2-2021, https://www.foreignaffairs.com/articles/americas/2021-07-02/world-without-american-democracy, accessed 6-16-2023 WMK</w:t>
      </w:r>
    </w:p>
    <w:p w14:paraId="6738F350" w14:textId="77777777" w:rsidR="00035F7A" w:rsidRPr="009D4092" w:rsidRDefault="00035F7A" w:rsidP="00035F7A">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0EDB2553" w14:textId="77777777" w:rsidR="00035F7A" w:rsidRPr="00CF634F" w:rsidRDefault="00035F7A" w:rsidP="00035F7A">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08338BCA" w14:textId="77777777" w:rsidR="00035F7A" w:rsidRPr="009D4092" w:rsidRDefault="00035F7A" w:rsidP="00035F7A">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4D74ED">
        <w:rPr>
          <w:rStyle w:val="Emphasis"/>
          <w:sz w:val="28"/>
          <w:szCs w:val="28"/>
        </w:rPr>
        <w:t xml:space="preserve">profound </w:t>
      </w:r>
      <w:r w:rsidRPr="00890325">
        <w:rPr>
          <w:rStyle w:val="Emphasis"/>
          <w:sz w:val="28"/>
          <w:szCs w:val="28"/>
          <w:highlight w:val="cyan"/>
        </w:rPr>
        <w:t>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A174D4">
        <w:rPr>
          <w:rStyle w:val="StyleUnderline"/>
        </w:rPr>
        <w:t>the diffusion of democratic</w:t>
      </w:r>
      <w:r w:rsidRPr="00192231">
        <w:rPr>
          <w:rStyle w:val="StyleUnderline"/>
        </w:rPr>
        <w:t xml:space="preserve"> movements and </w:t>
      </w:r>
      <w:r w:rsidRPr="00A174D4">
        <w:rPr>
          <w:rStyle w:val="StyleUnderline"/>
        </w:rPr>
        <w:t>ideas from one country to another has helped</w:t>
      </w:r>
      <w:r w:rsidRPr="00A174D4">
        <w:rPr>
          <w:sz w:val="16"/>
        </w:rPr>
        <w:t xml:space="preserve"> </w:t>
      </w:r>
      <w:r w:rsidRPr="00A174D4">
        <w:rPr>
          <w:rStyle w:val="Emphasis"/>
        </w:rPr>
        <w:t>drive positive</w:t>
      </w:r>
      <w:r w:rsidRPr="009D4092">
        <w:rPr>
          <w:rStyle w:val="Emphasis"/>
        </w:rPr>
        <w:t xml:space="preserve"> democratic </w:t>
      </w:r>
      <w:r w:rsidRPr="00A174D4">
        <w:rPr>
          <w:rStyle w:val="Emphasis"/>
        </w:rPr>
        <w:t>change</w:t>
      </w:r>
      <w:r w:rsidRPr="00E23FC4">
        <w:rPr>
          <w:sz w:val="16"/>
          <w:highlight w:val="cyan"/>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 xml:space="preserve">spread </w:t>
      </w:r>
      <w:r w:rsidRPr="00171A2F">
        <w:rPr>
          <w:rStyle w:val="StyleUnderline"/>
        </w:rPr>
        <w:t>in a similar fashion</w:t>
      </w:r>
      <w:r w:rsidRPr="00CF634F">
        <w:rPr>
          <w:sz w:val="16"/>
        </w:rPr>
        <w:t xml:space="preserve">—especially </w:t>
      </w:r>
      <w:r w:rsidRPr="00171A2F">
        <w:rPr>
          <w:rStyle w:val="Emphasis"/>
        </w:rPr>
        <w:t xml:space="preserve">when they emanate </w:t>
      </w:r>
      <w:r w:rsidRPr="00E23FC4">
        <w:rPr>
          <w:rStyle w:val="Emphasis"/>
          <w:highlight w:val="cyan"/>
        </w:rPr>
        <w:t>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3C86856C" w14:textId="77777777" w:rsidR="00035F7A" w:rsidRPr="00CF634F" w:rsidRDefault="00035F7A" w:rsidP="00035F7A">
      <w:pPr>
        <w:rPr>
          <w:sz w:val="16"/>
        </w:rPr>
      </w:pPr>
      <w:r w:rsidRPr="00CF634F">
        <w:rPr>
          <w:sz w:val="16"/>
        </w:rPr>
        <w:t>THE DEMOCRATIC TRIAD</w:t>
      </w:r>
    </w:p>
    <w:p w14:paraId="0FB94D30" w14:textId="77777777" w:rsidR="00035F7A" w:rsidRPr="00CF634F" w:rsidRDefault="00035F7A" w:rsidP="00035F7A">
      <w:pPr>
        <w:rPr>
          <w:sz w:val="16"/>
        </w:rPr>
      </w:pPr>
      <w:r w:rsidRPr="009D4092">
        <w:rPr>
          <w:rStyle w:val="StyleUnderline"/>
        </w:rPr>
        <w:t xml:space="preserve">A democratic system of government stands on three legs. The first leg is popular sovereignty—rule by the people. </w:t>
      </w:r>
      <w:r w:rsidRPr="00CF634F">
        <w:rPr>
          <w:sz w:val="16"/>
        </w:rPr>
        <w:t>Democracy demands that people are able to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accurately and power is granted to those who win.</w:t>
      </w:r>
    </w:p>
    <w:p w14:paraId="52D2F2D1" w14:textId="77777777" w:rsidR="00035F7A" w:rsidRPr="00CF634F" w:rsidRDefault="00035F7A" w:rsidP="00035F7A">
      <w:pPr>
        <w:rPr>
          <w:sz w:val="16"/>
        </w:rPr>
      </w:pPr>
      <w:r w:rsidRPr="009D4092">
        <w:rPr>
          <w:rStyle w:val="StyleUnderline"/>
        </w:rPr>
        <w:t>Liberty is the second leg of liberal democracy.</w:t>
      </w:r>
      <w:r w:rsidRPr="00CF634F">
        <w:rPr>
          <w:sz w:val="16"/>
        </w:rPr>
        <w:t xml:space="preserve"> </w:t>
      </w:r>
      <w:r w:rsidRPr="009D4092">
        <w:rPr>
          <w:rStyle w:val="StyleUnderline"/>
        </w:rPr>
        <w:t>A fully democratic system provides strong protections for freedom of speech</w:t>
      </w:r>
      <w:r w:rsidRPr="00CF634F">
        <w:rPr>
          <w:sz w:val="16"/>
        </w:rPr>
        <w:t>, the press, association, and assembly. It ensures that these rights are equally protected for all social groups. And it promotes a culture of mutual tolerance and respect for the rights of political opponents.</w:t>
      </w:r>
    </w:p>
    <w:p w14:paraId="01BA279A" w14:textId="77777777" w:rsidR="00035F7A" w:rsidRPr="00CF634F" w:rsidRDefault="00035F7A" w:rsidP="00035F7A">
      <w:pPr>
        <w:rPr>
          <w:sz w:val="16"/>
        </w:rPr>
      </w:pPr>
      <w:r w:rsidRPr="009D4092">
        <w:rPr>
          <w:rStyle w:val="StyleUnderline"/>
        </w:rPr>
        <w:t>The third leg—the rule of law</w:t>
      </w:r>
      <w:r w:rsidRPr="00CF634F">
        <w:rPr>
          <w:sz w:val="16"/>
        </w:rPr>
        <w:t>—</w:t>
      </w:r>
      <w:r w:rsidRPr="009D4092">
        <w:rPr>
          <w:rStyle w:val="StyleUnderline"/>
        </w:rPr>
        <w:t>defends and strengthens the other two. It ensures that democratic procedures are impartially enforced by an independent judiciary and other regulatory bodies</w:t>
      </w:r>
      <w:r w:rsidRPr="00CF634F">
        <w:rPr>
          <w:sz w:val="16"/>
        </w:rPr>
        <w:t xml:space="preserve"> that check the abuse of power. In most advanced democracies, excluding the United States, these instruments of accountability include national bodies to administer elections and to monitor corruption. </w:t>
      </w:r>
    </w:p>
    <w:p w14:paraId="5D8DF318" w14:textId="77777777" w:rsidR="00035F7A" w:rsidRPr="00CF634F" w:rsidRDefault="00035F7A" w:rsidP="00035F7A">
      <w:pPr>
        <w:rPr>
          <w:sz w:val="16"/>
        </w:rPr>
      </w:pPr>
      <w:r w:rsidRPr="00CF634F">
        <w:rPr>
          <w:sz w:val="16"/>
        </w:rPr>
        <w:t>Tr</w:t>
      </w:r>
      <w:r w:rsidRPr="009D4092">
        <w:rPr>
          <w:rStyle w:val="StyleUnderline"/>
        </w:rPr>
        <w:t xml:space="preserve">ump was the first U.S. president to demonstrate contempt for all three legs of the triad of liberal </w:t>
      </w:r>
      <w:r w:rsidRPr="00CF634F">
        <w:rPr>
          <w:sz w:val="16"/>
        </w:rPr>
        <w:t xml:space="preserve">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w:t>
      </w:r>
      <w:r w:rsidRPr="009D4092">
        <w:rPr>
          <w:rStyle w:val="StyleUnderline"/>
        </w:rPr>
        <w:t>Throughout his presidency, he waged war on an independent judiciary, the Federal Bureau of Investigation</w:t>
      </w:r>
      <w:r w:rsidRPr="00CF634F">
        <w:rPr>
          <w:sz w:val="16"/>
        </w:rPr>
        <w:t xml:space="preserve">, </w:t>
      </w:r>
      <w:r w:rsidRPr="009D4092">
        <w:rPr>
          <w:rStyle w:val="StyleUnderline"/>
        </w:rPr>
        <w:t>his own attorney general, the Office of Government Ethics, the civil service, and a host of other actors</w:t>
      </w:r>
      <w:r w:rsidRPr="00CF634F">
        <w:rPr>
          <w:sz w:val="16"/>
        </w:rPr>
        <w:t xml:space="preserve"> who refused to bend to his political will or sought to enforce the rule of law.</w:t>
      </w:r>
    </w:p>
    <w:p w14:paraId="29B3C9BF" w14:textId="77777777" w:rsidR="00035F7A" w:rsidRPr="00CF634F" w:rsidRDefault="00035F7A" w:rsidP="00035F7A">
      <w:pPr>
        <w:rPr>
          <w:sz w:val="16"/>
        </w:rPr>
      </w:pPr>
      <w:r w:rsidRPr="00CF634F">
        <w:rPr>
          <w:sz w:val="16"/>
        </w:rPr>
        <w:t xml:space="preserve">Many scholars of democracy perceived an unprecedented threat to U.S. democracy when Trump entered office in 2017 and feared grave assaults on the second and third legs of the democratic triad, in particular. This assessment was partially correct. </w:t>
      </w:r>
      <w:r w:rsidRPr="009D4092">
        <w:rPr>
          <w:rStyle w:val="StyleUnderline"/>
        </w:rPr>
        <w:t>Not since</w:t>
      </w:r>
      <w:r w:rsidRPr="00CF634F">
        <w:rPr>
          <w:sz w:val="16"/>
        </w:rPr>
        <w:t xml:space="preserve"> President Richard </w:t>
      </w:r>
      <w:r w:rsidRPr="009D4092">
        <w:rPr>
          <w:rStyle w:val="Emphasis"/>
        </w:rPr>
        <w:t>Nixon</w:t>
      </w:r>
      <w:r w:rsidRPr="00CF634F">
        <w:rPr>
          <w:sz w:val="16"/>
        </w:rPr>
        <w:t xml:space="preserve"> and rarely in U.S. history </w:t>
      </w:r>
      <w:r w:rsidRPr="009D4092">
        <w:rPr>
          <w:rStyle w:val="StyleUnderline"/>
        </w:rPr>
        <w:t>has there been such a determ</w:t>
      </w:r>
      <w:r w:rsidRPr="009D4092">
        <w:rPr>
          <w:rStyle w:val="Emphasis"/>
        </w:rPr>
        <w:t>ined effort to misuse and subvert administrative and rule-of-law institutions</w:t>
      </w:r>
      <w:r w:rsidRPr="00CF634F">
        <w:rPr>
          <w:sz w:val="16"/>
        </w:rPr>
        <w:t xml:space="preserve"> </w:t>
      </w:r>
      <w:r w:rsidRPr="009D4092">
        <w:rPr>
          <w:rStyle w:val="StyleUnderline"/>
        </w:rPr>
        <w:t>for</w:t>
      </w:r>
      <w:r w:rsidRPr="00CF634F">
        <w:rPr>
          <w:sz w:val="16"/>
        </w:rPr>
        <w:t xml:space="preserve"> nakedly </w:t>
      </w:r>
      <w:r w:rsidRPr="009D4092">
        <w:rPr>
          <w:rStyle w:val="StyleUnderline"/>
        </w:rPr>
        <w:t>political ends—</w:t>
      </w:r>
      <w:r w:rsidRPr="00CF634F">
        <w:rPr>
          <w:sz w:val="16"/>
        </w:rPr>
        <w:t>but these attempts achieved only limited effect. The bulk of the press and the judiciary remained independent. The FBI avoided political capture. Outside the Republican Party and Trump’s own administration, freedom of speech thrived. From 2017 through 2020, liberty and the rule of law more or less held.</w:t>
      </w:r>
    </w:p>
    <w:p w14:paraId="714F6FB0" w14:textId="77777777" w:rsidR="00035F7A" w:rsidRPr="00CF634F" w:rsidRDefault="00035F7A" w:rsidP="00035F7A">
      <w:pPr>
        <w:rPr>
          <w:sz w:val="16"/>
        </w:rPr>
      </w:pPr>
      <w:r w:rsidRPr="00CF634F">
        <w:rPr>
          <w:sz w:val="16"/>
        </w:rPr>
        <w:t xml:space="preserve">In three respects, however, most scholars misjudged the nature of the peril—and underestimated its gravity. First, </w:t>
      </w:r>
      <w:r w:rsidRPr="00CF634F">
        <w:rPr>
          <w:rStyle w:val="StyleUnderline"/>
        </w:rPr>
        <w:t>many assumed that Trump himself constituted the biggest threat to U.S. democracy</w:t>
      </w:r>
      <w:r w:rsidRPr="00CF634F">
        <w:rPr>
          <w:sz w:val="16"/>
        </w:rPr>
        <w:t xml:space="preserve"> and that his defeat would lance the poisonous boil on the body politic. Second, with notable exceptions, including the Yale historian Timothy Snyder and the Carnegie Endowment scholar Rachel Kleinfeld, </w:t>
      </w:r>
      <w:r w:rsidRPr="00CF634F">
        <w:rPr>
          <w:rStyle w:val="StyleUnderline"/>
        </w:rPr>
        <w:t xml:space="preserve">many underestimated the </w:t>
      </w:r>
      <w:r w:rsidRPr="00CF634F">
        <w:rPr>
          <w:rStyle w:val="Emphasis"/>
        </w:rPr>
        <w:t>potential for violence on the part of Trump’s true-believing followers</w:t>
      </w:r>
      <w:r w:rsidRPr="00CF634F">
        <w:rPr>
          <w:sz w:val="16"/>
        </w:rPr>
        <w:t>. And third, most underestimated the extent to which Trump would remake the Republican Party as an institution not only slavishly loyal to him but also hostile to democracy.</w:t>
      </w:r>
    </w:p>
    <w:p w14:paraId="0F7CA1D6" w14:textId="77777777" w:rsidR="00035F7A" w:rsidRPr="00CF634F" w:rsidRDefault="00035F7A" w:rsidP="00035F7A">
      <w:pPr>
        <w:rPr>
          <w:sz w:val="16"/>
        </w:rPr>
      </w:pPr>
      <w:r w:rsidRPr="00CF634F">
        <w:rPr>
          <w:rStyle w:val="StyleUnderline"/>
        </w:rPr>
        <w:t>Fortunately, leading up to the 2020</w:t>
      </w:r>
      <w:r w:rsidRPr="00CF634F">
        <w:rPr>
          <w:sz w:val="16"/>
        </w:rPr>
        <w:t xml:space="preserve"> election, </w:t>
      </w:r>
      <w:r w:rsidRPr="00CF634F">
        <w:rPr>
          <w:rStyle w:val="StyleUnderline"/>
        </w:rPr>
        <w:t>democracy scholars and civic organizations correctly anticipated the threats to electoral integrity</w:t>
      </w:r>
      <w:r w:rsidRPr="00CF634F">
        <w:rPr>
          <w:sz w:val="16"/>
        </w:rPr>
        <w:t xml:space="preserve"> posed by zealous Trump partisans, as well as the staggering logistical challenges presented by the pandemic. </w:t>
      </w:r>
      <w:r w:rsidRPr="00CF634F">
        <w:rPr>
          <w:rStyle w:val="StyleUnderline"/>
        </w:rPr>
        <w:t>As a result, they launched one of the most energetic civic campaigns</w:t>
      </w:r>
      <w:r w:rsidRPr="00CF634F">
        <w:rPr>
          <w:sz w:val="16"/>
        </w:rPr>
        <w:t xml:space="preserve"> </w:t>
      </w:r>
      <w:r w:rsidRPr="00CF634F">
        <w:rPr>
          <w:rStyle w:val="Emphasis"/>
        </w:rPr>
        <w:t>in U.S. history</w:t>
      </w:r>
      <w:r w:rsidRPr="00CF634F">
        <w:rPr>
          <w:sz w:val="16"/>
        </w:rPr>
        <w:t xml:space="preserve">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w:t>
      </w:r>
      <w:r w:rsidRPr="00CF634F">
        <w:rPr>
          <w:rStyle w:val="StyleUnderline"/>
        </w:rPr>
        <w:t xml:space="preserve">it proved to be one of the </w:t>
      </w:r>
      <w:r w:rsidRPr="00CF634F">
        <w:rPr>
          <w:rStyle w:val="Emphasis"/>
        </w:rPr>
        <w:t>best-administered elections in U.S. history</w:t>
      </w:r>
      <w:r w:rsidRPr="00CF634F">
        <w:rPr>
          <w:sz w:val="16"/>
        </w:rPr>
        <w:t xml:space="preserve">, leading election experts Nathaniel </w:t>
      </w:r>
      <w:proofErr w:type="spellStart"/>
      <w:r w:rsidRPr="00CF634F">
        <w:rPr>
          <w:sz w:val="16"/>
        </w:rPr>
        <w:t>Persily</w:t>
      </w:r>
      <w:proofErr w:type="spellEnd"/>
      <w:r w:rsidRPr="00CF634F">
        <w:rPr>
          <w:sz w:val="16"/>
        </w:rPr>
        <w:t xml:space="preserve"> and Charles Stewart III to call it a “miracle.”</w:t>
      </w:r>
    </w:p>
    <w:p w14:paraId="3B593BA0" w14:textId="77777777" w:rsidR="00035F7A" w:rsidRPr="00CF634F" w:rsidRDefault="00035F7A" w:rsidP="00035F7A">
      <w:pPr>
        <w:rPr>
          <w:sz w:val="16"/>
        </w:rPr>
      </w:pPr>
      <w:r w:rsidRPr="00CF634F">
        <w:rPr>
          <w:sz w:val="16"/>
        </w:rPr>
        <w:t>IT COULD STILL HAPPEN HERE</w:t>
      </w:r>
    </w:p>
    <w:p w14:paraId="69513B65" w14:textId="77777777" w:rsidR="00035F7A" w:rsidRPr="00CF634F" w:rsidRDefault="00035F7A" w:rsidP="00035F7A">
      <w:pPr>
        <w:rPr>
          <w:sz w:val="16"/>
        </w:rPr>
      </w:pPr>
      <w:r w:rsidRPr="00CF634F">
        <w:rPr>
          <w:sz w:val="16"/>
        </w:rPr>
        <w:t xml:space="preserve">Yet what followed was, in the words of </w:t>
      </w:r>
      <w:proofErr w:type="spellStart"/>
      <w:r w:rsidRPr="00CF634F">
        <w:rPr>
          <w:sz w:val="16"/>
        </w:rPr>
        <w:t>Persily</w:t>
      </w:r>
      <w:proofErr w:type="spellEnd"/>
      <w:r w:rsidRPr="00CF634F">
        <w:rPr>
          <w:sz w:val="16"/>
        </w:rPr>
        <w:t xml:space="preserve">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6C607C76" w14:textId="77777777" w:rsidR="00035F7A" w:rsidRPr="00CF634F" w:rsidRDefault="00035F7A" w:rsidP="00035F7A">
      <w:pPr>
        <w:rPr>
          <w:sz w:val="16"/>
        </w:rPr>
      </w:pPr>
      <w:r w:rsidRPr="00CF634F">
        <w:rPr>
          <w:sz w:val="16"/>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4C93B4DA" w14:textId="77777777" w:rsidR="00035F7A" w:rsidRPr="00CF634F" w:rsidRDefault="00035F7A" w:rsidP="00035F7A">
      <w:pPr>
        <w:rPr>
          <w:sz w:val="16"/>
        </w:rPr>
      </w:pPr>
      <w:r w:rsidRPr="00890325">
        <w:rPr>
          <w:rStyle w:val="StyleUnderline"/>
          <w:highlight w:val="cyan"/>
        </w:rPr>
        <w:t>Once a</w:t>
      </w:r>
      <w:r w:rsidRPr="0062001D">
        <w:rPr>
          <w:rStyle w:val="StyleUnderline"/>
        </w:rPr>
        <w:t xml:space="preserve"> political </w:t>
      </w:r>
      <w:r w:rsidRPr="00890325">
        <w:rPr>
          <w:rStyle w:val="StyleUnderline"/>
          <w:highlight w:val="cyan"/>
        </w:rPr>
        <w:t xml:space="preserve">system loses </w:t>
      </w:r>
      <w:r w:rsidRPr="00890325">
        <w:rPr>
          <w:rStyle w:val="Emphasis"/>
          <w:highlight w:val="cyan"/>
        </w:rPr>
        <w:t>bipartisan consensus</w:t>
      </w:r>
      <w:r w:rsidRPr="00CF634F">
        <w:rPr>
          <w:rStyle w:val="Emphasis"/>
        </w:rPr>
        <w:t xml:space="preserve"> respecting the rules of the democratic game</w:t>
      </w:r>
      <w:r w:rsidRPr="00CF634F">
        <w:rPr>
          <w:sz w:val="16"/>
        </w:rPr>
        <w:t xml:space="preserve">, </w:t>
      </w:r>
      <w:r w:rsidRPr="00890325">
        <w:rPr>
          <w:rStyle w:val="StyleUnderline"/>
          <w:highlight w:val="cyan"/>
        </w:rPr>
        <w:t xml:space="preserve">it can be a </w:t>
      </w:r>
      <w:r w:rsidRPr="00890325">
        <w:rPr>
          <w:rStyle w:val="Emphasis"/>
          <w:highlight w:val="cyan"/>
        </w:rPr>
        <w:t>short slide to autocracy</w:t>
      </w:r>
      <w:r w:rsidRPr="00CF634F">
        <w:rPr>
          <w:sz w:val="16"/>
        </w:rPr>
        <w:t>. The world has watched this happen in Hungary, Turkey, and Venezuela. It is not inconceivable that it could happen in the United States.</w:t>
      </w:r>
    </w:p>
    <w:p w14:paraId="598DDDF2" w14:textId="77777777" w:rsidR="00035F7A" w:rsidRPr="00CF634F" w:rsidRDefault="00035F7A" w:rsidP="00035F7A">
      <w:pPr>
        <w:rPr>
          <w:sz w:val="16"/>
        </w:rPr>
      </w:pPr>
      <w:r w:rsidRPr="00CF634F">
        <w:rPr>
          <w:sz w:val="16"/>
        </w:rPr>
        <w:t>THE GATHERING STORM</w:t>
      </w:r>
    </w:p>
    <w:p w14:paraId="32886315" w14:textId="77777777" w:rsidR="00035F7A" w:rsidRPr="00CF634F" w:rsidRDefault="00035F7A" w:rsidP="00035F7A">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354DF220" w14:textId="77777777" w:rsidR="00035F7A" w:rsidRPr="00CF634F" w:rsidRDefault="00035F7A" w:rsidP="00035F7A">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0A4E72C5" w14:textId="77777777" w:rsidR="00035F7A" w:rsidRPr="00CF634F" w:rsidRDefault="00035F7A" w:rsidP="00035F7A">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 xml:space="preserve">importance </w:t>
      </w:r>
      <w:r w:rsidRPr="00D363A7">
        <w:rPr>
          <w:rStyle w:val="Emphasis"/>
        </w:rPr>
        <w:t>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 xml:space="preserve">autocracies </w:t>
      </w:r>
      <w:r w:rsidRPr="00D363A7">
        <w:rPr>
          <w:rStyle w:val="Emphasis"/>
        </w:rPr>
        <w:t>alike</w:t>
      </w:r>
      <w:r w:rsidRPr="00CF634F">
        <w:rPr>
          <w:rStyle w:val="Emphasis"/>
        </w:rPr>
        <w:t>.</w:t>
      </w:r>
      <w:r w:rsidRPr="00CF634F">
        <w:rPr>
          <w:sz w:val="16"/>
        </w:rPr>
        <w:t xml:space="preserve"> Both in backsliding democracies such as the Philippines and Poland and in deepening autocracies such as Turkey and Venezuela, </w:t>
      </w:r>
      <w:r w:rsidRPr="00CF634F">
        <w:rPr>
          <w:rStyle w:val="StyleUnderline"/>
        </w:rPr>
        <w:t xml:space="preserve">Trump’s </w:t>
      </w:r>
      <w:r w:rsidRPr="00427C6D">
        <w:rPr>
          <w:rStyle w:val="StyleUnderline"/>
        </w:rPr>
        <w:t xml:space="preserve">mantra of </w:t>
      </w:r>
      <w:r w:rsidRPr="00E23FC4">
        <w:rPr>
          <w:rStyle w:val="StyleUnderline"/>
          <w:highlight w:val="cyan"/>
        </w:rPr>
        <w:t xml:space="preserve">“fake news” </w:t>
      </w:r>
      <w:r w:rsidRPr="00E23FC4">
        <w:rPr>
          <w:rStyle w:val="Emphasis"/>
          <w:highlight w:val="cyan"/>
        </w:rPr>
        <w:t>emboldened strongman leaders</w:t>
      </w:r>
      <w:r w:rsidRPr="00CF634F">
        <w:rPr>
          <w:sz w:val="16"/>
        </w:rPr>
        <w:t xml:space="preserve"> </w:t>
      </w:r>
      <w:r w:rsidRPr="00CF634F">
        <w:rPr>
          <w:rStyle w:val="StyleUnderline"/>
        </w:rPr>
        <w:t>in their assaults on the media.</w:t>
      </w:r>
      <w:r w:rsidRPr="00CF634F">
        <w:rPr>
          <w:sz w:val="16"/>
        </w:rPr>
        <w:t xml:space="preserve"> </w:t>
      </w:r>
      <w:r w:rsidRPr="00E23FC4">
        <w:rPr>
          <w:rStyle w:val="StyleUnderline"/>
          <w:highlight w:val="cyan"/>
        </w:rPr>
        <w:t>If the U</w:t>
      </w:r>
      <w:r w:rsidRPr="00CF634F">
        <w:rPr>
          <w:rStyle w:val="StyleUnderline"/>
        </w:rPr>
        <w:t xml:space="preserve">nited </w:t>
      </w:r>
      <w:r w:rsidRPr="00E23FC4">
        <w:rPr>
          <w:rStyle w:val="StyleUnderline"/>
          <w:highlight w:val="cyan"/>
        </w:rPr>
        <w:t>S</w:t>
      </w:r>
      <w:r w:rsidRPr="00CF634F">
        <w:rPr>
          <w:rStyle w:val="StyleUnderline"/>
        </w:rPr>
        <w:t xml:space="preserve">tates </w:t>
      </w:r>
      <w:r w:rsidRPr="006854A7">
        <w:rPr>
          <w:rStyle w:val="StyleUnderline"/>
        </w:rPr>
        <w:t xml:space="preserve">winds up </w:t>
      </w:r>
      <w:r w:rsidRPr="00E23FC4">
        <w:rPr>
          <w:rStyle w:val="Emphasis"/>
          <w:highlight w:val="cyan"/>
        </w:rPr>
        <w:t>disfiguring</w:t>
      </w:r>
      <w:r w:rsidRPr="00192231">
        <w:rPr>
          <w:rStyle w:val="Emphasis"/>
        </w:rPr>
        <w:t xml:space="preserve"> its </w:t>
      </w:r>
      <w:r w:rsidRPr="00E23FC4">
        <w:rPr>
          <w:rStyle w:val="Emphasis"/>
          <w:highlight w:val="cyan"/>
        </w:rPr>
        <w:t>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 xml:space="preserve">seize upon </w:t>
      </w:r>
      <w:r w:rsidRPr="006854A7">
        <w:rPr>
          <w:rStyle w:val="Emphasis"/>
        </w:rPr>
        <w:t>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in order to hang on to power.</w:t>
      </w:r>
    </w:p>
    <w:p w14:paraId="7E95AB6E" w14:textId="77777777" w:rsidR="00035F7A" w:rsidRDefault="00035F7A" w:rsidP="00035F7A">
      <w:pPr>
        <w:rPr>
          <w:sz w:val="16"/>
        </w:rPr>
      </w:pPr>
      <w:r w:rsidRPr="00CF634F">
        <w:rPr>
          <w:sz w:val="16"/>
        </w:rPr>
        <w:t xml:space="preserve">In short, </w:t>
      </w:r>
      <w:r w:rsidRPr="00CF634F">
        <w:rPr>
          <w:rStyle w:val="StyleUnderline"/>
        </w:rPr>
        <w:t xml:space="preserve">what happens to democracy in </w:t>
      </w:r>
      <w:r w:rsidRPr="00506254">
        <w:rPr>
          <w:rStyle w:val="StyleUnderline"/>
        </w:rPr>
        <w:t xml:space="preserve">the United States </w:t>
      </w:r>
      <w:r w:rsidRPr="00506254">
        <w:rPr>
          <w:rStyle w:val="Emphasis"/>
        </w:rPr>
        <w:t>is likely to determine the fate of democracy around the world</w:t>
      </w:r>
      <w:r w:rsidRPr="00506254">
        <w:rPr>
          <w:sz w:val="16"/>
        </w:rPr>
        <w:t>:</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4EDEA02F" w14:textId="77777777" w:rsidR="00035F7A" w:rsidRDefault="00035F7A" w:rsidP="00035F7A"/>
    <w:p w14:paraId="4DB4036A" w14:textId="77777777" w:rsidR="00035F7A" w:rsidRPr="00C67A5E" w:rsidRDefault="00035F7A" w:rsidP="00035F7A">
      <w:pPr>
        <w:pStyle w:val="Heading4"/>
        <w:rPr>
          <w:u w:val="single"/>
        </w:rPr>
      </w:pPr>
      <w:r>
        <w:t xml:space="preserve">Democratic backsliding causes </w:t>
      </w:r>
      <w:r>
        <w:rPr>
          <w:u w:val="single"/>
        </w:rPr>
        <w:t>extinction</w:t>
      </w:r>
    </w:p>
    <w:p w14:paraId="0DF3D945" w14:textId="77777777" w:rsidR="00035F7A" w:rsidRDefault="00035F7A" w:rsidP="00035F7A">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5EE2E4C9" w14:textId="77777777" w:rsidR="00035F7A" w:rsidRPr="003B4835" w:rsidRDefault="00035F7A" w:rsidP="00035F7A">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06254">
        <w:rPr>
          <w:u w:val="single"/>
        </w:rPr>
        <w:t>risk</w:t>
      </w:r>
      <w:r w:rsidRPr="00714F89">
        <w:rPr>
          <w:sz w:val="14"/>
        </w:rPr>
        <w:t xml:space="preserve"> of another collapse </w:t>
      </w:r>
      <w:r w:rsidRPr="00506254">
        <w:rPr>
          <w:sz w:val="14"/>
        </w:rPr>
        <w:t xml:space="preserve">and </w:t>
      </w:r>
      <w:r w:rsidRPr="00506254">
        <w:rPr>
          <w:rStyle w:val="Emphasis"/>
        </w:rPr>
        <w:t>extinction</w:t>
      </w:r>
      <w:r w:rsidRPr="00714F89">
        <w:rPr>
          <w:sz w:val="14"/>
        </w:rPr>
        <w:t xml:space="preserve"> and could shape the future toward less desirable trajectories (Beckstead, 2013).</w:t>
      </w:r>
      <w:r>
        <w:rPr>
          <w:sz w:val="14"/>
        </w:rPr>
        <w:t xml:space="preserve"> </w:t>
      </w:r>
      <w:r w:rsidRPr="00714F89">
        <w:rPr>
          <w:u w:val="single"/>
        </w:rPr>
        <w:t xml:space="preserve">Totalitarian states </w:t>
      </w:r>
      <w:r w:rsidRPr="00506254">
        <w:rPr>
          <w:highlight w:val="cyan"/>
          <w:u w:val="single"/>
        </w:rPr>
        <w:t>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w:t>
      </w:r>
      <w:proofErr w:type="spellStart"/>
      <w:r w:rsidRPr="00714F89">
        <w:rPr>
          <w:sz w:val="14"/>
        </w:rPr>
        <w:t>Dikotter</w:t>
      </w:r>
      <w:proofErr w:type="spellEnd"/>
      <w:r w:rsidRPr="00714F89">
        <w:rPr>
          <w:sz w:val="14"/>
        </w:rPr>
        <w:t>, 2010; Snyder, 2010). In comparison, functioning multiparty democracies rarely, if ever, experience famines (Sen, 2010). “Established autocracies” (or “personal”</w:t>
      </w:r>
      <w:proofErr w:type="gramStart"/>
      <w:r w:rsidRPr="00714F89">
        <w:rPr>
          <w:sz w:val="14"/>
        </w:rPr>
        <w:t>/“</w:t>
      </w:r>
      <w:proofErr w:type="spellStart"/>
      <w:proofErr w:type="gramEnd"/>
      <w:r w:rsidRPr="00714F89">
        <w:rPr>
          <w:sz w:val="14"/>
        </w:rPr>
        <w:t>sultanist</w:t>
      </w:r>
      <w:proofErr w:type="spellEnd"/>
      <w:r w:rsidRPr="00714F89">
        <w:rPr>
          <w:sz w:val="14"/>
        </w:rPr>
        <w:t>”) are particularly bad, as there are few checks or restraints on arbitrary rule and the whims and ideology of the single individual, even from other elites (</w:t>
      </w:r>
      <w:proofErr w:type="spellStart"/>
      <w:r w:rsidRPr="00714F89">
        <w:rPr>
          <w:sz w:val="14"/>
        </w:rPr>
        <w:t>Svolik</w:t>
      </w:r>
      <w:proofErr w:type="spellEnd"/>
      <w:r w:rsidRPr="00714F89">
        <w:rPr>
          <w:sz w:val="14"/>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 xml:space="preserve">A central question from a </w:t>
      </w:r>
      <w:proofErr w:type="spellStart"/>
      <w:r w:rsidRPr="00714F89">
        <w:rPr>
          <w:sz w:val="14"/>
        </w:rPr>
        <w:t>longtermist</w:t>
      </w:r>
      <w:proofErr w:type="spellEnd"/>
      <w:r w:rsidRPr="00714F89">
        <w:rPr>
          <w:sz w:val="14"/>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14F89">
        <w:rPr>
          <w:sz w:val="14"/>
        </w:rPr>
        <w:t>longterm</w:t>
      </w:r>
      <w:proofErr w:type="spellEnd"/>
      <w:r w:rsidRPr="00714F89">
        <w:rPr>
          <w:sz w:val="14"/>
        </w:rPr>
        <w:t xml:space="preserve">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14F89">
        <w:rPr>
          <w:sz w:val="14"/>
        </w:rPr>
        <w:t>Eastasia</w:t>
      </w:r>
      <w:proofErr w:type="spellEnd"/>
      <w:r w:rsidRPr="00714F89">
        <w:rPr>
          <w:sz w:val="14"/>
        </w:rPr>
        <w:t xml:space="preserve">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proofErr w:type="spellStart"/>
      <w:r w:rsidRPr="0062001D">
        <w:rPr>
          <w:rStyle w:val="Emphasis"/>
        </w:rPr>
        <w:t>longterm</w:t>
      </w:r>
      <w:proofErr w:type="spellEnd"/>
      <w:r w:rsidRPr="0062001D">
        <w:rPr>
          <w:rStyle w:val="Emphasis"/>
        </w:rPr>
        <w:t xml:space="preserve"> potential</w:t>
      </w:r>
      <w:r w:rsidRPr="0062001D">
        <w:rPr>
          <w:sz w:val="14"/>
        </w:rPr>
        <w:t>002E</w:t>
      </w:r>
    </w:p>
    <w:p w14:paraId="416FE01E" w14:textId="77777777" w:rsidR="00035F7A" w:rsidRDefault="00035F7A" w:rsidP="00035F7A"/>
    <w:p w14:paraId="7BF5A45B" w14:textId="77777777" w:rsidR="00035F7A" w:rsidRDefault="00035F7A" w:rsidP="00035F7A">
      <w:pPr>
        <w:pStyle w:val="Heading4"/>
      </w:pPr>
      <w:r>
        <w:t>Unions are key to democracy</w:t>
      </w:r>
    </w:p>
    <w:p w14:paraId="19AF1F83" w14:textId="77777777" w:rsidR="00035F7A" w:rsidRDefault="00035F7A" w:rsidP="00035F7A">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6E58A028" w14:textId="77777777" w:rsidR="00035F7A" w:rsidRDefault="00035F7A" w:rsidP="00035F7A">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E84BDB">
        <w:rPr>
          <w:rStyle w:val="StyleUnderline"/>
        </w:rPr>
        <w:t>reforms would be more likely</w:t>
      </w:r>
      <w:r>
        <w:rPr>
          <w:rStyle w:val="StyleUnderline"/>
        </w:rPr>
        <w:t xml:space="preserve"> to achieve their </w:t>
      </w:r>
      <w:r w:rsidRPr="00E84BDB">
        <w:rPr>
          <w:rStyle w:val="StyleUnderline"/>
        </w:rPr>
        <w:t xml:space="preserve">goals if they were complemented by </w:t>
      </w:r>
      <w:r w:rsidRPr="00E84BDB">
        <w:rPr>
          <w:rStyle w:val="Emphasis"/>
        </w:rPr>
        <w:t>stronger unions</w:t>
      </w:r>
      <w:r w:rsidRPr="00AD0201">
        <w:rPr>
          <w:rStyle w:val="Emphasis"/>
        </w:rPr>
        <w:t xml:space="preserve"> and a new labor system.</w:t>
      </w:r>
    </w:p>
    <w:p w14:paraId="590507E1" w14:textId="77777777" w:rsidR="00035F7A" w:rsidRDefault="00035F7A" w:rsidP="00035F7A">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310C2B90" w14:textId="77777777" w:rsidR="00035F7A" w:rsidRDefault="00035F7A" w:rsidP="00035F7A">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3AF01193" w14:textId="77777777" w:rsidR="00035F7A" w:rsidRDefault="00035F7A" w:rsidP="00035F7A">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are able to and chose to vote. </w:t>
      </w:r>
      <w:r w:rsidRPr="00AD0201">
        <w:rPr>
          <w:rStyle w:val="Emphasis"/>
        </w:rPr>
        <w:t>The period after the election</w:t>
      </w:r>
      <w:r>
        <w:rPr>
          <w:rStyle w:val="StyleUnderlin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26DEFB36" w14:textId="77777777" w:rsidR="00035F7A" w:rsidRDefault="00035F7A" w:rsidP="00035F7A">
      <w:r>
        <w:rPr>
          <w:rStyle w:val="StyleUnderline"/>
        </w:rPr>
        <w:t xml:space="preserve">In order to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5D2D76">
        <w:rPr>
          <w:rStyle w:val="StyleUnderline"/>
        </w:rPr>
        <w:t xml:space="preserve">The </w:t>
      </w:r>
      <w:r w:rsidRPr="005D2D76">
        <w:rPr>
          <w:rStyle w:val="Emphasis"/>
        </w:rPr>
        <w:t>wealthy</w:t>
      </w:r>
      <w:r w:rsidRPr="005D2D76">
        <w:rPr>
          <w:rStyle w:val="StyleUnderline"/>
        </w:rPr>
        <w:t xml:space="preserve"> and the powerful certainly do.</w:t>
      </w:r>
    </w:p>
    <w:p w14:paraId="5358130B" w14:textId="549224B6" w:rsidR="00035F7A" w:rsidRDefault="00035F7A" w:rsidP="00035F7A">
      <w:r>
        <w:rPr>
          <w:sz w:val="16"/>
        </w:rPr>
        <w:t xml:space="preserve">At some level, </w:t>
      </w:r>
      <w:r w:rsidRPr="00890325">
        <w:rPr>
          <w:rStyle w:val="StyleUnderline"/>
          <w:highlight w:val="cyan"/>
        </w:rPr>
        <w:t xml:space="preserve">democracy is </w:t>
      </w:r>
      <w:r w:rsidRPr="00151DED">
        <w:rPr>
          <w:rStyle w:val="StyleUnderline"/>
        </w:rPr>
        <w:t xml:space="preserve">a contest </w:t>
      </w:r>
      <w:r w:rsidRPr="00890325">
        <w:rPr>
          <w:rStyle w:val="StyleUnderline"/>
          <w:highlight w:val="cyan"/>
        </w:rPr>
        <w:t>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151DED">
        <w:rPr>
          <w:rStyle w:val="Emphasis"/>
          <w:highlight w:val="cyan"/>
        </w:rPr>
        <w:t>policies are enacted</w:t>
      </w:r>
      <w:r>
        <w:rPr>
          <w:rStyle w:val="StyleUnderline"/>
        </w:rPr>
        <w:t xml:space="preserve"> to </w:t>
      </w:r>
      <w:r w:rsidRPr="00151DED">
        <w:rPr>
          <w:rStyle w:val="StyleUnderline"/>
        </w:rPr>
        <w:t>limit the 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74DF7152" w14:textId="77777777" w:rsidR="00035F7A" w:rsidRDefault="00035F7A" w:rsidP="00035F7A">
      <w:r>
        <w:rPr>
          <w:sz w:val="16"/>
        </w:rPr>
        <w:t xml:space="preserve">The wealthy can have some degree of influence on their own because they can pay legions to do their bidding. </w:t>
      </w:r>
      <w:r w:rsidRPr="00E3667C">
        <w:rPr>
          <w:sz w:val="16"/>
        </w:rPr>
        <w:t xml:space="preserve">But </w:t>
      </w:r>
      <w:r w:rsidRPr="00E3667C">
        <w:rPr>
          <w:rStyle w:val="StyleUnderline"/>
        </w:rPr>
        <w:t xml:space="preserve">the public </w:t>
      </w:r>
      <w:r w:rsidRPr="00E3667C">
        <w:rPr>
          <w:rStyle w:val="Emphasis"/>
        </w:rPr>
        <w:t>needs to be organized</w:t>
      </w:r>
      <w:r w:rsidRPr="00E3667C">
        <w:rPr>
          <w:rStyle w:val="StyleUnderline"/>
        </w:rPr>
        <w:t xml:space="preserve"> to have an impact on </w:t>
      </w:r>
      <w:r w:rsidRPr="00E3667C">
        <w:rPr>
          <w:rStyle w:val="Emphasis"/>
        </w:rPr>
        <w:t>who runs for office</w:t>
      </w:r>
      <w:r w:rsidRPr="00E3667C">
        <w:rPr>
          <w:rStyle w:val="StyleUnderline"/>
        </w:rPr>
        <w:t xml:space="preserve">, </w:t>
      </w:r>
      <w:r w:rsidRPr="00E3667C">
        <w:rPr>
          <w:rStyle w:val="Emphasis"/>
        </w:rPr>
        <w:t>what issues candidates focus</w:t>
      </w:r>
      <w:r w:rsidRPr="00E3667C">
        <w:rPr>
          <w:rStyle w:val="StyleUnderline"/>
        </w:rPr>
        <w:t xml:space="preserve"> on during the election and in office, and how the laws are actually implemented and 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3B0B5F4F" w14:textId="77777777" w:rsidR="00035F7A" w:rsidRDefault="00035F7A" w:rsidP="00035F7A">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E3667C">
        <w:rPr>
          <w:rStyle w:val="StyleUnderline"/>
          <w:highlight w:val="cyan"/>
        </w:rPr>
        <w:t>to</w:t>
      </w:r>
      <w:r w:rsidRPr="00774FE6">
        <w:rPr>
          <w:rStyle w:val="StyleUnderline"/>
        </w:rPr>
        <w:t xml:space="preserve">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E3667C">
        <w:rPr>
          <w:rStyle w:val="StyleUnderline"/>
        </w:rPr>
        <w:t xml:space="preserve">unions are a </w:t>
      </w:r>
      <w:r w:rsidRPr="00E3667C">
        <w:rPr>
          <w:rStyle w:val="Emphasis"/>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3E5431BE" w14:textId="77777777" w:rsidR="00035F7A" w:rsidRDefault="00035F7A" w:rsidP="00035F7A">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3F0509E9" w14:textId="77777777" w:rsidR="00035F7A" w:rsidRDefault="00035F7A" w:rsidP="00035F7A">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7D000E">
        <w:rPr>
          <w:rStyle w:val="Emphasis"/>
        </w:rPr>
        <w:t>checks and balances</w:t>
      </w:r>
      <w:r w:rsidRPr="007D000E">
        <w:rPr>
          <w:rStyle w:val="StyleUnderline"/>
        </w:rPr>
        <w:t xml:space="preserve"> that allow</w:t>
      </w:r>
      <w:r>
        <w:rPr>
          <w:rStyle w:val="StyleUnderline"/>
        </w:rPr>
        <w:t xml:space="preserve"> capitalistic </w:t>
      </w:r>
      <w:r w:rsidRPr="00890325">
        <w:rPr>
          <w:rStyle w:val="StyleUnderline"/>
          <w:highlight w:val="cyan"/>
        </w:rPr>
        <w:t xml:space="preserve">democratic governments </w:t>
      </w:r>
      <w:r w:rsidRPr="007D000E">
        <w:rPr>
          <w:rStyle w:val="StyleUnderline"/>
        </w:rPr>
        <w:t>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5FCC3249" w14:textId="77777777" w:rsidR="00484009" w:rsidRDefault="00484009" w:rsidP="00035F7A"/>
    <w:p w14:paraId="3163F822" w14:textId="77777777" w:rsidR="002522E1" w:rsidRPr="00515093" w:rsidRDefault="002522E1" w:rsidP="002522E1">
      <w:pPr>
        <w:pStyle w:val="Heading4"/>
      </w:pPr>
      <w:r>
        <w:t xml:space="preserve">They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6332F4C2" w14:textId="77777777" w:rsidR="002522E1" w:rsidRPr="003A7424" w:rsidRDefault="002522E1" w:rsidP="002522E1">
      <w:r w:rsidRPr="00515093">
        <w:rPr>
          <w:rStyle w:val="Style13ptBold"/>
        </w:rPr>
        <w:t>Aune 7-28</w:t>
      </w:r>
      <w:r>
        <w:t>, Astrid Aune</w:t>
      </w:r>
      <w:r w:rsidRPr="00DA4C7A">
        <w:t xml:space="preserve">, 7-28-2025, "Why Trump Keeps Losing In Court to Unions and the Workers Who Power Them", Balls and Strikes, </w:t>
      </w:r>
      <w:hyperlink r:id="rId11" w:history="1">
        <w:r w:rsidRPr="00604763">
          <w:rPr>
            <w:rStyle w:val="Hyperlink"/>
          </w:rPr>
          <w:t>https://ballsandstrikes.org/law-politics/trump-unions-losing-in-court/</w:t>
        </w:r>
      </w:hyperlink>
      <w:r>
        <w:t xml:space="preserve"> ~</w:t>
      </w:r>
      <w:proofErr w:type="spellStart"/>
      <w:r>
        <w:t>kwudjwa</w:t>
      </w:r>
      <w:proofErr w:type="spellEnd"/>
      <w:r>
        <w:t>~</w:t>
      </w:r>
    </w:p>
    <w:p w14:paraId="34E4B076" w14:textId="77777777" w:rsidR="002522E1" w:rsidRPr="003A7424" w:rsidRDefault="002522E1" w:rsidP="002522E1">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—not because it wants to, but because it has to. Take, for example, CBS’s sudden cancellation of </w:t>
      </w:r>
      <w:r w:rsidRPr="003A7424">
        <w:rPr>
          <w:i/>
          <w:iCs/>
          <w:sz w:val="16"/>
        </w:rPr>
        <w:t>The Late Show</w:t>
      </w:r>
      <w:r w:rsidRPr="003A7424">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4526D9E" w14:textId="77777777" w:rsidR="002522E1" w:rsidRPr="003A7424" w:rsidRDefault="002522E1" w:rsidP="002522E1">
      <w:pPr>
        <w:rPr>
          <w:sz w:val="16"/>
        </w:rPr>
      </w:pPr>
      <w:r w:rsidRPr="003A7424">
        <w:rPr>
          <w:sz w:val="16"/>
        </w:rPr>
        <w:t>This is the kind of speed and clarity needed to cut through Trump’s noise. So far, the labor movement is proving itself to be uniquely positioned to deliver.</w:t>
      </w:r>
    </w:p>
    <w:p w14:paraId="29441C91" w14:textId="77777777" w:rsidR="002522E1" w:rsidRPr="003A7424" w:rsidRDefault="002522E1" w:rsidP="002522E1">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12"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13" w:history="1">
        <w:r w:rsidRPr="00DA4C7A">
          <w:rPr>
            <w:rStyle w:val="Hyperlink"/>
          </w:rPr>
          <w:t>subminimum wage for disabled workers</w:t>
        </w:r>
      </w:hyperlink>
      <w:r w:rsidRPr="003A7424">
        <w:rPr>
          <w:sz w:val="16"/>
        </w:rPr>
        <w:t>, and pushed executive orders that make it </w:t>
      </w:r>
      <w:hyperlink r:id="rId14" w:history="1">
        <w:r w:rsidRPr="00DA4C7A">
          <w:rPr>
            <w:rStyle w:val="Hyperlink"/>
          </w:rPr>
          <w:t>harder</w:t>
        </w:r>
      </w:hyperlink>
      <w:r w:rsidRPr="003A7424">
        <w:rPr>
          <w:sz w:val="16"/>
        </w:rPr>
        <w:t> for federal employees to organize. Meanwhile, the </w:t>
      </w:r>
      <w:hyperlink r:id="rId15"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3508BC2C" w14:textId="77777777" w:rsidR="002522E1" w:rsidRPr="00515093" w:rsidRDefault="002522E1" w:rsidP="002522E1">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7D000E">
        <w:rPr>
          <w:rStyle w:val="StyleUnderline"/>
        </w:rPr>
        <w:t>procedural chaos is your friend.</w:t>
      </w:r>
      <w:r w:rsidRPr="00515093">
        <w:rPr>
          <w:rStyle w:val="StyleUnderline"/>
        </w:rPr>
        <w:t> </w:t>
      </w:r>
    </w:p>
    <w:p w14:paraId="2B27A121" w14:textId="77777777" w:rsidR="002522E1" w:rsidRPr="00515093" w:rsidRDefault="002522E1" w:rsidP="002522E1">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dial, and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7D000E">
        <w:rPr>
          <w:rStyle w:val="Emphasis"/>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They have members—millions of them—who can serve as plaintiffs, witnesses, press spokespeople, and direct action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7D000E">
        <w:rPr>
          <w:rStyle w:val="StyleUnderline"/>
        </w:rPr>
        <w:t>know their rights and how to enforce them</w:t>
      </w:r>
      <w:r w:rsidRPr="00515093">
        <w:rPr>
          <w:rStyle w:val="StyleUnderline"/>
        </w:rPr>
        <w:t xml:space="preserve"> in the moment, </w:t>
      </w:r>
      <w:r w:rsidRPr="00515093">
        <w:rPr>
          <w:rStyle w:val="Emphasis"/>
          <w:highlight w:val="cyan"/>
        </w:rPr>
        <w:t>mak</w:t>
      </w:r>
      <w:r w:rsidRPr="007D000E">
        <w:rPr>
          <w:rStyle w:val="Emphasis"/>
        </w:rPr>
        <w:t>ing</w:t>
      </w:r>
      <w:r w:rsidRPr="00515093">
        <w:rPr>
          <w:rStyle w:val="Emphasis"/>
          <w:highlight w:val="cyan"/>
        </w:rPr>
        <w:t xml:space="preserve"> every member ready</w:t>
      </w:r>
      <w:r w:rsidRPr="00515093">
        <w:rPr>
          <w:rStyle w:val="StyleUnderline"/>
        </w:rPr>
        <w:t xml:space="preserve"> for action the moment their rights are stepped on.</w:t>
      </w:r>
    </w:p>
    <w:p w14:paraId="2A5D2ADC" w14:textId="77777777" w:rsidR="002522E1" w:rsidRPr="003A7424" w:rsidRDefault="002522E1" w:rsidP="002522E1">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after the D</w:t>
      </w:r>
      <w:r w:rsidRPr="007D000E">
        <w:rPr>
          <w:rStyle w:val="StyleUnderline"/>
        </w:rPr>
        <w:t xml:space="preserve">epartment </w:t>
      </w:r>
      <w:r w:rsidRPr="00515093">
        <w:rPr>
          <w:rStyle w:val="StyleUnderline"/>
          <w:highlight w:val="cyan"/>
        </w:rPr>
        <w:t>o</w:t>
      </w:r>
      <w:r w:rsidRPr="007D000E">
        <w:rPr>
          <w:rStyle w:val="StyleUnderline"/>
        </w:rPr>
        <w:t xml:space="preserve">f </w:t>
      </w:r>
      <w:r w:rsidRPr="00515093">
        <w:rPr>
          <w:rStyle w:val="StyleUnderline"/>
          <w:highlight w:val="cyan"/>
        </w:rPr>
        <w:t>L</w:t>
      </w:r>
      <w:r w:rsidRPr="007D000E">
        <w:rPr>
          <w:rStyle w:val="StyleUnderline"/>
        </w:rPr>
        <w:t>abor</w:t>
      </w:r>
      <w:r w:rsidRPr="00515093">
        <w:rPr>
          <w:rStyle w:val="StyleUnderline"/>
          <w:highlight w:val="cyan"/>
        </w:rPr>
        <w:t xml:space="preserve"> became the </w:t>
      </w:r>
      <w:r w:rsidRPr="007D000E">
        <w:rPr>
          <w:rStyle w:val="StyleUnderline"/>
        </w:rPr>
        <w:t>next</w:t>
      </w:r>
      <w:r w:rsidRPr="00515093">
        <w:rPr>
          <w:rStyle w:val="StyleUnderline"/>
          <w:highlight w:val="cyan"/>
        </w:rPr>
        <w:t xml:space="preserve">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w:t>
      </w:r>
      <w:r w:rsidRPr="004B2811">
        <w:rPr>
          <w:rStyle w:val="StyleUnderline"/>
        </w:rPr>
        <w:t>xecutive</w:t>
      </w:r>
      <w:r w:rsidRPr="00515093">
        <w:rPr>
          <w:rStyle w:val="StyleUnderline"/>
          <w:highlight w:val="cyan"/>
        </w:rPr>
        <w:t xml:space="preserve"> o</w:t>
      </w:r>
      <w:r w:rsidRPr="004B2811">
        <w:rPr>
          <w:rStyle w:val="StyleUnderline"/>
        </w:rPr>
        <w:t xml:space="preserve">rder </w:t>
      </w:r>
      <w:r w:rsidRPr="00515093">
        <w:rPr>
          <w:rStyle w:val="StyleUnderline"/>
          <w:highlight w:val="cyan"/>
        </w:rPr>
        <w:t>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6"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5341F26B" w14:textId="77777777" w:rsidR="002522E1" w:rsidRPr="00515093" w:rsidRDefault="002522E1" w:rsidP="002522E1">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7"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3E7D0B">
        <w:rPr>
          <w:rStyle w:val="Emphasis"/>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w:t>
      </w:r>
      <w:proofErr w:type="gramStart"/>
      <w:r w:rsidRPr="00515093">
        <w:rPr>
          <w:rStyle w:val="StyleUnderline"/>
        </w:rPr>
        <w:t xml:space="preserve">effort  </w:t>
      </w:r>
      <w:r w:rsidRPr="00515093">
        <w:rPr>
          <w:rStyle w:val="Emphasis"/>
          <w:highlight w:val="cyan"/>
        </w:rPr>
        <w:t>created</w:t>
      </w:r>
      <w:proofErr w:type="gramEnd"/>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23FDCB10" w14:textId="77777777" w:rsidR="002522E1" w:rsidRPr="003A7424" w:rsidRDefault="002522E1" w:rsidP="002522E1">
      <w:pPr>
        <w:rPr>
          <w:sz w:val="16"/>
        </w:rPr>
      </w:pPr>
      <w:r w:rsidRPr="003A7424">
        <w:rPr>
          <w:sz w:val="16"/>
        </w:rPr>
        <w:t xml:space="preserve">Similarly, in March, </w:t>
      </w:r>
      <w:proofErr w:type="spellStart"/>
      <w:r w:rsidRPr="003A7424">
        <w:rPr>
          <w:sz w:val="16"/>
        </w:rPr>
        <w:t>Kilmar</w:t>
      </w:r>
      <w:proofErr w:type="spellEnd"/>
      <w:r w:rsidRPr="003A7424">
        <w:rPr>
          <w:sz w:val="16"/>
        </w:rPr>
        <w:t xml:space="preserve">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8" w:history="1">
        <w:r w:rsidRPr="00DA4C7A">
          <w:rPr>
            <w:rStyle w:val="Hyperlink"/>
          </w:rPr>
          <w:t>support his family</w:t>
        </w:r>
      </w:hyperlink>
      <w:r w:rsidRPr="003A7424">
        <w:rPr>
          <w:sz w:val="16"/>
        </w:rPr>
        <w:t xml:space="preserve"> and sending direct appeals to rank and file to contact their representatives in support of bringing “Brother </w:t>
      </w:r>
      <w:proofErr w:type="spellStart"/>
      <w:r w:rsidRPr="003A7424">
        <w:rPr>
          <w:sz w:val="16"/>
        </w:rPr>
        <w:t>Kilmar</w:t>
      </w:r>
      <w:proofErr w:type="spellEnd"/>
      <w:r w:rsidRPr="003A7424">
        <w:rPr>
          <w:sz w:val="16"/>
        </w:rPr>
        <w:t>” home.</w:t>
      </w:r>
    </w:p>
    <w:p w14:paraId="5A63F6A2" w14:textId="77777777" w:rsidR="002522E1" w:rsidRPr="00515093" w:rsidRDefault="002522E1" w:rsidP="002522E1">
      <w:pPr>
        <w:rPr>
          <w:rStyle w:val="StyleUnderline"/>
        </w:rPr>
      </w:pPr>
      <w:r w:rsidRPr="00515093">
        <w:rPr>
          <w:rStyle w:val="StyleUnderline"/>
        </w:rPr>
        <w:t>In each of these cases</w:t>
      </w:r>
      <w:r w:rsidRPr="00CA2D37">
        <w:rPr>
          <w:rStyle w:val="StyleUnderline"/>
        </w:rPr>
        <w:t>, union law departments didn’t act alone.</w:t>
      </w:r>
      <w:r w:rsidRPr="00CA2D37">
        <w:rPr>
          <w:sz w:val="16"/>
        </w:rPr>
        <w:t xml:space="preserve"> </w:t>
      </w:r>
      <w:r w:rsidRPr="00CA2D37">
        <w:rPr>
          <w:rStyle w:val="StyleUnderline"/>
        </w:rPr>
        <w:t xml:space="preserve">They moved in coordination—with workers, organizers, and allies on the left all rowing in the same direction. And they did not need to create this structure to prepare for Trump. </w:t>
      </w:r>
      <w:r w:rsidRPr="00CA2D37">
        <w:rPr>
          <w:rStyle w:val="Emphasis"/>
        </w:rPr>
        <w:t>It was already in place</w:t>
      </w:r>
      <w:r w:rsidRPr="00515093">
        <w:rPr>
          <w:rStyle w:val="StyleUnderline"/>
        </w:rPr>
        <w:t xml:space="preserve">, and </w:t>
      </w:r>
      <w:proofErr w:type="spellStart"/>
      <w:r w:rsidRPr="00515093">
        <w:rPr>
          <w:rStyle w:val="StyleUnderline"/>
        </w:rPr>
        <w:t>well practiced</w:t>
      </w:r>
      <w:proofErr w:type="spellEnd"/>
      <w:r w:rsidRPr="00515093">
        <w:rPr>
          <w:rStyle w:val="StyleUnderline"/>
        </w:rPr>
        <w:t xml:space="preserve"> from years of taking on some of Trump’s biggest supporters.</w:t>
      </w:r>
    </w:p>
    <w:p w14:paraId="47F98C2D" w14:textId="77777777" w:rsidR="002522E1" w:rsidRPr="003A7424" w:rsidRDefault="002522E1" w:rsidP="002522E1">
      <w:pPr>
        <w:rPr>
          <w:sz w:val="16"/>
        </w:rPr>
      </w:pPr>
      <w:r w:rsidRPr="00515093">
        <w:rPr>
          <w:rStyle w:val="StyleUnderline"/>
        </w:rPr>
        <w:t>This is what movement lawyering actually looks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 xml:space="preserve">Unions don’t treat legal work as a siloed, </w:t>
      </w:r>
      <w:r w:rsidRPr="00CA2D37">
        <w:rPr>
          <w:rStyle w:val="Emphasis"/>
        </w:rPr>
        <w:t xml:space="preserve">specialist </w:t>
      </w:r>
      <w:r w:rsidRPr="00515093">
        <w:rPr>
          <w:rStyle w:val="Emphasis"/>
          <w:highlight w:val="cyan"/>
        </w:rPr>
        <w:t xml:space="preserve">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actually live and work, </w:t>
      </w:r>
      <w:r w:rsidRPr="00515093">
        <w:rPr>
          <w:rStyle w:val="Emphasis"/>
          <w:highlight w:val="cyan"/>
        </w:rPr>
        <w:t xml:space="preserve">labor’s legal fights are </w:t>
      </w:r>
      <w:r w:rsidRPr="00CA2D37">
        <w:rPr>
          <w:rStyle w:val="Emphasis"/>
        </w:rPr>
        <w:t xml:space="preserve">immediate, tangible, and </w:t>
      </w:r>
      <w:r w:rsidRPr="00515093">
        <w:rPr>
          <w:rStyle w:val="Emphasis"/>
          <w:highlight w:val="cyan"/>
        </w:rPr>
        <w:t>winnable.</w:t>
      </w:r>
      <w:r w:rsidRPr="003A7424">
        <w:rPr>
          <w:sz w:val="16"/>
        </w:rPr>
        <w:t xml:space="preserve"> The stakes aren’t abstract—they’re about enforcing a broken contract, taking care of a workplace injury, or restoring a paycheck that disappeared.</w:t>
      </w:r>
    </w:p>
    <w:p w14:paraId="4B8386B2" w14:textId="77777777" w:rsidR="002522E1" w:rsidRPr="003A7424" w:rsidRDefault="002522E1" w:rsidP="002522E1">
      <w:pPr>
        <w:rPr>
          <w:sz w:val="16"/>
        </w:rPr>
      </w:pPr>
      <w:r w:rsidRPr="003A7424">
        <w:rPr>
          <w:sz w:val="16"/>
        </w:rPr>
        <w:t>Over the past several years, and especially since Trump took office again</w:t>
      </w:r>
      <w:r w:rsidRPr="004B6C24">
        <w:rPr>
          <w:sz w:val="16"/>
        </w:rPr>
        <w:t xml:space="preserve">, </w:t>
      </w:r>
      <w:r w:rsidRPr="004B6C24">
        <w:rPr>
          <w:rStyle w:val="StyleUnderline"/>
        </w:rPr>
        <w:t xml:space="preserve">there has been a great deal of </w:t>
      </w:r>
      <w:proofErr w:type="spellStart"/>
      <w:r w:rsidRPr="004B6C24">
        <w:rPr>
          <w:rStyle w:val="StyleUnderline"/>
        </w:rPr>
        <w:t>headscratching</w:t>
      </w:r>
      <w:proofErr w:type="spellEnd"/>
      <w:r w:rsidRPr="004B6C24">
        <w:rPr>
          <w:rStyle w:val="StyleUnderline"/>
        </w:rPr>
        <w:t xml:space="preserve"> about </w:t>
      </w:r>
      <w:r w:rsidRPr="00515093">
        <w:rPr>
          <w:rStyle w:val="StyleUnderline"/>
          <w:highlight w:val="cyan"/>
        </w:rPr>
        <w:t>how</w:t>
      </w:r>
      <w:r w:rsidRPr="00515093">
        <w:rPr>
          <w:rStyle w:val="StyleUnderline"/>
        </w:rPr>
        <w:t xml:space="preserve"> the left plans </w:t>
      </w:r>
      <w:r w:rsidRPr="00FB041D">
        <w:rPr>
          <w:rStyle w:val="StyleUnderline"/>
          <w:highlight w:val="cyan"/>
        </w:rPr>
        <w:t xml:space="preserve">to address </w:t>
      </w:r>
      <w:r w:rsidRPr="00515093">
        <w:rPr>
          <w:rStyle w:val="StyleUnderline"/>
          <w:highlight w:val="cyan"/>
        </w:rPr>
        <w:t>the right</w:t>
      </w:r>
      <w:r w:rsidRPr="00515093">
        <w:rPr>
          <w:rStyle w:val="StyleUnderline"/>
        </w:rPr>
        <w:t>-</w:t>
      </w:r>
      <w:r w:rsidRPr="00515093">
        <w:rPr>
          <w:rStyle w:val="StyleUnderline"/>
          <w:highlight w:val="cyan"/>
        </w:rPr>
        <w:t>wing takeover</w:t>
      </w:r>
      <w:r w:rsidRPr="00515093">
        <w:rPr>
          <w:rStyle w:val="StyleUnderline"/>
        </w:rPr>
        <w:t xml:space="preserve"> of the courts</w:t>
      </w:r>
      <w:r w:rsidRPr="003A7424">
        <w:rPr>
          <w:sz w:val="16"/>
        </w:rPr>
        <w:t>. But people are already recognizing and responding to the labor movement’s successes: Among a bipartisan set of voters, organized labor’s popularity and enjoyment of public trust far </w:t>
      </w:r>
      <w:hyperlink r:id="rId19" w:history="1">
        <w:r w:rsidRPr="00DA4C7A">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w:t>
      </w:r>
      <w:r w:rsidRPr="00FB041D">
        <w:rPr>
          <w:rStyle w:val="Emphasis"/>
        </w:rPr>
        <w:t>and training labor lawyers to fight on their behalf</w:t>
      </w:r>
      <w:r w:rsidRPr="00515093">
        <w:rPr>
          <w:rStyle w:val="Emphasis"/>
          <w:highlight w:val="cyan"/>
        </w:rPr>
        <w:t xml:space="preserve">—would be a </w:t>
      </w:r>
      <w:r w:rsidRPr="00FB041D">
        <w:rPr>
          <w:rStyle w:val="Emphasis"/>
        </w:rPr>
        <w:t>fine</w:t>
      </w:r>
      <w:r w:rsidRPr="00515093">
        <w:rPr>
          <w:rStyle w:val="Emphasis"/>
          <w:highlight w:val="cyan"/>
        </w:rPr>
        <w:t xml:space="preserve"> place to start.</w:t>
      </w:r>
      <w:r w:rsidRPr="003A7424">
        <w:rPr>
          <w:sz w:val="16"/>
        </w:rPr>
        <w:t> </w:t>
      </w:r>
    </w:p>
    <w:p w14:paraId="34B5629F" w14:textId="77777777" w:rsidR="002522E1" w:rsidRDefault="002522E1" w:rsidP="002522E1"/>
    <w:p w14:paraId="739B6711" w14:textId="77777777" w:rsidR="00DC4D65" w:rsidRDefault="00DC4D65" w:rsidP="00DC4D65">
      <w:pPr>
        <w:pStyle w:val="Heading4"/>
      </w:pPr>
      <w:r>
        <w:t>But, union size has substantially declined over time, decreasing union power – broad based bargaining units are crucial</w:t>
      </w:r>
    </w:p>
    <w:p w14:paraId="2BCDE2B3" w14:textId="77777777" w:rsidR="00DC4D65" w:rsidRPr="00E23FC4" w:rsidRDefault="00DC4D65" w:rsidP="00DC4D65">
      <w:pPr>
        <w:rPr>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xml:space="preserve">. 46 Berkeley J. Emp. &amp; Lab. L. 55. Available at SSRN: </w:t>
      </w:r>
      <w:hyperlink r:id="rId20" w:history="1">
        <w:r w:rsidRPr="00E23FC4">
          <w:rPr>
            <w:rStyle w:val="Hyperlink"/>
            <w:color w:val="auto"/>
            <w:sz w:val="16"/>
            <w:u w:val="none"/>
          </w:rPr>
          <w:t>https://ssrn.com/abstract=5179025)//winters</w:t>
        </w:r>
      </w:hyperlink>
    </w:p>
    <w:p w14:paraId="147EB9AF" w14:textId="77777777" w:rsidR="00DC4D65" w:rsidRPr="00E23FC4" w:rsidRDefault="00DC4D65" w:rsidP="00DC4D65">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FB041D">
        <w:rPr>
          <w:rStyle w:val="Emphasis"/>
        </w:rPr>
        <w:t xml:space="preserve">uniquely </w:t>
      </w:r>
      <w:r w:rsidRPr="00E23FC4">
        <w:rPr>
          <w:rStyle w:val="Emphasis"/>
          <w:highlight w:val="cyan"/>
        </w:rPr>
        <w:t xml:space="preserve">fragmented, </w:t>
      </w:r>
      <w:r w:rsidRPr="00FB041D">
        <w:rPr>
          <w:rStyle w:val="Emphasis"/>
        </w:rPr>
        <w:t>decentralized,</w:t>
      </w:r>
      <w:r w:rsidRPr="00E23FC4">
        <w:rPr>
          <w:rStyle w:val="Emphasis"/>
          <w:highlight w:val="cyan"/>
        </w:rPr>
        <w:t xml:space="preserve">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w:t>
      </w:r>
      <w:r w:rsidRPr="0023500D">
        <w:rPr>
          <w:rStyle w:val="Emphasis"/>
        </w:rPr>
        <w:t>States tied with Canada for the most decentralized union and bargaining 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5CA61B15" w14:textId="77777777" w:rsidR="00DC4D65" w:rsidRPr="00E23FC4" w:rsidRDefault="00DC4D65" w:rsidP="00DC4D65">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6B69CA6B" w14:textId="77777777" w:rsidR="00DC4D65" w:rsidRPr="00E23FC4" w:rsidRDefault="00DC4D65" w:rsidP="00DC4D65">
      <w:pPr>
        <w:rPr>
          <w:sz w:val="16"/>
        </w:rPr>
      </w:pPr>
      <w:r w:rsidRPr="00E23FC4">
        <w:rPr>
          <w:sz w:val="16"/>
        </w:rPr>
        <w:t>[FIGURE 1 OMMITTED]</w:t>
      </w:r>
    </w:p>
    <w:p w14:paraId="54876A40" w14:textId="77777777" w:rsidR="00DC4D65" w:rsidRPr="00E23FC4" w:rsidRDefault="00DC4D65" w:rsidP="00DC4D65">
      <w:pPr>
        <w:rPr>
          <w:sz w:val="16"/>
        </w:rPr>
      </w:pPr>
      <w:r w:rsidRPr="00E23FC4">
        <w:rPr>
          <w:sz w:val="16"/>
        </w:rPr>
        <w:t xml:space="preserve">While contemporary, comprehensive data on the number of </w:t>
      </w:r>
      <w:proofErr w:type="spellStart"/>
      <w:r w:rsidRPr="00E23FC4">
        <w:rPr>
          <w:sz w:val="16"/>
        </w:rPr>
        <w:t>privatesector</w:t>
      </w:r>
      <w:proofErr w:type="spellEnd"/>
      <w:r w:rsidRPr="00E23FC4">
        <w:rPr>
          <w:sz w:val="16"/>
        </w:rPr>
        <w:t xml:space="preserve">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6A03EAFF" w14:textId="77777777" w:rsidR="00DC4D65" w:rsidRPr="00E23FC4" w:rsidRDefault="00DC4D65" w:rsidP="00DC4D65">
      <w:pPr>
        <w:rPr>
          <w:sz w:val="16"/>
        </w:rPr>
      </w:pPr>
      <w:r w:rsidRPr="00E23FC4">
        <w:rPr>
          <w:sz w:val="16"/>
        </w:rPr>
        <w:t xml:space="preserve">Because the NLRA inaugurated enterprise-, plant-, and </w:t>
      </w:r>
      <w:proofErr w:type="spellStart"/>
      <w:r w:rsidRPr="00E23FC4">
        <w:rPr>
          <w:sz w:val="16"/>
        </w:rPr>
        <w:t>jobclassification</w:t>
      </w:r>
      <w:proofErr w:type="spellEnd"/>
      <w:r w:rsidRPr="00E23FC4">
        <w:rPr>
          <w:sz w:val="16"/>
        </w:rPr>
        <w:t xml:space="preserve">-based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w:t>
      </w:r>
      <w:r w:rsidRPr="00B27A06">
        <w:rPr>
          <w:rStyle w:val="Emphasis"/>
        </w:rPr>
        <w:t>its inception</w:t>
      </w:r>
      <w:r w:rsidRPr="00E23FC4">
        <w:rPr>
          <w:sz w:val="16"/>
        </w:rPr>
        <w:t xml:space="preserve">.52 However, </w:t>
      </w:r>
      <w:r w:rsidRPr="00B27A06">
        <w:rPr>
          <w:rStyle w:val="Emphasis"/>
        </w:rPr>
        <w:t>even from that place o</w:t>
      </w:r>
      <w:r w:rsidRPr="00E23FC4">
        <w:rPr>
          <w:rStyle w:val="Emphasis"/>
        </w:rPr>
        <w:t xml:space="preserve">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335B18FF" w14:textId="77777777" w:rsidR="00DC4D65" w:rsidRPr="00E23FC4" w:rsidRDefault="00DC4D65" w:rsidP="00DC4D65">
      <w:pPr>
        <w:rPr>
          <w:sz w:val="16"/>
        </w:rPr>
      </w:pPr>
      <w:r w:rsidRPr="00E23FC4">
        <w:rPr>
          <w:sz w:val="16"/>
        </w:rPr>
        <w:t>[FIGURES 2 AND 3 OMMITTED]</w:t>
      </w:r>
    </w:p>
    <w:p w14:paraId="48DAB8BE" w14:textId="77777777" w:rsidR="00DC4D65" w:rsidRPr="00C64691" w:rsidRDefault="00DC4D65" w:rsidP="00DC4D65">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C64691">
        <w:rPr>
          <w:rStyle w:val="StyleUnderline"/>
        </w:rPr>
        <w:t>bargaining-unit size under the NLRA peaked during the 1930s and 1940s at around 300 workers per election, and by the end of the decade, about one in three U.S. workers belonged to a union</w:t>
      </w:r>
      <w:r w:rsidRPr="00C64691">
        <w:rPr>
          <w:sz w:val="16"/>
        </w:rPr>
        <w:t>.59</w:t>
      </w:r>
    </w:p>
    <w:p w14:paraId="09EE1D27" w14:textId="77777777" w:rsidR="00DC4D65" w:rsidRPr="00E23FC4" w:rsidRDefault="00DC4D65" w:rsidP="00DC4D65">
      <w:pPr>
        <w:rPr>
          <w:sz w:val="16"/>
        </w:rPr>
      </w:pPr>
      <w:r w:rsidRPr="00C64691">
        <w:rPr>
          <w:sz w:val="16"/>
        </w:rPr>
        <w:t xml:space="preserve">However, </w:t>
      </w:r>
      <w:r w:rsidRPr="00C64691">
        <w:rPr>
          <w:rStyle w:val="StyleUnderline"/>
        </w:rPr>
        <w:t>the longue durée of U.S. labor history suggests that this brief period of large-scale organizing success was exception rather than rule. Bargaining-unit size began to decline in the late 1940s and early 1950s. The Taft-Hartley Act of 1947 facilitated smaller, non-industrial 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0EE129A0" w14:textId="77777777" w:rsidR="00DC4D65" w:rsidRPr="00E23FC4" w:rsidRDefault="00DC4D65" w:rsidP="00DC4D65">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 xml:space="preserve">With </w:t>
      </w:r>
      <w:r w:rsidRPr="00C64691">
        <w:rPr>
          <w:rStyle w:val="Emphasis"/>
        </w:rPr>
        <w:t>increasing organizing costs, unions’ success in winning 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6F06AB66" w14:textId="77777777" w:rsidR="00DC4D65" w:rsidRPr="00E23FC4" w:rsidRDefault="00DC4D65" w:rsidP="00DC4D65">
      <w:pPr>
        <w:rPr>
          <w:sz w:val="16"/>
        </w:rPr>
      </w:pPr>
      <w:r w:rsidRPr="00E23FC4">
        <w:rPr>
          <w:sz w:val="16"/>
        </w:rPr>
        <w:t>[FIGURE 4 OMMITTED]</w:t>
      </w:r>
    </w:p>
    <w:p w14:paraId="6DEA64CF" w14:textId="77777777" w:rsidR="00DC4D65" w:rsidRPr="00E23FC4" w:rsidRDefault="00DC4D65" w:rsidP="00DC4D65">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542A43AC" w14:textId="77777777" w:rsidR="00DC4D65" w:rsidRPr="00E23FC4" w:rsidRDefault="00DC4D65" w:rsidP="00DC4D65">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7472FBAB" w14:textId="77777777" w:rsidR="00DC4D65" w:rsidRPr="00E23FC4" w:rsidRDefault="00DC4D65" w:rsidP="00DC4D65">
      <w:pPr>
        <w:rPr>
          <w:sz w:val="16"/>
        </w:rPr>
      </w:pPr>
      <w:r w:rsidRPr="00E23FC4">
        <w:rPr>
          <w:sz w:val="16"/>
        </w:rPr>
        <w:t xml:space="preserve">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w:t>
      </w:r>
      <w:proofErr w:type="spellStart"/>
      <w:r w:rsidRPr="00E23FC4">
        <w:rPr>
          <w:sz w:val="16"/>
        </w:rPr>
        <w:t>patternbargaining</w:t>
      </w:r>
      <w:proofErr w:type="spellEnd"/>
      <w:r w:rsidRPr="00E23FC4">
        <w:rPr>
          <w:sz w:val="16"/>
        </w:rPr>
        <w:t xml:space="preserve">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7A2DB552" w14:textId="77777777" w:rsidR="00DC4D65" w:rsidRPr="00E23FC4" w:rsidRDefault="00DC4D65" w:rsidP="00DC4D65">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 union 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A04EC4">
        <w:rPr>
          <w:rStyle w:val="StyleUnderline"/>
        </w:rPr>
        <w:t>smaller units undermined union power.</w:t>
      </w:r>
    </w:p>
    <w:p w14:paraId="469201B3" w14:textId="77777777" w:rsidR="00DC4D65" w:rsidRPr="00E23FC4" w:rsidRDefault="00DC4D65" w:rsidP="00DC4D65">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E23FC4">
        <w:rPr>
          <w:rStyle w:val="Emphasis"/>
          <w:highlight w:val="cyan"/>
        </w:rPr>
        <w:t>unit size</w:t>
      </w:r>
      <w:r w:rsidRPr="00E23FC4">
        <w:rPr>
          <w:rStyle w:val="StyleUnderline"/>
          <w:highlight w:val="cyan"/>
        </w:rPr>
        <w:t xml:space="preserve">; </w:t>
      </w:r>
      <w:r w:rsidRPr="00F94C86">
        <w:rPr>
          <w:rStyle w:val="StyleUnderline"/>
        </w:rPr>
        <w:t>the more workers a union</w:t>
      </w:r>
      <w:r w:rsidRPr="00E23FC4">
        <w:rPr>
          <w:rStyle w:val="StyleUnderline"/>
        </w:rPr>
        <w:t xml:space="preserve"> represents and </w:t>
      </w:r>
      <w:r w:rsidRPr="00F94C86">
        <w:rPr>
          <w:rStyle w:val="StyleUnderline"/>
        </w:rPr>
        <w:t>can mobilize for collective action, 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 xml:space="preserve">Fragmentation </w:t>
      </w:r>
      <w:r w:rsidRPr="000B75DB">
        <w:rPr>
          <w:rStyle w:val="StyleUnderline"/>
        </w:rPr>
        <w:t>fails to equalize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6A58140E" w14:textId="77777777" w:rsidR="00DC4D65" w:rsidRPr="00E23FC4" w:rsidRDefault="00DC4D65" w:rsidP="00DC4D65">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the fragmentation, decentralization, and isolation of the U.S. labor movement undermines its ability to act collectively, whether at the bargaining table, on the picket line, or in politics.</w:t>
      </w:r>
      <w:r w:rsidRPr="00E23FC4">
        <w:rPr>
          <w:sz w:val="16"/>
        </w:rPr>
        <w:t>89</w:t>
      </w:r>
    </w:p>
    <w:p w14:paraId="500649BB" w14:textId="77777777" w:rsidR="00DC4D65" w:rsidRPr="00E23FC4" w:rsidRDefault="00DC4D65" w:rsidP="00DC4D65">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416C26">
        <w:rPr>
          <w:rStyle w:val="StyleUnderline"/>
        </w:rPr>
        <w:t>engage in new organizational tactics, such as fissuring and misclassification,</w:t>
      </w:r>
      <w:r w:rsidRPr="00E23FC4">
        <w:rPr>
          <w:rStyle w:val="StyleUnderline"/>
        </w:rPr>
        <w:t xml:space="preserve"> that undermine the premises on which </w:t>
      </w:r>
      <w:proofErr w:type="spellStart"/>
      <w:r w:rsidRPr="00E23FC4">
        <w:rPr>
          <w:rStyle w:val="StyleUnderline"/>
        </w:rPr>
        <w:t>NewDeal</w:t>
      </w:r>
      <w:proofErr w:type="spellEnd"/>
      <w:r w:rsidRPr="00E23FC4">
        <w:rPr>
          <w:rStyle w:val="StyleUnderline"/>
        </w:rPr>
        <w:t>-era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1C477350" w14:textId="77777777" w:rsidR="00DC4D65" w:rsidRDefault="00DC4D65" w:rsidP="00DC4D65">
      <w:pPr>
        <w:rPr>
          <w:sz w:val="16"/>
        </w:rPr>
      </w:pPr>
      <w:r w:rsidRPr="00E23FC4">
        <w:rPr>
          <w:sz w:val="16"/>
        </w:rPr>
        <w:t xml:space="preserve">However, </w:t>
      </w:r>
      <w:r w:rsidRPr="00E23FC4">
        <w:rPr>
          <w:rStyle w:val="StyleUnderline"/>
        </w:rPr>
        <w:t xml:space="preserve">these economic </w:t>
      </w:r>
      <w:r w:rsidRPr="000B6A6A">
        <w:rPr>
          <w:rStyle w:val="StyleUnderline"/>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4B03EF">
        <w:rPr>
          <w:rStyle w:val="StyleUnderline"/>
        </w:rPr>
        <w:t>employer’s size and power</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E401EC">
        <w:rPr>
          <w:rStyle w:val="StyleUnderline"/>
        </w:rPr>
        <w:t xml:space="preserve">the </w:t>
      </w:r>
      <w:proofErr w:type="spellStart"/>
      <w:r w:rsidRPr="00E401EC">
        <w:rPr>
          <w:rStyle w:val="StyleUnderline"/>
        </w:rPr>
        <w:t>singleworkplace</w:t>
      </w:r>
      <w:proofErr w:type="spellEnd"/>
      <w:r w:rsidRPr="00E401EC">
        <w:rPr>
          <w:rStyle w:val="StyleUnderline"/>
        </w:rPr>
        <w:t xml:space="preserv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0AC6B834" w14:textId="77777777" w:rsidR="00A97BE2" w:rsidRDefault="00A97BE2" w:rsidP="00DC4D65">
      <w:pPr>
        <w:rPr>
          <w:sz w:val="16"/>
        </w:rPr>
      </w:pPr>
    </w:p>
    <w:p w14:paraId="4CFE143A" w14:textId="77777777" w:rsidR="00F620FF" w:rsidRDefault="00F620FF" w:rsidP="00DC4D65">
      <w:pPr>
        <w:rPr>
          <w:sz w:val="16"/>
        </w:rPr>
      </w:pPr>
    </w:p>
    <w:p w14:paraId="1AB4BBD1" w14:textId="77777777" w:rsidR="00F620FF" w:rsidRDefault="00F620FF" w:rsidP="00DC4D65">
      <w:pPr>
        <w:rPr>
          <w:sz w:val="16"/>
        </w:rPr>
      </w:pPr>
    </w:p>
    <w:p w14:paraId="3B60E5A2" w14:textId="0A833061" w:rsidR="009E5E16" w:rsidRDefault="00786D86" w:rsidP="00786D86">
      <w:pPr>
        <w:pStyle w:val="Heading4"/>
      </w:pPr>
      <w:r>
        <w:t>Politics ha</w:t>
      </w:r>
      <w:r w:rsidR="002522E1">
        <w:t>s</w:t>
      </w:r>
      <w:r>
        <w:t xml:space="preserve"> become fractured at </w:t>
      </w:r>
      <w:r w:rsidR="002522E1">
        <w:t xml:space="preserve">its </w:t>
      </w:r>
      <w:r>
        <w:t>base level, leaving democratic institutions dysfunctional – increasing trust and telling a common story is key</w:t>
      </w:r>
    </w:p>
    <w:p w14:paraId="7331766B" w14:textId="4B98D22B" w:rsidR="00786D86" w:rsidRPr="00786D86" w:rsidRDefault="00786D86" w:rsidP="00786D86">
      <w:pPr>
        <w:rPr>
          <w:sz w:val="16"/>
        </w:rPr>
      </w:pPr>
      <w:r>
        <w:rPr>
          <w:rStyle w:val="Style13ptBold"/>
        </w:rPr>
        <w:t xml:space="preserve">Hunter, ’24 </w:t>
      </w:r>
      <w:r w:rsidRPr="004E25A7">
        <w:rPr>
          <w:rStyle w:val="Style13ptBold"/>
          <w:b w:val="0"/>
          <w:bCs w:val="0"/>
          <w:sz w:val="16"/>
        </w:rPr>
        <w:t xml:space="preserve">(James Davison Hunter, American sociologist and author. </w:t>
      </w:r>
      <w:r w:rsidRPr="004E25A7">
        <w:rPr>
          <w:i/>
          <w:iCs/>
          <w:sz w:val="16"/>
        </w:rPr>
        <w:t>DEMOCRACY AND SOLIDARITY: On the Cultural Roots of America’s Political Crisis</w:t>
      </w:r>
      <w:r w:rsidRPr="004E25A7">
        <w:rPr>
          <w:sz w:val="16"/>
        </w:rPr>
        <w:t>. Yale University Press, 4-23-24. ISBN: 9780300277401)</w:t>
      </w:r>
      <w:r>
        <w:rPr>
          <w:sz w:val="16"/>
        </w:rPr>
        <w:t>//winters</w:t>
      </w:r>
    </w:p>
    <w:p w14:paraId="4B271A47" w14:textId="01AB698D" w:rsidR="00F620FF" w:rsidRPr="00F620FF" w:rsidRDefault="00F620FF" w:rsidP="00F620FF">
      <w:pPr>
        <w:rPr>
          <w:rStyle w:val="StyleUnderline"/>
        </w:rPr>
      </w:pPr>
      <w:r w:rsidRPr="00786D86">
        <w:rPr>
          <w:rStyle w:val="StyleUnderline"/>
          <w:highlight w:val="cyan"/>
        </w:rPr>
        <w:t>A democracy without a humane view of</w:t>
      </w:r>
      <w:r w:rsidRPr="00F620FF">
        <w:rPr>
          <w:rStyle w:val="StyleUnderline"/>
        </w:rPr>
        <w:t xml:space="preserve"> all </w:t>
      </w:r>
      <w:r w:rsidRPr="00786D86">
        <w:rPr>
          <w:rStyle w:val="StyleUnderline"/>
          <w:highlight w:val="cyan"/>
        </w:rPr>
        <w:t xml:space="preserve">its citizens and </w:t>
      </w:r>
      <w:r w:rsidRPr="00AA12BB">
        <w:rPr>
          <w:rStyle w:val="StyleUnderline"/>
        </w:rPr>
        <w:t>without</w:t>
      </w:r>
      <w:r w:rsidRPr="00786D86">
        <w:rPr>
          <w:rStyle w:val="StyleUnderline"/>
          <w:highlight w:val="cyan"/>
        </w:rPr>
        <w:t xml:space="preserve"> </w:t>
      </w:r>
      <w:r w:rsidRPr="00786D86">
        <w:rPr>
          <w:rStyle w:val="Emphasis"/>
          <w:highlight w:val="cyan"/>
        </w:rPr>
        <w:t xml:space="preserve">a working telos that can rally those citizens toward common </w:t>
      </w:r>
      <w:r w:rsidRPr="00F40687">
        <w:rPr>
          <w:rStyle w:val="Emphasis"/>
          <w:highlight w:val="cyan"/>
        </w:rPr>
        <w:t>goods</w:t>
      </w:r>
      <w:r w:rsidRPr="00F40687">
        <w:rPr>
          <w:rStyle w:val="StyleUnderline"/>
          <w:highlight w:val="cyan"/>
        </w:rPr>
        <w:t xml:space="preserve"> would</w:t>
      </w:r>
      <w:r w:rsidRPr="00F620FF">
        <w:rPr>
          <w:rStyle w:val="StyleUnderline"/>
        </w:rPr>
        <w:t xml:space="preserve"> not be healthy, and what’s more, it might </w:t>
      </w:r>
      <w:r w:rsidRPr="00F40687">
        <w:rPr>
          <w:rStyle w:val="StyleUnderline"/>
          <w:highlight w:val="cyan"/>
        </w:rPr>
        <w:t xml:space="preserve">be </w:t>
      </w:r>
      <w:r w:rsidRPr="00F40687">
        <w:rPr>
          <w:rStyle w:val="Emphasis"/>
          <w:highlight w:val="cyan"/>
        </w:rPr>
        <w:t>im</w:t>
      </w:r>
      <w:r w:rsidRPr="00786D86">
        <w:rPr>
          <w:rStyle w:val="Emphasis"/>
          <w:highlight w:val="cyan"/>
        </w:rPr>
        <w:t>possible to sustain</w:t>
      </w:r>
      <w:r w:rsidRPr="00F620FF">
        <w:rPr>
          <w:rStyle w:val="Emphasis"/>
        </w:rPr>
        <w:t>.</w:t>
      </w:r>
      <w:r w:rsidRPr="00786D86">
        <w:rPr>
          <w:sz w:val="16"/>
        </w:rPr>
        <w:t xml:space="preserve"> But a post-truth democracy is a contradiction in terms. </w:t>
      </w:r>
      <w:r w:rsidRPr="00F620FF">
        <w:rPr>
          <w:rStyle w:val="Emphasis"/>
        </w:rPr>
        <w:t xml:space="preserve">It </w:t>
      </w:r>
      <w:r w:rsidRPr="00AA12BB">
        <w:rPr>
          <w:rStyle w:val="Emphasis"/>
        </w:rPr>
        <w:t>would mean that a nation is ungovernable</w:t>
      </w:r>
      <w:r w:rsidRPr="00AA12BB">
        <w:rPr>
          <w:rStyle w:val="StyleUnderline"/>
        </w:rPr>
        <w:t>. The dissolution of any agreement over what constitutes moral truth or factual truth is now a given, and there would seem to be no authority or logic or shared premises, or “neutral observational language,”</w:t>
      </w:r>
      <w:r w:rsidRPr="00AA12BB">
        <w:rPr>
          <w:sz w:val="16"/>
        </w:rPr>
        <w:t xml:space="preserve"> as Thomas Kuhn put it, </w:t>
      </w:r>
      <w:r w:rsidRPr="00AA12BB">
        <w:rPr>
          <w:rStyle w:val="StyleUnderline"/>
        </w:rPr>
        <w:t>by which we could arrive collectively at agreement.</w:t>
      </w:r>
      <w:r w:rsidRPr="00AA12BB">
        <w:rPr>
          <w:sz w:val="16"/>
        </w:rPr>
        <w:t xml:space="preserve">59 And, as we’ve seen, </w:t>
      </w:r>
      <w:r w:rsidRPr="00AA12BB">
        <w:rPr>
          <w:rStyle w:val="StyleUnderline"/>
        </w:rPr>
        <w:t>the institutional carriers of information and communication today only</w:t>
      </w:r>
      <w:r w:rsidRPr="00F620FF">
        <w:rPr>
          <w:rStyle w:val="StyleUnderline"/>
        </w:rPr>
        <w:t xml:space="preserve"> render the possibility of agreement less likely.</w:t>
      </w:r>
    </w:p>
    <w:p w14:paraId="312EE0BE" w14:textId="0823301F" w:rsidR="00F620FF" w:rsidRPr="00786D86" w:rsidRDefault="00F620FF" w:rsidP="00F620FF">
      <w:pPr>
        <w:rPr>
          <w:sz w:val="16"/>
        </w:rPr>
      </w:pPr>
      <w:r w:rsidRPr="00786D86">
        <w:rPr>
          <w:rStyle w:val="StyleUnderline"/>
          <w:highlight w:val="cyan"/>
        </w:rPr>
        <w:t>The conditions</w:t>
      </w:r>
      <w:r w:rsidRPr="00AC73DE">
        <w:rPr>
          <w:rStyle w:val="StyleUnderline"/>
        </w:rPr>
        <w:t xml:space="preserve"> for an enduring if not permanent post-truth politics </w:t>
      </w:r>
      <w:r w:rsidRPr="00786D86">
        <w:rPr>
          <w:rStyle w:val="StyleUnderline"/>
          <w:highlight w:val="cyan"/>
        </w:rPr>
        <w:t>are</w:t>
      </w:r>
      <w:r w:rsidRPr="00AC73DE">
        <w:rPr>
          <w:rStyle w:val="StyleUnderline"/>
        </w:rPr>
        <w:t xml:space="preserve"> even </w:t>
      </w:r>
      <w:r w:rsidRPr="00A0098B">
        <w:rPr>
          <w:rStyle w:val="StyleUnderline"/>
        </w:rPr>
        <w:t xml:space="preserve">further </w:t>
      </w:r>
      <w:r w:rsidRPr="00786D86">
        <w:rPr>
          <w:rStyle w:val="StyleUnderline"/>
          <w:highlight w:val="cyan"/>
        </w:rPr>
        <w:t xml:space="preserve">entrenched by a </w:t>
      </w:r>
      <w:r w:rsidRPr="00A0098B">
        <w:rPr>
          <w:rStyle w:val="StyleUnderline"/>
        </w:rPr>
        <w:t xml:space="preserve">significant </w:t>
      </w:r>
      <w:r w:rsidRPr="00786D86">
        <w:rPr>
          <w:rStyle w:val="StyleUnderline"/>
          <w:highlight w:val="cyan"/>
        </w:rPr>
        <w:t>loss of authority</w:t>
      </w:r>
      <w:r w:rsidRPr="00AC73DE">
        <w:rPr>
          <w:rStyle w:val="StyleUnderline"/>
        </w:rPr>
        <w:t xml:space="preserve"> within the ecosystem of “truth-telling” institutions</w:t>
      </w:r>
      <w:r w:rsidRPr="00786D86">
        <w:rPr>
          <w:sz w:val="16"/>
        </w:rPr>
        <w:t xml:space="preserve">. There are always ups and downs, but the credibility of all of these institutions has been trending downward in the eyes of ordinary citizens since the </w:t>
      </w:r>
      <w:proofErr w:type="spellStart"/>
      <w:r w:rsidRPr="00786D86">
        <w:rPr>
          <w:sz w:val="16"/>
        </w:rPr>
        <w:t>midtwentieth</w:t>
      </w:r>
      <w:proofErr w:type="spellEnd"/>
      <w:r w:rsidRPr="00786D86">
        <w:rPr>
          <w:sz w:val="16"/>
        </w:rPr>
        <w:t xml:space="preserve"> century.60</w:t>
      </w:r>
    </w:p>
    <w:p w14:paraId="4538ADC3" w14:textId="6BD3E00B" w:rsidR="00F620FF" w:rsidRPr="00AC73DE" w:rsidRDefault="00F620FF" w:rsidP="00F620FF">
      <w:pPr>
        <w:rPr>
          <w:rStyle w:val="StyleUnderline"/>
        </w:rPr>
      </w:pPr>
      <w:r w:rsidRPr="00A0098B">
        <w:rPr>
          <w:rStyle w:val="StyleUnderline"/>
        </w:rPr>
        <w:t>This is most obviously true for the institutions of the federal government</w:t>
      </w:r>
      <w:r w:rsidRPr="00786D86">
        <w:rPr>
          <w:sz w:val="16"/>
        </w:rPr>
        <w:t xml:space="preserve">, less so in local governments. </w:t>
      </w:r>
      <w:r w:rsidRPr="00F40687">
        <w:rPr>
          <w:rStyle w:val="Emphasis"/>
        </w:rPr>
        <w:t>Disaffection and cynicism are deeply ingrained across</w:t>
      </w:r>
      <w:r w:rsidRPr="00AC73DE">
        <w:rPr>
          <w:rStyle w:val="Emphasis"/>
        </w:rPr>
        <w:t xml:space="preserve"> the ideological divide. </w:t>
      </w:r>
      <w:r w:rsidRPr="00786D86">
        <w:rPr>
          <w:rStyle w:val="Emphasis"/>
          <w:highlight w:val="cyan"/>
        </w:rPr>
        <w:t>Reams of data</w:t>
      </w:r>
      <w:r w:rsidRPr="00786D86">
        <w:rPr>
          <w:sz w:val="16"/>
        </w:rPr>
        <w:t xml:space="preserve"> </w:t>
      </w:r>
      <w:r w:rsidRPr="00AC73DE">
        <w:rPr>
          <w:rStyle w:val="StyleUnderline"/>
        </w:rPr>
        <w:t xml:space="preserve">collected over nearly six decades have </w:t>
      </w:r>
      <w:r w:rsidRPr="00786D86">
        <w:rPr>
          <w:rStyle w:val="StyleUnderline"/>
          <w:highlight w:val="cyan"/>
        </w:rPr>
        <w:t>demonstrated</w:t>
      </w:r>
      <w:r w:rsidRPr="00AC73DE">
        <w:rPr>
          <w:rStyle w:val="StyleUnderline"/>
        </w:rPr>
        <w:t xml:space="preserve"> beyond doubt that </w:t>
      </w:r>
      <w:r w:rsidRPr="00786D86">
        <w:rPr>
          <w:rStyle w:val="StyleUnderline"/>
          <w:highlight w:val="cyan"/>
        </w:rPr>
        <w:t>a disaffection between the electorate and the political establishment</w:t>
      </w:r>
      <w:r w:rsidRPr="00786D86">
        <w:rPr>
          <w:sz w:val="16"/>
        </w:rPr>
        <w:t xml:space="preserve">— </w:t>
      </w:r>
      <w:r w:rsidRPr="00AC73DE">
        <w:rPr>
          <w:rStyle w:val="StyleUnderline"/>
        </w:rPr>
        <w:t>what scholars have called the legitimation crisis</w:t>
      </w:r>
      <w:r w:rsidRPr="00786D86">
        <w:rPr>
          <w:sz w:val="16"/>
        </w:rPr>
        <w:t>—</w:t>
      </w:r>
      <w:r w:rsidRPr="00AC73DE">
        <w:rPr>
          <w:rStyle w:val="StyleUnderline"/>
        </w:rPr>
        <w:t>continues to expand through the population and to harden in the collective political consciousness. The number of Americans who have little to no confidence that “the government in Washington” will actually solve the problems it purportedly sets out to solve has grown to two-thirds of the public. To the same degree, the majority also believes that “the current two-party system isn’t working.</w:t>
      </w:r>
      <w:r w:rsidRPr="00786D86">
        <w:rPr>
          <w:sz w:val="16"/>
        </w:rPr>
        <w:t xml:space="preserve">”61 </w:t>
      </w:r>
      <w:r w:rsidRPr="00D94E7E">
        <w:rPr>
          <w:rStyle w:val="StyleUnderline"/>
          <w:highlight w:val="cyan"/>
        </w:rPr>
        <w:t>The ire</w:t>
      </w:r>
      <w:r w:rsidRPr="00AC73DE">
        <w:rPr>
          <w:rStyle w:val="StyleUnderline"/>
        </w:rPr>
        <w:t xml:space="preserve"> of the American public </w:t>
      </w:r>
      <w:r w:rsidRPr="00D94E7E">
        <w:rPr>
          <w:rStyle w:val="StyleUnderline"/>
          <w:highlight w:val="cyan"/>
        </w:rPr>
        <w:t>is</w:t>
      </w:r>
      <w:r w:rsidRPr="00AC73DE">
        <w:rPr>
          <w:rStyle w:val="StyleUnderline"/>
        </w:rPr>
        <w:t xml:space="preserve"> especially </w:t>
      </w:r>
      <w:r w:rsidRPr="00D94E7E">
        <w:rPr>
          <w:rStyle w:val="StyleUnderline"/>
          <w:highlight w:val="cyan"/>
        </w:rPr>
        <w:t>directed toward</w:t>
      </w:r>
      <w:r w:rsidRPr="00AC73DE">
        <w:rPr>
          <w:rStyle w:val="StyleUnderline"/>
        </w:rPr>
        <w:t xml:space="preserve"> the </w:t>
      </w:r>
      <w:r w:rsidRPr="00A0098B">
        <w:rPr>
          <w:rStyle w:val="StyleUnderline"/>
        </w:rPr>
        <w:t xml:space="preserve">political </w:t>
      </w:r>
      <w:r w:rsidRPr="00D94E7E">
        <w:rPr>
          <w:rStyle w:val="StyleUnderline"/>
          <w:highlight w:val="cyan"/>
        </w:rPr>
        <w:t>leaders</w:t>
      </w:r>
      <w:r w:rsidRPr="00AC73DE">
        <w:rPr>
          <w:rStyle w:val="StyleUnderline"/>
        </w:rPr>
        <w:t xml:space="preserve"> in the power centers of government. For decades, vast </w:t>
      </w:r>
      <w:r w:rsidRPr="00F11031">
        <w:rPr>
          <w:rStyle w:val="StyleUnderline"/>
        </w:rPr>
        <w:t>majorities believed that “most politicians are more interested in winning elections</w:t>
      </w:r>
      <w:r w:rsidRPr="00AC73DE">
        <w:rPr>
          <w:rStyle w:val="StyleUnderline"/>
        </w:rPr>
        <w:t xml:space="preserve"> than in doing what is right”; that while the “system of government is good . . . the people running it are incompetent.”</w:t>
      </w:r>
      <w:r w:rsidRPr="00786D86">
        <w:rPr>
          <w:sz w:val="16"/>
        </w:rPr>
        <w:t xml:space="preserve"> Add to this</w:t>
      </w:r>
      <w:r w:rsidRPr="00AC73DE">
        <w:rPr>
          <w:rStyle w:val="StyleUnderline"/>
        </w:rPr>
        <w:t>, two-thirds of the public have little to no confidence at all “in the people who run our government to tell the truth to the public.”</w:t>
      </w:r>
    </w:p>
    <w:p w14:paraId="305AB8A3" w14:textId="24293D2B" w:rsidR="00F620FF" w:rsidRPr="00786D86" w:rsidRDefault="00F620FF" w:rsidP="00F620FF">
      <w:pPr>
        <w:rPr>
          <w:sz w:val="16"/>
        </w:rPr>
      </w:pPr>
      <w:r w:rsidRPr="00786D86">
        <w:rPr>
          <w:sz w:val="16"/>
        </w:rPr>
        <w:t>Such disaffection and cynicism have extended to other institutions: most obviously the leading outlets for print, television, and electronic journalism, publishing, and academia. All of these are seen as solidly progressive enclaves that make no pretense to political or ideological neutrality. In academia, whether in the professional associations or in colleges and universities themselves, the ideal of free intellectual inquiry untainted by ideological partisanship and pressure has significantly diminished. Especially in the humanities and social sciences, higher education has become a reliable institutional base for progressive political interests, ideology, and activism. In journalism, highly publicized scandals and increasingly visible ideological division between the conservative and progressive media ecosystems rendered the claim of journalistic impartiality less and less plausible.62 In science, the crisis of replication and the periodic but highly publicized cases of scientific misconduct promoted the impression that science itself was highly manipulable.63 In spite of its great achievements during the COVID-19 pandemic, the scientific establishment has become viewed as suspect; many believe that what it represents publicly as factual is not necessarily true. On the ground, of course, the majority of scientists, scholars, editors, and journalists remain committed to the virtues of their professional methods— careful research, modest and nuanced claims, and high standards of excellence in the pursuit of incremental gains in knowledge. But as institutions, all have lost significant credibility in the eyes of the broader public that they could be fair-minded or even-handed.</w:t>
      </w:r>
    </w:p>
    <w:p w14:paraId="4CE2DE39" w14:textId="2A757AC7" w:rsidR="00F620FF" w:rsidRPr="00786D86" w:rsidRDefault="00F620FF" w:rsidP="00F620FF">
      <w:pPr>
        <w:rPr>
          <w:sz w:val="16"/>
        </w:rPr>
      </w:pPr>
      <w:r w:rsidRPr="00D94E7E">
        <w:rPr>
          <w:rStyle w:val="StyleUnderline"/>
          <w:highlight w:val="cyan"/>
        </w:rPr>
        <w:t>Against this</w:t>
      </w:r>
      <w:r w:rsidRPr="00AC73DE">
        <w:rPr>
          <w:rStyle w:val="StyleUnderline"/>
        </w:rPr>
        <w:t xml:space="preserve"> backdrop, </w:t>
      </w:r>
      <w:r w:rsidRPr="00AC73DE">
        <w:rPr>
          <w:rStyle w:val="Emphasis"/>
        </w:rPr>
        <w:t xml:space="preserve">the presidency of Donald </w:t>
      </w:r>
      <w:r w:rsidRPr="00D94E7E">
        <w:rPr>
          <w:rStyle w:val="Emphasis"/>
          <w:highlight w:val="cyan"/>
        </w:rPr>
        <w:t>Trump marked something new</w:t>
      </w:r>
      <w:r w:rsidRPr="00AC73DE">
        <w:rPr>
          <w:rStyle w:val="Emphasis"/>
        </w:rPr>
        <w:t>.</w:t>
      </w:r>
      <w:r w:rsidRPr="00786D86">
        <w:rPr>
          <w:sz w:val="16"/>
        </w:rPr>
        <w:t xml:space="preserve"> Progressives made much of the sheer volume of </w:t>
      </w:r>
      <w:r w:rsidRPr="00F11031">
        <w:rPr>
          <w:rStyle w:val="StyleUnderline"/>
        </w:rPr>
        <w:t>his distortions, misrepresentations, and fabrications</w:t>
      </w:r>
      <w:r w:rsidRPr="00F11031">
        <w:rPr>
          <w:sz w:val="16"/>
        </w:rPr>
        <w:t xml:space="preserve">—which </w:t>
      </w:r>
      <w:r w:rsidRPr="00F11031">
        <w:rPr>
          <w:rStyle w:val="Emphasis"/>
        </w:rPr>
        <w:t>were remarkable by any measure</w:t>
      </w:r>
      <w:r w:rsidRPr="00F11031">
        <w:rPr>
          <w:rStyle w:val="StyleUnderline"/>
        </w:rPr>
        <w:t>. Ke</w:t>
      </w:r>
      <w:r w:rsidRPr="00AC73DE">
        <w:rPr>
          <w:rStyle w:val="StyleUnderline"/>
        </w:rPr>
        <w:t>y media outlets kept track of his lies and were astonished by their quantity and brazenness.</w:t>
      </w:r>
      <w:r w:rsidRPr="00786D86">
        <w:rPr>
          <w:sz w:val="16"/>
        </w:rPr>
        <w:t xml:space="preserve">64 This was certainly justified, but </w:t>
      </w:r>
      <w:r w:rsidRPr="00D94E7E">
        <w:rPr>
          <w:rStyle w:val="StyleUnderline"/>
          <w:highlight w:val="cyan"/>
        </w:rPr>
        <w:t xml:space="preserve">what was novel about Trump </w:t>
      </w:r>
      <w:r w:rsidRPr="00F11031">
        <w:rPr>
          <w:rStyle w:val="StyleUnderline"/>
        </w:rPr>
        <w:t>and the Republican Party</w:t>
      </w:r>
      <w:r w:rsidRPr="00AC73DE">
        <w:rPr>
          <w:rStyle w:val="StyleUnderline"/>
        </w:rPr>
        <w:t xml:space="preserve"> leading up to and after the 2016 election </w:t>
      </w:r>
      <w:r w:rsidRPr="00D94E7E">
        <w:rPr>
          <w:rStyle w:val="StyleUnderline"/>
          <w:highlight w:val="cyan"/>
        </w:rPr>
        <w:t xml:space="preserve">were </w:t>
      </w:r>
      <w:r w:rsidRPr="00F11031">
        <w:rPr>
          <w:rStyle w:val="StyleUnderline"/>
        </w:rPr>
        <w:t>their</w:t>
      </w:r>
      <w:r w:rsidRPr="00AC73DE">
        <w:rPr>
          <w:rStyle w:val="StyleUnderline"/>
        </w:rPr>
        <w:t xml:space="preserve"> open and unremitting </w:t>
      </w:r>
      <w:r w:rsidRPr="00D94E7E">
        <w:rPr>
          <w:rStyle w:val="StyleUnderline"/>
          <w:highlight w:val="cyan"/>
        </w:rPr>
        <w:t xml:space="preserve">attacks on </w:t>
      </w:r>
      <w:r w:rsidRPr="00F11031">
        <w:rPr>
          <w:rStyle w:val="StyleUnderline"/>
        </w:rPr>
        <w:t xml:space="preserve">the authority of </w:t>
      </w:r>
      <w:r w:rsidRPr="00F11031">
        <w:rPr>
          <w:rStyle w:val="Emphasis"/>
        </w:rPr>
        <w:t>what is supposed to be</w:t>
      </w:r>
      <w:r w:rsidRPr="00D94E7E">
        <w:rPr>
          <w:rStyle w:val="Emphasis"/>
          <w:highlight w:val="cyan"/>
        </w:rPr>
        <w:t xml:space="preserve"> the truth-telling infrastructure of </w:t>
      </w:r>
      <w:r w:rsidRPr="00802277">
        <w:rPr>
          <w:rStyle w:val="Emphasis"/>
        </w:rPr>
        <w:t>American</w:t>
      </w:r>
      <w:r w:rsidRPr="00D94E7E">
        <w:rPr>
          <w:rStyle w:val="Emphasis"/>
          <w:highlight w:val="cyan"/>
        </w:rPr>
        <w:t xml:space="preserve"> democracy</w:t>
      </w:r>
      <w:r w:rsidRPr="00786D86">
        <w:rPr>
          <w:sz w:val="16"/>
        </w:rPr>
        <w:t>. This included attacks on the media and journalists, on the FBI and law enforcement, on the Department of Justice and the rule of law, and on the CIA and the intelligence community.</w:t>
      </w:r>
    </w:p>
    <w:p w14:paraId="6F2437EA" w14:textId="63985321" w:rsidR="00F620FF" w:rsidRPr="00786D86" w:rsidRDefault="00F620FF" w:rsidP="00F620FF">
      <w:pPr>
        <w:rPr>
          <w:sz w:val="16"/>
        </w:rPr>
      </w:pPr>
      <w:r w:rsidRPr="00AC73DE">
        <w:rPr>
          <w:rStyle w:val="StyleUnderline"/>
        </w:rPr>
        <w:t>Other presidents have lied and had difficult relationships with these institutions, but their lies were, in some respects, a tribute that vice paid to virtue insofar as they honored the authority of those institutions that held them to account</w:t>
      </w:r>
      <w:r w:rsidRPr="00786D86">
        <w:rPr>
          <w:sz w:val="16"/>
        </w:rPr>
        <w:t>. Even Richard Nixon, whom Barry Goldwater called “the most dishonest individual I ever met in my life,” said in his resignation address that “the constitutional purpose [of his presidency had] been served,” that “the interest of the Nation must always come before any personal considerations,” and that he “must put the interest of America first”; he then asked for “the understanding, the patience, the cooperation [that his successor, Gerald Ford] will need from all Americans.”65 A liar he may have been, but in the end, Nixon honored the authority of the government he served and that had ousted him. Though he never acknowledged wrongdoing, he accepted the verdict of his impeachment and left without a fight.</w:t>
      </w:r>
    </w:p>
    <w:p w14:paraId="269741B3" w14:textId="5B63EB30" w:rsidR="00F620FF" w:rsidRPr="00786D86" w:rsidRDefault="00F620FF" w:rsidP="00F620FF">
      <w:pPr>
        <w:rPr>
          <w:sz w:val="16"/>
        </w:rPr>
      </w:pPr>
      <w:r w:rsidRPr="00AC73DE">
        <w:rPr>
          <w:rStyle w:val="StyleUnderline"/>
        </w:rPr>
        <w:t xml:space="preserve">Trump, by contrast, </w:t>
      </w:r>
      <w:r w:rsidRPr="00802277">
        <w:rPr>
          <w:rStyle w:val="StyleUnderline"/>
        </w:rPr>
        <w:t>showed nothing but contempt</w:t>
      </w:r>
      <w:r w:rsidRPr="00F40687">
        <w:rPr>
          <w:rStyle w:val="StyleUnderline"/>
        </w:rPr>
        <w:t xml:space="preserve"> for these institutions</w:t>
      </w:r>
      <w:r w:rsidRPr="00AC73DE">
        <w:rPr>
          <w:rStyle w:val="StyleUnderline"/>
        </w:rPr>
        <w:t xml:space="preserve"> and regularly articulated that contempt from the office of the president. He carried this contempt through to the very end</w:t>
      </w:r>
      <w:r w:rsidRPr="00786D86">
        <w:rPr>
          <w:sz w:val="16"/>
        </w:rPr>
        <w:t>,</w:t>
      </w:r>
      <w:r w:rsidR="00AC73DE" w:rsidRPr="00786D86">
        <w:rPr>
          <w:sz w:val="16"/>
        </w:rPr>
        <w:t xml:space="preserve"> </w:t>
      </w:r>
      <w:r w:rsidRPr="00786D86">
        <w:rPr>
          <w:sz w:val="16"/>
        </w:rPr>
        <w:t xml:space="preserve">announcing in advance that he would never accept an election outcome that showed him losing. </w:t>
      </w:r>
      <w:r w:rsidRPr="00AC73DE">
        <w:rPr>
          <w:rStyle w:val="StyleUnderline"/>
        </w:rPr>
        <w:t>Even against those in his inner circle who told him that he had lost the 2020 presidential election and that any attempt to overturn the election would be illegal and unconstitutional, he sought to undermine the transfer of power to his successor by intimidation and threats of violence</w:t>
      </w:r>
      <w:r w:rsidRPr="00786D86">
        <w:rPr>
          <w:sz w:val="16"/>
        </w:rPr>
        <w:t xml:space="preserve">.66 In these ways, </w:t>
      </w:r>
      <w:r w:rsidRPr="00AC73DE">
        <w:rPr>
          <w:rStyle w:val="StyleUnderline"/>
        </w:rPr>
        <w:t>he gave permission to his followers to share his contempt and put it into action, as they did on January 6</w:t>
      </w:r>
      <w:r w:rsidRPr="00786D86">
        <w:rPr>
          <w:sz w:val="16"/>
        </w:rPr>
        <w:t>, 2021.</w:t>
      </w:r>
    </w:p>
    <w:p w14:paraId="6BB183CA" w14:textId="33EDB59B" w:rsidR="00F620FF" w:rsidRPr="00786D86" w:rsidRDefault="00F620FF" w:rsidP="00F620FF">
      <w:pPr>
        <w:rPr>
          <w:sz w:val="16"/>
        </w:rPr>
      </w:pPr>
      <w:r w:rsidRPr="00802277">
        <w:rPr>
          <w:rStyle w:val="StyleUnderline"/>
        </w:rPr>
        <w:t>The</w:t>
      </w:r>
      <w:r w:rsidRPr="00D94E7E">
        <w:rPr>
          <w:rStyle w:val="StyleUnderline"/>
          <w:highlight w:val="cyan"/>
        </w:rPr>
        <w:t xml:space="preserve"> loss of confidence in the</w:t>
      </w:r>
      <w:r w:rsidRPr="00AC73DE">
        <w:rPr>
          <w:rStyle w:val="StyleUnderline"/>
        </w:rPr>
        <w:t xml:space="preserve"> leading </w:t>
      </w:r>
      <w:r w:rsidRPr="00D94E7E">
        <w:rPr>
          <w:rStyle w:val="StyleUnderline"/>
          <w:highlight w:val="cyan"/>
        </w:rPr>
        <w:t>institutions of</w:t>
      </w:r>
      <w:r w:rsidRPr="00AC73DE">
        <w:rPr>
          <w:rStyle w:val="StyleUnderline"/>
        </w:rPr>
        <w:t xml:space="preserve"> liberal </w:t>
      </w:r>
      <w:r w:rsidRPr="00D94E7E">
        <w:rPr>
          <w:rStyle w:val="StyleUnderline"/>
          <w:highlight w:val="cyan"/>
        </w:rPr>
        <w:t>democracy</w:t>
      </w:r>
      <w:r w:rsidRPr="00786D86">
        <w:rPr>
          <w:sz w:val="16"/>
        </w:rPr>
        <w:t>, though long in the making</w:t>
      </w:r>
      <w:r w:rsidRPr="00D94E7E">
        <w:t xml:space="preserve">, </w:t>
      </w:r>
      <w:r w:rsidRPr="00D94E7E">
        <w:rPr>
          <w:rStyle w:val="Emphasis"/>
          <w:highlight w:val="cyan"/>
        </w:rPr>
        <w:t>hit an inflection point with</w:t>
      </w:r>
      <w:r w:rsidRPr="00AC73DE">
        <w:rPr>
          <w:rStyle w:val="Emphasis"/>
        </w:rPr>
        <w:t xml:space="preserve"> the presidency of Donald </w:t>
      </w:r>
      <w:r w:rsidRPr="00D94E7E">
        <w:rPr>
          <w:rStyle w:val="Emphasis"/>
          <w:highlight w:val="cyan"/>
        </w:rPr>
        <w:t>Trump</w:t>
      </w:r>
      <w:r w:rsidRPr="00D94E7E">
        <w:rPr>
          <w:rStyle w:val="StyleUnderline"/>
          <w:highlight w:val="cyan"/>
        </w:rPr>
        <w:t>. His aggressive hostility</w:t>
      </w:r>
      <w:r w:rsidRPr="00AC73DE">
        <w:rPr>
          <w:rStyle w:val="StyleUnderline"/>
        </w:rPr>
        <w:t xml:space="preserve"> to these institutions further </w:t>
      </w:r>
      <w:r w:rsidRPr="00802277">
        <w:rPr>
          <w:rStyle w:val="StyleUnderline"/>
        </w:rPr>
        <w:t>undermined their credibility</w:t>
      </w:r>
      <w:r w:rsidRPr="00AC73DE">
        <w:rPr>
          <w:rStyle w:val="StyleUnderline"/>
        </w:rPr>
        <w:t xml:space="preserve"> and authority, </w:t>
      </w:r>
      <w:r w:rsidRPr="00802277">
        <w:rPr>
          <w:rStyle w:val="StyleUnderline"/>
        </w:rPr>
        <w:t>rendering them suspect</w:t>
      </w:r>
      <w:r w:rsidRPr="00AC73DE">
        <w:rPr>
          <w:rStyle w:val="StyleUnderline"/>
        </w:rPr>
        <w:t xml:space="preserve"> as arbiters of democratic fairness, truth, or justice. </w:t>
      </w:r>
      <w:r w:rsidRPr="00786D86">
        <w:rPr>
          <w:sz w:val="16"/>
        </w:rPr>
        <w:t xml:space="preserve">In the process, </w:t>
      </w:r>
      <w:r w:rsidRPr="00802277">
        <w:rPr>
          <w:rStyle w:val="Emphasis"/>
        </w:rPr>
        <w:t>he</w:t>
      </w:r>
      <w:r w:rsidRPr="00D94E7E">
        <w:rPr>
          <w:rStyle w:val="Emphasis"/>
          <w:highlight w:val="cyan"/>
        </w:rPr>
        <w:t xml:space="preserve"> undercut the legitimacy of</w:t>
      </w:r>
      <w:r w:rsidRPr="00AC73DE">
        <w:rPr>
          <w:rStyle w:val="Emphasis"/>
        </w:rPr>
        <w:t xml:space="preserve"> liberal </w:t>
      </w:r>
      <w:r w:rsidRPr="00D94E7E">
        <w:rPr>
          <w:rStyle w:val="Emphasis"/>
          <w:highlight w:val="cyan"/>
        </w:rPr>
        <w:t>democracy as a whole</w:t>
      </w:r>
      <w:r w:rsidRPr="00786D86">
        <w:rPr>
          <w:sz w:val="16"/>
        </w:rPr>
        <w:t>, which is likely his most enduring legacy.</w:t>
      </w:r>
    </w:p>
    <w:p w14:paraId="6BB8BC7E" w14:textId="77777777" w:rsidR="00AC73DE" w:rsidRPr="00786D86" w:rsidRDefault="00AC73DE" w:rsidP="00AC73DE">
      <w:pPr>
        <w:rPr>
          <w:sz w:val="16"/>
        </w:rPr>
      </w:pPr>
      <w:r w:rsidRPr="00786D86">
        <w:rPr>
          <w:sz w:val="16"/>
        </w:rPr>
        <w:t xml:space="preserve">Withered from Its Roots </w:t>
      </w:r>
    </w:p>
    <w:p w14:paraId="343AF5DF" w14:textId="71BFF220" w:rsidR="00F620FF" w:rsidRPr="00786D86" w:rsidRDefault="00AC73DE" w:rsidP="00AC73DE">
      <w:pPr>
        <w:rPr>
          <w:rStyle w:val="StyleUnderline"/>
        </w:rPr>
      </w:pPr>
      <w:r w:rsidRPr="00786D86">
        <w:rPr>
          <w:sz w:val="16"/>
        </w:rPr>
        <w:t>It is not an exaggeration to</w:t>
      </w:r>
      <w:r w:rsidRPr="00D94E7E">
        <w:rPr>
          <w:sz w:val="16"/>
          <w:szCs w:val="16"/>
        </w:rPr>
        <w:t xml:space="preserve"> say</w:t>
      </w:r>
      <w:r w:rsidRPr="00D94E7E">
        <w:t xml:space="preserve"> </w:t>
      </w:r>
      <w:r w:rsidRPr="00786D86">
        <w:rPr>
          <w:rStyle w:val="StyleUnderline"/>
        </w:rPr>
        <w:t xml:space="preserve">that </w:t>
      </w:r>
      <w:r w:rsidRPr="00D94E7E">
        <w:rPr>
          <w:rStyle w:val="StyleUnderline"/>
          <w:highlight w:val="cyan"/>
        </w:rPr>
        <w:t>American public life is divided</w:t>
      </w:r>
      <w:r w:rsidRPr="00786D86">
        <w:rPr>
          <w:rStyle w:val="StyleUnderline"/>
        </w:rPr>
        <w:t xml:space="preserve"> not only in its opinions but in its vocabularies, and not only in its vocabularies but in its premises about what is real and true and how we know these things, about what is right and just, and about what the nation is and what it should be.</w:t>
      </w:r>
      <w:r w:rsidRPr="00786D86">
        <w:rPr>
          <w:sz w:val="16"/>
        </w:rPr>
        <w:t xml:space="preserve"> In the midst of it all, </w:t>
      </w:r>
      <w:r w:rsidRPr="00786D86">
        <w:rPr>
          <w:rStyle w:val="StyleUnderline"/>
        </w:rPr>
        <w:t>the moral worth of citizenship has been reductively indexed to different political or ideological positions.</w:t>
      </w:r>
    </w:p>
    <w:p w14:paraId="6BBFA4AB" w14:textId="55DD6C42" w:rsidR="00AC73DE" w:rsidRPr="00786D86" w:rsidRDefault="00AC73DE" w:rsidP="00AC73DE">
      <w:pPr>
        <w:rPr>
          <w:sz w:val="16"/>
        </w:rPr>
      </w:pPr>
      <w:r w:rsidRPr="00D94E7E">
        <w:rPr>
          <w:rStyle w:val="StyleUnderline"/>
          <w:highlight w:val="cyan"/>
        </w:rPr>
        <w:t>We have</w:t>
      </w:r>
      <w:r w:rsidRPr="00786D86">
        <w:rPr>
          <w:sz w:val="16"/>
        </w:rPr>
        <w:t xml:space="preserve">, in the process, </w:t>
      </w:r>
      <w:r w:rsidRPr="00D94E7E">
        <w:rPr>
          <w:rStyle w:val="Emphasis"/>
          <w:highlight w:val="cyan"/>
        </w:rPr>
        <w:t>become unable to tell a common story</w:t>
      </w:r>
      <w:r w:rsidRPr="00786D86">
        <w:rPr>
          <w:rStyle w:val="Emphasis"/>
        </w:rPr>
        <w:t xml:space="preserve"> about ourselves</w:t>
      </w:r>
      <w:r w:rsidRPr="00786D86">
        <w:rPr>
          <w:rStyle w:val="StyleUnderline"/>
        </w:rPr>
        <w:t xml:space="preserve"> except the story that ours is now a fragmented and polarized society.</w:t>
      </w:r>
      <w:r w:rsidRPr="00786D86">
        <w:rPr>
          <w:sz w:val="16"/>
        </w:rPr>
        <w:t xml:space="preserve"> Everyone does seem to agree on this. Even the long-standing idea that America is “an exceptional nation,” which remained uncontroversial through the mid- to late twentieth century, is now, as Steve Lagerfeld put it, “just a club wielded by combatants unaware that the fight [over the idea] has ended. The term has so many meanings that it has no meaning.”67 Even a more generic understanding of “American exceptionalism”—the idea that the nation has a role as a standard-bearer of freedom and democracy— has lost plausibility, both for Americans themselves and for the country’s allies.68</w:t>
      </w:r>
    </w:p>
    <w:p w14:paraId="7B99A341" w14:textId="78FEB04E" w:rsidR="00AC73DE" w:rsidRPr="00786D86" w:rsidRDefault="00AC73DE" w:rsidP="00AC73DE">
      <w:pPr>
        <w:rPr>
          <w:rStyle w:val="StyleUnderline"/>
        </w:rPr>
      </w:pPr>
      <w:r w:rsidRPr="00786D86">
        <w:rPr>
          <w:sz w:val="16"/>
        </w:rPr>
        <w:t xml:space="preserve">As we’ve seen, </w:t>
      </w:r>
      <w:r w:rsidRPr="00D94E7E">
        <w:rPr>
          <w:rStyle w:val="StyleUnderline"/>
          <w:highlight w:val="cyan"/>
        </w:rPr>
        <w:t>this unraveling is</w:t>
      </w:r>
      <w:r w:rsidRPr="00786D86">
        <w:rPr>
          <w:rStyle w:val="StyleUnderline"/>
        </w:rPr>
        <w:t xml:space="preserve"> not only </w:t>
      </w:r>
      <w:r w:rsidRPr="00D94E7E">
        <w:rPr>
          <w:rStyle w:val="StyleUnderline"/>
        </w:rPr>
        <w:t>symbolic</w:t>
      </w:r>
      <w:r w:rsidRPr="00786D86">
        <w:rPr>
          <w:rStyle w:val="StyleUnderline"/>
        </w:rPr>
        <w:t xml:space="preserve"> and ideational but institutional and systemic</w:t>
      </w:r>
      <w:r w:rsidRPr="00786D86">
        <w:rPr>
          <w:rStyle w:val="Emphasis"/>
        </w:rPr>
        <w:t xml:space="preserve">, </w:t>
      </w:r>
      <w:r w:rsidRPr="00D94E7E">
        <w:rPr>
          <w:rStyle w:val="Emphasis"/>
          <w:highlight w:val="cyan"/>
        </w:rPr>
        <w:t>entrenched</w:t>
      </w:r>
      <w:r w:rsidRPr="00786D86">
        <w:rPr>
          <w:rStyle w:val="Emphasis"/>
        </w:rPr>
        <w:t xml:space="preserve"> as it is </w:t>
      </w:r>
      <w:r w:rsidRPr="00D94E7E">
        <w:rPr>
          <w:rStyle w:val="Emphasis"/>
          <w:highlight w:val="cyan"/>
        </w:rPr>
        <w:t>in the practices of</w:t>
      </w:r>
      <w:r w:rsidRPr="00786D86">
        <w:rPr>
          <w:rStyle w:val="Emphasis"/>
        </w:rPr>
        <w:t xml:space="preserve"> the most powerful </w:t>
      </w:r>
      <w:r w:rsidRPr="00D94E7E">
        <w:rPr>
          <w:rStyle w:val="Emphasis"/>
          <w:highlight w:val="cyan"/>
        </w:rPr>
        <w:t>culture-defining organizations</w:t>
      </w:r>
      <w:r w:rsidRPr="00D94E7E">
        <w:rPr>
          <w:rStyle w:val="StyleUnderline"/>
          <w:highlight w:val="cyan"/>
        </w:rPr>
        <w:t xml:space="preserve">. </w:t>
      </w:r>
      <w:r w:rsidRPr="00D72A24">
        <w:rPr>
          <w:rStyle w:val="StyleUnderline"/>
        </w:rPr>
        <w:t xml:space="preserve">The confusion and dysfunction that follow are clearly on the surface of what we witness in our politics week to week and year to year, but they are ultimately also apparent in </w:t>
      </w:r>
      <w:r w:rsidRPr="00D72A24">
        <w:rPr>
          <w:rStyle w:val="Emphasis"/>
        </w:rPr>
        <w:t>the dissolution of the sources that have underwritten liberal democracy</w:t>
      </w:r>
      <w:r w:rsidRPr="00D72A24">
        <w:rPr>
          <w:rStyle w:val="StyleUnderline"/>
        </w:rPr>
        <w:t>. A battered proceduralism remains functional, but it is fragile and contested.</w:t>
      </w:r>
      <w:r w:rsidRPr="00786D86">
        <w:rPr>
          <w:rStyle w:val="StyleUnderline"/>
        </w:rPr>
        <w:t xml:space="preserve"> Apart from this, </w:t>
      </w:r>
      <w:r w:rsidRPr="00D94E7E">
        <w:rPr>
          <w:rStyle w:val="StyleUnderline"/>
          <w:highlight w:val="cyan"/>
        </w:rPr>
        <w:t>there is no credible</w:t>
      </w:r>
      <w:r w:rsidRPr="00A0098B">
        <w:rPr>
          <w:rStyle w:val="StyleUnderline"/>
        </w:rPr>
        <w:t xml:space="preserve"> ethical, institutional, or political </w:t>
      </w:r>
      <w:r w:rsidRPr="00D94E7E">
        <w:rPr>
          <w:rStyle w:val="StyleUnderline"/>
          <w:highlight w:val="cyan"/>
        </w:rPr>
        <w:t xml:space="preserve">authority that would lead Americans </w:t>
      </w:r>
      <w:r w:rsidRPr="00D72A24">
        <w:rPr>
          <w:rStyle w:val="StyleUnderline"/>
        </w:rPr>
        <w:t>democratically on a path</w:t>
      </w:r>
      <w:r w:rsidRPr="00D94E7E">
        <w:rPr>
          <w:rStyle w:val="StyleUnderline"/>
          <w:highlight w:val="cyan"/>
        </w:rPr>
        <w:t xml:space="preserve"> beyond fragmentation and polarization.</w:t>
      </w:r>
    </w:p>
    <w:p w14:paraId="7133AB79" w14:textId="6EA6D159" w:rsidR="00AC73DE" w:rsidRPr="00786D86" w:rsidRDefault="00AC73DE" w:rsidP="00AC73DE">
      <w:pPr>
        <w:rPr>
          <w:sz w:val="16"/>
        </w:rPr>
      </w:pPr>
      <w:r w:rsidRPr="00DB43B7">
        <w:rPr>
          <w:rStyle w:val="StyleUnderline"/>
        </w:rPr>
        <w:t>A broad and shared legitimacy of the political order</w:t>
      </w:r>
      <w:r w:rsidRPr="00DB43B7">
        <w:rPr>
          <w:sz w:val="16"/>
        </w:rPr>
        <w:t xml:space="preserve">, then, </w:t>
      </w:r>
      <w:r w:rsidRPr="00DB43B7">
        <w:rPr>
          <w:rStyle w:val="Emphasis"/>
        </w:rPr>
        <w:t>is no longer possible because the preconditions for its legitimacy on the surface and within the deeper structures of culture are no longer present</w:t>
      </w:r>
      <w:r w:rsidRPr="00DB43B7">
        <w:rPr>
          <w:rStyle w:val="StyleUnderline"/>
        </w:rPr>
        <w:t>. Broad public trust is absent because the cultural prerequisites of trust are absent.</w:t>
      </w:r>
      <w:r w:rsidRPr="00786D86">
        <w:rPr>
          <w:rStyle w:val="StyleUnderline"/>
        </w:rPr>
        <w:t xml:space="preserve"> And political </w:t>
      </w:r>
      <w:r w:rsidRPr="00D94E7E">
        <w:rPr>
          <w:rStyle w:val="Emphasis"/>
          <w:highlight w:val="cyan"/>
        </w:rPr>
        <w:t xml:space="preserve">solidarity </w:t>
      </w:r>
      <w:r w:rsidRPr="00D94E7E">
        <w:rPr>
          <w:rStyle w:val="StyleUnderline"/>
          <w:highlight w:val="cyan"/>
        </w:rPr>
        <w:t>has dissolved because the cultural substructure</w:t>
      </w:r>
      <w:r w:rsidRPr="00786D86">
        <w:rPr>
          <w:rStyle w:val="StyleUnderline"/>
        </w:rPr>
        <w:t xml:space="preserve"> of political solidarity </w:t>
      </w:r>
      <w:r w:rsidRPr="00D94E7E">
        <w:rPr>
          <w:rStyle w:val="StyleUnderline"/>
          <w:highlight w:val="cyan"/>
        </w:rPr>
        <w:t>has dissolved</w:t>
      </w:r>
      <w:r w:rsidRPr="00786D86">
        <w:rPr>
          <w:rStyle w:val="StyleUnderline"/>
        </w:rPr>
        <w:t>.</w:t>
      </w:r>
      <w:r w:rsidRPr="00786D86">
        <w:rPr>
          <w:sz w:val="16"/>
        </w:rPr>
        <w:t xml:space="preserve"> Absent viable cultural sources, on what possible terms could any kind of common mythos be reforged?</w:t>
      </w:r>
    </w:p>
    <w:p w14:paraId="0AF30F53" w14:textId="6AB52C35" w:rsidR="00AC73DE" w:rsidRPr="00786D86" w:rsidRDefault="00AC73DE" w:rsidP="00AC73DE">
      <w:pPr>
        <w:rPr>
          <w:sz w:val="16"/>
        </w:rPr>
      </w:pPr>
      <w:r w:rsidRPr="00786D86">
        <w:rPr>
          <w:sz w:val="16"/>
        </w:rPr>
        <w:t xml:space="preserve">The hybrid-Enlightenment, as it has been reworked over the centuries, still resonates with many Americans, and among these are many with a desire to continue the hard work of working through the contradictions that remain in American public life. Weave: The Social Fabric Project and the myriad other local and regional initiatives mentioned earlier in the chapter are proof enough of this. But </w:t>
      </w:r>
      <w:r w:rsidRPr="00786D86">
        <w:rPr>
          <w:rStyle w:val="StyleUnderline"/>
        </w:rPr>
        <w:t>the cultural resources for doing</w:t>
      </w:r>
      <w:r w:rsidRPr="00786D86">
        <w:rPr>
          <w:sz w:val="16"/>
        </w:rPr>
        <w:t xml:space="preserve"> that </w:t>
      </w:r>
      <w:r w:rsidRPr="00786D86">
        <w:rPr>
          <w:rStyle w:val="StyleUnderline"/>
        </w:rPr>
        <w:t xml:space="preserve">hard work have dwindled to naught, and more pointedly, the leading institutional actors that are in a position to foster the effort show little interest or resolve in doing so. American </w:t>
      </w:r>
      <w:r w:rsidRPr="00D94E7E">
        <w:rPr>
          <w:rStyle w:val="StyleUnderline"/>
          <w:highlight w:val="cyan"/>
        </w:rPr>
        <w:t>democracy</w:t>
      </w:r>
      <w:r w:rsidRPr="00786D86">
        <w:rPr>
          <w:sz w:val="16"/>
        </w:rPr>
        <w:t xml:space="preserve">, flawed as it was from the very beginning, </w:t>
      </w:r>
      <w:r w:rsidRPr="00D94E7E">
        <w:rPr>
          <w:rStyle w:val="Emphasis"/>
          <w:highlight w:val="cyan"/>
        </w:rPr>
        <w:t>is now</w:t>
      </w:r>
      <w:r w:rsidRPr="00786D86">
        <w:rPr>
          <w:rStyle w:val="Emphasis"/>
        </w:rPr>
        <w:t xml:space="preserve"> largely </w:t>
      </w:r>
      <w:r w:rsidRPr="00D94E7E">
        <w:rPr>
          <w:rStyle w:val="Emphasis"/>
          <w:highlight w:val="cyan"/>
        </w:rPr>
        <w:t>dysfunctional</w:t>
      </w:r>
      <w:r w:rsidRPr="00786D86">
        <w:rPr>
          <w:rStyle w:val="Emphasis"/>
        </w:rPr>
        <w:t xml:space="preserve"> in significant measure </w:t>
      </w:r>
      <w:r w:rsidRPr="00A0098B">
        <w:rPr>
          <w:rStyle w:val="Emphasis"/>
        </w:rPr>
        <w:t>because the culture that has long underwritten it has unraveled.</w:t>
      </w:r>
      <w:r w:rsidRPr="00786D86">
        <w:rPr>
          <w:sz w:val="16"/>
        </w:rPr>
        <w:t xml:space="preserve"> What is more, the cultural logics that have replaced the nation’s underpinning sources of unity present challenges that render the renewal of democracy even more daunting.</w:t>
      </w:r>
    </w:p>
    <w:p w14:paraId="23FA56A9" w14:textId="77777777" w:rsidR="00AC73DE" w:rsidRPr="00786D86" w:rsidRDefault="00AC73DE" w:rsidP="00AC73DE">
      <w:pPr>
        <w:rPr>
          <w:sz w:val="16"/>
        </w:rPr>
      </w:pPr>
    </w:p>
    <w:p w14:paraId="592182D8" w14:textId="42583A36" w:rsidR="00AC73DE" w:rsidRDefault="00D94E7E" w:rsidP="00D94E7E">
      <w:pPr>
        <w:pStyle w:val="Heading4"/>
      </w:pPr>
      <w:r>
        <w:t>The plan solves, 2 warrants</w:t>
      </w:r>
    </w:p>
    <w:p w14:paraId="35853690" w14:textId="4D581504" w:rsidR="00D94E7E" w:rsidRDefault="00D94E7E" w:rsidP="00D94E7E">
      <w:pPr>
        <w:pStyle w:val="Heading4"/>
      </w:pPr>
      <w:r>
        <w:t>1 – Broad based bargaining leads to increased solidarity among workers</w:t>
      </w:r>
      <w:r w:rsidR="002522E1">
        <w:t xml:space="preserve"> – forging common identities and shared experiences</w:t>
      </w:r>
    </w:p>
    <w:p w14:paraId="528AF05A" w14:textId="77777777" w:rsidR="00D94E7E" w:rsidRPr="00E23FC4" w:rsidRDefault="00D94E7E" w:rsidP="00D94E7E">
      <w:pPr>
        <w:rPr>
          <w:sz w:val="16"/>
        </w:rPr>
      </w:pPr>
      <w:r>
        <w:rPr>
          <w:rStyle w:val="Style13ptBold"/>
        </w:rPr>
        <w:t xml:space="preserve">Bigley, ’25 </w:t>
      </w:r>
      <w:r w:rsidRPr="0064711B">
        <w:rPr>
          <w:rStyle w:val="Style13ptBold"/>
          <w:b w:val="0"/>
          <w:bCs w:val="0"/>
          <w:sz w:val="16"/>
        </w:rPr>
        <w:t xml:space="preserve">(Kyle, Law Clerk, United States Court of Appeals for the Second Circuit. B.A., University of Pennsylvania, J.D., Yale Law School. </w:t>
      </w:r>
      <w:r w:rsidRPr="0064711B">
        <w:rPr>
          <w:rStyle w:val="Style13ptBold"/>
          <w:b w:val="0"/>
          <w:bCs w:val="0"/>
          <w:i/>
          <w:iCs/>
          <w:sz w:val="16"/>
        </w:rPr>
        <w:t>Power in Numbers: The NLRA, Bargaining-Unit Fragmentation, and Union Revival, March 07, 2025</w:t>
      </w:r>
      <w:r w:rsidRPr="0064711B">
        <w:rPr>
          <w:rStyle w:val="Style13ptBold"/>
          <w:b w:val="0"/>
          <w:bCs w:val="0"/>
          <w:sz w:val="16"/>
        </w:rPr>
        <w:t xml:space="preserve">. 46 Berkeley J. Emp. &amp; Lab. L. 55. Available at SSRN: </w:t>
      </w:r>
      <w:hyperlink r:id="rId21" w:history="1">
        <w:r w:rsidRPr="00E23FC4">
          <w:rPr>
            <w:rStyle w:val="Hyperlink"/>
            <w:color w:val="auto"/>
            <w:sz w:val="16"/>
            <w:u w:val="none"/>
          </w:rPr>
          <w:t>https://ssrn.com/abstract=5179025)//winters</w:t>
        </w:r>
      </w:hyperlink>
    </w:p>
    <w:p w14:paraId="373395D2" w14:textId="77777777" w:rsidR="00D94E7E" w:rsidRPr="00E23FC4" w:rsidRDefault="00D94E7E" w:rsidP="00D94E7E">
      <w:pPr>
        <w:rPr>
          <w:sz w:val="16"/>
        </w:rPr>
      </w:pPr>
      <w:r w:rsidRPr="00E23FC4">
        <w:rPr>
          <w:sz w:val="16"/>
        </w:rPr>
        <w:t xml:space="preserve">This discussion leads to a second, less obvious reason for facilitating the creation of large, </w:t>
      </w:r>
      <w:r w:rsidRPr="00890325">
        <w:rPr>
          <w:rStyle w:val="StyleUnderline"/>
          <w:highlight w:val="cyan"/>
        </w:rPr>
        <w:t>broad-based bargaining</w:t>
      </w:r>
      <w:r w:rsidRPr="00E23FC4">
        <w:rPr>
          <w:sz w:val="16"/>
        </w:rPr>
        <w:t xml:space="preserve"> units: the unit’s constitutive </w:t>
      </w:r>
      <w:r w:rsidRPr="000660E4">
        <w:rPr>
          <w:rStyle w:val="StyleUnderline"/>
        </w:rPr>
        <w:t xml:space="preserve">effect on </w:t>
      </w:r>
      <w:r w:rsidRPr="00890325">
        <w:rPr>
          <w:rStyle w:val="StyleUnderline"/>
          <w:highlight w:val="cyan"/>
        </w:rPr>
        <w:t>build</w:t>
      </w:r>
      <w:r w:rsidRPr="000660E4">
        <w:rPr>
          <w:rStyle w:val="StyleUnderline"/>
        </w:rPr>
        <w:t xml:space="preserve">ing </w:t>
      </w:r>
      <w:r w:rsidRPr="00890325">
        <w:rPr>
          <w:rStyle w:val="StyleUnderline"/>
          <w:highlight w:val="cyan"/>
        </w:rPr>
        <w:t>solidarity</w:t>
      </w:r>
      <w:r w:rsidRPr="00E23FC4">
        <w:rPr>
          <w:sz w:val="16"/>
        </w:rPr>
        <w:t xml:space="preserve">. As expressed through popular labor slogans such as “an injury to one is an injury to all” and “what side are you on,” </w:t>
      </w:r>
      <w:r w:rsidRPr="000660E4">
        <w:rPr>
          <w:rStyle w:val="StyleUnderline"/>
        </w:rPr>
        <w:t xml:space="preserve">solidarity is </w:t>
      </w:r>
      <w:r w:rsidRPr="0062001D">
        <w:rPr>
          <w:rStyle w:val="StyleUnderline"/>
        </w:rPr>
        <w:t>a central premise on which both the labor movement and labor law are built</w:t>
      </w:r>
      <w:r w:rsidRPr="0062001D">
        <w:rPr>
          <w:sz w:val="16"/>
        </w:rPr>
        <w:t xml:space="preserve">382 </w:t>
      </w:r>
      <w:r w:rsidRPr="0062001D">
        <w:rPr>
          <w:rStyle w:val="StyleUnderline"/>
        </w:rPr>
        <w:t xml:space="preserve">and </w:t>
      </w:r>
      <w:r w:rsidRPr="00890325">
        <w:rPr>
          <w:rStyle w:val="StyleUnderline"/>
          <w:highlight w:val="cyan"/>
        </w:rPr>
        <w:t>a “core source of labor unions’ power</w:t>
      </w:r>
      <w:r w:rsidRPr="000660E4">
        <w:rPr>
          <w:rStyle w:val="StyleUnderline"/>
        </w:rPr>
        <w:t xml:space="preserve"> and social leverage</w:t>
      </w:r>
      <w:r w:rsidRPr="00E23FC4">
        <w:rPr>
          <w:sz w:val="16"/>
        </w:rPr>
        <w:t xml:space="preserve">.”383 Courts and the NLRB have recognized that the collective action at the heart of labor law requires solidarity between workers.384 </w:t>
      </w:r>
      <w:r w:rsidRPr="000660E4">
        <w:rPr>
          <w:rStyle w:val="Emphasis"/>
        </w:rPr>
        <w:t xml:space="preserve">An </w:t>
      </w:r>
      <w:r w:rsidRPr="0043561F">
        <w:rPr>
          <w:rStyle w:val="Emphasis"/>
        </w:rPr>
        <w:t xml:space="preserve">inclusive, </w:t>
      </w:r>
      <w:r w:rsidRPr="00DB43B7">
        <w:rPr>
          <w:rStyle w:val="Emphasis"/>
        </w:rPr>
        <w:t>broad-based solidarity is essential to building labor’s strength and ensuring that labor represents and fights for the most precarious workers.</w:t>
      </w:r>
      <w:r w:rsidRPr="00DB43B7">
        <w:rPr>
          <w:sz w:val="16"/>
        </w:rPr>
        <w:t>385</w:t>
      </w:r>
    </w:p>
    <w:p w14:paraId="51076D0F" w14:textId="77777777" w:rsidR="00D94E7E" w:rsidRPr="00E23FC4" w:rsidRDefault="00D94E7E" w:rsidP="00D94E7E">
      <w:pPr>
        <w:rPr>
          <w:sz w:val="16"/>
        </w:rPr>
      </w:pPr>
      <w:r w:rsidRPr="0062001D">
        <w:rPr>
          <w:rStyle w:val="Emphasis"/>
        </w:rPr>
        <w:t xml:space="preserve">The creation of </w:t>
      </w:r>
      <w:r w:rsidRPr="00D537C0">
        <w:rPr>
          <w:rStyle w:val="Emphasis"/>
        </w:rPr>
        <w:t>bargaining units both relies on and furthers the creation of solidarity</w:t>
      </w:r>
      <w:r w:rsidRPr="000660E4">
        <w:rPr>
          <w:rStyle w:val="StyleUnderline"/>
        </w:rPr>
        <w:t xml:space="preserve">. </w:t>
      </w:r>
      <w:r w:rsidRPr="00452035">
        <w:rPr>
          <w:rStyle w:val="StyleUnderline"/>
          <w:highlight w:val="cyan"/>
        </w:rPr>
        <w:t>To organize,</w:t>
      </w:r>
      <w:r w:rsidRPr="000660E4">
        <w:rPr>
          <w:rStyle w:val="StyleUnderline"/>
        </w:rPr>
        <w:t xml:space="preserve"> </w:t>
      </w:r>
      <w:r w:rsidRPr="00890325">
        <w:rPr>
          <w:rStyle w:val="StyleUnderline"/>
          <w:highlight w:val="cyan"/>
        </w:rPr>
        <w:t>workers</w:t>
      </w:r>
      <w:r w:rsidRPr="000660E4">
        <w:rPr>
          <w:rStyle w:val="StyleUnderline"/>
        </w:rPr>
        <w:t xml:space="preserve"> and unions “</w:t>
      </w:r>
      <w:r w:rsidRPr="00890325">
        <w:rPr>
          <w:rStyle w:val="StyleUnderline"/>
          <w:highlight w:val="cyan"/>
        </w:rPr>
        <w:t xml:space="preserve">must tap into </w:t>
      </w:r>
      <w:r w:rsidRPr="00B354D9">
        <w:rPr>
          <w:rStyle w:val="StyleUnderline"/>
        </w:rPr>
        <w:t>preexisting</w:t>
      </w:r>
      <w:r w:rsidRPr="00890325">
        <w:rPr>
          <w:rStyle w:val="StyleUnderline"/>
          <w:highlight w:val="cyan"/>
        </w:rPr>
        <w:t xml:space="preserve"> </w:t>
      </w:r>
      <w:r w:rsidRPr="00452035">
        <w:rPr>
          <w:rStyle w:val="StyleUnderline"/>
          <w:highlight w:val="cyan"/>
        </w:rPr>
        <w:t>identity and solidarity</w:t>
      </w:r>
      <w:r w:rsidRPr="000660E4">
        <w:rPr>
          <w:rStyle w:val="StyleUnderline"/>
        </w:rPr>
        <w:t xml:space="preserve">” </w:t>
      </w:r>
      <w:r w:rsidRPr="0062001D">
        <w:rPr>
          <w:rStyle w:val="StyleUnderline"/>
        </w:rPr>
        <w:t>to foster organization</w:t>
      </w:r>
      <w:r w:rsidRPr="00E23FC4">
        <w:rPr>
          <w:sz w:val="16"/>
        </w:rPr>
        <w:t xml:space="preserve">.386 </w:t>
      </w:r>
      <w:r w:rsidRPr="00D537C0">
        <w:rPr>
          <w:rStyle w:val="StyleUnderline"/>
        </w:rPr>
        <w:t xml:space="preserve">Solidarity </w:t>
      </w:r>
      <w:r w:rsidRPr="00890325">
        <w:rPr>
          <w:rStyle w:val="StyleUnderline"/>
          <w:highlight w:val="cyan"/>
        </w:rPr>
        <w:t xml:space="preserve">sustains </w:t>
      </w:r>
      <w:r w:rsidRPr="0062001D">
        <w:rPr>
          <w:rStyle w:val="StyleUnderline"/>
        </w:rPr>
        <w:t xml:space="preserve">worker </w:t>
      </w:r>
      <w:r w:rsidRPr="00890325">
        <w:rPr>
          <w:rStyle w:val="StyleUnderline"/>
          <w:highlight w:val="cyan"/>
        </w:rPr>
        <w:t>organization in the face of</w:t>
      </w:r>
      <w:r w:rsidRPr="00D537C0">
        <w:rPr>
          <w:rStyle w:val="StyleUnderline"/>
        </w:rPr>
        <w:t xml:space="preserve"> employer</w:t>
      </w:r>
      <w:r w:rsidRPr="0062001D">
        <w:rPr>
          <w:rStyle w:val="StyleUnderline"/>
        </w:rPr>
        <w:t xml:space="preserve"> </w:t>
      </w:r>
      <w:r w:rsidRPr="00D537C0">
        <w:rPr>
          <w:rStyle w:val="StyleUnderline"/>
          <w:highlight w:val="cyan"/>
        </w:rPr>
        <w:t>opposition</w:t>
      </w:r>
      <w:r w:rsidRPr="00E23FC4">
        <w:rPr>
          <w:sz w:val="16"/>
        </w:rPr>
        <w:t xml:space="preserve">, intransigence, and often, illegal activity.387 Once created, </w:t>
      </w:r>
      <w:r w:rsidRPr="00452035">
        <w:rPr>
          <w:rStyle w:val="StyleUnderline"/>
          <w:highlight w:val="cyan"/>
        </w:rPr>
        <w:t>bargaining units</w:t>
      </w:r>
      <w:r w:rsidRPr="000660E4">
        <w:rPr>
          <w:rStyle w:val="StyleUnderline"/>
        </w:rPr>
        <w:t xml:space="preserve"> produce and </w:t>
      </w:r>
      <w:r w:rsidRPr="00452035">
        <w:rPr>
          <w:rStyle w:val="StyleUnderline"/>
        </w:rPr>
        <w:t>reproduce solidarity</w:t>
      </w:r>
      <w:r w:rsidRPr="00890325">
        <w:rPr>
          <w:rStyle w:val="StyleUnderline"/>
          <w:highlight w:val="cyan"/>
        </w:rPr>
        <w:t xml:space="preserve">, </w:t>
      </w:r>
      <w:r w:rsidRPr="00452035">
        <w:rPr>
          <w:rStyle w:val="StyleUnderline"/>
        </w:rPr>
        <w:t xml:space="preserve">as they </w:t>
      </w:r>
      <w:r w:rsidRPr="00890325">
        <w:rPr>
          <w:rStyle w:val="StyleUnderline"/>
          <w:highlight w:val="cyan"/>
        </w:rPr>
        <w:t>form sites of a shared experience</w:t>
      </w:r>
      <w:r w:rsidRPr="000660E4">
        <w:rPr>
          <w:rStyle w:val="StyleUnderline"/>
        </w:rPr>
        <w:t xml:space="preserve"> of bargaining, undertaking collective action, </w:t>
      </w:r>
      <w:r w:rsidRPr="0062001D">
        <w:rPr>
          <w:rStyle w:val="Emphasis"/>
        </w:rPr>
        <w:t>and engaging in the processes of union democracy</w:t>
      </w:r>
      <w:r w:rsidRPr="000660E4">
        <w:rPr>
          <w:rStyle w:val="Emphasis"/>
        </w:rPr>
        <w:t xml:space="preserve"> between workers</w:t>
      </w:r>
      <w:r w:rsidRPr="00E23FC4">
        <w:rPr>
          <w:sz w:val="16"/>
        </w:rPr>
        <w:t xml:space="preserve">. As the social-scientific literature has identified, </w:t>
      </w:r>
      <w:r w:rsidRPr="00890325">
        <w:rPr>
          <w:rStyle w:val="StyleUnderline"/>
          <w:highlight w:val="cyan"/>
        </w:rPr>
        <w:t xml:space="preserve">workers’ daily </w:t>
      </w:r>
      <w:r w:rsidRPr="00D537C0">
        <w:rPr>
          <w:rStyle w:val="StyleUnderline"/>
        </w:rPr>
        <w:t xml:space="preserve">social </w:t>
      </w:r>
      <w:r w:rsidRPr="00890325">
        <w:rPr>
          <w:rStyle w:val="StyleUnderline"/>
          <w:highlight w:val="cyan"/>
        </w:rPr>
        <w:t>relations</w:t>
      </w:r>
      <w:r w:rsidRPr="00E23FC4">
        <w:rPr>
          <w:sz w:val="16"/>
        </w:rPr>
        <w:t xml:space="preserve">, or their ties to other people with emotional connections and reciprocal obligations, </w:t>
      </w:r>
      <w:r w:rsidRPr="00890325">
        <w:rPr>
          <w:rStyle w:val="StyleUnderline"/>
          <w:highlight w:val="cyan"/>
        </w:rPr>
        <w:t xml:space="preserve">are a </w:t>
      </w:r>
      <w:r w:rsidRPr="00472524">
        <w:rPr>
          <w:rStyle w:val="StyleUnderline"/>
        </w:rPr>
        <w:t>main</w:t>
      </w:r>
      <w:r w:rsidRPr="00890325">
        <w:rPr>
          <w:rStyle w:val="StyleUnderline"/>
          <w:highlight w:val="cyan"/>
        </w:rPr>
        <w:t xml:space="preserve"> source of solidarity</w:t>
      </w:r>
      <w:r w:rsidRPr="0064711B">
        <w:rPr>
          <w:rStyle w:val="StyleUnderline"/>
        </w:rPr>
        <w:t xml:space="preserve"> when combined with ideological moral appeal</w:t>
      </w:r>
      <w:r w:rsidRPr="00E23FC4">
        <w:rPr>
          <w:sz w:val="16"/>
        </w:rPr>
        <w:t xml:space="preserve">.388 </w:t>
      </w:r>
      <w:r w:rsidRPr="000660E4">
        <w:rPr>
          <w:rStyle w:val="StyleUnderline"/>
        </w:rPr>
        <w:t>Bargaining units create a new form of social relation between workers</w:t>
      </w:r>
      <w:r w:rsidRPr="00E23FC4">
        <w:rPr>
          <w:sz w:val="16"/>
        </w:rPr>
        <w:t xml:space="preserve">. </w:t>
      </w:r>
      <w:r w:rsidRPr="00472524">
        <w:rPr>
          <w:sz w:val="16"/>
          <w:highlight w:val="cyan"/>
        </w:rPr>
        <w:t xml:space="preserve">And </w:t>
      </w:r>
      <w:r w:rsidRPr="00472524">
        <w:rPr>
          <w:rStyle w:val="StyleUnderline"/>
          <w:highlight w:val="cyan"/>
        </w:rPr>
        <w:t>because bargaining units can</w:t>
      </w:r>
      <w:r w:rsidRPr="0064711B">
        <w:rPr>
          <w:rStyle w:val="StyleUnderline"/>
        </w:rPr>
        <w:t xml:space="preserve"> </w:t>
      </w:r>
      <w:r w:rsidRPr="00472524">
        <w:rPr>
          <w:rStyle w:val="StyleUnderline"/>
        </w:rPr>
        <w:t>transcend occupation</w:t>
      </w:r>
      <w:r w:rsidRPr="00890325">
        <w:rPr>
          <w:rStyle w:val="StyleUnderline"/>
          <w:highlight w:val="cyan"/>
        </w:rPr>
        <w:t xml:space="preserve">, </w:t>
      </w:r>
      <w:r w:rsidRPr="0062001D">
        <w:rPr>
          <w:rStyle w:val="StyleUnderline"/>
        </w:rPr>
        <w:t>worksite, skill, education, race, gender</w:t>
      </w:r>
      <w:r w:rsidRPr="0064711B">
        <w:rPr>
          <w:rStyle w:val="StyleUnderline"/>
        </w:rPr>
        <w:t xml:space="preserve">, and national origin, </w:t>
      </w:r>
      <w:r w:rsidRPr="00472524">
        <w:rPr>
          <w:rStyle w:val="Emphasis"/>
        </w:rPr>
        <w:t>they</w:t>
      </w:r>
      <w:r w:rsidRPr="00E23FC4">
        <w:rPr>
          <w:sz w:val="16"/>
        </w:rPr>
        <w:t xml:space="preserve"> can</w:t>
      </w:r>
      <w:r w:rsidRPr="0064711B">
        <w:rPr>
          <w:rStyle w:val="StyleUnderline"/>
        </w:rPr>
        <w:t xml:space="preserve"> </w:t>
      </w:r>
      <w:r w:rsidRPr="00890325">
        <w:rPr>
          <w:rStyle w:val="Emphasis"/>
          <w:highlight w:val="cyan"/>
        </w:rPr>
        <w:t>create forms of solidarity that</w:t>
      </w:r>
      <w:r w:rsidRPr="0064711B">
        <w:rPr>
          <w:rStyle w:val="Emphasis"/>
        </w:rPr>
        <w:t xml:space="preserve"> might </w:t>
      </w:r>
      <w:r w:rsidRPr="00890325">
        <w:rPr>
          <w:rStyle w:val="Emphasis"/>
          <w:highlight w:val="cyan"/>
        </w:rPr>
        <w:t>otherwise struggle to take root</w:t>
      </w:r>
      <w:r w:rsidRPr="0064711B">
        <w:rPr>
          <w:rStyle w:val="Emphasis"/>
        </w:rPr>
        <w:t>.</w:t>
      </w:r>
      <w:r w:rsidRPr="00E23FC4">
        <w:rPr>
          <w:sz w:val="16"/>
        </w:rPr>
        <w:t xml:space="preserve"> An extensive literature shows that “that </w:t>
      </w:r>
      <w:r w:rsidRPr="0064711B">
        <w:rPr>
          <w:rStyle w:val="Emphasis"/>
        </w:rPr>
        <w:t xml:space="preserve">context and community, particularly from organizations, </w:t>
      </w:r>
      <w:r w:rsidRPr="00472524">
        <w:rPr>
          <w:rStyle w:val="Emphasis"/>
        </w:rPr>
        <w:t>affect the formation and development of political attitudes.</w:t>
      </w:r>
      <w:r w:rsidRPr="00472524">
        <w:rPr>
          <w:sz w:val="16"/>
        </w:rPr>
        <w:t>”389</w:t>
      </w:r>
    </w:p>
    <w:p w14:paraId="24EFB523" w14:textId="77777777" w:rsidR="00D94E7E" w:rsidRPr="00E23FC4" w:rsidRDefault="00D94E7E" w:rsidP="00D94E7E">
      <w:pPr>
        <w:rPr>
          <w:sz w:val="16"/>
        </w:rPr>
      </w:pPr>
      <w:r w:rsidRPr="00890325">
        <w:rPr>
          <w:rStyle w:val="Emphasis"/>
          <w:highlight w:val="cyan"/>
        </w:rPr>
        <w:t>Narrow units</w:t>
      </w:r>
      <w:r w:rsidRPr="00E23FC4">
        <w:rPr>
          <w:sz w:val="16"/>
        </w:rPr>
        <w:t xml:space="preserve">, however, </w:t>
      </w:r>
      <w:r w:rsidRPr="00890325">
        <w:rPr>
          <w:rStyle w:val="Emphasis"/>
          <w:highlight w:val="cyan"/>
        </w:rPr>
        <w:t>inhibit</w:t>
      </w:r>
      <w:r w:rsidRPr="00EF7272">
        <w:rPr>
          <w:rStyle w:val="Emphasis"/>
        </w:rPr>
        <w:t xml:space="preserve"> the </w:t>
      </w:r>
      <w:r w:rsidRPr="00890325">
        <w:rPr>
          <w:rStyle w:val="Emphasis"/>
          <w:highlight w:val="cyan"/>
        </w:rPr>
        <w:t>production</w:t>
      </w:r>
      <w:r w:rsidRPr="00EF7272">
        <w:rPr>
          <w:rStyle w:val="Emphasis"/>
        </w:rPr>
        <w:t xml:space="preserve"> of broad-based labor solidarity</w:t>
      </w:r>
      <w:r w:rsidRPr="00E23FC4">
        <w:rPr>
          <w:sz w:val="16"/>
        </w:rPr>
        <w:t xml:space="preserve">. Because </w:t>
      </w:r>
      <w:r w:rsidRPr="0064711B">
        <w:rPr>
          <w:rStyle w:val="StyleUnderline"/>
        </w:rPr>
        <w:t>small bargaining units</w:t>
      </w:r>
      <w:r w:rsidRPr="00E23FC4">
        <w:rPr>
          <w:sz w:val="16"/>
        </w:rPr>
        <w:t xml:space="preserve"> largely track job classification and </w:t>
      </w:r>
      <w:r w:rsidRPr="0064711B">
        <w:rPr>
          <w:rStyle w:val="StyleUnderline"/>
        </w:rPr>
        <w:t xml:space="preserve">are </w:t>
      </w:r>
      <w:r w:rsidRPr="00890325">
        <w:rPr>
          <w:rStyle w:val="StyleUnderline"/>
          <w:highlight w:val="cyan"/>
        </w:rPr>
        <w:t>limited to one firm</w:t>
      </w:r>
      <w:r w:rsidRPr="0064711B">
        <w:rPr>
          <w:rStyle w:val="StyleUnderline"/>
        </w:rPr>
        <w:t xml:space="preserve">, they </w:t>
      </w:r>
      <w:r w:rsidRPr="00890325">
        <w:rPr>
          <w:rStyle w:val="StyleUnderline"/>
          <w:highlight w:val="cyan"/>
        </w:rPr>
        <w:t xml:space="preserve">fail to produce </w:t>
      </w:r>
      <w:r w:rsidRPr="00472524">
        <w:rPr>
          <w:rStyle w:val="StyleUnderline"/>
        </w:rPr>
        <w:t>the day-to-day s</w:t>
      </w:r>
      <w:r w:rsidRPr="00EF7272">
        <w:rPr>
          <w:rStyle w:val="StyleUnderline"/>
        </w:rPr>
        <w:t xml:space="preserve">ocial </w:t>
      </w:r>
      <w:r w:rsidRPr="00890325">
        <w:rPr>
          <w:rStyle w:val="StyleUnderline"/>
          <w:highlight w:val="cyan"/>
        </w:rPr>
        <w:t>relationships</w:t>
      </w:r>
      <w:r w:rsidRPr="0064711B">
        <w:rPr>
          <w:rStyle w:val="StyleUnderline"/>
        </w:rPr>
        <w:t xml:space="preserve"> among different types of workers that generate broad solidarity</w:t>
      </w:r>
      <w:r w:rsidRPr="00E23FC4">
        <w:rPr>
          <w:sz w:val="16"/>
        </w:rPr>
        <w:t xml:space="preserve">. Professor Rogers describes this regime as producing an “organizational structure that does not encourage solidarity even across sites, much less between workers in particular sites and the unorganized.”390 Additionally, as labor radicals have long recognized, </w:t>
      </w:r>
      <w:r w:rsidRPr="0064711B">
        <w:rPr>
          <w:rStyle w:val="StyleUnderline"/>
        </w:rPr>
        <w:t xml:space="preserve">union organization of narrow occupations tends to produce “job consciousness” rather than more </w:t>
      </w:r>
      <w:proofErr w:type="spellStart"/>
      <w:r w:rsidRPr="0064711B">
        <w:rPr>
          <w:rStyle w:val="StyleUnderline"/>
        </w:rPr>
        <w:t>broadbased</w:t>
      </w:r>
      <w:proofErr w:type="spellEnd"/>
      <w:r w:rsidRPr="0064711B">
        <w:rPr>
          <w:rStyle w:val="StyleUnderline"/>
        </w:rPr>
        <w:t>, solidaristic “class consciousness.”</w:t>
      </w:r>
      <w:r w:rsidRPr="00E23FC4">
        <w:rPr>
          <w:sz w:val="16"/>
        </w:rPr>
        <w:t>391 “</w:t>
      </w:r>
      <w:r w:rsidRPr="0064711B">
        <w:rPr>
          <w:rStyle w:val="StyleUnderline"/>
        </w:rPr>
        <w:t>Unions reflect the combined consciousness of their leaders and member</w:t>
      </w:r>
      <w:r w:rsidRPr="00E23FC4">
        <w:rPr>
          <w:sz w:val="16"/>
        </w:rPr>
        <w:t xml:space="preserve">s”392; </w:t>
      </w:r>
      <w:r w:rsidRPr="0064711B">
        <w:rPr>
          <w:rStyle w:val="Emphasis"/>
        </w:rPr>
        <w:t xml:space="preserve">when union organization tracks narrow occupations, it </w:t>
      </w:r>
      <w:r w:rsidRPr="00890325">
        <w:rPr>
          <w:rStyle w:val="Emphasis"/>
          <w:highlight w:val="cyan"/>
        </w:rPr>
        <w:t>tends not to produce</w:t>
      </w:r>
      <w:r w:rsidRPr="00EF7272">
        <w:rPr>
          <w:rStyle w:val="Emphasis"/>
        </w:rPr>
        <w:t xml:space="preserve"> broad-based </w:t>
      </w:r>
      <w:r w:rsidRPr="00890325">
        <w:rPr>
          <w:rStyle w:val="Emphasis"/>
          <w:highlight w:val="cyan"/>
        </w:rPr>
        <w:t>solidarity that spans</w:t>
      </w:r>
      <w:r w:rsidRPr="00EF7272">
        <w:rPr>
          <w:rStyle w:val="Emphasis"/>
        </w:rPr>
        <w:t xml:space="preserve"> social </w:t>
      </w:r>
      <w:r w:rsidRPr="00890325">
        <w:rPr>
          <w:rStyle w:val="Emphasis"/>
          <w:highlight w:val="cyan"/>
        </w:rPr>
        <w:t>categories</w:t>
      </w:r>
      <w:r w:rsidRPr="00890325">
        <w:rPr>
          <w:rStyle w:val="StyleUnderline"/>
          <w:highlight w:val="cyan"/>
        </w:rPr>
        <w:t xml:space="preserve"> because workers</w:t>
      </w:r>
      <w:r w:rsidRPr="00EF7272">
        <w:rPr>
          <w:rStyle w:val="StyleUnderline"/>
        </w:rPr>
        <w:t xml:space="preserve"> of the same race, gender, citizenship</w:t>
      </w:r>
      <w:r w:rsidRPr="0064711B">
        <w:rPr>
          <w:rStyle w:val="StyleUnderline"/>
        </w:rPr>
        <w:t xml:space="preserve">, education, and skill tend </w:t>
      </w:r>
      <w:r w:rsidRPr="00EF7272">
        <w:rPr>
          <w:rStyle w:val="StyleUnderline"/>
        </w:rPr>
        <w:t xml:space="preserve">to </w:t>
      </w:r>
      <w:r w:rsidRPr="00890325">
        <w:rPr>
          <w:rStyle w:val="StyleUnderline"/>
          <w:highlight w:val="cyan"/>
        </w:rPr>
        <w:t xml:space="preserve">cluster </w:t>
      </w:r>
      <w:r w:rsidRPr="00472524">
        <w:rPr>
          <w:rStyle w:val="StyleUnderline"/>
        </w:rPr>
        <w:t>in the same occupations</w:t>
      </w:r>
      <w:r w:rsidRPr="00472524">
        <w:rPr>
          <w:sz w:val="16"/>
        </w:rPr>
        <w:t xml:space="preserve">.393 </w:t>
      </w:r>
      <w:r w:rsidRPr="00472524">
        <w:rPr>
          <w:rStyle w:val="StyleUnderline"/>
        </w:rPr>
        <w:t>Broad-based units</w:t>
      </w:r>
      <w:r w:rsidRPr="00472524">
        <w:rPr>
          <w:sz w:val="16"/>
        </w:rPr>
        <w:t xml:space="preserve">, by contrast, can </w:t>
      </w:r>
      <w:r w:rsidRPr="00472524">
        <w:rPr>
          <w:rStyle w:val="Emphasis"/>
        </w:rPr>
        <w:t>instill in both unions and workers a solidarity that cuts across social division</w:t>
      </w:r>
      <w:r w:rsidRPr="00472524">
        <w:rPr>
          <w:sz w:val="16"/>
        </w:rPr>
        <w:t>.394</w:t>
      </w:r>
    </w:p>
    <w:p w14:paraId="1B04CDA5" w14:textId="77777777" w:rsidR="00D94E7E" w:rsidRPr="00E23FC4" w:rsidRDefault="00D94E7E" w:rsidP="00D94E7E">
      <w:pPr>
        <w:rPr>
          <w:sz w:val="16"/>
        </w:rPr>
      </w:pPr>
      <w:r w:rsidRPr="0064711B">
        <w:rPr>
          <w:rStyle w:val="StyleUnderline"/>
        </w:rPr>
        <w:t xml:space="preserve">This task is all the more urgent because </w:t>
      </w:r>
      <w:r w:rsidRPr="00EF7272">
        <w:rPr>
          <w:rStyle w:val="Emphasis"/>
        </w:rPr>
        <w:t xml:space="preserve">contemporary forms of </w:t>
      </w:r>
      <w:r w:rsidRPr="00890325">
        <w:rPr>
          <w:rStyle w:val="Emphasis"/>
          <w:highlight w:val="cyan"/>
        </w:rPr>
        <w:t>business organization have</w:t>
      </w:r>
      <w:r w:rsidRPr="0064711B">
        <w:rPr>
          <w:rStyle w:val="Emphasis"/>
        </w:rPr>
        <w:t xml:space="preserve"> increasingly </w:t>
      </w:r>
      <w:r w:rsidRPr="00890325">
        <w:rPr>
          <w:rStyle w:val="Emphasis"/>
          <w:highlight w:val="cyan"/>
        </w:rPr>
        <w:t>eroded</w:t>
      </w:r>
      <w:r w:rsidRPr="0064711B">
        <w:rPr>
          <w:rStyle w:val="Emphasis"/>
        </w:rPr>
        <w:t xml:space="preserve"> workplace </w:t>
      </w:r>
      <w:r w:rsidRPr="00890325">
        <w:rPr>
          <w:rStyle w:val="Emphasis"/>
          <w:highlight w:val="cyan"/>
        </w:rPr>
        <w:t>solidarity.</w:t>
      </w:r>
      <w:r w:rsidRPr="00E23FC4">
        <w:rPr>
          <w:sz w:val="16"/>
        </w:rPr>
        <w:t xml:space="preserve"> Historically, large corporations employed “workers at all levels — skilled professionals, midlevel administrators, and manual workers, under a single roof.”395 </w:t>
      </w:r>
      <w:r w:rsidRPr="0064711B">
        <w:rPr>
          <w:rStyle w:val="StyleUnderline"/>
        </w:rPr>
        <w:t>Fissuring</w:t>
      </w:r>
      <w:r w:rsidRPr="00E23FC4">
        <w:rPr>
          <w:sz w:val="16"/>
        </w:rPr>
        <w:t>—or firms shedding “less essential activities” such as payroll, accounting, and human resources, followed by janitorial and facilities maintenance and security396—</w:t>
      </w:r>
      <w:r w:rsidRPr="00472524">
        <w:rPr>
          <w:rStyle w:val="StyleUnderline"/>
        </w:rPr>
        <w:t>has driven high-income and low-income workers into different firms</w:t>
      </w:r>
      <w:r w:rsidRPr="0064711B">
        <w:rPr>
          <w:rStyle w:val="StyleUnderline"/>
        </w:rPr>
        <w:t>, with more precarious, less well-paid employment in the subordinate firms.</w:t>
      </w:r>
      <w:r w:rsidRPr="00E23FC4">
        <w:rPr>
          <w:sz w:val="16"/>
        </w:rPr>
        <w:t xml:space="preserve">397 </w:t>
      </w:r>
      <w:r w:rsidRPr="0064711B">
        <w:rPr>
          <w:rStyle w:val="StyleUnderline"/>
        </w:rPr>
        <w:t>These trends</w:t>
      </w:r>
      <w:r w:rsidRPr="00E23FC4">
        <w:rPr>
          <w:sz w:val="16"/>
        </w:rPr>
        <w:t xml:space="preserve">, and the narrow units that track them, </w:t>
      </w:r>
      <w:r w:rsidRPr="0064711B">
        <w:rPr>
          <w:rStyle w:val="StyleUnderline"/>
        </w:rPr>
        <w:t>create “difficult and inhospitable loci for generating worker solidarity</w:t>
      </w:r>
      <w:r w:rsidRPr="00E23FC4">
        <w:rPr>
          <w:sz w:val="16"/>
        </w:rPr>
        <w:t xml:space="preserve">.”398 </w:t>
      </w:r>
      <w:r w:rsidRPr="0064711B">
        <w:rPr>
          <w:rStyle w:val="Emphasis"/>
        </w:rPr>
        <w:t xml:space="preserve">The result is that </w:t>
      </w:r>
      <w:r w:rsidRPr="00890325">
        <w:rPr>
          <w:rStyle w:val="Emphasis"/>
          <w:highlight w:val="cyan"/>
        </w:rPr>
        <w:t>the most precarious workers are left behin</w:t>
      </w:r>
      <w:r w:rsidRPr="00EF7272">
        <w:rPr>
          <w:rStyle w:val="Emphasis"/>
          <w:highlight w:val="cyan"/>
        </w:rPr>
        <w:t>d</w:t>
      </w:r>
      <w:r w:rsidRPr="0064711B">
        <w:rPr>
          <w:rStyle w:val="Emphasis"/>
        </w:rPr>
        <w:t>,</w:t>
      </w:r>
      <w:r w:rsidRPr="00E23FC4">
        <w:rPr>
          <w:sz w:val="16"/>
        </w:rPr>
        <w:t xml:space="preserve"> while more secure workers “undermine their own bargaining power” by not drawing on the collective strength in numbers their coworkers provide.399</w:t>
      </w:r>
    </w:p>
    <w:p w14:paraId="0D26615F" w14:textId="77777777" w:rsidR="002522E1" w:rsidRPr="00E23FC4" w:rsidRDefault="002522E1" w:rsidP="00D94E7E">
      <w:pPr>
        <w:rPr>
          <w:sz w:val="16"/>
        </w:rPr>
      </w:pPr>
    </w:p>
    <w:p w14:paraId="3CCC810D" w14:textId="2493D940" w:rsidR="00D94E7E" w:rsidRDefault="002522E1" w:rsidP="00D94E7E">
      <w:pPr>
        <w:pStyle w:val="Heading4"/>
      </w:pPr>
      <w:r>
        <w:t xml:space="preserve">2 – </w:t>
      </w:r>
      <w:r w:rsidR="00D94E7E">
        <w:t>Unions increase trust in institutions and ensure people’s voices are heard</w:t>
      </w:r>
    </w:p>
    <w:p w14:paraId="5F207800" w14:textId="3550D195" w:rsidR="00D94E7E" w:rsidRPr="00D94E7E" w:rsidRDefault="00D94E7E" w:rsidP="00D94E7E">
      <w:pPr>
        <w:rPr>
          <w:rStyle w:val="Style13ptBold"/>
          <w:b w:val="0"/>
          <w:bCs w:val="0"/>
          <w:sz w:val="16"/>
        </w:rPr>
      </w:pPr>
      <w:r>
        <w:rPr>
          <w:rStyle w:val="Style13ptBold"/>
        </w:rPr>
        <w:t xml:space="preserve">Nilsson &amp; </w:t>
      </w:r>
      <w:proofErr w:type="spellStart"/>
      <w:r>
        <w:rPr>
          <w:rStyle w:val="Style13ptBold"/>
        </w:rPr>
        <w:t>Millahueique</w:t>
      </w:r>
      <w:proofErr w:type="spellEnd"/>
      <w:r>
        <w:rPr>
          <w:rStyle w:val="Style13ptBold"/>
        </w:rPr>
        <w:t xml:space="preserve">, ’24 </w:t>
      </w:r>
      <w:r w:rsidRPr="006F65C2">
        <w:rPr>
          <w:rStyle w:val="Style13ptBold"/>
          <w:b w:val="0"/>
          <w:bCs w:val="0"/>
          <w:sz w:val="16"/>
        </w:rPr>
        <w:t xml:space="preserve">(Veronica, General Secretary, Trade Union Advisory Committee to the OECD. And David, President of Workers' United Center (CUT), Chile. </w:t>
      </w:r>
      <w:r w:rsidRPr="006F65C2">
        <w:rPr>
          <w:rStyle w:val="Style13ptBold"/>
          <w:b w:val="0"/>
          <w:bCs w:val="0"/>
          <w:i/>
          <w:iCs/>
          <w:sz w:val="16"/>
        </w:rPr>
        <w:t xml:space="preserve">Democracy at work and beyond: the role of trade unions in strengthening citizens’ participation and trust in public institutions, </w:t>
      </w:r>
      <w:r w:rsidRPr="006F65C2">
        <w:rPr>
          <w:rStyle w:val="Style13ptBold"/>
          <w:b w:val="0"/>
          <w:bCs w:val="0"/>
          <w:sz w:val="16"/>
        </w:rPr>
        <w:t>OECD, 9-23-24. https://www.oecd.org/en/blogs/2024/09/democracy-at-work-and-beyond-the-role-of-trade-unions-in-strengthening-citizens-participation-and-trust-in-public-institutions.html)</w:t>
      </w:r>
      <w:r w:rsidR="005B4D72">
        <w:rPr>
          <w:rStyle w:val="Style13ptBold"/>
          <w:b w:val="0"/>
          <w:bCs w:val="0"/>
          <w:sz w:val="16"/>
        </w:rPr>
        <w:t>//winters</w:t>
      </w:r>
    </w:p>
    <w:p w14:paraId="17203BEE" w14:textId="77777777" w:rsidR="00D94E7E" w:rsidRPr="006F65C2" w:rsidRDefault="00D94E7E" w:rsidP="00D94E7E">
      <w:pPr>
        <w:rPr>
          <w:rStyle w:val="StyleUnderline"/>
        </w:rPr>
      </w:pPr>
      <w:r w:rsidRPr="00D94E7E">
        <w:rPr>
          <w:sz w:val="16"/>
        </w:rPr>
        <w:t xml:space="preserve">The OECD’s 2024 Survey on Drivers of Trust in Public Institutions shows that </w:t>
      </w:r>
      <w:r w:rsidRPr="002522E1">
        <w:rPr>
          <w:rStyle w:val="StyleUnderline"/>
          <w:highlight w:val="cyan"/>
        </w:rPr>
        <w:t>economic and social well-being is a priority concern</w:t>
      </w:r>
      <w:r w:rsidRPr="006F65C2">
        <w:rPr>
          <w:rStyle w:val="StyleUnderline"/>
        </w:rPr>
        <w:t xml:space="preserve"> for citizens</w:t>
      </w:r>
      <w:r w:rsidRPr="00D94E7E">
        <w:rPr>
          <w:sz w:val="16"/>
        </w:rPr>
        <w:t xml:space="preserve">.[3] While 59% of people see inflation as among the most important issues facing their country – by far the most frequently cited concern - </w:t>
      </w:r>
      <w:r w:rsidRPr="006F65C2">
        <w:rPr>
          <w:rStyle w:val="StyleUnderline"/>
        </w:rPr>
        <w:t>71% of respondents say they are concerned about their household’s finances and economic well-being.</w:t>
      </w:r>
    </w:p>
    <w:p w14:paraId="4AA7CF42" w14:textId="77777777" w:rsidR="00D94E7E" w:rsidRPr="00D94E7E" w:rsidRDefault="00D94E7E" w:rsidP="00D94E7E">
      <w:pPr>
        <w:rPr>
          <w:sz w:val="16"/>
        </w:rPr>
      </w:pPr>
      <w:r w:rsidRPr="00472524">
        <w:rPr>
          <w:rStyle w:val="Emphasis"/>
        </w:rPr>
        <w:t xml:space="preserve">This concern for well-being is important for understanding the declining share of people trusting their government and </w:t>
      </w:r>
      <w:r w:rsidRPr="002522E1">
        <w:rPr>
          <w:rStyle w:val="Emphasis"/>
          <w:highlight w:val="cyan"/>
        </w:rPr>
        <w:t>the</w:t>
      </w:r>
      <w:r w:rsidRPr="006F65C2">
        <w:rPr>
          <w:rStyle w:val="Emphasis"/>
        </w:rPr>
        <w:t xml:space="preserve"> shockingly </w:t>
      </w:r>
      <w:r w:rsidRPr="002522E1">
        <w:rPr>
          <w:rStyle w:val="Emphasis"/>
          <w:highlight w:val="cyan"/>
        </w:rPr>
        <w:t>low share of people feeling that the</w:t>
      </w:r>
      <w:r w:rsidRPr="006F65C2">
        <w:rPr>
          <w:rStyle w:val="Emphasis"/>
        </w:rPr>
        <w:t xml:space="preserve"> political </w:t>
      </w:r>
      <w:r w:rsidRPr="002522E1">
        <w:rPr>
          <w:rStyle w:val="Emphasis"/>
          <w:highlight w:val="cyan"/>
        </w:rPr>
        <w:t>system lets them have a say</w:t>
      </w:r>
      <w:r w:rsidRPr="00D94E7E">
        <w:rPr>
          <w:sz w:val="16"/>
        </w:rPr>
        <w:t xml:space="preserve"> (only 30% of respondents across OECD countries). There is compelling evidence that </w:t>
      </w:r>
      <w:r w:rsidRPr="002522E1">
        <w:rPr>
          <w:rStyle w:val="StyleUnderline"/>
        </w:rPr>
        <w:t xml:space="preserve">social inequalities </w:t>
      </w:r>
      <w:r w:rsidRPr="002522E1">
        <w:rPr>
          <w:rStyle w:val="StyleUnderline"/>
          <w:highlight w:val="cyan"/>
        </w:rPr>
        <w:t xml:space="preserve">have a </w:t>
      </w:r>
      <w:r w:rsidRPr="00472524">
        <w:rPr>
          <w:rStyle w:val="StyleUnderline"/>
        </w:rPr>
        <w:t xml:space="preserve">direct </w:t>
      </w:r>
      <w:r w:rsidRPr="002522E1">
        <w:rPr>
          <w:rStyle w:val="StyleUnderline"/>
          <w:highlight w:val="cyan"/>
        </w:rPr>
        <w:t xml:space="preserve">impact on political </w:t>
      </w:r>
      <w:proofErr w:type="spellStart"/>
      <w:r w:rsidRPr="002522E1">
        <w:rPr>
          <w:rStyle w:val="StyleUnderline"/>
          <w:highlight w:val="cyan"/>
        </w:rPr>
        <w:t>polarisation</w:t>
      </w:r>
      <w:proofErr w:type="spellEnd"/>
      <w:r w:rsidRPr="002522E1">
        <w:rPr>
          <w:rStyle w:val="StyleUnderline"/>
        </w:rPr>
        <w:t>, abstention or the rise of populist, simplistic and divisive political offers</w:t>
      </w:r>
      <w:r w:rsidRPr="00D94E7E">
        <w:rPr>
          <w:sz w:val="16"/>
        </w:rPr>
        <w:t>.[4]</w:t>
      </w:r>
    </w:p>
    <w:p w14:paraId="22C700DA" w14:textId="77777777" w:rsidR="00D94E7E" w:rsidRPr="00D94E7E" w:rsidRDefault="00D94E7E" w:rsidP="00D94E7E">
      <w:pPr>
        <w:rPr>
          <w:sz w:val="16"/>
        </w:rPr>
      </w:pPr>
      <w:r w:rsidRPr="00805862">
        <w:rPr>
          <w:rStyle w:val="StyleUnderline"/>
        </w:rPr>
        <w:t>Social dialogue is too rarely considered</w:t>
      </w:r>
      <w:r w:rsidRPr="002522E1">
        <w:rPr>
          <w:rStyle w:val="StyleUnderline"/>
        </w:rPr>
        <w:t xml:space="preserve"> in the debate</w:t>
      </w:r>
      <w:r w:rsidRPr="006F65C2">
        <w:rPr>
          <w:rStyle w:val="StyleUnderline"/>
        </w:rPr>
        <w:t xml:space="preserve"> about strengthening democracy and improving trust in public institutions</w:t>
      </w:r>
      <w:r w:rsidRPr="00D94E7E">
        <w:rPr>
          <w:sz w:val="16"/>
        </w:rPr>
        <w:t xml:space="preserve">. Trade </w:t>
      </w:r>
      <w:r w:rsidRPr="002522E1">
        <w:rPr>
          <w:rStyle w:val="Emphasis"/>
          <w:highlight w:val="cyan"/>
        </w:rPr>
        <w:t xml:space="preserve">unions are democratic </w:t>
      </w:r>
      <w:proofErr w:type="spellStart"/>
      <w:r w:rsidRPr="002522E1">
        <w:rPr>
          <w:rStyle w:val="Emphasis"/>
          <w:highlight w:val="cyan"/>
        </w:rPr>
        <w:t>organisations</w:t>
      </w:r>
      <w:proofErr w:type="spellEnd"/>
      <w:r w:rsidRPr="002522E1">
        <w:rPr>
          <w:rStyle w:val="Emphasis"/>
          <w:highlight w:val="cyan"/>
        </w:rPr>
        <w:t xml:space="preserve"> where</w:t>
      </w:r>
      <w:r w:rsidRPr="002522E1">
        <w:rPr>
          <w:rStyle w:val="Emphasis"/>
        </w:rPr>
        <w:t xml:space="preserve"> working </w:t>
      </w:r>
      <w:r w:rsidRPr="002522E1">
        <w:rPr>
          <w:rStyle w:val="Emphasis"/>
          <w:highlight w:val="cyan"/>
        </w:rPr>
        <w:t xml:space="preserve">people </w:t>
      </w:r>
      <w:r w:rsidRPr="00472524">
        <w:rPr>
          <w:rStyle w:val="Emphasis"/>
        </w:rPr>
        <w:t>discuss</w:t>
      </w:r>
      <w:r w:rsidRPr="002522E1">
        <w:rPr>
          <w:rStyle w:val="Emphasis"/>
        </w:rPr>
        <w:t xml:space="preserve"> and </w:t>
      </w:r>
      <w:r w:rsidRPr="00472524">
        <w:rPr>
          <w:rStyle w:val="Emphasis"/>
          <w:highlight w:val="cyan"/>
        </w:rPr>
        <w:t>engage</w:t>
      </w:r>
      <w:r w:rsidRPr="002522E1">
        <w:rPr>
          <w:rStyle w:val="Emphasis"/>
        </w:rPr>
        <w:t xml:space="preserve"> </w:t>
      </w:r>
      <w:r w:rsidRPr="002522E1">
        <w:rPr>
          <w:rStyle w:val="Emphasis"/>
          <w:highlight w:val="cyan"/>
        </w:rPr>
        <w:t xml:space="preserve">in collective bargaining </w:t>
      </w:r>
      <w:r w:rsidRPr="00472524">
        <w:rPr>
          <w:rStyle w:val="Emphasis"/>
        </w:rPr>
        <w:t xml:space="preserve">processes </w:t>
      </w:r>
      <w:r w:rsidRPr="00472524">
        <w:rPr>
          <w:rStyle w:val="Emphasis"/>
          <w:highlight w:val="cyan"/>
        </w:rPr>
        <w:t>on</w:t>
      </w:r>
      <w:r w:rsidRPr="00472524">
        <w:rPr>
          <w:rStyle w:val="Emphasis"/>
        </w:rPr>
        <w:t xml:space="preserve"> a wide range of </w:t>
      </w:r>
      <w:r w:rsidRPr="00472524">
        <w:rPr>
          <w:rStyle w:val="Emphasis"/>
          <w:highlight w:val="cyan"/>
        </w:rPr>
        <w:t>issues important to them</w:t>
      </w:r>
      <w:r w:rsidRPr="00472524">
        <w:rPr>
          <w:rStyle w:val="Emphasis"/>
        </w:rPr>
        <w:t>selves</w:t>
      </w:r>
      <w:r w:rsidRPr="006F65C2">
        <w:rPr>
          <w:rStyle w:val="Emphasis"/>
        </w:rPr>
        <w:t xml:space="preserve">, to their communities and to societies more broadly. </w:t>
      </w:r>
      <w:r w:rsidRPr="002522E1">
        <w:rPr>
          <w:rStyle w:val="Emphasis"/>
          <w:highlight w:val="cyan"/>
        </w:rPr>
        <w:t>Unions are central to the</w:t>
      </w:r>
      <w:r w:rsidRPr="002522E1">
        <w:rPr>
          <w:rStyle w:val="Emphasis"/>
        </w:rPr>
        <w:t xml:space="preserve"> economic and </w:t>
      </w:r>
      <w:r w:rsidRPr="002522E1">
        <w:rPr>
          <w:rStyle w:val="Emphasis"/>
          <w:highlight w:val="cyan"/>
        </w:rPr>
        <w:t>social fabric of society</w:t>
      </w:r>
      <w:r w:rsidRPr="002522E1">
        <w:rPr>
          <w:rStyle w:val="StyleUnderline"/>
          <w:highlight w:val="cyan"/>
        </w:rPr>
        <w:t xml:space="preserve">, to foster </w:t>
      </w:r>
      <w:r w:rsidRPr="00805862">
        <w:rPr>
          <w:rStyle w:val="StyleUnderline"/>
        </w:rPr>
        <w:t xml:space="preserve">social </w:t>
      </w:r>
      <w:r w:rsidRPr="002522E1">
        <w:rPr>
          <w:rStyle w:val="StyleUnderline"/>
          <w:highlight w:val="cyan"/>
        </w:rPr>
        <w:t xml:space="preserve">inclusion and </w:t>
      </w:r>
      <w:r w:rsidRPr="00472524">
        <w:rPr>
          <w:rStyle w:val="StyleUnderline"/>
        </w:rPr>
        <w:t xml:space="preserve">ensure more equitable </w:t>
      </w:r>
      <w:proofErr w:type="spellStart"/>
      <w:r w:rsidRPr="00472524">
        <w:rPr>
          <w:rStyle w:val="StyleUnderline"/>
        </w:rPr>
        <w:t>labour</w:t>
      </w:r>
      <w:proofErr w:type="spellEnd"/>
      <w:r w:rsidRPr="00472524">
        <w:rPr>
          <w:rStyle w:val="StyleUnderline"/>
        </w:rPr>
        <w:t xml:space="preserve"> market outcomes by </w:t>
      </w:r>
      <w:r w:rsidRPr="002522E1">
        <w:rPr>
          <w:rStyle w:val="StyleUnderline"/>
          <w:highlight w:val="cyan"/>
        </w:rPr>
        <w:t>representi</w:t>
      </w:r>
      <w:r w:rsidRPr="00472524">
        <w:rPr>
          <w:rStyle w:val="StyleUnderline"/>
        </w:rPr>
        <w:t>ng</w:t>
      </w:r>
      <w:r w:rsidRPr="00805862">
        <w:rPr>
          <w:rStyle w:val="StyleUnderline"/>
        </w:rPr>
        <w:t xml:space="preserve"> the </w:t>
      </w:r>
      <w:r w:rsidRPr="002522E1">
        <w:rPr>
          <w:rStyle w:val="StyleUnderline"/>
          <w:highlight w:val="cyan"/>
        </w:rPr>
        <w:t>interests</w:t>
      </w:r>
      <w:r w:rsidRPr="00805862">
        <w:rPr>
          <w:rStyle w:val="StyleUnderline"/>
        </w:rPr>
        <w:t xml:space="preserve"> of workers</w:t>
      </w:r>
      <w:r w:rsidRPr="00DB6ED9">
        <w:rPr>
          <w:rStyle w:val="StyleUnderline"/>
        </w:rPr>
        <w:t xml:space="preserve"> on a range of issues </w:t>
      </w:r>
      <w:r w:rsidRPr="006F65C2">
        <w:rPr>
          <w:rStyle w:val="StyleUnderline"/>
        </w:rPr>
        <w:t>such as wages, working conditions, gender equality or the protection of the environment</w:t>
      </w:r>
      <w:r w:rsidRPr="00D94E7E">
        <w:rPr>
          <w:sz w:val="16"/>
        </w:rPr>
        <w:t>.[5]</w:t>
      </w:r>
    </w:p>
    <w:p w14:paraId="477877EC" w14:textId="77777777" w:rsidR="00D94E7E" w:rsidRPr="006F65C2" w:rsidRDefault="00D94E7E" w:rsidP="00D94E7E">
      <w:pPr>
        <w:rPr>
          <w:rStyle w:val="StyleUnderline"/>
        </w:rPr>
      </w:pPr>
      <w:r w:rsidRPr="002522E1">
        <w:rPr>
          <w:rStyle w:val="StyleUnderline"/>
          <w:highlight w:val="cyan"/>
        </w:rPr>
        <w:t>Social dialogue is</w:t>
      </w:r>
      <w:r w:rsidRPr="006F65C2">
        <w:rPr>
          <w:rStyle w:val="StyleUnderline"/>
        </w:rPr>
        <w:t xml:space="preserve"> also </w:t>
      </w:r>
      <w:r w:rsidRPr="002522E1">
        <w:rPr>
          <w:rStyle w:val="StyleUnderline"/>
          <w:highlight w:val="cyan"/>
        </w:rPr>
        <w:t xml:space="preserve">key to </w:t>
      </w:r>
      <w:r w:rsidRPr="00FF1C30">
        <w:rPr>
          <w:rStyle w:val="StyleUnderline"/>
        </w:rPr>
        <w:t>tackle the perception that business interests prevail over public interests</w:t>
      </w:r>
      <w:r w:rsidRPr="00D94E7E">
        <w:rPr>
          <w:sz w:val="16"/>
        </w:rPr>
        <w:t xml:space="preserve"> – an important finding of the OECD Trust Survey - </w:t>
      </w:r>
      <w:r w:rsidRPr="006F65C2">
        <w:rPr>
          <w:rStyle w:val="StyleUnderline"/>
        </w:rPr>
        <w:t>and</w:t>
      </w:r>
      <w:r w:rsidRPr="00D94E7E">
        <w:rPr>
          <w:sz w:val="16"/>
        </w:rPr>
        <w:t xml:space="preserve"> most importantly, </w:t>
      </w:r>
      <w:r w:rsidRPr="006F65C2">
        <w:rPr>
          <w:rStyle w:val="StyleUnderline"/>
        </w:rPr>
        <w:t xml:space="preserve">to </w:t>
      </w:r>
      <w:r w:rsidRPr="00FF1C30">
        <w:rPr>
          <w:rStyle w:val="StyleUnderline"/>
          <w:highlight w:val="cyan"/>
        </w:rPr>
        <w:t>foster engagement and</w:t>
      </w:r>
      <w:r w:rsidRPr="006F65C2">
        <w:rPr>
          <w:rStyle w:val="StyleUnderline"/>
        </w:rPr>
        <w:t xml:space="preserve"> the development of </w:t>
      </w:r>
      <w:r w:rsidRPr="00FF1C30">
        <w:rPr>
          <w:rStyle w:val="StyleUnderline"/>
          <w:highlight w:val="cyan"/>
        </w:rPr>
        <w:t>active citizenship</w:t>
      </w:r>
      <w:r w:rsidRPr="006F65C2">
        <w:rPr>
          <w:rStyle w:val="StyleUnderline"/>
        </w:rPr>
        <w:t>.</w:t>
      </w:r>
    </w:p>
    <w:p w14:paraId="739D7292" w14:textId="77777777" w:rsidR="00D94E7E" w:rsidRPr="00D94E7E" w:rsidRDefault="00D94E7E" w:rsidP="00D94E7E">
      <w:pPr>
        <w:rPr>
          <w:sz w:val="16"/>
        </w:rPr>
      </w:pPr>
      <w:r w:rsidRPr="006F65C2">
        <w:rPr>
          <w:rStyle w:val="StyleUnderline"/>
        </w:rPr>
        <w:t xml:space="preserve">As the largest membership-based </w:t>
      </w:r>
      <w:proofErr w:type="spellStart"/>
      <w:r w:rsidRPr="006F65C2">
        <w:rPr>
          <w:rStyle w:val="StyleUnderline"/>
        </w:rPr>
        <w:t>organisations</w:t>
      </w:r>
      <w:proofErr w:type="spellEnd"/>
      <w:r w:rsidRPr="006F65C2">
        <w:rPr>
          <w:rStyle w:val="StyleUnderline"/>
        </w:rPr>
        <w:t xml:space="preserve">, trade </w:t>
      </w:r>
      <w:r w:rsidRPr="002522E1">
        <w:rPr>
          <w:rStyle w:val="StyleUnderline"/>
          <w:highlight w:val="cyan"/>
        </w:rPr>
        <w:t>unions sustain the democratic and participative structures of a society</w:t>
      </w:r>
      <w:r w:rsidRPr="00D94E7E">
        <w:rPr>
          <w:sz w:val="16"/>
        </w:rPr>
        <w:t>.[6</w:t>
      </w:r>
      <w:r w:rsidRPr="006F65C2">
        <w:rPr>
          <w:rStyle w:val="StyleUnderline"/>
        </w:rPr>
        <w:t xml:space="preserve">] </w:t>
      </w:r>
      <w:r w:rsidRPr="00805862">
        <w:rPr>
          <w:rStyle w:val="StyleUnderline"/>
        </w:rPr>
        <w:t xml:space="preserve">Unionism </w:t>
      </w:r>
      <w:r w:rsidRPr="00FF1C30">
        <w:rPr>
          <w:rStyle w:val="StyleUnderline"/>
        </w:rPr>
        <w:t>has played a central role in many democratic transitions in history, in</w:t>
      </w:r>
      <w:r w:rsidRPr="006F65C2">
        <w:rPr>
          <w:rStyle w:val="StyleUnderline"/>
        </w:rPr>
        <w:t xml:space="preserve"> countries as diverse as South Africa, Poland, and Spain.</w:t>
      </w:r>
      <w:r w:rsidRPr="00D94E7E">
        <w:rPr>
          <w:sz w:val="16"/>
        </w:rPr>
        <w:t xml:space="preserve"> Chilean trade unions in particular played critical roles in resisting military dictatorship and reconstructing democracy.[7]</w:t>
      </w:r>
    </w:p>
    <w:p w14:paraId="7A414312" w14:textId="77777777" w:rsidR="00D94E7E" w:rsidRPr="00D94E7E" w:rsidRDefault="00D94E7E" w:rsidP="00D94E7E">
      <w:pPr>
        <w:rPr>
          <w:sz w:val="16"/>
        </w:rPr>
      </w:pPr>
      <w:r w:rsidRPr="002522E1">
        <w:rPr>
          <w:rStyle w:val="StyleUnderline"/>
        </w:rPr>
        <w:t xml:space="preserve">This positive and mutually reinforcing relationship between democracy and trade unions also holds true today. </w:t>
      </w:r>
      <w:r w:rsidRPr="00FF1C30">
        <w:rPr>
          <w:rStyle w:val="StyleUnderline"/>
        </w:rPr>
        <w:t>Countries that are considered to be more democratic tend to be those with more robust industrial relations systems</w:t>
      </w:r>
      <w:r w:rsidRPr="006F65C2">
        <w:rPr>
          <w:rStyle w:val="StyleUnderline"/>
        </w:rPr>
        <w:t xml:space="preserve"> and with a strong culture of social dialogue</w:t>
      </w:r>
      <w:r w:rsidRPr="00D94E7E">
        <w:rPr>
          <w:sz w:val="16"/>
        </w:rPr>
        <w:t xml:space="preserve">.[8] </w:t>
      </w:r>
      <w:r w:rsidRPr="002522E1">
        <w:rPr>
          <w:rStyle w:val="Emphasis"/>
          <w:highlight w:val="cyan"/>
        </w:rPr>
        <w:t>In the US</w:t>
      </w:r>
      <w:r w:rsidRPr="002522E1">
        <w:rPr>
          <w:rStyle w:val="Emphasis"/>
        </w:rPr>
        <w:t xml:space="preserve">, significantly </w:t>
      </w:r>
      <w:r w:rsidRPr="002522E1">
        <w:rPr>
          <w:rStyle w:val="Emphasis"/>
          <w:highlight w:val="cyan"/>
        </w:rPr>
        <w:t>fewer restrictive voting laws have been passed in states with high union-density than in other states</w:t>
      </w:r>
      <w:r w:rsidRPr="00D94E7E">
        <w:rPr>
          <w:sz w:val="16"/>
        </w:rPr>
        <w:t xml:space="preserve">. Conversely, </w:t>
      </w:r>
      <w:r w:rsidRPr="006F65C2">
        <w:rPr>
          <w:rStyle w:val="StyleUnderline"/>
        </w:rPr>
        <w:t>weakening unions</w:t>
      </w:r>
      <w:r w:rsidRPr="00D94E7E">
        <w:rPr>
          <w:sz w:val="16"/>
        </w:rPr>
        <w:t xml:space="preserve"> (through the enactment of “right-to-work” laws) </w:t>
      </w:r>
      <w:r w:rsidRPr="006F65C2">
        <w:rPr>
          <w:rStyle w:val="StyleUnderline"/>
        </w:rPr>
        <w:t>has proven to have significant long-term political effects, such as lower voter turnout and fewer working-class candidates</w:t>
      </w:r>
      <w:r w:rsidRPr="00D94E7E">
        <w:rPr>
          <w:sz w:val="16"/>
        </w:rPr>
        <w:t>.[9]</w:t>
      </w:r>
    </w:p>
    <w:p w14:paraId="41347182" w14:textId="77777777" w:rsidR="00D94E7E" w:rsidRPr="00D94E7E" w:rsidRDefault="00D94E7E" w:rsidP="00D94E7E">
      <w:pPr>
        <w:rPr>
          <w:sz w:val="16"/>
        </w:rPr>
      </w:pPr>
    </w:p>
    <w:p w14:paraId="15F38760" w14:textId="079373BB" w:rsidR="00111AAA" w:rsidRPr="00D94E7E" w:rsidRDefault="00111AAA" w:rsidP="00DC4D65">
      <w:pPr>
        <w:rPr>
          <w:sz w:val="16"/>
        </w:rPr>
      </w:pPr>
    </w:p>
    <w:p w14:paraId="285D511A" w14:textId="23566129" w:rsidR="00035F7A" w:rsidRDefault="00035F7A" w:rsidP="00035F7A">
      <w:pPr>
        <w:pStyle w:val="Heading3"/>
      </w:pPr>
      <w:r>
        <w:t>Plan</w:t>
      </w:r>
    </w:p>
    <w:p w14:paraId="21DFBEC3" w14:textId="2644398F" w:rsidR="00035F7A" w:rsidRDefault="00035F7A" w:rsidP="00035F7A">
      <w:pPr>
        <w:pStyle w:val="Heading4"/>
      </w:pPr>
      <w:r>
        <w:t xml:space="preserve">The United States Federal Government should </w:t>
      </w:r>
      <w:r w:rsidR="00913277">
        <w:t xml:space="preserve">strengthen collective bargaining rights for workers by </w:t>
      </w:r>
      <w:r w:rsidR="004A430C">
        <w:t>enabl</w:t>
      </w:r>
      <w:r w:rsidR="00913277">
        <w:t>ing</w:t>
      </w:r>
      <w:r w:rsidR="004A430C">
        <w:t xml:space="preserve"> and</w:t>
      </w:r>
      <w:r>
        <w:t xml:space="preserve"> facilitat</w:t>
      </w:r>
      <w:r w:rsidR="00913277">
        <w:t>ing</w:t>
      </w:r>
      <w:r>
        <w:t xml:space="preserve"> the creation of </w:t>
      </w:r>
      <w:r w:rsidR="00D35E54">
        <w:t>large</w:t>
      </w:r>
      <w:r w:rsidR="004A430C">
        <w:t>,</w:t>
      </w:r>
      <w:r w:rsidR="00D35E54">
        <w:t xml:space="preserve"> </w:t>
      </w:r>
      <w:r w:rsidR="004A430C">
        <w:t>multi-employer</w:t>
      </w:r>
      <w:r>
        <w:t xml:space="preserve"> bargaining units</w:t>
      </w:r>
    </w:p>
    <w:p w14:paraId="0290D6CA" w14:textId="77777777" w:rsidR="00035F7A" w:rsidRDefault="00035F7A" w:rsidP="00035F7A"/>
    <w:p w14:paraId="768C44E1" w14:textId="491EBB0E" w:rsidR="00035F7A" w:rsidRDefault="00035F7A" w:rsidP="00035F7A">
      <w:pPr>
        <w:pStyle w:val="Heading3"/>
      </w:pPr>
      <w:r>
        <w:t xml:space="preserve">Advantage </w:t>
      </w:r>
      <w:r w:rsidR="002E3445">
        <w:t>2</w:t>
      </w:r>
      <w:r>
        <w:t xml:space="preserve"> – Inequality</w:t>
      </w:r>
    </w:p>
    <w:p w14:paraId="14CC8D76" w14:textId="2E79582B" w:rsidR="00035F7A" w:rsidRDefault="004A430C" w:rsidP="00035F7A">
      <w:pPr>
        <w:pStyle w:val="Heading4"/>
      </w:pPr>
      <w:bookmarkStart w:id="1" w:name="_Hlk203397126"/>
      <w:r>
        <w:t xml:space="preserve">It’s </w:t>
      </w:r>
      <w:r w:rsidR="00035F7A">
        <w:t>very high</w:t>
      </w:r>
    </w:p>
    <w:p w14:paraId="52CFD91A" w14:textId="1A96DF19" w:rsidR="00913277" w:rsidRPr="00913277" w:rsidRDefault="00035F7A" w:rsidP="00035F7A">
      <w:pPr>
        <w:rPr>
          <w:rStyle w:val="Style13ptBold"/>
          <w:b w:val="0"/>
          <w:bCs w:val="0"/>
          <w:sz w:val="16"/>
        </w:rPr>
      </w:pPr>
      <w:r>
        <w:rPr>
          <w:rStyle w:val="Style13ptBold"/>
        </w:rPr>
        <w:t xml:space="preserve">Smith, 3-31 </w:t>
      </w:r>
      <w:r w:rsidRPr="004748EC">
        <w:rPr>
          <w:rStyle w:val="Style13ptBold"/>
          <w:b w:val="0"/>
          <w:bCs w:val="0"/>
          <w:sz w:val="16"/>
        </w:rPr>
        <w:t xml:space="preserve">(Talmon Joseph Smith, economics reporter for the Business section of The New York Times. </w:t>
      </w:r>
      <w:r w:rsidRPr="004748EC">
        <w:rPr>
          <w:rStyle w:val="Style13ptBold"/>
          <w:b w:val="0"/>
          <w:bCs w:val="0"/>
          <w:i/>
          <w:iCs/>
          <w:sz w:val="16"/>
        </w:rPr>
        <w:t xml:space="preserve">America Has Never Been Wealthier. Here’s Why It Doesn’t Feel That Way, </w:t>
      </w:r>
      <w:r w:rsidRPr="004748EC">
        <w:rPr>
          <w:rStyle w:val="Style13ptBold"/>
          <w:b w:val="0"/>
          <w:bCs w:val="0"/>
          <w:sz w:val="16"/>
        </w:rPr>
        <w:t>The New York Times, 3-31-25. https://www.nytimes.com/2025/03/31/business/economy/wealth-cash-inequality.html)</w:t>
      </w:r>
      <w:r>
        <w:rPr>
          <w:rStyle w:val="Style13ptBold"/>
          <w:b w:val="0"/>
          <w:bCs w:val="0"/>
          <w:sz w:val="16"/>
        </w:rPr>
        <w:t>//winters</w:t>
      </w:r>
    </w:p>
    <w:p w14:paraId="03663084" w14:textId="77777777" w:rsidR="00035F7A" w:rsidRPr="00913277" w:rsidRDefault="00035F7A" w:rsidP="00035F7A">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22"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w:t>
      </w:r>
      <w:r w:rsidRPr="00FF1C30">
        <w:rPr>
          <w:rStyle w:val="StyleUnderline"/>
        </w:rPr>
        <w: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025FE6DD" w14:textId="77777777" w:rsidR="00035F7A" w:rsidRPr="00913277" w:rsidRDefault="00035F7A" w:rsidP="00035F7A">
      <w:pPr>
        <w:rPr>
          <w:sz w:val="16"/>
        </w:rPr>
      </w:pPr>
      <w:r w:rsidRPr="00913277">
        <w:rPr>
          <w:noProof/>
          <w:sz w:val="16"/>
        </w:rPr>
        <w:drawing>
          <wp:inline distT="0" distB="0" distL="0" distR="0" wp14:anchorId="1737C606" wp14:editId="3AB4476D">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23"/>
                    <a:stretch>
                      <a:fillRect/>
                    </a:stretch>
                  </pic:blipFill>
                  <pic:spPr>
                    <a:xfrm>
                      <a:off x="0" y="0"/>
                      <a:ext cx="2095923" cy="1482171"/>
                    </a:xfrm>
                    <a:prstGeom prst="rect">
                      <a:avLst/>
                    </a:prstGeom>
                  </pic:spPr>
                </pic:pic>
              </a:graphicData>
            </a:graphic>
          </wp:inline>
        </w:drawing>
      </w:r>
    </w:p>
    <w:p w14:paraId="34285486" w14:textId="77777777" w:rsidR="00035F7A" w:rsidRPr="00913277" w:rsidRDefault="00035F7A" w:rsidP="00035F7A">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0A3F60EB" w14:textId="77777777" w:rsidR="00035F7A" w:rsidRPr="0092680F" w:rsidRDefault="00035F7A" w:rsidP="00035F7A">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3C75BF62" w14:textId="77777777" w:rsidR="00035F7A" w:rsidRPr="00913277" w:rsidRDefault="00035F7A" w:rsidP="00035F7A">
      <w:pPr>
        <w:rPr>
          <w:sz w:val="16"/>
        </w:rPr>
      </w:pPr>
      <w:r w:rsidRPr="00913277">
        <w:rPr>
          <w:sz w:val="16"/>
        </w:rPr>
        <w:t xml:space="preserve">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w:t>
      </w:r>
      <w:proofErr w:type="spellStart"/>
      <w:r w:rsidRPr="00913277">
        <w:rPr>
          <w:sz w:val="16"/>
        </w:rPr>
        <w:t>JPMorganChase</w:t>
      </w:r>
      <w:proofErr w:type="spellEnd"/>
      <w:r w:rsidRPr="00913277">
        <w:rPr>
          <w:sz w:val="16"/>
        </w:rPr>
        <w:t xml:space="preserve"> Institute, which tracks the finances of millions of U.S. bank account holders.</w:t>
      </w:r>
    </w:p>
    <w:p w14:paraId="0C3BEC4B" w14:textId="77777777" w:rsidR="00035F7A" w:rsidRPr="00913277" w:rsidRDefault="00035F7A" w:rsidP="00035F7A">
      <w:pPr>
        <w:rPr>
          <w:sz w:val="16"/>
        </w:rPr>
      </w:pPr>
      <w:r w:rsidRPr="00913277">
        <w:rPr>
          <w:sz w:val="16"/>
        </w:rPr>
        <w:t>“‘Massive home equity gains, and my 401(k) is way up, but I can’t touch that, either!’” Mr. Sullivan explained, channeling the tension many people feel.</w:t>
      </w:r>
    </w:p>
    <w:p w14:paraId="71E4BCFB" w14:textId="77777777" w:rsidR="00035F7A" w:rsidRPr="00913277" w:rsidRDefault="00035F7A" w:rsidP="00035F7A">
      <w:pPr>
        <w:rPr>
          <w:sz w:val="16"/>
        </w:rPr>
      </w:pPr>
      <w:r w:rsidRPr="00913277">
        <w:rPr>
          <w:sz w:val="16"/>
        </w:rPr>
        <w:t>[FIGURE OMMITTED]</w:t>
      </w:r>
    </w:p>
    <w:p w14:paraId="6F32CAD0" w14:textId="77777777" w:rsidR="00035F7A" w:rsidRPr="00913277" w:rsidRDefault="00035F7A" w:rsidP="00035F7A">
      <w:pPr>
        <w:rPr>
          <w:sz w:val="16"/>
        </w:rPr>
      </w:pPr>
      <w:r w:rsidRPr="00913277">
        <w:rPr>
          <w:sz w:val="16"/>
        </w:rPr>
        <w:t xml:space="preserve">Despite the growth in overall wealth, </w:t>
      </w:r>
      <w:r w:rsidRPr="00890325">
        <w:rPr>
          <w:rStyle w:val="Emphasis"/>
          <w:highlight w:val="cyan"/>
        </w:rPr>
        <w:t>economic confidence among</w:t>
      </w:r>
      <w:r w:rsidRPr="008E7C91">
        <w:rPr>
          <w:rStyle w:val="Emphasis"/>
        </w:rPr>
        <w:t xml:space="preserve"> American </w:t>
      </w:r>
      <w:r w:rsidRPr="00890325">
        <w:rPr>
          <w:rStyle w:val="Emphasis"/>
          <w:highlight w:val="cyan"/>
        </w:rPr>
        <w:t>households has not returned</w:t>
      </w:r>
      <w:r w:rsidRPr="00913277">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0A9B817B" w14:textId="77777777" w:rsidR="00035F7A" w:rsidRPr="00913277" w:rsidRDefault="00035F7A" w:rsidP="00035F7A">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0AC2FF2A" w14:textId="77777777" w:rsidR="00035F7A" w:rsidRPr="00913277" w:rsidRDefault="00035F7A" w:rsidP="00035F7A">
      <w:pPr>
        <w:rPr>
          <w:sz w:val="16"/>
        </w:rPr>
      </w:pPr>
      <w:r w:rsidRPr="00913277">
        <w:rPr>
          <w:sz w:val="16"/>
        </w:rPr>
        <w:t>[FIGURE OMMITTED]</w:t>
      </w:r>
    </w:p>
    <w:p w14:paraId="75C39990" w14:textId="77777777" w:rsidR="00035F7A" w:rsidRPr="00913277" w:rsidRDefault="00035F7A" w:rsidP="00035F7A">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w:t>
      </w:r>
      <w:proofErr w:type="spellStart"/>
      <w:r w:rsidRPr="00913277">
        <w:rPr>
          <w:sz w:val="16"/>
        </w:rPr>
        <w:t>prepandemic</w:t>
      </w:r>
      <w:proofErr w:type="spellEnd"/>
      <w:r w:rsidRPr="00913277">
        <w:rPr>
          <w:sz w:val="16"/>
        </w:rPr>
        <w:t xml:space="preserve"> levels.</w:t>
      </w:r>
    </w:p>
    <w:p w14:paraId="6BE72910" w14:textId="77777777" w:rsidR="00035F7A" w:rsidRPr="00913277" w:rsidRDefault="00035F7A" w:rsidP="00035F7A">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1E1F3F7A" w14:textId="77777777" w:rsidR="00035F7A" w:rsidRPr="00913277" w:rsidRDefault="00035F7A" w:rsidP="00035F7A">
      <w:pPr>
        <w:rPr>
          <w:sz w:val="16"/>
        </w:rPr>
      </w:pPr>
      <w:r w:rsidRPr="00913277">
        <w:rPr>
          <w:sz w:val="16"/>
        </w:rPr>
        <w:t>Part of the disconnect may stem from the tendency among economists to track income progress primarily through percentage change rather than dollar amounts.</w:t>
      </w:r>
    </w:p>
    <w:p w14:paraId="2FD2FE1E" w14:textId="77777777" w:rsidR="00035F7A" w:rsidRPr="00913277" w:rsidRDefault="00035F7A" w:rsidP="00035F7A">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4C6B93B9" w14:textId="77777777" w:rsidR="00035F7A" w:rsidRPr="00913277" w:rsidRDefault="00035F7A" w:rsidP="00035F7A">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560EFD58" w14:textId="77777777" w:rsidR="00035F7A" w:rsidRPr="00913277" w:rsidRDefault="00035F7A" w:rsidP="00035F7A">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1819EA58" w14:textId="77777777" w:rsidR="00035F7A" w:rsidRDefault="00035F7A" w:rsidP="00035F7A">
      <w:pPr>
        <w:rPr>
          <w:rStyle w:val="Emphasis"/>
        </w:rPr>
      </w:pPr>
      <w:r w:rsidRPr="00913277">
        <w:rPr>
          <w:sz w:val="16"/>
        </w:rPr>
        <w:t xml:space="preserve">Drawing on data from the Survey of Household Economics and </w:t>
      </w:r>
      <w:proofErr w:type="spellStart"/>
      <w:r w:rsidRPr="00913277">
        <w:rPr>
          <w:sz w:val="16"/>
        </w:rPr>
        <w:t>Decisionmaking</w:t>
      </w:r>
      <w:proofErr w:type="spellEnd"/>
      <w:r w:rsidRPr="00913277">
        <w:rPr>
          <w:sz w:val="16"/>
        </w:rPr>
        <w:t xml:space="preserve">, conducted annually by the Federal Reserve Board, Mr. </w:t>
      </w:r>
      <w:proofErr w:type="spellStart"/>
      <w:r w:rsidRPr="00913277">
        <w:rPr>
          <w:sz w:val="16"/>
        </w:rPr>
        <w:t>Bruenig</w:t>
      </w:r>
      <w:proofErr w:type="spellEnd"/>
      <w:r w:rsidRPr="00913277">
        <w:rPr>
          <w:sz w:val="16"/>
        </w:rPr>
        <w:t xml:space="preserve">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09BA4B9A" w14:textId="77777777" w:rsidR="00913277" w:rsidRDefault="00913277" w:rsidP="00035F7A">
      <w:pPr>
        <w:rPr>
          <w:rStyle w:val="Emphasis"/>
        </w:rPr>
      </w:pPr>
    </w:p>
    <w:p w14:paraId="353FEF7C" w14:textId="77777777" w:rsidR="00035F7A" w:rsidRDefault="00035F7A" w:rsidP="00035F7A">
      <w:pPr>
        <w:pStyle w:val="Heading4"/>
      </w:pPr>
      <w:r>
        <w:t>Eroded bargaining power is at its root – firm wage setting power means wages don’t match productivity and the gains go to the corporations</w:t>
      </w:r>
    </w:p>
    <w:p w14:paraId="70D346C1" w14:textId="77777777" w:rsidR="00035F7A" w:rsidRPr="00B7679E" w:rsidRDefault="00035F7A" w:rsidP="00035F7A">
      <w:pPr>
        <w:rPr>
          <w:rStyle w:val="Style13ptBold"/>
          <w:b w:val="0"/>
          <w:bCs w:val="0"/>
          <w:sz w:val="16"/>
        </w:rPr>
      </w:pPr>
      <w:r>
        <w:rPr>
          <w:rStyle w:val="Style13ptBold"/>
        </w:rPr>
        <w:t xml:space="preserve">Banerjee &amp; Bivens, ’22 </w:t>
      </w:r>
      <w:r w:rsidRPr="00C02166">
        <w:rPr>
          <w:rStyle w:val="Style13ptBold"/>
          <w:b w:val="0"/>
          <w:bCs w:val="0"/>
          <w:sz w:val="16"/>
        </w:rPr>
        <w:t xml:space="preserve">(Asha, Economic Analyst at the Economic Policy Institute. Josh, Chief Economics at the Economic Policy Institute. </w:t>
      </w:r>
      <w:r w:rsidRPr="00C02166">
        <w:rPr>
          <w:rStyle w:val="Style13ptBold"/>
          <w:b w:val="0"/>
          <w:bCs w:val="0"/>
          <w:i/>
          <w:iCs/>
          <w:sz w:val="16"/>
        </w:rPr>
        <w:t>Inequality’s drag on aggregate demand</w:t>
      </w:r>
      <w:r w:rsidRPr="00C02166">
        <w:rPr>
          <w:rStyle w:val="Style13ptBold"/>
          <w:b w:val="0"/>
          <w:bCs w:val="0"/>
          <w:sz w:val="16"/>
        </w:rPr>
        <w:t>, EPI, 5-14-22. https://www.epi.org/publication/inequalitys-drag-on-aggregate-demand)//winters</w:t>
      </w:r>
    </w:p>
    <w:p w14:paraId="744E4ABA" w14:textId="77777777" w:rsidR="00035F7A" w:rsidRPr="0092194F" w:rsidRDefault="00035F7A" w:rsidP="00035F7A">
      <w:pPr>
        <w:rPr>
          <w:rStyle w:val="StyleUnderline"/>
        </w:rPr>
      </w:pPr>
      <w:r w:rsidRPr="0092194F">
        <w:rPr>
          <w:rStyle w:val="StyleUnderline"/>
        </w:rPr>
        <w:t xml:space="preserve">Labor market power as the root cause of rising inequality </w:t>
      </w:r>
    </w:p>
    <w:p w14:paraId="7A95C212" w14:textId="77777777" w:rsidR="00035F7A" w:rsidRPr="009B7A34" w:rsidRDefault="00035F7A" w:rsidP="00035F7A">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5E431A28" w14:textId="77777777" w:rsidR="00035F7A" w:rsidRPr="009B7A34" w:rsidRDefault="00035F7A" w:rsidP="00035F7A">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890325">
        <w:rPr>
          <w:rStyle w:val="StyleUnderline"/>
          <w:highlight w:val="cyan"/>
        </w:rPr>
        <w:t>declining inequality</w:t>
      </w:r>
      <w:r w:rsidRPr="00B7679E">
        <w:rPr>
          <w:sz w:val="16"/>
        </w:rPr>
        <w:t xml:space="preserve"> known as </w:t>
      </w:r>
      <w:r w:rsidRPr="009B7A34">
        <w:rPr>
          <w:rStyle w:val="StyleUnderline"/>
        </w:rPr>
        <w:t>the “</w:t>
      </w:r>
      <w:r w:rsidRPr="009B7A34">
        <w:rPr>
          <w:rStyle w:val="Emphasis"/>
        </w:rPr>
        <w:t>Great Compression</w:t>
      </w:r>
      <w:r w:rsidRPr="009B7A34">
        <w:rPr>
          <w:rStyle w:val="StyleUnderline"/>
        </w:rPr>
        <w:t>”</w:t>
      </w:r>
      <w:r w:rsidRPr="00B7679E">
        <w:rPr>
          <w:sz w:val="16"/>
        </w:rPr>
        <w:t xml:space="preserve"> of incomes that began following the Great Depression and the run-up to World War II. </w:t>
      </w:r>
      <w:r w:rsidRPr="009B7A34">
        <w:rPr>
          <w:rStyle w:val="StyleUnderline"/>
        </w:rPr>
        <w:t>Since</w:t>
      </w:r>
      <w:r w:rsidRPr="00B7679E">
        <w:rPr>
          <w:sz w:val="16"/>
        </w:rPr>
        <w:t xml:space="preserve"> the business cycle peak of </w:t>
      </w:r>
      <w:r w:rsidRPr="009B7A34">
        <w:rPr>
          <w:rStyle w:val="StyleUnderline"/>
        </w:rPr>
        <w:t xml:space="preserve">1979 these </w:t>
      </w:r>
      <w:r w:rsidRPr="00890325">
        <w:rPr>
          <w:rStyle w:val="StyleUnderline"/>
          <w:highlight w:val="cyan"/>
        </w:rPr>
        <w:t>measures</w:t>
      </w:r>
      <w:r w:rsidRPr="009B7A34">
        <w:rPr>
          <w:rStyle w:val="StyleUnderline"/>
        </w:rPr>
        <w:t xml:space="preserve"> have </w:t>
      </w:r>
      <w:r w:rsidRPr="00890325">
        <w:rPr>
          <w:rStyle w:val="StyleUnderline"/>
          <w:highlight w:val="cyan"/>
        </w:rPr>
        <w:t>diverged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further and further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large amounts of income were being 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890325">
        <w:rPr>
          <w:rStyle w:val="StyleUnderline"/>
          <w:highlight w:val="cyan"/>
        </w:rPr>
        <w:t>this income 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 corporate 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4F4F66D8" w14:textId="77777777" w:rsidR="00035F7A" w:rsidRPr="00B7679E" w:rsidRDefault="00035F7A" w:rsidP="00035F7A">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890325">
        <w:rPr>
          <w:rStyle w:val="StyleUnderline"/>
          <w:highlight w:val="cyan"/>
        </w:rPr>
        <w:t>explanations fail to account for</w:t>
      </w:r>
      <w:r w:rsidRPr="008E7C91">
        <w:rPr>
          <w:rStyle w:val="StyleUnderline"/>
        </w:rPr>
        <w:t xml:space="preserve"> a number of salient </w:t>
      </w:r>
      <w:r w:rsidRPr="00890325">
        <w:rPr>
          <w:rStyle w:val="StyleUnderline"/>
          <w:highlight w:val="cyan"/>
        </w:rPr>
        <w:t xml:space="preserve">facts </w:t>
      </w:r>
      <w:r w:rsidRPr="008E7C91">
        <w:rPr>
          <w:rStyle w:val="StyleUnderline"/>
          <w:highlight w:val="cyan"/>
        </w:rPr>
        <w:t>about the</w:t>
      </w:r>
      <w:r w:rsidRPr="009B7A34">
        <w:rPr>
          <w:rStyle w:val="StyleUnderline"/>
        </w:rPr>
        <w:t xml:space="preserve"> U.S. </w:t>
      </w:r>
      <w:r w:rsidRPr="00890325">
        <w:rPr>
          <w:rStyle w:val="StyleUnderline"/>
          <w:highlight w:val="cyan"/>
        </w:rPr>
        <w:t>labor market</w:t>
      </w:r>
      <w:r w:rsidRPr="00B7679E">
        <w:rPr>
          <w:sz w:val="16"/>
        </w:rPr>
        <w:t xml:space="preserve"> (Card and DiNardo 2002; Schmitt, </w:t>
      </w:r>
      <w:proofErr w:type="spellStart"/>
      <w:r w:rsidRPr="00B7679E">
        <w:rPr>
          <w:sz w:val="16"/>
        </w:rPr>
        <w:t>Shierholz</w:t>
      </w:r>
      <w:proofErr w:type="spellEnd"/>
      <w:r w:rsidRPr="00B7679E">
        <w:rPr>
          <w:sz w:val="16"/>
        </w:rPr>
        <w:t xml:space="preserve">,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34293F0A" w14:textId="77777777" w:rsidR="00035F7A" w:rsidRPr="00B7679E" w:rsidRDefault="00035F7A" w:rsidP="00035F7A">
      <w:pPr>
        <w:rPr>
          <w:sz w:val="16"/>
        </w:rPr>
      </w:pPr>
      <w:r w:rsidRPr="00F31CBF">
        <w:rPr>
          <w:rStyle w:val="StyleUnderline"/>
        </w:rPr>
        <w:t xml:space="preserve">The </w:t>
      </w:r>
      <w:r w:rsidRPr="00890325">
        <w:rPr>
          <w:rStyle w:val="StyleUnderline"/>
          <w:highlight w:val="cyan"/>
        </w:rPr>
        <w:t>failure of competitive labor market models to explain</w:t>
      </w:r>
      <w:r w:rsidRPr="00F31CBF">
        <w:rPr>
          <w:rStyle w:val="StyleUnderline"/>
        </w:rPr>
        <w:t xml:space="preserve"> key </w:t>
      </w:r>
      <w:r w:rsidRPr="00890325">
        <w:rPr>
          <w:rStyle w:val="StyleUnderline"/>
          <w:highlight w:val="cyan"/>
        </w:rPr>
        <w:t>wage</w:t>
      </w:r>
      <w:r w:rsidRPr="00F31CBF">
        <w:rPr>
          <w:rStyle w:val="StyleUnderline"/>
        </w:rPr>
        <w:t xml:space="preserve"> and employment </w:t>
      </w:r>
      <w:r w:rsidRPr="00890325">
        <w:rPr>
          <w:rStyle w:val="StyleUnderline"/>
          <w:highlight w:val="cyan"/>
        </w:rPr>
        <w:t>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ago</w:t>
      </w:r>
      <w:r w:rsidRPr="00B7679E">
        <w:rPr>
          <w:sz w:val="16"/>
        </w:rPr>
        <w:t xml:space="preserve">.” Stansbury and Summers (2020) note the strong evidence that </w:t>
      </w:r>
      <w:r w:rsidRPr="00890325">
        <w:rPr>
          <w:rStyle w:val="Emphasis"/>
          <w:highlight w:val="cyan"/>
        </w:rPr>
        <w:t>declining worker power is the key factor in 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 discrete policy changes that shifted bargaining power</w:t>
      </w:r>
      <w:r w:rsidRPr="0092194F">
        <w:rPr>
          <w:rStyle w:val="StyleUnderline"/>
        </w:rPr>
        <w:t xml:space="preserve"> in labor markets away from typical workers</w:t>
      </w:r>
      <w:r w:rsidRPr="00B7679E">
        <w:rPr>
          <w:sz w:val="16"/>
        </w:rPr>
        <w:t>, and survey the research literature to assess how much each change explains the wedge between productivity and pay that has emerged since the late 1970s.</w:t>
      </w:r>
    </w:p>
    <w:p w14:paraId="2D6442EB" w14:textId="77777777" w:rsidR="00035F7A" w:rsidRPr="00B7679E" w:rsidRDefault="00035F7A" w:rsidP="00035F7A">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7A67F481" w14:textId="77777777" w:rsidR="00035F7A" w:rsidRPr="00B7679E" w:rsidRDefault="00035F7A" w:rsidP="00035F7A">
      <w:pPr>
        <w:rPr>
          <w:sz w:val="16"/>
        </w:rPr>
      </w:pPr>
      <w:r w:rsidRPr="00B7679E">
        <w:rPr>
          <w:sz w:val="16"/>
        </w:rPr>
        <w:t>The turn to more-austere macroeconomic policy driven largely by a desire to keep inflation (rather than unemployment) very low at all times, but sometimes simply by partisan politics.2</w:t>
      </w:r>
    </w:p>
    <w:p w14:paraId="011BEF7B" w14:textId="77777777" w:rsidR="00035F7A" w:rsidRPr="0092194F" w:rsidRDefault="00035F7A" w:rsidP="00035F7A">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27BEE37A" w14:textId="77777777" w:rsidR="00035F7A" w:rsidRDefault="00035F7A" w:rsidP="00035F7A">
      <w:pPr>
        <w:rPr>
          <w:sz w:val="16"/>
        </w:rPr>
      </w:pPr>
      <w:r w:rsidRPr="00B7679E">
        <w:rPr>
          <w:sz w:val="16"/>
        </w:rPr>
        <w:t>The integration of the U.S. economy and the much-poorer global economy on terms deeply disadvantageous to U.S. workers.</w:t>
      </w:r>
    </w:p>
    <w:p w14:paraId="36A3CF96" w14:textId="77777777" w:rsidR="00FB6B7E" w:rsidRPr="00B7679E" w:rsidRDefault="00FB6B7E" w:rsidP="00035F7A">
      <w:pPr>
        <w:rPr>
          <w:sz w:val="16"/>
        </w:rPr>
      </w:pPr>
    </w:p>
    <w:p w14:paraId="46FE691B" w14:textId="77777777" w:rsidR="00FB6B7E" w:rsidRDefault="00FB6B7E" w:rsidP="00FB6B7E">
      <w:pPr>
        <w:pStyle w:val="Heading4"/>
        <w:rPr>
          <w:b w:val="0"/>
          <w:bCs/>
        </w:rPr>
      </w:pPr>
      <w:r>
        <w:t xml:space="preserve">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291313FA" w14:textId="77777777" w:rsidR="00FB6B7E" w:rsidRPr="003969FD" w:rsidRDefault="00FB6B7E" w:rsidP="00FB6B7E">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proofErr w:type="gramStart"/>
      <w:r>
        <w:t xml:space="preserve"> 2025</w:t>
      </w:r>
      <w:proofErr w:type="gramEnd"/>
      <w:r>
        <w:t xml:space="preserve">. </w:t>
      </w:r>
      <w:r w:rsidRPr="003969FD">
        <w:t>https://fairnessfoundation.com/posts/the-greatest-of-all-plagues</w:t>
      </w:r>
      <w:r>
        <w:t xml:space="preserve"> //WMK</w:t>
      </w:r>
    </w:p>
    <w:p w14:paraId="5BF233D6" w14:textId="77777777" w:rsidR="00FB6B7E" w:rsidRPr="003969FD" w:rsidRDefault="00FB6B7E" w:rsidP="00FB6B7E">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So Plato made an observation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So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more or less </w:t>
      </w:r>
      <w:r w:rsidRPr="00FB6B7E">
        <w:rPr>
          <w:rStyle w:val="StyleUnderline"/>
          <w:highlight w:val="cyan"/>
        </w:rPr>
        <w:t xml:space="preserve">come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75BB86A9" w14:textId="77777777" w:rsidR="00FB6B7E" w:rsidRPr="003969FD" w:rsidRDefault="00FB6B7E" w:rsidP="00FB6B7E">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exactly the same thing happen today. </w:t>
      </w:r>
      <w:r w:rsidRPr="003969FD">
        <w:rPr>
          <w:rStyle w:val="StyleUnderline"/>
        </w:rPr>
        <w:t xml:space="preserve">Alongside populist </w:t>
      </w:r>
      <w:proofErr w:type="spellStart"/>
      <w:r w:rsidRPr="003969FD">
        <w:rPr>
          <w:rStyle w:val="StyleUnderline"/>
        </w:rPr>
        <w:t>rationeration</w:t>
      </w:r>
      <w:proofErr w:type="spellEnd"/>
      <w:r w:rsidRPr="003969FD">
        <w:rPr>
          <w:rStyle w:val="StyleUnderline"/>
        </w:rPr>
        <w:t xml:space="preserve">, you have a second problem which is </w:t>
      </w:r>
      <w:r w:rsidRPr="00FB6B7E">
        <w:rPr>
          <w:rStyle w:val="StyleUnderline"/>
        </w:rPr>
        <w:t>you start to get more and more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3629ED24" w14:textId="77777777" w:rsidR="00FB6B7E" w:rsidRPr="00AA72A0" w:rsidRDefault="00FB6B7E" w:rsidP="00FB6B7E">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So for instance, when people think about collapse, they often think about external threats or shocks, things like climate change. And yet different societies have responded very differently to similar climatic shocks. So some of the best work here has been done by Peter Peragan at Yale University. He took a wide selection of societies during the little ice age and other periods across history and looked at how much temperature they experienced and how much did they actually change. Were they was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So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whenever we actually try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So you have all of these different factors that slowly come into play whether it be corruption, elite competition or </w:t>
      </w:r>
      <w:r w:rsidRPr="003969FD">
        <w:rPr>
          <w:rStyle w:val="StyleUnderline"/>
        </w:rPr>
        <w:t>elite factionalism</w:t>
      </w:r>
      <w:r w:rsidRPr="003969FD">
        <w:rPr>
          <w:sz w:val="16"/>
        </w:rPr>
        <w:t xml:space="preserve"> as I prefer to call it </w:t>
      </w:r>
      <w:proofErr w:type="spellStart"/>
      <w:r w:rsidRPr="003969FD">
        <w:rPr>
          <w:sz w:val="16"/>
        </w:rPr>
        <w:t>emisceration</w:t>
      </w:r>
      <w:proofErr w:type="spellEnd"/>
      <w:r w:rsidRPr="003969FD">
        <w:rPr>
          <w:sz w:val="16"/>
        </w:rPr>
        <w:t xml:space="preserve">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So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So all of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So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 xml:space="preserve">the first nuclear weapons made for both the both </w:t>
      </w:r>
      <w:proofErr w:type="spellStart"/>
      <w:r w:rsidRPr="00AA72A0">
        <w:rPr>
          <w:sz w:val="16"/>
        </w:rPr>
        <w:t>Hashima</w:t>
      </w:r>
      <w:proofErr w:type="spellEnd"/>
      <w:r w:rsidRPr="00AA72A0">
        <w:rPr>
          <w:sz w:val="16"/>
        </w:rPr>
        <w:t xml:space="preserve"> Nagasaki and the Trinity test all basically involved exploited labor from mines in the Congo in particular the Shinko Lobe mine.</w:t>
      </w:r>
    </w:p>
    <w:p w14:paraId="017B5FB7" w14:textId="77777777" w:rsidR="00FB6B7E" w:rsidRPr="003969FD" w:rsidRDefault="00FB6B7E" w:rsidP="00FB6B7E">
      <w:pPr>
        <w:rPr>
          <w:sz w:val="16"/>
        </w:rPr>
      </w:pPr>
      <w:r w:rsidRPr="00AA72A0">
        <w:rPr>
          <w:sz w:val="16"/>
        </w:rPr>
        <w:t>And today if you're looking if you're worried about</w:t>
      </w:r>
      <w:r w:rsidRPr="003969FD">
        <w:rPr>
          <w:rStyle w:val="StyleUnderline"/>
        </w:rPr>
        <w:t xml:space="preserve"> </w:t>
      </w:r>
      <w:r w:rsidRPr="003969FD">
        <w:rPr>
          <w:rStyle w:val="Emphasis"/>
        </w:rPr>
        <w:t>AI</w:t>
      </w:r>
      <w:r w:rsidRPr="003969FD">
        <w:rPr>
          <w:rStyle w:val="StyleUnderline"/>
        </w:rPr>
        <w:t xml:space="preserve"> </w:t>
      </w:r>
      <w:r w:rsidRPr="003969FD">
        <w:rPr>
          <w:sz w:val="16"/>
        </w:rPr>
        <w:t xml:space="preserve">for instance or killer robots that all requires essentially minded cobalt from the Congo and other areas. So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proofErr w:type="spellStart"/>
      <w:r w:rsidRPr="003969FD">
        <w:rPr>
          <w:rStyle w:val="Emphasis"/>
        </w:rPr>
        <w:t>far</w:t>
      </w:r>
      <w:proofErr w:type="spellEnd"/>
      <w:r w:rsidRPr="003969FD">
        <w:rPr>
          <w:rStyle w:val="Emphasis"/>
        </w:rPr>
        <w:t xml:space="preserve"> worse</w:t>
      </w:r>
      <w:r w:rsidRPr="003969FD">
        <w:rPr>
          <w:sz w:val="16"/>
        </w:rPr>
        <w:t>. So once again thank you David and I look forward to the discussion.</w:t>
      </w:r>
    </w:p>
    <w:p w14:paraId="136FBC60" w14:textId="77777777" w:rsidR="00035F7A" w:rsidRPr="00B7679E" w:rsidRDefault="00035F7A" w:rsidP="00035F7A">
      <w:pPr>
        <w:rPr>
          <w:rStyle w:val="StyleUnderline"/>
          <w:sz w:val="16"/>
          <w:u w:val="none"/>
        </w:rPr>
      </w:pPr>
    </w:p>
    <w:p w14:paraId="69F5D07B" w14:textId="77777777" w:rsidR="00035F7A" w:rsidRDefault="00035F7A" w:rsidP="00035F7A">
      <w:pPr>
        <w:pStyle w:val="Heading4"/>
      </w:pPr>
      <w:proofErr w:type="gramStart"/>
      <w:r>
        <w:t>And,</w:t>
      </w:r>
      <w:proofErr w:type="gramEnd"/>
      <w:r>
        <w:t xml:space="preserve"> inequality drags the economy by distributing money to the top where it isn’t being spent, slowing growth – best analysis proves</w:t>
      </w:r>
    </w:p>
    <w:p w14:paraId="063C5D2D" w14:textId="3C1C56D5" w:rsidR="004A430C" w:rsidRPr="004A430C" w:rsidRDefault="00035F7A" w:rsidP="00035F7A">
      <w:pPr>
        <w:rPr>
          <w:sz w:val="16"/>
        </w:rPr>
      </w:pPr>
      <w:r>
        <w:rPr>
          <w:rStyle w:val="Style13ptBold"/>
        </w:rPr>
        <w:t xml:space="preserve">Banerjee &amp; Bivens, ’22 </w:t>
      </w:r>
      <w:r w:rsidRPr="00BE0DF7">
        <w:rPr>
          <w:rStyle w:val="Style13ptBold"/>
          <w:b w:val="0"/>
          <w:bCs w:val="0"/>
          <w:sz w:val="16"/>
        </w:rPr>
        <w:t xml:space="preserve">(Asha, Economic Analyst at the Economic Policy Institute. Josh, Chief Economics at the Economic Policy Institute. </w:t>
      </w:r>
      <w:r w:rsidRPr="00BE0DF7">
        <w:rPr>
          <w:rStyle w:val="Style13ptBold"/>
          <w:b w:val="0"/>
          <w:bCs w:val="0"/>
          <w:i/>
          <w:iCs/>
          <w:sz w:val="16"/>
        </w:rPr>
        <w:t>Inequality’s drag on aggregate demand</w:t>
      </w:r>
      <w:r w:rsidRPr="00BE0DF7">
        <w:rPr>
          <w:rStyle w:val="Style13ptBold"/>
          <w:b w:val="0"/>
          <w:bCs w:val="0"/>
          <w:sz w:val="16"/>
        </w:rPr>
        <w:t>, EPI, 5-14-22. https://www.epi.org/publication/inequalitys-drag-on-aggregate-demand)//winters</w:t>
      </w:r>
    </w:p>
    <w:p w14:paraId="77D828AD" w14:textId="77777777" w:rsidR="00035F7A" w:rsidRPr="004A430C" w:rsidRDefault="00035F7A" w:rsidP="00035F7A">
      <w:pPr>
        <w:rPr>
          <w:sz w:val="16"/>
        </w:rPr>
      </w:pPr>
      <w:r w:rsidRPr="004A430C">
        <w:rPr>
          <w:sz w:val="16"/>
        </w:rPr>
        <w:t>How inequality affects economic growth</w:t>
      </w:r>
    </w:p>
    <w:p w14:paraId="3A9D7DAB" w14:textId="77777777" w:rsidR="00035F7A" w:rsidRPr="00A02E47" w:rsidRDefault="00035F7A" w:rsidP="00035F7A">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the economy as a whole</w:t>
      </w:r>
      <w:r w:rsidRPr="004A430C">
        <w:rPr>
          <w:sz w:val="16"/>
        </w:rPr>
        <w:t xml:space="preserve">. In addition to </w:t>
      </w:r>
      <w:r w:rsidRPr="00890325">
        <w:rPr>
          <w:rStyle w:val="StyleUnderline"/>
          <w:highlight w:val="cyan"/>
        </w:rPr>
        <w:t>shunting</w:t>
      </w:r>
      <w:r w:rsidRPr="00A02E47">
        <w:rPr>
          <w:rStyle w:val="StyleUnderline"/>
        </w:rPr>
        <w:t xml:space="preserve"> more and more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890325">
        <w:rPr>
          <w:rStyle w:val="StyleUnderline"/>
          <w:highlight w:val="cyan"/>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46EAD6AC" w14:textId="77777777" w:rsidR="00035F7A" w:rsidRPr="004A430C" w:rsidRDefault="00035F7A" w:rsidP="00035F7A">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890325">
        <w:rPr>
          <w:rStyle w:val="StyleUnderline"/>
          <w:highlight w:val="cyan"/>
        </w:rPr>
        <w:t xml:space="preserve">inequality lowered aggregate 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w:t>
      </w:r>
      <w:proofErr w:type="spellStart"/>
      <w:r w:rsidRPr="004A430C">
        <w:rPr>
          <w:sz w:val="16"/>
        </w:rPr>
        <w:t>Cingano</w:t>
      </w:r>
      <w:proofErr w:type="spellEnd"/>
      <w:r w:rsidRPr="004A430C">
        <w:rPr>
          <w:sz w:val="16"/>
        </w:rPr>
        <w:t xml:space="preserve"> (2014), for example, has found that among nations of the </w:t>
      </w:r>
      <w:proofErr w:type="spellStart"/>
      <w:r w:rsidRPr="004A430C">
        <w:rPr>
          <w:sz w:val="16"/>
        </w:rPr>
        <w:t>Organisation</w:t>
      </w:r>
      <w:proofErr w:type="spellEnd"/>
      <w:r w:rsidRPr="004A430C">
        <w:rPr>
          <w:sz w:val="16"/>
        </w:rPr>
        <w:t xml:space="preserve">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w:t>
      </w:r>
      <w:proofErr w:type="spellStart"/>
      <w:r w:rsidRPr="004A430C">
        <w:rPr>
          <w:sz w:val="16"/>
        </w:rPr>
        <w:t>Cingano</w:t>
      </w:r>
      <w:proofErr w:type="spellEnd"/>
      <w:r w:rsidRPr="004A430C">
        <w:rPr>
          <w:sz w:val="16"/>
        </w:rPr>
        <w:t xml:space="preserve"> (2014) finds that </w:t>
      </w:r>
      <w:r w:rsidRPr="00A02E47">
        <w:rPr>
          <w:rStyle w:val="StyleUnderline"/>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w:t>
      </w:r>
      <w:proofErr w:type="spellStart"/>
      <w:r w:rsidRPr="004A430C">
        <w:rPr>
          <w:sz w:val="16"/>
        </w:rPr>
        <w:t>Cingano</w:t>
      </w:r>
      <w:proofErr w:type="spellEnd"/>
      <w:r w:rsidRPr="004A430C">
        <w:rPr>
          <w:sz w:val="16"/>
        </w:rPr>
        <w:t xml:space="preserve"> (2014) concludes that redistribution policies in the tax and transfer system are critical to sustaining growth by making sure the benefits of growth are fairly distributed.</w:t>
      </w:r>
    </w:p>
    <w:p w14:paraId="3A3A5E40" w14:textId="77777777" w:rsidR="00035F7A" w:rsidRPr="004A430C" w:rsidRDefault="00035F7A" w:rsidP="00035F7A">
      <w:pPr>
        <w:rPr>
          <w:sz w:val="16"/>
        </w:rPr>
      </w:pPr>
      <w:r w:rsidRPr="004A430C">
        <w:rPr>
          <w:sz w:val="16"/>
        </w:rPr>
        <w:t>Higher-income households have much higher savings rates</w:t>
      </w:r>
    </w:p>
    <w:p w14:paraId="6C3E87F3" w14:textId="77777777" w:rsidR="00035F7A" w:rsidRPr="00555D92" w:rsidRDefault="00035F7A" w:rsidP="00035F7A">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890325">
        <w:rPr>
          <w:rStyle w:val="StyleUnderline"/>
          <w:highlight w:val="cyan"/>
        </w:rPr>
        <w:t>The result</w:t>
      </w:r>
      <w:r w:rsidRPr="00A02E47">
        <w:rPr>
          <w:rStyle w:val="StyleUnderline"/>
        </w:rPr>
        <w:t xml:space="preserve">ing lower household spending due to income redistribution then, all else equal, </w:t>
      </w:r>
      <w:r w:rsidRPr="00890325">
        <w:rPr>
          <w:rStyle w:val="StyleUnderline"/>
          <w:highlight w:val="cyan"/>
        </w:rPr>
        <w:t>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35F27927" w14:textId="77777777" w:rsidR="00035F7A" w:rsidRPr="004A430C" w:rsidRDefault="00035F7A" w:rsidP="00035F7A">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321E9B05" w14:textId="77777777" w:rsidR="00035F7A" w:rsidRPr="004A430C" w:rsidRDefault="00035F7A" w:rsidP="00035F7A">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5B2DDE17" w14:textId="77777777" w:rsidR="00035F7A" w:rsidRPr="004A430C" w:rsidRDefault="00035F7A" w:rsidP="00035F7A">
      <w:pPr>
        <w:rPr>
          <w:sz w:val="16"/>
        </w:rPr>
      </w:pPr>
      <w:r w:rsidRPr="004A430C">
        <w:rPr>
          <w:sz w:val="16"/>
        </w:rPr>
        <w:t xml:space="preserve">We </w:t>
      </w:r>
      <w:proofErr w:type="gramStart"/>
      <w:r w:rsidRPr="004A430C">
        <w:rPr>
          <w:sz w:val="16"/>
        </w:rPr>
        <w:t>build on</w:t>
      </w:r>
      <w:proofErr w:type="gramEnd"/>
      <w:r w:rsidRPr="004A430C">
        <w:rPr>
          <w:sz w:val="16"/>
        </w:rPr>
        <w:t xml:space="preserve"> Bivens 2017 in one </w:t>
      </w:r>
      <w:proofErr w:type="gramStart"/>
      <w:r w:rsidRPr="004A430C">
        <w:rPr>
          <w:sz w:val="16"/>
        </w:rPr>
        <w:t>key way</w:t>
      </w:r>
      <w:proofErr w:type="gramEnd"/>
      <w:r w:rsidRPr="004A430C">
        <w:rPr>
          <w:sz w:val="16"/>
        </w:rPr>
        <w:t>.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in a given year.</w:t>
      </w:r>
    </w:p>
    <w:p w14:paraId="09ADF8F1" w14:textId="77777777" w:rsidR="00035F7A" w:rsidRPr="004A430C" w:rsidRDefault="00035F7A" w:rsidP="00035F7A">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r w:rsidRPr="004A430C">
        <w:rPr>
          <w:sz w:val="16"/>
        </w:rPr>
        <w:t xml:space="preserve">fairly </w:t>
      </w:r>
      <w:r w:rsidRPr="00555D92">
        <w:rPr>
          <w:rStyle w:val="StyleUnderline"/>
        </w:rPr>
        <w:t>detailed assets and liabilities held by each income grouping</w:t>
      </w:r>
      <w:r w:rsidRPr="004A430C">
        <w:rPr>
          <w:sz w:val="16"/>
        </w:rPr>
        <w:t xml:space="preserve">. We can then </w:t>
      </w:r>
      <w:r w:rsidRPr="00555D92">
        <w:rPr>
          <w:rStyle w:val="StyleUnderline"/>
        </w:rPr>
        <w:t>map this onto the macroeconomic data showing the aggregate net acquisition of these assets and liabilities in a given year.</w:t>
      </w:r>
      <w:r w:rsidRPr="004A430C">
        <w:rPr>
          <w:sz w:val="16"/>
        </w:rPr>
        <w:t xml:space="preserve"> Appendix Table 1 provides the precise mapping between the DFA and the FAUS.</w:t>
      </w:r>
    </w:p>
    <w:p w14:paraId="7233EE32" w14:textId="77777777" w:rsidR="00035F7A" w:rsidRPr="00555D92" w:rsidRDefault="00035F7A" w:rsidP="00035F7A">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4D45DA4A" w14:textId="77777777" w:rsidR="00035F7A" w:rsidRPr="004A430C" w:rsidRDefault="00035F7A" w:rsidP="00035F7A">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0BD438E7" w14:textId="77777777" w:rsidR="00035F7A" w:rsidRPr="004A430C" w:rsidRDefault="00035F7A" w:rsidP="00035F7A">
      <w:pPr>
        <w:rPr>
          <w:sz w:val="16"/>
          <w:szCs w:val="12"/>
        </w:rPr>
      </w:pPr>
      <w:r w:rsidRPr="004A430C">
        <w:rPr>
          <w:sz w:val="16"/>
          <w:szCs w:val="12"/>
        </w:rPr>
        <w:t>Why haven’t most measures of personal savings risen?</w:t>
      </w:r>
    </w:p>
    <w:p w14:paraId="6797BE99" w14:textId="77777777" w:rsidR="00035F7A" w:rsidRPr="004A430C" w:rsidRDefault="00035F7A" w:rsidP="00035F7A">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4377D4C4" w14:textId="77777777" w:rsidR="00035F7A" w:rsidRPr="004A430C" w:rsidRDefault="00035F7A" w:rsidP="00035F7A">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672A2D3B" w14:textId="77777777" w:rsidR="00035F7A" w:rsidRPr="004A430C" w:rsidRDefault="00035F7A" w:rsidP="00035F7A">
      <w:pPr>
        <w:rPr>
          <w:sz w:val="16"/>
          <w:szCs w:val="12"/>
        </w:rPr>
      </w:pPr>
      <w:r w:rsidRPr="004A430C">
        <w:rPr>
          <w:sz w:val="16"/>
          <w:szCs w:val="12"/>
        </w:rPr>
        <w:t xml:space="preserve">First, there are measurement complications that may explain the discordance in the data. For example, for rich households, much of their savings are actually held in the form of retained earnings by the corporations whose stock they own (Bivens 2017; Chen, </w:t>
      </w:r>
      <w:proofErr w:type="spellStart"/>
      <w:r w:rsidRPr="004A430C">
        <w:rPr>
          <w:sz w:val="16"/>
          <w:szCs w:val="12"/>
        </w:rPr>
        <w:t>Karabarbounis</w:t>
      </w:r>
      <w:proofErr w:type="spellEnd"/>
      <w:r w:rsidRPr="004A430C">
        <w:rPr>
          <w:sz w:val="16"/>
          <w:szCs w:val="12"/>
        </w:rPr>
        <w:t>,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58161BF4" w14:textId="77777777" w:rsidR="00035F7A" w:rsidRPr="004A430C" w:rsidRDefault="00035F7A" w:rsidP="00035F7A">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633B5294" w14:textId="77777777" w:rsidR="00035F7A" w:rsidRPr="004A430C" w:rsidRDefault="00035F7A" w:rsidP="00035F7A">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75DBEA07" w14:textId="77777777" w:rsidR="00035F7A" w:rsidRPr="004A430C" w:rsidRDefault="00035F7A" w:rsidP="00035F7A">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10AE0ED3" w14:textId="77777777" w:rsidR="00035F7A" w:rsidRPr="00555D92" w:rsidRDefault="00035F7A" w:rsidP="00035F7A">
      <w:pPr>
        <w:rPr>
          <w:rStyle w:val="StyleUnderline"/>
        </w:rPr>
      </w:pPr>
      <w:r w:rsidRPr="00555D92">
        <w:rPr>
          <w:rStyle w:val="StyleUnderline"/>
        </w:rPr>
        <w:t>The redistribution of income toward higher-saving households translates into slowed spending economywide</w:t>
      </w:r>
    </w:p>
    <w:p w14:paraId="007B66EF" w14:textId="77777777" w:rsidR="00035F7A" w:rsidRPr="004A430C" w:rsidRDefault="00035F7A" w:rsidP="00035F7A">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 consumption 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19288DBB" w14:textId="77777777" w:rsidR="00035F7A" w:rsidRPr="004A430C" w:rsidRDefault="00035F7A" w:rsidP="00035F7A">
      <w:pPr>
        <w:rPr>
          <w:sz w:val="16"/>
        </w:rPr>
      </w:pPr>
      <w:r w:rsidRPr="004A430C">
        <w:rPr>
          <w:sz w:val="16"/>
        </w:rPr>
        <w:t>[FIGURE E OMMITTED]</w:t>
      </w:r>
    </w:p>
    <w:p w14:paraId="43D20D89" w14:textId="77777777" w:rsidR="00035F7A" w:rsidRPr="004A430C" w:rsidRDefault="00035F7A" w:rsidP="00035F7A">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 overall 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6C5E1480" w14:textId="77777777" w:rsidR="00035F7A" w:rsidRDefault="00035F7A" w:rsidP="00035F7A">
      <w:pPr>
        <w:rPr>
          <w:rStyle w:val="Emphasis"/>
        </w:rPr>
      </w:pPr>
      <w:r w:rsidRPr="004A430C">
        <w:rPr>
          <w:sz w:val="16"/>
        </w:rPr>
        <w:t xml:space="preserve">To put a raw dollar figure on this drag, </w:t>
      </w:r>
      <w:r w:rsidRPr="00890325">
        <w:rPr>
          <w:rStyle w:val="StyleUnderline"/>
          <w:highlight w:val="cyan"/>
        </w:rPr>
        <w:t>imagine policymakers wanted to undo this drag through a fiscal stimulus</w:t>
      </w:r>
      <w:r w:rsidRPr="00555D92">
        <w:rPr>
          <w:rStyle w:val="StyleUnderline"/>
        </w:rPr>
        <w:t xml:space="preserve">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$300 billion, and it would have to recur each year.</w:t>
      </w:r>
    </w:p>
    <w:p w14:paraId="70455ED8" w14:textId="77777777" w:rsidR="00035F7A" w:rsidRDefault="00035F7A" w:rsidP="00035F7A">
      <w:pPr>
        <w:rPr>
          <w:rStyle w:val="Emphasis"/>
        </w:rPr>
      </w:pPr>
    </w:p>
    <w:p w14:paraId="3054777C" w14:textId="77777777" w:rsidR="00035F7A" w:rsidRDefault="00035F7A" w:rsidP="00035F7A">
      <w:pPr>
        <w:rPr>
          <w:rStyle w:val="Emphasis"/>
        </w:rPr>
      </w:pPr>
    </w:p>
    <w:p w14:paraId="3378A2FE" w14:textId="77777777" w:rsidR="00035F7A" w:rsidRPr="00BD6F06" w:rsidRDefault="00035F7A" w:rsidP="00035F7A">
      <w:pPr>
        <w:pStyle w:val="Heading4"/>
      </w:pPr>
      <w:bookmarkStart w:id="2" w:name="_Hlk200896686"/>
      <w:r>
        <w:t xml:space="preserve">U.S. </w:t>
      </w:r>
      <w:r>
        <w:rPr>
          <w:u w:val="single"/>
        </w:rPr>
        <w:t>decline</w:t>
      </w:r>
      <w:r>
        <w:t xml:space="preserve"> spills over </w:t>
      </w:r>
      <w:r w:rsidRPr="00BD6F06">
        <w:rPr>
          <w:u w:val="single"/>
        </w:rPr>
        <w:t>globally</w:t>
      </w:r>
    </w:p>
    <w:p w14:paraId="3611C709" w14:textId="77777777" w:rsidR="00035F7A" w:rsidRDefault="00035F7A" w:rsidP="00035F7A">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 xml:space="preserve">Franziska </w:t>
      </w:r>
      <w:proofErr w:type="spellStart"/>
      <w:r w:rsidRPr="00D07EDE">
        <w:t>Ohnsorge</w:t>
      </w:r>
      <w:proofErr w:type="spellEnd"/>
      <w:r w:rsidRPr="00D07EDE">
        <w:t xml:space="preserv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 xml:space="preserve">Marc </w:t>
      </w:r>
      <w:proofErr w:type="gramStart"/>
      <w:r w:rsidRPr="00D07EDE">
        <w:t>Stocker  Csilla</w:t>
      </w:r>
      <w:proofErr w:type="gramEnd"/>
      <w:r w:rsidRPr="00D07EDE">
        <w:t xml:space="preserve"> </w:t>
      </w:r>
      <w:proofErr w:type="gramStart"/>
      <w:r w:rsidRPr="00D07EDE">
        <w:t>Lakatos  Franziska</w:t>
      </w:r>
      <w:proofErr w:type="gramEnd"/>
      <w:r w:rsidRPr="00D07EDE">
        <w:t xml:space="preserve"> </w:t>
      </w:r>
      <w:proofErr w:type="spellStart"/>
      <w:proofErr w:type="gramStart"/>
      <w:r w:rsidRPr="00D07EDE">
        <w:t>Ohnsorge</w:t>
      </w:r>
      <w:proofErr w:type="spellEnd"/>
      <w:r w:rsidRPr="00D07EDE">
        <w:t xml:space="preserve">  M.</w:t>
      </w:r>
      <w:proofErr w:type="gramEnd"/>
      <w:r w:rsidRPr="00D07EDE">
        <w:t xml:space="preserve"> Ayhan Kose</w:t>
      </w:r>
      <w:r>
        <w:t xml:space="preserve">. </w:t>
      </w:r>
      <w:r w:rsidRPr="00D07EDE">
        <w:t>Understanding the global role of the US economy," CEPR, 2-27-2017, https://cepr.org/voxeu/columns/understanding-global-role-us-economy, accessed 6-15-2023 WMK</w:t>
      </w:r>
    </w:p>
    <w:p w14:paraId="630D7929" w14:textId="77777777" w:rsidR="00035F7A" w:rsidRPr="00124912" w:rsidRDefault="00035F7A" w:rsidP="00035F7A">
      <w:pPr>
        <w:rPr>
          <w:sz w:val="16"/>
        </w:rPr>
      </w:pPr>
      <w:r w:rsidRPr="00124912">
        <w:rPr>
          <w:rStyle w:val="StyleUnderline"/>
        </w:rPr>
        <w:t>Because of its size and interconnectedness</w:t>
      </w:r>
      <w:r w:rsidRPr="00124912">
        <w:rPr>
          <w:sz w:val="16"/>
        </w:rPr>
        <w:t xml:space="preserve">, </w:t>
      </w:r>
      <w:r w:rsidRPr="00890325">
        <w:rPr>
          <w:rStyle w:val="Emphasis"/>
          <w:highlight w:val="cyan"/>
        </w:rPr>
        <w:t>developments in the US economy</w:t>
      </w:r>
      <w:r w:rsidRPr="00124912">
        <w:rPr>
          <w:rStyle w:val="Emphasis"/>
        </w:rPr>
        <w:t xml:space="preserve"> are </w:t>
      </w:r>
      <w:r w:rsidRPr="00890325">
        <w:rPr>
          <w:rStyle w:val="Emphasis"/>
          <w:highlight w:val="cyan"/>
        </w:rPr>
        <w:t>bound to have</w:t>
      </w:r>
      <w:r w:rsidRPr="00124912">
        <w:rPr>
          <w:rStyle w:val="Emphasis"/>
        </w:rPr>
        <w:t xml:space="preserve"> </w:t>
      </w:r>
      <w:r w:rsidRPr="00890325">
        <w:rPr>
          <w:rStyle w:val="Emphasis"/>
          <w:highlight w:val="cyan"/>
        </w:rPr>
        <w:t>important effects</w:t>
      </w:r>
      <w:r w:rsidRPr="00124912">
        <w:rPr>
          <w:rStyle w:val="Emphasis"/>
        </w:rPr>
        <w:t xml:space="preserve"> around the world.</w:t>
      </w:r>
      <w:r w:rsidRPr="00124912">
        <w:rPr>
          <w:sz w:val="16"/>
        </w:rPr>
        <w:t xml:space="preserve"> </w:t>
      </w:r>
      <w:r w:rsidRPr="00890325">
        <w:rPr>
          <w:rStyle w:val="StyleUnderline"/>
          <w:highlight w:val="cyan"/>
        </w:rPr>
        <w:t xml:space="preserve">The US has the world’s </w:t>
      </w:r>
      <w:r w:rsidRPr="00FF1C30">
        <w:rPr>
          <w:rStyle w:val="Emphasis"/>
        </w:rPr>
        <w:t>single</w:t>
      </w:r>
      <w:r w:rsidRPr="00890325">
        <w:rPr>
          <w:rStyle w:val="Emphasis"/>
          <w:highlight w:val="cyan"/>
        </w:rPr>
        <w:t xml:space="preserve"> largest economy</w:t>
      </w:r>
      <w:r w:rsidRPr="00124912">
        <w:rPr>
          <w:sz w:val="16"/>
        </w:rPr>
        <w:t xml:space="preserve">, </w:t>
      </w:r>
      <w:r w:rsidRPr="00890325">
        <w:rPr>
          <w:rStyle w:val="StyleUnderline"/>
          <w:highlight w:val="cyan"/>
        </w:rPr>
        <w:t>accounting f</w:t>
      </w:r>
      <w:r w:rsidRPr="00124912">
        <w:rPr>
          <w:rStyle w:val="StyleUnderline"/>
        </w:rPr>
        <w:t xml:space="preserve">or almost a </w:t>
      </w:r>
      <w:r w:rsidRPr="00890325">
        <w:rPr>
          <w:rStyle w:val="StyleUnderline"/>
          <w:highlight w:val="cyan"/>
        </w:rPr>
        <w:t>quarter of global GDP</w:t>
      </w:r>
      <w:r w:rsidRPr="00124912">
        <w:rPr>
          <w:sz w:val="16"/>
        </w:rPr>
        <w:t xml:space="preserve"> (at market exchange rates), </w:t>
      </w:r>
      <w:r w:rsidRPr="00124912">
        <w:rPr>
          <w:rStyle w:val="StyleUnderline"/>
        </w:rPr>
        <w:t xml:space="preserve">one-fifth of global FDI, and more than a third of stock market </w:t>
      </w:r>
      <w:proofErr w:type="spellStart"/>
      <w:r w:rsidRPr="00124912">
        <w:rPr>
          <w:rStyle w:val="StyleUnderline"/>
        </w:rPr>
        <w:t>capitalisation</w:t>
      </w:r>
      <w:proofErr w:type="spellEnd"/>
      <w:r w:rsidRPr="00124912">
        <w:rPr>
          <w:sz w:val="16"/>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r>
        <w:rPr>
          <w:rFonts w:hint="eastAsia"/>
          <w:sz w:val="16"/>
        </w:rPr>
        <w:t xml:space="preserve"> </w:t>
      </w:r>
      <w:r w:rsidRPr="00124912">
        <w:rPr>
          <w:sz w:val="16"/>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124912">
        <w:rPr>
          <w:sz w:val="16"/>
        </w:rPr>
        <w:t>capitalisation</w:t>
      </w:r>
      <w:proofErr w:type="spellEnd"/>
      <w:r w:rsidRPr="00124912">
        <w:rPr>
          <w:sz w:val="16"/>
        </w:rPr>
        <w:t>. Recent studies have examined the importance of global growth for the US economy (Shambaugh 2016), the global impact of changes in US monetary policy (Rey 2013), or the global effect of changing US trade policies (Furman et al. 2017, Crowley et al. 2017).</w:t>
      </w:r>
      <w:r>
        <w:rPr>
          <w:rFonts w:hint="eastAsia"/>
          <w:sz w:val="16"/>
        </w:rPr>
        <w:t xml:space="preserve"> </w:t>
      </w:r>
      <w:r w:rsidRPr="00124912">
        <w:rPr>
          <w:sz w:val="16"/>
        </w:rPr>
        <w:t>It is likely that there will be shifts in US growth, monetary and fiscal policies, as well as uncertainty in US financial markets. What will be the global spillovers? Our recent work (Kose et al. 2017) attempts to answer these questions: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124912">
        <w:rPr>
          <w:sz w:val="16"/>
        </w:rPr>
        <w:t>How large are global spillovers from US growth and policy shocks?</w:t>
      </w:r>
      <w:r>
        <w:rPr>
          <w:rFonts w:hint="eastAsia"/>
          <w:sz w:val="16"/>
        </w:rPr>
        <w:t xml:space="preserve"> </w:t>
      </w:r>
      <w:r w:rsidRPr="00124912">
        <w:rPr>
          <w:sz w:val="16"/>
        </w:rPr>
        <w:t>How important is the global economy for the US?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890325">
        <w:rPr>
          <w:rStyle w:val="StyleUnderline"/>
          <w:highlight w:val="cyan"/>
        </w:rPr>
        <w:t>Business cycles</w:t>
      </w:r>
      <w:r w:rsidRPr="00124912">
        <w:rPr>
          <w:rStyle w:val="StyleUnderline"/>
        </w:rPr>
        <w:t xml:space="preserve"> </w:t>
      </w:r>
      <w:r w:rsidRPr="00890325">
        <w:rPr>
          <w:rStyle w:val="StyleUnderline"/>
          <w:highlight w:val="cyan"/>
        </w:rPr>
        <w:t>in the US,</w:t>
      </w:r>
      <w:r w:rsidRPr="00890325">
        <w:rPr>
          <w:sz w:val="16"/>
          <w:highlight w:val="cyan"/>
        </w:rPr>
        <w:t xml:space="preserve"> </w:t>
      </w:r>
      <w:r w:rsidRPr="00890325">
        <w:rPr>
          <w:rStyle w:val="Emphasis"/>
          <w:highlight w:val="cyan"/>
        </w:rPr>
        <w:t>other advanced economies</w:t>
      </w:r>
      <w:r w:rsidRPr="00124912">
        <w:rPr>
          <w:sz w:val="16"/>
        </w:rPr>
        <w:t xml:space="preserve"> (AEs), </w:t>
      </w:r>
      <w:r w:rsidRPr="00890325">
        <w:rPr>
          <w:rStyle w:val="StyleUnderline"/>
          <w:highlight w:val="cyan"/>
        </w:rPr>
        <w:t>and</w:t>
      </w:r>
      <w:r w:rsidRPr="00890325">
        <w:rPr>
          <w:sz w:val="16"/>
          <w:highlight w:val="cyan"/>
        </w:rPr>
        <w:t xml:space="preserve"> </w:t>
      </w:r>
      <w:r w:rsidRPr="00890325">
        <w:rPr>
          <w:rStyle w:val="Emphasis"/>
          <w:highlight w:val="cyan"/>
        </w:rPr>
        <w:t>emerging market</w:t>
      </w:r>
      <w:r w:rsidRPr="00124912">
        <w:rPr>
          <w:rStyle w:val="Emphasis"/>
        </w:rPr>
        <w:t xml:space="preserve"> and developing </w:t>
      </w:r>
      <w:r w:rsidRPr="00890325">
        <w:rPr>
          <w:rStyle w:val="Emphasis"/>
          <w:highlight w:val="cyan"/>
        </w:rPr>
        <w:t>economies</w:t>
      </w:r>
      <w:r w:rsidRPr="00124912">
        <w:rPr>
          <w:sz w:val="16"/>
        </w:rPr>
        <w:t xml:space="preserve"> (EMDEs) </w:t>
      </w:r>
      <w:r w:rsidRPr="00890325">
        <w:rPr>
          <w:rStyle w:val="StyleUnderline"/>
          <w:highlight w:val="cyan"/>
        </w:rPr>
        <w:t xml:space="preserve">have been </w:t>
      </w:r>
      <w:r w:rsidRPr="00890325">
        <w:rPr>
          <w:rStyle w:val="Emphasis"/>
          <w:highlight w:val="cyan"/>
        </w:rPr>
        <w:t>highly synchronous</w:t>
      </w:r>
      <w:r w:rsidRPr="00124912">
        <w:rPr>
          <w:sz w:val="16"/>
        </w:rPr>
        <w:t xml:space="preserve"> (Figure 1.A). </w:t>
      </w:r>
      <w:r w:rsidRPr="00124912">
        <w:rPr>
          <w:rStyle w:val="StyleUnderline"/>
        </w:rPr>
        <w:t>This</w:t>
      </w:r>
      <w:r w:rsidRPr="00124912">
        <w:rPr>
          <w:sz w:val="16"/>
        </w:rPr>
        <w:t xml:space="preserve"> </w:t>
      </w:r>
      <w:r w:rsidRPr="00124912">
        <w:rPr>
          <w:rStyle w:val="StyleUnderline"/>
        </w:rPr>
        <w:t xml:space="preserve">partly </w:t>
      </w:r>
      <w:r w:rsidRPr="00890325">
        <w:rPr>
          <w:rStyle w:val="StyleUnderline"/>
          <w:highlight w:val="cyan"/>
        </w:rPr>
        <w:t>reflects</w:t>
      </w:r>
      <w:r w:rsidRPr="00124912">
        <w:rPr>
          <w:rStyle w:val="StyleUnderline"/>
        </w:rPr>
        <w:t xml:space="preserve"> </w:t>
      </w:r>
      <w:r w:rsidRPr="00890325">
        <w:rPr>
          <w:rStyle w:val="StyleUnderline"/>
          <w:highlight w:val="cyan"/>
        </w:rPr>
        <w:t>the strength of</w:t>
      </w:r>
      <w:r w:rsidRPr="00124912">
        <w:rPr>
          <w:rStyle w:val="StyleUnderline"/>
        </w:rPr>
        <w:t xml:space="preserve"> global trade and </w:t>
      </w:r>
      <w:r w:rsidRPr="00890325">
        <w:rPr>
          <w:rStyle w:val="Emphasis"/>
          <w:highlight w:val="cyan"/>
        </w:rPr>
        <w:t>financial linkages of the US economy</w:t>
      </w:r>
      <w:r w:rsidRPr="00124912">
        <w:rPr>
          <w:rStyle w:val="Emphasis"/>
        </w:rPr>
        <w:t xml:space="preserve"> </w:t>
      </w:r>
      <w:r w:rsidRPr="00890325">
        <w:rPr>
          <w:rStyle w:val="Emphasis"/>
          <w:highlight w:val="cyan"/>
        </w:rPr>
        <w:t>with the</w:t>
      </w:r>
      <w:r w:rsidRPr="00124912">
        <w:rPr>
          <w:rStyle w:val="Emphasis"/>
        </w:rPr>
        <w:t xml:space="preserve"> rest of the </w:t>
      </w:r>
      <w:r w:rsidRPr="00890325">
        <w:rPr>
          <w:rStyle w:val="Emphasis"/>
          <w:highlight w:val="cyan"/>
        </w:rPr>
        <w:t>world</w:t>
      </w:r>
      <w:r w:rsidRPr="00124912">
        <w:rPr>
          <w:sz w:val="16"/>
        </w:rPr>
        <w:t>,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r>
        <w:rPr>
          <w:rFonts w:hint="eastAsia"/>
          <w:sz w:val="16"/>
        </w:rPr>
        <w:t xml:space="preserve"> </w:t>
      </w:r>
      <w:r w:rsidRPr="00124912">
        <w:rPr>
          <w:rStyle w:val="StyleUnderline"/>
        </w:rPr>
        <w:t xml:space="preserve">Other countries tend to be in the same business cycle phase as the US roughly </w:t>
      </w:r>
      <w:r w:rsidRPr="00124912">
        <w:rPr>
          <w:rStyle w:val="Emphasis"/>
        </w:rPr>
        <w:t>80% of the time</w:t>
      </w:r>
      <w:r w:rsidRPr="00124912">
        <w:rPr>
          <w:sz w:val="16"/>
        </w:rPr>
        <w:t xml:space="preserve"> (Figure 1.B). The degree of </w:t>
      </w:r>
      <w:proofErr w:type="spellStart"/>
      <w:r w:rsidRPr="00124912">
        <w:rPr>
          <w:sz w:val="16"/>
        </w:rPr>
        <w:t>synchronisation</w:t>
      </w:r>
      <w:proofErr w:type="spellEnd"/>
      <w:r w:rsidRPr="00124912">
        <w:rPr>
          <w:sz w:val="16"/>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890325">
        <w:rPr>
          <w:rStyle w:val="StyleUnderline"/>
          <w:highlight w:val="cyan"/>
        </w:rPr>
        <w:t>recent research indicates</w:t>
      </w:r>
      <w:r w:rsidRPr="00124912">
        <w:rPr>
          <w:rStyle w:val="StyleUnderline"/>
        </w:rPr>
        <w:t xml:space="preserve"> that the </w:t>
      </w:r>
      <w:r w:rsidRPr="00890325">
        <w:rPr>
          <w:rStyle w:val="StyleUnderline"/>
          <w:highlight w:val="cyan"/>
        </w:rPr>
        <w:t>US</w:t>
      </w:r>
      <w:r w:rsidRPr="00124912">
        <w:rPr>
          <w:rStyle w:val="StyleUnderline"/>
        </w:rPr>
        <w:t xml:space="preserve"> appears to </w:t>
      </w:r>
      <w:r w:rsidRPr="00890325">
        <w:rPr>
          <w:rStyle w:val="Emphasis"/>
          <w:sz w:val="28"/>
          <w:szCs w:val="28"/>
          <w:highlight w:val="cyan"/>
        </w:rPr>
        <w:t>influence the timing and duration of recessions</w:t>
      </w:r>
      <w:r w:rsidRPr="00124912">
        <w:rPr>
          <w:sz w:val="16"/>
        </w:rPr>
        <w:t xml:space="preserve"> in many major economies (Francis et al. 2015).</w:t>
      </w:r>
      <w:r>
        <w:rPr>
          <w:rFonts w:hint="eastAsia"/>
          <w:sz w:val="16"/>
        </w:rPr>
        <w:t xml:space="preserve"> </w:t>
      </w:r>
      <w:r w:rsidRPr="00124912">
        <w:rPr>
          <w:sz w:val="16"/>
        </w:rPr>
        <w:t>How large are global spillovers from US growth and policy shocks?</w:t>
      </w:r>
      <w:r>
        <w:rPr>
          <w:rFonts w:hint="eastAsia"/>
          <w:sz w:val="16"/>
        </w:rPr>
        <w:t xml:space="preserve"> </w:t>
      </w:r>
      <w:r w:rsidRPr="00F349E5">
        <w:rPr>
          <w:rStyle w:val="StyleUnderline"/>
        </w:rPr>
        <w:t>A surge in US growth</w:t>
      </w:r>
      <w:r w:rsidRPr="00F349E5">
        <w:rPr>
          <w:sz w:val="16"/>
        </w:rPr>
        <w:t xml:space="preserve"> – whether due to expansionary fiscal policies or other reasons – </w:t>
      </w:r>
      <w:r w:rsidRPr="00F349E5">
        <w:rPr>
          <w:rStyle w:val="Emphasis"/>
        </w:rPr>
        <w:t xml:space="preserve">could provide a significant boost to the global economy. </w:t>
      </w:r>
      <w:r w:rsidRPr="00564F00">
        <w:rPr>
          <w:rStyle w:val="StyleUnderline"/>
        </w:rPr>
        <w:t>Shocks to the US economy</w:t>
      </w:r>
      <w:r w:rsidRPr="00564F00">
        <w:rPr>
          <w:sz w:val="16"/>
        </w:rPr>
        <w:t xml:space="preserve"> </w:t>
      </w:r>
      <w:r w:rsidRPr="00564F00">
        <w:rPr>
          <w:rStyle w:val="Emphasis"/>
        </w:rPr>
        <w:t>transmit to the rest of the world</w:t>
      </w:r>
      <w:r w:rsidRPr="00124912">
        <w:rPr>
          <w:sz w:val="16"/>
        </w:rPr>
        <w:t xml:space="preserve"> through three main channels.</w:t>
      </w:r>
      <w:r>
        <w:rPr>
          <w:rFonts w:hint="eastAsia"/>
          <w:sz w:val="16"/>
        </w:rPr>
        <w:t xml:space="preserve"> </w:t>
      </w:r>
      <w:r w:rsidRPr="00124912">
        <w:rPr>
          <w:rStyle w:val="StyleUnderline"/>
        </w:rPr>
        <w:t>An acceleration in US activity can lift growth in trading partners</w:t>
      </w:r>
      <w:r w:rsidRPr="00124912">
        <w:rPr>
          <w:sz w:val="16"/>
        </w:rPr>
        <w:t xml:space="preserve"> directly through an increase in import demand, and indirectly by strengthening productivity spillovers embedded in trade.</w:t>
      </w:r>
      <w:r>
        <w:rPr>
          <w:rFonts w:hint="eastAsia"/>
          <w:sz w:val="16"/>
        </w:rPr>
        <w:t xml:space="preserve"> </w:t>
      </w:r>
      <w:r w:rsidRPr="00124912">
        <w:rPr>
          <w:rStyle w:val="StyleUnderline"/>
        </w:rPr>
        <w:t xml:space="preserve">Financial market </w:t>
      </w:r>
      <w:r w:rsidRPr="00890325">
        <w:rPr>
          <w:rStyle w:val="StyleUnderline"/>
          <w:highlight w:val="cyan"/>
        </w:rPr>
        <w:t>developments</w:t>
      </w:r>
      <w:r w:rsidRPr="00124912">
        <w:rPr>
          <w:rStyle w:val="StyleUnderline"/>
        </w:rPr>
        <w:t xml:space="preserve"> in the US </w:t>
      </w:r>
      <w:r w:rsidRPr="00890325">
        <w:rPr>
          <w:rStyle w:val="StyleUnderline"/>
          <w:highlight w:val="cyan"/>
        </w:rPr>
        <w:t xml:space="preserve">may </w:t>
      </w:r>
      <w:r w:rsidRPr="00890325">
        <w:rPr>
          <w:rStyle w:val="Emphasis"/>
          <w:highlight w:val="cyan"/>
        </w:rPr>
        <w:t>have</w:t>
      </w:r>
      <w:r w:rsidRPr="00124912">
        <w:rPr>
          <w:rStyle w:val="Emphasis"/>
        </w:rPr>
        <w:t xml:space="preserve"> even </w:t>
      </w:r>
      <w:r w:rsidRPr="00890325">
        <w:rPr>
          <w:rStyle w:val="Emphasis"/>
          <w:highlight w:val="cyan"/>
        </w:rPr>
        <w:t>wider global implications</w:t>
      </w:r>
      <w:r w:rsidRPr="00124912">
        <w:rPr>
          <w:sz w:val="16"/>
        </w:rPr>
        <w:t xml:space="preserve">. US bond and equity markets are the largest and most liquid in the world and </w:t>
      </w:r>
      <w:r w:rsidRPr="00890325">
        <w:rPr>
          <w:rStyle w:val="StyleUnderline"/>
          <w:highlight w:val="cyan"/>
        </w:rPr>
        <w:t>the US dollar</w:t>
      </w:r>
      <w:r w:rsidRPr="00124912">
        <w:rPr>
          <w:rStyle w:val="StyleUnderline"/>
        </w:rPr>
        <w:t xml:space="preserve"> is the currency </w:t>
      </w:r>
      <w:r w:rsidRPr="00890325">
        <w:rPr>
          <w:rStyle w:val="Emphasis"/>
          <w:highlight w:val="cyan"/>
        </w:rPr>
        <w:t>mostly widely used i</w:t>
      </w:r>
      <w:r w:rsidRPr="00124912">
        <w:rPr>
          <w:rStyle w:val="Emphasis"/>
        </w:rPr>
        <w:t xml:space="preserve">n trade and </w:t>
      </w:r>
      <w:r w:rsidRPr="00890325">
        <w:rPr>
          <w:rStyle w:val="Emphasis"/>
          <w:highlight w:val="cyan"/>
        </w:rPr>
        <w:t>financial transactions</w:t>
      </w:r>
      <w:r w:rsidRPr="00124912">
        <w:rPr>
          <w:sz w:val="16"/>
        </w:rPr>
        <w:t>. This makes US monetary policy and investor confidence important drivers of global financial conditions (Arteta et al. 2015, IMF2015).</w:t>
      </w:r>
      <w:r>
        <w:rPr>
          <w:rFonts w:hint="eastAsia"/>
          <w:sz w:val="16"/>
        </w:rPr>
        <w:t xml:space="preserve"> </w:t>
      </w:r>
      <w:r w:rsidRPr="00890325">
        <w:rPr>
          <w:rStyle w:val="StyleUnderline"/>
          <w:highlight w:val="cyan"/>
        </w:rPr>
        <w:t>Given</w:t>
      </w:r>
      <w:r w:rsidRPr="00124912">
        <w:rPr>
          <w:rStyle w:val="StyleUnderline"/>
        </w:rPr>
        <w:t xml:space="preserve"> its </w:t>
      </w:r>
      <w:r w:rsidRPr="00890325">
        <w:rPr>
          <w:rStyle w:val="StyleUnderline"/>
          <w:highlight w:val="cyan"/>
        </w:rPr>
        <w:t>role in global commodity</w:t>
      </w:r>
      <w:r w:rsidRPr="00124912">
        <w:rPr>
          <w:rStyle w:val="StyleUnderline"/>
        </w:rPr>
        <w:t xml:space="preserve"> markets</w:t>
      </w:r>
      <w:r w:rsidRPr="00124912">
        <w:rPr>
          <w:sz w:val="16"/>
        </w:rPr>
        <w:t xml:space="preserve"> (the US is both the world’s largest gas and oil consumer and producer), </w:t>
      </w:r>
      <w:r w:rsidRPr="00890325">
        <w:rPr>
          <w:rStyle w:val="Emphasis"/>
          <w:highlight w:val="cyan"/>
        </w:rPr>
        <w:t>changes</w:t>
      </w:r>
      <w:r w:rsidRPr="00124912">
        <w:rPr>
          <w:rStyle w:val="Emphasis"/>
        </w:rPr>
        <w:t xml:space="preserve"> </w:t>
      </w:r>
      <w:r w:rsidRPr="00890325">
        <w:rPr>
          <w:rStyle w:val="Emphasis"/>
          <w:highlight w:val="cyan"/>
        </w:rPr>
        <w:t xml:space="preserve">in US growth </w:t>
      </w:r>
      <w:r w:rsidRPr="00F349E5">
        <w:rPr>
          <w:rStyle w:val="Emphasis"/>
        </w:rPr>
        <w:t>prospects</w:t>
      </w:r>
      <w:r w:rsidRPr="00124912">
        <w:rPr>
          <w:rStyle w:val="Emphasis"/>
        </w:rPr>
        <w:t xml:space="preserve"> can </w:t>
      </w:r>
      <w:r w:rsidRPr="00890325">
        <w:rPr>
          <w:rStyle w:val="Emphasis"/>
          <w:highlight w:val="cyan"/>
        </w:rPr>
        <w:t>affect</w:t>
      </w:r>
      <w:r w:rsidRPr="00124912">
        <w:rPr>
          <w:rStyle w:val="Emphasis"/>
        </w:rPr>
        <w:t xml:space="preserve"> </w:t>
      </w:r>
      <w:r w:rsidRPr="00890325">
        <w:rPr>
          <w:rStyle w:val="Emphasis"/>
          <w:highlight w:val="cyan"/>
        </w:rPr>
        <w:t>global</w:t>
      </w:r>
      <w:r w:rsidRPr="00124912">
        <w:rPr>
          <w:rStyle w:val="Emphasis"/>
        </w:rPr>
        <w:t xml:space="preserve"> commodity </w:t>
      </w:r>
      <w:r w:rsidRPr="00890325">
        <w:rPr>
          <w:rStyle w:val="Emphasis"/>
          <w:highlight w:val="cyan"/>
        </w:rPr>
        <w:t>prices</w:t>
      </w:r>
      <w:r w:rsidRPr="00124912">
        <w:rPr>
          <w:rStyle w:val="Emphasis"/>
        </w:rPr>
        <w:t xml:space="preserve">. </w:t>
      </w:r>
      <w:r w:rsidRPr="00124912">
        <w:rPr>
          <w:sz w:val="16"/>
        </w:rPr>
        <w:t>This affects activity, fiscal and balance of payment developments in commodity exporters.</w:t>
      </w:r>
    </w:p>
    <w:p w14:paraId="16EE1262" w14:textId="77777777" w:rsidR="00035F7A" w:rsidRDefault="00035F7A" w:rsidP="00035F7A">
      <w:pPr>
        <w:rPr>
          <w:rFonts w:asciiTheme="minorHAnsi" w:hAnsiTheme="minorHAnsi" w:cstheme="minorHAnsi"/>
          <w:sz w:val="16"/>
        </w:rPr>
      </w:pPr>
    </w:p>
    <w:p w14:paraId="4643F013" w14:textId="77777777" w:rsidR="00035F7A" w:rsidRDefault="00035F7A" w:rsidP="00035F7A">
      <w:pPr>
        <w:rPr>
          <w:rFonts w:asciiTheme="minorHAnsi" w:hAnsiTheme="minorHAnsi" w:cstheme="minorHAnsi"/>
          <w:sz w:val="16"/>
        </w:rPr>
      </w:pPr>
    </w:p>
    <w:bookmarkEnd w:id="2"/>
    <w:p w14:paraId="375DE4C4" w14:textId="70C398BC" w:rsidR="00035F7A" w:rsidRDefault="00035F7A" w:rsidP="00035F7A">
      <w:pPr>
        <w:pStyle w:val="Heading4"/>
      </w:pPr>
      <w:r>
        <w:t xml:space="preserve">Slow growth causes </w:t>
      </w:r>
      <w:r w:rsidRPr="00E41EC8">
        <w:rPr>
          <w:u w:val="single"/>
        </w:rPr>
        <w:t>world war three</w:t>
      </w:r>
    </w:p>
    <w:p w14:paraId="281E0135" w14:textId="77777777" w:rsidR="00035F7A" w:rsidRPr="003A698F" w:rsidRDefault="00035F7A" w:rsidP="00035F7A">
      <w:proofErr w:type="spellStart"/>
      <w:r w:rsidRPr="005F06F6">
        <w:rPr>
          <w:rStyle w:val="Style13ptBold"/>
        </w:rPr>
        <w:t>Weidokal</w:t>
      </w:r>
      <w:proofErr w:type="spellEnd"/>
      <w:r w:rsidRPr="005F06F6">
        <w:rPr>
          <w:rStyle w:val="Style13ptBold"/>
        </w:rPr>
        <w:t xml:space="preserve">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2221051B" w14:textId="77777777" w:rsidR="00035F7A" w:rsidRPr="005304C5" w:rsidRDefault="00035F7A" w:rsidP="00035F7A">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67CD8EC9" w14:textId="77777777" w:rsidR="00035F7A" w:rsidRPr="005304C5" w:rsidRDefault="00035F7A" w:rsidP="00035F7A">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a</w:t>
      </w:r>
      <w:r w:rsidRPr="005304C5">
        <w:rPr>
          <w:rStyle w:val="StyleUnderline"/>
        </w:rPr>
        <w:t xml:space="preserve"> large number of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53EB94C7" w14:textId="77777777" w:rsidR="00035F7A" w:rsidRPr="00B32FB9" w:rsidRDefault="00035F7A" w:rsidP="00035F7A">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economic factors</w:t>
      </w:r>
      <w:r w:rsidRPr="005304C5">
        <w:rPr>
          <w:sz w:val="16"/>
        </w:rPr>
        <w:t>, but would also have a major impact on the economies of the combatants, as well as on the global economy as a whole.</w:t>
      </w:r>
    </w:p>
    <w:p w14:paraId="0FB77561" w14:textId="77777777" w:rsidR="00035F7A" w:rsidRDefault="00035F7A" w:rsidP="00035F7A">
      <w:pPr>
        <w:rPr>
          <w:rFonts w:asciiTheme="minorHAnsi" w:hAnsiTheme="minorHAnsi" w:cstheme="minorHAnsi"/>
          <w:sz w:val="16"/>
        </w:rPr>
      </w:pPr>
    </w:p>
    <w:p w14:paraId="0C1ED0F9" w14:textId="77777777" w:rsidR="00035F7A" w:rsidRDefault="00035F7A" w:rsidP="00035F7A">
      <w:pPr>
        <w:pStyle w:val="Heading4"/>
      </w:pPr>
      <w:bookmarkStart w:id="3" w:name="_Hlk200904875"/>
      <w:r>
        <w:t>Decreased bargaining power is at the root of slow growth and inequality – increasing power solves</w:t>
      </w:r>
    </w:p>
    <w:p w14:paraId="1543A5EB" w14:textId="2E951881" w:rsidR="00035F7A" w:rsidRPr="00982FE0" w:rsidRDefault="00035F7A" w:rsidP="00035F7A">
      <w:pPr>
        <w:rPr>
          <w:rStyle w:val="Style13ptBold"/>
          <w:b w:val="0"/>
          <w:bCs w:val="0"/>
          <w:sz w:val="16"/>
        </w:rPr>
      </w:pPr>
      <w:bookmarkStart w:id="4" w:name="_Hlk200903942"/>
      <w:r>
        <w:rPr>
          <w:rStyle w:val="Style13ptBold"/>
        </w:rPr>
        <w:t xml:space="preserve">Cicero &amp; Tavani, 5-13 </w:t>
      </w:r>
      <w:r w:rsidRPr="00982FE0">
        <w:rPr>
          <w:rStyle w:val="Style13ptBold"/>
          <w:b w:val="0"/>
          <w:bCs w:val="0"/>
          <w:sz w:val="16"/>
        </w:rPr>
        <w:t>(Vinicius Curti Cícero, Department of Global Commerce, Denison University, Granville, Ohio, USA. Daniele Tavani, Department of Economics, Colorado State University, Fort Collins, Colorado. Institutional Changes, Effective Demand, and Inequality: A Structuralist Model of Secular Stagnation. https://onlinelibrary.wiley.com/doi/full/10.1111/meca.12499)</w:t>
      </w:r>
      <w:r w:rsidR="005B4D72">
        <w:rPr>
          <w:rStyle w:val="Style13ptBold"/>
          <w:b w:val="0"/>
          <w:bCs w:val="0"/>
          <w:sz w:val="16"/>
        </w:rPr>
        <w:t>//winters</w:t>
      </w:r>
    </w:p>
    <w:bookmarkEnd w:id="4"/>
    <w:p w14:paraId="5F40EA75" w14:textId="77777777" w:rsidR="00035F7A" w:rsidRPr="00B96682" w:rsidRDefault="00035F7A" w:rsidP="00035F7A">
      <w:pPr>
        <w:rPr>
          <w:sz w:val="16"/>
        </w:rPr>
      </w:pPr>
      <w:r w:rsidRPr="00B96682">
        <w:rPr>
          <w:sz w:val="16"/>
        </w:rPr>
        <w:t xml:space="preserve">Third, we now consider the effects of the institutional change captured by the reduction in a0 on the growth rate of the economy in the long run. As established in our model's structure, </w:t>
      </w:r>
      <w:r w:rsidRPr="00982FE0">
        <w:rPr>
          <w:rStyle w:val="Emphasis"/>
        </w:rPr>
        <w:t xml:space="preserve">labor </w:t>
      </w:r>
      <w:r w:rsidRPr="007478E3">
        <w:rPr>
          <w:rStyle w:val="Emphasis"/>
        </w:rPr>
        <w:t>productivity growth is significantly influenced by the wage share</w:t>
      </w:r>
      <w:r w:rsidRPr="00982FE0">
        <w:rPr>
          <w:rStyle w:val="Emphasis"/>
        </w:rPr>
        <w:t xml:space="preserve"> in this economy</w:t>
      </w:r>
      <w:r w:rsidRPr="00B96682">
        <w:rPr>
          <w:sz w:val="16"/>
        </w:rPr>
        <w:t xml:space="preserve">. In particular, </w:t>
      </w:r>
      <w:r w:rsidRPr="00890325">
        <w:rPr>
          <w:rStyle w:val="StyleUnderline"/>
          <w:highlight w:val="cyan"/>
        </w:rPr>
        <w:t>a reduction in the wage share decreases</w:t>
      </w:r>
      <w:r w:rsidRPr="00982FE0">
        <w:rPr>
          <w:rStyle w:val="StyleUnderline"/>
        </w:rPr>
        <w:t xml:space="preserve"> the growth rate of </w:t>
      </w:r>
      <w:r w:rsidRPr="00890325">
        <w:rPr>
          <w:rStyle w:val="StyleUnderline"/>
          <w:highlight w:val="cyan"/>
        </w:rPr>
        <w:t>productivity</w:t>
      </w:r>
      <w:r w:rsidRPr="00B96682">
        <w:rPr>
          <w:sz w:val="16"/>
        </w:rPr>
        <w:t xml:space="preserve"> for several reasons, including, for example, </w:t>
      </w:r>
      <w:r w:rsidRPr="007478E3">
        <w:rPr>
          <w:rStyle w:val="StyleUnderline"/>
        </w:rPr>
        <w:t>a lower incentive for</w:t>
      </w:r>
      <w:r w:rsidRPr="00630852">
        <w:rPr>
          <w:rStyle w:val="StyleUnderline"/>
        </w:rPr>
        <w:t xml:space="preserve"> biased technological </w:t>
      </w:r>
      <w:r w:rsidRPr="007478E3">
        <w:rPr>
          <w:rStyle w:val="StyleUnderline"/>
        </w:rPr>
        <w:t>change toward labor</w:t>
      </w:r>
      <w:r w:rsidRPr="004078A6">
        <w:rPr>
          <w:rStyle w:val="StyleUnderline"/>
          <w:highlight w:val="cyan"/>
        </w:rPr>
        <w:t>.</w:t>
      </w:r>
      <w:r w:rsidRPr="00B96682">
        <w:rPr>
          <w:sz w:val="16"/>
        </w:rPr>
        <w:t xml:space="preserve"> Nevertheless, remember that, in the long term, </w:t>
      </w:r>
      <w:r w:rsidRPr="00982FE0">
        <w:rPr>
          <w:rStyle w:val="StyleUnderline"/>
        </w:rPr>
        <w:t>a balanced growth path requires equality between the warranted and the natural growth rates</w:t>
      </w:r>
      <w:r w:rsidRPr="00B96682">
        <w:rPr>
          <w:sz w:val="16"/>
        </w:rPr>
        <w:t xml:space="preserve"> in Harrodian terms. Thus, by </w:t>
      </w:r>
      <w:r w:rsidRPr="00890325">
        <w:rPr>
          <w:rStyle w:val="StyleUnderline"/>
          <w:highlight w:val="cyan"/>
        </w:rPr>
        <w:t>reducing</w:t>
      </w:r>
      <w:r w:rsidRPr="00982FE0">
        <w:rPr>
          <w:rStyle w:val="StyleUnderline"/>
        </w:rPr>
        <w:t xml:space="preserve"> the growth rate of </w:t>
      </w:r>
      <w:r w:rsidRPr="00890325">
        <w:rPr>
          <w:rStyle w:val="StyleUnderline"/>
          <w:highlight w:val="cyan"/>
        </w:rPr>
        <w:t>labor productivity</w:t>
      </w:r>
      <w:r w:rsidRPr="00982FE0">
        <w:rPr>
          <w:rStyle w:val="StyleUnderline"/>
        </w:rPr>
        <w:t xml:space="preserve"> and, therefore, the natural growth rate</w:t>
      </w:r>
      <w:r w:rsidRPr="00B96682">
        <w:rPr>
          <w:sz w:val="16"/>
        </w:rPr>
        <w:t xml:space="preserve">, a reduction in our institutional parameter </w:t>
      </w:r>
      <w:r w:rsidRPr="00890325">
        <w:rPr>
          <w:rStyle w:val="StyleUnderline"/>
          <w:highlight w:val="cyan"/>
        </w:rPr>
        <w:t>negatively impacts</w:t>
      </w:r>
      <w:r w:rsidRPr="00982FE0">
        <w:rPr>
          <w:rStyle w:val="StyleUnderline"/>
        </w:rPr>
        <w:t xml:space="preserve"> the economy's </w:t>
      </w:r>
      <w:r w:rsidRPr="00890325">
        <w:rPr>
          <w:rStyle w:val="StyleUnderline"/>
          <w:highlight w:val="cyan"/>
        </w:rPr>
        <w:t>long-run growth</w:t>
      </w:r>
      <w:r w:rsidRPr="00982FE0">
        <w:rPr>
          <w:rStyle w:val="StyleUnderline"/>
        </w:rPr>
        <w:t xml:space="preserve"> </w:t>
      </w:r>
      <w:r w:rsidRPr="00B96682">
        <w:rPr>
          <w:sz w:val="16"/>
        </w:rPr>
        <w:t>(along a balanced growth path).</w:t>
      </w:r>
    </w:p>
    <w:p w14:paraId="586F6C49" w14:textId="77777777" w:rsidR="00035F7A" w:rsidRPr="00B96682" w:rsidRDefault="00035F7A" w:rsidP="00035F7A">
      <w:pPr>
        <w:rPr>
          <w:sz w:val="16"/>
        </w:rPr>
      </w:pPr>
      <w:r w:rsidRPr="00B96682">
        <w:rPr>
          <w:sz w:val="16"/>
        </w:rPr>
        <w:t>Fourth, a consequence of the impact of such institutional change on productivity growth is a change in the capacity utilization rate in the long run. As discussed in Section </w:t>
      </w:r>
      <w:hyperlink r:id="rId24" w:anchor="meca12499-sec-0060" w:history="1">
        <w:r w:rsidRPr="00B96682">
          <w:rPr>
            <w:rStyle w:val="Hyperlink"/>
            <w:b/>
            <w:bCs/>
            <w:sz w:val="16"/>
            <w:u w:val="none"/>
          </w:rPr>
          <w:t>3</w:t>
        </w:r>
      </w:hyperlink>
      <w:r w:rsidRPr="00B96682">
        <w:rPr>
          <w:sz w:val="16"/>
        </w:rPr>
        <w:t>, in a Pasinetti steady state the warranted growth rate is given by the Cambridge equation, and the condition for balanced growth is given by:</w:t>
      </w:r>
    </w:p>
    <w:p w14:paraId="459A07EF" w14:textId="77777777" w:rsidR="00035F7A" w:rsidRPr="00B96682" w:rsidRDefault="00035F7A" w:rsidP="00035F7A">
      <w:pPr>
        <w:rPr>
          <w:sz w:val="16"/>
        </w:rPr>
      </w:pPr>
      <w:r w:rsidRPr="00B96682">
        <w:rPr>
          <w:sz w:val="16"/>
        </w:rPr>
        <w:t>λ=</w:t>
      </w:r>
      <w:proofErr w:type="spellStart"/>
      <w:r w:rsidRPr="00B96682">
        <w:rPr>
          <w:sz w:val="16"/>
        </w:rPr>
        <w:t>sc</w:t>
      </w:r>
      <w:proofErr w:type="spellEnd"/>
      <w:r w:rsidRPr="00B96682">
        <w:rPr>
          <w:rFonts w:ascii="Cambria Math" w:hAnsi="Cambria Math" w:cs="Cambria Math"/>
          <w:sz w:val="16"/>
        </w:rPr>
        <w:t>⁢</w:t>
      </w:r>
      <w:r w:rsidRPr="00B96682">
        <w:rPr>
          <w:sz w:val="16"/>
        </w:rPr>
        <w:t>(1−σ)</w:t>
      </w:r>
      <w:r w:rsidRPr="00B96682">
        <w:rPr>
          <w:rFonts w:ascii="Cambria Math" w:hAnsi="Cambria Math" w:cs="Cambria Math"/>
          <w:sz w:val="16"/>
        </w:rPr>
        <w:t>⁢</w:t>
      </w:r>
      <w:r w:rsidRPr="00B96682">
        <w:rPr>
          <w:sz w:val="16"/>
        </w:rPr>
        <w:t>u</w:t>
      </w:r>
    </w:p>
    <w:p w14:paraId="412F2661" w14:textId="77777777" w:rsidR="00035F7A" w:rsidRPr="00B96682" w:rsidRDefault="00035F7A" w:rsidP="00035F7A">
      <w:pPr>
        <w:rPr>
          <w:rStyle w:val="StyleUnderline"/>
          <w:sz w:val="16"/>
          <w:u w:val="none"/>
        </w:rPr>
      </w:pPr>
      <w:r w:rsidRPr="00B96682">
        <w:rPr>
          <w:sz w:val="16"/>
        </w:rPr>
        <w:t>For a given </w:t>
      </w:r>
      <w:proofErr w:type="spellStart"/>
      <w:r w:rsidRPr="00B96682">
        <w:rPr>
          <w:sz w:val="16"/>
        </w:rPr>
        <w:t>sc</w:t>
      </w:r>
      <w:proofErr w:type="spellEnd"/>
      <w:r w:rsidRPr="00B96682">
        <w:rPr>
          <w:sz w:val="16"/>
        </w:rPr>
        <w:t>, as a reduction in a0 directly increases the profit share, (1−σ) and reduces λ, u must fall to ensure that the accumulation rate is equal to labor productivity growth along a balanced growth path. This change is represented in Figure </w:t>
      </w:r>
      <w:hyperlink r:id="rId25" w:anchor="meca12499-fig-0007" w:history="1">
        <w:r w:rsidRPr="00B96682">
          <w:rPr>
            <w:rStyle w:val="Hyperlink"/>
            <w:b/>
            <w:bCs/>
            <w:sz w:val="16"/>
            <w:u w:val="none"/>
          </w:rPr>
          <w:t>7</w:t>
        </w:r>
      </w:hyperlink>
      <w:r w:rsidRPr="00B96682">
        <w:rPr>
          <w:sz w:val="16"/>
        </w:rPr>
        <w:t>, with a shift in the nullcline u̇=0 so that the new (long-run) equilibrium utilization is given by uL.</w:t>
      </w:r>
      <w:hyperlink r:id="rId26" w:anchor="meca12499-note-0014_190" w:tooltip="Link to note" w:history="1">
        <w:r w:rsidRPr="00B96682">
          <w:rPr>
            <w:rStyle w:val="Hyperlink"/>
            <w:b/>
            <w:bCs/>
            <w:i/>
            <w:iCs/>
            <w:sz w:val="16"/>
            <w:u w:val="none"/>
            <w:vertAlign w:val="superscript"/>
          </w:rPr>
          <w:t>13</w:t>
        </w:r>
      </w:hyperlink>
    </w:p>
    <w:p w14:paraId="48E026D0" w14:textId="77777777" w:rsidR="00035F7A" w:rsidRPr="00B96682" w:rsidRDefault="00035F7A" w:rsidP="00035F7A">
      <w:pPr>
        <w:rPr>
          <w:rStyle w:val="StyleUnderline"/>
          <w:sz w:val="16"/>
          <w:u w:val="none"/>
        </w:rPr>
      </w:pPr>
      <w:r w:rsidRPr="00B96682">
        <w:rPr>
          <w:rStyle w:val="StyleUnderline"/>
          <w:sz w:val="16"/>
          <w:u w:val="none"/>
        </w:rPr>
        <w:t xml:space="preserve">Based on the discussion above, we argue that the </w:t>
      </w:r>
      <w:r w:rsidRPr="00982FE0">
        <w:rPr>
          <w:rStyle w:val="StyleUnderline"/>
        </w:rPr>
        <w:t>institutional trends</w:t>
      </w:r>
      <w:r w:rsidRPr="00B96682">
        <w:rPr>
          <w:rStyle w:val="StyleUnderline"/>
          <w:sz w:val="16"/>
          <w:u w:val="none"/>
        </w:rPr>
        <w:t xml:space="preserve"> presented in Figure 3 </w:t>
      </w:r>
      <w:r w:rsidRPr="00982FE0">
        <w:rPr>
          <w:rStyle w:val="StyleUnderline"/>
        </w:rPr>
        <w:t xml:space="preserve">of </w:t>
      </w:r>
      <w:r w:rsidRPr="00890325">
        <w:rPr>
          <w:rStyle w:val="Emphasis"/>
          <w:highlight w:val="cyan"/>
        </w:rPr>
        <w:t>reduction in</w:t>
      </w:r>
      <w:r w:rsidRPr="00B96682">
        <w:rPr>
          <w:rStyle w:val="Emphasis"/>
        </w:rPr>
        <w:t xml:space="preserve"> the relative </w:t>
      </w:r>
      <w:r w:rsidRPr="00890325">
        <w:rPr>
          <w:rStyle w:val="Emphasis"/>
          <w:highlight w:val="cyan"/>
        </w:rPr>
        <w:t>bargaining power</w:t>
      </w:r>
      <w:r w:rsidRPr="00B96682">
        <w:rPr>
          <w:rStyle w:val="Emphasis"/>
        </w:rPr>
        <w:t xml:space="preserve"> of workers</w:t>
      </w:r>
      <w:r w:rsidRPr="00982FE0">
        <w:rPr>
          <w:rStyle w:val="Emphasis"/>
        </w:rPr>
        <w:t xml:space="preserve"> and increase in the bargaining power of firms </w:t>
      </w:r>
      <w:r w:rsidRPr="00982FE0">
        <w:rPr>
          <w:rStyle w:val="StyleUnderline"/>
        </w:rPr>
        <w:t xml:space="preserve">are </w:t>
      </w:r>
      <w:r w:rsidRPr="00890325">
        <w:rPr>
          <w:rStyle w:val="StyleUnderline"/>
          <w:highlight w:val="cyan"/>
        </w:rPr>
        <w:t>closely related to</w:t>
      </w:r>
      <w:r w:rsidRPr="00982FE0">
        <w:rPr>
          <w:rStyle w:val="StyleUnderline"/>
        </w:rPr>
        <w:t xml:space="preserve"> the dynamics of the functional income distribution, marked by the </w:t>
      </w:r>
      <w:r w:rsidRPr="00890325">
        <w:rPr>
          <w:rStyle w:val="Emphasis"/>
          <w:highlight w:val="cyan"/>
        </w:rPr>
        <w:t>reduction of wage share</w:t>
      </w:r>
      <w:r w:rsidRPr="00982FE0">
        <w:rPr>
          <w:rStyle w:val="StyleUnderline"/>
        </w:rPr>
        <w:t xml:space="preserve"> in recent decades, </w:t>
      </w:r>
      <w:r w:rsidRPr="00890325">
        <w:rPr>
          <w:rStyle w:val="StyleUnderline"/>
          <w:highlight w:val="cyan"/>
        </w:rPr>
        <w:t xml:space="preserve">and </w:t>
      </w:r>
      <w:r w:rsidRPr="00C21658">
        <w:rPr>
          <w:rStyle w:val="StyleUnderline"/>
        </w:rPr>
        <w:t>an</w:t>
      </w:r>
      <w:r w:rsidRPr="00890325">
        <w:rPr>
          <w:rStyle w:val="StyleUnderline"/>
          <w:highlight w:val="cyan"/>
        </w:rPr>
        <w:t xml:space="preserve"> escalation in wealth concentration</w:t>
      </w:r>
      <w:r w:rsidRPr="00982FE0">
        <w:rPr>
          <w:rStyle w:val="StyleUnderline"/>
        </w:rPr>
        <w:t xml:space="preserve"> among the top percentile</w:t>
      </w:r>
      <w:r w:rsidRPr="00B96682">
        <w:rPr>
          <w:sz w:val="16"/>
        </w:rPr>
        <w:t xml:space="preserve">, presumably the capitalists in our model. </w:t>
      </w:r>
      <w:r w:rsidRPr="00982FE0">
        <w:rPr>
          <w:rStyle w:val="StyleUnderline"/>
        </w:rPr>
        <w:t>The observed decline in the wage share</w:t>
      </w:r>
      <w:r w:rsidRPr="00B96682">
        <w:rPr>
          <w:rStyle w:val="StyleUnderline"/>
          <w:sz w:val="16"/>
          <w:u w:val="none"/>
        </w:rPr>
        <w:t xml:space="preserve">, according to our model's predictions, </w:t>
      </w:r>
      <w:r w:rsidRPr="00890325">
        <w:rPr>
          <w:rStyle w:val="StyleUnderline"/>
          <w:highlight w:val="cyan"/>
        </w:rPr>
        <w:t>correlates with a decrease in labor productivity</w:t>
      </w:r>
      <w:r w:rsidRPr="00982FE0">
        <w:rPr>
          <w:rStyle w:val="StyleUnderline"/>
        </w:rPr>
        <w:t xml:space="preserve"> growth in the long run and an increase in the income-capita</w:t>
      </w:r>
      <w:r w:rsidRPr="00962B1D">
        <w:rPr>
          <w:rStyle w:val="StyleUnderline"/>
        </w:rPr>
        <w:t>l ratio</w:t>
      </w:r>
      <w:r w:rsidRPr="00B96682">
        <w:rPr>
          <w:rStyle w:val="StyleUnderline"/>
          <w:sz w:val="16"/>
          <w:u w:val="none"/>
        </w:rPr>
        <w:t xml:space="preserve">, both of which are documented in Figure 2. Moreover, </w:t>
      </w:r>
      <w:r w:rsidRPr="00890325">
        <w:rPr>
          <w:rStyle w:val="Emphasis"/>
          <w:highlight w:val="cyan"/>
        </w:rPr>
        <w:t>the reduction in</w:t>
      </w:r>
      <w:r w:rsidRPr="00E00273">
        <w:rPr>
          <w:rStyle w:val="Emphasis"/>
        </w:rPr>
        <w:t xml:space="preserve"> the labor </w:t>
      </w:r>
      <w:r w:rsidRPr="00890325">
        <w:rPr>
          <w:rStyle w:val="Emphasis"/>
          <w:highlight w:val="cyan"/>
        </w:rPr>
        <w:t>share</w:t>
      </w:r>
      <w:r w:rsidRPr="00982FE0">
        <w:rPr>
          <w:rStyle w:val="Emphasis"/>
        </w:rPr>
        <w:t xml:space="preserve"> not only impacts productivity but also significantly </w:t>
      </w:r>
      <w:r w:rsidRPr="00890325">
        <w:rPr>
          <w:rStyle w:val="Emphasis"/>
          <w:highlight w:val="cyan"/>
        </w:rPr>
        <w:t>curtails the economy's growth rate</w:t>
      </w:r>
      <w:r w:rsidRPr="00982FE0">
        <w:rPr>
          <w:rStyle w:val="Emphasis"/>
        </w:rPr>
        <w:t xml:space="preserve"> along</w:t>
      </w:r>
      <w:r w:rsidRPr="00B96682">
        <w:rPr>
          <w:rStyle w:val="StyleUnderline"/>
          <w:sz w:val="16"/>
          <w:u w:val="none"/>
        </w:rPr>
        <w:t xml:space="preserve"> a balanced growth path, potentially </w:t>
      </w:r>
      <w:r w:rsidRPr="00890325">
        <w:rPr>
          <w:rStyle w:val="Emphasis"/>
          <w:highlight w:val="cyan"/>
        </w:rPr>
        <w:t>leading to long-run stagnation</w:t>
      </w:r>
      <w:r w:rsidRPr="00B96682">
        <w:rPr>
          <w:rStyle w:val="StyleUnderline"/>
          <w:sz w:val="16"/>
          <w:u w:val="none"/>
        </w:rPr>
        <w:t xml:space="preserve">. Consequently, the simplified model presented in this paper successfully aligns with the stylized facts introduced in Section 1, effectively </w:t>
      </w:r>
      <w:r w:rsidRPr="00982FE0">
        <w:rPr>
          <w:rStyle w:val="StyleUnderline"/>
        </w:rPr>
        <w:t>capturing</w:t>
      </w:r>
      <w:r w:rsidRPr="00B96682">
        <w:rPr>
          <w:rStyle w:val="StyleUnderline"/>
          <w:sz w:val="16"/>
          <w:u w:val="none"/>
        </w:rPr>
        <w:t xml:space="preserve"> some of the </w:t>
      </w:r>
      <w:r w:rsidRPr="00982FE0">
        <w:rPr>
          <w:rStyle w:val="StyleUnderline"/>
        </w:rPr>
        <w:t>underlying mechanisms of secular stagnation in the US economy</w:t>
      </w:r>
      <w:r w:rsidRPr="00B96682">
        <w:rPr>
          <w:rStyle w:val="StyleUnderline"/>
          <w:sz w:val="16"/>
          <w:u w:val="none"/>
        </w:rPr>
        <w:t>.</w:t>
      </w:r>
    </w:p>
    <w:p w14:paraId="5A3DCFA7" w14:textId="77777777" w:rsidR="00035F7A" w:rsidRPr="00B96682" w:rsidRDefault="00035F7A" w:rsidP="00035F7A">
      <w:pPr>
        <w:rPr>
          <w:rStyle w:val="StyleUnderline"/>
          <w:sz w:val="16"/>
          <w:u w:val="none"/>
        </w:rPr>
      </w:pPr>
      <w:r w:rsidRPr="00B96682">
        <w:rPr>
          <w:rStyle w:val="StyleUnderline"/>
          <w:sz w:val="16"/>
          <w:u w:val="none"/>
        </w:rPr>
        <w:t xml:space="preserve">Similarly to Petach and Tavani (2020) and Cruz and Tavani (2023), we argue that </w:t>
      </w:r>
      <w:r w:rsidRPr="00962B1D">
        <w:rPr>
          <w:rStyle w:val="StyleUnderline"/>
        </w:rPr>
        <w:t xml:space="preserve">the decline in wage share is </w:t>
      </w:r>
      <w:r w:rsidRPr="009F0BA4">
        <w:rPr>
          <w:rStyle w:val="StyleUnderline"/>
        </w:rPr>
        <w:t>a critical initial factor in the economic chain reaction</w:t>
      </w:r>
      <w:r w:rsidRPr="00982FE0">
        <w:rPr>
          <w:rStyle w:val="StyleUnderline"/>
        </w:rPr>
        <w:t xml:space="preserve"> that has </w:t>
      </w:r>
      <w:r w:rsidRPr="00962B1D">
        <w:rPr>
          <w:rStyle w:val="StyleUnderline"/>
        </w:rPr>
        <w:t>culminated in both stagnation and inequality</w:t>
      </w:r>
      <w:r w:rsidRPr="00982FE0">
        <w:rPr>
          <w:rStyle w:val="StyleUnderline"/>
        </w:rPr>
        <w:t xml:space="preserve"> in the US economy over recent decades</w:t>
      </w:r>
      <w:r w:rsidRPr="00B96682">
        <w:rPr>
          <w:rStyle w:val="StyleUnderline"/>
          <w:sz w:val="16"/>
          <w:u w:val="none"/>
        </w:rPr>
        <w:t xml:space="preserve">. Thus, the predictions of our model have clear policy implications. </w:t>
      </w:r>
      <w:r w:rsidRPr="00982FE0">
        <w:rPr>
          <w:rStyle w:val="StyleUnderline"/>
        </w:rPr>
        <w:t xml:space="preserve">Even though such institutional changes may have increased profitability and created favorable momentary conditions in terms of demand, </w:t>
      </w:r>
      <w:r w:rsidRPr="00890325">
        <w:rPr>
          <w:rStyle w:val="Emphasis"/>
          <w:highlight w:val="cyan"/>
        </w:rPr>
        <w:t>the long-run effects are disastrous</w:t>
      </w:r>
      <w:r w:rsidRPr="008B126A">
        <w:rPr>
          <w:rStyle w:val="Emphasis"/>
        </w:rPr>
        <w:t xml:space="preserve"> for the distribution of wealth in the economy, for labor productivity, and, as a consequence, for long-run growth</w:t>
      </w:r>
      <w:r w:rsidRPr="00962B1D">
        <w:rPr>
          <w:rStyle w:val="StyleUnderline"/>
        </w:rPr>
        <w:t>.</w:t>
      </w:r>
      <w:r w:rsidRPr="00B96682">
        <w:rPr>
          <w:rStyle w:val="StyleUnderline"/>
          <w:sz w:val="16"/>
          <w:u w:val="none"/>
        </w:rPr>
        <w:t xml:space="preserve"> Therefore, </w:t>
      </w:r>
      <w:r w:rsidRPr="00890325">
        <w:rPr>
          <w:rStyle w:val="Emphasis"/>
          <w:highlight w:val="cyan"/>
        </w:rPr>
        <w:t>it seems timely to</w:t>
      </w:r>
      <w:r w:rsidRPr="00E00273">
        <w:rPr>
          <w:rStyle w:val="Emphasis"/>
        </w:rPr>
        <w:t xml:space="preserve"> follow a political agenda aimed at </w:t>
      </w:r>
      <w:r w:rsidRPr="00890325">
        <w:rPr>
          <w:rStyle w:val="Emphasis"/>
          <w:highlight w:val="cyan"/>
        </w:rPr>
        <w:t>revers</w:t>
      </w:r>
      <w:r w:rsidRPr="00E00273">
        <w:rPr>
          <w:rStyle w:val="Emphasis"/>
        </w:rPr>
        <w:t>ing</w:t>
      </w:r>
      <w:r w:rsidRPr="00890325">
        <w:rPr>
          <w:rStyle w:val="Emphasis"/>
          <w:highlight w:val="cyan"/>
        </w:rPr>
        <w:t xml:space="preserve"> the decline in workers' bargaining power and curb</w:t>
      </w:r>
      <w:r w:rsidRPr="00E00273">
        <w:rPr>
          <w:rStyle w:val="Emphasis"/>
        </w:rPr>
        <w:t xml:space="preserve">ing </w:t>
      </w:r>
      <w:r w:rsidRPr="00890325">
        <w:rPr>
          <w:rStyle w:val="Emphasis"/>
          <w:highlight w:val="cyan"/>
        </w:rPr>
        <w:t>the</w:t>
      </w:r>
      <w:r w:rsidRPr="00E00273">
        <w:rPr>
          <w:rStyle w:val="Emphasis"/>
        </w:rPr>
        <w:t xml:space="preserve"> increasing market </w:t>
      </w:r>
      <w:r w:rsidRPr="00890325">
        <w:rPr>
          <w:rStyle w:val="Emphasis"/>
          <w:highlight w:val="cyan"/>
        </w:rPr>
        <w:t>power of firms</w:t>
      </w:r>
      <w:r w:rsidRPr="00890325">
        <w:rPr>
          <w:rStyle w:val="StyleUnderline"/>
          <w:highlight w:val="cyan"/>
        </w:rPr>
        <w:t>, to mitigate</w:t>
      </w:r>
      <w:r w:rsidRPr="00E00273">
        <w:rPr>
          <w:rStyle w:val="StyleUnderline"/>
        </w:rPr>
        <w:t xml:space="preserve"> the processes of </w:t>
      </w:r>
      <w:r w:rsidRPr="00890325">
        <w:rPr>
          <w:rStyle w:val="StyleUnderline"/>
          <w:highlight w:val="cyan"/>
        </w:rPr>
        <w:t>stagnation</w:t>
      </w:r>
      <w:r w:rsidRPr="00E00273">
        <w:rPr>
          <w:rStyle w:val="StyleUnderline"/>
        </w:rPr>
        <w:t xml:space="preserve"> and inequality. </w:t>
      </w:r>
      <w:r w:rsidRPr="00890325">
        <w:rPr>
          <w:rStyle w:val="StyleUnderline"/>
          <w:highlight w:val="cyan"/>
        </w:rPr>
        <w:t>However</w:t>
      </w:r>
      <w:r w:rsidRPr="00B96682">
        <w:rPr>
          <w:rStyle w:val="StyleUnderline"/>
          <w:sz w:val="16"/>
          <w:u w:val="none"/>
        </w:rPr>
        <w:t xml:space="preserve">, considering the dynamics of global competition for reductions in unit labor costs and the recent resurgence in austerity-driven political rhetoric in response to inflationary pressures, </w:t>
      </w:r>
      <w:r w:rsidRPr="00890325">
        <w:rPr>
          <w:rStyle w:val="StyleUnderline"/>
          <w:highlight w:val="cyan"/>
        </w:rPr>
        <w:t>the likelihood</w:t>
      </w:r>
      <w:r w:rsidRPr="00B96682">
        <w:rPr>
          <w:rStyle w:val="StyleUnderline"/>
          <w:sz w:val="16"/>
          <w:u w:val="none"/>
        </w:rPr>
        <w:t xml:space="preserve"> of implementing such transformative policies </w:t>
      </w:r>
      <w:r w:rsidRPr="00890325">
        <w:rPr>
          <w:rStyle w:val="StyleUnderline"/>
          <w:highlight w:val="cyan"/>
        </w:rPr>
        <w:t>remains slim</w:t>
      </w:r>
      <w:r w:rsidRPr="00B96682">
        <w:rPr>
          <w:rStyle w:val="StyleUnderline"/>
          <w:sz w:val="16"/>
          <w:u w:val="none"/>
        </w:rPr>
        <w:t xml:space="preserve"> in the foreseeable future.</w:t>
      </w:r>
    </w:p>
    <w:bookmarkEnd w:id="3"/>
    <w:p w14:paraId="10542E8F" w14:textId="77777777" w:rsidR="00035F7A" w:rsidRPr="00B96682" w:rsidRDefault="00035F7A" w:rsidP="00035F7A">
      <w:pPr>
        <w:rPr>
          <w:rStyle w:val="StyleUnderline"/>
          <w:sz w:val="16"/>
          <w:u w:val="none"/>
        </w:rPr>
      </w:pPr>
    </w:p>
    <w:p w14:paraId="088AE537" w14:textId="77777777" w:rsidR="00035F7A" w:rsidRDefault="00035F7A" w:rsidP="00035F7A">
      <w:pPr>
        <w:pStyle w:val="Heading4"/>
      </w:pPr>
      <w:r>
        <w:t>The plan is key. The status quo of small bargaining units only increases inequalities – large units strengthen union power which solves</w:t>
      </w:r>
    </w:p>
    <w:p w14:paraId="53882A79" w14:textId="77777777" w:rsidR="00035F7A" w:rsidRPr="00B96682" w:rsidRDefault="00035F7A" w:rsidP="00035F7A">
      <w:pPr>
        <w:rPr>
          <w:rStyle w:val="Style13ptBold"/>
          <w:b w:val="0"/>
          <w:bCs w:val="0"/>
          <w:sz w:val="16"/>
        </w:rPr>
      </w:pPr>
      <w:r>
        <w:rPr>
          <w:rStyle w:val="Style13ptBold"/>
        </w:rPr>
        <w:t xml:space="preserve">Bigley, ’25 </w:t>
      </w:r>
      <w:r w:rsidRPr="000660E4">
        <w:rPr>
          <w:rStyle w:val="Style13ptBold"/>
          <w:b w:val="0"/>
          <w:bCs w:val="0"/>
          <w:sz w:val="16"/>
        </w:rPr>
        <w:t xml:space="preserve">(Kyle, Law Clerk, United States Court of Appeals for the Second Circuit. B.A., University of Pennsylvania, J.D., Yale Law School. </w:t>
      </w:r>
      <w:r w:rsidRPr="000660E4">
        <w:rPr>
          <w:rStyle w:val="Style13ptBold"/>
          <w:b w:val="0"/>
          <w:bCs w:val="0"/>
          <w:i/>
          <w:iCs/>
          <w:sz w:val="16"/>
        </w:rPr>
        <w:t>Power in Numbers: The NLRA, Bargaining-Unit Fragmentation, and Union Revival, March 07, 2025</w:t>
      </w:r>
      <w:r w:rsidRPr="000660E4">
        <w:rPr>
          <w:rStyle w:val="Style13ptBold"/>
          <w:b w:val="0"/>
          <w:bCs w:val="0"/>
          <w:sz w:val="16"/>
        </w:rPr>
        <w:t>. 46 Berkeley J. Emp. &amp; Lab. L. 55. Available at SSRN: https://ssrn.com/abstract=5179025)</w:t>
      </w:r>
      <w:r>
        <w:rPr>
          <w:rStyle w:val="Style13ptBold"/>
          <w:b w:val="0"/>
          <w:bCs w:val="0"/>
          <w:sz w:val="16"/>
        </w:rPr>
        <w:t>//winters</w:t>
      </w:r>
    </w:p>
    <w:p w14:paraId="29D24657" w14:textId="77777777" w:rsidR="00035F7A" w:rsidRPr="00B96682" w:rsidRDefault="00035F7A" w:rsidP="00035F7A">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02E13E0B" w14:textId="77777777" w:rsidR="00035F7A" w:rsidRPr="00B96682" w:rsidRDefault="00035F7A" w:rsidP="00035F7A">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associate for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 in</w:t>
      </w:r>
      <w:r w:rsidRPr="00FB30BF">
        <w:rPr>
          <w:rStyle w:val="Emphasis"/>
        </w:rPr>
        <w:t xml:space="preserve"> the same </w:t>
      </w:r>
      <w:r w:rsidRPr="00890325">
        <w:rPr>
          <w:rStyle w:val="Emphasis"/>
          <w:highlight w:val="cyan"/>
        </w:rPr>
        <w:t>community united</w:t>
      </w:r>
      <w:r w:rsidRPr="00763680">
        <w:rPr>
          <w:rStyle w:val="StyleUnderline"/>
        </w:rPr>
        <w:t>.”</w:t>
      </w:r>
      <w:r w:rsidRPr="00B96682">
        <w:rPr>
          <w:sz w:val="16"/>
        </w:rPr>
        <w:t>364</w:t>
      </w:r>
    </w:p>
    <w:p w14:paraId="1615D596" w14:textId="77777777" w:rsidR="00035F7A" w:rsidRPr="00B96682" w:rsidRDefault="00035F7A" w:rsidP="00035F7A">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 xml:space="preserve">against the </w:t>
      </w:r>
      <w:proofErr w:type="gramStart"/>
      <w:r w:rsidRPr="00EF7272">
        <w:rPr>
          <w:rStyle w:val="StyleUnderline"/>
        </w:rPr>
        <w:t>employers</w:t>
      </w:r>
      <w:r w:rsidRPr="00B96682">
        <w:rPr>
          <w:sz w:val="16"/>
        </w:rPr>
        <w:t>[</w:t>
      </w:r>
      <w:proofErr w:type="gramEnd"/>
      <w:r w:rsidRPr="00B96682">
        <w:rPr>
          <w:sz w:val="16"/>
        </w:rPr>
        <w:t>,] the C.I.O. unites all the workers of a given industry into one broad industrial union, thereby enormously increasing the workers’ strength.”365</w:t>
      </w:r>
    </w:p>
    <w:p w14:paraId="5EAF87B3" w14:textId="77777777" w:rsidR="00035F7A" w:rsidRPr="00B96682" w:rsidRDefault="00035F7A" w:rsidP="00035F7A">
      <w:pPr>
        <w:rPr>
          <w:sz w:val="16"/>
        </w:rPr>
      </w:pPr>
      <w:r w:rsidRPr="00890325">
        <w:rPr>
          <w:rStyle w:val="StyleUnderline"/>
          <w:highlight w:val="cyan"/>
        </w:rPr>
        <w:t>The difficulty of coordinating</w:t>
      </w:r>
      <w:r w:rsidRPr="008B34D6">
        <w:rPr>
          <w:rStyle w:val="StyleUnderline"/>
        </w:rPr>
        <w:t xml:space="preserve"> across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 xml:space="preserve">Unions often waive the right to strike through contractual </w:t>
      </w:r>
      <w:proofErr w:type="spellStart"/>
      <w:r w:rsidRPr="00763680">
        <w:rPr>
          <w:rStyle w:val="StyleUnderline"/>
        </w:rPr>
        <w:t>nostrike</w:t>
      </w:r>
      <w:proofErr w:type="spellEnd"/>
      <w:r w:rsidRPr="00763680">
        <w:rPr>
          <w:rStyle w:val="StyleUnderline"/>
        </w:rPr>
        <w:t xml:space="preserve"> clauses, so coordinated strike activity across units may be practically barred if CBA expiration dates do not align</w:t>
      </w:r>
      <w:r w:rsidRPr="00B96682">
        <w:rPr>
          <w:sz w:val="16"/>
        </w:rPr>
        <w:t xml:space="preserve">. Practically, </w:t>
      </w:r>
      <w:r w:rsidRPr="00763680">
        <w:rPr>
          <w:rStyle w:val="StyleUnderline"/>
        </w:rPr>
        <w:t>unions must coordinate separate strike authorizations in each of the units and withstand employer attempts to play units off of each other via “whipsawing.</w:t>
      </w:r>
      <w:r w:rsidRPr="00B96682">
        <w:rPr>
          <w:sz w:val="16"/>
        </w:rPr>
        <w:t>”368</w:t>
      </w:r>
    </w:p>
    <w:p w14:paraId="0EF5D551" w14:textId="77777777" w:rsidR="00035F7A" w:rsidRPr="00B96682" w:rsidRDefault="00035F7A" w:rsidP="00035F7A">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08053E80" w14:textId="77777777" w:rsidR="00035F7A" w:rsidRPr="00763680" w:rsidRDefault="00035F7A" w:rsidP="00035F7A">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4C3B5F35" w14:textId="77777777" w:rsidR="00035F7A" w:rsidRPr="00B96682" w:rsidRDefault="00035F7A" w:rsidP="00035F7A">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1CC062A0" w14:textId="77777777" w:rsidR="00035F7A" w:rsidRPr="00B96682" w:rsidRDefault="00035F7A" w:rsidP="00035F7A">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 xml:space="preserve">.377 Because of structural racism and misogyny, women and people of color tend to be overrepresented in </w:t>
      </w:r>
      <w:proofErr w:type="spellStart"/>
      <w:r w:rsidRPr="00B96682">
        <w:rPr>
          <w:sz w:val="16"/>
        </w:rPr>
        <w:t>lowpaying</w:t>
      </w:r>
      <w:proofErr w:type="spellEnd"/>
      <w:r w:rsidRPr="00B96682">
        <w:rPr>
          <w:sz w:val="16"/>
        </w:rPr>
        <w:t xml:space="preserve">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1B945CF5" w14:textId="77777777" w:rsidR="00035F7A" w:rsidRDefault="00035F7A" w:rsidP="00035F7A">
      <w:pPr>
        <w:rPr>
          <w:rStyle w:val="StyleUnderline"/>
        </w:rPr>
      </w:pPr>
      <w:r w:rsidRPr="00890325">
        <w:rPr>
          <w:rStyle w:val="StyleUnderline"/>
          <w:highlight w:val="cyan"/>
        </w:rPr>
        <w:t>Large units are</w:t>
      </w:r>
      <w:r w:rsidRPr="008B34D6">
        <w:rPr>
          <w:rStyle w:val="StyleUnderline"/>
        </w:rPr>
        <w:t xml:space="preserve"> therefore </w:t>
      </w:r>
      <w:r w:rsidRPr="00890325">
        <w:rPr>
          <w:rStyle w:val="StyleUnderline"/>
          <w:highlight w:val="cyan"/>
        </w:rPr>
        <w:t>instrumen</w:t>
      </w:r>
      <w:r w:rsidRPr="008B34D6">
        <w:rPr>
          <w:rStyle w:val="StyleUnderline"/>
          <w:highlight w:val="cyan"/>
        </w:rPr>
        <w:t>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p>
    <w:bookmarkEnd w:id="1"/>
    <w:p w14:paraId="25BEEBC3" w14:textId="77777777" w:rsidR="00035F7A" w:rsidRDefault="00035F7A" w:rsidP="00035F7A">
      <w:pPr>
        <w:pStyle w:val="Heading4"/>
      </w:pPr>
      <w:r>
        <w:t>Federal change is key – the current fragmentation of labor law is caused by NLRA policies that block union power</w:t>
      </w:r>
    </w:p>
    <w:p w14:paraId="286759A1" w14:textId="77777777" w:rsidR="00035F7A" w:rsidRPr="00D6154B" w:rsidRDefault="00035F7A" w:rsidP="00035F7A">
      <w:pPr>
        <w:rPr>
          <w:sz w:val="16"/>
        </w:rPr>
      </w:pPr>
      <w:r>
        <w:rPr>
          <w:rStyle w:val="Style13ptBold"/>
        </w:rPr>
        <w:t xml:space="preserve">Bigley, ’25 </w:t>
      </w:r>
      <w:r w:rsidRPr="00AA03F4">
        <w:rPr>
          <w:rStyle w:val="Style13ptBold"/>
          <w:b w:val="0"/>
          <w:bCs w:val="0"/>
          <w:sz w:val="16"/>
        </w:rPr>
        <w:t xml:space="preserve">(Kyle, Law Clerk, United States Court of Appeals for the Second Circuit. B.A., University of Pennsylvania, J.D., Yale Law School. </w:t>
      </w:r>
      <w:r w:rsidRPr="00AA03F4">
        <w:rPr>
          <w:rStyle w:val="Style13ptBold"/>
          <w:b w:val="0"/>
          <w:bCs w:val="0"/>
          <w:i/>
          <w:iCs/>
          <w:sz w:val="16"/>
        </w:rPr>
        <w:t>Power in Numbers: The NLRA, Bargaining-Unit Fragmentation, and Union Revival, March 07, 2025</w:t>
      </w:r>
      <w:r w:rsidRPr="00AA03F4">
        <w:rPr>
          <w:rStyle w:val="Style13ptBold"/>
          <w:b w:val="0"/>
          <w:bCs w:val="0"/>
          <w:sz w:val="16"/>
        </w:rPr>
        <w:t>. 46 Berkeley J. Emp. &amp; Lab. L. 55. Available at SSRN: https://ssrn.com/abstract=5179025</w:t>
      </w:r>
      <w:r>
        <w:rPr>
          <w:rStyle w:val="Style13ptBold"/>
          <w:b w:val="0"/>
          <w:bCs w:val="0"/>
          <w:sz w:val="16"/>
        </w:rPr>
        <w:t>)//winters</w:t>
      </w:r>
    </w:p>
    <w:p w14:paraId="1FE63B66" w14:textId="77777777" w:rsidR="00035F7A" w:rsidRPr="00D6154B" w:rsidRDefault="00035F7A" w:rsidP="00035F7A">
      <w:pPr>
        <w:rPr>
          <w:sz w:val="16"/>
        </w:rPr>
      </w:pPr>
      <w:r w:rsidRPr="00D6154B">
        <w:rPr>
          <w:sz w:val="16"/>
        </w:rPr>
        <w:t xml:space="preserve">Bargaining-Unit Composition </w:t>
      </w:r>
    </w:p>
    <w:p w14:paraId="5E817D96" w14:textId="77777777" w:rsidR="00035F7A" w:rsidRPr="00D6154B" w:rsidRDefault="00035F7A" w:rsidP="00035F7A">
      <w:pPr>
        <w:rPr>
          <w:sz w:val="16"/>
        </w:rPr>
      </w:pPr>
      <w:r w:rsidRPr="00D6154B">
        <w:rPr>
          <w:sz w:val="16"/>
        </w:rPr>
        <w:t xml:space="preserve">Because </w:t>
      </w:r>
      <w:r w:rsidRPr="00F90249">
        <w:rPr>
          <w:rStyle w:val="Emphasis"/>
        </w:rPr>
        <w:t xml:space="preserve">the </w:t>
      </w:r>
      <w:r w:rsidRPr="00F37C4F">
        <w:rPr>
          <w:rStyle w:val="Emphasis"/>
          <w:highlight w:val="cyan"/>
        </w:rPr>
        <w:t>NLRA restricts</w:t>
      </w:r>
      <w:r w:rsidRPr="00F90249">
        <w:rPr>
          <w:rStyle w:val="Emphasis"/>
        </w:rPr>
        <w:t xml:space="preserve"> permissible </w:t>
      </w:r>
      <w:r w:rsidRPr="00F37C4F">
        <w:rPr>
          <w:rStyle w:val="Emphasis"/>
          <w:highlight w:val="cyan"/>
        </w:rPr>
        <w:t>bargaining-unit composition</w:t>
      </w:r>
      <w:r w:rsidRPr="00D6154B">
        <w:rPr>
          <w:sz w:val="16"/>
        </w:rPr>
        <w:t xml:space="preserve"> (i.e., the types of workers who may be included in a bargaining unit), </w:t>
      </w:r>
      <w:r w:rsidRPr="00F90249">
        <w:rPr>
          <w:rStyle w:val="StyleUnderline"/>
        </w:rPr>
        <w:t xml:space="preserve">the employer’s internal organization of the firm </w:t>
      </w:r>
      <w:r w:rsidRPr="00F37C4F">
        <w:rPr>
          <w:rStyle w:val="Emphasis"/>
          <w:highlight w:val="cyan"/>
        </w:rPr>
        <w:t>constrains</w:t>
      </w:r>
      <w:r w:rsidRPr="00F90249">
        <w:rPr>
          <w:rStyle w:val="Emphasis"/>
        </w:rPr>
        <w:t xml:space="preserve"> union </w:t>
      </w:r>
      <w:r w:rsidRPr="00F37C4F">
        <w:rPr>
          <w:rStyle w:val="Emphasis"/>
          <w:highlight w:val="cyan"/>
        </w:rPr>
        <w:t>choice</w:t>
      </w:r>
      <w:r w:rsidRPr="00D6154B">
        <w:rPr>
          <w:sz w:val="16"/>
        </w:rPr>
        <w:t xml:space="preserve">. Critically, only NLRA-defined “employees” can be bargaining-unit members, which excludes retired workers,141 domestic and agricultural workers, independent contractors, and confidential, supervisory,142 and managerial employees.143 </w:t>
      </w:r>
      <w:r w:rsidRPr="00F90249">
        <w:rPr>
          <w:rStyle w:val="StyleUnderline"/>
        </w:rPr>
        <w:t>Since determining whether an employee is supervisory or managerial is a fact-intensive inquiry that is often difficult to parse for professional workers, these rules allow employers to structure job classifications to exclude workers.</w:t>
      </w:r>
      <w:r w:rsidRPr="00D6154B">
        <w:rPr>
          <w:sz w:val="16"/>
        </w:rPr>
        <w:t xml:space="preserve"> For example, whether physicians’ job responsibilities render them “supervisors” determines whether they can unionize under the NLRA.144 A 2006 estimate found that up to eight million workers were excluded as supervisory and managerial employees, a number that likely has only grown over the past two decades.145 Moreover, because the NLRA excludes independent contractors, an employer’s choice to contract with (or misclassify) workers as independent contractors excludes those workers from potential bargaining units.146 Consequently, employer choices about how to create job classifications, structure supervision and management, and otherwise organize the firm constrain a union’s choice of bargaining-unit composition.</w:t>
      </w:r>
    </w:p>
    <w:p w14:paraId="28BBD2EA" w14:textId="77777777" w:rsidR="00035F7A" w:rsidRPr="00D6154B" w:rsidRDefault="00035F7A" w:rsidP="00035F7A">
      <w:pPr>
        <w:rPr>
          <w:sz w:val="16"/>
        </w:rPr>
      </w:pPr>
      <w:r w:rsidRPr="00D6154B">
        <w:rPr>
          <w:sz w:val="16"/>
        </w:rPr>
        <w:t xml:space="preserve">Additionally, </w:t>
      </w:r>
      <w:r w:rsidRPr="00F90249">
        <w:rPr>
          <w:rStyle w:val="Emphasis"/>
        </w:rPr>
        <w:t xml:space="preserve">the NLRA </w:t>
      </w:r>
      <w:r w:rsidRPr="00F37C4F">
        <w:rPr>
          <w:rStyle w:val="Emphasis"/>
          <w:highlight w:val="cyan"/>
        </w:rPr>
        <w:t>furthers fragmentation by placing</w:t>
      </w:r>
      <w:r w:rsidRPr="00F90249">
        <w:rPr>
          <w:rStyle w:val="Emphasis"/>
        </w:rPr>
        <w:t xml:space="preserve"> additional </w:t>
      </w:r>
      <w:r w:rsidRPr="00F37C4F">
        <w:rPr>
          <w:rStyle w:val="Emphasis"/>
          <w:highlight w:val="cyan"/>
        </w:rPr>
        <w:t>constraints on which types of workers can associate</w:t>
      </w:r>
      <w:r w:rsidRPr="00F90249">
        <w:rPr>
          <w:rStyle w:val="Emphasis"/>
        </w:rPr>
        <w:t xml:space="preserve"> in the same unit</w:t>
      </w:r>
      <w:r w:rsidRPr="00F90249">
        <w:rPr>
          <w:rStyle w:val="StyleUnderline"/>
        </w:rPr>
        <w:t>. Section 9(b) requires professional employees to affirmatively vote for inclusion in a unit with non-professional workers, requires craft employees to vote against separate representation with non-craft workers, and prohibits guards and nonguards from being in the same unit</w:t>
      </w:r>
      <w:r w:rsidRPr="00D6154B">
        <w:rPr>
          <w:sz w:val="16"/>
        </w:rPr>
        <w:t xml:space="preserve">.147 </w:t>
      </w:r>
      <w:r w:rsidRPr="00F37C4F">
        <w:rPr>
          <w:rStyle w:val="StyleUnderline"/>
          <w:highlight w:val="cyan"/>
        </w:rPr>
        <w:t>Employer choices</w:t>
      </w:r>
      <w:r w:rsidRPr="00F90249">
        <w:rPr>
          <w:rStyle w:val="StyleUnderline"/>
        </w:rPr>
        <w:t xml:space="preserve"> about how to structure job responsibilities thus </w:t>
      </w:r>
      <w:r w:rsidRPr="00F37C4F">
        <w:rPr>
          <w:rStyle w:val="StyleUnderline"/>
          <w:highlight w:val="cyan"/>
        </w:rPr>
        <w:t>determine</w:t>
      </w:r>
      <w:r w:rsidRPr="00D6154B">
        <w:rPr>
          <w:sz w:val="16"/>
        </w:rPr>
        <w:t xml:space="preserve">, in part, </w:t>
      </w:r>
      <w:r w:rsidRPr="00F90249">
        <w:rPr>
          <w:rStyle w:val="StyleUnderline"/>
        </w:rPr>
        <w:t xml:space="preserve">professional </w:t>
      </w:r>
      <w:r w:rsidRPr="00F37C4F">
        <w:rPr>
          <w:rStyle w:val="StyleUnderline"/>
          <w:highlight w:val="cyan"/>
        </w:rPr>
        <w:t>status</w:t>
      </w:r>
      <w:r w:rsidRPr="00F90249">
        <w:rPr>
          <w:rStyle w:val="StyleUnderline"/>
        </w:rPr>
        <w:t xml:space="preserve">, which </w:t>
      </w:r>
      <w:r w:rsidRPr="00F37C4F">
        <w:rPr>
          <w:rStyle w:val="StyleUnderline"/>
          <w:highlight w:val="cyan"/>
        </w:rPr>
        <w:t>creates procedural barriers</w:t>
      </w:r>
      <w:r w:rsidRPr="00F90249">
        <w:rPr>
          <w:rStyle w:val="StyleUnderline"/>
        </w:rPr>
        <w:t xml:space="preserve"> to broad-based units.</w:t>
      </w:r>
      <w:r w:rsidRPr="00D6154B">
        <w:rPr>
          <w:sz w:val="16"/>
        </w:rPr>
        <w:t>148</w:t>
      </w:r>
    </w:p>
    <w:p w14:paraId="4897124E" w14:textId="77777777" w:rsidR="00035F7A" w:rsidRPr="00D6154B" w:rsidRDefault="00035F7A" w:rsidP="00035F7A">
      <w:pPr>
        <w:rPr>
          <w:sz w:val="16"/>
        </w:rPr>
      </w:pPr>
      <w:r w:rsidRPr="00D6154B">
        <w:rPr>
          <w:sz w:val="16"/>
        </w:rPr>
        <w:t xml:space="preserve">2. Bargaining-Unit Scope </w:t>
      </w:r>
    </w:p>
    <w:p w14:paraId="66A6161F" w14:textId="77777777" w:rsidR="00035F7A" w:rsidRPr="00D6154B" w:rsidRDefault="00035F7A" w:rsidP="00035F7A">
      <w:pPr>
        <w:rPr>
          <w:sz w:val="16"/>
        </w:rPr>
      </w:pPr>
      <w:r w:rsidRPr="00F90249">
        <w:rPr>
          <w:rStyle w:val="StyleUnderline"/>
        </w:rPr>
        <w:t>Because of the NLRA restrictions on the permissible scope of a bargaining unit</w:t>
      </w:r>
      <w:r w:rsidRPr="00D6154B">
        <w:rPr>
          <w:sz w:val="16"/>
        </w:rPr>
        <w:t>—the reach of a bargaining unit across the economic organization—</w:t>
      </w:r>
      <w:r w:rsidRPr="00F37C4F">
        <w:rPr>
          <w:rStyle w:val="StyleUnderline"/>
          <w:highlight w:val="cyan"/>
        </w:rPr>
        <w:t>managerial decisions about</w:t>
      </w:r>
      <w:r w:rsidRPr="00F90249">
        <w:rPr>
          <w:rStyle w:val="StyleUnderline"/>
        </w:rPr>
        <w:t xml:space="preserve"> how to organize the firm’s external </w:t>
      </w:r>
      <w:r w:rsidRPr="00F37C4F">
        <w:rPr>
          <w:rStyle w:val="StyleUnderline"/>
          <w:highlight w:val="cyan"/>
        </w:rPr>
        <w:t>boundaries limit</w:t>
      </w:r>
      <w:r w:rsidRPr="00F90249">
        <w:rPr>
          <w:rStyle w:val="StyleUnderline"/>
        </w:rPr>
        <w:t xml:space="preserve"> workers’ </w:t>
      </w:r>
      <w:r w:rsidRPr="00F37C4F">
        <w:rPr>
          <w:rStyle w:val="StyleUnderline"/>
          <w:highlight w:val="cyan"/>
        </w:rPr>
        <w:t>ch</w:t>
      </w:r>
      <w:r w:rsidRPr="005C3015">
        <w:rPr>
          <w:rStyle w:val="StyleUnderline"/>
          <w:highlight w:val="cyan"/>
        </w:rPr>
        <w:t>oices</w:t>
      </w:r>
      <w:r w:rsidRPr="00F90249">
        <w:rPr>
          <w:rStyle w:val="StyleUnderline"/>
        </w:rPr>
        <w:t>. An employer creates the borders of a firm by choosing which functions the firm will provide for itself internally through an employment contract and which functions it will acquire through an external contract.</w:t>
      </w:r>
      <w:r w:rsidRPr="00D6154B">
        <w:rPr>
          <w:sz w:val="16"/>
        </w:rPr>
        <w:t>149 For example, the decision of a lead firm to engage in “fissuring” by outsourcing functions to an external firm, or franchising, may restrict and limit a union’s choice of bargaining units. Indeed, because of franchising, bargaining units in fast food are limited, on average, to seventeen workers per unit.150</w:t>
      </w:r>
    </w:p>
    <w:p w14:paraId="0CAB90A9" w14:textId="77777777" w:rsidR="00035F7A" w:rsidRPr="00D6154B" w:rsidRDefault="00035F7A" w:rsidP="00035F7A">
      <w:pPr>
        <w:rPr>
          <w:sz w:val="16"/>
        </w:rPr>
      </w:pPr>
      <w:r w:rsidRPr="00D6154B">
        <w:rPr>
          <w:sz w:val="16"/>
        </w:rPr>
        <w:t xml:space="preserve">Under section 9(b),151 </w:t>
      </w:r>
      <w:r w:rsidRPr="00F37C4F">
        <w:rPr>
          <w:rStyle w:val="Emphasis"/>
          <w:highlight w:val="cyan"/>
        </w:rPr>
        <w:t>unions cannot petition for</w:t>
      </w:r>
      <w:r w:rsidRPr="00F90249">
        <w:rPr>
          <w:rStyle w:val="Emphasis"/>
        </w:rPr>
        <w:t xml:space="preserve"> multiemployer or </w:t>
      </w:r>
      <w:r w:rsidRPr="00F37C4F">
        <w:rPr>
          <w:rStyle w:val="Emphasis"/>
          <w:highlight w:val="cyan"/>
        </w:rPr>
        <w:t>industry-wide units</w:t>
      </w:r>
      <w:r w:rsidRPr="00F90249">
        <w:rPr>
          <w:rStyle w:val="Emphasis"/>
        </w:rPr>
        <w:t>.</w:t>
      </w:r>
      <w:r w:rsidRPr="00D6154B">
        <w:rPr>
          <w:sz w:val="16"/>
        </w:rPr>
        <w:t xml:space="preserve"> While unions and employers can agree to such units, </w:t>
      </w:r>
      <w:r w:rsidRPr="00F90249">
        <w:rPr>
          <w:rStyle w:val="StyleUnderline"/>
        </w:rPr>
        <w:t>the NLRB cannot certify such units unless there is</w:t>
      </w:r>
      <w:r w:rsidRPr="00D6154B">
        <w:rPr>
          <w:sz w:val="16"/>
        </w:rPr>
        <w:t xml:space="preserve"> (1) </w:t>
      </w:r>
      <w:r w:rsidRPr="00F90249">
        <w:rPr>
          <w:rStyle w:val="StyleUnderline"/>
        </w:rPr>
        <w:t>a clear history of stable collective bargaining between it and the union, or</w:t>
      </w:r>
      <w:r w:rsidRPr="00D6154B">
        <w:rPr>
          <w:sz w:val="16"/>
        </w:rPr>
        <w:t xml:space="preserve">, lacking such a history, (2) </w:t>
      </w:r>
      <w:r w:rsidRPr="00F90249">
        <w:rPr>
          <w:rStyle w:val="StyleUnderline"/>
        </w:rPr>
        <w:t>voluntary consent of all employers</w:t>
      </w:r>
      <w:r w:rsidRPr="00D6154B">
        <w:rPr>
          <w:sz w:val="16"/>
        </w:rPr>
        <w:t xml:space="preserve">.152 </w:t>
      </w:r>
      <w:r w:rsidRPr="00F90249">
        <w:rPr>
          <w:rStyle w:val="StyleUnderline"/>
        </w:rPr>
        <w:t>Because bargaining structure is not a “mandatory subject of bargaining,” NLRA doctrine has further limited this second option by holding that the union cannot strike or threaten to strike to pressure employers to join a multiemployer bargaining unit</w:t>
      </w:r>
      <w:r w:rsidRPr="00D6154B">
        <w:rPr>
          <w:sz w:val="16"/>
        </w:rPr>
        <w:t xml:space="preserve">.153 Consequently, </w:t>
      </w:r>
      <w:r w:rsidRPr="00450EC9">
        <w:rPr>
          <w:rStyle w:val="StyleUnderline"/>
        </w:rPr>
        <w:t xml:space="preserve">as workers must first overcome the coordination costs of separately organizing each of the employers and then gain employer consent to merge the units, </w:t>
      </w:r>
      <w:r w:rsidRPr="00450EC9">
        <w:rPr>
          <w:rStyle w:val="Emphasis"/>
        </w:rPr>
        <w:t>it is difficult for unions to achieve the multiemployer units they need to organize to increase union density</w:t>
      </w:r>
      <w:r w:rsidRPr="00D6154B">
        <w:rPr>
          <w:sz w:val="16"/>
        </w:rPr>
        <w:t xml:space="preserve">, especially in the fast-growing service sector where there is often no history of collective bargaining.154 Even then, an employer can leave the multiemployer unit so long as it clearly announces its intent to do so before a new bargaining round.155 In part </w:t>
      </w:r>
      <w:r w:rsidRPr="00F37C4F">
        <w:rPr>
          <w:rStyle w:val="Emphasis"/>
          <w:highlight w:val="cyan"/>
        </w:rPr>
        <w:t>because of section 9(b), the U</w:t>
      </w:r>
      <w:r w:rsidRPr="00450EC9">
        <w:rPr>
          <w:rStyle w:val="Emphasis"/>
        </w:rPr>
        <w:t xml:space="preserve">nited </w:t>
      </w:r>
      <w:r w:rsidRPr="00F37C4F">
        <w:rPr>
          <w:rStyle w:val="Emphasis"/>
          <w:highlight w:val="cyan"/>
        </w:rPr>
        <w:t>S</w:t>
      </w:r>
      <w:r w:rsidRPr="00450EC9">
        <w:rPr>
          <w:rStyle w:val="Emphasis"/>
        </w:rPr>
        <w:t xml:space="preserve">tates </w:t>
      </w:r>
      <w:r w:rsidRPr="00F37C4F">
        <w:rPr>
          <w:rStyle w:val="Emphasis"/>
          <w:highlight w:val="cyan"/>
        </w:rPr>
        <w:t>has not developed sectoral bargaining</w:t>
      </w:r>
      <w:r w:rsidRPr="00450EC9">
        <w:rPr>
          <w:rStyle w:val="Emphasis"/>
        </w:rPr>
        <w:t xml:space="preserve"> along the lines of other industrialized democracies.</w:t>
      </w:r>
      <w:r w:rsidRPr="00D6154B">
        <w:rPr>
          <w:sz w:val="16"/>
        </w:rPr>
        <w:t>156</w:t>
      </w:r>
    </w:p>
    <w:p w14:paraId="2CD95E5D" w14:textId="77777777" w:rsidR="00035F7A" w:rsidRPr="00450EC9" w:rsidRDefault="00035F7A" w:rsidP="00035F7A">
      <w:pPr>
        <w:rPr>
          <w:rStyle w:val="StyleUnderline"/>
        </w:rPr>
      </w:pPr>
      <w:r w:rsidRPr="00D6154B">
        <w:rPr>
          <w:sz w:val="16"/>
        </w:rPr>
        <w:t xml:space="preserve">3. Bargaining-Unit Common Interests </w:t>
      </w:r>
      <w:r w:rsidRPr="00450EC9">
        <w:rPr>
          <w:rStyle w:val="StyleUnderline"/>
        </w:rPr>
        <w:t xml:space="preserve">The </w:t>
      </w:r>
      <w:r w:rsidRPr="00502D47">
        <w:rPr>
          <w:rStyle w:val="StyleUnderline"/>
          <w:highlight w:val="cyan"/>
        </w:rPr>
        <w:t>NLRA requires</w:t>
      </w:r>
      <w:r w:rsidRPr="00450EC9">
        <w:rPr>
          <w:rStyle w:val="StyleUnderline"/>
        </w:rPr>
        <w:t xml:space="preserve"> that workers in an appropriate bargaining unit share a “</w:t>
      </w:r>
      <w:r w:rsidRPr="00502D47">
        <w:rPr>
          <w:rStyle w:val="StyleUnderline"/>
          <w:highlight w:val="cyan"/>
        </w:rPr>
        <w:t>community of interest</w:t>
      </w:r>
      <w:r w:rsidRPr="00450EC9">
        <w:rPr>
          <w:rStyle w:val="StyleUnderline"/>
        </w:rPr>
        <w:t>.”</w:t>
      </w:r>
      <w:r w:rsidRPr="00D6154B">
        <w:rPr>
          <w:sz w:val="16"/>
        </w:rPr>
        <w:t xml:space="preserve"> This is a multi-factor, fact-intensive, and sometimes industry-specific test developed by the NLRB and courts157 under section 9(b)’s direction that the NLRB decide the “unit appropriate for the purposes of collective bargaining” to “assure to employees the fullest freedom in exercising the rights guaranteed by this Act.”158 In applying this test, </w:t>
      </w:r>
      <w:r w:rsidRPr="00450EC9">
        <w:rPr>
          <w:rStyle w:val="StyleUnderline"/>
        </w:rPr>
        <w:t xml:space="preserve">the NLRB weighs many factors, including </w:t>
      </w:r>
    </w:p>
    <w:p w14:paraId="2A05EDC1" w14:textId="77777777" w:rsidR="00035F7A" w:rsidRPr="00D6154B" w:rsidRDefault="00035F7A" w:rsidP="00035F7A">
      <w:pPr>
        <w:rPr>
          <w:sz w:val="16"/>
        </w:rPr>
      </w:pPr>
      <w:r w:rsidRPr="00450EC9">
        <w:rPr>
          <w:rStyle w:val="StyleUnderline"/>
        </w:rPr>
        <w:t>whether the employees are organized into a separate department; have distinct skills and training; have distinct job functions and perform distinct work, including inquiry into the amount and type of job overlap between classifications;</w:t>
      </w:r>
      <w:r w:rsidRPr="00D6154B">
        <w:rPr>
          <w:sz w:val="16"/>
        </w:rPr>
        <w:t xml:space="preserve"> are functionally integrated with the employer’s other employees; have frequent contact with other employees; interchange with other employees; have distinct terms and conditions of employment; and are separately supervised.159</w:t>
      </w:r>
    </w:p>
    <w:p w14:paraId="407EC208" w14:textId="77777777" w:rsidR="00035F7A" w:rsidRPr="00D6154B" w:rsidRDefault="00035F7A" w:rsidP="00035F7A">
      <w:pPr>
        <w:rPr>
          <w:sz w:val="16"/>
        </w:rPr>
      </w:pPr>
      <w:r w:rsidRPr="00450EC9">
        <w:rPr>
          <w:rStyle w:val="StyleUnderline"/>
        </w:rPr>
        <w:t xml:space="preserve">While the NLRB can consider the extent to which employees have organized, </w:t>
      </w:r>
      <w:r w:rsidRPr="00502D47">
        <w:rPr>
          <w:rStyle w:val="Emphasis"/>
          <w:highlight w:val="cyan"/>
        </w:rPr>
        <w:t>that factor</w:t>
      </w:r>
      <w:r w:rsidRPr="00450EC9">
        <w:rPr>
          <w:rStyle w:val="Emphasis"/>
        </w:rPr>
        <w:t xml:space="preserve"> alone </w:t>
      </w:r>
      <w:r w:rsidRPr="00502D47">
        <w:rPr>
          <w:rStyle w:val="Emphasis"/>
          <w:highlight w:val="cyan"/>
        </w:rPr>
        <w:t>cannot determine</w:t>
      </w:r>
      <w:r w:rsidRPr="00450EC9">
        <w:rPr>
          <w:rStyle w:val="Emphasis"/>
        </w:rPr>
        <w:t xml:space="preserve"> the appropriate unit.</w:t>
      </w:r>
      <w:r w:rsidRPr="00D6154B">
        <w:rPr>
          <w:sz w:val="16"/>
        </w:rPr>
        <w:t>160 In addition to this doctrinal test, the NLRB has also developed a series of rebuttable presumptions to help guide its determinations, holding that employer-wide, plantwide, and some craft units are presumptively appropriate under the NLRA and will be approved unless the contesting party, usually the employer,161 can rebut the presumption.162</w:t>
      </w:r>
    </w:p>
    <w:p w14:paraId="59E67A3B" w14:textId="77777777" w:rsidR="00035F7A" w:rsidRPr="00D6154B" w:rsidRDefault="00035F7A" w:rsidP="00035F7A">
      <w:pPr>
        <w:rPr>
          <w:sz w:val="16"/>
        </w:rPr>
      </w:pPr>
      <w:r w:rsidRPr="00450EC9">
        <w:rPr>
          <w:rStyle w:val="StyleUnderline"/>
        </w:rPr>
        <w:t>Broadly, the “community of interest” standard is permissive</w:t>
      </w:r>
      <w:r w:rsidRPr="00D6154B">
        <w:rPr>
          <w:sz w:val="16"/>
        </w:rPr>
        <w:t xml:space="preserve"> for unions, allowing them to select among several appropriate units and often not compelling unions into larger units where they might suffer decreased support. As the NLRB has explained, “[</w:t>
      </w:r>
      <w:proofErr w:type="spellStart"/>
      <w:r w:rsidRPr="00D6154B">
        <w:rPr>
          <w:sz w:val="16"/>
        </w:rPr>
        <w:t>i</w:t>
      </w:r>
      <w:proofErr w:type="spellEnd"/>
      <w:r w:rsidRPr="00D6154B">
        <w:rPr>
          <w:sz w:val="16"/>
        </w:rPr>
        <w:t>]t has not been the NLRB’s policy to compel labor organizations to seek representation in the most comprehensive grouping, or indeed in any larger unit, unless an appropriate unit compatible with that requested does not exist.”163 And while employers may claim to prefer larger bargaining units that provide them with more convenient bargaining, “the [NLRB] is free to grant greater weight to the employees’ interest in being represented by a representative of their own choosing.”164 This policy is reasonable on its face. Under challenging organizing conditions, a rule forcing unions into larger units would almost certainly lower union success rates and further erode private-sector union density.</w:t>
      </w:r>
    </w:p>
    <w:p w14:paraId="79EC14A7" w14:textId="77777777" w:rsidR="00035F7A" w:rsidRPr="00D6154B" w:rsidRDefault="00035F7A" w:rsidP="00035F7A">
      <w:pPr>
        <w:rPr>
          <w:sz w:val="16"/>
        </w:rPr>
      </w:pPr>
      <w:r w:rsidRPr="00450EC9">
        <w:rPr>
          <w:rStyle w:val="StyleUnderline"/>
        </w:rPr>
        <w:t xml:space="preserve">But </w:t>
      </w:r>
      <w:r w:rsidRPr="00502D47">
        <w:rPr>
          <w:rStyle w:val="StyleUnderline"/>
          <w:highlight w:val="cyan"/>
        </w:rPr>
        <w:t>the</w:t>
      </w:r>
      <w:r w:rsidRPr="00450EC9">
        <w:rPr>
          <w:rStyle w:val="StyleUnderline"/>
        </w:rPr>
        <w:t xml:space="preserve"> “community of interest</w:t>
      </w:r>
      <w:r w:rsidRPr="00502D47">
        <w:rPr>
          <w:rStyle w:val="StyleUnderline"/>
        </w:rPr>
        <w:t xml:space="preserve">” </w:t>
      </w:r>
      <w:r w:rsidRPr="00502D47">
        <w:rPr>
          <w:rStyle w:val="StyleUnderline"/>
          <w:highlight w:val="cyan"/>
        </w:rPr>
        <w:t xml:space="preserve">standard </w:t>
      </w:r>
      <w:r w:rsidRPr="00502D47">
        <w:rPr>
          <w:rStyle w:val="Emphasis"/>
          <w:highlight w:val="cyan"/>
        </w:rPr>
        <w:t>is not</w:t>
      </w:r>
      <w:r w:rsidRPr="00450EC9">
        <w:rPr>
          <w:rStyle w:val="Emphasis"/>
        </w:rPr>
        <w:t xml:space="preserve"> as </w:t>
      </w:r>
      <w:r w:rsidRPr="00502D47">
        <w:rPr>
          <w:rStyle w:val="Emphasis"/>
          <w:highlight w:val="cyan"/>
        </w:rPr>
        <w:t>pro-worker</w:t>
      </w:r>
      <w:r w:rsidRPr="00450EC9">
        <w:rPr>
          <w:rStyle w:val="Emphasis"/>
        </w:rPr>
        <w:t xml:space="preserve"> as it might seem</w:t>
      </w:r>
      <w:r w:rsidRPr="00450EC9">
        <w:rPr>
          <w:rStyle w:val="StyleUnderline"/>
        </w:rPr>
        <w:t>.</w:t>
      </w:r>
      <w:r w:rsidRPr="00D6154B">
        <w:rPr>
          <w:sz w:val="16"/>
        </w:rPr>
        <w:t xml:space="preserve"> As suggested above, the NLRB takes management-made decisions as “dispositive of the proper framework for present regulation”:165 </w:t>
      </w:r>
      <w:r w:rsidRPr="00450EC9">
        <w:rPr>
          <w:rStyle w:val="StyleUnderline"/>
        </w:rPr>
        <w:t>because workers must share an employer-determined “community of interest”</w:t>
      </w:r>
      <w:r w:rsidRPr="00D6154B">
        <w:rPr>
          <w:sz w:val="16"/>
        </w:rPr>
        <w:t>— through, for example, managerial choices about employee interchange, shared supervision, and geographic proximity166</w:t>
      </w:r>
      <w:r w:rsidRPr="00450EC9">
        <w:rPr>
          <w:rStyle w:val="Emphasis"/>
        </w:rPr>
        <w:t>—</w:t>
      </w:r>
      <w:r w:rsidRPr="00502D47">
        <w:rPr>
          <w:rStyle w:val="Emphasis"/>
          <w:highlight w:val="cyan"/>
        </w:rPr>
        <w:t>employer decisions circumscribe</w:t>
      </w:r>
      <w:r w:rsidRPr="00450EC9">
        <w:rPr>
          <w:rStyle w:val="Emphasis"/>
        </w:rPr>
        <w:t xml:space="preserve"> workers’ self-organization.</w:t>
      </w:r>
      <w:r w:rsidRPr="00D6154B">
        <w:rPr>
          <w:sz w:val="16"/>
        </w:rPr>
        <w:t xml:space="preserve"> Made in the absence of unions, </w:t>
      </w:r>
      <w:r w:rsidRPr="00450EC9">
        <w:rPr>
          <w:rStyle w:val="StyleUnderline"/>
        </w:rPr>
        <w:t xml:space="preserve">these choices cabin the available “community of interest” that unions can represent, thereby </w:t>
      </w:r>
      <w:r w:rsidRPr="00450EC9">
        <w:rPr>
          <w:rStyle w:val="Emphasis"/>
        </w:rPr>
        <w:t xml:space="preserve">limiting union choice and </w:t>
      </w:r>
      <w:r w:rsidRPr="00502D47">
        <w:rPr>
          <w:rStyle w:val="Emphasis"/>
          <w:highlight w:val="cyan"/>
        </w:rPr>
        <w:t>undermining the formation of broad-based units</w:t>
      </w:r>
      <w:r w:rsidRPr="00450EC9">
        <w:rPr>
          <w:rStyle w:val="Emphasis"/>
        </w:rPr>
        <w:t xml:space="preserve"> to countervail employer power.</w:t>
      </w:r>
      <w:r w:rsidRPr="00D6154B">
        <w:rPr>
          <w:sz w:val="16"/>
        </w:rPr>
        <w:t xml:space="preserve">167 Consequently, </w:t>
      </w:r>
      <w:r w:rsidRPr="00450EC9">
        <w:rPr>
          <w:rStyle w:val="StyleUnderline"/>
        </w:rPr>
        <w:t>if a requisite “community of interest” does not encompass a large, single-plant or single-employer unit, a union may be forced to organize in a smaller unit, thereby furthering fragmentation.</w:t>
      </w:r>
      <w:r w:rsidRPr="00D6154B">
        <w:rPr>
          <w:sz w:val="16"/>
        </w:rPr>
        <w:t xml:space="preserve">168 The NLRB generally does not weigh the employees’ interest in more effective collective bargaining in a larger unit.169 </w:t>
      </w:r>
      <w:r w:rsidRPr="00450EC9">
        <w:rPr>
          <w:rStyle w:val="StyleUnderline"/>
        </w:rPr>
        <w:t xml:space="preserve">This </w:t>
      </w:r>
      <w:r w:rsidRPr="00502D47">
        <w:rPr>
          <w:rStyle w:val="StyleUnderline"/>
          <w:highlight w:val="cyan"/>
        </w:rPr>
        <w:t>deference</w:t>
      </w:r>
      <w:r w:rsidRPr="00450EC9">
        <w:rPr>
          <w:rStyle w:val="StyleUnderline"/>
        </w:rPr>
        <w:t xml:space="preserve"> to managerial decisions persists throughout the duration of the bargaining unit, as the NLRA </w:t>
      </w:r>
      <w:r w:rsidRPr="00502D47">
        <w:rPr>
          <w:rStyle w:val="StyleUnderline"/>
          <w:highlight w:val="cyan"/>
        </w:rPr>
        <w:t>imposes asymmetrical abilities</w:t>
      </w:r>
      <w:r w:rsidRPr="00450EC9">
        <w:rPr>
          <w:rStyle w:val="StyleUnderline"/>
        </w:rPr>
        <w:t xml:space="preserve"> on union and employer </w:t>
      </w:r>
      <w:r w:rsidRPr="00502D47">
        <w:rPr>
          <w:rStyle w:val="StyleUnderline"/>
          <w:highlight w:val="cyan"/>
        </w:rPr>
        <w:t>to depart from</w:t>
      </w:r>
      <w:r w:rsidRPr="00450EC9">
        <w:rPr>
          <w:rStyle w:val="StyleUnderline"/>
        </w:rPr>
        <w:t xml:space="preserve"> the NLRB’s </w:t>
      </w:r>
      <w:r w:rsidRPr="00502D47">
        <w:rPr>
          <w:rStyle w:val="StyleUnderline"/>
          <w:highlight w:val="cyan"/>
        </w:rPr>
        <w:t>initial determination</w:t>
      </w:r>
      <w:r w:rsidRPr="00D6154B">
        <w:rPr>
          <w:sz w:val="16"/>
        </w:rPr>
        <w:t>.170</w:t>
      </w:r>
    </w:p>
    <w:p w14:paraId="70E14818" w14:textId="77777777" w:rsidR="00035F7A" w:rsidRPr="00D6154B" w:rsidRDefault="00035F7A" w:rsidP="00035F7A">
      <w:pPr>
        <w:rPr>
          <w:sz w:val="16"/>
        </w:rPr>
      </w:pPr>
      <w:r w:rsidRPr="00D6154B">
        <w:rPr>
          <w:sz w:val="16"/>
        </w:rPr>
        <w:t xml:space="preserve">Relatedly, </w:t>
      </w:r>
      <w:r w:rsidRPr="00450EC9">
        <w:rPr>
          <w:rStyle w:val="StyleUnderline"/>
        </w:rPr>
        <w:t xml:space="preserve">the “community of interest” standard </w:t>
      </w:r>
      <w:r w:rsidRPr="00502D47">
        <w:rPr>
          <w:rStyle w:val="StyleUnderline"/>
          <w:highlight w:val="cyan"/>
        </w:rPr>
        <w:t>reflects the</w:t>
      </w:r>
      <w:r w:rsidRPr="00450EC9">
        <w:rPr>
          <w:rStyle w:val="StyleUnderline"/>
        </w:rPr>
        <w:t xml:space="preserve"> NLRA’s “</w:t>
      </w:r>
      <w:r w:rsidRPr="00502D47">
        <w:rPr>
          <w:rStyle w:val="StyleUnderline"/>
          <w:highlight w:val="cyan"/>
        </w:rPr>
        <w:t>value</w:t>
      </w:r>
      <w:r w:rsidRPr="00450EC9">
        <w:rPr>
          <w:rStyle w:val="StyleUnderline"/>
        </w:rPr>
        <w:t>s and assumptions”</w:t>
      </w:r>
      <w:r w:rsidRPr="00D6154B">
        <w:rPr>
          <w:sz w:val="16"/>
        </w:rPr>
        <w:t xml:space="preserve">171 </w:t>
      </w:r>
      <w:r w:rsidRPr="00502D47">
        <w:rPr>
          <w:rStyle w:val="StyleUnderline"/>
          <w:highlight w:val="cyan"/>
        </w:rPr>
        <w:t>that narrow</w:t>
      </w:r>
      <w:r w:rsidRPr="00D6154B">
        <w:rPr>
          <w:sz w:val="16"/>
        </w:rPr>
        <w:t xml:space="preserve">, relatively </w:t>
      </w:r>
      <w:r w:rsidRPr="0087076C">
        <w:rPr>
          <w:rStyle w:val="StyleUnderline"/>
        </w:rPr>
        <w:t xml:space="preserve">homogenous </w:t>
      </w:r>
      <w:r w:rsidRPr="00502D47">
        <w:rPr>
          <w:rStyle w:val="StyleUnderline"/>
          <w:highlight w:val="cyan"/>
        </w:rPr>
        <w:t>units best represent</w:t>
      </w:r>
      <w:r w:rsidRPr="0087076C">
        <w:rPr>
          <w:rStyle w:val="StyleUnderline"/>
        </w:rPr>
        <w:t xml:space="preserve"> employees’ </w:t>
      </w:r>
      <w:r w:rsidRPr="00502D47">
        <w:rPr>
          <w:rStyle w:val="StyleUnderline"/>
          <w:highlight w:val="cyan"/>
        </w:rPr>
        <w:t>interest</w:t>
      </w:r>
      <w:r w:rsidRPr="0087076C">
        <w:rPr>
          <w:rStyle w:val="StyleUnderline"/>
        </w:rPr>
        <w:t>s. Under this standard, any group of workers must share a “community of interests sufficient to justify their mutual inclusion in a single bargaining unit,”</w:t>
      </w:r>
      <w:r w:rsidRPr="00D6154B">
        <w:rPr>
          <w:sz w:val="16"/>
        </w:rPr>
        <w:t>172 which Judge Posner described as “</w:t>
      </w:r>
      <w:proofErr w:type="spellStart"/>
      <w:r w:rsidRPr="0087076C">
        <w:rPr>
          <w:rStyle w:val="StyleUnderline"/>
        </w:rPr>
        <w:t>emphasiz</w:t>
      </w:r>
      <w:proofErr w:type="spellEnd"/>
      <w:r w:rsidRPr="0087076C">
        <w:rPr>
          <w:rStyle w:val="StyleUnderline"/>
        </w:rPr>
        <w:t>[</w:t>
      </w:r>
      <w:proofErr w:type="spellStart"/>
      <w:r w:rsidRPr="0087076C">
        <w:rPr>
          <w:rStyle w:val="StyleUnderline"/>
        </w:rPr>
        <w:t>ing</w:t>
      </w:r>
      <w:proofErr w:type="spellEnd"/>
      <w:r w:rsidRPr="0087076C">
        <w:rPr>
          <w:rStyle w:val="StyleUnderline"/>
        </w:rPr>
        <w:t>] homogeneity</w:t>
      </w:r>
      <w:r w:rsidRPr="00D6154B">
        <w:rPr>
          <w:sz w:val="16"/>
        </w:rPr>
        <w:t xml:space="preserve">.”173 Indeed, </w:t>
      </w:r>
      <w:r w:rsidRPr="00502D47">
        <w:rPr>
          <w:rStyle w:val="StyleUnderline"/>
        </w:rPr>
        <w:t>t</w:t>
      </w:r>
      <w:r w:rsidRPr="0087076C">
        <w:rPr>
          <w:rStyle w:val="StyleUnderline"/>
        </w:rPr>
        <w:t>he enterprise</w:t>
      </w:r>
      <w:r w:rsidRPr="00D6154B">
        <w:rPr>
          <w:sz w:val="16"/>
        </w:rPr>
        <w:t xml:space="preserve">- or plant-based </w:t>
      </w:r>
      <w:r w:rsidRPr="0087076C">
        <w:rPr>
          <w:rStyle w:val="StyleUnderline"/>
        </w:rPr>
        <w:t>regime presumes that workers’ interests coalesce around a narrow range of job classifications</w:t>
      </w:r>
      <w:r w:rsidRPr="00D6154B">
        <w:rPr>
          <w:sz w:val="16"/>
        </w:rPr>
        <w:t xml:space="preserve">174 </w:t>
      </w:r>
      <w:r w:rsidRPr="0087076C">
        <w:rPr>
          <w:rStyle w:val="StyleUnderline"/>
        </w:rPr>
        <w:t>within an establishment where workers can effectively overcome the coordination costs needed to unionize.</w:t>
      </w:r>
      <w:r w:rsidRPr="00D6154B">
        <w:rPr>
          <w:sz w:val="16"/>
        </w:rPr>
        <w:t xml:space="preserve">175 As the Supreme Court has emphasized, the “mutuality of interest” that the appropriate unit should embody serves to assure “coherence” and a “cohesive unit . . . relatively free of conflict of interests,” which “prevent[s] a functionally distinct minority group of employees from being submerged in an overly large unit.”176 </w:t>
      </w:r>
      <w:r w:rsidRPr="0087076C">
        <w:rPr>
          <w:rStyle w:val="StyleUnderline"/>
        </w:rPr>
        <w:t>Justifying small, homogenous units, the Court cautioned against the supposed “tyranny of the majority over minority interests</w:t>
      </w:r>
      <w:r w:rsidRPr="00D6154B">
        <w:rPr>
          <w:sz w:val="16"/>
        </w:rPr>
        <w:t xml:space="preserve"> . . . to ensure against the submergence of a minority with distinctively different interests in the terms and conditions of their employment.”177</w:t>
      </w:r>
    </w:p>
    <w:p w14:paraId="0D97C39F" w14:textId="77777777" w:rsidR="00035F7A" w:rsidRPr="0087076C" w:rsidRDefault="00035F7A" w:rsidP="00035F7A">
      <w:pPr>
        <w:rPr>
          <w:rStyle w:val="Emphasis"/>
        </w:rPr>
      </w:pPr>
      <w:r w:rsidRPr="0087076C">
        <w:rPr>
          <w:rStyle w:val="StyleUnderline"/>
        </w:rPr>
        <w:t xml:space="preserve">The “community of interest” </w:t>
      </w:r>
      <w:r w:rsidRPr="00502D47">
        <w:rPr>
          <w:rStyle w:val="StyleUnderline"/>
        </w:rPr>
        <w:t>standard</w:t>
      </w:r>
      <w:r w:rsidRPr="0087076C">
        <w:rPr>
          <w:rStyle w:val="StyleUnderline"/>
        </w:rPr>
        <w:t xml:space="preserve"> therefore assumes that workers share sufficient interests only when they interact in the workplace and share an employer, rather than through their shared class status as workers</w:t>
      </w:r>
      <w:r w:rsidRPr="00D6154B">
        <w:rPr>
          <w:sz w:val="16"/>
        </w:rPr>
        <w:t xml:space="preserve">.178 </w:t>
      </w:r>
      <w:r w:rsidRPr="0087076C">
        <w:rPr>
          <w:rStyle w:val="StyleUnderline"/>
        </w:rPr>
        <w:t>This narrow vision of workers’ self-interest is embodied in other doctrinal areas of U.S. labor law</w:t>
      </w:r>
      <w:r w:rsidRPr="00D6154B">
        <w:rPr>
          <w:sz w:val="16"/>
        </w:rPr>
        <w:t xml:space="preserve">, including prohibitions on so-called “sympathy” strikes, where workers strike to aid another group of striking workers.179 </w:t>
      </w:r>
      <w:r w:rsidRPr="00502D47">
        <w:rPr>
          <w:rStyle w:val="Emphasis"/>
          <w:highlight w:val="cyan"/>
        </w:rPr>
        <w:t>This assumption</w:t>
      </w:r>
      <w:r w:rsidRPr="0087076C">
        <w:rPr>
          <w:rStyle w:val="Emphasis"/>
        </w:rPr>
        <w:t xml:space="preserve"> </w:t>
      </w:r>
      <w:r w:rsidRPr="00502D47">
        <w:rPr>
          <w:rStyle w:val="Emphasis"/>
          <w:highlight w:val="cyan"/>
        </w:rPr>
        <w:t>narrows the scope of</w:t>
      </w:r>
      <w:r w:rsidRPr="0087076C">
        <w:rPr>
          <w:rStyle w:val="Emphasis"/>
        </w:rPr>
        <w:t xml:space="preserve"> worker organizing and </w:t>
      </w:r>
      <w:r w:rsidRPr="00502D47">
        <w:rPr>
          <w:rStyle w:val="Emphasis"/>
          <w:highlight w:val="cyan"/>
        </w:rPr>
        <w:t>bargaining.</w:t>
      </w:r>
    </w:p>
    <w:p w14:paraId="12386AD4" w14:textId="77777777" w:rsidR="00035F7A" w:rsidRPr="00D6154B" w:rsidRDefault="00035F7A" w:rsidP="00035F7A">
      <w:pPr>
        <w:rPr>
          <w:sz w:val="16"/>
        </w:rPr>
      </w:pPr>
      <w:r w:rsidRPr="00D6154B">
        <w:rPr>
          <w:sz w:val="16"/>
        </w:rPr>
        <w:t xml:space="preserve">Significantly, </w:t>
      </w:r>
      <w:r w:rsidRPr="0087076C">
        <w:rPr>
          <w:rStyle w:val="StyleUnderline"/>
        </w:rPr>
        <w:t>the community of interest standard also interacts with the firm’s internal organization into specific workplaces to limit union unit choice and power</w:t>
      </w:r>
      <w:r w:rsidRPr="00D6154B">
        <w:rPr>
          <w:sz w:val="16"/>
        </w:rPr>
        <w:t xml:space="preserve">. Consider a firm deciding how to allocate 500 manufacturing-employee positions. If it places all 500 positions in one factory in Michigan, a union can typically claim all 500 in one bargaining unit because “a single-facility bargaining unit is presumptively appropriate.”180 But if the firm places 200 in Michigan and 300 in Alabama, it can not only avail itself of lower labor costs181 but may also preclude182 a single, multi-plant unit of all 500 employees because geographic proximity, employee interchange and transfer, functional integration, and common supervision are important unit-determination factors.183 </w:t>
      </w:r>
      <w:r w:rsidRPr="00502D47">
        <w:rPr>
          <w:rStyle w:val="StyleUnderline"/>
          <w:highlight w:val="cyan"/>
        </w:rPr>
        <w:t>Operating in</w:t>
      </w:r>
      <w:r w:rsidRPr="0087076C">
        <w:rPr>
          <w:rStyle w:val="StyleUnderline"/>
        </w:rPr>
        <w:t xml:space="preserve"> “</w:t>
      </w:r>
      <w:r w:rsidRPr="00502D47">
        <w:rPr>
          <w:rStyle w:val="StyleUnderline"/>
          <w:highlight w:val="cyan"/>
        </w:rPr>
        <w:t>dispersed networks</w:t>
      </w:r>
      <w:r w:rsidRPr="0087076C">
        <w:rPr>
          <w:rStyle w:val="StyleUnderline"/>
        </w:rPr>
        <w:t xml:space="preserve"> of individual plants and facilities” </w:t>
      </w:r>
      <w:r w:rsidRPr="00502D47">
        <w:rPr>
          <w:rStyle w:val="StyleUnderline"/>
          <w:highlight w:val="cyan"/>
        </w:rPr>
        <w:t>allows large firms to fragment</w:t>
      </w:r>
      <w:r w:rsidRPr="0087076C">
        <w:rPr>
          <w:rStyle w:val="StyleUnderline"/>
        </w:rPr>
        <w:t xml:space="preserve"> worker </w:t>
      </w:r>
      <w:r w:rsidRPr="00502D47">
        <w:rPr>
          <w:rStyle w:val="StyleUnderline"/>
          <w:highlight w:val="cyan"/>
        </w:rPr>
        <w:t>bargaining power</w:t>
      </w:r>
      <w:r w:rsidRPr="00D6154B">
        <w:rPr>
          <w:sz w:val="16"/>
        </w:rPr>
        <w:t xml:space="preserve">,184 “easily shift production among their plants to avoid unions, [and] punish militant union locals.”185 </w:t>
      </w:r>
    </w:p>
    <w:p w14:paraId="1967061C" w14:textId="77777777" w:rsidR="00035F7A" w:rsidRPr="0087076C" w:rsidRDefault="00035F7A" w:rsidP="00035F7A">
      <w:pPr>
        <w:rPr>
          <w:rStyle w:val="Emphasis"/>
        </w:rPr>
      </w:pPr>
      <w:r w:rsidRPr="00D6154B">
        <w:rPr>
          <w:sz w:val="16"/>
        </w:rPr>
        <w:t xml:space="preserve">Finally, as Professor Hiba Hafiz argues, </w:t>
      </w:r>
      <w:r w:rsidRPr="0087076C">
        <w:rPr>
          <w:rStyle w:val="StyleUnderline"/>
        </w:rPr>
        <w:t xml:space="preserve">the NLRB’s </w:t>
      </w:r>
      <w:r w:rsidRPr="00502D47">
        <w:rPr>
          <w:rStyle w:val="StyleUnderline"/>
          <w:highlight w:val="cyan"/>
        </w:rPr>
        <w:t>presumptions create</w:t>
      </w:r>
      <w:r w:rsidRPr="0087076C">
        <w:rPr>
          <w:rStyle w:val="StyleUnderline"/>
        </w:rPr>
        <w:t xml:space="preserve"> “</w:t>
      </w:r>
      <w:r w:rsidRPr="00502D47">
        <w:rPr>
          <w:rStyle w:val="StyleUnderline"/>
          <w:highlight w:val="cyan"/>
        </w:rPr>
        <w:t>perverse incentives for employer manipulation</w:t>
      </w:r>
      <w:r w:rsidRPr="0087076C">
        <w:rPr>
          <w:rStyle w:val="StyleUnderline"/>
        </w:rPr>
        <w:t>”: employers benefit from small-scale bargaining in single-plant and single-employer units but can demand that workers organize a larger unit than the one they petition for</w:t>
      </w:r>
      <w:r w:rsidRPr="00D6154B">
        <w:rPr>
          <w:sz w:val="16"/>
        </w:rPr>
        <w:t xml:space="preserve">.186 Thus, </w:t>
      </w:r>
      <w:r w:rsidRPr="0087076C">
        <w:rPr>
          <w:rStyle w:val="Emphasis"/>
        </w:rPr>
        <w:t xml:space="preserve">employers </w:t>
      </w:r>
      <w:r w:rsidRPr="00502D47">
        <w:rPr>
          <w:rStyle w:val="Emphasis"/>
          <w:highlight w:val="cyan"/>
        </w:rPr>
        <w:t>can burden unions with organizing</w:t>
      </w:r>
      <w:r w:rsidRPr="0087076C">
        <w:rPr>
          <w:rStyle w:val="Emphasis"/>
        </w:rPr>
        <w:t xml:space="preserve"> larger units </w:t>
      </w:r>
      <w:r w:rsidRPr="00502D47">
        <w:rPr>
          <w:rStyle w:val="Emphasis"/>
          <w:highlight w:val="cyan"/>
        </w:rPr>
        <w:t>while the NLRA insulates them</w:t>
      </w:r>
      <w:r w:rsidRPr="0087076C">
        <w:rPr>
          <w:rStyle w:val="Emphasis"/>
        </w:rPr>
        <w:t xml:space="preserve"> from more worker-friendly forms of bargaining.</w:t>
      </w:r>
    </w:p>
    <w:p w14:paraId="20621167" w14:textId="77777777" w:rsidR="00035F7A" w:rsidRDefault="00035F7A" w:rsidP="00035F7A"/>
    <w:p w14:paraId="6D425CDB" w14:textId="77777777" w:rsidR="00035F7A" w:rsidRPr="00E23FC4" w:rsidRDefault="00035F7A" w:rsidP="00035F7A">
      <w:pPr>
        <w:rPr>
          <w:sz w:val="14"/>
        </w:rPr>
      </w:pPr>
    </w:p>
    <w:p w14:paraId="25F11F7E" w14:textId="77777777" w:rsidR="00035F7A" w:rsidRDefault="00035F7A" w:rsidP="00035F7A">
      <w:pPr>
        <w:rPr>
          <w:rFonts w:asciiTheme="minorHAnsi" w:hAnsiTheme="minorHAnsi" w:cstheme="minorBidi"/>
        </w:rPr>
      </w:pPr>
    </w:p>
    <w:p w14:paraId="2E51E7D6" w14:textId="4CD45B74" w:rsidR="00035F7A" w:rsidRPr="00805862" w:rsidRDefault="00805862" w:rsidP="00805862">
      <w:pPr>
        <w:pStyle w:val="Heading3"/>
      </w:pPr>
      <w:r w:rsidRPr="00805862">
        <w:t>Extra cards</w:t>
      </w:r>
    </w:p>
    <w:p w14:paraId="1F870F8B" w14:textId="77777777" w:rsidR="00035F7A" w:rsidRPr="00035F7A" w:rsidRDefault="00035F7A" w:rsidP="00805862"/>
    <w:p w14:paraId="622F9575" w14:textId="77777777" w:rsidR="00805862" w:rsidRDefault="00805862" w:rsidP="00805862">
      <w:pPr>
        <w:pStyle w:val="Heading4"/>
      </w:pPr>
      <w:r>
        <w:t>Opposition is uniquely key – free riding is what allows the gravest damage to democracy.</w:t>
      </w:r>
    </w:p>
    <w:p w14:paraId="56858AE9" w14:textId="77777777" w:rsidR="00805862" w:rsidRPr="00DC4D65" w:rsidRDefault="00805862" w:rsidP="00805862">
      <w:r>
        <w:rPr>
          <w:rStyle w:val="Style13ptBold"/>
        </w:rPr>
        <w:t xml:space="preserve">Levitsky &amp; Way, ’25 </w:t>
      </w:r>
      <w:r w:rsidRPr="00546292">
        <w:rPr>
          <w:rStyle w:val="Style13ptBold"/>
          <w:b w:val="0"/>
          <w:bCs w:val="0"/>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5C2EEB94" w14:textId="77777777" w:rsidR="00805862" w:rsidRPr="00DC4D65" w:rsidRDefault="00805862" w:rsidP="00805862">
      <w:pPr>
        <w:rPr>
          <w:sz w:val="16"/>
        </w:rPr>
      </w:pPr>
      <w:r w:rsidRPr="00DC4D65">
        <w:rPr>
          <w:sz w:val="16"/>
        </w:rPr>
        <w:t xml:space="preserve">Trump is also weaker politically than many successful elected autocrats. </w:t>
      </w:r>
      <w:r w:rsidRPr="00DC4D65">
        <w:rPr>
          <w:rStyle w:val="Emphasis"/>
          <w:highlight w:val="cyan"/>
        </w:rPr>
        <w:t>Authoritarian</w:t>
      </w:r>
      <w:r w:rsidRPr="00DC4D65">
        <w:rPr>
          <w:rStyle w:val="Emphasis"/>
        </w:rPr>
        <w:t xml:space="preserve"> leader</w:t>
      </w:r>
      <w:r w:rsidRPr="00DC4D65">
        <w:rPr>
          <w:rStyle w:val="Emphasis"/>
          <w:highlight w:val="cyan"/>
        </w:rPr>
        <w:t>s do the most damage when they enjoy</w:t>
      </w:r>
      <w:r w:rsidRPr="00DC4D65">
        <w:rPr>
          <w:rStyle w:val="Emphasis"/>
        </w:rPr>
        <w:t xml:space="preserve"> broad </w:t>
      </w:r>
      <w:r w:rsidRPr="00DC4D65">
        <w:rPr>
          <w:rStyle w:val="Emphasis"/>
          <w:highlight w:val="cyan"/>
        </w:rPr>
        <w:t>public support</w:t>
      </w:r>
      <w:r w:rsidRPr="00DC4D65">
        <w:rPr>
          <w:rStyle w:val="StyleUnderline"/>
        </w:rPr>
        <w:t>: Bukele, Chávez, Fujimori, and Russia’s Vladimir Putin all boasted approval ratings above 80 percent when they launched authoritarian power grabs</w:t>
      </w:r>
      <w:r w:rsidRPr="00DC4D65">
        <w:rPr>
          <w:rStyle w:val="Emphasis"/>
        </w:rPr>
        <w:t xml:space="preserve">. Such overwhelming public support </w:t>
      </w:r>
      <w:r w:rsidRPr="00DC4D65">
        <w:rPr>
          <w:rStyle w:val="Emphasis"/>
          <w:highlight w:val="cyan"/>
        </w:rPr>
        <w:t>helps leaders secure</w:t>
      </w:r>
      <w:r w:rsidRPr="00DC4D65">
        <w:rPr>
          <w:rStyle w:val="Emphasis"/>
        </w:rPr>
        <w:t xml:space="preserve"> the </w:t>
      </w:r>
      <w:r w:rsidRPr="00DC4D65">
        <w:rPr>
          <w:rStyle w:val="Emphasis"/>
          <w:highlight w:val="cyan"/>
        </w:rPr>
        <w:t>legislative supermajorities or landslide</w:t>
      </w:r>
      <w:r w:rsidRPr="00DC4D65">
        <w:rPr>
          <w:rStyle w:val="Emphasis"/>
        </w:rPr>
        <w:t xml:space="preserve"> plebiscite </w:t>
      </w:r>
      <w:r w:rsidRPr="00DC4D65">
        <w:rPr>
          <w:rStyle w:val="Emphasis"/>
          <w:highlight w:val="cyan"/>
        </w:rPr>
        <w:t>victories needed to impose reforms that entrench autocratic rule</w:t>
      </w:r>
      <w:r w:rsidRPr="00DC4D65">
        <w:rPr>
          <w:sz w:val="16"/>
        </w:rPr>
        <w:t>. It also helps deter challenges from intraparty rivals, judges, and even much of the opposition.</w:t>
      </w:r>
    </w:p>
    <w:p w14:paraId="0F106BEE" w14:textId="77777777" w:rsidR="00805862" w:rsidRPr="00DC4D65" w:rsidRDefault="00805862" w:rsidP="00805862">
      <w:pPr>
        <w:rPr>
          <w:sz w:val="16"/>
        </w:rPr>
      </w:pPr>
      <w:r w:rsidRPr="00DC4D65">
        <w:rPr>
          <w:rStyle w:val="StyleUnderline"/>
        </w:rPr>
        <w:t>Less popular leaders, by contrast, face greater resistance from legislatures, courts, civil society, and even their own allies.</w:t>
      </w:r>
      <w:r w:rsidRPr="00DC4D65">
        <w:rPr>
          <w:sz w:val="16"/>
        </w:rPr>
        <w:t xml:space="preserve"> Their power grabs are thus more likely to fail. Peruvian President Pedro Castillo and South Korean President Yoon Suk-</w:t>
      </w:r>
      <w:proofErr w:type="spellStart"/>
      <w:r w:rsidRPr="00DC4D65">
        <w:rPr>
          <w:sz w:val="16"/>
        </w:rPr>
        <w:t>yeol</w:t>
      </w:r>
      <w:proofErr w:type="spellEnd"/>
      <w:r w:rsidRPr="00DC4D65">
        <w:rPr>
          <w:sz w:val="16"/>
        </w:rPr>
        <w:t xml:space="preserve"> each had approval ratings below 30 percent when they attempted to seize extraconstitutional power, and both failed. Brazilian President Jair Bolsonaro’s approval rating was well below 50 percent when he tried to orchestrate a coup to overturn his country’s 2022 presidential election. He, too, was defeated and forced out of office.</w:t>
      </w:r>
    </w:p>
    <w:p w14:paraId="040930CD" w14:textId="77777777" w:rsidR="00805862" w:rsidRPr="00DC4D65" w:rsidRDefault="00805862" w:rsidP="00805862">
      <w:pPr>
        <w:rPr>
          <w:sz w:val="16"/>
        </w:rPr>
      </w:pPr>
      <w:r w:rsidRPr="00DC4D65">
        <w:rPr>
          <w:sz w:val="16"/>
        </w:rPr>
        <w:t>Trump’s approval rating never surpassed 50 percent during his first term, and a combination of incompetence, overreach, unpopular policies, and partisan polarization will likely limit his support during his second. An elected autocrat with a 45 percent approval rating is dangerous, but less dangerous than one with 80 percent support.</w:t>
      </w:r>
    </w:p>
    <w:p w14:paraId="6FA1E9CF" w14:textId="77777777" w:rsidR="00805862" w:rsidRPr="00DC4D65" w:rsidRDefault="00805862" w:rsidP="00805862">
      <w:pPr>
        <w:rPr>
          <w:sz w:val="16"/>
        </w:rPr>
      </w:pPr>
      <w:r w:rsidRPr="00DC4D65">
        <w:rPr>
          <w:rStyle w:val="StyleUnderline"/>
          <w:highlight w:val="cyan"/>
        </w:rPr>
        <w:t>Civil society is</w:t>
      </w:r>
      <w:r w:rsidRPr="00DC4D65">
        <w:rPr>
          <w:rStyle w:val="StyleUnderline"/>
        </w:rPr>
        <w:t xml:space="preserve"> </w:t>
      </w:r>
      <w:r w:rsidRPr="00DC4D65">
        <w:rPr>
          <w:rStyle w:val="StyleUnderline"/>
          <w:highlight w:val="cyan"/>
        </w:rPr>
        <w:t>a</w:t>
      </w:r>
      <w:r w:rsidRPr="00DC4D65">
        <w:rPr>
          <w:rStyle w:val="StyleUnderline"/>
        </w:rPr>
        <w:t xml:space="preserve">nother potential </w:t>
      </w:r>
      <w:r w:rsidRPr="00DC4D65">
        <w:rPr>
          <w:rStyle w:val="StyleUnderline"/>
          <w:highlight w:val="cyan"/>
        </w:rPr>
        <w:t>source of democratic resilience</w:t>
      </w:r>
      <w:r w:rsidRPr="00DC4D65">
        <w:rPr>
          <w:rStyle w:val="StyleUnderline"/>
        </w:rPr>
        <w:t>. One major reason that rich democracies are more stable is that capitalist development disperses human, financial, and organizational resources away from the state, generating countervailing power in society. Wealth cannot wholly inoculate the private sector from the pressures imposed by a weaponized state.</w:t>
      </w:r>
      <w:r w:rsidRPr="00DC4D65">
        <w:rPr>
          <w:sz w:val="16"/>
        </w:rPr>
        <w:t xml:space="preserve"> But the larger and richer a private sector is, the harder it is to fully capture or bully into submission. In addition, wealthier citizens have more time, skills, and resources to join or create civic or opposition organizations, and because they depend less on the state for their livelihoods than poor citizens do, they are in a better position to protest or vote against the government. Compared with those in other competitive authoritarian regimes, </w:t>
      </w:r>
      <w:r w:rsidRPr="00DC4D65">
        <w:rPr>
          <w:sz w:val="16"/>
          <w:szCs w:val="16"/>
        </w:rPr>
        <w:t>opposition forces in the United States are well-organized, well-financed, and electorally viable, which makes them harder to co-opt, repress, and defeat at the polls.</w:t>
      </w:r>
      <w:r w:rsidRPr="00DC4D65">
        <w:rPr>
          <w:sz w:val="16"/>
        </w:rPr>
        <w:t xml:space="preserve"> American opposition will therefore be harder to sideline than it was in countries such as El Salvador, Hungary, and Turkey.</w:t>
      </w:r>
    </w:p>
    <w:p w14:paraId="31939306" w14:textId="77777777" w:rsidR="00805862" w:rsidRPr="00DC4D65" w:rsidRDefault="00805862" w:rsidP="00805862">
      <w:pPr>
        <w:rPr>
          <w:sz w:val="16"/>
        </w:rPr>
      </w:pPr>
      <w:r w:rsidRPr="00DC4D65">
        <w:rPr>
          <w:sz w:val="16"/>
        </w:rPr>
        <w:t>CHINKS IN THE ARMOR</w:t>
      </w:r>
    </w:p>
    <w:p w14:paraId="057C2B85" w14:textId="77777777" w:rsidR="00805862" w:rsidRPr="00DC4D65" w:rsidRDefault="00805862" w:rsidP="00805862">
      <w:pPr>
        <w:rPr>
          <w:sz w:val="16"/>
        </w:rPr>
      </w:pPr>
      <w:r w:rsidRPr="00DC4D65">
        <w:rPr>
          <w:rStyle w:val="Emphasis"/>
        </w:rPr>
        <w:t xml:space="preserve">But </w:t>
      </w:r>
      <w:r w:rsidRPr="00DC4D65">
        <w:rPr>
          <w:rStyle w:val="Emphasis"/>
          <w:highlight w:val="cyan"/>
        </w:rPr>
        <w:t>even a modest tilting of the playing field could [disable</w:t>
      </w:r>
      <w:r>
        <w:rPr>
          <w:rStyle w:val="Emphasis"/>
        </w:rPr>
        <w:t xml:space="preserve">] </w:t>
      </w:r>
      <w:r w:rsidRPr="00DC4D65">
        <w:rPr>
          <w:strike/>
          <w:sz w:val="16"/>
          <w:szCs w:val="14"/>
        </w:rPr>
        <w:t>cripple</w:t>
      </w:r>
      <w:r w:rsidRPr="00DC4D65">
        <w:rPr>
          <w:sz w:val="16"/>
        </w:rPr>
        <w:t xml:space="preserve"> </w:t>
      </w:r>
      <w:r w:rsidRPr="00DC4D65">
        <w:rPr>
          <w:rStyle w:val="Emphasis"/>
        </w:rPr>
        <w:t xml:space="preserve">American </w:t>
      </w:r>
      <w:r w:rsidRPr="00DC4D65">
        <w:rPr>
          <w:rStyle w:val="Emphasis"/>
          <w:highlight w:val="cyan"/>
        </w:rPr>
        <w:t>democracy</w:t>
      </w:r>
      <w:r w:rsidRPr="00DC4D65">
        <w:rPr>
          <w:rStyle w:val="StyleUnderline"/>
          <w:highlight w:val="cyan"/>
        </w:rPr>
        <w:t>. Democracies require</w:t>
      </w:r>
      <w:r w:rsidRPr="00DC4D65">
        <w:rPr>
          <w:rStyle w:val="StyleUnderline"/>
        </w:rPr>
        <w:t xml:space="preserve"> robust </w:t>
      </w:r>
      <w:r w:rsidRPr="00DC4D65">
        <w:rPr>
          <w:rStyle w:val="StyleUnderline"/>
          <w:highlight w:val="cyan"/>
        </w:rPr>
        <w:t>opposition</w:t>
      </w:r>
      <w:r w:rsidRPr="00DC4D65">
        <w:rPr>
          <w:sz w:val="16"/>
        </w:rPr>
        <w:t>, and robust oppositions must be able to draw on a large and replenishable pool of politicians, activists, lawyers, experts, donors, and journalists.</w:t>
      </w:r>
    </w:p>
    <w:p w14:paraId="079E34BC" w14:textId="77777777" w:rsidR="00805862" w:rsidRPr="00DC4D65" w:rsidRDefault="00805862" w:rsidP="00805862">
      <w:pPr>
        <w:rPr>
          <w:sz w:val="16"/>
        </w:rPr>
      </w:pPr>
      <w:r w:rsidRPr="00DC4D65">
        <w:rPr>
          <w:rStyle w:val="Emphasis"/>
          <w:highlight w:val="cyan"/>
        </w:rPr>
        <w:t>A weaponized state imperils such opposition</w:t>
      </w:r>
      <w:r w:rsidRPr="00DC4D65">
        <w:rPr>
          <w:rStyle w:val="Emphasis"/>
        </w:rPr>
        <w:t>.</w:t>
      </w:r>
      <w:r w:rsidRPr="00DC4D65">
        <w:rPr>
          <w:sz w:val="16"/>
        </w:rPr>
        <w:t xml:space="preserve"> Although Trump’s critics won’t be jailed, exiled, or banned from politics, the heightened cost of public opposition will lead many of them to retreat to the political sidelines. In the face of FBI investigations, tax audits, congressional hearings, lawsuits, online harassment, or the prospect of losing business opportunities, </w:t>
      </w:r>
      <w:r w:rsidRPr="00DC4D65">
        <w:rPr>
          <w:rStyle w:val="StyleUnderline"/>
        </w:rPr>
        <w:t xml:space="preserve">many </w:t>
      </w:r>
      <w:r w:rsidRPr="00DC4D65">
        <w:rPr>
          <w:rStyle w:val="StyleUnderline"/>
          <w:highlight w:val="cyan"/>
        </w:rPr>
        <w:t>people who would normally oppose the government</w:t>
      </w:r>
      <w:r w:rsidRPr="00DC4D65">
        <w:rPr>
          <w:rStyle w:val="StyleUnderline"/>
        </w:rPr>
        <w:t xml:space="preserve"> may </w:t>
      </w:r>
      <w:r w:rsidRPr="00DC4D65">
        <w:rPr>
          <w:rStyle w:val="StyleUnderline"/>
          <w:highlight w:val="cyan"/>
        </w:rPr>
        <w:t>conclude</w:t>
      </w:r>
      <w:r w:rsidRPr="00DC4D65">
        <w:rPr>
          <w:rStyle w:val="StyleUnderline"/>
        </w:rPr>
        <w:t xml:space="preserve"> that </w:t>
      </w:r>
      <w:r w:rsidRPr="00DC4D65">
        <w:rPr>
          <w:rStyle w:val="StyleUnderline"/>
          <w:highlight w:val="cyan"/>
        </w:rPr>
        <w:t>it</w:t>
      </w:r>
      <w:r w:rsidRPr="00DC4D65">
        <w:rPr>
          <w:rStyle w:val="StyleUnderline"/>
        </w:rPr>
        <w:t xml:space="preserve"> simply </w:t>
      </w:r>
      <w:r w:rsidRPr="00DC4D65">
        <w:rPr>
          <w:rStyle w:val="StyleUnderline"/>
          <w:highlight w:val="cyan"/>
        </w:rPr>
        <w:t>is not worth the risk</w:t>
      </w:r>
      <w:r w:rsidRPr="00DC4D65">
        <w:rPr>
          <w:rStyle w:val="StyleUnderline"/>
        </w:rPr>
        <w:t xml:space="preserve"> or effort.</w:t>
      </w:r>
    </w:p>
    <w:p w14:paraId="5B59B23D" w14:textId="77777777" w:rsidR="00805862" w:rsidRPr="00DC4D65" w:rsidRDefault="00805862" w:rsidP="00805862">
      <w:pPr>
        <w:rPr>
          <w:sz w:val="16"/>
        </w:rPr>
      </w:pPr>
    </w:p>
    <w:p w14:paraId="1B17B2DE" w14:textId="77777777" w:rsidR="00805862" w:rsidRPr="00DC4D65" w:rsidRDefault="00805862" w:rsidP="00805862">
      <w:pPr>
        <w:rPr>
          <w:sz w:val="16"/>
        </w:rPr>
      </w:pPr>
    </w:p>
    <w:p w14:paraId="09C56090" w14:textId="77777777" w:rsidR="00805862" w:rsidRDefault="00805862">
      <w:pPr>
        <w:rPr>
          <w:rFonts w:asciiTheme="minorHAnsi" w:hAnsiTheme="minorHAnsi" w:cstheme="minorBidi"/>
        </w:rPr>
      </w:pPr>
    </w:p>
    <w:sectPr w:rsidR="00805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20F9" w14:textId="77777777" w:rsidR="00361320" w:rsidRDefault="00361320" w:rsidP="00066D2C">
      <w:r>
        <w:separator/>
      </w:r>
    </w:p>
  </w:endnote>
  <w:endnote w:type="continuationSeparator" w:id="0">
    <w:p w14:paraId="5565E700" w14:textId="77777777" w:rsidR="00361320" w:rsidRDefault="003613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4349" w14:textId="77777777" w:rsidR="00361320" w:rsidRDefault="00361320" w:rsidP="00066D2C">
      <w:r>
        <w:separator/>
      </w:r>
    </w:p>
  </w:footnote>
  <w:footnote w:type="continuationSeparator" w:id="0">
    <w:p w14:paraId="4575CAFA" w14:textId="77777777" w:rsidR="00361320" w:rsidRDefault="003613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95982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49554241824"/>
    <w:docVar w:name="VerbatimVersion" w:val="6.0.0"/>
    <w:docVar w:name="WordVersion" w:val="16.0"/>
  </w:docVars>
  <w:rsids>
    <w:rsidRoot w:val="00B025B2"/>
    <w:rsid w:val="00001C7E"/>
    <w:rsid w:val="0000487C"/>
    <w:rsid w:val="00011FEF"/>
    <w:rsid w:val="00013C8B"/>
    <w:rsid w:val="00023AEF"/>
    <w:rsid w:val="000250CA"/>
    <w:rsid w:val="00032119"/>
    <w:rsid w:val="00035F7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09D"/>
    <w:rsid w:val="000B5FBB"/>
    <w:rsid w:val="000B6974"/>
    <w:rsid w:val="000B6A6A"/>
    <w:rsid w:val="000B6B3E"/>
    <w:rsid w:val="000B75DB"/>
    <w:rsid w:val="000C137E"/>
    <w:rsid w:val="000D0D08"/>
    <w:rsid w:val="000D739E"/>
    <w:rsid w:val="000D7A2C"/>
    <w:rsid w:val="000E0913"/>
    <w:rsid w:val="000E13F7"/>
    <w:rsid w:val="000E1D80"/>
    <w:rsid w:val="000E2525"/>
    <w:rsid w:val="000E5638"/>
    <w:rsid w:val="000F5C68"/>
    <w:rsid w:val="000F6390"/>
    <w:rsid w:val="000F6530"/>
    <w:rsid w:val="000F775F"/>
    <w:rsid w:val="000F7C17"/>
    <w:rsid w:val="001014FC"/>
    <w:rsid w:val="0010417F"/>
    <w:rsid w:val="00105540"/>
    <w:rsid w:val="00105C8A"/>
    <w:rsid w:val="001119CE"/>
    <w:rsid w:val="00111AAA"/>
    <w:rsid w:val="001128A3"/>
    <w:rsid w:val="00114316"/>
    <w:rsid w:val="001149FE"/>
    <w:rsid w:val="00117F85"/>
    <w:rsid w:val="00117F87"/>
    <w:rsid w:val="001218F5"/>
    <w:rsid w:val="00122202"/>
    <w:rsid w:val="00127061"/>
    <w:rsid w:val="00131B53"/>
    <w:rsid w:val="001327C1"/>
    <w:rsid w:val="001329A3"/>
    <w:rsid w:val="00134120"/>
    <w:rsid w:val="001356C8"/>
    <w:rsid w:val="0013624E"/>
    <w:rsid w:val="001378C8"/>
    <w:rsid w:val="00140A6B"/>
    <w:rsid w:val="00144AD4"/>
    <w:rsid w:val="00146731"/>
    <w:rsid w:val="00146F2E"/>
    <w:rsid w:val="00150A2E"/>
    <w:rsid w:val="00151DED"/>
    <w:rsid w:val="00152BF7"/>
    <w:rsid w:val="00157081"/>
    <w:rsid w:val="00163574"/>
    <w:rsid w:val="001645D4"/>
    <w:rsid w:val="0016567B"/>
    <w:rsid w:val="0016568A"/>
    <w:rsid w:val="00170A72"/>
    <w:rsid w:val="00171A2A"/>
    <w:rsid w:val="00171A2F"/>
    <w:rsid w:val="001723BA"/>
    <w:rsid w:val="00175A0C"/>
    <w:rsid w:val="00180A4E"/>
    <w:rsid w:val="00181F58"/>
    <w:rsid w:val="001841AF"/>
    <w:rsid w:val="00186B65"/>
    <w:rsid w:val="00190CDA"/>
    <w:rsid w:val="00196816"/>
    <w:rsid w:val="00196A3B"/>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C09"/>
    <w:rsid w:val="001E61F5"/>
    <w:rsid w:val="001F0C01"/>
    <w:rsid w:val="001F1F4D"/>
    <w:rsid w:val="002005AF"/>
    <w:rsid w:val="00200C1A"/>
    <w:rsid w:val="002052E3"/>
    <w:rsid w:val="00210DC2"/>
    <w:rsid w:val="002110D6"/>
    <w:rsid w:val="0021436E"/>
    <w:rsid w:val="002152F9"/>
    <w:rsid w:val="0021530A"/>
    <w:rsid w:val="002174B6"/>
    <w:rsid w:val="002212A9"/>
    <w:rsid w:val="002234FB"/>
    <w:rsid w:val="00225437"/>
    <w:rsid w:val="002263A1"/>
    <w:rsid w:val="002302F1"/>
    <w:rsid w:val="00232746"/>
    <w:rsid w:val="0023500D"/>
    <w:rsid w:val="00236707"/>
    <w:rsid w:val="00241116"/>
    <w:rsid w:val="0024328E"/>
    <w:rsid w:val="002508CB"/>
    <w:rsid w:val="002514A7"/>
    <w:rsid w:val="002522E1"/>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3445"/>
    <w:rsid w:val="002E663F"/>
    <w:rsid w:val="002F0384"/>
    <w:rsid w:val="002F276B"/>
    <w:rsid w:val="002F28CE"/>
    <w:rsid w:val="002F2CFC"/>
    <w:rsid w:val="002F37D1"/>
    <w:rsid w:val="002F5A47"/>
    <w:rsid w:val="002F636E"/>
    <w:rsid w:val="00300F2F"/>
    <w:rsid w:val="00304257"/>
    <w:rsid w:val="00304A78"/>
    <w:rsid w:val="00305FA9"/>
    <w:rsid w:val="00306FDE"/>
    <w:rsid w:val="00307FBA"/>
    <w:rsid w:val="003106D9"/>
    <w:rsid w:val="00311112"/>
    <w:rsid w:val="00311C1F"/>
    <w:rsid w:val="0031266A"/>
    <w:rsid w:val="0031761F"/>
    <w:rsid w:val="00323E50"/>
    <w:rsid w:val="003264E7"/>
    <w:rsid w:val="00333A69"/>
    <w:rsid w:val="003352D6"/>
    <w:rsid w:val="0033752F"/>
    <w:rsid w:val="00337D77"/>
    <w:rsid w:val="00345BF2"/>
    <w:rsid w:val="00347131"/>
    <w:rsid w:val="003479B5"/>
    <w:rsid w:val="003500B6"/>
    <w:rsid w:val="00352622"/>
    <w:rsid w:val="00355B45"/>
    <w:rsid w:val="00361320"/>
    <w:rsid w:val="00361FA0"/>
    <w:rsid w:val="003662DB"/>
    <w:rsid w:val="00367D96"/>
    <w:rsid w:val="003706D8"/>
    <w:rsid w:val="00373B7F"/>
    <w:rsid w:val="003753F6"/>
    <w:rsid w:val="003779C8"/>
    <w:rsid w:val="00382DF7"/>
    <w:rsid w:val="0039157C"/>
    <w:rsid w:val="00392D93"/>
    <w:rsid w:val="00393EF2"/>
    <w:rsid w:val="00394F71"/>
    <w:rsid w:val="00396D52"/>
    <w:rsid w:val="003A21F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D0B"/>
    <w:rsid w:val="003F3920"/>
    <w:rsid w:val="003F4D5F"/>
    <w:rsid w:val="00405AD7"/>
    <w:rsid w:val="004127EF"/>
    <w:rsid w:val="00414EB4"/>
    <w:rsid w:val="00416C26"/>
    <w:rsid w:val="004208C6"/>
    <w:rsid w:val="00425531"/>
    <w:rsid w:val="00425A83"/>
    <w:rsid w:val="00426CC6"/>
    <w:rsid w:val="00427C6D"/>
    <w:rsid w:val="00431905"/>
    <w:rsid w:val="004326E6"/>
    <w:rsid w:val="00432F5F"/>
    <w:rsid w:val="0043419E"/>
    <w:rsid w:val="0043450D"/>
    <w:rsid w:val="004348C6"/>
    <w:rsid w:val="00434BCC"/>
    <w:rsid w:val="004350BF"/>
    <w:rsid w:val="00435588"/>
    <w:rsid w:val="004433A0"/>
    <w:rsid w:val="004436F8"/>
    <w:rsid w:val="00443972"/>
    <w:rsid w:val="00447BAE"/>
    <w:rsid w:val="00450DA4"/>
    <w:rsid w:val="00452035"/>
    <w:rsid w:val="00457EB1"/>
    <w:rsid w:val="00457F13"/>
    <w:rsid w:val="004604DA"/>
    <w:rsid w:val="00462267"/>
    <w:rsid w:val="00462B60"/>
    <w:rsid w:val="00472524"/>
    <w:rsid w:val="00474720"/>
    <w:rsid w:val="00480A40"/>
    <w:rsid w:val="004827C9"/>
    <w:rsid w:val="00484009"/>
    <w:rsid w:val="00486F5E"/>
    <w:rsid w:val="004875B9"/>
    <w:rsid w:val="00491C5F"/>
    <w:rsid w:val="0049341D"/>
    <w:rsid w:val="00493AA8"/>
    <w:rsid w:val="004A2B4E"/>
    <w:rsid w:val="004A40AB"/>
    <w:rsid w:val="004A430C"/>
    <w:rsid w:val="004A539A"/>
    <w:rsid w:val="004A74B8"/>
    <w:rsid w:val="004B03EF"/>
    <w:rsid w:val="004B2811"/>
    <w:rsid w:val="004B3C97"/>
    <w:rsid w:val="004B4D3B"/>
    <w:rsid w:val="004B5436"/>
    <w:rsid w:val="004B6C24"/>
    <w:rsid w:val="004C2990"/>
    <w:rsid w:val="004C5E96"/>
    <w:rsid w:val="004C7B42"/>
    <w:rsid w:val="004D05AA"/>
    <w:rsid w:val="004D14C3"/>
    <w:rsid w:val="004D2C8F"/>
    <w:rsid w:val="004D43AE"/>
    <w:rsid w:val="004D4799"/>
    <w:rsid w:val="004D5EAC"/>
    <w:rsid w:val="004D6EEE"/>
    <w:rsid w:val="004D73E6"/>
    <w:rsid w:val="004D74ED"/>
    <w:rsid w:val="004D7907"/>
    <w:rsid w:val="004E6CD8"/>
    <w:rsid w:val="004E6F12"/>
    <w:rsid w:val="004E746C"/>
    <w:rsid w:val="004E7533"/>
    <w:rsid w:val="004F16CA"/>
    <w:rsid w:val="004F4139"/>
    <w:rsid w:val="004F682B"/>
    <w:rsid w:val="00500F93"/>
    <w:rsid w:val="005015BF"/>
    <w:rsid w:val="00503593"/>
    <w:rsid w:val="005036B1"/>
    <w:rsid w:val="00503ADD"/>
    <w:rsid w:val="00506254"/>
    <w:rsid w:val="00511177"/>
    <w:rsid w:val="00512571"/>
    <w:rsid w:val="005125C9"/>
    <w:rsid w:val="00515BDD"/>
    <w:rsid w:val="005171B0"/>
    <w:rsid w:val="00521B9F"/>
    <w:rsid w:val="005268F8"/>
    <w:rsid w:val="0053626E"/>
    <w:rsid w:val="00541F46"/>
    <w:rsid w:val="00544936"/>
    <w:rsid w:val="005449A8"/>
    <w:rsid w:val="00546292"/>
    <w:rsid w:val="0055242A"/>
    <w:rsid w:val="005525AE"/>
    <w:rsid w:val="005546C5"/>
    <w:rsid w:val="005558FC"/>
    <w:rsid w:val="00557B59"/>
    <w:rsid w:val="00564A83"/>
    <w:rsid w:val="00564F00"/>
    <w:rsid w:val="00565142"/>
    <w:rsid w:val="00567D6A"/>
    <w:rsid w:val="00567D90"/>
    <w:rsid w:val="00567F85"/>
    <w:rsid w:val="00575723"/>
    <w:rsid w:val="0057644B"/>
    <w:rsid w:val="00581022"/>
    <w:rsid w:val="00583644"/>
    <w:rsid w:val="00585F11"/>
    <w:rsid w:val="005906F9"/>
    <w:rsid w:val="005932B4"/>
    <w:rsid w:val="005A3550"/>
    <w:rsid w:val="005A4DE4"/>
    <w:rsid w:val="005A6204"/>
    <w:rsid w:val="005A6D5A"/>
    <w:rsid w:val="005B41CE"/>
    <w:rsid w:val="005B4D72"/>
    <w:rsid w:val="005B566C"/>
    <w:rsid w:val="005B5DC5"/>
    <w:rsid w:val="005B6286"/>
    <w:rsid w:val="005B7A52"/>
    <w:rsid w:val="005C1630"/>
    <w:rsid w:val="005C2AEB"/>
    <w:rsid w:val="005C5B70"/>
    <w:rsid w:val="005D027B"/>
    <w:rsid w:val="005D2D76"/>
    <w:rsid w:val="005D3400"/>
    <w:rsid w:val="005D3778"/>
    <w:rsid w:val="005D388F"/>
    <w:rsid w:val="005D3C0D"/>
    <w:rsid w:val="005D45F4"/>
    <w:rsid w:val="005D700C"/>
    <w:rsid w:val="005E0F22"/>
    <w:rsid w:val="005E3723"/>
    <w:rsid w:val="005E43F7"/>
    <w:rsid w:val="005E5941"/>
    <w:rsid w:val="005E78A2"/>
    <w:rsid w:val="005F5E14"/>
    <w:rsid w:val="005F60FB"/>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A7"/>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B72"/>
    <w:rsid w:val="006F71DE"/>
    <w:rsid w:val="00704573"/>
    <w:rsid w:val="007068F4"/>
    <w:rsid w:val="007072CC"/>
    <w:rsid w:val="00707B21"/>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8E3"/>
    <w:rsid w:val="00753780"/>
    <w:rsid w:val="00754ABD"/>
    <w:rsid w:val="00754D3B"/>
    <w:rsid w:val="00760D6A"/>
    <w:rsid w:val="0076343C"/>
    <w:rsid w:val="00764C12"/>
    <w:rsid w:val="007750DF"/>
    <w:rsid w:val="00777C19"/>
    <w:rsid w:val="00782487"/>
    <w:rsid w:val="00784C8D"/>
    <w:rsid w:val="00785E47"/>
    <w:rsid w:val="00786D86"/>
    <w:rsid w:val="007873F5"/>
    <w:rsid w:val="0078760F"/>
    <w:rsid w:val="0079136A"/>
    <w:rsid w:val="00792AD8"/>
    <w:rsid w:val="00792D84"/>
    <w:rsid w:val="00795030"/>
    <w:rsid w:val="00795A26"/>
    <w:rsid w:val="007A00CB"/>
    <w:rsid w:val="007A312F"/>
    <w:rsid w:val="007A7EAB"/>
    <w:rsid w:val="007B5238"/>
    <w:rsid w:val="007C0AED"/>
    <w:rsid w:val="007C0B69"/>
    <w:rsid w:val="007C0BEE"/>
    <w:rsid w:val="007C42F3"/>
    <w:rsid w:val="007C4FA7"/>
    <w:rsid w:val="007C5531"/>
    <w:rsid w:val="007C63A0"/>
    <w:rsid w:val="007C6D52"/>
    <w:rsid w:val="007C6F91"/>
    <w:rsid w:val="007C72C0"/>
    <w:rsid w:val="007D000E"/>
    <w:rsid w:val="007D034D"/>
    <w:rsid w:val="007D12ED"/>
    <w:rsid w:val="007D2F9C"/>
    <w:rsid w:val="007E1757"/>
    <w:rsid w:val="007E1818"/>
    <w:rsid w:val="007E18CC"/>
    <w:rsid w:val="007E1E34"/>
    <w:rsid w:val="007F1998"/>
    <w:rsid w:val="007F2034"/>
    <w:rsid w:val="007F4683"/>
    <w:rsid w:val="007F55A4"/>
    <w:rsid w:val="007F75D6"/>
    <w:rsid w:val="007F7C5E"/>
    <w:rsid w:val="00800BF1"/>
    <w:rsid w:val="00802277"/>
    <w:rsid w:val="00802BBA"/>
    <w:rsid w:val="0080586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0530"/>
    <w:rsid w:val="0089108B"/>
    <w:rsid w:val="00892EE6"/>
    <w:rsid w:val="008931B4"/>
    <w:rsid w:val="008973A2"/>
    <w:rsid w:val="008A0E76"/>
    <w:rsid w:val="008A30FD"/>
    <w:rsid w:val="008A42FE"/>
    <w:rsid w:val="008A4F23"/>
    <w:rsid w:val="008A713B"/>
    <w:rsid w:val="008B4A81"/>
    <w:rsid w:val="008B4FBE"/>
    <w:rsid w:val="008B6039"/>
    <w:rsid w:val="008C2555"/>
    <w:rsid w:val="008C29FB"/>
    <w:rsid w:val="008C5B87"/>
    <w:rsid w:val="008D0448"/>
    <w:rsid w:val="008D0677"/>
    <w:rsid w:val="008D0C9E"/>
    <w:rsid w:val="008D2F03"/>
    <w:rsid w:val="008D3C9F"/>
    <w:rsid w:val="008D6762"/>
    <w:rsid w:val="008E30D8"/>
    <w:rsid w:val="008E447C"/>
    <w:rsid w:val="008E596E"/>
    <w:rsid w:val="008E6741"/>
    <w:rsid w:val="008F04C5"/>
    <w:rsid w:val="008F125D"/>
    <w:rsid w:val="008F41FA"/>
    <w:rsid w:val="00901E9C"/>
    <w:rsid w:val="00906F79"/>
    <w:rsid w:val="00907369"/>
    <w:rsid w:val="00910B12"/>
    <w:rsid w:val="00912404"/>
    <w:rsid w:val="00913277"/>
    <w:rsid w:val="00920B9A"/>
    <w:rsid w:val="009249C5"/>
    <w:rsid w:val="00925558"/>
    <w:rsid w:val="00925B25"/>
    <w:rsid w:val="009263C9"/>
    <w:rsid w:val="00930B2A"/>
    <w:rsid w:val="00934BBD"/>
    <w:rsid w:val="00936F03"/>
    <w:rsid w:val="0094018B"/>
    <w:rsid w:val="009418E3"/>
    <w:rsid w:val="009435BB"/>
    <w:rsid w:val="00943B02"/>
    <w:rsid w:val="00953429"/>
    <w:rsid w:val="009539A4"/>
    <w:rsid w:val="009569E3"/>
    <w:rsid w:val="00960035"/>
    <w:rsid w:val="0096040F"/>
    <w:rsid w:val="0096145A"/>
    <w:rsid w:val="009632EF"/>
    <w:rsid w:val="00967E99"/>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BA2"/>
    <w:rsid w:val="009C1312"/>
    <w:rsid w:val="009C6DFD"/>
    <w:rsid w:val="009C7060"/>
    <w:rsid w:val="009D399A"/>
    <w:rsid w:val="009D4977"/>
    <w:rsid w:val="009D4A50"/>
    <w:rsid w:val="009D5FD0"/>
    <w:rsid w:val="009D66BC"/>
    <w:rsid w:val="009E5158"/>
    <w:rsid w:val="009E53AF"/>
    <w:rsid w:val="009E5E16"/>
    <w:rsid w:val="009E6CA0"/>
    <w:rsid w:val="009E6D4B"/>
    <w:rsid w:val="009E6DF5"/>
    <w:rsid w:val="009F02C5"/>
    <w:rsid w:val="009F076C"/>
    <w:rsid w:val="009F0BA4"/>
    <w:rsid w:val="009F34CC"/>
    <w:rsid w:val="009F3C4D"/>
    <w:rsid w:val="009F479E"/>
    <w:rsid w:val="009F598F"/>
    <w:rsid w:val="009F66D9"/>
    <w:rsid w:val="00A0098B"/>
    <w:rsid w:val="00A035A3"/>
    <w:rsid w:val="00A04EC4"/>
    <w:rsid w:val="00A06026"/>
    <w:rsid w:val="00A1128F"/>
    <w:rsid w:val="00A16440"/>
    <w:rsid w:val="00A169AC"/>
    <w:rsid w:val="00A174D4"/>
    <w:rsid w:val="00A2231D"/>
    <w:rsid w:val="00A2334F"/>
    <w:rsid w:val="00A250AA"/>
    <w:rsid w:val="00A277E6"/>
    <w:rsid w:val="00A30A8F"/>
    <w:rsid w:val="00A3174A"/>
    <w:rsid w:val="00A35A28"/>
    <w:rsid w:val="00A368EF"/>
    <w:rsid w:val="00A41505"/>
    <w:rsid w:val="00A4414C"/>
    <w:rsid w:val="00A4460A"/>
    <w:rsid w:val="00A46A85"/>
    <w:rsid w:val="00A47EF1"/>
    <w:rsid w:val="00A51D29"/>
    <w:rsid w:val="00A53AA9"/>
    <w:rsid w:val="00A54D46"/>
    <w:rsid w:val="00A56998"/>
    <w:rsid w:val="00A56D51"/>
    <w:rsid w:val="00A60D18"/>
    <w:rsid w:val="00A61207"/>
    <w:rsid w:val="00A61700"/>
    <w:rsid w:val="00A6285C"/>
    <w:rsid w:val="00A663F3"/>
    <w:rsid w:val="00A669F1"/>
    <w:rsid w:val="00A67489"/>
    <w:rsid w:val="00A70DF5"/>
    <w:rsid w:val="00A71B83"/>
    <w:rsid w:val="00A7268C"/>
    <w:rsid w:val="00A73D9B"/>
    <w:rsid w:val="00A74365"/>
    <w:rsid w:val="00A745BF"/>
    <w:rsid w:val="00A74A79"/>
    <w:rsid w:val="00A74E46"/>
    <w:rsid w:val="00A75F2D"/>
    <w:rsid w:val="00A81524"/>
    <w:rsid w:val="00A81D60"/>
    <w:rsid w:val="00A871B3"/>
    <w:rsid w:val="00A90163"/>
    <w:rsid w:val="00A97BE2"/>
    <w:rsid w:val="00AA12BB"/>
    <w:rsid w:val="00AA1AC0"/>
    <w:rsid w:val="00AA3B66"/>
    <w:rsid w:val="00AA5803"/>
    <w:rsid w:val="00AA584F"/>
    <w:rsid w:val="00AB2843"/>
    <w:rsid w:val="00AB3118"/>
    <w:rsid w:val="00AB6F32"/>
    <w:rsid w:val="00AC46C7"/>
    <w:rsid w:val="00AC5B71"/>
    <w:rsid w:val="00AC5F18"/>
    <w:rsid w:val="00AC6ED5"/>
    <w:rsid w:val="00AC73DE"/>
    <w:rsid w:val="00AD1E31"/>
    <w:rsid w:val="00AD361E"/>
    <w:rsid w:val="00AE00AE"/>
    <w:rsid w:val="00AE56E1"/>
    <w:rsid w:val="00AE6C9A"/>
    <w:rsid w:val="00AF2207"/>
    <w:rsid w:val="00AF2612"/>
    <w:rsid w:val="00AF2A61"/>
    <w:rsid w:val="00AF2BD4"/>
    <w:rsid w:val="00AF30D9"/>
    <w:rsid w:val="00AF3C53"/>
    <w:rsid w:val="00AF63BF"/>
    <w:rsid w:val="00AF6B3B"/>
    <w:rsid w:val="00AF79DD"/>
    <w:rsid w:val="00AF7F2C"/>
    <w:rsid w:val="00AF7F46"/>
    <w:rsid w:val="00B0178C"/>
    <w:rsid w:val="00B019F0"/>
    <w:rsid w:val="00B025B2"/>
    <w:rsid w:val="00B02885"/>
    <w:rsid w:val="00B04EC7"/>
    <w:rsid w:val="00B04EF1"/>
    <w:rsid w:val="00B06440"/>
    <w:rsid w:val="00B1231F"/>
    <w:rsid w:val="00B17927"/>
    <w:rsid w:val="00B2113E"/>
    <w:rsid w:val="00B2123B"/>
    <w:rsid w:val="00B2410E"/>
    <w:rsid w:val="00B2727D"/>
    <w:rsid w:val="00B27A06"/>
    <w:rsid w:val="00B301A2"/>
    <w:rsid w:val="00B31350"/>
    <w:rsid w:val="00B315A8"/>
    <w:rsid w:val="00B32C3E"/>
    <w:rsid w:val="00B354D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0C7"/>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C6B"/>
    <w:rsid w:val="00C110C0"/>
    <w:rsid w:val="00C12370"/>
    <w:rsid w:val="00C15000"/>
    <w:rsid w:val="00C15897"/>
    <w:rsid w:val="00C1616B"/>
    <w:rsid w:val="00C16B21"/>
    <w:rsid w:val="00C16DFC"/>
    <w:rsid w:val="00C2079E"/>
    <w:rsid w:val="00C21658"/>
    <w:rsid w:val="00C221CD"/>
    <w:rsid w:val="00C2531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691"/>
    <w:rsid w:val="00C659E2"/>
    <w:rsid w:val="00C669AD"/>
    <w:rsid w:val="00C72510"/>
    <w:rsid w:val="00C731CA"/>
    <w:rsid w:val="00C77A6B"/>
    <w:rsid w:val="00C816E6"/>
    <w:rsid w:val="00C82587"/>
    <w:rsid w:val="00C84097"/>
    <w:rsid w:val="00C851B9"/>
    <w:rsid w:val="00C87FA4"/>
    <w:rsid w:val="00C9181A"/>
    <w:rsid w:val="00C91DC5"/>
    <w:rsid w:val="00C9487D"/>
    <w:rsid w:val="00C955CB"/>
    <w:rsid w:val="00C95664"/>
    <w:rsid w:val="00C96E53"/>
    <w:rsid w:val="00CA1597"/>
    <w:rsid w:val="00CA25CC"/>
    <w:rsid w:val="00CA2BA2"/>
    <w:rsid w:val="00CA2D37"/>
    <w:rsid w:val="00CA31D7"/>
    <w:rsid w:val="00CA3ACE"/>
    <w:rsid w:val="00CA5FFF"/>
    <w:rsid w:val="00CA7F86"/>
    <w:rsid w:val="00CB32EF"/>
    <w:rsid w:val="00CC1BDF"/>
    <w:rsid w:val="00CC21EC"/>
    <w:rsid w:val="00CC482B"/>
    <w:rsid w:val="00CD105E"/>
    <w:rsid w:val="00CD4AE6"/>
    <w:rsid w:val="00CD5211"/>
    <w:rsid w:val="00CD57F9"/>
    <w:rsid w:val="00CD5CD1"/>
    <w:rsid w:val="00CE0BB8"/>
    <w:rsid w:val="00CE532E"/>
    <w:rsid w:val="00CE54E0"/>
    <w:rsid w:val="00CE5835"/>
    <w:rsid w:val="00CE6FA1"/>
    <w:rsid w:val="00CF1938"/>
    <w:rsid w:val="00CF24CD"/>
    <w:rsid w:val="00D01F0A"/>
    <w:rsid w:val="00D13012"/>
    <w:rsid w:val="00D14159"/>
    <w:rsid w:val="00D14990"/>
    <w:rsid w:val="00D1518E"/>
    <w:rsid w:val="00D24268"/>
    <w:rsid w:val="00D25BE6"/>
    <w:rsid w:val="00D321DB"/>
    <w:rsid w:val="00D32460"/>
    <w:rsid w:val="00D32EBF"/>
    <w:rsid w:val="00D343B3"/>
    <w:rsid w:val="00D35073"/>
    <w:rsid w:val="00D35E54"/>
    <w:rsid w:val="00D36085"/>
    <w:rsid w:val="00D363A7"/>
    <w:rsid w:val="00D421D9"/>
    <w:rsid w:val="00D47529"/>
    <w:rsid w:val="00D47713"/>
    <w:rsid w:val="00D51103"/>
    <w:rsid w:val="00D53545"/>
    <w:rsid w:val="00D53B1C"/>
    <w:rsid w:val="00D55A7A"/>
    <w:rsid w:val="00D568D5"/>
    <w:rsid w:val="00D56B6F"/>
    <w:rsid w:val="00D57878"/>
    <w:rsid w:val="00D60AB7"/>
    <w:rsid w:val="00D6226F"/>
    <w:rsid w:val="00D70E15"/>
    <w:rsid w:val="00D714E5"/>
    <w:rsid w:val="00D72A24"/>
    <w:rsid w:val="00D7546D"/>
    <w:rsid w:val="00D75C54"/>
    <w:rsid w:val="00D839C5"/>
    <w:rsid w:val="00D84043"/>
    <w:rsid w:val="00D91348"/>
    <w:rsid w:val="00D94E7E"/>
    <w:rsid w:val="00D9566D"/>
    <w:rsid w:val="00DA0EF7"/>
    <w:rsid w:val="00DA4B3F"/>
    <w:rsid w:val="00DA4EB6"/>
    <w:rsid w:val="00DA5F0C"/>
    <w:rsid w:val="00DB20EB"/>
    <w:rsid w:val="00DB33F6"/>
    <w:rsid w:val="00DB38CC"/>
    <w:rsid w:val="00DB43B7"/>
    <w:rsid w:val="00DB7748"/>
    <w:rsid w:val="00DC08B6"/>
    <w:rsid w:val="00DC277F"/>
    <w:rsid w:val="00DC4D6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A1D"/>
    <w:rsid w:val="00DF7D53"/>
    <w:rsid w:val="00E12F22"/>
    <w:rsid w:val="00E165FC"/>
    <w:rsid w:val="00E168D7"/>
    <w:rsid w:val="00E23A47"/>
    <w:rsid w:val="00E23E0E"/>
    <w:rsid w:val="00E2482B"/>
    <w:rsid w:val="00E2592B"/>
    <w:rsid w:val="00E25D98"/>
    <w:rsid w:val="00E264F8"/>
    <w:rsid w:val="00E30C52"/>
    <w:rsid w:val="00E33666"/>
    <w:rsid w:val="00E3667C"/>
    <w:rsid w:val="00E3771A"/>
    <w:rsid w:val="00E401EC"/>
    <w:rsid w:val="00E40B45"/>
    <w:rsid w:val="00E41637"/>
    <w:rsid w:val="00E50C30"/>
    <w:rsid w:val="00E51410"/>
    <w:rsid w:val="00E515E7"/>
    <w:rsid w:val="00E5580D"/>
    <w:rsid w:val="00E56402"/>
    <w:rsid w:val="00E56CB5"/>
    <w:rsid w:val="00E61828"/>
    <w:rsid w:val="00E64DFA"/>
    <w:rsid w:val="00E65E56"/>
    <w:rsid w:val="00E664D0"/>
    <w:rsid w:val="00E66F94"/>
    <w:rsid w:val="00E670E5"/>
    <w:rsid w:val="00E6767D"/>
    <w:rsid w:val="00E717C1"/>
    <w:rsid w:val="00E71E63"/>
    <w:rsid w:val="00E76D4C"/>
    <w:rsid w:val="00E81786"/>
    <w:rsid w:val="00E84BDB"/>
    <w:rsid w:val="00E85DE5"/>
    <w:rsid w:val="00E90EC0"/>
    <w:rsid w:val="00E944C1"/>
    <w:rsid w:val="00E97D8B"/>
    <w:rsid w:val="00EA5878"/>
    <w:rsid w:val="00EA7F55"/>
    <w:rsid w:val="00EB1CE6"/>
    <w:rsid w:val="00EB1F19"/>
    <w:rsid w:val="00EB4F01"/>
    <w:rsid w:val="00EB7375"/>
    <w:rsid w:val="00EC06EA"/>
    <w:rsid w:val="00EC2660"/>
    <w:rsid w:val="00EC3057"/>
    <w:rsid w:val="00EC47C5"/>
    <w:rsid w:val="00ED087B"/>
    <w:rsid w:val="00ED5626"/>
    <w:rsid w:val="00ED5EB9"/>
    <w:rsid w:val="00ED6BFE"/>
    <w:rsid w:val="00ED747D"/>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031"/>
    <w:rsid w:val="00F113BA"/>
    <w:rsid w:val="00F14A61"/>
    <w:rsid w:val="00F17B58"/>
    <w:rsid w:val="00F24B23"/>
    <w:rsid w:val="00F25A3F"/>
    <w:rsid w:val="00F25AA9"/>
    <w:rsid w:val="00F27353"/>
    <w:rsid w:val="00F31B7D"/>
    <w:rsid w:val="00F32A17"/>
    <w:rsid w:val="00F349CE"/>
    <w:rsid w:val="00F34BAA"/>
    <w:rsid w:val="00F35345"/>
    <w:rsid w:val="00F355CA"/>
    <w:rsid w:val="00F355FB"/>
    <w:rsid w:val="00F40687"/>
    <w:rsid w:val="00F40C6B"/>
    <w:rsid w:val="00F41113"/>
    <w:rsid w:val="00F42C81"/>
    <w:rsid w:val="00F44385"/>
    <w:rsid w:val="00F45C61"/>
    <w:rsid w:val="00F51138"/>
    <w:rsid w:val="00F5306F"/>
    <w:rsid w:val="00F532A6"/>
    <w:rsid w:val="00F5622A"/>
    <w:rsid w:val="00F569D6"/>
    <w:rsid w:val="00F57FCC"/>
    <w:rsid w:val="00F61907"/>
    <w:rsid w:val="00F61AB2"/>
    <w:rsid w:val="00F620FF"/>
    <w:rsid w:val="00F65464"/>
    <w:rsid w:val="00F70E1C"/>
    <w:rsid w:val="00F72FCE"/>
    <w:rsid w:val="00F734F9"/>
    <w:rsid w:val="00F73F90"/>
    <w:rsid w:val="00F74D13"/>
    <w:rsid w:val="00F80FBD"/>
    <w:rsid w:val="00F849FF"/>
    <w:rsid w:val="00F86F58"/>
    <w:rsid w:val="00F91EAB"/>
    <w:rsid w:val="00F936BB"/>
    <w:rsid w:val="00F93BAD"/>
    <w:rsid w:val="00F941DD"/>
    <w:rsid w:val="00F94C86"/>
    <w:rsid w:val="00F95311"/>
    <w:rsid w:val="00F95F8F"/>
    <w:rsid w:val="00FA0A18"/>
    <w:rsid w:val="00FA1BBD"/>
    <w:rsid w:val="00FA70EC"/>
    <w:rsid w:val="00FB041D"/>
    <w:rsid w:val="00FB6B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C30"/>
    <w:rsid w:val="00FF2542"/>
    <w:rsid w:val="00FF29EF"/>
    <w:rsid w:val="00FF3D23"/>
    <w:rsid w:val="00FF530C"/>
    <w:rsid w:val="00FF690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F5819"/>
  <w15:chartTrackingRefBased/>
  <w15:docId w15:val="{0DAF3032-9664-40C5-8A28-81BED261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5158"/>
    <w:rPr>
      <w:rFonts w:ascii="Calibri" w:hAnsi="Calibri" w:cs="Calibri"/>
    </w:rPr>
  </w:style>
  <w:style w:type="paragraph" w:styleId="Heading1">
    <w:name w:val="heading 1"/>
    <w:aliases w:val="Pocket"/>
    <w:basedOn w:val="Normal"/>
    <w:next w:val="Normal"/>
    <w:link w:val="Heading1Char"/>
    <w:qFormat/>
    <w:rsid w:val="009E51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51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E51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E51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51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51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5158"/>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9E51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5158"/>
    <w:rPr>
      <w:color w:val="auto"/>
      <w:u w:val="none"/>
    </w:rPr>
  </w:style>
  <w:style w:type="character" w:customStyle="1" w:styleId="Heading1Char">
    <w:name w:val="Heading 1 Char"/>
    <w:aliases w:val="Pocket Char"/>
    <w:basedOn w:val="DefaultParagraphFont"/>
    <w:link w:val="Heading1"/>
    <w:rsid w:val="009E51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51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E51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E51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E515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E5158"/>
    <w:rPr>
      <w:b w:val="0"/>
      <w:sz w:val="22"/>
      <w:u w:val="single"/>
    </w:rPr>
  </w:style>
  <w:style w:type="character" w:styleId="Strong">
    <w:name w:val="Strong"/>
    <w:basedOn w:val="DefaultParagraphFont"/>
    <w:uiPriority w:val="22"/>
    <w:semiHidden/>
    <w:qFormat/>
    <w:rsid w:val="009E5158"/>
    <w:rPr>
      <w:b/>
      <w:bCs/>
    </w:rPr>
  </w:style>
  <w:style w:type="character" w:styleId="BookTitle">
    <w:name w:val="Book Title"/>
    <w:basedOn w:val="DefaultParagraphFont"/>
    <w:uiPriority w:val="33"/>
    <w:semiHidden/>
    <w:qFormat/>
    <w:rsid w:val="009E5158"/>
    <w:rPr>
      <w:b/>
      <w:bCs/>
      <w:i/>
      <w:iCs/>
      <w:spacing w:val="5"/>
    </w:rPr>
  </w:style>
  <w:style w:type="character" w:customStyle="1" w:styleId="Heading5Char">
    <w:name w:val="Heading 5 Char"/>
    <w:basedOn w:val="DefaultParagraphFont"/>
    <w:link w:val="Heading5"/>
    <w:uiPriority w:val="9"/>
    <w:semiHidden/>
    <w:rsid w:val="009E51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5158"/>
  </w:style>
  <w:style w:type="paragraph" w:styleId="Header">
    <w:name w:val="header"/>
    <w:basedOn w:val="Normal"/>
    <w:link w:val="HeaderChar"/>
    <w:uiPriority w:val="99"/>
    <w:semiHidden/>
    <w:rsid w:val="009E51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5158"/>
    <w:rPr>
      <w:rFonts w:ascii="Calibri" w:hAnsi="Calibri" w:cs="Calibri"/>
    </w:rPr>
  </w:style>
  <w:style w:type="paragraph" w:styleId="Footer">
    <w:name w:val="footer"/>
    <w:basedOn w:val="Normal"/>
    <w:link w:val="FooterChar"/>
    <w:uiPriority w:val="99"/>
    <w:semiHidden/>
    <w:rsid w:val="009E51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5158"/>
    <w:rPr>
      <w:rFonts w:ascii="Calibri" w:hAnsi="Calibri" w:cs="Calibri"/>
    </w:rPr>
  </w:style>
  <w:style w:type="paragraph" w:styleId="BodyText">
    <w:name w:val="Body Text"/>
    <w:basedOn w:val="Normal"/>
    <w:link w:val="BodyTextChar"/>
    <w:uiPriority w:val="99"/>
    <w:semiHidden/>
    <w:unhideWhenUsed/>
    <w:rsid w:val="009E5158"/>
    <w:pPr>
      <w:spacing w:after="120"/>
    </w:pPr>
  </w:style>
  <w:style w:type="character" w:customStyle="1" w:styleId="BodyTextChar">
    <w:name w:val="Body Text Char"/>
    <w:basedOn w:val="DefaultParagraphFont"/>
    <w:link w:val="BodyText"/>
    <w:uiPriority w:val="99"/>
    <w:semiHidden/>
    <w:rsid w:val="009E5158"/>
    <w:rPr>
      <w:rFonts w:ascii="Calibri" w:hAnsi="Calibri" w:cs="Calibri"/>
    </w:rPr>
  </w:style>
  <w:style w:type="paragraph" w:styleId="NoSpacing">
    <w:name w:val="No Spacing"/>
    <w:link w:val="NoSpacingChar"/>
    <w:uiPriority w:val="99"/>
    <w:semiHidden/>
    <w:unhideWhenUsed/>
    <w:qFormat/>
    <w:rsid w:val="009E51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515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E5158"/>
    <w:rPr>
      <w:color w:val="0563C1" w:themeColor="hyperlink"/>
      <w:u w:val="single"/>
    </w:rPr>
  </w:style>
  <w:style w:type="character" w:styleId="UnresolvedMention">
    <w:name w:val="Unresolved Mention"/>
    <w:basedOn w:val="DefaultParagraphFont"/>
    <w:uiPriority w:val="99"/>
    <w:semiHidden/>
    <w:unhideWhenUsed/>
    <w:rsid w:val="009E5158"/>
    <w:rPr>
      <w:color w:val="605E5C"/>
      <w:shd w:val="clear" w:color="auto" w:fill="E1DFDD"/>
    </w:rPr>
  </w:style>
  <w:style w:type="paragraph" w:customStyle="1" w:styleId="Undertag">
    <w:name w:val="Undertag"/>
    <w:link w:val="UndertagChar"/>
    <w:autoRedefine/>
    <w:uiPriority w:val="5"/>
    <w:qFormat/>
    <w:rsid w:val="008058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58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5862"/>
    <w:rPr>
      <w:color w:val="2F5496" w:themeColor="accent1" w:themeShade="BF"/>
    </w:rPr>
  </w:style>
  <w:style w:type="character" w:customStyle="1" w:styleId="AnalyticChar">
    <w:name w:val="Analytic Char"/>
    <w:basedOn w:val="DefaultParagraphFont"/>
    <w:link w:val="Analytic"/>
    <w:uiPriority w:val="5"/>
    <w:rsid w:val="00805862"/>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035F7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035F7A"/>
    <w:rPr>
      <w:b/>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035F7A"/>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035F7A"/>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35F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035F7A"/>
    <w:pPr>
      <w:ind w:left="720"/>
      <w:contextualSpacing/>
    </w:pPr>
  </w:style>
  <w:style w:type="character" w:customStyle="1" w:styleId="Boxes">
    <w:name w:val="Boxes"/>
    <w:basedOn w:val="Emphasis"/>
    <w:qFormat/>
    <w:rsid w:val="00035F7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35F7A"/>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5F7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035F7A"/>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035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2104012">
      <w:bodyDiv w:val="1"/>
      <w:marLeft w:val="0"/>
      <w:marRight w:val="0"/>
      <w:marTop w:val="0"/>
      <w:marBottom w:val="0"/>
      <w:divBdr>
        <w:top w:val="none" w:sz="0" w:space="0" w:color="auto"/>
        <w:left w:val="none" w:sz="0" w:space="0" w:color="auto"/>
        <w:bottom w:val="none" w:sz="0" w:space="0" w:color="auto"/>
        <w:right w:val="none" w:sz="0" w:space="0" w:color="auto"/>
      </w:divBdr>
    </w:div>
    <w:div w:id="900555729">
      <w:bodyDiv w:val="1"/>
      <w:marLeft w:val="0"/>
      <w:marRight w:val="0"/>
      <w:marTop w:val="0"/>
      <w:marBottom w:val="0"/>
      <w:divBdr>
        <w:top w:val="none" w:sz="0" w:space="0" w:color="auto"/>
        <w:left w:val="none" w:sz="0" w:space="0" w:color="auto"/>
        <w:bottom w:val="none" w:sz="0" w:space="0" w:color="auto"/>
        <w:right w:val="none" w:sz="0" w:space="0" w:color="auto"/>
      </w:divBdr>
    </w:div>
    <w:div w:id="1029911894">
      <w:bodyDiv w:val="1"/>
      <w:marLeft w:val="0"/>
      <w:marRight w:val="0"/>
      <w:marTop w:val="0"/>
      <w:marBottom w:val="0"/>
      <w:divBdr>
        <w:top w:val="none" w:sz="0" w:space="0" w:color="auto"/>
        <w:left w:val="none" w:sz="0" w:space="0" w:color="auto"/>
        <w:bottom w:val="none" w:sz="0" w:space="0" w:color="auto"/>
        <w:right w:val="none" w:sz="0" w:space="0" w:color="auto"/>
      </w:divBdr>
    </w:div>
    <w:div w:id="1383480489">
      <w:bodyDiv w:val="1"/>
      <w:marLeft w:val="0"/>
      <w:marRight w:val="0"/>
      <w:marTop w:val="0"/>
      <w:marBottom w:val="0"/>
      <w:divBdr>
        <w:top w:val="none" w:sz="0" w:space="0" w:color="auto"/>
        <w:left w:val="none" w:sz="0" w:space="0" w:color="auto"/>
        <w:bottom w:val="none" w:sz="0" w:space="0" w:color="auto"/>
        <w:right w:val="none" w:sz="0" w:space="0" w:color="auto"/>
      </w:divBdr>
    </w:div>
    <w:div w:id="1708069193">
      <w:bodyDiv w:val="1"/>
      <w:marLeft w:val="0"/>
      <w:marRight w:val="0"/>
      <w:marTop w:val="0"/>
      <w:marBottom w:val="0"/>
      <w:divBdr>
        <w:top w:val="none" w:sz="0" w:space="0" w:color="auto"/>
        <w:left w:val="none" w:sz="0" w:space="0" w:color="auto"/>
        <w:bottom w:val="none" w:sz="0" w:space="0" w:color="auto"/>
        <w:right w:val="none" w:sz="0" w:space="0" w:color="auto"/>
      </w:divBdr>
    </w:div>
    <w:div w:id="188378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ashingtonpost.com/politics/2025/07/11/subminimum-wages-disabled-workers-continue/" TargetMode="External"/><Relationship Id="rId18" Type="http://schemas.openxmlformats.org/officeDocument/2006/relationships/hyperlink" Target="https://www.smart-union.org/smart-td-stands-with-brother-kilmar-abrego-garcia/" TargetMode="External"/><Relationship Id="rId26" Type="http://schemas.openxmlformats.org/officeDocument/2006/relationships/hyperlink" Target="https://onlinelibrary.wiley.com/doi/full/10.1111/meca.12499" TargetMode="External"/><Relationship Id="rId3" Type="http://schemas.openxmlformats.org/officeDocument/2006/relationships/customXml" Target="../customXml/item3.xml"/><Relationship Id="rId21" Type="http://schemas.openxmlformats.org/officeDocument/2006/relationships/hyperlink" Target="https://ssrn.com/abstract=5179025)//winters" TargetMode="External"/><Relationship Id="rId7" Type="http://schemas.openxmlformats.org/officeDocument/2006/relationships/settings" Target="settings.xml"/><Relationship Id="rId12" Type="http://schemas.openxmlformats.org/officeDocument/2006/relationships/hyperlink" Target="https://www.nytimes.com/2025/06/16/climate/federal-workplace-heat-rules.html" TargetMode="External"/><Relationship Id="rId17" Type="http://schemas.openxmlformats.org/officeDocument/2006/relationships/hyperlink" Target="https://labornotes.org/2025/07/fight-ice-build-union" TargetMode="External"/><Relationship Id="rId25" Type="http://schemas.openxmlformats.org/officeDocument/2006/relationships/hyperlink" Target="https://onlinelibrary.wiley.com/doi/full/10.1111/meca.12499" TargetMode="External"/><Relationship Id="rId2" Type="http://schemas.openxmlformats.org/officeDocument/2006/relationships/customXml" Target="../customXml/item2.xml"/><Relationship Id="rId16" Type="http://schemas.openxmlformats.org/officeDocument/2006/relationships/hyperlink" Target="https://www.reuters.com/legal/government/us-judge-blocks-trumps-elimination-union-bargaining-federal-workers-2025-06-25/" TargetMode="External"/><Relationship Id="rId20" Type="http://schemas.openxmlformats.org/officeDocument/2006/relationships/hyperlink" Target="https://ssrn.com/abstract=5179025)//wint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llsandstrikes.org/law-politics/trump-unions-losing-in-court/" TargetMode="External"/><Relationship Id="rId24" Type="http://schemas.openxmlformats.org/officeDocument/2006/relationships/hyperlink" Target="https://onlinelibrary.wiley.com/doi/full/10.1111/meca.12499" TargetMode="External"/><Relationship Id="rId5" Type="http://schemas.openxmlformats.org/officeDocument/2006/relationships/numbering" Target="numbering.xml"/><Relationship Id="rId15" Type="http://schemas.openxmlformats.org/officeDocument/2006/relationships/hyperlink" Target="https://www.reuters.com/legal/government/trump-taps-eeocs-lucas-new-term-morgan-lewis-partner-nlrb-general-counsel-2025-03-25/" TargetMode="External"/><Relationship Id="rId23" Type="http://schemas.openxmlformats.org/officeDocument/2006/relationships/image" Target="media/image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pewresearch.org/politics/2024/02/01/labor-un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2" Type="http://schemas.openxmlformats.org/officeDocument/2006/relationships/hyperlink" Target="https://www.peoplespolicyproject.org/2025/03/19/how-many-people-live-paycheck-to-paycheck/"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p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4D9237A5A0F84E9054BAD387ACCF4E" ma:contentTypeVersion="6" ma:contentTypeDescription="Create a new document." ma:contentTypeScope="" ma:versionID="9292d085063e6c76d837b868897c8356">
  <xsd:schema xmlns:xsd="http://www.w3.org/2001/XMLSchema" xmlns:xs="http://www.w3.org/2001/XMLSchema" xmlns:p="http://schemas.microsoft.com/office/2006/metadata/properties" xmlns:ns3="6f7880ff-7b70-4f08-9949-92265f0b4b98" targetNamespace="http://schemas.microsoft.com/office/2006/metadata/properties" ma:root="true" ma:fieldsID="b1fc489d1d7ec928b3addc0adc4999b3" ns3:_="">
    <xsd:import namespace="6f7880ff-7b70-4f08-9949-92265f0b4b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880ff-7b70-4f08-9949-92265f0b4b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f7880ff-7b70-4f08-9949-92265f0b4b98" xsi:nil="true"/>
  </documentManagement>
</p:properties>
</file>

<file path=customXml/itemProps1.xml><?xml version="1.0" encoding="utf-8"?>
<ds:datastoreItem xmlns:ds="http://schemas.openxmlformats.org/officeDocument/2006/customXml" ds:itemID="{1FE3722E-2A1F-41B3-92F6-688DADDBF331}">
  <ds:schemaRefs>
    <ds:schemaRef ds:uri="http://schemas.microsoft.com/sharepoint/v3/contenttype/forms"/>
  </ds:schemaRefs>
</ds:datastoreItem>
</file>

<file path=customXml/itemProps2.xml><?xml version="1.0" encoding="utf-8"?>
<ds:datastoreItem xmlns:ds="http://schemas.openxmlformats.org/officeDocument/2006/customXml" ds:itemID="{4E935FA3-1594-4D50-8B9C-943AC2A6F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880ff-7b70-4f08-9949-92265f0b4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E5AA8DCE-A641-42FB-B736-7713609D6EC7}">
  <ds:schemaRefs>
    <ds:schemaRef ds:uri="http://purl.org/dc/terms/"/>
    <ds:schemaRef ds:uri="http://schemas.microsoft.com/office/infopath/2007/PartnerControls"/>
    <ds:schemaRef ds:uri="http://www.w3.org/XML/1998/namespace"/>
    <ds:schemaRef ds:uri="6f7880ff-7b70-4f08-9949-92265f0b4b98"/>
    <ds:schemaRef ds:uri="http://purl.org/dc/elements/1.1/"/>
    <ds:schemaRef ds:uri="http://schemas.microsoft.com/office/2006/documentManagement/types"/>
    <ds:schemaRef ds:uri="http://schemas.microsoft.com/office/2006/metadata/propertie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20277</Words>
  <Characters>115580</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Maggie Costello</cp:lastModifiedBy>
  <cp:revision>2</cp:revision>
  <dcterms:created xsi:type="dcterms:W3CDTF">2025-09-06T03:21:00Z</dcterms:created>
  <dcterms:modified xsi:type="dcterms:W3CDTF">2025-09-06T03:21:00Z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0x010100DE4D9237A5A0F84E9054BAD387ACCF4E</vt:lpwstr>
  </property>
</Properties>
</file>