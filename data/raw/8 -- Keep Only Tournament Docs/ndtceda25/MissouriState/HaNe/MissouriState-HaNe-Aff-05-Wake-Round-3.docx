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222C" w14:textId="77777777" w:rsidR="00DB08BF" w:rsidRDefault="00DB08BF" w:rsidP="00DB08BF">
      <w:pPr>
        <w:pStyle w:val="Heading1"/>
      </w:pPr>
      <w:r>
        <w:t>1AC</w:t>
      </w:r>
    </w:p>
    <w:p w14:paraId="23F6CDEC" w14:textId="77777777" w:rsidR="00DB08BF" w:rsidRDefault="00DB08BF" w:rsidP="00DB08BF">
      <w:pPr>
        <w:pStyle w:val="Heading3"/>
      </w:pPr>
      <w:r>
        <w:t>Automation---1AC</w:t>
      </w:r>
    </w:p>
    <w:p w14:paraId="4E46ABB4" w14:textId="77777777" w:rsidR="00DB08BF" w:rsidRDefault="00DB08BF" w:rsidP="00DB08BF">
      <w:pPr>
        <w:pStyle w:val="Heading4"/>
      </w:pPr>
      <w:r>
        <w:t xml:space="preserve">Advantage 1 is </w:t>
      </w:r>
      <w:r>
        <w:rPr>
          <w:u w:val="single"/>
        </w:rPr>
        <w:t>AUTOMATION</w:t>
      </w:r>
      <w:r>
        <w:t>:</w:t>
      </w:r>
    </w:p>
    <w:p w14:paraId="0835F17C" w14:textId="77777777" w:rsidR="00DB08BF" w:rsidRPr="00171F4C" w:rsidRDefault="00DB08BF" w:rsidP="00DB08BF">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187DD467" w14:textId="77777777" w:rsidR="00DB08BF" w:rsidRPr="007E3484" w:rsidRDefault="00DB08BF" w:rsidP="00DB08BF">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E4A294B" w14:textId="77777777" w:rsidR="00DB08BF" w:rsidRPr="007E3484" w:rsidRDefault="00DB08BF" w:rsidP="00DB08BF">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381A6F">
        <w:rPr>
          <w:rStyle w:val="Emphasis"/>
        </w:rPr>
        <w:t>not filled the void</w:t>
      </w:r>
      <w:r w:rsidRPr="007E3484">
        <w:rPr>
          <w:sz w:val="16"/>
        </w:rPr>
        <w:t xml:space="preserve">. </w:t>
      </w:r>
    </w:p>
    <w:p w14:paraId="6E1EECB9" w14:textId="77777777" w:rsidR="00DB08BF" w:rsidRPr="007E3484" w:rsidRDefault="00DB08BF" w:rsidP="00DB08BF">
      <w:pPr>
        <w:rPr>
          <w:sz w:val="16"/>
        </w:rPr>
      </w:pPr>
      <w:r w:rsidRPr="007E3484">
        <w:rPr>
          <w:sz w:val="16"/>
        </w:rPr>
        <w:t xml:space="preserve">Most workers are employed at-will, entitled only to minimal wage, hour, and benefit protections, violations of which are not infrequent.6 </w:t>
      </w:r>
    </w:p>
    <w:p w14:paraId="336C642D" w14:textId="77777777" w:rsidR="00DB08BF" w:rsidRPr="007E3484" w:rsidRDefault="00DB08BF" w:rsidP="00DB08BF">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381A6F">
        <w:rPr>
          <w:rStyle w:val="Emphasis"/>
        </w:rPr>
        <w:t>exclude</w:t>
      </w:r>
      <w:r w:rsidRPr="007E3484">
        <w:rPr>
          <w:rStyle w:val="StyleUnderline"/>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Pr>
        <w:t xml:space="preserve"> their </w:t>
      </w:r>
      <w:r w:rsidRPr="00381A6F">
        <w:rPr>
          <w:rStyle w:val="Emphasis"/>
        </w:rPr>
        <w:t xml:space="preserve">enterprises </w:t>
      </w:r>
      <w:r w:rsidRPr="007E3484">
        <w:rPr>
          <w:rStyle w:val="StyleUnderline"/>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04BECA2" w14:textId="77777777" w:rsidR="00DB08BF" w:rsidRPr="007E3484" w:rsidRDefault="00DB08BF" w:rsidP="00DB08BF">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381A6F">
        <w:rPr>
          <w:rStyle w:val="Emphasis"/>
        </w:rPr>
        <w:t xml:space="preserve">agricultural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A94ECA">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BC1FE55" w14:textId="77777777" w:rsidR="00DB08BF" w:rsidRPr="007E3484" w:rsidRDefault="00DB08BF" w:rsidP="00DB08BF">
      <w:pPr>
        <w:rPr>
          <w:sz w:val="16"/>
        </w:rPr>
      </w:pPr>
      <w:r w:rsidRPr="007E3484">
        <w:rPr>
          <w:sz w:val="16"/>
        </w:rPr>
        <w:t xml:space="preserve">Meanwhile, the </w:t>
      </w:r>
      <w:r w:rsidRPr="007E3484">
        <w:rPr>
          <w:rStyle w:val="Emphasis"/>
          <w:highlight w:val="cyan"/>
        </w:rPr>
        <w:t>fed</w:t>
      </w:r>
      <w:r w:rsidRPr="00381A6F">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381A6F">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381A6F">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C46E9E8" w14:textId="77777777" w:rsidR="00DB08BF" w:rsidRPr="007E3484" w:rsidRDefault="00DB08BF" w:rsidP="00DB08BF">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78839C2" w14:textId="77777777" w:rsidR="00DB08BF" w:rsidRPr="007E3484" w:rsidRDefault="00DB08BF" w:rsidP="00DB08BF">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01C7E1A" w14:textId="77777777" w:rsidR="00DB08BF" w:rsidRPr="007E3484" w:rsidRDefault="00DB08BF" w:rsidP="00DB08BF">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301E6EE2" w14:textId="77777777" w:rsidR="00DB08BF" w:rsidRPr="007E3484" w:rsidRDefault="00DB08BF" w:rsidP="00DB08BF">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Pr>
        <w:t xml:space="preserve"> can give worker organizations an </w:t>
      </w:r>
      <w:r w:rsidRPr="00381A6F">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381A6F">
        <w:rPr>
          <w:rStyle w:val="Emphasis"/>
        </w:rPr>
        <w:t xml:space="preserve"> more </w:t>
      </w:r>
      <w:r w:rsidRPr="007E3484">
        <w:rPr>
          <w:rStyle w:val="Emphasis"/>
          <w:highlight w:val="cyan"/>
        </w:rPr>
        <w:t>prevalent</w:t>
      </w:r>
      <w:r w:rsidRPr="007E3484">
        <w:rPr>
          <w:rStyle w:val="StyleUnderline"/>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1A9099DD" w14:textId="77777777" w:rsidR="00DB08BF" w:rsidRPr="007E3484" w:rsidRDefault="00DB08BF" w:rsidP="00DB08BF">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381A6F">
        <w:rPr>
          <w:rStyle w:val="Emphasis"/>
        </w:rPr>
        <w:t>protracted legal battles</w:t>
      </w:r>
      <w:r w:rsidRPr="00111B05">
        <w:rPr>
          <w:rStyle w:val="StyleUnderline"/>
        </w:rPr>
        <w:t xml:space="preserve"> about the identity of the employer and provides a </w:t>
      </w:r>
      <w:r w:rsidRPr="00381A6F">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86B6AE2" w14:textId="77777777" w:rsidR="00DB08BF" w:rsidRPr="00171F4C" w:rsidRDefault="00DB08BF" w:rsidP="00DB08BF">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BF03167" w14:textId="77777777" w:rsidR="00DB08BF" w:rsidRPr="00FD270F" w:rsidRDefault="00DB08BF" w:rsidP="00DB08BF">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18A3F2F8" w14:textId="77777777" w:rsidR="00DB08BF" w:rsidRPr="00257AE2" w:rsidRDefault="00DB08BF" w:rsidP="00DB08BF">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4ACD08F" w14:textId="77777777" w:rsidR="00DB08BF" w:rsidRPr="00257AE2" w:rsidRDefault="00DB08BF" w:rsidP="00DB08BF">
      <w:pPr>
        <w:rPr>
          <w:sz w:val="16"/>
        </w:rPr>
      </w:pPr>
      <w:r w:rsidRPr="00257AE2">
        <w:rPr>
          <w:sz w:val="16"/>
        </w:rPr>
        <w:t xml:space="preserve">1 Introduction </w:t>
      </w:r>
    </w:p>
    <w:p w14:paraId="54C9EE31" w14:textId="77777777" w:rsidR="00DB08BF" w:rsidRPr="00257AE2" w:rsidRDefault="00DB08BF" w:rsidP="00DB08BF">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81A6F">
        <w:rPr>
          <w:rStyle w:val="Emphasis"/>
        </w:rPr>
        <w:t xml:space="preserve">political </w:t>
      </w:r>
      <w:r w:rsidRPr="00323549">
        <w:rPr>
          <w:rStyle w:val="Emphasis"/>
          <w:highlight w:val="cyan"/>
        </w:rPr>
        <w:t>polarization</w:t>
      </w:r>
      <w:r w:rsidRPr="00257AE2">
        <w:rPr>
          <w:u w:val="single"/>
        </w:rPr>
        <w:t xml:space="preserve">, the </w:t>
      </w:r>
      <w:r w:rsidRPr="00381A6F">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Colantone and Stanig, 2018; Thewissen and Rueda, 2019). </w:t>
      </w:r>
    </w:p>
    <w:p w14:paraId="61C3AB62" w14:textId="77777777" w:rsidR="00DB08BF" w:rsidRPr="00257AE2" w:rsidRDefault="00DB08BF" w:rsidP="00DB08BF">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C670BC">
        <w:rPr>
          <w:rStyle w:val="Emphasis"/>
          <w:highlight w:val="cyan"/>
        </w:rPr>
        <w:t>capacity to sway</w:t>
      </w:r>
      <w:r w:rsidRPr="00381A6F">
        <w:rPr>
          <w:rStyle w:val="Emphasis"/>
        </w:rPr>
        <w:t xml:space="preserve"> 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A92C9C9" w14:textId="77777777" w:rsidR="00DB08BF" w:rsidRPr="00257AE2" w:rsidRDefault="00DB08BF" w:rsidP="00DB08BF">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381A6F">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C53EF2C" w14:textId="77777777" w:rsidR="00DB08BF" w:rsidRPr="00257AE2" w:rsidRDefault="00DB08BF" w:rsidP="00DB08BF">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B0B4BF2" w14:textId="77777777" w:rsidR="00DB08BF" w:rsidRPr="00257AE2" w:rsidRDefault="00DB08BF" w:rsidP="00DB08BF">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B6D380A" w14:textId="77777777" w:rsidR="00DB08BF" w:rsidRPr="00257AE2" w:rsidRDefault="00DB08BF" w:rsidP="00DB08BF">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381A6F">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480BA928" w14:textId="77777777" w:rsidR="00DB08BF" w:rsidRPr="00257AE2" w:rsidRDefault="00DB08BF" w:rsidP="00DB08BF">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2652EFD" w14:textId="77777777" w:rsidR="00DB08BF" w:rsidRPr="00257AE2" w:rsidRDefault="00DB08BF" w:rsidP="00DB08BF">
      <w:pPr>
        <w:rPr>
          <w:sz w:val="16"/>
        </w:rPr>
      </w:pPr>
      <w:r w:rsidRPr="00257AE2">
        <w:rPr>
          <w:sz w:val="16"/>
        </w:rPr>
        <w:t xml:space="preserve">Since </w:t>
      </w:r>
      <w:r w:rsidRPr="00257AE2">
        <w:rPr>
          <w:u w:val="single"/>
        </w:rPr>
        <w:t>workers and</w:t>
      </w:r>
      <w:r w:rsidRPr="00381A6F">
        <w:rPr>
          <w:rStyle w:val="Emphasis"/>
        </w:rPr>
        <w:t xml:space="preserve"> </w:t>
      </w:r>
      <w:r w:rsidRPr="00877C30">
        <w:rPr>
          <w:rStyle w:val="Emphasis"/>
          <w:highlight w:val="cyan"/>
        </w:rPr>
        <w:t>policy</w:t>
      </w:r>
      <w:r w:rsidRPr="00381A6F">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EC85003" w14:textId="77777777" w:rsidR="00DB08BF" w:rsidRPr="00323549" w:rsidRDefault="00DB08BF" w:rsidP="00DB08BF">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5B27475" w14:textId="77777777" w:rsidR="00DB08BF" w:rsidRPr="00323549" w:rsidRDefault="00DB08BF" w:rsidP="00DB08BF">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A2A9688" w14:textId="77777777" w:rsidR="00DB08BF" w:rsidRPr="00323549" w:rsidRDefault="00DB08BF" w:rsidP="00DB08BF">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1EDD93B5" w14:textId="77777777" w:rsidR="00DB08BF" w:rsidRPr="00323549" w:rsidRDefault="00DB08BF" w:rsidP="00DB08BF">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578585A" w14:textId="77777777" w:rsidR="00DB08BF" w:rsidRPr="00323549" w:rsidRDefault="00DB08BF" w:rsidP="00DB08BF">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4E2471D" w14:textId="77777777" w:rsidR="00DB08BF" w:rsidRPr="00323549" w:rsidRDefault="00DB08BF" w:rsidP="00DB08BF">
      <w:pPr>
        <w:rPr>
          <w:sz w:val="16"/>
        </w:rPr>
      </w:pPr>
      <w:r w:rsidRPr="00323549">
        <w:rPr>
          <w:sz w:val="16"/>
        </w:rPr>
        <w:t xml:space="preserve">2 The problem of union decline </w:t>
      </w:r>
    </w:p>
    <w:p w14:paraId="57CF1C3E" w14:textId="77777777" w:rsidR="00DB08BF" w:rsidRPr="00257AE2" w:rsidRDefault="00DB08BF" w:rsidP="00DB08BF">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3F7B6844" w14:textId="77777777" w:rsidR="00DB08BF" w:rsidRPr="00257AE2" w:rsidRDefault="00DB08BF" w:rsidP="00DB08BF">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7C5BC833" w14:textId="77777777" w:rsidR="00DB08BF" w:rsidRPr="00257AE2" w:rsidRDefault="00DB08BF" w:rsidP="00DB08BF">
      <w:r w:rsidRPr="00257AE2">
        <w:t>[graph omitted]</w:t>
      </w:r>
    </w:p>
    <w:p w14:paraId="681C4203" w14:textId="77777777" w:rsidR="00DB08BF" w:rsidRPr="00257AE2" w:rsidRDefault="00DB08BF" w:rsidP="00DB08BF">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F1D661A" w14:textId="77777777" w:rsidR="00DB08BF" w:rsidRDefault="00DB08BF" w:rsidP="00DB08BF">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45E2B455" w14:textId="77777777" w:rsidR="00DB08BF" w:rsidRPr="004816CF" w:rsidRDefault="00DB08BF" w:rsidP="00DB08BF">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52D0642" w14:textId="77777777" w:rsidR="00DB08BF" w:rsidRDefault="00DB08BF" w:rsidP="00DB08BF">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B55E299" w14:textId="77777777" w:rsidR="00DB08BF" w:rsidRDefault="00DB08BF" w:rsidP="00DB08BF">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38E2F281" w14:textId="77777777" w:rsidR="00DB08BF" w:rsidRDefault="00DB08BF" w:rsidP="00DB08BF">
      <w:pPr>
        <w:rPr>
          <w:sz w:val="16"/>
        </w:rPr>
      </w:pPr>
      <w:r w:rsidRPr="00323549">
        <w:rPr>
          <w:sz w:val="16"/>
        </w:rPr>
        <w:t>2 Background and conceptual framework</w:t>
      </w:r>
    </w:p>
    <w:p w14:paraId="757E206B" w14:textId="77777777" w:rsidR="00DB08BF" w:rsidRDefault="00DB08BF" w:rsidP="00DB08BF">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2AE95BF" w14:textId="77777777" w:rsidR="00DB08BF" w:rsidRPr="00323549" w:rsidRDefault="00DB08BF" w:rsidP="00DB08BF">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7EB37103" w14:textId="77777777" w:rsidR="00DB08BF" w:rsidRPr="00323549" w:rsidRDefault="00DB08BF" w:rsidP="00DB08BF">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5037BE0" w14:textId="77777777" w:rsidR="00DB08BF" w:rsidRDefault="00DB08BF" w:rsidP="00DB08BF">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1B40DA1" w14:textId="77777777" w:rsidR="00DB08BF" w:rsidRDefault="00DB08BF" w:rsidP="00DB08BF">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37B9761" w14:textId="77777777" w:rsidR="00DB08BF" w:rsidRDefault="00DB08BF" w:rsidP="00DB08BF">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381A6F">
        <w:rPr>
          <w:rStyle w:val="Emphasis"/>
        </w:rPr>
        <w:t>larger</w:t>
      </w:r>
      <w:r w:rsidRPr="00C26ACF">
        <w:rPr>
          <w:rStyle w:val="StyleUnderline"/>
        </w:rPr>
        <w:t xml:space="preserve"> plants are </w:t>
      </w:r>
      <w:r w:rsidRPr="00381A6F">
        <w:rPr>
          <w:rStyle w:val="Emphasis"/>
        </w:rPr>
        <w:t>less likely</w:t>
      </w:r>
      <w:r w:rsidRPr="00C26ACF">
        <w:rPr>
          <w:rStyle w:val="StyleUnderline"/>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176B3F6E" w14:textId="77777777" w:rsidR="00DB08BF" w:rsidRDefault="00DB08BF" w:rsidP="00DB08BF">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86D149D" w14:textId="77777777" w:rsidR="00DB08BF" w:rsidRDefault="00DB08BF" w:rsidP="00DB08BF">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5BBC809C" w14:textId="77777777" w:rsidR="00DB08BF" w:rsidRDefault="00DB08BF" w:rsidP="00DB08BF">
      <w:pPr>
        <w:rPr>
          <w:sz w:val="16"/>
        </w:rPr>
      </w:pPr>
      <w:r w:rsidRPr="00323549">
        <w:rPr>
          <w:sz w:val="16"/>
        </w:rPr>
        <w:t>2.2 The role of automation</w:t>
      </w:r>
    </w:p>
    <w:p w14:paraId="699EB5A3" w14:textId="77777777" w:rsidR="00DB08BF" w:rsidRPr="004E243C" w:rsidRDefault="00DB08BF" w:rsidP="00DB08BF">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8AB2DAC" w14:textId="77777777" w:rsidR="00DB08BF" w:rsidRDefault="00DB08BF" w:rsidP="00DB08BF">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A03D1D6" w14:textId="77777777" w:rsidR="00DB08BF" w:rsidRPr="004E243C" w:rsidRDefault="00DB08BF" w:rsidP="00DB08BF">
      <w:r>
        <w:t>&lt;&lt;TEXT CONDENSED, NONE OMITTED&gt;&gt;</w:t>
      </w:r>
    </w:p>
    <w:p w14:paraId="6F95DAFA" w14:textId="77777777" w:rsidR="00DB08BF" w:rsidRDefault="00DB08BF" w:rsidP="00DB08BF">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2FE99A9" w14:textId="77777777" w:rsidR="00DB08BF" w:rsidRPr="004E243C" w:rsidRDefault="00DB08BF" w:rsidP="00DB08BF">
      <w:r>
        <w:t>&lt;&lt;PARAGRAPH INTEGRITY RESUMES&gt;&gt;</w:t>
      </w:r>
    </w:p>
    <w:p w14:paraId="5C59D783" w14:textId="77777777" w:rsidR="00DB08BF" w:rsidRDefault="00DB08BF" w:rsidP="00DB08BF">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DADA4BD" w14:textId="77777777" w:rsidR="00DB08BF" w:rsidRDefault="00DB08BF" w:rsidP="00DB08BF">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0995D2EF" w14:textId="77777777" w:rsidR="00DB08BF" w:rsidRDefault="00DB08BF" w:rsidP="00DB08BF">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3C9E06F" w14:textId="77777777" w:rsidR="00DB08BF" w:rsidRDefault="00DB08BF" w:rsidP="00DB08BF">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2B3D25A" w14:textId="77777777" w:rsidR="00DB08BF" w:rsidRDefault="00DB08BF" w:rsidP="00DB08BF">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479979DF" w14:textId="77777777" w:rsidR="00DB08BF" w:rsidRPr="00855DA8" w:rsidRDefault="00DB08BF" w:rsidP="00DB08BF">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65E53C2D" w14:textId="77777777" w:rsidR="00DB08BF" w:rsidRPr="00E81A0D" w:rsidRDefault="00DB08BF" w:rsidP="00DB08BF">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381A6F">
        <w:rPr>
          <w:rStyle w:val="Emphasis"/>
        </w:rPr>
        <w:t>Populists</w:t>
      </w:r>
      <w:r w:rsidRPr="005F4C1D">
        <w:rPr>
          <w:rStyle w:val="StyleUnderline"/>
        </w:rPr>
        <w:t xml:space="preserve"> see politics as a </w:t>
      </w:r>
      <w:r w:rsidRPr="00381A6F">
        <w:rPr>
          <w:rStyle w:val="Emphasis"/>
        </w:rPr>
        <w:t>conflict</w:t>
      </w:r>
      <w:r w:rsidRPr="005F4C1D">
        <w:rPr>
          <w:rStyle w:val="StyleUnderline"/>
        </w:rPr>
        <w:t xml:space="preserve"> between</w:t>
      </w:r>
      <w:r w:rsidRPr="00E81A0D">
        <w:rPr>
          <w:sz w:val="16"/>
        </w:rPr>
        <w:t xml:space="preserve"> crooked </w:t>
      </w:r>
      <w:r w:rsidRPr="00381A6F">
        <w:rPr>
          <w:rStyle w:val="Emphasis"/>
        </w:rPr>
        <w:t>elites</w:t>
      </w:r>
      <w:r w:rsidRPr="005F4C1D">
        <w:rPr>
          <w:rStyle w:val="StyleUnderline"/>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381A6F">
        <w:rPr>
          <w:rStyle w:val="Emphasis"/>
        </w:rPr>
        <w:t>only they</w:t>
      </w:r>
      <w:r w:rsidRPr="00E81A0D">
        <w:rPr>
          <w:sz w:val="16"/>
        </w:rPr>
        <w:t>—</w:t>
      </w:r>
      <w:r w:rsidRPr="00D56A64">
        <w:rPr>
          <w:rStyle w:val="StyleUnderline"/>
        </w:rPr>
        <w:t>represent the “</w:t>
      </w:r>
      <w:r w:rsidRPr="00381A6F">
        <w:rPr>
          <w:rStyle w:val="Emphasis"/>
        </w:rPr>
        <w:t>real people</w:t>
      </w:r>
      <w:r w:rsidRPr="00E81A0D">
        <w:rPr>
          <w:sz w:val="16"/>
        </w:rPr>
        <w:t>.” Populists combine a fierce critique of elites and personal appeal to the “silent majority.”</w:t>
      </w:r>
    </w:p>
    <w:p w14:paraId="264264DD" w14:textId="77777777" w:rsidR="00DB08BF" w:rsidRPr="00E81A0D" w:rsidRDefault="00DB08BF" w:rsidP="00DB08BF">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381A6F">
        <w:rPr>
          <w:rStyle w:val="Emphasis"/>
        </w:rPr>
        <w:t>sudden</w:t>
      </w:r>
      <w:r w:rsidRPr="000956F4">
        <w:rPr>
          <w:rStyle w:val="StyleUnderline"/>
        </w:rPr>
        <w:t xml:space="preserve"> and </w:t>
      </w:r>
      <w:r w:rsidRPr="00381A6F">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C2435F2" w14:textId="77777777" w:rsidR="00DB08BF" w:rsidRPr="00E81A0D" w:rsidRDefault="00DB08BF" w:rsidP="00DB08BF">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381A6F">
        <w:rPr>
          <w:rStyle w:val="Emphasis"/>
        </w:rPr>
        <w:t>defeated</w:t>
      </w:r>
      <w:r w:rsidRPr="00855DA8">
        <w:rPr>
          <w:rStyle w:val="StyleUnderline"/>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381A6F">
        <w:rPr>
          <w:rStyle w:val="Emphasis"/>
        </w:rPr>
        <w:t>embraced populism</w:t>
      </w:r>
      <w:r w:rsidRPr="00855DA8">
        <w:rPr>
          <w:rStyle w:val="StyleUnderline"/>
        </w:rPr>
        <w:t xml:space="preserve"> to a degree that was </w:t>
      </w:r>
      <w:r w:rsidRPr="00381A6F">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381A6F">
        <w:rPr>
          <w:rStyle w:val="Emphasis"/>
        </w:rPr>
        <w:t>immediate grievances</w:t>
      </w:r>
      <w:r w:rsidRPr="00855DA8">
        <w:rPr>
          <w:rStyle w:val="StyleUnderline"/>
        </w:rPr>
        <w:t xml:space="preserve"> rather than </w:t>
      </w:r>
      <w:r w:rsidRPr="00381A6F">
        <w:rPr>
          <w:rStyle w:val="Emphasis"/>
        </w:rPr>
        <w:t>long-term challenges</w:t>
      </w:r>
      <w:r w:rsidRPr="00E81A0D">
        <w:rPr>
          <w:sz w:val="16"/>
        </w:rPr>
        <w:t>.</w:t>
      </w:r>
    </w:p>
    <w:p w14:paraId="74365F93" w14:textId="77777777" w:rsidR="00DB08BF" w:rsidRPr="00E81A0D" w:rsidRDefault="00DB08BF" w:rsidP="00DB08BF">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4FD825C" w14:textId="77777777" w:rsidR="00DB08BF" w:rsidRPr="00FB127E" w:rsidRDefault="00DB08BF" w:rsidP="00DB08BF">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Pr>
        <w:t xml:space="preserve"> our </w:t>
      </w:r>
      <w:r w:rsidRPr="00381A6F">
        <w:rPr>
          <w:rStyle w:val="Emphasis"/>
        </w:rPr>
        <w:t>vulnerability</w:t>
      </w:r>
      <w:r w:rsidRPr="000F03F8">
        <w:rPr>
          <w:rStyle w:val="StyleUnderline"/>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C7EFC47" w14:textId="77777777" w:rsidR="00DB08BF" w:rsidRPr="00855DA8" w:rsidRDefault="00DB08BF" w:rsidP="00DB08BF">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EA12F78" w14:textId="77777777" w:rsidR="00DB08BF" w:rsidRPr="00855DA8" w:rsidRDefault="00DB08BF" w:rsidP="00DB08BF">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8A6FC36" w14:textId="77777777" w:rsidR="00DB08BF" w:rsidRPr="00FB127E" w:rsidRDefault="00DB08BF" w:rsidP="00DB08BF">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Pr>
        <w:t xml:space="preserve"> requires taking risk </w:t>
      </w:r>
      <w:r w:rsidRPr="00381A6F">
        <w:rPr>
          <w:rStyle w:val="Emphasis"/>
        </w:rPr>
        <w:t>more seriously</w:t>
      </w:r>
      <w:r w:rsidRPr="000D2ED4">
        <w:rPr>
          <w:rStyle w:val="StyleUnderline"/>
        </w:rPr>
        <w:t xml:space="preserve"> and placing </w:t>
      </w:r>
      <w:r w:rsidRPr="00381A6F">
        <w:rPr>
          <w:rStyle w:val="Emphasis"/>
        </w:rPr>
        <w:t>greater emphasis</w:t>
      </w:r>
      <w:r w:rsidRPr="000D2ED4">
        <w:rPr>
          <w:rStyle w:val="StyleUnderline"/>
        </w:rPr>
        <w:t xml:space="preserve"> on</w:t>
      </w:r>
      <w:r>
        <w:rPr>
          <w:rStyle w:val="StyleUnderline"/>
        </w:rPr>
        <w:t xml:space="preserve"> </w:t>
      </w:r>
      <w:r w:rsidRPr="00381A6F">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92699DA" w14:textId="77777777" w:rsidR="00DB08BF" w:rsidRPr="00855DA8" w:rsidRDefault="00DB08BF" w:rsidP="00DB08BF">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8E9322A" w14:textId="77777777" w:rsidR="00DB08BF" w:rsidRPr="00FB127E" w:rsidRDefault="00DB08BF" w:rsidP="00DB08BF">
      <w:pPr>
        <w:rPr>
          <w:sz w:val="16"/>
        </w:rPr>
      </w:pPr>
      <w:r w:rsidRPr="00FB127E">
        <w:rPr>
          <w:sz w:val="16"/>
        </w:rPr>
        <w:t xml:space="preserve">In the chapters that follow, I’ll outline </w:t>
      </w:r>
      <w:r w:rsidRPr="00DD4DBB">
        <w:rPr>
          <w:rStyle w:val="StyleUnderline"/>
        </w:rPr>
        <w:t xml:space="preserve">the </w:t>
      </w:r>
      <w:r w:rsidRPr="00381A6F">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381A6F">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381A6F">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381A6F">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536334C" w14:textId="77777777" w:rsidR="00DB08BF" w:rsidRPr="00CD4DCC" w:rsidRDefault="00DB08BF" w:rsidP="00DB08BF">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B5AD3BC" w14:textId="77777777" w:rsidR="00DB08BF" w:rsidRPr="00FB127E" w:rsidRDefault="00DB08BF" w:rsidP="00DB08BF">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381A6F">
        <w:rPr>
          <w:rStyle w:val="Emphasis"/>
        </w:rPr>
        <w:t>new nuclear powers</w:t>
      </w:r>
      <w:r w:rsidRPr="00CD4DCC">
        <w:rPr>
          <w:rStyle w:val="StyleUnderline"/>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381A6F">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381A6F">
        <w:rPr>
          <w:rStyle w:val="Emphasis"/>
        </w:rPr>
        <w:t>sensible strategies</w:t>
      </w:r>
      <w:r w:rsidRPr="00CD4DCC">
        <w:rPr>
          <w:rStyle w:val="StyleUnderline"/>
        </w:rPr>
        <w:t xml:space="preserve"> that can </w:t>
      </w:r>
      <w:r w:rsidRPr="00381A6F">
        <w:rPr>
          <w:rStyle w:val="Emphasis"/>
        </w:rPr>
        <w:t>reduce</w:t>
      </w:r>
      <w:r w:rsidRPr="00CD4DCC">
        <w:rPr>
          <w:rStyle w:val="StyleUnderline"/>
        </w:rPr>
        <w:t xml:space="preserve"> the odds of </w:t>
      </w:r>
      <w:r w:rsidRPr="00381A6F">
        <w:rPr>
          <w:rStyle w:val="Emphasis"/>
        </w:rPr>
        <w:t>nuclear catastrophe</w:t>
      </w:r>
      <w:r w:rsidRPr="00CD4DCC">
        <w:rPr>
          <w:sz w:val="16"/>
        </w:rPr>
        <w:t xml:space="preserve"> (adopt a “no first use" policy, reduce the stockpiles, control loose nukes).</w:t>
      </w:r>
    </w:p>
    <w:p w14:paraId="2679A725" w14:textId="77777777" w:rsidR="00DB08BF" w:rsidRPr="00FB127E" w:rsidRDefault="00DB08BF" w:rsidP="00DB08BF">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381A6F">
        <w:rPr>
          <w:rStyle w:val="Emphasis"/>
        </w:rPr>
        <w:t>turbocharge</w:t>
      </w:r>
      <w:r w:rsidRPr="004808B6">
        <w:rPr>
          <w:rStyle w:val="StyleUnderline"/>
        </w:rPr>
        <w:t xml:space="preserve"> productivity and living stan- dards.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381A6F">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40DF3BC" w14:textId="77777777" w:rsidR="00DB08BF" w:rsidRPr="00FB127E" w:rsidRDefault="00DB08BF" w:rsidP="00DB08BF">
      <w:pPr>
        <w:rPr>
          <w:sz w:val="16"/>
        </w:rPr>
      </w:pPr>
      <w:r w:rsidRPr="00FB127E">
        <w:rPr>
          <w:sz w:val="16"/>
        </w:rPr>
        <w:t>What are the odds? In chapter 6,1 complete the discussion of catastrophic danger by examining less risky risks, including asteroids and supervolcanoes.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64C3D1A" w14:textId="77777777" w:rsidR="00DB08BF" w:rsidRPr="00FB127E" w:rsidRDefault="00DB08BF" w:rsidP="00DB08BF">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381A6F">
        <w:rPr>
          <w:rStyle w:val="Emphasis"/>
        </w:rPr>
        <w:t>values</w:t>
      </w:r>
      <w:r w:rsidRPr="00CD4DCC">
        <w:rPr>
          <w:rStyle w:val="StyleUnderline"/>
        </w:rPr>
        <w:t xml:space="preserve"> of those who run the country</w:t>
      </w:r>
      <w:r w:rsidRPr="00CD4DCC">
        <w:rPr>
          <w:sz w:val="16"/>
        </w:rPr>
        <w:t xml:space="preserve"> will </w:t>
      </w:r>
      <w:r w:rsidRPr="00381A6F">
        <w:rPr>
          <w:rStyle w:val="Emphasis"/>
        </w:rPr>
        <w:t>determine</w:t>
      </w:r>
      <w:r w:rsidRPr="00CD4DCC">
        <w:rPr>
          <w:rStyle w:val="StyleUnderline"/>
        </w:rPr>
        <w:t xml:space="preserve"> how much of a priority the nation places on </w:t>
      </w:r>
      <w:r w:rsidRPr="00381A6F">
        <w:rPr>
          <w:rStyle w:val="Emphasis"/>
        </w:rPr>
        <w:t>averting catastrophe</w:t>
      </w:r>
      <w:r w:rsidRPr="00CD4DCC">
        <w:rPr>
          <w:sz w:val="16"/>
        </w:rPr>
        <w:t>.</w:t>
      </w:r>
    </w:p>
    <w:p w14:paraId="75D0E50F" w14:textId="77777777" w:rsidR="00DB08BF" w:rsidRPr="00FB127E" w:rsidRDefault="00DB08BF" w:rsidP="00DB08BF">
      <w:pPr>
        <w:rPr>
          <w:sz w:val="16"/>
        </w:rPr>
      </w:pPr>
      <w:r w:rsidRPr="00FB127E">
        <w:rPr>
          <w:sz w:val="16"/>
        </w:rPr>
        <w:t xml:space="preserve">That’s why </w:t>
      </w:r>
      <w:r w:rsidRPr="00771D08">
        <w:rPr>
          <w:rStyle w:val="StyleUnderline"/>
        </w:rPr>
        <w:t>the</w:t>
      </w:r>
      <w:r>
        <w:rPr>
          <w:rStyle w:val="StyleUnderline"/>
        </w:rPr>
        <w:t xml:space="preserve"> </w:t>
      </w:r>
      <w:r w:rsidRPr="00381A6F">
        <w:rPr>
          <w:rStyle w:val="Emphasis"/>
        </w:rPr>
        <w:t>rise of populists</w:t>
      </w:r>
      <w:r w:rsidRPr="00CD4DCC">
        <w:rPr>
          <w:rStyle w:val="StyleUnderline"/>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381A6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69F06FC0" w14:textId="77777777" w:rsidR="00DB08BF" w:rsidRPr="00FB127E" w:rsidRDefault="00DB08BF" w:rsidP="00DB08BF">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381A6F">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7FC09F7" w14:textId="77777777" w:rsidR="00DB08BF" w:rsidRPr="00FB127E" w:rsidRDefault="00DB08BF" w:rsidP="00DB08BF">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B17342E" w14:textId="77777777" w:rsidR="00DB08BF" w:rsidRDefault="00DB08BF" w:rsidP="00DB08BF">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381A6F">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4398E52" w14:textId="77777777" w:rsidR="00DB08BF" w:rsidRPr="007E3484" w:rsidRDefault="00DB08BF" w:rsidP="00DB08BF">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1F15AFD1" w14:textId="77777777" w:rsidR="00DB08BF" w:rsidRPr="007E3484" w:rsidRDefault="00DB08BF" w:rsidP="00DB08BF">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E06981B" w14:textId="77777777" w:rsidR="00DB08BF" w:rsidRPr="007E3484" w:rsidRDefault="00DB08BF" w:rsidP="00DB08BF">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7E05F99B" w14:textId="77777777" w:rsidR="00DB08BF" w:rsidRPr="007E3484" w:rsidRDefault="00DB08BF" w:rsidP="00DB08BF">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645992F" w14:textId="77777777" w:rsidR="00DB08BF" w:rsidRPr="00381A6F" w:rsidRDefault="00DB08BF" w:rsidP="00DB08BF">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77126CDF" w14:textId="77777777" w:rsidR="00DB08BF" w:rsidRPr="007E3484" w:rsidRDefault="00DB08BF" w:rsidP="00DB08BF">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8E7AE2F" w14:textId="77777777" w:rsidR="00DB08BF" w:rsidRPr="007E3484" w:rsidRDefault="00DB08BF" w:rsidP="00DB08BF">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B120EA1" w14:textId="77777777" w:rsidR="00DB08BF" w:rsidRPr="007E3484" w:rsidRDefault="00DB08BF" w:rsidP="00DB08BF">
      <w:pPr>
        <w:rPr>
          <w:sz w:val="16"/>
        </w:rPr>
      </w:pPr>
      <w:r w:rsidRPr="007E3484">
        <w:rPr>
          <w:sz w:val="16"/>
        </w:rPr>
        <w:t>Before-and-after studies of single countries</w:t>
      </w:r>
    </w:p>
    <w:p w14:paraId="4EC7E9E3" w14:textId="77777777" w:rsidR="00DB08BF" w:rsidRPr="007E3484" w:rsidRDefault="00DB08BF" w:rsidP="00DB08BF">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6649A88" w14:textId="77777777" w:rsidR="00DB08BF" w:rsidRPr="007E3484" w:rsidRDefault="00DB08BF" w:rsidP="00DB08BF">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C8930EB" w14:textId="77777777" w:rsidR="00DB08BF" w:rsidRPr="00B231F0" w:rsidRDefault="00DB08BF" w:rsidP="00DB08BF">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76267538" w14:textId="77777777" w:rsidR="00DB08BF" w:rsidRPr="007E3484" w:rsidRDefault="00DB08BF" w:rsidP="00DB08BF">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3C6BDAFB" w14:textId="77777777" w:rsidR="00DB08BF" w:rsidRPr="007E3484" w:rsidRDefault="00DB08BF" w:rsidP="00DB08BF">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10BCAFEB" w14:textId="77777777" w:rsidR="00DB08BF" w:rsidRPr="007E3484" w:rsidRDefault="00DB08BF" w:rsidP="00DB08BF">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1B590F4" w14:textId="77777777" w:rsidR="00DB08BF" w:rsidRPr="007E3484" w:rsidRDefault="00DB08BF" w:rsidP="00DB08BF">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1D86BE87" w14:textId="77777777" w:rsidR="00DB08BF" w:rsidRPr="007E3484" w:rsidRDefault="00DB08BF" w:rsidP="00DB08BF">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381A6F">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55480B5F" w14:textId="77777777" w:rsidR="00DB08BF" w:rsidRPr="007E3484" w:rsidRDefault="00DB08BF" w:rsidP="00DB08BF">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7E91C8B" w14:textId="77777777" w:rsidR="00DB08BF" w:rsidRPr="007E3484" w:rsidRDefault="00DB08BF" w:rsidP="00DB08BF">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54F8E2F3" w14:textId="77777777" w:rsidR="00DB08BF" w:rsidRDefault="00DB08BF" w:rsidP="00DB08BF">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B27780A" w14:textId="77777777" w:rsidR="00DB08BF" w:rsidRPr="009E46E1" w:rsidRDefault="00DB08BF" w:rsidP="00DB08BF">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43509D2" w14:textId="77777777" w:rsidR="00DB08BF" w:rsidRPr="009E46E1" w:rsidRDefault="00DB08BF" w:rsidP="00DB08BF">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1C6B699" w14:textId="77777777" w:rsidR="00DB08BF" w:rsidRPr="00355490" w:rsidRDefault="00DB08BF" w:rsidP="00DB08BF">
      <w:pPr>
        <w:rPr>
          <w:sz w:val="16"/>
        </w:rPr>
      </w:pPr>
      <w:r w:rsidRPr="00355490">
        <w:rPr>
          <w:sz w:val="16"/>
        </w:rPr>
        <w:t>The attack on Ukraine focuses the mind on a most critical question for humanity: In our fast-changing world, what is democracy's future?</w:t>
      </w:r>
    </w:p>
    <w:p w14:paraId="1F57E858" w14:textId="77777777" w:rsidR="00DB08BF" w:rsidRPr="00355490" w:rsidRDefault="00DB08BF" w:rsidP="00DB08BF">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A794CDE" w14:textId="77777777" w:rsidR="00DB08BF" w:rsidRPr="00355490" w:rsidRDefault="00DB08BF" w:rsidP="00DB08BF">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381A6F">
        <w:rPr>
          <w:rStyle w:val="Emphasis"/>
        </w:rPr>
        <w:t>immediate well-being</w:t>
      </w:r>
      <w:r w:rsidRPr="0001668D">
        <w:rPr>
          <w:rStyle w:val="StyleUnderline"/>
        </w:rPr>
        <w:t xml:space="preserve"> of the </w:t>
      </w:r>
      <w:r w:rsidRPr="00381A6F">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A868C67" w14:textId="77777777" w:rsidR="00DB08BF" w:rsidRPr="00355490" w:rsidRDefault="00DB08BF" w:rsidP="00DB08BF">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381A6F">
        <w:rPr>
          <w:rStyle w:val="Emphasis"/>
        </w:rPr>
        <w:t>not the failure of democracy</w:t>
      </w:r>
      <w:r w:rsidRPr="00411D37">
        <w:rPr>
          <w:rStyle w:val="StyleUnderline"/>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6C54E9E" w14:textId="77777777" w:rsidR="00DB08BF" w:rsidRPr="00CA3647" w:rsidRDefault="00DB08BF" w:rsidP="00DB08BF">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381A6F">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A65DF43" w14:textId="77777777" w:rsidR="00DB08BF" w:rsidRDefault="00DB08BF" w:rsidP="00DB08BF">
      <w:pPr>
        <w:pStyle w:val="Heading3"/>
      </w:pPr>
      <w:r>
        <w:t>Corporatism---1AC</w:t>
      </w:r>
    </w:p>
    <w:p w14:paraId="5132DB57" w14:textId="77777777" w:rsidR="00DB08BF" w:rsidRPr="00CA3647" w:rsidRDefault="00DB08BF" w:rsidP="00DB08BF">
      <w:pPr>
        <w:pStyle w:val="Heading4"/>
      </w:pPr>
      <w:r>
        <w:t xml:space="preserve">Advantage 2 is </w:t>
      </w:r>
      <w:r w:rsidRPr="00CA3647">
        <w:rPr>
          <w:u w:val="single"/>
        </w:rPr>
        <w:t>CORPORATISM</w:t>
      </w:r>
      <w:r>
        <w:t>:</w:t>
      </w:r>
    </w:p>
    <w:p w14:paraId="271575D1" w14:textId="77777777" w:rsidR="00DB08BF" w:rsidRPr="00DB2886" w:rsidRDefault="00DB08BF" w:rsidP="00DB08BF">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D55AB43" w14:textId="77777777" w:rsidR="00DB08BF" w:rsidRPr="00DB2886" w:rsidRDefault="00DB08BF" w:rsidP="00DB08BF">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A982F76" w14:textId="77777777" w:rsidR="00DB08BF" w:rsidRPr="00DB2886" w:rsidRDefault="00DB08BF" w:rsidP="00DB08BF">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B61A11B" w14:textId="77777777" w:rsidR="00DB08BF" w:rsidRPr="00DB2886" w:rsidRDefault="00DB08BF" w:rsidP="00DB08BF">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B6E371E" w14:textId="77777777" w:rsidR="00DB08BF" w:rsidRPr="00DB2886" w:rsidRDefault="00DB08BF" w:rsidP="00DB08BF">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E45371E" w14:textId="77777777" w:rsidR="00DB08BF" w:rsidRPr="00DB2886" w:rsidRDefault="00DB08BF" w:rsidP="00DB08BF">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0603CBC" w14:textId="77777777" w:rsidR="00DB08BF" w:rsidRPr="00DB2886" w:rsidRDefault="00DB08BF" w:rsidP="00DB08BF">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706D308" w14:textId="77777777" w:rsidR="00DB08BF" w:rsidRPr="00DB2886" w:rsidRDefault="00DB08BF" w:rsidP="00DB08BF">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0BDAD8D7" w14:textId="77777777" w:rsidR="00DB08BF" w:rsidRPr="00DB2886" w:rsidRDefault="00DB08BF" w:rsidP="00DB08BF">
      <w:pPr>
        <w:rPr>
          <w:sz w:val="16"/>
        </w:rPr>
      </w:pPr>
      <w:r w:rsidRPr="00DB2886">
        <w:rPr>
          <w:sz w:val="16"/>
        </w:rPr>
        <w:t>The human brain must work on relatively simple principles, as it grows out of a developmental process with sensitive initial conditions rather than being fully specified in our DNA.</w:t>
      </w:r>
    </w:p>
    <w:p w14:paraId="65BD580A" w14:textId="77777777" w:rsidR="00DB08BF" w:rsidRPr="00DB2886" w:rsidRDefault="00DB08BF" w:rsidP="00DB08BF">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BE770B8" w14:textId="77777777" w:rsidR="00DB08BF" w:rsidRPr="00DB2886" w:rsidRDefault="00DB08BF" w:rsidP="00DB08BF">
      <w:pPr>
        <w:rPr>
          <w:sz w:val="16"/>
        </w:rPr>
      </w:pPr>
      <w:r w:rsidRPr="00DB2886">
        <w:rPr>
          <w:sz w:val="16"/>
        </w:rPr>
        <w:t>We tend to overestimate human intelligence because, as humans, we are computationally bounded in our ability to model and predict other humans.</w:t>
      </w:r>
    </w:p>
    <w:p w14:paraId="68DC0AB3" w14:textId="77777777" w:rsidR="00DB08BF" w:rsidRPr="00DB2886" w:rsidRDefault="00DB08BF" w:rsidP="00DB08BF">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5C935648" w14:textId="77777777" w:rsidR="00DB08BF" w:rsidRPr="00DB2886" w:rsidRDefault="00DB08BF" w:rsidP="00DB08BF">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B61FF85" w14:textId="77777777" w:rsidR="00DB08BF" w:rsidRPr="00DB2886" w:rsidRDefault="00DB08BF" w:rsidP="00DB08BF">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1994525B" w14:textId="77777777" w:rsidR="00DB08BF" w:rsidRPr="00DB2886" w:rsidRDefault="00DB08BF" w:rsidP="00DB08BF">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A283A02" w14:textId="77777777" w:rsidR="00DB08BF" w:rsidRPr="00DB2886" w:rsidRDefault="00DB08BF" w:rsidP="00DB08BF">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381A6F">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4464D79" w14:textId="77777777" w:rsidR="00DB08BF" w:rsidRPr="00DB2886" w:rsidRDefault="00DB08BF" w:rsidP="00DB08BF">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816E044" w14:textId="77777777" w:rsidR="00DB08BF" w:rsidRPr="00DB2886" w:rsidRDefault="00DB08BF" w:rsidP="00DB08BF">
      <w:pPr>
        <w:rPr>
          <w:sz w:val="16"/>
        </w:rPr>
      </w:pPr>
      <w:r w:rsidRPr="00DB2886">
        <w:rPr>
          <w:sz w:val="16"/>
        </w:rPr>
        <w:t>The view from information theory</w:t>
      </w:r>
    </w:p>
    <w:p w14:paraId="60A66B37" w14:textId="77777777" w:rsidR="00DB08BF" w:rsidRPr="00DB2886" w:rsidRDefault="00DB08BF" w:rsidP="00DB08BF">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6B6C0700" w14:textId="77777777" w:rsidR="00DB08BF" w:rsidRPr="00DB2886" w:rsidRDefault="00DB08BF" w:rsidP="00DB08BF">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381A6F">
        <w:rPr>
          <w:rStyle w:val="Emphasis"/>
        </w:rPr>
        <w:t xml:space="preserve"> hardware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A558C07" w14:textId="77777777" w:rsidR="00DB08BF" w:rsidRPr="00DB2886" w:rsidRDefault="00DB08BF" w:rsidP="00DB08BF">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2EE9BA4B" w14:textId="77777777" w:rsidR="00DB08BF" w:rsidRPr="00B9659F" w:rsidRDefault="00DB08BF" w:rsidP="00DB08BF">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79C893D" w14:textId="77777777" w:rsidR="00DB08BF" w:rsidRDefault="00DB08BF" w:rsidP="00DB08BF">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B49D9A1" w14:textId="77777777" w:rsidR="00DB08BF" w:rsidRPr="004E243C" w:rsidRDefault="00DB08BF" w:rsidP="00DB08BF">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B2EC19D" w14:textId="77777777" w:rsidR="00DB08BF" w:rsidRPr="004E243C" w:rsidRDefault="00DB08BF" w:rsidP="00DB08BF">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381A6F">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9F6BCA">
        <w:rPr>
          <w:rStyle w:val="StyleUnderline"/>
        </w:rPr>
        <w:t>artificial general intelligence</w:t>
      </w:r>
      <w:r w:rsidRPr="004E243C">
        <w:rPr>
          <w:u w:val="single"/>
        </w:rPr>
        <w:t xml:space="preserve"> </w:t>
      </w:r>
      <w:r w:rsidRPr="004E243C">
        <w:rPr>
          <w:highlight w:val="cyan"/>
          <w:u w:val="single"/>
        </w:rPr>
        <w:t>could</w:t>
      </w:r>
      <w:r w:rsidRPr="004E243C">
        <w:rPr>
          <w:u w:val="single"/>
        </w:rPr>
        <w:t xml:space="preserve"> usher in great advances in the human condition—from </w:t>
      </w:r>
      <w:r w:rsidRPr="00381A6F">
        <w:rPr>
          <w:rStyle w:val="Emphasis"/>
        </w:rPr>
        <w:t>medicine</w:t>
      </w:r>
      <w:r w:rsidRPr="004E243C">
        <w:rPr>
          <w:u w:val="single"/>
        </w:rPr>
        <w:t xml:space="preserve">, </w:t>
      </w:r>
      <w:r w:rsidRPr="00381A6F">
        <w:rPr>
          <w:rStyle w:val="Emphasis"/>
        </w:rPr>
        <w:t>education</w:t>
      </w:r>
      <w:r w:rsidRPr="004E243C">
        <w:rPr>
          <w:u w:val="single"/>
        </w:rPr>
        <w:t xml:space="preserve">, </w:t>
      </w:r>
      <w:r w:rsidRPr="00381A6F">
        <w:rPr>
          <w:rStyle w:val="Emphasis"/>
        </w:rPr>
        <w:t>longevity</w:t>
      </w:r>
      <w:r w:rsidRPr="004E243C">
        <w:rPr>
          <w:u w:val="single"/>
        </w:rPr>
        <w:t xml:space="preserve">, and turning around </w:t>
      </w:r>
      <w:r w:rsidRPr="00B77A9B">
        <w:rPr>
          <w:rStyle w:val="StyleUnderline"/>
        </w:rPr>
        <w:t xml:space="preserve">global </w:t>
      </w:r>
      <w:r w:rsidRPr="00381A6F">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BC692DA" w14:textId="77777777" w:rsidR="00DB08BF" w:rsidRPr="004E243C" w:rsidRDefault="00DB08BF" w:rsidP="00DB08BF">
      <w:pPr>
        <w:rPr>
          <w:sz w:val="16"/>
        </w:rPr>
      </w:pPr>
      <w:r w:rsidRPr="004E243C">
        <w:rPr>
          <w:u w:val="single"/>
        </w:rPr>
        <w:t>Artificial narrow intelligence (</w:t>
      </w:r>
      <w:r w:rsidRPr="00381A6F">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6BFCA7D5" w14:textId="77777777" w:rsidR="00DB08BF" w:rsidRPr="004E243C" w:rsidRDefault="00DB08BF" w:rsidP="00DB08BF">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381A6F">
        <w:rPr>
          <w:rStyle w:val="Emphasis"/>
        </w:rPr>
        <w:t>abstract reasoning</w:t>
      </w:r>
      <w:r w:rsidRPr="004E243C">
        <w:rPr>
          <w:u w:val="single"/>
        </w:rPr>
        <w:t xml:space="preserve">, and </w:t>
      </w:r>
      <w:r w:rsidRPr="00B77A9B">
        <w:rPr>
          <w:rStyle w:val="Emphasis"/>
          <w:highlight w:val="cyan"/>
        </w:rPr>
        <w:t>act</w:t>
      </w:r>
      <w:r w:rsidRPr="00381A6F">
        <w:rPr>
          <w:rStyle w:val="Emphasis"/>
        </w:rPr>
        <w:t xml:space="preserve"> 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6BF9322" w14:textId="77777777" w:rsidR="00DB08BF" w:rsidRPr="004E243C" w:rsidRDefault="00DB08BF" w:rsidP="00DB08BF">
      <w:pPr>
        <w:rPr>
          <w:sz w:val="16"/>
        </w:rPr>
      </w:pPr>
      <w:r w:rsidRPr="004E243C">
        <w:rPr>
          <w:sz w:val="16"/>
        </w:rPr>
        <w:t>Artificial super intelligence (</w:t>
      </w:r>
      <w:r w:rsidRPr="00381A6F">
        <w:rPr>
          <w:rStyle w:val="Emphasis"/>
        </w:rPr>
        <w:t>ASI</w:t>
      </w:r>
      <w:r w:rsidRPr="004E243C">
        <w:rPr>
          <w:sz w:val="16"/>
        </w:rPr>
        <w:t xml:space="preserve">) will be far more intelligent than AGI and likely to be </w:t>
      </w:r>
      <w:r w:rsidRPr="004E243C">
        <w:rPr>
          <w:u w:val="single"/>
        </w:rPr>
        <w:t xml:space="preserve">more intelligent than all of </w:t>
      </w:r>
      <w:r w:rsidRPr="00381A6F">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0E7C69D4" w14:textId="77777777" w:rsidR="00DB08BF" w:rsidRPr="004E243C" w:rsidRDefault="00DB08BF" w:rsidP="00DB08BF">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381A6F">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55F4A1C3" w14:textId="77777777" w:rsidR="00DB08BF" w:rsidRPr="004E243C" w:rsidRDefault="00DB08BF" w:rsidP="00DB08BF">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4EE9513" w14:textId="77777777" w:rsidR="00DB08BF" w:rsidRPr="004E243C" w:rsidRDefault="00DB08BF" w:rsidP="00DB08BF">
      <w:pPr>
        <w:rPr>
          <w:sz w:val="16"/>
        </w:rPr>
      </w:pPr>
      <w:r w:rsidRPr="004E243C">
        <w:rPr>
          <w:sz w:val="16"/>
        </w:rPr>
        <w:t>So far, there is nothing standing in the way to stop an increasing concentration of power, the likes of which the world has never known.</w:t>
      </w:r>
    </w:p>
    <w:p w14:paraId="6FD9CE92" w14:textId="77777777" w:rsidR="00DB08BF" w:rsidRPr="004E243C" w:rsidRDefault="00DB08BF" w:rsidP="00DB08BF">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381A6F">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1D69A9F" w14:textId="77777777" w:rsidR="00DB08BF" w:rsidRPr="004E243C" w:rsidRDefault="00DB08BF" w:rsidP="00DB08BF">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0F688AC" w14:textId="77777777" w:rsidR="00DB08BF" w:rsidRPr="004E243C" w:rsidRDefault="00DB08BF" w:rsidP="00DB08BF">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381A6F">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381A6F">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381A6F">
        <w:rPr>
          <w:rStyle w:val="Emphasis"/>
        </w:rPr>
        <w:t xml:space="preserve">Proactive governance </w:t>
      </w:r>
      <w:r w:rsidRPr="004E243C">
        <w:rPr>
          <w:u w:val="single"/>
        </w:rPr>
        <w:t xml:space="preserve">is </w:t>
      </w:r>
      <w:r w:rsidRPr="00381A6F">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CE61031" w14:textId="77777777" w:rsidR="00DB08BF" w:rsidRPr="004E243C" w:rsidRDefault="00DB08BF" w:rsidP="00DB08BF">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381A6F">
        <w:rPr>
          <w:rStyle w:val="Emphasis"/>
        </w:rPr>
        <w:t>l</w:t>
      </w:r>
      <w:r w:rsidRPr="00B77A9B">
        <w:rPr>
          <w:sz w:val="16"/>
        </w:rPr>
        <w:t xml:space="preserve">ethal </w:t>
      </w:r>
      <w:r w:rsidRPr="00381A6F">
        <w:rPr>
          <w:rStyle w:val="Emphasis"/>
        </w:rPr>
        <w:t>a</w:t>
      </w:r>
      <w:r w:rsidRPr="00B77A9B">
        <w:rPr>
          <w:sz w:val="16"/>
        </w:rPr>
        <w:t xml:space="preserve">utonomous </w:t>
      </w:r>
      <w:r w:rsidRPr="00381A6F">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381A6F">
        <w:rPr>
          <w:rStyle w:val="Emphasis"/>
        </w:rPr>
        <w:t>WMDs</w:t>
      </w:r>
      <w:r w:rsidRPr="004E243C">
        <w:rPr>
          <w:sz w:val="16"/>
        </w:rPr>
        <w:t>.</w:t>
      </w:r>
    </w:p>
    <w:p w14:paraId="6107FC3E" w14:textId="77777777" w:rsidR="00DB08BF" w:rsidRPr="004E243C" w:rsidRDefault="00DB08BF" w:rsidP="00DB08BF">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A64CB91" w14:textId="77777777" w:rsidR="00DB08BF" w:rsidRPr="004E243C" w:rsidRDefault="00DB08BF" w:rsidP="00DB08BF">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381A6F">
        <w:rPr>
          <w:rStyle w:val="Emphasis"/>
        </w:rPr>
        <w:t>propaganda</w:t>
      </w:r>
      <w:r w:rsidRPr="00B77A9B">
        <w:rPr>
          <w:rStyle w:val="StyleUnderline"/>
        </w:rPr>
        <w:t xml:space="preserve">, and heighten geopolitical </w:t>
      </w:r>
      <w:r w:rsidRPr="00381A6F">
        <w:rPr>
          <w:rStyle w:val="Emphasis"/>
        </w:rPr>
        <w:t>instability</w:t>
      </w:r>
      <w:r w:rsidRPr="00B77A9B">
        <w:rPr>
          <w:sz w:val="16"/>
        </w:rPr>
        <w:t xml:space="preserve"> in ways </w:t>
      </w:r>
      <w:r w:rsidRPr="00B77A9B">
        <w:rPr>
          <w:rStyle w:val="StyleUnderline"/>
        </w:rPr>
        <w:t xml:space="preserve">that </w:t>
      </w:r>
      <w:r w:rsidRPr="00381A6F">
        <w:rPr>
          <w:rStyle w:val="Emphasis"/>
        </w:rPr>
        <w:t>increase</w:t>
      </w:r>
      <w:r w:rsidRPr="00B77A9B">
        <w:rPr>
          <w:rStyle w:val="StyleUnderline"/>
        </w:rPr>
        <w:t xml:space="preserve"> systemic </w:t>
      </w:r>
      <w:r w:rsidRPr="00381A6F">
        <w:rPr>
          <w:rStyle w:val="Emphasis"/>
        </w:rPr>
        <w:t>vulnerabilities</w:t>
      </w:r>
      <w:r w:rsidRPr="00B77A9B">
        <w:rPr>
          <w:sz w:val="16"/>
        </w:rPr>
        <w:t xml:space="preserve">. A </w:t>
      </w:r>
      <w:r w:rsidRPr="00B77A9B">
        <w:rPr>
          <w:rStyle w:val="StyleUnderline"/>
        </w:rPr>
        <w:t xml:space="preserve">lack of </w:t>
      </w:r>
      <w:r w:rsidRPr="00381A6F">
        <w:rPr>
          <w:rStyle w:val="Emphasis"/>
        </w:rPr>
        <w:t>coordination</w:t>
      </w:r>
      <w:r w:rsidRPr="00B77A9B">
        <w:rPr>
          <w:rStyle w:val="StyleUnderline"/>
        </w:rPr>
        <w:t xml:space="preserve"> could result in </w:t>
      </w:r>
      <w:r w:rsidRPr="00381A6F">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381A6F">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7E22283" w14:textId="77777777" w:rsidR="00DB08BF" w:rsidRPr="00B77A9B" w:rsidRDefault="00DB08BF" w:rsidP="00DB08BF">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952D535" w14:textId="77777777" w:rsidR="00DB08BF" w:rsidRPr="004E243C" w:rsidRDefault="00DB08BF" w:rsidP="00DB08BF">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381A6F">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9CA0F06" w14:textId="77777777" w:rsidR="00DB08BF" w:rsidRPr="004E243C" w:rsidRDefault="00DB08BF" w:rsidP="00DB08BF">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7AF1891" w14:textId="77777777" w:rsidR="00DB08BF" w:rsidRPr="00234484" w:rsidRDefault="00DB08BF" w:rsidP="00DB08BF">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134E6625" w14:textId="77777777" w:rsidR="00DB08BF" w:rsidRDefault="00DB08BF" w:rsidP="00DB08BF">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41B14978" w14:textId="77777777" w:rsidR="00DB08BF" w:rsidRPr="00234484" w:rsidRDefault="00DB08BF" w:rsidP="00DB08BF">
      <w:pPr>
        <w:rPr>
          <w:sz w:val="16"/>
        </w:rPr>
      </w:pPr>
      <w:r w:rsidRPr="00234484">
        <w:rPr>
          <w:sz w:val="16"/>
        </w:rPr>
        <w:t xml:space="preserve">The </w:t>
      </w:r>
      <w:r w:rsidRPr="00234484">
        <w:rPr>
          <w:rStyle w:val="StyleUnderline"/>
        </w:rPr>
        <w:t xml:space="preserve">development of </w:t>
      </w:r>
      <w:r w:rsidRPr="00381A6F">
        <w:rPr>
          <w:rStyle w:val="Emphasis"/>
        </w:rPr>
        <w:t>A</w:t>
      </w:r>
      <w:r w:rsidRPr="00234484">
        <w:rPr>
          <w:sz w:val="16"/>
        </w:rPr>
        <w:t xml:space="preserve">rtificial </w:t>
      </w:r>
      <w:r w:rsidRPr="00381A6F">
        <w:rPr>
          <w:rStyle w:val="Emphasis"/>
        </w:rPr>
        <w:t>G</w:t>
      </w:r>
      <w:r w:rsidRPr="00234484">
        <w:rPr>
          <w:sz w:val="16"/>
        </w:rPr>
        <w:t xml:space="preserve">eneral </w:t>
      </w:r>
      <w:r w:rsidRPr="00381A6F">
        <w:rPr>
          <w:rStyle w:val="Emphasis"/>
        </w:rPr>
        <w:t>I</w:t>
      </w:r>
      <w:r w:rsidRPr="00234484">
        <w:rPr>
          <w:sz w:val="16"/>
        </w:rPr>
        <w:t xml:space="preserve">ntelligence </w:t>
      </w:r>
      <w:r w:rsidRPr="00234484">
        <w:rPr>
          <w:rStyle w:val="StyleUnderline"/>
        </w:rPr>
        <w:t xml:space="preserve">represents one of humanity’s </w:t>
      </w:r>
      <w:r w:rsidRPr="00381A6F">
        <w:rPr>
          <w:rStyle w:val="Emphasis"/>
        </w:rPr>
        <w:t>biggest</w:t>
      </w:r>
      <w:r w:rsidRPr="00234484">
        <w:rPr>
          <w:sz w:val="16"/>
        </w:rPr>
        <w:t xml:space="preserve"> opportunities and most consequential </w:t>
      </w:r>
      <w:r w:rsidRPr="00381A6F">
        <w:rPr>
          <w:rStyle w:val="Emphasis"/>
        </w:rPr>
        <w:t>challenges</w:t>
      </w:r>
      <w:r w:rsidRPr="00234484">
        <w:rPr>
          <w:sz w:val="16"/>
        </w:rPr>
        <w:t xml:space="preserve">. While technical alignment - ensuring </w:t>
      </w:r>
      <w:r w:rsidRPr="00381A6F">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381A6F">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381A6F">
        <w:rPr>
          <w:rStyle w:val="Emphasis"/>
        </w:rPr>
        <w:t>nuclear weapons</w:t>
      </w:r>
      <w:r w:rsidRPr="00234484">
        <w:rPr>
          <w:rStyle w:val="StyleUnderline"/>
        </w:rPr>
        <w:t xml:space="preserve"> research triggered </w:t>
      </w:r>
      <w:r w:rsidRPr="00381A6F">
        <w:rPr>
          <w:rStyle w:val="Emphasis"/>
        </w:rPr>
        <w:t>arms races</w:t>
      </w:r>
      <w:r w:rsidRPr="00234484">
        <w:rPr>
          <w:sz w:val="16"/>
        </w:rPr>
        <w:t xml:space="preserve"> and near-catastrophic conflicts </w:t>
      </w:r>
      <w:r w:rsidRPr="00381A6F">
        <w:rPr>
          <w:rStyle w:val="Emphasis"/>
        </w:rPr>
        <w:t>long before</w:t>
      </w:r>
      <w:r w:rsidRPr="00234484">
        <w:rPr>
          <w:rStyle w:val="StyleUnderline"/>
        </w:rPr>
        <w:t xml:space="preserve"> any </w:t>
      </w:r>
      <w:r w:rsidRPr="00381A6F">
        <w:rPr>
          <w:rStyle w:val="Emphasis"/>
        </w:rPr>
        <w:t>bombs</w:t>
      </w:r>
      <w:r w:rsidRPr="00234484">
        <w:rPr>
          <w:rStyle w:val="StyleUnderline"/>
        </w:rPr>
        <w:t xml:space="preserve"> were deployed, AGI competition could precipitate disaster </w:t>
      </w:r>
      <w:r w:rsidRPr="00381A6F">
        <w:rPr>
          <w:rStyle w:val="Emphasis"/>
        </w:rPr>
        <w:t>before</w:t>
      </w:r>
      <w:r w:rsidRPr="00234484">
        <w:rPr>
          <w:rStyle w:val="StyleUnderline"/>
        </w:rPr>
        <w:t xml:space="preserve"> any system is </w:t>
      </w:r>
      <w:r w:rsidRPr="00381A6F">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381A6F">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495C6AFE" w14:textId="77777777" w:rsidR="00DB08BF" w:rsidRPr="00CF706E" w:rsidRDefault="00DB08BF" w:rsidP="00DB08BF">
      <w:pPr>
        <w:rPr>
          <w:sz w:val="16"/>
        </w:rPr>
      </w:pPr>
      <w:r w:rsidRPr="00CF706E">
        <w:rPr>
          <w:sz w:val="16"/>
        </w:rPr>
        <w:t xml:space="preserve">Current AGI risk paradigms focus overwhelmingly on technical alignment challenges. While critical, this neglects the </w:t>
      </w:r>
      <w:r w:rsidRPr="00381A6F">
        <w:rPr>
          <w:rStyle w:val="Emphasis"/>
        </w:rPr>
        <w:t>structural</w:t>
      </w:r>
      <w:r w:rsidRPr="00234484">
        <w:rPr>
          <w:rStyle w:val="StyleUnderline"/>
        </w:rPr>
        <w:t xml:space="preserve"> dynamics that could render alignment </w:t>
      </w:r>
      <w:r w:rsidRPr="00381A6F">
        <w:rPr>
          <w:rStyle w:val="Emphasis"/>
        </w:rPr>
        <w:t>irrelevant</w:t>
      </w:r>
      <w:r w:rsidRPr="00CF706E">
        <w:rPr>
          <w:sz w:val="16"/>
        </w:rPr>
        <w:t xml:space="preserve">. Historical </w:t>
      </w:r>
      <w:r w:rsidRPr="00234484">
        <w:rPr>
          <w:rStyle w:val="StyleUnderline"/>
        </w:rPr>
        <w:t xml:space="preserve">precedents from nuclear </w:t>
      </w:r>
      <w:r w:rsidRPr="00381A6F">
        <w:rPr>
          <w:rStyle w:val="Emphasis"/>
        </w:rPr>
        <w:t>arms races</w:t>
      </w:r>
      <w:r w:rsidRPr="00234484">
        <w:rPr>
          <w:rStyle w:val="StyleUnderline"/>
        </w:rPr>
        <w:t xml:space="preserve"> to </w:t>
      </w:r>
      <w:r w:rsidRPr="00381A6F">
        <w:rPr>
          <w:rStyle w:val="Emphasis"/>
        </w:rPr>
        <w:t>a</w:t>
      </w:r>
      <w:r w:rsidRPr="00234484">
        <w:rPr>
          <w:rStyle w:val="StyleUnderline"/>
        </w:rPr>
        <w:t>nti</w:t>
      </w:r>
      <w:r w:rsidRPr="00381A6F">
        <w:rPr>
          <w:rStyle w:val="Emphasis"/>
        </w:rPr>
        <w:t>b</w:t>
      </w:r>
      <w:r w:rsidRPr="00234484">
        <w:rPr>
          <w:rStyle w:val="StyleUnderline"/>
        </w:rPr>
        <w:t xml:space="preserve">iotic </w:t>
      </w:r>
      <w:r w:rsidRPr="00381A6F">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381A6F">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9816969" w14:textId="77777777" w:rsidR="00DB08BF" w:rsidRDefault="00DB08BF" w:rsidP="00DB08BF">
      <w:r>
        <w:t>&lt;&lt;TEXT CONDENSED, NONE OMITTED&gt;&gt;</w:t>
      </w:r>
    </w:p>
    <w:p w14:paraId="74B5EADC" w14:textId="77777777" w:rsidR="00DB08BF" w:rsidRPr="001A6D8A" w:rsidRDefault="00DB08BF" w:rsidP="00DB08BF">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01FFF4BC" w14:textId="77777777" w:rsidR="00DB08BF" w:rsidRDefault="00DB08BF" w:rsidP="00DB08BF">
      <w:r>
        <w:t>&lt;&lt;PARAGRAPH BREAKS RESUME&gt;&gt;</w:t>
      </w:r>
    </w:p>
    <w:p w14:paraId="535C78AF" w14:textId="77777777" w:rsidR="00DB08BF" w:rsidRPr="00234484" w:rsidRDefault="00DB08BF" w:rsidP="00DB08BF">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381A6F">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D8EA7BF" w14:textId="77777777" w:rsidR="00DB08BF" w:rsidRPr="00A22B8C" w:rsidRDefault="00DB08BF" w:rsidP="00DB08BF">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381A6F">
        <w:rPr>
          <w:rStyle w:val="Emphasis"/>
        </w:rPr>
        <w:t>secrecy</w:t>
      </w:r>
      <w:r w:rsidRPr="00A22B8C">
        <w:rPr>
          <w:rStyle w:val="StyleUnderline"/>
        </w:rPr>
        <w:t xml:space="preserve"> breeds </w:t>
      </w:r>
      <w:r w:rsidRPr="00381A6F">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4C61086" w14:textId="77777777" w:rsidR="00DB08BF" w:rsidRPr="00234484" w:rsidRDefault="00DB08BF" w:rsidP="00DB08BF">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381A6F">
        <w:rPr>
          <w:rStyle w:val="Emphasis"/>
        </w:rPr>
        <w:t>dread</w:t>
      </w:r>
      <w:r w:rsidRPr="00A22B8C">
        <w:rPr>
          <w:rStyle w:val="StyleUnderline"/>
        </w:rPr>
        <w:t xml:space="preserve"> of rivals </w:t>
      </w:r>
      <w:r w:rsidRPr="00381A6F">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381A6F">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3D7498C1" w14:textId="77777777" w:rsidR="00DB08BF" w:rsidRDefault="00DB08BF" w:rsidP="00DB08BF">
      <w:r>
        <w:t>&lt;&lt;TEXT CONDENSED, NONE OMITTED&gt;&gt;</w:t>
      </w:r>
    </w:p>
    <w:p w14:paraId="3D15072B" w14:textId="77777777" w:rsidR="00DB08BF" w:rsidRPr="001A6D8A" w:rsidRDefault="00DB08BF" w:rsidP="00DB08BF">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6AC0DB67" w14:textId="77777777" w:rsidR="00DB08BF" w:rsidRDefault="00DB08BF" w:rsidP="00DB08BF">
      <w:r>
        <w:t>&lt;&lt;PARAGRAPH BREAKS RESUME&gt;&gt;</w:t>
      </w:r>
    </w:p>
    <w:p w14:paraId="03ADF602" w14:textId="77777777" w:rsidR="00DB08BF" w:rsidRPr="00A22B8C" w:rsidRDefault="00DB08BF" w:rsidP="00DB08BF">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43C35A4E" w14:textId="77777777" w:rsidR="00DB08BF" w:rsidRPr="00A22B8C" w:rsidRDefault="00DB08BF" w:rsidP="00DB08BF">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386C494A" w14:textId="77777777" w:rsidR="00DB08BF" w:rsidRPr="00A22B8C" w:rsidRDefault="00DB08BF" w:rsidP="00DB08BF">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2D446564" w14:textId="77777777" w:rsidR="00DB08BF" w:rsidRPr="00A22B8C" w:rsidRDefault="00DB08BF" w:rsidP="00DB08BF">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3F26813" w14:textId="77777777" w:rsidR="00DB08BF" w:rsidRPr="00A22B8C" w:rsidRDefault="00DB08BF" w:rsidP="00DB08BF">
      <w:pPr>
        <w:rPr>
          <w:sz w:val="16"/>
        </w:rPr>
      </w:pPr>
      <w:r w:rsidRPr="00A22B8C">
        <w:rPr>
          <w:sz w:val="16"/>
        </w:rPr>
        <w:t>The road to safe AGI remains uncharted, but our choice is clear: drive together with imperfect maps or crash separately in the dark.</w:t>
      </w:r>
    </w:p>
    <w:p w14:paraId="758F63F6" w14:textId="77777777" w:rsidR="00DB08BF" w:rsidRPr="00A22B8C" w:rsidRDefault="00DB08BF" w:rsidP="00DB08BF">
      <w:pPr>
        <w:rPr>
          <w:sz w:val="16"/>
        </w:rPr>
      </w:pPr>
      <w:r w:rsidRPr="00A22B8C">
        <w:rPr>
          <w:sz w:val="16"/>
        </w:rPr>
        <w:t>5Conclusion</w:t>
      </w:r>
    </w:p>
    <w:p w14:paraId="18FAC403" w14:textId="77777777" w:rsidR="00DB08BF" w:rsidRPr="00A22B8C" w:rsidRDefault="00DB08BF" w:rsidP="00DB08BF">
      <w:pPr>
        <w:rPr>
          <w:sz w:val="16"/>
        </w:rPr>
      </w:pPr>
      <w:r w:rsidRPr="00A22B8C">
        <w:rPr>
          <w:sz w:val="16"/>
        </w:rPr>
        <w:t xml:space="preserve">Humanity’s </w:t>
      </w:r>
      <w:r w:rsidRPr="00381A6F">
        <w:rPr>
          <w:rStyle w:val="Emphasis"/>
        </w:rPr>
        <w:t>journey</w:t>
      </w:r>
      <w:r w:rsidRPr="00A22B8C">
        <w:rPr>
          <w:rStyle w:val="StyleUnderline"/>
        </w:rPr>
        <w:t xml:space="preserve"> toward </w:t>
      </w:r>
      <w:r w:rsidRPr="00381A6F">
        <w:rPr>
          <w:rStyle w:val="Emphasis"/>
        </w:rPr>
        <w:t>AGI</w:t>
      </w:r>
      <w:r w:rsidRPr="00A22B8C">
        <w:rPr>
          <w:rStyle w:val="StyleUnderline"/>
        </w:rPr>
        <w:t xml:space="preserve"> is not a solo race but a </w:t>
      </w:r>
      <w:r w:rsidRPr="00381A6F">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673E7371" w14:textId="77777777" w:rsidR="00DB08BF" w:rsidRPr="00A22B8C" w:rsidRDefault="00DB08BF" w:rsidP="00DB08BF">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61DF9369" w14:textId="77777777" w:rsidR="00DB08BF" w:rsidRPr="00A22B8C" w:rsidRDefault="00DB08BF" w:rsidP="00DB08BF">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927096C" w14:textId="77777777" w:rsidR="00DB08BF" w:rsidRPr="00A22B8C" w:rsidRDefault="00DB08BF" w:rsidP="00DB08BF">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381A6F">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49A14BC0" w14:textId="77777777" w:rsidR="00DB08BF" w:rsidRDefault="00DB08BF" w:rsidP="00DB08BF">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BE3E495" w14:textId="77777777" w:rsidR="00DB08BF" w:rsidRPr="00381A6F" w:rsidRDefault="00DB08BF" w:rsidP="00DB08BF">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0C50E2F" w14:textId="77777777" w:rsidR="00DB08BF" w:rsidRPr="00630B0B" w:rsidRDefault="00DB08BF" w:rsidP="00DB08BF">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381A6F">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381A6F">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381A6F">
        <w:rPr>
          <w:rStyle w:val="Emphasis"/>
        </w:rPr>
        <w:t xml:space="preserve">nology </w:t>
      </w:r>
      <w:r w:rsidRPr="00B77A9B">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22BDE3B0" w14:textId="77777777" w:rsidR="00DB08BF" w:rsidRPr="00630B0B" w:rsidRDefault="00DB08BF" w:rsidP="00DB08BF">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69D49CC5" w14:textId="77777777" w:rsidR="00DB08BF" w:rsidRPr="00630B0B" w:rsidRDefault="00DB08BF" w:rsidP="00DB08BF">
      <w:pPr>
        <w:rPr>
          <w:sz w:val="16"/>
        </w:rPr>
      </w:pPr>
      <w:r w:rsidRPr="00630B0B">
        <w:rPr>
          <w:sz w:val="16"/>
        </w:rPr>
        <w:t>Why the Incoming Congress Should Empower Unions to Monitor AI?</w:t>
      </w:r>
    </w:p>
    <w:p w14:paraId="1C8F2200" w14:textId="77777777" w:rsidR="00DB08BF" w:rsidRPr="00630B0B" w:rsidRDefault="00DB08BF" w:rsidP="00DB08BF">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3A180F80" w14:textId="77777777" w:rsidR="00DB08BF" w:rsidRPr="00630B0B" w:rsidRDefault="00DB08BF" w:rsidP="00DB08BF">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8176F80" w14:textId="77777777" w:rsidR="00DB08BF" w:rsidRPr="00630B0B" w:rsidRDefault="00DB08BF" w:rsidP="00DB08BF">
      <w:pPr>
        <w:rPr>
          <w:rStyle w:val="Style13ptBold"/>
          <w:b w:val="0"/>
          <w:bCs w:val="0"/>
          <w:sz w:val="16"/>
          <w:szCs w:val="18"/>
        </w:rPr>
      </w:pPr>
      <w:r w:rsidRPr="00381A6F">
        <w:rPr>
          <w:rStyle w:val="Emphasis"/>
        </w:rPr>
        <w:t xml:space="preserve">The narrowest proposal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61D5EB6" w14:textId="77777777" w:rsidR="00DB08BF" w:rsidRPr="00630B0B" w:rsidRDefault="00DB08BF" w:rsidP="00DB08BF">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FC74474" w14:textId="77777777" w:rsidR="00DB08BF" w:rsidRPr="00630B0B" w:rsidRDefault="00DB08BF" w:rsidP="00DB08BF">
      <w:pPr>
        <w:rPr>
          <w:sz w:val="16"/>
        </w:rPr>
      </w:pPr>
      <w:r w:rsidRPr="00630B0B">
        <w:rPr>
          <w:sz w:val="16"/>
        </w:rPr>
        <w:t>Why does a Bargaining for the Common Good Framework Make Sense for AI?</w:t>
      </w:r>
    </w:p>
    <w:p w14:paraId="4A9A1C43" w14:textId="77777777" w:rsidR="00DB08BF" w:rsidRPr="00630B0B" w:rsidRDefault="00DB08BF" w:rsidP="00DB08BF">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53B1594" w14:textId="77777777" w:rsidR="00DB08BF" w:rsidRPr="00630B0B" w:rsidRDefault="00DB08BF" w:rsidP="00DB08BF">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381A6F">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6B77D13" w14:textId="77777777" w:rsidR="00DB08BF" w:rsidRPr="00630B0B" w:rsidRDefault="00DB08BF" w:rsidP="00DB08BF">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1845FF1F" w14:textId="77777777" w:rsidR="00DB08BF" w:rsidRPr="00630B0B" w:rsidRDefault="00DB08BF" w:rsidP="00DB08BF">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381A6F">
        <w:rPr>
          <w:rStyle w:val="Emphasis"/>
        </w:rPr>
        <w:t>contain</w:t>
      </w:r>
      <w:r w:rsidRPr="00630B0B">
        <w:rPr>
          <w:sz w:val="16"/>
        </w:rPr>
        <w:t xml:space="preserve"> much </w:t>
      </w:r>
      <w:r w:rsidRPr="00B77A9B">
        <w:rPr>
          <w:rStyle w:val="Emphasis"/>
          <w:highlight w:val="cyan"/>
        </w:rPr>
        <w:t>better than government</w:t>
      </w:r>
      <w:r w:rsidRPr="00381A6F">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0590B19" w14:textId="77777777" w:rsidR="00DB08BF" w:rsidRPr="00630B0B" w:rsidRDefault="00DB08BF" w:rsidP="00DB08BF">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030B98D3" w14:textId="77777777" w:rsidR="00DB08BF" w:rsidRPr="00630B0B" w:rsidRDefault="00DB08BF" w:rsidP="00DB08BF">
      <w:pPr>
        <w:rPr>
          <w:sz w:val="16"/>
        </w:rPr>
      </w:pPr>
      <w:r w:rsidRPr="00630B0B">
        <w:rPr>
          <w:sz w:val="16"/>
        </w:rPr>
        <w:t>Applying BCG to Union Bargaining Over AI Governance</w:t>
      </w:r>
    </w:p>
    <w:p w14:paraId="6EF288DA" w14:textId="77777777" w:rsidR="00DB08BF" w:rsidRPr="00630B0B" w:rsidRDefault="00DB08BF" w:rsidP="00DB08BF">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381A6F">
        <w:rPr>
          <w:rStyle w:val="Emphasis"/>
        </w:rPr>
        <w:t xml:space="preserve"> light, </w:t>
      </w:r>
      <w:r w:rsidRPr="00B77A9B">
        <w:rPr>
          <w:rStyle w:val="Emphasis"/>
          <w:highlight w:val="cyan"/>
        </w:rPr>
        <w:t>yellow</w:t>
      </w:r>
      <w:r w:rsidRPr="00381A6F">
        <w:rPr>
          <w:rStyle w:val="Emphasis"/>
        </w:rPr>
        <w:t xml:space="preserve"> light, </w:t>
      </w:r>
      <w:r w:rsidRPr="00B77A9B">
        <w:rPr>
          <w:rStyle w:val="Emphasis"/>
          <w:highlight w:val="cyan"/>
        </w:rPr>
        <w:t>or red light</w:t>
      </w:r>
      <w:r w:rsidRPr="00381A6F">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381A6F">
        <w:rPr>
          <w:rStyle w:val="Emphasis"/>
        </w:rPr>
        <w:t xml:space="preserve">will </w:t>
      </w:r>
      <w:r w:rsidRPr="00B77A9B">
        <w:rPr>
          <w:rStyle w:val="Emphasis"/>
          <w:highlight w:val="cyan"/>
        </w:rPr>
        <w:t>have much more power to get pernicious</w:t>
      </w:r>
      <w:r w:rsidRPr="00381A6F">
        <w:rPr>
          <w:rStyle w:val="Emphasis"/>
        </w:rPr>
        <w:t xml:space="preserve"> forms of </w:t>
      </w:r>
      <w:r w:rsidRPr="00B77A9B">
        <w:rPr>
          <w:rStyle w:val="Emphasis"/>
          <w:highlight w:val="cyan"/>
        </w:rPr>
        <w:t>AI</w:t>
      </w:r>
      <w:r w:rsidRPr="00381A6F">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697907DC" w14:textId="77777777" w:rsidR="00DB08BF" w:rsidRPr="00B77A9B" w:rsidRDefault="00DB08BF" w:rsidP="00DB08BF">
      <w:r>
        <w:t>&lt;&lt;TEXT CONDENSED, NONE OMITTED&gt;&gt;</w:t>
      </w:r>
    </w:p>
    <w:p w14:paraId="632F6CA5" w14:textId="77777777" w:rsidR="00DB08BF" w:rsidRDefault="00DB08BF" w:rsidP="00DB08BF">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D67DB19" w14:textId="77777777" w:rsidR="00DB08BF" w:rsidRPr="00B77A9B" w:rsidRDefault="00DB08BF" w:rsidP="00DB08BF">
      <w:r>
        <w:t>&lt;&lt;PARAGRAPH INTEGRITY RESUMSE&gt;&gt;</w:t>
      </w:r>
    </w:p>
    <w:p w14:paraId="044D09CE" w14:textId="77777777" w:rsidR="00DB08BF" w:rsidRPr="00630B0B" w:rsidRDefault="00DB08BF" w:rsidP="00DB08BF">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381A6F">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A7DCE66" w14:textId="77777777" w:rsidR="00DB08BF" w:rsidRPr="00630B0B" w:rsidRDefault="00DB08BF" w:rsidP="00DB08BF">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381A6F">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381A6F">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6763D91F" w14:textId="77777777" w:rsidR="00DB08BF" w:rsidRPr="00E4666B" w:rsidRDefault="00DB08BF" w:rsidP="00DB08BF">
      <w:pPr>
        <w:pStyle w:val="Heading4"/>
      </w:pPr>
      <w:r>
        <w:t xml:space="preserve">That </w:t>
      </w:r>
      <w:r w:rsidRPr="00B106EA">
        <w:t>jump-starts</w:t>
      </w:r>
      <w:r>
        <w:t xml:space="preserve"> </w:t>
      </w:r>
      <w:r w:rsidRPr="00B106EA">
        <w:rPr>
          <w:u w:val="single"/>
        </w:rPr>
        <w:t>international</w:t>
      </w:r>
      <w:r>
        <w:t xml:space="preserve"> AI frameworks.</w:t>
      </w:r>
    </w:p>
    <w:p w14:paraId="7C8D71B2" w14:textId="77777777" w:rsidR="00DB08BF" w:rsidRDefault="00DB08BF" w:rsidP="00DB08BF">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594FA808" w14:textId="77777777" w:rsidR="00DB08BF" w:rsidRPr="00770E7B" w:rsidRDefault="00DB08BF" w:rsidP="00DB08BF">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in order for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381A6F">
        <w:rPr>
          <w:rStyle w:val="Emphasis"/>
        </w:rPr>
        <w:t>responsible innovation</w:t>
      </w:r>
      <w:r w:rsidRPr="00550F8E">
        <w:rPr>
          <w:u w:val="single"/>
        </w:rPr>
        <w:t xml:space="preserve"> – a framework </w:t>
      </w:r>
      <w:r w:rsidRPr="00E6281D">
        <w:rPr>
          <w:rStyle w:val="StyleUnderline"/>
        </w:rPr>
        <w:t xml:space="preserve">that the </w:t>
      </w:r>
      <w:r w:rsidRPr="00381A6F">
        <w:rPr>
          <w:rStyle w:val="Emphasis"/>
        </w:rPr>
        <w:t>U</w:t>
      </w:r>
      <w:r w:rsidRPr="00E6281D">
        <w:t xml:space="preserve">nited </w:t>
      </w:r>
      <w:r w:rsidRPr="00381A6F">
        <w:rPr>
          <w:rStyle w:val="Emphasis"/>
        </w:rPr>
        <w:t>S</w:t>
      </w:r>
      <w:r w:rsidRPr="00E6281D">
        <w:t xml:space="preserve">tates </w:t>
      </w:r>
      <w:r w:rsidRPr="00E6281D">
        <w:rPr>
          <w:rStyle w:val="StyleUnderline"/>
        </w:rPr>
        <w:t>could soon</w:t>
      </w:r>
      <w:r w:rsidRPr="00550F8E">
        <w:rPr>
          <w:u w:val="single"/>
        </w:rPr>
        <w:t xml:space="preserve"> </w:t>
      </w:r>
      <w:r w:rsidRPr="00381A6F">
        <w:rPr>
          <w:rStyle w:val="Emphasis"/>
        </w:rPr>
        <w:t>model</w:t>
      </w:r>
      <w:r w:rsidRPr="00550F8E">
        <w:rPr>
          <w:u w:val="single"/>
        </w:rPr>
        <w:t>.</w:t>
      </w:r>
    </w:p>
    <w:p w14:paraId="5FEE2A2C" w14:textId="77777777" w:rsidR="00DB08BF" w:rsidRPr="00770E7B" w:rsidRDefault="00DB08BF" w:rsidP="00DB08BF">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ED4D012" w14:textId="77777777" w:rsidR="00DB08BF" w:rsidRPr="00550F8E" w:rsidRDefault="00DB08BF" w:rsidP="00DB08BF">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53F2691" w14:textId="77777777" w:rsidR="00DB08BF" w:rsidRPr="00550F8E" w:rsidRDefault="00DB08BF" w:rsidP="00DB08BF">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2B77552" w14:textId="77777777" w:rsidR="00DB08BF" w:rsidRPr="00E6281D" w:rsidRDefault="00DB08BF" w:rsidP="00DB08BF">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031CB32B" w14:textId="77777777" w:rsidR="00DB08BF" w:rsidRPr="00770E7B" w:rsidRDefault="00DB08BF" w:rsidP="00DB08BF">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7F122D24" w14:textId="77777777" w:rsidR="00DB08BF" w:rsidRPr="00E6281D" w:rsidRDefault="00DB08BF" w:rsidP="00DB08BF">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75ACAF1" w14:textId="77777777" w:rsidR="00DB08BF" w:rsidRPr="00E6281D" w:rsidRDefault="00DB08BF" w:rsidP="00DB08BF">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128830C" w14:textId="77777777" w:rsidR="00DB08BF" w:rsidRPr="00770E7B" w:rsidRDefault="00DB08BF" w:rsidP="00DB08BF">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A385B2C" w14:textId="77777777" w:rsidR="00DB08BF" w:rsidRPr="00770E7B" w:rsidRDefault="00DB08BF" w:rsidP="00DB08BF">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F0E6B8C" w14:textId="77777777" w:rsidR="00DB08BF" w:rsidRPr="00770E7B" w:rsidRDefault="00DB08BF" w:rsidP="00DB08BF">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740950E" w14:textId="77777777" w:rsidR="00DB08BF" w:rsidRPr="00770E7B" w:rsidRDefault="00DB08BF" w:rsidP="00DB08BF">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3A30098" w14:textId="77777777" w:rsidR="00DB08BF" w:rsidRPr="00770E7B" w:rsidRDefault="00DB08BF" w:rsidP="00DB08BF">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F5A9E23" w14:textId="77777777" w:rsidR="00DB08BF" w:rsidRPr="00770E7B" w:rsidRDefault="00DB08BF" w:rsidP="00DB08BF">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381A6F">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271732A" w14:textId="77777777" w:rsidR="00DB08BF" w:rsidRPr="00E6281D" w:rsidRDefault="00DB08BF" w:rsidP="00DB08BF">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55BF2EB" w14:textId="77777777" w:rsidR="00DB08BF" w:rsidRDefault="00DB08BF" w:rsidP="00DB08BF">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382E0FD" w14:textId="77777777" w:rsidR="00DB08BF" w:rsidRPr="00E949A2" w:rsidRDefault="00DB08BF" w:rsidP="00DB08BF">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4EFE058D" w14:textId="77777777" w:rsidR="00DB08BF" w:rsidRDefault="00DB08BF" w:rsidP="00DB08BF">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0227E28B" w14:textId="77777777" w:rsidR="00DB08BF" w:rsidRPr="00FB7A7B" w:rsidRDefault="00DB08BF" w:rsidP="00DB08BF">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F2AACB0" w14:textId="77777777" w:rsidR="00DB08BF" w:rsidRPr="00FB7A7B" w:rsidRDefault="00DB08BF" w:rsidP="00DB08BF">
      <w:pPr>
        <w:rPr>
          <w:sz w:val="16"/>
        </w:rPr>
      </w:pPr>
      <w:r w:rsidRPr="00381A6F">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381A6F">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381A6F">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381A6F">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381A6F">
        <w:rPr>
          <w:rStyle w:val="Emphasis"/>
        </w:rPr>
        <w:t>empower</w:t>
      </w:r>
      <w:r w:rsidRPr="00E52E24">
        <w:rPr>
          <w:rStyle w:val="StyleUnderline"/>
        </w:rPr>
        <w:t>ing members to build</w:t>
      </w:r>
      <w:r w:rsidRPr="00FB7A7B">
        <w:rPr>
          <w:sz w:val="16"/>
        </w:rPr>
        <w:t xml:space="preserve"> a </w:t>
      </w:r>
      <w:r w:rsidRPr="00381A6F">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332FACA4" w14:textId="77777777" w:rsidR="00DB08BF" w:rsidRPr="00FB7A7B" w:rsidRDefault="00DB08BF" w:rsidP="00DB08BF">
      <w:pPr>
        <w:rPr>
          <w:sz w:val="16"/>
        </w:rPr>
      </w:pPr>
      <w:r w:rsidRPr="00381A6F">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46FECBBF" w14:textId="77777777" w:rsidR="00DB08BF" w:rsidRPr="00575AC6" w:rsidRDefault="00DB08BF" w:rsidP="00DB08BF">
      <w:pPr>
        <w:rPr>
          <w:sz w:val="16"/>
        </w:rPr>
      </w:pPr>
      <w:r w:rsidRPr="00381A6F">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381A6F">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381A6F">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7DB32C2" w14:textId="77777777" w:rsidR="00DB08BF" w:rsidRPr="003F4E2C" w:rsidRDefault="00DB08BF" w:rsidP="00DB08BF">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F37042E" w14:textId="77777777" w:rsidR="00DB08BF" w:rsidRPr="007E3484" w:rsidRDefault="00DB08BF" w:rsidP="00DB08BF">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CA85265" w14:textId="77777777" w:rsidR="00DB08BF" w:rsidRPr="007E3484" w:rsidRDefault="00DB08BF" w:rsidP="00DB08BF">
      <w:pPr>
        <w:rPr>
          <w:sz w:val="16"/>
        </w:rPr>
      </w:pPr>
      <w:r w:rsidRPr="007E3484">
        <w:rPr>
          <w:sz w:val="16"/>
        </w:rPr>
        <w:t>II. STRANGE BEDFELLOWS?: THE CASE FOR COLLABORATION BETWEEN THE LABOR AND CLIMATE MOVEMENTS</w:t>
      </w:r>
    </w:p>
    <w:p w14:paraId="506DC5EE" w14:textId="77777777" w:rsidR="00DB08BF" w:rsidRPr="007E3484" w:rsidRDefault="00DB08BF" w:rsidP="00DB08BF">
      <w:pPr>
        <w:rPr>
          <w:sz w:val="16"/>
        </w:rPr>
      </w:pPr>
      <w:r w:rsidRPr="007E3484">
        <w:rPr>
          <w:sz w:val="16"/>
        </w:rPr>
        <w:t>A. WORKERS WILL BE MAJOR BENEFICIARIES OF CLIMATE MOVEMENT PRIORITIES</w:t>
      </w:r>
    </w:p>
    <w:p w14:paraId="1E4F221D" w14:textId="77777777" w:rsidR="00DB08BF" w:rsidRPr="007E3484" w:rsidRDefault="00DB08BF" w:rsidP="00DB08BF">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5CDC8687" w14:textId="77777777" w:rsidR="00DB08BF" w:rsidRPr="007E3484" w:rsidRDefault="00DB08BF" w:rsidP="00DB08BF">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381A6F">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381A6F">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381A6F">
        <w:rPr>
          <w:rStyle w:val="Emphasis"/>
        </w:rPr>
        <w:t>safety</w:t>
      </w:r>
      <w:r w:rsidRPr="007E3484">
        <w:rPr>
          <w:rStyle w:val="StyleUnderline"/>
        </w:rPr>
        <w:t xml:space="preserve"> and </w:t>
      </w:r>
      <w:r w:rsidRPr="00381A6F">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381A6F">
        <w:rPr>
          <w:rStyle w:val="Emphasis"/>
        </w:rPr>
        <w:t>against climate change mitigation</w:t>
      </w:r>
      <w:r w:rsidRPr="007E3484">
        <w:rPr>
          <w:rStyle w:val="StyleUnderline"/>
        </w:rPr>
        <w:t xml:space="preserve"> efforts, this is because they need to </w:t>
      </w:r>
      <w:r w:rsidRPr="00381A6F">
        <w:rPr>
          <w:rStyle w:val="Emphasis"/>
        </w:rPr>
        <w:t>shield</w:t>
      </w:r>
      <w:r w:rsidRPr="007E3484">
        <w:rPr>
          <w:rStyle w:val="StyleUnderline"/>
        </w:rPr>
        <w:t xml:space="preserve"> their members </w:t>
      </w:r>
      <w:r w:rsidRPr="00381A6F">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1321DAA3" w14:textId="77777777" w:rsidR="00DB08BF" w:rsidRPr="007E3484" w:rsidRDefault="00DB08BF" w:rsidP="00DB08BF">
      <w:pPr>
        <w:rPr>
          <w:sz w:val="16"/>
        </w:rPr>
      </w:pPr>
      <w:r w:rsidRPr="007E3484">
        <w:rPr>
          <w:rStyle w:val="StyleUnderline"/>
        </w:rPr>
        <w:t xml:space="preserve">The labor movement has become </w:t>
      </w:r>
      <w:r w:rsidRPr="00381A6F">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381A6F">
        <w:rPr>
          <w:rStyle w:val="Emphasis"/>
        </w:rPr>
        <w:t>U</w:t>
      </w:r>
      <w:r w:rsidRPr="007E3484">
        <w:rPr>
          <w:sz w:val="16"/>
        </w:rPr>
        <w:t xml:space="preserve">nited </w:t>
      </w:r>
      <w:r w:rsidRPr="00381A6F">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4CD60C8" w14:textId="77777777" w:rsidR="00DB08BF" w:rsidRPr="007E3484" w:rsidRDefault="00DB08BF" w:rsidP="00DB08BF">
      <w:pPr>
        <w:rPr>
          <w:sz w:val="16"/>
        </w:rPr>
      </w:pPr>
      <w:r w:rsidRPr="007E3484">
        <w:rPr>
          <w:sz w:val="16"/>
        </w:rPr>
        <w:t>B. THE CLIMATE MOVEMENT NEEDS THE LABOR MOVEMENT</w:t>
      </w:r>
    </w:p>
    <w:p w14:paraId="260689A9" w14:textId="77777777" w:rsidR="00DB08BF" w:rsidRPr="007E3484" w:rsidRDefault="00DB08BF" w:rsidP="00DB08BF">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381A6F">
        <w:rPr>
          <w:rStyle w:val="Emphasis"/>
        </w:rPr>
        <w:t>related to work</w:t>
      </w:r>
      <w:r w:rsidRPr="007E3484">
        <w:rPr>
          <w:rStyle w:val="StyleUnderline"/>
        </w:rPr>
        <w:t xml:space="preserve"> are the </w:t>
      </w:r>
      <w:r w:rsidRPr="00381A6F">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381A6F">
        <w:rPr>
          <w:rStyle w:val="Emphasis"/>
        </w:rPr>
        <w:t xml:space="preserve"> of 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3DBEA4A" w14:textId="77777777" w:rsidR="00DB08BF" w:rsidRPr="007E3484" w:rsidRDefault="00DB08BF" w:rsidP="00DB08BF">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381A6F">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06B8072E" w14:textId="77777777" w:rsidR="00DB08BF" w:rsidRPr="007E3484" w:rsidRDefault="00DB08BF" w:rsidP="00DB08BF">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381A6F">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381A6F">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381A6F">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381A6F">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5CF83192" w14:textId="77777777" w:rsidR="00DB08BF" w:rsidRPr="007E3484" w:rsidRDefault="00DB08BF" w:rsidP="00DB08BF">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381A6F">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381A6F">
        <w:rPr>
          <w:rStyle w:val="Emphasis"/>
        </w:rPr>
        <w:t>recruitment</w:t>
      </w:r>
      <w:r w:rsidRPr="007E3484">
        <w:rPr>
          <w:rStyle w:val="StyleUnderline"/>
        </w:rPr>
        <w:t xml:space="preserve"> and </w:t>
      </w:r>
      <w:r w:rsidRPr="00381A6F">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892A148" w14:textId="77777777" w:rsidR="00DB08BF" w:rsidRPr="007E3484" w:rsidRDefault="00DB08BF" w:rsidP="00DB08BF">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6C420891" w14:textId="77777777" w:rsidR="00DB08BF" w:rsidRPr="007E3484" w:rsidRDefault="00DB08BF" w:rsidP="00DB08BF">
      <w:pPr>
        <w:rPr>
          <w:sz w:val="16"/>
        </w:rPr>
      </w:pPr>
      <w:r w:rsidRPr="007E3484">
        <w:rPr>
          <w:sz w:val="16"/>
        </w:rPr>
        <w:t>C. WE OWE A DEBT TO WORKERS</w:t>
      </w:r>
    </w:p>
    <w:p w14:paraId="3C4F9278" w14:textId="77777777" w:rsidR="00DB08BF" w:rsidRPr="007E3484" w:rsidRDefault="00DB08BF" w:rsidP="00DB08BF">
      <w:pPr>
        <w:rPr>
          <w:sz w:val="16"/>
        </w:rPr>
      </w:pPr>
      <w:r w:rsidRPr="007E3484">
        <w:rPr>
          <w:sz w:val="16"/>
        </w:rPr>
        <w:t>We have a moral responsibility to support the health and financial stability of workers in the fossil fuel industry as we move away from those sources of energy.</w:t>
      </w:r>
    </w:p>
    <w:p w14:paraId="53B2DFBB" w14:textId="77777777" w:rsidR="00DB08BF" w:rsidRPr="007E3484" w:rsidRDefault="00DB08BF" w:rsidP="00DB08BF">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381A6F">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381A6F">
        <w:rPr>
          <w:rStyle w:val="Emphasis"/>
        </w:rPr>
        <w:t>prevent</w:t>
      </w:r>
      <w:r w:rsidRPr="007E3484">
        <w:rPr>
          <w:rStyle w:val="StyleUnderline"/>
        </w:rPr>
        <w:t xml:space="preserve"> this transition from</w:t>
      </w:r>
      <w:r w:rsidRPr="007E3484">
        <w:rPr>
          <w:sz w:val="16"/>
        </w:rPr>
        <w:t xml:space="preserve"> driving and further </w:t>
      </w:r>
      <w:r w:rsidRPr="00381A6F">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103DF67B" w14:textId="77777777" w:rsidR="00DB08BF" w:rsidRPr="007E3484" w:rsidRDefault="00DB08BF" w:rsidP="00DB08BF">
      <w:pPr>
        <w:rPr>
          <w:sz w:val="16"/>
        </w:rPr>
      </w:pPr>
      <w:r w:rsidRPr="007E3484">
        <w:rPr>
          <w:sz w:val="16"/>
        </w:rPr>
        <w:t>III. WORKER EXPLOITATION AND ENVIRONMENTAL DEGRADATION GO HAND-IN-HAND</w:t>
      </w:r>
    </w:p>
    <w:p w14:paraId="34259597" w14:textId="77777777" w:rsidR="00DB08BF" w:rsidRPr="007E3484" w:rsidRDefault="00DB08BF" w:rsidP="00DB08BF">
      <w:pPr>
        <w:rPr>
          <w:sz w:val="16"/>
        </w:rPr>
      </w:pPr>
      <w:r w:rsidRPr="007E3484">
        <w:rPr>
          <w:sz w:val="16"/>
        </w:rPr>
        <w:t>A. THE SAME POLICIES EXPLOIT WORKERS AND DEGRADE THE ENVIRONMENT</w:t>
      </w:r>
    </w:p>
    <w:p w14:paraId="20E89195" w14:textId="77777777" w:rsidR="00DB08BF" w:rsidRPr="007E3484" w:rsidRDefault="00DB08BF" w:rsidP="00DB08BF">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381A6F">
        <w:rPr>
          <w:rStyle w:val="Emphasis"/>
        </w:rPr>
        <w:t xml:space="preserve"> environmental </w:t>
      </w:r>
      <w:r w:rsidRPr="005831CC">
        <w:rPr>
          <w:rStyle w:val="Emphasis"/>
          <w:highlight w:val="cyan"/>
        </w:rPr>
        <w:t>degradation</w:t>
      </w:r>
      <w:r w:rsidRPr="007E3484">
        <w:rPr>
          <w:rStyle w:val="StyleUnderline"/>
        </w:rPr>
        <w:t xml:space="preserve">, and </w:t>
      </w:r>
      <w:r w:rsidRPr="00381A6F">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525BECC" w14:textId="77777777" w:rsidR="00DB08BF" w:rsidRPr="007E3484" w:rsidRDefault="00DB08BF" w:rsidP="00DB08BF">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64155E64" w14:textId="77777777" w:rsidR="00DB08BF" w:rsidRPr="007E3484" w:rsidRDefault="00DB08BF" w:rsidP="00DB08BF">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381A6F">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2D30AB5" w14:textId="77777777" w:rsidR="00DB08BF" w:rsidRPr="007E3484" w:rsidRDefault="00DB08BF" w:rsidP="00DB08BF">
      <w:pPr>
        <w:rPr>
          <w:sz w:val="16"/>
        </w:rPr>
      </w:pPr>
      <w:r w:rsidRPr="007E3484">
        <w:rPr>
          <w:sz w:val="16"/>
        </w:rPr>
        <w:t>B. SHAREHOLDER VALUE AT THE COST OF HUMAN AND ENVIRONMENTAL VALUE</w:t>
      </w:r>
    </w:p>
    <w:p w14:paraId="154E7635" w14:textId="77777777" w:rsidR="00DB08BF" w:rsidRPr="007E3484" w:rsidRDefault="00DB08BF" w:rsidP="00DB08BF">
      <w:pPr>
        <w:rPr>
          <w:sz w:val="16"/>
        </w:rPr>
      </w:pPr>
      <w:r w:rsidRPr="007E3484">
        <w:rPr>
          <w:sz w:val="16"/>
        </w:rPr>
        <w:t xml:space="preserve">The </w:t>
      </w:r>
      <w:r w:rsidRPr="007E3484">
        <w:rPr>
          <w:rStyle w:val="StyleUnderline"/>
        </w:rPr>
        <w:t xml:space="preserve">prioritization of </w:t>
      </w:r>
      <w:r w:rsidRPr="00381A6F">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381A6F">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381A6F">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381A6F">
        <w:rPr>
          <w:rStyle w:val="Emphasis"/>
        </w:rPr>
        <w:t>environmental harms</w:t>
      </w:r>
      <w:r w:rsidRPr="007E3484">
        <w:rPr>
          <w:sz w:val="16"/>
        </w:rPr>
        <w:t xml:space="preserve">, </w:t>
      </w:r>
      <w:r w:rsidRPr="007E3484">
        <w:rPr>
          <w:rStyle w:val="StyleUnderline"/>
        </w:rPr>
        <w:t xml:space="preserve">and </w:t>
      </w:r>
      <w:r w:rsidRPr="00381A6F">
        <w:rPr>
          <w:rStyle w:val="Emphasis"/>
        </w:rPr>
        <w:t>labor rights abuses</w:t>
      </w:r>
      <w:r w:rsidRPr="007E3484">
        <w:rPr>
          <w:sz w:val="16"/>
        </w:rPr>
        <w:t xml:space="preserve">, </w:t>
      </w:r>
      <w:r w:rsidRPr="007E3484">
        <w:rPr>
          <w:rStyle w:val="StyleUnderline"/>
        </w:rPr>
        <w:t xml:space="preserve">can both be understood as </w:t>
      </w:r>
      <w:r w:rsidRPr="00381A6F">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7E19886C" w14:textId="77777777" w:rsidR="00DB08BF" w:rsidRPr="007E3484" w:rsidRDefault="00DB08BF" w:rsidP="00DB08BF">
      <w:pPr>
        <w:rPr>
          <w:sz w:val="16"/>
        </w:rPr>
      </w:pPr>
      <w:r w:rsidRPr="007E3484">
        <w:rPr>
          <w:sz w:val="16"/>
        </w:rPr>
        <w:t>C. THE CASE FOR LINKING THE POLICY PRIORITIES</w:t>
      </w:r>
    </w:p>
    <w:p w14:paraId="349387C7" w14:textId="77777777" w:rsidR="00DB08BF" w:rsidRPr="007E3484" w:rsidRDefault="00DB08BF" w:rsidP="00DB08BF">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381A6F">
        <w:rPr>
          <w:rStyle w:val="Emphasis"/>
        </w:rPr>
        <w:t xml:space="preserve">higher temperatures </w:t>
      </w:r>
      <w:r w:rsidRPr="007E3484">
        <w:rPr>
          <w:rStyle w:val="StyleUnderline"/>
        </w:rPr>
        <w:t xml:space="preserve">negatively impact </w:t>
      </w:r>
      <w:r w:rsidRPr="00381A6F">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ACCB08A" w14:textId="77777777" w:rsidR="00DB08BF" w:rsidRPr="007E3484" w:rsidRDefault="00DB08BF" w:rsidP="00DB08BF">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99D7068" w14:textId="77777777" w:rsidR="00DB08BF" w:rsidRDefault="00DB08BF" w:rsidP="00DB08BF">
      <w:pPr>
        <w:rPr>
          <w:sz w:val="16"/>
        </w:rPr>
      </w:pPr>
      <w:r w:rsidRPr="00381A6F">
        <w:rPr>
          <w:rStyle w:val="Emphasis"/>
        </w:rPr>
        <w:t>Labor rights</w:t>
      </w:r>
      <w:r w:rsidRPr="007E3484">
        <w:rPr>
          <w:rStyle w:val="StyleUnderline"/>
        </w:rPr>
        <w:t xml:space="preserve"> is a helpful framework for understanding climate change's problems and solutions because it seeks to advance both </w:t>
      </w:r>
      <w:r w:rsidRPr="00381A6F">
        <w:rPr>
          <w:rStyle w:val="Emphasis"/>
        </w:rPr>
        <w:t>human rights</w:t>
      </w:r>
      <w:r w:rsidRPr="007E3484">
        <w:rPr>
          <w:rStyle w:val="StyleUnderline"/>
        </w:rPr>
        <w:t xml:space="preserve"> and </w:t>
      </w:r>
      <w:r w:rsidRPr="00381A6F">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67EE0A30" w14:textId="77777777" w:rsidR="00DB08BF" w:rsidRPr="00195908" w:rsidRDefault="00DB08BF" w:rsidP="00DB08BF">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209CD6C" w14:textId="77777777" w:rsidR="00DB08BF" w:rsidRDefault="00DB08BF" w:rsidP="00DB08BF">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D1A76FC" w14:textId="77777777" w:rsidR="00DB08BF" w:rsidRPr="00381A6F" w:rsidRDefault="00DB08BF" w:rsidP="00DB08BF">
      <w:pPr>
        <w:rPr>
          <w:rStyle w:val="Emphasis"/>
        </w:rPr>
      </w:pPr>
      <w:r w:rsidRPr="00CB71A5">
        <w:rPr>
          <w:sz w:val="16"/>
        </w:rPr>
        <w:t>1. Introduction</w:t>
      </w:r>
    </w:p>
    <w:p w14:paraId="3B5377B7" w14:textId="77777777" w:rsidR="00DB08BF" w:rsidRPr="00872120" w:rsidRDefault="00DB08BF" w:rsidP="00DB08BF">
      <w:pPr>
        <w:rPr>
          <w:sz w:val="16"/>
        </w:rPr>
      </w:pPr>
      <w:r w:rsidRPr="00872120">
        <w:rPr>
          <w:sz w:val="16"/>
        </w:rPr>
        <w:t xml:space="preserve">Despite recent social protests and climate emergency declarations, </w:t>
      </w:r>
      <w:r w:rsidRPr="00B106EA">
        <w:rPr>
          <w:rStyle w:val="StyleUnderline"/>
        </w:rPr>
        <w:t xml:space="preserve">efforts to </w:t>
      </w:r>
      <w:r w:rsidRPr="00381A6F">
        <w:rPr>
          <w:rStyle w:val="Emphasis"/>
        </w:rPr>
        <w:t>mitigate</w:t>
      </w:r>
      <w:r w:rsidRPr="00B106EA">
        <w:rPr>
          <w:rStyle w:val="StyleUnderline"/>
        </w:rPr>
        <w:t xml:space="preserve"> climate change to date are </w:t>
      </w:r>
      <w:r w:rsidRPr="00381A6F">
        <w:rPr>
          <w:rStyle w:val="Emphasis"/>
        </w:rPr>
        <w:t>insufficient</w:t>
      </w:r>
      <w:r w:rsidRPr="00872120">
        <w:rPr>
          <w:sz w:val="16"/>
        </w:rPr>
        <w:t>.1 Greenhouse gas (</w:t>
      </w:r>
      <w:r w:rsidRPr="00381A6F">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381A6F">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381A6F">
        <w:rPr>
          <w:rStyle w:val="Emphasis"/>
        </w:rPr>
        <w:t>C</w:t>
      </w:r>
      <w:r w:rsidRPr="00872120">
        <w:rPr>
          <w:sz w:val="16"/>
        </w:rPr>
        <w:t xml:space="preserve"> is increasingly likely this century.2 </w:t>
      </w:r>
      <w:r w:rsidRPr="00872120">
        <w:rPr>
          <w:rStyle w:val="StyleUnderline"/>
        </w:rPr>
        <w:t xml:space="preserve">There is emerging evidence of </w:t>
      </w:r>
      <w:r w:rsidRPr="00381A6F">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381A6F">
        <w:rPr>
          <w:rStyle w:val="Emphasis"/>
        </w:rPr>
        <w:t>accelerating</w:t>
      </w:r>
      <w:r w:rsidRPr="00B106EA">
        <w:rPr>
          <w:rStyle w:val="StyleUnderline"/>
        </w:rPr>
        <w:t xml:space="preserve">3 </w:t>
      </w:r>
      <w:r w:rsidRPr="00872120">
        <w:rPr>
          <w:rStyle w:val="StyleUnderline"/>
        </w:rPr>
        <w:t xml:space="preserve">and </w:t>
      </w:r>
      <w:r w:rsidRPr="00381A6F">
        <w:rPr>
          <w:rStyle w:val="Emphasis"/>
        </w:rPr>
        <w:t>dampening</w:t>
      </w:r>
      <w:r w:rsidRPr="00872120">
        <w:rPr>
          <w:rStyle w:val="StyleUnderline"/>
        </w:rPr>
        <w:t xml:space="preserve"> feedbacks </w:t>
      </w:r>
      <w:r w:rsidRPr="00381A6F">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381A6F">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381A6F">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0C247CFA" w14:textId="77777777" w:rsidR="00DB08BF" w:rsidRPr="00872120" w:rsidRDefault="00DB08BF" w:rsidP="00DB08BF">
      <w:pPr>
        <w:rPr>
          <w:sz w:val="16"/>
        </w:rPr>
      </w:pPr>
      <w:r w:rsidRPr="00872120">
        <w:rPr>
          <w:sz w:val="16"/>
        </w:rPr>
        <w:t xml:space="preserve">Looking beyond the framing of “global warming”, there is concern that </w:t>
      </w:r>
      <w:r w:rsidRPr="00872120">
        <w:rPr>
          <w:rStyle w:val="StyleUnderline"/>
        </w:rPr>
        <w:t xml:space="preserve">the </w:t>
      </w:r>
      <w:r w:rsidRPr="00381A6F">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381A6F">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381A6F">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6EDB3FF6" w14:textId="77777777" w:rsidR="00DB08BF" w:rsidRPr="002E1B33" w:rsidRDefault="00DB08BF" w:rsidP="00DB08BF">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381A6F">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381A6F">
        <w:rPr>
          <w:rStyle w:val="Emphasis"/>
        </w:rPr>
        <w:t>science</w:t>
      </w:r>
      <w:r w:rsidRPr="002E1B33">
        <w:rPr>
          <w:sz w:val="16"/>
        </w:rPr>
        <w:t xml:space="preserve"> underpinning global warming estimates </w:t>
      </w:r>
      <w:r w:rsidRPr="002E1B33">
        <w:rPr>
          <w:rStyle w:val="StyleUnderline"/>
        </w:rPr>
        <w:t xml:space="preserve">is </w:t>
      </w:r>
      <w:r w:rsidRPr="00381A6F">
        <w:rPr>
          <w:rStyle w:val="Emphasis"/>
        </w:rPr>
        <w:t>well established</w:t>
      </w:r>
      <w:r w:rsidRPr="002E1B33">
        <w:rPr>
          <w:sz w:val="16"/>
        </w:rPr>
        <w:t xml:space="preserve">,18 albeit subject to sensitivities, the </w:t>
      </w:r>
      <w:r w:rsidRPr="00381A6F">
        <w:rPr>
          <w:rStyle w:val="Emphasis"/>
        </w:rPr>
        <w:t>uncertainties</w:t>
      </w:r>
      <w:r w:rsidRPr="002E1B33">
        <w:rPr>
          <w:rStyle w:val="StyleUnderline"/>
        </w:rPr>
        <w:t xml:space="preserve"> increase significantly when we start to consider these </w:t>
      </w:r>
      <w:r w:rsidRPr="00381A6F">
        <w:rPr>
          <w:rStyle w:val="Emphasis"/>
        </w:rPr>
        <w:t>tangible</w:t>
      </w:r>
      <w:r w:rsidRPr="002E1B33">
        <w:rPr>
          <w:rStyle w:val="StyleUnderline"/>
        </w:rPr>
        <w:t xml:space="preserve"> societal </w:t>
      </w:r>
      <w:r w:rsidRPr="00381A6F">
        <w:rPr>
          <w:rStyle w:val="Emphasis"/>
        </w:rPr>
        <w:t>impacts</w:t>
      </w:r>
      <w:r w:rsidRPr="002E1B33">
        <w:rPr>
          <w:sz w:val="16"/>
        </w:rPr>
        <w:t xml:space="preserve"> given the complex relationships involved.19 Our </w:t>
      </w:r>
      <w:r w:rsidRPr="00B106EA">
        <w:rPr>
          <w:rStyle w:val="StyleUnderline"/>
        </w:rPr>
        <w:t xml:space="preserve">understanding of </w:t>
      </w:r>
      <w:r w:rsidRPr="00381A6F">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381A6F">
        <w:rPr>
          <w:rStyle w:val="Emphasis"/>
        </w:rPr>
        <w:t>underdeveloped</w:t>
      </w:r>
      <w:r w:rsidRPr="00B106EA">
        <w:rPr>
          <w:sz w:val="16"/>
        </w:rPr>
        <w:t>.20</w:t>
      </w:r>
    </w:p>
    <w:p w14:paraId="6C31A299" w14:textId="77777777" w:rsidR="00DB08BF" w:rsidRDefault="00DB08BF" w:rsidP="00DB08BF">
      <w:r>
        <w:t>&lt;&lt;TEXT CONDENSED, NONE OMITTED&gt;&gt;</w:t>
      </w:r>
    </w:p>
    <w:p w14:paraId="4737A684" w14:textId="77777777" w:rsidR="00DB08BF" w:rsidRPr="000C7830" w:rsidRDefault="00DB08BF" w:rsidP="00DB08BF">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CFBF530" w14:textId="77777777" w:rsidR="00DB08BF" w:rsidRPr="00CB71A5" w:rsidRDefault="00DB08BF" w:rsidP="00DB08BF">
      <w:r>
        <w:t>&lt;&lt;PARAGRAPH INTEGRITY RESUMES&gt;&gt;</w:t>
      </w:r>
    </w:p>
    <w:p w14:paraId="28FA071C" w14:textId="77777777" w:rsidR="00DB08BF" w:rsidRPr="002E1B33" w:rsidRDefault="00DB08BF" w:rsidP="00DB08BF">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381A6F">
        <w:rPr>
          <w:rStyle w:val="Emphasis"/>
        </w:rPr>
        <w:t>historically observed</w:t>
      </w:r>
      <w:r w:rsidRPr="002E1B33">
        <w:rPr>
          <w:rStyle w:val="StyleUnderline"/>
        </w:rPr>
        <w:t xml:space="preserve"> mechanisms of societal </w:t>
      </w:r>
      <w:r w:rsidRPr="00381A6F">
        <w:rPr>
          <w:rStyle w:val="Emphasis"/>
        </w:rPr>
        <w:t>collapse</w:t>
      </w:r>
      <w:r w:rsidRPr="002E1B33">
        <w:rPr>
          <w:rStyle w:val="StyleUnderline"/>
        </w:rPr>
        <w:t>, including natural</w:t>
      </w:r>
      <w:r>
        <w:rPr>
          <w:rStyle w:val="StyleUnderline"/>
        </w:rPr>
        <w:t xml:space="preserve"> </w:t>
      </w:r>
      <w:r w:rsidRPr="00381A6F">
        <w:rPr>
          <w:rStyle w:val="Emphasis"/>
        </w:rPr>
        <w:t>climate change</w:t>
      </w:r>
      <w:r w:rsidRPr="002E1B33">
        <w:rPr>
          <w:rStyle w:val="StyleUnderline"/>
        </w:rPr>
        <w:t xml:space="preserve">, remain </w:t>
      </w:r>
      <w:r w:rsidRPr="00381A6F">
        <w:rPr>
          <w:rStyle w:val="Emphasis"/>
        </w:rPr>
        <w:t>applicable</w:t>
      </w:r>
      <w:r w:rsidRPr="002E1B33">
        <w:rPr>
          <w:rStyle w:val="StyleUnderline"/>
        </w:rPr>
        <w:t xml:space="preserve"> as X-risks </w:t>
      </w:r>
      <w:r w:rsidRPr="00381A6F">
        <w:rPr>
          <w:rStyle w:val="Emphasis"/>
        </w:rPr>
        <w:t>today</w:t>
      </w:r>
      <w:r w:rsidRPr="002E1B33">
        <w:rPr>
          <w:sz w:val="16"/>
        </w:rPr>
        <w:t xml:space="preserve">. However, </w:t>
      </w:r>
      <w:r w:rsidRPr="002E1B33">
        <w:rPr>
          <w:rStyle w:val="StyleUnderline"/>
        </w:rPr>
        <w:t>the</w:t>
      </w:r>
      <w:r>
        <w:rPr>
          <w:rStyle w:val="StyleUnderline"/>
        </w:rPr>
        <w:t xml:space="preserve"> </w:t>
      </w:r>
      <w:r w:rsidRPr="00381A6F">
        <w:rPr>
          <w:rStyle w:val="Emphasis"/>
        </w:rPr>
        <w:t>state</w:t>
      </w:r>
      <w:r w:rsidRPr="002E1B33">
        <w:rPr>
          <w:rStyle w:val="StyleUnderline"/>
        </w:rPr>
        <w:t xml:space="preserve"> of existence of </w:t>
      </w:r>
      <w:r w:rsidRPr="00381A6F">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381A6F">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381A6F">
        <w:rPr>
          <w:rStyle w:val="Emphasis"/>
        </w:rPr>
        <w:t>increase</w:t>
      </w:r>
      <w:r w:rsidRPr="002E1B33">
        <w:rPr>
          <w:rStyle w:val="StyleUnderline"/>
        </w:rPr>
        <w:t xml:space="preserve"> a society’s </w:t>
      </w:r>
      <w:r w:rsidRPr="00381A6F">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381A6F">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381A6F">
        <w:rPr>
          <w:rStyle w:val="Emphasis"/>
        </w:rPr>
        <w:t>vulnerability</w:t>
      </w:r>
      <w:r w:rsidRPr="002E1B33">
        <w:rPr>
          <w:rStyle w:val="StyleUnderline"/>
        </w:rPr>
        <w:t xml:space="preserve"> </w:t>
      </w:r>
      <w:r w:rsidRPr="00B106EA">
        <w:rPr>
          <w:rStyle w:val="StyleUnderline"/>
        </w:rPr>
        <w:t xml:space="preserve">to </w:t>
      </w:r>
      <w:r w:rsidRPr="00381A6F">
        <w:rPr>
          <w:rStyle w:val="Emphasis"/>
        </w:rPr>
        <w:t>termination shocks</w:t>
      </w:r>
      <w:r w:rsidRPr="00B106EA">
        <w:rPr>
          <w:rStyle w:val="StyleUnderline"/>
        </w:rPr>
        <w:t xml:space="preserve">, where </w:t>
      </w:r>
      <w:r w:rsidRPr="00381A6F">
        <w:rPr>
          <w:rStyle w:val="Emphasis"/>
        </w:rPr>
        <w:t>failure</w:t>
      </w:r>
      <w:r w:rsidRPr="00B106EA">
        <w:rPr>
          <w:sz w:val="16"/>
        </w:rPr>
        <w:t xml:space="preserve"> of the technology </w:t>
      </w:r>
      <w:r w:rsidRPr="00B106EA">
        <w:rPr>
          <w:rStyle w:val="StyleUnderline"/>
        </w:rPr>
        <w:t xml:space="preserve">exposes society to </w:t>
      </w:r>
      <w:r w:rsidRPr="00381A6F">
        <w:rPr>
          <w:rStyle w:val="Emphasis"/>
        </w:rPr>
        <w:t>sudden</w:t>
      </w:r>
      <w:r w:rsidRPr="00B106EA">
        <w:rPr>
          <w:rStyle w:val="StyleUnderline"/>
        </w:rPr>
        <w:t xml:space="preserve"> temperature </w:t>
      </w:r>
      <w:r w:rsidRPr="00381A6F">
        <w:rPr>
          <w:rStyle w:val="Emphasis"/>
        </w:rPr>
        <w:t>increases</w:t>
      </w:r>
      <w:r w:rsidRPr="00B106EA">
        <w:rPr>
          <w:sz w:val="16"/>
        </w:rPr>
        <w:t xml:space="preserve">.73 </w:t>
      </w:r>
      <w:r w:rsidRPr="00B106EA">
        <w:rPr>
          <w:rStyle w:val="StyleUnderline"/>
        </w:rPr>
        <w:t xml:space="preserve">In this highly </w:t>
      </w:r>
      <w:r w:rsidRPr="00381A6F">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381A6F">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381A6F">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1AEF7A64" w14:textId="77777777" w:rsidR="00DB08BF" w:rsidRPr="002E1B33" w:rsidRDefault="00DB08BF" w:rsidP="00DB08BF">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381A6F">
        <w:rPr>
          <w:rStyle w:val="Emphasis"/>
        </w:rPr>
        <w:t>temperature</w:t>
      </w:r>
      <w:r w:rsidRPr="002E1B33">
        <w:rPr>
          <w:sz w:val="16"/>
        </w:rPr>
        <w:t xml:space="preserve">) </w:t>
      </w:r>
      <w:r w:rsidRPr="002E1B33">
        <w:rPr>
          <w:rStyle w:val="StyleUnderline"/>
        </w:rPr>
        <w:t xml:space="preserve">and natural </w:t>
      </w:r>
      <w:r w:rsidRPr="00381A6F">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381A6F">
        <w:rPr>
          <w:rStyle w:val="Emphasis"/>
        </w:rPr>
        <w:t>directly</w:t>
      </w:r>
      <w:r w:rsidRPr="00B106EA">
        <w:rPr>
          <w:sz w:val="16"/>
        </w:rPr>
        <w:t xml:space="preserve">. These two effects, </w:t>
      </w:r>
      <w:r w:rsidRPr="00B106EA">
        <w:rPr>
          <w:rStyle w:val="StyleUnderline"/>
        </w:rPr>
        <w:t xml:space="preserve">coupled with </w:t>
      </w:r>
      <w:r w:rsidRPr="00381A6F">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381A6F">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381A6F">
        <w:rPr>
          <w:rStyle w:val="Emphasis"/>
        </w:rPr>
        <w:t>degradation</w:t>
      </w:r>
      <w:r w:rsidRPr="00B106EA">
        <w:rPr>
          <w:rStyle w:val="StyleUnderline"/>
        </w:rPr>
        <w:t xml:space="preserve"> of the </w:t>
      </w:r>
      <w:r w:rsidRPr="00381A6F">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381A6F">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381A6F">
        <w:rPr>
          <w:rStyle w:val="Emphasis"/>
        </w:rPr>
        <w:t>resource</w:t>
      </w:r>
      <w:r w:rsidRPr="00B106EA">
        <w:rPr>
          <w:rStyle w:val="StyleUnderline"/>
        </w:rPr>
        <w:t xml:space="preserve"> and service </w:t>
      </w:r>
      <w:r w:rsidRPr="00381A6F">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381A6F">
        <w:rPr>
          <w:rStyle w:val="Emphasis"/>
        </w:rPr>
        <w:t>stability</w:t>
      </w:r>
      <w:r w:rsidRPr="002E1B33">
        <w:rPr>
          <w:rStyle w:val="StyleUnderline"/>
        </w:rPr>
        <w:t xml:space="preserve">, resulting in </w:t>
      </w:r>
      <w:r w:rsidRPr="00381A6F">
        <w:rPr>
          <w:rStyle w:val="Emphasis"/>
        </w:rPr>
        <w:t>economic</w:t>
      </w:r>
      <w:r w:rsidRPr="002E1B33">
        <w:rPr>
          <w:rStyle w:val="StyleUnderline"/>
        </w:rPr>
        <w:t xml:space="preserve"> loss, political </w:t>
      </w:r>
      <w:r w:rsidRPr="00381A6F">
        <w:rPr>
          <w:rStyle w:val="Emphasis"/>
        </w:rPr>
        <w:t>dysfunction</w:t>
      </w:r>
      <w:r w:rsidRPr="002E1B33">
        <w:rPr>
          <w:rStyle w:val="StyleUnderline"/>
        </w:rPr>
        <w:t xml:space="preserve"> and</w:t>
      </w:r>
      <w:r w:rsidRPr="002E1B33">
        <w:rPr>
          <w:sz w:val="16"/>
        </w:rPr>
        <w:t xml:space="preserve"> social </w:t>
      </w:r>
      <w:r w:rsidRPr="00381A6F">
        <w:rPr>
          <w:rStyle w:val="Emphasis"/>
        </w:rPr>
        <w:t>unrest</w:t>
      </w:r>
      <w:r w:rsidRPr="002E1B33">
        <w:rPr>
          <w:rStyle w:val="StyleUnderline"/>
        </w:rPr>
        <w:t xml:space="preserve">, as well as </w:t>
      </w:r>
      <w:r w:rsidRPr="00381A6F">
        <w:rPr>
          <w:rStyle w:val="Emphasis"/>
        </w:rPr>
        <w:t>migration</w:t>
      </w:r>
      <w:r w:rsidRPr="002E1B33">
        <w:rPr>
          <w:rStyle w:val="StyleUnderline"/>
        </w:rPr>
        <w:t xml:space="preserve"> and </w:t>
      </w:r>
      <w:r w:rsidRPr="00381A6F">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0371129" w14:textId="77777777" w:rsidR="00DB08BF" w:rsidRDefault="00DB08BF" w:rsidP="00DB08BF">
      <w:r>
        <w:t>&lt;&lt;TEXT CONDENSED, NONE OMITTED&gt;&gt;</w:t>
      </w:r>
    </w:p>
    <w:p w14:paraId="0B9A5300" w14:textId="77777777" w:rsidR="00DB08BF" w:rsidRPr="002B3D1E" w:rsidRDefault="00DB08BF" w:rsidP="00DB08BF">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3A6ED947" w14:textId="77777777" w:rsidR="00DB08BF" w:rsidRPr="009C2E64" w:rsidRDefault="00DB08BF" w:rsidP="00DB08BF">
      <w:r>
        <w:t>&lt;&lt;PARAGRAPH INTEGRITY RESUMES&gt;&gt;</w:t>
      </w:r>
    </w:p>
    <w:p w14:paraId="49924E10" w14:textId="77777777" w:rsidR="00DB08BF" w:rsidRDefault="00DB08BF" w:rsidP="00DB08BF">
      <w:r>
        <w:t>&lt;&lt;</w:t>
      </w:r>
      <w:r w:rsidRPr="009C2E64">
        <w:t>REFERENCES OMITTED</w:t>
      </w:r>
      <w:r>
        <w:t xml:space="preserve">, </w:t>
      </w:r>
      <w:r w:rsidRPr="009C2E64">
        <w:t>CHAPTER 14 BEGINS</w:t>
      </w:r>
      <w:r>
        <w:t>&gt;&gt;</w:t>
      </w:r>
    </w:p>
    <w:p w14:paraId="0CC98A6A" w14:textId="77777777" w:rsidR="00DB08BF" w:rsidRPr="00CF0A4D" w:rsidRDefault="00DB08BF" w:rsidP="00DB08BF">
      <w:pPr>
        <w:rPr>
          <w:sz w:val="12"/>
          <w:szCs w:val="12"/>
        </w:rPr>
      </w:pPr>
      <w:r w:rsidRPr="00CF0A4D">
        <w:rPr>
          <w:sz w:val="12"/>
          <w:szCs w:val="12"/>
        </w:rPr>
        <w:t>Highlights:</w:t>
      </w:r>
    </w:p>
    <w:p w14:paraId="2ACFCCBE" w14:textId="77777777" w:rsidR="00DB08BF" w:rsidRPr="00CF0A4D" w:rsidRDefault="00DB08BF" w:rsidP="00DB08BF">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00EE4C66" w14:textId="77777777" w:rsidR="00DB08BF" w:rsidRPr="00CF0A4D" w:rsidRDefault="00DB08BF" w:rsidP="00DB08BF">
      <w:pPr>
        <w:rPr>
          <w:sz w:val="12"/>
        </w:rPr>
      </w:pPr>
      <w:r w:rsidRPr="00CF0A4D">
        <w:rPr>
          <w:sz w:val="12"/>
        </w:rPr>
        <w:t xml:space="preserve">• </w:t>
      </w:r>
      <w:r w:rsidRPr="009C2E64">
        <w:rPr>
          <w:rStyle w:val="StyleUnderline"/>
        </w:rPr>
        <w:t xml:space="preserve">This is intended to </w:t>
      </w:r>
      <w:r w:rsidRPr="00381A6F">
        <w:rPr>
          <w:rStyle w:val="Emphasis"/>
        </w:rPr>
        <w:t>build</w:t>
      </w:r>
      <w:r w:rsidRPr="009C2E64">
        <w:rPr>
          <w:rStyle w:val="StyleUnderline"/>
        </w:rPr>
        <w:t xml:space="preserve"> on the </w:t>
      </w:r>
      <w:r w:rsidRPr="00381A6F">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381A6F">
        <w:rPr>
          <w:rStyle w:val="Emphasis"/>
        </w:rPr>
        <w:t>risk cascade</w:t>
      </w:r>
      <w:r w:rsidRPr="00CF0A4D">
        <w:rPr>
          <w:sz w:val="12"/>
        </w:rPr>
        <w:t xml:space="preserve"> involving climate change and highlight its potential contribution to global catastrophic and existential risk.</w:t>
      </w:r>
    </w:p>
    <w:p w14:paraId="50F5A172" w14:textId="77777777" w:rsidR="00DB08BF" w:rsidRPr="00CF0A4D" w:rsidRDefault="00DB08BF" w:rsidP="00DB08BF">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7A3F7BB0" w14:textId="77777777" w:rsidR="00DB08BF" w:rsidRPr="00CF0A4D" w:rsidRDefault="00DB08BF" w:rsidP="00DB08BF">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078FC1B" w14:textId="77777777" w:rsidR="00DB08BF" w:rsidRPr="00CF0A4D" w:rsidRDefault="00DB08BF" w:rsidP="00DB08BF">
      <w:pPr>
        <w:rPr>
          <w:sz w:val="12"/>
          <w:szCs w:val="12"/>
        </w:rPr>
      </w:pPr>
      <w:r w:rsidRPr="00CF0A4D">
        <w:rPr>
          <w:sz w:val="12"/>
          <w:szCs w:val="12"/>
        </w:rPr>
        <w:t>1. Asking the Wrong Questions for the Right Reasons</w:t>
      </w:r>
    </w:p>
    <w:p w14:paraId="6C6C8AAC" w14:textId="77777777" w:rsidR="00DB08BF" w:rsidRPr="006B4973" w:rsidRDefault="00DB08BF" w:rsidP="00DB08BF">
      <w:pPr>
        <w:rPr>
          <w:sz w:val="16"/>
        </w:rPr>
      </w:pPr>
      <w:r w:rsidRPr="00B106EA">
        <w:rPr>
          <w:sz w:val="16"/>
        </w:rPr>
        <w:t xml:space="preserve">Within Existential Risk Studies </w:t>
      </w:r>
      <w:r w:rsidRPr="00B106EA">
        <w:rPr>
          <w:rStyle w:val="StyleUnderline"/>
        </w:rPr>
        <w:t xml:space="preserve">it is </w:t>
      </w:r>
      <w:r w:rsidRPr="00381A6F">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381A6F">
        <w:rPr>
          <w:rStyle w:val="Emphasis"/>
        </w:rPr>
        <w:t>existential</w:t>
      </w:r>
      <w:r w:rsidRPr="00B106EA">
        <w:rPr>
          <w:sz w:val="16"/>
        </w:rPr>
        <w:t xml:space="preserve"> risk</w:t>
      </w:r>
      <w:r w:rsidRPr="00B106EA">
        <w:rPr>
          <w:rStyle w:val="StyleUnderline"/>
        </w:rPr>
        <w:t xml:space="preserve">?”, and </w:t>
      </w:r>
      <w:r w:rsidRPr="00381A6F">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381A6F">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381A6F">
        <w:rPr>
          <w:rStyle w:val="Emphasis"/>
        </w:rPr>
        <w:t>not</w:t>
      </w:r>
      <w:r w:rsidRPr="00B106EA">
        <w:rPr>
          <w:rStyle w:val="StyleUnderline"/>
        </w:rPr>
        <w:t xml:space="preserve"> an </w:t>
      </w:r>
      <w:r w:rsidRPr="00381A6F">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381A6F">
        <w:rPr>
          <w:rStyle w:val="Emphasis"/>
        </w:rPr>
        <w:t>misguided</w:t>
      </w:r>
      <w:r w:rsidRPr="00B106EA">
        <w:rPr>
          <w:sz w:val="16"/>
        </w:rPr>
        <w:t xml:space="preserve">. There are three reasons for thinking this. Firstly, </w:t>
      </w:r>
      <w:r w:rsidRPr="00B106EA">
        <w:rPr>
          <w:rStyle w:val="StyleUnderline"/>
        </w:rPr>
        <w:t xml:space="preserve">it makes </w:t>
      </w:r>
      <w:r w:rsidRPr="00381A6F">
        <w:rPr>
          <w:rStyle w:val="Emphasis"/>
        </w:rPr>
        <w:t>little sense</w:t>
      </w:r>
      <w:r w:rsidRPr="00B106EA">
        <w:rPr>
          <w:rStyle w:val="StyleUnderline"/>
        </w:rPr>
        <w:t xml:space="preserve"> on a </w:t>
      </w:r>
      <w:r w:rsidRPr="00381A6F">
        <w:rPr>
          <w:rStyle w:val="Emphasis"/>
        </w:rPr>
        <w:t>probabilistic</w:t>
      </w:r>
      <w:r w:rsidRPr="00B106EA">
        <w:rPr>
          <w:rStyle w:val="StyleUnderline"/>
        </w:rPr>
        <w:t xml:space="preserve"> level; whether something will be a </w:t>
      </w:r>
      <w:r w:rsidRPr="00381A6F">
        <w:rPr>
          <w:rStyle w:val="Emphasis"/>
        </w:rPr>
        <w:t>threat</w:t>
      </w:r>
      <w:r w:rsidRPr="00B106EA">
        <w:rPr>
          <w:rStyle w:val="StyleUnderline"/>
        </w:rPr>
        <w:t xml:space="preserve"> to our collective existence is </w:t>
      </w:r>
      <w:r w:rsidRPr="00381A6F">
        <w:rPr>
          <w:rStyle w:val="Emphasis"/>
        </w:rPr>
        <w:t>not</w:t>
      </w:r>
      <w:r w:rsidRPr="00B106EA">
        <w:rPr>
          <w:sz w:val="16"/>
        </w:rPr>
        <w:t xml:space="preserve"> a </w:t>
      </w:r>
      <w:r w:rsidRPr="00381A6F">
        <w:rPr>
          <w:rStyle w:val="Emphasis"/>
        </w:rPr>
        <w:t>binary</w:t>
      </w:r>
      <w:r w:rsidRPr="00B106EA">
        <w:rPr>
          <w:sz w:val="16"/>
        </w:rPr>
        <w:t xml:space="preserve"> matter, </w:t>
      </w:r>
      <w:r w:rsidRPr="00B106EA">
        <w:rPr>
          <w:rStyle w:val="StyleUnderline"/>
        </w:rPr>
        <w:t xml:space="preserve">it is a question of </w:t>
      </w:r>
      <w:r w:rsidRPr="00381A6F">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381A6F">
        <w:rPr>
          <w:rStyle w:val="Emphasis"/>
        </w:rPr>
        <w:t>researchers</w:t>
      </w:r>
      <w:r w:rsidRPr="009C2E64">
        <w:rPr>
          <w:rStyle w:val="StyleUnderline"/>
        </w:rPr>
        <w:t xml:space="preserve"> within Existential Risk Studies </w:t>
      </w:r>
      <w:r w:rsidRPr="00381A6F">
        <w:rPr>
          <w:rStyle w:val="Emphasis"/>
        </w:rPr>
        <w:t>mistakenly</w:t>
      </w:r>
      <w:r w:rsidRPr="009C2E64">
        <w:rPr>
          <w:rStyle w:val="StyleUnderline"/>
        </w:rPr>
        <w:t xml:space="preserve"> conflict</w:t>
      </w:r>
      <w:r>
        <w:rPr>
          <w:rStyle w:val="StyleUnderline"/>
        </w:rPr>
        <w:t xml:space="preserve"> </w:t>
      </w:r>
      <w:r w:rsidRPr="00381A6F">
        <w:rPr>
          <w:rStyle w:val="Emphasis"/>
        </w:rPr>
        <w:t>existential risk</w:t>
      </w:r>
      <w:r w:rsidRPr="009C2E64">
        <w:rPr>
          <w:rStyle w:val="StyleUnderline"/>
        </w:rPr>
        <w:t xml:space="preserve"> with events that could be </w:t>
      </w:r>
      <w:r w:rsidRPr="00381A6F">
        <w:rPr>
          <w:rStyle w:val="Emphasis"/>
        </w:rPr>
        <w:t>existential catastrophes</w:t>
      </w:r>
      <w:r w:rsidRPr="00B106EA">
        <w:rPr>
          <w:sz w:val="16"/>
        </w:rPr>
        <w:t xml:space="preserve">. Secondly, </w:t>
      </w:r>
      <w:r w:rsidRPr="00B106EA">
        <w:rPr>
          <w:rStyle w:val="StyleUnderline"/>
        </w:rPr>
        <w:t xml:space="preserve">climate change is </w:t>
      </w:r>
      <w:r w:rsidRPr="00381A6F">
        <w:rPr>
          <w:rStyle w:val="Emphasis"/>
        </w:rPr>
        <w:t>not</w:t>
      </w:r>
      <w:r w:rsidRPr="00B106EA">
        <w:rPr>
          <w:rStyle w:val="StyleUnderline"/>
        </w:rPr>
        <w:t xml:space="preserve"> a </w:t>
      </w:r>
      <w:r w:rsidRPr="00381A6F">
        <w:rPr>
          <w:rStyle w:val="Emphasis"/>
        </w:rPr>
        <w:t>single uniform process</w:t>
      </w:r>
      <w:r w:rsidRPr="00B106EA">
        <w:rPr>
          <w:rStyle w:val="StyleUnderline"/>
        </w:rPr>
        <w:t xml:space="preserve"> that will affect everyone in the </w:t>
      </w:r>
      <w:r w:rsidRPr="00381A6F">
        <w:rPr>
          <w:rStyle w:val="Emphasis"/>
        </w:rPr>
        <w:t>same</w:t>
      </w:r>
      <w:r w:rsidRPr="00B106EA">
        <w:rPr>
          <w:rStyle w:val="StyleUnderline"/>
        </w:rPr>
        <w:t xml:space="preserve"> way; it is a set of </w:t>
      </w:r>
      <w:r w:rsidRPr="00381A6F">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381A6F">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381A6F">
        <w:rPr>
          <w:rStyle w:val="Emphasis"/>
        </w:rPr>
        <w:t>risk cascades</w:t>
      </w:r>
      <w:r w:rsidRPr="00B106EA">
        <w:rPr>
          <w:sz w:val="16"/>
        </w:rPr>
        <w:t xml:space="preserve">. As Richards et al. show, </w:t>
      </w:r>
      <w:r w:rsidRPr="00B106EA">
        <w:rPr>
          <w:rStyle w:val="StyleUnderline"/>
        </w:rPr>
        <w:t xml:space="preserve">it will </w:t>
      </w:r>
      <w:r w:rsidRPr="00381A6F">
        <w:rPr>
          <w:rStyle w:val="Emphasis"/>
        </w:rPr>
        <w:t>inevitably</w:t>
      </w:r>
      <w:r w:rsidRPr="00B106EA">
        <w:rPr>
          <w:rStyle w:val="StyleUnderline"/>
        </w:rPr>
        <w:t xml:space="preserve"> interact with</w:t>
      </w:r>
      <w:r w:rsidRPr="006B4973">
        <w:rPr>
          <w:rStyle w:val="StyleUnderline"/>
        </w:rPr>
        <w:t xml:space="preserve"> a host of </w:t>
      </w:r>
      <w:r w:rsidRPr="00381A6F">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381A6F">
        <w:rPr>
          <w:rStyle w:val="Emphasis"/>
        </w:rPr>
        <w:t xml:space="preserve">“global systems </w:t>
      </w:r>
      <w:r w:rsidRPr="005831CC">
        <w:rPr>
          <w:rStyle w:val="Emphasis"/>
          <w:highlight w:val="cyan"/>
        </w:rPr>
        <w:t>death spirals</w:t>
      </w:r>
      <w:r w:rsidRPr="00381A6F">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B10D3DC" w14:textId="77777777" w:rsidR="00DB08BF" w:rsidRPr="006B4973" w:rsidRDefault="00DB08BF" w:rsidP="00DB08BF">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F9C5DA2" w14:textId="77777777" w:rsidR="00DB08BF" w:rsidRPr="006B4973" w:rsidRDefault="00DB08BF" w:rsidP="00DB08BF">
      <w:pPr>
        <w:rPr>
          <w:rStyle w:val="StyleUnderline"/>
        </w:rPr>
      </w:pPr>
      <w:r w:rsidRPr="006B4973">
        <w:rPr>
          <w:sz w:val="16"/>
        </w:rPr>
        <w:t xml:space="preserve">Considering this revised question can also help to rectify </w:t>
      </w:r>
      <w:r w:rsidRPr="006B4973">
        <w:rPr>
          <w:rStyle w:val="StyleUnderline"/>
        </w:rPr>
        <w:t xml:space="preserve">a </w:t>
      </w:r>
      <w:r w:rsidRPr="00381A6F">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381A6F">
        <w:rPr>
          <w:rStyle w:val="Emphasis"/>
        </w:rPr>
        <w:t>mean global temp</w:t>
      </w:r>
      <w:r w:rsidRPr="006B4973">
        <w:rPr>
          <w:rStyle w:val="StyleUnderline"/>
        </w:rPr>
        <w:t xml:space="preserve">erature rise as the </w:t>
      </w:r>
      <w:r w:rsidRPr="00381A6F">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381A6F">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381A6F">
        <w:rPr>
          <w:rStyle w:val="Emphasis"/>
        </w:rPr>
        <w:t>factors</w:t>
      </w:r>
      <w:r w:rsidRPr="006B4973">
        <w:rPr>
          <w:sz w:val="16"/>
        </w:rPr>
        <w:t xml:space="preserve"> we need </w:t>
      </w:r>
      <w:r w:rsidRPr="006B4973">
        <w:rPr>
          <w:rStyle w:val="StyleUnderline"/>
        </w:rPr>
        <w:t xml:space="preserve">to </w:t>
      </w:r>
      <w:r w:rsidRPr="00381A6F">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381A6F">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381A6F">
        <w:rPr>
          <w:rStyle w:val="Emphasis"/>
        </w:rPr>
        <w:t>boundaries</w:t>
      </w:r>
      <w:r w:rsidRPr="006B4973">
        <w:rPr>
          <w:rStyle w:val="StyleUnderline"/>
        </w:rPr>
        <w:t xml:space="preserve"> are </w:t>
      </w:r>
      <w:r w:rsidRPr="00381A6F">
        <w:rPr>
          <w:rStyle w:val="Emphasis"/>
        </w:rPr>
        <w:t>transgressed</w:t>
      </w:r>
      <w:r w:rsidRPr="006B4973">
        <w:rPr>
          <w:rStyle w:val="StyleUnderline"/>
        </w:rPr>
        <w:t xml:space="preserve">, the international order is </w:t>
      </w:r>
      <w:r w:rsidRPr="00381A6F">
        <w:rPr>
          <w:rStyle w:val="Emphasis"/>
        </w:rPr>
        <w:t>riven</w:t>
      </w:r>
      <w:r w:rsidRPr="006B4973">
        <w:rPr>
          <w:rStyle w:val="StyleUnderline"/>
        </w:rPr>
        <w:t xml:space="preserve"> with </w:t>
      </w:r>
      <w:r w:rsidRPr="00381A6F">
        <w:rPr>
          <w:rStyle w:val="Emphasis"/>
        </w:rPr>
        <w:t>conflict</w:t>
      </w:r>
      <w:r w:rsidRPr="006B4973">
        <w:rPr>
          <w:rStyle w:val="StyleUnderline"/>
        </w:rPr>
        <w:t xml:space="preserve">, lethal </w:t>
      </w:r>
      <w:r w:rsidRPr="00381A6F">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381A6F">
        <w:rPr>
          <w:rStyle w:val="Emphasis"/>
        </w:rPr>
        <w:t>inequality</w:t>
      </w:r>
      <w:r w:rsidRPr="006B4973">
        <w:rPr>
          <w:rStyle w:val="StyleUnderline"/>
        </w:rPr>
        <w:t xml:space="preserve">, low trust, and </w:t>
      </w:r>
      <w:r w:rsidRPr="00381A6F">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381A6F">
        <w:rPr>
          <w:rStyle w:val="Emphasis"/>
        </w:rPr>
        <w:t>sophisticated</w:t>
      </w:r>
      <w:r w:rsidRPr="006B4973">
        <w:rPr>
          <w:rStyle w:val="StyleUnderline"/>
        </w:rPr>
        <w:t xml:space="preserve"> approach which looks </w:t>
      </w:r>
      <w:r w:rsidRPr="00381A6F">
        <w:rPr>
          <w:rStyle w:val="Emphasis"/>
        </w:rPr>
        <w:t>beyond</w:t>
      </w:r>
      <w:r w:rsidRPr="006B4973">
        <w:rPr>
          <w:rStyle w:val="StyleUnderline"/>
        </w:rPr>
        <w:t xml:space="preserve"> the </w:t>
      </w:r>
      <w:r w:rsidRPr="00381A6F">
        <w:rPr>
          <w:rStyle w:val="Emphasis"/>
        </w:rPr>
        <w:t>direct impacts</w:t>
      </w:r>
      <w:r w:rsidRPr="006B4973">
        <w:rPr>
          <w:sz w:val="16"/>
        </w:rPr>
        <w:t xml:space="preserve"> of a given level of warming </w:t>
      </w:r>
      <w:r w:rsidRPr="006B4973">
        <w:rPr>
          <w:rStyle w:val="StyleUnderline"/>
        </w:rPr>
        <w:t xml:space="preserve">to think through </w:t>
      </w:r>
      <w:r w:rsidRPr="00381A6F">
        <w:rPr>
          <w:rStyle w:val="Emphasis"/>
        </w:rPr>
        <w:t>fully formed</w:t>
      </w:r>
      <w:r w:rsidRPr="006B4973">
        <w:rPr>
          <w:rStyle w:val="StyleUnderline"/>
        </w:rPr>
        <w:t xml:space="preserve"> climate </w:t>
      </w:r>
      <w:r w:rsidRPr="00381A6F">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381A6F">
        <w:rPr>
          <w:rStyle w:val="Emphasis"/>
        </w:rPr>
        <w:t>right way</w:t>
      </w:r>
      <w:r w:rsidRPr="006B4973">
        <w:rPr>
          <w:rStyle w:val="StyleUnderline"/>
        </w:rPr>
        <w:t xml:space="preserve"> to think about the problem.</w:t>
      </w:r>
    </w:p>
    <w:p w14:paraId="5CC11154" w14:textId="77777777" w:rsidR="00DB08BF" w:rsidRPr="006B4973" w:rsidRDefault="00DB08BF" w:rsidP="00DB08BF">
      <w:pPr>
        <w:rPr>
          <w:sz w:val="16"/>
        </w:rPr>
      </w:pPr>
      <w:r w:rsidRPr="006B4973">
        <w:rPr>
          <w:sz w:val="16"/>
        </w:rPr>
        <w:t>2. Catastrophic Neglect</w:t>
      </w:r>
    </w:p>
    <w:p w14:paraId="75C2988E" w14:textId="77777777" w:rsidR="00DB08BF" w:rsidRPr="00C83A39" w:rsidRDefault="00DB08BF" w:rsidP="00DB08BF">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381A6F">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381A6F">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381A6F">
        <w:rPr>
          <w:rStyle w:val="Emphasis"/>
        </w:rPr>
        <w:t>more attention</w:t>
      </w:r>
      <w:r w:rsidRPr="00C83A39">
        <w:rPr>
          <w:rStyle w:val="StyleUnderline"/>
        </w:rPr>
        <w:t xml:space="preserve"> to studying the impacts of </w:t>
      </w:r>
      <w:r w:rsidRPr="00381A6F">
        <w:rPr>
          <w:rStyle w:val="Emphasis"/>
        </w:rPr>
        <w:t>lower- end</w:t>
      </w:r>
      <w:r w:rsidRPr="00C83A39">
        <w:rPr>
          <w:rStyle w:val="StyleUnderline"/>
        </w:rPr>
        <w:t xml:space="preserve"> warming rather than </w:t>
      </w:r>
      <w:r w:rsidRPr="00381A6F">
        <w:rPr>
          <w:rStyle w:val="Emphasis"/>
        </w:rPr>
        <w:t>high-end</w:t>
      </w:r>
      <w:r w:rsidRPr="00B106EA">
        <w:rPr>
          <w:rStyle w:val="StyleUnderline"/>
        </w:rPr>
        <w:t xml:space="preserve"> warming. Text-mining of </w:t>
      </w:r>
      <w:r w:rsidRPr="00381A6F">
        <w:rPr>
          <w:rStyle w:val="Emphasis"/>
        </w:rPr>
        <w:t>IPCC reports</w:t>
      </w:r>
      <w:r w:rsidRPr="00B106EA">
        <w:rPr>
          <w:rStyle w:val="StyleUnderline"/>
        </w:rPr>
        <w:t xml:space="preserve"> shows that mentions of </w:t>
      </w:r>
      <w:r w:rsidRPr="00381A6F">
        <w:rPr>
          <w:rStyle w:val="Emphasis"/>
        </w:rPr>
        <w:t>3 °</w:t>
      </w:r>
      <w:r w:rsidRPr="00B106EA">
        <w:rPr>
          <w:sz w:val="16"/>
        </w:rPr>
        <w:t xml:space="preserve">C </w:t>
      </w:r>
      <w:r w:rsidRPr="00B106EA">
        <w:rPr>
          <w:rStyle w:val="StyleUnderline"/>
        </w:rPr>
        <w:t xml:space="preserve">and above is </w:t>
      </w:r>
      <w:r w:rsidRPr="00381A6F">
        <w:rPr>
          <w:rStyle w:val="Emphasis"/>
        </w:rPr>
        <w:t>underrepresented</w:t>
      </w:r>
      <w:r w:rsidRPr="00B106EA">
        <w:rPr>
          <w:rStyle w:val="StyleUnderline"/>
        </w:rPr>
        <w:t xml:space="preserve"> relative to its </w:t>
      </w:r>
      <w:r w:rsidRPr="00381A6F">
        <w:rPr>
          <w:rStyle w:val="Emphasis"/>
        </w:rPr>
        <w:t>likelihood</w:t>
      </w:r>
      <w:r w:rsidRPr="00B106EA">
        <w:rPr>
          <w:sz w:val="16"/>
        </w:rPr>
        <w:t xml:space="preserve"> (and impact),9 a finding that has been </w:t>
      </w:r>
      <w:r w:rsidRPr="00B106EA">
        <w:rPr>
          <w:rStyle w:val="StyleUnderline"/>
        </w:rPr>
        <w:t xml:space="preserve">verified by both </w:t>
      </w:r>
      <w:r w:rsidRPr="00381A6F">
        <w:rPr>
          <w:rStyle w:val="Emphasis"/>
        </w:rPr>
        <w:t>literature sampling</w:t>
      </w:r>
      <w:r w:rsidRPr="00B106EA">
        <w:rPr>
          <w:rStyle w:val="StyleUnderline"/>
        </w:rPr>
        <w:t xml:space="preserve"> and the reports of </w:t>
      </w:r>
      <w:r w:rsidRPr="00381A6F">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381A6F">
        <w:rPr>
          <w:rStyle w:val="Emphasis"/>
        </w:rPr>
        <w:t>worsened</w:t>
      </w:r>
      <w:r w:rsidRPr="00B106EA">
        <w:rPr>
          <w:rStyle w:val="StyleUnderline"/>
        </w:rPr>
        <w:t xml:space="preserve"> over time with subsequent </w:t>
      </w:r>
      <w:r w:rsidRPr="00381A6F">
        <w:rPr>
          <w:rStyle w:val="Emphasis"/>
        </w:rPr>
        <w:t>IPCC reports</w:t>
      </w:r>
      <w:r w:rsidRPr="00B106EA">
        <w:rPr>
          <w:sz w:val="16"/>
        </w:rPr>
        <w:t xml:space="preserve">.111 The </w:t>
      </w:r>
      <w:r w:rsidRPr="00B106EA">
        <w:rPr>
          <w:rStyle w:val="StyleUnderline"/>
        </w:rPr>
        <w:t xml:space="preserve">use of </w:t>
      </w:r>
      <w:r w:rsidRPr="00381A6F">
        <w:rPr>
          <w:rStyle w:val="Emphasis"/>
        </w:rPr>
        <w:t>complex</w:t>
      </w:r>
      <w:r w:rsidRPr="00B106EA">
        <w:rPr>
          <w:rStyle w:val="StyleUnderline"/>
        </w:rPr>
        <w:t xml:space="preserve"> risk </w:t>
      </w:r>
      <w:r w:rsidRPr="00381A6F">
        <w:rPr>
          <w:rStyle w:val="Emphasis"/>
        </w:rPr>
        <w:t>assessments</w:t>
      </w:r>
      <w:r w:rsidRPr="00B106EA">
        <w:rPr>
          <w:rStyle w:val="StyleUnderline"/>
        </w:rPr>
        <w:t xml:space="preserve"> to study climate scenarios has also been </w:t>
      </w:r>
      <w:r w:rsidRPr="00381A6F">
        <w:rPr>
          <w:rStyle w:val="Emphasis"/>
        </w:rPr>
        <w:t>neglected</w:t>
      </w:r>
      <w:r w:rsidRPr="00B106EA">
        <w:rPr>
          <w:rStyle w:val="StyleUnderline"/>
        </w:rPr>
        <w:t xml:space="preserve">: looking at </w:t>
      </w:r>
      <w:r w:rsidRPr="00381A6F">
        <w:rPr>
          <w:rStyle w:val="Emphasis"/>
        </w:rPr>
        <w:t>compound hazards</w:t>
      </w:r>
      <w:r w:rsidRPr="00B106EA">
        <w:rPr>
          <w:rStyle w:val="StyleUnderline"/>
        </w:rPr>
        <w:t xml:space="preserve"> is already </w:t>
      </w:r>
      <w:r w:rsidRPr="00381A6F">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381A6F">
        <w:rPr>
          <w:rStyle w:val="Emphasis"/>
        </w:rPr>
        <w:t>risk cascades</w:t>
      </w:r>
      <w:r w:rsidRPr="00B106EA">
        <w:rPr>
          <w:rStyle w:val="StyleUnderline"/>
        </w:rPr>
        <w:t xml:space="preserve"> and </w:t>
      </w:r>
      <w:r w:rsidRPr="00381A6F">
        <w:rPr>
          <w:rStyle w:val="Emphasis"/>
        </w:rPr>
        <w:t>integrated</w:t>
      </w:r>
      <w:r w:rsidRPr="00B106EA">
        <w:rPr>
          <w:rStyle w:val="StyleUnderline"/>
        </w:rPr>
        <w:t xml:space="preserve"> climate </w:t>
      </w:r>
      <w:r w:rsidRPr="00381A6F">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5638602" w14:textId="77777777" w:rsidR="00DB08BF" w:rsidRPr="007E6403" w:rsidRDefault="00DB08BF" w:rsidP="00DB08BF">
      <w:pPr>
        <w:rPr>
          <w:sz w:val="16"/>
        </w:rPr>
      </w:pPr>
      <w:r w:rsidRPr="00C83A39">
        <w:rPr>
          <w:rStyle w:val="StyleUnderline"/>
        </w:rPr>
        <w:t xml:space="preserve">There are four key reasons for this </w:t>
      </w:r>
      <w:r w:rsidRPr="00381A6F">
        <w:rPr>
          <w:rStyle w:val="Emphasis"/>
        </w:rPr>
        <w:t>oversight</w:t>
      </w:r>
      <w:r w:rsidRPr="00C83A39">
        <w:rPr>
          <w:rStyle w:val="StyleUnderline"/>
        </w:rPr>
        <w:t xml:space="preserve"> of extreme global </w:t>
      </w:r>
      <w:r w:rsidRPr="00381A6F">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381A6F">
        <w:rPr>
          <w:rStyle w:val="Emphasis"/>
        </w:rPr>
        <w:t>complex</w:t>
      </w:r>
      <w:r w:rsidRPr="008049AC">
        <w:rPr>
          <w:rStyle w:val="StyleUnderline"/>
        </w:rPr>
        <w:t xml:space="preserve"> risk assessments are simply </w:t>
      </w:r>
      <w:r w:rsidRPr="00381A6F">
        <w:rPr>
          <w:rStyle w:val="Emphasis"/>
        </w:rPr>
        <w:t>harder</w:t>
      </w:r>
      <w:r w:rsidRPr="008049AC">
        <w:rPr>
          <w:sz w:val="16"/>
        </w:rPr>
        <w:t xml:space="preserve"> to do. </w:t>
      </w:r>
      <w:r w:rsidRPr="008049AC">
        <w:rPr>
          <w:rStyle w:val="StyleUnderline"/>
        </w:rPr>
        <w:t xml:space="preserve">The </w:t>
      </w:r>
      <w:r w:rsidRPr="00381A6F">
        <w:rPr>
          <w:rStyle w:val="Emphasis"/>
        </w:rPr>
        <w:t>higher</w:t>
      </w:r>
      <w:r w:rsidRPr="007E6403">
        <w:rPr>
          <w:rStyle w:val="StyleUnderline"/>
        </w:rPr>
        <w:t xml:space="preserve"> the warming gets, the </w:t>
      </w:r>
      <w:r w:rsidRPr="00381A6F">
        <w:rPr>
          <w:rStyle w:val="Emphasis"/>
        </w:rPr>
        <w:t>more difficult</w:t>
      </w:r>
      <w:r w:rsidRPr="007E6403">
        <w:rPr>
          <w:rStyle w:val="StyleUnderline"/>
        </w:rPr>
        <w:t xml:space="preserve"> it becomes to </w:t>
      </w:r>
      <w:r w:rsidRPr="00381A6F">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381A6F">
        <w:rPr>
          <w:rStyle w:val="Emphasis"/>
        </w:rPr>
        <w:t>assessments</w:t>
      </w:r>
      <w:r w:rsidRPr="007E6403">
        <w:rPr>
          <w:rStyle w:val="StyleUnderline"/>
        </w:rPr>
        <w:t xml:space="preserve"> involving </w:t>
      </w:r>
      <w:r w:rsidRPr="00381A6F">
        <w:rPr>
          <w:rStyle w:val="Emphasis"/>
        </w:rPr>
        <w:t>multiple factors</w:t>
      </w:r>
      <w:r w:rsidRPr="007E6403">
        <w:rPr>
          <w:rStyle w:val="StyleUnderline"/>
        </w:rPr>
        <w:t xml:space="preserve"> are far </w:t>
      </w:r>
      <w:r w:rsidRPr="00381A6F">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381A6F">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381A6F">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381A6F">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381A6F">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381A6F">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381A6F">
        <w:rPr>
          <w:rStyle w:val="Emphasis"/>
        </w:rPr>
        <w:t>divergent hypotheses</w:t>
      </w:r>
      <w:r w:rsidRPr="007E6403">
        <w:rPr>
          <w:sz w:val="16"/>
        </w:rPr>
        <w:t xml:space="preserve">.16 Finally, </w:t>
      </w:r>
      <w:r w:rsidRPr="007E6403">
        <w:rPr>
          <w:rStyle w:val="StyleUnderline"/>
        </w:rPr>
        <w:t xml:space="preserve">many fear that discussing </w:t>
      </w:r>
      <w:r w:rsidRPr="00381A6F">
        <w:rPr>
          <w:rStyle w:val="Emphasis"/>
        </w:rPr>
        <w:t>extreme risk</w:t>
      </w:r>
      <w:r w:rsidRPr="007E6403">
        <w:rPr>
          <w:rStyle w:val="StyleUnderline"/>
        </w:rPr>
        <w:t xml:space="preserve"> could cause people to </w:t>
      </w:r>
      <w:r w:rsidRPr="00381A6F">
        <w:rPr>
          <w:rStyle w:val="Emphasis"/>
        </w:rPr>
        <w:t>dwell too much</w:t>
      </w:r>
      <w:r w:rsidRPr="007E6403">
        <w:rPr>
          <w:rStyle w:val="StyleUnderline"/>
        </w:rPr>
        <w:t xml:space="preserve"> on worst case scenarios, breeding </w:t>
      </w:r>
      <w:r w:rsidRPr="00381A6F">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618CF79" w14:textId="77777777" w:rsidR="00DB08BF" w:rsidRPr="00F757D3" w:rsidRDefault="00DB08BF" w:rsidP="00DB08BF">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0DC1924" w14:textId="77777777" w:rsidR="00DB08BF" w:rsidRPr="00F757D3" w:rsidRDefault="00DB08BF" w:rsidP="00DB08BF">
      <w:pPr>
        <w:rPr>
          <w:sz w:val="12"/>
          <w:szCs w:val="12"/>
        </w:rPr>
      </w:pPr>
      <w:r w:rsidRPr="00F757D3">
        <w:rPr>
          <w:sz w:val="12"/>
          <w:szCs w:val="12"/>
        </w:rPr>
        <w:t>3. The Risks and Rewards of Responding</w:t>
      </w:r>
    </w:p>
    <w:p w14:paraId="26BD5F29" w14:textId="77777777" w:rsidR="00DB08BF" w:rsidRPr="00F757D3" w:rsidRDefault="00DB08BF" w:rsidP="00DB08BF">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9F85CA5" w14:textId="77777777" w:rsidR="00DB08BF" w:rsidRPr="00B106EA" w:rsidRDefault="00DB08BF" w:rsidP="00DB08BF">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5806FAFC" w14:textId="77777777" w:rsidR="00DB08BF" w:rsidRPr="00C83A39" w:rsidRDefault="00DB08BF" w:rsidP="00DB08BF">
      <w:pPr>
        <w:rPr>
          <w:sz w:val="16"/>
        </w:rPr>
      </w:pPr>
      <w:r w:rsidRPr="00B106EA">
        <w:rPr>
          <w:sz w:val="16"/>
        </w:rPr>
        <w:t xml:space="preserve">Reacting to climate change could lead to </w:t>
      </w:r>
      <w:r w:rsidRPr="00381A6F">
        <w:rPr>
          <w:rStyle w:val="Emphasis"/>
        </w:rPr>
        <w:t>emergency</w:t>
      </w:r>
      <w:r w:rsidRPr="00B106EA">
        <w:rPr>
          <w:rStyle w:val="StyleUnderline"/>
        </w:rPr>
        <w:t xml:space="preserve"> responses, such as stratospheric aerosol injection</w:t>
      </w:r>
      <w:r w:rsidRPr="00B106EA">
        <w:rPr>
          <w:sz w:val="16"/>
        </w:rPr>
        <w:t xml:space="preserve"> (</w:t>
      </w:r>
      <w:r w:rsidRPr="00381A6F">
        <w:rPr>
          <w:rStyle w:val="Emphasis"/>
        </w:rPr>
        <w:t>SAI</w:t>
      </w:r>
      <w:r w:rsidRPr="00B106EA">
        <w:rPr>
          <w:sz w:val="16"/>
        </w:rPr>
        <w:t xml:space="preserve">), in an attempt </w:t>
      </w:r>
      <w:r w:rsidRPr="00B106EA">
        <w:rPr>
          <w:rStyle w:val="StyleUnderline"/>
        </w:rPr>
        <w:t xml:space="preserve">to </w:t>
      </w:r>
      <w:r w:rsidRPr="00381A6F">
        <w:rPr>
          <w:rStyle w:val="Emphasis"/>
        </w:rPr>
        <w:t>manipulate</w:t>
      </w:r>
      <w:r w:rsidRPr="00B106EA">
        <w:rPr>
          <w:rStyle w:val="StyleUnderline"/>
        </w:rPr>
        <w:t xml:space="preserve"> the quantity of </w:t>
      </w:r>
      <w:r w:rsidRPr="00381A6F">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381A6F">
        <w:rPr>
          <w:rStyle w:val="Emphasis"/>
        </w:rPr>
        <w:t>contribut</w:t>
      </w:r>
      <w:r w:rsidRPr="00B106EA">
        <w:rPr>
          <w:sz w:val="16"/>
        </w:rPr>
        <w:t xml:space="preserve">ion </w:t>
      </w:r>
      <w:r w:rsidRPr="00B106EA">
        <w:rPr>
          <w:rStyle w:val="StyleUnderline"/>
        </w:rPr>
        <w:t xml:space="preserve">to systemic risk or triggering other </w:t>
      </w:r>
      <w:r w:rsidRPr="00381A6F">
        <w:rPr>
          <w:rStyle w:val="Emphasis"/>
        </w:rPr>
        <w:t>hazards</w:t>
      </w:r>
      <w:r w:rsidRPr="00B106EA">
        <w:rPr>
          <w:sz w:val="16"/>
        </w:rPr>
        <w:t xml:space="preserve"> is sparse. Preliminary analysis suggests that </w:t>
      </w:r>
      <w:r w:rsidRPr="00B106EA">
        <w:rPr>
          <w:rStyle w:val="StyleUnderline"/>
        </w:rPr>
        <w:t xml:space="preserve">the </w:t>
      </w:r>
      <w:r w:rsidRPr="00381A6F">
        <w:rPr>
          <w:rStyle w:val="Emphasis"/>
        </w:rPr>
        <w:t>greatest problem</w:t>
      </w:r>
      <w:r w:rsidRPr="00B106EA">
        <w:rPr>
          <w:rStyle w:val="StyleUnderline"/>
        </w:rPr>
        <w:t xml:space="preserve"> is the latent risks of “</w:t>
      </w:r>
      <w:r w:rsidRPr="00381A6F">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381A6F">
        <w:rPr>
          <w:rStyle w:val="Emphasis"/>
        </w:rPr>
        <w:t>calamity</w:t>
      </w:r>
      <w:r w:rsidRPr="00B106EA">
        <w:rPr>
          <w:rStyle w:val="StyleUnderline"/>
        </w:rPr>
        <w:t xml:space="preserve"> such as a nuclear war </w:t>
      </w:r>
      <w:r w:rsidRPr="00381A6F">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381A6F">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381A6F">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381A6F">
        <w:rPr>
          <w:rStyle w:val="Emphasis"/>
        </w:rPr>
        <w:t>fattening</w:t>
      </w:r>
      <w:r w:rsidRPr="00C83A39">
        <w:rPr>
          <w:rStyle w:val="StyleUnderline"/>
        </w:rPr>
        <w:t xml:space="preserve"> the tail or </w:t>
      </w:r>
      <w:r w:rsidRPr="00381A6F">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ED7759B" w14:textId="77777777" w:rsidR="00DB08BF" w:rsidRDefault="00DB08BF" w:rsidP="00DB08BF">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4AC78FE7" w14:textId="77777777" w:rsidR="00DB08BF" w:rsidRPr="007E3484" w:rsidRDefault="00DB08BF" w:rsidP="00DB08BF">
      <w:pPr>
        <w:pStyle w:val="Heading3"/>
      </w:pPr>
      <w:r>
        <w:t>Plan---1AC</w:t>
      </w:r>
    </w:p>
    <w:p w14:paraId="64E86D87" w14:textId="77777777" w:rsidR="00DB08BF" w:rsidRDefault="00DB08BF" w:rsidP="00DB08BF">
      <w:pPr>
        <w:pStyle w:val="Heading4"/>
      </w:pPr>
      <w:r>
        <w:t xml:space="preserve">Thus, the </w:t>
      </w:r>
      <w:r w:rsidRPr="00F152C7">
        <w:rPr>
          <w:u w:val="single"/>
        </w:rPr>
        <w:t>plan</w:t>
      </w:r>
      <w:r>
        <w:t>:</w:t>
      </w:r>
    </w:p>
    <w:p w14:paraId="43BEC15D" w14:textId="77777777" w:rsidR="00DB08BF" w:rsidRPr="009254E0" w:rsidRDefault="00DB08BF" w:rsidP="00DB08BF">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080CE727" w14:textId="77777777" w:rsidR="00DB08BF" w:rsidRPr="00861C09" w:rsidRDefault="00DB08BF" w:rsidP="00DB08BF">
      <w:pPr>
        <w:pStyle w:val="Heading3"/>
      </w:pPr>
      <w:r>
        <w:t>Stagnation---1AC</w:t>
      </w:r>
    </w:p>
    <w:p w14:paraId="720C78E4" w14:textId="77777777" w:rsidR="00DB08BF" w:rsidRPr="00B72CA6" w:rsidRDefault="00DB08BF" w:rsidP="00DB08BF">
      <w:pPr>
        <w:pStyle w:val="Heading4"/>
      </w:pPr>
      <w:r>
        <w:t xml:space="preserve">Advantage 3 is </w:t>
      </w:r>
      <w:r w:rsidRPr="00B72CA6">
        <w:rPr>
          <w:u w:val="single"/>
        </w:rPr>
        <w:t>STAGNATION</w:t>
      </w:r>
      <w:r>
        <w:t>:</w:t>
      </w:r>
    </w:p>
    <w:p w14:paraId="6386A5BB" w14:textId="77777777" w:rsidR="00DB08BF" w:rsidRPr="006D4FF3" w:rsidRDefault="00DB08BF" w:rsidP="00DB08BF">
      <w:pPr>
        <w:pStyle w:val="Heading4"/>
      </w:pPr>
      <w:r>
        <w:t xml:space="preserve">Inequality is rising at </w:t>
      </w:r>
      <w:r w:rsidRPr="006D4FF3">
        <w:rPr>
          <w:u w:val="single"/>
        </w:rPr>
        <w:t>unprecedented</w:t>
      </w:r>
      <w:r>
        <w:t xml:space="preserve"> rates.</w:t>
      </w:r>
    </w:p>
    <w:p w14:paraId="3F90EE25" w14:textId="77777777" w:rsidR="00DB08BF" w:rsidRPr="00290A52" w:rsidRDefault="00DB08BF" w:rsidP="00DB08BF">
      <w:bookmarkStart w:id="5" w:name="_Hlk213242407"/>
      <w:r w:rsidRPr="00E23097">
        <w:rPr>
          <w:rStyle w:val="Style13ptBold"/>
        </w:rPr>
        <w:t xml:space="preserve">GS ‘25 </w:t>
      </w:r>
      <w:r>
        <w:t>[Global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360CDAE8" w14:textId="77777777" w:rsidR="00DB08BF" w:rsidRPr="00E6281D" w:rsidRDefault="00DB08BF" w:rsidP="00DB08BF">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636CB7A" w14:textId="77777777" w:rsidR="00DB08BF" w:rsidRPr="007A03A1" w:rsidRDefault="00DB08BF" w:rsidP="00DB08BF">
      <w:pPr>
        <w:rPr>
          <w:sz w:val="16"/>
        </w:rPr>
      </w:pPr>
      <w:r w:rsidRPr="007A03A1">
        <w:rPr>
          <w:sz w:val="16"/>
        </w:rPr>
        <w:t>&lt;&lt;CHART OMITTED&gt;&gt;</w:t>
      </w:r>
    </w:p>
    <w:p w14:paraId="1F28CEF4" w14:textId="77777777" w:rsidR="00DB08BF" w:rsidRPr="007A03A1" w:rsidRDefault="00DB08BF" w:rsidP="00DB08BF">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B9832FD" w14:textId="77777777" w:rsidR="00DB08BF" w:rsidRPr="00E62FCD" w:rsidRDefault="00DB08BF" w:rsidP="00DB08BF">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381A6F">
        <w:rPr>
          <w:rStyle w:val="Emphasis"/>
        </w:rPr>
        <w:t>6 out of 10 Americans</w:t>
      </w:r>
      <w:r w:rsidRPr="007A03A1">
        <w:rPr>
          <w:rStyle w:val="StyleUnderline"/>
        </w:rPr>
        <w:t xml:space="preserve"> cannot cover a $1,000 emergency expense demonstrates how </w:t>
      </w:r>
      <w:r w:rsidRPr="00381A6F">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18E917A3" w14:textId="77777777" w:rsidR="00DB08BF" w:rsidRPr="00E62FCD" w:rsidRDefault="00DB08BF" w:rsidP="00DB08BF">
      <w:pPr>
        <w:rPr>
          <w:sz w:val="16"/>
        </w:rPr>
      </w:pPr>
      <w:r w:rsidRPr="00E62FCD">
        <w:rPr>
          <w:sz w:val="16"/>
        </w:rPr>
        <w:t>&lt;&lt;CHART OMITTED&gt;&gt;</w:t>
      </w:r>
    </w:p>
    <w:p w14:paraId="413C8847" w14:textId="77777777" w:rsidR="00DB08BF" w:rsidRPr="00E6281D" w:rsidRDefault="00DB08BF" w:rsidP="00DB08BF">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381A6F">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4A44F13F" w14:textId="77777777" w:rsidR="00DB08BF" w:rsidRPr="00E62FCD" w:rsidRDefault="00DB08BF" w:rsidP="00DB08BF">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t>
      </w:r>
      <w:bookmarkEnd w:id="5"/>
      <w:r w:rsidRPr="00E62FCD">
        <w:rPr>
          <w:rStyle w:val="StyleUnderline"/>
        </w:rPr>
        <w:t xml:space="preserve">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51E7D57A" w14:textId="77777777" w:rsidR="00DB08BF" w:rsidRPr="00E62FCD" w:rsidRDefault="00DB08BF" w:rsidP="00DB08BF">
      <w:pPr>
        <w:rPr>
          <w:sz w:val="16"/>
        </w:rPr>
      </w:pPr>
      <w:r w:rsidRPr="00E62FCD">
        <w:rPr>
          <w:sz w:val="16"/>
        </w:rPr>
        <w:t>&lt;&lt;CHART OMITTED&gt;&gt;</w:t>
      </w:r>
    </w:p>
    <w:p w14:paraId="45F5901F" w14:textId="77777777" w:rsidR="00DB08BF" w:rsidRPr="00E62FCD" w:rsidRDefault="00DB08BF" w:rsidP="00DB08BF">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8A6D731" w14:textId="77777777" w:rsidR="00DB08BF" w:rsidRPr="00E62FCD" w:rsidRDefault="00DB08BF" w:rsidP="00DB08BF">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39A5C27" w14:textId="77777777" w:rsidR="00DB08BF" w:rsidRPr="00E62FCD" w:rsidRDefault="00DB08BF" w:rsidP="00DB08BF">
      <w:pPr>
        <w:rPr>
          <w:sz w:val="16"/>
        </w:rPr>
      </w:pPr>
      <w:r w:rsidRPr="00E62FCD">
        <w:rPr>
          <w:sz w:val="16"/>
        </w:rPr>
        <w:t>&lt;&lt;CHART OMITTED&gt;&gt;</w:t>
      </w:r>
    </w:p>
    <w:p w14:paraId="43CE06A1" w14:textId="77777777" w:rsidR="00DB08BF" w:rsidRPr="00E62FCD" w:rsidRDefault="00DB08BF" w:rsidP="00DB08BF">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1E12CBF" w14:textId="77777777" w:rsidR="00DB08BF" w:rsidRPr="00E6281D" w:rsidRDefault="00DB08BF" w:rsidP="00DB08BF">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467E888F" w14:textId="77777777" w:rsidR="00DB08BF" w:rsidRPr="00E62FCD" w:rsidRDefault="00DB08BF" w:rsidP="00DB08BF">
      <w:pPr>
        <w:rPr>
          <w:sz w:val="16"/>
        </w:rPr>
      </w:pPr>
      <w:r w:rsidRPr="00E62FCD">
        <w:rPr>
          <w:sz w:val="16"/>
        </w:rPr>
        <w:t>&lt;&lt;CHART OMITTED&gt;&gt;</w:t>
      </w:r>
    </w:p>
    <w:p w14:paraId="7F49A25F" w14:textId="77777777" w:rsidR="00DB08BF" w:rsidRPr="00E62FCD" w:rsidRDefault="00DB08BF" w:rsidP="00DB08BF">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46E72134" w14:textId="77777777" w:rsidR="00DB08BF" w:rsidRPr="00E62FCD" w:rsidRDefault="00DB08BF" w:rsidP="00DB08BF">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BF1AA20" w14:textId="77777777" w:rsidR="00DB08BF" w:rsidRDefault="00DB08BF" w:rsidP="00DB08BF">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7118461E" w14:textId="77777777" w:rsidR="00DB08BF" w:rsidRDefault="00DB08BF" w:rsidP="00DB08BF">
      <w:r w:rsidRPr="00E23097">
        <w:rPr>
          <w:rStyle w:val="Style13ptBold"/>
        </w:rPr>
        <w:t xml:space="preserve">Levin-Waldman ‘25 </w:t>
      </w:r>
      <w:r w:rsidRPr="001A483B">
        <w:t>[Oren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4B46EB74" w14:textId="77777777" w:rsidR="00DB08BF" w:rsidRPr="004A4F35" w:rsidRDefault="00DB08BF" w:rsidP="00DB08BF">
      <w:pPr>
        <w:rPr>
          <w:u w:val="single"/>
        </w:rPr>
      </w:pPr>
      <w:bookmarkStart w:id="6" w:name="_Hlk213242413"/>
      <w:bookmarkStart w:id="7"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381A6F">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bookmarkEnd w:id="6"/>
    <w:p w14:paraId="7AC39309" w14:textId="77777777" w:rsidR="00DB08BF" w:rsidRPr="004A4F35" w:rsidRDefault="00DB08BF" w:rsidP="00DB08BF">
      <w:pPr>
        <w:rPr>
          <w:u w:val="single"/>
        </w:rPr>
      </w:pPr>
      <w:r w:rsidRPr="004A4F35">
        <w:rPr>
          <w:u w:val="single"/>
        </w:rPr>
        <w:t xml:space="preserve">Two </w:t>
      </w:r>
      <w:r w:rsidRPr="00FC16EA">
        <w:rPr>
          <w:u w:val="single"/>
        </w:rPr>
        <w:t>major</w:t>
      </w:r>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7"/>
    <w:p w14:paraId="3BECAE91" w14:textId="77777777" w:rsidR="00DB08BF" w:rsidRPr="00443C66" w:rsidRDefault="00DB08BF" w:rsidP="00DB08BF">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1F1B28B" w14:textId="77777777" w:rsidR="00DB08BF" w:rsidRPr="00E6281D" w:rsidRDefault="00DB08BF" w:rsidP="00DB08BF">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305B2503" w14:textId="77777777" w:rsidR="00DB08BF" w:rsidRPr="00443C66" w:rsidRDefault="00DB08BF" w:rsidP="00DB08BF">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3A7A581" w14:textId="77777777" w:rsidR="00DB08BF" w:rsidRPr="00443C66" w:rsidRDefault="00DB08BF" w:rsidP="00DB08BF">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185264C" w14:textId="77777777" w:rsidR="00DB08BF" w:rsidRPr="004A4F35" w:rsidRDefault="00DB08BF" w:rsidP="00DB08BF">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2C1B02AF" w14:textId="77777777" w:rsidR="00DB08BF" w:rsidRPr="00443C66" w:rsidRDefault="00DB08BF" w:rsidP="00DB08BF">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342BB95" w14:textId="77777777" w:rsidR="00DB08BF" w:rsidRPr="00443C66" w:rsidRDefault="00DB08BF" w:rsidP="00DB08BF">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2230BF5" w14:textId="77777777" w:rsidR="00DB08BF" w:rsidRPr="00443C66" w:rsidRDefault="00DB08BF" w:rsidP="00DB08BF">
      <w:pPr>
        <w:rPr>
          <w:sz w:val="16"/>
        </w:rPr>
      </w:pPr>
      <w:bookmarkStart w:id="8"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58EA520" w14:textId="77777777" w:rsidR="00DB08BF" w:rsidRPr="00443C66" w:rsidRDefault="00DB08BF" w:rsidP="00DB08BF">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381A6F">
        <w:rPr>
          <w:rStyle w:val="Emphasis"/>
        </w:rPr>
        <w:t>.</w:t>
      </w:r>
      <w:r w:rsidRPr="00443C66">
        <w:rPr>
          <w:sz w:val="16"/>
        </w:rPr>
        <w:t xml:space="preserve"> </w:t>
      </w:r>
    </w:p>
    <w:p w14:paraId="6C617E69" w14:textId="77777777" w:rsidR="00DB08BF" w:rsidRPr="00443C66" w:rsidRDefault="00DB08BF" w:rsidP="00DB08BF">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8"/>
    <w:p w14:paraId="733B6E6A" w14:textId="77777777" w:rsidR="00DB08BF" w:rsidRPr="00443C66" w:rsidRDefault="00DB08BF" w:rsidP="00DB08BF">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A07C47B" w14:textId="77777777" w:rsidR="00DB08BF" w:rsidRPr="00443C66" w:rsidRDefault="00DB08BF" w:rsidP="00DB08BF">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270972C9" w14:textId="77777777" w:rsidR="00DB08BF" w:rsidRPr="006D4FF3" w:rsidRDefault="00DB08BF" w:rsidP="00DB08BF">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3085432A" w14:textId="77777777" w:rsidR="00DB08BF" w:rsidRDefault="00DB08BF" w:rsidP="00DB08BF">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036E7A4D" w14:textId="77777777" w:rsidR="00DB08BF" w:rsidRDefault="00DB08BF" w:rsidP="00DB08BF">
      <w:pPr>
        <w:rPr>
          <w:sz w:val="16"/>
        </w:rPr>
      </w:pPr>
      <w:r w:rsidRPr="00381A6F">
        <w:rPr>
          <w:rStyle w:val="Emphasis"/>
        </w:rPr>
        <w:t>Weakened systems</w:t>
      </w:r>
      <w:r>
        <w:rPr>
          <w:sz w:val="16"/>
        </w:rPr>
        <w:t xml:space="preserve"> only </w:t>
      </w:r>
      <w:r>
        <w:rPr>
          <w:rStyle w:val="StyleUnderline"/>
        </w:rPr>
        <w:t>require the</w:t>
      </w:r>
      <w:r>
        <w:rPr>
          <w:sz w:val="16"/>
        </w:rPr>
        <w:t xml:space="preserve"> </w:t>
      </w:r>
      <w:r w:rsidRPr="00381A6F">
        <w:rPr>
          <w:rStyle w:val="Emphasis"/>
        </w:rPr>
        <w:t>smallest shock</w:t>
      </w:r>
      <w:r>
        <w:rPr>
          <w:sz w:val="16"/>
        </w:rPr>
        <w:t xml:space="preserve"> </w:t>
      </w:r>
      <w:r>
        <w:rPr>
          <w:rStyle w:val="StyleUnderline"/>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sidRPr="00381A6F">
        <w:rPr>
          <w:rStyle w:val="Emphasis"/>
        </w:rPr>
        <w:t>socioeconomic</w:t>
      </w:r>
      <w:r>
        <w:rPr>
          <w:sz w:val="16"/>
        </w:rPr>
        <w:t xml:space="preserve"> </w:t>
      </w:r>
      <w:r>
        <w:rPr>
          <w:rStyle w:val="StyleUnderline"/>
        </w:rPr>
        <w:t>vulnerabilities will be</w:t>
      </w:r>
      <w:r>
        <w:rPr>
          <w:sz w:val="16"/>
        </w:rPr>
        <w:t xml:space="preserve"> </w:t>
      </w:r>
      <w:r w:rsidRPr="00381A6F">
        <w:rPr>
          <w:rStyle w:val="Emphasis"/>
        </w:rPr>
        <w:t>amplified</w:t>
      </w:r>
      <w:r>
        <w:rPr>
          <w:sz w:val="16"/>
        </w:rPr>
        <w:t xml:space="preserve"> </w:t>
      </w:r>
      <w:r>
        <w:rPr>
          <w:rStyle w:val="StyleUnderline"/>
        </w:rPr>
        <w:t>in the near term, with looming concerns about</w:t>
      </w:r>
      <w:r>
        <w:rPr>
          <w:sz w:val="16"/>
        </w:rPr>
        <w:t xml:space="preserve"> an </w:t>
      </w:r>
      <w:r w:rsidRPr="00381A6F">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sidRPr="00381A6F">
        <w:rPr>
          <w:rStyle w:val="Emphasis"/>
        </w:rPr>
        <w:t xml:space="preserve"> armed </w:t>
      </w:r>
      <w:r>
        <w:rPr>
          <w:rStyle w:val="Emphasis"/>
          <w:highlight w:val="cyan"/>
        </w:rPr>
        <w:t>conflict</w:t>
      </w:r>
      <w:r>
        <w:rPr>
          <w:sz w:val="16"/>
        </w:rPr>
        <w:t xml:space="preserve"> (Chapter 1.4), </w:t>
      </w:r>
      <w:r>
        <w:rPr>
          <w:rStyle w:val="StyleUnderline"/>
        </w:rPr>
        <w:t xml:space="preserve">and </w:t>
      </w:r>
      <w:r w:rsidRPr="00381A6F">
        <w:rPr>
          <w:rStyle w:val="Emphasis"/>
        </w:rPr>
        <w:t>rapidly evolving risks</w:t>
      </w:r>
      <w:r>
        <w:rPr>
          <w:sz w:val="16"/>
        </w:rPr>
        <w:t xml:space="preserve"> like Misinformation and disinformation (Chapter 1.3).</w:t>
      </w:r>
    </w:p>
    <w:p w14:paraId="40569FDC" w14:textId="77777777" w:rsidR="00DB08BF" w:rsidRDefault="00DB08BF" w:rsidP="00DB08BF">
      <w:pPr>
        <w:rPr>
          <w:sz w:val="16"/>
        </w:rPr>
      </w:pPr>
      <w:bookmarkStart w:id="9" w:name="_Hlk213242418"/>
      <w:r>
        <w:rPr>
          <w:sz w:val="16"/>
        </w:rPr>
        <w:t xml:space="preserve">As discussed in last year’s Global Risks Report, </w:t>
      </w:r>
      <w:r w:rsidRPr="00381A6F">
        <w:rPr>
          <w:rStyle w:val="Emphasis"/>
        </w:rPr>
        <w:t>less predictable</w:t>
      </w:r>
      <w:r>
        <w:rPr>
          <w:rStyle w:val="StyleUnderline"/>
        </w:rPr>
        <w:t xml:space="preserve"> and </w:t>
      </w:r>
      <w:r w:rsidRPr="00381A6F">
        <w:rPr>
          <w:rStyle w:val="Emphasis"/>
        </w:rPr>
        <w:t>harder-to-handle</w:t>
      </w:r>
      <w:r>
        <w:rPr>
          <w:rStyle w:val="StyleUnderline"/>
        </w:rPr>
        <w:t xml:space="preserve"> </w:t>
      </w:r>
      <w:r w:rsidRPr="00381A6F">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563F8420" w14:textId="77777777" w:rsidR="00DB08BF" w:rsidRDefault="00DB08BF" w:rsidP="00DB08BF">
      <w:pPr>
        <w:rPr>
          <w:sz w:val="16"/>
        </w:rPr>
      </w:pPr>
      <w:r>
        <w:rPr>
          <w:sz w:val="16"/>
        </w:rPr>
        <w:t>&lt;&lt;FIGURES OMITTED&gt;&gt;</w:t>
      </w:r>
    </w:p>
    <w:p w14:paraId="5DBCAB38" w14:textId="77777777" w:rsidR="00DB08BF" w:rsidRDefault="00DB08BF" w:rsidP="00DB08BF">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sidRPr="00381A6F">
        <w:rPr>
          <w:rStyle w:val="Emphasis"/>
        </w:rPr>
        <w:t>social cohesion</w:t>
      </w:r>
      <w:r>
        <w:rPr>
          <w:sz w:val="16"/>
        </w:rPr>
        <w:t xml:space="preserve"> </w:t>
      </w:r>
      <w:r>
        <w:rPr>
          <w:rStyle w:val="StyleUnderline"/>
        </w:rPr>
        <w:t>is leaving</w:t>
      </w:r>
      <w:r>
        <w:rPr>
          <w:sz w:val="16"/>
        </w:rPr>
        <w:t xml:space="preserve"> </w:t>
      </w:r>
      <w:r w:rsidRPr="00381A6F">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sidRPr="00381A6F">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sidRPr="00381A6F">
        <w:rPr>
          <w:rStyle w:val="Emphasis"/>
        </w:rPr>
        <w:t xml:space="preserve"> risk</w:t>
      </w:r>
      <w:r>
        <w:rPr>
          <w:sz w:val="16"/>
        </w:rPr>
        <w:t xml:space="preserve">s </w:t>
      </w:r>
      <w:r>
        <w:rPr>
          <w:rStyle w:val="StyleUnderline"/>
        </w:rPr>
        <w:t>in the</w:t>
      </w:r>
      <w:r>
        <w:rPr>
          <w:sz w:val="16"/>
        </w:rPr>
        <w:t xml:space="preserve"> </w:t>
      </w:r>
      <w:r w:rsidRPr="00381A6F">
        <w:rPr>
          <w:rStyle w:val="Emphasis"/>
        </w:rPr>
        <w:t>interconnected</w:t>
      </w:r>
      <w:r>
        <w:rPr>
          <w:sz w:val="16"/>
        </w:rPr>
        <w:t xml:space="preserve"> </w:t>
      </w:r>
      <w:r>
        <w:rPr>
          <w:rStyle w:val="StyleUnderline"/>
        </w:rPr>
        <w:t>“risks network”, with the</w:t>
      </w:r>
      <w:r>
        <w:rPr>
          <w:sz w:val="16"/>
        </w:rPr>
        <w:t xml:space="preserve"> </w:t>
      </w:r>
      <w:r w:rsidRPr="00381A6F">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2A017D41" w14:textId="77777777" w:rsidR="00DB08BF" w:rsidRDefault="00DB08BF" w:rsidP="00DB08BF">
      <w:pPr>
        <w:rPr>
          <w:sz w:val="16"/>
        </w:rPr>
      </w:pPr>
      <w:r>
        <w:rPr>
          <w:sz w:val="16"/>
        </w:rPr>
        <w:t>&lt;&lt;FIGURES OMITTED&gt;&gt;</w:t>
      </w:r>
    </w:p>
    <w:p w14:paraId="162EEE66" w14:textId="77777777" w:rsidR="00DB08BF" w:rsidRDefault="00DB08BF" w:rsidP="00DB08BF">
      <w:pPr>
        <w:rPr>
          <w:sz w:val="16"/>
        </w:rPr>
      </w:pPr>
      <w:r>
        <w:rPr>
          <w:sz w:val="16"/>
        </w:rPr>
        <w:t>&lt;&lt;TEXT CONDENSED, NONE OMITTED&gt;&gt;</w:t>
      </w:r>
    </w:p>
    <w:p w14:paraId="217C72FB" w14:textId="77777777" w:rsidR="00DB08BF" w:rsidRDefault="00DB08BF" w:rsidP="00DB08BF">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E53DC4D" w14:textId="77777777" w:rsidR="00DB08BF" w:rsidRDefault="00DB08BF" w:rsidP="00DB08BF">
      <w:pPr>
        <w:rPr>
          <w:sz w:val="16"/>
        </w:rPr>
      </w:pPr>
      <w:r>
        <w:rPr>
          <w:sz w:val="16"/>
        </w:rPr>
        <w:t>&lt;&lt;PARAGRAPH INTEGRITY RESUMES&gt;&gt;</w:t>
      </w:r>
    </w:p>
    <w:p w14:paraId="32375D00" w14:textId="77777777" w:rsidR="00DB08BF" w:rsidRDefault="00DB08BF" w:rsidP="00DB08BF">
      <w:pPr>
        <w:rPr>
          <w:sz w:val="16"/>
        </w:rPr>
      </w:pPr>
      <w:r>
        <w:rPr>
          <w:sz w:val="16"/>
        </w:rPr>
        <w:t>Rise in conflict</w:t>
      </w:r>
    </w:p>
    <w:p w14:paraId="10F7997A" w14:textId="77777777" w:rsidR="00DB08BF" w:rsidRDefault="00DB08BF" w:rsidP="00DB08BF">
      <w:pPr>
        <w:rPr>
          <w:sz w:val="16"/>
        </w:rPr>
      </w:pPr>
      <w:r>
        <w:rPr>
          <w:sz w:val="16"/>
        </w:rPr>
        <w:t>&lt;&lt;FIGURE OMITTED&gt;&gt;</w:t>
      </w:r>
    </w:p>
    <w:p w14:paraId="05C793F2" w14:textId="77777777" w:rsidR="00DB08BF" w:rsidRDefault="00DB08BF" w:rsidP="00DB08BF">
      <w:pPr>
        <w:rPr>
          <w:sz w:val="16"/>
        </w:rPr>
      </w:pPr>
      <w:r>
        <w:rPr>
          <w:rStyle w:val="Emphasis"/>
          <w:highlight w:val="cyan"/>
        </w:rPr>
        <w:t>Escalat</w:t>
      </w:r>
      <w:r w:rsidRPr="00381A6F">
        <w:rPr>
          <w:rStyle w:val="Emphasis"/>
        </w:rPr>
        <w:t>ion</w:t>
      </w:r>
      <w:r>
        <w:rPr>
          <w:rStyle w:val="StyleUnderline"/>
        </w:rPr>
        <w:t xml:space="preserve"> in</w:t>
      </w:r>
      <w:r>
        <w:rPr>
          <w:sz w:val="16"/>
        </w:rPr>
        <w:t xml:space="preserve"> three </w:t>
      </w:r>
      <w:r w:rsidRPr="00381A6F">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54836E59" w14:textId="77777777" w:rsidR="00DB08BF" w:rsidRDefault="00DB08BF" w:rsidP="00DB08BF">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Pr>
        <w:t>could converge to spark</w:t>
      </w:r>
      <w:r>
        <w:rPr>
          <w:sz w:val="16"/>
        </w:rPr>
        <w:t xml:space="preserve"> </w:t>
      </w:r>
      <w:r w:rsidRPr="00381A6F">
        <w:rPr>
          <w:rStyle w:val="Emphasis"/>
        </w:rPr>
        <w:t>new and resurgent</w:t>
      </w:r>
      <w:r>
        <w:rPr>
          <w:sz w:val="16"/>
        </w:rPr>
        <w:t xml:space="preserve"> </w:t>
      </w:r>
      <w:r>
        <w:rPr>
          <w:rStyle w:val="StyleUnderline"/>
        </w:rPr>
        <w:t>hostilities, amplifying state fragility</w:t>
      </w:r>
      <w:r>
        <w:rPr>
          <w:sz w:val="16"/>
        </w:rPr>
        <w:t>.</w:t>
      </w:r>
    </w:p>
    <w:p w14:paraId="512D3874" w14:textId="77777777" w:rsidR="00DB08BF" w:rsidRDefault="00DB08BF" w:rsidP="00DB08BF">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4EDB981A" w14:textId="77777777" w:rsidR="00DB08BF" w:rsidRDefault="00DB08BF" w:rsidP="00DB08BF">
      <w:pPr>
        <w:rPr>
          <w:sz w:val="16"/>
        </w:rPr>
      </w:pPr>
      <w:r>
        <w:rPr>
          <w:sz w:val="16"/>
        </w:rPr>
        <w:t xml:space="preserve">The </w:t>
      </w:r>
      <w:r>
        <w:rPr>
          <w:rStyle w:val="StyleUnderline"/>
        </w:rPr>
        <w:t>world has become</w:t>
      </w:r>
      <w:r>
        <w:rPr>
          <w:sz w:val="16"/>
        </w:rPr>
        <w:t xml:space="preserve"> </w:t>
      </w:r>
      <w:r w:rsidRPr="00381A6F">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5966EEBE" w14:textId="77777777" w:rsidR="00DB08BF" w:rsidRDefault="00DB08BF" w:rsidP="00DB08BF">
      <w:pPr>
        <w:rPr>
          <w:sz w:val="16"/>
        </w:rPr>
      </w:pPr>
      <w:r>
        <w:rPr>
          <w:sz w:val="16"/>
        </w:rPr>
        <w:t xml:space="preserve">Interstate armed conflict (#5) is a new entrant to the top 10 risk rankings this year. Specific </w:t>
      </w:r>
      <w:r w:rsidRPr="00381A6F">
        <w:rPr>
          <w:rStyle w:val="Emphasis"/>
        </w:rPr>
        <w:t>flashpoints</w:t>
      </w:r>
      <w:r>
        <w:rPr>
          <w:rStyle w:val="StyleUnderline"/>
        </w:rPr>
        <w:t xml:space="preserve"> could absorb focus and </w:t>
      </w:r>
      <w:r w:rsidRPr="00381A6F">
        <w:rPr>
          <w:rStyle w:val="Emphasis"/>
        </w:rPr>
        <w:t>split</w:t>
      </w:r>
      <w:r>
        <w:rPr>
          <w:rStyle w:val="StyleUnderline"/>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sidRPr="00381A6F">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sidRPr="00381A6F">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5CE1CBEF" w14:textId="77777777" w:rsidR="00DB08BF" w:rsidRDefault="00DB08BF" w:rsidP="00DB08BF">
      <w:pPr>
        <w:rPr>
          <w:sz w:val="16"/>
        </w:rPr>
      </w:pPr>
      <w:r>
        <w:rPr>
          <w:sz w:val="16"/>
        </w:rPr>
        <w:t>&lt;&lt;FIGURE OMITTED&gt;&gt;</w:t>
      </w:r>
    </w:p>
    <w:p w14:paraId="5D5972A7" w14:textId="77777777" w:rsidR="00DB08BF" w:rsidRDefault="00DB08BF" w:rsidP="00DB08BF">
      <w:pPr>
        <w:rPr>
          <w:sz w:val="16"/>
        </w:rPr>
      </w:pPr>
      <w:r>
        <w:rPr>
          <w:sz w:val="16"/>
        </w:rPr>
        <w:t>High-stakes hotspots</w:t>
      </w:r>
    </w:p>
    <w:p w14:paraId="4B9060E9" w14:textId="77777777" w:rsidR="00DB08BF" w:rsidRDefault="00DB08BF" w:rsidP="00DB08BF">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sidRPr="00381A6F">
        <w:rPr>
          <w:rStyle w:val="Emphasis"/>
        </w:rPr>
        <w:t>any</w:t>
      </w:r>
      <w:r>
        <w:rPr>
          <w:sz w:val="16"/>
        </w:rPr>
        <w:t xml:space="preserve"> one of these </w:t>
      </w:r>
      <w:r>
        <w:rPr>
          <w:rStyle w:val="StyleUnderline"/>
        </w:rPr>
        <w:t>hotspots would</w:t>
      </w:r>
      <w:r>
        <w:rPr>
          <w:sz w:val="16"/>
        </w:rPr>
        <w:t xml:space="preserve"> </w:t>
      </w:r>
      <w:r w:rsidRPr="00381A6F">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sidRPr="00381A6F">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7CE2A83A" w14:textId="77777777" w:rsidR="00DB08BF" w:rsidRDefault="00DB08BF" w:rsidP="00DB08BF">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sidRPr="00381A6F">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sidRPr="00381A6F">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sidRPr="00381A6F">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E5CB441" w14:textId="77777777" w:rsidR="00DB08BF" w:rsidRDefault="00DB08BF" w:rsidP="00DB08BF">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57BECC4" w14:textId="77777777" w:rsidR="00DB08BF" w:rsidRDefault="00DB08BF" w:rsidP="00DB08BF">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E36FC29" w14:textId="77777777" w:rsidR="00DB08BF" w:rsidRDefault="00DB08BF" w:rsidP="00DB08BF">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E748C61" w14:textId="77777777" w:rsidR="00DB08BF" w:rsidRDefault="00DB08BF" w:rsidP="00DB08BF">
      <w:pPr>
        <w:rPr>
          <w:sz w:val="16"/>
        </w:rPr>
      </w:pPr>
      <w:r>
        <w:rPr>
          <w:sz w:val="16"/>
        </w:rPr>
        <w:t>Conflict contagion</w:t>
      </w:r>
    </w:p>
    <w:p w14:paraId="583A5D1F" w14:textId="77777777" w:rsidR="00DB08BF" w:rsidRDefault="00DB08BF" w:rsidP="00DB08BF">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sidRPr="00381A6F">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sidRPr="00381A6F">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sidRPr="00381A6F">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2136014" w14:textId="77777777" w:rsidR="00DB08BF" w:rsidRDefault="00DB08BF" w:rsidP="00DB08BF">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sidRPr="00381A6F">
        <w:rPr>
          <w:rStyle w:val="Emphasis"/>
        </w:rPr>
        <w:t>arms trafficking</w:t>
      </w:r>
      <w:r>
        <w:rPr>
          <w:sz w:val="16"/>
        </w:rPr>
        <w:t xml:space="preserve"> </w:t>
      </w:r>
      <w:r>
        <w:rPr>
          <w:rStyle w:val="StyleUnderline"/>
        </w:rPr>
        <w:t>to conflict-driven</w:t>
      </w:r>
      <w:r>
        <w:rPr>
          <w:sz w:val="16"/>
        </w:rPr>
        <w:t xml:space="preserve"> </w:t>
      </w:r>
      <w:r w:rsidRPr="00381A6F">
        <w:rPr>
          <w:rStyle w:val="Emphasis"/>
        </w:rPr>
        <w:t>migration</w:t>
      </w:r>
      <w:r>
        <w:rPr>
          <w:sz w:val="16"/>
        </w:rPr>
        <w:t xml:space="preserve">. Other </w:t>
      </w:r>
      <w:r>
        <w:rPr>
          <w:rStyle w:val="StyleUnderline"/>
        </w:rPr>
        <w:t>states could</w:t>
      </w:r>
      <w:r>
        <w:rPr>
          <w:sz w:val="16"/>
        </w:rPr>
        <w:t xml:space="preserve"> also </w:t>
      </w:r>
      <w:r w:rsidRPr="00381A6F">
        <w:rPr>
          <w:rStyle w:val="Emphasis"/>
        </w:rPr>
        <w:t>deliberately</w:t>
      </w:r>
      <w:r>
        <w:rPr>
          <w:sz w:val="16"/>
        </w:rPr>
        <w:t xml:space="preserve"> </w:t>
      </w:r>
      <w:r>
        <w:rPr>
          <w:rStyle w:val="StyleUnderline"/>
        </w:rPr>
        <w:t>stoke tensions in neighbouring countries to</w:t>
      </w:r>
      <w:r>
        <w:rPr>
          <w:sz w:val="16"/>
        </w:rPr>
        <w:t xml:space="preserve"> </w:t>
      </w:r>
      <w:r w:rsidRPr="00381A6F">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sidRPr="00381A6F">
        <w:rPr>
          <w:rStyle w:val="Emphasis"/>
        </w:rPr>
        <w:t>Libya</w:t>
      </w:r>
      <w:r>
        <w:rPr>
          <w:rStyle w:val="StyleUnderline"/>
        </w:rPr>
        <w:t xml:space="preserve">, </w:t>
      </w:r>
      <w:r w:rsidRPr="00381A6F">
        <w:rPr>
          <w:rStyle w:val="Emphasis"/>
        </w:rPr>
        <w:t>Syria</w:t>
      </w:r>
      <w:r>
        <w:rPr>
          <w:rStyle w:val="StyleUnderline"/>
        </w:rPr>
        <w:t xml:space="preserve">, </w:t>
      </w:r>
      <w:r>
        <w:rPr>
          <w:rStyle w:val="Emphasis"/>
          <w:highlight w:val="cyan"/>
        </w:rPr>
        <w:t>Kashmir</w:t>
      </w:r>
      <w:r>
        <w:rPr>
          <w:rStyle w:val="StyleUnderline"/>
        </w:rPr>
        <w:t xml:space="preserve">, </w:t>
      </w:r>
      <w:r w:rsidRPr="00381A6F">
        <w:rPr>
          <w:rStyle w:val="Emphasis"/>
        </w:rPr>
        <w:t>Guyana</w:t>
      </w:r>
      <w:r>
        <w:rPr>
          <w:rStyle w:val="StyleUnderline"/>
        </w:rPr>
        <w:t xml:space="preserve">, the </w:t>
      </w:r>
      <w:r w:rsidRPr="00381A6F">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C59B5BC" w14:textId="77777777" w:rsidR="00DB08BF" w:rsidRDefault="00DB08BF" w:rsidP="00DB08BF">
      <w:pPr>
        <w:rPr>
          <w:sz w:val="16"/>
        </w:rPr>
      </w:pPr>
      <w:r>
        <w:rPr>
          <w:sz w:val="16"/>
        </w:rPr>
        <w:t xml:space="preserve">Second, resource stress, </w:t>
      </w:r>
      <w:r w:rsidRPr="00381A6F">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sidRPr="00381A6F">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sidRPr="00381A6F">
        <w:rPr>
          <w:rStyle w:val="Emphasis"/>
        </w:rPr>
        <w:t>proxy war</w:t>
      </w:r>
      <w:r>
        <w:rPr>
          <w:sz w:val="16"/>
        </w:rPr>
        <w:t xml:space="preserve">fare </w:t>
      </w:r>
      <w:r>
        <w:rPr>
          <w:rStyle w:val="StyleUnderline"/>
        </w:rPr>
        <w:t>between</w:t>
      </w:r>
      <w:r>
        <w:rPr>
          <w:sz w:val="16"/>
        </w:rPr>
        <w:t xml:space="preserve"> multiple powers, including neighbouring economies, </w:t>
      </w:r>
      <w:r w:rsidRPr="00381A6F">
        <w:rPr>
          <w:rStyle w:val="Emphasis"/>
        </w:rPr>
        <w:t>organized crime</w:t>
      </w:r>
      <w:r>
        <w:rPr>
          <w:sz w:val="16"/>
        </w:rPr>
        <w:t xml:space="preserve"> networks </w:t>
      </w:r>
      <w:r>
        <w:rPr>
          <w:rStyle w:val="StyleUnderline"/>
        </w:rPr>
        <w:t xml:space="preserve">and </w:t>
      </w:r>
      <w:r w:rsidRPr="00381A6F">
        <w:rPr>
          <w:rStyle w:val="Emphasis"/>
        </w:rPr>
        <w:t>paramilitary</w:t>
      </w:r>
      <w:r>
        <w:rPr>
          <w:rStyle w:val="StyleUnderline"/>
        </w:rPr>
        <w:t xml:space="preserve"> groups</w:t>
      </w:r>
      <w:r>
        <w:rPr>
          <w:sz w:val="16"/>
        </w:rPr>
        <w:t xml:space="preserve"> (Chapter 2.6: Crime wave).43</w:t>
      </w:r>
    </w:p>
    <w:p w14:paraId="289DB84D" w14:textId="77777777" w:rsidR="00DB08BF" w:rsidRDefault="00DB08BF" w:rsidP="00DB08BF">
      <w:pPr>
        <w:rPr>
          <w:sz w:val="16"/>
        </w:rPr>
      </w:pPr>
      <w:r>
        <w:rPr>
          <w:sz w:val="16"/>
        </w:rPr>
        <w:t>&lt;&lt;FIGURE OMITTED&gt;&gt;</w:t>
      </w:r>
    </w:p>
    <w:p w14:paraId="45B434FE" w14:textId="77777777" w:rsidR="00DB08BF" w:rsidRDefault="00DB08BF" w:rsidP="00DB08BF">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D61D801" w14:textId="77777777" w:rsidR="00DB08BF" w:rsidRDefault="00DB08BF" w:rsidP="00DB08BF">
      <w:pPr>
        <w:rPr>
          <w:sz w:val="16"/>
        </w:rPr>
      </w:pPr>
      <w:r>
        <w:rPr>
          <w:sz w:val="16"/>
        </w:rPr>
        <w:t>North-South rift</w:t>
      </w:r>
    </w:p>
    <w:p w14:paraId="1DA86F23" w14:textId="77777777" w:rsidR="00DB08BF" w:rsidRDefault="00DB08BF" w:rsidP="00DB08BF">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sidRPr="00381A6F">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1BC6436" w14:textId="77777777" w:rsidR="00DB08BF" w:rsidRDefault="00DB08BF" w:rsidP="00DB08BF">
      <w:pPr>
        <w:rPr>
          <w:sz w:val="16"/>
        </w:rPr>
      </w:pPr>
      <w:r>
        <w:rPr>
          <w:sz w:val="16"/>
        </w:rPr>
        <w:t xml:space="preserve">As the dominance of long-held power centres wanes, </w:t>
      </w:r>
      <w:r>
        <w:rPr>
          <w:rStyle w:val="StyleUnderline"/>
        </w:rPr>
        <w:t xml:space="preserve">alternate powers will </w:t>
      </w:r>
      <w:r w:rsidRPr="00381A6F">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sidRPr="00381A6F">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35D44EF" w14:textId="77777777" w:rsidR="00DB08BF" w:rsidRDefault="00DB08BF" w:rsidP="00DB08BF">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C2A4C14" w14:textId="77777777" w:rsidR="00DB08BF" w:rsidRDefault="00DB08BF" w:rsidP="00DB08BF">
      <w:pPr>
        <w:rPr>
          <w:sz w:val="16"/>
        </w:rPr>
      </w:pPr>
      <w:r>
        <w:rPr>
          <w:sz w:val="16"/>
        </w:rPr>
        <w:t>Economic uncertainty</w:t>
      </w:r>
    </w:p>
    <w:p w14:paraId="7DB59180" w14:textId="77777777" w:rsidR="00DB08BF" w:rsidRDefault="00DB08BF" w:rsidP="00DB08BF">
      <w:pPr>
        <w:rPr>
          <w:sz w:val="16"/>
        </w:rPr>
      </w:pPr>
      <w:r>
        <w:rPr>
          <w:sz w:val="16"/>
        </w:rPr>
        <w:t>&lt;&lt;FIGURE OMITTED&gt;&gt;</w:t>
      </w:r>
    </w:p>
    <w:p w14:paraId="399BCD9E" w14:textId="77777777" w:rsidR="00DB08BF" w:rsidRDefault="00DB08BF" w:rsidP="00DB08BF">
      <w:pPr>
        <w:rPr>
          <w:sz w:val="16"/>
        </w:rPr>
      </w:pPr>
      <w:r>
        <w:rPr>
          <w:sz w:val="16"/>
        </w:rPr>
        <w:t>The near-term outlook remains highly uncertain due to domestic factors in some of the world's largest markets as well as geopolitical developments.</w:t>
      </w:r>
    </w:p>
    <w:p w14:paraId="292BF274" w14:textId="77777777" w:rsidR="00DB08BF" w:rsidRDefault="00DB08BF" w:rsidP="00DB08BF">
      <w:pPr>
        <w:rPr>
          <w:sz w:val="16"/>
        </w:rPr>
      </w:pPr>
      <w:r>
        <w:rPr>
          <w:sz w:val="16"/>
        </w:rPr>
        <w:t>Continued supply-side pressures and demand uncertainty could contribute to persistent inflation and high interest rates.</w:t>
      </w:r>
    </w:p>
    <w:p w14:paraId="16010DA1" w14:textId="77777777" w:rsidR="00DB08BF" w:rsidRDefault="00DB08BF" w:rsidP="00DB08BF">
      <w:pPr>
        <w:rPr>
          <w:sz w:val="16"/>
        </w:rPr>
      </w:pPr>
      <w:r>
        <w:rPr>
          <w:sz w:val="16"/>
        </w:rPr>
        <w:t>Small- and medium-sized companies and heavily indebted countries will be particularly exposed to slowing growth amid elevated interest rates.</w:t>
      </w:r>
    </w:p>
    <w:p w14:paraId="4174A9E3" w14:textId="77777777" w:rsidR="00DB08BF" w:rsidRDefault="00DB08BF" w:rsidP="00DB08BF">
      <w:pPr>
        <w:rPr>
          <w:sz w:val="16"/>
        </w:rPr>
      </w:pPr>
      <w:r>
        <w:rPr>
          <w:sz w:val="16"/>
        </w:rPr>
        <w:t xml:space="preserve">According to one narrative, </w:t>
      </w:r>
      <w:r>
        <w:rPr>
          <w:rStyle w:val="StyleUnderline"/>
        </w:rPr>
        <w:t>the</w:t>
      </w:r>
      <w:r>
        <w:rPr>
          <w:sz w:val="16"/>
        </w:rPr>
        <w:t xml:space="preserve"> global </w:t>
      </w:r>
      <w:r w:rsidRPr="00381A6F">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sidRPr="00381A6F">
        <w:rPr>
          <w:rStyle w:val="Emphasis"/>
        </w:rPr>
        <w:t>tightening</w:t>
      </w:r>
      <w:r>
        <w:rPr>
          <w:sz w:val="16"/>
        </w:rPr>
        <w:t xml:space="preserve"> </w:t>
      </w:r>
      <w:r>
        <w:rPr>
          <w:rStyle w:val="StyleUnderline"/>
        </w:rPr>
        <w:t xml:space="preserve">of </w:t>
      </w:r>
      <w:r w:rsidRPr="00381A6F">
        <w:rPr>
          <w:rStyle w:val="Emphasis"/>
        </w:rPr>
        <w:t>monetary policy</w:t>
      </w:r>
      <w:r>
        <w:rPr>
          <w:sz w:val="16"/>
        </w:rPr>
        <w:t xml:space="preserve"> in decades. </w:t>
      </w:r>
      <w:r>
        <w:rPr>
          <w:rStyle w:val="StyleUnderline"/>
        </w:rPr>
        <w:t>Despite</w:t>
      </w:r>
      <w:r>
        <w:rPr>
          <w:sz w:val="16"/>
        </w:rPr>
        <w:t xml:space="preserve"> </w:t>
      </w:r>
      <w:r w:rsidRPr="00381A6F">
        <w:rPr>
          <w:rStyle w:val="Emphasis"/>
        </w:rPr>
        <w:t>widespread predictions</w:t>
      </w:r>
      <w:r>
        <w:rPr>
          <w:sz w:val="16"/>
        </w:rPr>
        <w:t xml:space="preserve"> </w:t>
      </w:r>
      <w:r>
        <w:rPr>
          <w:rStyle w:val="StyleUnderline"/>
        </w:rPr>
        <w:t xml:space="preserve">of a </w:t>
      </w:r>
      <w:r w:rsidRPr="00381A6F">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3A63F7C" w14:textId="77777777" w:rsidR="00DB08BF" w:rsidRDefault="00DB08BF" w:rsidP="00DB08BF">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sidRPr="00381A6F">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sidRPr="00381A6F">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0BDE3F9B" w14:textId="77777777" w:rsidR="00DB08BF" w:rsidRDefault="00DB08BF" w:rsidP="00DB08BF">
      <w:pPr>
        <w:rPr>
          <w:sz w:val="16"/>
        </w:rPr>
      </w:pPr>
      <w:r>
        <w:rPr>
          <w:sz w:val="16"/>
        </w:rPr>
        <w:t>&lt;&lt;FIGURE OMITTED&gt;&gt;</w:t>
      </w:r>
    </w:p>
    <w:p w14:paraId="683AE2B1" w14:textId="77777777" w:rsidR="00DB08BF" w:rsidRDefault="00DB08BF" w:rsidP="00DB08BF">
      <w:pPr>
        <w:rPr>
          <w:sz w:val="16"/>
        </w:rPr>
      </w:pPr>
      <w:r>
        <w:rPr>
          <w:sz w:val="16"/>
        </w:rPr>
        <w:t>&lt;&lt;TEXT CONDENSED, NONE OMITTED&gt;&gt;</w:t>
      </w:r>
    </w:p>
    <w:p w14:paraId="361781C9" w14:textId="77777777" w:rsidR="00DB08BF" w:rsidRDefault="00DB08BF" w:rsidP="00DB08BF">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EDABB8F" w14:textId="77777777" w:rsidR="00DB08BF" w:rsidRDefault="00DB08BF" w:rsidP="00DB08BF">
      <w:pPr>
        <w:rPr>
          <w:sz w:val="16"/>
        </w:rPr>
      </w:pPr>
      <w:r>
        <w:rPr>
          <w:sz w:val="16"/>
        </w:rPr>
        <w:t>&lt;&lt;PARAGRAPH INTEGRITY RESUMED&gt;&gt;</w:t>
      </w:r>
    </w:p>
    <w:p w14:paraId="685A37FC" w14:textId="77777777" w:rsidR="00DB08BF" w:rsidRDefault="00DB08BF" w:rsidP="00DB08BF">
      <w:pPr>
        <w:rPr>
          <w:sz w:val="16"/>
        </w:rPr>
      </w:pPr>
      <w:r>
        <w:rPr>
          <w:sz w:val="16"/>
        </w:rPr>
        <w:t>&lt;&lt;FIGURE OMITTED&gt;&gt;</w:t>
      </w:r>
    </w:p>
    <w:p w14:paraId="6822B2FC" w14:textId="77777777" w:rsidR="00DB08BF" w:rsidRDefault="00DB08BF" w:rsidP="00DB08BF">
      <w:pPr>
        <w:rPr>
          <w:sz w:val="16"/>
        </w:rPr>
      </w:pPr>
      <w:r>
        <w:rPr>
          <w:sz w:val="16"/>
        </w:rPr>
        <w:t>Looking ahead</w:t>
      </w:r>
    </w:p>
    <w:p w14:paraId="163951BB" w14:textId="77777777" w:rsidR="00DB08BF" w:rsidRDefault="00DB08BF" w:rsidP="00DB08BF">
      <w:pPr>
        <w:rPr>
          <w:sz w:val="16"/>
        </w:rPr>
      </w:pPr>
      <w:r>
        <w:rPr>
          <w:sz w:val="16"/>
        </w:rPr>
        <w:t xml:space="preserve">These </w:t>
      </w:r>
      <w:r>
        <w:rPr>
          <w:rStyle w:val="StyleUnderline"/>
        </w:rPr>
        <w:t>results point to a</w:t>
      </w:r>
      <w:r>
        <w:rPr>
          <w:sz w:val="16"/>
        </w:rPr>
        <w:t xml:space="preserve"> </w:t>
      </w:r>
      <w:r w:rsidRPr="00381A6F">
        <w:rPr>
          <w:rStyle w:val="Emphasis"/>
        </w:rPr>
        <w:t>global risks landscape</w:t>
      </w:r>
      <w:r>
        <w:rPr>
          <w:sz w:val="16"/>
        </w:rPr>
        <w:t xml:space="preserve"> </w:t>
      </w:r>
      <w:r>
        <w:rPr>
          <w:rStyle w:val="StyleUnderline"/>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sidRPr="00381A6F">
        <w:rPr>
          <w:rStyle w:val="Emphasis"/>
        </w:rPr>
        <w:t>potential</w:t>
      </w:r>
      <w:r>
        <w:rPr>
          <w:rStyle w:val="StyleUnderline"/>
        </w:rPr>
        <w:t xml:space="preserve"> to become chronic global risks</w:t>
      </w:r>
      <w:r>
        <w:rPr>
          <w:sz w:val="16"/>
        </w:rPr>
        <w:t xml:space="preserve"> over the next decade.</w:t>
      </w:r>
    </w:p>
    <w:p w14:paraId="300120CA" w14:textId="77777777" w:rsidR="00DB08BF" w:rsidRDefault="00DB08BF" w:rsidP="00DB08BF">
      <w:pPr>
        <w:rPr>
          <w:sz w:val="16"/>
        </w:rPr>
      </w:pPr>
      <w:r>
        <w:rPr>
          <w:sz w:val="16"/>
        </w:rPr>
        <w:t xml:space="preserve">As constant upheaval becomes the norm, </w:t>
      </w:r>
      <w:r>
        <w:rPr>
          <w:rStyle w:val="Emphasis"/>
          <w:highlight w:val="cyan"/>
        </w:rPr>
        <w:t>decades of</w:t>
      </w:r>
      <w:r w:rsidRPr="00381A6F">
        <w:rPr>
          <w:rStyle w:val="Emphasis"/>
        </w:rPr>
        <w:t xml:space="preserve"> investment</w:t>
      </w:r>
      <w:r>
        <w:rPr>
          <w:rStyle w:val="StyleUnderline"/>
        </w:rPr>
        <w:t xml:space="preserve"> in human </w:t>
      </w:r>
      <w:r w:rsidRPr="00381A6F">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sidRPr="00381A6F">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653C584" w14:textId="77777777" w:rsidR="00DB08BF" w:rsidRDefault="00DB08BF" w:rsidP="00DB08BF">
      <w:pPr>
        <w:rPr>
          <w:sz w:val="16"/>
        </w:rPr>
      </w:pPr>
      <w:r>
        <w:rPr>
          <w:rStyle w:val="StyleUnderline"/>
        </w:rPr>
        <w:t>How</w:t>
      </w:r>
      <w:r>
        <w:rPr>
          <w:sz w:val="16"/>
        </w:rPr>
        <w:t xml:space="preserve"> these </w:t>
      </w:r>
      <w:r>
        <w:rPr>
          <w:rStyle w:val="StyleUnderline"/>
        </w:rPr>
        <w:t>global risks</w:t>
      </w:r>
      <w:r>
        <w:rPr>
          <w:sz w:val="16"/>
        </w:rPr>
        <w:t xml:space="preserve"> </w:t>
      </w:r>
      <w:r w:rsidRPr="00381A6F">
        <w:rPr>
          <w:rStyle w:val="Emphasis"/>
        </w:rPr>
        <w:t>evolve</w:t>
      </w:r>
      <w:r>
        <w:rPr>
          <w:sz w:val="16"/>
        </w:rPr>
        <w:t xml:space="preserve"> </w:t>
      </w:r>
      <w:r>
        <w:rPr>
          <w:rStyle w:val="StyleUnderline"/>
        </w:rPr>
        <w:t>will reflect the</w:t>
      </w:r>
      <w:r>
        <w:rPr>
          <w:sz w:val="16"/>
        </w:rPr>
        <w:t xml:space="preserve"> global </w:t>
      </w:r>
      <w:r w:rsidRPr="00381A6F">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sidRPr="00381A6F">
        <w:rPr>
          <w:rStyle w:val="Emphasis"/>
        </w:rPr>
        <w:t>stretched</w:t>
      </w:r>
      <w:r>
        <w:rPr>
          <w:sz w:val="16"/>
        </w:rPr>
        <w:t xml:space="preserve"> </w:t>
      </w:r>
      <w:r>
        <w:rPr>
          <w:rStyle w:val="StyleUnderline"/>
        </w:rPr>
        <w:t>beyond its limit, highlighting</w:t>
      </w:r>
      <w:r>
        <w:rPr>
          <w:sz w:val="16"/>
        </w:rPr>
        <w:t xml:space="preserve"> a series of </w:t>
      </w:r>
      <w:r w:rsidRPr="00381A6F">
        <w:rPr>
          <w:rStyle w:val="Emphasis"/>
        </w:rPr>
        <w:t>emergent risks</w:t>
      </w:r>
      <w:r>
        <w:rPr>
          <w:sz w:val="16"/>
        </w:rPr>
        <w:t xml:space="preserve"> </w:t>
      </w:r>
      <w:r>
        <w:rPr>
          <w:rStyle w:val="StyleUnderline"/>
        </w:rPr>
        <w:t>that are arising in the context of</w:t>
      </w:r>
      <w:r>
        <w:rPr>
          <w:sz w:val="16"/>
        </w:rPr>
        <w:t xml:space="preserve"> these </w:t>
      </w:r>
      <w:r w:rsidRPr="00381A6F">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6CD3484" w14:textId="77777777" w:rsidR="00DB08BF" w:rsidRDefault="00DB08BF" w:rsidP="00DB08BF">
      <w:pPr>
        <w:rPr>
          <w:sz w:val="16"/>
        </w:rPr>
      </w:pPr>
      <w:r>
        <w:rPr>
          <w:sz w:val="16"/>
        </w:rPr>
        <w:t>&lt;&lt;ENDNOTES OMITTED&gt;&gt;</w:t>
      </w:r>
    </w:p>
    <w:p w14:paraId="49648471" w14:textId="77777777" w:rsidR="00DB08BF" w:rsidRDefault="00DB08BF" w:rsidP="00DB08BF">
      <w:pPr>
        <w:rPr>
          <w:sz w:val="16"/>
        </w:rPr>
      </w:pPr>
      <w:r>
        <w:rPr>
          <w:sz w:val="16"/>
        </w:rPr>
        <w:t>Global Risks 2034: Over the limit</w:t>
      </w:r>
    </w:p>
    <w:p w14:paraId="3039D0BF" w14:textId="77777777" w:rsidR="00DB08BF" w:rsidRDefault="00DB08BF" w:rsidP="00DB08BF">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50A063B" w14:textId="77777777" w:rsidR="00DB08BF" w:rsidRDefault="00DB08BF" w:rsidP="00DB08BF">
      <w:pPr>
        <w:rPr>
          <w:sz w:val="16"/>
        </w:rPr>
      </w:pPr>
      <w:r>
        <w:rPr>
          <w:sz w:val="16"/>
        </w:rPr>
        <w:t>The world in 2034</w:t>
      </w:r>
    </w:p>
    <w:p w14:paraId="5C9DCCEA" w14:textId="77777777" w:rsidR="00DB08BF" w:rsidRDefault="00DB08BF" w:rsidP="00DB08BF">
      <w:pPr>
        <w:rPr>
          <w:sz w:val="16"/>
        </w:rPr>
      </w:pPr>
      <w:r>
        <w:rPr>
          <w:sz w:val="16"/>
        </w:rPr>
        <w:t xml:space="preserve">The next decade will usher in a period of significant change, </w:t>
      </w:r>
      <w:r>
        <w:rPr>
          <w:rStyle w:val="StyleUnderline"/>
        </w:rPr>
        <w:t>stretching our</w:t>
      </w:r>
      <w:r>
        <w:rPr>
          <w:sz w:val="16"/>
        </w:rPr>
        <w:t xml:space="preserve"> </w:t>
      </w:r>
      <w:r w:rsidRPr="00381A6F">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2CCB11CA" w14:textId="77777777" w:rsidR="00DB08BF" w:rsidRDefault="00DB08BF" w:rsidP="00DB08BF">
      <w:pPr>
        <w:rPr>
          <w:sz w:val="16"/>
        </w:rPr>
      </w:pPr>
      <w:r>
        <w:rPr>
          <w:noProof/>
          <w:sz w:val="16"/>
        </w:rPr>
        <w:drawing>
          <wp:inline distT="0" distB="0" distL="0" distR="0" wp14:anchorId="699E7BFB" wp14:editId="00074905">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57631A0" w14:textId="77777777" w:rsidR="00DB08BF" w:rsidRDefault="00DB08BF" w:rsidP="00DB08BF">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25A864B" w14:textId="77777777" w:rsidR="00DB08BF" w:rsidRDefault="00DB08BF" w:rsidP="00DB08BF">
      <w:pPr>
        <w:rPr>
          <w:sz w:val="16"/>
        </w:rPr>
      </w:pPr>
      <w:r w:rsidRPr="00381A6F">
        <w:rPr>
          <w:rStyle w:val="Emphasis"/>
        </w:rPr>
        <w:t>Environmental</w:t>
      </w:r>
      <w:r>
        <w:rPr>
          <w:sz w:val="16"/>
        </w:rPr>
        <w:t xml:space="preserve"> </w:t>
      </w:r>
      <w:r>
        <w:rPr>
          <w:rStyle w:val="StyleUnderline"/>
        </w:rPr>
        <w:t>and</w:t>
      </w:r>
      <w:r>
        <w:rPr>
          <w:sz w:val="16"/>
        </w:rPr>
        <w:t xml:space="preserve"> </w:t>
      </w:r>
      <w:r w:rsidRPr="00381A6F">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05DEA372" w14:textId="77777777" w:rsidR="00DB08BF" w:rsidRDefault="00DB08BF" w:rsidP="00DB08BF">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sidRPr="00381A6F">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93108BB" w14:textId="77777777" w:rsidR="00DB08BF" w:rsidRDefault="00DB08BF" w:rsidP="00DB08BF">
      <w:pPr>
        <w:rPr>
          <w:sz w:val="16"/>
        </w:rPr>
      </w:pPr>
      <w:r>
        <w:rPr>
          <w:sz w:val="16"/>
        </w:rPr>
        <w:t>&lt;&lt;FIGURE OMITTED&gt;&gt;</w:t>
      </w:r>
    </w:p>
    <w:p w14:paraId="7928D03D" w14:textId="77777777" w:rsidR="00DB08BF" w:rsidRDefault="00DB08BF" w:rsidP="00DB08BF">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DC999FD" w14:textId="77777777" w:rsidR="00DB08BF" w:rsidRDefault="00DB08BF" w:rsidP="00DB08BF">
      <w:pPr>
        <w:rPr>
          <w:sz w:val="16"/>
        </w:rPr>
      </w:pPr>
      <w:r>
        <w:rPr>
          <w:sz w:val="16"/>
        </w:rPr>
        <w:t xml:space="preserve">Concerns around </w:t>
      </w:r>
      <w:r>
        <w:rPr>
          <w:rStyle w:val="StyleUnderline"/>
        </w:rPr>
        <w:t>the possible implications of</w:t>
      </w:r>
      <w:r>
        <w:rPr>
          <w:sz w:val="16"/>
        </w:rPr>
        <w:t xml:space="preserve"> recent </w:t>
      </w:r>
      <w:r w:rsidRPr="00381A6F">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sidRPr="00381A6F">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sidRPr="00381A6F">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2A25530E" w14:textId="77777777" w:rsidR="00DB08BF" w:rsidRDefault="00DB08BF" w:rsidP="00DB08BF">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4F0193F" w14:textId="77777777" w:rsidR="00DB08BF" w:rsidRDefault="00DB08BF" w:rsidP="00DB08BF">
      <w:pPr>
        <w:rPr>
          <w:sz w:val="16"/>
        </w:rPr>
      </w:pPr>
      <w:r>
        <w:rPr>
          <w:sz w:val="16"/>
        </w:rPr>
        <w:t>&lt;&lt;FIGURE OMITTED&gt;&gt;</w:t>
      </w:r>
    </w:p>
    <w:p w14:paraId="3A058BEF" w14:textId="77777777" w:rsidR="00DB08BF" w:rsidRDefault="00DB08BF" w:rsidP="00DB08BF">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1D62805" w14:textId="77777777" w:rsidR="00DB08BF" w:rsidRPr="00B64656" w:rsidRDefault="00DB08BF" w:rsidP="00DB08BF">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sidRPr="00381A6F">
        <w:rPr>
          <w:rStyle w:val="Emphasis"/>
        </w:rPr>
        <w:t>conflict</w:t>
      </w:r>
      <w:r>
        <w:rPr>
          <w:rStyle w:val="StyleUnderline"/>
        </w:rPr>
        <w:t xml:space="preserve"> and </w:t>
      </w:r>
      <w:r w:rsidRPr="00381A6F">
        <w:rPr>
          <w:rStyle w:val="Emphasis"/>
        </w:rPr>
        <w:t>unrest</w:t>
      </w:r>
      <w:r>
        <w:rPr>
          <w:sz w:val="16"/>
        </w:rPr>
        <w:t>, such as the current conflict in the Middle East.2</w:t>
      </w:r>
    </w:p>
    <w:p w14:paraId="0FC9F347" w14:textId="77777777" w:rsidR="00DB08BF" w:rsidRPr="00CE24F8" w:rsidRDefault="00DB08BF" w:rsidP="00DB08BF">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186ABC2" w14:textId="77777777" w:rsidR="00DB08BF" w:rsidRPr="00CE24F8" w:rsidRDefault="00DB08BF" w:rsidP="00DB08BF">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36780E77" w14:textId="77777777" w:rsidR="00DB08BF" w:rsidRPr="00137976" w:rsidRDefault="00DB08BF" w:rsidP="00DB08BF">
      <w:pPr>
        <w:rPr>
          <w:sz w:val="16"/>
        </w:rPr>
      </w:pPr>
      <w:r w:rsidRPr="00137976">
        <w:rPr>
          <w:sz w:val="16"/>
        </w:rPr>
        <w:t>1. Introduction: from perfect storms to polycrises</w:t>
      </w:r>
    </w:p>
    <w:p w14:paraId="36CFAEAB" w14:textId="77777777" w:rsidR="00DB08BF" w:rsidRPr="002E40C3" w:rsidRDefault="00DB08BF" w:rsidP="00DB08BF">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381A6F">
        <w:rPr>
          <w:rStyle w:val="Emphasis"/>
        </w:rPr>
        <w:t>.</w:t>
      </w:r>
      <w:r w:rsidRPr="002E40C3">
        <w:rPr>
          <w:u w:val="single"/>
        </w:rPr>
        <w:t xml:space="preserve"> This metaphor, however, is misleading (Homer-Dixon &amp; Rockström,2022). It implies the current confluence of unfortunate events is merely a temporary coincidence –just plain bad luck.</w:t>
      </w:r>
    </w:p>
    <w:p w14:paraId="586C9BE1" w14:textId="77777777" w:rsidR="00DB08BF" w:rsidRDefault="00DB08BF" w:rsidP="00DB08BF">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9A4E4B2" w14:textId="77777777" w:rsidR="00DB08BF" w:rsidRPr="006A39AD" w:rsidRDefault="00DB08BF" w:rsidP="00DB08BF">
      <w:r>
        <w:t>&lt;&lt;TEXT CONDENSED, NONE OMITTED&gt;&gt;</w:t>
      </w:r>
    </w:p>
    <w:p w14:paraId="25E67854" w14:textId="77777777" w:rsidR="00DB08BF" w:rsidRDefault="00DB08BF" w:rsidP="00DB08BF">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5A2E511" w14:textId="77777777" w:rsidR="00DB08BF" w:rsidRPr="006A39AD" w:rsidRDefault="00DB08BF" w:rsidP="00DB08BF">
      <w:r>
        <w:t>&lt;&lt;PARAGRAPH INTEGRITY RESUMES&gt;&gt;</w:t>
      </w:r>
    </w:p>
    <w:p w14:paraId="253A79A5" w14:textId="77777777" w:rsidR="00DB08BF" w:rsidRPr="008F3423" w:rsidRDefault="00DB08BF" w:rsidP="00DB08BF">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381A6F">
        <w:rPr>
          <w:rStyle w:val="Emphasis"/>
        </w:rPr>
        <w:t xml:space="preserve">–09 global financial crisis </w:t>
      </w:r>
      <w:r w:rsidRPr="0028372B">
        <w:rPr>
          <w:rStyle w:val="Emphasis"/>
          <w:highlight w:val="cyan"/>
        </w:rPr>
        <w:t>intersected with</w:t>
      </w:r>
      <w:r w:rsidRPr="00381A6F">
        <w:rPr>
          <w:rStyle w:val="Emphasis"/>
        </w:rPr>
        <w:t xml:space="preserve"> oil supply constraints and </w:t>
      </w:r>
      <w:r w:rsidRPr="0028372B">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F5978D2" w14:textId="77777777" w:rsidR="00DB08BF" w:rsidRPr="004F37ED" w:rsidRDefault="00DB08BF" w:rsidP="00DB08BF">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67CEDE0" w14:textId="77777777" w:rsidR="00DB08BF" w:rsidRPr="00381A6F" w:rsidRDefault="00DB08BF" w:rsidP="00DB08BF">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in a powerful positive feedback.</w:t>
      </w:r>
    </w:p>
    <w:p w14:paraId="71BE7F31" w14:textId="77777777" w:rsidR="00DB08BF" w:rsidRPr="004F37ED" w:rsidRDefault="00DB08BF" w:rsidP="00DB08BF">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4226C51" w14:textId="77777777" w:rsidR="00DB08BF" w:rsidRPr="004F37ED" w:rsidRDefault="00DB08BF" w:rsidP="00DB08BF">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27A24076" w14:textId="77777777" w:rsidR="00DB08BF" w:rsidRPr="008F3423" w:rsidRDefault="00DB08BF" w:rsidP="00DB08BF">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168FAAF6" w14:textId="77777777" w:rsidR="00DB08BF" w:rsidRPr="004F37ED" w:rsidRDefault="00DB08BF" w:rsidP="00DB08BF">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209E6CC5" w14:textId="77777777" w:rsidR="00DB08BF" w:rsidRPr="004F37ED" w:rsidRDefault="00DB08BF" w:rsidP="00DB08BF">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8BF8D64" w14:textId="77777777" w:rsidR="00DB08BF" w:rsidRDefault="00DB08BF" w:rsidP="00DB08BF">
      <w:r>
        <w:t xml:space="preserve"> </w:t>
      </w:r>
      <w:r w:rsidRPr="00CE24F8">
        <w:rPr>
          <w:noProof/>
        </w:rPr>
        <w:drawing>
          <wp:inline distT="0" distB="0" distL="0" distR="0" wp14:anchorId="3288E975" wp14:editId="49710087">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7A02EA3" w14:textId="77777777" w:rsidR="00DB08BF" w:rsidRPr="004F37ED" w:rsidRDefault="00DB08BF" w:rsidP="00DB08BF">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72A000E" w14:textId="77777777" w:rsidR="00DB08BF" w:rsidRDefault="00DB08BF" w:rsidP="00DB08BF">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7150CE95" w14:textId="77777777" w:rsidR="00DB08BF" w:rsidRPr="004F37ED" w:rsidRDefault="00DB08BF" w:rsidP="00DB08BF">
      <w:r>
        <w:t>&lt;&lt;TEXT CONDENSED, NONE OMITTED&gt;&gt;</w:t>
      </w:r>
    </w:p>
    <w:p w14:paraId="44121E7E" w14:textId="77777777" w:rsidR="00DB08BF" w:rsidRDefault="00DB08BF" w:rsidP="00DB08BF">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628A510" w14:textId="77777777" w:rsidR="00DB08BF" w:rsidRPr="006A39AD" w:rsidRDefault="00DB08BF" w:rsidP="00DB08BF">
      <w:r>
        <w:t>&lt;&lt;PARAGRAPH INTEGRITY RESUMES&gt;&gt;</w:t>
      </w:r>
    </w:p>
    <w:p w14:paraId="60510FC2" w14:textId="77777777" w:rsidR="00DB08BF" w:rsidRDefault="00DB08BF" w:rsidP="00DB08BF">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381A6F">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28372B">
        <w:rPr>
          <w:rStyle w:val="Emphasis"/>
          <w:highlight w:val="cyan"/>
        </w:rPr>
        <w:t>weaken</w:t>
      </w:r>
      <w:r w:rsidRPr="00381A6F">
        <w:rPr>
          <w:rStyle w:val="Emphasis"/>
        </w:rPr>
        <w:t xml:space="preserve">ed its </w:t>
      </w:r>
      <w:r w:rsidRPr="0028372B">
        <w:rPr>
          <w:rStyle w:val="Emphasis"/>
          <w:highlight w:val="cyan"/>
        </w:rPr>
        <w:t>social and ecological foundations and contribute</w:t>
      </w:r>
      <w:r w:rsidRPr="00381A6F">
        <w:rPr>
          <w:rStyle w:val="Emphasis"/>
        </w:rPr>
        <w:t xml:space="preserve">d </w:t>
      </w:r>
      <w:r w:rsidRPr="0028372B">
        <w:rPr>
          <w:rStyle w:val="Emphasis"/>
          <w:highlight w:val="cyan"/>
        </w:rPr>
        <w:t>to</w:t>
      </w:r>
      <w:r w:rsidRPr="00381A6F">
        <w:rPr>
          <w:rStyle w:val="Emphasis"/>
        </w:rPr>
        <w:t xml:space="preserve"> a long-term </w:t>
      </w:r>
      <w:r w:rsidRPr="0028372B">
        <w:rPr>
          <w:rStyle w:val="Emphasis"/>
          <w:highlight w:val="cyan"/>
        </w:rPr>
        <w:t>fall in</w:t>
      </w:r>
      <w:r w:rsidRPr="00381A6F">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20D6611E" w14:textId="77777777" w:rsidR="00DB08BF" w:rsidRPr="004F37ED" w:rsidRDefault="00DB08BF" w:rsidP="00DB08BF">
      <w:r>
        <w:t>&lt;&lt;TEXT CONDENSED, NONE OMITTED&gt;&gt;</w:t>
      </w:r>
    </w:p>
    <w:p w14:paraId="5B5874FE" w14:textId="77777777" w:rsidR="00DB08BF" w:rsidRDefault="00DB08BF" w:rsidP="00DB08BF">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6B8D1DD8" w14:textId="77777777" w:rsidR="00DB08BF" w:rsidRPr="006A39AD" w:rsidRDefault="00DB08BF" w:rsidP="00DB08BF">
      <w:r>
        <w:t>&lt;&lt;PARARAPH INTEGRITY RESUMES&gt;&gt;</w:t>
      </w:r>
    </w:p>
    <w:p w14:paraId="1FBEE50D" w14:textId="77777777" w:rsidR="00DB08BF" w:rsidRPr="00A9641B" w:rsidRDefault="00DB08BF" w:rsidP="00DB08BF">
      <w:pPr>
        <w:rPr>
          <w:sz w:val="16"/>
        </w:rPr>
      </w:pPr>
      <w:r w:rsidRPr="00A9641B">
        <w:rPr>
          <w:sz w:val="16"/>
        </w:rPr>
        <w:t>4.5 Inter-systemic feedback loops</w:t>
      </w:r>
    </w:p>
    <w:p w14:paraId="7965E7AE" w14:textId="77777777" w:rsidR="00DB08BF" w:rsidRPr="00B16227" w:rsidRDefault="00DB08BF" w:rsidP="00DB08BF">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5575F4BF" w14:textId="77777777" w:rsidR="00DB08BF" w:rsidRDefault="00DB08BF" w:rsidP="00DB08BF">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381A6F">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293B2B04" w14:textId="77777777" w:rsidR="00DB08BF" w:rsidRPr="008F3423" w:rsidRDefault="00DB08BF" w:rsidP="00DB08BF">
      <w:pPr>
        <w:rPr>
          <w:u w:val="single"/>
        </w:rPr>
      </w:pPr>
      <w:r w:rsidRPr="00CE24F8">
        <w:rPr>
          <w:noProof/>
        </w:rPr>
        <w:drawing>
          <wp:inline distT="0" distB="0" distL="0" distR="0" wp14:anchorId="0F2E060D" wp14:editId="73AACD61">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DEDF3F2" w14:textId="77777777" w:rsidR="00DB08BF" w:rsidRPr="004F37ED" w:rsidRDefault="00DB08BF" w:rsidP="00DB08BF">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CB46D4C" w14:textId="77777777" w:rsidR="00DB08BF" w:rsidRPr="004F37ED" w:rsidRDefault="00DB08BF" w:rsidP="00DB08BF">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381A6F">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00D1C30C" w14:textId="77777777" w:rsidR="00DB08BF" w:rsidRPr="00381A6F" w:rsidRDefault="00DB08BF" w:rsidP="00DB08BF">
      <w:pPr>
        <w:rPr>
          <w:rStyle w:val="Emphasis"/>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381A6F">
        <w:rPr>
          <w:rStyle w:val="Emphasis"/>
        </w:rPr>
        <w:t xml:space="preserve"> can </w:t>
      </w:r>
      <w:r w:rsidRPr="0028372B">
        <w:rPr>
          <w:rStyle w:val="Emphasis"/>
          <w:highlight w:val="cyan"/>
        </w:rPr>
        <w:t>worsen</w:t>
      </w:r>
      <w:r w:rsidRPr="00381A6F">
        <w:rPr>
          <w:rStyle w:val="Emphasis"/>
        </w:rPr>
        <w:t xml:space="preserve"> both internal and global </w:t>
      </w:r>
      <w:r w:rsidRPr="0028372B">
        <w:rPr>
          <w:rStyle w:val="Emphasis"/>
          <w:highlight w:val="cyan"/>
        </w:rPr>
        <w:t>economic turmoil</w:t>
      </w:r>
      <w:r w:rsidRPr="00381A6F">
        <w:rPr>
          <w:rStyle w:val="Emphasis"/>
        </w:rPr>
        <w:t>.</w:t>
      </w:r>
    </w:p>
    <w:p w14:paraId="0A344CF3" w14:textId="77777777" w:rsidR="00DB08BF" w:rsidRPr="004F37ED" w:rsidRDefault="00DB08BF" w:rsidP="00DB08BF">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378B27D" w14:textId="77777777" w:rsidR="00DB08BF" w:rsidRDefault="00DB08BF" w:rsidP="00DB08BF">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18642AD5" w14:textId="77777777" w:rsidR="00DB08BF" w:rsidRPr="00993705" w:rsidRDefault="00DB08BF" w:rsidP="00DB08BF">
      <w:pPr>
        <w:pStyle w:val="Heading4"/>
      </w:pPr>
      <w:bookmarkStart w:id="10"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55CBFF2A" w14:textId="77777777" w:rsidR="00DB08BF" w:rsidRPr="00F7234E" w:rsidRDefault="00DB08BF" w:rsidP="00DB08BF">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E08BEEC" w14:textId="77777777" w:rsidR="00DB08BF" w:rsidRPr="00B64656" w:rsidRDefault="00DB08BF" w:rsidP="00DB08BF">
      <w:pPr>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CD44F0">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CD44F0">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009118A3" w14:textId="77777777" w:rsidR="00DB08BF" w:rsidRPr="00B64656" w:rsidRDefault="00DB08BF" w:rsidP="00DB08BF">
      <w:pPr>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596AE1D5" w14:textId="77777777" w:rsidR="00DB08BF" w:rsidRPr="00B64656" w:rsidRDefault="00DB08BF" w:rsidP="00DB08BF">
      <w:pPr>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74668031" w14:textId="77777777" w:rsidR="00DB08BF" w:rsidRPr="00B64656" w:rsidRDefault="00DB08BF" w:rsidP="00DB08BF">
      <w:pPr>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1B50DEF9" w14:textId="77777777" w:rsidR="00DB08BF" w:rsidRPr="00B64656" w:rsidRDefault="00DB08BF" w:rsidP="00DB08BF">
      <w:pPr>
        <w:rPr>
          <w:rFonts w:eastAsia="Times New Roman"/>
          <w:color w:val="000000"/>
          <w:sz w:val="16"/>
        </w:rPr>
      </w:pPr>
      <w:r w:rsidRPr="00B64656">
        <w:rPr>
          <w:rFonts w:eastAsia="Times New Roman"/>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886C403" w14:textId="77777777" w:rsidR="00DB08BF" w:rsidRPr="00B64656" w:rsidRDefault="00DB08BF" w:rsidP="00DB08BF">
      <w:pPr>
        <w:rPr>
          <w:rFonts w:eastAsia="Times New Roman"/>
          <w:color w:val="000000"/>
          <w:sz w:val="16"/>
        </w:rPr>
      </w:pPr>
      <w:r w:rsidRPr="00B64656">
        <w:rPr>
          <w:rFonts w:eastAsia="Times New Roman"/>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51A5A7E" w14:textId="77777777" w:rsidR="00DB08BF" w:rsidRPr="00B64656" w:rsidRDefault="00DB08BF" w:rsidP="00DB08BF">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F0E5E7A" w14:textId="77777777" w:rsidR="00DB08BF" w:rsidRPr="00B64656" w:rsidRDefault="00DB08BF" w:rsidP="00DB08BF">
      <w:pPr>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(Alesina and La Ferrara, 2002; Knack and Keefer, 1997; Rothstein and Uslaner,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754B4BD4" w14:textId="77777777" w:rsidR="00DB08BF" w:rsidRPr="00B64656" w:rsidRDefault="00DB08BF" w:rsidP="00DB08BF">
      <w:pPr>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4A8F83A" w14:textId="77777777" w:rsidR="00DB08BF" w:rsidRPr="00B64656" w:rsidRDefault="00DB08BF" w:rsidP="00DB08BF">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147BEC8" w14:textId="77777777" w:rsidR="00DB08BF" w:rsidRPr="00B64656" w:rsidRDefault="00DB08BF" w:rsidP="00DB08BF">
      <w:pPr>
        <w:rPr>
          <w:sz w:val="16"/>
        </w:rPr>
      </w:pPr>
      <w:r w:rsidRPr="00B64656">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86EE634" w14:textId="77777777" w:rsidR="00DB08BF" w:rsidRPr="00B64656" w:rsidRDefault="00DB08BF" w:rsidP="00DB08BF">
      <w:pPr>
        <w:rPr>
          <w:sz w:val="16"/>
        </w:rPr>
      </w:pPr>
      <w:r w:rsidRPr="00B64656">
        <w:rPr>
          <w:sz w:val="16"/>
        </w:rPr>
        <w:t>Differential progress</w:t>
      </w:r>
    </w:p>
    <w:p w14:paraId="51825A24" w14:textId="77777777" w:rsidR="00DB08BF" w:rsidRPr="00B64656" w:rsidRDefault="00DB08BF" w:rsidP="00DB08BF">
      <w:pPr>
        <w:rPr>
          <w:sz w:val="16"/>
        </w:rPr>
      </w:pPr>
      <w:r w:rsidRPr="00B6465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0C8FDA8" w14:textId="77777777" w:rsidR="00DB08BF" w:rsidRPr="00B64656" w:rsidRDefault="00DB08BF" w:rsidP="00DB08BF">
      <w:pPr>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09B7E310" w14:textId="77777777" w:rsidR="00DB08BF" w:rsidRPr="00B64656" w:rsidRDefault="00DB08BF" w:rsidP="00DB08BF">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E8E85CC" w14:textId="77777777" w:rsidR="00DB08BF" w:rsidRPr="00B64656" w:rsidRDefault="00DB08BF" w:rsidP="00DB08BF">
      <w:pPr>
        <w:rPr>
          <w:sz w:val="16"/>
        </w:rPr>
      </w:pPr>
      <w:r w:rsidRPr="00B64656">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10"/>
    </w:p>
    <w:p w14:paraId="6CAFCAA8" w14:textId="77777777" w:rsidR="00DB08BF" w:rsidRDefault="00DB08BF" w:rsidP="00DB08BF">
      <w:pPr>
        <w:pStyle w:val="Heading4"/>
      </w:pPr>
      <w:r>
        <w:t xml:space="preserve">The plan is </w:t>
      </w:r>
      <w:r w:rsidRPr="00F152C7">
        <w:rPr>
          <w:u w:val="single"/>
        </w:rPr>
        <w:t>key</w:t>
      </w:r>
      <w:r>
        <w:t>:</w:t>
      </w:r>
    </w:p>
    <w:p w14:paraId="2EFE906F" w14:textId="77777777" w:rsidR="00DB08BF" w:rsidRDefault="00DB08BF" w:rsidP="00DB08BF">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6F7C079" w14:textId="77777777" w:rsidR="00DB08BF" w:rsidRDefault="00DB08BF" w:rsidP="00DB08B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99FCD1B" w14:textId="77777777" w:rsidR="00DB08BF" w:rsidRPr="00F35F66" w:rsidRDefault="00DB08BF" w:rsidP="00DB08BF">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28C550F" w14:textId="77777777" w:rsidR="00DB08BF" w:rsidRPr="00692C92" w:rsidRDefault="00DB08BF" w:rsidP="00DB08BF">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CA7E887" w14:textId="77777777" w:rsidR="00DB08BF" w:rsidRPr="00692C92" w:rsidRDefault="00DB08BF" w:rsidP="00DB08BF">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50907934" w14:textId="77777777" w:rsidR="00DB08BF" w:rsidRPr="00692C92" w:rsidRDefault="00DB08BF" w:rsidP="00DB08BF">
      <w:pPr>
        <w:rPr>
          <w:sz w:val="16"/>
        </w:rPr>
      </w:pPr>
      <w:bookmarkStart w:id="11"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11"/>
    <w:p w14:paraId="5186AAF6" w14:textId="77777777" w:rsidR="00DB08BF" w:rsidRDefault="00DB08BF" w:rsidP="00DB08BF">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6598EDD" w14:textId="77777777" w:rsidR="00DB08BF" w:rsidRDefault="00DB08BF" w:rsidP="00DB08BF">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24CA728D" w14:textId="77777777" w:rsidR="00DB08BF" w:rsidRDefault="00DB08BF" w:rsidP="00DB08BF">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059962E5" w14:textId="77777777" w:rsidR="00DB08BF" w:rsidRDefault="00DB08BF" w:rsidP="00DB08BF">
      <w:pPr>
        <w:rPr>
          <w:sz w:val="16"/>
        </w:rPr>
      </w:pPr>
      <w:r w:rsidRPr="00F77B6D">
        <w:rPr>
          <w:sz w:val="16"/>
        </w:rPr>
        <w:t xml:space="preserve">Today, the </w:t>
      </w:r>
      <w:r w:rsidRPr="00381A6F">
        <w:rPr>
          <w:rStyle w:val="Emphasis"/>
        </w:rPr>
        <w:t>Treasury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381A6F">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381A6F">
        <w:rPr>
          <w:rStyle w:val="Emphasis"/>
        </w:rPr>
        <w:t>stagnating</w:t>
      </w:r>
      <w:r w:rsidRPr="00986D99">
        <w:rPr>
          <w:rStyle w:val="StyleUnderline"/>
        </w:rPr>
        <w:t xml:space="preserve"> wages, rising income </w:t>
      </w:r>
      <w:r w:rsidRPr="00381A6F">
        <w:rPr>
          <w:rStyle w:val="Emphasis"/>
        </w:rPr>
        <w:t>volatility</w:t>
      </w:r>
      <w:r w:rsidRPr="00986D99">
        <w:rPr>
          <w:rStyle w:val="StyleUnderline"/>
        </w:rPr>
        <w:t>, and reduced</w:t>
      </w:r>
      <w:r w:rsidRPr="00F77B6D">
        <w:rPr>
          <w:sz w:val="16"/>
        </w:rPr>
        <w:t xml:space="preserve"> intergenerational </w:t>
      </w:r>
      <w:r w:rsidRPr="00381A6F">
        <w:rPr>
          <w:rStyle w:val="Emphasis"/>
        </w:rPr>
        <w:t>mobility</w:t>
      </w:r>
      <w:r w:rsidRPr="00986D99">
        <w:rPr>
          <w:rStyle w:val="StyleUnderline"/>
        </w:rPr>
        <w:t xml:space="preserve">, even as the economy as a whole has </w:t>
      </w:r>
      <w:r w:rsidRPr="00381A6F">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381A6F">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381A6F">
        <w:rPr>
          <w:rStyle w:val="Emphasis"/>
        </w:rPr>
        <w:t xml:space="preserve">equitable and </w:t>
      </w:r>
      <w:r w:rsidRPr="00B80CDA">
        <w:rPr>
          <w:rStyle w:val="Emphasis"/>
          <w:highlight w:val="cyan"/>
        </w:rPr>
        <w:t>robust</w:t>
      </w:r>
      <w:r w:rsidRPr="00F77B6D">
        <w:rPr>
          <w:sz w:val="16"/>
        </w:rPr>
        <w:t>.</w:t>
      </w:r>
    </w:p>
    <w:p w14:paraId="68738C3C" w14:textId="77777777" w:rsidR="00DB08BF" w:rsidRPr="00F77B6D" w:rsidRDefault="00DB08BF" w:rsidP="00DB08BF">
      <w:r>
        <w:t>&lt;&lt;TEXT CONDENSED, NONE OMITTED&gt;&gt;</w:t>
      </w:r>
    </w:p>
    <w:p w14:paraId="33D7B79C" w14:textId="77777777" w:rsidR="00DB08BF" w:rsidRDefault="00DB08BF" w:rsidP="00DB08BF">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75AB9F08" w14:textId="77777777" w:rsidR="00DB08BF" w:rsidRDefault="00DB08BF" w:rsidP="00DB08BF">
      <w:r>
        <w:t>&lt;&lt;PARAGRAPH INTEGRITY RESUMES&gt;&gt;</w:t>
      </w:r>
    </w:p>
    <w:p w14:paraId="5400DB0F" w14:textId="77777777" w:rsidR="00DB08BF" w:rsidRPr="00747406" w:rsidRDefault="00DB08BF" w:rsidP="00DB08BF">
      <w:r w:rsidRPr="00747406">
        <w:rPr>
          <w:sz w:val="12"/>
          <w:szCs w:val="14"/>
        </w:rPr>
        <w:t>SPILLOVER</w:t>
      </w:r>
      <w:r>
        <w:rPr>
          <w:sz w:val="12"/>
          <w:szCs w:val="14"/>
        </w:rPr>
        <w:t>S</w:t>
      </w:r>
    </w:p>
    <w:p w14:paraId="3FE0B0AE" w14:textId="77777777" w:rsidR="00DB08BF" w:rsidRPr="00353880" w:rsidRDefault="00DB08BF" w:rsidP="00DB08BF">
      <w:pPr>
        <w:rPr>
          <w:sz w:val="16"/>
        </w:rPr>
      </w:pPr>
      <w:bookmarkStart w:id="12" w:name="_Hlk213242435"/>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381A6F">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381A6F">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bookmarkEnd w:id="12"/>
    <w:p w14:paraId="29E6E212" w14:textId="77777777" w:rsidR="00DB08BF" w:rsidRPr="00353880" w:rsidRDefault="00DB08BF" w:rsidP="00DB08BF">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381A6F">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197BA4BB" w14:textId="77777777" w:rsidR="00DB08BF" w:rsidRPr="008A207D" w:rsidRDefault="00DB08BF" w:rsidP="00DB08BF">
      <w:pPr>
        <w:rPr>
          <w:sz w:val="16"/>
          <w:szCs w:val="16"/>
        </w:rPr>
      </w:pPr>
      <w:r w:rsidRPr="008A207D">
        <w:rPr>
          <w:sz w:val="16"/>
          <w:szCs w:val="16"/>
        </w:rPr>
        <w:t>CONCLUSION</w:t>
      </w:r>
    </w:p>
    <w:p w14:paraId="376B6BC2" w14:textId="77777777" w:rsidR="00DB08BF" w:rsidRPr="008A207D" w:rsidRDefault="00DB08BF" w:rsidP="00DB08BF">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381A6F">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381A6F">
        <w:rPr>
          <w:rStyle w:val="Emphasis"/>
        </w:rPr>
        <w:t>start businesses</w:t>
      </w:r>
      <w:r w:rsidRPr="00353880">
        <w:rPr>
          <w:rStyle w:val="StyleUnderline"/>
        </w:rPr>
        <w:t xml:space="preserve">, </w:t>
      </w:r>
      <w:r w:rsidRPr="00381A6F">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381A6F">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381A6F">
        <w:rPr>
          <w:rStyle w:val="Emphasis"/>
        </w:rPr>
        <w:t>promote</w:t>
      </w:r>
      <w:r w:rsidRPr="008A207D">
        <w:rPr>
          <w:rStyle w:val="StyleUnderline"/>
        </w:rPr>
        <w:t xml:space="preserve"> economy-wide growth and </w:t>
      </w:r>
      <w:r w:rsidRPr="00381A6F">
        <w:rPr>
          <w:rStyle w:val="Emphasis"/>
        </w:rPr>
        <w:t>resilience</w:t>
      </w:r>
      <w:r w:rsidRPr="008A207D">
        <w:rPr>
          <w:sz w:val="16"/>
        </w:rPr>
        <w:t>.</w:t>
      </w:r>
    </w:p>
    <w:p w14:paraId="2F11B271" w14:textId="77777777" w:rsidR="00DB08BF" w:rsidRPr="008A207D" w:rsidRDefault="00DB08BF" w:rsidP="00DB08BF">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381A6F">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4F75F08" w14:textId="77777777" w:rsidR="00DB08BF" w:rsidRPr="000A4953" w:rsidRDefault="00DB08BF" w:rsidP="00DB08BF">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105A8C6" w14:textId="77777777" w:rsidR="00DB08BF" w:rsidRDefault="00DB08BF" w:rsidP="00DB08BF">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412878DD" w14:textId="77777777" w:rsidR="00DB08BF" w:rsidRPr="00B80CDA" w:rsidRDefault="00DB08BF" w:rsidP="00DB08BF">
      <w:r w:rsidRPr="00E23097">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8B19452" w14:textId="77777777" w:rsidR="00DB08BF" w:rsidRDefault="00DB08BF" w:rsidP="00DB08BF">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F93E60E" w14:textId="77777777" w:rsidR="00DB08BF" w:rsidRDefault="00DB08BF" w:rsidP="00DB08BF">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381A6F">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381A6F">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47ED7FE0" w14:textId="77777777" w:rsidR="00DB08BF" w:rsidRDefault="00DB08BF" w:rsidP="00DB08BF">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381A6F">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7D4F9794" w14:textId="77777777" w:rsidR="00DB08BF" w:rsidRDefault="00DB08BF" w:rsidP="00DB08BF">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7176F57C" w14:textId="77777777" w:rsidR="00DB08BF" w:rsidRDefault="00DB08BF" w:rsidP="00DB08BF">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BB48576" w14:textId="77777777" w:rsidR="00DB08BF" w:rsidRDefault="00DB08BF" w:rsidP="00DB08BF">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577103F7" w14:textId="77777777" w:rsidR="00DB08BF" w:rsidRDefault="00DB08BF" w:rsidP="00DB08BF">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5B1FD90" w14:textId="77777777" w:rsidR="00DB08BF" w:rsidRDefault="00DB08BF" w:rsidP="00DB08BF">
      <w:pPr>
        <w:rPr>
          <w:rStyle w:val="StyleUnderline"/>
        </w:rPr>
      </w:pPr>
      <w:bookmarkStart w:id="13"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381A6F">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381A6F">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13"/>
    <w:p w14:paraId="38594731" w14:textId="77777777" w:rsidR="00DB08BF" w:rsidRDefault="00DB08BF" w:rsidP="00DB08BF">
      <w:pPr>
        <w:rPr>
          <w:sz w:val="16"/>
        </w:rPr>
      </w:pPr>
      <w:r w:rsidRPr="006E659E">
        <w:rPr>
          <w:rStyle w:val="StyleUnderline"/>
        </w:rPr>
        <w:t xml:space="preserve">Extending wage boards across the entire country would require a </w:t>
      </w:r>
      <w:r w:rsidRPr="00381A6F">
        <w:rPr>
          <w:rStyle w:val="Emphasis"/>
        </w:rPr>
        <w:t>change</w:t>
      </w:r>
      <w:r w:rsidRPr="006E659E">
        <w:rPr>
          <w:rStyle w:val="StyleUnderline"/>
        </w:rPr>
        <w:t xml:space="preserve"> to </w:t>
      </w:r>
      <w:r w:rsidRPr="00381A6F">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540D0063" w14:textId="77777777" w:rsidR="00DB08BF" w:rsidRDefault="00DB08BF" w:rsidP="00DB08BF">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11D4AAC9" w14:textId="77777777" w:rsidR="00DB08BF" w:rsidRPr="00111B05" w:rsidRDefault="00DB08BF" w:rsidP="00DB08BF">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26A8AC2D" w14:textId="77777777" w:rsidR="00DB08BF" w:rsidRDefault="00DB08BF" w:rsidP="00DB08BF">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2FE1F4F1" w14:textId="77777777" w:rsidR="00DB08BF" w:rsidRPr="0028372B" w:rsidRDefault="00DB08BF" w:rsidP="00DB08BF">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381A6F">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381A6F">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381A6F">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365B5A28" w14:textId="4A20CBC0" w:rsidR="00DB08BF" w:rsidRPr="00F465A3" w:rsidRDefault="00DB08BF" w:rsidP="00DB08BF">
      <w:pPr>
        <w:rPr>
          <w:sz w:val="16"/>
        </w:rPr>
      </w:pPr>
      <w:bookmarkStart w:id="14" w:name="_Hlk213242446"/>
      <w:r w:rsidRPr="0028372B">
        <w:rPr>
          <w:sz w:val="16"/>
        </w:rPr>
        <w:t xml:space="preserve">Put bluntly, </w:t>
      </w:r>
      <w:r w:rsidRPr="00381A6F">
        <w:rPr>
          <w:rStyle w:val="Emphasis"/>
        </w:rPr>
        <w:t xml:space="preserve">alternative </w:t>
      </w:r>
      <w:r w:rsidRPr="0028372B">
        <w:rPr>
          <w:rStyle w:val="Emphasis"/>
          <w:highlight w:val="cyan"/>
        </w:rPr>
        <w:t>policies</w:t>
      </w:r>
      <w:r w:rsidRPr="00381A6F">
        <w:rPr>
          <w:rStyle w:val="Emphasis"/>
        </w:rPr>
        <w:t xml:space="preserve"> to raise wages for workers </w:t>
      </w:r>
      <w:r w:rsidRPr="0028372B">
        <w:rPr>
          <w:rStyle w:val="Emphasis"/>
          <w:highlight w:val="cyan"/>
        </w:rPr>
        <w:t>do not</w:t>
      </w:r>
      <w:r w:rsidRPr="00381A6F">
        <w:rPr>
          <w:rStyle w:val="Emphasis"/>
        </w:rPr>
        <w:t xml:space="preserve"> really </w:t>
      </w:r>
      <w:r w:rsidRPr="0028372B">
        <w:rPr>
          <w:rStyle w:val="Emphasis"/>
          <w:highlight w:val="cyan"/>
        </w:rPr>
        <w:t>obviate</w:t>
      </w:r>
      <w:r w:rsidRPr="00381A6F">
        <w:rPr>
          <w:rStyle w:val="Emphasis"/>
        </w:rPr>
        <w:t xml:space="preserve"> the </w:t>
      </w:r>
      <w:r w:rsidRPr="0028372B">
        <w:rPr>
          <w:rStyle w:val="Emphasis"/>
          <w:highlight w:val="cyan"/>
        </w:rPr>
        <w:t>need for</w:t>
      </w:r>
      <w:r w:rsidRPr="00381A6F">
        <w:rPr>
          <w:rStyle w:val="Emphasis"/>
        </w:rPr>
        <w:t xml:space="preserve"> labor </w:t>
      </w:r>
      <w:r w:rsidRPr="0028372B">
        <w:rPr>
          <w:rStyle w:val="Emphasis"/>
          <w:highlight w:val="cyan"/>
        </w:rPr>
        <w:t>unions</w:t>
      </w:r>
      <w:r w:rsidRPr="00381A6F">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381A6F">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381A6F">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bookmarkEnd w:id="14"/>
    </w:p>
    <w:p w14:paraId="71F2DF83" w14:textId="77777777" w:rsidR="00DB08BF" w:rsidRDefault="00DB08BF" w:rsidP="00DB08BF">
      <w:pPr>
        <w:pStyle w:val="Heading1"/>
      </w:pPr>
      <w:r>
        <w:t xml:space="preserve">2AC </w:t>
      </w:r>
    </w:p>
    <w:p w14:paraId="0D7588D9" w14:textId="77777777" w:rsidR="00DB08BF" w:rsidRDefault="00DB08BF" w:rsidP="00DB08BF">
      <w:pPr>
        <w:pStyle w:val="Heading2"/>
      </w:pPr>
      <w:r>
        <w:t>Adv---Automation</w:t>
      </w:r>
    </w:p>
    <w:p w14:paraId="32167F3A" w14:textId="77777777" w:rsidR="00DB08BF" w:rsidRDefault="00DB08BF" w:rsidP="00DB08BF">
      <w:pPr>
        <w:pStyle w:val="Heading3"/>
      </w:pPr>
      <w:r>
        <w:t>2AC---Democracy---AT: No DPT</w:t>
      </w:r>
    </w:p>
    <w:p w14:paraId="53D1E1FD" w14:textId="77777777" w:rsidR="00DB08BF" w:rsidRPr="00D724A3" w:rsidRDefault="00DB08BF" w:rsidP="00DB08BF">
      <w:pPr>
        <w:pStyle w:val="Heading4"/>
        <w:rPr>
          <w:rFonts w:eastAsia="Times New Roman"/>
        </w:rPr>
      </w:pPr>
      <w:r w:rsidRPr="00D724A3">
        <w:rPr>
          <w:rFonts w:eastAsia="Times New Roman"/>
          <w:u w:val="single"/>
        </w:rPr>
        <w:t>THEORETICALLY</w:t>
      </w:r>
      <w:r w:rsidRPr="00D724A3">
        <w:rPr>
          <w:rFonts w:eastAsia="Times New Roman"/>
        </w:rPr>
        <w:t>---</w:t>
      </w:r>
      <w:r w:rsidRPr="00D724A3">
        <w:rPr>
          <w:rFonts w:eastAsia="Times New Roman"/>
          <w:u w:val="single"/>
        </w:rPr>
        <w:t>Cosmopolitan</w:t>
      </w:r>
      <w:r w:rsidRPr="00D724A3">
        <w:rPr>
          <w:rFonts w:eastAsia="Times New Roman"/>
        </w:rPr>
        <w:t xml:space="preserve"> democracies </w:t>
      </w:r>
      <w:r w:rsidRPr="00D724A3">
        <w:rPr>
          <w:rFonts w:eastAsia="Times New Roman"/>
          <w:u w:val="single"/>
        </w:rPr>
        <w:t>self-innovate</w:t>
      </w:r>
      <w:r w:rsidRPr="00D724A3">
        <w:rPr>
          <w:rFonts w:eastAsia="Times New Roman"/>
        </w:rPr>
        <w:t xml:space="preserve"> to </w:t>
      </w:r>
      <w:r w:rsidRPr="00D724A3">
        <w:rPr>
          <w:rFonts w:eastAsia="Times New Roman"/>
          <w:u w:val="single"/>
        </w:rPr>
        <w:t>overcome</w:t>
      </w:r>
      <w:r w:rsidRPr="00D724A3">
        <w:rPr>
          <w:rFonts w:eastAsia="Times New Roman"/>
        </w:rPr>
        <w:t xml:space="preserve"> authoritarian-spurred </w:t>
      </w:r>
      <w:r w:rsidRPr="00D724A3">
        <w:rPr>
          <w:rFonts w:eastAsia="Times New Roman"/>
          <w:u w:val="single"/>
        </w:rPr>
        <w:t>conflict</w:t>
      </w:r>
      <w:r w:rsidRPr="00D724A3">
        <w:rPr>
          <w:rFonts w:eastAsia="Times New Roman"/>
        </w:rPr>
        <w:t xml:space="preserve"> BUT it’s predicated on </w:t>
      </w:r>
      <w:r w:rsidRPr="00D724A3">
        <w:rPr>
          <w:rFonts w:eastAsia="Times New Roman"/>
          <w:u w:val="single"/>
        </w:rPr>
        <w:t>maximizing</w:t>
      </w:r>
      <w:r w:rsidRPr="00D724A3">
        <w:rPr>
          <w:rFonts w:eastAsia="Times New Roman"/>
        </w:rPr>
        <w:t xml:space="preserve"> freedom of </w:t>
      </w:r>
      <w:r w:rsidRPr="00D724A3">
        <w:rPr>
          <w:rFonts w:eastAsia="Times New Roman"/>
          <w:u w:val="single"/>
        </w:rPr>
        <w:t>expression</w:t>
      </w:r>
      <w:r w:rsidRPr="00D724A3">
        <w:rPr>
          <w:rFonts w:eastAsia="Times New Roman"/>
        </w:rPr>
        <w:t xml:space="preserve">. </w:t>
      </w:r>
    </w:p>
    <w:p w14:paraId="35D79488" w14:textId="77777777" w:rsidR="00DB08BF" w:rsidRPr="00D724A3" w:rsidRDefault="00DB08BF" w:rsidP="00DB08BF">
      <w:pPr>
        <w:spacing w:line="256" w:lineRule="auto"/>
        <w:rPr>
          <w:rFonts w:eastAsia="Calibri"/>
        </w:rPr>
      </w:pPr>
      <w:r w:rsidRPr="000E3A26">
        <w:rPr>
          <w:rStyle w:val="Style13ptBold"/>
        </w:rPr>
        <w:t>Marinopoulou '25</w:t>
      </w:r>
      <w:r w:rsidRPr="00D724A3">
        <w:rPr>
          <w:rFonts w:eastAsia="Calibri"/>
        </w:rPr>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2A69F548" w14:textId="77777777" w:rsidR="00DB08BF" w:rsidRPr="00D724A3" w:rsidRDefault="00DB08BF" w:rsidP="00DB08BF">
      <w:pPr>
        <w:spacing w:line="256" w:lineRule="auto"/>
        <w:rPr>
          <w:rFonts w:eastAsia="Calibri"/>
          <w:sz w:val="12"/>
        </w:rPr>
      </w:pPr>
      <w:r w:rsidRPr="005F3645">
        <w:rPr>
          <w:rFonts w:eastAsia="Calibri"/>
          <w:b/>
          <w:iCs/>
          <w:highlight w:val="cya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5F3645">
        <w:rPr>
          <w:rFonts w:eastAsia="Calibri"/>
          <w:b/>
          <w:iCs/>
          <w:highlight w:val="cya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5F3645">
        <w:rPr>
          <w:rFonts w:eastAsia="Calibri"/>
          <w:b/>
          <w:iCs/>
          <w:highlight w:val="cya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5F3645">
        <w:rPr>
          <w:rFonts w:eastAsia="Calibri"/>
          <w:b/>
          <w:iCs/>
          <w:highlight w:val="cyan"/>
          <w:u w:val="single"/>
        </w:rPr>
        <w:t>globalization</w:t>
      </w:r>
      <w:r w:rsidRPr="00D724A3">
        <w:rPr>
          <w:rFonts w:eastAsia="Calibri"/>
          <w:u w:val="single"/>
        </w:rPr>
        <w:t xml:space="preserve"> processes</w:t>
      </w:r>
      <w:r w:rsidRPr="00D724A3">
        <w:rPr>
          <w:rFonts w:eastAsia="Calibri"/>
          <w:sz w:val="12"/>
        </w:rPr>
        <w:t>.</w:t>
      </w:r>
    </w:p>
    <w:p w14:paraId="3DF396C2" w14:textId="77777777" w:rsidR="00DB08BF" w:rsidRPr="00D724A3" w:rsidRDefault="00DB08BF" w:rsidP="00DB08BF">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5F3645">
        <w:rPr>
          <w:rFonts w:eastAsia="Calibri"/>
          <w:highlight w:val="cyan"/>
          <w:u w:val="single"/>
        </w:rPr>
        <w:t xml:space="preserve">rise of </w:t>
      </w:r>
      <w:r w:rsidRPr="005F3645">
        <w:rPr>
          <w:rFonts w:eastAsia="Calibri"/>
          <w:b/>
          <w:iCs/>
          <w:highlight w:val="cya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5F3645">
        <w:rPr>
          <w:rFonts w:eastAsia="Calibri"/>
          <w:highlight w:val="cyan"/>
          <w:u w:val="single"/>
        </w:rPr>
        <w:t xml:space="preserve">and the </w:t>
      </w:r>
      <w:r w:rsidRPr="005F3645">
        <w:rPr>
          <w:rFonts w:eastAsia="Calibri"/>
          <w:b/>
          <w:iCs/>
          <w:highlight w:val="cyan"/>
          <w:u w:val="single"/>
        </w:rPr>
        <w:t>war</w:t>
      </w:r>
      <w:r w:rsidRPr="005F3645">
        <w:rPr>
          <w:rFonts w:eastAsia="Calibri"/>
          <w:highlight w:val="cyan"/>
          <w:u w:val="single"/>
        </w:rPr>
        <w:t xml:space="preserve"> </w:t>
      </w:r>
      <w:r w:rsidRPr="005F3645">
        <w:rPr>
          <w:rFonts w:eastAsia="Calibri"/>
          <w:b/>
          <w:iCs/>
          <w:highlight w:val="cyan"/>
          <w:u w:val="single"/>
        </w:rPr>
        <w:t>climate</w:t>
      </w:r>
      <w:r w:rsidRPr="00D724A3">
        <w:rPr>
          <w:rFonts w:eastAsia="Calibri"/>
          <w:sz w:val="12"/>
        </w:rPr>
        <w:t xml:space="preserve"> that provoked a huge wave of immigration, which resulted in a refugee crisis throughout Europe, </w:t>
      </w:r>
      <w:r w:rsidRPr="005F3645">
        <w:rPr>
          <w:rFonts w:eastAsia="Calibri"/>
          <w:b/>
          <w:iCs/>
          <w:highlight w:val="cyan"/>
          <w:u w:val="single"/>
        </w:rPr>
        <w:t>multiply</w:t>
      </w:r>
      <w:r w:rsidRPr="00D724A3">
        <w:rPr>
          <w:rFonts w:eastAsia="Calibri"/>
          <w:u w:val="single"/>
        </w:rPr>
        <w:t xml:space="preserve"> the sense of </w:t>
      </w:r>
      <w:r w:rsidRPr="005F3645">
        <w:rPr>
          <w:rFonts w:eastAsia="Calibri"/>
          <w:b/>
          <w:iCs/>
          <w:highlight w:val="cyan"/>
          <w:u w:val="single"/>
        </w:rPr>
        <w:t>political instability</w:t>
      </w:r>
      <w:r w:rsidRPr="00D724A3">
        <w:rPr>
          <w:rFonts w:eastAsia="Calibri"/>
          <w:sz w:val="12"/>
        </w:rPr>
        <w:t xml:space="preserve">, </w:t>
      </w:r>
      <w:r w:rsidRPr="00D724A3">
        <w:rPr>
          <w:rFonts w:eastAsia="Calibri"/>
          <w:u w:val="single"/>
        </w:rPr>
        <w:t xml:space="preserve">despair </w:t>
      </w:r>
      <w:r w:rsidRPr="005F3645">
        <w:rPr>
          <w:rFonts w:eastAsia="Calibri"/>
          <w:highlight w:val="cyan"/>
          <w:u w:val="single"/>
        </w:rPr>
        <w:t xml:space="preserve">and </w:t>
      </w:r>
      <w:r w:rsidRPr="005F3645">
        <w:rPr>
          <w:rFonts w:eastAsia="Calibri"/>
          <w:b/>
          <w:iCs/>
          <w:highlight w:val="cyan"/>
          <w:u w:val="single"/>
        </w:rPr>
        <w:t>regression</w:t>
      </w:r>
      <w:r w:rsidRPr="005F3645">
        <w:rPr>
          <w:rFonts w:eastAsia="Calibri"/>
          <w:highlight w:val="cyan"/>
          <w:u w:val="single"/>
        </w:rPr>
        <w:t xml:space="preserve"> to </w:t>
      </w:r>
      <w:r w:rsidRPr="005F3645">
        <w:rPr>
          <w:rFonts w:eastAsia="Calibri"/>
          <w:b/>
          <w:iCs/>
          <w:highlight w:val="cyan"/>
          <w:u w:val="single"/>
        </w:rPr>
        <w:t>parochial politics</w:t>
      </w:r>
      <w:r w:rsidRPr="00D724A3">
        <w:rPr>
          <w:rFonts w:eastAsia="Calibri"/>
          <w:u w:val="single"/>
        </w:rPr>
        <w:t>.</w:t>
      </w:r>
    </w:p>
    <w:p w14:paraId="44EB74E1" w14:textId="77777777" w:rsidR="00DB08BF" w:rsidRPr="00D724A3" w:rsidRDefault="00DB08BF" w:rsidP="00DB08BF">
      <w:pPr>
        <w:spacing w:line="256" w:lineRule="auto"/>
        <w:rPr>
          <w:rFonts w:eastAsia="Calibri"/>
          <w:sz w:val="12"/>
        </w:rPr>
      </w:pPr>
      <w:r w:rsidRPr="00D724A3">
        <w:rPr>
          <w:rFonts w:eastAsia="Calibri"/>
          <w:sz w:val="12"/>
        </w:rPr>
        <w:t xml:space="preserve">The </w:t>
      </w:r>
      <w:r w:rsidRPr="005F3645">
        <w:rPr>
          <w:rFonts w:eastAsia="Calibri"/>
          <w:b/>
          <w:iCs/>
          <w:highlight w:val="cya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5F3645">
        <w:rPr>
          <w:rFonts w:eastAsia="Calibri"/>
          <w:highlight w:val="cyan"/>
          <w:u w:val="single"/>
        </w:rPr>
        <w:t xml:space="preserve">on a </w:t>
      </w:r>
      <w:r w:rsidRPr="005F3645">
        <w:rPr>
          <w:rFonts w:eastAsia="Calibri"/>
          <w:b/>
          <w:iCs/>
          <w:highlight w:val="cyan"/>
          <w:u w:val="single"/>
        </w:rPr>
        <w:t>transnational</w:t>
      </w:r>
      <w:r w:rsidRPr="005F3645">
        <w:rPr>
          <w:rFonts w:eastAsia="Calibri"/>
          <w:highlight w:val="cyan"/>
          <w:u w:val="single"/>
        </w:rPr>
        <w:t xml:space="preserve"> level</w:t>
      </w:r>
      <w:r w:rsidRPr="00D724A3">
        <w:rPr>
          <w:rFonts w:eastAsia="Calibri"/>
          <w:u w:val="single"/>
        </w:rPr>
        <w:t xml:space="preserve"> appears not as an option but rather as </w:t>
      </w:r>
      <w:r w:rsidRPr="005F3645">
        <w:rPr>
          <w:rFonts w:eastAsia="Calibri"/>
          <w:highlight w:val="cyan"/>
          <w:u w:val="single"/>
        </w:rPr>
        <w:t xml:space="preserve">a </w:t>
      </w:r>
      <w:r w:rsidRPr="005F3645">
        <w:rPr>
          <w:rFonts w:eastAsia="Calibri"/>
          <w:b/>
          <w:iCs/>
          <w:highlight w:val="cya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5F3645">
        <w:rPr>
          <w:rFonts w:eastAsia="Calibri"/>
          <w:b/>
          <w:iCs/>
          <w:highlight w:val="cyan"/>
          <w:u w:val="single"/>
        </w:rPr>
        <w:t>significant characteristic</w:t>
      </w:r>
      <w:r w:rsidRPr="00D724A3">
        <w:rPr>
          <w:rFonts w:eastAsia="Calibri"/>
          <w:u w:val="single"/>
        </w:rPr>
        <w:t xml:space="preserve"> is perhaps </w:t>
      </w:r>
      <w:r w:rsidRPr="005F3645">
        <w:rPr>
          <w:rFonts w:eastAsia="Calibri"/>
          <w:highlight w:val="cyan"/>
          <w:u w:val="single"/>
        </w:rPr>
        <w:t xml:space="preserve">the </w:t>
      </w:r>
      <w:r w:rsidRPr="005F3645">
        <w:rPr>
          <w:rFonts w:eastAsia="Calibri"/>
          <w:b/>
          <w:iCs/>
          <w:highlight w:val="cyan"/>
          <w:u w:val="single"/>
        </w:rPr>
        <w:t>ability</w:t>
      </w:r>
      <w:r w:rsidRPr="005F3645">
        <w:rPr>
          <w:rFonts w:eastAsia="Calibri"/>
          <w:highlight w:val="cyan"/>
          <w:u w:val="single"/>
        </w:rPr>
        <w:t xml:space="preserve"> to </w:t>
      </w:r>
      <w:r w:rsidRPr="005F3645">
        <w:rPr>
          <w:rFonts w:eastAsia="Calibri"/>
          <w:b/>
          <w:iCs/>
          <w:highlight w:val="cyan"/>
          <w:u w:val="single"/>
        </w:rPr>
        <w:t>innovate itself</w:t>
      </w:r>
      <w:r w:rsidRPr="00D724A3">
        <w:rPr>
          <w:rFonts w:eastAsia="Calibri"/>
          <w:sz w:val="12"/>
        </w:rPr>
        <w:t>. That is why it always went and still goes hand in hand with the progressive spirit of modernity: to provide good politics for all.</w:t>
      </w:r>
    </w:p>
    <w:p w14:paraId="17EFC4DE" w14:textId="77777777" w:rsidR="00DB08BF" w:rsidRPr="00D724A3" w:rsidRDefault="00DB08BF" w:rsidP="00DB08BF">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6460260E" w14:textId="77777777" w:rsidR="00DB08BF" w:rsidRPr="00D724A3" w:rsidRDefault="00DB08BF" w:rsidP="00DB08BF">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57A0C3C5" w14:textId="77777777" w:rsidR="00DB08BF" w:rsidRPr="00D724A3" w:rsidRDefault="00DB08BF" w:rsidP="00DB08BF">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5F3645">
        <w:rPr>
          <w:rFonts w:eastAsia="Calibri"/>
          <w:b/>
          <w:iCs/>
          <w:highlight w:val="cyan"/>
          <w:u w:val="single"/>
        </w:rPr>
        <w:t>cosmopolitanism</w:t>
      </w:r>
      <w:r w:rsidRPr="00D724A3">
        <w:rPr>
          <w:rFonts w:eastAsia="Calibri"/>
          <w:u w:val="single"/>
        </w:rPr>
        <w:t xml:space="preserve"> is neither the first nor the second. It </w:t>
      </w:r>
      <w:r w:rsidRPr="005F3645">
        <w:rPr>
          <w:rFonts w:eastAsia="Calibri"/>
          <w:b/>
          <w:iCs/>
          <w:highlight w:val="cyan"/>
          <w:u w:val="single"/>
        </w:rPr>
        <w:t>acknowledges</w:t>
      </w:r>
      <w:r w:rsidRPr="005F3645">
        <w:rPr>
          <w:rFonts w:eastAsia="Calibri"/>
          <w:highlight w:val="cyan"/>
          <w:u w:val="single"/>
        </w:rPr>
        <w:t xml:space="preserve"> that</w:t>
      </w:r>
      <w:r w:rsidRPr="00D724A3">
        <w:rPr>
          <w:rFonts w:eastAsia="Calibri"/>
          <w:u w:val="single"/>
        </w:rPr>
        <w:t xml:space="preserve"> the </w:t>
      </w:r>
      <w:r w:rsidRPr="00D724A3">
        <w:rPr>
          <w:rFonts w:eastAsia="Calibri"/>
          <w:b/>
          <w:iCs/>
          <w:u w:val="single"/>
        </w:rPr>
        <w:t xml:space="preserve">multiple </w:t>
      </w:r>
      <w:r w:rsidRPr="005F3645">
        <w:rPr>
          <w:rFonts w:eastAsia="Calibri"/>
          <w:b/>
          <w:iCs/>
          <w:highlight w:val="cyan"/>
          <w:u w:val="single"/>
        </w:rPr>
        <w:t>crises</w:t>
      </w:r>
      <w:r w:rsidRPr="005F3645">
        <w:rPr>
          <w:rFonts w:eastAsia="Calibri"/>
          <w:highlight w:val="cyan"/>
          <w:u w:val="single"/>
        </w:rPr>
        <w:t xml:space="preserve"> that </w:t>
      </w:r>
      <w:r w:rsidRPr="005F3645">
        <w:rPr>
          <w:rFonts w:eastAsia="Calibri"/>
          <w:b/>
          <w:iCs/>
          <w:highlight w:val="cyan"/>
          <w:u w:val="single"/>
        </w:rPr>
        <w:t>democracies experience</w:t>
      </w:r>
      <w:r w:rsidRPr="00D724A3">
        <w:rPr>
          <w:rFonts w:eastAsia="Calibri"/>
          <w:u w:val="single"/>
        </w:rPr>
        <w:t xml:space="preserve"> nowadays </w:t>
      </w:r>
      <w:r w:rsidRPr="005F3645">
        <w:rPr>
          <w:rFonts w:eastAsia="Calibri"/>
          <w:highlight w:val="cyan"/>
          <w:u w:val="single"/>
        </w:rPr>
        <w:t>call for</w:t>
      </w:r>
      <w:r w:rsidRPr="00D724A3">
        <w:rPr>
          <w:rFonts w:eastAsia="Calibri"/>
          <w:u w:val="single"/>
        </w:rPr>
        <w:t xml:space="preserve"> a </w:t>
      </w:r>
      <w:r w:rsidRPr="005F3645">
        <w:rPr>
          <w:rFonts w:eastAsia="Calibri"/>
          <w:highlight w:val="cyan"/>
          <w:u w:val="single"/>
        </w:rPr>
        <w:t>defence</w:t>
      </w:r>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4D8350DB" w14:textId="77777777" w:rsidR="00DB08BF" w:rsidRPr="00D724A3" w:rsidRDefault="00DB08BF" w:rsidP="00DB08BF">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5F3645">
        <w:rPr>
          <w:rFonts w:eastAsia="Calibri"/>
          <w:highlight w:val="cyan"/>
          <w:u w:val="single"/>
        </w:rPr>
        <w:t xml:space="preserve">remains </w:t>
      </w:r>
      <w:r w:rsidRPr="005F3645">
        <w:rPr>
          <w:rFonts w:eastAsia="Calibri"/>
          <w:b/>
          <w:iCs/>
          <w:highlight w:val="cya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2"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5F3645">
        <w:rPr>
          <w:rFonts w:eastAsia="Calibri"/>
          <w:highlight w:val="cyan"/>
          <w:u w:val="single"/>
        </w:rPr>
        <w:t xml:space="preserve">what is </w:t>
      </w:r>
      <w:r w:rsidRPr="005F3645">
        <w:rPr>
          <w:rFonts w:eastAsia="Calibri"/>
          <w:b/>
          <w:iCs/>
          <w:highlight w:val="cyan"/>
          <w:u w:val="single"/>
        </w:rPr>
        <w:t>missing is essence</w:t>
      </w:r>
      <w:r w:rsidRPr="00D724A3">
        <w:rPr>
          <w:rFonts w:eastAsia="Calibri"/>
          <w:u w:val="single"/>
        </w:rPr>
        <w:t xml:space="preserve">, namely </w:t>
      </w:r>
      <w:r w:rsidRPr="005F3645">
        <w:rPr>
          <w:rFonts w:eastAsia="Calibri"/>
          <w:b/>
          <w:iCs/>
          <w:highlight w:val="cyan"/>
          <w:u w:val="single"/>
        </w:rPr>
        <w:t>dialogue</w:t>
      </w:r>
      <w:r w:rsidRPr="00D724A3">
        <w:rPr>
          <w:rFonts w:eastAsia="Calibri"/>
          <w:u w:val="single"/>
        </w:rPr>
        <w:t xml:space="preserve">, </w:t>
      </w:r>
      <w:r w:rsidRPr="005F3645">
        <w:rPr>
          <w:rFonts w:eastAsia="Calibri"/>
          <w:b/>
          <w:iCs/>
          <w:highlight w:val="cyan"/>
          <w:u w:val="single"/>
        </w:rPr>
        <w:t>critique</w:t>
      </w:r>
      <w:r w:rsidRPr="00D724A3">
        <w:rPr>
          <w:rFonts w:eastAsia="Calibri"/>
          <w:u w:val="single"/>
        </w:rPr>
        <w:t xml:space="preserve">, </w:t>
      </w:r>
      <w:r w:rsidRPr="005F3645">
        <w:rPr>
          <w:rFonts w:eastAsia="Calibri"/>
          <w:b/>
          <w:iCs/>
          <w:highlight w:val="cyan"/>
          <w:u w:val="single"/>
        </w:rPr>
        <w:t>exchange of arguments</w:t>
      </w:r>
      <w:r w:rsidRPr="00D724A3">
        <w:rPr>
          <w:rFonts w:eastAsia="Calibri"/>
          <w:u w:val="single"/>
        </w:rPr>
        <w:t xml:space="preserve">, citizenship </w:t>
      </w:r>
      <w:r w:rsidRPr="005F3645">
        <w:rPr>
          <w:rFonts w:eastAsia="Calibri"/>
          <w:b/>
          <w:iCs/>
          <w:highlight w:val="cyan"/>
          <w:u w:val="single"/>
        </w:rPr>
        <w:t>rights</w:t>
      </w:r>
      <w:r w:rsidRPr="005F3645">
        <w:rPr>
          <w:rFonts w:eastAsia="Calibri"/>
          <w:highlight w:val="cyan"/>
          <w:u w:val="single"/>
        </w:rPr>
        <w:t xml:space="preserve"> and mainly </w:t>
      </w:r>
      <w:r w:rsidRPr="005F3645">
        <w:rPr>
          <w:rFonts w:eastAsia="Calibri"/>
          <w:b/>
          <w:iCs/>
          <w:highlight w:val="cyan"/>
          <w:u w:val="single"/>
        </w:rPr>
        <w:t>decisions</w:t>
      </w:r>
      <w:r w:rsidRPr="005F3645">
        <w:rPr>
          <w:rFonts w:eastAsia="Calibri"/>
          <w:highlight w:val="cyan"/>
          <w:u w:val="single"/>
        </w:rPr>
        <w:t xml:space="preserve"> validated on an </w:t>
      </w:r>
      <w:r w:rsidRPr="005F3645">
        <w:rPr>
          <w:rFonts w:eastAsia="Calibri"/>
          <w:b/>
          <w:iCs/>
          <w:highlight w:val="cya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41C1B7CD" w14:textId="77777777" w:rsidR="00DB08BF" w:rsidRPr="00D724A3" w:rsidRDefault="00DB08BF" w:rsidP="00DB08BF">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3FB50FEF" w14:textId="77777777" w:rsidR="00DB08BF" w:rsidRPr="00D724A3" w:rsidRDefault="00DB08BF" w:rsidP="00DB08BF">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20312336" w14:textId="77777777" w:rsidR="00DB08BF" w:rsidRPr="00D724A3" w:rsidRDefault="00DB08BF" w:rsidP="00DB08BF">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18208ADD" w14:textId="77777777" w:rsidR="00DB08BF" w:rsidRPr="00D724A3" w:rsidRDefault="00DB08BF" w:rsidP="00DB08BF">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337BF543" w14:textId="77777777" w:rsidR="00DB08BF" w:rsidRPr="00D724A3" w:rsidRDefault="00DB08BF" w:rsidP="00DB08BF">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357CCEED" w14:textId="77777777" w:rsidR="00DB08BF" w:rsidRPr="00D724A3" w:rsidRDefault="00DB08BF" w:rsidP="00DB08BF">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101B2DCC" w14:textId="77777777" w:rsidR="00DB08BF" w:rsidRPr="00D724A3" w:rsidRDefault="00DB08BF" w:rsidP="00DB08BF">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7DB89A76" w14:textId="77777777" w:rsidR="00DB08BF" w:rsidRPr="00D724A3" w:rsidRDefault="00DB08BF" w:rsidP="00DB08BF">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E0A9947" w14:textId="77777777" w:rsidR="00DB08BF" w:rsidRPr="00D724A3" w:rsidRDefault="00DB08BF" w:rsidP="00DB08BF">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7A70EBC" w14:textId="77777777" w:rsidR="00DB08BF" w:rsidRPr="00D724A3" w:rsidRDefault="00DB08BF" w:rsidP="00DB08BF">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0EED2940" w14:textId="77777777" w:rsidR="00DB08BF" w:rsidRPr="00D724A3" w:rsidRDefault="00DB08BF" w:rsidP="00DB08BF">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3B5445C1" w14:textId="77777777" w:rsidR="00DB08BF" w:rsidRDefault="00DB08BF" w:rsidP="00DB08BF">
      <w:pPr>
        <w:spacing w:line="256" w:lineRule="auto"/>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r>
        <w:t xml:space="preserve"> </w:t>
      </w:r>
    </w:p>
    <w:p w14:paraId="2B04DE39" w14:textId="1DA3C566" w:rsidR="00DB08BF" w:rsidRPr="00CC0166" w:rsidRDefault="00DB08BF" w:rsidP="00DB08BF">
      <w:pPr>
        <w:spacing w:before="30" w:after="0" w:line="278" w:lineRule="atLeast"/>
        <w:outlineLvl w:val="3"/>
        <w:rPr>
          <w:rFonts w:eastAsia="Times New Roman"/>
          <w:b/>
          <w:bCs/>
          <w:color w:val="000000"/>
          <w:sz w:val="26"/>
          <w:szCs w:val="26"/>
        </w:rPr>
      </w:pPr>
      <w:r w:rsidRPr="00CC0166">
        <w:rPr>
          <w:rFonts w:eastAsia="Times New Roman"/>
          <w:b/>
          <w:bCs/>
          <w:color w:val="000000"/>
          <w:sz w:val="26"/>
          <w:szCs w:val="26"/>
        </w:rPr>
        <w:t>Democracy is resilient.</w:t>
      </w:r>
    </w:p>
    <w:p w14:paraId="74CDF3C4" w14:textId="77777777" w:rsidR="00DB08BF" w:rsidRPr="00CC0166" w:rsidRDefault="00DB08BF" w:rsidP="00DB08BF">
      <w:pPr>
        <w:spacing w:after="120" w:line="235" w:lineRule="atLeast"/>
        <w:rPr>
          <w:rFonts w:eastAsia="Times New Roman"/>
          <w:color w:val="000000"/>
        </w:rPr>
      </w:pPr>
      <w:r w:rsidRPr="00CC0166">
        <w:rPr>
          <w:rFonts w:eastAsia="Times New Roman"/>
          <w:color w:val="000000"/>
        </w:rPr>
        <w:t>Francis </w:t>
      </w:r>
      <w:r w:rsidRPr="00CC0166">
        <w:rPr>
          <w:rFonts w:eastAsia="Times New Roman"/>
          <w:b/>
          <w:bCs/>
          <w:color w:val="000000"/>
          <w:sz w:val="26"/>
          <w:szCs w:val="26"/>
        </w:rPr>
        <w:t>Fukuyama 24</w:t>
      </w:r>
      <w:r w:rsidRPr="00CC0166">
        <w:rPr>
          <w:rFonts w:eastAsia="Times New Roman"/>
          <w:color w:val="000000"/>
        </w:rPr>
        <w:t>, Senior Fellow at Stanford University’s Center on Democracy, Development, and the Rule of Law, Director of Stanford’s Ford Dorsey Master’s in International Policy, 9/4/2024, "The Year of Elections Has Been Good for Democracy," Foreign Affairs, https://www.foreignaffairs.com/united-states/year-elections-has-been-good-democracy-francis-fukuyama, christian</w:t>
      </w:r>
    </w:p>
    <w:p w14:paraId="1C0D95D9" w14:textId="77777777" w:rsidR="00DB08BF" w:rsidRPr="00045560" w:rsidRDefault="00DB08BF" w:rsidP="00DB08BF">
      <w:pPr>
        <w:spacing w:line="235" w:lineRule="atLeast"/>
        <w:rPr>
          <w:rFonts w:eastAsia="Times New Roman"/>
          <w:color w:val="000000"/>
        </w:rPr>
      </w:pPr>
      <w:r w:rsidRPr="00CC0166">
        <w:rPr>
          <w:rFonts w:eastAsia="Times New Roman"/>
          <w:color w:val="000000"/>
        </w:rPr>
        <w:t>But liberals’ </w:t>
      </w:r>
      <w:r w:rsidRPr="00CC0166">
        <w:rPr>
          <w:rFonts w:eastAsia="Times New Roman"/>
          <w:color w:val="000000"/>
          <w:u w:val="single"/>
        </w:rPr>
        <w:t>fears</w:t>
      </w:r>
      <w:r w:rsidRPr="00CC0166">
        <w:rPr>
          <w:rFonts w:eastAsia="Times New Roman"/>
          <w:color w:val="000000"/>
        </w:rPr>
        <w:t> </w:t>
      </w:r>
      <w:r w:rsidRPr="00CC0166">
        <w:rPr>
          <w:rFonts w:eastAsia="Times New Roman"/>
          <w:color w:val="000000"/>
          <w:u w:val="single"/>
        </w:rPr>
        <w:t>that this year would reflect</w:t>
      </w:r>
      <w:r w:rsidRPr="00CC0166">
        <w:rPr>
          <w:rFonts w:eastAsia="Times New Roman"/>
          <w:color w:val="000000"/>
        </w:rPr>
        <w:t> the </w:t>
      </w:r>
      <w:r w:rsidRPr="00CC0166">
        <w:rPr>
          <w:rFonts w:eastAsia="Times New Roman"/>
          <w:color w:val="000000"/>
          <w:u w:val="single"/>
        </w:rPr>
        <w:t>global</w:t>
      </w:r>
      <w:r w:rsidRPr="00CC0166">
        <w:rPr>
          <w:rFonts w:eastAsia="Times New Roman"/>
          <w:color w:val="000000"/>
        </w:rPr>
        <w:t> </w:t>
      </w:r>
      <w:r w:rsidRPr="00CC0166">
        <w:rPr>
          <w:rFonts w:eastAsia="Times New Roman"/>
          <w:color w:val="000000"/>
          <w:u w:val="single"/>
          <w:shd w:val="clear" w:color="auto" w:fill="00FFFF"/>
        </w:rPr>
        <w:t>triumph of</w:t>
      </w:r>
      <w:r w:rsidRPr="00CC0166">
        <w:rPr>
          <w:rFonts w:eastAsia="Times New Roman"/>
          <w:color w:val="000000"/>
        </w:rPr>
        <w:t> </w:t>
      </w:r>
      <w:r w:rsidRPr="00CC0166">
        <w:rPr>
          <w:rFonts w:eastAsia="Times New Roman"/>
          <w:b/>
          <w:bCs/>
          <w:color w:val="000000"/>
          <w:u w:val="single"/>
          <w:shd w:val="clear" w:color="auto" w:fill="00FFFF"/>
        </w:rPr>
        <w:t>illiberal populism</w:t>
      </w:r>
      <w:r w:rsidRPr="00CC0166">
        <w:rPr>
          <w:rFonts w:eastAsia="Times New Roman"/>
          <w:color w:val="000000"/>
        </w:rPr>
        <w:t> </w:t>
      </w:r>
      <w:r w:rsidRPr="00CC0166">
        <w:rPr>
          <w:rFonts w:eastAsia="Times New Roman"/>
          <w:color w:val="000000"/>
          <w:u w:val="single"/>
        </w:rPr>
        <w:t>have</w:t>
      </w:r>
      <w:r w:rsidRPr="00CC0166">
        <w:rPr>
          <w:rFonts w:eastAsia="Times New Roman"/>
          <w:color w:val="000000"/>
        </w:rPr>
        <w:t> so far </w:t>
      </w:r>
      <w:r w:rsidRPr="00CC0166">
        <w:rPr>
          <w:rFonts w:eastAsia="Times New Roman"/>
          <w:color w:val="000000"/>
          <w:u w:val="single"/>
        </w:rPr>
        <w:t>been</w:t>
      </w:r>
      <w:r w:rsidRPr="00CC0166">
        <w:rPr>
          <w:rFonts w:eastAsia="Times New Roman"/>
          <w:color w:val="000000"/>
        </w:rPr>
        <w:t> </w:t>
      </w:r>
      <w:r w:rsidRPr="00CC0166">
        <w:rPr>
          <w:rFonts w:eastAsia="Times New Roman"/>
          <w:color w:val="000000"/>
          <w:u w:val="single"/>
          <w:shd w:val="clear" w:color="auto" w:fill="00FFFF"/>
        </w:rPr>
        <w:t>proved wrong</w:t>
      </w:r>
      <w:r w:rsidRPr="00CC0166">
        <w:rPr>
          <w:rFonts w:eastAsia="Times New Roman"/>
          <w:color w:val="000000"/>
        </w:rPr>
        <w:t>. Although authoritarian ideologies have made clear gains in several countries, </w:t>
      </w:r>
      <w:r w:rsidRPr="00CC0166">
        <w:rPr>
          <w:rFonts w:eastAsia="Times New Roman"/>
          <w:color w:val="000000"/>
          <w:u w:val="single"/>
        </w:rPr>
        <w:t>democracy</w:t>
      </w:r>
      <w:r w:rsidRPr="00CC0166">
        <w:rPr>
          <w:rFonts w:eastAsia="Times New Roman"/>
          <w:color w:val="000000"/>
        </w:rPr>
        <w:t> </w:t>
      </w:r>
      <w:r w:rsidRPr="00CC0166">
        <w:rPr>
          <w:rFonts w:eastAsia="Times New Roman"/>
          <w:color w:val="000000"/>
          <w:u w:val="single"/>
        </w:rPr>
        <w:t>in</w:t>
      </w:r>
      <w:r w:rsidRPr="00CC0166">
        <w:rPr>
          <w:rFonts w:eastAsia="Times New Roman"/>
          <w:color w:val="000000"/>
        </w:rPr>
        <w:t> </w:t>
      </w:r>
      <w:r w:rsidRPr="00CC0166">
        <w:rPr>
          <w:rFonts w:eastAsia="Times New Roman"/>
          <w:color w:val="000000"/>
          <w:u w:val="single"/>
          <w:shd w:val="clear" w:color="auto" w:fill="00FFFF"/>
        </w:rPr>
        <w:t>many parts</w:t>
      </w:r>
      <w:r w:rsidRPr="00CC0166">
        <w:rPr>
          <w:rFonts w:eastAsia="Times New Roman"/>
          <w:color w:val="000000"/>
        </w:rPr>
        <w:t> </w:t>
      </w:r>
      <w:r w:rsidRPr="00CC0166">
        <w:rPr>
          <w:rFonts w:eastAsia="Times New Roman"/>
          <w:color w:val="000000"/>
          <w:u w:val="single"/>
        </w:rPr>
        <w:t>of the world</w:t>
      </w:r>
      <w:r w:rsidRPr="00CC0166">
        <w:rPr>
          <w:rFonts w:eastAsia="Times New Roman"/>
          <w:color w:val="000000"/>
        </w:rPr>
        <w:t> </w:t>
      </w:r>
      <w:r w:rsidRPr="00CC0166">
        <w:rPr>
          <w:rFonts w:eastAsia="Times New Roman"/>
          <w:color w:val="000000"/>
          <w:u w:val="single"/>
        </w:rPr>
        <w:t>has</w:t>
      </w:r>
      <w:r w:rsidRPr="00CC0166">
        <w:rPr>
          <w:rFonts w:eastAsia="Times New Roman"/>
          <w:color w:val="000000"/>
        </w:rPr>
        <w:t> </w:t>
      </w:r>
      <w:r w:rsidRPr="00CC0166">
        <w:rPr>
          <w:rFonts w:eastAsia="Times New Roman"/>
          <w:color w:val="000000"/>
          <w:u w:val="single"/>
          <w:shd w:val="clear" w:color="auto" w:fill="00FFFF"/>
        </w:rPr>
        <w:t>shown</w:t>
      </w:r>
      <w:r w:rsidRPr="00CC0166">
        <w:rPr>
          <w:rFonts w:eastAsia="Times New Roman"/>
          <w:color w:val="000000"/>
        </w:rPr>
        <w:t> </w:t>
      </w:r>
      <w:r w:rsidRPr="00CC0166">
        <w:rPr>
          <w:rFonts w:eastAsia="Times New Roman"/>
          <w:b/>
          <w:bCs/>
          <w:color w:val="000000"/>
          <w:u w:val="single"/>
        </w:rPr>
        <w:t>surprising</w:t>
      </w:r>
      <w:r w:rsidRPr="00CC0166">
        <w:rPr>
          <w:rFonts w:eastAsia="Times New Roman"/>
          <w:color w:val="000000"/>
        </w:rPr>
        <w:t> </w:t>
      </w:r>
      <w:r w:rsidRPr="00CC0166">
        <w:rPr>
          <w:rFonts w:eastAsia="Times New Roman"/>
          <w:b/>
          <w:bCs/>
          <w:color w:val="000000"/>
          <w:u w:val="single"/>
          <w:shd w:val="clear" w:color="auto" w:fill="00FFFF"/>
        </w:rPr>
        <w:t>resilience</w:t>
      </w:r>
      <w:r w:rsidRPr="00CC0166">
        <w:rPr>
          <w:rFonts w:eastAsia="Times New Roman"/>
          <w:color w:val="000000"/>
        </w:rPr>
        <w:t> and may yet prevail in the United States. Their </w:t>
      </w:r>
      <w:r w:rsidRPr="00CC0166">
        <w:rPr>
          <w:rFonts w:eastAsia="Times New Roman"/>
          <w:color w:val="000000"/>
          <w:u w:val="single"/>
        </w:rPr>
        <w:t>belief in the trend of democratic decline</w:t>
      </w:r>
      <w:r w:rsidRPr="00CC0166">
        <w:rPr>
          <w:rFonts w:eastAsia="Times New Roman"/>
          <w:color w:val="000000"/>
        </w:rPr>
        <w:t> has </w:t>
      </w:r>
      <w:r w:rsidRPr="00CC0166">
        <w:rPr>
          <w:rFonts w:eastAsia="Times New Roman"/>
          <w:color w:val="000000"/>
          <w:u w:val="single"/>
        </w:rPr>
        <w:t>led many liberals to wring their hands and ask despairingly whether they can do anything to reverse it</w:t>
      </w:r>
      <w:r w:rsidRPr="00CC0166">
        <w:rPr>
          <w:rFonts w:eastAsia="Times New Roman"/>
          <w:color w:val="000000"/>
        </w:rPr>
        <w:t>. The answers to this question are simple and boring: go out with your fellow citizens and vote or, if you are more actively inclined, work hard to mobilize like-minded people to help democratic politicians win elections. </w:t>
      </w:r>
      <w:r w:rsidRPr="00CC0166">
        <w:rPr>
          <w:rFonts w:eastAsia="Times New Roman"/>
          <w:color w:val="000000"/>
          <w:u w:val="single"/>
        </w:rPr>
        <w:t>Liberal</w:t>
      </w:r>
      <w:r w:rsidRPr="00CC0166">
        <w:rPr>
          <w:rFonts w:eastAsia="Times New Roman"/>
          <w:color w:val="000000"/>
        </w:rPr>
        <w:t> </w:t>
      </w:r>
      <w:r w:rsidRPr="00CC0166">
        <w:rPr>
          <w:rFonts w:eastAsia="Times New Roman"/>
          <w:color w:val="000000"/>
          <w:u w:val="single"/>
          <w:shd w:val="clear" w:color="auto" w:fill="00FFFF"/>
        </w:rPr>
        <w:t>democracy is</w:t>
      </w:r>
      <w:r w:rsidRPr="00CC0166">
        <w:rPr>
          <w:rFonts w:eastAsia="Times New Roman"/>
          <w:color w:val="000000"/>
        </w:rPr>
        <w:t> </w:t>
      </w:r>
      <w:r w:rsidRPr="00CC0166">
        <w:rPr>
          <w:rFonts w:eastAsia="Times New Roman"/>
          <w:color w:val="000000"/>
          <w:u w:val="single"/>
        </w:rPr>
        <w:t>all</w:t>
      </w:r>
      <w:r w:rsidRPr="00CC0166">
        <w:rPr>
          <w:rFonts w:eastAsia="Times New Roman"/>
          <w:color w:val="000000"/>
        </w:rPr>
        <w:t> </w:t>
      </w:r>
      <w:r w:rsidRPr="00CC0166">
        <w:rPr>
          <w:rFonts w:eastAsia="Times New Roman"/>
          <w:color w:val="000000"/>
          <w:u w:val="single"/>
          <w:shd w:val="clear" w:color="auto" w:fill="00FFFF"/>
        </w:rPr>
        <w:t>about</w:t>
      </w:r>
      <w:r w:rsidRPr="00CC0166">
        <w:rPr>
          <w:rFonts w:eastAsia="Times New Roman"/>
          <w:color w:val="000000"/>
        </w:rPr>
        <w:t> </w:t>
      </w:r>
      <w:r w:rsidRPr="00CC0166">
        <w:rPr>
          <w:rFonts w:eastAsia="Times New Roman"/>
          <w:b/>
          <w:bCs/>
          <w:color w:val="000000"/>
          <w:u w:val="single"/>
        </w:rPr>
        <w:t>personal</w:t>
      </w:r>
      <w:r w:rsidRPr="00CC0166">
        <w:rPr>
          <w:rFonts w:eastAsia="Times New Roman"/>
          <w:color w:val="000000"/>
        </w:rPr>
        <w:t> </w:t>
      </w:r>
      <w:r w:rsidRPr="00CC0166">
        <w:rPr>
          <w:rFonts w:eastAsia="Times New Roman"/>
          <w:b/>
          <w:bCs/>
          <w:color w:val="000000"/>
          <w:u w:val="single"/>
          <w:shd w:val="clear" w:color="auto" w:fill="00FFFF"/>
        </w:rPr>
        <w:t>agency</w:t>
      </w:r>
      <w:r w:rsidRPr="00CC0166">
        <w:rPr>
          <w:rFonts w:eastAsia="Times New Roman"/>
          <w:color w:val="000000"/>
        </w:rPr>
        <w:t>, and </w:t>
      </w:r>
      <w:r w:rsidRPr="00CC0166">
        <w:rPr>
          <w:rFonts w:eastAsia="Times New Roman"/>
          <w:color w:val="000000"/>
          <w:u w:val="single"/>
        </w:rPr>
        <w:t>there is</w:t>
      </w:r>
      <w:r w:rsidRPr="00CC0166">
        <w:rPr>
          <w:rFonts w:eastAsia="Times New Roman"/>
          <w:color w:val="000000"/>
        </w:rPr>
        <w:t> </w:t>
      </w:r>
      <w:r w:rsidRPr="00CC0166">
        <w:rPr>
          <w:rFonts w:eastAsia="Times New Roman"/>
          <w:color w:val="000000"/>
          <w:u w:val="single"/>
        </w:rPr>
        <w:t>little</w:t>
      </w:r>
      <w:r w:rsidRPr="00CC0166">
        <w:rPr>
          <w:rFonts w:eastAsia="Times New Roman"/>
          <w:color w:val="000000"/>
        </w:rPr>
        <w:t> </w:t>
      </w:r>
      <w:r w:rsidRPr="00CC0166">
        <w:rPr>
          <w:rFonts w:eastAsia="Times New Roman"/>
          <w:b/>
          <w:bCs/>
          <w:color w:val="000000"/>
          <w:u w:val="single"/>
          <w:shd w:val="clear" w:color="auto" w:fill="00FFFF"/>
        </w:rPr>
        <w:t>ev</w:t>
      </w:r>
      <w:r w:rsidRPr="00CC0166">
        <w:rPr>
          <w:rFonts w:eastAsia="Times New Roman"/>
          <w:color w:val="000000"/>
          <w:u w:val="single"/>
        </w:rPr>
        <w:t>idence</w:t>
      </w:r>
      <w:r w:rsidRPr="00CC0166">
        <w:rPr>
          <w:rFonts w:eastAsia="Times New Roman"/>
          <w:color w:val="000000"/>
        </w:rPr>
        <w:t> </w:t>
      </w:r>
      <w:r w:rsidRPr="00CC0166">
        <w:rPr>
          <w:rFonts w:eastAsia="Times New Roman"/>
          <w:color w:val="000000"/>
          <w:u w:val="single"/>
          <w:shd w:val="clear" w:color="auto" w:fill="00FFFF"/>
        </w:rPr>
        <w:t>that</w:t>
      </w:r>
      <w:r w:rsidRPr="00CC0166">
        <w:rPr>
          <w:rFonts w:eastAsia="Times New Roman"/>
          <w:color w:val="000000"/>
        </w:rPr>
        <w:t> </w:t>
      </w:r>
      <w:r w:rsidRPr="00CC0166">
        <w:rPr>
          <w:rFonts w:eastAsia="Times New Roman"/>
          <w:color w:val="000000"/>
          <w:u w:val="single"/>
        </w:rPr>
        <w:t>traditional</w:t>
      </w:r>
      <w:r w:rsidRPr="00CC0166">
        <w:rPr>
          <w:rFonts w:eastAsia="Times New Roman"/>
          <w:color w:val="000000"/>
        </w:rPr>
        <w:t> </w:t>
      </w:r>
      <w:r w:rsidRPr="00CC0166">
        <w:rPr>
          <w:rFonts w:eastAsia="Times New Roman"/>
          <w:b/>
          <w:bCs/>
          <w:color w:val="000000"/>
          <w:u w:val="single"/>
        </w:rPr>
        <w:t>political</w:t>
      </w:r>
      <w:r w:rsidRPr="00CC0166">
        <w:rPr>
          <w:rFonts w:eastAsia="Times New Roman"/>
          <w:color w:val="000000"/>
        </w:rPr>
        <w:t> </w:t>
      </w:r>
      <w:r w:rsidRPr="00CC0166">
        <w:rPr>
          <w:rFonts w:eastAsia="Times New Roman"/>
          <w:b/>
          <w:bCs/>
          <w:color w:val="000000"/>
          <w:u w:val="single"/>
          <w:shd w:val="clear" w:color="auto" w:fill="00FFFF"/>
        </w:rPr>
        <w:t>engagement</w:t>
      </w:r>
      <w:r w:rsidRPr="00CC0166">
        <w:rPr>
          <w:rFonts w:eastAsia="Times New Roman"/>
          <w:color w:val="000000"/>
        </w:rPr>
        <w:t> </w:t>
      </w:r>
      <w:r w:rsidRPr="00CC0166">
        <w:rPr>
          <w:rFonts w:eastAsia="Times New Roman"/>
          <w:color w:val="000000"/>
          <w:u w:val="single"/>
        </w:rPr>
        <w:t>no longer</w:t>
      </w:r>
      <w:r w:rsidRPr="00CC0166">
        <w:rPr>
          <w:rFonts w:eastAsia="Times New Roman"/>
          <w:color w:val="000000"/>
        </w:rPr>
        <w:t> </w:t>
      </w:r>
      <w:r w:rsidRPr="00CC0166">
        <w:rPr>
          <w:rFonts w:eastAsia="Times New Roman"/>
          <w:color w:val="000000"/>
          <w:u w:val="single"/>
          <w:shd w:val="clear" w:color="auto" w:fill="00FFFF"/>
        </w:rPr>
        <w:t>works</w:t>
      </w:r>
      <w:r w:rsidRPr="00CC0166">
        <w:rPr>
          <w:rFonts w:eastAsia="Times New Roman"/>
          <w:color w:val="000000"/>
        </w:rPr>
        <w:t>.</w:t>
      </w:r>
    </w:p>
    <w:p w14:paraId="503A722F" w14:textId="77777777" w:rsidR="00DB08BF" w:rsidRPr="00CC0166" w:rsidRDefault="00DB08BF" w:rsidP="00DB08BF">
      <w:pPr>
        <w:spacing w:before="30" w:after="0" w:line="278" w:lineRule="atLeast"/>
        <w:outlineLvl w:val="3"/>
        <w:rPr>
          <w:rFonts w:eastAsia="Times New Roman"/>
          <w:b/>
          <w:bCs/>
          <w:color w:val="000000"/>
          <w:sz w:val="26"/>
          <w:szCs w:val="26"/>
        </w:rPr>
      </w:pPr>
      <w:r w:rsidRPr="00CC0166">
        <w:rPr>
          <w:rFonts w:eastAsia="Times New Roman"/>
          <w:b/>
          <w:bCs/>
          <w:color w:val="000000"/>
          <w:sz w:val="26"/>
          <w:szCs w:val="26"/>
        </w:rPr>
        <w:t>AND Democracy is net better for the environment, allows us to solve climate change</w:t>
      </w:r>
    </w:p>
    <w:p w14:paraId="6D3B526F" w14:textId="77777777" w:rsidR="00DB08BF" w:rsidRPr="00CC0166" w:rsidRDefault="00DB08BF" w:rsidP="00DB08BF">
      <w:pPr>
        <w:spacing w:after="120" w:line="235" w:lineRule="atLeast"/>
        <w:rPr>
          <w:rFonts w:eastAsia="Times New Roman"/>
          <w:color w:val="000000"/>
        </w:rPr>
      </w:pPr>
      <w:r w:rsidRPr="00CC0166">
        <w:rPr>
          <w:rFonts w:eastAsia="Times New Roman"/>
          <w:color w:val="000000"/>
        </w:rPr>
        <w:t>Laura </w:t>
      </w:r>
      <w:r w:rsidRPr="00CC0166">
        <w:rPr>
          <w:rFonts w:eastAsia="Times New Roman"/>
          <w:b/>
          <w:bCs/>
          <w:color w:val="000000"/>
          <w:sz w:val="26"/>
          <w:szCs w:val="26"/>
        </w:rPr>
        <w:t>Policardo</w:t>
      </w:r>
      <w:r w:rsidRPr="00CC0166">
        <w:rPr>
          <w:rFonts w:eastAsia="Times New Roman"/>
          <w:color w:val="000000"/>
        </w:rPr>
        <w:t>, “Is Democracy Good for the Environment? Quasi-Experimental Evidence from Regime Transitions,” ENVIRONMENTAL AND RESOURCE ECONOMICS v. 64 n. 2, 20</w:t>
      </w:r>
      <w:r w:rsidRPr="00CC0166">
        <w:rPr>
          <w:rFonts w:eastAsia="Times New Roman"/>
          <w:b/>
          <w:bCs/>
          <w:color w:val="000000"/>
          <w:sz w:val="26"/>
          <w:szCs w:val="26"/>
        </w:rPr>
        <w:t>16</w:t>
      </w:r>
      <w:r w:rsidRPr="00CC0166">
        <w:rPr>
          <w:rFonts w:eastAsia="Times New Roman"/>
          <w:color w:val="000000"/>
        </w:rPr>
        <w:t>, pp. 275-300, p. 286-287.</w:t>
      </w:r>
    </w:p>
    <w:p w14:paraId="17D6529B" w14:textId="77777777" w:rsidR="00DB08BF" w:rsidRPr="00CC0166" w:rsidRDefault="00DB08BF" w:rsidP="00DB08BF">
      <w:pPr>
        <w:spacing w:line="235" w:lineRule="atLeast"/>
        <w:rPr>
          <w:rFonts w:eastAsia="Times New Roman"/>
          <w:color w:val="000000"/>
        </w:rPr>
      </w:pPr>
      <w:r w:rsidRPr="00CC0166">
        <w:rPr>
          <w:rFonts w:eastAsia="Times New Roman"/>
          <w:color w:val="000000"/>
        </w:rPr>
        <w:t>Despite the different views about the effect of democracy on the environmental management, in this paper I show that </w:t>
      </w:r>
      <w:r w:rsidRPr="00CC0166">
        <w:rPr>
          <w:rFonts w:eastAsia="Times New Roman"/>
          <w:color w:val="000000"/>
          <w:u w:val="single"/>
          <w:shd w:val="clear" w:color="auto" w:fill="00FFFF"/>
        </w:rPr>
        <w:t>democracy and environmental quality are positively correlated.</w:t>
      </w:r>
      <w:r w:rsidRPr="00CC0166">
        <w:rPr>
          <w:rFonts w:eastAsia="Times New Roman"/>
          <w:color w:val="000000"/>
        </w:rPr>
        <w:t> To show that, I use the powerful approach of </w:t>
      </w:r>
      <w:r w:rsidRPr="00CC0166">
        <w:rPr>
          <w:rFonts w:eastAsia="Times New Roman"/>
          <w:color w:val="000000"/>
          <w:u w:val="single"/>
        </w:rPr>
        <w:t>ITS design in</w:t>
      </w:r>
      <w:r w:rsidRPr="00CC0166">
        <w:rPr>
          <w:rFonts w:eastAsia="Times New Roman"/>
          <w:color w:val="000000"/>
        </w:rPr>
        <w:t> </w:t>
      </w:r>
      <w:r w:rsidRPr="00CC0166">
        <w:rPr>
          <w:rFonts w:eastAsia="Times New Roman"/>
          <w:color w:val="000000"/>
          <w:u w:val="single"/>
          <w:shd w:val="clear" w:color="auto" w:fill="00FFFF"/>
        </w:rPr>
        <w:t>cointegration</w:t>
      </w:r>
      <w:r w:rsidRPr="00CC0166">
        <w:rPr>
          <w:rFonts w:eastAsia="Times New Roman"/>
          <w:color w:val="000000"/>
        </w:rPr>
        <w:t> </w:t>
      </w:r>
      <w:r w:rsidRPr="00CC0166">
        <w:rPr>
          <w:rFonts w:eastAsia="Times New Roman"/>
          <w:color w:val="000000"/>
          <w:u w:val="single"/>
          <w:shd w:val="clear" w:color="auto" w:fill="00FFFF"/>
        </w:rPr>
        <w:t>analysis</w:t>
      </w:r>
      <w:r w:rsidRPr="00CC0166">
        <w:rPr>
          <w:rFonts w:eastAsia="Times New Roman"/>
          <w:color w:val="000000"/>
        </w:rPr>
        <w:t> to </w:t>
      </w:r>
      <w:r w:rsidRPr="00CC0166">
        <w:rPr>
          <w:rFonts w:eastAsia="Times New Roman"/>
          <w:color w:val="000000"/>
          <w:u w:val="single"/>
          <w:shd w:val="clear" w:color="auto" w:fill="00FFFF"/>
        </w:rPr>
        <w:t>show that democratic countries</w:t>
      </w:r>
      <w:r w:rsidRPr="00CC0166">
        <w:rPr>
          <w:rFonts w:eastAsia="Times New Roman"/>
          <w:color w:val="000000"/>
        </w:rPr>
        <w:t> </w:t>
      </w:r>
      <w:r w:rsidRPr="00CC0166">
        <w:rPr>
          <w:rFonts w:eastAsia="Times New Roman"/>
          <w:color w:val="000000"/>
          <w:u w:val="single"/>
          <w:shd w:val="clear" w:color="auto" w:fill="00FFFF"/>
        </w:rPr>
        <w:t>and autocratic ones have</w:t>
      </w:r>
      <w:r w:rsidRPr="00CC0166">
        <w:rPr>
          <w:rFonts w:eastAsia="Times New Roman"/>
          <w:color w:val="000000"/>
        </w:rPr>
        <w:t> </w:t>
      </w:r>
      <w:r w:rsidRPr="00CC0166">
        <w:rPr>
          <w:rFonts w:eastAsia="Times New Roman"/>
          <w:color w:val="000000"/>
          <w:u w:val="single"/>
        </w:rPr>
        <w:t>two</w:t>
      </w:r>
      <w:r w:rsidRPr="00CC0166">
        <w:rPr>
          <w:rFonts w:eastAsia="Times New Roman"/>
          <w:color w:val="000000"/>
        </w:rPr>
        <w:t> </w:t>
      </w:r>
      <w:r w:rsidRPr="00CC0166">
        <w:rPr>
          <w:rFonts w:eastAsia="Times New Roman"/>
          <w:color w:val="000000"/>
          <w:u w:val="single"/>
          <w:shd w:val="clear" w:color="auto" w:fill="00FFFF"/>
        </w:rPr>
        <w:t>different targets of environmental quality, with those for democracy higher</w:t>
      </w:r>
      <w:r w:rsidRPr="00CC0166">
        <w:rPr>
          <w:rFonts w:eastAsia="Times New Roman"/>
          <w:color w:val="000000"/>
        </w:rPr>
        <w:t> </w:t>
      </w:r>
      <w:r w:rsidRPr="00CC0166">
        <w:rPr>
          <w:rFonts w:eastAsia="Times New Roman"/>
          <w:color w:val="000000"/>
          <w:u w:val="single"/>
        </w:rPr>
        <w:t>than those for autocracies</w:t>
      </w:r>
      <w:r w:rsidRPr="00CC0166">
        <w:rPr>
          <w:rFonts w:eastAsia="Times New Roman"/>
          <w:color w:val="000000"/>
        </w:rPr>
        <w:t>. Previous works on democracy and environmental quality were indeed unable to assert that democracy is really good for the environment because they did not show that non-democracies are not. Segmented regression analysis of ITS allows not only to see the effect of democracy through time, but also if this effect differs from the effect of autocracy. </w:t>
      </w:r>
      <w:r w:rsidRPr="00CC0166">
        <w:rPr>
          <w:rFonts w:eastAsia="Times New Roman"/>
          <w:color w:val="000000"/>
          <w:u w:val="single"/>
        </w:rPr>
        <w:t>The weakness of the previous works in this field was therefore that not comparing the results with those for dictatorships, the positive effect of democracy on the environment might not be due to democracy per se, but from other effects, like maturation, or technological progress, common to both regimes</w:t>
      </w:r>
      <w:r w:rsidRPr="00CC0166">
        <w:rPr>
          <w:rFonts w:eastAsia="Times New Roman"/>
          <w:color w:val="000000"/>
        </w:rPr>
        <w:t>. In this panel of 47 transition countries, this approach shows that </w:t>
      </w:r>
      <w:r w:rsidRPr="00CC0166">
        <w:rPr>
          <w:rFonts w:eastAsia="Times New Roman"/>
          <w:color w:val="000000"/>
          <w:u w:val="single"/>
          <w:shd w:val="clear" w:color="auto" w:fill="00FFFF"/>
        </w:rPr>
        <w:t>democratisation</w:t>
      </w:r>
      <w:r w:rsidRPr="00CC0166">
        <w:rPr>
          <w:rFonts w:eastAsia="Times New Roman"/>
          <w:color w:val="000000"/>
        </w:rPr>
        <w:t> </w:t>
      </w:r>
      <w:r w:rsidRPr="00CC0166">
        <w:rPr>
          <w:rFonts w:eastAsia="Times New Roman"/>
          <w:color w:val="000000"/>
          <w:u w:val="single"/>
          <w:shd w:val="clear" w:color="auto" w:fill="00FFFF"/>
        </w:rPr>
        <w:t>is</w:t>
      </w:r>
      <w:r w:rsidRPr="00CC0166">
        <w:rPr>
          <w:rFonts w:eastAsia="Times New Roman"/>
          <w:color w:val="000000"/>
        </w:rPr>
        <w:t> </w:t>
      </w:r>
      <w:r w:rsidRPr="00CC0166">
        <w:rPr>
          <w:rFonts w:eastAsia="Times New Roman"/>
          <w:color w:val="000000"/>
          <w:u w:val="single"/>
        </w:rPr>
        <w:t>consistently</w:t>
      </w:r>
      <w:r w:rsidRPr="00CC0166">
        <w:rPr>
          <w:rFonts w:eastAsia="Times New Roman"/>
          <w:color w:val="000000"/>
        </w:rPr>
        <w:t> </w:t>
      </w:r>
      <w:r w:rsidRPr="00CC0166">
        <w:rPr>
          <w:rFonts w:eastAsia="Times New Roman"/>
          <w:color w:val="000000"/>
          <w:u w:val="single"/>
          <w:shd w:val="clear" w:color="auto" w:fill="00FFFF"/>
        </w:rPr>
        <w:t>associated to a reduction of CO2 emissions and PM10 concentrations</w:t>
      </w:r>
      <w:r w:rsidRPr="00CC0166">
        <w:rPr>
          <w:rFonts w:eastAsia="Times New Roman"/>
          <w:color w:val="000000"/>
        </w:rPr>
        <w:t>, but this process may be quite slow because—at least in the ECM relative to CO2 emissions—it is detectable only in the long run. Due to the fact that democratic institutions tend to be slower than autocratic ones in taking decisions and acting, in the short run we do not observe a negative effect of democracy on the level of emissions, while the positive effect of dictatorship is quite consistent. Inequality has two different effects depending on the incumbent regime: in any case it counterbalances the global effect of the regime. In democracy, </w:t>
      </w:r>
      <w:r w:rsidRPr="00CC0166">
        <w:rPr>
          <w:rFonts w:eastAsia="Times New Roman"/>
          <w:color w:val="000000"/>
          <w:u w:val="single"/>
          <w:shd w:val="clear" w:color="auto" w:fill="00FFFF"/>
        </w:rPr>
        <w:t>increased inequality means that the</w:t>
      </w:r>
      <w:r w:rsidRPr="00CC0166">
        <w:rPr>
          <w:rFonts w:eastAsia="Times New Roman"/>
          <w:color w:val="000000"/>
        </w:rPr>
        <w:t> </w:t>
      </w:r>
      <w:r w:rsidRPr="00CC0166">
        <w:rPr>
          <w:rFonts w:eastAsia="Times New Roman"/>
          <w:color w:val="000000"/>
          <w:u w:val="single"/>
        </w:rPr>
        <w:t>decisive</w:t>
      </w:r>
      <w:r w:rsidRPr="00CC0166">
        <w:rPr>
          <w:rFonts w:eastAsia="Times New Roman"/>
          <w:color w:val="000000"/>
        </w:rPr>
        <w:t> </w:t>
      </w:r>
      <w:r w:rsidRPr="00CC0166">
        <w:rPr>
          <w:rFonts w:eastAsia="Times New Roman"/>
          <w:color w:val="000000"/>
          <w:u w:val="single"/>
          <w:shd w:val="clear" w:color="auto" w:fill="00FFFF"/>
        </w:rPr>
        <w:t>citizen</w:t>
      </w:r>
      <w:r w:rsidRPr="00CC0166">
        <w:rPr>
          <w:rFonts w:eastAsia="Times New Roman"/>
          <w:color w:val="000000"/>
        </w:rPr>
        <w:t> </w:t>
      </w:r>
      <w:r w:rsidRPr="00CC0166">
        <w:rPr>
          <w:rFonts w:eastAsia="Times New Roman"/>
          <w:color w:val="000000"/>
          <w:u w:val="single"/>
          <w:shd w:val="clear" w:color="auto" w:fill="00FFFF"/>
        </w:rPr>
        <w:t>is</w:t>
      </w:r>
      <w:r w:rsidRPr="00CC0166">
        <w:rPr>
          <w:rFonts w:eastAsia="Times New Roman"/>
          <w:color w:val="000000"/>
        </w:rPr>
        <w:t> </w:t>
      </w:r>
      <w:r w:rsidRPr="00CC0166">
        <w:rPr>
          <w:rFonts w:eastAsia="Times New Roman"/>
          <w:color w:val="000000"/>
          <w:u w:val="single"/>
        </w:rPr>
        <w:t>poorer and so</w:t>
      </w:r>
      <w:r w:rsidRPr="00CC0166">
        <w:rPr>
          <w:rFonts w:eastAsia="Times New Roman"/>
          <w:color w:val="000000"/>
        </w:rPr>
        <w:t> </w:t>
      </w:r>
      <w:r w:rsidRPr="00CC0166">
        <w:rPr>
          <w:rFonts w:eastAsia="Times New Roman"/>
          <w:color w:val="000000"/>
          <w:u w:val="single"/>
          <w:shd w:val="clear" w:color="auto" w:fill="00FFFF"/>
        </w:rPr>
        <w:t>less willing to pay for environmental protection</w:t>
      </w:r>
      <w:r w:rsidRPr="00CC0166">
        <w:rPr>
          <w:rFonts w:eastAsia="Times New Roman"/>
          <w:color w:val="000000"/>
        </w:rPr>
        <w:t>. This however assuming perfect democracy only and full participation to the poll. From another point of view, it is reasonable to think that democratic institutions work worse when inequality is high, due to the scarce participation of the poor to the electoral processes, and therefore </w:t>
      </w:r>
      <w:r w:rsidRPr="00CC0166">
        <w:rPr>
          <w:rFonts w:eastAsia="Times New Roman"/>
          <w:color w:val="000000"/>
          <w:u w:val="single"/>
        </w:rPr>
        <w:t>democracies with high income inequality resemble more to a dictatorship than a democracy itself, because decisions are taken by a small (and usually strongly interested) group of people</w:t>
      </w:r>
      <w:r w:rsidRPr="00CC0166">
        <w:rPr>
          <w:rFonts w:eastAsia="Times New Roman"/>
          <w:color w:val="000000"/>
        </w:rPr>
        <w:t>. Inequality during periods of autocracy, under the assumption that this inequality favors the dictator at the expense of the rest of the citizens, it may retain the negative effect of the regime since it increases the dictator’s income and so it increases his demand for environmental quality, which may be driven by a limited (although high) opportunity to substitute environment with private consumption. The overall effect, however, is that </w:t>
      </w:r>
      <w:r w:rsidRPr="00CC0166">
        <w:rPr>
          <w:rFonts w:eastAsia="Times New Roman"/>
          <w:color w:val="000000"/>
          <w:u w:val="single"/>
        </w:rPr>
        <w:t>dictatorships tend to be associated to a worse environment than democracies.</w:t>
      </w:r>
    </w:p>
    <w:p w14:paraId="142BB58A" w14:textId="77777777" w:rsidR="00DB08BF" w:rsidRPr="00CC0166" w:rsidRDefault="00DB08BF" w:rsidP="00DB08BF">
      <w:pPr>
        <w:spacing w:before="30" w:after="0" w:line="278" w:lineRule="atLeast"/>
        <w:outlineLvl w:val="3"/>
        <w:rPr>
          <w:rFonts w:eastAsia="Times New Roman"/>
          <w:b/>
          <w:bCs/>
          <w:color w:val="000000"/>
          <w:sz w:val="26"/>
          <w:szCs w:val="26"/>
        </w:rPr>
      </w:pPr>
      <w:r w:rsidRPr="00CC0166">
        <w:rPr>
          <w:rFonts w:eastAsia="Times New Roman"/>
          <w:b/>
          <w:bCs/>
          <w:color w:val="000000"/>
          <w:sz w:val="26"/>
          <w:szCs w:val="26"/>
        </w:rPr>
        <w:t>And, it improves every aspect of society.</w:t>
      </w:r>
    </w:p>
    <w:p w14:paraId="6BE02F92" w14:textId="77777777" w:rsidR="00DB08BF" w:rsidRPr="00CC0166" w:rsidRDefault="00DB08BF" w:rsidP="00DB08BF">
      <w:pPr>
        <w:spacing w:after="120" w:line="235" w:lineRule="atLeast"/>
        <w:rPr>
          <w:rFonts w:eastAsia="Times New Roman"/>
          <w:color w:val="000000"/>
        </w:rPr>
      </w:pPr>
      <w:r w:rsidRPr="00CC0166">
        <w:rPr>
          <w:rFonts w:eastAsia="Times New Roman"/>
          <w:b/>
          <w:bCs/>
          <w:color w:val="000000"/>
          <w:sz w:val="26"/>
          <w:szCs w:val="26"/>
        </w:rPr>
        <w:t>Sozan 24</w:t>
      </w:r>
      <w:r w:rsidRPr="00CC0166">
        <w:rPr>
          <w:rFonts w:eastAsia="Times New Roman"/>
          <w:color w:val="000000"/>
        </w:rPr>
        <w:t> — Michael Sozan, Senior Fellow at the American Progress, holds a J.D. from George Washington University Law School, holds a B.A. in Government from the College of William and Mary, 2024 (“An American Democracy Built for the People: Why Democracy Matters and How To Make It Work for the 21st Century,” American Progress, September 26th, Available Online at https://www.americanprogress.org/article/an-american-democracy-built-for-the-people-why-democracy-matters-and-how-to-make-it-work-for-the-21st-century/, Accessed 08-28-2025)</w:t>
      </w:r>
    </w:p>
    <w:p w14:paraId="128DD5F9" w14:textId="77777777" w:rsidR="00DB08BF" w:rsidRPr="00CC0166" w:rsidRDefault="00DB08BF" w:rsidP="00DB08BF">
      <w:pPr>
        <w:spacing w:line="235" w:lineRule="atLeast"/>
        <w:rPr>
          <w:rFonts w:eastAsia="Times New Roman"/>
          <w:color w:val="000000"/>
        </w:rPr>
      </w:pPr>
      <w:r w:rsidRPr="00CC0166">
        <w:rPr>
          <w:rFonts w:eastAsia="Times New Roman"/>
          <w:color w:val="000000"/>
          <w:u w:val="single"/>
        </w:rPr>
        <w:t>Governments in</w:t>
      </w:r>
      <w:r w:rsidRPr="00CC0166">
        <w:rPr>
          <w:rFonts w:eastAsia="Times New Roman"/>
          <w:color w:val="000000"/>
        </w:rPr>
        <w:t> </w:t>
      </w:r>
      <w:r w:rsidRPr="00CC0166">
        <w:rPr>
          <w:rFonts w:eastAsia="Times New Roman"/>
          <w:b/>
          <w:bCs/>
          <w:color w:val="000000"/>
          <w:u w:val="single"/>
          <w:shd w:val="clear" w:color="auto" w:fill="00FFFF"/>
        </w:rPr>
        <w:t>democratic nations produce more peace and prosperity</w:t>
      </w:r>
    </w:p>
    <w:p w14:paraId="66567484" w14:textId="77777777" w:rsidR="00DB08BF" w:rsidRPr="00CC0166" w:rsidRDefault="00DB08BF" w:rsidP="00DB08BF">
      <w:pPr>
        <w:spacing w:line="235" w:lineRule="atLeast"/>
        <w:rPr>
          <w:rFonts w:eastAsia="Times New Roman"/>
          <w:color w:val="000000"/>
        </w:rPr>
      </w:pPr>
      <w:r w:rsidRPr="00CC0166">
        <w:rPr>
          <w:rFonts w:eastAsia="Times New Roman"/>
          <w:color w:val="000000"/>
        </w:rPr>
        <w:t>Although </w:t>
      </w:r>
      <w:r w:rsidRPr="00CC0166">
        <w:rPr>
          <w:rFonts w:eastAsia="Times New Roman"/>
          <w:color w:val="000000"/>
          <w:u w:val="single"/>
        </w:rPr>
        <w:t>democracy’s foundational values and</w:t>
      </w:r>
      <w:r w:rsidRPr="00CC0166">
        <w:rPr>
          <w:rFonts w:eastAsia="Times New Roman"/>
          <w:color w:val="000000"/>
        </w:rPr>
        <w:t> the related </w:t>
      </w:r>
      <w:r w:rsidRPr="00CC0166">
        <w:rPr>
          <w:rFonts w:eastAsia="Times New Roman"/>
          <w:color w:val="000000"/>
          <w:u w:val="single"/>
        </w:rPr>
        <w:t>structures of government</w:t>
      </w:r>
      <w:r w:rsidRPr="00CC0166">
        <w:rPr>
          <w:rFonts w:eastAsia="Times New Roman"/>
          <w:color w:val="000000"/>
        </w:rPr>
        <w:t> are designed to </w:t>
      </w:r>
      <w:r w:rsidRPr="00CC0166">
        <w:rPr>
          <w:rFonts w:eastAsia="Times New Roman"/>
          <w:color w:val="000000"/>
          <w:u w:val="single"/>
        </w:rPr>
        <w:t>create better tangible results for people’s lives</w:t>
      </w:r>
      <w:r w:rsidRPr="00CC0166">
        <w:rPr>
          <w:rFonts w:eastAsia="Times New Roman"/>
          <w:color w:val="000000"/>
        </w:rPr>
        <w:t>, do they actually? The answer is yes. Evidence shows that </w:t>
      </w:r>
      <w:r w:rsidRPr="00CC0166">
        <w:rPr>
          <w:rFonts w:eastAsia="Times New Roman"/>
          <w:color w:val="000000"/>
          <w:u w:val="single"/>
        </w:rPr>
        <w:t>democratic governments</w:t>
      </w:r>
      <w:r w:rsidRPr="00CC0166">
        <w:rPr>
          <w:rFonts w:eastAsia="Times New Roman"/>
          <w:color w:val="000000"/>
        </w:rPr>
        <w:t>, though imperfect, generally </w:t>
      </w:r>
      <w:r w:rsidRPr="00CC0166">
        <w:rPr>
          <w:rFonts w:eastAsia="Times New Roman"/>
          <w:color w:val="000000"/>
          <w:u w:val="single"/>
        </w:rPr>
        <w:t>produce better measurable outputs than autocratic governments.</w:t>
      </w:r>
    </w:p>
    <w:p w14:paraId="1DC0DB99" w14:textId="77777777" w:rsidR="00DB08BF" w:rsidRPr="00CC0166" w:rsidRDefault="00DB08BF" w:rsidP="00DB08BF">
      <w:pPr>
        <w:spacing w:line="235" w:lineRule="atLeast"/>
        <w:rPr>
          <w:rFonts w:eastAsia="Times New Roman"/>
          <w:color w:val="000000"/>
        </w:rPr>
      </w:pPr>
      <w:r w:rsidRPr="00CC0166">
        <w:rPr>
          <w:rFonts w:eastAsia="Times New Roman"/>
          <w:color w:val="000000"/>
        </w:rPr>
        <w:t>These </w:t>
      </w:r>
      <w:r w:rsidRPr="00CC0166">
        <w:rPr>
          <w:rFonts w:eastAsia="Times New Roman"/>
          <w:color w:val="000000"/>
          <w:u w:val="single"/>
        </w:rPr>
        <w:t>measurable outputs include</w:t>
      </w:r>
      <w:r w:rsidRPr="00CC0166">
        <w:rPr>
          <w:rFonts w:eastAsia="Times New Roman"/>
          <w:color w:val="000000"/>
        </w:rPr>
        <w:t> the following:</w:t>
      </w:r>
    </w:p>
    <w:p w14:paraId="0AB548CA"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Economy</w:t>
      </w:r>
      <w:r w:rsidRPr="00CC0166">
        <w:rPr>
          <w:rFonts w:eastAsia="Times New Roman"/>
          <w:color w:val="000000"/>
        </w:rPr>
        <w:t>. Quite simply, </w:t>
      </w:r>
      <w:r w:rsidRPr="00CC0166">
        <w:rPr>
          <w:rFonts w:eastAsia="Times New Roman"/>
          <w:color w:val="000000"/>
          <w:u w:val="single"/>
        </w:rPr>
        <w:t>democracies tend to be more prosperous than autocracies</w:t>
      </w:r>
      <w:r w:rsidRPr="00CC0166">
        <w:rPr>
          <w:rFonts w:eastAsia="Times New Roman"/>
          <w:color w:val="000000"/>
        </w:rPr>
        <w:t>. According to one study, </w:t>
      </w:r>
      <w:r w:rsidRPr="00CC0166">
        <w:rPr>
          <w:rFonts w:eastAsia="Times New Roman"/>
          <w:color w:val="000000"/>
          <w:u w:val="single"/>
          <w:shd w:val="clear" w:color="auto" w:fill="00FFFF"/>
        </w:rPr>
        <w:t>countries that switched to democratic rule experienced</w:t>
      </w:r>
      <w:r w:rsidRPr="00CC0166">
        <w:rPr>
          <w:rFonts w:eastAsia="Times New Roman"/>
          <w:color w:val="000000"/>
        </w:rPr>
        <w:t> a </w:t>
      </w:r>
      <w:r w:rsidRPr="00CC0166">
        <w:rPr>
          <w:rFonts w:eastAsia="Times New Roman"/>
          <w:color w:val="000000"/>
          <w:u w:val="single"/>
          <w:shd w:val="clear" w:color="auto" w:fill="00FFFF"/>
        </w:rPr>
        <w:t>20 percent increase in g</w:t>
      </w:r>
      <w:r w:rsidRPr="00CC0166">
        <w:rPr>
          <w:rFonts w:eastAsia="Times New Roman"/>
          <w:color w:val="000000"/>
        </w:rPr>
        <w:t>ross </w:t>
      </w:r>
      <w:r w:rsidRPr="00CC0166">
        <w:rPr>
          <w:rFonts w:eastAsia="Times New Roman"/>
          <w:color w:val="000000"/>
          <w:u w:val="single"/>
          <w:shd w:val="clear" w:color="auto" w:fill="00FFFF"/>
        </w:rPr>
        <w:t>d</w:t>
      </w:r>
      <w:r w:rsidRPr="00CC0166">
        <w:rPr>
          <w:rFonts w:eastAsia="Times New Roman"/>
          <w:color w:val="000000"/>
        </w:rPr>
        <w:t>omestic </w:t>
      </w:r>
      <w:r w:rsidRPr="00CC0166">
        <w:rPr>
          <w:rFonts w:eastAsia="Times New Roman"/>
          <w:color w:val="000000"/>
          <w:u w:val="single"/>
          <w:shd w:val="clear" w:color="auto" w:fill="00FFFF"/>
        </w:rPr>
        <w:t>p</w:t>
      </w:r>
      <w:r w:rsidRPr="00CC0166">
        <w:rPr>
          <w:rFonts w:eastAsia="Times New Roman"/>
          <w:color w:val="000000"/>
        </w:rPr>
        <w:t>roduct over a 25-year period.4 </w:t>
      </w:r>
      <w:r w:rsidRPr="00CC0166">
        <w:rPr>
          <w:rFonts w:eastAsia="Times New Roman"/>
          <w:color w:val="000000"/>
          <w:u w:val="single"/>
          <w:shd w:val="clear" w:color="auto" w:fill="00FFFF"/>
        </w:rPr>
        <w:t>Democracies</w:t>
      </w:r>
      <w:r w:rsidRPr="00CC0166">
        <w:rPr>
          <w:rFonts w:eastAsia="Times New Roman"/>
          <w:color w:val="000000"/>
        </w:rPr>
        <w:t> also </w:t>
      </w:r>
      <w:r w:rsidRPr="00CC0166">
        <w:rPr>
          <w:rFonts w:eastAsia="Times New Roman"/>
          <w:color w:val="000000"/>
          <w:u w:val="single"/>
          <w:shd w:val="clear" w:color="auto" w:fill="00FFFF"/>
        </w:rPr>
        <w:t>act as a “safety net</w:t>
      </w:r>
      <w:r w:rsidRPr="00CC0166">
        <w:rPr>
          <w:rFonts w:eastAsia="Times New Roman"/>
          <w:color w:val="000000"/>
        </w:rPr>
        <w:t> </w:t>
      </w:r>
      <w:r w:rsidRPr="00CC0166">
        <w:rPr>
          <w:rFonts w:eastAsia="Times New Roman"/>
          <w:color w:val="000000"/>
          <w:u w:val="single"/>
        </w:rPr>
        <w:t>for the economy,”</w:t>
      </w:r>
      <w:r w:rsidRPr="00CC0166">
        <w:rPr>
          <w:rFonts w:eastAsia="Times New Roman"/>
          <w:color w:val="000000"/>
        </w:rPr>
        <w:t> leading to far fewer negative growth rates and </w:t>
      </w:r>
      <w:r w:rsidRPr="00CC0166">
        <w:rPr>
          <w:rFonts w:eastAsia="Times New Roman"/>
          <w:color w:val="000000"/>
          <w:u w:val="single"/>
        </w:rPr>
        <w:t>avoiding</w:t>
      </w:r>
      <w:r w:rsidRPr="00CC0166">
        <w:rPr>
          <w:rFonts w:eastAsia="Times New Roman"/>
          <w:color w:val="000000"/>
        </w:rPr>
        <w:t> “the more </w:t>
      </w:r>
      <w:r w:rsidRPr="00CC0166">
        <w:rPr>
          <w:rFonts w:eastAsia="Times New Roman"/>
          <w:color w:val="000000"/>
          <w:u w:val="single"/>
        </w:rPr>
        <w:t>catastrophic outcomes</w:t>
      </w:r>
      <w:r w:rsidRPr="00CC0166">
        <w:rPr>
          <w:rFonts w:eastAsia="Times New Roman"/>
          <w:color w:val="000000"/>
        </w:rPr>
        <w:t> that characterize many autocracies.”5 Data are more mixed on whether democracies have a better track record in reducing income inequality, with some studies saying they do, while others saying they do not.6 Nonetheless, the </w:t>
      </w:r>
      <w:r w:rsidRPr="00CC0166">
        <w:rPr>
          <w:rFonts w:eastAsia="Times New Roman"/>
          <w:color w:val="000000"/>
          <w:u w:val="single"/>
        </w:rPr>
        <w:t>freedom of expression inherent in</w:t>
      </w:r>
      <w:r w:rsidRPr="00CC0166">
        <w:rPr>
          <w:rFonts w:eastAsia="Times New Roman"/>
          <w:color w:val="000000"/>
        </w:rPr>
        <w:t> </w:t>
      </w:r>
      <w:r w:rsidRPr="00CC0166">
        <w:rPr>
          <w:rFonts w:eastAsia="Times New Roman"/>
          <w:color w:val="000000"/>
          <w:u w:val="single"/>
          <w:shd w:val="clear" w:color="auto" w:fill="00FFFF"/>
        </w:rPr>
        <w:t>democracies drives</w:t>
      </w:r>
      <w:r w:rsidRPr="00CC0166">
        <w:rPr>
          <w:rFonts w:eastAsia="Times New Roman"/>
          <w:color w:val="000000"/>
        </w:rPr>
        <w:t> the </w:t>
      </w:r>
      <w:r w:rsidRPr="00CC0166">
        <w:rPr>
          <w:rFonts w:eastAsia="Times New Roman"/>
          <w:color w:val="000000"/>
          <w:u w:val="single"/>
          <w:shd w:val="clear" w:color="auto" w:fill="00FFFF"/>
        </w:rPr>
        <w:t>innovation</w:t>
      </w:r>
      <w:r w:rsidRPr="00CC0166">
        <w:rPr>
          <w:rFonts w:eastAsia="Times New Roman"/>
          <w:color w:val="000000"/>
        </w:rPr>
        <w:t>, experimentation, </w:t>
      </w:r>
      <w:r w:rsidRPr="00CC0166">
        <w:rPr>
          <w:rFonts w:eastAsia="Times New Roman"/>
          <w:color w:val="000000"/>
          <w:u w:val="single"/>
          <w:shd w:val="clear" w:color="auto" w:fill="00FFFF"/>
        </w:rPr>
        <w:t>and entrepreneurship</w:t>
      </w:r>
      <w:r w:rsidRPr="00CC0166">
        <w:rPr>
          <w:rFonts w:eastAsia="Times New Roman"/>
          <w:color w:val="000000"/>
        </w:rPr>
        <w:t> </w:t>
      </w:r>
      <w:r w:rsidRPr="00CC0166">
        <w:rPr>
          <w:rFonts w:eastAsia="Times New Roman"/>
          <w:color w:val="000000"/>
          <w:u w:val="single"/>
        </w:rPr>
        <w:t>that fuel economic opportunity</w:t>
      </w:r>
      <w:r w:rsidRPr="00CC0166">
        <w:rPr>
          <w:rFonts w:eastAsia="Times New Roman"/>
          <w:color w:val="000000"/>
        </w:rPr>
        <w:t>, as seen, for example, in the high-tech innovation produced in Silicon Valley, California.7</w:t>
      </w:r>
    </w:p>
    <w:p w14:paraId="67B61671"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Health and life expectancy</w:t>
      </w:r>
      <w:r w:rsidRPr="00CC0166">
        <w:rPr>
          <w:rFonts w:eastAsia="Times New Roman"/>
          <w:color w:val="000000"/>
        </w:rPr>
        <w:t>. </w:t>
      </w:r>
      <w:r w:rsidRPr="00CC0166">
        <w:rPr>
          <w:rFonts w:eastAsia="Times New Roman"/>
          <w:color w:val="000000"/>
          <w:u w:val="single"/>
          <w:shd w:val="clear" w:color="auto" w:fill="00FFFF"/>
        </w:rPr>
        <w:t>Democracies increase life expectancy</w:t>
      </w:r>
      <w:r w:rsidRPr="00CC0166">
        <w:rPr>
          <w:rFonts w:eastAsia="Times New Roman"/>
          <w:color w:val="000000"/>
        </w:rPr>
        <w:t> </w:t>
      </w:r>
      <w:r w:rsidRPr="00CC0166">
        <w:rPr>
          <w:rFonts w:eastAsia="Times New Roman"/>
          <w:color w:val="000000"/>
          <w:u w:val="single"/>
        </w:rPr>
        <w:t>and reduce child mortality,</w:t>
      </w:r>
      <w:r w:rsidRPr="00CC0166">
        <w:rPr>
          <w:rFonts w:eastAsia="Times New Roman"/>
          <w:color w:val="000000"/>
        </w:rPr>
        <w:t> </w:t>
      </w:r>
      <w:r w:rsidRPr="00CC0166">
        <w:rPr>
          <w:rFonts w:eastAsia="Times New Roman"/>
          <w:color w:val="000000"/>
          <w:u w:val="single"/>
          <w:shd w:val="clear" w:color="auto" w:fill="00FFFF"/>
        </w:rPr>
        <w:t>while</w:t>
      </w:r>
      <w:r w:rsidRPr="00CC0166">
        <w:rPr>
          <w:rFonts w:eastAsia="Times New Roman"/>
          <w:color w:val="000000"/>
        </w:rPr>
        <w:t> also </w:t>
      </w:r>
      <w:r w:rsidRPr="00CC0166">
        <w:rPr>
          <w:rFonts w:eastAsia="Times New Roman"/>
          <w:color w:val="000000"/>
          <w:u w:val="single"/>
          <w:shd w:val="clear" w:color="auto" w:fill="00FFFF"/>
        </w:rPr>
        <w:t>significantly decreasing deaths from</w:t>
      </w:r>
      <w:r w:rsidRPr="00CC0166">
        <w:rPr>
          <w:rFonts w:eastAsia="Times New Roman"/>
          <w:color w:val="000000"/>
        </w:rPr>
        <w:t> noncommunicable </w:t>
      </w:r>
      <w:r w:rsidRPr="00CC0166">
        <w:rPr>
          <w:rFonts w:eastAsia="Times New Roman"/>
          <w:color w:val="000000"/>
          <w:u w:val="single"/>
          <w:shd w:val="clear" w:color="auto" w:fill="00FFFF"/>
        </w:rPr>
        <w:t>diseases</w:t>
      </w:r>
      <w:r w:rsidRPr="00CC0166">
        <w:rPr>
          <w:rFonts w:eastAsia="Times New Roman"/>
          <w:color w:val="000000"/>
        </w:rPr>
        <w:t>.8 By contrast, </w:t>
      </w:r>
      <w:r w:rsidRPr="00CC0166">
        <w:rPr>
          <w:rFonts w:eastAsia="Times New Roman"/>
          <w:color w:val="000000"/>
          <w:u w:val="single"/>
        </w:rPr>
        <w:t>autocracies “have lower life expectancy</w:t>
      </w:r>
      <w:r w:rsidRPr="00CC0166">
        <w:rPr>
          <w:rFonts w:eastAsia="Times New Roman"/>
          <w:color w:val="000000"/>
        </w:rPr>
        <w:t>, less effective health service coverage, and higher levels of out-of-pocket health spending.”9 Highly functioning democracies see 94 percent less infant mortality than autocracies.10 In recent years, </w:t>
      </w:r>
      <w:r w:rsidRPr="00CC0166">
        <w:rPr>
          <w:rFonts w:eastAsia="Times New Roman"/>
          <w:color w:val="000000"/>
          <w:u w:val="single"/>
          <w:shd w:val="clear" w:color="auto" w:fill="00FFFF"/>
        </w:rPr>
        <w:t>democracies experienced lower COVID</w:t>
      </w:r>
      <w:r w:rsidRPr="00CC0166">
        <w:rPr>
          <w:rFonts w:eastAsia="Times New Roman"/>
          <w:color w:val="000000"/>
        </w:rPr>
        <w:t>-19 </w:t>
      </w:r>
      <w:r w:rsidRPr="00CC0166">
        <w:rPr>
          <w:rFonts w:eastAsia="Times New Roman"/>
          <w:color w:val="000000"/>
          <w:u w:val="single"/>
        </w:rPr>
        <w:t>death</w:t>
      </w:r>
      <w:r w:rsidRPr="00CC0166">
        <w:rPr>
          <w:rFonts w:eastAsia="Times New Roman"/>
          <w:color w:val="000000"/>
        </w:rPr>
        <w:t> </w:t>
      </w:r>
      <w:r w:rsidRPr="00CC0166">
        <w:rPr>
          <w:rFonts w:eastAsia="Times New Roman"/>
          <w:color w:val="000000"/>
          <w:u w:val="single"/>
          <w:shd w:val="clear" w:color="auto" w:fill="00FFFF"/>
        </w:rPr>
        <w:t>rates</w:t>
      </w:r>
      <w:r w:rsidRPr="00CC0166">
        <w:rPr>
          <w:rFonts w:eastAsia="Times New Roman"/>
          <w:color w:val="000000"/>
        </w:rPr>
        <w:t> than </w:t>
      </w:r>
      <w:r w:rsidRPr="00CC0166">
        <w:rPr>
          <w:rFonts w:eastAsia="Times New Roman"/>
          <w:color w:val="000000"/>
          <w:u w:val="single"/>
          <w:shd w:val="clear" w:color="auto" w:fill="00FFFF"/>
        </w:rPr>
        <w:t>autocracies</w:t>
      </w:r>
      <w:r w:rsidRPr="00CC0166">
        <w:rPr>
          <w:rFonts w:eastAsia="Times New Roman"/>
          <w:color w:val="000000"/>
        </w:rPr>
        <w:t>, where leaders “</w:t>
      </w:r>
      <w:r w:rsidRPr="00CC0166">
        <w:rPr>
          <w:rFonts w:eastAsia="Times New Roman"/>
          <w:color w:val="000000"/>
          <w:u w:val="single"/>
        </w:rPr>
        <w:t>downplayed the pandemic</w:t>
      </w:r>
      <w:r w:rsidRPr="00CC0166">
        <w:rPr>
          <w:rFonts w:eastAsia="Times New Roman"/>
          <w:color w:val="000000"/>
        </w:rPr>
        <w:t>, turned their backs on scientific evidence, spread false information, </w:t>
      </w:r>
      <w:r w:rsidRPr="00CC0166">
        <w:rPr>
          <w:rFonts w:eastAsia="Times New Roman"/>
          <w:color w:val="000000"/>
          <w:u w:val="single"/>
        </w:rPr>
        <w:t>and</w:t>
      </w:r>
      <w:r w:rsidRPr="00CC0166">
        <w:rPr>
          <w:rFonts w:eastAsia="Times New Roman"/>
          <w:color w:val="000000"/>
        </w:rPr>
        <w:t> </w:t>
      </w:r>
      <w:r w:rsidRPr="00CC0166">
        <w:rPr>
          <w:rFonts w:eastAsia="Times New Roman"/>
          <w:color w:val="000000"/>
          <w:u w:val="single"/>
          <w:shd w:val="clear" w:color="auto" w:fill="00FFFF"/>
        </w:rPr>
        <w:t>failed to</w:t>
      </w:r>
      <w:r w:rsidRPr="00CC0166">
        <w:rPr>
          <w:rFonts w:eastAsia="Times New Roman"/>
          <w:color w:val="000000"/>
        </w:rPr>
        <w:t> take basic steps to </w:t>
      </w:r>
      <w:r w:rsidRPr="00CC0166">
        <w:rPr>
          <w:rFonts w:eastAsia="Times New Roman"/>
          <w:color w:val="000000"/>
          <w:u w:val="single"/>
          <w:shd w:val="clear" w:color="auto" w:fill="00FFFF"/>
        </w:rPr>
        <w:t>protect</w:t>
      </w:r>
      <w:r w:rsidRPr="00CC0166">
        <w:rPr>
          <w:rFonts w:eastAsia="Times New Roman"/>
          <w:color w:val="000000"/>
        </w:rPr>
        <w:t> </w:t>
      </w:r>
      <w:r w:rsidRPr="00CC0166">
        <w:rPr>
          <w:rFonts w:eastAsia="Times New Roman"/>
          <w:color w:val="000000"/>
          <w:u w:val="single"/>
        </w:rPr>
        <w:t>the</w:t>
      </w:r>
      <w:r w:rsidRPr="00CC0166">
        <w:rPr>
          <w:rFonts w:eastAsia="Times New Roman"/>
          <w:color w:val="000000"/>
        </w:rPr>
        <w:t> </w:t>
      </w:r>
      <w:r w:rsidRPr="00CC0166">
        <w:rPr>
          <w:rFonts w:eastAsia="Times New Roman"/>
          <w:color w:val="000000"/>
          <w:u w:val="single"/>
          <w:shd w:val="clear" w:color="auto" w:fill="00FFFF"/>
        </w:rPr>
        <w:t>health</w:t>
      </w:r>
      <w:r w:rsidRPr="00CC0166">
        <w:rPr>
          <w:rFonts w:eastAsia="Times New Roman"/>
          <w:color w:val="000000"/>
        </w:rPr>
        <w:t> </w:t>
      </w:r>
      <w:r w:rsidRPr="00CC0166">
        <w:rPr>
          <w:rFonts w:eastAsia="Times New Roman"/>
          <w:color w:val="000000"/>
          <w:u w:val="single"/>
        </w:rPr>
        <w:t>and lives of the public</w:t>
      </w:r>
      <w:r w:rsidRPr="00CC0166">
        <w:rPr>
          <w:rFonts w:eastAsia="Times New Roman"/>
          <w:color w:val="000000"/>
        </w:rPr>
        <w:t>.”11</w:t>
      </w:r>
    </w:p>
    <w:p w14:paraId="4F87DB92"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Climate change</w:t>
      </w:r>
      <w:r w:rsidRPr="00CC0166">
        <w:rPr>
          <w:rFonts w:eastAsia="Times New Roman"/>
          <w:color w:val="000000"/>
        </w:rPr>
        <w:t>. </w:t>
      </w:r>
      <w:r w:rsidRPr="00CC0166">
        <w:rPr>
          <w:rFonts w:eastAsia="Times New Roman"/>
          <w:color w:val="000000"/>
          <w:u w:val="single"/>
          <w:shd w:val="clear" w:color="auto" w:fill="00FFFF"/>
        </w:rPr>
        <w:t>Democracies</w:t>
      </w:r>
      <w:r w:rsidRPr="00CC0166">
        <w:rPr>
          <w:rFonts w:eastAsia="Times New Roman"/>
          <w:color w:val="000000"/>
        </w:rPr>
        <w:t> consistently </w:t>
      </w:r>
      <w:r w:rsidRPr="00CC0166">
        <w:rPr>
          <w:rFonts w:eastAsia="Times New Roman"/>
          <w:color w:val="000000"/>
          <w:u w:val="single"/>
          <w:shd w:val="clear" w:color="auto" w:fill="00FFFF"/>
        </w:rPr>
        <w:t>perform better</w:t>
      </w:r>
      <w:r w:rsidRPr="00CC0166">
        <w:rPr>
          <w:rFonts w:eastAsia="Times New Roman"/>
          <w:color w:val="000000"/>
        </w:rPr>
        <w:t> </w:t>
      </w:r>
      <w:r w:rsidRPr="00CC0166">
        <w:rPr>
          <w:rFonts w:eastAsia="Times New Roman"/>
          <w:color w:val="000000"/>
          <w:u w:val="single"/>
        </w:rPr>
        <w:t>than autocracies</w:t>
      </w:r>
      <w:r w:rsidRPr="00CC0166">
        <w:rPr>
          <w:rFonts w:eastAsia="Times New Roman"/>
          <w:color w:val="000000"/>
        </w:rPr>
        <w:t> </w:t>
      </w:r>
      <w:r w:rsidRPr="00CC0166">
        <w:rPr>
          <w:rFonts w:eastAsia="Times New Roman"/>
          <w:color w:val="000000"/>
          <w:u w:val="single"/>
          <w:shd w:val="clear" w:color="auto" w:fill="00FFFF"/>
        </w:rPr>
        <w:t>in</w:t>
      </w:r>
      <w:r w:rsidRPr="00CC0166">
        <w:rPr>
          <w:rFonts w:eastAsia="Times New Roman"/>
          <w:color w:val="000000"/>
        </w:rPr>
        <w:t> </w:t>
      </w:r>
      <w:r w:rsidRPr="00CC0166">
        <w:rPr>
          <w:rFonts w:eastAsia="Times New Roman"/>
          <w:color w:val="000000"/>
          <w:u w:val="single"/>
        </w:rPr>
        <w:t>adopting</w:t>
      </w:r>
      <w:r w:rsidRPr="00CC0166">
        <w:rPr>
          <w:rFonts w:eastAsia="Times New Roman"/>
          <w:color w:val="000000"/>
        </w:rPr>
        <w:t> </w:t>
      </w:r>
      <w:r w:rsidRPr="00CC0166">
        <w:rPr>
          <w:rFonts w:eastAsia="Times New Roman"/>
          <w:color w:val="000000"/>
          <w:u w:val="single"/>
          <w:shd w:val="clear" w:color="auto" w:fill="00FFFF"/>
        </w:rPr>
        <w:t>policies to combat climate change</w:t>
      </w:r>
      <w:r w:rsidRPr="00CC0166">
        <w:rPr>
          <w:rFonts w:eastAsia="Times New Roman"/>
          <w:color w:val="000000"/>
        </w:rPr>
        <w:t>, one of the existential matters of our time.12 </w:t>
      </w:r>
      <w:r w:rsidRPr="00CC0166">
        <w:rPr>
          <w:rFonts w:eastAsia="Times New Roman"/>
          <w:color w:val="000000"/>
          <w:u w:val="single"/>
          <w:shd w:val="clear" w:color="auto" w:fill="00FFFF"/>
        </w:rPr>
        <w:t>Air quality is better</w:t>
      </w:r>
      <w:r w:rsidRPr="00CC0166">
        <w:rPr>
          <w:rFonts w:eastAsia="Times New Roman"/>
          <w:color w:val="000000"/>
        </w:rPr>
        <w:t> in cities located </w:t>
      </w:r>
      <w:r w:rsidRPr="00CC0166">
        <w:rPr>
          <w:rFonts w:eastAsia="Times New Roman"/>
          <w:color w:val="000000"/>
          <w:u w:val="single"/>
        </w:rPr>
        <w:t>in democratic nations</w:t>
      </w:r>
      <w:r w:rsidRPr="00CC0166">
        <w:rPr>
          <w:rFonts w:eastAsia="Times New Roman"/>
          <w:color w:val="000000"/>
        </w:rPr>
        <w:t>.13 According to the V-Dem Institute, a research organization based in Sweden, “</w:t>
      </w:r>
      <w:r w:rsidRPr="00CC0166">
        <w:rPr>
          <w:rFonts w:eastAsia="Times New Roman"/>
          <w:color w:val="000000"/>
          <w:shd w:val="clear" w:color="auto" w:fill="00FFFF"/>
        </w:rPr>
        <w:t>[</w:t>
      </w:r>
      <w:r w:rsidRPr="00CC0166">
        <w:rPr>
          <w:rFonts w:eastAsia="Times New Roman"/>
          <w:color w:val="000000"/>
          <w:u w:val="single"/>
          <w:shd w:val="clear" w:color="auto" w:fill="00FFFF"/>
        </w:rPr>
        <w:t>d</w:t>
      </w:r>
      <w:r w:rsidRPr="00CC0166">
        <w:rPr>
          <w:rFonts w:eastAsia="Times New Roman"/>
          <w:color w:val="000000"/>
          <w:u w:val="single"/>
        </w:rPr>
        <w:t>]emocracies</w:t>
      </w:r>
      <w:r w:rsidRPr="00CC0166">
        <w:rPr>
          <w:rFonts w:eastAsia="Times New Roman"/>
          <w:color w:val="000000"/>
        </w:rPr>
        <w:t> </w:t>
      </w:r>
      <w:r w:rsidRPr="00CC0166">
        <w:rPr>
          <w:rFonts w:eastAsia="Times New Roman"/>
          <w:color w:val="000000"/>
          <w:u w:val="single"/>
          <w:shd w:val="clear" w:color="auto" w:fill="00FFFF"/>
        </w:rPr>
        <w:t>provide</w:t>
      </w:r>
      <w:r w:rsidRPr="00CC0166">
        <w:rPr>
          <w:rFonts w:eastAsia="Times New Roman"/>
          <w:color w:val="000000"/>
        </w:rPr>
        <w:t> </w:t>
      </w:r>
      <w:r w:rsidRPr="00CC0166">
        <w:rPr>
          <w:rFonts w:eastAsia="Times New Roman"/>
          <w:color w:val="000000"/>
          <w:u w:val="single"/>
        </w:rPr>
        <w:t>more</w:t>
      </w:r>
      <w:r w:rsidRPr="00CC0166">
        <w:rPr>
          <w:rFonts w:eastAsia="Times New Roman"/>
          <w:color w:val="000000"/>
        </w:rPr>
        <w:t> </w:t>
      </w:r>
      <w:r w:rsidRPr="00CC0166">
        <w:rPr>
          <w:rFonts w:eastAsia="Times New Roman"/>
          <w:color w:val="000000"/>
          <w:u w:val="single"/>
          <w:shd w:val="clear" w:color="auto" w:fill="00FFFF"/>
        </w:rPr>
        <w:t>freedom for</w:t>
      </w:r>
      <w:r w:rsidRPr="00CC0166">
        <w:rPr>
          <w:rFonts w:eastAsia="Times New Roman"/>
          <w:color w:val="000000"/>
        </w:rPr>
        <w:t> </w:t>
      </w:r>
      <w:r w:rsidRPr="00CC0166">
        <w:rPr>
          <w:rFonts w:eastAsia="Times New Roman"/>
          <w:color w:val="000000"/>
          <w:u w:val="single"/>
        </w:rPr>
        <w:t>non-governmental organizations to educate citizens</w:t>
      </w:r>
      <w:r w:rsidRPr="00CC0166">
        <w:rPr>
          <w:rFonts w:eastAsia="Times New Roman"/>
          <w:color w:val="000000"/>
        </w:rPr>
        <w:t> </w:t>
      </w:r>
      <w:r w:rsidRPr="00CC0166">
        <w:rPr>
          <w:rFonts w:eastAsia="Times New Roman"/>
          <w:color w:val="000000"/>
          <w:u w:val="single"/>
        </w:rPr>
        <w:t>about climate problems,</w:t>
      </w:r>
      <w:r w:rsidRPr="00CC0166">
        <w:rPr>
          <w:rFonts w:eastAsia="Times New Roman"/>
          <w:color w:val="000000"/>
        </w:rPr>
        <w:t> </w:t>
      </w:r>
      <w:r w:rsidRPr="00CC0166">
        <w:rPr>
          <w:rFonts w:eastAsia="Times New Roman"/>
          <w:color w:val="000000"/>
          <w:u w:val="single"/>
          <w:shd w:val="clear" w:color="auto" w:fill="00FFFF"/>
        </w:rPr>
        <w:t>and</w:t>
      </w:r>
      <w:r w:rsidRPr="00CC0166">
        <w:rPr>
          <w:rFonts w:eastAsia="Times New Roman"/>
          <w:color w:val="000000"/>
        </w:rPr>
        <w:t> </w:t>
      </w:r>
      <w:r w:rsidRPr="00CC0166">
        <w:rPr>
          <w:rFonts w:eastAsia="Times New Roman"/>
          <w:color w:val="000000"/>
          <w:u w:val="single"/>
        </w:rPr>
        <w:t>exert pressure</w:t>
      </w:r>
      <w:r w:rsidRPr="00CC0166">
        <w:rPr>
          <w:rFonts w:eastAsia="Times New Roman"/>
          <w:color w:val="000000"/>
        </w:rPr>
        <w:t> on governments </w:t>
      </w:r>
      <w:r w:rsidRPr="00CC0166">
        <w:rPr>
          <w:rFonts w:eastAsia="Times New Roman"/>
          <w:color w:val="000000"/>
          <w:u w:val="single"/>
        </w:rPr>
        <w:t>to</w:t>
      </w:r>
      <w:r w:rsidRPr="00CC0166">
        <w:rPr>
          <w:rFonts w:eastAsia="Times New Roman"/>
          <w:color w:val="000000"/>
        </w:rPr>
        <w:t> </w:t>
      </w:r>
      <w:r w:rsidRPr="00CC0166">
        <w:rPr>
          <w:rFonts w:eastAsia="Times New Roman"/>
          <w:color w:val="000000"/>
          <w:u w:val="single"/>
          <w:shd w:val="clear" w:color="auto" w:fill="00FFFF"/>
        </w:rPr>
        <w:t>take action</w:t>
      </w:r>
      <w:r w:rsidRPr="00CC0166">
        <w:rPr>
          <w:rFonts w:eastAsia="Times New Roman"/>
          <w:color w:val="000000"/>
        </w:rPr>
        <w:t>.”14</w:t>
      </w:r>
    </w:p>
    <w:p w14:paraId="29FF46CF"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Education</w:t>
      </w:r>
      <w:r w:rsidRPr="00CC0166">
        <w:rPr>
          <w:rFonts w:eastAsia="Times New Roman"/>
          <w:color w:val="000000"/>
        </w:rPr>
        <w:t>. </w:t>
      </w:r>
      <w:r w:rsidRPr="00CC0166">
        <w:rPr>
          <w:rFonts w:eastAsia="Times New Roman"/>
          <w:color w:val="000000"/>
          <w:u w:val="single"/>
          <w:shd w:val="clear" w:color="auto" w:fill="00FFFF"/>
        </w:rPr>
        <w:t>Democracies improve</w:t>
      </w:r>
      <w:r w:rsidRPr="00CC0166">
        <w:rPr>
          <w:rFonts w:eastAsia="Times New Roman"/>
          <w:color w:val="000000"/>
        </w:rPr>
        <w:t> children’s </w:t>
      </w:r>
      <w:r w:rsidRPr="00CC0166">
        <w:rPr>
          <w:rFonts w:eastAsia="Times New Roman"/>
          <w:color w:val="000000"/>
          <w:u w:val="single"/>
        </w:rPr>
        <w:t>access to</w:t>
      </w:r>
      <w:r w:rsidRPr="00CC0166">
        <w:rPr>
          <w:rFonts w:eastAsia="Times New Roman"/>
          <w:color w:val="000000"/>
        </w:rPr>
        <w:t> </w:t>
      </w:r>
      <w:r w:rsidRPr="00CC0166">
        <w:rPr>
          <w:rFonts w:eastAsia="Times New Roman"/>
          <w:color w:val="000000"/>
          <w:u w:val="single"/>
          <w:shd w:val="clear" w:color="auto" w:fill="00FFFF"/>
        </w:rPr>
        <w:t>education</w:t>
      </w:r>
      <w:r w:rsidRPr="00CC0166">
        <w:rPr>
          <w:rFonts w:eastAsia="Times New Roman"/>
          <w:color w:val="000000"/>
        </w:rPr>
        <w:t>.15 One study showed that </w:t>
      </w:r>
      <w:r w:rsidRPr="00CC0166">
        <w:rPr>
          <w:rFonts w:eastAsia="Times New Roman"/>
          <w:color w:val="000000"/>
          <w:u w:val="single"/>
        </w:rPr>
        <w:t>if a country moves from the least to most democratic category, children get 1.3 years more schooling</w:t>
      </w:r>
      <w:r w:rsidRPr="00CC0166">
        <w:rPr>
          <w:rFonts w:eastAsia="Times New Roman"/>
          <w:color w:val="000000"/>
        </w:rPr>
        <w:t>.16 Another study found that </w:t>
      </w:r>
      <w:r w:rsidRPr="00CC0166">
        <w:rPr>
          <w:rFonts w:eastAsia="Times New Roman"/>
          <w:color w:val="000000"/>
          <w:u w:val="single"/>
        </w:rPr>
        <w:t>democracies</w:t>
      </w:r>
      <w:r w:rsidRPr="00CC0166">
        <w:rPr>
          <w:rFonts w:eastAsia="Times New Roman"/>
          <w:color w:val="000000"/>
        </w:rPr>
        <w:t> </w:t>
      </w:r>
      <w:r w:rsidRPr="00CC0166">
        <w:rPr>
          <w:rFonts w:eastAsia="Times New Roman"/>
          <w:color w:val="000000"/>
          <w:u w:val="single"/>
          <w:shd w:val="clear" w:color="auto" w:fill="00FFFF"/>
        </w:rPr>
        <w:t>increase</w:t>
      </w:r>
      <w:r w:rsidRPr="00CC0166">
        <w:rPr>
          <w:rFonts w:eastAsia="Times New Roman"/>
          <w:color w:val="000000"/>
        </w:rPr>
        <w:t> </w:t>
      </w:r>
      <w:r w:rsidRPr="00CC0166">
        <w:rPr>
          <w:rFonts w:eastAsia="Times New Roman"/>
          <w:color w:val="000000"/>
          <w:u w:val="single"/>
        </w:rPr>
        <w:t>secondary</w:t>
      </w:r>
      <w:r w:rsidRPr="00CC0166">
        <w:rPr>
          <w:rFonts w:eastAsia="Times New Roman"/>
          <w:color w:val="000000"/>
        </w:rPr>
        <w:t> </w:t>
      </w:r>
      <w:r w:rsidRPr="00CC0166">
        <w:rPr>
          <w:rFonts w:eastAsia="Times New Roman"/>
          <w:color w:val="000000"/>
          <w:u w:val="single"/>
          <w:shd w:val="clear" w:color="auto" w:fill="00FFFF"/>
        </w:rPr>
        <w:t>school enrollment by</w:t>
      </w:r>
      <w:r w:rsidRPr="00CC0166">
        <w:rPr>
          <w:rFonts w:eastAsia="Times New Roman"/>
          <w:color w:val="000000"/>
        </w:rPr>
        <w:t> almost </w:t>
      </w:r>
      <w:r w:rsidRPr="00CC0166">
        <w:rPr>
          <w:rFonts w:eastAsia="Times New Roman"/>
          <w:color w:val="000000"/>
          <w:u w:val="single"/>
          <w:shd w:val="clear" w:color="auto" w:fill="00FFFF"/>
        </w:rPr>
        <w:t>70 percent</w:t>
      </w:r>
      <w:r w:rsidRPr="00CC0166">
        <w:rPr>
          <w:rFonts w:eastAsia="Times New Roman"/>
          <w:color w:val="000000"/>
        </w:rPr>
        <w:t>.17 Moreover, “evidence shows that h</w:t>
      </w:r>
      <w:r w:rsidRPr="00CC0166">
        <w:rPr>
          <w:rFonts w:eastAsia="Times New Roman"/>
          <w:color w:val="000000"/>
          <w:u w:val="single"/>
        </w:rPr>
        <w:t>igher levels of education promote egalitarian gender attitudes</w:t>
      </w:r>
      <w:r w:rsidRPr="00CC0166">
        <w:rPr>
          <w:rFonts w:eastAsia="Times New Roman"/>
          <w:color w:val="000000"/>
        </w:rPr>
        <w:t> but only </w:t>
      </w:r>
      <w:r w:rsidRPr="00CC0166">
        <w:rPr>
          <w:rFonts w:eastAsia="Times New Roman"/>
          <w:color w:val="000000"/>
          <w:u w:val="single"/>
        </w:rPr>
        <w:t>in democratic societies</w:t>
      </w:r>
      <w:r w:rsidRPr="00CC0166">
        <w:rPr>
          <w:rFonts w:eastAsia="Times New Roman"/>
          <w:color w:val="000000"/>
        </w:rPr>
        <w:t>.”18</w:t>
      </w:r>
    </w:p>
    <w:p w14:paraId="414C33B6"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Gender equality</w:t>
      </w:r>
      <w:r w:rsidRPr="00CC0166">
        <w:rPr>
          <w:rFonts w:eastAsia="Times New Roman"/>
          <w:color w:val="000000"/>
        </w:rPr>
        <w:t>. </w:t>
      </w:r>
      <w:r w:rsidRPr="00CC0166">
        <w:rPr>
          <w:rFonts w:eastAsia="Times New Roman"/>
          <w:color w:val="000000"/>
          <w:u w:val="single"/>
        </w:rPr>
        <w:t>Democracies</w:t>
      </w:r>
      <w:r w:rsidRPr="00CC0166">
        <w:rPr>
          <w:rFonts w:eastAsia="Times New Roman"/>
          <w:color w:val="000000"/>
        </w:rPr>
        <w:t> tend to </w:t>
      </w:r>
      <w:r w:rsidRPr="00CC0166">
        <w:rPr>
          <w:rFonts w:eastAsia="Times New Roman"/>
          <w:color w:val="000000"/>
          <w:u w:val="single"/>
        </w:rPr>
        <w:t>have greater gender parity than autocracies</w:t>
      </w:r>
      <w:r w:rsidRPr="00CC0166">
        <w:rPr>
          <w:rFonts w:eastAsia="Times New Roman"/>
          <w:color w:val="000000"/>
        </w:rPr>
        <w:t>.19 And evidence shows that “</w:t>
      </w:r>
      <w:r w:rsidRPr="00CC0166">
        <w:rPr>
          <w:rFonts w:eastAsia="Times New Roman"/>
          <w:color w:val="000000"/>
          <w:u w:val="single"/>
          <w:shd w:val="clear" w:color="auto" w:fill="00FFFF"/>
        </w:rPr>
        <w:t>nations with</w:t>
      </w:r>
      <w:r w:rsidRPr="00CC0166">
        <w:rPr>
          <w:rFonts w:eastAsia="Times New Roman"/>
          <w:color w:val="000000"/>
        </w:rPr>
        <w:t> a combination of higher GDP per capita and </w:t>
      </w:r>
      <w:r w:rsidRPr="00CC0166">
        <w:rPr>
          <w:rFonts w:eastAsia="Times New Roman"/>
          <w:color w:val="000000"/>
          <w:u w:val="single"/>
        </w:rPr>
        <w:t>higher quality of</w:t>
      </w:r>
      <w:r w:rsidRPr="00CC0166">
        <w:rPr>
          <w:rFonts w:eastAsia="Times New Roman"/>
          <w:color w:val="000000"/>
        </w:rPr>
        <w:t> </w:t>
      </w:r>
      <w:r w:rsidRPr="00CC0166">
        <w:rPr>
          <w:rFonts w:eastAsia="Times New Roman"/>
          <w:color w:val="000000"/>
          <w:u w:val="single"/>
          <w:shd w:val="clear" w:color="auto" w:fill="00FFFF"/>
        </w:rPr>
        <w:t>democracy</w:t>
      </w:r>
      <w:r w:rsidRPr="00CC0166">
        <w:rPr>
          <w:rFonts w:eastAsia="Times New Roman"/>
          <w:color w:val="000000"/>
        </w:rPr>
        <w:t> </w:t>
      </w:r>
      <w:r w:rsidRPr="00CC0166">
        <w:rPr>
          <w:rFonts w:eastAsia="Times New Roman"/>
          <w:color w:val="000000"/>
          <w:u w:val="single"/>
          <w:shd w:val="clear" w:color="auto" w:fill="00FFFF"/>
        </w:rPr>
        <w:t>have</w:t>
      </w:r>
      <w:r w:rsidRPr="00CC0166">
        <w:rPr>
          <w:rFonts w:eastAsia="Times New Roman"/>
          <w:color w:val="000000"/>
        </w:rPr>
        <w:t> </w:t>
      </w:r>
      <w:r w:rsidRPr="00CC0166">
        <w:rPr>
          <w:rFonts w:eastAsia="Times New Roman"/>
          <w:color w:val="000000"/>
          <w:u w:val="single"/>
        </w:rPr>
        <w:t>the</w:t>
      </w:r>
      <w:r w:rsidRPr="00CC0166">
        <w:rPr>
          <w:rFonts w:eastAsia="Times New Roman"/>
          <w:color w:val="000000"/>
        </w:rPr>
        <w:t> </w:t>
      </w:r>
      <w:r w:rsidRPr="00CC0166">
        <w:rPr>
          <w:rFonts w:eastAsia="Times New Roman"/>
          <w:color w:val="000000"/>
          <w:u w:val="single"/>
          <w:shd w:val="clear" w:color="auto" w:fill="00FFFF"/>
        </w:rPr>
        <w:t>lowest levels of violence against women</w:t>
      </w:r>
      <w:r w:rsidRPr="00CC0166">
        <w:rPr>
          <w:rFonts w:eastAsia="Times New Roman"/>
          <w:color w:val="000000"/>
        </w:rPr>
        <w:t>.”20 Not surprisingly, </w:t>
      </w:r>
      <w:r w:rsidRPr="00CC0166">
        <w:rPr>
          <w:rFonts w:eastAsia="Times New Roman"/>
          <w:color w:val="000000"/>
          <w:u w:val="single"/>
        </w:rPr>
        <w:t>people in</w:t>
      </w:r>
      <w:r w:rsidRPr="00CC0166">
        <w:rPr>
          <w:rFonts w:eastAsia="Times New Roman"/>
          <w:color w:val="000000"/>
        </w:rPr>
        <w:t> fully </w:t>
      </w:r>
      <w:r w:rsidRPr="00CC0166">
        <w:rPr>
          <w:rFonts w:eastAsia="Times New Roman"/>
          <w:color w:val="000000"/>
          <w:u w:val="single"/>
        </w:rPr>
        <w:t>democratic countries have 60 percent more equal gender attitudes</w:t>
      </w:r>
      <w:r w:rsidRPr="00CC0166">
        <w:rPr>
          <w:rFonts w:eastAsia="Times New Roman"/>
          <w:color w:val="000000"/>
        </w:rPr>
        <w:t> than citizens in autocracies, and </w:t>
      </w:r>
      <w:r w:rsidRPr="00CC0166">
        <w:rPr>
          <w:rFonts w:eastAsia="Times New Roman"/>
          <w:color w:val="000000"/>
          <w:u w:val="single"/>
        </w:rPr>
        <w:t>women are more likely to hold key political positions</w:t>
      </w:r>
      <w:r w:rsidRPr="00CC0166">
        <w:rPr>
          <w:rFonts w:eastAsia="Times New Roman"/>
          <w:color w:val="000000"/>
        </w:rPr>
        <w:t>.21 Studies have concluded that increased participation of women in politics reduces risk of conflicts and wars.22</w:t>
      </w:r>
    </w:p>
    <w:p w14:paraId="2368B605"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Peace and conflict</w:t>
      </w:r>
      <w:r w:rsidRPr="00CC0166">
        <w:rPr>
          <w:rFonts w:eastAsia="Times New Roman"/>
          <w:color w:val="000000"/>
        </w:rPr>
        <w:t>. </w:t>
      </w:r>
      <w:r w:rsidRPr="00CC0166">
        <w:rPr>
          <w:rFonts w:eastAsia="Times New Roman"/>
          <w:color w:val="000000"/>
          <w:u w:val="single"/>
          <w:shd w:val="clear" w:color="auto" w:fill="00FFFF"/>
        </w:rPr>
        <w:t>Democracies are far less likely</w:t>
      </w:r>
      <w:r w:rsidRPr="00CC0166">
        <w:rPr>
          <w:rFonts w:eastAsia="Times New Roman"/>
          <w:color w:val="000000"/>
        </w:rPr>
        <w:t> </w:t>
      </w:r>
      <w:r w:rsidRPr="00CC0166">
        <w:rPr>
          <w:rFonts w:eastAsia="Times New Roman"/>
          <w:color w:val="000000"/>
          <w:u w:val="single"/>
        </w:rPr>
        <w:t>than autocracies</w:t>
      </w:r>
      <w:r w:rsidRPr="00CC0166">
        <w:rPr>
          <w:rFonts w:eastAsia="Times New Roman"/>
          <w:color w:val="000000"/>
        </w:rPr>
        <w:t> </w:t>
      </w:r>
      <w:r w:rsidRPr="00CC0166">
        <w:rPr>
          <w:rFonts w:eastAsia="Times New Roman"/>
          <w:color w:val="000000"/>
          <w:u w:val="single"/>
          <w:shd w:val="clear" w:color="auto" w:fill="00FFFF"/>
        </w:rPr>
        <w:t>to fight wars</w:t>
      </w:r>
      <w:r w:rsidRPr="00CC0166">
        <w:rPr>
          <w:rFonts w:eastAsia="Times New Roman"/>
          <w:color w:val="000000"/>
        </w:rPr>
        <w:t> with one another.23 Popularly known as the “</w:t>
      </w:r>
      <w:r w:rsidRPr="00CC0166">
        <w:rPr>
          <w:rFonts w:eastAsia="Times New Roman"/>
          <w:b/>
          <w:bCs/>
          <w:color w:val="000000"/>
          <w:u w:val="single"/>
          <w:shd w:val="clear" w:color="auto" w:fill="00FFFF"/>
        </w:rPr>
        <w:t>d</w:t>
      </w:r>
      <w:r w:rsidRPr="00CC0166">
        <w:rPr>
          <w:rFonts w:eastAsia="Times New Roman"/>
          <w:color w:val="000000"/>
        </w:rPr>
        <w:t>emocratic </w:t>
      </w:r>
      <w:r w:rsidRPr="00CC0166">
        <w:rPr>
          <w:rFonts w:eastAsia="Times New Roman"/>
          <w:b/>
          <w:bCs/>
          <w:color w:val="000000"/>
          <w:u w:val="single"/>
          <w:shd w:val="clear" w:color="auto" w:fill="00FFFF"/>
        </w:rPr>
        <w:t>p</w:t>
      </w:r>
      <w:r w:rsidRPr="00CC0166">
        <w:rPr>
          <w:rFonts w:eastAsia="Times New Roman"/>
          <w:color w:val="000000"/>
        </w:rPr>
        <w:t>eace </w:t>
      </w:r>
      <w:r w:rsidRPr="00CC0166">
        <w:rPr>
          <w:rFonts w:eastAsia="Times New Roman"/>
          <w:b/>
          <w:bCs/>
          <w:color w:val="000000"/>
          <w:u w:val="single"/>
          <w:shd w:val="clear" w:color="auto" w:fill="00FFFF"/>
        </w:rPr>
        <w:t>t</w:t>
      </w:r>
      <w:r w:rsidRPr="00CC0166">
        <w:rPr>
          <w:rFonts w:eastAsia="Times New Roman"/>
          <w:color w:val="000000"/>
        </w:rPr>
        <w:t>heory,” or dubbed by the V-Dem Institute as the “democratic peace axiom,” this theory </w:t>
      </w:r>
      <w:r w:rsidRPr="00CC0166">
        <w:rPr>
          <w:rFonts w:eastAsia="Times New Roman"/>
          <w:color w:val="000000"/>
          <w:u w:val="single"/>
        </w:rPr>
        <w:t>roots itself in</w:t>
      </w:r>
      <w:r w:rsidRPr="00CC0166">
        <w:rPr>
          <w:rFonts w:eastAsia="Times New Roman"/>
          <w:color w:val="000000"/>
        </w:rPr>
        <w:t> </w:t>
      </w:r>
      <w:r w:rsidRPr="00CC0166">
        <w:rPr>
          <w:rFonts w:eastAsia="Times New Roman"/>
          <w:color w:val="000000"/>
          <w:u w:val="single"/>
          <w:shd w:val="clear" w:color="auto" w:fill="00FFFF"/>
        </w:rPr>
        <w:t>ev</w:t>
      </w:r>
      <w:r w:rsidRPr="00CC0166">
        <w:rPr>
          <w:rFonts w:eastAsia="Times New Roman"/>
          <w:color w:val="000000"/>
          <w:u w:val="single"/>
        </w:rPr>
        <w:t>idence</w:t>
      </w:r>
      <w:r w:rsidRPr="00CC0166">
        <w:rPr>
          <w:rFonts w:eastAsia="Times New Roman"/>
          <w:color w:val="000000"/>
        </w:rPr>
        <w:t> </w:t>
      </w:r>
      <w:r w:rsidRPr="00CC0166">
        <w:rPr>
          <w:rFonts w:eastAsia="Times New Roman"/>
          <w:color w:val="000000"/>
          <w:u w:val="single"/>
          <w:shd w:val="clear" w:color="auto" w:fill="00FFFF"/>
        </w:rPr>
        <w:t>that</w:t>
      </w:r>
      <w:r w:rsidRPr="00CC0166">
        <w:rPr>
          <w:rFonts w:eastAsia="Times New Roman"/>
          <w:color w:val="000000"/>
        </w:rPr>
        <w:t> </w:t>
      </w:r>
      <w:r w:rsidRPr="00CC0166">
        <w:rPr>
          <w:rFonts w:eastAsia="Times New Roman"/>
          <w:color w:val="000000"/>
          <w:u w:val="single"/>
        </w:rPr>
        <w:t>the spread of</w:t>
      </w:r>
      <w:r w:rsidRPr="00CC0166">
        <w:rPr>
          <w:rFonts w:eastAsia="Times New Roman"/>
          <w:color w:val="000000"/>
        </w:rPr>
        <w:t> </w:t>
      </w:r>
      <w:r w:rsidRPr="00CC0166">
        <w:rPr>
          <w:rFonts w:eastAsia="Times New Roman"/>
          <w:color w:val="000000"/>
          <w:u w:val="single"/>
          <w:shd w:val="clear" w:color="auto" w:fill="00FFFF"/>
        </w:rPr>
        <w:t>democracy reduces</w:t>
      </w:r>
      <w:r w:rsidRPr="00CC0166">
        <w:rPr>
          <w:rFonts w:eastAsia="Times New Roman"/>
          <w:color w:val="000000"/>
        </w:rPr>
        <w:t> </w:t>
      </w:r>
      <w:r w:rsidRPr="00CC0166">
        <w:rPr>
          <w:rFonts w:eastAsia="Times New Roman"/>
          <w:color w:val="000000"/>
          <w:u w:val="single"/>
        </w:rPr>
        <w:t>armed</w:t>
      </w:r>
      <w:r w:rsidRPr="00CC0166">
        <w:rPr>
          <w:rFonts w:eastAsia="Times New Roman"/>
          <w:color w:val="000000"/>
        </w:rPr>
        <w:t> </w:t>
      </w:r>
      <w:r w:rsidRPr="00CC0166">
        <w:rPr>
          <w:rFonts w:eastAsia="Times New Roman"/>
          <w:color w:val="000000"/>
          <w:u w:val="single"/>
          <w:shd w:val="clear" w:color="auto" w:fill="00FFFF"/>
        </w:rPr>
        <w:t>disputes</w:t>
      </w:r>
      <w:r w:rsidRPr="00CC0166">
        <w:rPr>
          <w:rFonts w:eastAsia="Times New Roman"/>
          <w:color w:val="000000"/>
        </w:rPr>
        <w:t> </w:t>
      </w:r>
      <w:r w:rsidRPr="00CC0166">
        <w:rPr>
          <w:rFonts w:eastAsia="Times New Roman"/>
          <w:color w:val="000000"/>
          <w:u w:val="single"/>
        </w:rPr>
        <w:t>and wars</w:t>
      </w:r>
      <w:r w:rsidRPr="00CC0166">
        <w:rPr>
          <w:rFonts w:eastAsia="Times New Roman"/>
          <w:color w:val="000000"/>
        </w:rPr>
        <w:t>.24 </w:t>
      </w:r>
      <w:r w:rsidRPr="00CC0166">
        <w:rPr>
          <w:rFonts w:eastAsia="Times New Roman"/>
          <w:color w:val="000000"/>
          <w:u w:val="single"/>
        </w:rPr>
        <w:t>Democracies are</w:t>
      </w:r>
      <w:r w:rsidRPr="00CC0166">
        <w:rPr>
          <w:rFonts w:eastAsia="Times New Roman"/>
          <w:color w:val="000000"/>
        </w:rPr>
        <w:t> also </w:t>
      </w:r>
      <w:r w:rsidRPr="00CC0166">
        <w:rPr>
          <w:rFonts w:eastAsia="Times New Roman"/>
          <w:color w:val="000000"/>
          <w:u w:val="single"/>
        </w:rPr>
        <w:t>less prone to civil war</w:t>
      </w:r>
      <w:r w:rsidRPr="00CC0166">
        <w:rPr>
          <w:rFonts w:eastAsia="Times New Roman"/>
          <w:color w:val="000000"/>
        </w:rPr>
        <w:t> and domestic volatility, in part because they channel dissent through nonviolent means and respect the rule of law.25</w:t>
      </w:r>
    </w:p>
    <w:p w14:paraId="031B9CAF"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Public goods and services</w:t>
      </w:r>
      <w:r w:rsidRPr="00CC0166">
        <w:rPr>
          <w:rFonts w:eastAsia="Times New Roman"/>
          <w:color w:val="000000"/>
        </w:rPr>
        <w:t>. </w:t>
      </w:r>
      <w:r w:rsidRPr="00CC0166">
        <w:rPr>
          <w:rFonts w:eastAsia="Times New Roman"/>
          <w:color w:val="000000"/>
          <w:u w:val="single"/>
          <w:shd w:val="clear" w:color="auto" w:fill="00FFFF"/>
        </w:rPr>
        <w:t>Democratic gov</w:t>
      </w:r>
      <w:r w:rsidRPr="00CC0166">
        <w:rPr>
          <w:rFonts w:eastAsia="Times New Roman"/>
          <w:color w:val="000000"/>
          <w:u w:val="single"/>
        </w:rPr>
        <w:t>ernments</w:t>
      </w:r>
      <w:r w:rsidRPr="00CC0166">
        <w:rPr>
          <w:rFonts w:eastAsia="Times New Roman"/>
          <w:color w:val="000000"/>
        </w:rPr>
        <w:t> </w:t>
      </w:r>
      <w:r w:rsidRPr="00CC0166">
        <w:rPr>
          <w:rFonts w:eastAsia="Times New Roman"/>
          <w:color w:val="000000"/>
          <w:u w:val="single"/>
        </w:rPr>
        <w:t>are</w:t>
      </w:r>
      <w:r w:rsidRPr="00CC0166">
        <w:rPr>
          <w:rFonts w:eastAsia="Times New Roman"/>
          <w:color w:val="000000"/>
        </w:rPr>
        <w:t> </w:t>
      </w:r>
      <w:r w:rsidRPr="00CC0166">
        <w:rPr>
          <w:rFonts w:eastAsia="Times New Roman"/>
          <w:color w:val="000000"/>
          <w:u w:val="single"/>
          <w:shd w:val="clear" w:color="auto" w:fill="00FFFF"/>
        </w:rPr>
        <w:t>more effective at giving people access to public goods.</w:t>
      </w:r>
      <w:r w:rsidRPr="00CC0166">
        <w:rPr>
          <w:rFonts w:eastAsia="Times New Roman"/>
          <w:color w:val="000000"/>
        </w:rPr>
        <w:t> For example, </w:t>
      </w:r>
      <w:r w:rsidRPr="00CC0166">
        <w:rPr>
          <w:rFonts w:eastAsia="Times New Roman"/>
          <w:color w:val="000000"/>
          <w:u w:val="single"/>
        </w:rPr>
        <w:t>democracies “provide 23% more safe water access</w:t>
      </w:r>
      <w:r w:rsidRPr="00CC0166">
        <w:rPr>
          <w:rFonts w:eastAsia="Times New Roman"/>
          <w:color w:val="000000"/>
        </w:rPr>
        <w:t>, 35% more immunization to young children, </w:t>
      </w:r>
      <w:r w:rsidRPr="00CC0166">
        <w:rPr>
          <w:rFonts w:eastAsia="Times New Roman"/>
          <w:color w:val="000000"/>
          <w:u w:val="single"/>
        </w:rPr>
        <w:t>and</w:t>
      </w:r>
      <w:r w:rsidRPr="00CC0166">
        <w:rPr>
          <w:rFonts w:eastAsia="Times New Roman"/>
          <w:color w:val="000000"/>
        </w:rPr>
        <w:t> up to </w:t>
      </w:r>
      <w:r w:rsidRPr="00CC0166">
        <w:rPr>
          <w:rFonts w:eastAsia="Times New Roman"/>
          <w:color w:val="000000"/>
          <w:u w:val="single"/>
        </w:rPr>
        <w:t>40% more electricity access</w:t>
      </w:r>
      <w:r w:rsidRPr="00CC0166">
        <w:rPr>
          <w:rFonts w:eastAsia="Times New Roman"/>
          <w:color w:val="000000"/>
        </w:rPr>
        <w:t>, than autocracies,” while also providing much higher rates of high-speed internet connection.26 Another study found that electoral competition and anti-corruption measures go hand-in-hand with improved social outcomes “by reducing biases in public service delivery.”27</w:t>
      </w:r>
    </w:p>
    <w:p w14:paraId="5556A842" w14:textId="77777777" w:rsidR="00DB08BF" w:rsidRPr="00CC0166" w:rsidRDefault="00DB08BF" w:rsidP="00DB08BF">
      <w:pPr>
        <w:spacing w:line="235" w:lineRule="atLeast"/>
        <w:rPr>
          <w:rFonts w:eastAsia="Times New Roman"/>
          <w:color w:val="000000"/>
        </w:rPr>
      </w:pPr>
      <w:r w:rsidRPr="00CC0166">
        <w:rPr>
          <w:rFonts w:eastAsia="Times New Roman"/>
          <w:b/>
          <w:bCs/>
          <w:color w:val="000000"/>
          <w:u w:val="single"/>
        </w:rPr>
        <w:t>Social welfare and human rights</w:t>
      </w:r>
      <w:r w:rsidRPr="00CC0166">
        <w:rPr>
          <w:rFonts w:eastAsia="Times New Roman"/>
          <w:color w:val="000000"/>
          <w:u w:val="single"/>
        </w:rPr>
        <w:t>.</w:t>
      </w:r>
      <w:r w:rsidRPr="00CC0166">
        <w:rPr>
          <w:rFonts w:eastAsia="Times New Roman"/>
          <w:color w:val="000000"/>
        </w:rPr>
        <w:t> </w:t>
      </w:r>
      <w:r w:rsidRPr="00CC0166">
        <w:rPr>
          <w:rFonts w:eastAsia="Times New Roman"/>
          <w:color w:val="000000"/>
          <w:u w:val="single"/>
          <w:shd w:val="clear" w:color="auto" w:fill="00FFFF"/>
        </w:rPr>
        <w:t>Democracies enhance social welfare and protect</w:t>
      </w:r>
      <w:r w:rsidRPr="00CC0166">
        <w:rPr>
          <w:rFonts w:eastAsia="Times New Roman"/>
          <w:color w:val="000000"/>
        </w:rPr>
        <w:t> </w:t>
      </w:r>
      <w:r w:rsidRPr="00CC0166">
        <w:rPr>
          <w:rFonts w:eastAsia="Times New Roman"/>
          <w:color w:val="000000"/>
          <w:u w:val="single"/>
        </w:rPr>
        <w:t>fundamental</w:t>
      </w:r>
      <w:r w:rsidRPr="00CC0166">
        <w:rPr>
          <w:rFonts w:eastAsia="Times New Roman"/>
          <w:color w:val="000000"/>
        </w:rPr>
        <w:t> </w:t>
      </w:r>
      <w:r w:rsidRPr="00CC0166">
        <w:rPr>
          <w:rFonts w:eastAsia="Times New Roman"/>
          <w:color w:val="000000"/>
          <w:u w:val="single"/>
          <w:shd w:val="clear" w:color="auto" w:fill="00FFFF"/>
        </w:rPr>
        <w:t>human rights</w:t>
      </w:r>
      <w:r w:rsidRPr="00CC0166">
        <w:rPr>
          <w:rFonts w:eastAsia="Times New Roman"/>
          <w:color w:val="000000"/>
        </w:rPr>
        <w:t>, contrasted with a broad range of freedoms not traditionally enjoyed in autocracies.28 Based on in-depth research, one report concluded that, “[t]ransitioning from a closed dictatorship to a full </w:t>
      </w:r>
      <w:r w:rsidRPr="00CC0166">
        <w:rPr>
          <w:rFonts w:eastAsia="Times New Roman"/>
          <w:color w:val="000000"/>
          <w:u w:val="single"/>
        </w:rPr>
        <w:t>democracy leads</w:t>
      </w:r>
      <w:r w:rsidRPr="00CC0166">
        <w:rPr>
          <w:rFonts w:eastAsia="Times New Roman"/>
          <w:color w:val="000000"/>
        </w:rPr>
        <w:t> on average </w:t>
      </w:r>
      <w:r w:rsidRPr="00CC0166">
        <w:rPr>
          <w:rFonts w:eastAsia="Times New Roman"/>
          <w:color w:val="000000"/>
          <w:u w:val="single"/>
        </w:rPr>
        <w:t>to</w:t>
      </w:r>
      <w:r w:rsidRPr="00CC0166">
        <w:rPr>
          <w:rFonts w:eastAsia="Times New Roman"/>
          <w:color w:val="000000"/>
        </w:rPr>
        <w:t> more than a </w:t>
      </w:r>
      <w:r w:rsidRPr="00CC0166">
        <w:rPr>
          <w:rFonts w:eastAsia="Times New Roman"/>
          <w:color w:val="000000"/>
          <w:u w:val="single"/>
        </w:rPr>
        <w:t>100% increase in spending on social protection policies</w:t>
      </w:r>
      <w:r w:rsidRPr="00CC0166">
        <w:rPr>
          <w:rFonts w:eastAsia="Times New Roman"/>
          <w:color w:val="000000"/>
        </w:rPr>
        <w:t>.”29</w:t>
      </w:r>
    </w:p>
    <w:p w14:paraId="7881DF24" w14:textId="77777777" w:rsidR="00DB08BF" w:rsidRPr="00CC0166" w:rsidRDefault="00DB08BF" w:rsidP="00DB08BF">
      <w:pPr>
        <w:spacing w:line="235" w:lineRule="atLeast"/>
        <w:rPr>
          <w:rFonts w:eastAsia="Times New Roman"/>
          <w:color w:val="000000"/>
        </w:rPr>
      </w:pPr>
      <w:r w:rsidRPr="00CC0166">
        <w:rPr>
          <w:rFonts w:eastAsia="Times New Roman"/>
          <w:color w:val="000000"/>
        </w:rPr>
        <w:t>In sum, the measurable outputs that democratic governments produce for people reinforce the argument that </w:t>
      </w:r>
      <w:r w:rsidRPr="00CC0166">
        <w:rPr>
          <w:rFonts w:eastAsia="Times New Roman"/>
          <w:b/>
          <w:bCs/>
          <w:color w:val="000000"/>
          <w:u w:val="single"/>
          <w:shd w:val="clear" w:color="auto" w:fill="00FFFF"/>
        </w:rPr>
        <w:t>democracy is the best system of government</w:t>
      </w:r>
      <w:r w:rsidRPr="00CC0166">
        <w:rPr>
          <w:rFonts w:eastAsia="Times New Roman"/>
          <w:color w:val="000000"/>
        </w:rPr>
        <w:t> invented by humankind, especially when measured against autocracy.</w:t>
      </w:r>
    </w:p>
    <w:p w14:paraId="295A5FE4" w14:textId="77777777" w:rsidR="00DB08BF" w:rsidRDefault="00DB08BF" w:rsidP="00DB08BF">
      <w:pPr>
        <w:pStyle w:val="Heading3"/>
      </w:pPr>
      <w:r>
        <w:t>2AC---Solvency---Density</w:t>
      </w:r>
    </w:p>
    <w:p w14:paraId="0B1D7264" w14:textId="77777777" w:rsidR="00DB08BF" w:rsidRDefault="00DB08BF" w:rsidP="00DB08BF">
      <w:pPr>
        <w:pStyle w:val="Heading4"/>
      </w:pPr>
      <w:r>
        <w:t>Potential density is 50%---occurs fast</w:t>
      </w:r>
    </w:p>
    <w:p w14:paraId="03BA2187" w14:textId="77777777" w:rsidR="00DB08BF" w:rsidRDefault="00DB08BF" w:rsidP="00DB08BF">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70.</w:t>
      </w:r>
      <w:r w:rsidRPr="006247AF">
        <w:t xml:space="preserve"> </w:t>
      </w:r>
      <w:r>
        <w:t>Cornell University Press. ISBN 9781501755392 (pdf). ermo-sms]</w:t>
      </w:r>
    </w:p>
    <w:p w14:paraId="472BDB0D" w14:textId="6880A0F4" w:rsidR="00DB08BF" w:rsidRPr="00F465A3" w:rsidRDefault="00DB08BF" w:rsidP="00F465A3">
      <w:pPr>
        <w:rPr>
          <w:u w:val="single"/>
        </w:rPr>
      </w:pPr>
      <w:r>
        <w:t xml:space="preserve">More broadly, polling on public support for unions and comparisons of union density across US states and countries around the world all indicate that policy is of the upmost importance. </w:t>
      </w:r>
      <w:r w:rsidRPr="002C51C1">
        <w:rPr>
          <w:rStyle w:val="StyleUnderline"/>
          <w:highlight w:val="cyan"/>
        </w:rPr>
        <w:t>Polls show that about half of US workers would like to join a union</w:t>
      </w:r>
      <w:r w:rsidRPr="002C51C1">
        <w:rPr>
          <w:rStyle w:val="StyleUnderline"/>
        </w:rPr>
        <w:t>.</w:t>
      </w:r>
      <w:r>
        <w:t xml:space="preserve">41 But, despite the public’s </w:t>
      </w:r>
      <w:r w:rsidRPr="002C51C1">
        <w:rPr>
          <w:rStyle w:val="StyleUnderline"/>
          <w:highlight w:val="cyan"/>
        </w:rPr>
        <w:t>strong desire to join</w:t>
      </w:r>
      <w:r>
        <w:t xml:space="preserve">, relatively few workers are members today. Today just more than 6 percent of private-sector workers are union members, which is about as low as union density has been in one hundred years. What’s more, </w:t>
      </w:r>
      <w:r w:rsidRPr="002C51C1">
        <w:rPr>
          <w:rStyle w:val="StyleUnderline"/>
          <w:highlight w:val="cyan"/>
        </w:rPr>
        <w:t>public approval of unions is</w:t>
      </w:r>
      <w:r w:rsidRPr="002C51C1">
        <w:rPr>
          <w:rStyle w:val="StyleUnderline"/>
        </w:rPr>
        <w:t xml:space="preserve"> currently as high or </w:t>
      </w:r>
      <w:r w:rsidRPr="002C51C1">
        <w:rPr>
          <w:rStyle w:val="StyleUnderline"/>
          <w:highlight w:val="cyan"/>
        </w:rPr>
        <w:t>higher than it was in the 1970s and</w:t>
      </w:r>
      <w:r w:rsidRPr="002C51C1">
        <w:rPr>
          <w:rStyle w:val="StyleUnderline"/>
        </w:rPr>
        <w:t xml:space="preserve"> 80s, when private-sector density was two to three times higher.42 All of which strongly suggests that </w:t>
      </w:r>
      <w:r w:rsidRPr="002C51C1">
        <w:rPr>
          <w:rStyle w:val="StyleUnderline"/>
          <w:highlight w:val="cyan"/>
        </w:rPr>
        <w:t>the policy environment</w:t>
      </w:r>
      <w:r w:rsidRPr="002C51C1">
        <w:rPr>
          <w:rStyle w:val="StyleUnderline"/>
        </w:rPr>
        <w:t xml:space="preserve"> today, rather than a lack of interest, </w:t>
      </w:r>
      <w:r w:rsidRPr="002C51C1">
        <w:rPr>
          <w:rStyle w:val="StyleUnderline"/>
          <w:highlight w:val="cyan"/>
        </w:rPr>
        <w:t>has made it hard for workers to get what they want</w:t>
      </w:r>
      <w:r w:rsidRPr="002C51C1">
        <w:rPr>
          <w:rStyle w:val="StyleUnderline"/>
        </w:rPr>
        <w:t>.</w:t>
      </w:r>
    </w:p>
    <w:p w14:paraId="787F6D64" w14:textId="77777777" w:rsidR="00DB08BF" w:rsidRDefault="00DB08BF" w:rsidP="00DB08BF">
      <w:pPr>
        <w:pStyle w:val="Heading2"/>
      </w:pPr>
      <w:r>
        <w:t>Adv---Stagnation</w:t>
      </w:r>
    </w:p>
    <w:p w14:paraId="2AD47A82" w14:textId="77777777" w:rsidR="00DB08BF" w:rsidRDefault="00DB08BF" w:rsidP="00DB08BF">
      <w:pPr>
        <w:pStyle w:val="Heading3"/>
      </w:pPr>
      <w:r>
        <w:t>2AC---Economic Crisis---AT: No War</w:t>
      </w:r>
    </w:p>
    <w:p w14:paraId="346C8B45" w14:textId="77777777" w:rsidR="00DB08BF" w:rsidRDefault="00DB08BF" w:rsidP="00DB08BF">
      <w:pPr>
        <w:pStyle w:val="Heading4"/>
      </w:pPr>
      <w:r>
        <w:t xml:space="preserve">Financial Crisis causes war. Data </w:t>
      </w:r>
      <w:r w:rsidRPr="00A17073">
        <w:rPr>
          <w:u w:val="single"/>
        </w:rPr>
        <w:t>proves</w:t>
      </w:r>
      <w:r>
        <w:t xml:space="preserve">. </w:t>
      </w:r>
    </w:p>
    <w:p w14:paraId="432798D4" w14:textId="77777777" w:rsidR="00DB08BF" w:rsidRDefault="00DB08BF" w:rsidP="00DB08BF">
      <w:r w:rsidRPr="008F3DA3">
        <w:rPr>
          <w:rStyle w:val="Style13ptBold"/>
        </w:rPr>
        <w:t xml:space="preserve">Latici </w:t>
      </w:r>
      <w:r>
        <w:rPr>
          <w:rStyle w:val="Style13ptBold"/>
        </w:rPr>
        <w:t>‘</w:t>
      </w:r>
      <w:r w:rsidRPr="008F3DA3">
        <w:rPr>
          <w:rStyle w:val="Style13ptBold"/>
        </w:rPr>
        <w:t>21</w:t>
      </w:r>
      <w:r>
        <w:t xml:space="preserve"> [Tania Lațici (</w:t>
      </w:r>
      <w:r w:rsidRPr="00A17073">
        <w:t>Non-resident Fellow</w:t>
      </w:r>
      <w:r>
        <w:t xml:space="preserve">, </w:t>
      </w:r>
      <w:r w:rsidRPr="00A17073">
        <w:t>Transatlantic Leadership Program</w:t>
      </w:r>
      <w:r>
        <w:t xml:space="preserve">, </w:t>
      </w:r>
      <w:r w:rsidRPr="00A17073">
        <w:t>Center for European Policy Analysis</w:t>
      </w:r>
      <w:r>
        <w:t>) and Elena Lazarou (</w:t>
      </w:r>
      <w:r w:rsidRPr="00A17073">
        <w:t>Head of the External Policies Unit</w:t>
      </w:r>
      <w:r>
        <w:t xml:space="preserve">, </w:t>
      </w:r>
      <w:r w:rsidRPr="00A17073">
        <w:t>European Parliamentary Research Service</w:t>
      </w:r>
      <w:r>
        <w:t xml:space="preserve">), June 2021, “Peace and Security in 2021: Overview of EU action and outlook for the future,” </w:t>
      </w:r>
      <w:r w:rsidRPr="00A17073">
        <w:t>European Parliamentary Research Service</w:t>
      </w:r>
      <w:r>
        <w:t>, https://www.europarl.europa.eu/RegData/etudes/STUD/2021/690669/EPRS_STU(2021)690669_EN.pdf, njn]</w:t>
      </w:r>
    </w:p>
    <w:p w14:paraId="611ED0C9" w14:textId="77777777" w:rsidR="00DB08BF" w:rsidRPr="00A17073" w:rsidRDefault="00DB08BF" w:rsidP="00DB08BF">
      <w:pPr>
        <w:rPr>
          <w:sz w:val="16"/>
        </w:rPr>
      </w:pPr>
      <w:r w:rsidRPr="005831CC">
        <w:rPr>
          <w:rStyle w:val="StyleUnderline"/>
          <w:highlight w:val="cyan"/>
        </w:rPr>
        <w:t xml:space="preserve">The </w:t>
      </w:r>
      <w:r w:rsidRPr="005831CC">
        <w:rPr>
          <w:rStyle w:val="Emphasis"/>
          <w:highlight w:val="cyan"/>
        </w:rPr>
        <w:t>link</w:t>
      </w:r>
      <w:r w:rsidRPr="005831CC">
        <w:rPr>
          <w:rStyle w:val="StyleUnderline"/>
          <w:highlight w:val="cyan"/>
        </w:rPr>
        <w:t xml:space="preserve"> between </w:t>
      </w:r>
      <w:r w:rsidRPr="005831CC">
        <w:rPr>
          <w:rStyle w:val="Emphasis"/>
          <w:highlight w:val="cyan"/>
        </w:rPr>
        <w:t>financial</w:t>
      </w:r>
      <w:r w:rsidRPr="005831CC">
        <w:rPr>
          <w:rStyle w:val="StyleUnderline"/>
          <w:highlight w:val="cyan"/>
        </w:rPr>
        <w:t xml:space="preserve"> crises and</w:t>
      </w:r>
      <w:r w:rsidRPr="00A17073">
        <w:rPr>
          <w:rStyle w:val="StyleUnderline"/>
        </w:rPr>
        <w:t xml:space="preserve"> a </w:t>
      </w:r>
      <w:r w:rsidRPr="005831CC">
        <w:rPr>
          <w:rStyle w:val="StyleUnderline"/>
          <w:highlight w:val="cyan"/>
        </w:rPr>
        <w:t>deterioration in</w:t>
      </w:r>
      <w:r w:rsidRPr="00A17073">
        <w:rPr>
          <w:rStyle w:val="StyleUnderline"/>
        </w:rPr>
        <w:t xml:space="preserve"> </w:t>
      </w:r>
      <w:r w:rsidRPr="00A17073">
        <w:rPr>
          <w:rStyle w:val="Emphasis"/>
        </w:rPr>
        <w:t>democracy</w:t>
      </w:r>
      <w:r w:rsidRPr="00A17073">
        <w:rPr>
          <w:rStyle w:val="StyleUnderline"/>
        </w:rPr>
        <w:t xml:space="preserve">, </w:t>
      </w:r>
      <w:r w:rsidRPr="005831CC">
        <w:rPr>
          <w:rStyle w:val="Emphasis"/>
          <w:highlight w:val="cyan"/>
        </w:rPr>
        <w:t>peace</w:t>
      </w:r>
      <w:r w:rsidRPr="00A17073">
        <w:rPr>
          <w:rStyle w:val="StyleUnderline"/>
        </w:rPr>
        <w:t xml:space="preserve"> and </w:t>
      </w:r>
      <w:r w:rsidRPr="00A17073">
        <w:rPr>
          <w:rStyle w:val="Emphasis"/>
        </w:rPr>
        <w:t>security</w:t>
      </w:r>
      <w:r w:rsidRPr="00A17073">
        <w:rPr>
          <w:rStyle w:val="StyleUnderline"/>
        </w:rPr>
        <w:t xml:space="preserve"> </w:t>
      </w:r>
      <w:r w:rsidRPr="005831CC">
        <w:rPr>
          <w:rStyle w:val="StyleUnderline"/>
          <w:highlight w:val="cyan"/>
        </w:rPr>
        <w:t xml:space="preserve">has been </w:t>
      </w:r>
      <w:r w:rsidRPr="005831CC">
        <w:rPr>
          <w:rStyle w:val="Emphasis"/>
          <w:highlight w:val="cyan"/>
        </w:rPr>
        <w:t>highlighted</w:t>
      </w:r>
      <w:r w:rsidRPr="005831CC">
        <w:rPr>
          <w:rStyle w:val="StyleUnderline"/>
          <w:highlight w:val="cyan"/>
        </w:rPr>
        <w:t xml:space="preserve"> by several studies</w:t>
      </w:r>
      <w:r w:rsidRPr="00A17073">
        <w:rPr>
          <w:sz w:val="16"/>
        </w:rPr>
        <w:t xml:space="preserve">. As noted by Matthias Goldmann, 'in recent years, </w:t>
      </w:r>
      <w:r w:rsidRPr="005831CC">
        <w:rPr>
          <w:rStyle w:val="Emphasis"/>
          <w:highlight w:val="cyan"/>
        </w:rPr>
        <w:t>more</w:t>
      </w:r>
      <w:r w:rsidRPr="005831CC">
        <w:rPr>
          <w:rStyle w:val="StyleUnderline"/>
          <w:highlight w:val="cyan"/>
        </w:rPr>
        <w:t xml:space="preserve"> and </w:t>
      </w:r>
      <w:r w:rsidRPr="005831CC">
        <w:rPr>
          <w:rStyle w:val="Emphasis"/>
          <w:highlight w:val="cyan"/>
        </w:rPr>
        <w:t>more data</w:t>
      </w:r>
      <w:r w:rsidRPr="00A17073">
        <w:rPr>
          <w:rStyle w:val="StyleUnderline"/>
        </w:rPr>
        <w:t xml:space="preserve"> has become available which </w:t>
      </w:r>
      <w:r w:rsidRPr="005831CC">
        <w:rPr>
          <w:rStyle w:val="StyleUnderline"/>
          <w:highlight w:val="cyan"/>
        </w:rPr>
        <w:t xml:space="preserve">reveals a </w:t>
      </w:r>
      <w:r w:rsidRPr="005831CC">
        <w:rPr>
          <w:rStyle w:val="Emphasis"/>
          <w:highlight w:val="cyan"/>
        </w:rPr>
        <w:t>correlation</w:t>
      </w:r>
      <w:r w:rsidRPr="00A17073">
        <w:rPr>
          <w:rStyle w:val="StyleUnderline"/>
        </w:rPr>
        <w:t xml:space="preserve"> between</w:t>
      </w:r>
      <w:r w:rsidRPr="00A17073">
        <w:rPr>
          <w:sz w:val="16"/>
        </w:rPr>
        <w:t xml:space="preserve"> sovereign </w:t>
      </w:r>
      <w:r w:rsidRPr="00A17073">
        <w:rPr>
          <w:rStyle w:val="Emphasis"/>
        </w:rPr>
        <w:t>debt crises</w:t>
      </w:r>
      <w:r w:rsidRPr="00A17073">
        <w:rPr>
          <w:rStyle w:val="StyleUnderline"/>
        </w:rPr>
        <w:t xml:space="preserve"> and the outbreak of </w:t>
      </w:r>
      <w:r w:rsidRPr="00A17073">
        <w:rPr>
          <w:rStyle w:val="Emphasis"/>
        </w:rPr>
        <w:t>civil wars</w:t>
      </w:r>
      <w:r w:rsidRPr="00A17073">
        <w:rPr>
          <w:sz w:val="16"/>
        </w:rPr>
        <w:t xml:space="preserve">. 225 Thomas Piketty and Branko </w:t>
      </w:r>
      <w:r w:rsidRPr="00A17073">
        <w:rPr>
          <w:rStyle w:val="Emphasis"/>
        </w:rPr>
        <w:t>Milanović</w:t>
      </w:r>
      <w:r w:rsidRPr="00A17073">
        <w:rPr>
          <w:sz w:val="16"/>
        </w:rPr>
        <w:t xml:space="preserve"> have </w:t>
      </w:r>
      <w:r w:rsidRPr="005831CC">
        <w:rPr>
          <w:rStyle w:val="StyleUnderline"/>
          <w:highlight w:val="cyan"/>
        </w:rPr>
        <w:t xml:space="preserve">stressed the link between </w:t>
      </w:r>
      <w:r w:rsidRPr="005831CC">
        <w:rPr>
          <w:rStyle w:val="Emphasis"/>
          <w:highlight w:val="cyan"/>
        </w:rPr>
        <w:t>financial crisis</w:t>
      </w:r>
      <w:r w:rsidRPr="00A17073">
        <w:rPr>
          <w:sz w:val="16"/>
        </w:rPr>
        <w:t xml:space="preserve">, inequality </w:t>
      </w:r>
      <w:r w:rsidRPr="005831CC">
        <w:rPr>
          <w:rStyle w:val="StyleUnderline"/>
          <w:highlight w:val="cyan"/>
        </w:rPr>
        <w:t>and</w:t>
      </w:r>
      <w:r w:rsidRPr="00A17073">
        <w:rPr>
          <w:rStyle w:val="StyleUnderline"/>
        </w:rPr>
        <w:t xml:space="preserve"> social </w:t>
      </w:r>
      <w:r w:rsidRPr="005831CC">
        <w:rPr>
          <w:rStyle w:val="Emphasis"/>
          <w:highlight w:val="cyan"/>
        </w:rPr>
        <w:t>collapse</w:t>
      </w:r>
      <w:r w:rsidRPr="00A17073">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17073">
        <w:rPr>
          <w:rStyle w:val="Emphasis"/>
        </w:rPr>
        <w:t>Liu</w:t>
      </w:r>
      <w:r w:rsidRPr="00A17073">
        <w:rPr>
          <w:rStyle w:val="StyleUnderline"/>
        </w:rPr>
        <w:t xml:space="preserve"> has warned that </w:t>
      </w:r>
      <w:r w:rsidRPr="005831CC">
        <w:rPr>
          <w:rStyle w:val="StyleUnderline"/>
          <w:highlight w:val="cyan"/>
        </w:rPr>
        <w:t xml:space="preserve">the </w:t>
      </w:r>
      <w:r w:rsidRPr="005831CC">
        <w:rPr>
          <w:rStyle w:val="Emphasis"/>
          <w:highlight w:val="cyan"/>
        </w:rPr>
        <w:t>next economic crisis</w:t>
      </w:r>
      <w:r w:rsidRPr="005831CC">
        <w:rPr>
          <w:rStyle w:val="StyleUnderline"/>
          <w:highlight w:val="cyan"/>
        </w:rPr>
        <w:t xml:space="preserve"> could cause</w:t>
      </w:r>
      <w:r w:rsidRPr="00A17073">
        <w:rPr>
          <w:rStyle w:val="StyleUnderline"/>
        </w:rPr>
        <w:t xml:space="preserve"> a </w:t>
      </w:r>
      <w:r w:rsidRPr="005831CC">
        <w:rPr>
          <w:rStyle w:val="Emphasis"/>
          <w:highlight w:val="cyan"/>
        </w:rPr>
        <w:t>'global conflict'</w:t>
      </w:r>
      <w:r w:rsidRPr="00A17073">
        <w:rPr>
          <w:rStyle w:val="StyleUnderline"/>
        </w:rPr>
        <w:t>.</w:t>
      </w:r>
      <w:r w:rsidRPr="00A17073">
        <w:rPr>
          <w:sz w:val="16"/>
        </w:rPr>
        <w:t xml:space="preserve">228 This is concerning, particularly in the context of the current debate on </w:t>
      </w:r>
      <w:r w:rsidRPr="00A17073">
        <w:rPr>
          <w:rStyle w:val="StyleUnderline"/>
        </w:rPr>
        <w:t xml:space="preserve">a new </w:t>
      </w:r>
      <w:r w:rsidRPr="00A17073">
        <w:rPr>
          <w:rStyle w:val="Emphasis"/>
        </w:rPr>
        <w:t>'cold war'</w:t>
      </w:r>
      <w:r w:rsidRPr="00A17073">
        <w:rPr>
          <w:rStyle w:val="StyleUnderline"/>
        </w:rPr>
        <w:t xml:space="preserve"> brewing between the US and China, in the paradigm of a </w:t>
      </w:r>
      <w:r w:rsidRPr="00A17073">
        <w:rPr>
          <w:rStyle w:val="Emphasis"/>
        </w:rPr>
        <w:t>'Thucydides's trap'</w:t>
      </w:r>
      <w:r w:rsidRPr="00A17073">
        <w:rPr>
          <w:sz w:val="16"/>
        </w:rPr>
        <w:t>.229</w:t>
      </w:r>
    </w:p>
    <w:p w14:paraId="763C8BB4" w14:textId="77777777" w:rsidR="00DB08BF" w:rsidRDefault="00DB08BF" w:rsidP="00DB08BF">
      <w:pPr>
        <w:rPr>
          <w:sz w:val="16"/>
        </w:rPr>
      </w:pPr>
      <w:r w:rsidRPr="00A17073">
        <w:rPr>
          <w:sz w:val="16"/>
        </w:rPr>
        <w:t xml:space="preserve">The </w:t>
      </w:r>
      <w:r w:rsidRPr="00A17073">
        <w:rPr>
          <w:rStyle w:val="StyleUnderline"/>
        </w:rPr>
        <w:t xml:space="preserve">combination of </w:t>
      </w:r>
      <w:r w:rsidRPr="005831CC">
        <w:rPr>
          <w:rStyle w:val="StyleUnderline"/>
          <w:highlight w:val="cyan"/>
        </w:rPr>
        <w:t>global</w:t>
      </w:r>
      <w:r w:rsidRPr="00A17073">
        <w:rPr>
          <w:rStyle w:val="StyleUnderline"/>
        </w:rPr>
        <w:t xml:space="preserve"> </w:t>
      </w:r>
      <w:r w:rsidRPr="00A17073">
        <w:rPr>
          <w:rStyle w:val="Emphasis"/>
        </w:rPr>
        <w:t xml:space="preserve">social </w:t>
      </w:r>
      <w:r w:rsidRPr="005831CC">
        <w:rPr>
          <w:rStyle w:val="Emphasis"/>
          <w:highlight w:val="cyan"/>
        </w:rPr>
        <w:t>risks</w:t>
      </w:r>
      <w:r w:rsidRPr="005831CC">
        <w:rPr>
          <w:rStyle w:val="StyleUnderline"/>
          <w:highlight w:val="cyan"/>
        </w:rPr>
        <w:t>, increased</w:t>
      </w:r>
      <w:r w:rsidRPr="00A17073">
        <w:rPr>
          <w:rStyle w:val="StyleUnderline"/>
        </w:rPr>
        <w:t xml:space="preserve"> </w:t>
      </w:r>
      <w:r w:rsidRPr="00A17073">
        <w:rPr>
          <w:rStyle w:val="Emphasis"/>
        </w:rPr>
        <w:t xml:space="preserve">international </w:t>
      </w:r>
      <w:r w:rsidRPr="005831CC">
        <w:rPr>
          <w:rStyle w:val="Emphasis"/>
          <w:highlight w:val="cyan"/>
        </w:rPr>
        <w:t>tensions</w:t>
      </w:r>
      <w:r w:rsidRPr="00A17073">
        <w:rPr>
          <w:rStyle w:val="StyleUnderline"/>
        </w:rPr>
        <w:t xml:space="preserve"> due to rising </w:t>
      </w:r>
      <w:r w:rsidRPr="00A17073">
        <w:rPr>
          <w:rStyle w:val="Emphasis"/>
        </w:rPr>
        <w:t>protectionism</w:t>
      </w:r>
      <w:r w:rsidRPr="00A17073">
        <w:rPr>
          <w:sz w:val="16"/>
        </w:rPr>
        <w:t xml:space="preserve"> and the Covid-19 pandemic, </w:t>
      </w:r>
      <w:r w:rsidRPr="00A17073">
        <w:rPr>
          <w:rStyle w:val="StyleUnderline"/>
        </w:rPr>
        <w:t xml:space="preserve">has </w:t>
      </w:r>
      <w:r w:rsidRPr="005831CC">
        <w:rPr>
          <w:rStyle w:val="StyleUnderline"/>
          <w:highlight w:val="cyan"/>
        </w:rPr>
        <w:t>raised</w:t>
      </w:r>
      <w:r w:rsidRPr="00A17073">
        <w:rPr>
          <w:rStyle w:val="StyleUnderline"/>
        </w:rPr>
        <w:t xml:space="preserve"> some </w:t>
      </w:r>
      <w:r w:rsidRPr="00A17073">
        <w:rPr>
          <w:rStyle w:val="Emphasis"/>
        </w:rPr>
        <w:t>concerns</w:t>
      </w:r>
      <w:r w:rsidRPr="00A17073">
        <w:rPr>
          <w:rStyle w:val="StyleUnderline"/>
        </w:rPr>
        <w:t xml:space="preserve"> regarding </w:t>
      </w:r>
      <w:r w:rsidRPr="005831CC">
        <w:rPr>
          <w:rStyle w:val="StyleUnderline"/>
          <w:highlight w:val="cyan"/>
        </w:rPr>
        <w:t>the risk of</w:t>
      </w:r>
      <w:r w:rsidRPr="00A17073">
        <w:rPr>
          <w:rStyle w:val="StyleUnderline"/>
        </w:rPr>
        <w:t xml:space="preserve"> a </w:t>
      </w:r>
      <w:r w:rsidRPr="00A17073">
        <w:rPr>
          <w:rStyle w:val="Emphasis"/>
        </w:rPr>
        <w:t>repetition</w:t>
      </w:r>
      <w:r w:rsidRPr="00A17073">
        <w:rPr>
          <w:rStyle w:val="StyleUnderline"/>
        </w:rPr>
        <w:t xml:space="preserve"> of</w:t>
      </w:r>
      <w:r w:rsidRPr="00A17073">
        <w:rPr>
          <w:sz w:val="16"/>
        </w:rPr>
        <w:t xml:space="preserve"> the 1930s scenario, which eventually led to </w:t>
      </w:r>
      <w:r w:rsidRPr="005831CC">
        <w:rPr>
          <w:rStyle w:val="Emphasis"/>
          <w:highlight w:val="cyan"/>
        </w:rPr>
        <w:t>World War</w:t>
      </w:r>
      <w:r w:rsidRPr="00A17073">
        <w:rPr>
          <w:rStyle w:val="Emphasis"/>
        </w:rPr>
        <w:t xml:space="preserve"> II</w:t>
      </w:r>
      <w:r w:rsidRPr="00A17073">
        <w:rPr>
          <w:sz w:val="16"/>
        </w:rPr>
        <w:t xml:space="preserve">. 230 The US </w:t>
      </w:r>
      <w:r w:rsidRPr="00A17073">
        <w:rPr>
          <w:rStyle w:val="StyleUnderline"/>
        </w:rPr>
        <w:t xml:space="preserve">'America first' </w:t>
      </w:r>
      <w:r w:rsidRPr="00A17073">
        <w:rPr>
          <w:rStyle w:val="Emphasis"/>
        </w:rPr>
        <w:t>protectionist</w:t>
      </w:r>
      <w:r w:rsidRPr="00A17073">
        <w:rPr>
          <w:rStyle w:val="StyleUnderline"/>
        </w:rPr>
        <w:t xml:space="preserve"> trade policy</w:t>
      </w:r>
      <w:r w:rsidRPr="00A17073">
        <w:rPr>
          <w:sz w:val="16"/>
        </w:rPr>
        <w:t xml:space="preserve"> developed under former president Donald Trump </w:t>
      </w:r>
      <w:r w:rsidRPr="00A17073">
        <w:rPr>
          <w:rStyle w:val="StyleUnderline"/>
        </w:rPr>
        <w:t xml:space="preserve">could </w:t>
      </w:r>
      <w:r w:rsidRPr="00A17073">
        <w:rPr>
          <w:rStyle w:val="Emphasis"/>
        </w:rPr>
        <w:t>reignite</w:t>
      </w:r>
      <w:r w:rsidRPr="00A17073">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'modernisation' of the main central banks' legal mandates and their impact on debt cycles and inequality, have all been cited as causes for concern. 231 </w:t>
      </w:r>
      <w:r w:rsidRPr="005831CC">
        <w:rPr>
          <w:rStyle w:val="StyleUnderline"/>
          <w:highlight w:val="cyan"/>
        </w:rPr>
        <w:t xml:space="preserve">The </w:t>
      </w:r>
      <w:r w:rsidRPr="005831CC">
        <w:rPr>
          <w:rStyle w:val="Emphasis"/>
          <w:highlight w:val="cyan"/>
        </w:rPr>
        <w:t>dangerous link</w:t>
      </w:r>
      <w:r w:rsidRPr="005831CC">
        <w:rPr>
          <w:rStyle w:val="StyleUnderline"/>
          <w:highlight w:val="cyan"/>
        </w:rPr>
        <w:t xml:space="preserve"> between the</w:t>
      </w:r>
      <w:r w:rsidRPr="00A17073">
        <w:rPr>
          <w:rStyle w:val="StyleUnderline"/>
        </w:rPr>
        <w:t xml:space="preserve"> state of the global </w:t>
      </w:r>
      <w:r w:rsidRPr="005831CC">
        <w:rPr>
          <w:rStyle w:val="Emphasis"/>
          <w:highlight w:val="cyan"/>
        </w:rPr>
        <w:t>economy</w:t>
      </w:r>
      <w:r w:rsidRPr="005831CC">
        <w:rPr>
          <w:rStyle w:val="StyleUnderline"/>
          <w:highlight w:val="cyan"/>
        </w:rPr>
        <w:t xml:space="preserve"> and </w:t>
      </w:r>
      <w:r w:rsidRPr="005831CC">
        <w:rPr>
          <w:rStyle w:val="Emphasis"/>
          <w:highlight w:val="cyan"/>
        </w:rPr>
        <w:t>peace</w:t>
      </w:r>
      <w:r w:rsidRPr="005831CC">
        <w:rPr>
          <w:rStyle w:val="StyleUnderline"/>
          <w:highlight w:val="cyan"/>
        </w:rPr>
        <w:t xml:space="preserve"> has</w:t>
      </w:r>
      <w:r w:rsidRPr="00A17073">
        <w:rPr>
          <w:sz w:val="16"/>
        </w:rPr>
        <w:t xml:space="preserve">, once more, </w:t>
      </w:r>
      <w:r w:rsidRPr="005831CC">
        <w:rPr>
          <w:rStyle w:val="StyleUnderline"/>
          <w:highlight w:val="cyan"/>
        </w:rPr>
        <w:t xml:space="preserve">come to the </w:t>
      </w:r>
      <w:r w:rsidRPr="005831CC">
        <w:rPr>
          <w:rStyle w:val="Emphasis"/>
          <w:highlight w:val="cyan"/>
        </w:rPr>
        <w:t>fore</w:t>
      </w:r>
      <w:r w:rsidRPr="00A17073">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0BC86CAF" w14:textId="77777777" w:rsidR="00DB08BF" w:rsidRPr="009B3EE0" w:rsidRDefault="00DB08BF" w:rsidP="00DB08BF">
      <w:pPr>
        <w:pStyle w:val="Heading4"/>
        <w:rPr>
          <w:rFonts w:eastAsia="Times New Roman"/>
        </w:rPr>
      </w:pPr>
      <w:r>
        <w:rPr>
          <w:rFonts w:eastAsia="Times New Roman"/>
        </w:rPr>
        <w:t>---</w:t>
      </w:r>
      <w:r w:rsidRPr="009B3EE0">
        <w:rPr>
          <w:rFonts w:eastAsia="Times New Roman"/>
        </w:rPr>
        <w:t xml:space="preserve">Causes transition wars. </w:t>
      </w:r>
    </w:p>
    <w:p w14:paraId="22FE2575" w14:textId="77777777" w:rsidR="00DB08BF" w:rsidRPr="009B3EE0" w:rsidRDefault="00DB08BF" w:rsidP="00DB08BF">
      <w:pPr>
        <w:rPr>
          <w:rFonts w:eastAsia="Calibri"/>
        </w:rPr>
      </w:pPr>
      <w:r w:rsidRPr="00381A6F">
        <w:rPr>
          <w:rStyle w:val="Emphasis"/>
        </w:rPr>
        <w:t xml:space="preserve">Smith '19 </w:t>
      </w:r>
      <w:r w:rsidRPr="009B3EE0">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0AEFAF9B" w14:textId="77777777" w:rsidR="00DB08BF" w:rsidRPr="009B3EE0" w:rsidRDefault="00DB08BF" w:rsidP="00DB08BF">
      <w:pPr>
        <w:rPr>
          <w:rFonts w:eastAsia="Calibri"/>
          <w:sz w:val="16"/>
        </w:rPr>
      </w:pPr>
      <w:r w:rsidRPr="00381A6F">
        <w:rPr>
          <w:rStyle w:val="Emphasis"/>
        </w:rPr>
        <w:t>It has become fashionable</w:t>
      </w:r>
      <w:r w:rsidRPr="009B3EE0">
        <w:rPr>
          <w:rFonts w:eastAsia="Calibri"/>
          <w:sz w:val="16"/>
        </w:rPr>
        <w:t xml:space="preserve"> on social media and </w:t>
      </w:r>
      <w:r w:rsidRPr="00381A6F">
        <w:rPr>
          <w:rStyle w:val="Emphasis"/>
        </w:rPr>
        <w:t>in certain publications to argue that capitalism is killing the planet</w:t>
      </w:r>
      <w:r w:rsidRPr="009B3EE0">
        <w:rPr>
          <w:rFonts w:eastAsia="Calibri"/>
          <w:sz w:val="16"/>
        </w:rPr>
        <w:t xml:space="preserve">. Even renowned investor Jeremy Grantham, hardly a radical, made that assertion last year. </w:t>
      </w:r>
      <w:r w:rsidRPr="00381A6F">
        <w:rPr>
          <w:rStyle w:val="Emphasis"/>
        </w:rPr>
        <w:t>The basic idea is that the profit motive drives the private sector to spew carbon</w:t>
      </w:r>
      <w:r w:rsidRPr="009B3EE0">
        <w:rPr>
          <w:rFonts w:eastAsia="Calibri"/>
          <w:sz w:val="16"/>
        </w:rPr>
        <w:t xml:space="preserve"> into the air with reckless abandon. Though many economists and some climate activists believe that the problem is best addressed by modifying market incentives with a carbon tax, </w:t>
      </w:r>
      <w:r w:rsidRPr="00381A6F">
        <w:rPr>
          <w:rStyle w:val="Emphasis"/>
        </w:rPr>
        <w:t>many activists believe that the problem can’t be addressed without rebuilding the economy</w:t>
      </w:r>
      <w:r w:rsidRPr="009B3EE0">
        <w:rPr>
          <w:rFonts w:eastAsia="Calibri"/>
          <w:sz w:val="16"/>
        </w:rPr>
        <w:t xml:space="preserve"> along centrally planned lines.</w:t>
      </w:r>
    </w:p>
    <w:p w14:paraId="28308655" w14:textId="77777777" w:rsidR="00DB08BF" w:rsidRPr="009B3EE0" w:rsidRDefault="00DB08BF" w:rsidP="00DB08BF">
      <w:pPr>
        <w:rPr>
          <w:rFonts w:eastAsia="Calibri"/>
          <w:sz w:val="16"/>
        </w:rPr>
      </w:pPr>
      <w:r w:rsidRPr="00381A6F">
        <w:rPr>
          <w:rStyle w:val="Emphasis"/>
        </w:rPr>
        <w:t xml:space="preserve">The </w:t>
      </w:r>
      <w:r w:rsidRPr="005831CC">
        <w:rPr>
          <w:rFonts w:eastAsia="Calibri"/>
          <w:b/>
          <w:highlight w:val="cyan"/>
          <w:u w:val="single"/>
        </w:rPr>
        <w:t>climate</w:t>
      </w:r>
      <w:r w:rsidRPr="00381A6F">
        <w:rPr>
          <w:rStyle w:val="Emphasis"/>
        </w:rPr>
        <w:t xml:space="preserve"> threat </w:t>
      </w:r>
      <w:r w:rsidRPr="005831CC">
        <w:rPr>
          <w:rFonts w:eastAsia="Calibri"/>
          <w:b/>
          <w:highlight w:val="cyan"/>
          <w:u w:val="single"/>
        </w:rPr>
        <w:t>is</w:t>
      </w:r>
      <w:r w:rsidRPr="00381A6F">
        <w:rPr>
          <w:rStyle w:val="Emphasis"/>
        </w:rPr>
        <w:t xml:space="preserve"> certainly </w:t>
      </w:r>
      <w:r w:rsidRPr="005831CC">
        <w:rPr>
          <w:rFonts w:eastAsia="Calibri"/>
          <w:b/>
          <w:highlight w:val="cyan"/>
          <w:u w:val="single"/>
        </w:rPr>
        <w:t>dire</w:t>
      </w:r>
      <w:r w:rsidRPr="009B3EE0">
        <w:rPr>
          <w:rFonts w:eastAsia="Calibri"/>
          <w:sz w:val="16"/>
        </w:rPr>
        <w:t xml:space="preserve">, and carbon taxes are unlikely to be enough to solve the problem. </w:t>
      </w:r>
      <w:r w:rsidRPr="005831CC">
        <w:rPr>
          <w:rFonts w:eastAsia="Calibri"/>
          <w:b/>
          <w:highlight w:val="cyan"/>
          <w:u w:val="single"/>
        </w:rPr>
        <w:t>But eco-socialism is</w:t>
      </w:r>
      <w:r w:rsidRPr="009B3EE0">
        <w:rPr>
          <w:rFonts w:eastAsia="Calibri"/>
          <w:sz w:val="16"/>
        </w:rPr>
        <w:t xml:space="preserve"> probably </w:t>
      </w:r>
      <w:r w:rsidRPr="005831CC">
        <w:rPr>
          <w:rFonts w:eastAsia="Calibri"/>
          <w:b/>
          <w:iCs/>
          <w:highlight w:val="cyan"/>
          <w:u w:val="single"/>
          <w:bdr w:val="single" w:sz="8" w:space="0" w:color="auto"/>
        </w:rPr>
        <w:t>not</w:t>
      </w:r>
      <w:r w:rsidRPr="005831CC">
        <w:rPr>
          <w:rFonts w:eastAsia="Calibri"/>
          <w:b/>
          <w:highlight w:val="cyan"/>
          <w:u w:val="single"/>
        </w:rPr>
        <w:t xml:space="preserve"> going to be</w:t>
      </w:r>
      <w:r w:rsidRPr="00381A6F">
        <w:rPr>
          <w:rStyle w:val="Emphasis"/>
        </w:rPr>
        <w:t xml:space="preserve"> an </w:t>
      </w:r>
      <w:r w:rsidRPr="005831CC">
        <w:rPr>
          <w:rFonts w:eastAsia="Calibri"/>
          <w:b/>
          <w:iCs/>
          <w:highlight w:val="cyan"/>
          <w:u w:val="single"/>
          <w:bdr w:val="single" w:sz="8" w:space="0" w:color="auto"/>
        </w:rPr>
        <w:t>effective</w:t>
      </w:r>
      <w:r w:rsidRPr="00381A6F">
        <w:rPr>
          <w:rStyle w:val="Emphasis"/>
        </w:rPr>
        <w:t xml:space="preserve"> method of addressing that threat. </w:t>
      </w:r>
      <w:r w:rsidRPr="005831CC">
        <w:rPr>
          <w:rFonts w:eastAsia="Calibri"/>
          <w:b/>
          <w:iCs/>
          <w:highlight w:val="cyan"/>
          <w:u w:val="single"/>
          <w:bdr w:val="single" w:sz="8" w:space="0" w:color="auto"/>
        </w:rPr>
        <w:t>Dismantling</w:t>
      </w:r>
      <w:r w:rsidRPr="005831CC">
        <w:rPr>
          <w:rFonts w:eastAsia="Calibri"/>
          <w:b/>
          <w:highlight w:val="cyan"/>
          <w:u w:val="single"/>
        </w:rPr>
        <w:t xml:space="preserve"> an </w:t>
      </w:r>
      <w:r w:rsidRPr="005831CC">
        <w:rPr>
          <w:rFonts w:eastAsia="Calibri"/>
          <w:b/>
          <w:iCs/>
          <w:highlight w:val="cyan"/>
          <w:u w:val="single"/>
          <w:bdr w:val="single" w:sz="8" w:space="0" w:color="auto"/>
        </w:rPr>
        <w:t>entire</w:t>
      </w:r>
      <w:r w:rsidRPr="00381A6F">
        <w:rPr>
          <w:rStyle w:val="Emphasis"/>
        </w:rPr>
        <w:t xml:space="preserve"> economic </w:t>
      </w:r>
      <w:r w:rsidRPr="005831CC">
        <w:rPr>
          <w:rFonts w:eastAsia="Calibri"/>
          <w:b/>
          <w:iCs/>
          <w:highlight w:val="cyan"/>
          <w:u w:val="single"/>
          <w:bdr w:val="single" w:sz="8" w:space="0" w:color="auto"/>
        </w:rPr>
        <w:t>system</w:t>
      </w:r>
      <w:r w:rsidRPr="005831CC">
        <w:rPr>
          <w:rFonts w:eastAsia="Calibri"/>
          <w:b/>
          <w:highlight w:val="cyan"/>
          <w:u w:val="single"/>
        </w:rPr>
        <w:t xml:space="preserve"> is </w:t>
      </w:r>
      <w:r w:rsidRPr="005831CC">
        <w:rPr>
          <w:rFonts w:eastAsia="Calibri"/>
          <w:b/>
          <w:iCs/>
          <w:highlight w:val="cyan"/>
          <w:u w:val="single"/>
          <w:bdr w:val="single" w:sz="8" w:space="0" w:color="auto"/>
        </w:rPr>
        <w:t>never easy</w:t>
      </w:r>
      <w:r w:rsidRPr="005831CC">
        <w:rPr>
          <w:rFonts w:eastAsia="Calibri"/>
          <w:b/>
          <w:highlight w:val="cyan"/>
          <w:u w:val="single"/>
        </w:rPr>
        <w:t>, and</w:t>
      </w:r>
      <w:r w:rsidRPr="00381A6F">
        <w:rPr>
          <w:rStyle w:val="Emphasis"/>
        </w:rPr>
        <w:t xml:space="preserve"> probably </w:t>
      </w:r>
      <w:r w:rsidRPr="005831CC">
        <w:rPr>
          <w:rFonts w:eastAsia="Calibri"/>
          <w:b/>
          <w:highlight w:val="cyan"/>
          <w:u w:val="single"/>
        </w:rPr>
        <w:t xml:space="preserve">would </w:t>
      </w:r>
      <w:r w:rsidRPr="005831CC">
        <w:rPr>
          <w:rFonts w:eastAsia="Calibri"/>
          <w:b/>
          <w:iCs/>
          <w:highlight w:val="cyan"/>
          <w:u w:val="single"/>
          <w:bdr w:val="single" w:sz="8" w:space="0" w:color="auto"/>
        </w:rPr>
        <w:t>touch off armed conflict</w:t>
      </w:r>
      <w:r w:rsidRPr="005831CC">
        <w:rPr>
          <w:rFonts w:eastAsia="Calibri"/>
          <w:b/>
          <w:highlight w:val="cyan"/>
          <w:u w:val="single"/>
        </w:rPr>
        <w:t xml:space="preserve"> and</w:t>
      </w:r>
      <w:r w:rsidRPr="00381A6F">
        <w:rPr>
          <w:rStyle w:val="Emphasis"/>
        </w:rPr>
        <w:t xml:space="preserve"> major </w:t>
      </w:r>
      <w:r w:rsidRPr="005831CC">
        <w:rPr>
          <w:rFonts w:eastAsia="Calibri"/>
          <w:b/>
          <w:iCs/>
          <w:highlight w:val="cyan"/>
          <w:u w:val="single"/>
          <w:bdr w:val="single" w:sz="8" w:space="0" w:color="auto"/>
        </w:rPr>
        <w:t>upheaval</w:t>
      </w:r>
      <w:r w:rsidRPr="005831CC">
        <w:rPr>
          <w:rFonts w:eastAsia="Calibri"/>
          <w:b/>
          <w:highlight w:val="cyan"/>
          <w:u w:val="single"/>
        </w:rPr>
        <w:t>. In the scramble</w:t>
      </w:r>
      <w:r w:rsidRPr="00381A6F">
        <w:rPr>
          <w:rStyle w:val="Emphasis"/>
        </w:rPr>
        <w:t xml:space="preserve"> to win those battles, </w:t>
      </w:r>
      <w:r w:rsidRPr="005831CC">
        <w:rPr>
          <w:rFonts w:eastAsia="Calibri"/>
          <w:b/>
          <w:highlight w:val="cyan"/>
          <w:u w:val="single"/>
        </w:rPr>
        <w:t>even the socialists</w:t>
      </w:r>
      <w:r w:rsidRPr="00381A6F">
        <w:rPr>
          <w:rStyle w:val="Emphasis"/>
        </w:rPr>
        <w:t xml:space="preserve"> would almost </w:t>
      </w:r>
      <w:r w:rsidRPr="005831CC">
        <w:rPr>
          <w:rFonts w:eastAsia="Calibri"/>
          <w:b/>
          <w:highlight w:val="cyan"/>
          <w:u w:val="single"/>
        </w:rPr>
        <w:t>certainly abandon their limit</w:t>
      </w:r>
      <w:r w:rsidRPr="00381A6F">
        <w:rPr>
          <w:rStyle w:val="Emphasis"/>
        </w:rPr>
        <w:t xml:space="preserve">ation </w:t>
      </w:r>
      <w:r w:rsidRPr="005831CC">
        <w:rPr>
          <w:rFonts w:eastAsia="Calibri"/>
          <w:b/>
          <w:highlight w:val="cyan"/>
          <w:u w:val="single"/>
        </w:rPr>
        <w:t xml:space="preserve">on </w:t>
      </w:r>
      <w:r w:rsidRPr="005831CC">
        <w:rPr>
          <w:rFonts w:eastAsia="Calibri"/>
          <w:b/>
          <w:iCs/>
          <w:highlight w:val="cyan"/>
          <w:u w:val="single"/>
          <w:bdr w:val="single" w:sz="8" w:space="0" w:color="auto"/>
        </w:rPr>
        <w:t>fossil-fuel</w:t>
      </w:r>
      <w:r w:rsidRPr="00381A6F">
        <w:rPr>
          <w:rStyle w:val="Emphasis"/>
        </w:rPr>
        <w:t xml:space="preserve"> use</w:t>
      </w:r>
      <w:r w:rsidRPr="009B3EE0">
        <w:rPr>
          <w:rFonts w:eastAsia="Calibri"/>
          <w:sz w:val="16"/>
        </w:rPr>
        <w:t xml:space="preserve"> — </w:t>
      </w:r>
      <w:r w:rsidRPr="00381A6F">
        <w:rPr>
          <w:rStyle w:val="Emphasis"/>
        </w:rPr>
        <w:t xml:space="preserve">either </w:t>
      </w:r>
      <w:r w:rsidRPr="005831CC">
        <w:rPr>
          <w:rFonts w:eastAsia="Calibri"/>
          <w:b/>
          <w:highlight w:val="cyan"/>
          <w:u w:val="single"/>
        </w:rPr>
        <w:t xml:space="preserve">to support </w:t>
      </w:r>
      <w:r w:rsidRPr="005831CC">
        <w:rPr>
          <w:rFonts w:eastAsia="Calibri"/>
          <w:b/>
          <w:iCs/>
          <w:highlight w:val="cyan"/>
          <w:u w:val="single"/>
          <w:bdr w:val="single" w:sz="8" w:space="0" w:color="auto"/>
        </w:rPr>
        <w:t>military efforts</w:t>
      </w:r>
      <w:r w:rsidRPr="005831CC">
        <w:rPr>
          <w:rFonts w:eastAsia="Calibri"/>
          <w:b/>
          <w:highlight w:val="cyan"/>
          <w:u w:val="single"/>
        </w:rPr>
        <w:t>, or</w:t>
      </w:r>
      <w:r w:rsidRPr="00381A6F">
        <w:rPr>
          <w:rStyle w:val="Emphasis"/>
        </w:rPr>
        <w:t xml:space="preserve"> to </w:t>
      </w:r>
      <w:r w:rsidRPr="005831CC">
        <w:rPr>
          <w:rFonts w:eastAsia="Calibri"/>
          <w:b/>
          <w:highlight w:val="cyan"/>
          <w:u w:val="single"/>
        </w:rPr>
        <w:t>keep the population from turning</w:t>
      </w:r>
      <w:r w:rsidRPr="00381A6F">
        <w:rPr>
          <w:rStyle w:val="Emphasis"/>
        </w:rPr>
        <w:t xml:space="preserve"> against them. The </w:t>
      </w:r>
      <w:r w:rsidRPr="005831CC">
        <w:rPr>
          <w:rFonts w:eastAsia="Calibri"/>
          <w:b/>
          <w:highlight w:val="cyan"/>
          <w:u w:val="single"/>
        </w:rPr>
        <w:t>precedent</w:t>
      </w:r>
      <w:r w:rsidRPr="00381A6F">
        <w:rPr>
          <w:rStyle w:val="Emphasis"/>
        </w:rPr>
        <w:t xml:space="preserve"> here </w:t>
      </w:r>
      <w:r w:rsidRPr="005831CC">
        <w:rPr>
          <w:rFonts w:eastAsia="Calibri"/>
          <w:b/>
          <w:highlight w:val="cyan"/>
          <w:u w:val="single"/>
        </w:rPr>
        <w:t xml:space="preserve">is the </w:t>
      </w:r>
      <w:r w:rsidRPr="005831CC">
        <w:rPr>
          <w:rFonts w:eastAsia="Calibri"/>
          <w:b/>
          <w:iCs/>
          <w:highlight w:val="cyan"/>
          <w:u w:val="single"/>
          <w:bdr w:val="single" w:sz="8" w:space="0" w:color="auto"/>
        </w:rPr>
        <w:t>Soviet Union</w:t>
      </w:r>
      <w:r w:rsidRPr="00381A6F">
        <w:rPr>
          <w:rStyle w:val="Emphasis"/>
        </w:rPr>
        <w:t>, whose multidecade effort to reshape its economy by force amid confrontation with the West led to profound environmental degradation. The world's climate does not have several decades to spare</w:t>
      </w:r>
      <w:r w:rsidRPr="009B3EE0">
        <w:rPr>
          <w:rFonts w:eastAsia="Calibri"/>
          <w:sz w:val="16"/>
        </w:rPr>
        <w:t>.</w:t>
      </w:r>
    </w:p>
    <w:p w14:paraId="689E271E" w14:textId="77777777" w:rsidR="00DB08BF" w:rsidRPr="009B3EE0" w:rsidRDefault="00DB08BF" w:rsidP="00DB08BF">
      <w:pPr>
        <w:rPr>
          <w:rFonts w:eastAsia="Calibri"/>
          <w:sz w:val="16"/>
        </w:rPr>
      </w:pPr>
      <w:r w:rsidRPr="005831CC">
        <w:rPr>
          <w:rFonts w:eastAsia="Calibri"/>
          <w:b/>
          <w:highlight w:val="cyan"/>
          <w:u w:val="single"/>
        </w:rPr>
        <w:t xml:space="preserve">Even </w:t>
      </w:r>
      <w:r w:rsidRPr="005831CC">
        <w:rPr>
          <w:rFonts w:eastAsia="Calibri"/>
          <w:b/>
          <w:iCs/>
          <w:highlight w:val="cyan"/>
          <w:u w:val="single"/>
          <w:bdr w:val="single" w:sz="8" w:space="0" w:color="auto"/>
        </w:rPr>
        <w:t>without</w:t>
      </w:r>
      <w:r w:rsidRPr="00381A6F">
        <w:rPr>
          <w:rStyle w:val="Emphasis"/>
        </w:rPr>
        <w:t xml:space="preserve"> international </w:t>
      </w:r>
      <w:r w:rsidRPr="005831CC">
        <w:rPr>
          <w:rFonts w:eastAsia="Calibri"/>
          <w:b/>
          <w:iCs/>
          <w:highlight w:val="cyan"/>
          <w:u w:val="single"/>
          <w:bdr w:val="single" w:sz="8" w:space="0" w:color="auto"/>
        </w:rPr>
        <w:t>conflict</w:t>
      </w:r>
      <w:r w:rsidRPr="005831CC">
        <w:rPr>
          <w:rFonts w:eastAsia="Calibri"/>
          <w:b/>
          <w:highlight w:val="cyan"/>
          <w:u w:val="single"/>
        </w:rPr>
        <w:t xml:space="preserve">, there’s </w:t>
      </w:r>
      <w:r w:rsidRPr="005831CC">
        <w:rPr>
          <w:rFonts w:eastAsia="Calibri"/>
          <w:b/>
          <w:iCs/>
          <w:highlight w:val="cyan"/>
          <w:u w:val="single"/>
          <w:bdr w:val="single" w:sz="8" w:space="0" w:color="auto"/>
        </w:rPr>
        <w:t>little guarantee</w:t>
      </w:r>
      <w:r w:rsidRPr="00381A6F">
        <w:rPr>
          <w:rStyle w:val="Emphasis"/>
        </w:rPr>
        <w:t xml:space="preserve"> that </w:t>
      </w:r>
      <w:r w:rsidRPr="005831CC">
        <w:rPr>
          <w:rFonts w:eastAsia="Calibri"/>
          <w:b/>
          <w:highlight w:val="cyan"/>
          <w:u w:val="single"/>
        </w:rPr>
        <w:t xml:space="preserve">moving away from capitalism would </w:t>
      </w:r>
      <w:r w:rsidRPr="005831CC">
        <w:rPr>
          <w:rFonts w:eastAsia="Calibri"/>
          <w:b/>
          <w:iCs/>
          <w:highlight w:val="cyan"/>
          <w:u w:val="single"/>
          <w:bdr w:val="single" w:sz="8" w:space="0" w:color="auto"/>
        </w:rPr>
        <w:t>mitigate</w:t>
      </w:r>
      <w:r w:rsidRPr="00381A6F">
        <w:rPr>
          <w:rStyle w:val="Emphasis"/>
        </w:rPr>
        <w:t xml:space="preserve"> our </w:t>
      </w:r>
      <w:r w:rsidRPr="005831CC">
        <w:rPr>
          <w:rFonts w:eastAsia="Calibri"/>
          <w:b/>
          <w:iCs/>
          <w:highlight w:val="cyan"/>
          <w:u w:val="single"/>
          <w:bdr w:val="single" w:sz="8" w:space="0" w:color="auto"/>
        </w:rPr>
        <w:t>impact</w:t>
      </w:r>
      <w:r w:rsidRPr="00381A6F">
        <w:rPr>
          <w:rStyle w:val="Emphasis"/>
        </w:rPr>
        <w:t xml:space="preserve"> on the environment</w:t>
      </w:r>
      <w:r w:rsidRPr="009B3EE0">
        <w:rPr>
          <w:rFonts w:eastAsia="Calibri"/>
          <w:sz w:val="16"/>
        </w:rPr>
        <w:t xml:space="preserve">. Since socialist leader Evo Morales took power </w:t>
      </w:r>
      <w:r w:rsidRPr="00381A6F">
        <w:rPr>
          <w:rStyle w:val="Emphasis"/>
        </w:rPr>
        <w:t>in Bolivia, living standards have improved substantially</w:t>
      </w:r>
      <w:r w:rsidRPr="009B3EE0">
        <w:rPr>
          <w:rFonts w:eastAsia="Calibri"/>
          <w:sz w:val="16"/>
        </w:rPr>
        <w:t xml:space="preserve"> for the average Bolivian, which is great. </w:t>
      </w:r>
      <w:r w:rsidRPr="00381A6F">
        <w:rPr>
          <w:rStyle w:val="Emphasis"/>
        </w:rPr>
        <w:t>But this has come at the cost of higher emissions. Meanwhile, the capitalist U.S managed to decrease its per capita emissions</w:t>
      </w:r>
      <w:r w:rsidRPr="009B3EE0">
        <w:rPr>
          <w:rFonts w:eastAsia="Calibri"/>
          <w:sz w:val="16"/>
        </w:rPr>
        <w:t xml:space="preserve"> a bit during this same period (though since the U.S. is a rich country, its absolute level of emissions is much higher).</w:t>
      </w:r>
    </w:p>
    <w:p w14:paraId="164FAB9A" w14:textId="77777777" w:rsidR="00DB08BF" w:rsidRPr="009B3EE0" w:rsidRDefault="00DB08BF" w:rsidP="00DB08BF">
      <w:pPr>
        <w:rPr>
          <w:rFonts w:eastAsia="Calibri"/>
          <w:sz w:val="16"/>
        </w:rPr>
      </w:pPr>
      <w:r w:rsidRPr="009B3EE0">
        <w:rPr>
          <w:rFonts w:eastAsia="Calibri"/>
          <w:sz w:val="16"/>
        </w:rPr>
        <w:t xml:space="preserve">In other words, </w:t>
      </w:r>
      <w:r w:rsidRPr="00381A6F">
        <w:rPr>
          <w:rStyle w:val="Emphasis"/>
        </w:rPr>
        <w:t>in terms of economic growth and carbon emissions, Bolivia looks</w:t>
      </w:r>
      <w:r w:rsidRPr="009B3EE0">
        <w:rPr>
          <w:rFonts w:eastAsia="Calibri"/>
          <w:sz w:val="16"/>
        </w:rPr>
        <w:t xml:space="preserve"> similar to more </w:t>
      </w:r>
      <w:r w:rsidRPr="00381A6F">
        <w:rPr>
          <w:rStyle w:val="Emphasis"/>
        </w:rPr>
        <w:t>capitalist</w:t>
      </w:r>
      <w:r w:rsidRPr="009B3EE0">
        <w:rPr>
          <w:rFonts w:eastAsia="Calibri"/>
          <w:sz w:val="16"/>
        </w:rPr>
        <w:t xml:space="preserve"> developing countries. </w:t>
      </w:r>
      <w:r w:rsidRPr="00381A6F">
        <w:rPr>
          <w:rStyle w:val="Emphasis"/>
        </w:rPr>
        <w:t xml:space="preserve">That suggests that </w:t>
      </w:r>
      <w:r w:rsidRPr="005831CC">
        <w:rPr>
          <w:rFonts w:eastAsia="Calibri"/>
          <w:b/>
          <w:iCs/>
          <w:highlight w:val="cyan"/>
          <w:u w:val="single"/>
          <w:bdr w:val="single" w:sz="8" w:space="0" w:color="auto"/>
        </w:rPr>
        <w:t>faced with a choice</w:t>
      </w:r>
      <w:r w:rsidRPr="005831CC">
        <w:rPr>
          <w:rFonts w:eastAsia="Calibri"/>
          <w:b/>
          <w:highlight w:val="cyan"/>
          <w:u w:val="single"/>
        </w:rPr>
        <w:t xml:space="preserve"> of enriching</w:t>
      </w:r>
      <w:r w:rsidRPr="00381A6F">
        <w:rPr>
          <w:rStyle w:val="Emphasis"/>
        </w:rPr>
        <w:t xml:space="preserve"> their </w:t>
      </w:r>
      <w:r w:rsidRPr="005831CC">
        <w:rPr>
          <w:rFonts w:eastAsia="Calibri"/>
          <w:b/>
          <w:highlight w:val="cyan"/>
          <w:u w:val="single"/>
        </w:rPr>
        <w:t>people or helping</w:t>
      </w:r>
      <w:r w:rsidRPr="00381A6F">
        <w:rPr>
          <w:rStyle w:val="Emphasis"/>
        </w:rPr>
        <w:t xml:space="preserve"> to save the </w:t>
      </w:r>
      <w:r w:rsidRPr="005831CC">
        <w:rPr>
          <w:rFonts w:eastAsia="Calibri"/>
          <w:b/>
          <w:highlight w:val="cyan"/>
          <w:u w:val="single"/>
        </w:rPr>
        <w:t xml:space="preserve">climate, even </w:t>
      </w:r>
      <w:r w:rsidRPr="005831CC">
        <w:rPr>
          <w:rFonts w:eastAsia="Calibri"/>
          <w:b/>
          <w:iCs/>
          <w:highlight w:val="cyan"/>
          <w:u w:val="single"/>
          <w:bdr w:val="single" w:sz="8" w:space="0" w:color="auto"/>
        </w:rPr>
        <w:t>socialist leaders</w:t>
      </w:r>
      <w:r w:rsidRPr="00381A6F">
        <w:rPr>
          <w:rStyle w:val="Emphasis"/>
        </w:rPr>
        <w:t xml:space="preserve"> will often </w:t>
      </w:r>
      <w:r w:rsidRPr="005831CC">
        <w:rPr>
          <w:rFonts w:eastAsia="Calibri"/>
          <w:b/>
          <w:highlight w:val="cyan"/>
          <w:u w:val="single"/>
        </w:rPr>
        <w:t>choose the former</w:t>
      </w:r>
      <w:r w:rsidRPr="00381A6F">
        <w:rPr>
          <w:rStyle w:val="Emphasis"/>
        </w:rPr>
        <w:t xml:space="preserve">. And that </w:t>
      </w:r>
      <w:r w:rsidRPr="005831CC">
        <w:rPr>
          <w:rFonts w:eastAsia="Calibri"/>
          <w:b/>
          <w:highlight w:val="cyan"/>
          <w:u w:val="single"/>
        </w:rPr>
        <w:t>same</w:t>
      </w:r>
      <w:r w:rsidRPr="00381A6F">
        <w:rPr>
          <w:rStyle w:val="Emphasis"/>
        </w:rPr>
        <w:t xml:space="preserve"> political calculus </w:t>
      </w:r>
      <w:r w:rsidRPr="005831CC">
        <w:rPr>
          <w:rFonts w:eastAsia="Calibri"/>
          <w:b/>
          <w:highlight w:val="cyan"/>
          <w:u w:val="single"/>
        </w:rPr>
        <w:t>will</w:t>
      </w:r>
      <w:r w:rsidRPr="00381A6F">
        <w:rPr>
          <w:rStyle w:val="Emphasis"/>
        </w:rPr>
        <w:t xml:space="preserve"> probably </w:t>
      </w:r>
      <w:r w:rsidRPr="005831CC">
        <w:rPr>
          <w:rFonts w:eastAsia="Calibri"/>
          <w:b/>
          <w:highlight w:val="cyan"/>
          <w:u w:val="single"/>
        </w:rPr>
        <w:t>hold in China and the U.S</w:t>
      </w:r>
      <w:r w:rsidRPr="00381A6F">
        <w:rPr>
          <w:rStyle w:val="Emphasis"/>
        </w:rPr>
        <w:t>.,</w:t>
      </w:r>
      <w:r w:rsidRPr="009B3EE0">
        <w:rPr>
          <w:rFonts w:eastAsia="Calibri"/>
          <w:sz w:val="16"/>
        </w:rPr>
        <w:t xml:space="preserve"> the world’s top carbon emitters — </w:t>
      </w:r>
      <w:r w:rsidRPr="005831CC">
        <w:rPr>
          <w:rFonts w:eastAsia="Calibri"/>
          <w:b/>
          <w:highlight w:val="cyan"/>
          <w:u w:val="single"/>
        </w:rPr>
        <w:t>leaders who demand</w:t>
      </w:r>
      <w:r w:rsidRPr="00381A6F">
        <w:rPr>
          <w:rStyle w:val="Emphasis"/>
        </w:rPr>
        <w:t xml:space="preserve"> draconian </w:t>
      </w:r>
      <w:r w:rsidRPr="005831CC">
        <w:rPr>
          <w:rFonts w:eastAsia="Calibri"/>
          <w:b/>
          <w:iCs/>
          <w:highlight w:val="cyan"/>
          <w:u w:val="single"/>
          <w:bdr w:val="single" w:sz="8" w:space="0" w:color="auto"/>
        </w:rPr>
        <w:t>cuts</w:t>
      </w:r>
      <w:r w:rsidRPr="005831CC">
        <w:rPr>
          <w:rFonts w:eastAsia="Calibri"/>
          <w:b/>
          <w:highlight w:val="cyan"/>
          <w:u w:val="single"/>
        </w:rPr>
        <w:t xml:space="preserve"> in </w:t>
      </w:r>
      <w:r w:rsidRPr="005831CC">
        <w:rPr>
          <w:rFonts w:eastAsia="Calibri"/>
          <w:b/>
          <w:iCs/>
          <w:highlight w:val="cyan"/>
          <w:u w:val="single"/>
          <w:bdr w:val="single" w:sz="8" w:space="0" w:color="auto"/>
        </w:rPr>
        <w:t>living standards</w:t>
      </w:r>
      <w:r w:rsidRPr="00381A6F">
        <w:rPr>
          <w:rStyle w:val="Emphasis"/>
        </w:rPr>
        <w:t xml:space="preserve"> in pursuit of environmental goals will </w:t>
      </w:r>
      <w:r w:rsidRPr="005831CC">
        <w:rPr>
          <w:rFonts w:eastAsia="Calibri"/>
          <w:b/>
          <w:highlight w:val="cyan"/>
          <w:u w:val="single"/>
        </w:rPr>
        <w:t xml:space="preserve">have </w:t>
      </w:r>
      <w:r w:rsidRPr="005831CC">
        <w:rPr>
          <w:rFonts w:eastAsia="Calibri"/>
          <w:b/>
          <w:iCs/>
          <w:highlight w:val="cyan"/>
          <w:u w:val="single"/>
          <w:bdr w:val="single" w:sz="8" w:space="0" w:color="auto"/>
        </w:rPr>
        <w:t>trouble staying in power</w:t>
      </w:r>
      <w:r w:rsidRPr="009B3EE0">
        <w:rPr>
          <w:rFonts w:eastAsia="Calibri"/>
          <w:sz w:val="16"/>
        </w:rPr>
        <w:t>.</w:t>
      </w:r>
    </w:p>
    <w:p w14:paraId="0976F689" w14:textId="77777777" w:rsidR="00DB08BF" w:rsidRPr="00381A6F" w:rsidRDefault="00DB08BF" w:rsidP="00DB08BF">
      <w:pPr>
        <w:rPr>
          <w:rStyle w:val="Emphasis"/>
        </w:rPr>
      </w:pPr>
      <w:r w:rsidRPr="005831CC">
        <w:rPr>
          <w:rFonts w:eastAsia="Calibri"/>
          <w:b/>
          <w:highlight w:val="cyan"/>
          <w:u w:val="single"/>
        </w:rPr>
        <w:t xml:space="preserve">The </w:t>
      </w:r>
      <w:r w:rsidRPr="005831CC">
        <w:rPr>
          <w:rFonts w:eastAsia="Calibri"/>
          <w:b/>
          <w:iCs/>
          <w:highlight w:val="cyan"/>
          <w:u w:val="single"/>
          <w:bdr w:val="single" w:sz="8" w:space="0" w:color="auto"/>
        </w:rPr>
        <w:t>best hope</w:t>
      </w:r>
      <w:r w:rsidRPr="00381A6F">
        <w:rPr>
          <w:rStyle w:val="Emphasis"/>
        </w:rPr>
        <w:t xml:space="preserve"> for the climate therefore </w:t>
      </w:r>
      <w:r w:rsidRPr="005831CC">
        <w:rPr>
          <w:rFonts w:eastAsia="Calibri"/>
          <w:b/>
          <w:highlight w:val="cyan"/>
          <w:u w:val="single"/>
        </w:rPr>
        <w:t xml:space="preserve">lies in </w:t>
      </w:r>
      <w:r w:rsidRPr="005831CC">
        <w:rPr>
          <w:rFonts w:eastAsia="Calibri"/>
          <w:b/>
          <w:iCs/>
          <w:highlight w:val="cyan"/>
          <w:u w:val="single"/>
          <w:bdr w:val="single" w:sz="8" w:space="0" w:color="auto"/>
        </w:rPr>
        <w:t>reducing the tradeoff</w:t>
      </w:r>
      <w:r w:rsidRPr="00381A6F">
        <w:rPr>
          <w:rStyle w:val="Emphasis"/>
        </w:rPr>
        <w:t xml:space="preserve"> between material prosperity and carbon emissions. </w:t>
      </w:r>
      <w:r w:rsidRPr="005831CC">
        <w:rPr>
          <w:rFonts w:eastAsia="Calibri"/>
          <w:b/>
          <w:highlight w:val="cyan"/>
          <w:u w:val="single"/>
        </w:rPr>
        <w:t xml:space="preserve">That requires </w:t>
      </w:r>
      <w:r w:rsidRPr="005831CC">
        <w:rPr>
          <w:rFonts w:eastAsia="Calibri"/>
          <w:b/>
          <w:iCs/>
          <w:highlight w:val="cyan"/>
          <w:u w:val="single"/>
          <w:bdr w:val="single" w:sz="8" w:space="0" w:color="auto"/>
        </w:rPr>
        <w:t>tech</w:t>
      </w:r>
      <w:r w:rsidRPr="00381A6F">
        <w:rPr>
          <w:rStyle w:val="Emphasis"/>
        </w:rPr>
        <w:t>nology</w:t>
      </w:r>
      <w:r w:rsidRPr="009B3EE0">
        <w:rPr>
          <w:rFonts w:eastAsia="Calibri"/>
          <w:sz w:val="16"/>
        </w:rPr>
        <w:t xml:space="preserve"> — </w:t>
      </w:r>
      <w:r w:rsidRPr="00381A6F">
        <w:rPr>
          <w:rStyle w:val="Emphasis"/>
        </w:rPr>
        <w:t xml:space="preserve">solar, wind and nuclear power, energy storage, electric cars and other vehicles, carbon-free cement production and so on. The best climate policy plans all involve technological </w:t>
      </w:r>
      <w:r w:rsidRPr="005831CC">
        <w:rPr>
          <w:rFonts w:eastAsia="Calibri"/>
          <w:b/>
          <w:iCs/>
          <w:highlight w:val="cyan"/>
          <w:u w:val="single"/>
          <w:bdr w:val="single" w:sz="8" w:space="0" w:color="auto"/>
        </w:rPr>
        <w:t>improvement</w:t>
      </w:r>
      <w:r w:rsidRPr="00381A6F">
        <w:rPr>
          <w:rStyle w:val="Emphasis"/>
        </w:rPr>
        <w:t xml:space="preserve"> as a key feature.</w:t>
      </w:r>
    </w:p>
    <w:p w14:paraId="33DC931A" w14:textId="77777777" w:rsidR="00DB08BF" w:rsidRPr="009B3EE0" w:rsidRDefault="00DB08BF" w:rsidP="00DB08BF">
      <w:pPr>
        <w:pStyle w:val="Heading4"/>
        <w:rPr>
          <w:rFonts w:eastAsia="Times New Roman"/>
        </w:rPr>
      </w:pPr>
      <w:r>
        <w:rPr>
          <w:rFonts w:eastAsia="Times New Roman"/>
        </w:rPr>
        <w:t>---</w:t>
      </w:r>
      <w:r w:rsidRPr="009B3EE0">
        <w:rPr>
          <w:rFonts w:eastAsia="Times New Roman"/>
        </w:rPr>
        <w:t xml:space="preserve">Economic crises </w:t>
      </w:r>
      <w:r w:rsidRPr="009B3EE0">
        <w:rPr>
          <w:rFonts w:eastAsia="Times New Roman"/>
          <w:u w:val="single"/>
        </w:rPr>
        <w:t>and</w:t>
      </w:r>
      <w:r w:rsidRPr="009B3EE0">
        <w:rPr>
          <w:rFonts w:eastAsia="Times New Roman"/>
        </w:rPr>
        <w:t xml:space="preserve"> the transition both </w:t>
      </w:r>
      <w:r w:rsidRPr="009B3EE0">
        <w:rPr>
          <w:rFonts w:eastAsia="Times New Roman"/>
          <w:u w:val="single"/>
        </w:rPr>
        <w:t>trash</w:t>
      </w:r>
      <w:r w:rsidRPr="009B3EE0">
        <w:rPr>
          <w:rFonts w:eastAsia="Times New Roman"/>
        </w:rPr>
        <w:t xml:space="preserve"> the environment</w:t>
      </w:r>
    </w:p>
    <w:p w14:paraId="3004222A" w14:textId="77777777" w:rsidR="00DB08BF" w:rsidRPr="009B3EE0" w:rsidRDefault="00DB08BF" w:rsidP="00DB08BF">
      <w:pPr>
        <w:rPr>
          <w:rFonts w:eastAsia="Calibri"/>
        </w:rPr>
      </w:pPr>
      <w:r w:rsidRPr="00381A6F">
        <w:rPr>
          <w:rStyle w:val="Emphasis"/>
        </w:rPr>
        <w:t>Nordhaus 20</w:t>
      </w:r>
      <w:r w:rsidRPr="009B3EE0">
        <w:rPr>
          <w:rFonts w:eastAsia="Calibri"/>
        </w:rPr>
        <w:t xml:space="preserve"> [Ted Nordhaus is an American author, environmental policy expert, and the director of research at The Breakthrough Institute, “Must Growth Doom the Planet?”, https://www.thenewatlantis.com/publications/must-growth-doom-the-planet]</w:t>
      </w:r>
    </w:p>
    <w:p w14:paraId="299F774E" w14:textId="77777777" w:rsidR="00DB08BF" w:rsidRPr="009B3EE0" w:rsidRDefault="00DB08BF" w:rsidP="00DB08BF">
      <w:pPr>
        <w:rPr>
          <w:rFonts w:eastAsia="Calibri"/>
        </w:rPr>
      </w:pPr>
      <w:r w:rsidRPr="009B3EE0">
        <w:rPr>
          <w:rFonts w:eastAsia="Calibri"/>
        </w:rPr>
        <w:t xml:space="preserve">More recently, </w:t>
      </w:r>
      <w:r w:rsidRPr="005831CC">
        <w:rPr>
          <w:rFonts w:eastAsia="Calibri"/>
          <w:b/>
          <w:highlight w:val="cyan"/>
          <w:u w:val="single"/>
        </w:rPr>
        <w:t xml:space="preserve">economic </w:t>
      </w:r>
      <w:r w:rsidRPr="005831CC">
        <w:rPr>
          <w:rFonts w:eastAsia="Calibri"/>
          <w:b/>
          <w:iCs/>
          <w:highlight w:val="cyan"/>
          <w:u w:val="single"/>
          <w:bdr w:val="single" w:sz="8" w:space="0" w:color="auto"/>
        </w:rPr>
        <w:t>crises</w:t>
      </w:r>
      <w:r w:rsidRPr="00381A6F">
        <w:rPr>
          <w:rStyle w:val="Emphasis"/>
        </w:rPr>
        <w:t xml:space="preserve"> in relatively developed regions, such as Southeast Asia, the former Soviet Union, and Greece have </w:t>
      </w:r>
      <w:r w:rsidRPr="005831CC">
        <w:rPr>
          <w:rFonts w:eastAsia="Calibri"/>
          <w:b/>
          <w:highlight w:val="cyan"/>
          <w:u w:val="single"/>
        </w:rPr>
        <w:t xml:space="preserve">led to </w:t>
      </w:r>
      <w:r w:rsidRPr="00381A6F">
        <w:rPr>
          <w:rStyle w:val="Emphasis"/>
        </w:rPr>
        <w:t xml:space="preserve">serious </w:t>
      </w:r>
      <w:r w:rsidRPr="005831CC">
        <w:rPr>
          <w:rFonts w:eastAsia="Calibri"/>
          <w:b/>
          <w:iCs/>
          <w:highlight w:val="cyan"/>
          <w:u w:val="single"/>
          <w:bdr w:val="single" w:sz="8" w:space="0" w:color="auto"/>
        </w:rPr>
        <w:t>environmental consequences</w:t>
      </w:r>
      <w:r w:rsidRPr="00381A6F">
        <w:rPr>
          <w:rStyle w:val="Emphasis"/>
        </w:rPr>
        <w:t>, as economically struggling populations turned to forests for firewood and to illegal hunting and fishing for food, to devastating effect</w:t>
      </w:r>
      <w:r w:rsidRPr="009B3EE0">
        <w:rPr>
          <w:rFonts w:eastAsia="Calibri"/>
        </w:rPr>
        <w:t>.</w:t>
      </w:r>
    </w:p>
    <w:p w14:paraId="65B0C134" w14:textId="77777777" w:rsidR="00DB08BF" w:rsidRPr="00381A6F" w:rsidRDefault="00DB08BF" w:rsidP="00DB08BF">
      <w:pPr>
        <w:rPr>
          <w:rStyle w:val="Emphasis"/>
        </w:rPr>
      </w:pPr>
      <w:r w:rsidRPr="009B3EE0">
        <w:rPr>
          <w:rFonts w:eastAsia="Calibri"/>
        </w:rPr>
        <w:t xml:space="preserve">For this reason, </w:t>
      </w:r>
      <w:r w:rsidRPr="005831CC">
        <w:rPr>
          <w:rFonts w:eastAsia="Calibri"/>
          <w:b/>
          <w:iCs/>
          <w:highlight w:val="cyan"/>
          <w:u w:val="single"/>
          <w:bdr w:val="single" w:sz="8" w:space="0" w:color="auto"/>
        </w:rPr>
        <w:t>degrowth offers no guarantee that enviro</w:t>
      </w:r>
      <w:r w:rsidRPr="00381A6F">
        <w:rPr>
          <w:rStyle w:val="Emphasis"/>
        </w:rPr>
        <w:t xml:space="preserve">nmental </w:t>
      </w:r>
      <w:r w:rsidRPr="005831CC">
        <w:rPr>
          <w:rFonts w:eastAsia="Calibri"/>
          <w:b/>
          <w:iCs/>
          <w:highlight w:val="cyan"/>
          <w:u w:val="single"/>
          <w:bdr w:val="single" w:sz="8" w:space="0" w:color="auto"/>
        </w:rPr>
        <w:t>impacts will decline</w:t>
      </w:r>
      <w:r w:rsidRPr="00381A6F">
        <w:rPr>
          <w:rStyle w:val="Emphasis"/>
        </w:rPr>
        <w:t xml:space="preserve">. This is all the more so as calls for degrowth are frequently coupled with demands for a return to simpler, less technological, and non-synthetic systems for the provision of food and energy and for production of material goods and services. </w:t>
      </w:r>
      <w:r w:rsidRPr="005831CC">
        <w:rPr>
          <w:rFonts w:eastAsia="Calibri"/>
          <w:b/>
          <w:highlight w:val="cyan"/>
          <w:u w:val="single"/>
        </w:rPr>
        <w:t>Less affluent economies</w:t>
      </w:r>
      <w:r w:rsidRPr="00381A6F">
        <w:rPr>
          <w:rStyle w:val="Emphasis"/>
        </w:rPr>
        <w:t xml:space="preserve"> more dependent upon production systems that </w:t>
      </w:r>
      <w:r w:rsidRPr="005831CC">
        <w:rPr>
          <w:rFonts w:eastAsia="Calibri"/>
          <w:b/>
          <w:highlight w:val="cyan"/>
          <w:u w:val="single"/>
        </w:rPr>
        <w:t>use less tech</w:t>
      </w:r>
      <w:r w:rsidRPr="00381A6F">
        <w:rPr>
          <w:rStyle w:val="Emphasis"/>
        </w:rPr>
        <w:t xml:space="preserve">nology would </w:t>
      </w:r>
      <w:r w:rsidRPr="005831CC">
        <w:rPr>
          <w:rFonts w:eastAsia="Calibri"/>
          <w:b/>
          <w:highlight w:val="cyan"/>
          <w:u w:val="single"/>
        </w:rPr>
        <w:t>substantially</w:t>
      </w:r>
      <w:r w:rsidRPr="00381A6F">
        <w:rPr>
          <w:rStyle w:val="Emphasis"/>
        </w:rPr>
        <w:t xml:space="preserve"> </w:t>
      </w:r>
      <w:r w:rsidRPr="005831CC">
        <w:rPr>
          <w:rFonts w:eastAsia="Calibri"/>
          <w:b/>
          <w:highlight w:val="cyan"/>
          <w:u w:val="single"/>
        </w:rPr>
        <w:t>increase</w:t>
      </w:r>
      <w:r w:rsidRPr="00381A6F">
        <w:rPr>
          <w:rStyle w:val="Emphasis"/>
        </w:rPr>
        <w:t xml:space="preserve"> the </w:t>
      </w:r>
      <w:r w:rsidRPr="005831CC">
        <w:rPr>
          <w:rFonts w:eastAsia="Calibri"/>
          <w:b/>
          <w:highlight w:val="cyan"/>
          <w:u w:val="single"/>
        </w:rPr>
        <w:t>resource demands</w:t>
      </w:r>
      <w:r w:rsidRPr="00381A6F">
        <w:rPr>
          <w:rStyle w:val="Emphasis"/>
        </w:rPr>
        <w:t xml:space="preserve"> associated with consumption, and </w:t>
      </w:r>
      <w:r w:rsidRPr="005831CC">
        <w:rPr>
          <w:rFonts w:eastAsia="Calibri"/>
          <w:b/>
          <w:highlight w:val="cyan"/>
          <w:u w:val="single"/>
        </w:rPr>
        <w:t>would</w:t>
      </w:r>
      <w:r w:rsidRPr="00381A6F">
        <w:rPr>
          <w:rStyle w:val="Emphasis"/>
        </w:rPr>
        <w:t xml:space="preserve"> erode or even </w:t>
      </w:r>
      <w:r w:rsidRPr="005831CC">
        <w:rPr>
          <w:rFonts w:eastAsia="Calibri"/>
          <w:b/>
          <w:iCs/>
          <w:highlight w:val="cyan"/>
          <w:u w:val="single"/>
          <w:bdr w:val="single" w:sz="8" w:space="0" w:color="auto"/>
        </w:rPr>
        <w:t>entirely offset</w:t>
      </w:r>
      <w:r w:rsidRPr="00381A6F">
        <w:rPr>
          <w:rStyle w:val="Emphasis"/>
        </w:rPr>
        <w:t xml:space="preserve"> the </w:t>
      </w:r>
      <w:r w:rsidRPr="005831CC">
        <w:rPr>
          <w:rFonts w:eastAsia="Calibri"/>
          <w:b/>
          <w:iCs/>
          <w:highlight w:val="cyan"/>
          <w:u w:val="single"/>
          <w:bdr w:val="single" w:sz="8" w:space="0" w:color="auto"/>
        </w:rPr>
        <w:t>benefits of lower levels of consumption</w:t>
      </w:r>
      <w:r w:rsidRPr="00381A6F">
        <w:rPr>
          <w:rStyle w:val="Emphasis"/>
        </w:rPr>
        <w:t>.</w:t>
      </w:r>
    </w:p>
    <w:p w14:paraId="48F0C7E0" w14:textId="77777777" w:rsidR="00DB08BF" w:rsidRPr="009B3EE0" w:rsidRDefault="00DB08BF" w:rsidP="00DB08BF">
      <w:pPr>
        <w:rPr>
          <w:rFonts w:eastAsia="Calibri"/>
        </w:rPr>
      </w:pPr>
      <w:r w:rsidRPr="009B3EE0">
        <w:rPr>
          <w:rFonts w:eastAsia="Calibri"/>
        </w:rPr>
        <w:t xml:space="preserve">Indeed, all over the world, </w:t>
      </w:r>
      <w:r w:rsidRPr="00381A6F">
        <w:rPr>
          <w:rStyle w:val="Emphasis"/>
        </w:rPr>
        <w:t>poor populations dependent on lowproductivity technologies often require surprisingly large per capita resource footprints to sustain their meager consumption</w:t>
      </w:r>
      <w:r w:rsidRPr="009B3EE0">
        <w:rPr>
          <w:rFonts w:eastAsia="Calibri"/>
        </w:rPr>
        <w:t xml:space="preserve">. </w:t>
      </w:r>
      <w:r w:rsidRPr="00381A6F">
        <w:rPr>
          <w:rStyle w:val="Emphasis"/>
        </w:rPr>
        <w:t>One 2012 study in PNAS, for instance, found that the average West African requires the same amount of land as the average Northern European to support a diet that is much poorer calorically and offers much less dietary protein</w:t>
      </w:r>
      <w:r w:rsidRPr="009B3EE0">
        <w:rPr>
          <w:rFonts w:eastAsia="Calibri"/>
        </w:rPr>
        <w:t>.</w:t>
      </w:r>
    </w:p>
    <w:p w14:paraId="5830AA00" w14:textId="77777777" w:rsidR="00DB08BF" w:rsidRPr="009B3EE0" w:rsidRDefault="00DB08BF" w:rsidP="00DB08BF">
      <w:pPr>
        <w:rPr>
          <w:rFonts w:eastAsia="Calibri"/>
        </w:rPr>
      </w:pPr>
      <w:r w:rsidRPr="009B3EE0">
        <w:rPr>
          <w:rFonts w:eastAsia="Calibri"/>
        </w:rPr>
        <w:t xml:space="preserve">By contrast, over the last two centuries, </w:t>
      </w:r>
      <w:r w:rsidRPr="00381A6F">
        <w:rPr>
          <w:rStyle w:val="Emphasis"/>
        </w:rPr>
        <w:t>a virtuous cycle of rising energy and resource productivity has allowed for unprecedented levels of human wellbeing</w:t>
      </w:r>
      <w:r w:rsidRPr="009B3EE0">
        <w:rPr>
          <w:rFonts w:eastAsia="Calibri"/>
        </w:rPr>
        <w:t>. With that has come a growing population—not because people are having more children but because life expectancies are much higher. Greater prosperity has brought rising material consumption—not mainly because of conspicuous consumption in the wealthiest societies, but rather the agrarian, energy, and demographic transitions that have allowed much of the global population to escape rural poverty and achieve something approaching modern living standards.</w:t>
      </w:r>
    </w:p>
    <w:p w14:paraId="5DF6A2BB" w14:textId="77777777" w:rsidR="00DB08BF" w:rsidRPr="009B3EE0" w:rsidRDefault="00DB08BF" w:rsidP="00DB08BF">
      <w:pPr>
        <w:rPr>
          <w:rFonts w:eastAsia="Calibri"/>
        </w:rPr>
      </w:pPr>
      <w:r w:rsidRPr="005831CC">
        <w:rPr>
          <w:rFonts w:eastAsia="Calibri"/>
          <w:b/>
          <w:highlight w:val="cyan"/>
          <w:u w:val="single"/>
        </w:rPr>
        <w:t>Growing demand</w:t>
      </w:r>
      <w:r w:rsidRPr="00381A6F">
        <w:rPr>
          <w:rStyle w:val="Emphasis"/>
        </w:rPr>
        <w:t xml:space="preserve"> for material goods and services</w:t>
      </w:r>
      <w:r w:rsidRPr="009B3EE0">
        <w:rPr>
          <w:rFonts w:eastAsia="Calibri"/>
        </w:rPr>
        <w:t xml:space="preserve"> by a growing and increasingly affluent global population has increased the pressure on natural resources. But it has also </w:t>
      </w:r>
      <w:r w:rsidRPr="00381A6F">
        <w:rPr>
          <w:rStyle w:val="Emphasis"/>
        </w:rPr>
        <w:t xml:space="preserve">led to innovation that has </w:t>
      </w:r>
      <w:r w:rsidRPr="005831CC">
        <w:rPr>
          <w:rFonts w:eastAsia="Calibri"/>
          <w:b/>
          <w:iCs/>
          <w:highlight w:val="cyan"/>
          <w:u w:val="single"/>
          <w:bdr w:val="single" w:sz="8" w:space="0" w:color="auto"/>
        </w:rPr>
        <w:t>raised resource productivity</w:t>
      </w:r>
      <w:r w:rsidRPr="00381A6F">
        <w:rPr>
          <w:rStyle w:val="Emphasis"/>
        </w:rPr>
        <w:t>. In this way, rising resource productivity has allowed for both continuing economic growth and the increasing environmental efficiency of the global economy</w:t>
      </w:r>
      <w:r w:rsidRPr="009B3EE0">
        <w:rPr>
          <w:rFonts w:eastAsia="Calibri"/>
        </w:rPr>
        <w:t>.</w:t>
      </w:r>
    </w:p>
    <w:p w14:paraId="59CDCCE1" w14:textId="77777777" w:rsidR="00DB08BF" w:rsidRPr="003D2E3D" w:rsidRDefault="00DB08BF" w:rsidP="00DB08BF">
      <w:pPr>
        <w:rPr>
          <w:rFonts w:eastAsia="Calibri"/>
        </w:rPr>
      </w:pPr>
      <w:r w:rsidRPr="005831CC">
        <w:rPr>
          <w:rFonts w:eastAsia="Calibri"/>
          <w:b/>
          <w:highlight w:val="cyan"/>
          <w:u w:val="single"/>
        </w:rPr>
        <w:t>Reversing</w:t>
      </w:r>
      <w:r w:rsidRPr="00381A6F">
        <w:rPr>
          <w:rStyle w:val="Emphasis"/>
        </w:rPr>
        <w:t xml:space="preserve"> those dynamics </w:t>
      </w:r>
      <w:r w:rsidRPr="005831CC">
        <w:rPr>
          <w:rFonts w:eastAsia="Calibri"/>
          <w:b/>
          <w:highlight w:val="cyan"/>
          <w:u w:val="single"/>
        </w:rPr>
        <w:t>will not</w:t>
      </w:r>
      <w:r w:rsidRPr="00381A6F">
        <w:rPr>
          <w:rStyle w:val="Emphasis"/>
        </w:rPr>
        <w:t xml:space="preserve"> necessarily </w:t>
      </w:r>
      <w:r w:rsidRPr="005831CC">
        <w:rPr>
          <w:rFonts w:eastAsia="Calibri"/>
          <w:b/>
          <w:highlight w:val="cyan"/>
          <w:u w:val="single"/>
        </w:rPr>
        <w:t xml:space="preserve">result in </w:t>
      </w:r>
      <w:r w:rsidRPr="00381A6F">
        <w:rPr>
          <w:rStyle w:val="Emphasis"/>
        </w:rPr>
        <w:t xml:space="preserve">lower resource usage, or </w:t>
      </w:r>
      <w:r w:rsidRPr="005831CC">
        <w:rPr>
          <w:rFonts w:eastAsia="Calibri"/>
          <w:b/>
          <w:iCs/>
          <w:highlight w:val="cyan"/>
          <w:u w:val="single"/>
          <w:bdr w:val="single" w:sz="8" w:space="0" w:color="auto"/>
        </w:rPr>
        <w:t>lower enviro</w:t>
      </w:r>
      <w:r w:rsidRPr="00381A6F">
        <w:rPr>
          <w:rStyle w:val="Emphasis"/>
        </w:rPr>
        <w:t xml:space="preserve">nmental </w:t>
      </w:r>
      <w:r w:rsidRPr="005831CC">
        <w:rPr>
          <w:rFonts w:eastAsia="Calibri"/>
          <w:b/>
          <w:iCs/>
          <w:highlight w:val="cyan"/>
          <w:u w:val="single"/>
          <w:bdr w:val="single" w:sz="8" w:space="0" w:color="auto"/>
        </w:rPr>
        <w:t>impacts</w:t>
      </w:r>
      <w:r w:rsidRPr="00381A6F">
        <w:rPr>
          <w:rStyle w:val="Emphasis"/>
        </w:rPr>
        <w:t>.</w:t>
      </w:r>
      <w:r w:rsidRPr="009B3EE0">
        <w:rPr>
          <w:rFonts w:eastAsia="Calibri"/>
        </w:rPr>
        <w:t xml:space="preserve"> </w:t>
      </w:r>
      <w:r w:rsidRPr="005831CC">
        <w:rPr>
          <w:rFonts w:eastAsia="Calibri"/>
          <w:b/>
          <w:iCs/>
          <w:highlight w:val="cyan"/>
          <w:u w:val="single"/>
          <w:bdr w:val="single" w:sz="8" w:space="0" w:color="auto"/>
        </w:rPr>
        <w:t>Lowering demand</w:t>
      </w:r>
      <w:r w:rsidRPr="005831CC">
        <w:rPr>
          <w:rFonts w:eastAsia="Calibri"/>
          <w:b/>
          <w:highlight w:val="cyan"/>
          <w:u w:val="single"/>
        </w:rPr>
        <w:t xml:space="preserve"> for resources</w:t>
      </w:r>
      <w:r w:rsidRPr="00381A6F">
        <w:rPr>
          <w:rStyle w:val="Emphasis"/>
        </w:rPr>
        <w:t xml:space="preserve"> could as easily </w:t>
      </w:r>
      <w:r w:rsidRPr="005831CC">
        <w:rPr>
          <w:rFonts w:eastAsia="Calibri"/>
          <w:b/>
          <w:highlight w:val="cyan"/>
          <w:u w:val="single"/>
        </w:rPr>
        <w:t xml:space="preserve">result in </w:t>
      </w:r>
      <w:r w:rsidRPr="005831CC">
        <w:rPr>
          <w:rFonts w:eastAsia="Calibri"/>
          <w:b/>
          <w:iCs/>
          <w:highlight w:val="cyan"/>
          <w:u w:val="single"/>
          <w:bdr w:val="single" w:sz="8" w:space="0" w:color="auto"/>
        </w:rPr>
        <w:t>less-productive resource use</w:t>
      </w:r>
      <w:r w:rsidRPr="00381A6F">
        <w:rPr>
          <w:rStyle w:val="Emphasis"/>
        </w:rPr>
        <w:t xml:space="preserve"> as in reduced pressure on resources</w:t>
      </w:r>
      <w:r w:rsidRPr="009B3EE0">
        <w:rPr>
          <w:rFonts w:eastAsia="Calibri"/>
        </w:rPr>
        <w:t xml:space="preserve">. </w:t>
      </w:r>
      <w:r w:rsidRPr="00381A6F">
        <w:rPr>
          <w:rStyle w:val="Emphasis"/>
        </w:rPr>
        <w:t xml:space="preserve">The combination of large post-growth human populations, economic stagnation, and increasingly abundant natural resources might </w:t>
      </w:r>
      <w:r w:rsidRPr="005831CC">
        <w:rPr>
          <w:rFonts w:eastAsia="Calibri"/>
          <w:b/>
          <w:highlight w:val="cyan"/>
          <w:u w:val="single"/>
        </w:rPr>
        <w:t>drive</w:t>
      </w:r>
      <w:r w:rsidRPr="00381A6F">
        <w:rPr>
          <w:rStyle w:val="Emphasis"/>
        </w:rPr>
        <w:t xml:space="preserve"> human </w:t>
      </w:r>
      <w:r w:rsidRPr="005831CC">
        <w:rPr>
          <w:rFonts w:eastAsia="Calibri"/>
          <w:b/>
          <w:highlight w:val="cyan"/>
          <w:u w:val="single"/>
        </w:rPr>
        <w:t xml:space="preserve">societies toward </w:t>
      </w:r>
      <w:r w:rsidRPr="005831CC">
        <w:rPr>
          <w:rFonts w:eastAsia="Calibri"/>
          <w:b/>
          <w:iCs/>
          <w:highlight w:val="cyan"/>
          <w:u w:val="single"/>
          <w:bdr w:val="single" w:sz="8" w:space="0" w:color="auto"/>
        </w:rPr>
        <w:t>less-productive</w:t>
      </w:r>
      <w:r w:rsidRPr="005831CC">
        <w:rPr>
          <w:rFonts w:eastAsia="Calibri"/>
          <w:b/>
          <w:highlight w:val="cyan"/>
          <w:u w:val="single"/>
        </w:rPr>
        <w:t xml:space="preserve"> tech</w:t>
      </w:r>
      <w:r w:rsidRPr="00381A6F">
        <w:rPr>
          <w:rStyle w:val="Emphasis"/>
        </w:rPr>
        <w:t xml:space="preserve">nological systems. </w:t>
      </w:r>
      <w:r w:rsidRPr="005831CC">
        <w:rPr>
          <w:rFonts w:eastAsia="Calibri"/>
          <w:b/>
          <w:highlight w:val="cyan"/>
          <w:u w:val="single"/>
        </w:rPr>
        <w:t>The end of growth</w:t>
      </w:r>
      <w:r w:rsidRPr="00381A6F">
        <w:rPr>
          <w:rStyle w:val="Emphasis"/>
        </w:rPr>
        <w:t xml:space="preserve">, in this way, may </w:t>
      </w:r>
      <w:r w:rsidRPr="005831CC">
        <w:rPr>
          <w:rFonts w:eastAsia="Calibri"/>
          <w:b/>
          <w:iCs/>
          <w:highlight w:val="cyan"/>
          <w:u w:val="single"/>
          <w:bdr w:val="single" w:sz="8" w:space="0" w:color="auto"/>
        </w:rPr>
        <w:t>do more harm to the planet than good</w:t>
      </w:r>
      <w:r w:rsidRPr="009B3EE0">
        <w:rPr>
          <w:rFonts w:eastAsia="Calibri"/>
        </w:rPr>
        <w:t>.</w:t>
      </w:r>
    </w:p>
    <w:p w14:paraId="4739B1A0" w14:textId="77777777" w:rsidR="00DB08BF" w:rsidRPr="009B3EE0" w:rsidRDefault="00DB08BF" w:rsidP="00DB08BF">
      <w:pPr>
        <w:pStyle w:val="Heading4"/>
        <w:rPr>
          <w:rFonts w:eastAsia="Times New Roman"/>
          <w:u w:val="single"/>
        </w:rPr>
      </w:pPr>
      <w:r>
        <w:rPr>
          <w:rFonts w:eastAsia="Times New Roman"/>
        </w:rPr>
        <w:t>---T</w:t>
      </w:r>
      <w:r w:rsidRPr="009B3EE0">
        <w:rPr>
          <w:rFonts w:eastAsia="Times New Roman"/>
        </w:rPr>
        <w:t xml:space="preserve">he transition would be violent which is </w:t>
      </w:r>
      <w:r w:rsidRPr="009B3EE0">
        <w:rPr>
          <w:rFonts w:eastAsia="Times New Roman"/>
          <w:u w:val="single"/>
        </w:rPr>
        <w:t>separate offense</w:t>
      </w:r>
      <w:r w:rsidRPr="009B3EE0">
        <w:rPr>
          <w:rFonts w:eastAsia="Times New Roman"/>
        </w:rPr>
        <w:t xml:space="preserve"> for us AND means that it would inevitably </w:t>
      </w:r>
      <w:r w:rsidRPr="009B3EE0">
        <w:rPr>
          <w:rFonts w:eastAsia="Times New Roman"/>
          <w:u w:val="single"/>
        </w:rPr>
        <w:t>fail</w:t>
      </w:r>
    </w:p>
    <w:p w14:paraId="0B601175" w14:textId="77777777" w:rsidR="00DB08BF" w:rsidRPr="009B3EE0" w:rsidRDefault="00DB08BF" w:rsidP="00DB08BF">
      <w:pPr>
        <w:rPr>
          <w:rFonts w:eastAsia="Calibri"/>
        </w:rPr>
      </w:pPr>
      <w:r w:rsidRPr="00381A6F">
        <w:rPr>
          <w:rStyle w:val="Emphasis"/>
        </w:rPr>
        <w:t xml:space="preserve">Koch </w:t>
      </w:r>
      <w:r w:rsidRPr="009B3EE0">
        <w:rPr>
          <w:rFonts w:eastAsia="Calibri"/>
        </w:rPr>
        <w:t xml:space="preserve">and Büchs </w:t>
      </w:r>
      <w:r w:rsidRPr="00381A6F">
        <w:rPr>
          <w:rStyle w:val="Emphasis"/>
        </w:rPr>
        <w:t>19</w:t>
      </w:r>
      <w:r w:rsidRPr="009B3EE0">
        <w:rPr>
          <w:rFonts w:eastAsia="Calibri"/>
        </w:rPr>
        <w:t xml:space="preserve"> [Max Koch, Faculty of Social Sciences, Socialhögskolan, Lund University, Milena Büchs, Sustainability Research Institute, School of Earth and Environment, University of Leeds, “Challenges for the degrowth transition: The debate about wellbeing”, Futures Volume 105, January 2019, Pages 155-165, https://www.sciencedirect.com/science/article/pii/S0016328718300715#!]</w:t>
      </w:r>
    </w:p>
    <w:p w14:paraId="7F8A702B" w14:textId="77777777" w:rsidR="00DB08BF" w:rsidRPr="009B3EE0" w:rsidRDefault="00DB08BF" w:rsidP="00DB08BF">
      <w:pPr>
        <w:rPr>
          <w:rFonts w:eastAsia="Calibri"/>
        </w:rPr>
      </w:pPr>
      <w:r w:rsidRPr="009B3EE0">
        <w:rPr>
          <w:rFonts w:eastAsia="Calibri"/>
        </w:rPr>
        <w:t xml:space="preserve">3.2. </w:t>
      </w:r>
      <w:r w:rsidRPr="00381A6F">
        <w:rPr>
          <w:rStyle w:val="Emphasis"/>
        </w:rPr>
        <w:t>Implications of rapidly transforming social systems</w:t>
      </w:r>
    </w:p>
    <w:p w14:paraId="7CFE2A70" w14:textId="77777777" w:rsidR="00DB08BF" w:rsidRPr="009B3EE0" w:rsidRDefault="00DB08BF" w:rsidP="00DB08BF">
      <w:pPr>
        <w:rPr>
          <w:rFonts w:eastAsia="Calibri"/>
        </w:rPr>
      </w:pPr>
      <w:r w:rsidRPr="00381A6F">
        <w:rPr>
          <w:rStyle w:val="Emphasis"/>
        </w:rPr>
        <w:t>The social practices lens is also useful for thinking about possible wellbeing implications of rapid social change more generally, and a transition away from a growth-based economy specifically</w:t>
      </w:r>
      <w:r w:rsidRPr="009B3EE0">
        <w:rPr>
          <w:rFonts w:eastAsia="Calibri"/>
        </w:rPr>
        <w:t xml:space="preserve">. While the concept of social practices inherently implies the possibility of change (with its focus on agency and creativity), it equally strongly highlights the structural aspects of practices which provide stability and orientation. </w:t>
      </w:r>
      <w:r w:rsidRPr="005831CC">
        <w:rPr>
          <w:rFonts w:eastAsia="Calibri"/>
          <w:b/>
          <w:highlight w:val="cyan"/>
          <w:u w:val="single"/>
        </w:rPr>
        <w:t xml:space="preserve">During times of </w:t>
      </w:r>
      <w:r w:rsidRPr="005831CC">
        <w:rPr>
          <w:rFonts w:eastAsia="Calibri"/>
          <w:b/>
          <w:iCs/>
          <w:highlight w:val="cyan"/>
          <w:u w:val="single"/>
          <w:bdr w:val="single" w:sz="8" w:space="0" w:color="auto"/>
        </w:rPr>
        <w:t>rapid social transitions</w:t>
      </w:r>
      <w:r w:rsidRPr="005831CC">
        <w:rPr>
          <w:rFonts w:eastAsia="Calibri"/>
          <w:b/>
          <w:highlight w:val="cyan"/>
          <w:u w:val="single"/>
        </w:rPr>
        <w:t>, social norms</w:t>
      </w:r>
      <w:r w:rsidRPr="00381A6F">
        <w:rPr>
          <w:rStyle w:val="Emphasis"/>
        </w:rPr>
        <w:t xml:space="preserve"> and ‘mental infrastructures’ often </w:t>
      </w:r>
      <w:r w:rsidRPr="005831CC">
        <w:rPr>
          <w:rFonts w:eastAsia="Calibri"/>
          <w:b/>
          <w:highlight w:val="cyan"/>
          <w:u w:val="single"/>
        </w:rPr>
        <w:t>lag</w:t>
      </w:r>
      <w:r w:rsidRPr="00381A6F">
        <w:rPr>
          <w:rStyle w:val="Emphasis"/>
        </w:rPr>
        <w:t xml:space="preserve"> behind, </w:t>
      </w:r>
      <w:r w:rsidRPr="005831CC">
        <w:rPr>
          <w:rFonts w:eastAsia="Calibri"/>
          <w:b/>
          <w:iCs/>
          <w:highlight w:val="cyan"/>
          <w:u w:val="single"/>
          <w:bdr w:val="single" w:sz="8" w:space="0" w:color="auto"/>
        </w:rPr>
        <w:t xml:space="preserve">creating </w:t>
      </w:r>
      <w:r w:rsidRPr="00381A6F">
        <w:rPr>
          <w:rStyle w:val="Emphasis"/>
        </w:rPr>
        <w:t>disorientation</w:t>
      </w:r>
      <w:r w:rsidRPr="005831CC">
        <w:rPr>
          <w:rFonts w:eastAsia="Calibri"/>
          <w:b/>
          <w:iCs/>
          <w:highlight w:val="cyan"/>
          <w:u w:val="single"/>
          <w:bdr w:val="single" w:sz="8" w:space="0" w:color="auto"/>
        </w:rPr>
        <w:t xml:space="preserve">, social conflict, </w:t>
      </w:r>
      <w:r w:rsidRPr="00381A6F">
        <w:rPr>
          <w:rStyle w:val="Emphasis"/>
        </w:rPr>
        <w:t xml:space="preserve">and </w:t>
      </w:r>
      <w:r w:rsidRPr="005831CC">
        <w:rPr>
          <w:rFonts w:eastAsia="Calibri"/>
          <w:b/>
          <w:iCs/>
          <w:highlight w:val="cyan"/>
          <w:u w:val="single"/>
          <w:bdr w:val="single" w:sz="8" w:space="0" w:color="auto"/>
        </w:rPr>
        <w:t>negative impacts on wellbeing</w:t>
      </w:r>
      <w:r w:rsidRPr="00381A6F">
        <w:rPr>
          <w:rStyle w:val="Emphasis"/>
        </w:rPr>
        <w:t xml:space="preserve"> </w:t>
      </w:r>
      <w:r w:rsidRPr="009B3EE0">
        <w:rPr>
          <w:rFonts w:eastAsia="Calibri"/>
        </w:rPr>
        <w:t>(Büchs &amp; Koch, 2017: ch. 6).</w:t>
      </w:r>
    </w:p>
    <w:p w14:paraId="3DAEFE9A" w14:textId="77777777" w:rsidR="00DB08BF" w:rsidRPr="00381A6F" w:rsidRDefault="00DB08BF" w:rsidP="00DB08BF">
      <w:pPr>
        <w:rPr>
          <w:rStyle w:val="Emphasis"/>
        </w:rPr>
      </w:pPr>
      <w:r w:rsidRPr="00381A6F">
        <w:rPr>
          <w:rStyle w:val="Emphasis"/>
        </w:rPr>
        <w:t>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w:t>
      </w:r>
      <w:r w:rsidRPr="009B3EE0">
        <w:rPr>
          <w:rFonts w:eastAsia="Calibri"/>
        </w:rPr>
        <w:t xml:space="preserve"> Examples from classical and contemporary sociological and psychological research suggest that </w:t>
      </w:r>
      <w:r w:rsidRPr="00381A6F">
        <w:rPr>
          <w:rStyle w:val="Emphasis"/>
        </w:rPr>
        <w:t xml:space="preserve">different speeds of </w:t>
      </w:r>
      <w:r w:rsidRPr="005831CC">
        <w:rPr>
          <w:rFonts w:eastAsia="Calibri"/>
          <w:b/>
          <w:highlight w:val="cyan"/>
          <w:u w:val="single"/>
        </w:rPr>
        <w:t>changing social structures</w:t>
      </w:r>
      <w:r w:rsidRPr="00381A6F">
        <w:rPr>
          <w:rStyle w:val="Emphasis"/>
        </w:rPr>
        <w:t xml:space="preserve"> can </w:t>
      </w:r>
      <w:r w:rsidRPr="005831CC">
        <w:rPr>
          <w:rFonts w:eastAsia="Calibri"/>
          <w:b/>
          <w:highlight w:val="cyan"/>
          <w:u w:val="single"/>
        </w:rPr>
        <w:t>establish misalignments</w:t>
      </w:r>
      <w:r w:rsidRPr="00381A6F">
        <w:rPr>
          <w:rStyle w:val="Emphasis"/>
        </w:rPr>
        <w:t xml:space="preserve"> and disruptions of social practices which can, in turn, negatively influence health and other wellbeing outcomes.</w:t>
      </w:r>
      <w:r w:rsidRPr="009B3EE0">
        <w:rPr>
          <w:rFonts w:eastAsia="Calibri"/>
        </w:rPr>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w:t>
      </w:r>
      <w:r w:rsidRPr="00381A6F">
        <w:rPr>
          <w:rStyle w:val="Emphasis"/>
        </w:rPr>
        <w:t>especially during phases of social transition, people’s habitus and “objective” social circumstances can become disjointed: as a result of hysteresis, dispositions can be “out of line with the field and with the ‘collective expectations’ which are constitutive of its normality.</w:t>
      </w:r>
      <w:r w:rsidRPr="009B3EE0">
        <w:rPr>
          <w:rFonts w:eastAsia="Calibri"/>
        </w:rPr>
        <w:t xml:space="preserve"> </w:t>
      </w:r>
      <w:r w:rsidRPr="00381A6F">
        <w:rPr>
          <w:rStyle w:val="Emphasis"/>
        </w:rPr>
        <w:t>This is the case, in particular, when a field undergoes a major crisis and its regularities (even its rules) are profoundly changed</w:t>
      </w:r>
      <w:r w:rsidRPr="009B3EE0">
        <w:rPr>
          <w:rFonts w:eastAsia="Calibri"/>
        </w:rPr>
        <w:t xml:space="preserve">” (Bourdieu, 2000: 160). </w:t>
      </w:r>
      <w:r w:rsidRPr="00381A6F">
        <w:rPr>
          <w:rStyle w:val="Emphasis"/>
        </w:rPr>
        <w:t>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7D6A33C8" w14:textId="77777777" w:rsidR="00DB08BF" w:rsidRPr="009B3EE0" w:rsidRDefault="00DB08BF" w:rsidP="00DB08BF">
      <w:pPr>
        <w:rPr>
          <w:rFonts w:eastAsia="Calibri"/>
        </w:rPr>
      </w:pPr>
      <w:r w:rsidRPr="00381A6F">
        <w:rPr>
          <w:rStyle w:val="Emphasis"/>
        </w:rPr>
        <w:t xml:space="preserve">Empirical research which partly builds on the idea of hysteresis has shown that </w:t>
      </w:r>
      <w:r w:rsidRPr="005831CC">
        <w:rPr>
          <w:rFonts w:eastAsia="Calibri"/>
          <w:b/>
          <w:iCs/>
          <w:highlight w:val="cyan"/>
          <w:u w:val="single"/>
          <w:bdr w:val="single" w:sz="8" w:space="0" w:color="auto"/>
        </w:rPr>
        <w:t>wide-ranging organisational change</w:t>
      </w:r>
      <w:r w:rsidRPr="00381A6F">
        <w:rPr>
          <w:rStyle w:val="Emphasis"/>
        </w:rPr>
        <w:t xml:space="preserve"> can have a range of </w:t>
      </w:r>
      <w:r w:rsidRPr="005831CC">
        <w:rPr>
          <w:rFonts w:eastAsia="Calibri"/>
          <w:b/>
          <w:iCs/>
          <w:highlight w:val="cyan"/>
          <w:u w:val="single"/>
          <w:bdr w:val="single" w:sz="8" w:space="0" w:color="auto"/>
        </w:rPr>
        <w:t>negative effects on people’s health and mortality</w:t>
      </w:r>
      <w:r w:rsidRPr="009B3EE0">
        <w:rPr>
          <w:rFonts w:eastAsia="Calibri"/>
        </w:rPr>
        <w:t xml:space="preserve"> (Ferrie et al., 1998; McDonough &amp; Polzer, 2012). One study found that </w:t>
      </w:r>
      <w:r w:rsidRPr="00381A6F">
        <w:rPr>
          <w:rStyle w:val="Emphasis"/>
        </w:rPr>
        <w:t xml:space="preserve">across 174 countries, several measures of </w:t>
      </w:r>
      <w:r w:rsidRPr="005831CC">
        <w:rPr>
          <w:rFonts w:eastAsia="Calibri"/>
          <w:b/>
          <w:highlight w:val="cyan"/>
          <w:u w:val="single"/>
        </w:rPr>
        <w:t>wellbeing</w:t>
      </w:r>
      <w:r w:rsidRPr="00381A6F">
        <w:rPr>
          <w:rStyle w:val="Emphasis"/>
        </w:rPr>
        <w:t xml:space="preserve"> and social performance, including life satisfaction, health, safety and trust, voice and accountability, were </w:t>
      </w:r>
      <w:r w:rsidRPr="005831CC">
        <w:rPr>
          <w:rFonts w:eastAsia="Calibri"/>
          <w:b/>
          <w:iCs/>
          <w:highlight w:val="cyan"/>
          <w:u w:val="single"/>
          <w:bdr w:val="single" w:sz="8" w:space="0" w:color="auto"/>
        </w:rPr>
        <w:t>highest in periods of economic stability</w:t>
      </w:r>
      <w:r w:rsidRPr="009B3EE0">
        <w:rPr>
          <w:rFonts w:eastAsia="Calibri"/>
          <w:szCs w:val="16"/>
        </w:rPr>
        <w:t>, but lower in times of GDP growth or contraction</w:t>
      </w:r>
      <w:r w:rsidRPr="009B3EE0">
        <w:rPr>
          <w:rFonts w:eastAsia="Calibri"/>
        </w:rPr>
        <w:t xml:space="preserve"> (O’Neill, 2015); and other studies concluded that life expectancy can be negatively affected by both rapid economic growth and contraction (Notzon et al., 1998; Szreter, 1999).</w:t>
      </w:r>
    </w:p>
    <w:p w14:paraId="6E5177B0" w14:textId="77777777" w:rsidR="00DB08BF" w:rsidRPr="009B3EE0" w:rsidRDefault="00DB08BF" w:rsidP="00DB08BF">
      <w:pPr>
        <w:rPr>
          <w:rFonts w:eastAsia="Calibri"/>
        </w:rPr>
      </w:pPr>
      <w:r w:rsidRPr="009B3EE0">
        <w:rPr>
          <w:rFonts w:eastAsia="Calibri"/>
        </w:rPr>
        <w:t xml:space="preserve">Several </w:t>
      </w:r>
      <w:r w:rsidRPr="00381A6F">
        <w:rPr>
          <w:rStyle w:val="Emphasis"/>
        </w:rPr>
        <w:t xml:space="preserve">scholars have recently highlighted the </w:t>
      </w:r>
      <w:r w:rsidRPr="005831CC">
        <w:rPr>
          <w:rFonts w:eastAsia="Calibri"/>
          <w:b/>
          <w:highlight w:val="cyan"/>
          <w:u w:val="single"/>
        </w:rPr>
        <w:t xml:space="preserve">potential for </w:t>
      </w:r>
      <w:r w:rsidRPr="005831CC">
        <w:rPr>
          <w:rFonts w:eastAsia="Calibri"/>
          <w:b/>
          <w:iCs/>
          <w:highlight w:val="cyan"/>
          <w:u w:val="single"/>
          <w:bdr w:val="single" w:sz="8" w:space="0" w:color="auto"/>
        </w:rPr>
        <w:t>social conflict inherent in</w:t>
      </w:r>
      <w:r w:rsidRPr="00381A6F">
        <w:rPr>
          <w:rStyle w:val="Emphasis"/>
        </w:rPr>
        <w:t xml:space="preserve"> (rapid) </w:t>
      </w:r>
      <w:r w:rsidRPr="005831CC">
        <w:rPr>
          <w:rFonts w:eastAsia="Calibri"/>
          <w:b/>
          <w:iCs/>
          <w:highlight w:val="cyan"/>
          <w:u w:val="single"/>
          <w:bdr w:val="single" w:sz="8" w:space="0" w:color="auto"/>
        </w:rPr>
        <w:t>social change</w:t>
      </w:r>
      <w:r w:rsidRPr="00381A6F">
        <w:rPr>
          <w:rStyle w:val="Emphasis"/>
        </w:rPr>
        <w:t>.</w:t>
      </w:r>
      <w:r w:rsidRPr="009B3EE0">
        <w:rPr>
          <w:rFonts w:eastAsia="Calibri"/>
        </w:rPr>
        <w:t xml:space="preserve"> For instance, Maja Göpel (2016: 49) remarks: “</w:t>
      </w:r>
      <w:r w:rsidRPr="00381A6F">
        <w:rPr>
          <w:rStyle w:val="Emphasis"/>
        </w:rPr>
        <w:t xml:space="preserve">Unsurprisingly, the navigation or </w:t>
      </w:r>
      <w:r w:rsidRPr="005831CC">
        <w:rPr>
          <w:rFonts w:eastAsia="Calibri"/>
          <w:b/>
          <w:highlight w:val="cyan"/>
          <w:u w:val="single"/>
        </w:rPr>
        <w:t>transition phase</w:t>
      </w:r>
      <w:r w:rsidRPr="00381A6F">
        <w:rPr>
          <w:rStyle w:val="Emphasis"/>
        </w:rPr>
        <w:t xml:space="preserve"> in shifting paradigms as well as governance solutions is </w:t>
      </w:r>
      <w:r w:rsidRPr="005831CC">
        <w:rPr>
          <w:rFonts w:eastAsia="Calibri"/>
          <w:b/>
          <w:highlight w:val="cyan"/>
          <w:u w:val="single"/>
        </w:rPr>
        <w:t>marked by chaos</w:t>
      </w:r>
      <w:r w:rsidRPr="00381A6F">
        <w:rPr>
          <w:rStyle w:val="Emphasis"/>
        </w:rPr>
        <w:t xml:space="preserve">, politicization, unease and </w:t>
      </w:r>
      <w:r w:rsidRPr="005831CC">
        <w:rPr>
          <w:rFonts w:eastAsia="Calibri"/>
          <w:b/>
          <w:iCs/>
          <w:highlight w:val="cyan"/>
          <w:u w:val="single"/>
          <w:bdr w:val="single" w:sz="8" w:space="0" w:color="auto"/>
        </w:rPr>
        <w:t>power-ridden struggles</w:t>
      </w:r>
      <w:r w:rsidRPr="009B3EE0">
        <w:rPr>
          <w:rFonts w:eastAsia="Calibri"/>
        </w:rPr>
        <w:t xml:space="preserve">”. Wolfgang Streeck has issued similar warnings (Streeck et al., 2016: 169). </w:t>
      </w:r>
      <w:r w:rsidRPr="00381A6F">
        <w:rPr>
          <w:rStyle w:val="Emphasis"/>
        </w:rPr>
        <w:t xml:space="preserve">It is not difficult to see how such scenarios bear the potential of </w:t>
      </w:r>
      <w:r w:rsidRPr="005831CC">
        <w:rPr>
          <w:rFonts w:eastAsia="Calibri"/>
          <w:b/>
          <w:highlight w:val="cyan"/>
          <w:u w:val="single"/>
        </w:rPr>
        <w:t>underm</w:t>
      </w:r>
      <w:r w:rsidRPr="00381A6F">
        <w:rPr>
          <w:rStyle w:val="Emphasis"/>
        </w:rPr>
        <w:t xml:space="preserve">ining some of the fundamental </w:t>
      </w:r>
      <w:r w:rsidRPr="005831CC">
        <w:rPr>
          <w:rFonts w:eastAsia="Calibri"/>
          <w:b/>
          <w:highlight w:val="cyan"/>
          <w:u w:val="single"/>
        </w:rPr>
        <w:t>conditions</w:t>
      </w:r>
      <w:r w:rsidRPr="00381A6F">
        <w:rPr>
          <w:rStyle w:val="Emphasis"/>
        </w:rPr>
        <w:t xml:space="preserve"> that are </w:t>
      </w:r>
      <w:r w:rsidRPr="005831CC">
        <w:rPr>
          <w:rFonts w:eastAsia="Calibri"/>
          <w:b/>
          <w:highlight w:val="cyan"/>
          <w:u w:val="single"/>
        </w:rPr>
        <w:t>necessary for</w:t>
      </w:r>
      <w:r w:rsidRPr="00381A6F">
        <w:rPr>
          <w:rStyle w:val="Emphasis"/>
        </w:rPr>
        <w:t xml:space="preserve"> the </w:t>
      </w:r>
      <w:r w:rsidRPr="005831CC">
        <w:rPr>
          <w:rFonts w:eastAsia="Calibri"/>
          <w:b/>
          <w:iCs/>
          <w:highlight w:val="cyan"/>
          <w:u w:val="single"/>
          <w:bdr w:val="single" w:sz="8" w:space="0" w:color="auto"/>
        </w:rPr>
        <w:t>satisfaction of basic needs</w:t>
      </w:r>
      <w:r w:rsidRPr="00381A6F">
        <w:rPr>
          <w:rStyle w:val="Emphasis"/>
        </w:rPr>
        <w:t xml:space="preserve"> as discussed above, and hence the danger of generating substantial wellbeing losses for current and near-future generations</w:t>
      </w:r>
      <w:r w:rsidRPr="009B3EE0">
        <w:rPr>
          <w:rFonts w:eastAsia="Calibri"/>
        </w:rPr>
        <w:t>.</w:t>
      </w:r>
    </w:p>
    <w:p w14:paraId="5C660657" w14:textId="7F4AB4B8" w:rsidR="00DB08BF" w:rsidRPr="009D1151" w:rsidRDefault="00DB08BF" w:rsidP="009D1151">
      <w:pPr>
        <w:rPr>
          <w:rFonts w:eastAsia="Calibri"/>
        </w:rPr>
      </w:pPr>
      <w:r w:rsidRPr="009B3EE0">
        <w:rPr>
          <w:rFonts w:eastAsia="Calibri"/>
        </w:rPr>
        <w:t xml:space="preserve">In the current context, </w:t>
      </w:r>
      <w:r w:rsidRPr="00381A6F">
        <w:rPr>
          <w:rStyle w:val="Emphasis"/>
        </w:rPr>
        <w:t xml:space="preserve">it is </w:t>
      </w:r>
      <w:r w:rsidRPr="005831CC">
        <w:rPr>
          <w:rFonts w:eastAsia="Calibri"/>
          <w:b/>
          <w:iCs/>
          <w:highlight w:val="cyan"/>
          <w:u w:val="single"/>
          <w:bdr w:val="single" w:sz="8" w:space="0" w:color="auto"/>
        </w:rPr>
        <w:t>very difficult to imagine</w:t>
      </w:r>
      <w:r w:rsidRPr="00381A6F">
        <w:rPr>
          <w:rStyle w:val="Emphasis"/>
        </w:rPr>
        <w:t xml:space="preserve"> that we might be able to observe </w:t>
      </w:r>
      <w:r w:rsidRPr="005831CC">
        <w:rPr>
          <w:rFonts w:eastAsia="Calibri"/>
          <w:b/>
          <w:highlight w:val="cyan"/>
          <w:u w:val="single"/>
        </w:rPr>
        <w:t>a</w:t>
      </w:r>
      <w:r w:rsidRPr="00381A6F">
        <w:rPr>
          <w:rStyle w:val="Emphasis"/>
        </w:rPr>
        <w:t xml:space="preserve"> rapid and radical cultural </w:t>
      </w:r>
      <w:r w:rsidRPr="005831CC">
        <w:rPr>
          <w:rFonts w:eastAsia="Calibri"/>
          <w:b/>
          <w:highlight w:val="cyan"/>
          <w:u w:val="single"/>
        </w:rPr>
        <w:t>change</w:t>
      </w:r>
      <w:r w:rsidRPr="00381A6F">
        <w:rPr>
          <w:rStyle w:val="Emphasis"/>
        </w:rPr>
        <w:t xml:space="preserve"> in which </w:t>
      </w:r>
      <w:r w:rsidRPr="005831CC">
        <w:rPr>
          <w:rFonts w:eastAsia="Calibri"/>
          <w:b/>
          <w:highlight w:val="cyan"/>
          <w:u w:val="single"/>
        </w:rPr>
        <w:t>people</w:t>
      </w:r>
      <w:r w:rsidRPr="00381A6F">
        <w:rPr>
          <w:rStyle w:val="Emphasis"/>
        </w:rPr>
        <w:t xml:space="preserve"> adopt identities and related lifestyles that </w:t>
      </w:r>
      <w:r w:rsidRPr="005831CC">
        <w:rPr>
          <w:rFonts w:eastAsia="Calibri"/>
          <w:b/>
          <w:highlight w:val="cyan"/>
          <w:u w:val="single"/>
        </w:rPr>
        <w:t>value</w:t>
      </w:r>
      <w:r w:rsidRPr="00381A6F">
        <w:rPr>
          <w:rStyle w:val="Emphasis"/>
        </w:rPr>
        <w:t xml:space="preserve"> </w:t>
      </w:r>
      <w:r w:rsidRPr="005831CC">
        <w:rPr>
          <w:rFonts w:eastAsia="Calibri"/>
          <w:b/>
          <w:highlight w:val="cyan"/>
          <w:u w:val="single"/>
        </w:rPr>
        <w:t>intrinsically motivated activities over</w:t>
      </w:r>
      <w:r w:rsidRPr="00381A6F">
        <w:rPr>
          <w:rStyle w:val="Emphasis"/>
        </w:rPr>
        <w:t xml:space="preserve"> pursuing satisfaction and status through careers and </w:t>
      </w:r>
      <w:r w:rsidRPr="005831CC">
        <w:rPr>
          <w:rFonts w:eastAsia="Calibri"/>
          <w:b/>
          <w:highlight w:val="cyan"/>
          <w:u w:val="single"/>
        </w:rPr>
        <w:t>consumption</w:t>
      </w:r>
      <w:r w:rsidRPr="009B3EE0">
        <w:rPr>
          <w:rFonts w:eastAsia="Calibri"/>
        </w:rPr>
        <w:t xml:space="preserve">. Even more worryingly, </w:t>
      </w:r>
      <w:r w:rsidRPr="005831CC">
        <w:rPr>
          <w:rFonts w:eastAsia="Calibri"/>
          <w:b/>
          <w:highlight w:val="cyan"/>
          <w:u w:val="single"/>
        </w:rPr>
        <w:t>political events</w:t>
      </w:r>
      <w:r w:rsidRPr="00381A6F">
        <w:rPr>
          <w:rStyle w:val="Emphasis"/>
        </w:rPr>
        <w:t xml:space="preserve"> in Europe, the United States and elsewhere since the ‘Great Crash’ of 2008 </w:t>
      </w:r>
      <w:r w:rsidRPr="005831CC">
        <w:rPr>
          <w:rFonts w:eastAsia="Calibri"/>
          <w:b/>
          <w:highlight w:val="cyan"/>
          <w:u w:val="single"/>
        </w:rPr>
        <w:t>indicate</w:t>
      </w:r>
      <w:r w:rsidRPr="00381A6F">
        <w:rPr>
          <w:rStyle w:val="Emphasis"/>
        </w:rPr>
        <w:t xml:space="preserve"> that </w:t>
      </w:r>
      <w:r w:rsidRPr="005831CC">
        <w:rPr>
          <w:rFonts w:eastAsia="Calibri"/>
          <w:b/>
          <w:highlight w:val="cyan"/>
          <w:u w:val="single"/>
        </w:rPr>
        <w:t xml:space="preserve">times of </w:t>
      </w:r>
      <w:r w:rsidRPr="005831CC">
        <w:rPr>
          <w:rFonts w:eastAsia="Calibri"/>
          <w:b/>
          <w:iCs/>
          <w:highlight w:val="cyan"/>
          <w:u w:val="single"/>
          <w:bdr w:val="single" w:sz="8" w:space="0" w:color="auto"/>
        </w:rPr>
        <w:t>negative or stagnant growth</w:t>
      </w:r>
      <w:r w:rsidRPr="00381A6F">
        <w:rPr>
          <w:rStyle w:val="Emphasis"/>
        </w:rPr>
        <w:t xml:space="preserve"> can provide a </w:t>
      </w:r>
      <w:r w:rsidRPr="005831CC">
        <w:rPr>
          <w:rFonts w:eastAsia="Calibri"/>
          <w:b/>
          <w:highlight w:val="cyan"/>
          <w:u w:val="single"/>
        </w:rPr>
        <w:t xml:space="preserve">breeding ground for </w:t>
      </w:r>
      <w:r w:rsidRPr="005831CC">
        <w:rPr>
          <w:rFonts w:eastAsia="Calibri"/>
          <w:b/>
          <w:iCs/>
          <w:highlight w:val="cyan"/>
          <w:u w:val="single"/>
          <w:bdr w:val="single" w:sz="8" w:space="0" w:color="auto"/>
        </w:rPr>
        <w:t>populist</w:t>
      </w:r>
      <w:r w:rsidRPr="00381A6F">
        <w:rPr>
          <w:rStyle w:val="Emphasis"/>
        </w:rPr>
        <w:t xml:space="preserve">, nationalistic and anti-democratic </w:t>
      </w:r>
      <w:r w:rsidRPr="005831CC">
        <w:rPr>
          <w:rFonts w:eastAsia="Calibri"/>
          <w:b/>
          <w:iCs/>
          <w:highlight w:val="cyan"/>
          <w:u w:val="single"/>
          <w:bdr w:val="single" w:sz="8" w:space="0" w:color="auto"/>
        </w:rPr>
        <w:t>movements</w:t>
      </w:r>
      <w:r w:rsidRPr="00381A6F">
        <w:rPr>
          <w:rStyle w:val="Emphasis"/>
        </w:rPr>
        <w:t>.</w:t>
      </w:r>
      <w:r w:rsidRPr="009B3EE0">
        <w:rPr>
          <w:rFonts w:eastAsia="Calibri"/>
        </w:rPr>
        <w:t xml:space="preserve"> </w:t>
      </w:r>
      <w:r w:rsidRPr="00381A6F">
        <w:rPr>
          <w:rStyle w:val="Emphasis"/>
        </w:rPr>
        <w:t>Economic insecurity, a perceived threat of established identities through migrants, and deep mistrust against ‘elite’ politicians are amongst the main explanations for previously unimaginable events such as the Brexit vote, Trump presidency, and recent electoral successes for far right-wing parties in a range of European countries</w:t>
      </w:r>
      <w:r w:rsidRPr="009B3EE0">
        <w:rPr>
          <w:rFonts w:eastAsia="Calibri"/>
        </w:rPr>
        <w:t>.</w:t>
      </w:r>
    </w:p>
    <w:p w14:paraId="510E2872" w14:textId="7003F997" w:rsidR="00DB08BF" w:rsidRDefault="00DB08BF" w:rsidP="00DB08BF">
      <w:pPr>
        <w:pStyle w:val="Heading2"/>
      </w:pPr>
      <w:r>
        <w:t xml:space="preserve">Cap K </w:t>
      </w:r>
    </w:p>
    <w:p w14:paraId="067BCBE0" w14:textId="77777777" w:rsidR="00DB08BF" w:rsidRPr="00AB5576" w:rsidRDefault="00DB08BF" w:rsidP="00DB08BF">
      <w:pPr>
        <w:pStyle w:val="Heading4"/>
        <w:rPr>
          <w:b w:val="0"/>
          <w:bCs/>
        </w:rPr>
      </w:pPr>
      <w:bookmarkStart w:id="15" w:name="_Hlk63586700"/>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6490905" w14:textId="77777777" w:rsidR="00DB08BF" w:rsidRDefault="00DB08BF" w:rsidP="00DB08B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AEBEAF1" w14:textId="77777777" w:rsidR="00DB08BF" w:rsidRPr="00AB5576" w:rsidRDefault="00DB08BF" w:rsidP="00DB08B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57A10F7E" w14:textId="77777777" w:rsidR="00DB08BF" w:rsidRPr="00AB5576" w:rsidRDefault="00DB08BF" w:rsidP="00DB08B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8DC3CD9" w14:textId="77777777" w:rsidR="00DB08BF" w:rsidRPr="00AB5576" w:rsidRDefault="00DB08BF" w:rsidP="00DB08B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4173623" w14:textId="77777777" w:rsidR="00DB08BF" w:rsidRPr="00AB5576" w:rsidRDefault="00DB08BF" w:rsidP="00DB08B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984A65E" w14:textId="77777777" w:rsidR="00DB08BF" w:rsidRPr="00AB5576" w:rsidRDefault="00DB08BF" w:rsidP="00DB08B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0EF5331" w14:textId="77777777" w:rsidR="00DB08BF" w:rsidRPr="00777552" w:rsidRDefault="00DB08BF" w:rsidP="00DB08B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15"/>
    <w:p w14:paraId="560DE1BA" w14:textId="77777777" w:rsidR="00DB08BF" w:rsidRDefault="00DB08BF" w:rsidP="00DB08BF">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6D998A7D" w14:textId="77777777" w:rsidR="00DB08BF" w:rsidRPr="00D04E61" w:rsidRDefault="00DB08BF" w:rsidP="00DB08BF">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3662C928" w14:textId="77777777" w:rsidR="00DB08BF" w:rsidRPr="00A30D27" w:rsidRDefault="00DB08BF" w:rsidP="00DB08BF">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381A6F">
        <w:rPr>
          <w:rStyle w:val="Emphasis"/>
        </w:rPr>
        <w:t>inevitably</w:t>
      </w:r>
      <w:r w:rsidRPr="00A30D27">
        <w:rPr>
          <w:rStyle w:val="StyleUnderline"/>
        </w:rPr>
        <w:t xml:space="preserve"> have </w:t>
      </w:r>
      <w:r w:rsidRPr="00381A6F">
        <w:rPr>
          <w:rStyle w:val="Emphasis"/>
        </w:rPr>
        <w:t>legal consequences</w:t>
      </w:r>
      <w:r w:rsidRPr="00A30D27">
        <w:rPr>
          <w:rStyle w:val="StyleUnderline"/>
        </w:rPr>
        <w:t xml:space="preserve"> (and we have </w:t>
      </w:r>
      <w:r w:rsidRPr="00381A6F">
        <w:rPr>
          <w:rStyle w:val="Emphasis"/>
        </w:rPr>
        <w:t>no choice</w:t>
      </w:r>
      <w:r w:rsidRPr="00A30D27">
        <w:rPr>
          <w:rStyle w:val="StyleUnderline"/>
        </w:rPr>
        <w:t xml:space="preserve"> but to engage with law on </w:t>
      </w:r>
      <w:r w:rsidRPr="00381A6F">
        <w:rPr>
          <w:rStyle w:val="Emphasis"/>
        </w:rPr>
        <w:t>its terms</w:t>
      </w:r>
      <w:r w:rsidRPr="00A30D27">
        <w:rPr>
          <w:rStyle w:val="StyleUnderline"/>
        </w:rPr>
        <w:t xml:space="preserve"> if we are to </w:t>
      </w:r>
      <w:r w:rsidRPr="00381A6F">
        <w:rPr>
          <w:rStyle w:val="Emphasis"/>
        </w:rPr>
        <w:t>effectively defend</w:t>
      </w:r>
      <w:r w:rsidRPr="00A30D27">
        <w:rPr>
          <w:rStyle w:val="StyleUnderline"/>
        </w:rPr>
        <w:t xml:space="preserve"> our and workers’</w:t>
      </w:r>
      <w:r w:rsidRPr="00A30D27">
        <w:rPr>
          <w:sz w:val="16"/>
          <w:szCs w:val="16"/>
        </w:rPr>
        <w:t xml:space="preserve"> short-term or </w:t>
      </w:r>
      <w:r w:rsidRPr="00381A6F">
        <w:rPr>
          <w:rStyle w:val="Emphasis"/>
        </w:rPr>
        <w:t>immediate interests</w:t>
      </w:r>
      <w:r w:rsidRPr="00A30D27">
        <w:rPr>
          <w:sz w:val="16"/>
          <w:szCs w:val="16"/>
        </w:rPr>
        <w:t xml:space="preserve">; Knox, 2012, p. 223), </w:t>
      </w:r>
      <w:r w:rsidRPr="00A30D27">
        <w:rPr>
          <w:rStyle w:val="StyleUnderline"/>
        </w:rPr>
        <w:t xml:space="preserve">but </w:t>
      </w:r>
      <w:r w:rsidRPr="00381A6F">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381A6F">
        <w:rPr>
          <w:rStyle w:val="Emphasis"/>
        </w:rPr>
        <w:t>important</w:t>
      </w:r>
      <w:r w:rsidRPr="00A30D27">
        <w:rPr>
          <w:rStyle w:val="StyleUnderline"/>
        </w:rPr>
        <w:t xml:space="preserve"> as a mechanism for </w:t>
      </w:r>
      <w:r w:rsidRPr="00381A6F">
        <w:rPr>
          <w:rStyle w:val="Emphasis"/>
        </w:rPr>
        <w:t>advancing</w:t>
      </w:r>
      <w:r w:rsidRPr="00A30D27">
        <w:rPr>
          <w:rStyle w:val="StyleUnderline"/>
        </w:rPr>
        <w:t xml:space="preserve">, and </w:t>
      </w:r>
      <w:r w:rsidRPr="00381A6F">
        <w:rPr>
          <w:rStyle w:val="Emphasis"/>
        </w:rPr>
        <w:t>boosting</w:t>
      </w:r>
      <w:r w:rsidRPr="00A30D27">
        <w:rPr>
          <w:rStyle w:val="StyleUnderline"/>
        </w:rPr>
        <w:t xml:space="preserve"> the </w:t>
      </w:r>
      <w:r w:rsidRPr="00381A6F">
        <w:rPr>
          <w:rStyle w:val="Emphasis"/>
        </w:rPr>
        <w:t>legitimacy</w:t>
      </w:r>
      <w:r w:rsidRPr="00A30D27">
        <w:rPr>
          <w:rStyle w:val="StyleUnderline"/>
        </w:rPr>
        <w:t xml:space="preserve"> of our </w:t>
      </w:r>
      <w:r w:rsidRPr="00381A6F">
        <w:rPr>
          <w:rStyle w:val="Emphasis"/>
        </w:rPr>
        <w:t>normative projects</w:t>
      </w:r>
      <w:r w:rsidRPr="00A30D27">
        <w:rPr>
          <w:rStyle w:val="StyleUnderline"/>
        </w:rPr>
        <w:t xml:space="preserve">: capacities of </w:t>
      </w:r>
      <w:r w:rsidRPr="00381A6F">
        <w:rPr>
          <w:rStyle w:val="Emphasis"/>
        </w:rPr>
        <w:t>scale</w:t>
      </w:r>
      <w:r w:rsidRPr="00A30D27">
        <w:rPr>
          <w:rStyle w:val="StyleUnderline"/>
        </w:rPr>
        <w:t xml:space="preserve">, </w:t>
      </w:r>
      <w:r w:rsidRPr="00381A6F">
        <w:rPr>
          <w:rStyle w:val="Emphasis"/>
        </w:rPr>
        <w:t>enforcement</w:t>
      </w:r>
      <w:r w:rsidRPr="00A30D27">
        <w:rPr>
          <w:rStyle w:val="StyleUnderline"/>
        </w:rPr>
        <w:t xml:space="preserve"> and </w:t>
      </w:r>
      <w:r w:rsidRPr="00381A6F">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381A6F">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381A6F">
        <w:rPr>
          <w:rStyle w:val="Emphasis"/>
        </w:rPr>
        <w:t>distorted</w:t>
      </w:r>
      <w:r w:rsidRPr="00A30D27">
        <w:rPr>
          <w:rStyle w:val="StyleUnderline"/>
        </w:rPr>
        <w:t xml:space="preserve"> and </w:t>
      </w:r>
      <w:r w:rsidRPr="00381A6F">
        <w:rPr>
          <w:rStyle w:val="Emphasis"/>
        </w:rPr>
        <w:t>reframed</w:t>
      </w:r>
      <w:r w:rsidRPr="00A30D27">
        <w:rPr>
          <w:rStyle w:val="StyleUnderline"/>
        </w:rPr>
        <w:t xml:space="preserve"> in ways that are </w:t>
      </w:r>
      <w:r w:rsidRPr="00381A6F">
        <w:rPr>
          <w:rStyle w:val="Emphasis"/>
        </w:rPr>
        <w:t>consistent</w:t>
      </w:r>
      <w:r w:rsidRPr="00A30D27">
        <w:rPr>
          <w:rStyle w:val="StyleUnderline"/>
        </w:rPr>
        <w:t xml:space="preserve"> with </w:t>
      </w:r>
      <w:r w:rsidRPr="00381A6F">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381A6F">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06CBE52B" w14:textId="77777777" w:rsidR="00DB08BF" w:rsidRPr="00A30D27" w:rsidRDefault="00DB08BF" w:rsidP="00DB08BF">
      <w:pPr>
        <w:rPr>
          <w:sz w:val="16"/>
          <w:szCs w:val="16"/>
        </w:rPr>
      </w:pPr>
      <w:r w:rsidRPr="00A30D27">
        <w:rPr>
          <w:rStyle w:val="StyleUnderline"/>
        </w:rPr>
        <w:t xml:space="preserve">In light of these observations, labour lawyers need to take a </w:t>
      </w:r>
      <w:r w:rsidRPr="00381A6F">
        <w:rPr>
          <w:rStyle w:val="Emphasis"/>
        </w:rPr>
        <w:t>cautious</w:t>
      </w:r>
      <w:r w:rsidRPr="00A30D27">
        <w:rPr>
          <w:rStyle w:val="StyleUnderline"/>
        </w:rPr>
        <w:t xml:space="preserve"> and </w:t>
      </w:r>
      <w:r w:rsidRPr="00381A6F">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381A6F">
        <w:rPr>
          <w:rStyle w:val="Emphasis"/>
        </w:rPr>
        <w:t>changing</w:t>
      </w:r>
      <w:r w:rsidRPr="00A30D27">
        <w:rPr>
          <w:rStyle w:val="StyleUnderline"/>
        </w:rPr>
        <w:t xml:space="preserve"> or </w:t>
      </w:r>
      <w:r w:rsidRPr="00381A6F">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381A6F">
        <w:rPr>
          <w:rStyle w:val="Emphasis"/>
        </w:rPr>
        <w:t>inherently risky</w:t>
      </w:r>
      <w:r w:rsidRPr="00A30D27">
        <w:rPr>
          <w:rStyle w:val="StyleUnderline"/>
        </w:rPr>
        <w:t xml:space="preserve">. It is likely that in doing so, we will simply be </w:t>
      </w:r>
      <w:r w:rsidRPr="00381A6F">
        <w:rPr>
          <w:rStyle w:val="Emphasis"/>
        </w:rPr>
        <w:t>reproducing</w:t>
      </w:r>
      <w:r w:rsidRPr="00A30D27">
        <w:rPr>
          <w:rStyle w:val="StyleUnderline"/>
        </w:rPr>
        <w:t xml:space="preserve"> and </w:t>
      </w:r>
      <w:r w:rsidRPr="00381A6F">
        <w:rPr>
          <w:rStyle w:val="Emphasis"/>
        </w:rPr>
        <w:t>legitimising</w:t>
      </w:r>
      <w:r w:rsidRPr="00A30D27">
        <w:rPr>
          <w:rStyle w:val="StyleUnderline"/>
        </w:rPr>
        <w:t xml:space="preserve">, the very structures that in the </w:t>
      </w:r>
      <w:r w:rsidRPr="00381A6F">
        <w:rPr>
          <w:rStyle w:val="Emphasis"/>
        </w:rPr>
        <w:t>long term</w:t>
      </w:r>
      <w:r w:rsidRPr="00A30D27">
        <w:rPr>
          <w:rStyle w:val="StyleUnderline"/>
        </w:rPr>
        <w:t xml:space="preserve">, will be </w:t>
      </w:r>
      <w:r w:rsidRPr="00381A6F">
        <w:rPr>
          <w:rStyle w:val="Emphasis"/>
        </w:rPr>
        <w:t>necessary</w:t>
      </w:r>
      <w:r w:rsidRPr="00A30D27">
        <w:rPr>
          <w:rStyle w:val="StyleUnderline"/>
        </w:rPr>
        <w:t xml:space="preserve"> to </w:t>
      </w:r>
      <w:r w:rsidRPr="00381A6F">
        <w:rPr>
          <w:rStyle w:val="Emphasis"/>
        </w:rPr>
        <w:t>change</w:t>
      </w:r>
      <w:r w:rsidRPr="00A30D27">
        <w:rPr>
          <w:rStyle w:val="StyleUnderline"/>
        </w:rPr>
        <w:t xml:space="preserve"> or </w:t>
      </w:r>
      <w:r w:rsidRPr="00381A6F">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381A6F">
        <w:rPr>
          <w:rStyle w:val="Emphasis"/>
        </w:rPr>
        <w:t>ly aware</w:t>
      </w:r>
      <w:r w:rsidRPr="00A30D27">
        <w:rPr>
          <w:rStyle w:val="StyleUnderline"/>
        </w:rPr>
        <w:t xml:space="preserve"> of these risks, and that we must </w:t>
      </w:r>
      <w:r w:rsidRPr="00381A6F">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381A6F">
        <w:rPr>
          <w:rStyle w:val="Emphasis"/>
        </w:rPr>
        <w:t>disrupts</w:t>
      </w:r>
      <w:r w:rsidRPr="00A30D27">
        <w:rPr>
          <w:rStyle w:val="StyleUnderline"/>
        </w:rPr>
        <w:t xml:space="preserve">, </w:t>
      </w:r>
      <w:r w:rsidRPr="00381A6F">
        <w:rPr>
          <w:rStyle w:val="Emphasis"/>
        </w:rPr>
        <w:t>unsettles</w:t>
      </w:r>
      <w:r w:rsidRPr="00A30D27">
        <w:rPr>
          <w:rStyle w:val="StyleUnderline"/>
        </w:rPr>
        <w:t xml:space="preserve">, and </w:t>
      </w:r>
      <w:r w:rsidRPr="00381A6F">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572349BC" w14:textId="77777777" w:rsidR="00DB08BF" w:rsidRPr="00A30D27" w:rsidRDefault="00DB08BF" w:rsidP="00DB08BF">
      <w:pPr>
        <w:rPr>
          <w:sz w:val="16"/>
          <w:szCs w:val="16"/>
        </w:rPr>
      </w:pPr>
      <w:r w:rsidRPr="00A30D27">
        <w:rPr>
          <w:sz w:val="16"/>
          <w:szCs w:val="16"/>
        </w:rPr>
        <w:t xml:space="preserve">These observations suggest </w:t>
      </w:r>
      <w:r w:rsidRPr="00A30D27">
        <w:rPr>
          <w:rStyle w:val="StyleUnderline"/>
        </w:rPr>
        <w:t xml:space="preserve">a </w:t>
      </w:r>
      <w:r w:rsidRPr="00381A6F">
        <w:rPr>
          <w:rStyle w:val="Emphasis"/>
        </w:rPr>
        <w:t>twofold strategy</w:t>
      </w:r>
      <w:r w:rsidRPr="00A30D27">
        <w:rPr>
          <w:rStyle w:val="StyleUnderline"/>
        </w:rPr>
        <w:t xml:space="preserve"> will be </w:t>
      </w:r>
      <w:r w:rsidRPr="00381A6F">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381A6F">
        <w:rPr>
          <w:rStyle w:val="Emphasis"/>
        </w:rPr>
        <w:t>task</w:t>
      </w:r>
      <w:r w:rsidRPr="00D46F4B">
        <w:rPr>
          <w:rStyle w:val="StyleUnderline"/>
        </w:rPr>
        <w:t xml:space="preserve"> for the </w:t>
      </w:r>
      <w:r w:rsidRPr="00381A6F">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381A6F">
        <w:rPr>
          <w:rStyle w:val="Emphasis"/>
        </w:rPr>
        <w:t>reflexive</w:t>
      </w:r>
      <w:r w:rsidRPr="00D46F4B">
        <w:rPr>
          <w:rStyle w:val="StyleUnderline"/>
        </w:rPr>
        <w:t xml:space="preserve">, </w:t>
      </w:r>
      <w:r w:rsidRPr="00381A6F">
        <w:rPr>
          <w:rStyle w:val="Emphasis"/>
        </w:rPr>
        <w:t>situated</w:t>
      </w:r>
      <w:r w:rsidRPr="00D46F4B">
        <w:rPr>
          <w:rStyle w:val="StyleUnderline"/>
        </w:rPr>
        <w:t xml:space="preserve">, </w:t>
      </w:r>
      <w:r w:rsidRPr="00381A6F">
        <w:rPr>
          <w:rStyle w:val="Emphasis"/>
        </w:rPr>
        <w:t>normative critique</w:t>
      </w:r>
      <w:r w:rsidRPr="00A30D27">
        <w:rPr>
          <w:sz w:val="16"/>
          <w:szCs w:val="16"/>
        </w:rPr>
        <w:t>.</w:t>
      </w:r>
    </w:p>
    <w:p w14:paraId="7FD08417" w14:textId="77777777" w:rsidR="00DB08BF" w:rsidRPr="00A30D27" w:rsidRDefault="00DB08BF" w:rsidP="00DB08BF">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381A6F">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381A6F">
        <w:rPr>
          <w:rStyle w:val="Emphasis"/>
        </w:rPr>
        <w:t>both</w:t>
      </w:r>
      <w:r w:rsidRPr="00D46F4B">
        <w:rPr>
          <w:rStyle w:val="StyleUnderline"/>
        </w:rPr>
        <w:t xml:space="preserve"> the </w:t>
      </w:r>
      <w:r w:rsidRPr="00381A6F">
        <w:rPr>
          <w:rStyle w:val="Emphasis"/>
        </w:rPr>
        <w:t>underlying structural logics</w:t>
      </w:r>
      <w:r w:rsidRPr="00D46F4B">
        <w:rPr>
          <w:rStyle w:val="StyleUnderline"/>
        </w:rPr>
        <w:t xml:space="preserve"> shaping social development and the </w:t>
      </w:r>
      <w:r w:rsidRPr="00381A6F">
        <w:rPr>
          <w:rStyle w:val="Emphasis"/>
        </w:rPr>
        <w:t>complexity</w:t>
      </w:r>
      <w:r w:rsidRPr="00D46F4B">
        <w:rPr>
          <w:rStyle w:val="StyleUnderline"/>
        </w:rPr>
        <w:t xml:space="preserve"> and </w:t>
      </w:r>
      <w:r w:rsidRPr="00381A6F">
        <w:rPr>
          <w:rStyle w:val="Emphasis"/>
        </w:rPr>
        <w:t>contingency</w:t>
      </w:r>
      <w:r w:rsidRPr="00D46F4B">
        <w:rPr>
          <w:rStyle w:val="StyleUnderline"/>
        </w:rPr>
        <w:t xml:space="preserve"> of the ways in which those logics </w:t>
      </w:r>
      <w:r w:rsidRPr="00381A6F">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381A6F">
        <w:rPr>
          <w:rStyle w:val="Emphasis"/>
        </w:rPr>
        <w:t>particular way</w:t>
      </w:r>
      <w:r w:rsidRPr="00D46F4B">
        <w:rPr>
          <w:rStyle w:val="StyleUnderline"/>
        </w:rPr>
        <w:t xml:space="preserve"> in which those logics were </w:t>
      </w:r>
      <w:r w:rsidRPr="00381A6F">
        <w:rPr>
          <w:rStyle w:val="Emphasis"/>
        </w:rPr>
        <w:t>subjectively interpreted</w:t>
      </w:r>
      <w:r w:rsidRPr="00D46F4B">
        <w:rPr>
          <w:rStyle w:val="StyleUnderline"/>
        </w:rPr>
        <w:t xml:space="preserve"> by social actors, and the way in which they responded to those logics in </w:t>
      </w:r>
      <w:r w:rsidRPr="00381A6F">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381A6F">
        <w:rPr>
          <w:rStyle w:val="Emphasis"/>
        </w:rPr>
        <w:t>contingency</w:t>
      </w:r>
      <w:r w:rsidRPr="00D46F4B">
        <w:rPr>
          <w:rStyle w:val="StyleUnderline"/>
        </w:rPr>
        <w:t xml:space="preserve"> of the </w:t>
      </w:r>
      <w:r w:rsidRPr="00381A6F">
        <w:rPr>
          <w:rStyle w:val="Emphasis"/>
        </w:rPr>
        <w:t>present</w:t>
      </w:r>
      <w:r w:rsidRPr="00D46F4B">
        <w:rPr>
          <w:rStyle w:val="StyleUnderline"/>
        </w:rPr>
        <w:t xml:space="preserve">, and thus, the </w:t>
      </w:r>
      <w:r w:rsidRPr="00381A6F">
        <w:rPr>
          <w:rStyle w:val="Emphasis"/>
        </w:rPr>
        <w:t>potential</w:t>
      </w:r>
      <w:r w:rsidRPr="00D46F4B">
        <w:rPr>
          <w:rStyle w:val="StyleUnderline"/>
        </w:rPr>
        <w:t xml:space="preserve"> that exists for a </w:t>
      </w:r>
      <w:r w:rsidRPr="00381A6F">
        <w:rPr>
          <w:rStyle w:val="Emphasis"/>
        </w:rPr>
        <w:t>variety of futures</w:t>
      </w:r>
      <w:r w:rsidRPr="00D46F4B">
        <w:rPr>
          <w:rStyle w:val="StyleUnderline"/>
        </w:rPr>
        <w:t xml:space="preserve"> to be brought about, depending on </w:t>
      </w:r>
      <w:r w:rsidRPr="00381A6F">
        <w:rPr>
          <w:rStyle w:val="Emphasis"/>
        </w:rPr>
        <w:t>how</w:t>
      </w:r>
      <w:r w:rsidRPr="00D46F4B">
        <w:rPr>
          <w:rStyle w:val="StyleUnderline"/>
        </w:rPr>
        <w:t xml:space="preserve"> we react </w:t>
      </w:r>
      <w:r w:rsidRPr="00381A6F">
        <w:rPr>
          <w:rStyle w:val="Emphasis"/>
        </w:rPr>
        <w:t>today</w:t>
      </w:r>
      <w:r w:rsidRPr="00D46F4B">
        <w:rPr>
          <w:rStyle w:val="StyleUnderline"/>
        </w:rPr>
        <w:t xml:space="preserve"> to the </w:t>
      </w:r>
      <w:r w:rsidRPr="00381A6F">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381A6F">
        <w:rPr>
          <w:rStyle w:val="Emphasis"/>
        </w:rPr>
        <w:t>embrace</w:t>
      </w:r>
      <w:r w:rsidRPr="00D46F4B">
        <w:rPr>
          <w:rStyle w:val="StyleUnderline"/>
        </w:rPr>
        <w:t xml:space="preserve"> the potential for one day </w:t>
      </w:r>
      <w:r w:rsidRPr="00381A6F">
        <w:rPr>
          <w:rStyle w:val="Emphasis"/>
        </w:rPr>
        <w:t>transcending</w:t>
      </w:r>
      <w:r w:rsidRPr="00D46F4B">
        <w:rPr>
          <w:rStyle w:val="StyleUnderline"/>
        </w:rPr>
        <w:t xml:space="preserve"> them</w:t>
      </w:r>
      <w:r w:rsidRPr="00A30D27">
        <w:rPr>
          <w:sz w:val="16"/>
          <w:szCs w:val="16"/>
        </w:rPr>
        <w:t>.</w:t>
      </w:r>
    </w:p>
    <w:p w14:paraId="7D685B8A" w14:textId="77777777" w:rsidR="00DB08BF" w:rsidRPr="00A30D27" w:rsidRDefault="00DB08BF" w:rsidP="00DB08BF">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381A6F">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381A6F">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381A6F">
        <w:rPr>
          <w:rStyle w:val="Emphasis"/>
        </w:rPr>
        <w:t>foster</w:t>
      </w:r>
      <w:r w:rsidRPr="00D46F4B">
        <w:rPr>
          <w:rStyle w:val="StyleUnderline"/>
        </w:rPr>
        <w:t xml:space="preserve"> and </w:t>
      </w:r>
      <w:r w:rsidRPr="00381A6F">
        <w:rPr>
          <w:rStyle w:val="Emphasis"/>
        </w:rPr>
        <w:t>facilitate</w:t>
      </w:r>
      <w:r w:rsidRPr="00D46F4B">
        <w:rPr>
          <w:rStyle w:val="StyleUnderline"/>
        </w:rPr>
        <w:t xml:space="preserve"> the capacities and capabilities that will be </w:t>
      </w:r>
      <w:r w:rsidRPr="00381A6F">
        <w:rPr>
          <w:rStyle w:val="Emphasis"/>
        </w:rPr>
        <w:t>required</w:t>
      </w:r>
      <w:r w:rsidRPr="00D46F4B">
        <w:rPr>
          <w:rStyle w:val="StyleUnderline"/>
        </w:rPr>
        <w:t xml:space="preserve"> to overcome those structures, depending on </w:t>
      </w:r>
      <w:r w:rsidRPr="00381A6F">
        <w:rPr>
          <w:rStyle w:val="Emphasis"/>
        </w:rPr>
        <w:t>how</w:t>
      </w:r>
      <w:r w:rsidRPr="00D46F4B">
        <w:rPr>
          <w:rStyle w:val="StyleUnderline"/>
        </w:rPr>
        <w:t xml:space="preserve"> it is used, and for </w:t>
      </w:r>
      <w:r w:rsidRPr="00381A6F">
        <w:rPr>
          <w:rStyle w:val="Emphasis"/>
        </w:rPr>
        <w:t>what purposes</w:t>
      </w:r>
      <w:r w:rsidRPr="00D46F4B">
        <w:rPr>
          <w:rStyle w:val="StyleUnderline"/>
        </w:rPr>
        <w:t xml:space="preserve">. </w:t>
      </w:r>
      <w:r w:rsidRPr="00F64F30">
        <w:rPr>
          <w:rStyle w:val="Emphasis"/>
          <w:highlight w:val="cyan"/>
        </w:rPr>
        <w:t>Minimum wage</w:t>
      </w:r>
      <w:r w:rsidRPr="00381A6F">
        <w:rPr>
          <w:rStyle w:val="Emphasis"/>
        </w:rPr>
        <w:t xml:space="preserve"> regulations</w:t>
      </w:r>
      <w:r w:rsidRPr="00D46F4B">
        <w:rPr>
          <w:rStyle w:val="StyleUnderline"/>
        </w:rPr>
        <w:t xml:space="preserve">, </w:t>
      </w:r>
      <w:r w:rsidRPr="00F64F30">
        <w:rPr>
          <w:rStyle w:val="Emphasis"/>
          <w:highlight w:val="cyan"/>
        </w:rPr>
        <w:t>working time</w:t>
      </w:r>
      <w:r w:rsidRPr="00381A6F">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381A6F">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381A6F">
        <w:rPr>
          <w:rStyle w:val="Emphasis"/>
        </w:rPr>
        <w:t>undermine</w:t>
      </w:r>
      <w:r w:rsidRPr="00D46F4B">
        <w:rPr>
          <w:rStyle w:val="StyleUnderline"/>
        </w:rPr>
        <w:t xml:space="preserve"> attempts to </w:t>
      </w:r>
      <w:r w:rsidRPr="00381A6F">
        <w:rPr>
          <w:rStyle w:val="Emphasis"/>
        </w:rPr>
        <w:t>challenge</w:t>
      </w:r>
      <w:r w:rsidRPr="00D46F4B">
        <w:rPr>
          <w:rStyle w:val="StyleUnderline"/>
        </w:rPr>
        <w:t xml:space="preserve"> it in the </w:t>
      </w:r>
      <w:r w:rsidRPr="00381A6F">
        <w:rPr>
          <w:rStyle w:val="Emphasis"/>
        </w:rPr>
        <w:t>immediate future</w:t>
      </w:r>
      <w:r w:rsidRPr="00D46F4B">
        <w:rPr>
          <w:rStyle w:val="StyleUnderline"/>
        </w:rPr>
        <w:t xml:space="preserve"> (by </w:t>
      </w:r>
      <w:r w:rsidRPr="00381A6F">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381A6F">
        <w:rPr>
          <w:rStyle w:val="Emphasis"/>
        </w:rPr>
        <w:t xml:space="preserve">social </w:t>
      </w:r>
      <w:r w:rsidRPr="00F64F30">
        <w:rPr>
          <w:rStyle w:val="Emphasis"/>
          <w:highlight w:val="cyan"/>
        </w:rPr>
        <w:t>movements</w:t>
      </w:r>
      <w:r w:rsidRPr="00D46F4B">
        <w:rPr>
          <w:rStyle w:val="StyleUnderline"/>
        </w:rPr>
        <w:t xml:space="preserve"> that will be </w:t>
      </w:r>
      <w:r w:rsidRPr="00381A6F">
        <w:rPr>
          <w:rStyle w:val="Emphasis"/>
        </w:rPr>
        <w:t>required</w:t>
      </w:r>
      <w:r w:rsidRPr="00D46F4B">
        <w:rPr>
          <w:rStyle w:val="StyleUnderline"/>
        </w:rPr>
        <w:t xml:space="preserve"> to </w:t>
      </w:r>
      <w:r w:rsidRPr="00381A6F">
        <w:rPr>
          <w:rStyle w:val="Emphasis"/>
        </w:rPr>
        <w:t>transcend</w:t>
      </w:r>
      <w:r w:rsidRPr="00D46F4B">
        <w:rPr>
          <w:rStyle w:val="StyleUnderline"/>
        </w:rPr>
        <w:t xml:space="preserve"> those basic structures </w:t>
      </w:r>
      <w:r w:rsidRPr="00381A6F">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381A6F">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381A6F">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381A6F">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381A6F">
        <w:rPr>
          <w:rStyle w:val="Emphasis"/>
        </w:rPr>
        <w:t>designed</w:t>
      </w:r>
      <w:r w:rsidRPr="00D46F4B">
        <w:rPr>
          <w:rStyle w:val="StyleUnderline"/>
        </w:rPr>
        <w:t xml:space="preserve">, </w:t>
      </w:r>
      <w:r w:rsidRPr="00381A6F">
        <w:rPr>
          <w:rStyle w:val="Emphasis"/>
        </w:rPr>
        <w:t>structured</w:t>
      </w:r>
      <w:r w:rsidRPr="00D46F4B">
        <w:rPr>
          <w:rStyle w:val="StyleUnderline"/>
        </w:rPr>
        <w:t xml:space="preserve"> and </w:t>
      </w:r>
      <w:r w:rsidRPr="00381A6F">
        <w:rPr>
          <w:rStyle w:val="Emphasis"/>
        </w:rPr>
        <w:t>conceived</w:t>
      </w:r>
      <w:r w:rsidRPr="00D46F4B">
        <w:rPr>
          <w:rStyle w:val="StyleUnderline"/>
        </w:rPr>
        <w:t xml:space="preserve">, in a </w:t>
      </w:r>
      <w:r w:rsidRPr="00381A6F">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381A6F">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381A6F">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381A6F">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278CC0A2" w14:textId="77777777" w:rsidR="00DB08BF" w:rsidRPr="00A30D27" w:rsidRDefault="00DB08BF" w:rsidP="00DB08BF">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381A6F">
        <w:rPr>
          <w:rStyle w:val="Emphasis"/>
        </w:rPr>
        <w:t>guaranteed weekly income</w:t>
      </w:r>
      <w:r w:rsidRPr="00D46F4B">
        <w:rPr>
          <w:rStyle w:val="StyleUnderline"/>
        </w:rPr>
        <w:t xml:space="preserve"> for </w:t>
      </w:r>
      <w:r w:rsidRPr="00381A6F">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381A6F">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381A6F">
        <w:rPr>
          <w:rStyle w:val="Emphasis"/>
        </w:rPr>
        <w:t>some way</w:t>
      </w:r>
      <w:r w:rsidRPr="00D04E61">
        <w:rPr>
          <w:rStyle w:val="StyleUnderline"/>
        </w:rPr>
        <w:t xml:space="preserve"> towards </w:t>
      </w:r>
      <w:r w:rsidRPr="00381A6F">
        <w:rPr>
          <w:rStyle w:val="Emphasis"/>
        </w:rPr>
        <w:t>shaping</w:t>
      </w:r>
      <w:r w:rsidRPr="00D04E61">
        <w:rPr>
          <w:rStyle w:val="StyleUnderline"/>
        </w:rPr>
        <w:t xml:space="preserve"> capitalism’s development, while, </w:t>
      </w:r>
      <w:r w:rsidRPr="00381A6F">
        <w:rPr>
          <w:rStyle w:val="Emphasis"/>
        </w:rPr>
        <w:t>simultaneously</w:t>
      </w:r>
      <w:r w:rsidRPr="00D46F4B">
        <w:rPr>
          <w:rStyle w:val="StyleUnderline"/>
        </w:rPr>
        <w:t xml:space="preserve">, </w:t>
      </w:r>
      <w:r w:rsidRPr="00F64F30">
        <w:rPr>
          <w:rStyle w:val="Emphasis"/>
          <w:highlight w:val="cyan"/>
        </w:rPr>
        <w:t>problematis</w:t>
      </w:r>
      <w:r w:rsidRPr="00381A6F">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381A6F">
        <w:rPr>
          <w:rStyle w:val="Emphasis"/>
        </w:rPr>
        <w:t>form</w:t>
      </w:r>
      <w:r w:rsidRPr="00D46F4B">
        <w:rPr>
          <w:rStyle w:val="StyleUnderline"/>
        </w:rPr>
        <w:t xml:space="preserve"> of minimum wage is </w:t>
      </w:r>
      <w:r w:rsidRPr="00381A6F">
        <w:rPr>
          <w:rStyle w:val="Emphasis"/>
        </w:rPr>
        <w:t>still limited</w:t>
      </w:r>
      <w:r w:rsidRPr="00D46F4B">
        <w:rPr>
          <w:rStyle w:val="StyleUnderline"/>
        </w:rPr>
        <w:t xml:space="preserve">—it does not address the </w:t>
      </w:r>
      <w:r w:rsidRPr="00381A6F">
        <w:rPr>
          <w:rStyle w:val="Emphasis"/>
        </w:rPr>
        <w:t>underlying causes</w:t>
      </w:r>
      <w:r w:rsidRPr="00D46F4B">
        <w:rPr>
          <w:rStyle w:val="StyleUnderline"/>
        </w:rPr>
        <w:t xml:space="preserve"> of low pay, because it does </w:t>
      </w:r>
      <w:r w:rsidRPr="00381A6F">
        <w:rPr>
          <w:rStyle w:val="Emphasis"/>
        </w:rPr>
        <w:t>not abolish</w:t>
      </w:r>
      <w:r w:rsidRPr="00D46F4B">
        <w:rPr>
          <w:rStyle w:val="StyleUnderline"/>
        </w:rPr>
        <w:t xml:space="preserve"> the structures that </w:t>
      </w:r>
      <w:r w:rsidRPr="00381A6F">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381A6F">
        <w:rPr>
          <w:rStyle w:val="Emphasis"/>
        </w:rPr>
        <w:t>better job</w:t>
      </w:r>
      <w:r w:rsidRPr="00D46F4B">
        <w:rPr>
          <w:rStyle w:val="StyleUnderline"/>
        </w:rPr>
        <w:t xml:space="preserve"> of not only </w:t>
      </w:r>
      <w:r w:rsidRPr="00381A6F">
        <w:rPr>
          <w:rStyle w:val="Emphasis"/>
        </w:rPr>
        <w:t>mediating</w:t>
      </w:r>
      <w:r w:rsidRPr="00D46F4B">
        <w:rPr>
          <w:rStyle w:val="StyleUnderline"/>
        </w:rPr>
        <w:t xml:space="preserve"> capitalism’s </w:t>
      </w:r>
      <w:r w:rsidRPr="00381A6F">
        <w:rPr>
          <w:rStyle w:val="Emphasis"/>
        </w:rPr>
        <w:t>contradictions</w:t>
      </w:r>
      <w:r w:rsidRPr="00D46F4B">
        <w:rPr>
          <w:rStyle w:val="StyleUnderline"/>
        </w:rPr>
        <w:t xml:space="preserve">, but also, of doing so in a way that </w:t>
      </w:r>
      <w:r w:rsidRPr="00381A6F">
        <w:rPr>
          <w:rStyle w:val="Emphasis"/>
        </w:rPr>
        <w:t>reveals</w:t>
      </w:r>
      <w:r w:rsidRPr="00D46F4B">
        <w:rPr>
          <w:rStyle w:val="StyleUnderline"/>
        </w:rPr>
        <w:t xml:space="preserve"> the </w:t>
      </w:r>
      <w:r w:rsidRPr="00381A6F">
        <w:rPr>
          <w:rStyle w:val="Emphasis"/>
        </w:rPr>
        <w:t>limits of law</w:t>
      </w:r>
      <w:r w:rsidRPr="00D46F4B">
        <w:rPr>
          <w:rStyle w:val="StyleUnderline"/>
        </w:rPr>
        <w:t xml:space="preserve">, and which helps to </w:t>
      </w:r>
      <w:r w:rsidRPr="00381A6F">
        <w:rPr>
          <w:rStyle w:val="Emphasis"/>
        </w:rPr>
        <w:t>expose</w:t>
      </w:r>
      <w:r w:rsidRPr="00D46F4B">
        <w:rPr>
          <w:rStyle w:val="StyleUnderline"/>
        </w:rPr>
        <w:t xml:space="preserve"> and </w:t>
      </w:r>
      <w:r w:rsidRPr="00381A6F">
        <w:rPr>
          <w:rStyle w:val="Emphasis"/>
        </w:rPr>
        <w:t>problematise</w:t>
      </w:r>
      <w:r w:rsidRPr="00D46F4B">
        <w:rPr>
          <w:rStyle w:val="StyleUnderline"/>
        </w:rPr>
        <w:t xml:space="preserve">, the </w:t>
      </w:r>
      <w:r w:rsidRPr="00381A6F">
        <w:rPr>
          <w:rStyle w:val="Emphasis"/>
        </w:rPr>
        <w:t>legal and political foundations</w:t>
      </w:r>
      <w:r w:rsidRPr="00D46F4B">
        <w:rPr>
          <w:rStyle w:val="StyleUnderline"/>
        </w:rPr>
        <w:t xml:space="preserve"> of </w:t>
      </w:r>
      <w:r w:rsidRPr="00381A6F">
        <w:rPr>
          <w:rStyle w:val="Emphasis"/>
        </w:rPr>
        <w:t>markets</w:t>
      </w:r>
      <w:r w:rsidRPr="00D46F4B">
        <w:rPr>
          <w:rStyle w:val="StyleUnderline"/>
        </w:rPr>
        <w:t xml:space="preserve"> at the same time</w:t>
      </w:r>
      <w:r w:rsidRPr="00A30D27">
        <w:rPr>
          <w:sz w:val="16"/>
          <w:szCs w:val="16"/>
        </w:rPr>
        <w:t>.</w:t>
      </w:r>
    </w:p>
    <w:p w14:paraId="3064C675" w14:textId="12A2352E" w:rsidR="00DB08BF" w:rsidRDefault="00DB08BF" w:rsidP="00DB08BF">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381A6F">
        <w:rPr>
          <w:rStyle w:val="Emphasis"/>
        </w:rPr>
        <w:t>integral</w:t>
      </w:r>
      <w:r w:rsidRPr="00224754">
        <w:rPr>
          <w:rStyle w:val="StyleUnderline"/>
        </w:rPr>
        <w:t xml:space="preserve"> to capitalism, the </w:t>
      </w:r>
      <w:r w:rsidRPr="00381A6F">
        <w:rPr>
          <w:rStyle w:val="Emphasis"/>
        </w:rPr>
        <w:t>precise institutional framework</w:t>
      </w:r>
      <w:r w:rsidRPr="00224754">
        <w:rPr>
          <w:rStyle w:val="StyleUnderline"/>
        </w:rPr>
        <w:t xml:space="preserve"> in which labour markets are embedded is </w:t>
      </w:r>
      <w:r w:rsidRPr="00381A6F">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381A6F">
        <w:rPr>
          <w:rStyle w:val="Emphasis"/>
        </w:rPr>
        <w:t>degree</w:t>
      </w:r>
      <w:r w:rsidRPr="00224754">
        <w:rPr>
          <w:rStyle w:val="StyleUnderline"/>
        </w:rPr>
        <w:t xml:space="preserve">, if not the </w:t>
      </w:r>
      <w:r w:rsidRPr="00381A6F">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381A6F">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381A6F">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381A6F">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381A6F">
        <w:rPr>
          <w:rStyle w:val="Emphasis"/>
        </w:rPr>
        <w:t>not only improve</w:t>
      </w:r>
      <w:r w:rsidRPr="00224754">
        <w:rPr>
          <w:rStyle w:val="StyleUnderline"/>
        </w:rPr>
        <w:t xml:space="preserve"> the conditions of life and work </w:t>
      </w:r>
      <w:r w:rsidRPr="00381A6F">
        <w:rPr>
          <w:rStyle w:val="Emphasis"/>
        </w:rPr>
        <w:t>within capitalism</w:t>
      </w:r>
      <w:r w:rsidRPr="00224754">
        <w:rPr>
          <w:rStyle w:val="StyleUnderline"/>
        </w:rPr>
        <w:t xml:space="preserve">, but might </w:t>
      </w:r>
      <w:r w:rsidRPr="00381A6F">
        <w:rPr>
          <w:rStyle w:val="Emphasis"/>
        </w:rPr>
        <w:t>also</w:t>
      </w:r>
      <w:r w:rsidRPr="00224754">
        <w:rPr>
          <w:rStyle w:val="StyleUnderline"/>
        </w:rPr>
        <w:t xml:space="preserve"> help provide the </w:t>
      </w:r>
      <w:r w:rsidRPr="00381A6F">
        <w:rPr>
          <w:rStyle w:val="Emphasis"/>
        </w:rPr>
        <w:t>conditions</w:t>
      </w:r>
      <w:r w:rsidRPr="00224754">
        <w:rPr>
          <w:rStyle w:val="StyleUnderline"/>
        </w:rPr>
        <w:t xml:space="preserve"> for the sort of </w:t>
      </w:r>
      <w:r w:rsidRPr="00381A6F">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641E85BF" w14:textId="77777777" w:rsidR="00DB08BF" w:rsidRPr="008139A4" w:rsidRDefault="00DB08BF" w:rsidP="00DB08BF">
      <w:pPr>
        <w:pStyle w:val="Heading4"/>
        <w:rPr>
          <w:rFonts w:eastAsia="Times New Roman"/>
        </w:rPr>
      </w:pPr>
      <w:r w:rsidRPr="008139A4">
        <w:rPr>
          <w:rFonts w:eastAsia="Times New Roman"/>
        </w:rPr>
        <w:t xml:space="preserve">Growth sustainable; renewables, policy conservation, EKC, commons avoidance, and price mechanisms. </w:t>
      </w:r>
    </w:p>
    <w:p w14:paraId="01FDCC7A" w14:textId="77777777" w:rsidR="00DB08BF" w:rsidRPr="008139A4" w:rsidRDefault="00DB08BF" w:rsidP="00DB08BF">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009A20DE" w14:textId="77777777" w:rsidR="00DB08BF" w:rsidRPr="008139A4" w:rsidRDefault="00DB08BF" w:rsidP="00DB08BF">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381A6F">
        <w:rPr>
          <w:rStyle w:val="Emphasis"/>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381A6F">
        <w:rPr>
          <w:rStyle w:val="Emphasis"/>
        </w:rPr>
        <w:t>optimistic</w:t>
      </w:r>
      <w:r w:rsidRPr="008139A4">
        <w:rPr>
          <w:rFonts w:eastAsia="Calibri"/>
          <w:u w:val="single"/>
        </w:rPr>
        <w:t xml:space="preserve"> about technological </w:t>
      </w:r>
      <w:r w:rsidRPr="00381A6F">
        <w:rPr>
          <w:rStyle w:val="Emphasis"/>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33EB8F23" w14:textId="77777777" w:rsidR="00DB08BF" w:rsidRPr="008139A4" w:rsidRDefault="00DB08BF" w:rsidP="00DB08BF">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381A6F">
        <w:rPr>
          <w:rStyle w:val="Emphasis"/>
        </w:rPr>
        <w:t>econ</w:t>
      </w:r>
      <w:r w:rsidRPr="008139A4">
        <w:rPr>
          <w:rFonts w:eastAsia="Calibri"/>
          <w:u w:val="single"/>
        </w:rPr>
        <w:t xml:space="preserve">omic models, societal </w:t>
      </w:r>
      <w:r w:rsidRPr="00381A6F">
        <w:rPr>
          <w:rStyle w:val="Emphasis"/>
        </w:rPr>
        <w:t>norms</w:t>
      </w:r>
      <w:r w:rsidRPr="008139A4">
        <w:rPr>
          <w:rFonts w:eastAsia="Calibri"/>
          <w:u w:val="single"/>
        </w:rPr>
        <w:t xml:space="preserve">, environmental conditions, </w:t>
      </w:r>
      <w:r w:rsidRPr="00381A6F">
        <w:rPr>
          <w:rStyle w:val="Emphasis"/>
        </w:rPr>
        <w:t>tech</w:t>
      </w:r>
      <w:r w:rsidRPr="008139A4">
        <w:rPr>
          <w:rFonts w:eastAsia="Calibri"/>
          <w:u w:val="single"/>
        </w:rPr>
        <w:t xml:space="preserve">nology advancements, and human </w:t>
      </w:r>
      <w:r w:rsidRPr="00381A6F">
        <w:rPr>
          <w:rStyle w:val="Emphasis"/>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6EDEFBCF" w14:textId="77777777" w:rsidR="00DB08BF" w:rsidRPr="008139A4" w:rsidRDefault="00DB08BF" w:rsidP="00DB08BF">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381A6F">
        <w:rPr>
          <w:rStyle w:val="Emphasis"/>
        </w:rPr>
        <w:t>a</w:t>
      </w:r>
      <w:r w:rsidRPr="008139A4">
        <w:rPr>
          <w:rFonts w:eastAsia="Calibri"/>
          <w:u w:val="single"/>
        </w:rPr>
        <w:t xml:space="preserve">rtificial </w:t>
      </w:r>
      <w:r w:rsidRPr="00381A6F">
        <w:rPr>
          <w:rStyle w:val="Emphasis"/>
        </w:rPr>
        <w:t>i</w:t>
      </w:r>
      <w:r w:rsidRPr="008139A4">
        <w:rPr>
          <w:rFonts w:eastAsia="Calibri"/>
          <w:u w:val="single"/>
        </w:rPr>
        <w:t xml:space="preserve">ntelligence, </w:t>
      </w:r>
      <w:r w:rsidRPr="00381A6F">
        <w:rPr>
          <w:rStyle w:val="Emphasis"/>
        </w:rPr>
        <w:t>batteries</w:t>
      </w:r>
      <w:r w:rsidRPr="008139A4">
        <w:rPr>
          <w:rFonts w:eastAsia="Calibri"/>
          <w:u w:val="single"/>
        </w:rPr>
        <w:t xml:space="preserve">, </w:t>
      </w:r>
      <w:r w:rsidRPr="00381A6F">
        <w:rPr>
          <w:rStyle w:val="Emphasis"/>
        </w:rPr>
        <w:t>e</w:t>
      </w:r>
      <w:r w:rsidRPr="008139A4">
        <w:rPr>
          <w:rFonts w:eastAsia="Calibri"/>
          <w:u w:val="single"/>
        </w:rPr>
        <w:t xml:space="preserve">lectric </w:t>
      </w:r>
      <w:r w:rsidRPr="00381A6F">
        <w:rPr>
          <w:rStyle w:val="Emphasis"/>
        </w:rPr>
        <w:t>v</w:t>
      </w:r>
      <w:r w:rsidRPr="008139A4">
        <w:rPr>
          <w:rFonts w:eastAsia="Calibri"/>
          <w:u w:val="single"/>
        </w:rPr>
        <w:t xml:space="preserve">ehicles, and </w:t>
      </w:r>
      <w:r w:rsidRPr="00381A6F">
        <w:rPr>
          <w:rStyle w:val="Emphasis"/>
        </w:rPr>
        <w:t>renewables</w:t>
      </w:r>
      <w:r w:rsidRPr="008139A4">
        <w:rPr>
          <w:rFonts w:eastAsia="Calibri"/>
          <w:u w:val="single"/>
        </w:rPr>
        <w:t xml:space="preserve"> are showing </w:t>
      </w:r>
      <w:r w:rsidRPr="00381A6F">
        <w:rPr>
          <w:rStyle w:val="Emphasis"/>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381A6F">
        <w:rPr>
          <w:rStyle w:val="Emphasis"/>
        </w:rPr>
        <w:t>adopted</w:t>
      </w:r>
      <w:r w:rsidRPr="008139A4">
        <w:rPr>
          <w:rFonts w:eastAsia="Calibri"/>
          <w:u w:val="single"/>
        </w:rPr>
        <w:t xml:space="preserve"> much </w:t>
      </w:r>
      <w:r w:rsidRPr="00381A6F">
        <w:rPr>
          <w:rStyle w:val="Emphasis"/>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381A6F">
        <w:rPr>
          <w:rStyle w:val="Emphasis"/>
        </w:rPr>
        <w:t>expect</w:t>
      </w:r>
      <w:r w:rsidRPr="008139A4">
        <w:rPr>
          <w:rFonts w:eastAsia="Calibri"/>
          <w:sz w:val="14"/>
        </w:rPr>
        <w:t>, not because the technologies are new but because they are converging.23</w:t>
      </w:r>
    </w:p>
    <w:p w14:paraId="7B6F39E8" w14:textId="77777777" w:rsidR="00DB08BF" w:rsidRPr="008139A4" w:rsidRDefault="00DB08BF" w:rsidP="00DB08BF">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750D6BB2" w14:textId="77777777" w:rsidR="00DB08BF" w:rsidRPr="008139A4" w:rsidRDefault="00DB08BF" w:rsidP="00DB08BF">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1EE97398" w14:textId="77777777" w:rsidR="00DB08BF" w:rsidRPr="008139A4" w:rsidRDefault="00DB08BF" w:rsidP="00DB08BF">
      <w:pPr>
        <w:rPr>
          <w:rFonts w:eastAsia="Calibri"/>
          <w:sz w:val="14"/>
        </w:rPr>
      </w:pPr>
      <w:r w:rsidRPr="008139A4">
        <w:rPr>
          <w:rFonts w:eastAsia="Calibri"/>
          <w:sz w:val="14"/>
        </w:rPr>
        <w:t xml:space="preserve">This is a separate claim from claim 1, because </w:t>
      </w:r>
      <w:r w:rsidRPr="00381A6F">
        <w:rPr>
          <w:rStyle w:val="Emphasis"/>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381A6F">
        <w:rPr>
          <w:rStyle w:val="Emphasis"/>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381A6F">
        <w:rPr>
          <w:rStyle w:val="Emphasis"/>
        </w:rPr>
        <w:t>is alarmist</w:t>
      </w:r>
      <w:r w:rsidRPr="008139A4">
        <w:rPr>
          <w:rFonts w:eastAsia="Calibri"/>
          <w:u w:val="single"/>
        </w:rPr>
        <w:t xml:space="preserve">. And </w:t>
      </w:r>
      <w:r w:rsidRPr="00381A6F">
        <w:rPr>
          <w:rStyle w:val="Emphasis"/>
        </w:rPr>
        <w:t>even if</w:t>
      </w:r>
      <w:r w:rsidRPr="008139A4">
        <w:rPr>
          <w:rFonts w:eastAsia="Calibri"/>
          <w:u w:val="single"/>
        </w:rPr>
        <w:t xml:space="preserve"> it was </w:t>
      </w:r>
      <w:r w:rsidRPr="00381A6F">
        <w:rPr>
          <w:rStyle w:val="Emphasis"/>
        </w:rPr>
        <w:t>true</w:t>
      </w:r>
      <w:r w:rsidRPr="008139A4">
        <w:rPr>
          <w:rFonts w:eastAsia="Calibri"/>
          <w:u w:val="single"/>
        </w:rPr>
        <w:t xml:space="preserve">, it would be </w:t>
      </w:r>
      <w:r w:rsidRPr="00381A6F">
        <w:rPr>
          <w:rStyle w:val="Emphasis"/>
        </w:rPr>
        <w:t>incorrect</w:t>
      </w:r>
      <w:r w:rsidRPr="008139A4">
        <w:rPr>
          <w:rFonts w:eastAsia="Calibri"/>
          <w:u w:val="single"/>
        </w:rPr>
        <w:t xml:space="preserve"> that </w:t>
      </w:r>
      <w:r w:rsidRPr="00381A6F">
        <w:rPr>
          <w:rStyle w:val="Emphasis"/>
        </w:rPr>
        <w:t>degrowth</w:t>
      </w:r>
      <w:r w:rsidRPr="008139A4">
        <w:rPr>
          <w:rFonts w:eastAsia="Calibri"/>
          <w:u w:val="single"/>
        </w:rPr>
        <w:t xml:space="preserve"> is the </w:t>
      </w:r>
      <w:r w:rsidRPr="00381A6F">
        <w:rPr>
          <w:rStyle w:val="Emphasis"/>
        </w:rPr>
        <w:t>right</w:t>
      </w:r>
      <w:r w:rsidRPr="008139A4">
        <w:rPr>
          <w:rFonts w:eastAsia="Calibri"/>
          <w:u w:val="single"/>
        </w:rPr>
        <w:t xml:space="preserve"> strategy</w:t>
      </w:r>
      <w:r w:rsidRPr="008139A4">
        <w:rPr>
          <w:rFonts w:eastAsia="Calibri"/>
          <w:sz w:val="14"/>
        </w:rPr>
        <w:t xml:space="preserve"> to correct course.</w:t>
      </w:r>
    </w:p>
    <w:p w14:paraId="7D043F4B" w14:textId="77777777" w:rsidR="00DB08BF" w:rsidRPr="008139A4" w:rsidRDefault="00DB08BF" w:rsidP="00DB08BF">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381A6F">
        <w:rPr>
          <w:rStyle w:val="Emphasis"/>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81A6F">
        <w:rPr>
          <w:rStyle w:val="Emphasis"/>
        </w:rPr>
        <w:t>animal</w:t>
      </w:r>
      <w:r w:rsidRPr="008139A4">
        <w:rPr>
          <w:rFonts w:eastAsia="Calibri"/>
          <w:u w:val="single"/>
        </w:rPr>
        <w:t xml:space="preserve"> populations</w:t>
      </w:r>
      <w:r w:rsidRPr="008139A4">
        <w:rPr>
          <w:rFonts w:eastAsia="Calibri"/>
          <w:sz w:val="14"/>
        </w:rPr>
        <w:t xml:space="preserve"> are in decline; around </w:t>
      </w:r>
      <w:r w:rsidRPr="00381A6F">
        <w:rPr>
          <w:rStyle w:val="Emphasis"/>
        </w:rPr>
        <w:t>half</w:t>
      </w:r>
      <w:r w:rsidRPr="008139A4">
        <w:rPr>
          <w:rFonts w:eastAsia="Calibri"/>
          <w:u w:val="single"/>
        </w:rPr>
        <w:t xml:space="preserve"> have </w:t>
      </w:r>
      <w:r w:rsidRPr="00381A6F">
        <w:rPr>
          <w:rStyle w:val="Emphasis"/>
        </w:rPr>
        <w:t>increasing</w:t>
      </w:r>
      <w:r w:rsidRPr="008139A4">
        <w:rPr>
          <w:rFonts w:eastAsia="Calibri"/>
          <w:u w:val="single"/>
        </w:rPr>
        <w:t xml:space="preserve"> numbers.</w:t>
      </w:r>
      <w:r w:rsidRPr="008139A4">
        <w:rPr>
          <w:rFonts w:eastAsia="Calibri"/>
          <w:sz w:val="14"/>
        </w:rPr>
        <w:t>”25</w:t>
      </w:r>
    </w:p>
    <w:p w14:paraId="26FD1F7A" w14:textId="77777777" w:rsidR="00DB08BF" w:rsidRPr="008139A4" w:rsidRDefault="00DB08BF" w:rsidP="00DB08BF">
      <w:pPr>
        <w:rPr>
          <w:rFonts w:eastAsia="Calibri"/>
        </w:rPr>
      </w:pPr>
      <w:r w:rsidRPr="008139A4">
        <w:rPr>
          <w:rFonts w:eastAsia="Calibri"/>
          <w:noProof/>
        </w:rPr>
        <w:drawing>
          <wp:inline distT="0" distB="0" distL="0" distR="0" wp14:anchorId="188AE66A" wp14:editId="23B63033">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3"/>
                    <a:stretch>
                      <a:fillRect/>
                    </a:stretch>
                  </pic:blipFill>
                  <pic:spPr>
                    <a:xfrm>
                      <a:off x="0" y="0"/>
                      <a:ext cx="2335925" cy="1889052"/>
                    </a:xfrm>
                    <a:prstGeom prst="rect">
                      <a:avLst/>
                    </a:prstGeom>
                  </pic:spPr>
                </pic:pic>
              </a:graphicData>
            </a:graphic>
          </wp:inline>
        </w:drawing>
      </w:r>
    </w:p>
    <w:p w14:paraId="57AD4F47" w14:textId="77777777" w:rsidR="00DB08BF" w:rsidRPr="008139A4" w:rsidRDefault="00DB08BF" w:rsidP="00DB08BF">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381A6F">
        <w:rPr>
          <w:rStyle w:val="Emphasis"/>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381A6F">
        <w:rPr>
          <w:rStyle w:val="Emphasis"/>
        </w:rPr>
        <w:t>wide range</w:t>
      </w:r>
      <w:r w:rsidRPr="008139A4">
        <w:rPr>
          <w:rFonts w:eastAsia="Calibri"/>
          <w:u w:val="single"/>
        </w:rPr>
        <w:t xml:space="preserve"> of regulatory </w:t>
      </w:r>
      <w:r w:rsidRPr="00381A6F">
        <w:rPr>
          <w:rStyle w:val="Emphasis"/>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2EC74D55" w14:textId="77777777" w:rsidR="00DB08BF" w:rsidRPr="008139A4" w:rsidRDefault="00DB08BF" w:rsidP="00DB08BF">
      <w:pPr>
        <w:rPr>
          <w:rFonts w:eastAsia="Calibri"/>
          <w:sz w:val="14"/>
        </w:rPr>
      </w:pPr>
      <w:r w:rsidRPr="008139A4">
        <w:rPr>
          <w:rFonts w:eastAsia="Calibri"/>
          <w:sz w:val="14"/>
        </w:rPr>
        <w:t xml:space="preserve">Broadly speaking, </w:t>
      </w:r>
      <w:r w:rsidRPr="00381A6F">
        <w:rPr>
          <w:rStyle w:val="Emphasis"/>
        </w:rPr>
        <w:t>wealthier</w:t>
      </w:r>
      <w:r w:rsidRPr="008139A4">
        <w:rPr>
          <w:rFonts w:eastAsia="Calibri"/>
          <w:u w:val="single"/>
        </w:rPr>
        <w:t xml:space="preserve"> economies have </w:t>
      </w:r>
      <w:r w:rsidRPr="00381A6F">
        <w:rPr>
          <w:rStyle w:val="Emphasis"/>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381A6F">
        <w:rPr>
          <w:rStyle w:val="Emphasis"/>
        </w:rPr>
        <w:t>E</w:t>
      </w:r>
      <w:r w:rsidRPr="008139A4">
        <w:rPr>
          <w:rFonts w:eastAsia="Calibri"/>
          <w:u w:val="single"/>
        </w:rPr>
        <w:t xml:space="preserve">nvironmental </w:t>
      </w:r>
      <w:r w:rsidRPr="00381A6F">
        <w:rPr>
          <w:rStyle w:val="Emphasis"/>
        </w:rPr>
        <w:t>K</w:t>
      </w:r>
      <w:r w:rsidRPr="008139A4">
        <w:rPr>
          <w:rFonts w:eastAsia="Calibri"/>
          <w:u w:val="single"/>
        </w:rPr>
        <w:t xml:space="preserve">uznets </w:t>
      </w:r>
      <w:r w:rsidRPr="00381A6F">
        <w:rPr>
          <w:rStyle w:val="Emphasis"/>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w:t>
      </w:r>
      <w:r w:rsidRPr="00381A6F">
        <w:rPr>
          <w:rStyle w:val="Emphasis"/>
        </w:rPr>
        <w:t>there</w:t>
      </w:r>
      <w:r w:rsidRPr="008139A4">
        <w:rPr>
          <w:rFonts w:eastAsia="Calibri"/>
          <w:sz w:val="14"/>
          <w:szCs w:val="14"/>
        </w:rPr>
        <w:t xml:space="preserv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381A6F">
        <w:rPr>
          <w:rStyle w:val="Emphasis"/>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381A6F">
        <w:rPr>
          <w:rStyle w:val="Emphasis"/>
        </w:rPr>
        <w:t>evidence</w:t>
      </w:r>
      <w:r w:rsidRPr="008139A4">
        <w:rPr>
          <w:rFonts w:eastAsia="Calibri"/>
          <w:u w:val="single"/>
        </w:rPr>
        <w:t xml:space="preserve"> supports the </w:t>
      </w:r>
      <w:r w:rsidRPr="00381A6F">
        <w:rPr>
          <w:rStyle w:val="Emphasis"/>
        </w:rPr>
        <w:t>pro-environment</w:t>
      </w:r>
      <w:r w:rsidRPr="008139A4">
        <w:rPr>
          <w:rFonts w:eastAsia="Calibri"/>
          <w:u w:val="single"/>
        </w:rPr>
        <w:t xml:space="preserve"> nature of </w:t>
      </w:r>
      <w:r w:rsidRPr="00381A6F">
        <w:rPr>
          <w:rStyle w:val="Emphasis"/>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EEE76FE" w14:textId="77777777" w:rsidR="00DB08BF" w:rsidRPr="008139A4" w:rsidRDefault="00DB08BF" w:rsidP="00DB08BF">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381A6F">
        <w:rPr>
          <w:rStyle w:val="Emphasis"/>
        </w:rPr>
        <w:t>link</w:t>
      </w:r>
      <w:r w:rsidRPr="008139A4">
        <w:rPr>
          <w:rFonts w:eastAsia="Calibri"/>
          <w:u w:val="single"/>
        </w:rPr>
        <w:t xml:space="preserve"> between</w:t>
      </w:r>
      <w:r w:rsidRPr="008139A4">
        <w:rPr>
          <w:rFonts w:eastAsia="Calibri"/>
          <w:sz w:val="14"/>
        </w:rPr>
        <w:t xml:space="preserve"> economic </w:t>
      </w:r>
      <w:r w:rsidRPr="00381A6F">
        <w:rPr>
          <w:rStyle w:val="Emphasis"/>
        </w:rPr>
        <w:t>growth</w:t>
      </w:r>
      <w:r w:rsidRPr="008139A4">
        <w:rPr>
          <w:rFonts w:eastAsia="Calibri"/>
          <w:u w:val="single"/>
        </w:rPr>
        <w:t xml:space="preserve"> and environmental </w:t>
      </w:r>
      <w:r w:rsidRPr="00381A6F">
        <w:rPr>
          <w:rStyle w:val="Emphasis"/>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381A6F">
        <w:rPr>
          <w:rStyle w:val="Emphasis"/>
        </w:rPr>
        <w:t>misguided</w:t>
      </w:r>
      <w:r w:rsidRPr="008139A4">
        <w:rPr>
          <w:rFonts w:eastAsia="Calibri"/>
          <w:sz w:val="14"/>
        </w:rPr>
        <w:t>. As Treasury observed in its 1973 Economic Growth: Is it worth having? paper:</w:t>
      </w:r>
    </w:p>
    <w:p w14:paraId="0D57C232" w14:textId="77777777" w:rsidR="00DB08BF" w:rsidRPr="008139A4" w:rsidRDefault="00DB08BF" w:rsidP="00DB08BF">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AC1BC6C" w14:textId="77777777" w:rsidR="00DB08BF" w:rsidRPr="008139A4" w:rsidRDefault="00DB08BF" w:rsidP="00DB08BF">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381A6F">
        <w:rPr>
          <w:rStyle w:val="Emphasis"/>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381A6F">
        <w:rPr>
          <w:rStyle w:val="Emphasis"/>
        </w:rPr>
        <w:t>no means</w:t>
      </w:r>
      <w:r w:rsidRPr="008139A4">
        <w:rPr>
          <w:rFonts w:eastAsia="Calibri"/>
          <w:u w:val="single"/>
        </w:rPr>
        <w:t xml:space="preserve"> an </w:t>
      </w:r>
      <w:r w:rsidRPr="00381A6F">
        <w:rPr>
          <w:rStyle w:val="Emphasis"/>
        </w:rPr>
        <w:t>unavoidable</w:t>
      </w:r>
      <w:r w:rsidRPr="008139A4">
        <w:rPr>
          <w:rFonts w:eastAsia="Calibri"/>
          <w:u w:val="single"/>
        </w:rPr>
        <w:t xml:space="preserve"> accompaniment to economic </w:t>
      </w:r>
      <w:r w:rsidRPr="00381A6F">
        <w:rPr>
          <w:rStyle w:val="Emphasis"/>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381A6F">
        <w:rPr>
          <w:rStyle w:val="Emphasis"/>
        </w:rPr>
        <w:t>Throttling</w:t>
      </w:r>
      <w:r w:rsidRPr="008139A4">
        <w:rPr>
          <w:rFonts w:eastAsia="Calibri"/>
          <w:u w:val="single"/>
        </w:rPr>
        <w:t xml:space="preserve"> the economy so it </w:t>
      </w:r>
      <w:r w:rsidRPr="00381A6F">
        <w:rPr>
          <w:rStyle w:val="Emphasis"/>
        </w:rPr>
        <w:t>degrows</w:t>
      </w:r>
      <w:r w:rsidRPr="008139A4">
        <w:rPr>
          <w:rFonts w:eastAsia="Calibri"/>
          <w:u w:val="single"/>
        </w:rPr>
        <w:t xml:space="preserve"> would be the </w:t>
      </w:r>
      <w:r w:rsidRPr="00381A6F">
        <w:rPr>
          <w:rStyle w:val="Emphasis"/>
        </w:rPr>
        <w:t>wrong way</w:t>
      </w:r>
      <w:r w:rsidRPr="008139A4">
        <w:rPr>
          <w:rFonts w:eastAsia="Calibri"/>
          <w:u w:val="single"/>
        </w:rPr>
        <w:t xml:space="preserve"> to go about it.</w:t>
      </w:r>
    </w:p>
    <w:p w14:paraId="75666747" w14:textId="77777777" w:rsidR="00DB08BF" w:rsidRPr="008139A4" w:rsidRDefault="00DB08BF" w:rsidP="00DB08BF">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4950C4C" w14:textId="77777777" w:rsidR="00DB08BF" w:rsidRPr="008139A4" w:rsidRDefault="00DB08BF" w:rsidP="00DB08BF">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381A6F">
        <w:rPr>
          <w:rStyle w:val="Emphasis"/>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381A6F">
        <w:rPr>
          <w:rStyle w:val="Emphasis"/>
        </w:rPr>
        <w:t>provide</w:t>
      </w:r>
      <w:r w:rsidRPr="008139A4">
        <w:rPr>
          <w:rFonts w:eastAsia="Calibri"/>
          <w:u w:val="single"/>
        </w:rPr>
        <w:t xml:space="preserve"> the financial </w:t>
      </w:r>
      <w:r w:rsidRPr="00381A6F">
        <w:rPr>
          <w:rStyle w:val="Emphasis"/>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1505A30B" w14:textId="77777777" w:rsidR="00DB08BF" w:rsidRPr="008139A4" w:rsidRDefault="00DB08BF" w:rsidP="00DB08BF">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144C91F9" w14:textId="77777777" w:rsidR="00DB08BF" w:rsidRPr="008139A4" w:rsidRDefault="00DB08BF" w:rsidP="00DB08BF">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381A6F">
        <w:rPr>
          <w:rStyle w:val="Emphasis"/>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381A6F">
        <w:rPr>
          <w:rStyle w:val="Emphasis"/>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381A6F">
        <w:rPr>
          <w:rStyle w:val="Emphasis"/>
        </w:rPr>
        <w:t>peak oil</w:t>
      </w:r>
      <w:r w:rsidRPr="008139A4">
        <w:rPr>
          <w:rFonts w:eastAsia="Calibri"/>
          <w:sz w:val="14"/>
        </w:rPr>
        <w:t xml:space="preserve"> in the years prior to the financial crisis </w:t>
      </w:r>
      <w:r w:rsidRPr="008139A4">
        <w:rPr>
          <w:rFonts w:eastAsia="Calibri"/>
          <w:u w:val="single"/>
        </w:rPr>
        <w:t xml:space="preserve">proved </w:t>
      </w:r>
      <w:r w:rsidRPr="00381A6F">
        <w:rPr>
          <w:rStyle w:val="Emphasis"/>
        </w:rPr>
        <w:t>misplaced</w:t>
      </w:r>
      <w:r w:rsidRPr="008139A4">
        <w:rPr>
          <w:rFonts w:eastAsia="Calibri"/>
          <w:sz w:val="14"/>
        </w:rPr>
        <w:t xml:space="preserve">. Global oil </w:t>
      </w:r>
      <w:r w:rsidRPr="008139A4">
        <w:rPr>
          <w:rFonts w:eastAsia="Calibri"/>
          <w:u w:val="single"/>
        </w:rPr>
        <w:t xml:space="preserve">production has </w:t>
      </w:r>
      <w:r w:rsidRPr="00381A6F">
        <w:rPr>
          <w:rStyle w:val="Emphasis"/>
        </w:rPr>
        <w:t>continued</w:t>
      </w:r>
      <w:r w:rsidRPr="008139A4">
        <w:rPr>
          <w:rFonts w:eastAsia="Calibri"/>
          <w:u w:val="single"/>
        </w:rPr>
        <w:t xml:space="preserve"> to trend </w:t>
      </w:r>
      <w:r w:rsidRPr="00381A6F">
        <w:rPr>
          <w:rStyle w:val="Emphasis"/>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5888C10B" w14:textId="77777777" w:rsidR="00DB08BF" w:rsidRDefault="00DB08BF" w:rsidP="00DB08BF">
      <w:pPr>
        <w:pStyle w:val="Heading4"/>
      </w:pPr>
      <w:r>
        <w:t xml:space="preserve">Growth key to </w:t>
      </w:r>
      <w:r>
        <w:rPr>
          <w:u w:val="single"/>
        </w:rPr>
        <w:t>innovate past</w:t>
      </w:r>
      <w:r>
        <w:t xml:space="preserve"> risks. Extinction.</w:t>
      </w:r>
    </w:p>
    <w:p w14:paraId="116296B2" w14:textId="77777777" w:rsidR="00DB08BF" w:rsidRPr="00304866" w:rsidRDefault="00DB08BF" w:rsidP="00DB08BF">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0E3BDA06" w14:textId="77777777" w:rsidR="00DB08BF" w:rsidRPr="00067FE1" w:rsidRDefault="00DB08BF" w:rsidP="00DB08BF">
      <w:pPr>
        <w:rPr>
          <w:sz w:val="16"/>
        </w:rPr>
      </w:pPr>
      <w:r w:rsidRPr="00E24227">
        <w:rPr>
          <w:rStyle w:val="Emphasis"/>
          <w:highlight w:val="cyan"/>
        </w:rPr>
        <w:t>Tech</w:t>
      </w:r>
      <w:r w:rsidRPr="00381A6F">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r w:rsidRPr="00E24227">
        <w:rPr>
          <w:rStyle w:val="Emphasis"/>
          <w:highlight w:val="cyan"/>
        </w:rPr>
        <w:t>catastrophe</w:t>
      </w:r>
      <w:r w:rsidRPr="00381A6F">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381A6F">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381A6F">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927C3DD" w14:textId="77777777" w:rsidR="00DB08BF" w:rsidRPr="00067FE1" w:rsidRDefault="00DB08BF" w:rsidP="00DB08BF">
      <w:pPr>
        <w:rPr>
          <w:sz w:val="16"/>
        </w:rPr>
      </w:pPr>
      <w:r w:rsidRPr="00067FE1">
        <w:rPr>
          <w:sz w:val="16"/>
        </w:rPr>
        <w:t xml:space="preserve">1 Introduction </w:t>
      </w:r>
    </w:p>
    <w:p w14:paraId="7591CB26" w14:textId="77777777" w:rsidR="00DB08BF" w:rsidRPr="004D68D5" w:rsidRDefault="00DB08BF" w:rsidP="00DB08BF">
      <w:pPr>
        <w:rPr>
          <w:sz w:val="16"/>
        </w:rPr>
      </w:pPr>
      <w:r w:rsidRPr="00381A6F">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381A6F">
        <w:rPr>
          <w:rStyle w:val="Emphasis"/>
        </w:rPr>
        <w:t>motivate slowing development</w:t>
      </w:r>
      <w:r w:rsidRPr="00067FE1">
        <w:rPr>
          <w:sz w:val="16"/>
        </w:rPr>
        <w:t xml:space="preserve">. </w:t>
      </w:r>
      <w:r w:rsidRPr="00381A6F">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381A6F">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752B7726" w14:textId="77777777" w:rsidR="00DB08BF" w:rsidRPr="00067FE1" w:rsidRDefault="00DB08BF" w:rsidP="00DB08BF">
      <w:pPr>
        <w:rPr>
          <w:sz w:val="16"/>
        </w:rPr>
      </w:pPr>
      <w:r w:rsidRPr="00381A6F">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381A6F">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381A6F">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381A6F">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381A6F">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381A6F">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381A6F">
        <w:rPr>
          <w:rStyle w:val="Emphasis"/>
        </w:rPr>
        <w:t>motivate speeding</w:t>
      </w:r>
      <w:r w:rsidRPr="00605A0C">
        <w:rPr>
          <w:sz w:val="16"/>
        </w:rPr>
        <w:t xml:space="preserve"> rather than slowing </w:t>
      </w:r>
      <w:r w:rsidRPr="00381A6F">
        <w:rPr>
          <w:rStyle w:val="Emphasis"/>
        </w:rPr>
        <w:t>technological development</w:t>
      </w:r>
      <w:r w:rsidRPr="00605A0C">
        <w:rPr>
          <w:sz w:val="16"/>
        </w:rPr>
        <w:t>.</w:t>
      </w:r>
    </w:p>
    <w:p w14:paraId="1F86E0DF" w14:textId="77777777" w:rsidR="00DB08BF" w:rsidRPr="00067FE1" w:rsidRDefault="00DB08BF" w:rsidP="00DB08BF">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46D8C6D" w14:textId="77777777" w:rsidR="00DB08BF" w:rsidRPr="00522B89" w:rsidRDefault="00DB08BF" w:rsidP="00DB08BF">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381A6F">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381A6F">
        <w:rPr>
          <w:rStyle w:val="Emphasis"/>
        </w:rPr>
        <w:t>lower its probability</w:t>
      </w:r>
      <w:r w:rsidRPr="00522B89">
        <w:rPr>
          <w:sz w:val="16"/>
        </w:rPr>
        <w:t xml:space="preserve"> </w:t>
      </w:r>
      <w:r w:rsidRPr="00522B89">
        <w:rPr>
          <w:rStyle w:val="StyleUnderline"/>
        </w:rPr>
        <w:t xml:space="preserve">by hastening the </w:t>
      </w:r>
      <w:r w:rsidRPr="00381A6F">
        <w:rPr>
          <w:rStyle w:val="Emphasis"/>
        </w:rPr>
        <w:t>arrival of safety</w:t>
      </w:r>
      <w:r w:rsidRPr="00522B89">
        <w:rPr>
          <w:sz w:val="16"/>
        </w:rPr>
        <w:t>.</w:t>
      </w:r>
    </w:p>
    <w:p w14:paraId="49B0FB07" w14:textId="77777777" w:rsidR="00DB08BF" w:rsidRPr="00067FE1" w:rsidRDefault="00DB08BF" w:rsidP="00DB08BF">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381A6F">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381A6F">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381A6F">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381A6F">
        <w:rPr>
          <w:rStyle w:val="Emphasis"/>
        </w:rPr>
        <w:t>safer in the long run</w:t>
      </w:r>
      <w:r w:rsidRPr="00067FE1">
        <w:rPr>
          <w:sz w:val="16"/>
        </w:rPr>
        <w:t>.2</w:t>
      </w:r>
    </w:p>
    <w:p w14:paraId="259B15AF" w14:textId="77777777" w:rsidR="00DB08BF" w:rsidRPr="00067FE1" w:rsidRDefault="00DB08BF" w:rsidP="00DB08BF">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99BA1C1" w14:textId="77777777" w:rsidR="00DB08BF" w:rsidRDefault="00DB08BF" w:rsidP="00DB08BF">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381A6F">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381A6F">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381A6F">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381A6F">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381A6F">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381A6F">
        <w:rPr>
          <w:rStyle w:val="Emphasis"/>
        </w:rPr>
        <w:t>risk mitigation becomes worthwhile</w:t>
      </w:r>
      <w:r w:rsidRPr="00067FE1">
        <w:rPr>
          <w:sz w:val="16"/>
        </w:rPr>
        <w:t>.</w:t>
      </w:r>
    </w:p>
    <w:p w14:paraId="72995861" w14:textId="77777777" w:rsidR="00DB08BF" w:rsidRDefault="00DB08BF" w:rsidP="00DB08BF">
      <w:pPr>
        <w:pStyle w:val="Heading4"/>
      </w:pPr>
      <w:r>
        <w:t xml:space="preserve">The alt causes </w:t>
      </w:r>
      <w:r>
        <w:rPr>
          <w:u w:val="single"/>
        </w:rPr>
        <w:t>transition wars</w:t>
      </w:r>
      <w:r>
        <w:t>.</w:t>
      </w:r>
    </w:p>
    <w:p w14:paraId="7FE07752" w14:textId="77777777" w:rsidR="00DB08BF" w:rsidRPr="00682380" w:rsidRDefault="00DB08BF" w:rsidP="00DB08BF">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614E8F2E" w14:textId="77777777" w:rsidR="00DB08BF" w:rsidRPr="00AE0446" w:rsidRDefault="00DB08BF" w:rsidP="00DB08BF">
      <w:pPr>
        <w:rPr>
          <w:sz w:val="16"/>
        </w:rPr>
      </w:pPr>
      <w:r w:rsidRPr="00AE0446">
        <w:rPr>
          <w:sz w:val="16"/>
        </w:rPr>
        <w:t xml:space="preserve">The </w:t>
      </w:r>
      <w:r w:rsidRPr="00381A6F">
        <w:rPr>
          <w:rStyle w:val="Emphasis"/>
        </w:rPr>
        <w:t>U</w:t>
      </w:r>
      <w:r w:rsidRPr="00AE0446">
        <w:rPr>
          <w:sz w:val="16"/>
        </w:rPr>
        <w:t xml:space="preserve">nited </w:t>
      </w:r>
      <w:r w:rsidRPr="00381A6F">
        <w:rPr>
          <w:rStyle w:val="Emphasis"/>
        </w:rPr>
        <w:t>S</w:t>
      </w:r>
      <w:r w:rsidRPr="00AE0446">
        <w:rPr>
          <w:sz w:val="16"/>
        </w:rPr>
        <w:t>tates is not trembling on the precipice of a communist revolution.</w:t>
      </w:r>
    </w:p>
    <w:p w14:paraId="1DD7C46F" w14:textId="77777777" w:rsidR="00DB08BF" w:rsidRPr="00AE0446" w:rsidRDefault="00DB08BF" w:rsidP="00DB08BF">
      <w:pPr>
        <w:rPr>
          <w:sz w:val="16"/>
        </w:rPr>
      </w:pPr>
      <w:r w:rsidRPr="00AE0446">
        <w:rPr>
          <w:sz w:val="16"/>
        </w:rPr>
        <w:t xml:space="preserve">Uncle Sam </w:t>
      </w:r>
      <w:r w:rsidRPr="00AE0446">
        <w:rPr>
          <w:rStyle w:val="StyleUnderline"/>
        </w:rPr>
        <w:t xml:space="preserve">commands the </w:t>
      </w:r>
      <w:r w:rsidRPr="00381A6F">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381A6F">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381A6F">
        <w:rPr>
          <w:rStyle w:val="Emphasis"/>
        </w:rPr>
        <w:t>radical left</w:t>
      </w:r>
      <w:r w:rsidRPr="00AE0446">
        <w:rPr>
          <w:sz w:val="16"/>
        </w:rPr>
        <w:t>.</w:t>
      </w:r>
    </w:p>
    <w:p w14:paraId="79979F4D" w14:textId="77777777" w:rsidR="00DB08BF" w:rsidRPr="00AE0446" w:rsidRDefault="00DB08BF" w:rsidP="00DB08BF">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48C74A07" w14:textId="77777777" w:rsidR="00DB08BF" w:rsidRPr="00AE0446" w:rsidRDefault="00DB08BF" w:rsidP="00DB08BF">
      <w:pPr>
        <w:rPr>
          <w:sz w:val="16"/>
        </w:rPr>
      </w:pPr>
      <w:r w:rsidRPr="00AE0446">
        <w:rPr>
          <w:sz w:val="16"/>
        </w:rPr>
        <w:t xml:space="preserve">In fact, </w:t>
      </w:r>
      <w:r w:rsidRPr="00AE0446">
        <w:rPr>
          <w:rStyle w:val="StyleUnderline"/>
        </w:rPr>
        <w:t>the U.S. electorate evinces a </w:t>
      </w:r>
      <w:r w:rsidRPr="00381A6F">
        <w:rPr>
          <w:rStyle w:val="Emphasis"/>
        </w:rPr>
        <w:t>strong bias</w:t>
      </w:r>
      <w:r w:rsidRPr="00AE0446">
        <w:rPr>
          <w:rStyle w:val="StyleUnderline"/>
        </w:rPr>
        <w:t xml:space="preserve"> toward the </w:t>
      </w:r>
      <w:r w:rsidRPr="00381A6F">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206FCE87" w14:textId="77777777" w:rsidR="00DB08BF" w:rsidRPr="00AE0446" w:rsidRDefault="00DB08BF" w:rsidP="00DB08BF">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C52DEAA" w14:textId="77777777" w:rsidR="00DB08BF" w:rsidRPr="00AE0446" w:rsidRDefault="00DB08BF" w:rsidP="00DB08BF">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381A6F">
        <w:rPr>
          <w:rStyle w:val="Emphasis"/>
        </w:rPr>
        <w:t>twice as likely</w:t>
      </w:r>
      <w:r w:rsidRPr="00AE0446">
        <w:rPr>
          <w:rStyle w:val="StyleUnderline"/>
        </w:rPr>
        <w:t xml:space="preserve"> to name “</w:t>
      </w:r>
      <w:r w:rsidRPr="00381A6F">
        <w:rPr>
          <w:rStyle w:val="Emphasis"/>
        </w:rPr>
        <w:t>gas prices</w:t>
      </w:r>
      <w:r w:rsidRPr="00AE0446">
        <w:rPr>
          <w:rStyle w:val="StyleUnderline"/>
        </w:rPr>
        <w:t xml:space="preserve">” as a top priority as they were to name any subject related to </w:t>
      </w:r>
      <w:r w:rsidRPr="00381A6F">
        <w:rPr>
          <w:rStyle w:val="Emphasis"/>
        </w:rPr>
        <w:t>climate or the environment</w:t>
      </w:r>
      <w:r w:rsidRPr="00AE0446">
        <w:rPr>
          <w:rStyle w:val="StyleUnderline"/>
        </w:rPr>
        <w:t xml:space="preserve">. This finding is consistent with the U.S. public’s </w:t>
      </w:r>
      <w:r w:rsidRPr="00381A6F">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381A6F">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123526DB" w14:textId="77777777" w:rsidR="00DB08BF" w:rsidRPr="00AE0446" w:rsidRDefault="00DB08BF" w:rsidP="00DB08BF">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381A6F">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381A6F">
        <w:rPr>
          <w:rStyle w:val="Emphasis"/>
        </w:rPr>
        <w:t xml:space="preserve">political </w:t>
      </w:r>
      <w:r w:rsidRPr="0017140C">
        <w:rPr>
          <w:rStyle w:val="Emphasis"/>
          <w:highlight w:val="cyan"/>
        </w:rPr>
        <w:t>stability</w:t>
      </w:r>
      <w:r w:rsidRPr="00AE0446">
        <w:rPr>
          <w:rStyle w:val="StyleUnderline"/>
        </w:rPr>
        <w:t xml:space="preserve"> — and/or their </w:t>
      </w:r>
      <w:r w:rsidRPr="00381A6F">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1C206638" w14:textId="77777777" w:rsidR="00DB08BF" w:rsidRPr="00AE0446" w:rsidRDefault="00DB08BF" w:rsidP="00DB08BF">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FA447F4" w14:textId="73DED07E" w:rsidR="00DB08BF" w:rsidRPr="009D1151" w:rsidRDefault="00DB08BF" w:rsidP="00DB08BF">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381A6F">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381A6F">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4C6916AF" w14:textId="77777777" w:rsidR="00DB08BF" w:rsidRPr="00632F03" w:rsidRDefault="00DB08BF" w:rsidP="00DB08BF">
      <w:pPr>
        <w:pStyle w:val="Heading4"/>
      </w:pPr>
      <w:r>
        <w:rPr>
          <w:u w:val="single"/>
        </w:rPr>
        <w:t>Extinction.</w:t>
      </w:r>
      <w:r>
        <w:t xml:space="preserve"> </w:t>
      </w:r>
    </w:p>
    <w:p w14:paraId="76981681" w14:textId="77777777" w:rsidR="00DB08BF" w:rsidRPr="002D1512" w:rsidRDefault="00DB08BF" w:rsidP="00DB08BF">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43A45863" w14:textId="77777777" w:rsidR="00DB08BF" w:rsidRPr="00AD0470" w:rsidRDefault="00DB08BF" w:rsidP="00DB08BF">
      <w:pPr>
        <w:rPr>
          <w:sz w:val="16"/>
        </w:rPr>
      </w:pPr>
      <w:r w:rsidRPr="00AD0470">
        <w:rPr>
          <w:sz w:val="16"/>
        </w:rPr>
        <w:t xml:space="preserve">From a geopolitical standpoint, strong </w:t>
      </w:r>
      <w:r w:rsidRPr="00381A6F">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381A6F">
        <w:rPr>
          <w:rStyle w:val="Emphasis"/>
        </w:rPr>
        <w:t xml:space="preserve">political </w:t>
      </w:r>
      <w:r w:rsidRPr="008B67E3">
        <w:rPr>
          <w:rStyle w:val="Emphasis"/>
          <w:highlight w:val="cyan"/>
        </w:rPr>
        <w:t>alliances</w:t>
      </w:r>
      <w:r w:rsidRPr="008B67E3">
        <w:rPr>
          <w:rStyle w:val="StyleUnderline"/>
          <w:highlight w:val="cyan"/>
        </w:rPr>
        <w:t xml:space="preserve"> structured around </w:t>
      </w:r>
      <w:r w:rsidRPr="00381A6F">
        <w:rPr>
          <w:rStyle w:val="Emphasis"/>
        </w:rPr>
        <w:t xml:space="preserve">free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381A6F">
        <w:rPr>
          <w:rStyle w:val="Emphasis"/>
        </w:rPr>
        <w:t>differing</w:t>
      </w:r>
      <w:r w:rsidRPr="002D1512">
        <w:rPr>
          <w:rStyle w:val="StyleUnderline"/>
        </w:rPr>
        <w:t xml:space="preserve"> economic ideologies</w:t>
      </w:r>
      <w:r w:rsidRPr="00AD0470">
        <w:rPr>
          <w:sz w:val="16"/>
        </w:rPr>
        <w:t xml:space="preserve">. The promotion of </w:t>
      </w:r>
      <w:r w:rsidRPr="00381A6F">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381A6F">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381A6F">
        <w:rPr>
          <w:rStyle w:val="Emphasis"/>
        </w:rPr>
        <w:t>countermeasures</w:t>
      </w:r>
      <w:r w:rsidRPr="00AD0470">
        <w:rPr>
          <w:sz w:val="16"/>
        </w:rPr>
        <w:t xml:space="preserve"> of their own </w:t>
      </w:r>
      <w:r w:rsidRPr="002D1512">
        <w:rPr>
          <w:rStyle w:val="StyleUnderline"/>
        </w:rPr>
        <w:t xml:space="preserve">such as </w:t>
      </w:r>
      <w:r w:rsidRPr="00381A6F">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381A6F">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381A6F">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381A6F">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381A6F">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381A6F">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2DF9BD2" w14:textId="77777777" w:rsidR="00DB08BF" w:rsidRPr="00AD0470" w:rsidRDefault="00DB08BF" w:rsidP="00DB08BF">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381A6F">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381A6F">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57101D03" w14:textId="34C0407D" w:rsidR="00DB08BF" w:rsidRDefault="00DB08BF" w:rsidP="00DB08BF">
      <w:pPr>
        <w:pStyle w:val="Heading1"/>
      </w:pPr>
      <w:r>
        <w:t>1AR</w:t>
      </w:r>
    </w:p>
    <w:p w14:paraId="3A664410" w14:textId="77777777" w:rsidR="00DB08BF" w:rsidRDefault="00DB08BF" w:rsidP="00DB08BF">
      <w:pPr>
        <w:pStyle w:val="Heading2"/>
      </w:pPr>
      <w:r>
        <w:t>Adv---Stagnation</w:t>
      </w:r>
    </w:p>
    <w:p w14:paraId="6812C0BA" w14:textId="4E76C510" w:rsidR="00DB08BF" w:rsidRPr="00A56CCA" w:rsidRDefault="00DB08BF" w:rsidP="00DB08BF">
      <w:pPr>
        <w:pStyle w:val="Heading3"/>
        <w:rPr>
          <w:rFonts w:cs="Arial"/>
        </w:rPr>
      </w:pPr>
      <w:r w:rsidRPr="00A56CCA">
        <w:rPr>
          <w:rFonts w:cs="Arial"/>
        </w:rPr>
        <w:t>AT: Bubbles</w:t>
      </w:r>
    </w:p>
    <w:p w14:paraId="32787EE1" w14:textId="77777777" w:rsidR="00DB08BF" w:rsidRPr="00A56CCA" w:rsidRDefault="00DB08BF" w:rsidP="00DB08BF">
      <w:pPr>
        <w:pStyle w:val="Heading4"/>
        <w:rPr>
          <w:rFonts w:cs="Arial"/>
        </w:rPr>
      </w:pPr>
      <w:r w:rsidRPr="00A56CCA">
        <w:rPr>
          <w:rFonts w:cs="Arial"/>
        </w:rPr>
        <w:t xml:space="preserve">Even if new bubbles form, financialization can’t collapse the </w:t>
      </w:r>
      <w:r w:rsidRPr="00A56CCA">
        <w:rPr>
          <w:rFonts w:cs="Arial"/>
          <w:u w:val="single"/>
        </w:rPr>
        <w:t>regime of capitalism</w:t>
      </w:r>
      <w:r w:rsidRPr="00A56CCA">
        <w:rPr>
          <w:rFonts w:cs="Arial"/>
        </w:rPr>
        <w:t>, even if it causes a crisis.</w:t>
      </w:r>
    </w:p>
    <w:p w14:paraId="53A85960" w14:textId="77777777" w:rsidR="00DB08BF" w:rsidRPr="00A56CCA" w:rsidRDefault="00DB08BF" w:rsidP="00DB08BF">
      <w:r w:rsidRPr="00A56CCA">
        <w:t xml:space="preserve">Arturo </w:t>
      </w:r>
      <w:r w:rsidRPr="00A56CCA">
        <w:rPr>
          <w:rStyle w:val="Style13ptBold"/>
        </w:rPr>
        <w:t>Guillén 20</w:t>
      </w:r>
      <w:r w:rsidRPr="00A56CCA">
        <w:t xml:space="preserve">. Department of Economics, Autonomous Metropolitan University, Iztapalapa, Mexico City, Mexico. 12/24/2020. “Coronavirus Crisis or a New Stage of the Global Crisis of Capitalism?” </w:t>
      </w:r>
      <w:r w:rsidRPr="00A56CCA">
        <w:rPr>
          <w:i/>
          <w:iCs/>
        </w:rPr>
        <w:t>Agrarian South: Journal of Political Economy: A triannual Journal of Agrarian South Network and CARES</w:t>
      </w:r>
      <w:r w:rsidRPr="00A56CCA">
        <w:t>, Volume: 9 issue: 3, page(s): 356-367. https://journals.sagepub.com/doi/full/10.1177/2277976020970040</w:t>
      </w:r>
    </w:p>
    <w:p w14:paraId="7C799755" w14:textId="77777777" w:rsidR="00DB08BF" w:rsidRPr="00A56CCA" w:rsidRDefault="00DB08BF" w:rsidP="00DB08BF">
      <w:pPr>
        <w:rPr>
          <w:rStyle w:val="StyleUnderline"/>
        </w:rPr>
      </w:pPr>
      <w:r w:rsidRPr="005F3F2B">
        <w:rPr>
          <w:rStyle w:val="StyleUnderline"/>
          <w:highlight w:val="cyan"/>
        </w:rPr>
        <w:t>Financialization continues</w:t>
      </w:r>
      <w:r w:rsidRPr="00A56CCA">
        <w:rPr>
          <w:rStyle w:val="StyleUnderline"/>
        </w:rPr>
        <w:t xml:space="preserve"> its unstoppable march</w:t>
      </w:r>
      <w:r w:rsidRPr="00A56CCA">
        <w:rPr>
          <w:sz w:val="14"/>
        </w:rPr>
        <w:t xml:space="preserve">, as evidenced by the recent behavior of the stock exchanges, which have recovered in recent weeks despite the collapse of productive activities. As one analyst pointed out, ‘financial markets seem to live on another planet’. </w:t>
      </w:r>
      <w:r w:rsidRPr="00A56CCA">
        <w:rPr>
          <w:rStyle w:val="StyleUnderline"/>
        </w:rPr>
        <w:t xml:space="preserve">The stock markets are, for the moment, the main and almost the only financial space for the valorization of large capitals, along with gold. The bond market has no appeal. </w:t>
      </w:r>
      <w:r w:rsidRPr="005F3F2B">
        <w:rPr>
          <w:rStyle w:val="StyleUnderline"/>
          <w:highlight w:val="cyan"/>
        </w:rPr>
        <w:t>A new</w:t>
      </w:r>
      <w:r w:rsidRPr="00A56CCA">
        <w:rPr>
          <w:rStyle w:val="StyleUnderline"/>
        </w:rPr>
        <w:t xml:space="preserve"> financial ‘</w:t>
      </w:r>
      <w:r w:rsidRPr="005F3F2B">
        <w:rPr>
          <w:rStyle w:val="StyleUnderline"/>
          <w:highlight w:val="cyan"/>
        </w:rPr>
        <w:t>bubble’ is forming</w:t>
      </w:r>
      <w:r w:rsidRPr="00A56CCA">
        <w:rPr>
          <w:rStyle w:val="StyleUnderline"/>
        </w:rPr>
        <w:t>, which is why even the IMF itself warns of the risks involved in placing idle capital in risk instruments.4</w:t>
      </w:r>
    </w:p>
    <w:p w14:paraId="5FAF8174" w14:textId="77777777" w:rsidR="00DB08BF" w:rsidRPr="00381A6F" w:rsidRDefault="00DB08BF" w:rsidP="00DB08BF">
      <w:pPr>
        <w:rPr>
          <w:rStyle w:val="Emphasis"/>
        </w:rPr>
      </w:pPr>
      <w:r w:rsidRPr="00A56CCA">
        <w:rPr>
          <w:rStyle w:val="StyleUnderline"/>
        </w:rPr>
        <w:t>Although it is necessary to insist that this crisis shows the limits of neoliberalism again</w:t>
      </w:r>
      <w:r w:rsidRPr="00A56CCA">
        <w:rPr>
          <w:sz w:val="14"/>
        </w:rPr>
        <w:t xml:space="preserve">, </w:t>
      </w:r>
      <w:r w:rsidRPr="00A56CCA">
        <w:rPr>
          <w:rStyle w:val="StyleUnderline"/>
        </w:rPr>
        <w:t>and many things will probably change</w:t>
      </w:r>
      <w:r w:rsidRPr="00381A6F">
        <w:rPr>
          <w:rStyle w:val="Emphasis"/>
        </w:rPr>
        <w:t xml:space="preserve">, </w:t>
      </w:r>
      <w:r w:rsidRPr="005F3F2B">
        <w:rPr>
          <w:rStyle w:val="Emphasis"/>
          <w:highlight w:val="cyan"/>
        </w:rPr>
        <w:t>it is not possible to wait for its end.</w:t>
      </w:r>
      <w:r w:rsidRPr="00A56CCA">
        <w:rPr>
          <w:sz w:val="14"/>
        </w:rPr>
        <w:t xml:space="preserve"> </w:t>
      </w:r>
      <w:r w:rsidRPr="005F3F2B">
        <w:rPr>
          <w:rStyle w:val="Emphasis"/>
          <w:highlight w:val="cyan"/>
        </w:rPr>
        <w:t>Neoliberalism</w:t>
      </w:r>
      <w:r w:rsidRPr="005F3F2B">
        <w:rPr>
          <w:rStyle w:val="StyleUnderline"/>
          <w:highlight w:val="cyan"/>
        </w:rPr>
        <w:t xml:space="preserve"> </w:t>
      </w:r>
      <w:r w:rsidRPr="005F3F2B">
        <w:rPr>
          <w:rStyle w:val="Emphasis"/>
          <w:highlight w:val="cyan"/>
        </w:rPr>
        <w:t>is</w:t>
      </w:r>
      <w:r w:rsidRPr="005F3F2B">
        <w:rPr>
          <w:rStyle w:val="StyleUnderline"/>
          <w:highlight w:val="cyan"/>
        </w:rPr>
        <w:t xml:space="preserve"> not only</w:t>
      </w:r>
      <w:r w:rsidRPr="00A56CCA">
        <w:rPr>
          <w:rStyle w:val="StyleUnderline"/>
        </w:rPr>
        <w:t xml:space="preserve"> a set of </w:t>
      </w:r>
      <w:r w:rsidRPr="005F3F2B">
        <w:rPr>
          <w:rStyle w:val="StyleUnderline"/>
          <w:highlight w:val="cyan"/>
        </w:rPr>
        <w:t xml:space="preserve">economic policies but </w:t>
      </w:r>
      <w:r w:rsidRPr="005F3F2B">
        <w:rPr>
          <w:rStyle w:val="Emphasis"/>
          <w:highlight w:val="cyan"/>
        </w:rPr>
        <w:t>also an accumulation regime</w:t>
      </w:r>
      <w:r w:rsidRPr="00A56CCA">
        <w:rPr>
          <w:sz w:val="14"/>
        </w:rPr>
        <w:t xml:space="preserve">, </w:t>
      </w:r>
      <w:r w:rsidRPr="00381A6F">
        <w:rPr>
          <w:rStyle w:val="Emphasis"/>
        </w:rPr>
        <w:t xml:space="preserve">which is </w:t>
      </w:r>
      <w:r w:rsidRPr="005F3F2B">
        <w:rPr>
          <w:rStyle w:val="Emphasis"/>
          <w:highlight w:val="cyan"/>
        </w:rPr>
        <w:t>based on a power structure</w:t>
      </w:r>
      <w:r w:rsidRPr="00A56CCA">
        <w:rPr>
          <w:sz w:val="14"/>
        </w:rPr>
        <w:t xml:space="preserve">—the power of monopoly-financial capital—that remains intact. </w:t>
      </w:r>
      <w:r w:rsidRPr="005F3F2B">
        <w:rPr>
          <w:rStyle w:val="Emphasis"/>
          <w:highlight w:val="cyan"/>
        </w:rPr>
        <w:t xml:space="preserve">As </w:t>
      </w:r>
      <w:r w:rsidRPr="00381A6F">
        <w:rPr>
          <w:rStyle w:val="Emphasis"/>
        </w:rPr>
        <w:t xml:space="preserve">the </w:t>
      </w:r>
      <w:r w:rsidRPr="005F3F2B">
        <w:rPr>
          <w:rStyle w:val="Emphasis"/>
          <w:highlight w:val="cyan"/>
        </w:rPr>
        <w:t xml:space="preserve">history </w:t>
      </w:r>
      <w:r w:rsidRPr="00381A6F">
        <w:rPr>
          <w:rStyle w:val="Emphasis"/>
        </w:rPr>
        <w:t xml:space="preserve">of capitalism </w:t>
      </w:r>
      <w:r w:rsidRPr="005F3F2B">
        <w:rPr>
          <w:rStyle w:val="Emphasis"/>
          <w:highlight w:val="cyan"/>
        </w:rPr>
        <w:t xml:space="preserve">shows, no crisis, no matter how serious, causes the </w:t>
      </w:r>
      <w:r w:rsidRPr="00381A6F">
        <w:rPr>
          <w:rStyle w:val="Emphasis"/>
        </w:rPr>
        <w:t xml:space="preserve">automatic </w:t>
      </w:r>
      <w:r w:rsidRPr="005F3F2B">
        <w:rPr>
          <w:rStyle w:val="Emphasis"/>
          <w:highlight w:val="cyan"/>
        </w:rPr>
        <w:t>fall of the system</w:t>
      </w:r>
      <w:r w:rsidRPr="00381A6F">
        <w:rPr>
          <w:rStyle w:val="Emphasis"/>
        </w:rPr>
        <w:t xml:space="preserve">. </w:t>
      </w:r>
      <w:r w:rsidRPr="005F3F2B">
        <w:rPr>
          <w:rStyle w:val="Emphasis"/>
          <w:highlight w:val="cyan"/>
        </w:rPr>
        <w:t>Changes</w:t>
      </w:r>
      <w:r w:rsidRPr="00381A6F">
        <w:rPr>
          <w:rStyle w:val="Emphasis"/>
        </w:rPr>
        <w:t xml:space="preserve"> can </w:t>
      </w:r>
      <w:r w:rsidRPr="005F3F2B">
        <w:rPr>
          <w:rStyle w:val="Emphasis"/>
          <w:highlight w:val="cyan"/>
        </w:rPr>
        <w:t>only come from politics</w:t>
      </w:r>
      <w:r w:rsidRPr="00381A6F">
        <w:rPr>
          <w:rStyle w:val="Emphasis"/>
        </w:rPr>
        <w:t xml:space="preserve"> and the construction of a new hegemony.</w:t>
      </w:r>
    </w:p>
    <w:p w14:paraId="6B06166E" w14:textId="77777777" w:rsidR="00DB08BF" w:rsidRPr="00A56CCA" w:rsidRDefault="00DB08BF" w:rsidP="00DB08BF">
      <w:pPr>
        <w:rPr>
          <w:sz w:val="14"/>
        </w:rPr>
      </w:pPr>
      <w:r w:rsidRPr="005F3F2B">
        <w:rPr>
          <w:rStyle w:val="StyleUnderline"/>
          <w:highlight w:val="cyan"/>
        </w:rPr>
        <w:t>Anti-systemic forces exist</w:t>
      </w:r>
      <w:r w:rsidRPr="00A56CCA">
        <w:rPr>
          <w:rStyle w:val="StyleUnderline"/>
        </w:rPr>
        <w:t xml:space="preserve"> and grow</w:t>
      </w:r>
      <w:r w:rsidRPr="00A56CCA">
        <w:rPr>
          <w:sz w:val="14"/>
        </w:rPr>
        <w:t xml:space="preserve">, </w:t>
      </w:r>
      <w:r w:rsidRPr="005F3F2B">
        <w:rPr>
          <w:rStyle w:val="Emphasis"/>
          <w:highlight w:val="cyan"/>
        </w:rPr>
        <w:t xml:space="preserve">but they do not have the </w:t>
      </w:r>
      <w:r w:rsidRPr="00381A6F">
        <w:rPr>
          <w:rStyle w:val="Emphasis"/>
        </w:rPr>
        <w:t xml:space="preserve">organic, cultural, and </w:t>
      </w:r>
      <w:r w:rsidRPr="005F3F2B">
        <w:rPr>
          <w:rStyle w:val="Emphasis"/>
          <w:highlight w:val="cyan"/>
        </w:rPr>
        <w:t>ideological</w:t>
      </w:r>
      <w:r w:rsidRPr="00381A6F">
        <w:rPr>
          <w:rStyle w:val="Emphasis"/>
        </w:rPr>
        <w:t xml:space="preserve"> </w:t>
      </w:r>
      <w:r w:rsidRPr="005F3F2B">
        <w:rPr>
          <w:rStyle w:val="Emphasis"/>
          <w:highlight w:val="cyan"/>
        </w:rPr>
        <w:t>strength to bring about a radical change</w:t>
      </w:r>
      <w:r w:rsidRPr="00A56CCA">
        <w:rPr>
          <w:sz w:val="14"/>
        </w:rPr>
        <w:t xml:space="preserve">, of course. </w:t>
      </w:r>
      <w:r w:rsidRPr="00A56CCA">
        <w:rPr>
          <w:rStyle w:val="StyleUnderline"/>
        </w:rPr>
        <w:t>Only if the electoral terrain in the United States were considered</w:t>
      </w:r>
      <w:r w:rsidRPr="00A56CCA">
        <w:rPr>
          <w:sz w:val="14"/>
        </w:rPr>
        <w:t>, although Trump’s non-reelection is an indispensable step to contain the fascist course of his administration, the eventual victory of Joe Biden would not mean an abandonment of the neoliberal course or a change of background in imperialist foreign policy. It would not substantially alter China’s containment policy, which has been the primary objective of US strategy since Obama. As Kuttner (2020) states:</w:t>
      </w:r>
    </w:p>
    <w:p w14:paraId="63976B40" w14:textId="77777777" w:rsidR="00DB08BF" w:rsidRPr="00A56CCA" w:rsidRDefault="00DB08BF" w:rsidP="00DB08BF">
      <w:pPr>
        <w:rPr>
          <w:sz w:val="14"/>
        </w:rPr>
      </w:pPr>
      <w:r w:rsidRPr="00A56CCA">
        <w:rPr>
          <w:sz w:val="14"/>
        </w:rPr>
        <w:t>Biden is inundated with Wall Street supporters, who use their influence to assure that he will be another president in the Clinton-Obama mode – liberal-ish on social issues, but not a threat to Wall Street’s toxic business model, which is such a fundamental driver of gross inequality of income and wealth as well as extreme corporate concentration.</w:t>
      </w:r>
    </w:p>
    <w:p w14:paraId="42FA68AA" w14:textId="77777777" w:rsidR="00DB08BF" w:rsidRPr="00A56CCA" w:rsidRDefault="00DB08BF" w:rsidP="00DB08BF">
      <w:pPr>
        <w:rPr>
          <w:sz w:val="14"/>
        </w:rPr>
      </w:pPr>
      <w:r w:rsidRPr="00A56CCA">
        <w:rPr>
          <w:sz w:val="14"/>
        </w:rPr>
        <w:t>In Europe, the prospects for progressive change are also very narrow. In most countries, governments are controlled by center-right or overtly right-wing political formations. The only exception is Portugal and Spain, where the alliance between social democracy and the left has allowed some reforms to be introduced, which, however, do not substantially alter the current neoliberal regime.</w:t>
      </w:r>
    </w:p>
    <w:p w14:paraId="1B8E299C" w14:textId="77777777" w:rsidR="00DB08BF" w:rsidRPr="00814B73" w:rsidRDefault="00DB08BF" w:rsidP="00DB08BF">
      <w:pPr>
        <w:rPr>
          <w:sz w:val="14"/>
        </w:rPr>
      </w:pPr>
      <w:r w:rsidRPr="00A56CCA">
        <w:rPr>
          <w:rStyle w:val="StyleUnderline"/>
        </w:rPr>
        <w:t>Notwithstanding the massive monetary and fiscal programs implemented by governments and central banks</w:t>
      </w:r>
      <w:r w:rsidRPr="00A56CCA">
        <w:rPr>
          <w:sz w:val="14"/>
        </w:rPr>
        <w:t xml:space="preserve">, </w:t>
      </w:r>
      <w:r w:rsidRPr="00381A6F">
        <w:rPr>
          <w:rStyle w:val="Emphasis"/>
        </w:rPr>
        <w:t xml:space="preserve">the course of </w:t>
      </w:r>
      <w:r w:rsidRPr="005F3F2B">
        <w:rPr>
          <w:rStyle w:val="Emphasis"/>
          <w:highlight w:val="cyan"/>
        </w:rPr>
        <w:t>the recession can be intertwined with solvency problems for</w:t>
      </w:r>
      <w:r w:rsidRPr="00381A6F">
        <w:rPr>
          <w:rStyle w:val="Emphasis"/>
        </w:rPr>
        <w:t xml:space="preserve"> corporations and </w:t>
      </w:r>
      <w:r w:rsidRPr="005F3F2B">
        <w:rPr>
          <w:rStyle w:val="Emphasis"/>
          <w:highlight w:val="cyan"/>
        </w:rPr>
        <w:t>banks</w:t>
      </w:r>
      <w:r w:rsidRPr="00A56CCA">
        <w:rPr>
          <w:sz w:val="14"/>
        </w:rPr>
        <w:t>—</w:t>
      </w:r>
      <w:r w:rsidRPr="00A56CCA">
        <w:rPr>
          <w:rStyle w:val="StyleUnderline"/>
        </w:rPr>
        <w:t xml:space="preserve">especially in the sectors most affected by the measures </w:t>
      </w:r>
      <w:r w:rsidRPr="005F3F2B">
        <w:rPr>
          <w:rStyle w:val="Emphasis"/>
          <w:highlight w:val="cyan"/>
        </w:rPr>
        <w:t>to contain the pandemic</w:t>
      </w:r>
      <w:r w:rsidRPr="00A56CCA">
        <w:rPr>
          <w:sz w:val="14"/>
        </w:rPr>
        <w:t xml:space="preserve"> (aviation, tourism, entertainment, etc.)—</w:t>
      </w:r>
      <w:r w:rsidRPr="00A56CCA">
        <w:rPr>
          <w:rStyle w:val="StyleUnderline"/>
        </w:rPr>
        <w:t>which would probably increase the dangers of depression and open deflation</w:t>
      </w:r>
      <w:r w:rsidRPr="00A56CCA">
        <w:rPr>
          <w:sz w:val="14"/>
        </w:rPr>
        <w:t>. Furthermore, as long as a vaccine is not created, tested, and produced in sufficient volumes, economies will continue to be plagued by restrictions on the mobility of people and goods.</w:t>
      </w:r>
    </w:p>
    <w:p w14:paraId="37DF1612" w14:textId="77777777" w:rsidR="00DB08BF" w:rsidRDefault="00DB08BF" w:rsidP="00DB08BF">
      <w:pPr>
        <w:pStyle w:val="Heading2"/>
      </w:pPr>
      <w:r>
        <w:t>Cap K</w:t>
      </w:r>
    </w:p>
    <w:p w14:paraId="2137FDFC" w14:textId="77777777" w:rsidR="00DB08BF" w:rsidRPr="00202C92" w:rsidRDefault="00DB08BF" w:rsidP="00DB08BF">
      <w:pPr>
        <w:pStyle w:val="Heading3"/>
        <w:rPr>
          <w:rFonts w:eastAsia="MS Gothic"/>
        </w:rPr>
      </w:pPr>
      <w:r w:rsidRPr="00202C92">
        <w:rPr>
          <w:rFonts w:eastAsia="MS Gothic"/>
        </w:rPr>
        <w:t>AT: Cap Unsustainable – 1AR</w:t>
      </w:r>
    </w:p>
    <w:p w14:paraId="7C177A3F" w14:textId="77777777" w:rsidR="00DB08BF" w:rsidRPr="00202C92" w:rsidRDefault="00DB08BF" w:rsidP="00DB08BF">
      <w:pPr>
        <w:pStyle w:val="Heading4"/>
        <w:rPr>
          <w:rFonts w:eastAsia="MS Gothic"/>
        </w:rPr>
      </w:pPr>
      <w:bookmarkStart w:id="16" w:name="_Hlk84061079"/>
      <w:r w:rsidRPr="00202C92">
        <w:rPr>
          <w:rFonts w:eastAsia="MS Gothic"/>
        </w:rPr>
        <w:t xml:space="preserve">Growth’s sustainable – Pandemic </w:t>
      </w:r>
      <w:r w:rsidRPr="00202C92">
        <w:rPr>
          <w:rFonts w:eastAsia="MS Gothic"/>
          <w:u w:val="single"/>
        </w:rPr>
        <w:t>digitized</w:t>
      </w:r>
      <w:r w:rsidRPr="00202C92">
        <w:rPr>
          <w:rFonts w:eastAsia="MS Gothic"/>
        </w:rPr>
        <w:t xml:space="preserve"> firms </w:t>
      </w:r>
    </w:p>
    <w:p w14:paraId="2BB9AA97" w14:textId="77777777" w:rsidR="00DB08BF" w:rsidRPr="00202C92" w:rsidRDefault="00DB08BF" w:rsidP="00DB08BF">
      <w:pPr>
        <w:rPr>
          <w:rFonts w:eastAsia="Cambria"/>
        </w:rPr>
      </w:pPr>
      <w:r w:rsidRPr="00202C92">
        <w:rPr>
          <w:rFonts w:eastAsia="Cambria"/>
        </w:rPr>
        <w:t xml:space="preserve"> James </w:t>
      </w:r>
      <w:r w:rsidRPr="008857A6">
        <w:rPr>
          <w:rStyle w:val="Style13ptBold"/>
        </w:rPr>
        <w:t>Manyika</w:t>
      </w:r>
      <w:r w:rsidRPr="00DB08BF">
        <w:rPr>
          <w:rStyle w:val="Style13ptBold"/>
        </w:rPr>
        <w:t xml:space="preserve"> and </w:t>
      </w:r>
      <w:r w:rsidRPr="00202C92">
        <w:rPr>
          <w:rFonts w:eastAsia="Cambria"/>
        </w:rPr>
        <w:t xml:space="preserve">Michael </w:t>
      </w:r>
      <w:r w:rsidRPr="00DB08BF">
        <w:rPr>
          <w:rStyle w:val="Style13ptBold"/>
        </w:rPr>
        <w:t xml:space="preserve">Spence </w:t>
      </w:r>
      <w:r w:rsidRPr="008857A6">
        <w:rPr>
          <w:rStyle w:val="Style13ptBold"/>
        </w:rPr>
        <w:t>21</w:t>
      </w:r>
      <w:r w:rsidRPr="00202C92">
        <w:rPr>
          <w:rFonts w:eastAsia="Cambria"/>
        </w:rPr>
        <w:t xml:space="preserve">. Chair and Director of the McKinsey Global Institute; Philip H. Knight Professor and Dean Emeritus at Stanford University’s Graduate School of Business. “A Better Boom: How to Capture the Pandemic’s Productivity Potential.” </w:t>
      </w:r>
      <w:r w:rsidRPr="00202C92">
        <w:rPr>
          <w:rFonts w:eastAsia="Cambria"/>
          <w:i/>
          <w:iCs/>
        </w:rPr>
        <w:t>Foreign Affairs</w:t>
      </w:r>
      <w:r w:rsidRPr="00202C92">
        <w:rPr>
          <w:rFonts w:eastAsia="Cambria"/>
        </w:rPr>
        <w:t xml:space="preserve">, Vol. 100, No. 4, July/August 2021. Pages 111-113.  </w:t>
      </w:r>
    </w:p>
    <w:p w14:paraId="0CD22552" w14:textId="77777777" w:rsidR="00DB08BF" w:rsidRPr="00202C92" w:rsidRDefault="00DB08BF" w:rsidP="00DB08BF">
      <w:pPr>
        <w:rPr>
          <w:rFonts w:eastAsia="Cambria"/>
          <w:b/>
          <w:iCs/>
          <w:u w:val="single"/>
          <w:bdr w:val="single" w:sz="8" w:space="0" w:color="auto"/>
        </w:rPr>
      </w:pPr>
      <w:r w:rsidRPr="00202C92">
        <w:rPr>
          <w:rFonts w:eastAsia="Cambria"/>
          <w:b/>
          <w:iCs/>
          <w:u w:val="single"/>
          <w:bdr w:val="single" w:sz="8" w:space="0" w:color="auto"/>
        </w:rPr>
        <w:t>POST-PANDEMIC POTENTIAL</w:t>
      </w:r>
    </w:p>
    <w:p w14:paraId="74EE72AF" w14:textId="77777777" w:rsidR="00DB08BF" w:rsidRPr="00202C92" w:rsidRDefault="00DB08BF" w:rsidP="00DB08BF">
      <w:pPr>
        <w:rPr>
          <w:rFonts w:eastAsia="Cambria"/>
          <w:sz w:val="16"/>
        </w:rPr>
      </w:pPr>
      <w:r w:rsidRPr="00202C92">
        <w:rPr>
          <w:rFonts w:eastAsia="Cambria"/>
          <w:sz w:val="16"/>
        </w:rPr>
        <w:t xml:space="preserve">The </w:t>
      </w:r>
      <w:r w:rsidRPr="00202C92">
        <w:rPr>
          <w:rFonts w:eastAsia="Cambria"/>
          <w:b/>
          <w:iCs/>
          <w:highlight w:val="cyan"/>
          <w:u w:val="single"/>
          <w:bdr w:val="single" w:sz="8" w:space="0" w:color="auto"/>
        </w:rPr>
        <w:t>pandemic</w:t>
      </w:r>
      <w:r w:rsidRPr="00202C92">
        <w:rPr>
          <w:rFonts w:eastAsia="Cambria"/>
          <w:b/>
          <w:iCs/>
          <w:u w:val="single"/>
          <w:bdr w:val="single" w:sz="8" w:space="0" w:color="auto"/>
        </w:rPr>
        <w:t xml:space="preserve"> has </w:t>
      </w:r>
      <w:r w:rsidRPr="00202C92">
        <w:rPr>
          <w:rFonts w:eastAsia="Cambria"/>
          <w:b/>
          <w:iCs/>
          <w:highlight w:val="cyan"/>
          <w:u w:val="single"/>
          <w:bdr w:val="single" w:sz="8" w:space="0" w:color="auto"/>
        </w:rPr>
        <w:t>primed</w:t>
      </w:r>
      <w:r w:rsidRPr="00202C92">
        <w:rPr>
          <w:rFonts w:eastAsia="Cambria"/>
          <w:b/>
          <w:iCs/>
          <w:u w:val="single"/>
          <w:bdr w:val="single" w:sz="8" w:space="0" w:color="auto"/>
        </w:rPr>
        <w:t xml:space="preserve"> advanced </w:t>
      </w:r>
      <w:r w:rsidRPr="00202C92">
        <w:rPr>
          <w:rFonts w:eastAsia="Cambria"/>
          <w:b/>
          <w:iCs/>
          <w:highlight w:val="cyan"/>
          <w:u w:val="single"/>
          <w:bdr w:val="single" w:sz="8" w:space="0" w:color="auto"/>
        </w:rPr>
        <w:t>economies for</w:t>
      </w:r>
      <w:r w:rsidRPr="00202C92">
        <w:rPr>
          <w:rFonts w:eastAsia="Cambria"/>
          <w:b/>
          <w:iCs/>
          <w:u w:val="single"/>
          <w:bdr w:val="single" w:sz="8" w:space="0" w:color="auto"/>
        </w:rPr>
        <w:t xml:space="preserve"> another </w:t>
      </w:r>
      <w:r w:rsidRPr="00202C92">
        <w:rPr>
          <w:rFonts w:eastAsia="Cambria"/>
          <w:b/>
          <w:iCs/>
          <w:highlight w:val="cyan"/>
          <w:u w:val="single"/>
          <w:bdr w:val="single" w:sz="8" w:space="0" w:color="auto"/>
        </w:rPr>
        <w:t>period of rapid productivity growth</w:t>
      </w:r>
      <w:r w:rsidRPr="00202C92">
        <w:rPr>
          <w:rFonts w:eastAsia="Cambria"/>
          <w:sz w:val="16"/>
        </w:rPr>
        <w:t xml:space="preserve">. It is too early to say for sure whether such growth will be the product of a virtuous or a vicious cycle, but signs point to the former. </w:t>
      </w:r>
      <w:r w:rsidRPr="00202C92">
        <w:rPr>
          <w:rFonts w:eastAsia="Cambria"/>
          <w:b/>
          <w:u w:val="single"/>
        </w:rPr>
        <w:t>Despite uncertainty, stress, and plummeting economic activity in the early days of the COVID-19 crisis</w:t>
      </w:r>
      <w:r w:rsidRPr="00202C92">
        <w:rPr>
          <w:rFonts w:eastAsia="Cambria"/>
          <w:sz w:val="16"/>
        </w:rPr>
        <w:t xml:space="preserve">, </w:t>
      </w:r>
      <w:r w:rsidRPr="00202C92">
        <w:rPr>
          <w:rFonts w:eastAsia="Cambria"/>
          <w:b/>
          <w:u w:val="single"/>
        </w:rPr>
        <w:t>many firms boldly deployed and used new general-purpose technology</w:t>
      </w:r>
      <w:r w:rsidRPr="00202C92">
        <w:rPr>
          <w:rFonts w:eastAsia="Cambria"/>
          <w:sz w:val="16"/>
        </w:rPr>
        <w:t>—especially digital technology—</w:t>
      </w:r>
      <w:r w:rsidRPr="00202C92">
        <w:rPr>
          <w:rFonts w:eastAsia="Cambria"/>
          <w:b/>
          <w:u w:val="single"/>
        </w:rPr>
        <w:t>in ways that have driven virtuous productivity gains in the past</w:t>
      </w:r>
      <w:r w:rsidRPr="00202C92">
        <w:rPr>
          <w:rFonts w:eastAsia="Cambria"/>
          <w:sz w:val="16"/>
        </w:rPr>
        <w:t xml:space="preserve">. </w:t>
      </w:r>
      <w:r w:rsidRPr="00202C92">
        <w:rPr>
          <w:rFonts w:eastAsia="Cambria"/>
          <w:b/>
          <w:highlight w:val="cyan"/>
          <w:u w:val="single"/>
        </w:rPr>
        <w:t>In October</w:t>
      </w:r>
      <w:r w:rsidRPr="00202C92">
        <w:rPr>
          <w:rFonts w:eastAsia="Cambria"/>
          <w:sz w:val="16"/>
        </w:rPr>
        <w:t xml:space="preserve"> 2020, </w:t>
      </w:r>
      <w:r w:rsidRPr="00202C92">
        <w:rPr>
          <w:rFonts w:eastAsia="Cambria"/>
          <w:b/>
          <w:highlight w:val="cyan"/>
          <w:u w:val="single"/>
        </w:rPr>
        <w:t>we surveyed 900 C-suite executives</w:t>
      </w:r>
      <w:r w:rsidRPr="00202C92">
        <w:rPr>
          <w:rFonts w:eastAsia="Cambria"/>
          <w:b/>
          <w:u w:val="single"/>
        </w:rPr>
        <w:t xml:space="preserve"> in various sectors and countries and found that </w:t>
      </w:r>
      <w:r w:rsidRPr="00202C92">
        <w:rPr>
          <w:rFonts w:eastAsia="Cambria"/>
          <w:b/>
          <w:highlight w:val="cyan"/>
          <w:u w:val="single"/>
        </w:rPr>
        <w:t>many</w:t>
      </w:r>
      <w:r w:rsidRPr="00202C92">
        <w:rPr>
          <w:rFonts w:eastAsia="Cambria"/>
          <w:b/>
          <w:u w:val="single"/>
        </w:rPr>
        <w:t xml:space="preserve"> had </w:t>
      </w:r>
      <w:r w:rsidRPr="00202C92">
        <w:rPr>
          <w:rFonts w:eastAsia="Cambria"/>
          <w:b/>
          <w:highlight w:val="cyan"/>
          <w:u w:val="single"/>
        </w:rPr>
        <w:t>digitized</w:t>
      </w:r>
      <w:r w:rsidRPr="00202C92">
        <w:rPr>
          <w:rFonts w:eastAsia="Cambria"/>
          <w:b/>
          <w:u w:val="single"/>
        </w:rPr>
        <w:t xml:space="preserve"> their </w:t>
      </w:r>
      <w:r w:rsidRPr="00202C92">
        <w:rPr>
          <w:rFonts w:eastAsia="Cambria"/>
          <w:b/>
          <w:highlight w:val="cyan"/>
          <w:u w:val="single"/>
        </w:rPr>
        <w:t>business activities</w:t>
      </w:r>
      <w:r w:rsidRPr="00202C92">
        <w:rPr>
          <w:rFonts w:eastAsia="Cambria"/>
          <w:b/>
          <w:u w:val="single"/>
        </w:rPr>
        <w:t xml:space="preserve"> 20 to </w:t>
      </w:r>
      <w:r w:rsidRPr="00202C92">
        <w:rPr>
          <w:rFonts w:eastAsia="Cambria"/>
          <w:b/>
          <w:highlight w:val="cyan"/>
          <w:u w:val="single"/>
        </w:rPr>
        <w:t>25 times as fast as they had previously thought possible</w:t>
      </w:r>
      <w:r w:rsidRPr="00202C92">
        <w:rPr>
          <w:rFonts w:eastAsia="Cambria"/>
          <w:sz w:val="16"/>
        </w:rPr>
        <w:t>. Often, this meant shifting their businesses to online channels, since roughly 60 percent of the firms we surveyed experienced a significant increase in customer demand for online goods and services as a result of the pandemic.</w:t>
      </w:r>
    </w:p>
    <w:p w14:paraId="7AB290BE" w14:textId="77777777" w:rsidR="00DB08BF" w:rsidRPr="00202C92" w:rsidRDefault="00DB08BF" w:rsidP="00DB08BF">
      <w:pPr>
        <w:rPr>
          <w:rFonts w:eastAsia="Cambria"/>
          <w:sz w:val="16"/>
        </w:rPr>
      </w:pPr>
      <w:r w:rsidRPr="00202C92">
        <w:rPr>
          <w:rFonts w:eastAsia="Cambria"/>
          <w:b/>
          <w:u w:val="single"/>
        </w:rPr>
        <w:t>Before the pandemic</w:t>
      </w:r>
      <w:r w:rsidRPr="00202C92">
        <w:rPr>
          <w:rFonts w:eastAsia="Cambria"/>
          <w:sz w:val="16"/>
        </w:rPr>
        <w:t xml:space="preserve">, </w:t>
      </w:r>
      <w:r w:rsidRPr="00202C92">
        <w:rPr>
          <w:rFonts w:eastAsia="Cambria"/>
          <w:b/>
          <w:u w:val="single"/>
        </w:rPr>
        <w:t>e-commerce was forecast to account for less than a quarter of all U.S. retail sales by 2024</w:t>
      </w:r>
      <w:r w:rsidRPr="00202C92">
        <w:rPr>
          <w:rFonts w:eastAsia="Cambria"/>
          <w:sz w:val="16"/>
        </w:rPr>
        <w:t xml:space="preserve">. </w:t>
      </w:r>
      <w:r w:rsidRPr="00202C92">
        <w:rPr>
          <w:rFonts w:eastAsia="Cambria"/>
          <w:b/>
          <w:u w:val="single"/>
        </w:rPr>
        <w:t>But during the first two months of the COVID-19 crisis</w:t>
      </w:r>
      <w:r w:rsidRPr="00202C92">
        <w:rPr>
          <w:rFonts w:eastAsia="Cambria"/>
          <w:b/>
          <w:iCs/>
          <w:u w:val="single"/>
          <w:bdr w:val="single" w:sz="8" w:space="0" w:color="auto"/>
        </w:rPr>
        <w:t>, e-commerce’s share of retail sales more than doubled</w:t>
      </w:r>
      <w:r w:rsidRPr="00202C92">
        <w:rPr>
          <w:rFonts w:eastAsia="Cambria"/>
          <w:sz w:val="16"/>
        </w:rPr>
        <w:t xml:space="preserve">, </w:t>
      </w:r>
      <w:r w:rsidRPr="00202C92">
        <w:rPr>
          <w:rFonts w:eastAsia="Cambria"/>
          <w:b/>
          <w:u w:val="single"/>
        </w:rPr>
        <w:t>from 16 percent to 33 percent</w:t>
      </w:r>
      <w:r w:rsidRPr="00202C92">
        <w:rPr>
          <w:rFonts w:eastAsia="Cambria"/>
          <w:sz w:val="16"/>
        </w:rPr>
        <w:t xml:space="preserve">. And that growth did not just reflect brick-and-mortar firms setting up shop online for the first time. Firms that were already highly digitized before the pandemic significantly expanded their online capabilities to meet the surge in demand. </w:t>
      </w:r>
      <w:r w:rsidRPr="00202C92">
        <w:rPr>
          <w:rFonts w:eastAsia="Cambria"/>
          <w:b/>
          <w:u w:val="single"/>
        </w:rPr>
        <w:t>They also reorganized their operations</w:t>
      </w:r>
      <w:r w:rsidRPr="00202C92">
        <w:rPr>
          <w:rFonts w:eastAsia="Cambria"/>
          <w:sz w:val="16"/>
        </w:rPr>
        <w:t xml:space="preserve">, including their logistics, </w:t>
      </w:r>
      <w:r w:rsidRPr="00202C92">
        <w:rPr>
          <w:rFonts w:eastAsia="Cambria"/>
          <w:b/>
          <w:u w:val="single"/>
        </w:rPr>
        <w:t>to complement what they were doing digitally</w:t>
      </w:r>
      <w:r w:rsidRPr="00202C92">
        <w:rPr>
          <w:rFonts w:eastAsia="Cambria"/>
          <w:sz w:val="16"/>
        </w:rPr>
        <w:t xml:space="preserve">—for example, by expanding their direct-to-home delivery capabilities. </w:t>
      </w:r>
    </w:p>
    <w:p w14:paraId="2F67BBE4" w14:textId="77777777" w:rsidR="00DB08BF" w:rsidRPr="00202C92" w:rsidRDefault="00DB08BF" w:rsidP="00DB08BF">
      <w:pPr>
        <w:rPr>
          <w:rFonts w:eastAsia="Cambria"/>
          <w:sz w:val="16"/>
        </w:rPr>
      </w:pPr>
      <w:r w:rsidRPr="00202C92">
        <w:rPr>
          <w:rFonts w:eastAsia="Cambria"/>
          <w:b/>
          <w:iCs/>
          <w:highlight w:val="cyan"/>
          <w:u w:val="single"/>
          <w:bdr w:val="single" w:sz="8" w:space="0" w:color="auto"/>
        </w:rPr>
        <w:t>Businesses</w:t>
      </w:r>
      <w:r w:rsidRPr="00202C92">
        <w:rPr>
          <w:rFonts w:eastAsia="Cambria"/>
          <w:b/>
          <w:iCs/>
          <w:u w:val="single"/>
          <w:bdr w:val="single" w:sz="8" w:space="0" w:color="auto"/>
        </w:rPr>
        <w:t xml:space="preserve"> also strove to </w:t>
      </w:r>
      <w:r w:rsidRPr="00202C92">
        <w:rPr>
          <w:rFonts w:eastAsia="Cambria"/>
          <w:b/>
          <w:iCs/>
          <w:highlight w:val="cyan"/>
          <w:u w:val="single"/>
          <w:bdr w:val="single" w:sz="8" w:space="0" w:color="auto"/>
        </w:rPr>
        <w:t>become more efficient and agile</w:t>
      </w:r>
      <w:r w:rsidRPr="00202C92">
        <w:rPr>
          <w:rFonts w:eastAsia="Cambria"/>
          <w:sz w:val="16"/>
        </w:rPr>
        <w:t xml:space="preserve">. </w:t>
      </w:r>
      <w:r w:rsidRPr="00202C92">
        <w:rPr>
          <w:rFonts w:eastAsia="Cambria"/>
          <w:b/>
          <w:u w:val="single"/>
        </w:rPr>
        <w:t>In Europe and North America</w:t>
      </w:r>
      <w:r w:rsidRPr="00202C92">
        <w:rPr>
          <w:rFonts w:eastAsia="Cambria"/>
          <w:sz w:val="16"/>
        </w:rPr>
        <w:t xml:space="preserve">, </w:t>
      </w:r>
      <w:r w:rsidRPr="00202C92">
        <w:rPr>
          <w:rFonts w:eastAsia="Cambria"/>
          <w:b/>
          <w:iCs/>
          <w:highlight w:val="cyan"/>
          <w:u w:val="single"/>
          <w:bdr w:val="single" w:sz="8" w:space="0" w:color="auto"/>
        </w:rPr>
        <w:t>nearly half of</w:t>
      </w:r>
      <w:r w:rsidRPr="00202C92">
        <w:rPr>
          <w:rFonts w:eastAsia="Cambria"/>
          <w:b/>
          <w:iCs/>
          <w:u w:val="single"/>
          <w:bdr w:val="single" w:sz="8" w:space="0" w:color="auto"/>
        </w:rPr>
        <w:t xml:space="preserve"> the </w:t>
      </w:r>
      <w:r w:rsidRPr="00202C92">
        <w:rPr>
          <w:rFonts w:eastAsia="Cambria"/>
          <w:b/>
          <w:iCs/>
          <w:highlight w:val="cyan"/>
          <w:u w:val="single"/>
          <w:bdr w:val="single" w:sz="8" w:space="0" w:color="auto"/>
        </w:rPr>
        <w:t>respondents</w:t>
      </w:r>
      <w:r w:rsidRPr="00202C92">
        <w:rPr>
          <w:rFonts w:eastAsia="Cambria"/>
          <w:b/>
          <w:iCs/>
          <w:u w:val="single"/>
          <w:bdr w:val="single" w:sz="8" w:space="0" w:color="auto"/>
        </w:rPr>
        <w:t xml:space="preserve"> to our survey</w:t>
      </w:r>
      <w:r w:rsidRPr="00202C92">
        <w:rPr>
          <w:rFonts w:eastAsia="Cambria"/>
          <w:sz w:val="16"/>
        </w:rPr>
        <w:t xml:space="preserve"> </w:t>
      </w:r>
      <w:r w:rsidRPr="00202C92">
        <w:rPr>
          <w:rFonts w:eastAsia="Cambria"/>
          <w:b/>
          <w:highlight w:val="cyan"/>
          <w:u w:val="single"/>
        </w:rPr>
        <w:t>said</w:t>
      </w:r>
      <w:r w:rsidRPr="00202C92">
        <w:rPr>
          <w:rFonts w:eastAsia="Cambria"/>
          <w:b/>
          <w:u w:val="single"/>
        </w:rPr>
        <w:t xml:space="preserve"> that </w:t>
      </w:r>
      <w:r w:rsidRPr="00202C92">
        <w:rPr>
          <w:rFonts w:eastAsia="Cambria"/>
          <w:b/>
          <w:highlight w:val="cyan"/>
          <w:u w:val="single"/>
        </w:rPr>
        <w:t>they</w:t>
      </w:r>
      <w:r w:rsidRPr="00202C92">
        <w:rPr>
          <w:rFonts w:eastAsia="Cambria"/>
          <w:b/>
          <w:u w:val="single"/>
        </w:rPr>
        <w:t xml:space="preserve"> had </w:t>
      </w:r>
      <w:r w:rsidRPr="00202C92">
        <w:rPr>
          <w:rFonts w:eastAsia="Cambria"/>
          <w:b/>
          <w:highlight w:val="cyan"/>
          <w:u w:val="single"/>
        </w:rPr>
        <w:t>reduced</w:t>
      </w:r>
      <w:r w:rsidRPr="00202C92">
        <w:rPr>
          <w:rFonts w:eastAsia="Cambria"/>
          <w:b/>
          <w:u w:val="single"/>
        </w:rPr>
        <w:t xml:space="preserve"> their operating </w:t>
      </w:r>
      <w:r w:rsidRPr="00202C92">
        <w:rPr>
          <w:rFonts w:eastAsia="Cambria"/>
          <w:b/>
          <w:highlight w:val="cyan"/>
          <w:u w:val="single"/>
        </w:rPr>
        <w:t>expenditure</w:t>
      </w:r>
      <w:r w:rsidRPr="00202C92">
        <w:rPr>
          <w:rFonts w:eastAsia="Cambria"/>
          <w:b/>
          <w:u w:val="single"/>
        </w:rPr>
        <w:t xml:space="preserve"> as a share of revenue between December 2019 and December 2020</w:t>
      </w:r>
      <w:r w:rsidRPr="00202C92">
        <w:rPr>
          <w:rFonts w:eastAsia="Cambria"/>
          <w:sz w:val="16"/>
        </w:rPr>
        <w:t xml:space="preserve">. Two-thirds of senior executives said they had increased investment in automation and artificial intelligence, whether to help warehouse and logistics operations cope with higher e-commerce volumes or to enable manufacturing plants to meet surging demand. </w:t>
      </w:r>
      <w:r w:rsidRPr="00202C92">
        <w:rPr>
          <w:rFonts w:eastAsia="Cambria"/>
          <w:b/>
          <w:u w:val="single"/>
        </w:rPr>
        <w:t>Many companies used technology to reduce the physical density of their workplaces or to enable contactless service—for instance, by expanding self-checkout in grocery stores and pharmacies</w:t>
      </w:r>
      <w:r w:rsidRPr="00202C92">
        <w:rPr>
          <w:rFonts w:eastAsia="Cambria"/>
          <w:sz w:val="16"/>
        </w:rPr>
        <w:t xml:space="preserve"> and employing online ordering apps for restaurants and hotels. Other businesses, such as meatpacking and poultry plants, accelerated the deployment of robotics to reduce their need for labor. </w:t>
      </w:r>
      <w:r w:rsidRPr="00202C92">
        <w:rPr>
          <w:rFonts w:eastAsia="Cambria"/>
          <w:b/>
          <w:u w:val="single"/>
        </w:rPr>
        <w:t>If there was one lesson from the pandemic</w:t>
      </w:r>
      <w:r w:rsidRPr="00202C92">
        <w:rPr>
          <w:rFonts w:eastAsia="Cambria"/>
          <w:sz w:val="16"/>
        </w:rPr>
        <w:t xml:space="preserve">, </w:t>
      </w:r>
      <w:r w:rsidRPr="00202C92">
        <w:rPr>
          <w:rFonts w:eastAsia="Cambria"/>
          <w:b/>
          <w:iCs/>
          <w:u w:val="single"/>
          <w:bdr w:val="single" w:sz="8" w:space="0" w:color="auto"/>
        </w:rPr>
        <w:t xml:space="preserve">it was that </w:t>
      </w:r>
      <w:r w:rsidRPr="00202C92">
        <w:rPr>
          <w:rFonts w:eastAsia="Cambria"/>
          <w:b/>
          <w:iCs/>
          <w:highlight w:val="cyan"/>
          <w:u w:val="single"/>
          <w:bdr w:val="single" w:sz="8" w:space="0" w:color="auto"/>
        </w:rPr>
        <w:t>digital capability and resilience go hand in hand</w:t>
      </w:r>
      <w:r w:rsidRPr="00202C92">
        <w:rPr>
          <w:rFonts w:eastAsia="Cambria"/>
          <w:sz w:val="16"/>
        </w:rPr>
        <w:t>.</w:t>
      </w:r>
    </w:p>
    <w:bookmarkEnd w:id="16"/>
    <w:p w14:paraId="4D05B15D" w14:textId="77777777" w:rsidR="00DB08BF" w:rsidRDefault="00DB08BF" w:rsidP="00DB08BF">
      <w:pPr>
        <w:pStyle w:val="Heading3"/>
      </w:pPr>
      <w:r>
        <w:t>Cap K---AT: Link---1AR</w:t>
      </w:r>
    </w:p>
    <w:p w14:paraId="2AE33DE7" w14:textId="77777777" w:rsidR="00DB08BF" w:rsidRPr="00895F8F" w:rsidRDefault="00DB08BF" w:rsidP="00DB08BF">
      <w:pPr>
        <w:pStyle w:val="Heading4"/>
      </w:pPr>
      <w:r w:rsidRPr="00895F8F">
        <w:t xml:space="preserve">Corruption is a </w:t>
      </w:r>
      <w:r w:rsidRPr="00895F8F">
        <w:rPr>
          <w:u w:val="single"/>
        </w:rPr>
        <w:t>myth</w:t>
      </w:r>
      <w:r w:rsidRPr="00895F8F">
        <w:t xml:space="preserve"> perpetuated by </w:t>
      </w:r>
      <w:r w:rsidRPr="00895F8F">
        <w:rPr>
          <w:u w:val="single"/>
        </w:rPr>
        <w:t>media</w:t>
      </w:r>
      <w:r w:rsidRPr="00895F8F">
        <w:t xml:space="preserve"> and </w:t>
      </w:r>
      <w:r w:rsidRPr="00895F8F">
        <w:rPr>
          <w:u w:val="single"/>
        </w:rPr>
        <w:t>corporations.</w:t>
      </w:r>
    </w:p>
    <w:p w14:paraId="6ACA7E96" w14:textId="77777777" w:rsidR="00DB08BF" w:rsidRPr="00895F8F" w:rsidRDefault="00DB08BF" w:rsidP="00DB08BF">
      <w:r w:rsidRPr="00895F8F">
        <w:rPr>
          <w:rStyle w:val="Style13ptBold"/>
        </w:rPr>
        <w:t>Green 23</w:t>
      </w:r>
      <w:r>
        <w:t xml:space="preserve"> [Ken Green (CEO &amp; founder of UnionTrack, Inc., a privately held, veteran-run, Maryland-based company specializing in next-generation member management and engagement software.), 12-28-2023, “How Unions Can Dispel Union Corruption Myth”, UnionTrack, https://uniontrack.com/blog/union-corruption LTD]</w:t>
      </w:r>
    </w:p>
    <w:p w14:paraId="75673F1E" w14:textId="77777777" w:rsidR="00DB08BF" w:rsidRPr="00895F8F" w:rsidRDefault="00DB08BF" w:rsidP="00DB08BF">
      <w:pPr>
        <w:rPr>
          <w:sz w:val="16"/>
        </w:rPr>
      </w:pPr>
      <w:r w:rsidRPr="00895F8F">
        <w:rPr>
          <w:sz w:val="16"/>
        </w:rPr>
        <w:t xml:space="preserve">Unfortunately, </w:t>
      </w:r>
      <w:r w:rsidRPr="00895F8F">
        <w:rPr>
          <w:rStyle w:val="StyleUnderline"/>
        </w:rPr>
        <w:t>the words ‘union’ and ‘corruption’ often go hand-in-hand in people’s minds.</w:t>
      </w:r>
      <w:r w:rsidRPr="00895F8F">
        <w:rPr>
          <w:sz w:val="16"/>
        </w:rPr>
        <w:t xml:space="preserve"> </w:t>
      </w:r>
    </w:p>
    <w:p w14:paraId="14ED6134" w14:textId="77777777" w:rsidR="00DB08BF" w:rsidRPr="00895F8F" w:rsidRDefault="00DB08BF" w:rsidP="00DB08BF">
      <w:pPr>
        <w:rPr>
          <w:rStyle w:val="StyleUnderline"/>
        </w:rPr>
      </w:pPr>
      <w:r w:rsidRPr="00895F8F">
        <w:rPr>
          <w:sz w:val="16"/>
        </w:rPr>
        <w:t xml:space="preserve">It’s no secret that </w:t>
      </w:r>
      <w:r w:rsidRPr="00895F8F">
        <w:rPr>
          <w:rStyle w:val="StyleUnderline"/>
        </w:rPr>
        <w:t xml:space="preserve">labor has a </w:t>
      </w:r>
      <w:r w:rsidRPr="00895F8F">
        <w:rPr>
          <w:rStyle w:val="Emphasis"/>
        </w:rPr>
        <w:t>sordid past</w:t>
      </w:r>
      <w:r w:rsidRPr="00895F8F">
        <w:rPr>
          <w:rStyle w:val="StyleUnderline"/>
        </w:rPr>
        <w:t>. There have been some bad actors</w:t>
      </w:r>
      <w:r w:rsidRPr="00895F8F">
        <w:rPr>
          <w:sz w:val="16"/>
        </w:rPr>
        <w:t xml:space="preserve"> who used their position of influence to exert pressure on workers and make a profit off their fear. However, </w:t>
      </w:r>
      <w:r w:rsidRPr="00895F8F">
        <w:rPr>
          <w:rStyle w:val="StyleUnderline"/>
        </w:rPr>
        <w:t xml:space="preserve">what a lot of people don’t realize is that those </w:t>
      </w:r>
      <w:r w:rsidRPr="00895F8F">
        <w:rPr>
          <w:rStyle w:val="Emphasis"/>
          <w:highlight w:val="cyan"/>
        </w:rPr>
        <w:t>bad seeds are the exception</w:t>
      </w:r>
      <w:r w:rsidRPr="00895F8F">
        <w:rPr>
          <w:rStyle w:val="StyleUnderline"/>
          <w:highlight w:val="cyan"/>
        </w:rPr>
        <w:t>, not the norm.</w:t>
      </w:r>
    </w:p>
    <w:p w14:paraId="71B6D2BE" w14:textId="77777777" w:rsidR="00DB08BF" w:rsidRPr="00895F8F" w:rsidRDefault="00DB08BF" w:rsidP="00DB08BF">
      <w:pPr>
        <w:rPr>
          <w:rStyle w:val="StyleUnderline"/>
        </w:rPr>
      </w:pPr>
      <w:r w:rsidRPr="00895F8F">
        <w:rPr>
          <w:sz w:val="16"/>
        </w:rPr>
        <w:t xml:space="preserve">The problem is that the </w:t>
      </w:r>
      <w:r w:rsidRPr="00895F8F">
        <w:rPr>
          <w:rStyle w:val="StyleUnderline"/>
          <w:highlight w:val="cyan"/>
        </w:rPr>
        <w:t>media and</w:t>
      </w:r>
      <w:r w:rsidRPr="00895F8F">
        <w:rPr>
          <w:rStyle w:val="StyleUnderline"/>
        </w:rPr>
        <w:t xml:space="preserve"> anti-labor </w:t>
      </w:r>
      <w:r w:rsidRPr="00895F8F">
        <w:rPr>
          <w:rStyle w:val="StyleUnderline"/>
          <w:highlight w:val="cyan"/>
        </w:rPr>
        <w:t>corporations</w:t>
      </w:r>
      <w:r w:rsidRPr="00895F8F">
        <w:rPr>
          <w:rStyle w:val="StyleUnderline"/>
        </w:rPr>
        <w:t xml:space="preserve"> continue to </w:t>
      </w:r>
      <w:r w:rsidRPr="00895F8F">
        <w:rPr>
          <w:rStyle w:val="StyleUnderline"/>
          <w:highlight w:val="cyan"/>
        </w:rPr>
        <w:t xml:space="preserve">perpetuate the </w:t>
      </w:r>
      <w:r w:rsidRPr="00895F8F">
        <w:rPr>
          <w:rStyle w:val="Emphasis"/>
          <w:highlight w:val="cyan"/>
        </w:rPr>
        <w:t>myth</w:t>
      </w:r>
      <w:r w:rsidRPr="00895F8F">
        <w:rPr>
          <w:rStyle w:val="StyleUnderline"/>
          <w:highlight w:val="cyan"/>
        </w:rPr>
        <w:t xml:space="preserve"> that unions are corrupt</w:t>
      </w:r>
      <w:r w:rsidRPr="00895F8F">
        <w:rPr>
          <w:rStyle w:val="StyleUnderline"/>
        </w:rPr>
        <w:t xml:space="preserve"> organizations. They</w:t>
      </w:r>
      <w:r w:rsidRPr="00895F8F">
        <w:rPr>
          <w:sz w:val="16"/>
        </w:rPr>
        <w:t xml:space="preserve"> focus on </w:t>
      </w:r>
      <w:r w:rsidRPr="00895F8F">
        <w:rPr>
          <w:rStyle w:val="StyleUnderline"/>
        </w:rPr>
        <w:t xml:space="preserve">sensationalizing stories of the few who have done wrong and completely ignore the stories about those doing good. </w:t>
      </w:r>
    </w:p>
    <w:p w14:paraId="0DBFAE79" w14:textId="77777777" w:rsidR="00DB08BF" w:rsidRPr="00895F8F" w:rsidRDefault="00DB08BF" w:rsidP="00DB08BF">
      <w:pPr>
        <w:rPr>
          <w:rStyle w:val="StyleUnderline"/>
        </w:rPr>
      </w:pPr>
      <w:r w:rsidRPr="00895F8F">
        <w:rPr>
          <w:sz w:val="16"/>
        </w:rPr>
        <w:t xml:space="preserve">And because </w:t>
      </w:r>
      <w:r w:rsidRPr="00895F8F">
        <w:rPr>
          <w:rStyle w:val="StyleUnderline"/>
        </w:rPr>
        <w:t>unions have a more difficult time reaching people with their positive labor messages</w:t>
      </w:r>
      <w:r w:rsidRPr="00895F8F">
        <w:rPr>
          <w:sz w:val="16"/>
        </w:rPr>
        <w:t xml:space="preserve">, those </w:t>
      </w:r>
      <w:r w:rsidRPr="00895F8F">
        <w:rPr>
          <w:rStyle w:val="StyleUnderline"/>
          <w:highlight w:val="cyan"/>
        </w:rPr>
        <w:t xml:space="preserve">negative narratives tend to </w:t>
      </w:r>
      <w:r w:rsidRPr="00895F8F">
        <w:rPr>
          <w:rStyle w:val="Emphasis"/>
          <w:highlight w:val="cyan"/>
        </w:rPr>
        <w:t>prevail</w:t>
      </w:r>
      <w:r w:rsidRPr="00895F8F">
        <w:rPr>
          <w:sz w:val="16"/>
        </w:rPr>
        <w:t xml:space="preserve">. To overcome this reputational scar, </w:t>
      </w:r>
      <w:r w:rsidRPr="00895F8F">
        <w:rPr>
          <w:rStyle w:val="StyleUnderline"/>
        </w:rPr>
        <w:t>unions must</w:t>
      </w:r>
      <w:r w:rsidRPr="00895F8F">
        <w:rPr>
          <w:sz w:val="16"/>
        </w:rPr>
        <w:t xml:space="preserve"> find a way to </w:t>
      </w:r>
      <w:r w:rsidRPr="00895F8F">
        <w:rPr>
          <w:rStyle w:val="StyleUnderline"/>
        </w:rPr>
        <w:t>change that narrative.</w:t>
      </w:r>
    </w:p>
    <w:p w14:paraId="0D951DB8" w14:textId="77777777" w:rsidR="00DB08BF" w:rsidRPr="00895F8F" w:rsidRDefault="00DB08BF" w:rsidP="00DB08BF">
      <w:pPr>
        <w:rPr>
          <w:sz w:val="16"/>
        </w:rPr>
      </w:pPr>
      <w:r w:rsidRPr="00895F8F">
        <w:rPr>
          <w:sz w:val="16"/>
        </w:rPr>
        <w:t>Positive Union Messaging Gets Overshadowed by False Narratives</w:t>
      </w:r>
    </w:p>
    <w:p w14:paraId="2CA1D371" w14:textId="77777777" w:rsidR="00DB08BF" w:rsidRPr="00895F8F" w:rsidRDefault="00DB08BF" w:rsidP="00DB08BF">
      <w:pPr>
        <w:rPr>
          <w:rStyle w:val="StyleUnderline"/>
        </w:rPr>
      </w:pPr>
      <w:r w:rsidRPr="00895F8F">
        <w:rPr>
          <w:sz w:val="16"/>
        </w:rPr>
        <w:t xml:space="preserve">Unions do a lot of good for their members, for their communities, and for workers across the country. Yet, </w:t>
      </w:r>
      <w:r w:rsidRPr="00895F8F">
        <w:rPr>
          <w:rStyle w:val="StyleUnderline"/>
        </w:rPr>
        <w:t xml:space="preserve">most people don’t know about those good deeds because the </w:t>
      </w:r>
      <w:r w:rsidRPr="00895F8F">
        <w:rPr>
          <w:rStyle w:val="StyleUnderline"/>
          <w:highlight w:val="cyan"/>
        </w:rPr>
        <w:t>positive contributions</w:t>
      </w:r>
      <w:r w:rsidRPr="00895F8F">
        <w:rPr>
          <w:rStyle w:val="StyleUnderline"/>
        </w:rPr>
        <w:t xml:space="preserve"> unions make tend to be </w:t>
      </w:r>
      <w:r w:rsidRPr="00895F8F">
        <w:rPr>
          <w:rStyle w:val="Emphasis"/>
          <w:highlight w:val="cyan"/>
        </w:rPr>
        <w:t>ignored</w:t>
      </w:r>
      <w:r w:rsidRPr="00895F8F">
        <w:rPr>
          <w:rStyle w:val="StyleUnderline"/>
          <w:highlight w:val="cyan"/>
        </w:rPr>
        <w:t xml:space="preserve"> or </w:t>
      </w:r>
      <w:r w:rsidRPr="00895F8F">
        <w:rPr>
          <w:rStyle w:val="Emphasis"/>
          <w:highlight w:val="cyan"/>
        </w:rPr>
        <w:t>overshadowed</w:t>
      </w:r>
      <w:r w:rsidRPr="00895F8F">
        <w:rPr>
          <w:rStyle w:val="StyleUnderline"/>
        </w:rPr>
        <w:t xml:space="preserve"> by headline-making actions of a few. </w:t>
      </w:r>
    </w:p>
    <w:p w14:paraId="57396759" w14:textId="77777777" w:rsidR="00DB08BF" w:rsidRPr="00895F8F" w:rsidRDefault="00DB08BF" w:rsidP="00DB08BF">
      <w:pPr>
        <w:rPr>
          <w:sz w:val="16"/>
        </w:rPr>
      </w:pPr>
      <w:r w:rsidRPr="00895F8F">
        <w:rPr>
          <w:sz w:val="16"/>
        </w:rPr>
        <w:t>Corruption Makes Better Headlines</w:t>
      </w:r>
    </w:p>
    <w:p w14:paraId="503E9E3E" w14:textId="77777777" w:rsidR="00DB08BF" w:rsidRPr="00895F8F" w:rsidRDefault="00DB08BF" w:rsidP="00DB08BF">
      <w:pPr>
        <w:rPr>
          <w:sz w:val="16"/>
        </w:rPr>
      </w:pPr>
      <w:r w:rsidRPr="00895F8F">
        <w:rPr>
          <w:rStyle w:val="StyleUnderline"/>
        </w:rPr>
        <w:t>Unions and the media have always had a contentious relationship</w:t>
      </w:r>
      <w:r w:rsidRPr="00895F8F">
        <w:rPr>
          <w:sz w:val="16"/>
        </w:rPr>
        <w:t xml:space="preserve"> that has impacted the way the media presents unions. </w:t>
      </w:r>
    </w:p>
    <w:p w14:paraId="0D49935B" w14:textId="77777777" w:rsidR="00DB08BF" w:rsidRPr="00895F8F" w:rsidRDefault="00DB08BF" w:rsidP="00DB08BF">
      <w:pPr>
        <w:rPr>
          <w:rStyle w:val="StyleUnderline"/>
        </w:rPr>
      </w:pPr>
      <w:r w:rsidRPr="00895F8F">
        <w:rPr>
          <w:rStyle w:val="StyleUnderline"/>
        </w:rPr>
        <w:t>A three-year study published in 2013 by Dr. Frederico Subervi,</w:t>
      </w:r>
      <w:r w:rsidRPr="00895F8F">
        <w:rPr>
          <w:sz w:val="16"/>
        </w:rPr>
        <w:t xml:space="preserve"> co-editor-in-chief of “The Oxford Encyclopedia of Race, Ethnicity and Communication,” shows not only </w:t>
      </w:r>
      <w:r w:rsidRPr="00895F8F">
        <w:rPr>
          <w:rStyle w:val="StyleUnderline"/>
        </w:rPr>
        <w:t xml:space="preserve">the lack of stories about labor unions on the major networks but also how many of the </w:t>
      </w:r>
      <w:r w:rsidRPr="00895F8F">
        <w:rPr>
          <w:rStyle w:val="StyleUnderline"/>
          <w:highlight w:val="cyan"/>
        </w:rPr>
        <w:t>stories</w:t>
      </w:r>
      <w:r w:rsidRPr="00895F8F">
        <w:rPr>
          <w:rStyle w:val="StyleUnderline"/>
        </w:rPr>
        <w:t xml:space="preserve"> that do </w:t>
      </w:r>
      <w:r w:rsidRPr="00895F8F">
        <w:rPr>
          <w:rStyle w:val="StyleUnderline"/>
          <w:highlight w:val="cyan"/>
        </w:rPr>
        <w:t>get</w:t>
      </w:r>
      <w:r w:rsidRPr="00895F8F">
        <w:rPr>
          <w:rStyle w:val="StyleUnderline"/>
        </w:rPr>
        <w:t xml:space="preserve"> covered are </w:t>
      </w:r>
      <w:r w:rsidRPr="00895F8F">
        <w:rPr>
          <w:rStyle w:val="StyleUnderline"/>
          <w:highlight w:val="cyan"/>
        </w:rPr>
        <w:t>framed by conflict</w:t>
      </w:r>
      <w:r w:rsidRPr="00895F8F">
        <w:rPr>
          <w:rStyle w:val="StyleUnderline"/>
        </w:rPr>
        <w:t xml:space="preserve"> for which workers and unions are faulted, not management.</w:t>
      </w:r>
    </w:p>
    <w:p w14:paraId="5AA6D3F0" w14:textId="77777777" w:rsidR="00DB08BF" w:rsidRPr="00895F8F" w:rsidRDefault="00DB08BF" w:rsidP="00DB08BF">
      <w:pPr>
        <w:rPr>
          <w:sz w:val="16"/>
        </w:rPr>
      </w:pPr>
      <w:r w:rsidRPr="00895F8F">
        <w:rPr>
          <w:sz w:val="16"/>
        </w:rPr>
        <w:t xml:space="preserve">A big reason for that is </w:t>
      </w:r>
      <w:r w:rsidRPr="00895F8F">
        <w:rPr>
          <w:rStyle w:val="StyleUnderline"/>
          <w:highlight w:val="cyan"/>
        </w:rPr>
        <w:t>reporters</w:t>
      </w:r>
      <w:r w:rsidRPr="00895F8F">
        <w:rPr>
          <w:rStyle w:val="StyleUnderline"/>
        </w:rPr>
        <w:t xml:space="preserve"> covering labor issues </w:t>
      </w:r>
      <w:r w:rsidRPr="00895F8F">
        <w:rPr>
          <w:rStyle w:val="StyleUnderline"/>
          <w:highlight w:val="cyan"/>
        </w:rPr>
        <w:t>lack</w:t>
      </w:r>
      <w:r w:rsidRPr="00895F8F">
        <w:rPr>
          <w:rStyle w:val="StyleUnderline"/>
        </w:rPr>
        <w:t xml:space="preserve"> experience in the complexities of labor-management relations</w:t>
      </w:r>
      <w:r w:rsidRPr="00895F8F">
        <w:rPr>
          <w:sz w:val="16"/>
        </w:rPr>
        <w:t>, wrote journalist Ed Finn for The Independent in 2018. “</w:t>
      </w:r>
      <w:r w:rsidRPr="00895F8F">
        <w:rPr>
          <w:rStyle w:val="StyleUnderline"/>
        </w:rPr>
        <w:t xml:space="preserve">Lacking such </w:t>
      </w:r>
      <w:r w:rsidRPr="00895F8F">
        <w:rPr>
          <w:rStyle w:val="StyleUnderline"/>
          <w:highlight w:val="cyan"/>
        </w:rPr>
        <w:t>insight</w:t>
      </w:r>
      <w:r w:rsidRPr="00895F8F">
        <w:rPr>
          <w:rStyle w:val="StyleUnderline"/>
        </w:rPr>
        <w:t>, their reports invariably are confined to a ‘winners’ and ‘losers’ approach</w:t>
      </w:r>
      <w:r w:rsidRPr="00895F8F">
        <w:rPr>
          <w:sz w:val="16"/>
        </w:rPr>
        <w:t>, sometimes even to a ‘hero’ and ‘villain’ perspective. If the strike is settled peacefully, the employer is praised; if the strike occurs, the union is blamed.”</w:t>
      </w:r>
    </w:p>
    <w:p w14:paraId="4D1D7BC6" w14:textId="77777777" w:rsidR="00DB08BF" w:rsidRPr="00895F8F" w:rsidRDefault="00DB08BF" w:rsidP="00DB08BF">
      <w:pPr>
        <w:rPr>
          <w:rStyle w:val="StyleUnderline"/>
        </w:rPr>
      </w:pPr>
      <w:r w:rsidRPr="00895F8F">
        <w:rPr>
          <w:sz w:val="16"/>
        </w:rPr>
        <w:t xml:space="preserve">In covering labor news this way, </w:t>
      </w:r>
      <w:r w:rsidRPr="00895F8F">
        <w:rPr>
          <w:rStyle w:val="StyleUnderline"/>
        </w:rPr>
        <w:t>the media is doing a disservice to unions and workers. Because people</w:t>
      </w:r>
      <w:r w:rsidRPr="00895F8F">
        <w:rPr>
          <w:sz w:val="16"/>
        </w:rPr>
        <w:t xml:space="preserve">, in general, accept the media’s presentation of news as reality, they </w:t>
      </w:r>
      <w:r w:rsidRPr="00895F8F">
        <w:rPr>
          <w:rStyle w:val="StyleUnderline"/>
        </w:rPr>
        <w:t>accept the corrupt characterization painted in the news and learn not to trust — and therefore decline to join — unions.</w:t>
      </w:r>
    </w:p>
    <w:p w14:paraId="7F222FBF" w14:textId="77777777" w:rsidR="00DB08BF" w:rsidRPr="00895F8F" w:rsidRDefault="00DB08BF" w:rsidP="00DB08BF">
      <w:pPr>
        <w:rPr>
          <w:sz w:val="16"/>
        </w:rPr>
      </w:pPr>
      <w:r w:rsidRPr="00895F8F">
        <w:rPr>
          <w:sz w:val="16"/>
        </w:rPr>
        <w:t xml:space="preserve">But the reality is that </w:t>
      </w:r>
      <w:r w:rsidRPr="00895F8F">
        <w:rPr>
          <w:rStyle w:val="StyleUnderline"/>
        </w:rPr>
        <w:t>the majority of unions are led by good people who do good work</w:t>
      </w:r>
      <w:r w:rsidRPr="00895F8F">
        <w:rPr>
          <w:sz w:val="16"/>
        </w:rPr>
        <w:t>. “</w:t>
      </w:r>
      <w:r w:rsidRPr="00895F8F">
        <w:rPr>
          <w:rStyle w:val="StyleUnderline"/>
          <w:highlight w:val="cyan"/>
        </w:rPr>
        <w:t>For every</w:t>
      </w:r>
      <w:r w:rsidRPr="00895F8F">
        <w:rPr>
          <w:rStyle w:val="StyleUnderline"/>
        </w:rPr>
        <w:t xml:space="preserve"> high-profile story that is in the media about a </w:t>
      </w:r>
      <w:r w:rsidRPr="00895F8F">
        <w:rPr>
          <w:rStyle w:val="StyleUnderline"/>
          <w:highlight w:val="cyan"/>
        </w:rPr>
        <w:t>corrupt</w:t>
      </w:r>
      <w:r w:rsidRPr="00895F8F">
        <w:rPr>
          <w:rStyle w:val="StyleUnderline"/>
        </w:rPr>
        <w:t xml:space="preserve"> union </w:t>
      </w:r>
      <w:r w:rsidRPr="00895F8F">
        <w:rPr>
          <w:rStyle w:val="StyleUnderline"/>
          <w:highlight w:val="cyan"/>
        </w:rPr>
        <w:t>leader, there are thousands of</w:t>
      </w:r>
      <w:r w:rsidRPr="00895F8F">
        <w:rPr>
          <w:rStyle w:val="StyleUnderline"/>
        </w:rPr>
        <w:t xml:space="preserve"> regular, </w:t>
      </w:r>
      <w:r w:rsidRPr="00895F8F">
        <w:rPr>
          <w:rStyle w:val="StyleUnderline"/>
          <w:highlight w:val="cyan"/>
        </w:rPr>
        <w:t>honest leaders</w:t>
      </w:r>
      <w:r w:rsidRPr="00895F8F">
        <w:rPr>
          <w:rStyle w:val="StyleUnderline"/>
        </w:rPr>
        <w:t xml:space="preserve"> who are never profiled,</w:t>
      </w:r>
      <w:r w:rsidRPr="00895F8F">
        <w:rPr>
          <w:sz w:val="16"/>
        </w:rPr>
        <w:t xml:space="preserve">” notes the International Union of Operating Engineers. </w:t>
      </w:r>
    </w:p>
    <w:p w14:paraId="5D8EA3E7" w14:textId="77777777" w:rsidR="00DB08BF" w:rsidRPr="00895F8F" w:rsidRDefault="00DB08BF" w:rsidP="00DB08BF">
      <w:pPr>
        <w:rPr>
          <w:sz w:val="16"/>
        </w:rPr>
      </w:pPr>
      <w:r w:rsidRPr="00895F8F">
        <w:rPr>
          <w:sz w:val="16"/>
        </w:rPr>
        <w:t>The Corruption Narrative Helps Management Break Workers’ Trust in Unions</w:t>
      </w:r>
    </w:p>
    <w:p w14:paraId="4432B5F3" w14:textId="77777777" w:rsidR="00DB08BF" w:rsidRPr="00895F8F" w:rsidRDefault="00DB08BF" w:rsidP="00DB08BF">
      <w:pPr>
        <w:rPr>
          <w:sz w:val="16"/>
        </w:rPr>
      </w:pPr>
      <w:r w:rsidRPr="00895F8F">
        <w:rPr>
          <w:rStyle w:val="StyleUnderline"/>
        </w:rPr>
        <w:t xml:space="preserve">Anti-union companies that fight workers’ unionization efforts have latched on to the </w:t>
      </w:r>
      <w:r w:rsidRPr="00895F8F">
        <w:rPr>
          <w:rStyle w:val="Emphasis"/>
        </w:rPr>
        <w:t>false corruption narrative</w:t>
      </w:r>
      <w:r w:rsidRPr="00895F8F">
        <w:rPr>
          <w:rStyle w:val="StyleUnderline"/>
        </w:rPr>
        <w:t>, using it as a key message in their union-busting campaigns</w:t>
      </w:r>
      <w:r w:rsidRPr="00895F8F">
        <w:rPr>
          <w:sz w:val="16"/>
        </w:rPr>
        <w:t>. Managers play to workers’ fears of union corruption to plant seeds of doubt and create distrust between workers and the union.</w:t>
      </w:r>
    </w:p>
    <w:p w14:paraId="687B0DBB" w14:textId="77777777" w:rsidR="00DB08BF" w:rsidRPr="00895F8F" w:rsidRDefault="00DB08BF" w:rsidP="00DB08BF">
      <w:pPr>
        <w:rPr>
          <w:sz w:val="16"/>
        </w:rPr>
      </w:pPr>
      <w:r w:rsidRPr="00895F8F">
        <w:rPr>
          <w:sz w:val="16"/>
        </w:rPr>
        <w:t>“Real-life examples of corrupt union leaders living high on the hog off members’ dues are very rare,” writes the Socialist Alternative team. “It is a scare tactic that management uses to stop our unions.”</w:t>
      </w:r>
    </w:p>
    <w:p w14:paraId="21FB0985" w14:textId="146838BE" w:rsidR="005D388F" w:rsidRPr="009D1151" w:rsidRDefault="00DB08BF" w:rsidP="005D388F">
      <w:pPr>
        <w:rPr>
          <w:sz w:val="16"/>
        </w:rPr>
      </w:pPr>
      <w:r w:rsidRPr="00895F8F">
        <w:rPr>
          <w:sz w:val="16"/>
        </w:rPr>
        <w:t>It’s effective because the company has access to its workers that unions do not. They can post these messages in break rooms, communicate them in captive audience meetings, and blast them in emails. Unions simply do not have the same level of access to workers to be able to refute corruption claims.</w:t>
      </w:r>
    </w:p>
    <w:sectPr w:rsidR="005D388F" w:rsidRPr="009D11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3E8D7" w14:textId="77777777" w:rsidR="00332B53" w:rsidRDefault="00332B53" w:rsidP="00066D2C">
      <w:r>
        <w:separator/>
      </w:r>
    </w:p>
  </w:endnote>
  <w:endnote w:type="continuationSeparator" w:id="0">
    <w:p w14:paraId="21758BC1" w14:textId="77777777" w:rsidR="00332B53" w:rsidRDefault="00332B5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08CC" w14:textId="77777777" w:rsidR="00332B53" w:rsidRDefault="00332B53" w:rsidP="00066D2C">
      <w:r>
        <w:separator/>
      </w:r>
    </w:p>
  </w:footnote>
  <w:footnote w:type="continuationSeparator" w:id="0">
    <w:p w14:paraId="2926D92E" w14:textId="77777777" w:rsidR="00332B53" w:rsidRDefault="00332B5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52899006">
    <w:abstractNumId w:val="26"/>
  </w:num>
  <w:num w:numId="46" w16cid:durableId="1881281124">
    <w:abstractNumId w:val="13"/>
  </w:num>
  <w:num w:numId="47" w16cid:durableId="610015275">
    <w:abstractNumId w:val="29"/>
  </w:num>
  <w:num w:numId="48" w16cid:durableId="1521385324">
    <w:abstractNumId w:val="15"/>
  </w:num>
  <w:num w:numId="49" w16cid:durableId="130753773">
    <w:abstractNumId w:val="11"/>
  </w:num>
  <w:num w:numId="50" w16cid:durableId="1674530716">
    <w:abstractNumId w:val="31"/>
  </w:num>
  <w:num w:numId="51" w16cid:durableId="907688790">
    <w:abstractNumId w:val="22"/>
  </w:num>
  <w:num w:numId="52" w16cid:durableId="375662686">
    <w:abstractNumId w:val="28"/>
  </w:num>
  <w:num w:numId="53" w16cid:durableId="176314197">
    <w:abstractNumId w:val="27"/>
  </w:num>
  <w:num w:numId="54" w16cid:durableId="1476797033">
    <w:abstractNumId w:val="20"/>
  </w:num>
  <w:num w:numId="55" w16cid:durableId="477504237">
    <w:abstractNumId w:val="23"/>
  </w:num>
  <w:num w:numId="56" w16cid:durableId="1259944676">
    <w:abstractNumId w:val="18"/>
  </w:num>
  <w:num w:numId="57" w16cid:durableId="974141661">
    <w:abstractNumId w:val="17"/>
  </w:num>
  <w:num w:numId="58" w16cid:durableId="972322309">
    <w:abstractNumId w:val="30"/>
  </w:num>
  <w:num w:numId="59" w16cid:durableId="2056926430">
    <w:abstractNumId w:val="32"/>
  </w:num>
  <w:num w:numId="60" w16cid:durableId="1851751110">
    <w:abstractNumId w:val="19"/>
  </w:num>
  <w:num w:numId="61" w16cid:durableId="127819849">
    <w:abstractNumId w:val="25"/>
  </w:num>
  <w:num w:numId="62" w16cid:durableId="1447000849">
    <w:abstractNumId w:val="24"/>
  </w:num>
  <w:num w:numId="63" w16cid:durableId="1857620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08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2B53"/>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E69"/>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1D5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151"/>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08BF"/>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5A3"/>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3CB562"/>
  <w15:chartTrackingRefBased/>
  <w15:docId w15:val="{B8C32D89-A92C-C84F-9091-CD3EC467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08BF"/>
    <w:rPr>
      <w:rFonts w:ascii="Calibri" w:hAnsi="Calibri" w:cs="Calibri"/>
    </w:rPr>
  </w:style>
  <w:style w:type="paragraph" w:styleId="Heading1">
    <w:name w:val="heading 1"/>
    <w:aliases w:val="Pocket"/>
    <w:basedOn w:val="Normal"/>
    <w:next w:val="Normal"/>
    <w:link w:val="Heading1Char"/>
    <w:qFormat/>
    <w:rsid w:val="00DB08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DB08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B08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B08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08B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08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08B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B08B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B08BF"/>
    <w:rPr>
      <w:color w:val="auto"/>
      <w:u w:val="none"/>
    </w:rPr>
  </w:style>
  <w:style w:type="character" w:customStyle="1" w:styleId="Heading1Char">
    <w:name w:val="Heading 1 Char"/>
    <w:aliases w:val="Pocket Char"/>
    <w:basedOn w:val="DefaultParagraphFont"/>
    <w:link w:val="Heading1"/>
    <w:rsid w:val="00DB08BF"/>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DB08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DB08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B08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B08BF"/>
    <w:rPr>
      <w:b/>
      <w:bCs/>
      <w:color w:val="002060"/>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DB08BF"/>
    <w:rPr>
      <w:b w:val="0"/>
      <w:sz w:val="22"/>
      <w:u w:val="single"/>
    </w:rPr>
  </w:style>
  <w:style w:type="character" w:styleId="Strong">
    <w:name w:val="Strong"/>
    <w:basedOn w:val="DefaultParagraphFont"/>
    <w:uiPriority w:val="22"/>
    <w:qFormat/>
    <w:rsid w:val="00DB08BF"/>
    <w:rPr>
      <w:b/>
      <w:bCs/>
    </w:rPr>
  </w:style>
  <w:style w:type="character" w:styleId="BookTitle">
    <w:name w:val="Book Title"/>
    <w:basedOn w:val="DefaultParagraphFont"/>
    <w:uiPriority w:val="33"/>
    <w:qFormat/>
    <w:rsid w:val="00DB08BF"/>
    <w:rPr>
      <w:b/>
      <w:bCs/>
      <w:i/>
      <w:iCs/>
      <w:spacing w:val="5"/>
    </w:rPr>
  </w:style>
  <w:style w:type="character" w:customStyle="1" w:styleId="Heading5Char">
    <w:name w:val="Heading 5 Char"/>
    <w:basedOn w:val="DefaultParagraphFont"/>
    <w:link w:val="Heading5"/>
    <w:uiPriority w:val="9"/>
    <w:semiHidden/>
    <w:rsid w:val="00DB08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08BF"/>
  </w:style>
  <w:style w:type="paragraph" w:styleId="Header">
    <w:name w:val="header"/>
    <w:basedOn w:val="Normal"/>
    <w:link w:val="HeaderChar"/>
    <w:uiPriority w:val="99"/>
    <w:semiHidden/>
    <w:rsid w:val="00DB08BF"/>
    <w:pPr>
      <w:tabs>
        <w:tab w:val="center" w:pos="4680"/>
        <w:tab w:val="right" w:pos="9360"/>
      </w:tabs>
    </w:pPr>
  </w:style>
  <w:style w:type="character" w:customStyle="1" w:styleId="HeaderChar">
    <w:name w:val="Header Char"/>
    <w:basedOn w:val="DefaultParagraphFont"/>
    <w:link w:val="Header"/>
    <w:uiPriority w:val="99"/>
    <w:semiHidden/>
    <w:rsid w:val="00DB08BF"/>
    <w:rPr>
      <w:rFonts w:ascii="Calibri" w:hAnsi="Calibri" w:cs="Calibri"/>
    </w:rPr>
  </w:style>
  <w:style w:type="paragraph" w:styleId="Footer">
    <w:name w:val="footer"/>
    <w:basedOn w:val="Normal"/>
    <w:link w:val="FooterChar"/>
    <w:uiPriority w:val="99"/>
    <w:semiHidden/>
    <w:rsid w:val="00DB08BF"/>
    <w:pPr>
      <w:tabs>
        <w:tab w:val="center" w:pos="4680"/>
        <w:tab w:val="right" w:pos="9360"/>
      </w:tabs>
    </w:pPr>
  </w:style>
  <w:style w:type="character" w:customStyle="1" w:styleId="FooterChar">
    <w:name w:val="Footer Char"/>
    <w:basedOn w:val="DefaultParagraphFont"/>
    <w:link w:val="Footer"/>
    <w:uiPriority w:val="99"/>
    <w:semiHidden/>
    <w:rsid w:val="00DB08BF"/>
    <w:rPr>
      <w:rFonts w:ascii="Calibri" w:hAnsi="Calibri" w:cs="Calibri"/>
    </w:rPr>
  </w:style>
  <w:style w:type="paragraph" w:styleId="BodyText">
    <w:name w:val="Body Text"/>
    <w:basedOn w:val="Normal"/>
    <w:link w:val="BodyTextChar"/>
    <w:uiPriority w:val="99"/>
    <w:semiHidden/>
    <w:unhideWhenUsed/>
    <w:rsid w:val="00DB08BF"/>
    <w:pPr>
      <w:spacing w:after="120"/>
    </w:pPr>
  </w:style>
  <w:style w:type="character" w:customStyle="1" w:styleId="BodyTextChar">
    <w:name w:val="Body Text Char"/>
    <w:basedOn w:val="DefaultParagraphFont"/>
    <w:link w:val="BodyText"/>
    <w:uiPriority w:val="99"/>
    <w:semiHidden/>
    <w:rsid w:val="00DB08B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DB08B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B08B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B08BF"/>
    <w:rPr>
      <w:color w:val="0563C1" w:themeColor="hyperlink"/>
      <w:u w:val="single"/>
    </w:rPr>
  </w:style>
  <w:style w:type="character" w:styleId="UnresolvedMention">
    <w:name w:val="Unresolved Mention"/>
    <w:basedOn w:val="DefaultParagraphFont"/>
    <w:uiPriority w:val="99"/>
    <w:semiHidden/>
    <w:unhideWhenUsed/>
    <w:rsid w:val="00DB08BF"/>
    <w:rPr>
      <w:color w:val="605E5C"/>
      <w:shd w:val="clear" w:color="auto" w:fill="E1DFDD"/>
    </w:rPr>
  </w:style>
  <w:style w:type="paragraph" w:customStyle="1" w:styleId="Undertag">
    <w:name w:val="Undertag"/>
    <w:link w:val="UndertagChar"/>
    <w:autoRedefine/>
    <w:uiPriority w:val="5"/>
    <w:qFormat/>
    <w:rsid w:val="00DB08B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B08B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B08BF"/>
    <w:rPr>
      <w:color w:val="75100D"/>
    </w:rPr>
  </w:style>
  <w:style w:type="character" w:customStyle="1" w:styleId="AnalyticChar">
    <w:name w:val="Analytic Char"/>
    <w:basedOn w:val="DefaultParagraphFont"/>
    <w:link w:val="Analytic"/>
    <w:uiPriority w:val="5"/>
    <w:rsid w:val="00DB08B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B08BF"/>
    <w:rPr>
      <w:color w:val="000000" w:themeColor="text1"/>
    </w:rPr>
  </w:style>
  <w:style w:type="character" w:customStyle="1" w:styleId="Heading6Char">
    <w:name w:val="Heading 6 Char"/>
    <w:basedOn w:val="DefaultParagraphFont"/>
    <w:link w:val="Heading6"/>
    <w:uiPriority w:val="9"/>
    <w:semiHidden/>
    <w:rsid w:val="00DB08B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B08B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B08B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B08BF"/>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DB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DB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8B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B08BF"/>
    <w:pPr>
      <w:spacing w:before="160"/>
      <w:jc w:val="center"/>
    </w:pPr>
    <w:rPr>
      <w:i/>
      <w:iCs/>
      <w:color w:val="404040" w:themeColor="text1" w:themeTint="BF"/>
    </w:rPr>
  </w:style>
  <w:style w:type="character" w:customStyle="1" w:styleId="QuoteChar">
    <w:name w:val="Quote Char"/>
    <w:basedOn w:val="DefaultParagraphFont"/>
    <w:link w:val="Quote"/>
    <w:uiPriority w:val="29"/>
    <w:rsid w:val="00DB08B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B08BF"/>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DB08BF"/>
    <w:rPr>
      <w:i/>
      <w:iCs/>
      <w:color w:val="2F5496" w:themeColor="accent1" w:themeShade="BF"/>
    </w:rPr>
  </w:style>
  <w:style w:type="paragraph" w:styleId="IntenseQuote">
    <w:name w:val="Intense Quote"/>
    <w:basedOn w:val="Normal"/>
    <w:next w:val="Normal"/>
    <w:link w:val="IntenseQuoteChar"/>
    <w:uiPriority w:val="30"/>
    <w:qFormat/>
    <w:rsid w:val="00DB0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8BF"/>
    <w:rPr>
      <w:rFonts w:ascii="Calibri" w:hAnsi="Calibri" w:cs="Calibri"/>
      <w:i/>
      <w:iCs/>
      <w:color w:val="2F5496" w:themeColor="accent1" w:themeShade="BF"/>
    </w:rPr>
  </w:style>
  <w:style w:type="character" w:styleId="IntenseReference">
    <w:name w:val="Intense Reference"/>
    <w:basedOn w:val="DefaultParagraphFont"/>
    <w:uiPriority w:val="32"/>
    <w:qFormat/>
    <w:rsid w:val="00DB08BF"/>
    <w:rPr>
      <w:b/>
      <w:bCs/>
      <w:smallCaps/>
      <w:color w:val="2F5496" w:themeColor="accent1" w:themeShade="BF"/>
      <w:spacing w:val="5"/>
    </w:rPr>
  </w:style>
  <w:style w:type="paragraph" w:customStyle="1" w:styleId="textbold">
    <w:name w:val="text bold"/>
    <w:basedOn w:val="Normal"/>
    <w:link w:val="Emphasis"/>
    <w:uiPriority w:val="8"/>
    <w:qFormat/>
    <w:rsid w:val="00DB08BF"/>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Emphasis1">
    <w:name w:val="Emphasis1"/>
    <w:basedOn w:val="Normal"/>
    <w:uiPriority w:val="8"/>
    <w:qFormat/>
    <w:rsid w:val="00DB08BF"/>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DB08BF"/>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rsid w:val="00DB08B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DB08B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DB08BF"/>
    <w:pPr>
      <w:spacing w:before="100" w:beforeAutospacing="1" w:after="100" w:afterAutospacing="1"/>
    </w:pPr>
    <w:rPr>
      <w:rFonts w:eastAsia="Times New Roman"/>
      <w:sz w:val="24"/>
    </w:rPr>
  </w:style>
  <w:style w:type="character" w:customStyle="1" w:styleId="Boxes">
    <w:name w:val="Boxes"/>
    <w:basedOn w:val="Emphasis"/>
    <w:rsid w:val="00DB08BF"/>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DB08BF"/>
    <w:rPr>
      <w:b w:val="0"/>
      <w:sz w:val="22"/>
      <w:u w:val="single"/>
    </w:rPr>
  </w:style>
  <w:style w:type="paragraph" w:customStyle="1" w:styleId="Analyticusethisone">
    <w:name w:val="Analytic (use this one)"/>
    <w:basedOn w:val="Heading4"/>
    <w:link w:val="AnalyticusethisoneChar"/>
    <w:autoRedefine/>
    <w:rsid w:val="00DB08BF"/>
    <w:rPr>
      <w:rFonts w:cs="Times New Roman (Headings CS)"/>
      <w:color w:val="75100D"/>
    </w:rPr>
  </w:style>
  <w:style w:type="character" w:customStyle="1" w:styleId="AnalyticusethisoneChar">
    <w:name w:val="Analytic (use this one) Char"/>
    <w:basedOn w:val="DefaultParagraphFont"/>
    <w:link w:val="Analyticusethisone"/>
    <w:rsid w:val="00DB08BF"/>
    <w:rPr>
      <w:rFonts w:ascii="Calibri" w:eastAsiaTheme="majorEastAsia" w:hAnsi="Calibri" w:cs="Times New Roman (Headings CS)"/>
      <w:b/>
      <w:iCs/>
      <w:color w:val="75100D"/>
      <w:sz w:val="26"/>
    </w:rPr>
  </w:style>
  <w:style w:type="paragraph" w:styleId="DocumentMap">
    <w:name w:val="Document Map"/>
    <w:basedOn w:val="Normal"/>
    <w:link w:val="DocumentMapChar"/>
    <w:uiPriority w:val="99"/>
    <w:semiHidden/>
    <w:unhideWhenUsed/>
    <w:rsid w:val="00DB08B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08BF"/>
    <w:rPr>
      <w:rFonts w:ascii="Lucida Grande" w:hAnsi="Lucida Grande" w:cs="Lucida Grande"/>
      <w:sz w:val="24"/>
    </w:rPr>
  </w:style>
  <w:style w:type="paragraph" w:customStyle="1" w:styleId="analytic0">
    <w:name w:val="analytic"/>
    <w:basedOn w:val="Heading4"/>
    <w:next w:val="Normal"/>
    <w:autoRedefine/>
    <w:uiPriority w:val="4"/>
    <w:rsid w:val="00DB08BF"/>
    <w:rPr>
      <w:color w:val="44546A" w:themeColor="text2"/>
    </w:rPr>
  </w:style>
  <w:style w:type="paragraph" w:customStyle="1" w:styleId="analyticpeg">
    <w:name w:val="analytic peg"/>
    <w:basedOn w:val="Heading4"/>
    <w:next w:val="Normal"/>
    <w:autoRedefine/>
    <w:uiPriority w:val="4"/>
    <w:rsid w:val="00DB08BF"/>
    <w:rPr>
      <w:color w:val="C7336A"/>
    </w:rPr>
  </w:style>
  <w:style w:type="character" w:customStyle="1" w:styleId="qlabel">
    <w:name w:val="q_label"/>
    <w:basedOn w:val="DefaultParagraphFont"/>
    <w:rsid w:val="00DB08BF"/>
  </w:style>
  <w:style w:type="character" w:customStyle="1" w:styleId="alabel">
    <w:name w:val="a_label"/>
    <w:basedOn w:val="DefaultParagraphFont"/>
    <w:rsid w:val="00DB08B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7"/>
    <w:rsid w:val="00DB08BF"/>
    <w:pPr>
      <w:spacing w:after="0" w:line="240" w:lineRule="auto"/>
    </w:pPr>
    <w:rPr>
      <w:i/>
      <w:iCs/>
      <w:color w:val="2F5496" w:themeColor="accent1" w:themeShade="BF"/>
    </w:rPr>
  </w:style>
  <w:style w:type="paragraph" w:customStyle="1" w:styleId="Analytics">
    <w:name w:val="Analytics"/>
    <w:basedOn w:val="Heading4"/>
    <w:link w:val="AnalyticsChar"/>
    <w:uiPriority w:val="99"/>
    <w:rsid w:val="00DB08BF"/>
    <w:rPr>
      <w:bCs/>
      <w:iCs w:val="0"/>
      <w:szCs w:val="28"/>
    </w:rPr>
  </w:style>
  <w:style w:type="character" w:customStyle="1" w:styleId="AnalyticsChar">
    <w:name w:val="Analytics Char"/>
    <w:basedOn w:val="DefaultParagraphFont"/>
    <w:link w:val="Analytics"/>
    <w:uiPriority w:val="99"/>
    <w:rsid w:val="00DB08BF"/>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DB08BF"/>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DB08BF"/>
    <w:rPr>
      <w:rFonts w:ascii="Calibri" w:eastAsiaTheme="majorEastAsia" w:hAnsi="Calibri" w:cstheme="majorBidi"/>
      <w:b/>
      <w:iCs/>
      <w:color w:val="44546A" w:themeColor="text2"/>
      <w:sz w:val="26"/>
    </w:rPr>
  </w:style>
  <w:style w:type="paragraph" w:styleId="NormalWeb">
    <w:name w:val="Normal (Web)"/>
    <w:basedOn w:val="Normal"/>
    <w:uiPriority w:val="99"/>
    <w:semiHidden/>
    <w:unhideWhenUsed/>
    <w:rsid w:val="00DB08BF"/>
    <w:pPr>
      <w:spacing w:before="100" w:beforeAutospacing="1" w:after="100" w:afterAutospacing="1"/>
    </w:pPr>
    <w:rPr>
      <w:rFonts w:ascii="Times New Roman" w:hAnsi="Times New Roman"/>
    </w:rPr>
  </w:style>
  <w:style w:type="character" w:customStyle="1" w:styleId="underline">
    <w:name w:val="underline"/>
    <w:rsid w:val="00DB08BF"/>
    <w:rPr>
      <w:u w:val="single"/>
    </w:rPr>
  </w:style>
  <w:style w:type="character" w:customStyle="1" w:styleId="m-210620469423647202gmail-style13ptbold">
    <w:name w:val="m_-210620469423647202gmail-style13ptbold"/>
    <w:basedOn w:val="DefaultParagraphFont"/>
    <w:rsid w:val="00DB08BF"/>
  </w:style>
  <w:style w:type="character" w:customStyle="1" w:styleId="apple-converted-space">
    <w:name w:val="apple-converted-space"/>
    <w:basedOn w:val="DefaultParagraphFont"/>
    <w:rsid w:val="00DB08BF"/>
  </w:style>
  <w:style w:type="paragraph" w:customStyle="1" w:styleId="AnalyticAdvanced">
    <w:name w:val="Analytic (Advanced)"/>
    <w:basedOn w:val="Heading4"/>
    <w:link w:val="AnalyticAdvancedChar"/>
    <w:autoRedefine/>
    <w:uiPriority w:val="5"/>
    <w:rsid w:val="00DB08BF"/>
    <w:rPr>
      <w:color w:val="75100D"/>
    </w:rPr>
  </w:style>
  <w:style w:type="character" w:customStyle="1" w:styleId="AnalyticAdvancedChar">
    <w:name w:val="Analytic (Advanced) Char"/>
    <w:basedOn w:val="DefaultParagraphFont"/>
    <w:link w:val="AnalyticAdvanced"/>
    <w:uiPriority w:val="5"/>
    <w:rsid w:val="00DB08BF"/>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rsid w:val="00DB08BF"/>
    <w:pPr>
      <w:spacing w:before="120"/>
    </w:pPr>
    <w:rPr>
      <w:b/>
      <w:i/>
      <w:color w:val="0070C0"/>
    </w:rPr>
  </w:style>
  <w:style w:type="character" w:customStyle="1" w:styleId="FileNoteChar">
    <w:name w:val="File Note Char"/>
    <w:basedOn w:val="DefaultParagraphFont"/>
    <w:link w:val="FileNote"/>
    <w:uiPriority w:val="5"/>
    <w:rsid w:val="00DB08BF"/>
    <w:rPr>
      <w:rFonts w:ascii="Calibri" w:hAnsi="Calibri" w:cs="Calibri"/>
      <w:b/>
      <w:i/>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full/10.1111/theo.125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111/theo.1258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69630</Words>
  <Characters>387841</Characters>
  <Application>Microsoft Office Word</Application>
  <DocSecurity>0</DocSecurity>
  <Lines>5241</Lines>
  <Paragraphs>2446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2025-11-15T21:26:00Z</dcterms:created>
  <dcterms:modified xsi:type="dcterms:W3CDTF">2025-11-15T21:33:00Z</dcterms:modified>
</cp:coreProperties>
</file>