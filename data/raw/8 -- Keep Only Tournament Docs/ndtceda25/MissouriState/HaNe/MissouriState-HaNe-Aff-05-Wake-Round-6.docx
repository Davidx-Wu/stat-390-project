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F6A4" w14:textId="77777777" w:rsidR="00551958" w:rsidRDefault="00551958" w:rsidP="00551958">
      <w:pPr>
        <w:pStyle w:val="Heading1"/>
      </w:pPr>
      <w:r>
        <w:t>1AC</w:t>
      </w:r>
    </w:p>
    <w:p w14:paraId="6DAFA906" w14:textId="77777777" w:rsidR="00551958" w:rsidRDefault="00551958" w:rsidP="00551958">
      <w:pPr>
        <w:pStyle w:val="Heading3"/>
      </w:pPr>
      <w:r>
        <w:t>Automation---1AC</w:t>
      </w:r>
    </w:p>
    <w:p w14:paraId="06F434E8" w14:textId="77777777" w:rsidR="00551958" w:rsidRDefault="00551958" w:rsidP="00551958">
      <w:pPr>
        <w:pStyle w:val="Heading4"/>
      </w:pPr>
      <w:r>
        <w:t xml:space="preserve">Advantage 1 is </w:t>
      </w:r>
      <w:r>
        <w:rPr>
          <w:u w:val="single"/>
        </w:rPr>
        <w:t>AUTOMATION</w:t>
      </w:r>
      <w:r>
        <w:t>:</w:t>
      </w:r>
    </w:p>
    <w:p w14:paraId="619E6725" w14:textId="77777777" w:rsidR="00551958" w:rsidRPr="00171F4C" w:rsidRDefault="00551958" w:rsidP="00551958">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14E7DF7E" w14:textId="77777777" w:rsidR="00551958" w:rsidRPr="007E3484" w:rsidRDefault="00551958" w:rsidP="0055195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E75B194" w14:textId="77777777" w:rsidR="00551958" w:rsidRPr="007E3484" w:rsidRDefault="00551958" w:rsidP="0055195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381A6F">
        <w:rPr>
          <w:rStyle w:val="Emphasis"/>
        </w:rPr>
        <w:t>not filled the void</w:t>
      </w:r>
      <w:r w:rsidRPr="007E3484">
        <w:rPr>
          <w:sz w:val="16"/>
        </w:rPr>
        <w:t xml:space="preserve">. </w:t>
      </w:r>
    </w:p>
    <w:p w14:paraId="242A3536" w14:textId="77777777" w:rsidR="00551958" w:rsidRPr="007E3484" w:rsidRDefault="00551958" w:rsidP="00551958">
      <w:pPr>
        <w:rPr>
          <w:sz w:val="16"/>
        </w:rPr>
      </w:pPr>
      <w:r w:rsidRPr="007E3484">
        <w:rPr>
          <w:sz w:val="16"/>
        </w:rPr>
        <w:t xml:space="preserve">Most workers are employed at-will, entitled only to minimal wage, hour, and benefit protections, violations of which are not infrequent.6 </w:t>
      </w:r>
    </w:p>
    <w:p w14:paraId="0248262C" w14:textId="77777777" w:rsidR="00551958" w:rsidRPr="007E3484" w:rsidRDefault="00551958" w:rsidP="0055195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381A6F">
        <w:rPr>
          <w:rStyle w:val="Emphasis"/>
        </w:rPr>
        <w:t>exclude</w:t>
      </w:r>
      <w:r w:rsidRPr="007E3484">
        <w:rPr>
          <w:rStyle w:val="StyleUnderline"/>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Pr>
        <w:t xml:space="preserve"> their </w:t>
      </w:r>
      <w:r w:rsidRPr="00381A6F">
        <w:rPr>
          <w:rStyle w:val="Emphasis"/>
        </w:rPr>
        <w:t xml:space="preserve">enterprises </w:t>
      </w:r>
      <w:r w:rsidRPr="007E3484">
        <w:rPr>
          <w:rStyle w:val="StyleUnderline"/>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4ED1963" w14:textId="77777777" w:rsidR="00551958" w:rsidRPr="007E3484" w:rsidRDefault="00551958" w:rsidP="0055195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381A6F">
        <w:rPr>
          <w:rStyle w:val="Emphasis"/>
        </w:rPr>
        <w:t xml:space="preserve">agricultural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6F3B5AC" w14:textId="77777777" w:rsidR="00551958" w:rsidRPr="007E3484" w:rsidRDefault="00551958" w:rsidP="00551958">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381A6F">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E8D55A3" w14:textId="77777777" w:rsidR="00551958" w:rsidRPr="007E3484" w:rsidRDefault="00551958" w:rsidP="0055195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F1B1300" w14:textId="77777777" w:rsidR="00551958" w:rsidRPr="007E3484" w:rsidRDefault="00551958" w:rsidP="0055195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CB4B719" w14:textId="77777777" w:rsidR="00551958" w:rsidRPr="007E3484" w:rsidRDefault="00551958" w:rsidP="0055195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BE11A98" w14:textId="77777777" w:rsidR="00551958" w:rsidRPr="007E3484" w:rsidRDefault="00551958" w:rsidP="00551958">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Pr>
        <w:t xml:space="preserve"> can give worker organizations an </w:t>
      </w:r>
      <w:r w:rsidRPr="00381A6F">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25C5EAE6" w14:textId="77777777" w:rsidR="00551958" w:rsidRPr="007E3484" w:rsidRDefault="00551958" w:rsidP="00551958">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381A6F">
        <w:rPr>
          <w:rStyle w:val="Emphasis"/>
        </w:rPr>
        <w:t>protracted legal battles</w:t>
      </w:r>
      <w:r w:rsidRPr="00111B05">
        <w:rPr>
          <w:rStyle w:val="StyleUnderline"/>
        </w:rPr>
        <w:t xml:space="preserve"> about the identity of the employer and provides a </w:t>
      </w:r>
      <w:r w:rsidRPr="00381A6F">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4D13D71" w14:textId="77777777" w:rsidR="00551958" w:rsidRPr="00171F4C" w:rsidRDefault="00551958" w:rsidP="0055195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A2EE141" w14:textId="77777777" w:rsidR="00551958" w:rsidRPr="00FD270F" w:rsidRDefault="00551958" w:rsidP="0055195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53846636" w14:textId="77777777" w:rsidR="00551958" w:rsidRPr="00257AE2" w:rsidRDefault="00551958" w:rsidP="0055195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951F92A" w14:textId="77777777" w:rsidR="00551958" w:rsidRPr="00257AE2" w:rsidRDefault="00551958" w:rsidP="00551958">
      <w:pPr>
        <w:rPr>
          <w:sz w:val="16"/>
        </w:rPr>
      </w:pPr>
      <w:r w:rsidRPr="00257AE2">
        <w:rPr>
          <w:sz w:val="16"/>
        </w:rPr>
        <w:t xml:space="preserve">1 Introduction </w:t>
      </w:r>
    </w:p>
    <w:p w14:paraId="78D08809" w14:textId="77777777" w:rsidR="00551958" w:rsidRPr="00257AE2" w:rsidRDefault="00551958" w:rsidP="0055195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Colantone and Stanig, 2018; Thewissen and Rueda, 2019). </w:t>
      </w:r>
    </w:p>
    <w:p w14:paraId="72FFC1EB" w14:textId="77777777" w:rsidR="00551958" w:rsidRPr="00257AE2" w:rsidRDefault="00551958" w:rsidP="0055195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58BF4FED" w14:textId="77777777" w:rsidR="00551958" w:rsidRPr="00257AE2" w:rsidRDefault="00551958" w:rsidP="0055195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E6A252B" w14:textId="77777777" w:rsidR="00551958" w:rsidRPr="00257AE2" w:rsidRDefault="00551958" w:rsidP="0055195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920B5F2" w14:textId="77777777" w:rsidR="00551958" w:rsidRPr="00257AE2" w:rsidRDefault="00551958" w:rsidP="0055195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6F0B7CA" w14:textId="77777777" w:rsidR="00551958" w:rsidRPr="00257AE2" w:rsidRDefault="00551958" w:rsidP="0055195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381A6F">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BC7A709" w14:textId="77777777" w:rsidR="00551958" w:rsidRPr="00257AE2" w:rsidRDefault="00551958" w:rsidP="0055195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55FD843" w14:textId="77777777" w:rsidR="00551958" w:rsidRPr="00257AE2" w:rsidRDefault="00551958" w:rsidP="00551958">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8F873EE" w14:textId="77777777" w:rsidR="00551958" w:rsidRPr="00323549" w:rsidRDefault="00551958" w:rsidP="0055195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E845963" w14:textId="77777777" w:rsidR="00551958" w:rsidRPr="00323549" w:rsidRDefault="00551958" w:rsidP="0055195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6660255" w14:textId="77777777" w:rsidR="00551958" w:rsidRPr="00323549" w:rsidRDefault="00551958" w:rsidP="0055195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27448C6" w14:textId="77777777" w:rsidR="00551958" w:rsidRPr="00323549" w:rsidRDefault="00551958" w:rsidP="0055195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218C239" w14:textId="77777777" w:rsidR="00551958" w:rsidRPr="00323549" w:rsidRDefault="00551958" w:rsidP="0055195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ADFECEF" w14:textId="77777777" w:rsidR="00551958" w:rsidRPr="00323549" w:rsidRDefault="00551958" w:rsidP="00551958">
      <w:pPr>
        <w:rPr>
          <w:sz w:val="16"/>
        </w:rPr>
      </w:pPr>
      <w:r w:rsidRPr="00323549">
        <w:rPr>
          <w:sz w:val="16"/>
        </w:rPr>
        <w:t xml:space="preserve">2 The problem of union decline </w:t>
      </w:r>
    </w:p>
    <w:p w14:paraId="1B9159B4" w14:textId="77777777" w:rsidR="00551958" w:rsidRPr="00257AE2" w:rsidRDefault="00551958" w:rsidP="0055195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322B0FCE" w14:textId="77777777" w:rsidR="00551958" w:rsidRPr="00257AE2" w:rsidRDefault="00551958" w:rsidP="0055195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90A1B44" w14:textId="77777777" w:rsidR="00551958" w:rsidRPr="00257AE2" w:rsidRDefault="00551958" w:rsidP="00551958">
      <w:r w:rsidRPr="00257AE2">
        <w:t>[graph omitted]</w:t>
      </w:r>
    </w:p>
    <w:p w14:paraId="53C4D9D7" w14:textId="77777777" w:rsidR="00551958" w:rsidRPr="00257AE2" w:rsidRDefault="00551958" w:rsidP="0055195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1E5FAA7" w14:textId="77777777" w:rsidR="00551958" w:rsidRDefault="00551958" w:rsidP="0055195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2ECDA193" w14:textId="77777777" w:rsidR="00551958" w:rsidRPr="004816CF" w:rsidRDefault="00551958" w:rsidP="0055195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1BC5421" w14:textId="77777777" w:rsidR="00551958" w:rsidRDefault="00551958" w:rsidP="0055195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0F433A7" w14:textId="77777777" w:rsidR="00551958" w:rsidRDefault="00551958" w:rsidP="0055195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36E7A50" w14:textId="77777777" w:rsidR="00551958" w:rsidRDefault="00551958" w:rsidP="00551958">
      <w:pPr>
        <w:rPr>
          <w:sz w:val="16"/>
        </w:rPr>
      </w:pPr>
      <w:r w:rsidRPr="00323549">
        <w:rPr>
          <w:sz w:val="16"/>
        </w:rPr>
        <w:t>2 Background and conceptual framework</w:t>
      </w:r>
    </w:p>
    <w:p w14:paraId="00573771" w14:textId="77777777" w:rsidR="00551958" w:rsidRDefault="00551958" w:rsidP="0055195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CF69E81" w14:textId="77777777" w:rsidR="00551958" w:rsidRPr="00323549" w:rsidRDefault="00551958" w:rsidP="0055195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C2B740A" w14:textId="77777777" w:rsidR="00551958" w:rsidRPr="00323549" w:rsidRDefault="00551958" w:rsidP="0055195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7A0F55D5" w14:textId="77777777" w:rsidR="00551958" w:rsidRDefault="00551958" w:rsidP="0055195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95CC10B" w14:textId="77777777" w:rsidR="00551958" w:rsidRDefault="00551958" w:rsidP="0055195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66695CB" w14:textId="77777777" w:rsidR="00551958" w:rsidRDefault="00551958" w:rsidP="0055195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381A6F">
        <w:rPr>
          <w:rStyle w:val="Emphasis"/>
        </w:rPr>
        <w:t>larger</w:t>
      </w:r>
      <w:r w:rsidRPr="00C26ACF">
        <w:rPr>
          <w:rStyle w:val="StyleUnderline"/>
        </w:rPr>
        <w:t xml:space="preserve"> plants are </w:t>
      </w:r>
      <w:r w:rsidRPr="00381A6F">
        <w:rPr>
          <w:rStyle w:val="Emphasis"/>
        </w:rPr>
        <w:t>less likely</w:t>
      </w:r>
      <w:r w:rsidRPr="00C26ACF">
        <w:rPr>
          <w:rStyle w:val="StyleUnderline"/>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88D5B93" w14:textId="77777777" w:rsidR="00551958" w:rsidRDefault="00551958" w:rsidP="00551958">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1FECD2E" w14:textId="77777777" w:rsidR="00551958" w:rsidRDefault="00551958" w:rsidP="00551958">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71208B9" w14:textId="77777777" w:rsidR="00551958" w:rsidRDefault="00551958" w:rsidP="00551958">
      <w:pPr>
        <w:rPr>
          <w:sz w:val="16"/>
        </w:rPr>
      </w:pPr>
      <w:r w:rsidRPr="00323549">
        <w:rPr>
          <w:sz w:val="16"/>
        </w:rPr>
        <w:t>2.2 The role of automation</w:t>
      </w:r>
    </w:p>
    <w:p w14:paraId="79E55EB9" w14:textId="77777777" w:rsidR="00551958" w:rsidRPr="004E243C" w:rsidRDefault="00551958" w:rsidP="0055195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F6FD4EB" w14:textId="77777777" w:rsidR="00551958" w:rsidRDefault="00551958" w:rsidP="0055195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0482300" w14:textId="77777777" w:rsidR="00551958" w:rsidRPr="004E243C" w:rsidRDefault="00551958" w:rsidP="00551958">
      <w:r>
        <w:t>&lt;&lt;TEXT CONDENSED, NONE OMITTED&gt;&gt;</w:t>
      </w:r>
    </w:p>
    <w:p w14:paraId="5A737291" w14:textId="77777777" w:rsidR="00551958" w:rsidRDefault="00551958" w:rsidP="0055195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9FF0E07" w14:textId="77777777" w:rsidR="00551958" w:rsidRPr="004E243C" w:rsidRDefault="00551958" w:rsidP="00551958">
      <w:r>
        <w:t>&lt;&lt;PARAGRAPH INTEGRITY RESUMES&gt;&gt;</w:t>
      </w:r>
    </w:p>
    <w:p w14:paraId="68C9E4DA" w14:textId="77777777" w:rsidR="00551958" w:rsidRDefault="00551958" w:rsidP="0055195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45D75E2" w14:textId="77777777" w:rsidR="00551958" w:rsidRDefault="00551958" w:rsidP="0055195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30802E27" w14:textId="77777777" w:rsidR="00551958" w:rsidRDefault="00551958" w:rsidP="0055195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07759D9" w14:textId="77777777" w:rsidR="00551958" w:rsidRDefault="00551958" w:rsidP="0055195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DBE9ED7" w14:textId="77777777" w:rsidR="00551958" w:rsidRDefault="00551958" w:rsidP="0055195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4E0831C" w14:textId="77777777" w:rsidR="00551958" w:rsidRPr="00855DA8" w:rsidRDefault="00551958" w:rsidP="0055195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4129D51" w14:textId="77777777" w:rsidR="00551958" w:rsidRPr="00E81A0D" w:rsidRDefault="00551958" w:rsidP="0055195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381A6F">
        <w:rPr>
          <w:rStyle w:val="Emphasis"/>
        </w:rPr>
        <w:t>Populists</w:t>
      </w:r>
      <w:r w:rsidRPr="005F4C1D">
        <w:rPr>
          <w:rStyle w:val="StyleUnderline"/>
        </w:rPr>
        <w:t xml:space="preserve"> see politics as a </w:t>
      </w:r>
      <w:r w:rsidRPr="00381A6F">
        <w:rPr>
          <w:rStyle w:val="Emphasis"/>
        </w:rPr>
        <w:t>conflict</w:t>
      </w:r>
      <w:r w:rsidRPr="005F4C1D">
        <w:rPr>
          <w:rStyle w:val="StyleUnderline"/>
        </w:rPr>
        <w:t xml:space="preserve"> between</w:t>
      </w:r>
      <w:r w:rsidRPr="00E81A0D">
        <w:rPr>
          <w:sz w:val="16"/>
        </w:rPr>
        <w:t xml:space="preserve"> crooked </w:t>
      </w:r>
      <w:r w:rsidRPr="00381A6F">
        <w:rPr>
          <w:rStyle w:val="Emphasis"/>
        </w:rPr>
        <w:t>elites</w:t>
      </w:r>
      <w:r w:rsidRPr="005F4C1D">
        <w:rPr>
          <w:rStyle w:val="StyleUnderline"/>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381A6F">
        <w:rPr>
          <w:rStyle w:val="Emphasis"/>
        </w:rPr>
        <w:t>only they</w:t>
      </w:r>
      <w:r w:rsidRPr="00E81A0D">
        <w:rPr>
          <w:sz w:val="16"/>
        </w:rPr>
        <w:t>—</w:t>
      </w:r>
      <w:r w:rsidRPr="00D56A64">
        <w:rPr>
          <w:rStyle w:val="StyleUnderline"/>
        </w:rPr>
        <w:t>represent the “</w:t>
      </w:r>
      <w:r w:rsidRPr="00381A6F">
        <w:rPr>
          <w:rStyle w:val="Emphasis"/>
        </w:rPr>
        <w:t>real people</w:t>
      </w:r>
      <w:r w:rsidRPr="00E81A0D">
        <w:rPr>
          <w:sz w:val="16"/>
        </w:rPr>
        <w:t>.” Populists combine a fierce critique of elites and personal appeal to the “silent majority.”</w:t>
      </w:r>
    </w:p>
    <w:p w14:paraId="192A0598" w14:textId="77777777" w:rsidR="00551958" w:rsidRPr="00E81A0D" w:rsidRDefault="00551958" w:rsidP="00551958">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381A6F">
        <w:rPr>
          <w:rStyle w:val="Emphasis"/>
        </w:rPr>
        <w:t>sudden</w:t>
      </w:r>
      <w:r w:rsidRPr="000956F4">
        <w:rPr>
          <w:rStyle w:val="StyleUnderline"/>
        </w:rPr>
        <w:t xml:space="preserve"> and </w:t>
      </w:r>
      <w:r w:rsidRPr="00381A6F">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C255189" w14:textId="77777777" w:rsidR="00551958" w:rsidRPr="00E81A0D" w:rsidRDefault="00551958" w:rsidP="0055195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381A6F">
        <w:rPr>
          <w:rStyle w:val="Emphasis"/>
        </w:rPr>
        <w:t>defeated</w:t>
      </w:r>
      <w:r w:rsidRPr="00855DA8">
        <w:rPr>
          <w:rStyle w:val="StyleUnderline"/>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381A6F">
        <w:rPr>
          <w:rStyle w:val="Emphasis"/>
        </w:rPr>
        <w:t>embraced populism</w:t>
      </w:r>
      <w:r w:rsidRPr="00855DA8">
        <w:rPr>
          <w:rStyle w:val="StyleUnderline"/>
        </w:rPr>
        <w:t xml:space="preserve"> to a degree that was </w:t>
      </w:r>
      <w:r w:rsidRPr="00381A6F">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381A6F">
        <w:rPr>
          <w:rStyle w:val="Emphasis"/>
        </w:rPr>
        <w:t>immediate grievances</w:t>
      </w:r>
      <w:r w:rsidRPr="00855DA8">
        <w:rPr>
          <w:rStyle w:val="StyleUnderline"/>
        </w:rPr>
        <w:t xml:space="preserve"> rather than </w:t>
      </w:r>
      <w:r w:rsidRPr="00381A6F">
        <w:rPr>
          <w:rStyle w:val="Emphasis"/>
        </w:rPr>
        <w:t>long-term challenges</w:t>
      </w:r>
      <w:r w:rsidRPr="00E81A0D">
        <w:rPr>
          <w:sz w:val="16"/>
        </w:rPr>
        <w:t>.</w:t>
      </w:r>
    </w:p>
    <w:p w14:paraId="3EB5F340" w14:textId="77777777" w:rsidR="00551958" w:rsidRPr="00E81A0D" w:rsidRDefault="00551958" w:rsidP="0055195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541A91A" w14:textId="77777777" w:rsidR="00551958" w:rsidRPr="00FB127E" w:rsidRDefault="00551958" w:rsidP="00551958">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Pr>
        <w:t xml:space="preserve"> our </w:t>
      </w:r>
      <w:r w:rsidRPr="00381A6F">
        <w:rPr>
          <w:rStyle w:val="Emphasis"/>
        </w:rPr>
        <w:t>vulnerability</w:t>
      </w:r>
      <w:r w:rsidRPr="000F03F8">
        <w:rPr>
          <w:rStyle w:val="StyleUnderline"/>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230135E5" w14:textId="77777777" w:rsidR="00551958" w:rsidRPr="00855DA8" w:rsidRDefault="00551958" w:rsidP="0055195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07D57CE" w14:textId="77777777" w:rsidR="00551958" w:rsidRPr="00855DA8" w:rsidRDefault="00551958" w:rsidP="0055195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39E237F" w14:textId="77777777" w:rsidR="00551958" w:rsidRPr="00FB127E" w:rsidRDefault="00551958" w:rsidP="0055195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Pr>
        <w:t xml:space="preserve"> requires taking risk </w:t>
      </w:r>
      <w:r w:rsidRPr="00381A6F">
        <w:rPr>
          <w:rStyle w:val="Emphasis"/>
        </w:rPr>
        <w:t>more seriously</w:t>
      </w:r>
      <w:r w:rsidRPr="000D2ED4">
        <w:rPr>
          <w:rStyle w:val="StyleUnderline"/>
        </w:rPr>
        <w:t xml:space="preserve"> and placing </w:t>
      </w:r>
      <w:r w:rsidRPr="00381A6F">
        <w:rPr>
          <w:rStyle w:val="Emphasis"/>
        </w:rPr>
        <w:t>greater emphasis</w:t>
      </w:r>
      <w:r w:rsidRPr="000D2ED4">
        <w:rPr>
          <w:rStyle w:val="StyleUnderline"/>
        </w:rPr>
        <w:t xml:space="preserve"> on</w:t>
      </w:r>
      <w:r>
        <w:rPr>
          <w:rStyle w:val="StyleUnderline"/>
        </w:rPr>
        <w:t xml:space="preserve"> </w:t>
      </w:r>
      <w:r w:rsidRPr="00381A6F">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4C498AD" w14:textId="77777777" w:rsidR="00551958" w:rsidRPr="00855DA8" w:rsidRDefault="00551958" w:rsidP="0055195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5220C79" w14:textId="77777777" w:rsidR="00551958" w:rsidRPr="00FB127E" w:rsidRDefault="00551958" w:rsidP="00551958">
      <w:pPr>
        <w:rPr>
          <w:sz w:val="16"/>
        </w:rPr>
      </w:pPr>
      <w:r w:rsidRPr="00FB127E">
        <w:rPr>
          <w:sz w:val="16"/>
        </w:rPr>
        <w:t xml:space="preserve">In the chapters that follow, I’ll outline </w:t>
      </w:r>
      <w:r w:rsidRPr="00DD4DBB">
        <w:rPr>
          <w:rStyle w:val="StyleUnderline"/>
        </w:rPr>
        <w:t xml:space="preserve">the </w:t>
      </w:r>
      <w:r w:rsidRPr="00381A6F">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381A6F">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381A6F">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381A6F">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6455FD0" w14:textId="77777777" w:rsidR="00551958" w:rsidRPr="00CD4DCC" w:rsidRDefault="00551958" w:rsidP="0055195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E7990F1" w14:textId="77777777" w:rsidR="00551958" w:rsidRPr="00FB127E" w:rsidRDefault="00551958" w:rsidP="0055195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381A6F">
        <w:rPr>
          <w:rStyle w:val="Emphasis"/>
        </w:rPr>
        <w:t>new nuclear powers</w:t>
      </w:r>
      <w:r w:rsidRPr="00CD4DCC">
        <w:rPr>
          <w:rStyle w:val="StyleUnderline"/>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381A6F">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381A6F">
        <w:rPr>
          <w:rStyle w:val="Emphasis"/>
        </w:rPr>
        <w:t>sensible strategies</w:t>
      </w:r>
      <w:r w:rsidRPr="00CD4DCC">
        <w:rPr>
          <w:rStyle w:val="StyleUnderline"/>
        </w:rPr>
        <w:t xml:space="preserve"> that can </w:t>
      </w:r>
      <w:r w:rsidRPr="00381A6F">
        <w:rPr>
          <w:rStyle w:val="Emphasis"/>
        </w:rPr>
        <w:t>reduce</w:t>
      </w:r>
      <w:r w:rsidRPr="00CD4DCC">
        <w:rPr>
          <w:rStyle w:val="StyleUnderline"/>
        </w:rPr>
        <w:t xml:space="preserve"> the odds of </w:t>
      </w:r>
      <w:r w:rsidRPr="00381A6F">
        <w:rPr>
          <w:rStyle w:val="Emphasis"/>
        </w:rPr>
        <w:t>nuclear catastrophe</w:t>
      </w:r>
      <w:r w:rsidRPr="00CD4DCC">
        <w:rPr>
          <w:sz w:val="16"/>
        </w:rPr>
        <w:t xml:space="preserve"> (adopt a “no first use" policy, reduce the stockpiles, control loose nukes).</w:t>
      </w:r>
    </w:p>
    <w:p w14:paraId="48BA5A59" w14:textId="77777777" w:rsidR="00551958" w:rsidRPr="00FB127E" w:rsidRDefault="00551958" w:rsidP="0055195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381A6F">
        <w:rPr>
          <w:rStyle w:val="Emphasis"/>
        </w:rPr>
        <w:t>turbocharge</w:t>
      </w:r>
      <w:r w:rsidRPr="004808B6">
        <w:rPr>
          <w:rStyle w:val="StyleUnderline"/>
        </w:rPr>
        <w:t xml:space="preserve"> productivity and living stan- dards.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381A6F">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028D848" w14:textId="77777777" w:rsidR="00551958" w:rsidRPr="00FB127E" w:rsidRDefault="00551958" w:rsidP="00551958">
      <w:pPr>
        <w:rPr>
          <w:sz w:val="16"/>
        </w:rPr>
      </w:pPr>
      <w:r w:rsidRPr="00FB127E">
        <w:rPr>
          <w:sz w:val="16"/>
        </w:rPr>
        <w:t>What are the odds? In chapter 6,1 complete the discussion of catastrophic danger by examining less risky risks, including asteroids and supervolcanoes.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9FE14BB" w14:textId="77777777" w:rsidR="00551958" w:rsidRPr="00FB127E" w:rsidRDefault="00551958" w:rsidP="0055195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381A6F">
        <w:rPr>
          <w:rStyle w:val="Emphasis"/>
        </w:rPr>
        <w:t>values</w:t>
      </w:r>
      <w:r w:rsidRPr="00CD4DCC">
        <w:rPr>
          <w:rStyle w:val="StyleUnderline"/>
        </w:rPr>
        <w:t xml:space="preserve"> of those who run the country</w:t>
      </w:r>
      <w:r w:rsidRPr="00CD4DCC">
        <w:rPr>
          <w:sz w:val="16"/>
        </w:rPr>
        <w:t xml:space="preserve"> will </w:t>
      </w:r>
      <w:r w:rsidRPr="00381A6F">
        <w:rPr>
          <w:rStyle w:val="Emphasis"/>
        </w:rPr>
        <w:t>determine</w:t>
      </w:r>
      <w:r w:rsidRPr="00CD4DCC">
        <w:rPr>
          <w:rStyle w:val="StyleUnderline"/>
        </w:rPr>
        <w:t xml:space="preserve"> how much of a priority the nation places on </w:t>
      </w:r>
      <w:r w:rsidRPr="00381A6F">
        <w:rPr>
          <w:rStyle w:val="Emphasis"/>
        </w:rPr>
        <w:t>averting catastrophe</w:t>
      </w:r>
      <w:r w:rsidRPr="00CD4DCC">
        <w:rPr>
          <w:sz w:val="16"/>
        </w:rPr>
        <w:t>.</w:t>
      </w:r>
    </w:p>
    <w:p w14:paraId="136E03DB" w14:textId="77777777" w:rsidR="00551958" w:rsidRPr="00FB127E" w:rsidRDefault="00551958" w:rsidP="00551958">
      <w:pPr>
        <w:rPr>
          <w:sz w:val="16"/>
        </w:rPr>
      </w:pPr>
      <w:r w:rsidRPr="00FB127E">
        <w:rPr>
          <w:sz w:val="16"/>
        </w:rPr>
        <w:t xml:space="preserve">That’s why </w:t>
      </w:r>
      <w:r w:rsidRPr="00771D08">
        <w:rPr>
          <w:rStyle w:val="StyleUnderline"/>
        </w:rPr>
        <w:t>the</w:t>
      </w:r>
      <w:r>
        <w:rPr>
          <w:rStyle w:val="StyleUnderline"/>
        </w:rPr>
        <w:t xml:space="preserve"> </w:t>
      </w:r>
      <w:r w:rsidRPr="00381A6F">
        <w:rPr>
          <w:rStyle w:val="Emphasis"/>
        </w:rPr>
        <w:t>rise of populists</w:t>
      </w:r>
      <w:r w:rsidRPr="00CD4DCC">
        <w:rPr>
          <w:rStyle w:val="StyleUnderline"/>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381A6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7E96ABB1" w14:textId="77777777" w:rsidR="00551958" w:rsidRPr="00FB127E" w:rsidRDefault="00551958" w:rsidP="0055195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381A6F">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5459BE9" w14:textId="77777777" w:rsidR="00551958" w:rsidRPr="00FB127E" w:rsidRDefault="00551958" w:rsidP="00551958">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A7B282B" w14:textId="77777777" w:rsidR="00551958" w:rsidRDefault="00551958" w:rsidP="0055195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381A6F">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1C0AA1A" w14:textId="77777777" w:rsidR="00551958" w:rsidRPr="007E3484" w:rsidRDefault="00551958" w:rsidP="0055195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74A6EED" w14:textId="77777777" w:rsidR="00551958" w:rsidRPr="007E3484" w:rsidRDefault="00551958" w:rsidP="0055195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D8E5EE1" w14:textId="77777777" w:rsidR="00551958" w:rsidRPr="007E3484" w:rsidRDefault="00551958" w:rsidP="0055195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9DA9CFB" w14:textId="77777777" w:rsidR="00551958" w:rsidRPr="007E3484" w:rsidRDefault="00551958" w:rsidP="00551958">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2C50859" w14:textId="77777777" w:rsidR="00551958" w:rsidRPr="00381A6F" w:rsidRDefault="00551958" w:rsidP="0055195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1BDE1CE5" w14:textId="77777777" w:rsidR="00551958" w:rsidRPr="007E3484" w:rsidRDefault="00551958" w:rsidP="0055195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3073983" w14:textId="77777777" w:rsidR="00551958" w:rsidRPr="007E3484" w:rsidRDefault="00551958" w:rsidP="0055195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37361289" w14:textId="77777777" w:rsidR="00551958" w:rsidRPr="007E3484" w:rsidRDefault="00551958" w:rsidP="00551958">
      <w:pPr>
        <w:rPr>
          <w:sz w:val="16"/>
        </w:rPr>
      </w:pPr>
      <w:r w:rsidRPr="007E3484">
        <w:rPr>
          <w:sz w:val="16"/>
        </w:rPr>
        <w:t>Before-and-after studies of single countries</w:t>
      </w:r>
    </w:p>
    <w:p w14:paraId="3071D13C" w14:textId="77777777" w:rsidR="00551958" w:rsidRPr="007E3484" w:rsidRDefault="00551958" w:rsidP="0055195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974BEDE" w14:textId="77777777" w:rsidR="00551958" w:rsidRPr="007E3484" w:rsidRDefault="00551958" w:rsidP="0055195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ECB1CD9" w14:textId="77777777" w:rsidR="00551958" w:rsidRPr="00B231F0" w:rsidRDefault="00551958" w:rsidP="0055195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11E6E46" w14:textId="77777777" w:rsidR="00551958" w:rsidRPr="007E3484" w:rsidRDefault="00551958" w:rsidP="0055195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47794B2C" w14:textId="77777777" w:rsidR="00551958" w:rsidRPr="007E3484" w:rsidRDefault="00551958" w:rsidP="0055195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345A55D" w14:textId="77777777" w:rsidR="00551958" w:rsidRPr="007E3484" w:rsidRDefault="00551958" w:rsidP="0055195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1E5941C" w14:textId="77777777" w:rsidR="00551958" w:rsidRPr="007E3484" w:rsidRDefault="00551958" w:rsidP="00551958">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0F6FE046" w14:textId="77777777" w:rsidR="00551958" w:rsidRPr="007E3484" w:rsidRDefault="00551958" w:rsidP="0055195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51FB98B2" w14:textId="77777777" w:rsidR="00551958" w:rsidRPr="007E3484" w:rsidRDefault="00551958" w:rsidP="0055195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C1DD881" w14:textId="77777777" w:rsidR="00551958" w:rsidRPr="007E3484" w:rsidRDefault="00551958" w:rsidP="0055195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60079FA8" w14:textId="77777777" w:rsidR="00551958" w:rsidRDefault="00551958" w:rsidP="0055195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F84E539" w14:textId="77777777" w:rsidR="00551958" w:rsidRPr="009E46E1" w:rsidRDefault="00551958" w:rsidP="0055195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85A727B" w14:textId="77777777" w:rsidR="00551958" w:rsidRPr="009E46E1" w:rsidRDefault="00551958" w:rsidP="0055195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0E6AA0E" w14:textId="77777777" w:rsidR="00551958" w:rsidRPr="00355490" w:rsidRDefault="00551958" w:rsidP="00551958">
      <w:pPr>
        <w:rPr>
          <w:sz w:val="16"/>
        </w:rPr>
      </w:pPr>
      <w:r w:rsidRPr="00355490">
        <w:rPr>
          <w:sz w:val="16"/>
        </w:rPr>
        <w:t>The attack on Ukraine focuses the mind on a most critical question for humanity: In our fast-changing world, what is democracy's future?</w:t>
      </w:r>
    </w:p>
    <w:p w14:paraId="3C16BEF7" w14:textId="77777777" w:rsidR="00551958" w:rsidRPr="00355490" w:rsidRDefault="00551958" w:rsidP="0055195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4FA8E870" w14:textId="77777777" w:rsidR="00551958" w:rsidRPr="00355490" w:rsidRDefault="00551958" w:rsidP="0055195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381A6F">
        <w:rPr>
          <w:rStyle w:val="Emphasis"/>
        </w:rPr>
        <w:t>immediate well-being</w:t>
      </w:r>
      <w:r w:rsidRPr="0001668D">
        <w:rPr>
          <w:rStyle w:val="StyleUnderline"/>
        </w:rPr>
        <w:t xml:space="preserve"> of the </w:t>
      </w:r>
      <w:r w:rsidRPr="00381A6F">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DEA014F" w14:textId="77777777" w:rsidR="00551958" w:rsidRPr="00355490" w:rsidRDefault="00551958" w:rsidP="0055195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381A6F">
        <w:rPr>
          <w:rStyle w:val="Emphasis"/>
        </w:rPr>
        <w:t>not the failure of democracy</w:t>
      </w:r>
      <w:r w:rsidRPr="00411D37">
        <w:rPr>
          <w:rStyle w:val="StyleUnderline"/>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540E767" w14:textId="77777777" w:rsidR="00551958" w:rsidRPr="00CA3647" w:rsidRDefault="00551958" w:rsidP="0055195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381A6F">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5FA1AA2" w14:textId="77777777" w:rsidR="00551958" w:rsidRDefault="00551958" w:rsidP="00551958">
      <w:pPr>
        <w:pStyle w:val="Heading3"/>
      </w:pPr>
      <w:r>
        <w:t>Corporatism---1AC</w:t>
      </w:r>
    </w:p>
    <w:p w14:paraId="36DC85E1" w14:textId="77777777" w:rsidR="00551958" w:rsidRPr="00CA3647" w:rsidRDefault="00551958" w:rsidP="00551958">
      <w:pPr>
        <w:pStyle w:val="Heading4"/>
      </w:pPr>
      <w:r>
        <w:t xml:space="preserve">Advantage 2 is </w:t>
      </w:r>
      <w:r w:rsidRPr="00CA3647">
        <w:rPr>
          <w:u w:val="single"/>
        </w:rPr>
        <w:t>CORPORATISM</w:t>
      </w:r>
      <w:r>
        <w:t>:</w:t>
      </w:r>
    </w:p>
    <w:p w14:paraId="4508D816" w14:textId="77777777" w:rsidR="00551958" w:rsidRPr="00DB2886" w:rsidRDefault="00551958" w:rsidP="0055195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F56AB8A" w14:textId="77777777" w:rsidR="00551958" w:rsidRPr="00DB2886" w:rsidRDefault="00551958" w:rsidP="0055195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AFFCE62" w14:textId="77777777" w:rsidR="00551958" w:rsidRPr="00DB2886" w:rsidRDefault="00551958" w:rsidP="0055195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029D6C2F" w14:textId="77777777" w:rsidR="00551958" w:rsidRPr="00DB2886" w:rsidRDefault="00551958" w:rsidP="0055195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C4BEDBC" w14:textId="77777777" w:rsidR="00551958" w:rsidRPr="00DB2886" w:rsidRDefault="00551958" w:rsidP="0055195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37EC3B03" w14:textId="77777777" w:rsidR="00551958" w:rsidRPr="00DB2886" w:rsidRDefault="00551958" w:rsidP="0055195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CA0BA47" w14:textId="77777777" w:rsidR="00551958" w:rsidRPr="00DB2886" w:rsidRDefault="00551958" w:rsidP="00551958">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D172DFA" w14:textId="77777777" w:rsidR="00551958" w:rsidRPr="00DB2886" w:rsidRDefault="00551958" w:rsidP="0055195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D4BB726" w14:textId="77777777" w:rsidR="00551958" w:rsidRPr="00DB2886" w:rsidRDefault="00551958" w:rsidP="00551958">
      <w:pPr>
        <w:rPr>
          <w:sz w:val="16"/>
        </w:rPr>
      </w:pPr>
      <w:r w:rsidRPr="00DB2886">
        <w:rPr>
          <w:sz w:val="16"/>
        </w:rPr>
        <w:t>The human brain must work on relatively simple principles, as it grows out of a developmental process with sensitive initial conditions rather than being fully specified in our DNA.</w:t>
      </w:r>
    </w:p>
    <w:p w14:paraId="1CBDF2CA" w14:textId="77777777" w:rsidR="00551958" w:rsidRPr="00DB2886" w:rsidRDefault="00551958" w:rsidP="0055195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E17FBE3" w14:textId="77777777" w:rsidR="00551958" w:rsidRPr="00DB2886" w:rsidRDefault="00551958" w:rsidP="00551958">
      <w:pPr>
        <w:rPr>
          <w:sz w:val="16"/>
        </w:rPr>
      </w:pPr>
      <w:r w:rsidRPr="00DB2886">
        <w:rPr>
          <w:sz w:val="16"/>
        </w:rPr>
        <w:t>We tend to overestimate human intelligence because, as humans, we are computationally bounded in our ability to model and predict other humans.</w:t>
      </w:r>
    </w:p>
    <w:p w14:paraId="3926F866" w14:textId="77777777" w:rsidR="00551958" w:rsidRPr="00DB2886" w:rsidRDefault="00551958" w:rsidP="0055195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7143F17" w14:textId="77777777" w:rsidR="00551958" w:rsidRPr="00DB2886" w:rsidRDefault="00551958" w:rsidP="0055195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EC52D9F" w14:textId="77777777" w:rsidR="00551958" w:rsidRPr="00DB2886" w:rsidRDefault="00551958" w:rsidP="0055195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D74058C" w14:textId="77777777" w:rsidR="00551958" w:rsidRPr="00DB2886" w:rsidRDefault="00551958" w:rsidP="0055195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705D56D" w14:textId="77777777" w:rsidR="00551958" w:rsidRPr="00DB2886" w:rsidRDefault="00551958" w:rsidP="0055195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5D9A351" w14:textId="77777777" w:rsidR="00551958" w:rsidRPr="00DB2886" w:rsidRDefault="00551958" w:rsidP="0055195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95B49C4" w14:textId="77777777" w:rsidR="00551958" w:rsidRPr="00DB2886" w:rsidRDefault="00551958" w:rsidP="00551958">
      <w:pPr>
        <w:rPr>
          <w:sz w:val="16"/>
        </w:rPr>
      </w:pPr>
      <w:r w:rsidRPr="00DB2886">
        <w:rPr>
          <w:sz w:val="16"/>
        </w:rPr>
        <w:t>The view from information theory</w:t>
      </w:r>
    </w:p>
    <w:p w14:paraId="6E29E142" w14:textId="77777777" w:rsidR="00551958" w:rsidRPr="00DB2886" w:rsidRDefault="00551958" w:rsidP="0055195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57B380E2" w14:textId="77777777" w:rsidR="00551958" w:rsidRPr="00DB2886" w:rsidRDefault="00551958" w:rsidP="0055195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C644B20" w14:textId="77777777" w:rsidR="00551958" w:rsidRPr="00DB2886" w:rsidRDefault="00551958" w:rsidP="0055195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EA2C91D" w14:textId="77777777" w:rsidR="00551958" w:rsidRPr="00B9659F" w:rsidRDefault="00551958" w:rsidP="0055195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60A4A1B" w14:textId="77777777" w:rsidR="00551958" w:rsidRDefault="00551958" w:rsidP="0055195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3C9CF37" w14:textId="77777777" w:rsidR="00551958" w:rsidRPr="004E243C" w:rsidRDefault="00551958" w:rsidP="0055195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01F4FEA" w14:textId="77777777" w:rsidR="00551958" w:rsidRPr="004E243C" w:rsidRDefault="00551958" w:rsidP="0055195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9F6BCA">
        <w:rPr>
          <w:rStyle w:val="StyleUnderline"/>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Pr>
        <w:t xml:space="preserve">global </w:t>
      </w:r>
      <w:r w:rsidRPr="00381A6F">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C49A32A" w14:textId="77777777" w:rsidR="00551958" w:rsidRPr="004E243C" w:rsidRDefault="00551958" w:rsidP="00551958">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0057653" w14:textId="77777777" w:rsidR="00551958" w:rsidRPr="004E243C" w:rsidRDefault="00551958" w:rsidP="0055195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B77A9B">
        <w:rPr>
          <w:rStyle w:val="Emphasis"/>
          <w:highlight w:val="cyan"/>
        </w:rPr>
        <w:t>act</w:t>
      </w:r>
      <w:r w:rsidRPr="00381A6F">
        <w:rPr>
          <w:rStyle w:val="Emphasis"/>
        </w:rPr>
        <w:t xml:space="preserve"> 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C990F7E" w14:textId="77777777" w:rsidR="00551958" w:rsidRPr="004E243C" w:rsidRDefault="00551958" w:rsidP="00551958">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6F4173C" w14:textId="77777777" w:rsidR="00551958" w:rsidRPr="004E243C" w:rsidRDefault="00551958" w:rsidP="0055195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D2C370E" w14:textId="77777777" w:rsidR="00551958" w:rsidRPr="004E243C" w:rsidRDefault="00551958" w:rsidP="0055195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54490141" w14:textId="77777777" w:rsidR="00551958" w:rsidRPr="004E243C" w:rsidRDefault="00551958" w:rsidP="00551958">
      <w:pPr>
        <w:rPr>
          <w:sz w:val="16"/>
        </w:rPr>
      </w:pPr>
      <w:r w:rsidRPr="004E243C">
        <w:rPr>
          <w:sz w:val="16"/>
        </w:rPr>
        <w:t>So far, there is nothing standing in the way to stop an increasing concentration of power, the likes of which the world has never known.</w:t>
      </w:r>
    </w:p>
    <w:p w14:paraId="0FC20D7B" w14:textId="77777777" w:rsidR="00551958" w:rsidRPr="004E243C" w:rsidRDefault="00551958" w:rsidP="0055195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28BEC9F" w14:textId="77777777" w:rsidR="00551958" w:rsidRPr="004E243C" w:rsidRDefault="00551958" w:rsidP="0055195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D01476E" w14:textId="77777777" w:rsidR="00551958" w:rsidRPr="004E243C" w:rsidRDefault="00551958" w:rsidP="0055195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381A6F">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51E4596" w14:textId="77777777" w:rsidR="00551958" w:rsidRPr="004E243C" w:rsidRDefault="00551958" w:rsidP="0055195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381A6F">
        <w:rPr>
          <w:rStyle w:val="Emphasis"/>
        </w:rPr>
        <w:t>WMDs</w:t>
      </w:r>
      <w:r w:rsidRPr="004E243C">
        <w:rPr>
          <w:sz w:val="16"/>
        </w:rPr>
        <w:t>.</w:t>
      </w:r>
    </w:p>
    <w:p w14:paraId="55608ACB" w14:textId="77777777" w:rsidR="00551958" w:rsidRPr="004E243C" w:rsidRDefault="00551958" w:rsidP="00551958">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3B97EE3" w14:textId="77777777" w:rsidR="00551958" w:rsidRPr="004E243C" w:rsidRDefault="00551958" w:rsidP="0055195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381A6F">
        <w:rPr>
          <w:rStyle w:val="Emphasis"/>
        </w:rPr>
        <w:t>propaganda</w:t>
      </w:r>
      <w:r w:rsidRPr="00B77A9B">
        <w:rPr>
          <w:rStyle w:val="StyleUnderline"/>
        </w:rPr>
        <w:t xml:space="preserve">, and heighten geopolitical </w:t>
      </w:r>
      <w:r w:rsidRPr="00381A6F">
        <w:rPr>
          <w:rStyle w:val="Emphasis"/>
        </w:rPr>
        <w:t>instability</w:t>
      </w:r>
      <w:r w:rsidRPr="00B77A9B">
        <w:rPr>
          <w:sz w:val="16"/>
        </w:rPr>
        <w:t xml:space="preserve"> in ways </w:t>
      </w:r>
      <w:r w:rsidRPr="00B77A9B">
        <w:rPr>
          <w:rStyle w:val="StyleUnderline"/>
        </w:rPr>
        <w:t xml:space="preserve">that </w:t>
      </w:r>
      <w:r w:rsidRPr="00381A6F">
        <w:rPr>
          <w:rStyle w:val="Emphasis"/>
        </w:rPr>
        <w:t>increase</w:t>
      </w:r>
      <w:r w:rsidRPr="00B77A9B">
        <w:rPr>
          <w:rStyle w:val="StyleUnderline"/>
        </w:rPr>
        <w:t xml:space="preserve"> systemic </w:t>
      </w:r>
      <w:r w:rsidRPr="00381A6F">
        <w:rPr>
          <w:rStyle w:val="Emphasis"/>
        </w:rPr>
        <w:t>vulnerabilities</w:t>
      </w:r>
      <w:r w:rsidRPr="00B77A9B">
        <w:rPr>
          <w:sz w:val="16"/>
        </w:rPr>
        <w:t xml:space="preserve">. A </w:t>
      </w:r>
      <w:r w:rsidRPr="00B77A9B">
        <w:rPr>
          <w:rStyle w:val="StyleUnderline"/>
        </w:rPr>
        <w:t xml:space="preserve">lack of </w:t>
      </w:r>
      <w:r w:rsidRPr="00381A6F">
        <w:rPr>
          <w:rStyle w:val="Emphasis"/>
        </w:rPr>
        <w:t>coordination</w:t>
      </w:r>
      <w:r w:rsidRPr="00B77A9B">
        <w:rPr>
          <w:rStyle w:val="StyleUnderline"/>
        </w:rPr>
        <w:t xml:space="preserve"> could result in </w:t>
      </w:r>
      <w:r w:rsidRPr="00381A6F">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381A6F">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E45AEF2" w14:textId="77777777" w:rsidR="00551958" w:rsidRPr="00B77A9B" w:rsidRDefault="00551958" w:rsidP="0055195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25543B8" w14:textId="77777777" w:rsidR="00551958" w:rsidRPr="004E243C" w:rsidRDefault="00551958" w:rsidP="0055195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C13C076" w14:textId="77777777" w:rsidR="00551958" w:rsidRPr="004E243C" w:rsidRDefault="00551958" w:rsidP="0055195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CCB47CE" w14:textId="77777777" w:rsidR="00551958" w:rsidRPr="00234484" w:rsidRDefault="00551958" w:rsidP="00551958">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1D8E9AFB" w14:textId="77777777" w:rsidR="00551958" w:rsidRDefault="00551958" w:rsidP="00551958">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02DC4D74" w14:textId="77777777" w:rsidR="00551958" w:rsidRPr="00234484" w:rsidRDefault="00551958" w:rsidP="00551958">
      <w:pPr>
        <w:rPr>
          <w:sz w:val="16"/>
        </w:rPr>
      </w:pPr>
      <w:r w:rsidRPr="00234484">
        <w:rPr>
          <w:sz w:val="16"/>
        </w:rPr>
        <w:t xml:space="preserve">The </w:t>
      </w:r>
      <w:r w:rsidRPr="00234484">
        <w:rPr>
          <w:rStyle w:val="StyleUnderline"/>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381A6F">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381A6F">
        <w:rPr>
          <w:rStyle w:val="Emphasis"/>
        </w:rPr>
        <w:t>nuclear weapons</w:t>
      </w:r>
      <w:r w:rsidRPr="00234484">
        <w:rPr>
          <w:rStyle w:val="StyleUnderline"/>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Pr>
        <w:t xml:space="preserve"> any </w:t>
      </w:r>
      <w:r w:rsidRPr="00381A6F">
        <w:rPr>
          <w:rStyle w:val="Emphasis"/>
        </w:rPr>
        <w:t>bombs</w:t>
      </w:r>
      <w:r w:rsidRPr="00234484">
        <w:rPr>
          <w:rStyle w:val="StyleUnderline"/>
        </w:rPr>
        <w:t xml:space="preserve"> were deployed, AGI competition could precipitate disaster </w:t>
      </w:r>
      <w:r w:rsidRPr="00381A6F">
        <w:rPr>
          <w:rStyle w:val="Emphasis"/>
        </w:rPr>
        <w:t>before</w:t>
      </w:r>
      <w:r w:rsidRPr="00234484">
        <w:rPr>
          <w:rStyle w:val="StyleUnderline"/>
        </w:rPr>
        <w:t xml:space="preserve"> any system is </w:t>
      </w:r>
      <w:r w:rsidRPr="00381A6F">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381A6F">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58940C71" w14:textId="77777777" w:rsidR="00551958" w:rsidRPr="00CF706E" w:rsidRDefault="00551958" w:rsidP="00551958">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Pr>
        <w:t xml:space="preserve"> dynamics that could render alignment </w:t>
      </w:r>
      <w:r w:rsidRPr="00381A6F">
        <w:rPr>
          <w:rStyle w:val="Emphasis"/>
        </w:rPr>
        <w:t>irrelevant</w:t>
      </w:r>
      <w:r w:rsidRPr="00CF706E">
        <w:rPr>
          <w:sz w:val="16"/>
        </w:rPr>
        <w:t xml:space="preserve">. Historical </w:t>
      </w:r>
      <w:r w:rsidRPr="00234484">
        <w:rPr>
          <w:rStyle w:val="StyleUnderline"/>
        </w:rPr>
        <w:t xml:space="preserve">precedents from nuclear </w:t>
      </w:r>
      <w:r w:rsidRPr="00381A6F">
        <w:rPr>
          <w:rStyle w:val="Emphasis"/>
        </w:rPr>
        <w:t>arms races</w:t>
      </w:r>
      <w:r w:rsidRPr="00234484">
        <w:rPr>
          <w:rStyle w:val="StyleUnderline"/>
        </w:rPr>
        <w:t xml:space="preserve"> to </w:t>
      </w:r>
      <w:r w:rsidRPr="00381A6F">
        <w:rPr>
          <w:rStyle w:val="Emphasis"/>
        </w:rPr>
        <w:t>a</w:t>
      </w:r>
      <w:r w:rsidRPr="00234484">
        <w:rPr>
          <w:rStyle w:val="StyleUnderline"/>
        </w:rPr>
        <w:t>nti</w:t>
      </w:r>
      <w:r w:rsidRPr="00381A6F">
        <w:rPr>
          <w:rStyle w:val="Emphasis"/>
        </w:rPr>
        <w:t>b</w:t>
      </w:r>
      <w:r w:rsidRPr="00234484">
        <w:rPr>
          <w:rStyle w:val="StyleUnderline"/>
        </w:rPr>
        <w:t xml:space="preserve">iotic </w:t>
      </w:r>
      <w:r w:rsidRPr="00381A6F">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381A6F">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2AE38D3" w14:textId="77777777" w:rsidR="00551958" w:rsidRDefault="00551958" w:rsidP="00551958">
      <w:r>
        <w:t>&lt;&lt;TEXT CONDENSED, NONE OMITTED&gt;&gt;</w:t>
      </w:r>
    </w:p>
    <w:p w14:paraId="30C6C51B" w14:textId="77777777" w:rsidR="00551958" w:rsidRPr="001A6D8A" w:rsidRDefault="00551958" w:rsidP="00551958">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484571A" w14:textId="77777777" w:rsidR="00551958" w:rsidRDefault="00551958" w:rsidP="00551958">
      <w:r>
        <w:t>&lt;&lt;PARAGRAPH BREAKS RESUME&gt;&gt;</w:t>
      </w:r>
    </w:p>
    <w:p w14:paraId="740E666B" w14:textId="77777777" w:rsidR="00551958" w:rsidRPr="00234484" w:rsidRDefault="00551958" w:rsidP="00551958">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381A6F">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77C1F3D" w14:textId="77777777" w:rsidR="00551958" w:rsidRPr="00A22B8C" w:rsidRDefault="00551958" w:rsidP="00551958">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381A6F">
        <w:rPr>
          <w:rStyle w:val="Emphasis"/>
        </w:rPr>
        <w:t>secrecy</w:t>
      </w:r>
      <w:r w:rsidRPr="00A22B8C">
        <w:rPr>
          <w:rStyle w:val="StyleUnderline"/>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FC7577B" w14:textId="77777777" w:rsidR="00551958" w:rsidRPr="00234484" w:rsidRDefault="00551958" w:rsidP="00551958">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381A6F">
        <w:rPr>
          <w:rStyle w:val="Emphasis"/>
        </w:rPr>
        <w:t>dread</w:t>
      </w:r>
      <w:r w:rsidRPr="00A22B8C">
        <w:rPr>
          <w:rStyle w:val="StyleUnderline"/>
        </w:rPr>
        <w:t xml:space="preserve"> of rivals </w:t>
      </w:r>
      <w:r w:rsidRPr="00381A6F">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3D73C7E0" w14:textId="77777777" w:rsidR="00551958" w:rsidRDefault="00551958" w:rsidP="00551958">
      <w:r>
        <w:t>&lt;&lt;TEXT CONDENSED, NONE OMITTED&gt;&gt;</w:t>
      </w:r>
    </w:p>
    <w:p w14:paraId="1DC7AD13" w14:textId="77777777" w:rsidR="00551958" w:rsidRPr="001A6D8A" w:rsidRDefault="00551958" w:rsidP="00551958">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10477D6F" w14:textId="77777777" w:rsidR="00551958" w:rsidRDefault="00551958" w:rsidP="00551958">
      <w:r>
        <w:t>&lt;&lt;PARAGRAPH BREAKS RESUME&gt;&gt;</w:t>
      </w:r>
    </w:p>
    <w:p w14:paraId="21A3C266" w14:textId="77777777" w:rsidR="00551958" w:rsidRPr="00A22B8C" w:rsidRDefault="00551958" w:rsidP="00551958">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226589F0" w14:textId="77777777" w:rsidR="00551958" w:rsidRPr="00A22B8C" w:rsidRDefault="00551958" w:rsidP="00551958">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2C698F96" w14:textId="77777777" w:rsidR="00551958" w:rsidRPr="00A22B8C" w:rsidRDefault="00551958" w:rsidP="00551958">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68B62756" w14:textId="77777777" w:rsidR="00551958" w:rsidRPr="00A22B8C" w:rsidRDefault="00551958" w:rsidP="00551958">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2F0FF0C6" w14:textId="77777777" w:rsidR="00551958" w:rsidRPr="00A22B8C" w:rsidRDefault="00551958" w:rsidP="00551958">
      <w:pPr>
        <w:rPr>
          <w:sz w:val="16"/>
        </w:rPr>
      </w:pPr>
      <w:r w:rsidRPr="00A22B8C">
        <w:rPr>
          <w:sz w:val="16"/>
        </w:rPr>
        <w:t>The road to safe AGI remains uncharted, but our choice is clear: drive together with imperfect maps or crash separately in the dark.</w:t>
      </w:r>
    </w:p>
    <w:p w14:paraId="1194B04D" w14:textId="77777777" w:rsidR="00551958" w:rsidRPr="00A22B8C" w:rsidRDefault="00551958" w:rsidP="00551958">
      <w:pPr>
        <w:rPr>
          <w:sz w:val="16"/>
        </w:rPr>
      </w:pPr>
      <w:r w:rsidRPr="00A22B8C">
        <w:rPr>
          <w:sz w:val="16"/>
        </w:rPr>
        <w:t>5Conclusion</w:t>
      </w:r>
    </w:p>
    <w:p w14:paraId="103C41AF" w14:textId="77777777" w:rsidR="00551958" w:rsidRPr="00A22B8C" w:rsidRDefault="00551958" w:rsidP="00551958">
      <w:pPr>
        <w:rPr>
          <w:sz w:val="16"/>
        </w:rPr>
      </w:pPr>
      <w:r w:rsidRPr="00A22B8C">
        <w:rPr>
          <w:sz w:val="16"/>
        </w:rPr>
        <w:t xml:space="preserve">Humanity’s </w:t>
      </w:r>
      <w:r w:rsidRPr="00381A6F">
        <w:rPr>
          <w:rStyle w:val="Emphasis"/>
        </w:rPr>
        <w:t>journey</w:t>
      </w:r>
      <w:r w:rsidRPr="00A22B8C">
        <w:rPr>
          <w:rStyle w:val="StyleUnderline"/>
        </w:rPr>
        <w:t xml:space="preserve"> toward </w:t>
      </w:r>
      <w:r w:rsidRPr="00381A6F">
        <w:rPr>
          <w:rStyle w:val="Emphasis"/>
        </w:rPr>
        <w:t>AGI</w:t>
      </w:r>
      <w:r w:rsidRPr="00A22B8C">
        <w:rPr>
          <w:rStyle w:val="StyleUnderline"/>
        </w:rPr>
        <w:t xml:space="preserve"> is not a solo race but a </w:t>
      </w:r>
      <w:r w:rsidRPr="00381A6F">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2B08387" w14:textId="77777777" w:rsidR="00551958" w:rsidRPr="00A22B8C" w:rsidRDefault="00551958" w:rsidP="00551958">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78B2D1A5" w14:textId="77777777" w:rsidR="00551958" w:rsidRPr="00A22B8C" w:rsidRDefault="00551958" w:rsidP="00551958">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F218DAA" w14:textId="77777777" w:rsidR="00551958" w:rsidRPr="00A22B8C" w:rsidRDefault="00551958" w:rsidP="00551958">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381A6F">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4544B429" w14:textId="77777777" w:rsidR="00551958" w:rsidRDefault="00551958" w:rsidP="00551958">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77C0570B" w14:textId="77777777" w:rsidR="00551958" w:rsidRPr="00381A6F" w:rsidRDefault="00551958" w:rsidP="00551958">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8D82C25" w14:textId="77777777" w:rsidR="00551958" w:rsidRPr="00630B0B" w:rsidRDefault="00551958" w:rsidP="0055195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082257B1" w14:textId="77777777" w:rsidR="00551958" w:rsidRPr="00630B0B" w:rsidRDefault="00551958" w:rsidP="0055195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88AE962" w14:textId="77777777" w:rsidR="00551958" w:rsidRPr="00630B0B" w:rsidRDefault="00551958" w:rsidP="00551958">
      <w:pPr>
        <w:rPr>
          <w:sz w:val="16"/>
        </w:rPr>
      </w:pPr>
      <w:r w:rsidRPr="00630B0B">
        <w:rPr>
          <w:sz w:val="16"/>
        </w:rPr>
        <w:t>Why the Incoming Congress Should Empower Unions to Monitor AI?</w:t>
      </w:r>
    </w:p>
    <w:p w14:paraId="74282466" w14:textId="77777777" w:rsidR="00551958" w:rsidRPr="00630B0B" w:rsidRDefault="00551958" w:rsidP="0055195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309480D" w14:textId="77777777" w:rsidR="00551958" w:rsidRPr="00630B0B" w:rsidRDefault="00551958" w:rsidP="0055195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61E033F" w14:textId="77777777" w:rsidR="00551958" w:rsidRPr="00630B0B" w:rsidRDefault="00551958" w:rsidP="00551958">
      <w:pPr>
        <w:rPr>
          <w:rStyle w:val="Style13ptBold"/>
          <w:b w:val="0"/>
          <w:bCs w:val="0"/>
          <w:sz w:val="16"/>
          <w:szCs w:val="18"/>
        </w:rPr>
      </w:pPr>
      <w:r w:rsidRPr="00381A6F">
        <w:rPr>
          <w:rStyle w:val="Emphasis"/>
        </w:rPr>
        <w:t xml:space="preserve">The narrowest proposal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86F70A3" w14:textId="77777777" w:rsidR="00551958" w:rsidRPr="00630B0B" w:rsidRDefault="00551958" w:rsidP="0055195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640F482" w14:textId="77777777" w:rsidR="00551958" w:rsidRPr="00630B0B" w:rsidRDefault="00551958" w:rsidP="00551958">
      <w:pPr>
        <w:rPr>
          <w:sz w:val="16"/>
        </w:rPr>
      </w:pPr>
      <w:r w:rsidRPr="00630B0B">
        <w:rPr>
          <w:sz w:val="16"/>
        </w:rPr>
        <w:t>Why does a Bargaining for the Common Good Framework Make Sense for AI?</w:t>
      </w:r>
    </w:p>
    <w:p w14:paraId="44F0EA28" w14:textId="77777777" w:rsidR="00551958" w:rsidRPr="00630B0B" w:rsidRDefault="00551958" w:rsidP="0055195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953CC95" w14:textId="77777777" w:rsidR="00551958" w:rsidRPr="00630B0B" w:rsidRDefault="00551958" w:rsidP="0055195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EDC57FB" w14:textId="77777777" w:rsidR="00551958" w:rsidRPr="00630B0B" w:rsidRDefault="00551958" w:rsidP="0055195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6280894" w14:textId="77777777" w:rsidR="00551958" w:rsidRPr="00630B0B" w:rsidRDefault="00551958" w:rsidP="0055195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8DE1225" w14:textId="77777777" w:rsidR="00551958" w:rsidRPr="00630B0B" w:rsidRDefault="00551958" w:rsidP="0055195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A6B035C" w14:textId="77777777" w:rsidR="00551958" w:rsidRPr="00630B0B" w:rsidRDefault="00551958" w:rsidP="00551958">
      <w:pPr>
        <w:rPr>
          <w:sz w:val="16"/>
        </w:rPr>
      </w:pPr>
      <w:r w:rsidRPr="00630B0B">
        <w:rPr>
          <w:sz w:val="16"/>
        </w:rPr>
        <w:t>Applying BCG to Union Bargaining Over AI Governance</w:t>
      </w:r>
    </w:p>
    <w:p w14:paraId="766CCC3E" w14:textId="77777777" w:rsidR="00551958" w:rsidRPr="00630B0B" w:rsidRDefault="00551958" w:rsidP="0055195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46E44F0C" w14:textId="77777777" w:rsidR="00551958" w:rsidRPr="00B77A9B" w:rsidRDefault="00551958" w:rsidP="00551958">
      <w:r>
        <w:t>&lt;&lt;TEXT CONDENSED, NONE OMITTED&gt;&gt;</w:t>
      </w:r>
    </w:p>
    <w:p w14:paraId="3FB9682F" w14:textId="77777777" w:rsidR="00551958" w:rsidRDefault="00551958" w:rsidP="0055195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6DEB155" w14:textId="77777777" w:rsidR="00551958" w:rsidRPr="00B77A9B" w:rsidRDefault="00551958" w:rsidP="00551958">
      <w:r>
        <w:t>&lt;&lt;PARAGRAPH INTEGRITY RESUMSE&gt;&gt;</w:t>
      </w:r>
    </w:p>
    <w:p w14:paraId="6845F70C" w14:textId="77777777" w:rsidR="00551958" w:rsidRPr="00630B0B" w:rsidRDefault="00551958" w:rsidP="0055195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F237A26" w14:textId="77777777" w:rsidR="00551958" w:rsidRPr="00630B0B" w:rsidRDefault="00551958" w:rsidP="0055195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381A6F">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381A6F">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6F11E822" w14:textId="77777777" w:rsidR="00551958" w:rsidRPr="00E4666B" w:rsidRDefault="00551958" w:rsidP="00551958">
      <w:pPr>
        <w:pStyle w:val="Heading4"/>
      </w:pPr>
      <w:r>
        <w:t xml:space="preserve">That </w:t>
      </w:r>
      <w:r w:rsidRPr="00B106EA">
        <w:t>jump-starts</w:t>
      </w:r>
      <w:r>
        <w:t xml:space="preserve"> </w:t>
      </w:r>
      <w:r w:rsidRPr="00B106EA">
        <w:rPr>
          <w:u w:val="single"/>
        </w:rPr>
        <w:t>international</w:t>
      </w:r>
      <w:r>
        <w:t xml:space="preserve"> AI frameworks.</w:t>
      </w:r>
    </w:p>
    <w:p w14:paraId="1D034283" w14:textId="77777777" w:rsidR="00551958" w:rsidRDefault="00551958" w:rsidP="0055195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11B4D45" w14:textId="77777777" w:rsidR="00551958" w:rsidRPr="00770E7B" w:rsidRDefault="00551958" w:rsidP="0055195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in order for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Pr>
        <w:t>could soon</w:t>
      </w:r>
      <w:r w:rsidRPr="00550F8E">
        <w:rPr>
          <w:u w:val="single"/>
        </w:rPr>
        <w:t xml:space="preserve"> </w:t>
      </w:r>
      <w:r w:rsidRPr="00381A6F">
        <w:rPr>
          <w:rStyle w:val="Emphasis"/>
        </w:rPr>
        <w:t>model</w:t>
      </w:r>
      <w:r w:rsidRPr="00550F8E">
        <w:rPr>
          <w:u w:val="single"/>
        </w:rPr>
        <w:t>.</w:t>
      </w:r>
    </w:p>
    <w:p w14:paraId="2F7013F4" w14:textId="77777777" w:rsidR="00551958" w:rsidRPr="00770E7B" w:rsidRDefault="00551958" w:rsidP="0055195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9BA40D8" w14:textId="77777777" w:rsidR="00551958" w:rsidRPr="00550F8E" w:rsidRDefault="00551958" w:rsidP="0055195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9568A10" w14:textId="77777777" w:rsidR="00551958" w:rsidRPr="00550F8E" w:rsidRDefault="00551958" w:rsidP="0055195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07FB81B9" w14:textId="77777777" w:rsidR="00551958" w:rsidRPr="00E6281D" w:rsidRDefault="00551958" w:rsidP="0055195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6AC5E10" w14:textId="77777777" w:rsidR="00551958" w:rsidRPr="00770E7B" w:rsidRDefault="00551958" w:rsidP="0055195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DA16D12" w14:textId="77777777" w:rsidR="00551958" w:rsidRPr="00E6281D" w:rsidRDefault="00551958" w:rsidP="0055195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4E21C8A" w14:textId="77777777" w:rsidR="00551958" w:rsidRPr="00E6281D" w:rsidRDefault="00551958" w:rsidP="0055195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16D9B2C" w14:textId="77777777" w:rsidR="00551958" w:rsidRPr="00770E7B" w:rsidRDefault="00551958" w:rsidP="0055195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4E6B3F0" w14:textId="77777777" w:rsidR="00551958" w:rsidRPr="00770E7B" w:rsidRDefault="00551958" w:rsidP="0055195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191C692" w14:textId="77777777" w:rsidR="00551958" w:rsidRPr="00770E7B" w:rsidRDefault="00551958" w:rsidP="0055195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07B945A" w14:textId="77777777" w:rsidR="00551958" w:rsidRPr="00770E7B" w:rsidRDefault="00551958" w:rsidP="0055195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FF6F4D9" w14:textId="77777777" w:rsidR="00551958" w:rsidRPr="00770E7B" w:rsidRDefault="00551958" w:rsidP="0055195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01BEC7F" w14:textId="77777777" w:rsidR="00551958" w:rsidRPr="00770E7B" w:rsidRDefault="00551958" w:rsidP="0055195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A4C7870" w14:textId="77777777" w:rsidR="00551958" w:rsidRPr="00E6281D" w:rsidRDefault="00551958" w:rsidP="0055195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2B53248" w14:textId="77777777" w:rsidR="00551958" w:rsidRDefault="00551958" w:rsidP="0055195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2C56FB54" w14:textId="77777777" w:rsidR="00551958" w:rsidRPr="00E949A2" w:rsidRDefault="00551958" w:rsidP="00551958">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1FF49312" w14:textId="77777777" w:rsidR="00551958" w:rsidRDefault="00551958" w:rsidP="00551958">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04BACCF2" w14:textId="77777777" w:rsidR="00551958" w:rsidRPr="00FB7A7B" w:rsidRDefault="00551958" w:rsidP="00551958">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D550442" w14:textId="77777777" w:rsidR="00551958" w:rsidRPr="00FB7A7B" w:rsidRDefault="00551958" w:rsidP="00551958">
      <w:pPr>
        <w:rPr>
          <w:sz w:val="16"/>
        </w:rPr>
      </w:pPr>
      <w:r w:rsidRPr="00381A6F">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381A6F">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381A6F">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381A6F">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381A6F">
        <w:rPr>
          <w:rStyle w:val="Emphasis"/>
        </w:rPr>
        <w:t>empower</w:t>
      </w:r>
      <w:r w:rsidRPr="00E52E24">
        <w:rPr>
          <w:rStyle w:val="StyleUnderline"/>
        </w:rPr>
        <w:t>ing members to build</w:t>
      </w:r>
      <w:r w:rsidRPr="00FB7A7B">
        <w:rPr>
          <w:sz w:val="16"/>
        </w:rPr>
        <w:t xml:space="preserve"> a </w:t>
      </w:r>
      <w:r w:rsidRPr="00381A6F">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1910F20" w14:textId="77777777" w:rsidR="00551958" w:rsidRPr="00FB7A7B" w:rsidRDefault="00551958" w:rsidP="00551958">
      <w:pPr>
        <w:rPr>
          <w:sz w:val="16"/>
        </w:rPr>
      </w:pPr>
      <w:r w:rsidRPr="00381A6F">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4FE0C7B" w14:textId="77777777" w:rsidR="00551958" w:rsidRPr="00575AC6" w:rsidRDefault="00551958" w:rsidP="00551958">
      <w:pPr>
        <w:rPr>
          <w:sz w:val="16"/>
        </w:rPr>
      </w:pPr>
      <w:r w:rsidRPr="00381A6F">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381A6F">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381A6F">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1317399" w14:textId="77777777" w:rsidR="00551958" w:rsidRPr="003F4E2C" w:rsidRDefault="00551958" w:rsidP="00551958">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12C6ECE" w14:textId="77777777" w:rsidR="00551958" w:rsidRPr="007E3484" w:rsidRDefault="00551958" w:rsidP="00551958">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0A38D7C" w14:textId="77777777" w:rsidR="00551958" w:rsidRPr="007E3484" w:rsidRDefault="00551958" w:rsidP="00551958">
      <w:pPr>
        <w:rPr>
          <w:sz w:val="16"/>
        </w:rPr>
      </w:pPr>
      <w:r w:rsidRPr="007E3484">
        <w:rPr>
          <w:sz w:val="16"/>
        </w:rPr>
        <w:t>II. STRANGE BEDFELLOWS?: THE CASE FOR COLLABORATION BETWEEN THE LABOR AND CLIMATE MOVEMENTS</w:t>
      </w:r>
    </w:p>
    <w:p w14:paraId="3D778DD0" w14:textId="77777777" w:rsidR="00551958" w:rsidRPr="007E3484" w:rsidRDefault="00551958" w:rsidP="00551958">
      <w:pPr>
        <w:rPr>
          <w:sz w:val="16"/>
        </w:rPr>
      </w:pPr>
      <w:r w:rsidRPr="007E3484">
        <w:rPr>
          <w:sz w:val="16"/>
        </w:rPr>
        <w:t>A. WORKERS WILL BE MAJOR BENEFICIARIES OF CLIMATE MOVEMENT PRIORITIES</w:t>
      </w:r>
    </w:p>
    <w:p w14:paraId="2E8839A5" w14:textId="77777777" w:rsidR="00551958" w:rsidRPr="007E3484" w:rsidRDefault="00551958" w:rsidP="00551958">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B183F44" w14:textId="77777777" w:rsidR="00551958" w:rsidRPr="007E3484" w:rsidRDefault="00551958" w:rsidP="00551958">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381A6F">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381A6F">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381A6F">
        <w:rPr>
          <w:rStyle w:val="Emphasis"/>
        </w:rPr>
        <w:t>safety</w:t>
      </w:r>
      <w:r w:rsidRPr="007E3484">
        <w:rPr>
          <w:rStyle w:val="StyleUnderline"/>
        </w:rPr>
        <w:t xml:space="preserve"> and </w:t>
      </w:r>
      <w:r w:rsidRPr="00381A6F">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381A6F">
        <w:rPr>
          <w:rStyle w:val="Emphasis"/>
        </w:rPr>
        <w:t>against climate change mitigation</w:t>
      </w:r>
      <w:r w:rsidRPr="007E3484">
        <w:rPr>
          <w:rStyle w:val="StyleUnderline"/>
        </w:rPr>
        <w:t xml:space="preserve"> efforts, this is because they need to </w:t>
      </w:r>
      <w:r w:rsidRPr="00381A6F">
        <w:rPr>
          <w:rStyle w:val="Emphasis"/>
        </w:rPr>
        <w:t>shield</w:t>
      </w:r>
      <w:r w:rsidRPr="007E3484">
        <w:rPr>
          <w:rStyle w:val="StyleUnderline"/>
        </w:rPr>
        <w:t xml:space="preserve"> their members </w:t>
      </w:r>
      <w:r w:rsidRPr="00381A6F">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2C3FE2C1" w14:textId="77777777" w:rsidR="00551958" w:rsidRPr="007E3484" w:rsidRDefault="00551958" w:rsidP="00551958">
      <w:pPr>
        <w:rPr>
          <w:sz w:val="16"/>
        </w:rPr>
      </w:pPr>
      <w:r w:rsidRPr="007E3484">
        <w:rPr>
          <w:rStyle w:val="StyleUnderline"/>
        </w:rPr>
        <w:t xml:space="preserve">The labor movement has become </w:t>
      </w:r>
      <w:r w:rsidRPr="00381A6F">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381A6F">
        <w:rPr>
          <w:rStyle w:val="Emphasis"/>
        </w:rPr>
        <w:t>U</w:t>
      </w:r>
      <w:r w:rsidRPr="007E3484">
        <w:rPr>
          <w:sz w:val="16"/>
        </w:rPr>
        <w:t xml:space="preserve">nited </w:t>
      </w:r>
      <w:r w:rsidRPr="00381A6F">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9EAD1CB" w14:textId="77777777" w:rsidR="00551958" w:rsidRPr="007E3484" w:rsidRDefault="00551958" w:rsidP="00551958">
      <w:pPr>
        <w:rPr>
          <w:sz w:val="16"/>
        </w:rPr>
      </w:pPr>
      <w:r w:rsidRPr="007E3484">
        <w:rPr>
          <w:sz w:val="16"/>
        </w:rPr>
        <w:t>B. THE CLIMATE MOVEMENT NEEDS THE LABOR MOVEMENT</w:t>
      </w:r>
    </w:p>
    <w:p w14:paraId="307F1DC2" w14:textId="77777777" w:rsidR="00551958" w:rsidRPr="007E3484" w:rsidRDefault="00551958" w:rsidP="00551958">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381A6F">
        <w:rPr>
          <w:rStyle w:val="Emphasis"/>
        </w:rPr>
        <w:t>related to work</w:t>
      </w:r>
      <w:r w:rsidRPr="007E3484">
        <w:rPr>
          <w:rStyle w:val="StyleUnderline"/>
        </w:rPr>
        <w:t xml:space="preserve"> are the </w:t>
      </w:r>
      <w:r w:rsidRPr="00381A6F">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381A6F">
        <w:rPr>
          <w:rStyle w:val="Emphasis"/>
        </w:rPr>
        <w:t xml:space="preserve"> of 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17A55A1F" w14:textId="77777777" w:rsidR="00551958" w:rsidRPr="007E3484" w:rsidRDefault="00551958" w:rsidP="00551958">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381A6F">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D7F050B" w14:textId="77777777" w:rsidR="00551958" w:rsidRPr="007E3484" w:rsidRDefault="00551958" w:rsidP="00551958">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381A6F">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381A6F">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381A6F">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381A6F">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4CF15029" w14:textId="77777777" w:rsidR="00551958" w:rsidRPr="007E3484" w:rsidRDefault="00551958" w:rsidP="00551958">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381A6F">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381A6F">
        <w:rPr>
          <w:rStyle w:val="Emphasis"/>
        </w:rPr>
        <w:t>recruitment</w:t>
      </w:r>
      <w:r w:rsidRPr="007E3484">
        <w:rPr>
          <w:rStyle w:val="StyleUnderline"/>
        </w:rPr>
        <w:t xml:space="preserve"> and </w:t>
      </w:r>
      <w:r w:rsidRPr="00381A6F">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609D1494" w14:textId="77777777" w:rsidR="00551958" w:rsidRPr="007E3484" w:rsidRDefault="00551958" w:rsidP="00551958">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52B49E3" w14:textId="77777777" w:rsidR="00551958" w:rsidRPr="007E3484" w:rsidRDefault="00551958" w:rsidP="00551958">
      <w:pPr>
        <w:rPr>
          <w:sz w:val="16"/>
        </w:rPr>
      </w:pPr>
      <w:r w:rsidRPr="007E3484">
        <w:rPr>
          <w:sz w:val="16"/>
        </w:rPr>
        <w:t>C. WE OWE A DEBT TO WORKERS</w:t>
      </w:r>
    </w:p>
    <w:p w14:paraId="68BE2DF4" w14:textId="77777777" w:rsidR="00551958" w:rsidRPr="007E3484" w:rsidRDefault="00551958" w:rsidP="00551958">
      <w:pPr>
        <w:rPr>
          <w:sz w:val="16"/>
        </w:rPr>
      </w:pPr>
      <w:r w:rsidRPr="007E3484">
        <w:rPr>
          <w:sz w:val="16"/>
        </w:rPr>
        <w:t>We have a moral responsibility to support the health and financial stability of workers in the fossil fuel industry as we move away from those sources of energy.</w:t>
      </w:r>
    </w:p>
    <w:p w14:paraId="62F5D516" w14:textId="77777777" w:rsidR="00551958" w:rsidRPr="007E3484" w:rsidRDefault="00551958" w:rsidP="0055195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381A6F">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381A6F">
        <w:rPr>
          <w:rStyle w:val="Emphasis"/>
        </w:rPr>
        <w:t>prevent</w:t>
      </w:r>
      <w:r w:rsidRPr="007E3484">
        <w:rPr>
          <w:rStyle w:val="StyleUnderline"/>
        </w:rPr>
        <w:t xml:space="preserve"> this transition from</w:t>
      </w:r>
      <w:r w:rsidRPr="007E3484">
        <w:rPr>
          <w:sz w:val="16"/>
        </w:rPr>
        <w:t xml:space="preserve"> driving and further </w:t>
      </w:r>
      <w:r w:rsidRPr="00381A6F">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BFC98F8" w14:textId="77777777" w:rsidR="00551958" w:rsidRPr="007E3484" w:rsidRDefault="00551958" w:rsidP="00551958">
      <w:pPr>
        <w:rPr>
          <w:sz w:val="16"/>
        </w:rPr>
      </w:pPr>
      <w:r w:rsidRPr="007E3484">
        <w:rPr>
          <w:sz w:val="16"/>
        </w:rPr>
        <w:t>III. WORKER EXPLOITATION AND ENVIRONMENTAL DEGRADATION GO HAND-IN-HAND</w:t>
      </w:r>
    </w:p>
    <w:p w14:paraId="74850BC0" w14:textId="77777777" w:rsidR="00551958" w:rsidRPr="007E3484" w:rsidRDefault="00551958" w:rsidP="00551958">
      <w:pPr>
        <w:rPr>
          <w:sz w:val="16"/>
        </w:rPr>
      </w:pPr>
      <w:r w:rsidRPr="007E3484">
        <w:rPr>
          <w:sz w:val="16"/>
        </w:rPr>
        <w:t>A. THE SAME POLICIES EXPLOIT WORKERS AND DEGRADE THE ENVIRONMENT</w:t>
      </w:r>
    </w:p>
    <w:p w14:paraId="2F20C4A7" w14:textId="77777777" w:rsidR="00551958" w:rsidRPr="007E3484" w:rsidRDefault="00551958" w:rsidP="00551958">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381A6F">
        <w:rPr>
          <w:rStyle w:val="Emphasis"/>
        </w:rPr>
        <w:t xml:space="preserve"> environmental </w:t>
      </w:r>
      <w:r w:rsidRPr="005831CC">
        <w:rPr>
          <w:rStyle w:val="Emphasis"/>
          <w:highlight w:val="cyan"/>
        </w:rPr>
        <w:t>degradation</w:t>
      </w:r>
      <w:r w:rsidRPr="007E3484">
        <w:rPr>
          <w:rStyle w:val="StyleUnderline"/>
        </w:rPr>
        <w:t xml:space="preserve">, and </w:t>
      </w:r>
      <w:r w:rsidRPr="00381A6F">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72516E8" w14:textId="77777777" w:rsidR="00551958" w:rsidRPr="007E3484" w:rsidRDefault="00551958" w:rsidP="00551958">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4EC8CC4" w14:textId="77777777" w:rsidR="00551958" w:rsidRPr="007E3484" w:rsidRDefault="00551958" w:rsidP="00551958">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381A6F">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1E0DD73" w14:textId="77777777" w:rsidR="00551958" w:rsidRPr="007E3484" w:rsidRDefault="00551958" w:rsidP="00551958">
      <w:pPr>
        <w:rPr>
          <w:sz w:val="16"/>
        </w:rPr>
      </w:pPr>
      <w:r w:rsidRPr="007E3484">
        <w:rPr>
          <w:sz w:val="16"/>
        </w:rPr>
        <w:t>B. SHAREHOLDER VALUE AT THE COST OF HUMAN AND ENVIRONMENTAL VALUE</w:t>
      </w:r>
    </w:p>
    <w:p w14:paraId="2A9C38A1" w14:textId="77777777" w:rsidR="00551958" w:rsidRPr="007E3484" w:rsidRDefault="00551958" w:rsidP="00551958">
      <w:pPr>
        <w:rPr>
          <w:sz w:val="16"/>
        </w:rPr>
      </w:pPr>
      <w:r w:rsidRPr="007E3484">
        <w:rPr>
          <w:sz w:val="16"/>
        </w:rPr>
        <w:t xml:space="preserve">The </w:t>
      </w:r>
      <w:r w:rsidRPr="007E3484">
        <w:rPr>
          <w:rStyle w:val="StyleUnderline"/>
        </w:rPr>
        <w:t xml:space="preserve">prioritization of </w:t>
      </w:r>
      <w:r w:rsidRPr="00381A6F">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381A6F">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381A6F">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Pr>
        <w:t xml:space="preserve">and </w:t>
      </w:r>
      <w:r w:rsidRPr="00381A6F">
        <w:rPr>
          <w:rStyle w:val="Emphasis"/>
        </w:rPr>
        <w:t>labor rights abuses</w:t>
      </w:r>
      <w:r w:rsidRPr="007E3484">
        <w:rPr>
          <w:sz w:val="16"/>
        </w:rPr>
        <w:t xml:space="preserve">, </w:t>
      </w:r>
      <w:r w:rsidRPr="007E3484">
        <w:rPr>
          <w:rStyle w:val="StyleUnderline"/>
        </w:rPr>
        <w:t xml:space="preserve">can both be understood as </w:t>
      </w:r>
      <w:r w:rsidRPr="00381A6F">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63546A4" w14:textId="77777777" w:rsidR="00551958" w:rsidRPr="007E3484" w:rsidRDefault="00551958" w:rsidP="00551958">
      <w:pPr>
        <w:rPr>
          <w:sz w:val="16"/>
        </w:rPr>
      </w:pPr>
      <w:r w:rsidRPr="007E3484">
        <w:rPr>
          <w:sz w:val="16"/>
        </w:rPr>
        <w:t>C. THE CASE FOR LINKING THE POLICY PRIORITIES</w:t>
      </w:r>
    </w:p>
    <w:p w14:paraId="04E3DD5F" w14:textId="77777777" w:rsidR="00551958" w:rsidRPr="007E3484" w:rsidRDefault="00551958" w:rsidP="0055195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381A6F">
        <w:rPr>
          <w:rStyle w:val="Emphasis"/>
        </w:rPr>
        <w:t xml:space="preserve">higher temperatures </w:t>
      </w:r>
      <w:r w:rsidRPr="007E3484">
        <w:rPr>
          <w:rStyle w:val="StyleUnderline"/>
        </w:rPr>
        <w:t xml:space="preserve">negatively impact </w:t>
      </w:r>
      <w:r w:rsidRPr="00381A6F">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4B0262E" w14:textId="77777777" w:rsidR="00551958" w:rsidRPr="007E3484" w:rsidRDefault="00551958" w:rsidP="00551958">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4B5940A" w14:textId="77777777" w:rsidR="00551958" w:rsidRDefault="00551958" w:rsidP="00551958">
      <w:pPr>
        <w:rPr>
          <w:sz w:val="16"/>
        </w:rPr>
      </w:pPr>
      <w:r w:rsidRPr="00381A6F">
        <w:rPr>
          <w:rStyle w:val="Emphasis"/>
        </w:rPr>
        <w:t>Labor rights</w:t>
      </w:r>
      <w:r w:rsidRPr="007E3484">
        <w:rPr>
          <w:rStyle w:val="StyleUnderline"/>
        </w:rPr>
        <w:t xml:space="preserve"> is a helpful framework for understanding climate change's problems and solutions because it seeks to advance both </w:t>
      </w:r>
      <w:r w:rsidRPr="00381A6F">
        <w:rPr>
          <w:rStyle w:val="Emphasis"/>
        </w:rPr>
        <w:t>human rights</w:t>
      </w:r>
      <w:r w:rsidRPr="007E3484">
        <w:rPr>
          <w:rStyle w:val="StyleUnderline"/>
        </w:rPr>
        <w:t xml:space="preserve"> and </w:t>
      </w:r>
      <w:r w:rsidRPr="00381A6F">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4FD41F7" w14:textId="77777777" w:rsidR="00551958" w:rsidRPr="00195908" w:rsidRDefault="00551958" w:rsidP="00551958">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2D85DA6" w14:textId="77777777" w:rsidR="00551958" w:rsidRDefault="00551958" w:rsidP="00551958">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18D76A1" w14:textId="77777777" w:rsidR="00551958" w:rsidRPr="00381A6F" w:rsidRDefault="00551958" w:rsidP="00551958">
      <w:pPr>
        <w:rPr>
          <w:rStyle w:val="Emphasis"/>
        </w:rPr>
      </w:pPr>
      <w:r w:rsidRPr="00CB71A5">
        <w:rPr>
          <w:sz w:val="16"/>
        </w:rPr>
        <w:t>1. Introduction</w:t>
      </w:r>
    </w:p>
    <w:p w14:paraId="0B0CE9B7" w14:textId="77777777" w:rsidR="00551958" w:rsidRPr="00872120" w:rsidRDefault="00551958" w:rsidP="00551958">
      <w:pPr>
        <w:rPr>
          <w:sz w:val="16"/>
        </w:rPr>
      </w:pPr>
      <w:r w:rsidRPr="00872120">
        <w:rPr>
          <w:sz w:val="16"/>
        </w:rPr>
        <w:t xml:space="preserve">Despite recent social protests and climate emergency declarations, </w:t>
      </w:r>
      <w:r w:rsidRPr="00B106EA">
        <w:rPr>
          <w:rStyle w:val="StyleUnderline"/>
        </w:rPr>
        <w:t xml:space="preserve">efforts to </w:t>
      </w:r>
      <w:r w:rsidRPr="00381A6F">
        <w:rPr>
          <w:rStyle w:val="Emphasis"/>
        </w:rPr>
        <w:t>mitigate</w:t>
      </w:r>
      <w:r w:rsidRPr="00B106EA">
        <w:rPr>
          <w:rStyle w:val="StyleUnderline"/>
        </w:rPr>
        <w:t xml:space="preserve"> climate change to date are </w:t>
      </w:r>
      <w:r w:rsidRPr="00381A6F">
        <w:rPr>
          <w:rStyle w:val="Emphasis"/>
        </w:rPr>
        <w:t>insufficient</w:t>
      </w:r>
      <w:r w:rsidRPr="00872120">
        <w:rPr>
          <w:sz w:val="16"/>
        </w:rPr>
        <w:t>.1 Greenhouse gas (</w:t>
      </w:r>
      <w:r w:rsidRPr="00381A6F">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381A6F">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381A6F">
        <w:rPr>
          <w:rStyle w:val="Emphasis"/>
        </w:rPr>
        <w:t>C</w:t>
      </w:r>
      <w:r w:rsidRPr="00872120">
        <w:rPr>
          <w:sz w:val="16"/>
        </w:rPr>
        <w:t xml:space="preserve"> is increasingly likely this century.2 </w:t>
      </w:r>
      <w:r w:rsidRPr="00872120">
        <w:rPr>
          <w:rStyle w:val="StyleUnderline"/>
        </w:rPr>
        <w:t xml:space="preserve">There is emerging evidence of </w:t>
      </w:r>
      <w:r w:rsidRPr="00381A6F">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381A6F">
        <w:rPr>
          <w:rStyle w:val="Emphasis"/>
        </w:rPr>
        <w:t>accelerating</w:t>
      </w:r>
      <w:r w:rsidRPr="00B106EA">
        <w:rPr>
          <w:rStyle w:val="StyleUnderline"/>
        </w:rPr>
        <w:t xml:space="preserve">3 </w:t>
      </w:r>
      <w:r w:rsidRPr="00872120">
        <w:rPr>
          <w:rStyle w:val="StyleUnderline"/>
        </w:rPr>
        <w:t xml:space="preserve">and </w:t>
      </w:r>
      <w:r w:rsidRPr="00381A6F">
        <w:rPr>
          <w:rStyle w:val="Emphasis"/>
        </w:rPr>
        <w:t>dampening</w:t>
      </w:r>
      <w:r w:rsidRPr="00872120">
        <w:rPr>
          <w:rStyle w:val="StyleUnderline"/>
        </w:rPr>
        <w:t xml:space="preserve"> feedbacks </w:t>
      </w:r>
      <w:r w:rsidRPr="00381A6F">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381A6F">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381A6F">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096EC230" w14:textId="77777777" w:rsidR="00551958" w:rsidRPr="00872120" w:rsidRDefault="00551958" w:rsidP="00551958">
      <w:pPr>
        <w:rPr>
          <w:sz w:val="16"/>
        </w:rPr>
      </w:pPr>
      <w:r w:rsidRPr="00872120">
        <w:rPr>
          <w:sz w:val="16"/>
        </w:rPr>
        <w:t xml:space="preserve">Looking beyond the framing of “global warming”, there is concern that </w:t>
      </w:r>
      <w:r w:rsidRPr="00872120">
        <w:rPr>
          <w:rStyle w:val="StyleUnderline"/>
        </w:rPr>
        <w:t xml:space="preserve">the </w:t>
      </w:r>
      <w:r w:rsidRPr="00381A6F">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381A6F">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381A6F">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91C6175" w14:textId="77777777" w:rsidR="00551958" w:rsidRPr="002E1B33" w:rsidRDefault="00551958" w:rsidP="00551958">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381A6F">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381A6F">
        <w:rPr>
          <w:rStyle w:val="Emphasis"/>
        </w:rPr>
        <w:t>science</w:t>
      </w:r>
      <w:r w:rsidRPr="002E1B33">
        <w:rPr>
          <w:sz w:val="16"/>
        </w:rPr>
        <w:t xml:space="preserve"> underpinning global warming estimates </w:t>
      </w:r>
      <w:r w:rsidRPr="002E1B33">
        <w:rPr>
          <w:rStyle w:val="StyleUnderline"/>
        </w:rPr>
        <w:t xml:space="preserve">is </w:t>
      </w:r>
      <w:r w:rsidRPr="00381A6F">
        <w:rPr>
          <w:rStyle w:val="Emphasis"/>
        </w:rPr>
        <w:t>well established</w:t>
      </w:r>
      <w:r w:rsidRPr="002E1B33">
        <w:rPr>
          <w:sz w:val="16"/>
        </w:rPr>
        <w:t xml:space="preserve">,18 albeit subject to sensitivities, the </w:t>
      </w:r>
      <w:r w:rsidRPr="00381A6F">
        <w:rPr>
          <w:rStyle w:val="Emphasis"/>
        </w:rPr>
        <w:t>uncertainties</w:t>
      </w:r>
      <w:r w:rsidRPr="002E1B33">
        <w:rPr>
          <w:rStyle w:val="StyleUnderline"/>
        </w:rPr>
        <w:t xml:space="preserve"> increase significantly when we start to consider these </w:t>
      </w:r>
      <w:r w:rsidRPr="00381A6F">
        <w:rPr>
          <w:rStyle w:val="Emphasis"/>
        </w:rPr>
        <w:t>tangible</w:t>
      </w:r>
      <w:r w:rsidRPr="002E1B33">
        <w:rPr>
          <w:rStyle w:val="StyleUnderline"/>
        </w:rPr>
        <w:t xml:space="preserve"> societal </w:t>
      </w:r>
      <w:r w:rsidRPr="00381A6F">
        <w:rPr>
          <w:rStyle w:val="Emphasis"/>
        </w:rPr>
        <w:t>impacts</w:t>
      </w:r>
      <w:r w:rsidRPr="002E1B33">
        <w:rPr>
          <w:sz w:val="16"/>
        </w:rPr>
        <w:t xml:space="preserve"> given the complex relationships involved.19 Our </w:t>
      </w:r>
      <w:r w:rsidRPr="00B106EA">
        <w:rPr>
          <w:rStyle w:val="StyleUnderline"/>
        </w:rPr>
        <w:t xml:space="preserve">understanding of </w:t>
      </w:r>
      <w:r w:rsidRPr="00381A6F">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381A6F">
        <w:rPr>
          <w:rStyle w:val="Emphasis"/>
        </w:rPr>
        <w:t>underdeveloped</w:t>
      </w:r>
      <w:r w:rsidRPr="00B106EA">
        <w:rPr>
          <w:sz w:val="16"/>
        </w:rPr>
        <w:t>.20</w:t>
      </w:r>
    </w:p>
    <w:p w14:paraId="50D3C448" w14:textId="77777777" w:rsidR="00551958" w:rsidRDefault="00551958" w:rsidP="00551958">
      <w:r>
        <w:t>&lt;&lt;TEXT CONDENSED, NONE OMITTED&gt;&gt;</w:t>
      </w:r>
    </w:p>
    <w:p w14:paraId="671DE4E2" w14:textId="77777777" w:rsidR="00551958" w:rsidRPr="000C7830" w:rsidRDefault="00551958" w:rsidP="00551958">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00E28D12" w14:textId="77777777" w:rsidR="00551958" w:rsidRPr="00CB71A5" w:rsidRDefault="00551958" w:rsidP="00551958">
      <w:r>
        <w:t>&lt;&lt;PARAGRAPH INTEGRITY RESUMES&gt;&gt;</w:t>
      </w:r>
    </w:p>
    <w:p w14:paraId="0E4A8C49" w14:textId="77777777" w:rsidR="00551958" w:rsidRPr="002E1B33" w:rsidRDefault="00551958" w:rsidP="00551958">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381A6F">
        <w:rPr>
          <w:rStyle w:val="Emphasis"/>
        </w:rPr>
        <w:t>historically observed</w:t>
      </w:r>
      <w:r w:rsidRPr="002E1B33">
        <w:rPr>
          <w:rStyle w:val="StyleUnderline"/>
        </w:rPr>
        <w:t xml:space="preserve"> mechanisms of societal </w:t>
      </w:r>
      <w:r w:rsidRPr="00381A6F">
        <w:rPr>
          <w:rStyle w:val="Emphasis"/>
        </w:rPr>
        <w:t>collapse</w:t>
      </w:r>
      <w:r w:rsidRPr="002E1B33">
        <w:rPr>
          <w:rStyle w:val="StyleUnderline"/>
        </w:rPr>
        <w:t>, including natural</w:t>
      </w:r>
      <w:r>
        <w:rPr>
          <w:rStyle w:val="StyleUnderline"/>
        </w:rPr>
        <w:t xml:space="preserve"> </w:t>
      </w:r>
      <w:r w:rsidRPr="00381A6F">
        <w:rPr>
          <w:rStyle w:val="Emphasis"/>
        </w:rPr>
        <w:t>climate change</w:t>
      </w:r>
      <w:r w:rsidRPr="002E1B33">
        <w:rPr>
          <w:rStyle w:val="StyleUnderline"/>
        </w:rPr>
        <w:t xml:space="preserve">, remain </w:t>
      </w:r>
      <w:r w:rsidRPr="00381A6F">
        <w:rPr>
          <w:rStyle w:val="Emphasis"/>
        </w:rPr>
        <w:t>applicable</w:t>
      </w:r>
      <w:r w:rsidRPr="002E1B33">
        <w:rPr>
          <w:rStyle w:val="StyleUnderline"/>
        </w:rPr>
        <w:t xml:space="preserve"> as X-risks </w:t>
      </w:r>
      <w:r w:rsidRPr="00381A6F">
        <w:rPr>
          <w:rStyle w:val="Emphasis"/>
        </w:rPr>
        <w:t>today</w:t>
      </w:r>
      <w:r w:rsidRPr="002E1B33">
        <w:rPr>
          <w:sz w:val="16"/>
        </w:rPr>
        <w:t xml:space="preserve">. However, </w:t>
      </w:r>
      <w:r w:rsidRPr="002E1B33">
        <w:rPr>
          <w:rStyle w:val="StyleUnderline"/>
        </w:rPr>
        <w:t>the</w:t>
      </w:r>
      <w:r>
        <w:rPr>
          <w:rStyle w:val="StyleUnderline"/>
        </w:rPr>
        <w:t xml:space="preserve"> </w:t>
      </w:r>
      <w:r w:rsidRPr="00381A6F">
        <w:rPr>
          <w:rStyle w:val="Emphasis"/>
        </w:rPr>
        <w:t>state</w:t>
      </w:r>
      <w:r w:rsidRPr="002E1B33">
        <w:rPr>
          <w:rStyle w:val="StyleUnderline"/>
        </w:rPr>
        <w:t xml:space="preserve"> of existence of </w:t>
      </w:r>
      <w:r w:rsidRPr="00381A6F">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381A6F">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381A6F">
        <w:rPr>
          <w:rStyle w:val="Emphasis"/>
        </w:rPr>
        <w:t>increase</w:t>
      </w:r>
      <w:r w:rsidRPr="002E1B33">
        <w:rPr>
          <w:rStyle w:val="StyleUnderline"/>
        </w:rPr>
        <w:t xml:space="preserve"> a society’s </w:t>
      </w:r>
      <w:r w:rsidRPr="00381A6F">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381A6F">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381A6F">
        <w:rPr>
          <w:rStyle w:val="Emphasis"/>
        </w:rPr>
        <w:t>vulnerability</w:t>
      </w:r>
      <w:r w:rsidRPr="002E1B33">
        <w:rPr>
          <w:rStyle w:val="StyleUnderline"/>
        </w:rPr>
        <w:t xml:space="preserve"> </w:t>
      </w:r>
      <w:r w:rsidRPr="00B106EA">
        <w:rPr>
          <w:rStyle w:val="StyleUnderline"/>
        </w:rPr>
        <w:t xml:space="preserve">to </w:t>
      </w:r>
      <w:r w:rsidRPr="00381A6F">
        <w:rPr>
          <w:rStyle w:val="Emphasis"/>
        </w:rPr>
        <w:t>termination shocks</w:t>
      </w:r>
      <w:r w:rsidRPr="00B106EA">
        <w:rPr>
          <w:rStyle w:val="StyleUnderline"/>
        </w:rPr>
        <w:t xml:space="preserve">, where </w:t>
      </w:r>
      <w:r w:rsidRPr="00381A6F">
        <w:rPr>
          <w:rStyle w:val="Emphasis"/>
        </w:rPr>
        <w:t>failure</w:t>
      </w:r>
      <w:r w:rsidRPr="00B106EA">
        <w:rPr>
          <w:sz w:val="16"/>
        </w:rPr>
        <w:t xml:space="preserve"> of the technology </w:t>
      </w:r>
      <w:r w:rsidRPr="00B106EA">
        <w:rPr>
          <w:rStyle w:val="StyleUnderline"/>
        </w:rPr>
        <w:t xml:space="preserve">exposes society to </w:t>
      </w:r>
      <w:r w:rsidRPr="00381A6F">
        <w:rPr>
          <w:rStyle w:val="Emphasis"/>
        </w:rPr>
        <w:t>sudden</w:t>
      </w:r>
      <w:r w:rsidRPr="00B106EA">
        <w:rPr>
          <w:rStyle w:val="StyleUnderline"/>
        </w:rPr>
        <w:t xml:space="preserve"> temperature </w:t>
      </w:r>
      <w:r w:rsidRPr="00381A6F">
        <w:rPr>
          <w:rStyle w:val="Emphasis"/>
        </w:rPr>
        <w:t>increases</w:t>
      </w:r>
      <w:r w:rsidRPr="00B106EA">
        <w:rPr>
          <w:sz w:val="16"/>
        </w:rPr>
        <w:t xml:space="preserve">.73 </w:t>
      </w:r>
      <w:r w:rsidRPr="00B106EA">
        <w:rPr>
          <w:rStyle w:val="StyleUnderline"/>
        </w:rPr>
        <w:t xml:space="preserve">In this highly </w:t>
      </w:r>
      <w:r w:rsidRPr="00381A6F">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381A6F">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381A6F">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CF48E75" w14:textId="77777777" w:rsidR="00551958" w:rsidRPr="002E1B33" w:rsidRDefault="00551958" w:rsidP="00551958">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381A6F">
        <w:rPr>
          <w:rStyle w:val="Emphasis"/>
        </w:rPr>
        <w:t>temperature</w:t>
      </w:r>
      <w:r w:rsidRPr="002E1B33">
        <w:rPr>
          <w:sz w:val="16"/>
        </w:rPr>
        <w:t xml:space="preserve">) </w:t>
      </w:r>
      <w:r w:rsidRPr="002E1B33">
        <w:rPr>
          <w:rStyle w:val="StyleUnderline"/>
        </w:rPr>
        <w:t xml:space="preserve">and natural </w:t>
      </w:r>
      <w:r w:rsidRPr="00381A6F">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381A6F">
        <w:rPr>
          <w:rStyle w:val="Emphasis"/>
        </w:rPr>
        <w:t>directly</w:t>
      </w:r>
      <w:r w:rsidRPr="00B106EA">
        <w:rPr>
          <w:sz w:val="16"/>
        </w:rPr>
        <w:t xml:space="preserve">. These two effects, </w:t>
      </w:r>
      <w:r w:rsidRPr="00B106EA">
        <w:rPr>
          <w:rStyle w:val="StyleUnderline"/>
        </w:rPr>
        <w:t xml:space="preserve">coupled with </w:t>
      </w:r>
      <w:r w:rsidRPr="00381A6F">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381A6F">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381A6F">
        <w:rPr>
          <w:rStyle w:val="Emphasis"/>
        </w:rPr>
        <w:t>degradation</w:t>
      </w:r>
      <w:r w:rsidRPr="00B106EA">
        <w:rPr>
          <w:rStyle w:val="StyleUnderline"/>
        </w:rPr>
        <w:t xml:space="preserve"> of the </w:t>
      </w:r>
      <w:r w:rsidRPr="00381A6F">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381A6F">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381A6F">
        <w:rPr>
          <w:rStyle w:val="Emphasis"/>
        </w:rPr>
        <w:t>resource</w:t>
      </w:r>
      <w:r w:rsidRPr="00B106EA">
        <w:rPr>
          <w:rStyle w:val="StyleUnderline"/>
        </w:rPr>
        <w:t xml:space="preserve"> and service </w:t>
      </w:r>
      <w:r w:rsidRPr="00381A6F">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381A6F">
        <w:rPr>
          <w:rStyle w:val="Emphasis"/>
        </w:rPr>
        <w:t>stability</w:t>
      </w:r>
      <w:r w:rsidRPr="002E1B33">
        <w:rPr>
          <w:rStyle w:val="StyleUnderline"/>
        </w:rPr>
        <w:t xml:space="preserve">, resulting in </w:t>
      </w:r>
      <w:r w:rsidRPr="00381A6F">
        <w:rPr>
          <w:rStyle w:val="Emphasis"/>
        </w:rPr>
        <w:t>economic</w:t>
      </w:r>
      <w:r w:rsidRPr="002E1B33">
        <w:rPr>
          <w:rStyle w:val="StyleUnderline"/>
        </w:rPr>
        <w:t xml:space="preserve"> loss, political </w:t>
      </w:r>
      <w:r w:rsidRPr="00381A6F">
        <w:rPr>
          <w:rStyle w:val="Emphasis"/>
        </w:rPr>
        <w:t>dysfunction</w:t>
      </w:r>
      <w:r w:rsidRPr="002E1B33">
        <w:rPr>
          <w:rStyle w:val="StyleUnderline"/>
        </w:rPr>
        <w:t xml:space="preserve"> and</w:t>
      </w:r>
      <w:r w:rsidRPr="002E1B33">
        <w:rPr>
          <w:sz w:val="16"/>
        </w:rPr>
        <w:t xml:space="preserve"> social </w:t>
      </w:r>
      <w:r w:rsidRPr="00381A6F">
        <w:rPr>
          <w:rStyle w:val="Emphasis"/>
        </w:rPr>
        <w:t>unrest</w:t>
      </w:r>
      <w:r w:rsidRPr="002E1B33">
        <w:rPr>
          <w:rStyle w:val="StyleUnderline"/>
        </w:rPr>
        <w:t xml:space="preserve">, as well as </w:t>
      </w:r>
      <w:r w:rsidRPr="00381A6F">
        <w:rPr>
          <w:rStyle w:val="Emphasis"/>
        </w:rPr>
        <w:t>migration</w:t>
      </w:r>
      <w:r w:rsidRPr="002E1B33">
        <w:rPr>
          <w:rStyle w:val="StyleUnderline"/>
        </w:rPr>
        <w:t xml:space="preserve"> and </w:t>
      </w:r>
      <w:r w:rsidRPr="00381A6F">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D09FDDA" w14:textId="77777777" w:rsidR="00551958" w:rsidRDefault="00551958" w:rsidP="00551958">
      <w:r>
        <w:t>&lt;&lt;TEXT CONDENSED, NONE OMITTED&gt;&gt;</w:t>
      </w:r>
    </w:p>
    <w:p w14:paraId="735C602B" w14:textId="77777777" w:rsidR="00551958" w:rsidRPr="002B3D1E" w:rsidRDefault="00551958" w:rsidP="00551958">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39E258DE" w14:textId="77777777" w:rsidR="00551958" w:rsidRPr="009C2E64" w:rsidRDefault="00551958" w:rsidP="00551958">
      <w:r>
        <w:t>&lt;&lt;PARAGRAPH INTEGRITY RESUMES&gt;&gt;</w:t>
      </w:r>
    </w:p>
    <w:p w14:paraId="3B78113E" w14:textId="77777777" w:rsidR="00551958" w:rsidRDefault="00551958" w:rsidP="00551958">
      <w:r>
        <w:t>&lt;&lt;</w:t>
      </w:r>
      <w:r w:rsidRPr="009C2E64">
        <w:t>REFERENCES OMITTED</w:t>
      </w:r>
      <w:r>
        <w:t xml:space="preserve">, </w:t>
      </w:r>
      <w:r w:rsidRPr="009C2E64">
        <w:t>CHAPTER 14 BEGINS</w:t>
      </w:r>
      <w:r>
        <w:t>&gt;&gt;</w:t>
      </w:r>
    </w:p>
    <w:p w14:paraId="083A5423" w14:textId="77777777" w:rsidR="00551958" w:rsidRPr="00CF0A4D" w:rsidRDefault="00551958" w:rsidP="00551958">
      <w:pPr>
        <w:rPr>
          <w:sz w:val="12"/>
          <w:szCs w:val="12"/>
        </w:rPr>
      </w:pPr>
      <w:r w:rsidRPr="00CF0A4D">
        <w:rPr>
          <w:sz w:val="12"/>
          <w:szCs w:val="12"/>
        </w:rPr>
        <w:t>Highlights:</w:t>
      </w:r>
    </w:p>
    <w:p w14:paraId="40BA89AC" w14:textId="77777777" w:rsidR="00551958" w:rsidRPr="00CF0A4D" w:rsidRDefault="00551958" w:rsidP="00551958">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F4065D9" w14:textId="77777777" w:rsidR="00551958" w:rsidRPr="00CF0A4D" w:rsidRDefault="00551958" w:rsidP="00551958">
      <w:pPr>
        <w:rPr>
          <w:sz w:val="12"/>
        </w:rPr>
      </w:pPr>
      <w:r w:rsidRPr="00CF0A4D">
        <w:rPr>
          <w:sz w:val="12"/>
        </w:rPr>
        <w:t xml:space="preserve">• </w:t>
      </w:r>
      <w:r w:rsidRPr="009C2E64">
        <w:rPr>
          <w:rStyle w:val="StyleUnderline"/>
        </w:rPr>
        <w:t xml:space="preserve">This is intended to </w:t>
      </w:r>
      <w:r w:rsidRPr="00381A6F">
        <w:rPr>
          <w:rStyle w:val="Emphasis"/>
        </w:rPr>
        <w:t>build</w:t>
      </w:r>
      <w:r w:rsidRPr="009C2E64">
        <w:rPr>
          <w:rStyle w:val="StyleUnderline"/>
        </w:rPr>
        <w:t xml:space="preserve"> on the </w:t>
      </w:r>
      <w:r w:rsidRPr="00381A6F">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381A6F">
        <w:rPr>
          <w:rStyle w:val="Emphasis"/>
        </w:rPr>
        <w:t>risk cascade</w:t>
      </w:r>
      <w:r w:rsidRPr="00CF0A4D">
        <w:rPr>
          <w:sz w:val="12"/>
        </w:rPr>
        <w:t xml:space="preserve"> involving climate change and highlight its potential contribution to global catastrophic and existential risk.</w:t>
      </w:r>
    </w:p>
    <w:p w14:paraId="749011EB" w14:textId="77777777" w:rsidR="00551958" w:rsidRPr="00CF0A4D" w:rsidRDefault="00551958" w:rsidP="00551958">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560C4747" w14:textId="77777777" w:rsidR="00551958" w:rsidRPr="00CF0A4D" w:rsidRDefault="00551958" w:rsidP="00551958">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30173FA4" w14:textId="77777777" w:rsidR="00551958" w:rsidRPr="00CF0A4D" w:rsidRDefault="00551958" w:rsidP="00551958">
      <w:pPr>
        <w:rPr>
          <w:sz w:val="12"/>
          <w:szCs w:val="12"/>
        </w:rPr>
      </w:pPr>
      <w:r w:rsidRPr="00CF0A4D">
        <w:rPr>
          <w:sz w:val="12"/>
          <w:szCs w:val="12"/>
        </w:rPr>
        <w:t>1. Asking the Wrong Questions for the Right Reasons</w:t>
      </w:r>
    </w:p>
    <w:p w14:paraId="06F1500C" w14:textId="77777777" w:rsidR="00551958" w:rsidRPr="006B4973" w:rsidRDefault="00551958" w:rsidP="00551958">
      <w:pPr>
        <w:rPr>
          <w:sz w:val="16"/>
        </w:rPr>
      </w:pPr>
      <w:r w:rsidRPr="00B106EA">
        <w:rPr>
          <w:sz w:val="16"/>
        </w:rPr>
        <w:t xml:space="preserve">Within Existential Risk Studies </w:t>
      </w:r>
      <w:r w:rsidRPr="00B106EA">
        <w:rPr>
          <w:rStyle w:val="StyleUnderline"/>
        </w:rPr>
        <w:t xml:space="preserve">it is </w:t>
      </w:r>
      <w:r w:rsidRPr="00381A6F">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381A6F">
        <w:rPr>
          <w:rStyle w:val="Emphasis"/>
        </w:rPr>
        <w:t>existential</w:t>
      </w:r>
      <w:r w:rsidRPr="00B106EA">
        <w:rPr>
          <w:sz w:val="16"/>
        </w:rPr>
        <w:t xml:space="preserve"> risk</w:t>
      </w:r>
      <w:r w:rsidRPr="00B106EA">
        <w:rPr>
          <w:rStyle w:val="StyleUnderline"/>
        </w:rPr>
        <w:t xml:space="preserve">?”, and </w:t>
      </w:r>
      <w:r w:rsidRPr="00381A6F">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381A6F">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381A6F">
        <w:rPr>
          <w:rStyle w:val="Emphasis"/>
        </w:rPr>
        <w:t>not</w:t>
      </w:r>
      <w:r w:rsidRPr="00B106EA">
        <w:rPr>
          <w:rStyle w:val="StyleUnderline"/>
        </w:rPr>
        <w:t xml:space="preserve"> an </w:t>
      </w:r>
      <w:r w:rsidRPr="00381A6F">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381A6F">
        <w:rPr>
          <w:rStyle w:val="Emphasis"/>
        </w:rPr>
        <w:t>misguided</w:t>
      </w:r>
      <w:r w:rsidRPr="00B106EA">
        <w:rPr>
          <w:sz w:val="16"/>
        </w:rPr>
        <w:t xml:space="preserve">. There are three reasons for thinking this. Firstly, </w:t>
      </w:r>
      <w:r w:rsidRPr="00B106EA">
        <w:rPr>
          <w:rStyle w:val="StyleUnderline"/>
        </w:rPr>
        <w:t xml:space="preserve">it makes </w:t>
      </w:r>
      <w:r w:rsidRPr="00381A6F">
        <w:rPr>
          <w:rStyle w:val="Emphasis"/>
        </w:rPr>
        <w:t>little sense</w:t>
      </w:r>
      <w:r w:rsidRPr="00B106EA">
        <w:rPr>
          <w:rStyle w:val="StyleUnderline"/>
        </w:rPr>
        <w:t xml:space="preserve"> on a </w:t>
      </w:r>
      <w:r w:rsidRPr="00381A6F">
        <w:rPr>
          <w:rStyle w:val="Emphasis"/>
        </w:rPr>
        <w:t>probabilistic</w:t>
      </w:r>
      <w:r w:rsidRPr="00B106EA">
        <w:rPr>
          <w:rStyle w:val="StyleUnderline"/>
        </w:rPr>
        <w:t xml:space="preserve"> level; whether something will be a </w:t>
      </w:r>
      <w:r w:rsidRPr="00381A6F">
        <w:rPr>
          <w:rStyle w:val="Emphasis"/>
        </w:rPr>
        <w:t>threat</w:t>
      </w:r>
      <w:r w:rsidRPr="00B106EA">
        <w:rPr>
          <w:rStyle w:val="StyleUnderline"/>
        </w:rPr>
        <w:t xml:space="preserve"> to our collective existence is </w:t>
      </w:r>
      <w:r w:rsidRPr="00381A6F">
        <w:rPr>
          <w:rStyle w:val="Emphasis"/>
        </w:rPr>
        <w:t>not</w:t>
      </w:r>
      <w:r w:rsidRPr="00B106EA">
        <w:rPr>
          <w:sz w:val="16"/>
        </w:rPr>
        <w:t xml:space="preserve"> a </w:t>
      </w:r>
      <w:r w:rsidRPr="00381A6F">
        <w:rPr>
          <w:rStyle w:val="Emphasis"/>
        </w:rPr>
        <w:t>binary</w:t>
      </w:r>
      <w:r w:rsidRPr="00B106EA">
        <w:rPr>
          <w:sz w:val="16"/>
        </w:rPr>
        <w:t xml:space="preserve"> matter, </w:t>
      </w:r>
      <w:r w:rsidRPr="00B106EA">
        <w:rPr>
          <w:rStyle w:val="StyleUnderline"/>
        </w:rPr>
        <w:t xml:space="preserve">it is a question of </w:t>
      </w:r>
      <w:r w:rsidRPr="00381A6F">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381A6F">
        <w:rPr>
          <w:rStyle w:val="Emphasis"/>
        </w:rPr>
        <w:t>researchers</w:t>
      </w:r>
      <w:r w:rsidRPr="009C2E64">
        <w:rPr>
          <w:rStyle w:val="StyleUnderline"/>
        </w:rPr>
        <w:t xml:space="preserve"> within Existential Risk Studies </w:t>
      </w:r>
      <w:r w:rsidRPr="00381A6F">
        <w:rPr>
          <w:rStyle w:val="Emphasis"/>
        </w:rPr>
        <w:t>mistakenly</w:t>
      </w:r>
      <w:r w:rsidRPr="009C2E64">
        <w:rPr>
          <w:rStyle w:val="StyleUnderline"/>
        </w:rPr>
        <w:t xml:space="preserve"> conflict</w:t>
      </w:r>
      <w:r>
        <w:rPr>
          <w:rStyle w:val="StyleUnderline"/>
        </w:rPr>
        <w:t xml:space="preserve"> </w:t>
      </w:r>
      <w:r w:rsidRPr="00381A6F">
        <w:rPr>
          <w:rStyle w:val="Emphasis"/>
        </w:rPr>
        <w:t>existential risk</w:t>
      </w:r>
      <w:r w:rsidRPr="009C2E64">
        <w:rPr>
          <w:rStyle w:val="StyleUnderline"/>
        </w:rPr>
        <w:t xml:space="preserve"> with events that could be </w:t>
      </w:r>
      <w:r w:rsidRPr="00381A6F">
        <w:rPr>
          <w:rStyle w:val="Emphasis"/>
        </w:rPr>
        <w:t>existential catastrophes</w:t>
      </w:r>
      <w:r w:rsidRPr="00B106EA">
        <w:rPr>
          <w:sz w:val="16"/>
        </w:rPr>
        <w:t xml:space="preserve">. Secondly, </w:t>
      </w:r>
      <w:r w:rsidRPr="00B106EA">
        <w:rPr>
          <w:rStyle w:val="StyleUnderline"/>
        </w:rPr>
        <w:t xml:space="preserve">climate change is </w:t>
      </w:r>
      <w:r w:rsidRPr="00381A6F">
        <w:rPr>
          <w:rStyle w:val="Emphasis"/>
        </w:rPr>
        <w:t>not</w:t>
      </w:r>
      <w:r w:rsidRPr="00B106EA">
        <w:rPr>
          <w:rStyle w:val="StyleUnderline"/>
        </w:rPr>
        <w:t xml:space="preserve"> a </w:t>
      </w:r>
      <w:r w:rsidRPr="00381A6F">
        <w:rPr>
          <w:rStyle w:val="Emphasis"/>
        </w:rPr>
        <w:t>single uniform process</w:t>
      </w:r>
      <w:r w:rsidRPr="00B106EA">
        <w:rPr>
          <w:rStyle w:val="StyleUnderline"/>
        </w:rPr>
        <w:t xml:space="preserve"> that will affect everyone in the </w:t>
      </w:r>
      <w:r w:rsidRPr="00381A6F">
        <w:rPr>
          <w:rStyle w:val="Emphasis"/>
        </w:rPr>
        <w:t>same</w:t>
      </w:r>
      <w:r w:rsidRPr="00B106EA">
        <w:rPr>
          <w:rStyle w:val="StyleUnderline"/>
        </w:rPr>
        <w:t xml:space="preserve"> way; it is a set of </w:t>
      </w:r>
      <w:r w:rsidRPr="00381A6F">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381A6F">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381A6F">
        <w:rPr>
          <w:rStyle w:val="Emphasis"/>
        </w:rPr>
        <w:t>risk cascades</w:t>
      </w:r>
      <w:r w:rsidRPr="00B106EA">
        <w:rPr>
          <w:sz w:val="16"/>
        </w:rPr>
        <w:t xml:space="preserve">. As Richards et al. show, </w:t>
      </w:r>
      <w:r w:rsidRPr="00B106EA">
        <w:rPr>
          <w:rStyle w:val="StyleUnderline"/>
        </w:rPr>
        <w:t xml:space="preserve">it will </w:t>
      </w:r>
      <w:r w:rsidRPr="00381A6F">
        <w:rPr>
          <w:rStyle w:val="Emphasis"/>
        </w:rPr>
        <w:t>inevitably</w:t>
      </w:r>
      <w:r w:rsidRPr="00B106EA">
        <w:rPr>
          <w:rStyle w:val="StyleUnderline"/>
        </w:rPr>
        <w:t xml:space="preserve"> interact with</w:t>
      </w:r>
      <w:r w:rsidRPr="006B4973">
        <w:rPr>
          <w:rStyle w:val="StyleUnderline"/>
        </w:rPr>
        <w:t xml:space="preserve"> a host of </w:t>
      </w:r>
      <w:r w:rsidRPr="00381A6F">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381A6F">
        <w:rPr>
          <w:rStyle w:val="Emphasis"/>
        </w:rPr>
        <w:t xml:space="preserve">“global systems </w:t>
      </w:r>
      <w:r w:rsidRPr="005831CC">
        <w:rPr>
          <w:rStyle w:val="Emphasis"/>
          <w:highlight w:val="cyan"/>
        </w:rPr>
        <w:t>death spirals</w:t>
      </w:r>
      <w:r w:rsidRPr="00381A6F">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2988B30" w14:textId="77777777" w:rsidR="00551958" w:rsidRPr="006B4973" w:rsidRDefault="00551958" w:rsidP="00551958">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1209E6E" w14:textId="77777777" w:rsidR="00551958" w:rsidRPr="006B4973" w:rsidRDefault="00551958" w:rsidP="00551958">
      <w:pPr>
        <w:rPr>
          <w:rStyle w:val="StyleUnderline"/>
        </w:rPr>
      </w:pPr>
      <w:r w:rsidRPr="006B4973">
        <w:rPr>
          <w:sz w:val="16"/>
        </w:rPr>
        <w:t xml:space="preserve">Considering this revised question can also help to rectify </w:t>
      </w:r>
      <w:r w:rsidRPr="006B4973">
        <w:rPr>
          <w:rStyle w:val="StyleUnderline"/>
        </w:rPr>
        <w:t xml:space="preserve">a </w:t>
      </w:r>
      <w:r w:rsidRPr="00381A6F">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381A6F">
        <w:rPr>
          <w:rStyle w:val="Emphasis"/>
        </w:rPr>
        <w:t>mean global temp</w:t>
      </w:r>
      <w:r w:rsidRPr="006B4973">
        <w:rPr>
          <w:rStyle w:val="StyleUnderline"/>
        </w:rPr>
        <w:t xml:space="preserve">erature rise as the </w:t>
      </w:r>
      <w:r w:rsidRPr="00381A6F">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381A6F">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381A6F">
        <w:rPr>
          <w:rStyle w:val="Emphasis"/>
        </w:rPr>
        <w:t>factors</w:t>
      </w:r>
      <w:r w:rsidRPr="006B4973">
        <w:rPr>
          <w:sz w:val="16"/>
        </w:rPr>
        <w:t xml:space="preserve"> we need </w:t>
      </w:r>
      <w:r w:rsidRPr="006B4973">
        <w:rPr>
          <w:rStyle w:val="StyleUnderline"/>
        </w:rPr>
        <w:t xml:space="preserve">to </w:t>
      </w:r>
      <w:r w:rsidRPr="00381A6F">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381A6F">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381A6F">
        <w:rPr>
          <w:rStyle w:val="Emphasis"/>
        </w:rPr>
        <w:t>boundaries</w:t>
      </w:r>
      <w:r w:rsidRPr="006B4973">
        <w:rPr>
          <w:rStyle w:val="StyleUnderline"/>
        </w:rPr>
        <w:t xml:space="preserve"> are </w:t>
      </w:r>
      <w:r w:rsidRPr="00381A6F">
        <w:rPr>
          <w:rStyle w:val="Emphasis"/>
        </w:rPr>
        <w:t>transgressed</w:t>
      </w:r>
      <w:r w:rsidRPr="006B4973">
        <w:rPr>
          <w:rStyle w:val="StyleUnderline"/>
        </w:rPr>
        <w:t xml:space="preserve">, the international order is </w:t>
      </w:r>
      <w:r w:rsidRPr="00381A6F">
        <w:rPr>
          <w:rStyle w:val="Emphasis"/>
        </w:rPr>
        <w:t>riven</w:t>
      </w:r>
      <w:r w:rsidRPr="006B4973">
        <w:rPr>
          <w:rStyle w:val="StyleUnderline"/>
        </w:rPr>
        <w:t xml:space="preserve"> with </w:t>
      </w:r>
      <w:r w:rsidRPr="00381A6F">
        <w:rPr>
          <w:rStyle w:val="Emphasis"/>
        </w:rPr>
        <w:t>conflict</w:t>
      </w:r>
      <w:r w:rsidRPr="006B4973">
        <w:rPr>
          <w:rStyle w:val="StyleUnderline"/>
        </w:rPr>
        <w:t xml:space="preserve">, lethal </w:t>
      </w:r>
      <w:r w:rsidRPr="00381A6F">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381A6F">
        <w:rPr>
          <w:rStyle w:val="Emphasis"/>
        </w:rPr>
        <w:t>inequality</w:t>
      </w:r>
      <w:r w:rsidRPr="006B4973">
        <w:rPr>
          <w:rStyle w:val="StyleUnderline"/>
        </w:rPr>
        <w:t xml:space="preserve">, low trust, and </w:t>
      </w:r>
      <w:r w:rsidRPr="00381A6F">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381A6F">
        <w:rPr>
          <w:rStyle w:val="Emphasis"/>
        </w:rPr>
        <w:t>sophisticated</w:t>
      </w:r>
      <w:r w:rsidRPr="006B4973">
        <w:rPr>
          <w:rStyle w:val="StyleUnderline"/>
        </w:rPr>
        <w:t xml:space="preserve"> approach which looks </w:t>
      </w:r>
      <w:r w:rsidRPr="00381A6F">
        <w:rPr>
          <w:rStyle w:val="Emphasis"/>
        </w:rPr>
        <w:t>beyond</w:t>
      </w:r>
      <w:r w:rsidRPr="006B4973">
        <w:rPr>
          <w:rStyle w:val="StyleUnderline"/>
        </w:rPr>
        <w:t xml:space="preserve"> the </w:t>
      </w:r>
      <w:r w:rsidRPr="00381A6F">
        <w:rPr>
          <w:rStyle w:val="Emphasis"/>
        </w:rPr>
        <w:t>direct impacts</w:t>
      </w:r>
      <w:r w:rsidRPr="006B4973">
        <w:rPr>
          <w:sz w:val="16"/>
        </w:rPr>
        <w:t xml:space="preserve"> of a given level of warming </w:t>
      </w:r>
      <w:r w:rsidRPr="006B4973">
        <w:rPr>
          <w:rStyle w:val="StyleUnderline"/>
        </w:rPr>
        <w:t xml:space="preserve">to think through </w:t>
      </w:r>
      <w:r w:rsidRPr="00381A6F">
        <w:rPr>
          <w:rStyle w:val="Emphasis"/>
        </w:rPr>
        <w:t>fully formed</w:t>
      </w:r>
      <w:r w:rsidRPr="006B4973">
        <w:rPr>
          <w:rStyle w:val="StyleUnderline"/>
        </w:rPr>
        <w:t xml:space="preserve"> climate </w:t>
      </w:r>
      <w:r w:rsidRPr="00381A6F">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381A6F">
        <w:rPr>
          <w:rStyle w:val="Emphasis"/>
        </w:rPr>
        <w:t>right way</w:t>
      </w:r>
      <w:r w:rsidRPr="006B4973">
        <w:rPr>
          <w:rStyle w:val="StyleUnderline"/>
        </w:rPr>
        <w:t xml:space="preserve"> to think about the problem.</w:t>
      </w:r>
    </w:p>
    <w:p w14:paraId="3B6AD4AD" w14:textId="77777777" w:rsidR="00551958" w:rsidRPr="006B4973" w:rsidRDefault="00551958" w:rsidP="00551958">
      <w:pPr>
        <w:rPr>
          <w:sz w:val="16"/>
        </w:rPr>
      </w:pPr>
      <w:r w:rsidRPr="006B4973">
        <w:rPr>
          <w:sz w:val="16"/>
        </w:rPr>
        <w:t>2. Catastrophic Neglect</w:t>
      </w:r>
    </w:p>
    <w:p w14:paraId="0C6DCE36" w14:textId="77777777" w:rsidR="00551958" w:rsidRPr="00C83A39" w:rsidRDefault="00551958" w:rsidP="0055195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381A6F">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381A6F">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381A6F">
        <w:rPr>
          <w:rStyle w:val="Emphasis"/>
        </w:rPr>
        <w:t>more attention</w:t>
      </w:r>
      <w:r w:rsidRPr="00C83A39">
        <w:rPr>
          <w:rStyle w:val="StyleUnderline"/>
        </w:rPr>
        <w:t xml:space="preserve"> to studying the impacts of </w:t>
      </w:r>
      <w:r w:rsidRPr="00381A6F">
        <w:rPr>
          <w:rStyle w:val="Emphasis"/>
        </w:rPr>
        <w:t>lower- end</w:t>
      </w:r>
      <w:r w:rsidRPr="00C83A39">
        <w:rPr>
          <w:rStyle w:val="StyleUnderline"/>
        </w:rPr>
        <w:t xml:space="preserve"> warming rather than </w:t>
      </w:r>
      <w:r w:rsidRPr="00381A6F">
        <w:rPr>
          <w:rStyle w:val="Emphasis"/>
        </w:rPr>
        <w:t>high-end</w:t>
      </w:r>
      <w:r w:rsidRPr="00B106EA">
        <w:rPr>
          <w:rStyle w:val="StyleUnderline"/>
        </w:rPr>
        <w:t xml:space="preserve"> warming. Text-mining of </w:t>
      </w:r>
      <w:r w:rsidRPr="00381A6F">
        <w:rPr>
          <w:rStyle w:val="Emphasis"/>
        </w:rPr>
        <w:t>IPCC reports</w:t>
      </w:r>
      <w:r w:rsidRPr="00B106EA">
        <w:rPr>
          <w:rStyle w:val="StyleUnderline"/>
        </w:rPr>
        <w:t xml:space="preserve"> shows that mentions of </w:t>
      </w:r>
      <w:r w:rsidRPr="00381A6F">
        <w:rPr>
          <w:rStyle w:val="Emphasis"/>
        </w:rPr>
        <w:t>3 °</w:t>
      </w:r>
      <w:r w:rsidRPr="00B106EA">
        <w:rPr>
          <w:sz w:val="16"/>
        </w:rPr>
        <w:t xml:space="preserve">C </w:t>
      </w:r>
      <w:r w:rsidRPr="00B106EA">
        <w:rPr>
          <w:rStyle w:val="StyleUnderline"/>
        </w:rPr>
        <w:t xml:space="preserve">and above is </w:t>
      </w:r>
      <w:r w:rsidRPr="00381A6F">
        <w:rPr>
          <w:rStyle w:val="Emphasis"/>
        </w:rPr>
        <w:t>underrepresented</w:t>
      </w:r>
      <w:r w:rsidRPr="00B106EA">
        <w:rPr>
          <w:rStyle w:val="StyleUnderline"/>
        </w:rPr>
        <w:t xml:space="preserve"> relative to its </w:t>
      </w:r>
      <w:r w:rsidRPr="00381A6F">
        <w:rPr>
          <w:rStyle w:val="Emphasis"/>
        </w:rPr>
        <w:t>likelihood</w:t>
      </w:r>
      <w:r w:rsidRPr="00B106EA">
        <w:rPr>
          <w:sz w:val="16"/>
        </w:rPr>
        <w:t xml:space="preserve"> (and impact),9 a finding that has been </w:t>
      </w:r>
      <w:r w:rsidRPr="00B106EA">
        <w:rPr>
          <w:rStyle w:val="StyleUnderline"/>
        </w:rPr>
        <w:t xml:space="preserve">verified by both </w:t>
      </w:r>
      <w:r w:rsidRPr="00381A6F">
        <w:rPr>
          <w:rStyle w:val="Emphasis"/>
        </w:rPr>
        <w:t>literature sampling</w:t>
      </w:r>
      <w:r w:rsidRPr="00B106EA">
        <w:rPr>
          <w:rStyle w:val="StyleUnderline"/>
        </w:rPr>
        <w:t xml:space="preserve"> and the reports of </w:t>
      </w:r>
      <w:r w:rsidRPr="00381A6F">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381A6F">
        <w:rPr>
          <w:rStyle w:val="Emphasis"/>
        </w:rPr>
        <w:t>worsened</w:t>
      </w:r>
      <w:r w:rsidRPr="00B106EA">
        <w:rPr>
          <w:rStyle w:val="StyleUnderline"/>
        </w:rPr>
        <w:t xml:space="preserve"> over time with subsequent </w:t>
      </w:r>
      <w:r w:rsidRPr="00381A6F">
        <w:rPr>
          <w:rStyle w:val="Emphasis"/>
        </w:rPr>
        <w:t>IPCC reports</w:t>
      </w:r>
      <w:r w:rsidRPr="00B106EA">
        <w:rPr>
          <w:sz w:val="16"/>
        </w:rPr>
        <w:t xml:space="preserve">.111 The </w:t>
      </w:r>
      <w:r w:rsidRPr="00B106EA">
        <w:rPr>
          <w:rStyle w:val="StyleUnderline"/>
        </w:rPr>
        <w:t xml:space="preserve">use of </w:t>
      </w:r>
      <w:r w:rsidRPr="00381A6F">
        <w:rPr>
          <w:rStyle w:val="Emphasis"/>
        </w:rPr>
        <w:t>complex</w:t>
      </w:r>
      <w:r w:rsidRPr="00B106EA">
        <w:rPr>
          <w:rStyle w:val="StyleUnderline"/>
        </w:rPr>
        <w:t xml:space="preserve"> risk </w:t>
      </w:r>
      <w:r w:rsidRPr="00381A6F">
        <w:rPr>
          <w:rStyle w:val="Emphasis"/>
        </w:rPr>
        <w:t>assessments</w:t>
      </w:r>
      <w:r w:rsidRPr="00B106EA">
        <w:rPr>
          <w:rStyle w:val="StyleUnderline"/>
        </w:rPr>
        <w:t xml:space="preserve"> to study climate scenarios has also been </w:t>
      </w:r>
      <w:r w:rsidRPr="00381A6F">
        <w:rPr>
          <w:rStyle w:val="Emphasis"/>
        </w:rPr>
        <w:t>neglected</w:t>
      </w:r>
      <w:r w:rsidRPr="00B106EA">
        <w:rPr>
          <w:rStyle w:val="StyleUnderline"/>
        </w:rPr>
        <w:t xml:space="preserve">: looking at </w:t>
      </w:r>
      <w:r w:rsidRPr="00381A6F">
        <w:rPr>
          <w:rStyle w:val="Emphasis"/>
        </w:rPr>
        <w:t>compound hazards</w:t>
      </w:r>
      <w:r w:rsidRPr="00B106EA">
        <w:rPr>
          <w:rStyle w:val="StyleUnderline"/>
        </w:rPr>
        <w:t xml:space="preserve"> is already </w:t>
      </w:r>
      <w:r w:rsidRPr="00381A6F">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381A6F">
        <w:rPr>
          <w:rStyle w:val="Emphasis"/>
        </w:rPr>
        <w:t>risk cascades</w:t>
      </w:r>
      <w:r w:rsidRPr="00B106EA">
        <w:rPr>
          <w:rStyle w:val="StyleUnderline"/>
        </w:rPr>
        <w:t xml:space="preserve"> and </w:t>
      </w:r>
      <w:r w:rsidRPr="00381A6F">
        <w:rPr>
          <w:rStyle w:val="Emphasis"/>
        </w:rPr>
        <w:t>integrated</w:t>
      </w:r>
      <w:r w:rsidRPr="00B106EA">
        <w:rPr>
          <w:rStyle w:val="StyleUnderline"/>
        </w:rPr>
        <w:t xml:space="preserve"> climate </w:t>
      </w:r>
      <w:r w:rsidRPr="00381A6F">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6B8CAD87" w14:textId="77777777" w:rsidR="00551958" w:rsidRPr="007E6403" w:rsidRDefault="00551958" w:rsidP="00551958">
      <w:pPr>
        <w:rPr>
          <w:sz w:val="16"/>
        </w:rPr>
      </w:pPr>
      <w:r w:rsidRPr="00C83A39">
        <w:rPr>
          <w:rStyle w:val="StyleUnderline"/>
        </w:rPr>
        <w:t xml:space="preserve">There are four key reasons for this </w:t>
      </w:r>
      <w:r w:rsidRPr="00381A6F">
        <w:rPr>
          <w:rStyle w:val="Emphasis"/>
        </w:rPr>
        <w:t>oversight</w:t>
      </w:r>
      <w:r w:rsidRPr="00C83A39">
        <w:rPr>
          <w:rStyle w:val="StyleUnderline"/>
        </w:rPr>
        <w:t xml:space="preserve"> of extreme global </w:t>
      </w:r>
      <w:r w:rsidRPr="00381A6F">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381A6F">
        <w:rPr>
          <w:rStyle w:val="Emphasis"/>
        </w:rPr>
        <w:t>complex</w:t>
      </w:r>
      <w:r w:rsidRPr="008049AC">
        <w:rPr>
          <w:rStyle w:val="StyleUnderline"/>
        </w:rPr>
        <w:t xml:space="preserve"> risk assessments are simply </w:t>
      </w:r>
      <w:r w:rsidRPr="00381A6F">
        <w:rPr>
          <w:rStyle w:val="Emphasis"/>
        </w:rPr>
        <w:t>harder</w:t>
      </w:r>
      <w:r w:rsidRPr="008049AC">
        <w:rPr>
          <w:sz w:val="16"/>
        </w:rPr>
        <w:t xml:space="preserve"> to do. </w:t>
      </w:r>
      <w:r w:rsidRPr="008049AC">
        <w:rPr>
          <w:rStyle w:val="StyleUnderline"/>
        </w:rPr>
        <w:t xml:space="preserve">The </w:t>
      </w:r>
      <w:r w:rsidRPr="00381A6F">
        <w:rPr>
          <w:rStyle w:val="Emphasis"/>
        </w:rPr>
        <w:t>higher</w:t>
      </w:r>
      <w:r w:rsidRPr="007E6403">
        <w:rPr>
          <w:rStyle w:val="StyleUnderline"/>
        </w:rPr>
        <w:t xml:space="preserve"> the warming gets, the </w:t>
      </w:r>
      <w:r w:rsidRPr="00381A6F">
        <w:rPr>
          <w:rStyle w:val="Emphasis"/>
        </w:rPr>
        <w:t>more difficult</w:t>
      </w:r>
      <w:r w:rsidRPr="007E6403">
        <w:rPr>
          <w:rStyle w:val="StyleUnderline"/>
        </w:rPr>
        <w:t xml:space="preserve"> it becomes to </w:t>
      </w:r>
      <w:r w:rsidRPr="00381A6F">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381A6F">
        <w:rPr>
          <w:rStyle w:val="Emphasis"/>
        </w:rPr>
        <w:t>assessments</w:t>
      </w:r>
      <w:r w:rsidRPr="007E6403">
        <w:rPr>
          <w:rStyle w:val="StyleUnderline"/>
        </w:rPr>
        <w:t xml:space="preserve"> involving </w:t>
      </w:r>
      <w:r w:rsidRPr="00381A6F">
        <w:rPr>
          <w:rStyle w:val="Emphasis"/>
        </w:rPr>
        <w:t>multiple factors</w:t>
      </w:r>
      <w:r w:rsidRPr="007E6403">
        <w:rPr>
          <w:rStyle w:val="StyleUnderline"/>
        </w:rPr>
        <w:t xml:space="preserve"> are far </w:t>
      </w:r>
      <w:r w:rsidRPr="00381A6F">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381A6F">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381A6F">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381A6F">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381A6F">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381A6F">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381A6F">
        <w:rPr>
          <w:rStyle w:val="Emphasis"/>
        </w:rPr>
        <w:t>divergent hypotheses</w:t>
      </w:r>
      <w:r w:rsidRPr="007E6403">
        <w:rPr>
          <w:sz w:val="16"/>
        </w:rPr>
        <w:t xml:space="preserve">.16 Finally, </w:t>
      </w:r>
      <w:r w:rsidRPr="007E6403">
        <w:rPr>
          <w:rStyle w:val="StyleUnderline"/>
        </w:rPr>
        <w:t xml:space="preserve">many fear that discussing </w:t>
      </w:r>
      <w:r w:rsidRPr="00381A6F">
        <w:rPr>
          <w:rStyle w:val="Emphasis"/>
        </w:rPr>
        <w:t>extreme risk</w:t>
      </w:r>
      <w:r w:rsidRPr="007E6403">
        <w:rPr>
          <w:rStyle w:val="StyleUnderline"/>
        </w:rPr>
        <w:t xml:space="preserve"> could cause people to </w:t>
      </w:r>
      <w:r w:rsidRPr="00381A6F">
        <w:rPr>
          <w:rStyle w:val="Emphasis"/>
        </w:rPr>
        <w:t>dwell too much</w:t>
      </w:r>
      <w:r w:rsidRPr="007E6403">
        <w:rPr>
          <w:rStyle w:val="StyleUnderline"/>
        </w:rPr>
        <w:t xml:space="preserve"> on worst case scenarios, breeding </w:t>
      </w:r>
      <w:r w:rsidRPr="00381A6F">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EEA11ED" w14:textId="77777777" w:rsidR="00551958" w:rsidRPr="00F757D3" w:rsidRDefault="00551958" w:rsidP="00551958">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4BE6A91" w14:textId="77777777" w:rsidR="00551958" w:rsidRPr="00F757D3" w:rsidRDefault="00551958" w:rsidP="00551958">
      <w:pPr>
        <w:rPr>
          <w:sz w:val="12"/>
          <w:szCs w:val="12"/>
        </w:rPr>
      </w:pPr>
      <w:r w:rsidRPr="00F757D3">
        <w:rPr>
          <w:sz w:val="12"/>
          <w:szCs w:val="12"/>
        </w:rPr>
        <w:t>3. The Risks and Rewards of Responding</w:t>
      </w:r>
    </w:p>
    <w:p w14:paraId="580B22BA" w14:textId="77777777" w:rsidR="00551958" w:rsidRPr="00F757D3" w:rsidRDefault="00551958" w:rsidP="00551958">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E40228C" w14:textId="77777777" w:rsidR="00551958" w:rsidRPr="00B106EA" w:rsidRDefault="00551958" w:rsidP="00551958">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D7A1AB1" w14:textId="77777777" w:rsidR="00551958" w:rsidRPr="00C83A39" w:rsidRDefault="00551958" w:rsidP="00551958">
      <w:pPr>
        <w:rPr>
          <w:sz w:val="16"/>
        </w:rPr>
      </w:pPr>
      <w:r w:rsidRPr="00B106EA">
        <w:rPr>
          <w:sz w:val="16"/>
        </w:rPr>
        <w:t xml:space="preserve">Reacting to climate change could lead to </w:t>
      </w:r>
      <w:r w:rsidRPr="00381A6F">
        <w:rPr>
          <w:rStyle w:val="Emphasis"/>
        </w:rPr>
        <w:t>emergency</w:t>
      </w:r>
      <w:r w:rsidRPr="00B106EA">
        <w:rPr>
          <w:rStyle w:val="StyleUnderline"/>
        </w:rPr>
        <w:t xml:space="preserve"> responses, such as stratospheric aerosol injection</w:t>
      </w:r>
      <w:r w:rsidRPr="00B106EA">
        <w:rPr>
          <w:sz w:val="16"/>
        </w:rPr>
        <w:t xml:space="preserve"> (</w:t>
      </w:r>
      <w:r w:rsidRPr="00381A6F">
        <w:rPr>
          <w:rStyle w:val="Emphasis"/>
        </w:rPr>
        <w:t>SAI</w:t>
      </w:r>
      <w:r w:rsidRPr="00B106EA">
        <w:rPr>
          <w:sz w:val="16"/>
        </w:rPr>
        <w:t xml:space="preserve">), in an attempt </w:t>
      </w:r>
      <w:r w:rsidRPr="00B106EA">
        <w:rPr>
          <w:rStyle w:val="StyleUnderline"/>
        </w:rPr>
        <w:t xml:space="preserve">to </w:t>
      </w:r>
      <w:r w:rsidRPr="00381A6F">
        <w:rPr>
          <w:rStyle w:val="Emphasis"/>
        </w:rPr>
        <w:t>manipulate</w:t>
      </w:r>
      <w:r w:rsidRPr="00B106EA">
        <w:rPr>
          <w:rStyle w:val="StyleUnderline"/>
        </w:rPr>
        <w:t xml:space="preserve"> the quantity of </w:t>
      </w:r>
      <w:r w:rsidRPr="00381A6F">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381A6F">
        <w:rPr>
          <w:rStyle w:val="Emphasis"/>
        </w:rPr>
        <w:t>contribut</w:t>
      </w:r>
      <w:r w:rsidRPr="00B106EA">
        <w:rPr>
          <w:sz w:val="16"/>
        </w:rPr>
        <w:t xml:space="preserve">ion </w:t>
      </w:r>
      <w:r w:rsidRPr="00B106EA">
        <w:rPr>
          <w:rStyle w:val="StyleUnderline"/>
        </w:rPr>
        <w:t xml:space="preserve">to systemic risk or triggering other </w:t>
      </w:r>
      <w:r w:rsidRPr="00381A6F">
        <w:rPr>
          <w:rStyle w:val="Emphasis"/>
        </w:rPr>
        <w:t>hazards</w:t>
      </w:r>
      <w:r w:rsidRPr="00B106EA">
        <w:rPr>
          <w:sz w:val="16"/>
        </w:rPr>
        <w:t xml:space="preserve"> is sparse. Preliminary analysis suggests that </w:t>
      </w:r>
      <w:r w:rsidRPr="00B106EA">
        <w:rPr>
          <w:rStyle w:val="StyleUnderline"/>
        </w:rPr>
        <w:t xml:space="preserve">the </w:t>
      </w:r>
      <w:r w:rsidRPr="00381A6F">
        <w:rPr>
          <w:rStyle w:val="Emphasis"/>
        </w:rPr>
        <w:t>greatest problem</w:t>
      </w:r>
      <w:r w:rsidRPr="00B106EA">
        <w:rPr>
          <w:rStyle w:val="StyleUnderline"/>
        </w:rPr>
        <w:t xml:space="preserve"> is the latent risks of “</w:t>
      </w:r>
      <w:r w:rsidRPr="00381A6F">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381A6F">
        <w:rPr>
          <w:rStyle w:val="Emphasis"/>
        </w:rPr>
        <w:t>calamity</w:t>
      </w:r>
      <w:r w:rsidRPr="00B106EA">
        <w:rPr>
          <w:rStyle w:val="StyleUnderline"/>
        </w:rPr>
        <w:t xml:space="preserve"> such as a nuclear war </w:t>
      </w:r>
      <w:r w:rsidRPr="00381A6F">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381A6F">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381A6F">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381A6F">
        <w:rPr>
          <w:rStyle w:val="Emphasis"/>
        </w:rPr>
        <w:t>fattening</w:t>
      </w:r>
      <w:r w:rsidRPr="00C83A39">
        <w:rPr>
          <w:rStyle w:val="StyleUnderline"/>
        </w:rPr>
        <w:t xml:space="preserve"> the tail or </w:t>
      </w:r>
      <w:r w:rsidRPr="00381A6F">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05EDD3C" w14:textId="77777777" w:rsidR="00551958" w:rsidRDefault="00551958" w:rsidP="00551958">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259ED9D" w14:textId="77777777" w:rsidR="00551958" w:rsidRPr="007E3484" w:rsidRDefault="00551958" w:rsidP="00551958">
      <w:pPr>
        <w:pStyle w:val="Heading3"/>
      </w:pPr>
      <w:r>
        <w:t>Plan---1AC</w:t>
      </w:r>
    </w:p>
    <w:p w14:paraId="6EFD56F4" w14:textId="77777777" w:rsidR="00551958" w:rsidRDefault="00551958" w:rsidP="00551958">
      <w:pPr>
        <w:pStyle w:val="Heading4"/>
      </w:pPr>
      <w:r>
        <w:t xml:space="preserve">Thus, the </w:t>
      </w:r>
      <w:r w:rsidRPr="00F152C7">
        <w:rPr>
          <w:u w:val="single"/>
        </w:rPr>
        <w:t>plan</w:t>
      </w:r>
      <w:r>
        <w:t>:</w:t>
      </w:r>
    </w:p>
    <w:p w14:paraId="07FDD451" w14:textId="77777777" w:rsidR="00551958" w:rsidRPr="009254E0" w:rsidRDefault="00551958" w:rsidP="0055195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FC6DCB3" w14:textId="77777777" w:rsidR="00551958" w:rsidRPr="00861C09" w:rsidRDefault="00551958" w:rsidP="00551958">
      <w:pPr>
        <w:pStyle w:val="Heading3"/>
      </w:pPr>
      <w:r>
        <w:t>Stagnation---1AC</w:t>
      </w:r>
    </w:p>
    <w:p w14:paraId="7B0D9E7C" w14:textId="77777777" w:rsidR="00551958" w:rsidRPr="00B72CA6" w:rsidRDefault="00551958" w:rsidP="00551958">
      <w:pPr>
        <w:pStyle w:val="Heading4"/>
      </w:pPr>
      <w:r>
        <w:t xml:space="preserve">Advantage 3 is </w:t>
      </w:r>
      <w:r w:rsidRPr="00B72CA6">
        <w:rPr>
          <w:u w:val="single"/>
        </w:rPr>
        <w:t>STAGNATION</w:t>
      </w:r>
      <w:r>
        <w:t>:</w:t>
      </w:r>
    </w:p>
    <w:p w14:paraId="5485E49F" w14:textId="77777777" w:rsidR="00551958" w:rsidRPr="006D4FF3" w:rsidRDefault="00551958" w:rsidP="00551958">
      <w:pPr>
        <w:pStyle w:val="Heading4"/>
      </w:pPr>
      <w:r>
        <w:t xml:space="preserve">Inequality is rising at </w:t>
      </w:r>
      <w:r w:rsidRPr="006D4FF3">
        <w:rPr>
          <w:u w:val="single"/>
        </w:rPr>
        <w:t>unprecedented</w:t>
      </w:r>
      <w:r>
        <w:t xml:space="preserve"> rates.</w:t>
      </w:r>
    </w:p>
    <w:p w14:paraId="2FA07F0E" w14:textId="77777777" w:rsidR="00551958" w:rsidRPr="00290A52" w:rsidRDefault="00551958" w:rsidP="00551958">
      <w:bookmarkStart w:id="5" w:name="_Hlk213242407"/>
      <w:r w:rsidRPr="00381A6F">
        <w:rPr>
          <w:rStyle w:val="Emphasis"/>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B370704" w14:textId="77777777" w:rsidR="00551958" w:rsidRPr="00E6281D" w:rsidRDefault="00551958" w:rsidP="00551958">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914F081" w14:textId="77777777" w:rsidR="00551958" w:rsidRPr="007A03A1" w:rsidRDefault="00551958" w:rsidP="00551958">
      <w:pPr>
        <w:rPr>
          <w:sz w:val="16"/>
        </w:rPr>
      </w:pPr>
      <w:r w:rsidRPr="007A03A1">
        <w:rPr>
          <w:sz w:val="16"/>
        </w:rPr>
        <w:t>&lt;&lt;CHART OMITTED&gt;&gt;</w:t>
      </w:r>
    </w:p>
    <w:p w14:paraId="435B6CB7" w14:textId="77777777" w:rsidR="00551958" w:rsidRPr="007A03A1" w:rsidRDefault="00551958" w:rsidP="0055195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56678E1" w14:textId="77777777" w:rsidR="00551958" w:rsidRPr="00E62FCD" w:rsidRDefault="00551958" w:rsidP="00551958">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381A6F">
        <w:rPr>
          <w:rStyle w:val="Emphasis"/>
        </w:rPr>
        <w:t>6 out of 10 Americans</w:t>
      </w:r>
      <w:r w:rsidRPr="007A03A1">
        <w:rPr>
          <w:rStyle w:val="StyleUnderline"/>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73825C1" w14:textId="77777777" w:rsidR="00551958" w:rsidRPr="00E62FCD" w:rsidRDefault="00551958" w:rsidP="00551958">
      <w:pPr>
        <w:rPr>
          <w:sz w:val="16"/>
        </w:rPr>
      </w:pPr>
      <w:r w:rsidRPr="00E62FCD">
        <w:rPr>
          <w:sz w:val="16"/>
        </w:rPr>
        <w:t>&lt;&lt;CHART OMITTED&gt;&gt;</w:t>
      </w:r>
    </w:p>
    <w:p w14:paraId="700D4B08" w14:textId="77777777" w:rsidR="00551958" w:rsidRPr="00E6281D" w:rsidRDefault="00551958" w:rsidP="00551958">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381A6F">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9045DA7" w14:textId="77777777" w:rsidR="00551958" w:rsidRPr="00E62FCD" w:rsidRDefault="00551958" w:rsidP="00551958">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t>
      </w:r>
      <w:bookmarkEnd w:id="5"/>
      <w:r w:rsidRPr="00E62FCD">
        <w:rPr>
          <w:rStyle w:val="StyleUnderline"/>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789B14D" w14:textId="77777777" w:rsidR="00551958" w:rsidRPr="00E62FCD" w:rsidRDefault="00551958" w:rsidP="00551958">
      <w:pPr>
        <w:rPr>
          <w:sz w:val="16"/>
        </w:rPr>
      </w:pPr>
      <w:r w:rsidRPr="00E62FCD">
        <w:rPr>
          <w:sz w:val="16"/>
        </w:rPr>
        <w:t>&lt;&lt;CHART OMITTED&gt;&gt;</w:t>
      </w:r>
    </w:p>
    <w:p w14:paraId="0863A474" w14:textId="77777777" w:rsidR="00551958" w:rsidRPr="00E62FCD" w:rsidRDefault="00551958" w:rsidP="0055195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1A8A292" w14:textId="77777777" w:rsidR="00551958" w:rsidRPr="00E62FCD" w:rsidRDefault="00551958" w:rsidP="00551958">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D71B039" w14:textId="77777777" w:rsidR="00551958" w:rsidRPr="00E62FCD" w:rsidRDefault="00551958" w:rsidP="00551958">
      <w:pPr>
        <w:rPr>
          <w:sz w:val="16"/>
        </w:rPr>
      </w:pPr>
      <w:r w:rsidRPr="00E62FCD">
        <w:rPr>
          <w:sz w:val="16"/>
        </w:rPr>
        <w:t>&lt;&lt;CHART OMITTED&gt;&gt;</w:t>
      </w:r>
    </w:p>
    <w:p w14:paraId="3D827E35" w14:textId="77777777" w:rsidR="00551958" w:rsidRPr="00E62FCD" w:rsidRDefault="00551958" w:rsidP="0055195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23088B3" w14:textId="77777777" w:rsidR="00551958" w:rsidRPr="00E6281D" w:rsidRDefault="00551958" w:rsidP="0055195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AF925E0" w14:textId="77777777" w:rsidR="00551958" w:rsidRPr="00E62FCD" w:rsidRDefault="00551958" w:rsidP="00551958">
      <w:pPr>
        <w:rPr>
          <w:sz w:val="16"/>
        </w:rPr>
      </w:pPr>
      <w:r w:rsidRPr="00E62FCD">
        <w:rPr>
          <w:sz w:val="16"/>
        </w:rPr>
        <w:t>&lt;&lt;CHART OMITTED&gt;&gt;</w:t>
      </w:r>
    </w:p>
    <w:p w14:paraId="332EDCF7" w14:textId="77777777" w:rsidR="00551958" w:rsidRPr="00E62FCD" w:rsidRDefault="00551958" w:rsidP="00551958">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7DFBA5C" w14:textId="77777777" w:rsidR="00551958" w:rsidRPr="00E62FCD" w:rsidRDefault="00551958" w:rsidP="0055195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CFD31F7" w14:textId="77777777" w:rsidR="00551958" w:rsidRDefault="00551958" w:rsidP="00551958">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872A2B4" w14:textId="77777777" w:rsidR="00551958" w:rsidRDefault="00551958" w:rsidP="00551958">
      <w:r w:rsidRPr="00381A6F">
        <w:rPr>
          <w:rStyle w:val="Emphasis"/>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50D8A24A" w14:textId="77777777" w:rsidR="00551958" w:rsidRPr="004A4F35" w:rsidRDefault="00551958" w:rsidP="00551958">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381A6F">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6"/>
    <w:p w14:paraId="21D6D4FD" w14:textId="77777777" w:rsidR="00551958" w:rsidRPr="004A4F35" w:rsidRDefault="00551958" w:rsidP="00551958">
      <w:pPr>
        <w:rPr>
          <w:u w:val="single"/>
        </w:rPr>
      </w:pPr>
      <w:r w:rsidRPr="004A4F35">
        <w:rPr>
          <w:u w:val="single"/>
        </w:rPr>
        <w:t xml:space="preserve">Two </w:t>
      </w:r>
      <w:r w:rsidRPr="00FC16EA">
        <w:rPr>
          <w:u w:val="single"/>
        </w:rPr>
        <w:t>major</w:t>
      </w:r>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7"/>
    <w:p w14:paraId="49B5BB29" w14:textId="77777777" w:rsidR="00551958" w:rsidRPr="00443C66" w:rsidRDefault="00551958" w:rsidP="00551958">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BD9F826" w14:textId="77777777" w:rsidR="00551958" w:rsidRPr="00E6281D" w:rsidRDefault="00551958" w:rsidP="00551958">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411A4FE" w14:textId="77777777" w:rsidR="00551958" w:rsidRPr="00443C66" w:rsidRDefault="00551958" w:rsidP="0055195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3F38049" w14:textId="77777777" w:rsidR="00551958" w:rsidRPr="00443C66" w:rsidRDefault="00551958" w:rsidP="00551958">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F8D4C74" w14:textId="77777777" w:rsidR="00551958" w:rsidRPr="004A4F35" w:rsidRDefault="00551958" w:rsidP="0055195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ABAF97A" w14:textId="77777777" w:rsidR="00551958" w:rsidRPr="00443C66" w:rsidRDefault="00551958" w:rsidP="0055195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12017033" w14:textId="77777777" w:rsidR="00551958" w:rsidRPr="00443C66" w:rsidRDefault="00551958" w:rsidP="00551958">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C3A14D0" w14:textId="77777777" w:rsidR="00551958" w:rsidRPr="00443C66" w:rsidRDefault="00551958" w:rsidP="00551958">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B3D69EC" w14:textId="77777777" w:rsidR="00551958" w:rsidRPr="00443C66" w:rsidRDefault="00551958" w:rsidP="0055195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3E154DF6" w14:textId="77777777" w:rsidR="00551958" w:rsidRPr="00443C66" w:rsidRDefault="00551958" w:rsidP="00551958">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525CBE4B" w14:textId="77777777" w:rsidR="00551958" w:rsidRPr="00443C66" w:rsidRDefault="00551958" w:rsidP="0055195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AFD1A9D" w14:textId="77777777" w:rsidR="00551958" w:rsidRPr="00443C66" w:rsidRDefault="00551958" w:rsidP="00551958">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6AF2CAEE" w14:textId="77777777" w:rsidR="00551958" w:rsidRPr="006D4FF3" w:rsidRDefault="00551958" w:rsidP="00551958">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F5FFAC0" w14:textId="77777777" w:rsidR="00551958" w:rsidRDefault="00551958" w:rsidP="00551958">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023A657" w14:textId="77777777" w:rsidR="00551958" w:rsidRDefault="00551958" w:rsidP="00551958">
      <w:pPr>
        <w:rPr>
          <w:sz w:val="16"/>
        </w:rPr>
      </w:pPr>
      <w:r w:rsidRPr="00381A6F">
        <w:rPr>
          <w:rStyle w:val="Emphasis"/>
        </w:rPr>
        <w:t>Weakened systems</w:t>
      </w:r>
      <w:r>
        <w:rPr>
          <w:sz w:val="16"/>
        </w:rPr>
        <w:t xml:space="preserve"> only </w:t>
      </w:r>
      <w:r>
        <w:rPr>
          <w:rStyle w:val="StyleUnderline"/>
        </w:rPr>
        <w:t>require the</w:t>
      </w:r>
      <w:r>
        <w:rPr>
          <w:sz w:val="16"/>
        </w:rPr>
        <w:t xml:space="preserve"> </w:t>
      </w:r>
      <w:r w:rsidRPr="00381A6F">
        <w:rPr>
          <w:rStyle w:val="Emphasis"/>
        </w:rPr>
        <w:t>smallest shock</w:t>
      </w:r>
      <w:r>
        <w:rPr>
          <w:sz w:val="16"/>
        </w:rPr>
        <w:t xml:space="preserve"> </w:t>
      </w:r>
      <w:r>
        <w:rPr>
          <w:rStyle w:val="StyleUnderline"/>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sidRPr="00381A6F">
        <w:rPr>
          <w:rStyle w:val="Emphasis"/>
        </w:rPr>
        <w:t>socioeconomic</w:t>
      </w:r>
      <w:r>
        <w:rPr>
          <w:sz w:val="16"/>
        </w:rPr>
        <w:t xml:space="preserve"> </w:t>
      </w:r>
      <w:r>
        <w:rPr>
          <w:rStyle w:val="StyleUnderline"/>
        </w:rPr>
        <w:t>vulnerabilities will be</w:t>
      </w:r>
      <w:r>
        <w:rPr>
          <w:sz w:val="16"/>
        </w:rPr>
        <w:t xml:space="preserve"> </w:t>
      </w:r>
      <w:r w:rsidRPr="00381A6F">
        <w:rPr>
          <w:rStyle w:val="Emphasis"/>
        </w:rPr>
        <w:t>amplified</w:t>
      </w:r>
      <w:r>
        <w:rPr>
          <w:sz w:val="16"/>
        </w:rPr>
        <w:t xml:space="preserve"> </w:t>
      </w:r>
      <w:r>
        <w:rPr>
          <w:rStyle w:val="StyleUnderline"/>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Pr>
        <w:t xml:space="preserve">and </w:t>
      </w:r>
      <w:r w:rsidRPr="00381A6F">
        <w:rPr>
          <w:rStyle w:val="Emphasis"/>
        </w:rPr>
        <w:t>rapidly evolving risks</w:t>
      </w:r>
      <w:r>
        <w:rPr>
          <w:sz w:val="16"/>
        </w:rPr>
        <w:t xml:space="preserve"> like Misinformation and disinformation (Chapter 1.3).</w:t>
      </w:r>
    </w:p>
    <w:p w14:paraId="12B1248F" w14:textId="77777777" w:rsidR="00551958" w:rsidRDefault="00551958" w:rsidP="00551958">
      <w:pPr>
        <w:rPr>
          <w:sz w:val="16"/>
        </w:rPr>
      </w:pPr>
      <w:bookmarkStart w:id="9" w:name="_Hlk213242418"/>
      <w:r>
        <w:rPr>
          <w:sz w:val="16"/>
        </w:rPr>
        <w:t xml:space="preserve">As discussed in last year’s Global Risks Report, </w:t>
      </w:r>
      <w:r w:rsidRPr="00381A6F">
        <w:rPr>
          <w:rStyle w:val="Emphasis"/>
        </w:rPr>
        <w:t>less predictable</w:t>
      </w:r>
      <w:r>
        <w:rPr>
          <w:rStyle w:val="StyleUnderline"/>
        </w:rPr>
        <w:t xml:space="preserve"> and </w:t>
      </w:r>
      <w:r w:rsidRPr="00381A6F">
        <w:rPr>
          <w:rStyle w:val="Emphasis"/>
        </w:rPr>
        <w:t>harder-to-handle</w:t>
      </w:r>
      <w:r>
        <w:rPr>
          <w:rStyle w:val="StyleUnderline"/>
        </w:rPr>
        <w:t xml:space="preserve"> </w:t>
      </w:r>
      <w:r w:rsidRPr="00381A6F">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30D44A55" w14:textId="77777777" w:rsidR="00551958" w:rsidRDefault="00551958" w:rsidP="00551958">
      <w:pPr>
        <w:rPr>
          <w:sz w:val="16"/>
        </w:rPr>
      </w:pPr>
      <w:r>
        <w:rPr>
          <w:sz w:val="16"/>
        </w:rPr>
        <w:t>&lt;&lt;FIGURES OMITTED&gt;&gt;</w:t>
      </w:r>
    </w:p>
    <w:p w14:paraId="5B346430" w14:textId="77777777" w:rsidR="00551958" w:rsidRDefault="00551958" w:rsidP="00551958">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sidRPr="00381A6F">
        <w:rPr>
          <w:rStyle w:val="Emphasis"/>
        </w:rPr>
        <w:t>social cohesion</w:t>
      </w:r>
      <w:r>
        <w:rPr>
          <w:sz w:val="16"/>
        </w:rPr>
        <w:t xml:space="preserve"> </w:t>
      </w:r>
      <w:r>
        <w:rPr>
          <w:rStyle w:val="StyleUnderline"/>
        </w:rPr>
        <w:t>is leaving</w:t>
      </w:r>
      <w:r>
        <w:rPr>
          <w:sz w:val="16"/>
        </w:rPr>
        <w:t xml:space="preserve"> </w:t>
      </w:r>
      <w:r w:rsidRPr="00381A6F">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Pr>
        <w:t>in the</w:t>
      </w:r>
      <w:r>
        <w:rPr>
          <w:sz w:val="16"/>
        </w:rPr>
        <w:t xml:space="preserve"> </w:t>
      </w:r>
      <w:r w:rsidRPr="00381A6F">
        <w:rPr>
          <w:rStyle w:val="Emphasis"/>
        </w:rPr>
        <w:t>interconnected</w:t>
      </w:r>
      <w:r>
        <w:rPr>
          <w:sz w:val="16"/>
        </w:rPr>
        <w:t xml:space="preserve"> </w:t>
      </w:r>
      <w:r>
        <w:rPr>
          <w:rStyle w:val="StyleUnderline"/>
        </w:rPr>
        <w:t>“risks network”, with the</w:t>
      </w:r>
      <w:r>
        <w:rPr>
          <w:sz w:val="16"/>
        </w:rPr>
        <w:t xml:space="preserve"> </w:t>
      </w:r>
      <w:r w:rsidRPr="00381A6F">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3F45FF4" w14:textId="77777777" w:rsidR="00551958" w:rsidRDefault="00551958" w:rsidP="00551958">
      <w:pPr>
        <w:rPr>
          <w:sz w:val="16"/>
        </w:rPr>
      </w:pPr>
      <w:r>
        <w:rPr>
          <w:sz w:val="16"/>
        </w:rPr>
        <w:t>&lt;&lt;FIGURES OMITTED&gt;&gt;</w:t>
      </w:r>
    </w:p>
    <w:p w14:paraId="5111D74D" w14:textId="77777777" w:rsidR="00551958" w:rsidRDefault="00551958" w:rsidP="00551958">
      <w:pPr>
        <w:rPr>
          <w:sz w:val="16"/>
        </w:rPr>
      </w:pPr>
      <w:r>
        <w:rPr>
          <w:sz w:val="16"/>
        </w:rPr>
        <w:t>&lt;&lt;TEXT CONDENSED, NONE OMITTED&gt;&gt;</w:t>
      </w:r>
    </w:p>
    <w:p w14:paraId="347D7FA3" w14:textId="77777777" w:rsidR="00551958" w:rsidRDefault="00551958" w:rsidP="00551958">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D9661D0" w14:textId="77777777" w:rsidR="00551958" w:rsidRDefault="00551958" w:rsidP="00551958">
      <w:pPr>
        <w:rPr>
          <w:sz w:val="16"/>
        </w:rPr>
      </w:pPr>
      <w:r>
        <w:rPr>
          <w:sz w:val="16"/>
        </w:rPr>
        <w:t>&lt;&lt;PARAGRAPH INTEGRITY RESUMES&gt;&gt;</w:t>
      </w:r>
    </w:p>
    <w:p w14:paraId="1D333AFC" w14:textId="77777777" w:rsidR="00551958" w:rsidRDefault="00551958" w:rsidP="00551958">
      <w:pPr>
        <w:rPr>
          <w:sz w:val="16"/>
        </w:rPr>
      </w:pPr>
      <w:r>
        <w:rPr>
          <w:sz w:val="16"/>
        </w:rPr>
        <w:t>Rise in conflict</w:t>
      </w:r>
    </w:p>
    <w:p w14:paraId="516AA7E4" w14:textId="77777777" w:rsidR="00551958" w:rsidRDefault="00551958" w:rsidP="00551958">
      <w:pPr>
        <w:rPr>
          <w:sz w:val="16"/>
        </w:rPr>
      </w:pPr>
      <w:r>
        <w:rPr>
          <w:sz w:val="16"/>
        </w:rPr>
        <w:t>&lt;&lt;FIGURE OMITTED&gt;&gt;</w:t>
      </w:r>
    </w:p>
    <w:p w14:paraId="03B7C793" w14:textId="77777777" w:rsidR="00551958" w:rsidRDefault="00551958" w:rsidP="00551958">
      <w:pPr>
        <w:rPr>
          <w:sz w:val="16"/>
        </w:rPr>
      </w:pPr>
      <w:r>
        <w:rPr>
          <w:rStyle w:val="Emphasis"/>
          <w:highlight w:val="cyan"/>
        </w:rPr>
        <w:t>Escalat</w:t>
      </w:r>
      <w:r w:rsidRPr="00381A6F">
        <w:rPr>
          <w:rStyle w:val="Emphasis"/>
        </w:rPr>
        <w:t>ion</w:t>
      </w:r>
      <w:r>
        <w:rPr>
          <w:rStyle w:val="StyleUnderline"/>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C6FFB8A" w14:textId="77777777" w:rsidR="00551958" w:rsidRDefault="00551958" w:rsidP="00551958">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Pr>
        <w:t>could converge to spark</w:t>
      </w:r>
      <w:r>
        <w:rPr>
          <w:sz w:val="16"/>
        </w:rPr>
        <w:t xml:space="preserve"> </w:t>
      </w:r>
      <w:r w:rsidRPr="00381A6F">
        <w:rPr>
          <w:rStyle w:val="Emphasis"/>
        </w:rPr>
        <w:t>new and resurgent</w:t>
      </w:r>
      <w:r>
        <w:rPr>
          <w:sz w:val="16"/>
        </w:rPr>
        <w:t xml:space="preserve"> </w:t>
      </w:r>
      <w:r>
        <w:rPr>
          <w:rStyle w:val="StyleUnderline"/>
        </w:rPr>
        <w:t>hostilities, amplifying state fragility</w:t>
      </w:r>
      <w:r>
        <w:rPr>
          <w:sz w:val="16"/>
        </w:rPr>
        <w:t>.</w:t>
      </w:r>
    </w:p>
    <w:p w14:paraId="2F11AC42" w14:textId="77777777" w:rsidR="00551958" w:rsidRDefault="00551958" w:rsidP="00551958">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40A329F" w14:textId="77777777" w:rsidR="00551958" w:rsidRDefault="00551958" w:rsidP="00551958">
      <w:pPr>
        <w:rPr>
          <w:sz w:val="16"/>
        </w:rPr>
      </w:pPr>
      <w:r>
        <w:rPr>
          <w:sz w:val="16"/>
        </w:rPr>
        <w:t xml:space="preserve">The </w:t>
      </w:r>
      <w:r>
        <w:rPr>
          <w:rStyle w:val="StyleUnderline"/>
        </w:rPr>
        <w:t>world has become</w:t>
      </w:r>
      <w:r>
        <w:rPr>
          <w:sz w:val="16"/>
        </w:rPr>
        <w:t xml:space="preserve"> </w:t>
      </w:r>
      <w:r w:rsidRPr="00381A6F">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2644E504" w14:textId="77777777" w:rsidR="00551958" w:rsidRDefault="00551958" w:rsidP="00551958">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Pr>
        <w:t xml:space="preserve"> could absorb focus and </w:t>
      </w:r>
      <w:r w:rsidRPr="00381A6F">
        <w:rPr>
          <w:rStyle w:val="Emphasis"/>
        </w:rPr>
        <w:t>split</w:t>
      </w:r>
      <w:r>
        <w:rPr>
          <w:rStyle w:val="StyleUnderline"/>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sidRPr="00381A6F">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sidRPr="00381A6F">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C128978" w14:textId="77777777" w:rsidR="00551958" w:rsidRDefault="00551958" w:rsidP="00551958">
      <w:pPr>
        <w:rPr>
          <w:sz w:val="16"/>
        </w:rPr>
      </w:pPr>
      <w:r>
        <w:rPr>
          <w:sz w:val="16"/>
        </w:rPr>
        <w:t>&lt;&lt;FIGURE OMITTED&gt;&gt;</w:t>
      </w:r>
    </w:p>
    <w:p w14:paraId="2E309138" w14:textId="77777777" w:rsidR="00551958" w:rsidRDefault="00551958" w:rsidP="00551958">
      <w:pPr>
        <w:rPr>
          <w:sz w:val="16"/>
        </w:rPr>
      </w:pPr>
      <w:r>
        <w:rPr>
          <w:sz w:val="16"/>
        </w:rPr>
        <w:t>High-stakes hotspots</w:t>
      </w:r>
    </w:p>
    <w:p w14:paraId="183FD5E8" w14:textId="77777777" w:rsidR="00551958" w:rsidRDefault="00551958" w:rsidP="0055195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sidRPr="00381A6F">
        <w:rPr>
          <w:rStyle w:val="Emphasis"/>
        </w:rPr>
        <w:t>any</w:t>
      </w:r>
      <w:r>
        <w:rPr>
          <w:sz w:val="16"/>
        </w:rPr>
        <w:t xml:space="preserve"> one of these </w:t>
      </w:r>
      <w:r>
        <w:rPr>
          <w:rStyle w:val="StyleUnderline"/>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sidRPr="00381A6F">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3FDE079" w14:textId="77777777" w:rsidR="00551958" w:rsidRDefault="00551958" w:rsidP="00551958">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sidRPr="00381A6F">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D996ED5" w14:textId="77777777" w:rsidR="00551958" w:rsidRDefault="00551958" w:rsidP="00551958">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23D91EF" w14:textId="77777777" w:rsidR="00551958" w:rsidRDefault="00551958" w:rsidP="0055195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F144C47" w14:textId="77777777" w:rsidR="00551958" w:rsidRDefault="00551958" w:rsidP="00551958">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8BEFA17" w14:textId="77777777" w:rsidR="00551958" w:rsidRDefault="00551958" w:rsidP="00551958">
      <w:pPr>
        <w:rPr>
          <w:sz w:val="16"/>
        </w:rPr>
      </w:pPr>
      <w:r>
        <w:rPr>
          <w:sz w:val="16"/>
        </w:rPr>
        <w:t>Conflict contagion</w:t>
      </w:r>
    </w:p>
    <w:p w14:paraId="118D03F9" w14:textId="77777777" w:rsidR="00551958" w:rsidRDefault="00551958" w:rsidP="00551958">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sidRPr="00381A6F">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sidRPr="00381A6F">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sidRPr="00381A6F">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9DE2319" w14:textId="77777777" w:rsidR="00551958" w:rsidRDefault="00551958" w:rsidP="00551958">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sidRPr="00381A6F">
        <w:rPr>
          <w:rStyle w:val="Emphasis"/>
        </w:rPr>
        <w:t>arms trafficking</w:t>
      </w:r>
      <w:r>
        <w:rPr>
          <w:sz w:val="16"/>
        </w:rPr>
        <w:t xml:space="preserve"> </w:t>
      </w:r>
      <w:r>
        <w:rPr>
          <w:rStyle w:val="StyleUnderline"/>
        </w:rPr>
        <w:t>to conflict-driven</w:t>
      </w:r>
      <w:r>
        <w:rPr>
          <w:sz w:val="16"/>
        </w:rPr>
        <w:t xml:space="preserve"> </w:t>
      </w:r>
      <w:r w:rsidRPr="00381A6F">
        <w:rPr>
          <w:rStyle w:val="Emphasis"/>
        </w:rPr>
        <w:t>migration</w:t>
      </w:r>
      <w:r>
        <w:rPr>
          <w:sz w:val="16"/>
        </w:rPr>
        <w:t xml:space="preserve">. Other </w:t>
      </w:r>
      <w:r>
        <w:rPr>
          <w:rStyle w:val="StyleUnderline"/>
        </w:rPr>
        <w:t>states could</w:t>
      </w:r>
      <w:r>
        <w:rPr>
          <w:sz w:val="16"/>
        </w:rPr>
        <w:t xml:space="preserve"> also </w:t>
      </w:r>
      <w:r w:rsidRPr="00381A6F">
        <w:rPr>
          <w:rStyle w:val="Emphasis"/>
        </w:rPr>
        <w:t>deliberately</w:t>
      </w:r>
      <w:r>
        <w:rPr>
          <w:sz w:val="16"/>
        </w:rPr>
        <w:t xml:space="preserve"> </w:t>
      </w:r>
      <w:r>
        <w:rPr>
          <w:rStyle w:val="StyleUnderline"/>
        </w:rPr>
        <w:t>stoke tensions in neighbouring countries to</w:t>
      </w:r>
      <w:r>
        <w:rPr>
          <w:sz w:val="16"/>
        </w:rPr>
        <w:t xml:space="preserve"> </w:t>
      </w:r>
      <w:r w:rsidRPr="00381A6F">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sidRPr="00381A6F">
        <w:rPr>
          <w:rStyle w:val="Emphasis"/>
        </w:rPr>
        <w:t>Libya</w:t>
      </w:r>
      <w:r>
        <w:rPr>
          <w:rStyle w:val="StyleUnderline"/>
        </w:rPr>
        <w:t xml:space="preserve">, </w:t>
      </w:r>
      <w:r w:rsidRPr="00381A6F">
        <w:rPr>
          <w:rStyle w:val="Emphasis"/>
        </w:rPr>
        <w:t>Syria</w:t>
      </w:r>
      <w:r>
        <w:rPr>
          <w:rStyle w:val="StyleUnderline"/>
        </w:rPr>
        <w:t xml:space="preserve">, </w:t>
      </w:r>
      <w:r>
        <w:rPr>
          <w:rStyle w:val="Emphasis"/>
          <w:highlight w:val="cyan"/>
        </w:rPr>
        <w:t>Kashmir</w:t>
      </w:r>
      <w:r>
        <w:rPr>
          <w:rStyle w:val="StyleUnderline"/>
        </w:rPr>
        <w:t xml:space="preserve">, </w:t>
      </w:r>
      <w:r w:rsidRPr="00381A6F">
        <w:rPr>
          <w:rStyle w:val="Emphasis"/>
        </w:rPr>
        <w:t>Guyana</w:t>
      </w:r>
      <w:r>
        <w:rPr>
          <w:rStyle w:val="StyleUnderline"/>
        </w:rPr>
        <w:t xml:space="preserve">, the </w:t>
      </w:r>
      <w:r w:rsidRPr="00381A6F">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9F56667" w14:textId="77777777" w:rsidR="00551958" w:rsidRDefault="00551958" w:rsidP="00551958">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sidRPr="00381A6F">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sidRPr="00381A6F">
        <w:rPr>
          <w:rStyle w:val="Emphasis"/>
        </w:rPr>
        <w:t>proxy war</w:t>
      </w:r>
      <w:r>
        <w:rPr>
          <w:sz w:val="16"/>
        </w:rPr>
        <w:t xml:space="preserve">fare </w:t>
      </w:r>
      <w:r>
        <w:rPr>
          <w:rStyle w:val="StyleUnderline"/>
        </w:rPr>
        <w:t>between</w:t>
      </w:r>
      <w:r>
        <w:rPr>
          <w:sz w:val="16"/>
        </w:rPr>
        <w:t xml:space="preserve"> multiple powers, including neighbouring economies, </w:t>
      </w:r>
      <w:r w:rsidRPr="00381A6F">
        <w:rPr>
          <w:rStyle w:val="Emphasis"/>
        </w:rPr>
        <w:t>organized crime</w:t>
      </w:r>
      <w:r>
        <w:rPr>
          <w:sz w:val="16"/>
        </w:rPr>
        <w:t xml:space="preserve"> networks </w:t>
      </w:r>
      <w:r>
        <w:rPr>
          <w:rStyle w:val="StyleUnderline"/>
        </w:rPr>
        <w:t xml:space="preserve">and </w:t>
      </w:r>
      <w:r w:rsidRPr="00381A6F">
        <w:rPr>
          <w:rStyle w:val="Emphasis"/>
        </w:rPr>
        <w:t>paramilitary</w:t>
      </w:r>
      <w:r>
        <w:rPr>
          <w:rStyle w:val="StyleUnderline"/>
        </w:rPr>
        <w:t xml:space="preserve"> groups</w:t>
      </w:r>
      <w:r>
        <w:rPr>
          <w:sz w:val="16"/>
        </w:rPr>
        <w:t xml:space="preserve"> (Chapter 2.6: Crime wave).43</w:t>
      </w:r>
    </w:p>
    <w:p w14:paraId="26663B9C" w14:textId="77777777" w:rsidR="00551958" w:rsidRDefault="00551958" w:rsidP="00551958">
      <w:pPr>
        <w:rPr>
          <w:sz w:val="16"/>
        </w:rPr>
      </w:pPr>
      <w:r>
        <w:rPr>
          <w:sz w:val="16"/>
        </w:rPr>
        <w:t>&lt;&lt;FIGURE OMITTED&gt;&gt;</w:t>
      </w:r>
    </w:p>
    <w:p w14:paraId="3B09A05F" w14:textId="77777777" w:rsidR="00551958" w:rsidRDefault="00551958" w:rsidP="0055195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B5A2809" w14:textId="77777777" w:rsidR="00551958" w:rsidRDefault="00551958" w:rsidP="00551958">
      <w:pPr>
        <w:rPr>
          <w:sz w:val="16"/>
        </w:rPr>
      </w:pPr>
      <w:r>
        <w:rPr>
          <w:sz w:val="16"/>
        </w:rPr>
        <w:t>North-South rift</w:t>
      </w:r>
    </w:p>
    <w:p w14:paraId="4CBEE511" w14:textId="77777777" w:rsidR="00551958" w:rsidRDefault="00551958" w:rsidP="0055195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sidRPr="00381A6F">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266AA7F" w14:textId="77777777" w:rsidR="00551958" w:rsidRDefault="00551958" w:rsidP="00551958">
      <w:pPr>
        <w:rPr>
          <w:sz w:val="16"/>
        </w:rPr>
      </w:pPr>
      <w:r>
        <w:rPr>
          <w:sz w:val="16"/>
        </w:rPr>
        <w:t xml:space="preserve">As the dominance of long-held power centres wanes, </w:t>
      </w:r>
      <w:r>
        <w:rPr>
          <w:rStyle w:val="StyleUnderline"/>
        </w:rPr>
        <w:t xml:space="preserve">alternate powers will </w:t>
      </w:r>
      <w:r w:rsidRPr="00381A6F">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sidRPr="00381A6F">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7A7A480" w14:textId="77777777" w:rsidR="00551958" w:rsidRDefault="00551958" w:rsidP="00551958">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55E9E97" w14:textId="77777777" w:rsidR="00551958" w:rsidRDefault="00551958" w:rsidP="00551958">
      <w:pPr>
        <w:rPr>
          <w:sz w:val="16"/>
        </w:rPr>
      </w:pPr>
      <w:r>
        <w:rPr>
          <w:sz w:val="16"/>
        </w:rPr>
        <w:t>Economic uncertainty</w:t>
      </w:r>
    </w:p>
    <w:p w14:paraId="19F6C366" w14:textId="77777777" w:rsidR="00551958" w:rsidRDefault="00551958" w:rsidP="00551958">
      <w:pPr>
        <w:rPr>
          <w:sz w:val="16"/>
        </w:rPr>
      </w:pPr>
      <w:r>
        <w:rPr>
          <w:sz w:val="16"/>
        </w:rPr>
        <w:t>&lt;&lt;FIGURE OMITTED&gt;&gt;</w:t>
      </w:r>
    </w:p>
    <w:p w14:paraId="2AB2F0E7" w14:textId="77777777" w:rsidR="00551958" w:rsidRDefault="00551958" w:rsidP="00551958">
      <w:pPr>
        <w:rPr>
          <w:sz w:val="16"/>
        </w:rPr>
      </w:pPr>
      <w:r>
        <w:rPr>
          <w:sz w:val="16"/>
        </w:rPr>
        <w:t>The near-term outlook remains highly uncertain due to domestic factors in some of the world's largest markets as well as geopolitical developments.</w:t>
      </w:r>
    </w:p>
    <w:p w14:paraId="2DD0A762" w14:textId="77777777" w:rsidR="00551958" w:rsidRDefault="00551958" w:rsidP="00551958">
      <w:pPr>
        <w:rPr>
          <w:sz w:val="16"/>
        </w:rPr>
      </w:pPr>
      <w:r>
        <w:rPr>
          <w:sz w:val="16"/>
        </w:rPr>
        <w:t>Continued supply-side pressures and demand uncertainty could contribute to persistent inflation and high interest rates.</w:t>
      </w:r>
    </w:p>
    <w:p w14:paraId="38B22FCC" w14:textId="77777777" w:rsidR="00551958" w:rsidRDefault="00551958" w:rsidP="00551958">
      <w:pPr>
        <w:rPr>
          <w:sz w:val="16"/>
        </w:rPr>
      </w:pPr>
      <w:r>
        <w:rPr>
          <w:sz w:val="16"/>
        </w:rPr>
        <w:t>Small- and medium-sized companies and heavily indebted countries will be particularly exposed to slowing growth amid elevated interest rates.</w:t>
      </w:r>
    </w:p>
    <w:p w14:paraId="26E06CBE" w14:textId="77777777" w:rsidR="00551958" w:rsidRDefault="00551958" w:rsidP="00551958">
      <w:pPr>
        <w:rPr>
          <w:sz w:val="16"/>
        </w:rPr>
      </w:pPr>
      <w:r>
        <w:rPr>
          <w:sz w:val="16"/>
        </w:rPr>
        <w:t xml:space="preserve">According to one narrative, </w:t>
      </w:r>
      <w:r>
        <w:rPr>
          <w:rStyle w:val="StyleUnderline"/>
        </w:rPr>
        <w:t>the</w:t>
      </w:r>
      <w:r>
        <w:rPr>
          <w:sz w:val="16"/>
        </w:rPr>
        <w:t xml:space="preserve"> global </w:t>
      </w:r>
      <w:r w:rsidRPr="00381A6F">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sidRPr="00381A6F">
        <w:rPr>
          <w:rStyle w:val="Emphasis"/>
        </w:rPr>
        <w:t>tightening</w:t>
      </w:r>
      <w:r>
        <w:rPr>
          <w:sz w:val="16"/>
        </w:rPr>
        <w:t xml:space="preserve"> </w:t>
      </w:r>
      <w:r>
        <w:rPr>
          <w:rStyle w:val="StyleUnderline"/>
        </w:rPr>
        <w:t xml:space="preserve">of </w:t>
      </w:r>
      <w:r w:rsidRPr="00381A6F">
        <w:rPr>
          <w:rStyle w:val="Emphasis"/>
        </w:rPr>
        <w:t>monetary policy</w:t>
      </w:r>
      <w:r>
        <w:rPr>
          <w:sz w:val="16"/>
        </w:rPr>
        <w:t xml:space="preserve"> in decades. </w:t>
      </w:r>
      <w:r>
        <w:rPr>
          <w:rStyle w:val="StyleUnderline"/>
        </w:rPr>
        <w:t>Despite</w:t>
      </w:r>
      <w:r>
        <w:rPr>
          <w:sz w:val="16"/>
        </w:rPr>
        <w:t xml:space="preserve"> </w:t>
      </w:r>
      <w:r w:rsidRPr="00381A6F">
        <w:rPr>
          <w:rStyle w:val="Emphasis"/>
        </w:rPr>
        <w:t>widespread predictions</w:t>
      </w:r>
      <w:r>
        <w:rPr>
          <w:sz w:val="16"/>
        </w:rPr>
        <w:t xml:space="preserve"> </w:t>
      </w:r>
      <w:r>
        <w:rPr>
          <w:rStyle w:val="StyleUnderline"/>
        </w:rPr>
        <w:t xml:space="preserve">of a </w:t>
      </w:r>
      <w:r w:rsidRPr="00381A6F">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AB88161" w14:textId="77777777" w:rsidR="00551958" w:rsidRDefault="00551958" w:rsidP="0055195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sidRPr="00381A6F">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63481D3C" w14:textId="77777777" w:rsidR="00551958" w:rsidRDefault="00551958" w:rsidP="00551958">
      <w:pPr>
        <w:rPr>
          <w:sz w:val="16"/>
        </w:rPr>
      </w:pPr>
      <w:r>
        <w:rPr>
          <w:sz w:val="16"/>
        </w:rPr>
        <w:t>&lt;&lt;FIGURE OMITTED&gt;&gt;</w:t>
      </w:r>
    </w:p>
    <w:p w14:paraId="60966D13" w14:textId="77777777" w:rsidR="00551958" w:rsidRDefault="00551958" w:rsidP="00551958">
      <w:pPr>
        <w:rPr>
          <w:sz w:val="16"/>
        </w:rPr>
      </w:pPr>
      <w:r>
        <w:rPr>
          <w:sz w:val="16"/>
        </w:rPr>
        <w:t>&lt;&lt;TEXT CONDENSED, NONE OMITTED&gt;&gt;</w:t>
      </w:r>
    </w:p>
    <w:p w14:paraId="05E3496C" w14:textId="77777777" w:rsidR="00551958" w:rsidRDefault="00551958" w:rsidP="00551958">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B846DB3" w14:textId="77777777" w:rsidR="00551958" w:rsidRDefault="00551958" w:rsidP="00551958">
      <w:pPr>
        <w:rPr>
          <w:sz w:val="16"/>
        </w:rPr>
      </w:pPr>
      <w:r>
        <w:rPr>
          <w:sz w:val="16"/>
        </w:rPr>
        <w:t>&lt;&lt;PARAGRAPH INTEGRITY RESUMED&gt;&gt;</w:t>
      </w:r>
    </w:p>
    <w:p w14:paraId="22717872" w14:textId="77777777" w:rsidR="00551958" w:rsidRDefault="00551958" w:rsidP="00551958">
      <w:pPr>
        <w:rPr>
          <w:sz w:val="16"/>
        </w:rPr>
      </w:pPr>
      <w:r>
        <w:rPr>
          <w:sz w:val="16"/>
        </w:rPr>
        <w:t>&lt;&lt;FIGURE OMITTED&gt;&gt;</w:t>
      </w:r>
    </w:p>
    <w:p w14:paraId="7626702C" w14:textId="77777777" w:rsidR="00551958" w:rsidRDefault="00551958" w:rsidP="00551958">
      <w:pPr>
        <w:rPr>
          <w:sz w:val="16"/>
        </w:rPr>
      </w:pPr>
      <w:r>
        <w:rPr>
          <w:sz w:val="16"/>
        </w:rPr>
        <w:t>Looking ahead</w:t>
      </w:r>
    </w:p>
    <w:p w14:paraId="3BAA421E" w14:textId="77777777" w:rsidR="00551958" w:rsidRDefault="00551958" w:rsidP="00551958">
      <w:pPr>
        <w:rPr>
          <w:sz w:val="16"/>
        </w:rPr>
      </w:pPr>
      <w:r>
        <w:rPr>
          <w:sz w:val="16"/>
        </w:rPr>
        <w:t xml:space="preserve">These </w:t>
      </w:r>
      <w:r>
        <w:rPr>
          <w:rStyle w:val="StyleUnderline"/>
        </w:rPr>
        <w:t>results point to a</w:t>
      </w:r>
      <w:r>
        <w:rPr>
          <w:sz w:val="16"/>
        </w:rPr>
        <w:t xml:space="preserve"> </w:t>
      </w:r>
      <w:r w:rsidRPr="00381A6F">
        <w:rPr>
          <w:rStyle w:val="Emphasis"/>
        </w:rPr>
        <w:t>global risks landscape</w:t>
      </w:r>
      <w:r>
        <w:rPr>
          <w:sz w:val="16"/>
        </w:rPr>
        <w:t xml:space="preserve"> </w:t>
      </w:r>
      <w:r>
        <w:rPr>
          <w:rStyle w:val="StyleUnderline"/>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sidRPr="00381A6F">
        <w:rPr>
          <w:rStyle w:val="Emphasis"/>
        </w:rPr>
        <w:t>potential</w:t>
      </w:r>
      <w:r>
        <w:rPr>
          <w:rStyle w:val="StyleUnderline"/>
        </w:rPr>
        <w:t xml:space="preserve"> to become chronic global risks</w:t>
      </w:r>
      <w:r>
        <w:rPr>
          <w:sz w:val="16"/>
        </w:rPr>
        <w:t xml:space="preserve"> over the next decade.</w:t>
      </w:r>
    </w:p>
    <w:p w14:paraId="0DB755BD" w14:textId="77777777" w:rsidR="00551958" w:rsidRDefault="00551958" w:rsidP="00551958">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Pr>
        <w:t xml:space="preserve"> in human </w:t>
      </w:r>
      <w:r w:rsidRPr="00381A6F">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sidRPr="00381A6F">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D60E929" w14:textId="77777777" w:rsidR="00551958" w:rsidRDefault="00551958" w:rsidP="00551958">
      <w:pPr>
        <w:rPr>
          <w:sz w:val="16"/>
        </w:rPr>
      </w:pPr>
      <w:r>
        <w:rPr>
          <w:rStyle w:val="StyleUnderline"/>
        </w:rPr>
        <w:t>How</w:t>
      </w:r>
      <w:r>
        <w:rPr>
          <w:sz w:val="16"/>
        </w:rPr>
        <w:t xml:space="preserve"> these </w:t>
      </w:r>
      <w:r>
        <w:rPr>
          <w:rStyle w:val="StyleUnderline"/>
        </w:rPr>
        <w:t>global risks</w:t>
      </w:r>
      <w:r>
        <w:rPr>
          <w:sz w:val="16"/>
        </w:rPr>
        <w:t xml:space="preserve"> </w:t>
      </w:r>
      <w:r w:rsidRPr="00381A6F">
        <w:rPr>
          <w:rStyle w:val="Emphasis"/>
        </w:rPr>
        <w:t>evolve</w:t>
      </w:r>
      <w:r>
        <w:rPr>
          <w:sz w:val="16"/>
        </w:rPr>
        <w:t xml:space="preserve"> </w:t>
      </w:r>
      <w:r>
        <w:rPr>
          <w:rStyle w:val="StyleUnderline"/>
        </w:rPr>
        <w:t>will reflect the</w:t>
      </w:r>
      <w:r>
        <w:rPr>
          <w:sz w:val="16"/>
        </w:rPr>
        <w:t xml:space="preserve"> global </w:t>
      </w:r>
      <w:r w:rsidRPr="00381A6F">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sidRPr="00381A6F">
        <w:rPr>
          <w:rStyle w:val="Emphasis"/>
        </w:rPr>
        <w:t>stretched</w:t>
      </w:r>
      <w:r>
        <w:rPr>
          <w:sz w:val="16"/>
        </w:rPr>
        <w:t xml:space="preserve"> </w:t>
      </w:r>
      <w:r>
        <w:rPr>
          <w:rStyle w:val="StyleUnderline"/>
        </w:rPr>
        <w:t>beyond its limit, highlighting</w:t>
      </w:r>
      <w:r>
        <w:rPr>
          <w:sz w:val="16"/>
        </w:rPr>
        <w:t xml:space="preserve"> a series of </w:t>
      </w:r>
      <w:r w:rsidRPr="00381A6F">
        <w:rPr>
          <w:rStyle w:val="Emphasis"/>
        </w:rPr>
        <w:t>emergent risks</w:t>
      </w:r>
      <w:r>
        <w:rPr>
          <w:sz w:val="16"/>
        </w:rPr>
        <w:t xml:space="preserve"> </w:t>
      </w:r>
      <w:r>
        <w:rPr>
          <w:rStyle w:val="StyleUnderline"/>
        </w:rPr>
        <w:t>that are arising in the context of</w:t>
      </w:r>
      <w:r>
        <w:rPr>
          <w:sz w:val="16"/>
        </w:rPr>
        <w:t xml:space="preserve"> these </w:t>
      </w:r>
      <w:r w:rsidRPr="00381A6F">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9DD97E6" w14:textId="77777777" w:rsidR="00551958" w:rsidRDefault="00551958" w:rsidP="00551958">
      <w:pPr>
        <w:rPr>
          <w:sz w:val="16"/>
        </w:rPr>
      </w:pPr>
      <w:r>
        <w:rPr>
          <w:sz w:val="16"/>
        </w:rPr>
        <w:t>&lt;&lt;ENDNOTES OMITTED&gt;&gt;</w:t>
      </w:r>
    </w:p>
    <w:p w14:paraId="65190966" w14:textId="77777777" w:rsidR="00551958" w:rsidRDefault="00551958" w:rsidP="00551958">
      <w:pPr>
        <w:rPr>
          <w:sz w:val="16"/>
        </w:rPr>
      </w:pPr>
      <w:r>
        <w:rPr>
          <w:sz w:val="16"/>
        </w:rPr>
        <w:t>Global Risks 2034: Over the limit</w:t>
      </w:r>
    </w:p>
    <w:p w14:paraId="0C8A8CC3" w14:textId="77777777" w:rsidR="00551958" w:rsidRDefault="00551958" w:rsidP="0055195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A46CE3C" w14:textId="77777777" w:rsidR="00551958" w:rsidRDefault="00551958" w:rsidP="00551958">
      <w:pPr>
        <w:rPr>
          <w:sz w:val="16"/>
        </w:rPr>
      </w:pPr>
      <w:r>
        <w:rPr>
          <w:sz w:val="16"/>
        </w:rPr>
        <w:t>The world in 2034</w:t>
      </w:r>
    </w:p>
    <w:p w14:paraId="4962B2E1" w14:textId="77777777" w:rsidR="00551958" w:rsidRDefault="00551958" w:rsidP="00551958">
      <w:pPr>
        <w:rPr>
          <w:sz w:val="16"/>
        </w:rPr>
      </w:pPr>
      <w:r>
        <w:rPr>
          <w:sz w:val="16"/>
        </w:rPr>
        <w:t xml:space="preserve">The next decade will usher in a period of significant change, </w:t>
      </w:r>
      <w:r>
        <w:rPr>
          <w:rStyle w:val="StyleUnderline"/>
        </w:rPr>
        <w:t>stretching our</w:t>
      </w:r>
      <w:r>
        <w:rPr>
          <w:sz w:val="16"/>
        </w:rPr>
        <w:t xml:space="preserve"> </w:t>
      </w:r>
      <w:r w:rsidRPr="00381A6F">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A754ED5" w14:textId="77777777" w:rsidR="00551958" w:rsidRDefault="00551958" w:rsidP="00551958">
      <w:pPr>
        <w:rPr>
          <w:sz w:val="16"/>
        </w:rPr>
      </w:pPr>
      <w:r>
        <w:rPr>
          <w:noProof/>
          <w:sz w:val="16"/>
        </w:rPr>
        <w:drawing>
          <wp:inline distT="0" distB="0" distL="0" distR="0" wp14:anchorId="36A56E14" wp14:editId="037CBE2D">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315E2D34" w14:textId="77777777" w:rsidR="00551958" w:rsidRDefault="00551958" w:rsidP="0055195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4F8E5FB" w14:textId="77777777" w:rsidR="00551958" w:rsidRDefault="00551958" w:rsidP="00551958">
      <w:pPr>
        <w:rPr>
          <w:sz w:val="16"/>
        </w:rPr>
      </w:pPr>
      <w:r w:rsidRPr="00381A6F">
        <w:rPr>
          <w:rStyle w:val="Emphasis"/>
        </w:rPr>
        <w:t>Environmental</w:t>
      </w:r>
      <w:r>
        <w:rPr>
          <w:sz w:val="16"/>
        </w:rPr>
        <w:t xml:space="preserve"> </w:t>
      </w:r>
      <w:r>
        <w:rPr>
          <w:rStyle w:val="StyleUnderline"/>
        </w:rPr>
        <w:t>and</w:t>
      </w:r>
      <w:r>
        <w:rPr>
          <w:sz w:val="16"/>
        </w:rPr>
        <w:t xml:space="preserve"> </w:t>
      </w:r>
      <w:r w:rsidRPr="00381A6F">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B9B899A" w14:textId="77777777" w:rsidR="00551958" w:rsidRDefault="00551958" w:rsidP="00551958">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sidRPr="00381A6F">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8FAB45B" w14:textId="77777777" w:rsidR="00551958" w:rsidRDefault="00551958" w:rsidP="00551958">
      <w:pPr>
        <w:rPr>
          <w:sz w:val="16"/>
        </w:rPr>
      </w:pPr>
      <w:r>
        <w:rPr>
          <w:sz w:val="16"/>
        </w:rPr>
        <w:t>&lt;&lt;FIGURE OMITTED&gt;&gt;</w:t>
      </w:r>
    </w:p>
    <w:p w14:paraId="44E5F7FA" w14:textId="77777777" w:rsidR="00551958" w:rsidRDefault="00551958" w:rsidP="00551958">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5670178" w14:textId="77777777" w:rsidR="00551958" w:rsidRDefault="00551958" w:rsidP="00551958">
      <w:pPr>
        <w:rPr>
          <w:sz w:val="16"/>
        </w:rPr>
      </w:pPr>
      <w:r>
        <w:rPr>
          <w:sz w:val="16"/>
        </w:rPr>
        <w:t xml:space="preserve">Concerns around </w:t>
      </w:r>
      <w:r>
        <w:rPr>
          <w:rStyle w:val="StyleUnderline"/>
        </w:rPr>
        <w:t>the possible implications of</w:t>
      </w:r>
      <w:r>
        <w:rPr>
          <w:sz w:val="16"/>
        </w:rPr>
        <w:t xml:space="preserve"> recent </w:t>
      </w:r>
      <w:r w:rsidRPr="00381A6F">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sidRPr="00381A6F">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sidRPr="00381A6F">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1BB035A8" w14:textId="77777777" w:rsidR="00551958" w:rsidRDefault="00551958" w:rsidP="0055195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207386F" w14:textId="77777777" w:rsidR="00551958" w:rsidRDefault="00551958" w:rsidP="00551958">
      <w:pPr>
        <w:rPr>
          <w:sz w:val="16"/>
        </w:rPr>
      </w:pPr>
      <w:r>
        <w:rPr>
          <w:sz w:val="16"/>
        </w:rPr>
        <w:t>&lt;&lt;FIGURE OMITTED&gt;&gt;</w:t>
      </w:r>
    </w:p>
    <w:p w14:paraId="7A0CE252" w14:textId="77777777" w:rsidR="00551958" w:rsidRDefault="00551958" w:rsidP="0055195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B53687C" w14:textId="77777777" w:rsidR="00551958" w:rsidRPr="00B64656" w:rsidRDefault="00551958" w:rsidP="00551958">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sidRPr="00381A6F">
        <w:rPr>
          <w:rStyle w:val="Emphasis"/>
        </w:rPr>
        <w:t>conflict</w:t>
      </w:r>
      <w:r>
        <w:rPr>
          <w:rStyle w:val="StyleUnderline"/>
        </w:rPr>
        <w:t xml:space="preserve"> and </w:t>
      </w:r>
      <w:r w:rsidRPr="00381A6F">
        <w:rPr>
          <w:rStyle w:val="Emphasis"/>
        </w:rPr>
        <w:t>unrest</w:t>
      </w:r>
      <w:r>
        <w:rPr>
          <w:sz w:val="16"/>
        </w:rPr>
        <w:t>, such as the current conflict in the Middle East.2</w:t>
      </w:r>
    </w:p>
    <w:p w14:paraId="29DC5143" w14:textId="77777777" w:rsidR="00551958" w:rsidRPr="00CE24F8" w:rsidRDefault="00551958" w:rsidP="00551958">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0426469E" w14:textId="77777777" w:rsidR="00551958" w:rsidRPr="00CE24F8" w:rsidRDefault="00551958" w:rsidP="00551958">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4B6FD59E" w14:textId="77777777" w:rsidR="00551958" w:rsidRPr="00137976" w:rsidRDefault="00551958" w:rsidP="00551958">
      <w:pPr>
        <w:rPr>
          <w:sz w:val="16"/>
        </w:rPr>
      </w:pPr>
      <w:r w:rsidRPr="00137976">
        <w:rPr>
          <w:sz w:val="16"/>
        </w:rPr>
        <w:t>1. Introduction: from perfect storms to polycrises</w:t>
      </w:r>
    </w:p>
    <w:p w14:paraId="1C62ED69" w14:textId="77777777" w:rsidR="00551958" w:rsidRPr="002E40C3" w:rsidRDefault="00551958" w:rsidP="0055195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381A6F">
        <w:rPr>
          <w:rStyle w:val="Emphasis"/>
        </w:rPr>
        <w:t>.</w:t>
      </w:r>
      <w:r w:rsidRPr="002E40C3">
        <w:rPr>
          <w:u w:val="single"/>
        </w:rPr>
        <w:t xml:space="preserve"> This metaphor, however, is misleading (Homer-Dixon &amp; Rockström,2022). It implies the current confluence of unfortunate events is merely a temporary coincidence –just plain bad luck.</w:t>
      </w:r>
    </w:p>
    <w:p w14:paraId="1A3A94E9" w14:textId="77777777" w:rsidR="00551958" w:rsidRDefault="00551958" w:rsidP="0055195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46F7839" w14:textId="77777777" w:rsidR="00551958" w:rsidRPr="006A39AD" w:rsidRDefault="00551958" w:rsidP="00551958">
      <w:r>
        <w:t>&lt;&lt;TEXT CONDENSED, NONE OMITTED&gt;&gt;</w:t>
      </w:r>
    </w:p>
    <w:p w14:paraId="53640AC8" w14:textId="77777777" w:rsidR="00551958" w:rsidRDefault="00551958" w:rsidP="00551958">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FFE7FF6" w14:textId="77777777" w:rsidR="00551958" w:rsidRPr="006A39AD" w:rsidRDefault="00551958" w:rsidP="00551958">
      <w:r>
        <w:t>&lt;&lt;PARAGRAPH INTEGRITY RESUMES&gt;&gt;</w:t>
      </w:r>
    </w:p>
    <w:p w14:paraId="217FCA06" w14:textId="77777777" w:rsidR="00551958" w:rsidRPr="008F3423" w:rsidRDefault="00551958" w:rsidP="00551958">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E7610DC" w14:textId="77777777" w:rsidR="00551958" w:rsidRPr="004F37ED" w:rsidRDefault="00551958" w:rsidP="00551958">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271A91A" w14:textId="77777777" w:rsidR="00551958" w:rsidRPr="00381A6F" w:rsidRDefault="00551958" w:rsidP="00551958">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in a powerful positive feedback.</w:t>
      </w:r>
    </w:p>
    <w:p w14:paraId="6D713AD6" w14:textId="77777777" w:rsidR="00551958" w:rsidRPr="004F37ED" w:rsidRDefault="00551958" w:rsidP="0055195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BEB0F44" w14:textId="77777777" w:rsidR="00551958" w:rsidRPr="004F37ED" w:rsidRDefault="00551958" w:rsidP="00551958">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3B5705A" w14:textId="77777777" w:rsidR="00551958" w:rsidRPr="008F3423" w:rsidRDefault="00551958" w:rsidP="00551958">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12A425EF" w14:textId="77777777" w:rsidR="00551958" w:rsidRPr="004F37ED" w:rsidRDefault="00551958" w:rsidP="00551958">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E4FF167" w14:textId="77777777" w:rsidR="00551958" w:rsidRPr="004F37ED" w:rsidRDefault="00551958" w:rsidP="00551958">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BECE35F" w14:textId="77777777" w:rsidR="00551958" w:rsidRDefault="00551958" w:rsidP="00551958">
      <w:r>
        <w:t xml:space="preserve"> </w:t>
      </w:r>
      <w:r w:rsidRPr="00CE24F8">
        <w:rPr>
          <w:noProof/>
        </w:rPr>
        <w:drawing>
          <wp:inline distT="0" distB="0" distL="0" distR="0" wp14:anchorId="63986DB5" wp14:editId="69B59CC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9DB7D04" w14:textId="77777777" w:rsidR="00551958" w:rsidRPr="004F37ED" w:rsidRDefault="00551958" w:rsidP="00551958">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457E390" w14:textId="77777777" w:rsidR="00551958" w:rsidRDefault="00551958" w:rsidP="0055195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AC1CE5F" w14:textId="77777777" w:rsidR="00551958" w:rsidRPr="004F37ED" w:rsidRDefault="00551958" w:rsidP="00551958">
      <w:r>
        <w:t>&lt;&lt;TEXT CONDENSED, NONE OMITTED&gt;&gt;</w:t>
      </w:r>
    </w:p>
    <w:p w14:paraId="58170227" w14:textId="77777777" w:rsidR="00551958" w:rsidRDefault="00551958" w:rsidP="00551958">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5BA84BD" w14:textId="77777777" w:rsidR="00551958" w:rsidRPr="006A39AD" w:rsidRDefault="00551958" w:rsidP="00551958">
      <w:r>
        <w:t>&lt;&lt;PARAGRAPH INTEGRITY RESUMES&gt;&gt;</w:t>
      </w:r>
    </w:p>
    <w:p w14:paraId="5F82EFB8" w14:textId="77777777" w:rsidR="00551958" w:rsidRDefault="00551958" w:rsidP="0055195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D33545D" w14:textId="77777777" w:rsidR="00551958" w:rsidRPr="004F37ED" w:rsidRDefault="00551958" w:rsidP="00551958">
      <w:r>
        <w:t>&lt;&lt;TEXT CONDENSED, NONE OMITTED&gt;&gt;</w:t>
      </w:r>
    </w:p>
    <w:p w14:paraId="75384A8D" w14:textId="77777777" w:rsidR="00551958" w:rsidRDefault="00551958" w:rsidP="00551958">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B90EA1A" w14:textId="77777777" w:rsidR="00551958" w:rsidRPr="006A39AD" w:rsidRDefault="00551958" w:rsidP="00551958">
      <w:r>
        <w:t>&lt;&lt;PARARAPH INTEGRITY RESUMES&gt;&gt;</w:t>
      </w:r>
    </w:p>
    <w:p w14:paraId="5171AA0E" w14:textId="77777777" w:rsidR="00551958" w:rsidRPr="00A9641B" w:rsidRDefault="00551958" w:rsidP="00551958">
      <w:pPr>
        <w:rPr>
          <w:sz w:val="16"/>
        </w:rPr>
      </w:pPr>
      <w:r w:rsidRPr="00A9641B">
        <w:rPr>
          <w:sz w:val="16"/>
        </w:rPr>
        <w:t>4.5 Inter-systemic feedback loops</w:t>
      </w:r>
    </w:p>
    <w:p w14:paraId="1095C749" w14:textId="77777777" w:rsidR="00551958" w:rsidRPr="00B16227" w:rsidRDefault="00551958" w:rsidP="0055195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D0AFA15" w14:textId="77777777" w:rsidR="00551958" w:rsidRDefault="00551958" w:rsidP="00551958">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0928EB2C" w14:textId="77777777" w:rsidR="00551958" w:rsidRPr="008F3423" w:rsidRDefault="00551958" w:rsidP="00551958">
      <w:pPr>
        <w:rPr>
          <w:u w:val="single"/>
        </w:rPr>
      </w:pPr>
      <w:r w:rsidRPr="00CE24F8">
        <w:rPr>
          <w:noProof/>
        </w:rPr>
        <w:drawing>
          <wp:inline distT="0" distB="0" distL="0" distR="0" wp14:anchorId="774C914D" wp14:editId="4F6F1F59">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01D2ADE9" w14:textId="77777777" w:rsidR="00551958" w:rsidRPr="004F37ED" w:rsidRDefault="00551958" w:rsidP="00551958">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A667C98" w14:textId="77777777" w:rsidR="00551958" w:rsidRPr="004F37ED" w:rsidRDefault="00551958" w:rsidP="00551958">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8C6887F" w14:textId="77777777" w:rsidR="00551958" w:rsidRPr="00381A6F" w:rsidRDefault="00551958" w:rsidP="00551958">
      <w:pPr>
        <w:rPr>
          <w:rStyle w:val="Emphasis"/>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136F403B" w14:textId="77777777" w:rsidR="00551958" w:rsidRPr="004F37ED" w:rsidRDefault="00551958" w:rsidP="0055195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2DFFC255" w14:textId="77777777" w:rsidR="00551958" w:rsidRDefault="00551958" w:rsidP="0055195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E96203F" w14:textId="77777777" w:rsidR="00551958" w:rsidRDefault="00551958" w:rsidP="00551958">
      <w:pPr>
        <w:pStyle w:val="Heading4"/>
      </w:pPr>
      <w:r>
        <w:t xml:space="preserve">The plan is </w:t>
      </w:r>
      <w:r w:rsidRPr="00F152C7">
        <w:rPr>
          <w:u w:val="single"/>
        </w:rPr>
        <w:t>key</w:t>
      </w:r>
      <w:r>
        <w:t>:</w:t>
      </w:r>
    </w:p>
    <w:p w14:paraId="505FD4C5" w14:textId="77777777" w:rsidR="00551958" w:rsidRDefault="00551958" w:rsidP="0055195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7727923" w14:textId="77777777" w:rsidR="00551958" w:rsidRDefault="00551958" w:rsidP="0055195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D9DF8F3" w14:textId="77777777" w:rsidR="00551958" w:rsidRPr="00F35F66" w:rsidRDefault="00551958" w:rsidP="00551958">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406455D3" w14:textId="77777777" w:rsidR="00551958" w:rsidRPr="00692C92" w:rsidRDefault="00551958" w:rsidP="00551958">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43D476F" w14:textId="77777777" w:rsidR="00551958" w:rsidRPr="00692C92" w:rsidRDefault="00551958" w:rsidP="0055195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DEA479D" w14:textId="77777777" w:rsidR="00551958" w:rsidRPr="00692C92" w:rsidRDefault="00551958" w:rsidP="00551958">
      <w:pPr>
        <w:rPr>
          <w:sz w:val="16"/>
        </w:rPr>
      </w:pPr>
      <w:bookmarkStart w:id="10"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10"/>
    <w:p w14:paraId="3FCA2727" w14:textId="77777777" w:rsidR="00551958" w:rsidRDefault="00551958" w:rsidP="0055195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94CEA32" w14:textId="77777777" w:rsidR="00551958" w:rsidRDefault="00551958" w:rsidP="0055195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26C150A4" w14:textId="77777777" w:rsidR="00551958" w:rsidRDefault="00551958" w:rsidP="0055195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13F5A33" w14:textId="77777777" w:rsidR="00551958" w:rsidRDefault="00551958" w:rsidP="00551958">
      <w:pPr>
        <w:rPr>
          <w:sz w:val="16"/>
        </w:rPr>
      </w:pPr>
      <w:r w:rsidRPr="00F77B6D">
        <w:rPr>
          <w:sz w:val="16"/>
        </w:rPr>
        <w:t xml:space="preserve">Today, the </w:t>
      </w:r>
      <w:r w:rsidRPr="00381A6F">
        <w:rPr>
          <w:rStyle w:val="Emphasis"/>
        </w:rPr>
        <w:t>Treasury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381A6F">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381A6F">
        <w:rPr>
          <w:rStyle w:val="Emphasis"/>
        </w:rPr>
        <w:t>stagnating</w:t>
      </w:r>
      <w:r w:rsidRPr="00986D99">
        <w:rPr>
          <w:rStyle w:val="StyleUnderline"/>
        </w:rPr>
        <w:t xml:space="preserve"> wages, rising income </w:t>
      </w:r>
      <w:r w:rsidRPr="00381A6F">
        <w:rPr>
          <w:rStyle w:val="Emphasis"/>
        </w:rPr>
        <w:t>volatility</w:t>
      </w:r>
      <w:r w:rsidRPr="00986D99">
        <w:rPr>
          <w:rStyle w:val="StyleUnderline"/>
        </w:rPr>
        <w:t>, and reduced</w:t>
      </w:r>
      <w:r w:rsidRPr="00F77B6D">
        <w:rPr>
          <w:sz w:val="16"/>
        </w:rPr>
        <w:t xml:space="preserve"> intergenerational </w:t>
      </w:r>
      <w:r w:rsidRPr="00381A6F">
        <w:rPr>
          <w:rStyle w:val="Emphasis"/>
        </w:rPr>
        <w:t>mobility</w:t>
      </w:r>
      <w:r w:rsidRPr="00986D99">
        <w:rPr>
          <w:rStyle w:val="StyleUnderline"/>
        </w:rPr>
        <w:t xml:space="preserve">, even as the economy as a whole has </w:t>
      </w:r>
      <w:r w:rsidRPr="00381A6F">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381A6F">
        <w:rPr>
          <w:rStyle w:val="Emphasis"/>
        </w:rPr>
        <w:t xml:space="preserve">equitable and </w:t>
      </w:r>
      <w:r w:rsidRPr="00B80CDA">
        <w:rPr>
          <w:rStyle w:val="Emphasis"/>
          <w:highlight w:val="cyan"/>
        </w:rPr>
        <w:t>robust</w:t>
      </w:r>
      <w:r w:rsidRPr="00F77B6D">
        <w:rPr>
          <w:sz w:val="16"/>
        </w:rPr>
        <w:t>.</w:t>
      </w:r>
    </w:p>
    <w:p w14:paraId="56744053" w14:textId="77777777" w:rsidR="00551958" w:rsidRPr="00F77B6D" w:rsidRDefault="00551958" w:rsidP="00551958">
      <w:r>
        <w:t>&lt;&lt;TEXT CONDENSED, NONE OMITTED&gt;&gt;</w:t>
      </w:r>
    </w:p>
    <w:p w14:paraId="44D49C46" w14:textId="77777777" w:rsidR="00551958" w:rsidRDefault="00551958" w:rsidP="0055195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B7C0764" w14:textId="77777777" w:rsidR="00551958" w:rsidRDefault="00551958" w:rsidP="00551958">
      <w:r>
        <w:t>&lt;&lt;PARAGRAPH INTEGRITY RESUMES&gt;&gt;</w:t>
      </w:r>
    </w:p>
    <w:p w14:paraId="503458A0" w14:textId="77777777" w:rsidR="00551958" w:rsidRPr="00747406" w:rsidRDefault="00551958" w:rsidP="00551958">
      <w:r w:rsidRPr="00747406">
        <w:rPr>
          <w:sz w:val="12"/>
          <w:szCs w:val="14"/>
        </w:rPr>
        <w:t>SPILLOVER</w:t>
      </w:r>
      <w:r>
        <w:rPr>
          <w:sz w:val="12"/>
          <w:szCs w:val="14"/>
        </w:rPr>
        <w:t>S</w:t>
      </w:r>
    </w:p>
    <w:p w14:paraId="0338CF0A" w14:textId="77777777" w:rsidR="00551958" w:rsidRPr="00353880" w:rsidRDefault="00551958" w:rsidP="00551958">
      <w:pPr>
        <w:rPr>
          <w:sz w:val="16"/>
        </w:rPr>
      </w:pPr>
      <w:bookmarkStart w:id="11" w:name="_Hlk213242435"/>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381A6F">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381A6F">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bookmarkEnd w:id="11"/>
    <w:p w14:paraId="356B6F1A" w14:textId="77777777" w:rsidR="00551958" w:rsidRPr="00353880" w:rsidRDefault="00551958" w:rsidP="00551958">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381A6F">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5920253" w14:textId="77777777" w:rsidR="00551958" w:rsidRPr="008A207D" w:rsidRDefault="00551958" w:rsidP="00551958">
      <w:pPr>
        <w:rPr>
          <w:sz w:val="16"/>
          <w:szCs w:val="16"/>
        </w:rPr>
      </w:pPr>
      <w:r w:rsidRPr="008A207D">
        <w:rPr>
          <w:sz w:val="16"/>
          <w:szCs w:val="16"/>
        </w:rPr>
        <w:t>CONCLUSION</w:t>
      </w:r>
    </w:p>
    <w:p w14:paraId="7D701EBD" w14:textId="77777777" w:rsidR="00551958" w:rsidRPr="008A207D" w:rsidRDefault="00551958" w:rsidP="0055195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381A6F">
        <w:rPr>
          <w:rStyle w:val="Emphasis"/>
        </w:rPr>
        <w:t>start businesses</w:t>
      </w:r>
      <w:r w:rsidRPr="00353880">
        <w:rPr>
          <w:rStyle w:val="StyleUnderline"/>
        </w:rPr>
        <w:t xml:space="preserve">, </w:t>
      </w:r>
      <w:r w:rsidRPr="00381A6F">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381A6F">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381A6F">
        <w:rPr>
          <w:rStyle w:val="Emphasis"/>
        </w:rPr>
        <w:t>promote</w:t>
      </w:r>
      <w:r w:rsidRPr="008A207D">
        <w:rPr>
          <w:rStyle w:val="StyleUnderline"/>
        </w:rPr>
        <w:t xml:space="preserve"> economy-wide growth and </w:t>
      </w:r>
      <w:r w:rsidRPr="00381A6F">
        <w:rPr>
          <w:rStyle w:val="Emphasis"/>
        </w:rPr>
        <w:t>resilience</w:t>
      </w:r>
      <w:r w:rsidRPr="008A207D">
        <w:rPr>
          <w:sz w:val="16"/>
        </w:rPr>
        <w:t>.</w:t>
      </w:r>
    </w:p>
    <w:p w14:paraId="51582AC6" w14:textId="77777777" w:rsidR="00551958" w:rsidRPr="008A207D" w:rsidRDefault="00551958" w:rsidP="00551958">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381A6F">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E6DE058" w14:textId="77777777" w:rsidR="00551958" w:rsidRPr="000A4953" w:rsidRDefault="00551958" w:rsidP="0055195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84477D2" w14:textId="77777777" w:rsidR="00551958" w:rsidRDefault="00551958" w:rsidP="00551958">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5B583B1" w14:textId="77777777" w:rsidR="00551958" w:rsidRPr="00B80CDA" w:rsidRDefault="00551958" w:rsidP="00551958">
      <w:r w:rsidRPr="00381A6F">
        <w:rPr>
          <w:rStyle w:val="Emphasis"/>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6F89CCF4" w14:textId="77777777" w:rsidR="00551958" w:rsidRDefault="00551958" w:rsidP="00551958">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14889A90" w14:textId="77777777" w:rsidR="00551958" w:rsidRDefault="00551958" w:rsidP="00551958">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381A6F">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381A6F">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579E4BC5" w14:textId="77777777" w:rsidR="00551958" w:rsidRDefault="00551958" w:rsidP="00551958">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381A6F">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ECDAD04" w14:textId="77777777" w:rsidR="00551958" w:rsidRDefault="00551958" w:rsidP="00551958">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373543C" w14:textId="77777777" w:rsidR="00551958" w:rsidRDefault="00551958" w:rsidP="00551958">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A735D48" w14:textId="77777777" w:rsidR="00551958" w:rsidRDefault="00551958" w:rsidP="00551958">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16CE8B0B" w14:textId="77777777" w:rsidR="00551958" w:rsidRDefault="00551958" w:rsidP="00551958">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0CB8F074" w14:textId="77777777" w:rsidR="00551958" w:rsidRDefault="00551958" w:rsidP="00551958">
      <w:pPr>
        <w:rPr>
          <w:rStyle w:val="StyleUnderline"/>
        </w:rPr>
      </w:pPr>
      <w:bookmarkStart w:id="12"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381A6F">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381A6F">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12"/>
    <w:p w14:paraId="2DED423F" w14:textId="77777777" w:rsidR="00551958" w:rsidRDefault="00551958" w:rsidP="00551958">
      <w:pPr>
        <w:rPr>
          <w:sz w:val="16"/>
        </w:rPr>
      </w:pPr>
      <w:r w:rsidRPr="006E659E">
        <w:rPr>
          <w:rStyle w:val="StyleUnderline"/>
        </w:rPr>
        <w:t xml:space="preserve">Extending wage boards across the entire country would require a </w:t>
      </w:r>
      <w:r w:rsidRPr="00381A6F">
        <w:rPr>
          <w:rStyle w:val="Emphasis"/>
        </w:rPr>
        <w:t>change</w:t>
      </w:r>
      <w:r w:rsidRPr="006E659E">
        <w:rPr>
          <w:rStyle w:val="StyleUnderline"/>
        </w:rPr>
        <w:t xml:space="preserve"> to </w:t>
      </w:r>
      <w:r w:rsidRPr="00381A6F">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021335E5" w14:textId="77777777" w:rsidR="00551958" w:rsidRDefault="00551958" w:rsidP="00551958">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4F8E865A" w14:textId="77777777" w:rsidR="00551958" w:rsidRDefault="00551958" w:rsidP="00551958">
      <w:pPr>
        <w:pStyle w:val="Heading1"/>
      </w:pPr>
      <w:r>
        <w:t>2AC</w:t>
      </w:r>
    </w:p>
    <w:p w14:paraId="087F3419" w14:textId="77777777" w:rsidR="00551958" w:rsidRPr="00692516" w:rsidRDefault="00551958" w:rsidP="00551958">
      <w:pPr>
        <w:pStyle w:val="Heading2"/>
      </w:pPr>
      <w:r>
        <w:t>Automation</w:t>
      </w:r>
    </w:p>
    <w:p w14:paraId="16CFE7E7" w14:textId="77777777" w:rsidR="00551958" w:rsidRDefault="00551958" w:rsidP="00551958">
      <w:pPr>
        <w:pStyle w:val="Heading3"/>
      </w:pPr>
      <w:r>
        <w:t>2AC---Democracy---AT: No DPT</w:t>
      </w:r>
    </w:p>
    <w:p w14:paraId="41003893" w14:textId="77777777" w:rsidR="00551958" w:rsidRPr="00D724A3" w:rsidRDefault="00551958" w:rsidP="00551958">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408726F6" w14:textId="77777777" w:rsidR="00551958" w:rsidRPr="00D724A3" w:rsidRDefault="00551958" w:rsidP="00551958">
      <w:pPr>
        <w:spacing w:line="256" w:lineRule="auto"/>
        <w:rPr>
          <w:rFonts w:eastAsia="Calibri"/>
        </w:rPr>
      </w:pPr>
      <w:r w:rsidRPr="000E3A26">
        <w:rPr>
          <w:rStyle w:val="Style13ptBold"/>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1BEE70C1" w14:textId="77777777" w:rsidR="00551958" w:rsidRPr="00D724A3" w:rsidRDefault="00551958" w:rsidP="00551958">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2568573C" w14:textId="77777777" w:rsidR="00551958" w:rsidRPr="00D724A3" w:rsidRDefault="00551958" w:rsidP="00551958">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2EE75856" w14:textId="77777777" w:rsidR="00551958" w:rsidRPr="00D724A3" w:rsidRDefault="00551958" w:rsidP="00551958">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7C34B647" w14:textId="77777777" w:rsidR="00551958" w:rsidRPr="00D724A3" w:rsidRDefault="00551958" w:rsidP="00551958">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0D41B63C" w14:textId="77777777" w:rsidR="00551958" w:rsidRPr="00D724A3" w:rsidRDefault="00551958" w:rsidP="00551958">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2CF8D9C4" w14:textId="77777777" w:rsidR="00551958" w:rsidRPr="00D724A3" w:rsidRDefault="00551958" w:rsidP="00551958">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r w:rsidRPr="005F3645">
        <w:rPr>
          <w:rFonts w:eastAsia="Calibri"/>
          <w:highlight w:val="cya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61C6EFFF" w14:textId="77777777" w:rsidR="00551958" w:rsidRPr="00D724A3" w:rsidRDefault="00551958" w:rsidP="00551958">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2"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27F1E188" w14:textId="77777777" w:rsidR="00551958" w:rsidRPr="00DB1788" w:rsidRDefault="00551958" w:rsidP="00551958">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0565D45C" w14:textId="77777777" w:rsidR="00551958" w:rsidRPr="00AB49AB" w:rsidRDefault="00551958" w:rsidP="00551958">
      <w:pPr>
        <w:pStyle w:val="Heading2"/>
      </w:pPr>
      <w:r>
        <w:t>Corporatism</w:t>
      </w:r>
    </w:p>
    <w:p w14:paraId="7F3F3BB4" w14:textId="77777777" w:rsidR="00551958" w:rsidRDefault="00551958" w:rsidP="00551958">
      <w:pPr>
        <w:pStyle w:val="Heading3"/>
      </w:pPr>
      <w:r>
        <w:t>Techlash</w:t>
      </w:r>
    </w:p>
    <w:p w14:paraId="78A72780" w14:textId="77777777" w:rsidR="00551958" w:rsidRDefault="00551958" w:rsidP="00551958">
      <w:pPr>
        <w:pStyle w:val="Heading4"/>
      </w:pPr>
      <w:r>
        <w:t xml:space="preserve">4---Collective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3FA345EC" w14:textId="77777777" w:rsidR="00551958" w:rsidRPr="0025340C" w:rsidRDefault="00551958" w:rsidP="00551958">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75BE4247" w14:textId="77777777" w:rsidR="00551958" w:rsidRPr="00104F1A" w:rsidRDefault="00551958" w:rsidP="00551958">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1F018BF1" w14:textId="77777777" w:rsidR="00551958" w:rsidRPr="0025340C" w:rsidRDefault="00551958" w:rsidP="00551958">
      <w:pPr>
        <w:rPr>
          <w:sz w:val="16"/>
        </w:rPr>
      </w:pPr>
      <w:r w:rsidRPr="0025340C">
        <w:rPr>
          <w:u w:val="single"/>
        </w:rPr>
        <w:t xml:space="preserve">This marks an important </w:t>
      </w:r>
      <w:r w:rsidRPr="001B1CFF">
        <w:rPr>
          <w:rStyle w:val="Emphasis"/>
          <w:bC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196250A1" w14:textId="77777777" w:rsidR="00551958" w:rsidRPr="0025340C" w:rsidRDefault="00551958" w:rsidP="00551958">
      <w:pPr>
        <w:rPr>
          <w:sz w:val="16"/>
        </w:rPr>
      </w:pPr>
      <w:r w:rsidRPr="0025340C">
        <w:rPr>
          <w:sz w:val="16"/>
        </w:rPr>
        <w:t>Efforts in the US to regulate AI's impact on workers</w:t>
      </w:r>
    </w:p>
    <w:p w14:paraId="6BBBED2E" w14:textId="77777777" w:rsidR="00551958" w:rsidRPr="0025340C" w:rsidRDefault="00551958" w:rsidP="00551958">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386DC7F" w14:textId="77777777" w:rsidR="00551958" w:rsidRPr="0025340C" w:rsidRDefault="00551958" w:rsidP="00551958">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1B1CFF">
        <w:rPr>
          <w:rStyle w:val="Emphasis"/>
          <w:bC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07C5C570" w14:textId="77777777" w:rsidR="00551958" w:rsidRPr="0025340C" w:rsidRDefault="00551958" w:rsidP="00551958">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4934103C" w14:textId="77777777" w:rsidR="00551958" w:rsidRPr="00104F1A" w:rsidRDefault="00551958" w:rsidP="00551958">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6D5FB0A0" w14:textId="77777777" w:rsidR="00551958" w:rsidRDefault="00551958" w:rsidP="00551958">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B07DA5F" w14:textId="77777777" w:rsidR="00551958" w:rsidRPr="0025340C" w:rsidRDefault="00551958" w:rsidP="00551958">
      <w:r>
        <w:t>&lt;&lt;TEXT CONDENSED, NONE OMMITTED&gt;&gt;</w:t>
      </w:r>
    </w:p>
    <w:p w14:paraId="475125E2" w14:textId="77777777" w:rsidR="00551958" w:rsidRPr="0025340C" w:rsidRDefault="00551958" w:rsidP="00551958">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F2731DC" w14:textId="77777777" w:rsidR="00551958" w:rsidRPr="00174347" w:rsidRDefault="00551958" w:rsidP="00551958">
      <w:r w:rsidRPr="00174347">
        <w:t>&lt;&lt;PARAGRAPH BREAKS RESUME&gt;&gt;</w:t>
      </w:r>
    </w:p>
    <w:p w14:paraId="6DB087D5" w14:textId="77777777" w:rsidR="00551958" w:rsidRPr="0025340C" w:rsidRDefault="00551958" w:rsidP="00551958">
      <w:pPr>
        <w:rPr>
          <w:sz w:val="16"/>
        </w:rPr>
      </w:pPr>
      <w:bookmarkStart w:id="13" w:name="_Hlk209819279"/>
      <w:r w:rsidRPr="0025340C">
        <w:rPr>
          <w:rStyle w:val="Emphasis"/>
          <w:highlight w:val="cyan"/>
        </w:rPr>
        <w:t>Proactive strategies</w:t>
      </w:r>
      <w:r w:rsidRPr="0025340C">
        <w:rPr>
          <w:sz w:val="16"/>
        </w:rPr>
        <w:t xml:space="preserve"> for multinational employers</w:t>
      </w:r>
    </w:p>
    <w:p w14:paraId="2857D816" w14:textId="77777777" w:rsidR="00551958" w:rsidRPr="0025340C" w:rsidRDefault="00551958" w:rsidP="00551958">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4D099870" w14:textId="77777777" w:rsidR="00551958" w:rsidRPr="0025340C" w:rsidRDefault="00551958" w:rsidP="00551958">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0429CF5E" w14:textId="77777777" w:rsidR="00551958" w:rsidRPr="0025340C" w:rsidRDefault="00551958" w:rsidP="00551958">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5304F1FC" w14:textId="77777777" w:rsidR="00551958" w:rsidRPr="0025340C" w:rsidRDefault="00551958" w:rsidP="00551958">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7FC42A28" w14:textId="77777777" w:rsidR="00551958" w:rsidRPr="0025340C" w:rsidRDefault="00551958" w:rsidP="00551958">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13"/>
    <w:p w14:paraId="23924A07" w14:textId="77777777" w:rsidR="00551958" w:rsidRPr="0025340C" w:rsidRDefault="00551958" w:rsidP="00551958">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3E2EAE02" w14:textId="77777777" w:rsidR="00551958" w:rsidRPr="0025340C" w:rsidRDefault="00551958" w:rsidP="00551958">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1FD656CC" w14:textId="77777777" w:rsidR="00551958" w:rsidRPr="00702DC7" w:rsidRDefault="00551958" w:rsidP="00551958">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7CCCA24D" w14:textId="77777777" w:rsidR="00551958" w:rsidRDefault="00551958" w:rsidP="00551958">
      <w:pPr>
        <w:pStyle w:val="Heading4"/>
      </w:pPr>
      <w:r>
        <w:t xml:space="preserve">5---Effective and safe AGI depends on augmented AI---that hinges on </w:t>
      </w:r>
      <w:r w:rsidRPr="0096788C">
        <w:rPr>
          <w:u w:val="single"/>
        </w:rPr>
        <w:t>public trust</w:t>
      </w:r>
      <w:r>
        <w:rPr>
          <w:u w:val="single"/>
        </w:rPr>
        <w:t xml:space="preserve"> </w:t>
      </w:r>
      <w:r w:rsidRPr="001C6A64">
        <w:t>that AI won’t replace jobs</w:t>
      </w:r>
      <w:r>
        <w:t>---absent the aff China develops anywyas</w:t>
      </w:r>
    </w:p>
    <w:p w14:paraId="517B6E24" w14:textId="77777777" w:rsidR="00551958" w:rsidRPr="00AE79AB" w:rsidRDefault="00551958" w:rsidP="00551958">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w:t>
      </w:r>
      <w:r w:rsidRPr="001B1CFF">
        <w:t>https://www.foreignaffairs.com/united-states/china-real-artificial-intelligence-race-innovation</w:t>
      </w:r>
      <w:r>
        <w:t xml:space="preserve"> //ESIEV]</w:t>
      </w:r>
    </w:p>
    <w:p w14:paraId="073D32D3" w14:textId="77777777" w:rsidR="00551958" w:rsidRPr="00323C6F" w:rsidRDefault="00551958" w:rsidP="00551958">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t>
      </w:r>
      <w:r w:rsidRPr="006B175F">
        <w:rPr>
          <w:highlight w:val="cyan"/>
          <w:u w:val="single"/>
        </w:rPr>
        <w:t xml:space="preserve">when </w:t>
      </w:r>
      <w:r w:rsidRPr="006B175F">
        <w:rPr>
          <w:b/>
          <w:bCs/>
          <w:highlight w:val="cyan"/>
          <w:u w:val="single"/>
        </w:rPr>
        <w:t>AGI</w:t>
      </w:r>
      <w:r w:rsidRPr="006B175F">
        <w:rPr>
          <w:highlight w:val="cyan"/>
          <w:u w:val="single"/>
        </w:rPr>
        <w:t xml:space="preserve"> emerges</w:t>
      </w:r>
      <w:r w:rsidRPr="00323C6F">
        <w:rPr>
          <w:sz w:val="16"/>
        </w:rPr>
        <w:t xml:space="preserve">,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w:t>
      </w:r>
      <w:r w:rsidRPr="006B175F">
        <w:rPr>
          <w:rStyle w:val="StyleUnderline"/>
          <w:highlight w:val="cyan"/>
        </w:rPr>
        <w:t xml:space="preserve">effective </w:t>
      </w:r>
      <w:r w:rsidRPr="006B175F">
        <w:rPr>
          <w:rStyle w:val="Emphasis"/>
          <w:highlight w:val="cyan"/>
        </w:rPr>
        <w:t>AI</w:t>
      </w:r>
      <w:r w:rsidRPr="00323C6F">
        <w:rPr>
          <w:rStyle w:val="Emphasis"/>
        </w:rPr>
        <w:t xml:space="preserve">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51D370AA" w14:textId="77777777" w:rsidR="00551958" w:rsidRPr="00323C6F" w:rsidRDefault="00551958" w:rsidP="00551958">
      <w:pPr>
        <w:rPr>
          <w:sz w:val="16"/>
        </w:rPr>
      </w:pPr>
      <w:r w:rsidRPr="00323C6F">
        <w:rPr>
          <w:sz w:val="16"/>
        </w:rPr>
        <w:t>SECURING THE EDGE</w:t>
      </w:r>
    </w:p>
    <w:p w14:paraId="37960373" w14:textId="77777777" w:rsidR="00551958" w:rsidRPr="00323C6F" w:rsidRDefault="00551958" w:rsidP="00551958">
      <w:pPr>
        <w:rPr>
          <w:sz w:val="16"/>
        </w:rPr>
      </w:pPr>
      <w:r w:rsidRPr="00323C6F">
        <w:rPr>
          <w:sz w:val="16"/>
        </w:rPr>
        <w:t xml:space="preserve">In the realm of national security, </w:t>
      </w:r>
      <w:r w:rsidRPr="006B175F">
        <w:rPr>
          <w:rStyle w:val="StyleUnderline"/>
          <w:highlight w:val="cyan"/>
        </w:rPr>
        <w:t>effective</w:t>
      </w:r>
      <w:r w:rsidRPr="00323C6F">
        <w:rPr>
          <w:rStyle w:val="StyleUnderline"/>
        </w:rPr>
        <w:t xml:space="preserve"> AI </w:t>
      </w:r>
      <w:r w:rsidRPr="006B175F">
        <w:rPr>
          <w:rStyle w:val="Emphasis"/>
          <w:highlight w:val="cyan"/>
        </w:rPr>
        <w:t>adoption</w:t>
      </w:r>
      <w:r w:rsidRPr="00902C95">
        <w:rPr>
          <w:sz w:val="16"/>
        </w:rPr>
        <w:t xml:space="preserve"> </w:t>
      </w:r>
      <w:r w:rsidRPr="006B175F">
        <w:rPr>
          <w:rStyle w:val="StyleUnderline"/>
          <w:highlight w:val="cyan"/>
        </w:rPr>
        <w:t>requires</w:t>
      </w:r>
      <w:r w:rsidRPr="00323C6F">
        <w:rPr>
          <w:sz w:val="16"/>
        </w:rPr>
        <w:t xml:space="preserve"> both </w:t>
      </w:r>
      <w:r w:rsidRPr="006B175F">
        <w:rPr>
          <w:highlight w:val="cyan"/>
          <w:u w:val="single"/>
        </w:rPr>
        <w:t>understanding the capabilities</w:t>
      </w:r>
      <w:r w:rsidRPr="00323C6F">
        <w:rPr>
          <w:sz w:val="16"/>
        </w:rPr>
        <w:t xml:space="preserve"> enabled (</w:t>
      </w:r>
      <w:r w:rsidRPr="006B175F">
        <w:rPr>
          <w:highlight w:val="cyan"/>
          <w:u w:val="single"/>
        </w:rPr>
        <w:t>and threats</w:t>
      </w:r>
      <w:r w:rsidRPr="00323C6F">
        <w:rPr>
          <w:sz w:val="16"/>
        </w:rPr>
        <w:t xml:space="preserve">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10F1684" w14:textId="77777777" w:rsidR="00551958" w:rsidRPr="00323C6F" w:rsidRDefault="00551958" w:rsidP="00551958">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ADF813A" w14:textId="77777777" w:rsidR="00551958" w:rsidRPr="00323C6F" w:rsidRDefault="00551958" w:rsidP="00551958">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3B6D352F" w14:textId="77777777" w:rsidR="00551958" w:rsidRPr="00323C6F" w:rsidRDefault="00551958" w:rsidP="00551958">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679E1EDE" w14:textId="77777777" w:rsidR="00551958" w:rsidRPr="00323C6F" w:rsidRDefault="00551958" w:rsidP="00551958">
      <w:pPr>
        <w:rPr>
          <w:sz w:val="16"/>
        </w:rPr>
      </w:pPr>
      <w:r w:rsidRPr="00323C6F">
        <w:rPr>
          <w:sz w:val="16"/>
        </w:rPr>
        <w:t>THE INTEGRATION IMPERATIVE</w:t>
      </w:r>
    </w:p>
    <w:p w14:paraId="38131FD6" w14:textId="77777777" w:rsidR="00551958" w:rsidRPr="00323C6F" w:rsidRDefault="00551958" w:rsidP="00551958">
      <w:pPr>
        <w:rPr>
          <w:sz w:val="16"/>
        </w:rPr>
      </w:pPr>
      <w:bookmarkStart w:id="14"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 xml:space="preserve">need to integrate AI </w:t>
      </w:r>
      <w:r w:rsidRPr="006B175F">
        <w:rPr>
          <w:rStyle w:val="StyleUnderline"/>
        </w:rPr>
        <w:t xml:space="preserve">into the </w:t>
      </w:r>
      <w:r w:rsidRPr="006B175F">
        <w:rPr>
          <w:rStyle w:val="Emphasis"/>
        </w:rPr>
        <w:t>national economy</w:t>
      </w:r>
      <w:r w:rsidRPr="00323C6F">
        <w:rPr>
          <w:sz w:val="16"/>
        </w:rPr>
        <w:t xml:space="preserve">—to </w:t>
      </w:r>
      <w:r w:rsidRPr="006B175F">
        <w:rPr>
          <w:rStyle w:val="StyleUnderline"/>
          <w:highlight w:val="cyan"/>
        </w:rPr>
        <w:t>ensure</w:t>
      </w:r>
      <w:r w:rsidRPr="00323C6F">
        <w:rPr>
          <w:sz w:val="16"/>
        </w:rPr>
        <w:t xml:space="preserve"> that </w:t>
      </w:r>
      <w:r w:rsidRPr="00323C6F">
        <w:rPr>
          <w:rStyle w:val="StyleUnderline"/>
        </w:rPr>
        <w:t xml:space="preserve">AI is </w:t>
      </w:r>
      <w:r w:rsidRPr="006B175F">
        <w:rPr>
          <w:rStyle w:val="StyleUnderline"/>
          <w:highlight w:val="cyan"/>
        </w:rPr>
        <w:t xml:space="preserve">widely </w:t>
      </w:r>
      <w:r w:rsidRPr="006B175F">
        <w:rPr>
          <w:rStyle w:val="Emphasis"/>
          <w:highlight w:val="cyan"/>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2D2FB1">
        <w:rPr>
          <w:rStyle w:val="Emphasis"/>
        </w:rPr>
        <w:t>struggle</w:t>
      </w:r>
      <w:r w:rsidRPr="002D2FB1">
        <w:rPr>
          <w:rStyle w:val="StyleUnderline"/>
        </w:rPr>
        <w:t xml:space="preserve"> to adopt AI quickly</w:t>
      </w:r>
      <w:r w:rsidRPr="002D2FB1">
        <w:rPr>
          <w:sz w:val="16"/>
        </w:rPr>
        <w:t xml:space="preserve"> </w:t>
      </w:r>
      <w:r w:rsidRPr="002D2FB1">
        <w:rPr>
          <w:rStyle w:val="StyleUnderline"/>
        </w:rPr>
        <w:t xml:space="preserve">enough to </w:t>
      </w:r>
      <w:r w:rsidRPr="002D2FB1">
        <w:rPr>
          <w:rStyle w:val="Emphasis"/>
        </w:rPr>
        <w:t>capitalize</w:t>
      </w:r>
      <w:r w:rsidRPr="002D2FB1">
        <w:rPr>
          <w:sz w:val="16"/>
        </w:rPr>
        <w:t xml:space="preserve"> on the </w:t>
      </w:r>
      <w:r w:rsidRPr="002D2FB1">
        <w:rPr>
          <w:rStyle w:val="StyleUnderline"/>
        </w:rPr>
        <w:t xml:space="preserve">benefits of enhanced </w:t>
      </w:r>
      <w:r w:rsidRPr="002D2FB1">
        <w:rPr>
          <w:rStyle w:val="Emphasis"/>
        </w:rPr>
        <w:t>productivity</w:t>
      </w:r>
      <w:r w:rsidRPr="002D2FB1">
        <w:rPr>
          <w:sz w:val="16"/>
        </w:rPr>
        <w:t xml:space="preserve"> </w:t>
      </w:r>
      <w:r w:rsidRPr="002D2FB1">
        <w:rPr>
          <w:rStyle w:val="StyleUnderline"/>
        </w:rPr>
        <w:t xml:space="preserve">and new </w:t>
      </w:r>
      <w:r w:rsidRPr="002D2FB1">
        <w:rPr>
          <w:rStyle w:val="Emphasis"/>
        </w:rPr>
        <w:t>value creation</w:t>
      </w:r>
      <w:r w:rsidRPr="002D2FB1">
        <w:rPr>
          <w:sz w:val="16"/>
        </w:rPr>
        <w:t xml:space="preserve">. </w:t>
      </w:r>
      <w:r w:rsidRPr="002D2FB1">
        <w:rPr>
          <w:rStyle w:val="StyleUnderline"/>
        </w:rPr>
        <w:t>There is</w:t>
      </w:r>
      <w:r w:rsidRPr="002D2FB1">
        <w:rPr>
          <w:sz w:val="16"/>
        </w:rPr>
        <w:t xml:space="preserve"> also a </w:t>
      </w:r>
      <w:r w:rsidRPr="002D2FB1">
        <w:rPr>
          <w:rStyle w:val="Emphasis"/>
        </w:rPr>
        <w:t>danger</w:t>
      </w:r>
      <w:r w:rsidRPr="002D2FB1">
        <w:rPr>
          <w:sz w:val="16"/>
        </w:rPr>
        <w:t xml:space="preserve"> </w:t>
      </w:r>
      <w:r w:rsidRPr="002D2FB1">
        <w:rPr>
          <w:rStyle w:val="StyleUnderline"/>
        </w:rPr>
        <w:t xml:space="preserve">that AI will </w:t>
      </w:r>
      <w:r w:rsidRPr="002D2FB1">
        <w:rPr>
          <w:rStyle w:val="Emphasis"/>
        </w:rPr>
        <w:t>not</w:t>
      </w:r>
      <w:r w:rsidRPr="002D2FB1">
        <w:rPr>
          <w:rStyle w:val="StyleUnderline"/>
        </w:rPr>
        <w:t xml:space="preserve"> simply</w:t>
      </w:r>
      <w:r w:rsidRPr="002D2FB1">
        <w:rPr>
          <w:sz w:val="16"/>
        </w:rPr>
        <w:t xml:space="preserve"> </w:t>
      </w:r>
      <w:r w:rsidRPr="002D2FB1">
        <w:rPr>
          <w:rStyle w:val="Emphasis"/>
        </w:rPr>
        <w:t>augment</w:t>
      </w:r>
      <w:r w:rsidRPr="002D2FB1">
        <w:rPr>
          <w:sz w:val="16"/>
        </w:rPr>
        <w:t xml:space="preserve"> </w:t>
      </w:r>
      <w:r w:rsidRPr="002D2FB1">
        <w:rPr>
          <w:rStyle w:val="StyleUnderline"/>
        </w:rPr>
        <w:t xml:space="preserve">human labor but </w:t>
      </w:r>
      <w:r w:rsidRPr="002D2FB1">
        <w:rPr>
          <w:rStyle w:val="Emphasis"/>
        </w:rPr>
        <w:t>replace</w:t>
      </w:r>
      <w:r w:rsidRPr="002D2FB1">
        <w:rPr>
          <w:sz w:val="16"/>
        </w:rPr>
        <w:t xml:space="preserve"> </w:t>
      </w:r>
      <w:r w:rsidRPr="002D2FB1">
        <w:rPr>
          <w:rStyle w:val="StyleUnderline"/>
        </w:rPr>
        <w:t>it</w:t>
      </w:r>
      <w:r w:rsidRPr="002D2FB1">
        <w:rPr>
          <w:sz w:val="16"/>
        </w:rPr>
        <w:t xml:space="preserve">. Anthropic’s CEO, Dario Amodei, has recently warned that </w:t>
      </w:r>
      <w:r w:rsidRPr="002D2FB1">
        <w:rPr>
          <w:rStyle w:val="Emphasis"/>
        </w:rPr>
        <w:t>AI</w:t>
      </w:r>
      <w:r w:rsidRPr="002D2FB1">
        <w:rPr>
          <w:sz w:val="16"/>
        </w:rPr>
        <w:t xml:space="preserve"> </w:t>
      </w:r>
      <w:r w:rsidRPr="002D2FB1">
        <w:rPr>
          <w:rStyle w:val="StyleUnderline"/>
        </w:rPr>
        <w:t xml:space="preserve">could lead to as much as </w:t>
      </w:r>
      <w:r w:rsidRPr="002D2FB1">
        <w:rPr>
          <w:rStyle w:val="Emphasis"/>
        </w:rPr>
        <w:t>20 percent</w:t>
      </w:r>
      <w:r w:rsidRPr="002D2FB1">
        <w:rPr>
          <w:sz w:val="16"/>
        </w:rPr>
        <w:t xml:space="preserve"> </w:t>
      </w:r>
      <w:r w:rsidRPr="002D2FB1">
        <w:rPr>
          <w:rStyle w:val="StyleUnderline"/>
        </w:rPr>
        <w:t>unemployment</w:t>
      </w:r>
      <w:r w:rsidRPr="002D2FB1">
        <w:rPr>
          <w:sz w:val="16"/>
        </w:rPr>
        <w:t xml:space="preserve"> in the United States </w:t>
      </w:r>
      <w:r w:rsidRPr="002D2FB1">
        <w:rPr>
          <w:rStyle w:val="StyleUnderline"/>
        </w:rPr>
        <w:t>within</w:t>
      </w:r>
      <w:r w:rsidRPr="002D2FB1">
        <w:rPr>
          <w:sz w:val="16"/>
        </w:rPr>
        <w:t xml:space="preserve"> </w:t>
      </w:r>
      <w:r w:rsidRPr="002D2FB1">
        <w:rPr>
          <w:rStyle w:val="Emphasis"/>
        </w:rPr>
        <w:t>five years</w:t>
      </w:r>
      <w:r w:rsidRPr="002D2FB1">
        <w:rPr>
          <w:sz w:val="16"/>
        </w:rPr>
        <w:t xml:space="preserve">—an </w:t>
      </w:r>
      <w:r w:rsidRPr="002D2FB1">
        <w:rPr>
          <w:rStyle w:val="StyleUnderline"/>
        </w:rPr>
        <w:t>outcome that could deeply</w:t>
      </w:r>
      <w:r w:rsidRPr="002D2FB1">
        <w:rPr>
          <w:sz w:val="16"/>
        </w:rPr>
        <w:t xml:space="preserve"> </w:t>
      </w:r>
      <w:r w:rsidRPr="002D2FB1">
        <w:rPr>
          <w:rStyle w:val="Emphasis"/>
        </w:rPr>
        <w:t>destabilize</w:t>
      </w:r>
      <w:r w:rsidRPr="002D2FB1">
        <w:rPr>
          <w:sz w:val="16"/>
        </w:rPr>
        <w:t xml:space="preserve"> both </w:t>
      </w:r>
      <w:r w:rsidRPr="002D2FB1">
        <w:rPr>
          <w:rStyle w:val="StyleUnderline"/>
        </w:rPr>
        <w:t xml:space="preserve">the economy and </w:t>
      </w:r>
      <w:r w:rsidRPr="002D2FB1">
        <w:rPr>
          <w:sz w:val="16"/>
        </w:rPr>
        <w:t xml:space="preserve">American </w:t>
      </w:r>
      <w:r w:rsidRPr="002D2FB1">
        <w:rPr>
          <w:rStyle w:val="Emphasis"/>
        </w:rPr>
        <w:t>society</w:t>
      </w:r>
      <w:r w:rsidRPr="002D2FB1">
        <w:rPr>
          <w:sz w:val="16"/>
        </w:rPr>
        <w:t>.</w:t>
      </w:r>
    </w:p>
    <w:bookmarkEnd w:id="14"/>
    <w:p w14:paraId="50B931E1" w14:textId="77777777" w:rsidR="00551958" w:rsidRDefault="00551958" w:rsidP="00551958">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2D2FB1">
        <w:rPr>
          <w:rStyle w:val="StyleUnderline"/>
          <w:highlight w:val="cyan"/>
        </w:rPr>
        <w:t>leaders</w:t>
      </w:r>
      <w:r w:rsidRPr="00323C6F">
        <w:rPr>
          <w:rStyle w:val="StyleUnderline"/>
        </w:rPr>
        <w:t xml:space="preserve"> are</w:t>
      </w:r>
      <w:r w:rsidRPr="00323C6F">
        <w:rPr>
          <w:sz w:val="16"/>
        </w:rPr>
        <w:t xml:space="preserve"> already more </w:t>
      </w:r>
      <w:r w:rsidRPr="002D2FB1">
        <w:rPr>
          <w:rStyle w:val="StyleUnderline"/>
          <w:highlight w:val="cyan"/>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1479409A" w14:textId="715A1C67" w:rsidR="00551958" w:rsidRDefault="00551958" w:rsidP="00551958">
      <w:pPr>
        <w:pStyle w:val="Heading2"/>
      </w:pPr>
      <w:r>
        <w:t>Set</w:t>
      </w:r>
      <w:r w:rsidR="00333156">
        <w:t xml:space="preserve"> </w:t>
      </w:r>
      <w:r>
        <w:t>Col</w:t>
      </w:r>
      <w:r w:rsidR="00333156">
        <w:t xml:space="preserve"> K</w:t>
      </w:r>
    </w:p>
    <w:p w14:paraId="0AB0085C" w14:textId="77777777" w:rsidR="00551958" w:rsidRDefault="00551958" w:rsidP="00551958">
      <w:pPr>
        <w:pStyle w:val="Heading3"/>
      </w:pPr>
      <w:r>
        <w:t>2AC---Set Col K</w:t>
      </w:r>
    </w:p>
    <w:p w14:paraId="61CE18AB" w14:textId="77777777" w:rsidR="00551958" w:rsidRPr="00AB5576" w:rsidRDefault="00551958" w:rsidP="0055195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3A9536E8" w14:textId="77777777" w:rsidR="00551958" w:rsidRDefault="00551958" w:rsidP="0055195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9683382" w14:textId="77777777" w:rsidR="00551958" w:rsidRPr="00AB5576" w:rsidRDefault="00551958" w:rsidP="0055195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7D8CB1CD" w14:textId="77777777" w:rsidR="00551958" w:rsidRPr="00AB5576" w:rsidRDefault="00551958" w:rsidP="0055195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98E12CA" w14:textId="77777777" w:rsidR="00551958" w:rsidRPr="00AB5576" w:rsidRDefault="00551958" w:rsidP="0055195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A739909" w14:textId="77777777" w:rsidR="00551958" w:rsidRPr="00AB5576" w:rsidRDefault="00551958" w:rsidP="0055195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FC2DD50" w14:textId="77777777" w:rsidR="00551958" w:rsidRPr="00AB5576" w:rsidRDefault="00551958" w:rsidP="0055195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A1AE830" w14:textId="62CCE059" w:rsidR="00551958" w:rsidRPr="00333156" w:rsidRDefault="00551958" w:rsidP="0033315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54A371B" w14:textId="77777777" w:rsidR="00551958" w:rsidRPr="00286123" w:rsidRDefault="00551958" w:rsidP="00551958">
      <w:pPr>
        <w:pStyle w:val="Heading4"/>
        <w:rPr>
          <w:rFonts w:eastAsia="MS Gothic"/>
        </w:rPr>
      </w:pPr>
      <w:r w:rsidRPr="00286123">
        <w:rPr>
          <w:rFonts w:eastAsia="MS Gothic"/>
        </w:rPr>
        <w:t xml:space="preserve">Sweeping theories of indigeneity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5B30CD17" w14:textId="77777777" w:rsidR="00551958" w:rsidRPr="00286123" w:rsidRDefault="00551958" w:rsidP="00551958">
      <w:pPr>
        <w:rPr>
          <w:rFonts w:eastAsia="Calibri"/>
        </w:rPr>
      </w:pPr>
      <w:r w:rsidRPr="00381A6F">
        <w:rPr>
          <w:rStyle w:val="Emphasis"/>
        </w:rPr>
        <w:t>Rosenow, 19</w:t>
      </w:r>
      <w:r w:rsidRPr="00286123">
        <w:rPr>
          <w:rFonts w:eastAsia="Calibri"/>
        </w:rPr>
        <w:t>—Senior Lecturer in International Relations at Oxford Brookes University (Doerthe, “Decolonising the Decolonisers? Of Ontological Encounters in the GMO Controversy and Beyond,” Global Society, 33:1, 82-99)</w:t>
      </w:r>
    </w:p>
    <w:p w14:paraId="7A38D3BA" w14:textId="77777777" w:rsidR="00551958" w:rsidRPr="00286123" w:rsidRDefault="00551958" w:rsidP="00551958">
      <w:pPr>
        <w:rPr>
          <w:rFonts w:eastAsia="Calibri"/>
          <w:sz w:val="16"/>
        </w:rPr>
      </w:pPr>
      <w:r w:rsidRPr="00286123">
        <w:rPr>
          <w:rFonts w:eastAsia="Calibri"/>
          <w:sz w:val="16"/>
        </w:rPr>
        <w:t xml:space="preserve">Despite the force and importance of this argument, I have felt slightly uneasy when reading those conclusions. </w:t>
      </w:r>
      <w:r w:rsidRPr="00286123">
        <w:rPr>
          <w:rFonts w:eastAsia="Calibri"/>
          <w:b/>
          <w:highlight w:val="cyan"/>
          <w:u w:val="single"/>
        </w:rPr>
        <w:t xml:space="preserve">Focusing on </w:t>
      </w:r>
      <w:r w:rsidRPr="00286123">
        <w:rPr>
          <w:rFonts w:eastAsia="Calibri"/>
          <w:b/>
          <w:iCs/>
          <w:highlight w:val="cyan"/>
          <w:u w:val="single"/>
          <w:bdr w:val="single" w:sz="8" w:space="0" w:color="auto"/>
        </w:rPr>
        <w:t>radical</w:t>
      </w:r>
      <w:r w:rsidRPr="00381A6F">
        <w:rPr>
          <w:rStyle w:val="Emphasis"/>
        </w:rPr>
        <w:t xml:space="preserve"> ontological </w:t>
      </w:r>
      <w:r w:rsidRPr="00286123">
        <w:rPr>
          <w:rFonts w:eastAsia="Calibri"/>
          <w:b/>
          <w:iCs/>
          <w:highlight w:val="cyan"/>
          <w:u w:val="single"/>
          <w:bdr w:val="single" w:sz="8" w:space="0" w:color="auto"/>
        </w:rPr>
        <w:t>difference</w:t>
      </w:r>
      <w:r w:rsidRPr="00381A6F">
        <w:rPr>
          <w:rStyle w:val="Emphasis"/>
        </w:rPr>
        <w:t xml:space="preserve"> can easily </w:t>
      </w:r>
      <w:r w:rsidRPr="00286123">
        <w:rPr>
          <w:rFonts w:eastAsia="Calibri"/>
          <w:b/>
          <w:iCs/>
          <w:highlight w:val="cyan"/>
          <w:u w:val="single"/>
          <w:bdr w:val="single" w:sz="8" w:space="0" w:color="auto"/>
        </w:rPr>
        <w:t>lead</w:t>
      </w:r>
      <w:r w:rsidRPr="00286123">
        <w:rPr>
          <w:rFonts w:eastAsia="Calibri"/>
          <w:b/>
          <w:highlight w:val="cyan"/>
          <w:u w:val="single"/>
        </w:rPr>
        <w:t xml:space="preserve"> to</w:t>
      </w:r>
      <w:r w:rsidRPr="00381A6F">
        <w:rPr>
          <w:rStyle w:val="Emphasis"/>
        </w:rPr>
        <w:t xml:space="preserve"> a romanticised </w:t>
      </w:r>
      <w:r w:rsidRPr="00286123">
        <w:rPr>
          <w:rFonts w:eastAsia="Calibri"/>
          <w:b/>
          <w:iCs/>
          <w:highlight w:val="cyan"/>
          <w:u w:val="single"/>
          <w:bdr w:val="single" w:sz="8" w:space="0" w:color="auto"/>
        </w:rPr>
        <w:t>reification</w:t>
      </w:r>
      <w:r w:rsidRPr="00286123">
        <w:rPr>
          <w:rFonts w:eastAsia="Calibri"/>
          <w:b/>
          <w:highlight w:val="cyan"/>
          <w:u w:val="single"/>
        </w:rPr>
        <w:t xml:space="preserve"> of</w:t>
      </w:r>
      <w:r w:rsidRPr="00381A6F">
        <w:rPr>
          <w:rStyle w:val="Emphasis"/>
        </w:rPr>
        <w:t xml:space="preserve"> other peoples’ </w:t>
      </w:r>
      <w:r w:rsidRPr="00286123">
        <w:rPr>
          <w:rFonts w:eastAsia="Calibri"/>
          <w:b/>
          <w:highlight w:val="cyan"/>
          <w:u w:val="single"/>
        </w:rPr>
        <w:t>difference</w:t>
      </w:r>
      <w:r w:rsidRPr="00381A6F">
        <w:rPr>
          <w:rStyle w:val="Emphasis"/>
        </w:rPr>
        <w:t xml:space="preserve"> that is </w:t>
      </w:r>
      <w:r w:rsidRPr="00286123">
        <w:rPr>
          <w:rFonts w:eastAsia="Calibri"/>
          <w:b/>
          <w:iCs/>
          <w:highlight w:val="cyan"/>
          <w:u w:val="single"/>
          <w:bdr w:val="single" w:sz="8" w:space="0" w:color="auto"/>
        </w:rPr>
        <w:t>in danger of ignorin</w:t>
      </w:r>
      <w:r w:rsidRPr="00381A6F">
        <w:rPr>
          <w:rStyle w:val="Emphasis"/>
        </w:rPr>
        <w:t xml:space="preserve">g actual </w:t>
      </w:r>
      <w:r w:rsidRPr="00286123">
        <w:rPr>
          <w:rFonts w:eastAsia="Calibri"/>
          <w:b/>
          <w:iCs/>
          <w:highlight w:val="cyan"/>
          <w:u w:val="single"/>
          <w:bdr w:val="single" w:sz="8" w:space="0" w:color="auto"/>
        </w:rPr>
        <w:t>political</w:t>
      </w:r>
      <w:r w:rsidRPr="00381A6F">
        <w:rPr>
          <w:rStyle w:val="Emphasis"/>
        </w:rPr>
        <w:t xml:space="preserve"> struggles and </w:t>
      </w:r>
      <w:r w:rsidRPr="00286123">
        <w:rPr>
          <w:rFonts w:eastAsia="Calibri"/>
          <w:b/>
          <w:iCs/>
          <w:highlight w:val="cyan"/>
          <w:u w:val="single"/>
          <w:bdr w:val="single" w:sz="8" w:space="0" w:color="auto"/>
        </w:rPr>
        <w:t>demands</w:t>
      </w:r>
      <w:r w:rsidRPr="00381A6F">
        <w:rPr>
          <w:rStyle w:val="Emphasis"/>
        </w:rPr>
        <w:t xml:space="preserve"> on the ground</w:t>
      </w:r>
      <w:r w:rsidRPr="00286123">
        <w:rPr>
          <w:rFonts w:eastAsia="Calibri"/>
          <w:sz w:val="16"/>
        </w:rPr>
        <w:t xml:space="preserve">. As Cusicanqui argues, </w:t>
      </w:r>
      <w:r w:rsidRPr="00286123">
        <w:rPr>
          <w:rFonts w:eastAsia="Calibri"/>
          <w:b/>
          <w:highlight w:val="cyan"/>
          <w:u w:val="single"/>
        </w:rPr>
        <w:t>those</w:t>
      </w:r>
      <w:r w:rsidRPr="00381A6F">
        <w:rPr>
          <w:rStyle w:val="Emphasis"/>
        </w:rPr>
        <w:t xml:space="preserve"> struggles </w:t>
      </w:r>
      <w:r w:rsidRPr="00286123">
        <w:rPr>
          <w:rFonts w:eastAsia="Calibri"/>
          <w:b/>
          <w:iCs/>
          <w:highlight w:val="cyan"/>
          <w:u w:val="single"/>
          <w:bdr w:val="single" w:sz="8" w:space="0" w:color="auto"/>
        </w:rPr>
        <w:t>might</w:t>
      </w:r>
      <w:r w:rsidRPr="00381A6F">
        <w:rPr>
          <w:rStyle w:val="Emphasis"/>
        </w:rPr>
        <w:t xml:space="preserve"> very well </w:t>
      </w:r>
      <w:r w:rsidRPr="00286123">
        <w:rPr>
          <w:rFonts w:eastAsia="Calibri"/>
          <w:b/>
          <w:iCs/>
          <w:highlight w:val="cyan"/>
          <w:u w:val="single"/>
          <w:bdr w:val="single" w:sz="8" w:space="0" w:color="auto"/>
        </w:rPr>
        <w:t>emerge</w:t>
      </w:r>
      <w:r w:rsidRPr="00286123">
        <w:rPr>
          <w:rFonts w:eastAsia="Calibri"/>
          <w:b/>
          <w:highlight w:val="cyan"/>
          <w:u w:val="single"/>
        </w:rPr>
        <w:t xml:space="preserve"> out of an “</w:t>
      </w:r>
      <w:r w:rsidRPr="00286123">
        <w:rPr>
          <w:rFonts w:eastAsia="Calibri"/>
          <w:b/>
          <w:iCs/>
          <w:highlight w:val="cyan"/>
          <w:u w:val="single"/>
          <w:bdr w:val="single" w:sz="8" w:space="0" w:color="auto"/>
        </w:rPr>
        <w:t>indigenous modernity</w:t>
      </w:r>
      <w:r w:rsidRPr="00286123">
        <w:rPr>
          <w:rFonts w:eastAsia="Calibri"/>
          <w:b/>
          <w:highlight w:val="cyan"/>
          <w:u w:val="single"/>
        </w:rPr>
        <w:t>”</w:t>
      </w:r>
      <w:r w:rsidRPr="00381A6F">
        <w:rPr>
          <w:rStyle w:val="Emphasis"/>
        </w:rPr>
        <w:t>, rather than an insistence on the right to one’s difference</w:t>
      </w:r>
      <w:r w:rsidRPr="00286123">
        <w:rPr>
          <w:rFonts w:eastAsia="Calibri"/>
          <w:sz w:val="16"/>
        </w:rPr>
        <w:t xml:space="preserve">. By this she means that </w:t>
      </w:r>
      <w:r w:rsidRPr="00381A6F">
        <w:rPr>
          <w:rStyle w:val="Emphasis"/>
        </w:rPr>
        <w:t xml:space="preserve">some </w:t>
      </w:r>
      <w:r w:rsidRPr="00286123">
        <w:rPr>
          <w:rFonts w:eastAsia="Calibri"/>
          <w:b/>
          <w:highlight w:val="cyan"/>
          <w:u w:val="single"/>
        </w:rPr>
        <w:t>Indigenous people</w:t>
      </w:r>
      <w:r w:rsidRPr="00381A6F">
        <w:rPr>
          <w:rStyle w:val="Emphasis"/>
        </w:rPr>
        <w:t xml:space="preserve"> aim to formulate a hegemonic vision for how to structure a society that is valid for everyone (Indigenous AND non-Indigenous)</w:t>
      </w:r>
      <w:r w:rsidRPr="00286123">
        <w:rPr>
          <w:rFonts w:eastAsia="Calibri"/>
          <w:sz w:val="16"/>
        </w:rPr>
        <w:t xml:space="preserve">: they work for a society that is in their “image and likeness”, </w:t>
      </w:r>
      <w:r w:rsidRPr="00381A6F">
        <w:rPr>
          <w:rStyle w:val="Emphasis"/>
        </w:rPr>
        <w:t>and</w:t>
      </w:r>
      <w:r w:rsidRPr="00286123">
        <w:rPr>
          <w:rFonts w:eastAsia="Calibri"/>
          <w:sz w:val="16"/>
        </w:rPr>
        <w:t xml:space="preserve"> to </w:t>
      </w:r>
      <w:r w:rsidRPr="00286123">
        <w:rPr>
          <w:rFonts w:eastAsia="Calibri"/>
          <w:b/>
          <w:iCs/>
          <w:highlight w:val="cyan"/>
          <w:u w:val="single"/>
          <w:bdr w:val="single" w:sz="8" w:space="0" w:color="auto"/>
        </w:rPr>
        <w:t>use</w:t>
      </w:r>
      <w:r w:rsidRPr="00381A6F">
        <w:rPr>
          <w:rStyle w:val="Emphasis"/>
        </w:rPr>
        <w:t xml:space="preserve"> modern notions such as </w:t>
      </w:r>
      <w:r w:rsidRPr="00286123">
        <w:rPr>
          <w:rFonts w:eastAsia="Calibri"/>
          <w:b/>
          <w:highlight w:val="cyan"/>
          <w:u w:val="single"/>
        </w:rPr>
        <w:t>“</w:t>
      </w:r>
      <w:r w:rsidRPr="00286123">
        <w:rPr>
          <w:rFonts w:eastAsia="Calibri"/>
          <w:b/>
          <w:iCs/>
          <w:highlight w:val="cyan"/>
          <w:u w:val="single"/>
          <w:bdr w:val="single" w:sz="8" w:space="0" w:color="auto"/>
        </w:rPr>
        <w:t>citizenship</w:t>
      </w:r>
      <w:r w:rsidRPr="00286123">
        <w:rPr>
          <w:rFonts w:eastAsia="Calibri"/>
          <w:b/>
          <w:highlight w:val="cyan"/>
          <w:u w:val="single"/>
        </w:rPr>
        <w:t>”</w:t>
      </w:r>
      <w:r w:rsidRPr="00381A6F">
        <w:rPr>
          <w:rStyle w:val="Emphasis"/>
        </w:rPr>
        <w:t xml:space="preserve"> for this purpose, </w:t>
      </w:r>
      <w:r w:rsidRPr="00286123">
        <w:rPr>
          <w:rFonts w:eastAsia="Calibri"/>
          <w:b/>
          <w:highlight w:val="cyan"/>
          <w:u w:val="single"/>
        </w:rPr>
        <w:t xml:space="preserve">rather than </w:t>
      </w:r>
      <w:r w:rsidRPr="00286123">
        <w:rPr>
          <w:rFonts w:eastAsia="Calibri"/>
          <w:b/>
          <w:iCs/>
          <w:highlight w:val="cyan"/>
          <w:u w:val="single"/>
          <w:bdr w:val="single" w:sz="8" w:space="0" w:color="auto"/>
        </w:rPr>
        <w:t>rejecting</w:t>
      </w:r>
      <w:r w:rsidRPr="00381A6F">
        <w:rPr>
          <w:rStyle w:val="Emphasis"/>
        </w:rPr>
        <w:t xml:space="preserve"> the latter </w:t>
      </w:r>
      <w:r w:rsidRPr="00286123">
        <w:rPr>
          <w:rFonts w:eastAsia="Calibri"/>
          <w:b/>
          <w:iCs/>
          <w:highlight w:val="cyan"/>
          <w:u w:val="single"/>
          <w:bdr w:val="single" w:sz="8" w:space="0" w:color="auto"/>
        </w:rPr>
        <w:t>as irreconcilable</w:t>
      </w:r>
      <w:r w:rsidRPr="00381A6F">
        <w:rPr>
          <w:rStyle w:val="Emphasis"/>
        </w:rPr>
        <w:t xml:space="preserve"> with one’s own world</w:t>
      </w:r>
      <w:r w:rsidRPr="00286123">
        <w:rPr>
          <w:rFonts w:eastAsia="Calibri"/>
          <w:sz w:val="16"/>
        </w:rPr>
        <w:t xml:space="preserve">.39 By contrast, </w:t>
      </w:r>
      <w:r w:rsidRPr="00381A6F">
        <w:rPr>
          <w:rStyle w:val="Emphasis"/>
        </w:rPr>
        <w:t>some</w:t>
      </w:r>
      <w:r w:rsidRPr="00286123">
        <w:rPr>
          <w:rFonts w:eastAsia="Calibri"/>
          <w:sz w:val="16"/>
        </w:rPr>
        <w:t xml:space="preserve"> North American Indigenous </w:t>
      </w:r>
      <w:r w:rsidRPr="00381A6F">
        <w:rPr>
          <w:rStyle w:val="Emphasis"/>
        </w:rPr>
        <w:t>intellectuals call for an Indigenous “resurgence” that, rather than seeking hegemony, altogether turns away from seeking recognition by wider (colonial) “society”</w:t>
      </w:r>
      <w:r w:rsidRPr="00286123">
        <w:rPr>
          <w:rFonts w:eastAsia="Calibri"/>
          <w:sz w:val="16"/>
        </w:rPr>
        <w:t xml:space="preserve">. As Leanne Betasamosake Simpson points out, </w:t>
      </w:r>
      <w:r w:rsidRPr="00381A6F">
        <w:rPr>
          <w:rStyle w:val="Emphasis"/>
        </w:rPr>
        <w:t>in such “resurgent mobilization … there is virtually no room for white people”.</w:t>
      </w:r>
      <w:r w:rsidRPr="00286123">
        <w:rPr>
          <w:rFonts w:eastAsia="Calibri"/>
          <w:sz w:val="16"/>
        </w:rPr>
        <w:t xml:space="preserve"> 40 </w:t>
      </w:r>
    </w:p>
    <w:p w14:paraId="711F87BE" w14:textId="77777777" w:rsidR="00551958" w:rsidRPr="00286123" w:rsidRDefault="00551958" w:rsidP="00551958">
      <w:pPr>
        <w:rPr>
          <w:rFonts w:eastAsia="Calibri"/>
          <w:sz w:val="16"/>
        </w:rPr>
      </w:pPr>
      <w:r w:rsidRPr="00286123">
        <w:rPr>
          <w:rFonts w:eastAsia="Calibri"/>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61A789EB" w14:textId="77777777" w:rsidR="00551958" w:rsidRPr="00286123" w:rsidRDefault="00551958" w:rsidP="00551958">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7362ECFC" w14:textId="77777777" w:rsidR="00551958" w:rsidRPr="00286123" w:rsidRDefault="00551958" w:rsidP="00551958">
      <w:pPr>
        <w:rPr>
          <w:rFonts w:eastAsia="Calibri"/>
          <w:sz w:val="16"/>
        </w:rPr>
      </w:pPr>
      <w:r w:rsidRPr="00381A6F">
        <w:rPr>
          <w:rStyle w:val="Emphasis"/>
        </w:rPr>
        <w:t>This is</w:t>
      </w:r>
      <w:r w:rsidRPr="00286123">
        <w:rPr>
          <w:rFonts w:eastAsia="Calibri"/>
          <w:sz w:val="16"/>
        </w:rPr>
        <w:t xml:space="preserve"> also </w:t>
      </w:r>
      <w:r w:rsidRPr="00381A6F">
        <w:rPr>
          <w:rStyle w:val="Emphasis"/>
        </w:rPr>
        <w:t>the problem of some central decolonial work</w:t>
      </w:r>
      <w:r w:rsidRPr="00286123">
        <w:rPr>
          <w:rFonts w:eastAsia="Calibri"/>
          <w:sz w:val="16"/>
        </w:rPr>
        <w:t xml:space="preserve">. Drawing on Edouard Glissant, Mignolo, for example, critiques the “requirement of transparency” that forms the basis for understanding in Western social science scholarship. He argues for </w:t>
      </w:r>
      <w:r w:rsidRPr="00381A6F">
        <w:rPr>
          <w:rStyle w:val="Emphasis"/>
        </w:rPr>
        <w:t>the “right to opacity” of those located on the 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381A6F">
        <w:rPr>
          <w:rStyle w:val="Emphasis"/>
        </w:rPr>
        <w:t>are coined in order to have a (one!) concept for a similarly all-encompassing solution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381A6F">
        <w:rPr>
          <w:rStyle w:val="Emphasis"/>
        </w:rPr>
        <w:t>this</w:t>
      </w:r>
      <w:r w:rsidRPr="00286123">
        <w:rPr>
          <w:rFonts w:eastAsia="Calibri"/>
          <w:sz w:val="16"/>
        </w:rPr>
        <w:t xml:space="preserve"> “was often out of place”, 45 Mignolo as well as Rojas and Blaney and Tickner </w:t>
      </w:r>
      <w:r w:rsidRPr="00381A6F">
        <w:rPr>
          <w:rStyle w:val="Emphasis"/>
        </w:rPr>
        <w:t>seek to place</w:t>
      </w:r>
      <w:r w:rsidRPr="00286123">
        <w:rPr>
          <w:rFonts w:eastAsia="Calibri"/>
          <w:sz w:val="16"/>
        </w:rPr>
        <w:t xml:space="preserve"> such </w:t>
      </w:r>
      <w:r w:rsidRPr="00381A6F">
        <w:rPr>
          <w:rStyle w:val="Emphasis"/>
        </w:rPr>
        <w:t>anxiety in yet another coherent framework that holds everything together</w:t>
      </w:r>
      <w:r w:rsidRPr="00286123">
        <w:rPr>
          <w:rFonts w:eastAsia="Calibri"/>
          <w:sz w:val="16"/>
        </w:rPr>
        <w:t>.</w:t>
      </w:r>
    </w:p>
    <w:p w14:paraId="352A7FFA" w14:textId="77777777" w:rsidR="00551958" w:rsidRPr="00286123" w:rsidRDefault="00551958" w:rsidP="00551958">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3A7C5A2F" w14:textId="77777777" w:rsidR="00551958" w:rsidRPr="00286123" w:rsidRDefault="00551958" w:rsidP="00551958">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4F9C9809" w14:textId="77777777" w:rsidR="00551958" w:rsidRPr="00286123" w:rsidRDefault="00551958" w:rsidP="00551958">
      <w:pPr>
        <w:rPr>
          <w:rFonts w:eastAsia="Calibri"/>
          <w:sz w:val="6"/>
          <w:szCs w:val="6"/>
        </w:rPr>
      </w:pPr>
      <w:r w:rsidRPr="00286123">
        <w:rPr>
          <w:rFonts w:eastAsia="Calibri"/>
          <w:sz w:val="6"/>
          <w:szCs w:val="6"/>
        </w:rPr>
        <w:t xml:space="preserve">3. Ontological Encounters in the GMO Controversy </w:t>
      </w:r>
    </w:p>
    <w:p w14:paraId="45817EBD" w14:textId="77777777" w:rsidR="00551958" w:rsidRPr="00286123" w:rsidRDefault="00551958" w:rsidP="00551958">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13E800F7" w14:textId="77777777" w:rsidR="00551958" w:rsidRPr="00286123" w:rsidRDefault="00551958" w:rsidP="00551958">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4679B136" w14:textId="77777777" w:rsidR="00551958" w:rsidRPr="00286123" w:rsidRDefault="00551958" w:rsidP="00551958">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45904846" w14:textId="77777777" w:rsidR="00551958" w:rsidRPr="00286123" w:rsidRDefault="00551958" w:rsidP="00551958">
      <w:pPr>
        <w:rPr>
          <w:rFonts w:eastAsia="Calibri"/>
          <w:sz w:val="6"/>
          <w:szCs w:val="6"/>
        </w:rPr>
      </w:pPr>
      <w:r w:rsidRPr="00286123">
        <w:rPr>
          <w:rFonts w:eastAsia="Calibri"/>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4B316F3C" w14:textId="77777777" w:rsidR="00551958" w:rsidRPr="00286123" w:rsidRDefault="00551958" w:rsidP="00551958">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4285276A" w14:textId="77777777" w:rsidR="00551958" w:rsidRPr="00286123" w:rsidRDefault="00551958" w:rsidP="00551958">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0945E674" w14:textId="77777777" w:rsidR="00551958" w:rsidRPr="00286123" w:rsidRDefault="00551958" w:rsidP="00551958">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59A6948E" w14:textId="77777777" w:rsidR="00551958" w:rsidRPr="00286123" w:rsidRDefault="00551958" w:rsidP="00551958">
      <w:pPr>
        <w:rPr>
          <w:rFonts w:eastAsia="Calibri"/>
          <w:sz w:val="6"/>
          <w:szCs w:val="6"/>
        </w:rPr>
      </w:pPr>
      <w:r w:rsidRPr="00286123">
        <w:rPr>
          <w:rFonts w:eastAsia="Calibri"/>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669DF010" w14:textId="77777777" w:rsidR="00551958" w:rsidRPr="00286123" w:rsidRDefault="00551958" w:rsidP="00551958">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540F85E8" w14:textId="77777777" w:rsidR="00551958" w:rsidRPr="00286123" w:rsidRDefault="00551958" w:rsidP="00551958">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7290E4ED" w14:textId="77777777" w:rsidR="00551958" w:rsidRPr="00286123" w:rsidRDefault="00551958" w:rsidP="00551958">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3BAB5B86" w14:textId="77777777" w:rsidR="00551958" w:rsidRPr="00286123" w:rsidRDefault="00551958" w:rsidP="00551958">
      <w:pPr>
        <w:rPr>
          <w:rFonts w:eastAsia="Calibri"/>
          <w:sz w:val="6"/>
          <w:szCs w:val="6"/>
        </w:rPr>
      </w:pPr>
      <w:r w:rsidRPr="00286123">
        <w:rPr>
          <w:rFonts w:eastAsia="Calibri"/>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37E2EE3C" w14:textId="77777777" w:rsidR="00551958" w:rsidRPr="00286123" w:rsidRDefault="00551958" w:rsidP="00551958">
      <w:pPr>
        <w:rPr>
          <w:rFonts w:eastAsia="Calibri"/>
          <w:sz w:val="6"/>
          <w:szCs w:val="6"/>
        </w:rPr>
      </w:pPr>
      <w:r w:rsidRPr="00286123">
        <w:rPr>
          <w:rFonts w:eastAsia="Calibri"/>
          <w:sz w:val="6"/>
          <w:szCs w:val="6"/>
        </w:rPr>
        <w:t xml:space="preserve">It is a joy to plant, getting hold of the maize, of a beautiful cob which is pleasant, to go to the harvest, to look at pretty cobs, all regular. Because this is what sustains me. </w:t>
      </w:r>
    </w:p>
    <w:p w14:paraId="17DA4360" w14:textId="77777777" w:rsidR="00551958" w:rsidRPr="00286123" w:rsidRDefault="00551958" w:rsidP="00551958">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2B57699B" w14:textId="77777777" w:rsidR="00551958" w:rsidRPr="00286123" w:rsidRDefault="00551958" w:rsidP="00551958">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537B2DD5" w14:textId="77777777" w:rsidR="00551958" w:rsidRPr="00286123" w:rsidRDefault="00551958" w:rsidP="00551958">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379A2C01" w14:textId="77777777" w:rsidR="00551958" w:rsidRPr="00286123" w:rsidRDefault="00551958" w:rsidP="00551958">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30970439" w14:textId="77777777" w:rsidR="00551958" w:rsidRPr="00286123" w:rsidRDefault="00551958" w:rsidP="00551958">
      <w:pPr>
        <w:rPr>
          <w:rFonts w:eastAsia="Calibri"/>
          <w:sz w:val="6"/>
          <w:szCs w:val="6"/>
        </w:rPr>
      </w:pPr>
      <w:r w:rsidRPr="00286123">
        <w:rPr>
          <w:rFonts w:eastAsia="Calibri"/>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2C89BABA" w14:textId="77777777" w:rsidR="00551958" w:rsidRPr="00286123" w:rsidRDefault="00551958" w:rsidP="00551958">
      <w:pPr>
        <w:rPr>
          <w:rFonts w:eastAsia="Calibri"/>
          <w:sz w:val="6"/>
          <w:szCs w:val="6"/>
        </w:rPr>
      </w:pPr>
      <w:r w:rsidRPr="00286123">
        <w:rPr>
          <w:rFonts w:eastAsia="Calibri"/>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3ACD3801" w14:textId="77777777" w:rsidR="00551958" w:rsidRPr="00286123" w:rsidRDefault="00551958" w:rsidP="00551958">
      <w:pPr>
        <w:rPr>
          <w:rFonts w:eastAsia="Calibri"/>
          <w:sz w:val="6"/>
          <w:szCs w:val="6"/>
        </w:rPr>
      </w:pPr>
      <w:r w:rsidRPr="00286123">
        <w:rPr>
          <w:rFonts w:eastAsia="Calibri"/>
          <w:sz w:val="6"/>
          <w:szCs w:val="6"/>
        </w:rPr>
        <w:t xml:space="preserve">4. Turtles all the Way Down: (Further) Reflections on What Questions to Ask </w:t>
      </w:r>
    </w:p>
    <w:p w14:paraId="6DEA4E4F" w14:textId="77777777" w:rsidR="00551958" w:rsidRPr="00286123" w:rsidRDefault="00551958" w:rsidP="00551958">
      <w:pPr>
        <w:rPr>
          <w:rFonts w:eastAsia="Calibri"/>
          <w:sz w:val="6"/>
          <w:szCs w:val="6"/>
        </w:rPr>
      </w:pPr>
      <w:r w:rsidRPr="00286123">
        <w:rPr>
          <w:rFonts w:eastAsia="Calibri"/>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50CB25A2" w14:textId="77777777" w:rsidR="00551958" w:rsidRPr="00286123" w:rsidRDefault="00551958" w:rsidP="00551958">
      <w:pPr>
        <w:rPr>
          <w:rFonts w:eastAsia="Calibri"/>
          <w:sz w:val="6"/>
          <w:szCs w:val="6"/>
        </w:rPr>
      </w:pPr>
      <w:r w:rsidRPr="00286123">
        <w:rPr>
          <w:rFonts w:eastAsia="Calibri"/>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1C6F9849" w14:textId="77777777" w:rsidR="00551958" w:rsidRPr="00286123" w:rsidRDefault="00551958" w:rsidP="00551958">
      <w:pPr>
        <w:rPr>
          <w:rFonts w:eastAsia="Calibri"/>
          <w:sz w:val="6"/>
          <w:szCs w:val="6"/>
        </w:rPr>
      </w:pPr>
      <w:r w:rsidRPr="00286123">
        <w:rPr>
          <w:rFonts w:eastAsia="Calibri"/>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0031F999" w14:textId="77777777" w:rsidR="00551958" w:rsidRPr="00286123" w:rsidRDefault="00551958" w:rsidP="00551958">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1841043A" w14:textId="77777777" w:rsidR="00551958" w:rsidRPr="00286123" w:rsidRDefault="00551958" w:rsidP="00551958">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114BEDE8" w14:textId="77777777" w:rsidR="00551958" w:rsidRPr="00286123" w:rsidRDefault="00551958" w:rsidP="00551958">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28F28E0B" w14:textId="77777777" w:rsidR="00551958" w:rsidRPr="00286123" w:rsidRDefault="00551958" w:rsidP="00551958">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381A6F">
        <w:rPr>
          <w:rStyle w:val="Emphasis"/>
        </w:rPr>
        <w:t>there is still (always) a need to go further, in order to more fundamentally challenge hegemonic, modern/colonial modes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286123">
        <w:rPr>
          <w:rFonts w:eastAsia="Calibri"/>
          <w:b/>
          <w:highlight w:val="cyan"/>
          <w:u w:val="single"/>
        </w:rPr>
        <w:t xml:space="preserve">Aiming to </w:t>
      </w:r>
      <w:r w:rsidRPr="00286123">
        <w:rPr>
          <w:rFonts w:eastAsia="Calibri"/>
          <w:b/>
          <w:iCs/>
          <w:highlight w:val="cyan"/>
          <w:u w:val="single"/>
          <w:bdr w:val="single" w:sz="8" w:space="0" w:color="auto"/>
        </w:rPr>
        <w:t xml:space="preserve">make generic conclusions for </w:t>
      </w:r>
      <w:r w:rsidRPr="00381A6F">
        <w:rPr>
          <w:rStyle w:val="Emphasis"/>
        </w:rPr>
        <w:t xml:space="preserve">entire disciplines, political fields, or </w:t>
      </w:r>
      <w:r w:rsidRPr="00286123">
        <w:rPr>
          <w:rFonts w:eastAsia="Calibri"/>
          <w:b/>
          <w:highlight w:val="cyan"/>
          <w:u w:val="single"/>
        </w:rPr>
        <w:t>global “</w:t>
      </w:r>
      <w:r w:rsidRPr="00286123">
        <w:rPr>
          <w:rFonts w:eastAsia="Calibri"/>
          <w:b/>
          <w:iCs/>
          <w:highlight w:val="cyan"/>
          <w:u w:val="single"/>
          <w:bdr w:val="single" w:sz="8" w:space="0" w:color="auto"/>
        </w:rPr>
        <w:t>issues</w:t>
      </w:r>
      <w:r w:rsidRPr="00286123">
        <w:rPr>
          <w:rFonts w:eastAsia="Calibri"/>
          <w:b/>
          <w:highlight w:val="cyan"/>
          <w:u w:val="single"/>
        </w:rPr>
        <w:t xml:space="preserve">” </w:t>
      </w:r>
      <w:r w:rsidRPr="00286123">
        <w:rPr>
          <w:rFonts w:eastAsia="Calibri"/>
          <w:b/>
          <w:iCs/>
          <w:highlight w:val="cyan"/>
          <w:u w:val="single"/>
          <w:bdr w:val="single" w:sz="8" w:space="0" w:color="auto"/>
        </w:rPr>
        <w:t>pushes</w:t>
      </w:r>
      <w:r w:rsidRPr="00381A6F">
        <w:rPr>
          <w:rStyle w:val="Emphasis"/>
        </w:rPr>
        <w:t xml:space="preserve"> the generality and </w:t>
      </w:r>
      <w:r w:rsidRPr="00286123">
        <w:rPr>
          <w:rFonts w:eastAsia="Calibri"/>
          <w:b/>
          <w:iCs/>
          <w:highlight w:val="cyan"/>
          <w:u w:val="single"/>
          <w:bdr w:val="single" w:sz="8" w:space="0" w:color="auto"/>
        </w:rPr>
        <w:t>abstraction</w:t>
      </w:r>
      <w:r w:rsidRPr="00381A6F">
        <w:rPr>
          <w:rStyle w:val="Emphasis"/>
        </w:rPr>
        <w:t xml:space="preserve"> of a contribution even </w:t>
      </w:r>
      <w:r w:rsidRPr="00286123">
        <w:rPr>
          <w:rFonts w:eastAsia="Calibri"/>
          <w:b/>
          <w:iCs/>
          <w:highlight w:val="cyan"/>
          <w:u w:val="single"/>
          <w:bdr w:val="single" w:sz="8" w:space="0" w:color="auto"/>
        </w:rPr>
        <w:t>further away</w:t>
      </w:r>
      <w:r w:rsidRPr="00286123">
        <w:rPr>
          <w:rFonts w:eastAsia="Calibri"/>
          <w:b/>
          <w:highlight w:val="cyan"/>
          <w:u w:val="single"/>
        </w:rPr>
        <w:t xml:space="preserve"> from</w:t>
      </w:r>
      <w:r w:rsidRPr="00381A6F">
        <w:rPr>
          <w:rStyle w:val="Emphasis"/>
        </w:rPr>
        <w:t xml:space="preserve"> an advocacy of </w:t>
      </w:r>
      <w:r w:rsidRPr="00286123">
        <w:rPr>
          <w:rFonts w:eastAsia="Calibri"/>
          <w:b/>
          <w:iCs/>
          <w:highlight w:val="cyan"/>
          <w:u w:val="single"/>
          <w:bdr w:val="single" w:sz="8" w:space="0" w:color="auto"/>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286123">
        <w:rPr>
          <w:rFonts w:eastAsia="Calibri"/>
          <w:b/>
          <w:highlight w:val="cyan"/>
          <w:u w:val="single"/>
        </w:rPr>
        <w:t>This</w:t>
      </w:r>
      <w:r w:rsidRPr="00381A6F">
        <w:rPr>
          <w:rStyle w:val="Emphasis"/>
        </w:rPr>
        <w:t xml:space="preserve"> is not just a theoretical problem, but it </w:t>
      </w:r>
      <w:r w:rsidRPr="00286123">
        <w:rPr>
          <w:rFonts w:eastAsia="Calibri"/>
          <w:b/>
          <w:highlight w:val="cyan"/>
          <w:u w:val="single"/>
        </w:rPr>
        <w:t xml:space="preserve">has </w:t>
      </w:r>
      <w:r w:rsidRPr="00286123">
        <w:rPr>
          <w:rFonts w:eastAsia="Calibri"/>
          <w:b/>
          <w:iCs/>
          <w:highlight w:val="cyan"/>
          <w:u w:val="single"/>
          <w:bdr w:val="single" w:sz="8" w:space="0" w:color="auto"/>
        </w:rPr>
        <w:t>real-life consequences for</w:t>
      </w:r>
      <w:r w:rsidRPr="00381A6F">
        <w:rPr>
          <w:rStyle w:val="Emphasis"/>
        </w:rPr>
        <w:t xml:space="preserve"> actually-existing </w:t>
      </w:r>
      <w:r w:rsidRPr="00286123">
        <w:rPr>
          <w:rFonts w:eastAsia="Calibri"/>
          <w:b/>
          <w:iCs/>
          <w:highlight w:val="cyan"/>
          <w:u w:val="single"/>
          <w:bdr w:val="single" w:sz="8" w:space="0" w:color="auto"/>
        </w:rPr>
        <w:t>decolonial struggles</w:t>
      </w:r>
      <w:r w:rsidRPr="00286123">
        <w:rPr>
          <w:rFonts w:eastAsia="Calibri"/>
          <w:b/>
          <w:highlight w:val="cyan"/>
          <w:u w:val="single"/>
        </w:rPr>
        <w:t xml:space="preserve">. The desire for </w:t>
      </w:r>
      <w:r w:rsidRPr="00286123">
        <w:rPr>
          <w:rFonts w:eastAsia="Calibri"/>
          <w:b/>
          <w:iCs/>
          <w:highlight w:val="cyan"/>
          <w:u w:val="single"/>
          <w:bdr w:val="single" w:sz="8" w:space="0" w:color="auto"/>
        </w:rPr>
        <w:t>making a generic argument</w:t>
      </w:r>
      <w:r w:rsidRPr="00381A6F">
        <w:rPr>
          <w:rStyle w:val="Emphasis"/>
        </w:rPr>
        <w:t xml:space="preserve"> about relational ontologies and a pluriversal politics </w:t>
      </w:r>
      <w:r w:rsidRPr="00286123">
        <w:rPr>
          <w:rFonts w:eastAsia="Calibri"/>
          <w:b/>
          <w:iCs/>
          <w:highlight w:val="cyan"/>
          <w:u w:val="single"/>
          <w:bdr w:val="single" w:sz="8" w:space="0" w:color="auto"/>
        </w:rPr>
        <w:t xml:space="preserve">harbours </w:t>
      </w:r>
      <w:r w:rsidRPr="00381A6F">
        <w:rPr>
          <w:rStyle w:val="Emphasis"/>
        </w:rPr>
        <w:t xml:space="preserve">the danger of making </w:t>
      </w:r>
      <w:r w:rsidRPr="00286123">
        <w:rPr>
          <w:rFonts w:eastAsia="Calibri"/>
          <w:b/>
          <w:iCs/>
          <w:highlight w:val="cyan"/>
          <w:u w:val="single"/>
          <w:bdr w:val="single" w:sz="8" w:space="0" w:color="auto"/>
        </w:rPr>
        <w:t>a huge variety of demands</w:t>
      </w:r>
      <w:r w:rsidRPr="00286123">
        <w:rPr>
          <w:rFonts w:eastAsia="Calibri"/>
          <w:b/>
          <w:highlight w:val="cyan"/>
          <w:u w:val="single"/>
        </w:rPr>
        <w:t xml:space="preserve"> and </w:t>
      </w:r>
      <w:r w:rsidRPr="00286123">
        <w:rPr>
          <w:rFonts w:eastAsia="Calibri"/>
          <w:b/>
          <w:iCs/>
          <w:highlight w:val="cyan"/>
          <w:u w:val="single"/>
          <w:bdr w:val="single" w:sz="8" w:space="0" w:color="auto"/>
        </w:rPr>
        <w:t>struggles</w:t>
      </w:r>
      <w:r w:rsidRPr="00381A6F">
        <w:rPr>
          <w:rStyle w:val="Emphasis"/>
        </w:rPr>
        <w:t xml:space="preserve"> that often exist </w:t>
      </w:r>
      <w:r w:rsidRPr="00286123">
        <w:rPr>
          <w:rFonts w:eastAsia="Calibri"/>
          <w:b/>
          <w:iCs/>
          <w:highlight w:val="cyan"/>
          <w:u w:val="single"/>
          <w:bdr w:val="single" w:sz="8" w:space="0" w:color="auto"/>
        </w:rPr>
        <w:t>in tension</w:t>
      </w:r>
      <w:r w:rsidRPr="00381A6F">
        <w:rPr>
          <w:rStyle w:val="Emphasis"/>
        </w:rPr>
        <w:t xml:space="preserve"> and contradiction </w:t>
      </w:r>
      <w:r w:rsidRPr="00286123">
        <w:rPr>
          <w:rFonts w:eastAsia="Calibri"/>
          <w:b/>
          <w:highlight w:val="cyan"/>
          <w:u w:val="single"/>
        </w:rPr>
        <w:t>with each other</w:t>
      </w:r>
      <w:r w:rsidRPr="00381A6F">
        <w:rPr>
          <w:rStyle w:val="Emphasis"/>
        </w:rPr>
        <w:t xml:space="preserve"> 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381A6F">
        <w:rPr>
          <w:rStyle w:val="Emphasis"/>
        </w:rPr>
        <w:t>While</w:t>
      </w:r>
      <w:r w:rsidRPr="00286123">
        <w:rPr>
          <w:rFonts w:eastAsia="Calibri"/>
          <w:sz w:val="16"/>
        </w:rPr>
        <w:t xml:space="preserve"> it can be argued that </w:t>
      </w:r>
      <w:r w:rsidRPr="00286123">
        <w:rPr>
          <w:rFonts w:eastAsia="Calibri"/>
          <w:b/>
          <w:highlight w:val="cyan"/>
          <w:u w:val="single"/>
        </w:rPr>
        <w:t>this</w:t>
      </w:r>
      <w:r w:rsidRPr="00381A6F">
        <w:rPr>
          <w:rStyle w:val="Emphasis"/>
        </w:rPr>
        <w:t xml:space="preserve"> problem of seeing all these struggles and demands as commensurable </w:t>
      </w:r>
      <w:r w:rsidRPr="00286123">
        <w:rPr>
          <w:rFonts w:eastAsia="Calibri"/>
          <w:b/>
          <w:highlight w:val="cyan"/>
          <w:u w:val="single"/>
        </w:rPr>
        <w:t xml:space="preserve">goes back to a </w:t>
      </w:r>
      <w:r w:rsidRPr="00286123">
        <w:rPr>
          <w:rFonts w:eastAsia="Calibri"/>
          <w:b/>
          <w:iCs/>
          <w:highlight w:val="cyan"/>
          <w:u w:val="single"/>
          <w:bdr w:val="single" w:sz="8" w:space="0" w:color="auto"/>
        </w:rPr>
        <w:t xml:space="preserve">lack of </w:t>
      </w:r>
      <w:r w:rsidRPr="00381A6F">
        <w:rPr>
          <w:rStyle w:val="Emphasis"/>
        </w:rPr>
        <w:t xml:space="preserve">actual </w:t>
      </w:r>
      <w:r w:rsidRPr="00286123">
        <w:rPr>
          <w:rFonts w:eastAsia="Calibri"/>
          <w:b/>
          <w:iCs/>
          <w:highlight w:val="cyan"/>
          <w:u w:val="single"/>
          <w:bdr w:val="single" w:sz="8" w:space="0" w:color="auto"/>
        </w:rPr>
        <w:t>engagement with particular</w:t>
      </w:r>
      <w:r w:rsidRPr="00381A6F">
        <w:rPr>
          <w:rStyle w:val="Emphasis"/>
        </w:rPr>
        <w:t xml:space="preserve"> decolonial </w:t>
      </w:r>
      <w:r w:rsidRPr="00286123">
        <w:rPr>
          <w:rFonts w:eastAsia="Calibri"/>
          <w:b/>
          <w:iCs/>
          <w:highlight w:val="cyan"/>
          <w:u w:val="single"/>
          <w:bdr w:val="single" w:sz="8" w:space="0" w:color="auto"/>
        </w:rPr>
        <w:t>practices</w:t>
      </w:r>
      <w:r w:rsidRPr="00381A6F">
        <w:rPr>
          <w:rStyle w:val="Emphasis"/>
        </w:rPr>
        <w:t xml:space="preserve"> and battles</w:t>
      </w:r>
      <w:r w:rsidRPr="00286123">
        <w:rPr>
          <w:rFonts w:eastAsia="Calibri"/>
          <w:sz w:val="16"/>
        </w:rPr>
        <w:t xml:space="preserve">, what I have argued in this article is that </w:t>
      </w:r>
      <w:r w:rsidRPr="00381A6F">
        <w:rPr>
          <w:rStyle w:val="Emphasis"/>
        </w:rPr>
        <w:t xml:space="preserve">it is also related to the problem of how and </w:t>
      </w:r>
      <w:r w:rsidRPr="00286123">
        <w:rPr>
          <w:rFonts w:eastAsia="Calibri"/>
          <w:b/>
          <w:iCs/>
          <w:highlight w:val="cyan"/>
          <w:u w:val="single"/>
          <w:bdr w:val="single" w:sz="8" w:space="0" w:color="auto"/>
        </w:rPr>
        <w:t>what</w:t>
      </w:r>
      <w:r w:rsidRPr="00381A6F">
        <w:rPr>
          <w:rStyle w:val="Emphasis"/>
        </w:rPr>
        <w:t xml:space="preserve"> sort of </w:t>
      </w:r>
      <w:r w:rsidRPr="00286123">
        <w:rPr>
          <w:rFonts w:eastAsia="Calibri"/>
          <w:b/>
          <w:iCs/>
          <w:highlight w:val="cyan"/>
          <w:u w:val="single"/>
          <w:bdr w:val="single" w:sz="8" w:space="0" w:color="auto"/>
        </w:rPr>
        <w:t>knowledge is</w:t>
      </w:r>
      <w:r w:rsidRPr="00381A6F">
        <w:rPr>
          <w:rStyle w:val="Emphasis"/>
        </w:rPr>
        <w:t xml:space="preserve"> produced and </w:t>
      </w:r>
      <w:r w:rsidRPr="00286123">
        <w:rPr>
          <w:rFonts w:eastAsia="Calibri"/>
          <w:b/>
          <w:iCs/>
          <w:highlight w:val="cyan"/>
          <w:u w:val="single"/>
          <w:bdr w:val="single" w:sz="8" w:space="0" w:color="auto"/>
        </w:rPr>
        <w:t>valued</w:t>
      </w:r>
      <w:r w:rsidRPr="00286123">
        <w:rPr>
          <w:rFonts w:eastAsia="Calibri"/>
          <w:b/>
          <w:highlight w:val="cyan"/>
          <w:u w:val="single"/>
        </w:rPr>
        <w:t xml:space="preserve"> in the</w:t>
      </w:r>
      <w:r w:rsidRPr="00381A6F">
        <w:rPr>
          <w:rStyle w:val="Emphasis"/>
        </w:rPr>
        <w:t xml:space="preserve"> Western </w:t>
      </w:r>
      <w:r w:rsidRPr="00286123">
        <w:rPr>
          <w:rFonts w:eastAsia="Calibri"/>
          <w:b/>
          <w:highlight w:val="cyan"/>
          <w:u w:val="single"/>
        </w:rPr>
        <w:t xml:space="preserve">academy: knowledge that is </w:t>
      </w:r>
      <w:r w:rsidRPr="00286123">
        <w:rPr>
          <w:rFonts w:eastAsia="Calibri"/>
          <w:b/>
          <w:iCs/>
          <w:highlight w:val="cyan"/>
          <w:u w:val="single"/>
          <w:bdr w:val="single" w:sz="8" w:space="0" w:color="auto"/>
        </w:rPr>
        <w:t>abstract</w:t>
      </w:r>
      <w:r w:rsidRPr="00286123">
        <w:rPr>
          <w:rFonts w:eastAsia="Calibri"/>
          <w:b/>
          <w:highlight w:val="cyan"/>
          <w:u w:val="single"/>
        </w:rPr>
        <w:t xml:space="preserve">, </w:t>
      </w:r>
      <w:r w:rsidRPr="00286123">
        <w:rPr>
          <w:rFonts w:eastAsia="Calibri"/>
          <w:b/>
          <w:iCs/>
          <w:highlight w:val="cyan"/>
          <w:u w:val="single"/>
          <w:bdr w:val="single" w:sz="8" w:space="0" w:color="auto"/>
        </w:rPr>
        <w:t>generic</w:t>
      </w:r>
      <w:r w:rsidRPr="00286123">
        <w:rPr>
          <w:rFonts w:eastAsia="Calibri"/>
          <w:b/>
          <w:highlight w:val="cyan"/>
          <w:u w:val="single"/>
        </w:rPr>
        <w:t>, and</w:t>
      </w:r>
      <w:r w:rsidRPr="00381A6F">
        <w:rPr>
          <w:rStyle w:val="Emphasis"/>
        </w:rPr>
        <w:t xml:space="preserve"> applicable </w:t>
      </w:r>
      <w:r w:rsidRPr="00286123">
        <w:rPr>
          <w:rFonts w:eastAsia="Calibri"/>
          <w:b/>
          <w:iCs/>
          <w:highlight w:val="cyan"/>
          <w:u w:val="single"/>
          <w:bdr w:val="single" w:sz="8" w:space="0" w:color="auto"/>
        </w:rPr>
        <w:t>beyond</w:t>
      </w:r>
      <w:r w:rsidRPr="00381A6F">
        <w:rPr>
          <w:rStyle w:val="Emphasis"/>
        </w:rPr>
        <w:t xml:space="preserve"> a specific </w:t>
      </w:r>
      <w:r w:rsidRPr="00286123">
        <w:rPr>
          <w:rFonts w:eastAsia="Calibri"/>
          <w:b/>
          <w:iCs/>
          <w:highlight w:val="cyan"/>
          <w:u w:val="single"/>
          <w:bdr w:val="single" w:sz="8" w:space="0" w:color="auto"/>
        </w:rPr>
        <w:t>context</w:t>
      </w:r>
      <w:r w:rsidRPr="00381A6F">
        <w:rPr>
          <w:rStyle w:val="Emphasis"/>
        </w:rPr>
        <w:t>. Knowledge that is driven by the desire to know what is.</w:t>
      </w:r>
      <w:r w:rsidRPr="00286123">
        <w:rPr>
          <w:rFonts w:eastAsia="Calibri"/>
          <w:sz w:val="16"/>
        </w:rPr>
        <w:t xml:space="preserve"> Knowledge that desires to know what holds the turtle—all the way down.</w:t>
      </w:r>
    </w:p>
    <w:p w14:paraId="7C4000D5" w14:textId="77777777" w:rsidR="00551958" w:rsidRPr="00E86CAB" w:rsidRDefault="00551958" w:rsidP="00551958">
      <w:pPr>
        <w:pStyle w:val="Heading4"/>
      </w:pPr>
      <w:r w:rsidRPr="00E86CAB">
        <w:t xml:space="preserve">Ontology is </w:t>
      </w:r>
      <w:r w:rsidRPr="00E86CAB">
        <w:rPr>
          <w:u w:val="single"/>
        </w:rPr>
        <w:t>wrong</w:t>
      </w:r>
      <w:r w:rsidRPr="00E86CAB">
        <w:t xml:space="preserve"> and </w:t>
      </w:r>
      <w:r w:rsidRPr="00E86CAB">
        <w:rPr>
          <w:u w:val="single"/>
        </w:rPr>
        <w:t>turns the K</w:t>
      </w:r>
      <w:r w:rsidRPr="00E86CAB">
        <w:t>.</w:t>
      </w:r>
    </w:p>
    <w:p w14:paraId="3E6CF0AD" w14:textId="77777777" w:rsidR="00551958" w:rsidRPr="00381A6F" w:rsidRDefault="00551958" w:rsidP="00551958">
      <w:pPr>
        <w:rPr>
          <w:rStyle w:val="Emphasis"/>
        </w:rPr>
      </w:pPr>
      <w:r w:rsidRPr="00381A6F">
        <w:rPr>
          <w:rStyle w:val="Emphasis"/>
        </w:rPr>
        <w:t>Temin 25</w:t>
      </w:r>
      <w:r w:rsidRPr="00E86CAB">
        <w:t>, Professor of political science at the University of Michigan. (David Myer Temin, 2025, “A Decolonial Wrong turn: Walter Mingnolo’s Epestimic politics,” Constellations, 32.1, p. 146-147)</w:t>
      </w:r>
    </w:p>
    <w:p w14:paraId="7459FC14" w14:textId="77777777" w:rsidR="00551958" w:rsidRPr="00E86CAB" w:rsidRDefault="00551958" w:rsidP="00551958">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381A6F">
        <w:rPr>
          <w:rStyle w:val="Emphasis"/>
        </w:rPr>
        <w:t>critical theory</w:t>
      </w:r>
      <w:r w:rsidRPr="00E86CAB">
        <w:rPr>
          <w:sz w:val="16"/>
        </w:rPr>
        <w:t xml:space="preserve">’ </w:t>
      </w:r>
      <w:r w:rsidRPr="00E86CAB">
        <w:rPr>
          <w:u w:val="single"/>
        </w:rPr>
        <w:t>be when the damnés de la terre are brought</w:t>
      </w:r>
      <w:r w:rsidRPr="00E86CAB">
        <w:rPr>
          <w:sz w:val="16"/>
        </w:rPr>
        <w:t xml:space="preserve"> </w:t>
      </w:r>
      <w:r w:rsidRPr="00381A6F">
        <w:rPr>
          <w:rStyle w:val="Emphasis"/>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381A6F">
        <w:rPr>
          <w:rStyle w:val="Emphasis"/>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381A6F">
        <w:rPr>
          <w:rStyle w:val="Emphasis"/>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381A6F">
        <w:rPr>
          <w:rStyle w:val="Emphasis"/>
        </w:rPr>
        <w:t>thorough examination</w:t>
      </w:r>
      <w:r w:rsidRPr="00E86CAB">
        <w:rPr>
          <w:sz w:val="16"/>
        </w:rPr>
        <w:t xml:space="preserve"> </w:t>
      </w:r>
      <w:r w:rsidRPr="00E86CAB">
        <w:rPr>
          <w:u w:val="single"/>
        </w:rPr>
        <w:t>of</w:t>
      </w:r>
      <w:r w:rsidRPr="00E86CAB">
        <w:rPr>
          <w:sz w:val="16"/>
        </w:rPr>
        <w:t xml:space="preserve"> </w:t>
      </w:r>
      <w:r w:rsidRPr="00381A6F">
        <w:rPr>
          <w:rStyle w:val="Emphasis"/>
        </w:rPr>
        <w:t>structural</w:t>
      </w:r>
      <w:r w:rsidRPr="00E86CAB">
        <w:rPr>
          <w:sz w:val="16"/>
        </w:rPr>
        <w:t xml:space="preserve"> and </w:t>
      </w:r>
      <w:r w:rsidRPr="00E86CAB">
        <w:rPr>
          <w:b/>
          <w:iCs/>
          <w:highlight w:val="cyan"/>
          <w:u w:val="single"/>
          <w:bdr w:val="single" w:sz="8" w:space="0" w:color="auto"/>
        </w:rPr>
        <w:t>political</w:t>
      </w:r>
      <w:r w:rsidRPr="00381A6F">
        <w:rPr>
          <w:rStyle w:val="Emphasis"/>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381A6F">
        <w:rPr>
          <w:rStyle w:val="Emphasis"/>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3B28864C" w14:textId="77777777" w:rsidR="00551958" w:rsidRPr="00E86CAB" w:rsidRDefault="00551958" w:rsidP="00551958">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381A6F">
        <w:rPr>
          <w:rStyle w:val="Emphasis"/>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381A6F">
        <w:rPr>
          <w:rStyle w:val="Emphasis"/>
        </w:rPr>
        <w:t>ongoing</w:t>
      </w:r>
      <w:r w:rsidRPr="00E86CAB">
        <w:rPr>
          <w:sz w:val="16"/>
        </w:rPr>
        <w:t xml:space="preserve"> </w:t>
      </w:r>
      <w:r w:rsidRPr="00E86CAB">
        <w:rPr>
          <w:u w:val="single"/>
        </w:rPr>
        <w:t>set of practices premised on an</w:t>
      </w:r>
      <w:r w:rsidRPr="00E86CAB">
        <w:rPr>
          <w:sz w:val="16"/>
        </w:rPr>
        <w:t xml:space="preserve"> </w:t>
      </w:r>
      <w:r w:rsidRPr="00381A6F">
        <w:rPr>
          <w:rStyle w:val="Emphasis"/>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381A6F">
        <w:rPr>
          <w:rStyle w:val="Emphasis"/>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381A6F">
        <w:rPr>
          <w:rStyle w:val="Emphasis"/>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381A6F">
        <w:rPr>
          <w:rStyle w:val="Emphasis"/>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1CB4F557" w14:textId="77777777" w:rsidR="00551958" w:rsidRPr="00DB1788" w:rsidRDefault="00551958" w:rsidP="00551958">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381A6F">
        <w:rPr>
          <w:rStyle w:val="Emphasis"/>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381A6F">
        <w:rPr>
          <w:rStyle w:val="Emphasis"/>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381A6F">
        <w:rPr>
          <w:rStyle w:val="Emphasis"/>
        </w:rPr>
        <w:t>social</w:t>
      </w:r>
      <w:r w:rsidRPr="00E86CAB">
        <w:rPr>
          <w:sz w:val="16"/>
        </w:rPr>
        <w:t xml:space="preserve"> </w:t>
      </w:r>
      <w:r w:rsidRPr="00E86CAB">
        <w:rPr>
          <w:u w:val="single"/>
        </w:rPr>
        <w:t>and</w:t>
      </w:r>
      <w:r w:rsidRPr="00E86CAB">
        <w:rPr>
          <w:sz w:val="16"/>
        </w:rPr>
        <w:t xml:space="preserve"> </w:t>
      </w:r>
      <w:r w:rsidRPr="00381A6F">
        <w:rPr>
          <w:rStyle w:val="Emphasis"/>
        </w:rPr>
        <w:t>political</w:t>
      </w:r>
      <w:r w:rsidRPr="00E86CAB">
        <w:rPr>
          <w:sz w:val="16"/>
        </w:rPr>
        <w:t xml:space="preserve"> </w:t>
      </w:r>
      <w:r w:rsidRPr="00E86CAB">
        <w:rPr>
          <w:u w:val="single"/>
        </w:rPr>
        <w:t>theory is about</w:t>
      </w:r>
      <w:r w:rsidRPr="00E86CAB">
        <w:rPr>
          <w:sz w:val="16"/>
        </w:rPr>
        <w:t xml:space="preserve"> “</w:t>
      </w:r>
      <w:r w:rsidRPr="00381A6F">
        <w:rPr>
          <w:rStyle w:val="Emphasis"/>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381A6F">
        <w:rPr>
          <w:rStyle w:val="Emphasis"/>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6534DB60" w14:textId="77777777" w:rsidR="00551958" w:rsidRPr="00286123" w:rsidRDefault="00551958" w:rsidP="00551958">
      <w:pPr>
        <w:pStyle w:val="Heading4"/>
        <w:rPr>
          <w:rFonts w:eastAsia="MS Gothic"/>
        </w:rPr>
      </w:pPr>
      <w:r w:rsidRPr="00286123">
        <w:rPr>
          <w:rFonts w:eastAsia="MS Gothic"/>
        </w:rPr>
        <w:t xml:space="preserve">Territory under their </w:t>
      </w:r>
      <w:r w:rsidRPr="00286123">
        <w:rPr>
          <w:rFonts w:eastAsia="MS Gothic"/>
          <w:u w:val="single"/>
        </w:rPr>
        <w:t>ontological</w:t>
      </w:r>
      <w:r w:rsidRPr="00286123">
        <w:rPr>
          <w:rFonts w:eastAsia="MS Gothic"/>
        </w:rPr>
        <w:t xml:space="preserve"> project that </w:t>
      </w:r>
      <w:r w:rsidRPr="00286123">
        <w:rPr>
          <w:rFonts w:eastAsia="MS Gothic"/>
          <w:u w:val="single"/>
        </w:rPr>
        <w:t>reifies</w:t>
      </w:r>
      <w:r w:rsidRPr="00286123">
        <w:rPr>
          <w:rFonts w:eastAsia="MS Gothic"/>
        </w:rPr>
        <w:t xml:space="preserve"> the colonial project. </w:t>
      </w:r>
    </w:p>
    <w:p w14:paraId="37D0EABC" w14:textId="77777777" w:rsidR="00551958" w:rsidRPr="00286123" w:rsidRDefault="00551958" w:rsidP="00551958">
      <w:pPr>
        <w:rPr>
          <w:rFonts w:eastAsia="Calibri"/>
        </w:rPr>
      </w:pPr>
      <w:r w:rsidRPr="00381A6F">
        <w:rPr>
          <w:rStyle w:val="Emphasis"/>
        </w:rPr>
        <w:t>Sharma, 15</w:t>
      </w:r>
      <w:r w:rsidRPr="00286123">
        <w:rPr>
          <w:rFonts w:eastAsia="Calibri"/>
        </w:rPr>
        <w:t xml:space="preserve">—Director, International Cultural Studies Program, University of Hawai’i Manoa (Nandita, “Strategic Anti-Essentialism: Decolonizing Decolonization,” </w:t>
      </w:r>
      <w:r w:rsidRPr="00286123">
        <w:rPr>
          <w:rFonts w:eastAsia="Calibri"/>
          <w:i/>
        </w:rPr>
        <w:t>Sylvia Wynter: Being Human as Praxis</w:t>
      </w:r>
      <w:r w:rsidRPr="00286123">
        <w:rPr>
          <w:rFonts w:eastAsia="Calibri"/>
        </w:rPr>
        <w:t>, Chapter 7, pg 170-180, dml) [“nos”=Latin for “we”/“us”]</w:t>
      </w:r>
    </w:p>
    <w:p w14:paraId="64CA079C" w14:textId="77777777" w:rsidR="00551958" w:rsidRPr="00286123" w:rsidRDefault="00551958" w:rsidP="00551958">
      <w:pPr>
        <w:rPr>
          <w:rFonts w:eastAsia="Calibri"/>
          <w:sz w:val="16"/>
        </w:rPr>
      </w:pPr>
      <w:r w:rsidRPr="00286123">
        <w:rPr>
          <w:rFonts w:eastAsia="Calibri"/>
          <w:sz w:val="16"/>
        </w:rPr>
        <w:t xml:space="preserve">Emerging in the post–World War II era, </w:t>
      </w:r>
      <w:r w:rsidRPr="00286123">
        <w:rPr>
          <w:rFonts w:eastAsia="Calibri"/>
          <w:b/>
          <w:highlight w:val="cyan"/>
          <w:u w:val="single"/>
        </w:rPr>
        <w:t>indigeneity</w:t>
      </w:r>
      <w:r w:rsidRPr="00381A6F">
        <w:rPr>
          <w:rStyle w:val="Emphasis"/>
        </w:rPr>
        <w:t xml:space="preserve"> is a relatively recent mode of representation</w:t>
      </w:r>
      <w:r w:rsidRPr="00286123">
        <w:rPr>
          <w:rFonts w:eastAsia="Calibri"/>
          <w:sz w:val="16"/>
        </w:rPr>
        <w:t xml:space="preserve">, one </w:t>
      </w:r>
      <w:r w:rsidRPr="00381A6F">
        <w:rPr>
          <w:rStyle w:val="Emphasis"/>
        </w:rPr>
        <w:t xml:space="preserve">that </w:t>
      </w:r>
      <w:r w:rsidRPr="00286123">
        <w:rPr>
          <w:rFonts w:eastAsia="Calibri"/>
          <w:b/>
          <w:highlight w:val="cyan"/>
          <w:u w:val="single"/>
        </w:rPr>
        <w:t>encompasses</w:t>
      </w:r>
      <w:r w:rsidRPr="00381A6F">
        <w:rPr>
          <w:rStyle w:val="Emphasis"/>
        </w:rPr>
        <w:t xml:space="preserve"> very </w:t>
      </w:r>
      <w:r w:rsidRPr="00286123">
        <w:rPr>
          <w:rFonts w:eastAsia="Calibri"/>
          <w:b/>
          <w:iCs/>
          <w:highlight w:val="cyan"/>
          <w:u w:val="single"/>
          <w:bdr w:val="single" w:sz="8" w:space="0" w:color="auto"/>
        </w:rPr>
        <w:t>diverse people</w:t>
      </w:r>
      <w:r w:rsidRPr="00286123">
        <w:rPr>
          <w:rFonts w:eastAsia="Calibri"/>
          <w:sz w:val="16"/>
        </w:rPr>
        <w:t xml:space="preserve"> across the Americas, indeed </w:t>
      </w:r>
      <w:r w:rsidRPr="00381A6F">
        <w:rPr>
          <w:rStyle w:val="Emphasis"/>
        </w:rPr>
        <w:t>across the world</w:t>
      </w:r>
      <w:r w:rsidRPr="00286123">
        <w:rPr>
          <w:rFonts w:eastAsia="Calibri"/>
          <w:sz w:val="16"/>
        </w:rPr>
        <w:t xml:space="preserve">, often </w:t>
      </w:r>
      <w:r w:rsidRPr="00286123">
        <w:rPr>
          <w:rFonts w:eastAsia="Calibri"/>
          <w:b/>
          <w:highlight w:val="cyan"/>
          <w:u w:val="single"/>
        </w:rPr>
        <w:t xml:space="preserve">under a </w:t>
      </w:r>
      <w:r w:rsidRPr="00286123">
        <w:rPr>
          <w:rFonts w:eastAsia="Calibri"/>
          <w:b/>
          <w:iCs/>
          <w:highlight w:val="cyan"/>
          <w:u w:val="single"/>
          <w:bdr w:val="single" w:sz="8" w:space="0" w:color="auto"/>
        </w:rPr>
        <w:t>single</w:t>
      </w:r>
      <w:r w:rsidRPr="00381A6F">
        <w:rPr>
          <w:rStyle w:val="Emphasis"/>
        </w:rPr>
        <w:t xml:space="preserve">, shared subjective </w:t>
      </w:r>
      <w:r w:rsidRPr="00286123">
        <w:rPr>
          <w:rFonts w:eastAsia="Calibri"/>
          <w:b/>
          <w:iCs/>
          <w:highlight w:val="cyan"/>
          <w:u w:val="single"/>
          <w:bdr w:val="single" w:sz="8" w:space="0" w:color="auto"/>
        </w:rPr>
        <w:t>understanding</w:t>
      </w:r>
      <w:r w:rsidRPr="00286123">
        <w:rPr>
          <w:rFonts w:eastAsia="Calibri"/>
          <w:b/>
          <w:highlight w:val="cyan"/>
          <w:u w:val="single"/>
        </w:rPr>
        <w:t xml:space="preserve"> of being the “</w:t>
      </w:r>
      <w:r w:rsidRPr="00286123">
        <w:rPr>
          <w:rFonts w:eastAsia="Calibri"/>
          <w:b/>
          <w:iCs/>
          <w:highlight w:val="cyan"/>
          <w:u w:val="single"/>
          <w:bdr w:val="single" w:sz="8" w:space="0" w:color="auto"/>
        </w:rPr>
        <w:t>first</w:t>
      </w:r>
      <w:r w:rsidRPr="00286123">
        <w:rPr>
          <w:rFonts w:eastAsia="Calibri"/>
          <w:b/>
          <w:highlight w:val="cyan"/>
          <w:u w:val="single"/>
        </w:rPr>
        <w:t>” to live in any</w:t>
      </w:r>
      <w:r w:rsidRPr="00381A6F">
        <w:rPr>
          <w:rStyle w:val="Emphasis"/>
        </w:rPr>
        <w:t xml:space="preserve"> particular </w:t>
      </w:r>
      <w:r w:rsidRPr="00286123">
        <w:rPr>
          <w:rFonts w:eastAsia="Calibri"/>
          <w:b/>
          <w:highlight w:val="cyan"/>
          <w:u w:val="single"/>
        </w:rPr>
        <w:t>place</w:t>
      </w:r>
      <w:r w:rsidRPr="00286123">
        <w:rPr>
          <w:rFonts w:eastAsia="Calibri"/>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381A6F">
        <w:rPr>
          <w:rStyle w:val="Emphasis"/>
        </w:rPr>
        <w:t>this mode of representation, however new or potentially expansive, remains particularistic</w:t>
      </w:r>
      <w:r w:rsidRPr="00286123">
        <w:rPr>
          <w:rFonts w:eastAsia="Calibri"/>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3592D94B" w14:textId="77777777" w:rsidR="00551958" w:rsidRPr="00286123" w:rsidRDefault="00551958" w:rsidP="00551958">
      <w:pPr>
        <w:rPr>
          <w:rFonts w:eastAsia="Calibri"/>
          <w:sz w:val="16"/>
        </w:rPr>
      </w:pPr>
      <w:r w:rsidRPr="00381A6F">
        <w:rPr>
          <w:rStyle w:val="Emphasis"/>
        </w:rPr>
        <w:t>Indigenous conceptualized as such retains</w:t>
      </w:r>
      <w:r w:rsidRPr="00286123">
        <w:rPr>
          <w:rFonts w:eastAsia="Calibri"/>
          <w:sz w:val="16"/>
        </w:rPr>
        <w:t xml:space="preserve"> two </w:t>
      </w:r>
      <w:r w:rsidRPr="00381A6F">
        <w:rPr>
          <w:rStyle w:val="Emphasis"/>
        </w:rPr>
        <w:t>interrelated problems that ensure that</w:t>
      </w:r>
      <w:r w:rsidRPr="00286123">
        <w:rPr>
          <w:rFonts w:eastAsia="Calibri"/>
          <w:sz w:val="16"/>
        </w:rPr>
        <w:t xml:space="preserve"> the kinds of </w:t>
      </w:r>
      <w:r w:rsidRPr="00381A6F">
        <w:rPr>
          <w:rStyle w:val="Emphasis"/>
        </w:rPr>
        <w:t>unequal relationships</w:t>
      </w:r>
      <w:r w:rsidRPr="00286123">
        <w:rPr>
          <w:rFonts w:eastAsia="Calibri"/>
          <w:sz w:val="16"/>
        </w:rPr>
        <w:t xml:space="preserve"> organized in the aftermath of 1492 </w:t>
      </w:r>
      <w:r w:rsidRPr="00381A6F">
        <w:rPr>
          <w:rStyle w:val="Emphasis"/>
        </w:rPr>
        <w:t>are reproduced</w:t>
      </w:r>
      <w:r w:rsidRPr="00286123">
        <w:rPr>
          <w:rFonts w:eastAsia="Calibri"/>
          <w:sz w:val="16"/>
        </w:rPr>
        <w:t xml:space="preserve">. First, </w:t>
      </w:r>
      <w:r w:rsidRPr="00381A6F">
        <w:rPr>
          <w:rStyle w:val="Emphasis"/>
        </w:rPr>
        <w:t xml:space="preserve">by denying the social constitution of the category of indigenous, it </w:t>
      </w:r>
      <w:r w:rsidRPr="00286123">
        <w:rPr>
          <w:rFonts w:eastAsia="Calibri"/>
          <w:b/>
          <w:iCs/>
          <w:highlight w:val="cyan"/>
          <w:u w:val="single"/>
          <w:bdr w:val="single" w:sz="8" w:space="0" w:color="auto"/>
        </w:rPr>
        <w:t>disavows</w:t>
      </w:r>
      <w:r w:rsidRPr="00381A6F">
        <w:rPr>
          <w:rStyle w:val="Emphasis"/>
        </w:rPr>
        <w:t xml:space="preserve"> people’s now-long </w:t>
      </w:r>
      <w:r w:rsidRPr="00286123">
        <w:rPr>
          <w:rFonts w:eastAsia="Calibri"/>
          <w:b/>
          <w:iCs/>
          <w:highlight w:val="cyan"/>
          <w:u w:val="single"/>
          <w:bdr w:val="single" w:sz="8" w:space="0" w:color="auto"/>
        </w:rPr>
        <w:t>history of connectivity</w:t>
      </w:r>
      <w:r w:rsidRPr="00381A6F">
        <w:rPr>
          <w:rStyle w:val="Emphasis"/>
        </w:rPr>
        <w:t xml:space="preserve"> across (and sometimes against) this category. Because this connectivity challenges the particularistic nature of indigeneity, recognition of interrelationality is itself represented as a threat</w:t>
      </w:r>
      <w:r w:rsidRPr="00286123">
        <w:rPr>
          <w:rFonts w:eastAsia="Calibri"/>
          <w:sz w:val="16"/>
        </w:rPr>
        <w:t xml:space="preserve">. Second, </w:t>
      </w:r>
      <w:r w:rsidRPr="00381A6F">
        <w:rPr>
          <w:rStyle w:val="Emphasis"/>
        </w:rPr>
        <w:t>by continuing to limit the criteria of membership</w:t>
      </w:r>
      <w:r w:rsidRPr="00286123">
        <w:rPr>
          <w:rFonts w:eastAsia="Calibri"/>
          <w:sz w:val="16"/>
        </w:rPr>
        <w:t xml:space="preserve"> of each nos, </w:t>
      </w:r>
      <w:r w:rsidRPr="00381A6F">
        <w:rPr>
          <w:rStyle w:val="Emphasis"/>
        </w:rPr>
        <w:t>each is unable to accept as co-specifics those who are rendered as always-already oppositional others</w:t>
      </w:r>
      <w:r w:rsidRPr="00286123">
        <w:rPr>
          <w:rFonts w:eastAsia="Calibri"/>
          <w:sz w:val="16"/>
        </w:rPr>
        <w:t xml:space="preserve">. Indeed, </w:t>
      </w:r>
      <w:r w:rsidRPr="00381A6F">
        <w:rPr>
          <w:rStyle w:val="Emphasis"/>
        </w:rPr>
        <w:t>in making any particularistic nos, the significance of omitting certain others cannot be underestimated</w:t>
      </w:r>
      <w:r w:rsidRPr="00286123">
        <w:rPr>
          <w:rFonts w:eastAsia="Calibri"/>
          <w:sz w:val="16"/>
        </w:rPr>
        <w:t xml:space="preserve">. </w:t>
      </w:r>
    </w:p>
    <w:p w14:paraId="5DA6E21E" w14:textId="77777777" w:rsidR="00551958" w:rsidRPr="00286123" w:rsidRDefault="00551958" w:rsidP="00551958">
      <w:pPr>
        <w:rPr>
          <w:rFonts w:eastAsia="Calibri"/>
          <w:sz w:val="16"/>
        </w:rPr>
      </w:pPr>
      <w:r w:rsidRPr="00381A6F">
        <w:rPr>
          <w:rStyle w:val="Emphasis"/>
        </w:rPr>
        <w:t>The category of indigenous</w:t>
      </w:r>
      <w:r w:rsidRPr="00286123">
        <w:rPr>
          <w:rFonts w:eastAsia="Calibri"/>
          <w:sz w:val="16"/>
        </w:rPr>
        <w:t xml:space="preserve">, thus, </w:t>
      </w:r>
      <w:r w:rsidRPr="00381A6F">
        <w:rPr>
          <w:rStyle w:val="Emphasis"/>
        </w:rPr>
        <w:t>does</w:t>
      </w:r>
      <w:r w:rsidRPr="00286123">
        <w:rPr>
          <w:rFonts w:eastAsia="Calibri"/>
          <w:sz w:val="16"/>
        </w:rPr>
        <w:t xml:space="preserve"> a sort of </w:t>
      </w:r>
      <w:r w:rsidRPr="00381A6F">
        <w:rPr>
          <w:rStyle w:val="Emphasis"/>
        </w:rPr>
        <w:t>political work. It produces a particular nos</w:t>
      </w:r>
      <w:r w:rsidRPr="00286123">
        <w:rPr>
          <w:rFonts w:eastAsia="Calibri"/>
          <w:sz w:val="16"/>
        </w:rPr>
        <w:t xml:space="preserve"> (</w:t>
      </w:r>
      <w:r w:rsidRPr="00381A6F">
        <w:rPr>
          <w:rStyle w:val="Emphasis"/>
        </w:rPr>
        <w:t>and thus a particular Other-to-indigenous nos</w:t>
      </w:r>
      <w:r w:rsidRPr="00286123">
        <w:rPr>
          <w:rFonts w:eastAsia="Calibri"/>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381A6F">
        <w:rPr>
          <w:rStyle w:val="Emphasis"/>
        </w:rPr>
        <w:t>Within such a worldview, that which moves is consequently denounced as inherently polluting, and</w:t>
      </w:r>
      <w:r w:rsidRPr="00286123">
        <w:rPr>
          <w:rFonts w:eastAsia="Calibri"/>
          <w:sz w:val="16"/>
        </w:rPr>
        <w:t xml:space="preserve">, in an idiom that is gaining in popularity, </w:t>
      </w:r>
      <w:r w:rsidRPr="00381A6F">
        <w:rPr>
          <w:rStyle w:val="Emphasis"/>
        </w:rPr>
        <w:t>movement and migration are posited as inherently colonizing</w:t>
      </w:r>
      <w:r w:rsidRPr="00286123">
        <w:rPr>
          <w:rFonts w:eastAsia="Calibri"/>
          <w:sz w:val="16"/>
        </w:rPr>
        <w:t xml:space="preserve">. </w:t>
      </w:r>
    </w:p>
    <w:p w14:paraId="663D8ADD" w14:textId="77777777" w:rsidR="00551958" w:rsidRPr="00286123" w:rsidRDefault="00551958" w:rsidP="00551958">
      <w:pPr>
        <w:rPr>
          <w:rFonts w:eastAsia="Calibri"/>
          <w:sz w:val="16"/>
        </w:rPr>
      </w:pPr>
      <w:r w:rsidRPr="00381A6F">
        <w:rPr>
          <w:rStyle w:val="Emphasis"/>
        </w:rPr>
        <w:t xml:space="preserve">An </w:t>
      </w:r>
      <w:r w:rsidRPr="00286123">
        <w:rPr>
          <w:rFonts w:eastAsia="Calibri"/>
          <w:b/>
          <w:highlight w:val="cyan"/>
          <w:u w:val="single"/>
        </w:rPr>
        <w:t>understanding</w:t>
      </w:r>
      <w:r w:rsidRPr="00381A6F">
        <w:rPr>
          <w:rStyle w:val="Emphasis"/>
        </w:rPr>
        <w:t xml:space="preserve"> of </w:t>
      </w:r>
      <w:r w:rsidRPr="00286123">
        <w:rPr>
          <w:rFonts w:eastAsia="Calibri"/>
          <w:b/>
          <w:highlight w:val="cyan"/>
          <w:u w:val="single"/>
        </w:rPr>
        <w:t xml:space="preserve">mobility as </w:t>
      </w:r>
      <w:r w:rsidRPr="00286123">
        <w:rPr>
          <w:rFonts w:eastAsia="Calibri"/>
          <w:b/>
          <w:iCs/>
          <w:highlight w:val="cyan"/>
          <w:u w:val="single"/>
          <w:bdr w:val="single" w:sz="8" w:space="0" w:color="auto"/>
        </w:rPr>
        <w:t>always colonizing</w:t>
      </w:r>
      <w:r w:rsidRPr="00286123">
        <w:rPr>
          <w:rFonts w:eastAsia="Calibri"/>
          <w:b/>
          <w:highlight w:val="cyan"/>
          <w:u w:val="single"/>
        </w:rPr>
        <w:t xml:space="preserve"> is evident in</w:t>
      </w:r>
      <w:r w:rsidRPr="00381A6F">
        <w:rPr>
          <w:rStyle w:val="Emphasis"/>
        </w:rPr>
        <w:t xml:space="preserve"> the expansion of </w:t>
      </w:r>
      <w:r w:rsidRPr="00286123">
        <w:rPr>
          <w:rFonts w:eastAsia="Calibri"/>
          <w:b/>
          <w:highlight w:val="cyan"/>
          <w:u w:val="single"/>
        </w:rPr>
        <w:t>the term “</w:t>
      </w:r>
      <w:r w:rsidRPr="00286123">
        <w:rPr>
          <w:rFonts w:eastAsia="Calibri"/>
          <w:b/>
          <w:iCs/>
          <w:highlight w:val="cyan"/>
          <w:u w:val="single"/>
          <w:bdr w:val="single" w:sz="8" w:space="0" w:color="auto"/>
        </w:rPr>
        <w:t>settler colonist</w:t>
      </w:r>
      <w:r w:rsidRPr="00286123">
        <w:rPr>
          <w:rFonts w:eastAsia="Calibri"/>
          <w:b/>
          <w:highlight w:val="cyan"/>
          <w:u w:val="single"/>
        </w:rPr>
        <w:t xml:space="preserve">” to include </w:t>
      </w:r>
      <w:r w:rsidRPr="00286123">
        <w:rPr>
          <w:rFonts w:eastAsia="Calibri"/>
          <w:b/>
          <w:iCs/>
          <w:highlight w:val="cyan"/>
          <w:u w:val="single"/>
          <w:bdr w:val="single" w:sz="8" w:space="0" w:color="auto"/>
        </w:rPr>
        <w:t>all those deemed nonnative</w:t>
      </w:r>
      <w:r w:rsidRPr="00286123">
        <w:rPr>
          <w:rFonts w:eastAsia="Calibri"/>
          <w:b/>
          <w:highlight w:val="cyan"/>
          <w:u w:val="single"/>
        </w:rPr>
        <w:t xml:space="preserve"> in any</w:t>
      </w:r>
      <w:r w:rsidRPr="00381A6F">
        <w:rPr>
          <w:rStyle w:val="Emphasis"/>
        </w:rPr>
        <w:t xml:space="preserve"> given </w:t>
      </w:r>
      <w:r w:rsidRPr="00286123">
        <w:rPr>
          <w:rFonts w:eastAsia="Calibri"/>
          <w:b/>
          <w:highlight w:val="cyan"/>
          <w:u w:val="single"/>
        </w:rPr>
        <w:t>space</w:t>
      </w:r>
      <w:r w:rsidRPr="00286123">
        <w:rPr>
          <w:rFonts w:eastAsia="Calibri"/>
          <w:sz w:val="16"/>
        </w:rPr>
        <w:t xml:space="preserve">. Recently, within both indigenous studies and social movements for indigenous rights, </w:t>
      </w:r>
      <w:r w:rsidRPr="00381A6F">
        <w:rPr>
          <w:rStyle w:val="Emphasis"/>
        </w:rPr>
        <w:t xml:space="preserve">the </w:t>
      </w:r>
      <w:r w:rsidRPr="00286123">
        <w:rPr>
          <w:rFonts w:eastAsia="Calibri"/>
          <w:b/>
          <w:iCs/>
          <w:highlight w:val="cyan"/>
          <w:u w:val="single"/>
          <w:bdr w:val="single" w:sz="8" w:space="0" w:color="auto"/>
        </w:rPr>
        <w:t>historical distinctions</w:t>
      </w:r>
      <w:r w:rsidRPr="00286123">
        <w:rPr>
          <w:rFonts w:eastAsia="Calibri"/>
          <w:b/>
          <w:highlight w:val="cyan"/>
          <w:u w:val="single"/>
        </w:rPr>
        <w:t xml:space="preserve"> between</w:t>
      </w:r>
      <w:r w:rsidRPr="00286123">
        <w:rPr>
          <w:rFonts w:eastAsia="Calibri"/>
          <w:sz w:val="16"/>
        </w:rPr>
        <w:t xml:space="preserve"> the voyages of Columbus (and other </w:t>
      </w:r>
      <w:r w:rsidRPr="00286123">
        <w:rPr>
          <w:rFonts w:eastAsia="Calibri"/>
          <w:b/>
          <w:iCs/>
          <w:highlight w:val="cyan"/>
          <w:u w:val="single"/>
          <w:bdr w:val="single" w:sz="8" w:space="0" w:color="auto"/>
        </w:rPr>
        <w:t>colonizers</w:t>
      </w:r>
      <w:r w:rsidRPr="00286123">
        <w:rPr>
          <w:rFonts w:eastAsia="Calibri"/>
          <w:sz w:val="16"/>
        </w:rPr>
        <w:t xml:space="preserve">) and those of </w:t>
      </w:r>
      <w:r w:rsidRPr="00286123">
        <w:rPr>
          <w:rFonts w:eastAsia="Calibri"/>
          <w:b/>
          <w:iCs/>
          <w:highlight w:val="cyan"/>
          <w:u w:val="single"/>
          <w:bdr w:val="single" w:sz="8" w:space="0" w:color="auto"/>
        </w:rPr>
        <w:t>slaves</w:t>
      </w:r>
      <w:r w:rsidRPr="00286123">
        <w:rPr>
          <w:rFonts w:eastAsia="Calibri"/>
          <w:sz w:val="16"/>
        </w:rPr>
        <w:t xml:space="preserve"> who survived the Middle Passage, </w:t>
      </w:r>
      <w:r w:rsidRPr="00381A6F">
        <w:rPr>
          <w:rStyle w:val="Emphasis"/>
        </w:rPr>
        <w:t xml:space="preserve">indentured </w:t>
      </w:r>
      <w:r w:rsidRPr="00286123">
        <w:rPr>
          <w:rFonts w:eastAsia="Calibri"/>
          <w:b/>
          <w:iCs/>
          <w:highlight w:val="cyan"/>
          <w:u w:val="single"/>
          <w:bdr w:val="single" w:sz="8" w:space="0" w:color="auto"/>
        </w:rPr>
        <w:t>workers</w:t>
      </w:r>
      <w:r w:rsidRPr="00286123">
        <w:rPr>
          <w:rFonts w:eastAsia="Calibri"/>
          <w:sz w:val="16"/>
        </w:rPr>
        <w:t xml:space="preserve"> recruited in the wake of slavery’s abolition, </w:t>
      </w:r>
      <w:r w:rsidRPr="00286123">
        <w:rPr>
          <w:rFonts w:eastAsia="Calibri"/>
          <w:b/>
          <w:highlight w:val="cyan"/>
          <w:u w:val="single"/>
        </w:rPr>
        <w:t>and</w:t>
      </w:r>
      <w:r w:rsidRPr="00286123">
        <w:rPr>
          <w:rFonts w:eastAsia="Calibri"/>
          <w:sz w:val="16"/>
        </w:rPr>
        <w:t xml:space="preserve"> present- day </w:t>
      </w:r>
      <w:r w:rsidRPr="00286123">
        <w:rPr>
          <w:rFonts w:eastAsia="Calibri"/>
          <w:b/>
          <w:iCs/>
          <w:highlight w:val="cyan"/>
          <w:u w:val="single"/>
          <w:bdr w:val="single" w:sz="8" w:space="0" w:color="auto"/>
        </w:rPr>
        <w:t>migrants</w:t>
      </w:r>
      <w:r w:rsidRPr="00286123">
        <w:rPr>
          <w:rFonts w:eastAsia="Calibri"/>
          <w:sz w:val="16"/>
        </w:rPr>
        <w:t xml:space="preserve"> captured in a variety of state categories ranging from illegal to immigrant, </w:t>
      </w:r>
      <w:r w:rsidRPr="00381A6F">
        <w:rPr>
          <w:rStyle w:val="Emphasis"/>
        </w:rPr>
        <w:t xml:space="preserve">have been </w:t>
      </w:r>
      <w:r w:rsidRPr="00286123">
        <w:rPr>
          <w:rFonts w:eastAsia="Calibri"/>
          <w:b/>
          <w:iCs/>
          <w:highlight w:val="cyan"/>
          <w:u w:val="single"/>
          <w:bdr w:val="single" w:sz="8" w:space="0" w:color="auto"/>
        </w:rPr>
        <w:t>collapsed</w:t>
      </w:r>
      <w:r w:rsidRPr="00286123">
        <w:rPr>
          <w:rFonts w:eastAsia="Calibri"/>
          <w:b/>
          <w:highlight w:val="cyan"/>
          <w:u w:val="single"/>
        </w:rPr>
        <w:t xml:space="preserve">. </w:t>
      </w:r>
      <w:r w:rsidRPr="00286123">
        <w:rPr>
          <w:rFonts w:eastAsia="Calibri"/>
          <w:b/>
          <w:iCs/>
          <w:highlight w:val="cyan"/>
          <w:u w:val="single"/>
          <w:bdr w:val="single" w:sz="8" w:space="0" w:color="auto"/>
        </w:rPr>
        <w:t>All</w:t>
      </w:r>
      <w:r w:rsidRPr="00381A6F">
        <w:rPr>
          <w:rStyle w:val="Emphasis"/>
        </w:rPr>
        <w:t xml:space="preserve">, it is claimed, are </w:t>
      </w:r>
      <w:r w:rsidRPr="00286123">
        <w:rPr>
          <w:rFonts w:eastAsia="Calibri"/>
          <w:b/>
          <w:iCs/>
          <w:highlight w:val="cyan"/>
          <w:u w:val="single"/>
          <w:bdr w:val="single" w:sz="8" w:space="0" w:color="auto"/>
        </w:rPr>
        <w:t>agents of colonialism</w:t>
      </w:r>
      <w:r w:rsidRPr="00286123">
        <w:rPr>
          <w:rFonts w:eastAsia="Calibri"/>
          <w:sz w:val="16"/>
        </w:rPr>
        <w:t xml:space="preserve">. It seems, then, that as there has been an expansion in the subjective understanding of people as indigenous, there has been a subsequent expansion in their other. Put differently, </w:t>
      </w:r>
      <w:r w:rsidRPr="00381A6F">
        <w:rPr>
          <w:rStyle w:val="Emphasis"/>
        </w:rPr>
        <w:t>within some indigenous systems of belonging, all past and present people constituted as migrants are situated as colonizers</w:t>
      </w:r>
      <w:r w:rsidRPr="00286123">
        <w:rPr>
          <w:rFonts w:eastAsia="Calibri"/>
          <w:sz w:val="16"/>
        </w:rPr>
        <w:t xml:space="preserve">. </w:t>
      </w:r>
    </w:p>
    <w:p w14:paraId="620524B0" w14:textId="77777777" w:rsidR="00551958" w:rsidRPr="00286123" w:rsidRDefault="00551958" w:rsidP="00551958">
      <w:pPr>
        <w:rPr>
          <w:rFonts w:eastAsia="Calibri"/>
          <w:sz w:val="16"/>
        </w:rPr>
      </w:pPr>
      <w:r w:rsidRPr="00286123">
        <w:rPr>
          <w:rFonts w:eastAsia="Calibri"/>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7A5D5D0F" w14:textId="77777777" w:rsidR="00551958" w:rsidRPr="00286123" w:rsidRDefault="00551958" w:rsidP="00551958">
      <w:pPr>
        <w:rPr>
          <w:rFonts w:eastAsia="Calibri"/>
          <w:sz w:val="16"/>
        </w:rPr>
      </w:pPr>
      <w:r w:rsidRPr="00286123">
        <w:rPr>
          <w:rFonts w:eastAsia="Calibri"/>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381A6F">
        <w:rPr>
          <w:rStyle w:val="Emphasis"/>
        </w:rPr>
        <w:t xml:space="preserve">by </w:t>
      </w:r>
      <w:r w:rsidRPr="00286123">
        <w:rPr>
          <w:rFonts w:eastAsia="Calibri"/>
          <w:b/>
          <w:highlight w:val="cyan"/>
          <w:u w:val="single"/>
        </w:rPr>
        <w:t>“</w:t>
      </w:r>
      <w:r w:rsidRPr="00286123">
        <w:rPr>
          <w:rFonts w:eastAsia="Calibri"/>
          <w:b/>
          <w:iCs/>
          <w:highlight w:val="cyan"/>
          <w:u w:val="single"/>
          <w:bdr w:val="single" w:sz="8" w:space="0" w:color="auto"/>
        </w:rPr>
        <w:t>elevating</w:t>
      </w:r>
      <w:r w:rsidRPr="00381A6F">
        <w:rPr>
          <w:rStyle w:val="Emphasis"/>
        </w:rPr>
        <w:t xml:space="preserve"> to a first-principle the ineffable interests and connections</w:t>
      </w:r>
      <w:r w:rsidRPr="00286123">
        <w:rPr>
          <w:rFonts w:eastAsia="Calibri"/>
          <w:sz w:val="16"/>
        </w:rPr>
        <w:t xml:space="preserve">, at once material and moral, </w:t>
      </w:r>
      <w:r w:rsidRPr="00381A6F">
        <w:rPr>
          <w:rStyle w:val="Emphasis"/>
        </w:rPr>
        <w:t xml:space="preserve">that flow from ‘native’ rootedness, and special rights, in a </w:t>
      </w:r>
      <w:r w:rsidRPr="00286123">
        <w:rPr>
          <w:rFonts w:eastAsia="Calibri"/>
          <w:b/>
          <w:iCs/>
          <w:highlight w:val="cyan"/>
          <w:u w:val="single"/>
          <w:bdr w:val="single" w:sz="8" w:space="0" w:color="auto"/>
        </w:rPr>
        <w:t>place of birth</w:t>
      </w:r>
      <w:r w:rsidRPr="00286123">
        <w:rPr>
          <w:rFonts w:eastAsia="Calibri"/>
          <w:b/>
          <w:highlight w:val="cyan"/>
          <w:u w:val="single"/>
        </w:rPr>
        <w:t>,”</w:t>
      </w:r>
      <w:r w:rsidRPr="00286123">
        <w:rPr>
          <w:rFonts w:eastAsia="Calibri"/>
          <w:sz w:val="16"/>
        </w:rPr>
        <w:t xml:space="preserve"> autochthonous </w:t>
      </w:r>
      <w:r w:rsidRPr="00286123">
        <w:rPr>
          <w:rFonts w:eastAsia="Calibri"/>
          <w:b/>
          <w:highlight w:val="cyan"/>
          <w:u w:val="single"/>
        </w:rPr>
        <w:t>discourses place</w:t>
      </w:r>
      <w:r w:rsidRPr="00381A6F">
        <w:rPr>
          <w:rStyle w:val="Emphasis"/>
        </w:rPr>
        <w:t xml:space="preserve"> those constituted as </w:t>
      </w:r>
      <w:r w:rsidRPr="00286123">
        <w:rPr>
          <w:rFonts w:eastAsia="Calibri"/>
          <w:b/>
          <w:highlight w:val="cyan"/>
          <w:u w:val="single"/>
        </w:rPr>
        <w:t xml:space="preserve">natives </w:t>
      </w:r>
      <w:r w:rsidRPr="00286123">
        <w:rPr>
          <w:rFonts w:eastAsia="Calibri"/>
          <w:b/>
          <w:iCs/>
          <w:highlight w:val="cyan"/>
          <w:u w:val="single"/>
          <w:bdr w:val="single" w:sz="8" w:space="0" w:color="auto"/>
        </w:rPr>
        <w:t>at the top</w:t>
      </w:r>
      <w:r w:rsidRPr="00286123">
        <w:rPr>
          <w:rFonts w:eastAsia="Calibri"/>
          <w:b/>
          <w:highlight w:val="cyan"/>
          <w:u w:val="single"/>
        </w:rPr>
        <w:t xml:space="preserve"> of a </w:t>
      </w:r>
      <w:r w:rsidRPr="00286123">
        <w:rPr>
          <w:rFonts w:eastAsia="Calibri"/>
          <w:b/>
          <w:iCs/>
          <w:highlight w:val="cyan"/>
          <w:u w:val="single"/>
          <w:bdr w:val="single" w:sz="8" w:space="0" w:color="auto"/>
        </w:rPr>
        <w:t>hierarchy</w:t>
      </w:r>
      <w:r w:rsidRPr="00381A6F">
        <w:rPr>
          <w:rStyle w:val="Emphasis"/>
        </w:rPr>
        <w:t xml:space="preserve"> of the exploited, oppressed, and colonized </w:t>
      </w:r>
      <w:r w:rsidRPr="00286123">
        <w:rPr>
          <w:rFonts w:eastAsia="Calibri"/>
          <w:b/>
          <w:highlight w:val="cyan"/>
          <w:u w:val="single"/>
        </w:rPr>
        <w:t xml:space="preserve">and </w:t>
      </w:r>
      <w:r w:rsidRPr="00286123">
        <w:rPr>
          <w:rFonts w:eastAsia="Calibri"/>
          <w:b/>
          <w:iCs/>
          <w:highlight w:val="cyan"/>
          <w:u w:val="single"/>
          <w:bdr w:val="single" w:sz="8" w:space="0" w:color="auto"/>
        </w:rPr>
        <w:t>insist</w:t>
      </w:r>
      <w:r w:rsidRPr="00286123">
        <w:rPr>
          <w:rFonts w:eastAsia="Calibri"/>
          <w:b/>
          <w:highlight w:val="cyan"/>
          <w:u w:val="single"/>
        </w:rPr>
        <w:t xml:space="preserve"> on</w:t>
      </w:r>
      <w:r w:rsidRPr="00381A6F">
        <w:rPr>
          <w:rStyle w:val="Emphasis"/>
        </w:rPr>
        <w:t xml:space="preserve"> the centrality of the </w:t>
      </w:r>
      <w:r w:rsidRPr="00286123">
        <w:rPr>
          <w:rFonts w:eastAsia="Calibri"/>
          <w:b/>
          <w:iCs/>
          <w:highlight w:val="cyan"/>
          <w:u w:val="single"/>
          <w:bdr w:val="single" w:sz="8" w:space="0" w:color="auto"/>
        </w:rPr>
        <w:t>claims of natives</w:t>
      </w:r>
      <w:r w:rsidRPr="00381A6F">
        <w:rPr>
          <w:rStyle w:val="Emphasis"/>
        </w:rPr>
        <w:t xml:space="preserve"> </w:t>
      </w:r>
      <w:r w:rsidRPr="00286123">
        <w:rPr>
          <w:rFonts w:eastAsia="Calibri"/>
          <w:b/>
          <w:highlight w:val="cyan"/>
          <w:u w:val="single"/>
        </w:rPr>
        <w:t>for</w:t>
      </w:r>
      <w:r w:rsidRPr="00381A6F">
        <w:rPr>
          <w:rStyle w:val="Emphasis"/>
        </w:rPr>
        <w:t xml:space="preserve"> the realization of either decolonization or </w:t>
      </w:r>
      <w:r w:rsidRPr="00286123">
        <w:rPr>
          <w:rFonts w:eastAsia="Calibri"/>
          <w:b/>
          <w:iCs/>
          <w:highlight w:val="cyan"/>
          <w:u w:val="single"/>
          <w:bdr w:val="single" w:sz="8" w:space="0" w:color="auto"/>
        </w:rPr>
        <w:t>justice</w:t>
      </w:r>
      <w:r w:rsidRPr="00286123">
        <w:rPr>
          <w:rFonts w:eastAsia="Calibri"/>
          <w:sz w:val="16"/>
        </w:rPr>
        <w:t xml:space="preserve">.26 Within the negative duality of natives and nonnatives that such discourses put into play, </w:t>
      </w:r>
      <w:r w:rsidRPr="00286123">
        <w:rPr>
          <w:rFonts w:eastAsia="Calibri"/>
          <w:b/>
          <w:iCs/>
          <w:highlight w:val="cyan"/>
          <w:u w:val="single"/>
          <w:bdr w:val="single" w:sz="8" w:space="0" w:color="auto"/>
        </w:rPr>
        <w:t>origins</w:t>
      </w:r>
      <w:r w:rsidRPr="00286123">
        <w:rPr>
          <w:rFonts w:eastAsia="Calibri"/>
          <w:sz w:val="16"/>
        </w:rPr>
        <w:t xml:space="preserve"> (and, in some contexts, claims of original, versus later, human discovery or inhabitation) </w:t>
      </w:r>
      <w:r w:rsidRPr="00286123">
        <w:rPr>
          <w:rFonts w:eastAsia="Calibri"/>
          <w:b/>
          <w:highlight w:val="cyan"/>
          <w:u w:val="single"/>
        </w:rPr>
        <w:t xml:space="preserve">become </w:t>
      </w:r>
      <w:r w:rsidRPr="00381A6F">
        <w:rPr>
          <w:rStyle w:val="Emphasis"/>
        </w:rPr>
        <w:t xml:space="preserve">the </w:t>
      </w:r>
      <w:r w:rsidRPr="00286123">
        <w:rPr>
          <w:rFonts w:eastAsia="Calibri"/>
          <w:b/>
          <w:iCs/>
          <w:highlight w:val="cyan"/>
          <w:u w:val="single"/>
          <w:bdr w:val="single" w:sz="8" w:space="0" w:color="auto"/>
        </w:rPr>
        <w:t xml:space="preserve">key </w:t>
      </w:r>
      <w:r w:rsidRPr="00381A6F">
        <w:rPr>
          <w:rStyle w:val="Emphasis"/>
        </w:rPr>
        <w:t>determinant of who belongs in any given space today—and who does not</w:t>
      </w:r>
      <w:r w:rsidRPr="00286123">
        <w:rPr>
          <w:rFonts w:eastAsia="Calibri"/>
          <w:sz w:val="16"/>
        </w:rPr>
        <w:t xml:space="preserve">. </w:t>
      </w:r>
    </w:p>
    <w:p w14:paraId="6AC80294" w14:textId="77777777" w:rsidR="00551958" w:rsidRPr="00286123" w:rsidRDefault="00551958" w:rsidP="00551958">
      <w:pPr>
        <w:rPr>
          <w:rFonts w:eastAsia="Calibri"/>
          <w:sz w:val="16"/>
        </w:rPr>
      </w:pPr>
      <w:r w:rsidRPr="00286123">
        <w:rPr>
          <w:rFonts w:eastAsia="Calibri"/>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286123">
        <w:rPr>
          <w:rFonts w:eastAsia="Calibri"/>
          <w:b/>
          <w:highlight w:val="cyan"/>
          <w:u w:val="single"/>
        </w:rPr>
        <w:t>Such</w:t>
      </w:r>
      <w:r w:rsidRPr="00381A6F">
        <w:rPr>
          <w:rStyle w:val="Emphasis"/>
        </w:rPr>
        <w:t xml:space="preserve"> a move works to </w:t>
      </w:r>
      <w:r w:rsidRPr="00286123">
        <w:rPr>
          <w:rFonts w:eastAsia="Calibri"/>
          <w:b/>
          <w:iCs/>
          <w:highlight w:val="cyan"/>
          <w:u w:val="single"/>
          <w:bdr w:val="single" w:sz="8" w:space="0" w:color="auto"/>
        </w:rPr>
        <w:t>shift the focus</w:t>
      </w:r>
      <w:r w:rsidRPr="00286123">
        <w:rPr>
          <w:rFonts w:eastAsia="Calibri"/>
          <w:b/>
          <w:highlight w:val="cyan"/>
          <w:u w:val="single"/>
        </w:rPr>
        <w:t xml:space="preserve"> from</w:t>
      </w:r>
      <w:r w:rsidRPr="00381A6F">
        <w:rPr>
          <w:rStyle w:val="Emphasis"/>
        </w:rPr>
        <w:t xml:space="preserve"> a dialectics of colonialism—where the key </w:t>
      </w:r>
      <w:r w:rsidRPr="00286123">
        <w:rPr>
          <w:rFonts w:eastAsia="Calibri"/>
          <w:b/>
          <w:iCs/>
          <w:highlight w:val="cyan"/>
          <w:u w:val="single"/>
          <w:bdr w:val="single" w:sz="8" w:space="0" w:color="auto"/>
        </w:rPr>
        <w:t>historical dynamic</w:t>
      </w:r>
      <w:r w:rsidRPr="00381A6F">
        <w:rPr>
          <w:rStyle w:val="Emphasis"/>
        </w:rPr>
        <w:t xml:space="preserve"> is one of expropriation and exploitation</w:t>
      </w:r>
      <w:r w:rsidRPr="00286123">
        <w:rPr>
          <w:rFonts w:eastAsia="Calibri"/>
          <w:sz w:val="16"/>
        </w:rPr>
        <w:t>, and the key relationship is one between the colonizers and the colonized—</w:t>
      </w:r>
      <w:r w:rsidRPr="00286123">
        <w:rPr>
          <w:rFonts w:eastAsia="Calibri"/>
          <w:b/>
          <w:highlight w:val="cyan"/>
          <w:u w:val="single"/>
        </w:rPr>
        <w:t>to</w:t>
      </w:r>
      <w:r w:rsidRPr="00381A6F">
        <w:rPr>
          <w:rStyle w:val="Emphasis"/>
        </w:rPr>
        <w:t xml:space="preserve"> one where the dichotomy between native and nonnative becomes central to both analysis and politics</w:t>
      </w:r>
      <w:r w:rsidRPr="00286123">
        <w:rPr>
          <w:rFonts w:eastAsia="Calibri"/>
          <w:sz w:val="16"/>
        </w:rPr>
        <w:t xml:space="preserve">. Patrick </w:t>
      </w:r>
      <w:r w:rsidRPr="00381A6F">
        <w:rPr>
          <w:rStyle w:val="Emphasis"/>
        </w:rPr>
        <w:t>Wolfe</w:t>
      </w:r>
      <w:r w:rsidRPr="00286123">
        <w:rPr>
          <w:rFonts w:eastAsia="Calibri"/>
          <w:sz w:val="16"/>
        </w:rPr>
        <w:t xml:space="preserve">, a historian of Australia, </w:t>
      </w:r>
      <w:r w:rsidRPr="00381A6F">
        <w:rPr>
          <w:rStyle w:val="Emphasis"/>
        </w:rPr>
        <w:t>captures this</w:t>
      </w:r>
      <w:r w:rsidRPr="00286123">
        <w:rPr>
          <w:rFonts w:eastAsia="Calibri"/>
          <w:sz w:val="16"/>
        </w:rPr>
        <w:t xml:space="preserve"> perspective </w:t>
      </w:r>
      <w:r w:rsidRPr="00381A6F">
        <w:rPr>
          <w:rStyle w:val="Emphasis"/>
        </w:rPr>
        <w:t>well in his claim that “the fundamental social divide is</w:t>
      </w:r>
      <w:r w:rsidRPr="00286123">
        <w:rPr>
          <w:rFonts w:eastAsia="Calibri"/>
          <w:sz w:val="16"/>
        </w:rPr>
        <w:t xml:space="preserve"> not </w:t>
      </w:r>
      <w:r w:rsidRPr="00381A6F">
        <w:rPr>
          <w:rStyle w:val="Emphasis"/>
        </w:rPr>
        <w:t>the</w:t>
      </w:r>
      <w:r w:rsidRPr="00286123">
        <w:rPr>
          <w:rFonts w:eastAsia="Calibri"/>
          <w:sz w:val="16"/>
        </w:rPr>
        <w:t xml:space="preserve"> color </w:t>
      </w:r>
      <w:r w:rsidRPr="00381A6F">
        <w:rPr>
          <w:rStyle w:val="Emphasis"/>
        </w:rPr>
        <w:t>line</w:t>
      </w:r>
      <w:r w:rsidRPr="00286123">
        <w:rPr>
          <w:rFonts w:eastAsia="Calibri"/>
          <w:sz w:val="16"/>
        </w:rPr>
        <w:t xml:space="preserve">. It is not ethnicity, minority status, or even class. The primary line is the one </w:t>
      </w:r>
      <w:r w:rsidRPr="00286123">
        <w:rPr>
          <w:rFonts w:eastAsia="Calibri"/>
          <w:b/>
          <w:iCs/>
          <w:highlight w:val="cyan"/>
          <w:u w:val="single"/>
          <w:bdr w:val="single" w:sz="8" w:space="0" w:color="auto"/>
        </w:rPr>
        <w:t>distinguishing Natives from settlers</w:t>
      </w:r>
      <w:r w:rsidRPr="00381A6F">
        <w:rPr>
          <w:rStyle w:val="Emphasis"/>
        </w:rPr>
        <w:t>—that is, from everyone else. Only the Native is not a settler</w:t>
      </w:r>
      <w:r w:rsidRPr="00286123">
        <w:rPr>
          <w:rFonts w:eastAsia="Calibri"/>
          <w:sz w:val="16"/>
        </w:rPr>
        <w:t xml:space="preserve">. Only the Native is truly local. Only the Native will free the Native. </w:t>
      </w:r>
      <w:r w:rsidRPr="00381A6F">
        <w:rPr>
          <w:rStyle w:val="Emphasis"/>
        </w:rPr>
        <w:t>One is either native or not.”</w:t>
      </w:r>
      <w:r w:rsidRPr="00286123">
        <w:rPr>
          <w:rFonts w:eastAsia="Calibri"/>
          <w:sz w:val="16"/>
        </w:rPr>
        <w:t xml:space="preserve">27 </w:t>
      </w:r>
    </w:p>
    <w:p w14:paraId="1617EAF8" w14:textId="77777777" w:rsidR="00551958" w:rsidRPr="00286123" w:rsidRDefault="00551958" w:rsidP="00551958">
      <w:pPr>
        <w:rPr>
          <w:rFonts w:eastAsia="Calibri"/>
          <w:sz w:val="16"/>
        </w:rPr>
      </w:pPr>
      <w:r w:rsidRPr="00286123">
        <w:rPr>
          <w:rFonts w:eastAsia="Calibri"/>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2E9DE1AB" w14:textId="77777777" w:rsidR="00551958" w:rsidRPr="00286123" w:rsidRDefault="00551958" w:rsidP="00551958">
      <w:pPr>
        <w:rPr>
          <w:rFonts w:eastAsia="Calibri"/>
          <w:sz w:val="16"/>
        </w:rPr>
      </w:pPr>
      <w:r w:rsidRPr="00381A6F">
        <w:rPr>
          <w:rStyle w:val="Emphasis"/>
        </w:rPr>
        <w:t xml:space="preserve">In this logic, </w:t>
      </w:r>
      <w:r w:rsidRPr="00286123">
        <w:rPr>
          <w:rFonts w:eastAsia="Calibri"/>
          <w:b/>
          <w:highlight w:val="cyan"/>
          <w:u w:val="single"/>
        </w:rPr>
        <w:t xml:space="preserve">indigeneity is </w:t>
      </w:r>
      <w:r w:rsidRPr="00286123">
        <w:rPr>
          <w:rFonts w:eastAsia="Calibri"/>
          <w:b/>
          <w:iCs/>
          <w:highlight w:val="cyan"/>
          <w:u w:val="single"/>
          <w:bdr w:val="single" w:sz="8" w:space="0" w:color="auto"/>
        </w:rPr>
        <w:t>racialized</w:t>
      </w:r>
      <w:r w:rsidRPr="00381A6F">
        <w:rPr>
          <w:rStyle w:val="Emphasis"/>
        </w:rPr>
        <w:t xml:space="preserve">/ethnicized, and in the process, </w:t>
      </w:r>
      <w:r w:rsidRPr="00286123">
        <w:rPr>
          <w:rFonts w:eastAsia="Calibri"/>
          <w:b/>
          <w:iCs/>
          <w:highlight w:val="cyan"/>
          <w:u w:val="single"/>
          <w:bdr w:val="single" w:sz="8" w:space="0" w:color="auto"/>
        </w:rPr>
        <w:t>land</w:t>
      </w:r>
      <w:r w:rsidRPr="00286123">
        <w:rPr>
          <w:rFonts w:eastAsia="Calibri"/>
          <w:sz w:val="16"/>
        </w:rPr>
        <w:t>—or more accurately, territory—</w:t>
      </w:r>
      <w:r w:rsidRPr="00381A6F">
        <w:rPr>
          <w:rStyle w:val="Emphasis"/>
        </w:rPr>
        <w:t xml:space="preserve">is </w:t>
      </w:r>
      <w:r w:rsidRPr="00286123">
        <w:rPr>
          <w:rFonts w:eastAsia="Calibri"/>
          <w:b/>
          <w:highlight w:val="cyan"/>
          <w:u w:val="single"/>
        </w:rPr>
        <w:t>as well</w:t>
      </w:r>
      <w:r w:rsidRPr="00381A6F">
        <w:rPr>
          <w:rStyle w:val="Emphasis"/>
        </w:rPr>
        <w:t>. Natives, it is assumed, belong in “their” native land and only there</w:t>
      </w:r>
      <w:r w:rsidRPr="00286123">
        <w:rPr>
          <w:rFonts w:eastAsia="Calibri"/>
          <w:sz w:val="16"/>
        </w:rPr>
        <w:t xml:space="preserve">. Further, </w:t>
      </w:r>
      <w:r w:rsidRPr="00381A6F">
        <w:rPr>
          <w:rStyle w:val="Emphasis"/>
        </w:rPr>
        <w:t xml:space="preserve">who can be recognized as </w:t>
      </w:r>
      <w:r w:rsidRPr="00286123">
        <w:rPr>
          <w:rFonts w:eastAsia="Calibri"/>
          <w:b/>
          <w:highlight w:val="cyan"/>
          <w:u w:val="single"/>
        </w:rPr>
        <w:t xml:space="preserve">native is </w:t>
      </w:r>
      <w:r w:rsidRPr="00286123">
        <w:rPr>
          <w:rFonts w:eastAsia="Calibri"/>
          <w:b/>
          <w:iCs/>
          <w:highlight w:val="cyan"/>
          <w:u w:val="single"/>
          <w:bdr w:val="single" w:sz="8" w:space="0" w:color="auto"/>
        </w:rPr>
        <w:t>dependent upon ancestry</w:t>
      </w:r>
      <w:r w:rsidRPr="00381A6F">
        <w:rPr>
          <w:rStyle w:val="Emphasis"/>
        </w:rPr>
        <w:t xml:space="preserve">, thereby </w:t>
      </w:r>
      <w:r w:rsidRPr="00286123">
        <w:rPr>
          <w:rFonts w:eastAsia="Calibri"/>
          <w:b/>
          <w:iCs/>
          <w:highlight w:val="cyan"/>
          <w:u w:val="single"/>
          <w:bdr w:val="single" w:sz="8" w:space="0" w:color="auto"/>
        </w:rPr>
        <w:t>adding blood</w:t>
      </w:r>
      <w:r w:rsidRPr="00286123">
        <w:rPr>
          <w:rFonts w:eastAsia="Calibri"/>
          <w:b/>
          <w:highlight w:val="cyan"/>
          <w:u w:val="single"/>
        </w:rPr>
        <w:t xml:space="preserve"> to the </w:t>
      </w:r>
      <w:r w:rsidRPr="00286123">
        <w:rPr>
          <w:rFonts w:eastAsia="Calibri"/>
          <w:b/>
          <w:iCs/>
          <w:highlight w:val="cyan"/>
          <w:u w:val="single"/>
          <w:bdr w:val="single" w:sz="8" w:space="0" w:color="auto"/>
        </w:rPr>
        <w:t>discourse of soil</w:t>
      </w:r>
      <w:r w:rsidRPr="00286123">
        <w:rPr>
          <w:rFonts w:eastAsia="Calibri"/>
          <w:sz w:val="16"/>
        </w:rPr>
        <w:t xml:space="preserve">. Descent becomes of further importance in this distinction, for many indigenous people are, of course, also Asian (and European and African and so on) as well as vice versa. </w:t>
      </w:r>
      <w:r w:rsidRPr="00381A6F">
        <w:rPr>
          <w:rStyle w:val="Emphasis"/>
        </w:rPr>
        <w:t>It is one’s ability to claim some indigenous ancestor that can allow one to be seen as indigenous today. While such claims can be social and not biological, many indigenous groups</w:t>
      </w:r>
      <w:r w:rsidRPr="00286123">
        <w:rPr>
          <w:rFonts w:eastAsia="Calibri"/>
          <w:sz w:val="16"/>
        </w:rPr>
        <w:t xml:space="preserve">, following from certain governments’ own categorical recognition of indigeneity, </w:t>
      </w:r>
      <w:r w:rsidRPr="00381A6F">
        <w:rPr>
          <w:rStyle w:val="Emphasis"/>
        </w:rPr>
        <w:t>rely on some form of blood quantum rule</w:t>
      </w:r>
      <w:r w:rsidRPr="00286123">
        <w:rPr>
          <w:rFonts w:eastAsia="Calibri"/>
          <w:sz w:val="16"/>
        </w:rPr>
        <w:t xml:space="preserve"> that requires a minimal indigenous lineage. Not surprisingly, </w:t>
      </w:r>
      <w:r w:rsidRPr="00286123">
        <w:rPr>
          <w:rFonts w:eastAsia="Calibri"/>
          <w:b/>
          <w:highlight w:val="cyan"/>
          <w:u w:val="single"/>
        </w:rPr>
        <w:t>such criteria</w:t>
      </w:r>
      <w:r w:rsidRPr="00381A6F">
        <w:rPr>
          <w:rStyle w:val="Emphasis"/>
        </w:rPr>
        <w:t xml:space="preserve"> for belonging</w:t>
      </w:r>
      <w:r w:rsidRPr="00286123">
        <w:rPr>
          <w:rFonts w:eastAsia="Calibri"/>
          <w:sz w:val="16"/>
        </w:rPr>
        <w:t xml:space="preserve"> (and for the rights and entitlements of membership) </w:t>
      </w:r>
      <w:r w:rsidRPr="00286123">
        <w:rPr>
          <w:rFonts w:eastAsia="Calibri"/>
          <w:b/>
          <w:iCs/>
          <w:highlight w:val="cyan"/>
          <w:u w:val="single"/>
          <w:bdr w:val="single" w:sz="8" w:space="0" w:color="auto"/>
        </w:rPr>
        <w:t>have not always worked</w:t>
      </w:r>
      <w:r w:rsidRPr="00286123">
        <w:rPr>
          <w:rFonts w:eastAsia="Calibri"/>
          <w:b/>
          <w:highlight w:val="cyan"/>
          <w:u w:val="single"/>
        </w:rPr>
        <w:t xml:space="preserve"> for those subordinated through </w:t>
      </w:r>
      <w:r w:rsidRPr="00286123">
        <w:rPr>
          <w:rFonts w:eastAsia="Calibri"/>
          <w:b/>
          <w:iCs/>
          <w:highlight w:val="cyan"/>
          <w:u w:val="single"/>
          <w:bdr w:val="single" w:sz="8" w:space="0" w:color="auto"/>
        </w:rPr>
        <w:t>other axes</w:t>
      </w:r>
      <w:r w:rsidRPr="00381A6F">
        <w:rPr>
          <w:rStyle w:val="Emphasis"/>
        </w:rPr>
        <w:t xml:space="preserve"> of oppression and exploitation</w:t>
      </w:r>
      <w:r w:rsidRPr="00286123">
        <w:rPr>
          <w:rFonts w:eastAsia="Calibri"/>
          <w:sz w:val="16"/>
        </w:rPr>
        <w:t xml:space="preserve">. Thus, </w:t>
      </w:r>
      <w:r w:rsidRPr="00381A6F">
        <w:rPr>
          <w:rStyle w:val="Emphasis"/>
        </w:rPr>
        <w:t>many women have found that their claims to native status are often the first to be discounted</w:t>
      </w:r>
      <w:r w:rsidRPr="00286123">
        <w:rPr>
          <w:rFonts w:eastAsia="Calibri"/>
          <w:sz w:val="16"/>
        </w:rPr>
        <w:t xml:space="preserve">.30 </w:t>
      </w:r>
    </w:p>
    <w:p w14:paraId="79E73216" w14:textId="77777777" w:rsidR="00551958" w:rsidRPr="00286123" w:rsidRDefault="00551958" w:rsidP="00551958">
      <w:pPr>
        <w:rPr>
          <w:rFonts w:eastAsia="Calibri"/>
          <w:sz w:val="10"/>
          <w:szCs w:val="10"/>
        </w:rPr>
      </w:pPr>
      <w:r w:rsidRPr="00286123">
        <w:rPr>
          <w:rFonts w:eastAsia="Calibri"/>
          <w:sz w:val="16"/>
        </w:rPr>
        <w:t xml:space="preserve">In this, </w:t>
      </w:r>
      <w:r w:rsidRPr="00286123">
        <w:rPr>
          <w:rFonts w:eastAsia="Calibri"/>
          <w:b/>
          <w:highlight w:val="cyan"/>
          <w:u w:val="single"/>
        </w:rPr>
        <w:t>there is</w:t>
      </w:r>
      <w:r w:rsidRPr="00381A6F">
        <w:rPr>
          <w:rStyle w:val="Emphasis"/>
        </w:rPr>
        <w:t xml:space="preserve"> an ironic </w:t>
      </w:r>
      <w:r w:rsidRPr="00286123">
        <w:rPr>
          <w:rFonts w:eastAsia="Calibri"/>
          <w:b/>
          <w:iCs/>
          <w:highlight w:val="cyan"/>
          <w:u w:val="single"/>
          <w:bdr w:val="single" w:sz="8" w:space="0" w:color="auto"/>
        </w:rPr>
        <w:t>historical continuity</w:t>
      </w:r>
      <w:r w:rsidRPr="00286123">
        <w:rPr>
          <w:rFonts w:eastAsia="Calibri"/>
          <w:b/>
          <w:highlight w:val="cyan"/>
          <w:u w:val="single"/>
        </w:rPr>
        <w:t xml:space="preserve"> of</w:t>
      </w:r>
      <w:r w:rsidRPr="00286123">
        <w:rPr>
          <w:rFonts w:eastAsia="Calibri"/>
          <w:sz w:val="16"/>
        </w:rPr>
        <w:t xml:space="preserve"> autochthonous ideas and practices of belonging and </w:t>
      </w:r>
      <w:r w:rsidRPr="00381A6F">
        <w:rPr>
          <w:rStyle w:val="Emphasis"/>
        </w:rPr>
        <w:t xml:space="preserve">the underlying </w:t>
      </w:r>
      <w:r w:rsidRPr="00286123">
        <w:rPr>
          <w:rFonts w:eastAsia="Calibri"/>
          <w:b/>
          <w:iCs/>
          <w:highlight w:val="cyan"/>
          <w:u w:val="single"/>
          <w:bdr w:val="single" w:sz="8" w:space="0" w:color="auto"/>
        </w:rPr>
        <w:t>logics</w:t>
      </w:r>
      <w:r w:rsidRPr="00286123">
        <w:rPr>
          <w:rFonts w:eastAsia="Calibri"/>
          <w:b/>
          <w:highlight w:val="cyan"/>
          <w:u w:val="single"/>
        </w:rPr>
        <w:t xml:space="preserve"> of the </w:t>
      </w:r>
      <w:r w:rsidRPr="00286123">
        <w:rPr>
          <w:rFonts w:eastAsia="Calibri"/>
          <w:b/>
          <w:iCs/>
          <w:highlight w:val="cyan"/>
          <w:u w:val="single"/>
          <w:bdr w:val="single" w:sz="8" w:space="0" w:color="auto"/>
        </w:rPr>
        <w:t>colonial</w:t>
      </w:r>
      <w:r w:rsidRPr="00286123">
        <w:rPr>
          <w:rFonts w:eastAsia="Calibri"/>
          <w:sz w:val="16"/>
        </w:rPr>
        <w:t xml:space="preserve"> (and, in some places, postcolonial) </w:t>
      </w:r>
      <w:r w:rsidRPr="00381A6F">
        <w:rPr>
          <w:rStyle w:val="Emphasis"/>
        </w:rPr>
        <w:t>state</w:t>
      </w:r>
      <w:r w:rsidRPr="00286123">
        <w:rPr>
          <w:rFonts w:eastAsia="Calibri"/>
          <w:sz w:val="16"/>
        </w:rPr>
        <w:t xml:space="preserve">. Indeed, </w:t>
      </w:r>
      <w:r w:rsidRPr="00381A6F">
        <w:rPr>
          <w:rStyle w:val="Emphasis"/>
        </w:rPr>
        <w:t>the meaning of native was one that was used to distinguish the colonized from the colonizer so that the natives could be represented as less human and</w:t>
      </w:r>
      <w:r w:rsidRPr="00286123">
        <w:rPr>
          <w:rFonts w:eastAsia="Calibri"/>
          <w:sz w:val="16"/>
        </w:rPr>
        <w:t xml:space="preserve">, therefore, </w:t>
      </w:r>
      <w:r w:rsidRPr="00381A6F">
        <w:rPr>
          <w:rStyle w:val="Emphasis"/>
        </w:rPr>
        <w:t>as legitimately colonized</w:t>
      </w:r>
      <w:r w:rsidRPr="00286123">
        <w:rPr>
          <w:rFonts w:eastAsia="Calibri"/>
          <w:sz w:val="16"/>
        </w:rPr>
        <w:t xml:space="preserve">. Being native, then, was a signifier of being colonized and the ultimate signifier of abjectness. </w:t>
      </w:r>
      <w:r w:rsidRPr="00381A6F">
        <w:rPr>
          <w:rStyle w:val="Emphasis"/>
        </w:rPr>
        <w:t>Nativeness as a mode of representation</w:t>
      </w:r>
      <w:r w:rsidRPr="00286123">
        <w:rPr>
          <w:rFonts w:eastAsia="Calibri"/>
          <w:sz w:val="16"/>
        </w:rPr>
        <w:t xml:space="preserve">, then, </w:t>
      </w:r>
      <w:r w:rsidRPr="00381A6F">
        <w:rPr>
          <w:rStyle w:val="Emphasis"/>
        </w:rPr>
        <w:t>was designed to institutionalize the new racist orders implemented by different colonial empires</w:t>
      </w:r>
      <w:r w:rsidRPr="00286123">
        <w:rPr>
          <w:rFonts w:eastAsia="Calibri"/>
          <w:sz w:val="16"/>
        </w:rPr>
        <w:t>. Importantly, all colonized people were variously identified as “the” natives in order to signal their lack of membership in the propter nos of the colonizers.31</w:t>
      </w:r>
    </w:p>
    <w:p w14:paraId="35797572" w14:textId="77777777" w:rsidR="00551958" w:rsidRPr="00286123" w:rsidRDefault="00551958" w:rsidP="00551958">
      <w:pPr>
        <w:rPr>
          <w:rFonts w:eastAsia="Calibri"/>
          <w:sz w:val="10"/>
          <w:szCs w:val="10"/>
        </w:rPr>
      </w:pPr>
      <w:r w:rsidRPr="00286123">
        <w:rPr>
          <w:rFonts w:eastAsia="Calibri"/>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0F9B6F35" w14:textId="77777777" w:rsidR="00551958" w:rsidRPr="00286123" w:rsidRDefault="00551958" w:rsidP="00551958">
      <w:pPr>
        <w:rPr>
          <w:rFonts w:eastAsia="Calibri"/>
          <w:sz w:val="10"/>
          <w:szCs w:val="10"/>
        </w:rPr>
      </w:pPr>
      <w:r w:rsidRPr="00286123">
        <w:rPr>
          <w:rFonts w:eastAsia="Calibri"/>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59060118" w14:textId="77777777" w:rsidR="00551958" w:rsidRPr="00286123" w:rsidRDefault="00551958" w:rsidP="00551958">
      <w:pPr>
        <w:rPr>
          <w:rFonts w:eastAsia="Calibri"/>
          <w:sz w:val="10"/>
          <w:szCs w:val="10"/>
        </w:rPr>
      </w:pPr>
      <w:r w:rsidRPr="00286123">
        <w:rPr>
          <w:rFonts w:eastAsia="Calibri"/>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5664E270" w14:textId="77777777" w:rsidR="00551958" w:rsidRPr="00286123" w:rsidRDefault="00551958" w:rsidP="00551958">
      <w:pPr>
        <w:rPr>
          <w:rFonts w:eastAsia="Calibri"/>
          <w:sz w:val="10"/>
          <w:szCs w:val="10"/>
        </w:rPr>
      </w:pPr>
      <w:r w:rsidRPr="00286123">
        <w:rPr>
          <w:rFonts w:eastAsia="Calibri"/>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774FD207" w14:textId="77777777" w:rsidR="00551958" w:rsidRPr="00286123" w:rsidRDefault="00551958" w:rsidP="00551958">
      <w:pPr>
        <w:rPr>
          <w:rFonts w:eastAsia="Calibri"/>
          <w:sz w:val="10"/>
          <w:szCs w:val="10"/>
        </w:rPr>
      </w:pPr>
      <w:r w:rsidRPr="00286123">
        <w:rPr>
          <w:rFonts w:eastAsia="Calibri"/>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4C395399" w14:textId="77777777" w:rsidR="00551958" w:rsidRPr="00286123" w:rsidRDefault="00551958" w:rsidP="00551958">
      <w:pPr>
        <w:rPr>
          <w:rFonts w:eastAsia="Calibri"/>
          <w:sz w:val="10"/>
          <w:szCs w:val="10"/>
        </w:rPr>
      </w:pPr>
      <w:r w:rsidRPr="00286123">
        <w:rPr>
          <w:rFonts w:eastAsia="Calibri"/>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4E48F491" w14:textId="77777777" w:rsidR="00551958" w:rsidRPr="00381A6F" w:rsidRDefault="00551958" w:rsidP="00551958">
      <w:pPr>
        <w:rPr>
          <w:rStyle w:val="Emphasis"/>
        </w:rPr>
      </w:pPr>
      <w:r w:rsidRPr="00286123">
        <w:rPr>
          <w:rFonts w:eastAsia="Calibri"/>
          <w:sz w:val="16"/>
        </w:rPr>
        <w:t xml:space="preserve">Within autochthonous discourses </w:t>
      </w:r>
      <w:r w:rsidRPr="00381A6F">
        <w:rPr>
          <w:rStyle w:val="Emphasis"/>
        </w:rPr>
        <w:t>one can only be colonized if they “belong” or are indigenous to that space itself</w:t>
      </w:r>
      <w:r w:rsidRPr="00286123">
        <w:rPr>
          <w:rFonts w:eastAsia="Calibri"/>
          <w:sz w:val="16"/>
        </w:rPr>
        <w:t xml:space="preserve">. In this view, </w:t>
      </w:r>
      <w:r w:rsidRPr="00381A6F">
        <w:rPr>
          <w:rStyle w:val="Emphasis"/>
        </w:rPr>
        <w:t>the colonization that people experience supposedly ends once one moves away from the colony</w:t>
      </w:r>
      <w:r w:rsidRPr="00286123">
        <w:rPr>
          <w:rFonts w:eastAsia="Calibri"/>
          <w:sz w:val="16"/>
        </w:rPr>
        <w:t xml:space="preserve"> (or, now, the postcolony). Instead, </w:t>
      </w:r>
      <w:r w:rsidRPr="00381A6F">
        <w:rPr>
          <w:rStyle w:val="Emphasis"/>
        </w:rPr>
        <w:t>these migrants come to be represented as colonizers. Because a key aspect of the subjective understanding of indigenous is being a colonized person, only other colonized persons can be seen to be co-specifics. Neither those constituted as migrants nor their struggles can be perceived as part of anticolonial struggles</w:t>
      </w:r>
      <w:r w:rsidRPr="00286123">
        <w:rPr>
          <w:rFonts w:eastAsia="Calibri"/>
          <w:sz w:val="16"/>
        </w:rPr>
        <w:t xml:space="preserve">. As such, </w:t>
      </w:r>
      <w:r w:rsidRPr="00381A6F">
        <w:rPr>
          <w:rStyle w:val="Emphasis"/>
        </w:rPr>
        <w:t xml:space="preserve">they cannot be included as commensurate human beings within any colonial or postcolonial space. </w:t>
      </w:r>
    </w:p>
    <w:p w14:paraId="5FDB2C4D" w14:textId="77777777" w:rsidR="00551958" w:rsidRPr="00286123" w:rsidRDefault="00551958" w:rsidP="00551958">
      <w:pPr>
        <w:rPr>
          <w:rFonts w:eastAsia="Calibri"/>
          <w:sz w:val="16"/>
        </w:rPr>
      </w:pPr>
      <w:r w:rsidRPr="00286123">
        <w:rPr>
          <w:rFonts w:eastAsia="Calibri"/>
          <w:b/>
          <w:highlight w:val="cyan"/>
          <w:u w:val="single"/>
        </w:rPr>
        <w:t>This</w:t>
      </w:r>
      <w:r w:rsidRPr="00381A6F">
        <w:rPr>
          <w:rStyle w:val="Emphasis"/>
        </w:rPr>
        <w:t xml:space="preserve"> view imagines the space of colonialism as finite. It fails to see the broader field of power that processes of colonialism opened up</w:t>
      </w:r>
      <w:r w:rsidRPr="00286123">
        <w:rPr>
          <w:rFonts w:eastAsia="Calibri"/>
          <w:sz w:val="16"/>
        </w:rPr>
        <w:t xml:space="preserve">. More specifically, </w:t>
      </w:r>
      <w:r w:rsidRPr="00381A6F">
        <w:rPr>
          <w:rStyle w:val="Emphasis"/>
        </w:rPr>
        <w:t>it fails to see migration as a part of the colonial experience. The world</w:t>
      </w:r>
      <w:r w:rsidRPr="00286123">
        <w:rPr>
          <w:rFonts w:eastAsia="Calibri"/>
          <w:sz w:val="16"/>
        </w:rPr>
        <w:t xml:space="preserve"> as seen through an autochthonous lens </w:t>
      </w:r>
      <w:r w:rsidRPr="00381A6F">
        <w:rPr>
          <w:rStyle w:val="Emphasis"/>
        </w:rPr>
        <w:t>is one of discrete, disconnected spaces, each belonging to its native people</w:t>
      </w:r>
      <w:r w:rsidRPr="00286123">
        <w:rPr>
          <w:rFonts w:eastAsia="Calibri"/>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381A6F">
        <w:rPr>
          <w:rStyle w:val="Emphasis"/>
        </w:rPr>
        <w:t>The new mode of representation of indigeneity</w:t>
      </w:r>
      <w:r w:rsidRPr="00286123">
        <w:rPr>
          <w:rFonts w:eastAsia="Calibri"/>
          <w:sz w:val="16"/>
        </w:rPr>
        <w:t xml:space="preserve">, which, ostensibly, appears to be an expansion in subjective understanding, </w:t>
      </w:r>
      <w:r w:rsidRPr="00286123">
        <w:rPr>
          <w:rFonts w:eastAsia="Calibri"/>
          <w:b/>
          <w:highlight w:val="cyan"/>
          <w:u w:val="single"/>
        </w:rPr>
        <w:t xml:space="preserve">creates a </w:t>
      </w:r>
      <w:r w:rsidRPr="00286123">
        <w:rPr>
          <w:rFonts w:eastAsia="Calibri"/>
          <w:b/>
          <w:iCs/>
          <w:highlight w:val="cyan"/>
          <w:u w:val="single"/>
          <w:bdr w:val="single" w:sz="8" w:space="0" w:color="auto"/>
        </w:rPr>
        <w:t>Manichaean dualism</w:t>
      </w:r>
      <w:r w:rsidRPr="00286123">
        <w:rPr>
          <w:rFonts w:eastAsia="Calibri"/>
          <w:b/>
          <w:highlight w:val="cyan"/>
          <w:u w:val="single"/>
        </w:rPr>
        <w:t xml:space="preserve"> </w:t>
      </w:r>
      <w:r w:rsidRPr="00381A6F">
        <w:rPr>
          <w:rStyle w:val="Emphasis"/>
        </w:rPr>
        <w:t>of native and nonnative. Such a logics</w:t>
      </w:r>
      <w:r w:rsidRPr="00286123">
        <w:rPr>
          <w:rFonts w:eastAsia="Calibri"/>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286123">
        <w:rPr>
          <w:rFonts w:eastAsia="Calibri"/>
          <w:b/>
          <w:iCs/>
          <w:highlight w:val="cyan"/>
          <w:u w:val="single"/>
          <w:bdr w:val="single" w:sz="8" w:space="0" w:color="auto"/>
        </w:rPr>
        <w:t>empty out</w:t>
      </w:r>
      <w:r w:rsidRPr="00286123">
        <w:rPr>
          <w:rFonts w:eastAsia="Calibri"/>
          <w:b/>
          <w:highlight w:val="cyan"/>
          <w:u w:val="single"/>
        </w:rPr>
        <w:t xml:space="preserve"> from the meaning of colonialism</w:t>
      </w:r>
      <w:r w:rsidRPr="00381A6F">
        <w:rPr>
          <w:rStyle w:val="Emphasis"/>
        </w:rPr>
        <w:t xml:space="preserve"> the enormous </w:t>
      </w:r>
      <w:r w:rsidRPr="00286123">
        <w:rPr>
          <w:rFonts w:eastAsia="Calibri"/>
          <w:b/>
          <w:iCs/>
          <w:highlight w:val="cyan"/>
          <w:u w:val="single"/>
          <w:bdr w:val="single" w:sz="8" w:space="0" w:color="auto"/>
        </w:rPr>
        <w:t>violence</w:t>
      </w:r>
      <w:r w:rsidRPr="00381A6F">
        <w:rPr>
          <w:rStyle w:val="Emphasis"/>
        </w:rPr>
        <w:t xml:space="preserve"> that has been done by colonizers. It also minimalizes—or even denies—the violence done to people who moved and who move today</w:t>
      </w:r>
      <w:r w:rsidRPr="00286123">
        <w:rPr>
          <w:rFonts w:eastAsia="Calibri"/>
          <w:sz w:val="16"/>
        </w:rPr>
        <w:t xml:space="preserve">. </w:t>
      </w:r>
    </w:p>
    <w:p w14:paraId="763F66B4" w14:textId="77777777" w:rsidR="00551958" w:rsidRPr="00286123" w:rsidRDefault="00551958" w:rsidP="00551958">
      <w:pPr>
        <w:rPr>
          <w:rFonts w:eastAsia="Calibri"/>
          <w:sz w:val="16"/>
        </w:rPr>
      </w:pPr>
      <w:r w:rsidRPr="00381A6F">
        <w:rPr>
          <w:rStyle w:val="Emphasis"/>
        </w:rPr>
        <w:t>Borders, including the borders between natives and nonnatives</w:t>
      </w:r>
      <w:r w:rsidRPr="00286123">
        <w:rPr>
          <w:rFonts w:eastAsia="Calibri"/>
          <w:sz w:val="16"/>
        </w:rPr>
        <w:t xml:space="preserve">, although seemingly about the physical separation of those in the national nos from its foreign others, then, </w:t>
      </w:r>
      <w:r w:rsidRPr="00381A6F">
        <w:rPr>
          <w:rStyle w:val="Emphasis"/>
        </w:rPr>
        <w:t xml:space="preserve">are primarily concerned with making differences within the same space that the nos and its others both live in. </w:t>
      </w:r>
      <w:r w:rsidRPr="00286123">
        <w:rPr>
          <w:rFonts w:eastAsia="Calibri"/>
          <w:b/>
          <w:highlight w:val="cyan"/>
          <w:u w:val="single"/>
        </w:rPr>
        <w:t>Because</w:t>
      </w:r>
      <w:r w:rsidRPr="00381A6F">
        <w:rPr>
          <w:rStyle w:val="Emphasis"/>
        </w:rPr>
        <w:t xml:space="preserve"> we</w:t>
      </w:r>
      <w:r w:rsidRPr="00286123">
        <w:rPr>
          <w:rFonts w:eastAsia="Calibri"/>
          <w:sz w:val="16"/>
        </w:rPr>
        <w:t>—and, with Sylvia Wynter, I use “we” in all the fullness of the term “</w:t>
      </w:r>
      <w:r w:rsidRPr="00381A6F">
        <w:rPr>
          <w:rStyle w:val="Emphasis"/>
        </w:rPr>
        <w:t>humans</w:t>
      </w:r>
      <w:r w:rsidRPr="00286123">
        <w:rPr>
          <w:rFonts w:eastAsia="Calibri"/>
          <w:sz w:val="16"/>
        </w:rPr>
        <w:t>”—</w:t>
      </w:r>
      <w:r w:rsidRPr="00381A6F">
        <w:rPr>
          <w:rStyle w:val="Emphasis"/>
        </w:rPr>
        <w:t xml:space="preserve">have long lived in a </w:t>
      </w:r>
      <w:r w:rsidRPr="00286123">
        <w:rPr>
          <w:rFonts w:eastAsia="Calibri"/>
          <w:b/>
          <w:highlight w:val="cyan"/>
          <w:u w:val="single"/>
        </w:rPr>
        <w:t>world</w:t>
      </w:r>
      <w:r w:rsidRPr="00381A6F">
        <w:rPr>
          <w:rStyle w:val="Emphasis"/>
        </w:rPr>
        <w:t xml:space="preserve"> that </w:t>
      </w:r>
      <w:r w:rsidRPr="00286123">
        <w:rPr>
          <w:rFonts w:eastAsia="Calibri"/>
          <w:b/>
          <w:highlight w:val="cyan"/>
          <w:u w:val="single"/>
        </w:rPr>
        <w:t xml:space="preserve">is </w:t>
      </w:r>
      <w:r w:rsidRPr="00286123">
        <w:rPr>
          <w:rFonts w:eastAsia="Calibri"/>
          <w:b/>
          <w:iCs/>
          <w:highlight w:val="cyan"/>
          <w:u w:val="single"/>
          <w:bdr w:val="single" w:sz="8" w:space="0" w:color="auto"/>
        </w:rPr>
        <w:t>connected across</w:t>
      </w:r>
      <w:r w:rsidRPr="00381A6F">
        <w:rPr>
          <w:rStyle w:val="Emphasis"/>
        </w:rPr>
        <w:t xml:space="preserve"> now-demarcated spaces, making </w:t>
      </w:r>
      <w:r w:rsidRPr="00286123">
        <w:rPr>
          <w:rFonts w:eastAsia="Calibri"/>
          <w:b/>
          <w:iCs/>
          <w:highlight w:val="cyan"/>
          <w:u w:val="single"/>
          <w:bdr w:val="single" w:sz="8" w:space="0" w:color="auto"/>
        </w:rPr>
        <w:t>claims</w:t>
      </w:r>
      <w:r w:rsidRPr="00286123">
        <w:rPr>
          <w:rFonts w:eastAsia="Calibri"/>
          <w:b/>
          <w:highlight w:val="cyan"/>
          <w:u w:val="single"/>
        </w:rPr>
        <w:t xml:space="preserve"> to land</w:t>
      </w:r>
      <w:r w:rsidRPr="00286123">
        <w:rPr>
          <w:rFonts w:eastAsia="Calibri"/>
          <w:sz w:val="16"/>
        </w:rPr>
        <w:t xml:space="preserve">, to livelihoods, and </w:t>
      </w:r>
      <w:r w:rsidRPr="00381A6F">
        <w:rPr>
          <w:rStyle w:val="Emphasis"/>
        </w:rPr>
        <w:t>to belonging on the basis of particularistic claims</w:t>
      </w:r>
      <w:r w:rsidRPr="00286123">
        <w:rPr>
          <w:rFonts w:eastAsia="Calibri"/>
          <w:sz w:val="16"/>
        </w:rPr>
        <w:t xml:space="preserve">, such as a racialized national membership, </w:t>
      </w:r>
      <w:r w:rsidRPr="00381A6F">
        <w:rPr>
          <w:rStyle w:val="Emphasis"/>
        </w:rPr>
        <w:t xml:space="preserve">only works to </w:t>
      </w:r>
      <w:r w:rsidRPr="00286123">
        <w:rPr>
          <w:rFonts w:eastAsia="Calibri"/>
          <w:b/>
          <w:iCs/>
          <w:highlight w:val="cyan"/>
          <w:u w:val="single"/>
          <w:bdr w:val="single" w:sz="8" w:space="0" w:color="auto"/>
        </w:rPr>
        <w:t>ensure</w:t>
      </w:r>
      <w:r w:rsidRPr="00381A6F">
        <w:rPr>
          <w:rStyle w:val="Emphasis"/>
        </w:rPr>
        <w:t xml:space="preserve"> that</w:t>
      </w:r>
      <w:r w:rsidRPr="00286123">
        <w:rPr>
          <w:rFonts w:eastAsia="Calibri"/>
          <w:sz w:val="16"/>
        </w:rPr>
        <w:t xml:space="preserve"> the </w:t>
      </w:r>
      <w:r w:rsidRPr="00286123">
        <w:rPr>
          <w:rFonts w:eastAsia="Calibri"/>
          <w:b/>
          <w:iCs/>
          <w:highlight w:val="cyan"/>
          <w:u w:val="single"/>
          <w:bdr w:val="single" w:sz="8" w:space="0" w:color="auto"/>
        </w:rPr>
        <w:t>oppressions</w:t>
      </w:r>
      <w:r w:rsidRPr="00381A6F">
        <w:rPr>
          <w:rStyle w:val="Emphasis"/>
        </w:rPr>
        <w:t xml:space="preserve"> and exploitations</w:t>
      </w:r>
      <w:r w:rsidRPr="00286123">
        <w:rPr>
          <w:rFonts w:eastAsia="Calibri"/>
          <w:sz w:val="16"/>
        </w:rPr>
        <w:t xml:space="preserve"> wrought in the aftermath of 1492 </w:t>
      </w:r>
      <w:r w:rsidRPr="00286123">
        <w:rPr>
          <w:rFonts w:eastAsia="Calibri"/>
          <w:b/>
          <w:highlight w:val="cyan"/>
          <w:u w:val="single"/>
        </w:rPr>
        <w:t xml:space="preserve">are </w:t>
      </w:r>
      <w:r w:rsidRPr="00286123">
        <w:rPr>
          <w:rFonts w:eastAsia="Calibri"/>
          <w:b/>
          <w:iCs/>
          <w:highlight w:val="cyan"/>
          <w:u w:val="single"/>
          <w:bdr w:val="single" w:sz="8" w:space="0" w:color="auto"/>
        </w:rPr>
        <w:t>maintained</w:t>
      </w:r>
      <w:r w:rsidRPr="00381A6F">
        <w:rPr>
          <w:rStyle w:val="Emphasis"/>
        </w:rPr>
        <w:t xml:space="preserve">, albeit </w:t>
      </w:r>
      <w:r w:rsidRPr="00286123">
        <w:rPr>
          <w:rFonts w:eastAsia="Calibri"/>
          <w:b/>
          <w:highlight w:val="cyan"/>
          <w:u w:val="single"/>
        </w:rPr>
        <w:t xml:space="preserve">in </w:t>
      </w:r>
      <w:r w:rsidRPr="00286123">
        <w:rPr>
          <w:rFonts w:eastAsia="Calibri"/>
          <w:b/>
          <w:iCs/>
          <w:highlight w:val="cyan"/>
          <w:u w:val="single"/>
          <w:bdr w:val="single" w:sz="8" w:space="0" w:color="auto"/>
        </w:rPr>
        <w:t>new guises</w:t>
      </w:r>
      <w:r w:rsidRPr="00286123">
        <w:rPr>
          <w:rFonts w:eastAsia="Calibri"/>
          <w:sz w:val="16"/>
        </w:rPr>
        <w:t xml:space="preserve">. </w:t>
      </w:r>
    </w:p>
    <w:p w14:paraId="7953F455" w14:textId="77777777" w:rsidR="00551958" w:rsidRPr="008F733C" w:rsidRDefault="00551958" w:rsidP="00551958">
      <w:pPr>
        <w:pStyle w:val="Heading4"/>
        <w:rPr>
          <w:rStyle w:val="Heading4Char"/>
        </w:rPr>
      </w:pPr>
      <w:r w:rsidRPr="00E11F92">
        <w:t xml:space="preserve">Indigenous activists </w:t>
      </w:r>
      <w:r w:rsidRPr="00E11F92">
        <w:rPr>
          <w:u w:val="single"/>
        </w:rPr>
        <w:t>endorse</w:t>
      </w:r>
      <w:r w:rsidRPr="00E11F92">
        <w:t xml:space="preserve"> political engagement.</w:t>
      </w:r>
    </w:p>
    <w:p w14:paraId="24D16547" w14:textId="77777777" w:rsidR="00551958" w:rsidRPr="00381A6F" w:rsidRDefault="00551958" w:rsidP="00551958">
      <w:pPr>
        <w:rPr>
          <w:rStyle w:val="Emphasis"/>
        </w:rPr>
      </w:pPr>
      <w:r w:rsidRPr="00E11F92">
        <w:t xml:space="preserve">David Myer </w:t>
      </w:r>
      <w:r w:rsidRPr="00726FAD">
        <w:rPr>
          <w:rStyle w:val="Style13ptBold"/>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10272D23" w14:textId="77777777" w:rsidR="00551958" w:rsidRPr="00381A6F" w:rsidRDefault="00551958" w:rsidP="00551958">
      <w:pPr>
        <w:rPr>
          <w:rStyle w:val="Emphasis"/>
        </w:rPr>
      </w:pPr>
      <w:r w:rsidRPr="00E11F92">
        <w:rPr>
          <w:sz w:val="16"/>
        </w:rPr>
        <w:t>5 MIGNOLO'S EPISTEMIC POLITICS</w:t>
      </w:r>
    </w:p>
    <w:p w14:paraId="49FB511C" w14:textId="77777777" w:rsidR="00551958" w:rsidRPr="00381A6F" w:rsidRDefault="00551958" w:rsidP="00551958">
      <w:pPr>
        <w:rPr>
          <w:rStyle w:val="Emphasis"/>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49637E41" w14:textId="77777777" w:rsidR="00551958" w:rsidRPr="00381A6F" w:rsidRDefault="00551958" w:rsidP="00551958">
      <w:pPr>
        <w:rPr>
          <w:rStyle w:val="Emphasis"/>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381A6F">
        <w:rPr>
          <w:rStyle w:val="Emphasis"/>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381A6F">
        <w:rPr>
          <w:rStyle w:val="Emphasis"/>
        </w:rPr>
        <w:t>colonial past</w:t>
      </w:r>
      <w:r w:rsidRPr="00E11F92">
        <w:rPr>
          <w:sz w:val="16"/>
        </w:rPr>
        <w:t xml:space="preserve">, present, </w:t>
      </w:r>
      <w:r w:rsidRPr="00E11F92">
        <w:rPr>
          <w:u w:val="single"/>
        </w:rPr>
        <w:t xml:space="preserve">and </w:t>
      </w:r>
      <w:r w:rsidRPr="00381A6F">
        <w:rPr>
          <w:rStyle w:val="Emphasis"/>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381A6F">
        <w:rPr>
          <w:rStyle w:val="Emphasis"/>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08EF70B6" w14:textId="77777777" w:rsidR="00551958" w:rsidRPr="00381A6F" w:rsidRDefault="00551958" w:rsidP="00551958">
      <w:pPr>
        <w:rPr>
          <w:rStyle w:val="Emphasis"/>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381A6F">
        <w:rPr>
          <w:rStyle w:val="Emphasis"/>
        </w:rPr>
        <w:t>valuable project</w:t>
      </w:r>
      <w:r w:rsidRPr="00E11F92">
        <w:rPr>
          <w:u w:val="single"/>
        </w:rPr>
        <w:t xml:space="preserve"> of </w:t>
      </w:r>
      <w:r w:rsidRPr="00E11F92">
        <w:rPr>
          <w:highlight w:val="cyan"/>
          <w:u w:val="single"/>
        </w:rPr>
        <w:t>remedying</w:t>
      </w:r>
      <w:r w:rsidRPr="00E11F92">
        <w:rPr>
          <w:sz w:val="16"/>
        </w:rPr>
        <w:t xml:space="preserve"> deep </w:t>
      </w:r>
      <w:r w:rsidRPr="00381A6F">
        <w:rPr>
          <w:rStyle w:val="Emphasis"/>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381A6F">
        <w:rPr>
          <w:rStyle w:val="Emphasis"/>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64C3BB93" w14:textId="77777777" w:rsidR="00551958" w:rsidRPr="00381A6F" w:rsidRDefault="00551958" w:rsidP="00551958">
      <w:pPr>
        <w:rPr>
          <w:rStyle w:val="Emphasis"/>
        </w:rPr>
      </w:pPr>
    </w:p>
    <w:p w14:paraId="43FFDEDA" w14:textId="77777777" w:rsidR="00551958" w:rsidRPr="008F733C" w:rsidRDefault="00551958" w:rsidP="00551958">
      <w:pPr>
        <w:pStyle w:val="Heading4"/>
        <w:rPr>
          <w:rStyle w:val="Heading4Char"/>
        </w:rPr>
      </w:pPr>
      <w:r>
        <w:t xml:space="preserve">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4A1532FA" w14:textId="77777777" w:rsidR="00551958" w:rsidRPr="00381A6F" w:rsidRDefault="00551958" w:rsidP="00551958">
      <w:pPr>
        <w:rPr>
          <w:rStyle w:val="Emphasis"/>
        </w:rPr>
      </w:pPr>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2A517C3C" w14:textId="77777777" w:rsidR="00551958" w:rsidRPr="00381A6F" w:rsidRDefault="00551958" w:rsidP="00551958">
      <w:pPr>
        <w:rPr>
          <w:rStyle w:val="Emphasis"/>
        </w:rPr>
      </w:pPr>
      <w:r w:rsidRPr="0020505A">
        <w:rPr>
          <w:sz w:val="16"/>
        </w:rPr>
        <w:t>Intervention, resistance, and indigenous peacebuilding</w:t>
      </w:r>
    </w:p>
    <w:p w14:paraId="1317D45B" w14:textId="77777777" w:rsidR="00551958" w:rsidRPr="00381A6F" w:rsidRDefault="00551958" w:rsidP="00551958">
      <w:pPr>
        <w:rPr>
          <w:rStyle w:val="Emphasis"/>
        </w:rPr>
      </w:pPr>
      <w:r w:rsidRPr="0020505A">
        <w:rPr>
          <w:sz w:val="16"/>
        </w:rPr>
        <w:t xml:space="preserve">This brief encounter with </w:t>
      </w:r>
      <w:r w:rsidRPr="00381A6F">
        <w:rPr>
          <w:rStyle w:val="Emphasis"/>
        </w:rPr>
        <w:t>Indigenous resurgence</w:t>
      </w:r>
      <w:r w:rsidRPr="002605FC">
        <w:rPr>
          <w:rStyle w:val="StyleUnderline"/>
        </w:rPr>
        <w:t xml:space="preserve"> clarifies</w:t>
      </w:r>
      <w:r w:rsidRPr="0020505A">
        <w:rPr>
          <w:sz w:val="16"/>
        </w:rPr>
        <w:t xml:space="preserve"> two novel </w:t>
      </w:r>
      <w:r w:rsidRPr="00381A6F">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381A6F">
        <w:rPr>
          <w:rStyle w:val="Emphasis"/>
        </w:rPr>
        <w:t xml:space="preserve">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381A6F">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143A5046" w14:textId="77777777" w:rsidR="00551958" w:rsidRPr="00381A6F" w:rsidRDefault="00551958" w:rsidP="00551958">
      <w:pPr>
        <w:rPr>
          <w:rStyle w:val="Emphasis"/>
        </w:rPr>
      </w:pPr>
      <w:r w:rsidRPr="0020505A">
        <w:rPr>
          <w:sz w:val="16"/>
        </w:rPr>
        <w:t xml:space="preserve">For local turn theorists, international </w:t>
      </w:r>
      <w:r w:rsidRPr="00381A6F">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381A6F">
        <w:rPr>
          <w:rStyle w:val="Emphasis"/>
        </w:rPr>
        <w:t>local turn</w:t>
      </w:r>
      <w:r w:rsidRPr="0020505A">
        <w:rPr>
          <w:sz w:val="16"/>
        </w:rPr>
        <w:t xml:space="preserve"> also </w:t>
      </w:r>
      <w:r w:rsidRPr="002E31F7">
        <w:rPr>
          <w:rStyle w:val="StyleUnderline"/>
          <w:highlight w:val="cyan"/>
        </w:rPr>
        <w:t xml:space="preserve">locates </w:t>
      </w:r>
      <w:r w:rsidRPr="00381A6F">
        <w:rPr>
          <w:rStyle w:val="Emphasis"/>
        </w:rPr>
        <w:t xml:space="preserve">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381A6F">
        <w:rPr>
          <w:rStyle w:val="Emphasis"/>
        </w:rPr>
        <w:t>resistance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1C263D29" w14:textId="77777777" w:rsidR="00551958" w:rsidRPr="00381A6F" w:rsidRDefault="00551958" w:rsidP="00551958">
      <w:pPr>
        <w:rPr>
          <w:rStyle w:val="Emphasis"/>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381A6F">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02051C6C" w14:textId="77777777" w:rsidR="00551958" w:rsidRPr="00381A6F" w:rsidRDefault="00551958" w:rsidP="00551958">
      <w:pPr>
        <w:rPr>
          <w:rStyle w:val="Emphasis"/>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381A6F">
        <w:rPr>
          <w:rStyle w:val="Emphasis"/>
        </w:rPr>
        <w:t>accounts of peacebuilding</w:t>
      </w:r>
      <w:r w:rsidRPr="0020505A">
        <w:rPr>
          <w:sz w:val="16"/>
        </w:rPr>
        <w:t xml:space="preserve"> associated with Indigenous resurgence </w:t>
      </w:r>
      <w:r w:rsidRPr="00381A6F">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19201C80" w14:textId="77777777" w:rsidR="00551958" w:rsidRPr="00381A6F" w:rsidRDefault="00551958" w:rsidP="00551958">
      <w:pPr>
        <w:rPr>
          <w:rStyle w:val="Emphasis"/>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381A6F">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381A6F">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381A6F">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381A6F">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381A6F">
        <w:rPr>
          <w:rStyle w:val="Emphasis"/>
        </w:rPr>
        <w:t xml:space="preserve">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381A6F">
        <w:rPr>
          <w:rStyle w:val="Emphasis"/>
        </w:rPr>
        <w:t>broader experiences</w:t>
      </w:r>
      <w:r w:rsidRPr="0020505A">
        <w:rPr>
          <w:rStyle w:val="StyleUnderline"/>
        </w:rPr>
        <w:t xml:space="preserve"> of violence</w:t>
      </w:r>
      <w:r w:rsidRPr="0020505A">
        <w:rPr>
          <w:sz w:val="16"/>
        </w:rPr>
        <w:t xml:space="preserve"> and marginalization (Randazzo 2016).</w:t>
      </w:r>
    </w:p>
    <w:p w14:paraId="7FF215FE" w14:textId="77777777" w:rsidR="00551958" w:rsidRPr="00692516" w:rsidRDefault="00551958" w:rsidP="00551958">
      <w:pPr>
        <w:pStyle w:val="Heading2"/>
      </w:pPr>
      <w:r>
        <w:t>Adv CP</w:t>
      </w:r>
    </w:p>
    <w:p w14:paraId="759AEA69" w14:textId="77777777" w:rsidR="00551958" w:rsidRPr="00491CCC" w:rsidRDefault="00551958" w:rsidP="00551958">
      <w:pPr>
        <w:pStyle w:val="Heading4"/>
      </w:pPr>
      <w:r w:rsidRPr="00491CCC">
        <w:t>NFUs fail – no cred.</w:t>
      </w:r>
    </w:p>
    <w:p w14:paraId="531FA28C" w14:textId="77777777" w:rsidR="00551958" w:rsidRDefault="00551958" w:rsidP="00551958">
      <w:r w:rsidRPr="00491CCC">
        <w:rPr>
          <w:rStyle w:val="Style13ptBold"/>
        </w:rPr>
        <w:t>Talmadge 24</w:t>
      </w:r>
      <w:r>
        <w:t xml:space="preserve"> [Caitlin Talmadge (Associate Professor of Political Science at the Massachusetts Institute of Technology and a member of MIT's Security Studies Program.), 04-01-2024, “When Actions Speak Louder Than Words: Adversary Perceptions of Nuclear No-First-Use Pledges”, MIT Press, https://direct.mit.edu/isec/article/48/4/7/121305/When-Actions-Speak-Louder-Than-Words-Adversary LTD]</w:t>
      </w:r>
    </w:p>
    <w:p w14:paraId="7FABBDFB" w14:textId="77777777" w:rsidR="00551958" w:rsidRPr="00E373DD" w:rsidRDefault="00551958" w:rsidP="00551958">
      <w:pPr>
        <w:rPr>
          <w:rStyle w:val="StyleUnderline"/>
        </w:rPr>
      </w:pPr>
      <w:r w:rsidRPr="00E373DD">
        <w:rPr>
          <w:sz w:val="16"/>
        </w:rPr>
        <w:t xml:space="preserve">So, </w:t>
      </w:r>
      <w:r w:rsidRPr="00E373DD">
        <w:rPr>
          <w:rStyle w:val="StyleUnderline"/>
        </w:rPr>
        <w:t xml:space="preserve">what do these findings suggest regarding </w:t>
      </w:r>
      <w:r w:rsidRPr="00491CCC">
        <w:rPr>
          <w:rStyle w:val="StyleUnderline"/>
          <w:highlight w:val="cyan"/>
        </w:rPr>
        <w:t>a</w:t>
      </w:r>
      <w:r w:rsidRPr="00E373DD">
        <w:rPr>
          <w:rStyle w:val="StyleUnderline"/>
        </w:rPr>
        <w:t xml:space="preserve"> potential </w:t>
      </w:r>
      <w:r w:rsidRPr="00491CCC">
        <w:rPr>
          <w:rStyle w:val="StyleUnderline"/>
          <w:highlight w:val="cyan"/>
        </w:rPr>
        <w:t>U.S. NFU</w:t>
      </w:r>
      <w:r w:rsidRPr="00E373DD">
        <w:rPr>
          <w:rStyle w:val="StyleUnderline"/>
        </w:rPr>
        <w:t xml:space="preserve"> declaration</w:t>
      </w:r>
      <w:r w:rsidRPr="00E373DD">
        <w:rPr>
          <w:sz w:val="16"/>
        </w:rPr>
        <w:t xml:space="preserve">? First, </w:t>
      </w:r>
      <w:r w:rsidRPr="00E373DD">
        <w:rPr>
          <w:rStyle w:val="StyleUnderline"/>
        </w:rPr>
        <w:t xml:space="preserve">they suggest that a declaration alone </w:t>
      </w:r>
      <w:r w:rsidRPr="00491CCC">
        <w:rPr>
          <w:rStyle w:val="StyleUnderline"/>
          <w:highlight w:val="cyan"/>
        </w:rPr>
        <w:t>is unlikely to generate</w:t>
      </w:r>
      <w:r w:rsidRPr="00E373DD">
        <w:rPr>
          <w:rStyle w:val="StyleUnderline"/>
        </w:rPr>
        <w:t xml:space="preserve"> the </w:t>
      </w:r>
      <w:r w:rsidRPr="00491CCC">
        <w:rPr>
          <w:rStyle w:val="StyleUnderline"/>
          <w:highlight w:val="cyan"/>
        </w:rPr>
        <w:t>stabilizing benefits</w:t>
      </w:r>
      <w:r w:rsidRPr="00E373DD">
        <w:rPr>
          <w:rStyle w:val="StyleUnderline"/>
        </w:rPr>
        <w:t xml:space="preserve"> that proponents envision</w:t>
      </w:r>
      <w:r w:rsidRPr="00E373DD">
        <w:rPr>
          <w:sz w:val="16"/>
        </w:rPr>
        <w:t xml:space="preserve">. </w:t>
      </w:r>
      <w:r w:rsidRPr="00491CCC">
        <w:rPr>
          <w:rStyle w:val="StyleUnderline"/>
          <w:highlight w:val="cyan"/>
        </w:rPr>
        <w:t xml:space="preserve">For such a pledge to seem </w:t>
      </w:r>
      <w:r w:rsidRPr="00491CCC">
        <w:rPr>
          <w:rStyle w:val="Emphasis"/>
          <w:highlight w:val="cyan"/>
        </w:rPr>
        <w:t>remotely credible</w:t>
      </w:r>
      <w:r w:rsidRPr="00E373DD">
        <w:rPr>
          <w:rStyle w:val="StyleUnderline"/>
        </w:rPr>
        <w:t xml:space="preserve"> in the most relevant dyads,</w:t>
      </w:r>
      <w:r w:rsidRPr="00E373DD">
        <w:rPr>
          <w:sz w:val="16"/>
        </w:rPr>
        <w:t xml:space="preserve"> </w:t>
      </w:r>
      <w:r w:rsidRPr="00491CCC">
        <w:rPr>
          <w:rStyle w:val="StyleUnderline"/>
          <w:highlight w:val="cyan"/>
        </w:rPr>
        <w:t>the U</w:t>
      </w:r>
      <w:r w:rsidRPr="00E373DD">
        <w:rPr>
          <w:rStyle w:val="StyleUnderline"/>
        </w:rPr>
        <w:t xml:space="preserve">nited </w:t>
      </w:r>
      <w:r w:rsidRPr="00491CCC">
        <w:rPr>
          <w:rStyle w:val="StyleUnderline"/>
          <w:highlight w:val="cyan"/>
        </w:rPr>
        <w:t>S</w:t>
      </w:r>
      <w:r w:rsidRPr="00E373DD">
        <w:rPr>
          <w:rStyle w:val="StyleUnderline"/>
        </w:rPr>
        <w:t xml:space="preserve">tates </w:t>
      </w:r>
      <w:r w:rsidRPr="00491CCC">
        <w:rPr>
          <w:rStyle w:val="StyleUnderline"/>
          <w:highlight w:val="cyan"/>
        </w:rPr>
        <w:t>would</w:t>
      </w:r>
      <w:r w:rsidRPr="00E373DD">
        <w:rPr>
          <w:rStyle w:val="StyleUnderline"/>
        </w:rPr>
        <w:t xml:space="preserve"> also </w:t>
      </w:r>
      <w:r w:rsidRPr="00491CCC">
        <w:rPr>
          <w:rStyle w:val="StyleUnderline"/>
          <w:highlight w:val="cyan"/>
        </w:rPr>
        <w:t>need</w:t>
      </w:r>
      <w:r w:rsidRPr="00E373DD">
        <w:rPr>
          <w:rStyle w:val="StyleUnderline"/>
        </w:rPr>
        <w:t xml:space="preserve"> to undertake </w:t>
      </w:r>
      <w:r w:rsidRPr="00491CCC">
        <w:rPr>
          <w:rStyle w:val="Emphasis"/>
          <w:highlight w:val="cyan"/>
        </w:rPr>
        <w:t>radical revisions</w:t>
      </w:r>
      <w:r w:rsidRPr="00E373DD">
        <w:rPr>
          <w:rStyle w:val="StyleUnderline"/>
        </w:rPr>
        <w:t xml:space="preserve"> to its force structure and nuclear posture</w:t>
      </w:r>
      <w:r w:rsidRPr="00E373DD">
        <w:rPr>
          <w:sz w:val="16"/>
        </w:rPr>
        <w:t xml:space="preserve">, </w:t>
      </w:r>
      <w:r w:rsidRPr="00E373DD">
        <w:rPr>
          <w:rStyle w:val="StyleUnderline"/>
        </w:rPr>
        <w:t xml:space="preserve">such as </w:t>
      </w:r>
      <w:r w:rsidRPr="00491CCC">
        <w:rPr>
          <w:rStyle w:val="StyleUnderline"/>
          <w:highlight w:val="cyan"/>
        </w:rPr>
        <w:t>fully de-alerting or eliminating most of its arsenal</w:t>
      </w:r>
      <w:r w:rsidRPr="00E373DD">
        <w:rPr>
          <w:sz w:val="16"/>
        </w:rPr>
        <w:t xml:space="preserve">. Granted, some NFU proponents do acknowledge the need for these types of accompanying changes. But our findings highlight that </w:t>
      </w:r>
      <w:r w:rsidRPr="00E373DD">
        <w:rPr>
          <w:rStyle w:val="StyleUnderline"/>
        </w:rPr>
        <w:t xml:space="preserve">such changes would not be mere additions to bolster or enhance an NFU declaration; they would be </w:t>
      </w:r>
      <w:r w:rsidRPr="00491CCC">
        <w:rPr>
          <w:rStyle w:val="Emphasis"/>
        </w:rPr>
        <w:t>fundamental to activating the benefits</w:t>
      </w:r>
      <w:r w:rsidRPr="00E373DD">
        <w:rPr>
          <w:rStyle w:val="StyleUnderline"/>
        </w:rPr>
        <w:t xml:space="preserve"> of such a policy</w:t>
      </w:r>
      <w:r w:rsidRPr="00E373DD">
        <w:rPr>
          <w:sz w:val="16"/>
        </w:rPr>
        <w:t xml:space="preserve">, especially the benefits of crisis stability and political amity. </w:t>
      </w:r>
      <w:r w:rsidRPr="00E373DD">
        <w:rPr>
          <w:rStyle w:val="StyleUnderline"/>
        </w:rPr>
        <w:t>Without them, a pledge simply will not change adversary perceptions.</w:t>
      </w:r>
      <w:r w:rsidRPr="00E373DD">
        <w:rPr>
          <w:sz w:val="16"/>
        </w:rPr>
        <w:t xml:space="preserve"> Furthermore, </w:t>
      </w:r>
      <w:r w:rsidRPr="00E373DD">
        <w:rPr>
          <w:rStyle w:val="StyleUnderline"/>
        </w:rPr>
        <w:t>given that the United States is currently pursuing a large-scale nuclear modernization plan across all three legs of the triad, such changes seem extremely unlikely.135</w:t>
      </w:r>
    </w:p>
    <w:p w14:paraId="7AA44050" w14:textId="77777777" w:rsidR="00551958" w:rsidRPr="00E373DD" w:rsidRDefault="00551958" w:rsidP="00551958">
      <w:pPr>
        <w:rPr>
          <w:sz w:val="16"/>
        </w:rPr>
      </w:pPr>
      <w:r w:rsidRPr="00E373DD">
        <w:rPr>
          <w:sz w:val="16"/>
        </w:rPr>
        <w:t xml:space="preserve">Second, </w:t>
      </w:r>
      <w:r w:rsidRPr="00491CCC">
        <w:rPr>
          <w:rStyle w:val="StyleUnderline"/>
          <w:highlight w:val="cyan"/>
        </w:rPr>
        <w:t>even if a</w:t>
      </w:r>
      <w:r w:rsidRPr="00E373DD">
        <w:rPr>
          <w:rStyle w:val="StyleUnderline"/>
        </w:rPr>
        <w:t xml:space="preserve"> U.S. </w:t>
      </w:r>
      <w:r w:rsidRPr="00491CCC">
        <w:rPr>
          <w:rStyle w:val="StyleUnderline"/>
          <w:highlight w:val="cyan"/>
        </w:rPr>
        <w:t>NFU</w:t>
      </w:r>
      <w:r w:rsidRPr="00E373DD">
        <w:rPr>
          <w:rStyle w:val="StyleUnderline"/>
        </w:rPr>
        <w:t xml:space="preserve"> pledge </w:t>
      </w:r>
      <w:r w:rsidRPr="00491CCC">
        <w:rPr>
          <w:rStyle w:val="StyleUnderline"/>
          <w:highlight w:val="cyan"/>
        </w:rPr>
        <w:t>were coupled with dramatic adjustments</w:t>
      </w:r>
      <w:r w:rsidRPr="00E373DD">
        <w:rPr>
          <w:rStyle w:val="StyleUnderline"/>
        </w:rPr>
        <w:t xml:space="preserve"> to nuclear force posture—a move that could have other serious downsides—the tense and even hostile U.S. political relationships with </w:t>
      </w:r>
      <w:r w:rsidRPr="00491CCC">
        <w:rPr>
          <w:rStyle w:val="StyleUnderline"/>
          <w:highlight w:val="cyan"/>
        </w:rPr>
        <w:t>Russia, China, and North Korea would</w:t>
      </w:r>
      <w:r w:rsidRPr="00E373DD">
        <w:rPr>
          <w:rStyle w:val="StyleUnderline"/>
        </w:rPr>
        <w:t xml:space="preserve"> probably still lead them to </w:t>
      </w:r>
      <w:r w:rsidRPr="00491CCC">
        <w:rPr>
          <w:rStyle w:val="StyleUnderline"/>
          <w:highlight w:val="cyan"/>
        </w:rPr>
        <w:t>question</w:t>
      </w:r>
      <w:r w:rsidRPr="00E373DD">
        <w:rPr>
          <w:rStyle w:val="StyleUnderline"/>
        </w:rPr>
        <w:t xml:space="preserve"> whether the United States would abstain from first nuclear use in a crisis or war</w:t>
      </w:r>
      <w:r w:rsidRPr="00E373DD">
        <w:rPr>
          <w:sz w:val="16"/>
        </w:rPr>
        <w:t xml:space="preserve">. From the vantage points of Moscow, Beijing, or Pyongyang, it would be hard to dismiss the possibility of a U.S. SLBM launch even if the United States no longer had ICBMs, or to rule out crisis generation of a launch capability even if the United States kept its land-based forces more recessed in peacetime than they are now. The conflict situations in which these possibilities might arise would be, almost by definition, ones in which these other states would deeply distrust the United States, and hence even a latent residual U.S. nuclear capability for first use would likely be seen as threatening in extremis. Indeed, this pattern appeared repeatedly in the cases that we examined. For these reasons, </w:t>
      </w:r>
      <w:r w:rsidRPr="00E373DD">
        <w:rPr>
          <w:rStyle w:val="StyleUnderline"/>
        </w:rPr>
        <w:t xml:space="preserve">U.S. </w:t>
      </w:r>
      <w:r w:rsidRPr="00491CCC">
        <w:rPr>
          <w:rStyle w:val="StyleUnderline"/>
          <w:highlight w:val="cyan"/>
        </w:rPr>
        <w:t>adversaries</w:t>
      </w:r>
      <w:r w:rsidRPr="00E373DD">
        <w:rPr>
          <w:rStyle w:val="StyleUnderline"/>
        </w:rPr>
        <w:t xml:space="preserve"> </w:t>
      </w:r>
      <w:r w:rsidRPr="00491CCC">
        <w:rPr>
          <w:rStyle w:val="StyleUnderline"/>
          <w:highlight w:val="cyan"/>
        </w:rPr>
        <w:t>would</w:t>
      </w:r>
      <w:r w:rsidRPr="00E373DD">
        <w:rPr>
          <w:rStyle w:val="StyleUnderline"/>
        </w:rPr>
        <w:t xml:space="preserve"> likely </w:t>
      </w:r>
      <w:r w:rsidRPr="00491CCC">
        <w:rPr>
          <w:rStyle w:val="StyleUnderline"/>
          <w:highlight w:val="cyan"/>
        </w:rPr>
        <w:t>view</w:t>
      </w:r>
      <w:r w:rsidRPr="00E373DD">
        <w:rPr>
          <w:rStyle w:val="StyleUnderline"/>
        </w:rPr>
        <w:t xml:space="preserve"> a U.S. NFU pledge </w:t>
      </w:r>
      <w:r w:rsidRPr="00491CCC">
        <w:rPr>
          <w:rStyle w:val="StyleUnderline"/>
          <w:highlight w:val="cyan"/>
        </w:rPr>
        <w:t xml:space="preserve">with </w:t>
      </w:r>
      <w:r w:rsidRPr="00491CCC">
        <w:rPr>
          <w:rStyle w:val="Emphasis"/>
          <w:highlight w:val="cyan"/>
        </w:rPr>
        <w:t>skepticism</w:t>
      </w:r>
      <w:r w:rsidRPr="00E373DD">
        <w:rPr>
          <w:sz w:val="16"/>
        </w:rPr>
        <w:t>, making it hard to see how such a policy would contribute to its intended objectives.</w:t>
      </w:r>
    </w:p>
    <w:p w14:paraId="0A444044" w14:textId="77777777" w:rsidR="00551958" w:rsidRPr="00DB5864" w:rsidRDefault="00551958" w:rsidP="00551958">
      <w:pPr>
        <w:rPr>
          <w:sz w:val="16"/>
        </w:rPr>
      </w:pPr>
      <w:r w:rsidRPr="00491CCC">
        <w:rPr>
          <w:rStyle w:val="StyleUnderline"/>
        </w:rPr>
        <w:t xml:space="preserve">The </w:t>
      </w:r>
      <w:r w:rsidRPr="00491CCC">
        <w:rPr>
          <w:rStyle w:val="StyleUnderline"/>
          <w:highlight w:val="cyan"/>
        </w:rPr>
        <w:t>arguments for NFU</w:t>
      </w:r>
      <w:r w:rsidRPr="00491CCC">
        <w:rPr>
          <w:rStyle w:val="StyleUnderline"/>
        </w:rPr>
        <w:t xml:space="preserve"> have </w:t>
      </w:r>
      <w:r w:rsidRPr="00491CCC">
        <w:rPr>
          <w:rStyle w:val="StyleUnderline"/>
          <w:highlight w:val="cyan"/>
        </w:rPr>
        <w:t>not</w:t>
      </w:r>
      <w:r w:rsidRPr="00491CCC">
        <w:rPr>
          <w:rStyle w:val="StyleUnderline"/>
        </w:rPr>
        <w:t xml:space="preserve"> proven </w:t>
      </w:r>
      <w:r w:rsidRPr="00491CCC">
        <w:rPr>
          <w:rStyle w:val="StyleUnderline"/>
          <w:highlight w:val="cyan"/>
        </w:rPr>
        <w:t>persuasive</w:t>
      </w:r>
      <w:r w:rsidRPr="00491CCC">
        <w:rPr>
          <w:rStyle w:val="StyleUnderline"/>
        </w:rPr>
        <w:t xml:space="preserve"> for policymakers for decades</w:t>
      </w:r>
      <w:r w:rsidRPr="00DB5864">
        <w:rPr>
          <w:sz w:val="16"/>
        </w:rPr>
        <w:t>. Are they now, given the lessons of recent experience and the heightened dangers of the new period? An answer to this question requires subsidiary assessments of what impacts NFU adoption by the United States would have on deterrence, on assurance of allies, on non-proliferation and disarmament, and on the broader future of US nuclear policy.</w:t>
      </w:r>
    </w:p>
    <w:p w14:paraId="0B6346C4" w14:textId="77777777" w:rsidR="00551958" w:rsidRDefault="00551958" w:rsidP="00551958">
      <w:pPr>
        <w:pStyle w:val="Heading2"/>
      </w:pPr>
      <w:r>
        <w:t>Free Rider CP</w:t>
      </w:r>
    </w:p>
    <w:p w14:paraId="16E6BC85" w14:textId="77777777" w:rsidR="00551958" w:rsidRDefault="00551958" w:rsidP="00551958">
      <w:pPr>
        <w:pStyle w:val="Heading4"/>
      </w:pPr>
      <w:r>
        <w:t xml:space="preserve">Sectoral bargaining solves free-riding </w:t>
      </w:r>
    </w:p>
    <w:p w14:paraId="2CDAED1F" w14:textId="77777777" w:rsidR="00551958" w:rsidRDefault="00551958" w:rsidP="00551958">
      <w:r w:rsidRPr="00223AC3">
        <w:rPr>
          <w:rStyle w:val="Style13ptBold"/>
        </w:rPr>
        <w:t>Spiegelaere 24</w:t>
      </w:r>
      <w:r>
        <w:t xml:space="preserve"> (Stan de Spiegelaere, UNI Europa Director of Policy and Research, 06-20-2024, "There is no free-rider problem with sectoral collective bargaining", UNI Europa, </w:t>
      </w:r>
      <w:r w:rsidRPr="00223AC3">
        <w:t>https://www.uni-europa.org/news/there-is-no-free-riding-on-sectoral-collective-bargaining/</w:t>
      </w:r>
      <w:r>
        <w:t xml:space="preserve">) doa: 8/13/25, MoState JG </w:t>
      </w:r>
    </w:p>
    <w:p w14:paraId="65C77794" w14:textId="77777777" w:rsidR="00551958" w:rsidRPr="00223AC3" w:rsidRDefault="00551958" w:rsidP="00551958">
      <w:pPr>
        <w:rPr>
          <w:sz w:val="12"/>
        </w:rPr>
      </w:pPr>
      <w:r w:rsidRPr="00223AC3">
        <w:rPr>
          <w:sz w:val="12"/>
        </w:rPr>
        <w:t>“But tell me, why would people want to join a union if there’s an industry agreement that applies to them anyway?” This is a common objection one hears when talking to trade unionists from countries where company-level bargaining dominates. The so-called “free-rider” problem is a major concern for unions not only in Europe but also in the US. </w:t>
      </w:r>
    </w:p>
    <w:p w14:paraId="3043673F" w14:textId="77777777" w:rsidR="00551958" w:rsidRPr="00223AC3" w:rsidRDefault="00551958" w:rsidP="00551958">
      <w:pPr>
        <w:rPr>
          <w:sz w:val="12"/>
        </w:rPr>
      </w:pPr>
      <w:r w:rsidRPr="00223AC3">
        <w:rPr>
          <w:rStyle w:val="StyleUnderline"/>
        </w:rPr>
        <w:t>David Madland, a senior fellow and the senior adviser to the American Worker Project at American Progress, investigated the issue</w:t>
      </w:r>
      <w:r w:rsidRPr="00223AC3">
        <w:rPr>
          <w:sz w:val="12"/>
        </w:rPr>
        <w:t>, reviewed the literature and published his findings. The bottom-line is that “</w:t>
      </w:r>
      <w:r w:rsidRPr="00223AC3">
        <w:rPr>
          <w:rStyle w:val="StyleUnderline"/>
        </w:rPr>
        <w:t>sectoral bargaining can support high union membership</w:t>
      </w:r>
      <w:r w:rsidRPr="00223AC3">
        <w:rPr>
          <w:sz w:val="12"/>
        </w:rPr>
        <w:t>”. </w:t>
      </w:r>
    </w:p>
    <w:p w14:paraId="24DCA6BE" w14:textId="77777777" w:rsidR="00551958" w:rsidRPr="00223AC3" w:rsidRDefault="00551958" w:rsidP="00551958">
      <w:pPr>
        <w:rPr>
          <w:rStyle w:val="Emphasis"/>
        </w:rPr>
      </w:pPr>
      <w:r w:rsidRPr="00223AC3">
        <w:rPr>
          <w:rStyle w:val="Emphasis"/>
        </w:rPr>
        <w:t>While the free-rider argument is intuitively appealing</w:t>
      </w:r>
      <w:r w:rsidRPr="00223AC3">
        <w:rPr>
          <w:sz w:val="12"/>
        </w:rPr>
        <w:t xml:space="preserve"> (why pay dues when the benefits are free), </w:t>
      </w:r>
      <w:r w:rsidRPr="00223AC3">
        <w:rPr>
          <w:rStyle w:val="Emphasis"/>
        </w:rPr>
        <w:t>the evidence points in the opposite direction.  </w:t>
      </w:r>
    </w:p>
    <w:p w14:paraId="3FF58C1C" w14:textId="77777777" w:rsidR="00551958" w:rsidRPr="00223AC3" w:rsidRDefault="00551958" w:rsidP="00551958">
      <w:pPr>
        <w:rPr>
          <w:sz w:val="12"/>
        </w:rPr>
      </w:pPr>
      <w:r w:rsidRPr="00223AC3">
        <w:rPr>
          <w:sz w:val="12"/>
        </w:rPr>
        <w:t xml:space="preserve">First, cross-country comparisons show that </w:t>
      </w:r>
      <w:r w:rsidRPr="00223AC3">
        <w:rPr>
          <w:rStyle w:val="StyleUnderline"/>
        </w:rPr>
        <w:t>countries with</w:t>
      </w:r>
      <w:r w:rsidRPr="00223AC3">
        <w:rPr>
          <w:sz w:val="12"/>
        </w:rPr>
        <w:t xml:space="preserve"> multi-employer or </w:t>
      </w:r>
      <w:r w:rsidRPr="005831CC">
        <w:rPr>
          <w:rStyle w:val="Emphasis"/>
          <w:highlight w:val="cyan"/>
        </w:rPr>
        <w:t>sectoral bargaining</w:t>
      </w:r>
      <w:r w:rsidRPr="005831CC">
        <w:rPr>
          <w:sz w:val="12"/>
          <w:highlight w:val="cyan"/>
        </w:rPr>
        <w:t xml:space="preserve"> </w:t>
      </w:r>
      <w:r w:rsidRPr="005831CC">
        <w:rPr>
          <w:rStyle w:val="StyleUnderline"/>
          <w:highlight w:val="cyan"/>
        </w:rPr>
        <w:t>tend to</w:t>
      </w:r>
      <w:r w:rsidRPr="00223AC3">
        <w:rPr>
          <w:rStyle w:val="StyleUnderline"/>
        </w:rPr>
        <w:t xml:space="preserve"> have much </w:t>
      </w:r>
      <w:r w:rsidRPr="005831CC">
        <w:rPr>
          <w:rStyle w:val="StyleUnderline"/>
          <w:highlight w:val="cyan"/>
        </w:rPr>
        <w:t>higher</w:t>
      </w:r>
      <w:r w:rsidRPr="00223AC3">
        <w:rPr>
          <w:rStyle w:val="StyleUnderline"/>
        </w:rPr>
        <w:t xml:space="preserve"> union </w:t>
      </w:r>
      <w:r w:rsidRPr="005831CC">
        <w:rPr>
          <w:rStyle w:val="StyleUnderline"/>
          <w:highlight w:val="cyan"/>
        </w:rPr>
        <w:t>density</w:t>
      </w:r>
      <w:r w:rsidRPr="00223AC3">
        <w:rPr>
          <w:rStyle w:val="StyleUnderline"/>
        </w:rPr>
        <w:t xml:space="preserve"> than countries with company bargaining only.</w:t>
      </w:r>
      <w:r w:rsidRPr="00223AC3">
        <w:rPr>
          <w:sz w:val="12"/>
        </w:rPr>
        <w:t>  </w:t>
      </w:r>
    </w:p>
    <w:p w14:paraId="4A0CD3C8" w14:textId="77777777" w:rsidR="00551958" w:rsidRPr="00223AC3" w:rsidRDefault="00551958" w:rsidP="00551958">
      <w:pPr>
        <w:rPr>
          <w:sz w:val="12"/>
        </w:rPr>
      </w:pPr>
      <w:r w:rsidRPr="00223AC3">
        <w:rPr>
          <w:sz w:val="12"/>
        </w:rPr>
        <w:t xml:space="preserve">Second, </w:t>
      </w:r>
      <w:r w:rsidRPr="005831CC">
        <w:rPr>
          <w:rStyle w:val="StyleUnderline"/>
          <w:highlight w:val="cyan"/>
        </w:rPr>
        <w:t>countries that</w:t>
      </w:r>
      <w:r w:rsidRPr="00223AC3">
        <w:rPr>
          <w:rStyle w:val="StyleUnderline"/>
        </w:rPr>
        <w:t xml:space="preserve"> have </w:t>
      </w:r>
      <w:r w:rsidRPr="005831CC">
        <w:rPr>
          <w:rStyle w:val="StyleUnderline"/>
          <w:highlight w:val="cyan"/>
        </w:rPr>
        <w:t>dismantled</w:t>
      </w:r>
      <w:r w:rsidRPr="00223AC3">
        <w:rPr>
          <w:rStyle w:val="StyleUnderline"/>
        </w:rPr>
        <w:t xml:space="preserve"> their </w:t>
      </w:r>
      <w:r w:rsidRPr="005831CC">
        <w:rPr>
          <w:rStyle w:val="StyleUnderline"/>
          <w:highlight w:val="cyan"/>
        </w:rPr>
        <w:t>sectoral</w:t>
      </w:r>
      <w:r w:rsidRPr="00223AC3">
        <w:rPr>
          <w:rStyle w:val="StyleUnderline"/>
        </w:rPr>
        <w:t xml:space="preserve"> </w:t>
      </w:r>
      <w:r w:rsidRPr="00223AC3">
        <w:rPr>
          <w:sz w:val="12"/>
        </w:rPr>
        <w:t xml:space="preserve">bargaining </w:t>
      </w:r>
      <w:r w:rsidRPr="005831CC">
        <w:rPr>
          <w:rStyle w:val="StyleUnderline"/>
          <w:highlight w:val="cyan"/>
        </w:rPr>
        <w:t>systems</w:t>
      </w:r>
      <w:r w:rsidRPr="00223AC3">
        <w:rPr>
          <w:sz w:val="12"/>
        </w:rPr>
        <w:t xml:space="preserve"> (e.g. </w:t>
      </w:r>
      <w:r w:rsidRPr="00223AC3">
        <w:rPr>
          <w:rStyle w:val="StyleUnderline"/>
        </w:rPr>
        <w:t>Australia, New Zealand and the United Kingdom</w:t>
      </w:r>
      <w:r w:rsidRPr="00223AC3">
        <w:rPr>
          <w:sz w:val="12"/>
        </w:rPr>
        <w:t xml:space="preserve">) have </w:t>
      </w:r>
      <w:r w:rsidRPr="00223AC3">
        <w:rPr>
          <w:rStyle w:val="StyleUnderline"/>
        </w:rPr>
        <w:t xml:space="preserve">subsequently </w:t>
      </w:r>
      <w:r w:rsidRPr="005831CC">
        <w:rPr>
          <w:rStyle w:val="StyleUnderline"/>
          <w:highlight w:val="cyan"/>
        </w:rPr>
        <w:t>experienced massive declines</w:t>
      </w:r>
      <w:r w:rsidRPr="00223AC3">
        <w:rPr>
          <w:rStyle w:val="StyleUnderline"/>
        </w:rPr>
        <w:t xml:space="preserve"> in union membership</w:t>
      </w:r>
      <w:r w:rsidRPr="00223AC3">
        <w:rPr>
          <w:sz w:val="12"/>
        </w:rPr>
        <w:t xml:space="preserve">. Conversely, </w:t>
      </w:r>
      <w:r w:rsidRPr="00223AC3">
        <w:rPr>
          <w:rStyle w:val="StyleUnderline"/>
        </w:rPr>
        <w:t>Uruguay, which developed sectoral bargaining, saw more workers join unions</w:t>
      </w:r>
      <w:r w:rsidRPr="00223AC3">
        <w:rPr>
          <w:sz w:val="12"/>
        </w:rPr>
        <w:t>.  </w:t>
      </w:r>
    </w:p>
    <w:p w14:paraId="69256FAD" w14:textId="77777777" w:rsidR="00551958" w:rsidRPr="00223AC3" w:rsidRDefault="00551958" w:rsidP="00551958">
      <w:pPr>
        <w:rPr>
          <w:sz w:val="12"/>
        </w:rPr>
      </w:pPr>
      <w:r w:rsidRPr="00223AC3">
        <w:rPr>
          <w:sz w:val="12"/>
        </w:rPr>
        <w:t xml:space="preserve">Third, </w:t>
      </w:r>
      <w:r w:rsidRPr="00223AC3">
        <w:rPr>
          <w:rStyle w:val="StyleUnderline"/>
        </w:rPr>
        <w:t>case studies provide further evidence</w:t>
      </w:r>
      <w:r w:rsidRPr="00223AC3">
        <w:rPr>
          <w:sz w:val="12"/>
        </w:rPr>
        <w:t xml:space="preserve">. Take </w:t>
      </w:r>
      <w:r w:rsidRPr="00223AC3">
        <w:rPr>
          <w:rStyle w:val="StyleUnderline"/>
        </w:rPr>
        <w:t>Amazon</w:t>
      </w:r>
      <w:r w:rsidRPr="00223AC3">
        <w:rPr>
          <w:sz w:val="12"/>
        </w:rPr>
        <w:t xml:space="preserve">, a company that is </w:t>
      </w:r>
      <w:r w:rsidRPr="00223AC3">
        <w:rPr>
          <w:rStyle w:val="StyleUnderline"/>
        </w:rPr>
        <w:t>particularly difficult to organise.</w:t>
      </w:r>
      <w:r w:rsidRPr="00223AC3">
        <w:rPr>
          <w:sz w:val="12"/>
        </w:rPr>
        <w:t xml:space="preserve"> Amazon </w:t>
      </w:r>
      <w:r w:rsidRPr="00223AC3">
        <w:rPr>
          <w:rStyle w:val="StyleUnderline"/>
        </w:rPr>
        <w:t>only ever engages with trade unions to the extent it is legally</w:t>
      </w:r>
      <w:r w:rsidRPr="00223AC3">
        <w:rPr>
          <w:sz w:val="12"/>
        </w:rPr>
        <w:t xml:space="preserve"> required to do so. </w:t>
      </w:r>
      <w:r w:rsidRPr="00223AC3">
        <w:rPr>
          <w:rStyle w:val="StyleUnderline"/>
        </w:rPr>
        <w:t>Countries with sectoral bargaining systems, such as Italy and Belgium, have a more conducive environment for organising</w:t>
      </w:r>
      <w:r w:rsidRPr="00223AC3">
        <w:rPr>
          <w:sz w:val="12"/>
        </w:rPr>
        <w:t>. </w:t>
      </w:r>
    </w:p>
    <w:p w14:paraId="5C3A3FC0" w14:textId="77777777" w:rsidR="00551958" w:rsidRPr="00223AC3" w:rsidRDefault="00551958" w:rsidP="00551958">
      <w:pPr>
        <w:rPr>
          <w:sz w:val="12"/>
        </w:rPr>
      </w:pPr>
      <w:r w:rsidRPr="00223AC3">
        <w:rPr>
          <w:sz w:val="12"/>
        </w:rPr>
        <w:t>But how can this be explained? Madland suggests a few reasons: </w:t>
      </w:r>
    </w:p>
    <w:p w14:paraId="41AC84E9" w14:textId="77777777" w:rsidR="00551958" w:rsidRPr="00223AC3" w:rsidRDefault="00551958" w:rsidP="00551958">
      <w:pPr>
        <w:rPr>
          <w:sz w:val="12"/>
        </w:rPr>
      </w:pPr>
      <w:r w:rsidRPr="005831CC">
        <w:rPr>
          <w:rStyle w:val="Emphasis"/>
          <w:highlight w:val="cyan"/>
        </w:rPr>
        <w:t>Less union busting </w:t>
      </w:r>
      <w:r w:rsidRPr="00223AC3">
        <w:rPr>
          <w:rStyle w:val="Emphasis"/>
        </w:rPr>
        <w:t>under sectoral bargaining</w:t>
      </w:r>
      <w:r w:rsidRPr="00223AC3">
        <w:rPr>
          <w:sz w:val="12"/>
        </w:rPr>
        <w:t xml:space="preserve">. With a sectoral agreement, </w:t>
      </w:r>
      <w:r w:rsidRPr="005831CC">
        <w:rPr>
          <w:rStyle w:val="StyleUnderline"/>
          <w:highlight w:val="cyan"/>
        </w:rPr>
        <w:t>employers are less incentivised to fight</w:t>
      </w:r>
      <w:r w:rsidRPr="00223AC3">
        <w:rPr>
          <w:rStyle w:val="StyleUnderline"/>
        </w:rPr>
        <w:t xml:space="preserve"> union </w:t>
      </w:r>
      <w:r w:rsidRPr="005831CC">
        <w:rPr>
          <w:rStyle w:val="StyleUnderline"/>
          <w:highlight w:val="cyan"/>
        </w:rPr>
        <w:t>organising</w:t>
      </w:r>
      <w:r w:rsidRPr="00223AC3">
        <w:rPr>
          <w:rStyle w:val="StyleUnderline"/>
        </w:rPr>
        <w:t xml:space="preserve"> and recruitment</w:t>
      </w:r>
      <w:r w:rsidRPr="00223AC3">
        <w:rPr>
          <w:sz w:val="12"/>
        </w:rPr>
        <w:t xml:space="preserve">. </w:t>
      </w:r>
      <w:r w:rsidRPr="005831CC">
        <w:rPr>
          <w:rStyle w:val="StyleUnderline"/>
          <w:highlight w:val="cyan"/>
        </w:rPr>
        <w:t>Regardless of</w:t>
      </w:r>
      <w:r w:rsidRPr="00223AC3">
        <w:rPr>
          <w:rStyle w:val="StyleUnderline"/>
        </w:rPr>
        <w:t xml:space="preserve"> the </w:t>
      </w:r>
      <w:r w:rsidRPr="005831CC">
        <w:rPr>
          <w:rStyle w:val="StyleUnderline"/>
          <w:highlight w:val="cyan"/>
        </w:rPr>
        <w:t>number</w:t>
      </w:r>
      <w:r w:rsidRPr="00223AC3">
        <w:rPr>
          <w:rStyle w:val="StyleUnderline"/>
        </w:rPr>
        <w:t xml:space="preserve"> of members, </w:t>
      </w:r>
      <w:r w:rsidRPr="005831CC">
        <w:rPr>
          <w:rStyle w:val="StyleUnderline"/>
          <w:highlight w:val="cyan"/>
        </w:rPr>
        <w:t>they apply</w:t>
      </w:r>
      <w:r w:rsidRPr="00223AC3">
        <w:rPr>
          <w:rStyle w:val="StyleUnderline"/>
        </w:rPr>
        <w:t xml:space="preserve"> the </w:t>
      </w:r>
      <w:r w:rsidRPr="005831CC">
        <w:rPr>
          <w:rStyle w:val="StyleUnderline"/>
          <w:highlight w:val="cyan"/>
        </w:rPr>
        <w:t>conditions anyway.</w:t>
      </w:r>
      <w:r w:rsidRPr="00223AC3">
        <w:rPr>
          <w:sz w:val="12"/>
        </w:rPr>
        <w:t>  </w:t>
      </w:r>
    </w:p>
    <w:p w14:paraId="1273C885" w14:textId="77777777" w:rsidR="00551958" w:rsidRPr="00223AC3" w:rsidRDefault="00551958" w:rsidP="00551958">
      <w:pPr>
        <w:rPr>
          <w:rStyle w:val="StyleUnderline"/>
        </w:rPr>
      </w:pPr>
      <w:r w:rsidRPr="005831CC">
        <w:rPr>
          <w:rStyle w:val="Emphasis"/>
          <w:highlight w:val="cyan"/>
        </w:rPr>
        <w:t>Sectoral bargaining provides cover</w:t>
      </w:r>
      <w:r w:rsidRPr="00223AC3">
        <w:rPr>
          <w:sz w:val="12"/>
        </w:rPr>
        <w:t xml:space="preserve">. </w:t>
      </w:r>
      <w:r w:rsidRPr="00223AC3">
        <w:rPr>
          <w:rStyle w:val="StyleUnderline"/>
        </w:rPr>
        <w:t xml:space="preserve">Sectoral agreements tend to provide </w:t>
      </w:r>
      <w:r w:rsidRPr="005831CC">
        <w:rPr>
          <w:rStyle w:val="StyleUnderline"/>
          <w:highlight w:val="cyan"/>
        </w:rPr>
        <w:t>better security and protection</w:t>
      </w:r>
      <w:r w:rsidRPr="00223AC3">
        <w:rPr>
          <w:rStyle w:val="StyleUnderline"/>
        </w:rPr>
        <w:t xml:space="preserve"> for workers</w:t>
      </w:r>
      <w:r w:rsidRPr="00223AC3">
        <w:rPr>
          <w:sz w:val="12"/>
        </w:rPr>
        <w:t xml:space="preserve"> </w:t>
      </w:r>
      <w:r w:rsidRPr="00223AC3">
        <w:rPr>
          <w:rStyle w:val="StyleUnderline"/>
        </w:rPr>
        <w:t xml:space="preserve">who want to join unions, </w:t>
      </w:r>
      <w:r w:rsidRPr="005831CC">
        <w:rPr>
          <w:rStyle w:val="StyleUnderline"/>
          <w:highlight w:val="cyan"/>
        </w:rPr>
        <w:t>making the threshold for joining</w:t>
      </w:r>
      <w:r w:rsidRPr="00223AC3">
        <w:rPr>
          <w:rStyle w:val="StyleUnderline"/>
        </w:rPr>
        <w:t xml:space="preserve"> much </w:t>
      </w:r>
      <w:r w:rsidRPr="005831CC">
        <w:rPr>
          <w:rStyle w:val="StyleUnderline"/>
          <w:highlight w:val="cyan"/>
        </w:rPr>
        <w:t>lower</w:t>
      </w:r>
      <w:r w:rsidRPr="00223AC3">
        <w:rPr>
          <w:rStyle w:val="StyleUnderline"/>
        </w:rPr>
        <w:t>. </w:t>
      </w:r>
    </w:p>
    <w:p w14:paraId="7EE0630A" w14:textId="77777777" w:rsidR="00551958" w:rsidRPr="00223AC3" w:rsidRDefault="00551958" w:rsidP="00551958">
      <w:pPr>
        <w:rPr>
          <w:sz w:val="12"/>
        </w:rPr>
      </w:pPr>
      <w:r w:rsidRPr="00223AC3">
        <w:rPr>
          <w:sz w:val="12"/>
        </w:rPr>
        <w:t xml:space="preserve">Level playing field: The fact that </w:t>
      </w:r>
      <w:r w:rsidRPr="00223AC3">
        <w:rPr>
          <w:rStyle w:val="Emphasis"/>
        </w:rPr>
        <w:t xml:space="preserve">sectoral bargaining </w:t>
      </w:r>
      <w:r w:rsidRPr="005831CC">
        <w:rPr>
          <w:rStyle w:val="Emphasis"/>
          <w:highlight w:val="cyan"/>
        </w:rPr>
        <w:t>creates a level playing field</w:t>
      </w:r>
      <w:r w:rsidRPr="00223AC3">
        <w:rPr>
          <w:rStyle w:val="Emphasis"/>
        </w:rPr>
        <w:t xml:space="preserve"> </w:t>
      </w:r>
      <w:r w:rsidRPr="00223AC3">
        <w:rPr>
          <w:rStyle w:val="StyleUnderline"/>
        </w:rPr>
        <w:t>between employers makes undercutting strategies less likely and also protects union jobs</w:t>
      </w:r>
      <w:r w:rsidRPr="00223AC3">
        <w:rPr>
          <w:sz w:val="12"/>
        </w:rPr>
        <w:t xml:space="preserve">. Indeed, </w:t>
      </w:r>
      <w:r w:rsidRPr="00223AC3">
        <w:rPr>
          <w:rStyle w:val="StyleUnderline"/>
        </w:rPr>
        <w:t>without sectoral standards there is constant pressure on workers to work for lower standards</w:t>
      </w:r>
      <w:r w:rsidRPr="00223AC3">
        <w:rPr>
          <w:sz w:val="12"/>
        </w:rPr>
        <w:t>. </w:t>
      </w:r>
    </w:p>
    <w:p w14:paraId="014476D7" w14:textId="77777777" w:rsidR="00551958" w:rsidRPr="00223AC3" w:rsidRDefault="00551958" w:rsidP="00551958">
      <w:pPr>
        <w:rPr>
          <w:sz w:val="12"/>
        </w:rPr>
      </w:pPr>
      <w:r w:rsidRPr="00223AC3">
        <w:rPr>
          <w:sz w:val="12"/>
        </w:rPr>
        <w:t xml:space="preserve">Sectoral bargaining opens the door: </w:t>
      </w:r>
      <w:r w:rsidRPr="00223AC3">
        <w:rPr>
          <w:rStyle w:val="Emphasis"/>
        </w:rPr>
        <w:t xml:space="preserve">Sectoral bargaining </w:t>
      </w:r>
      <w:r w:rsidRPr="005831CC">
        <w:rPr>
          <w:rStyle w:val="Emphasis"/>
          <w:highlight w:val="cyan"/>
        </w:rPr>
        <w:t>increases</w:t>
      </w:r>
      <w:r w:rsidRPr="00223AC3">
        <w:rPr>
          <w:rStyle w:val="Emphasis"/>
        </w:rPr>
        <w:t xml:space="preserve"> the </w:t>
      </w:r>
      <w:r w:rsidRPr="005831CC">
        <w:rPr>
          <w:rStyle w:val="Emphasis"/>
          <w:highlight w:val="cyan"/>
        </w:rPr>
        <w:t xml:space="preserve">organising potential </w:t>
      </w:r>
      <w:r w:rsidRPr="00223AC3">
        <w:rPr>
          <w:rStyle w:val="Emphasis"/>
        </w:rPr>
        <w:t>of unions</w:t>
      </w:r>
      <w:r w:rsidRPr="00223AC3">
        <w:rPr>
          <w:rStyle w:val="StyleUnderline"/>
        </w:rPr>
        <w:t xml:space="preserve">. Through </w:t>
      </w:r>
      <w:r w:rsidRPr="005831CC">
        <w:rPr>
          <w:rStyle w:val="StyleUnderline"/>
          <w:highlight w:val="cyan"/>
        </w:rPr>
        <w:t>sectoral agreements</w:t>
      </w:r>
      <w:r w:rsidRPr="00223AC3">
        <w:rPr>
          <w:sz w:val="12"/>
        </w:rPr>
        <w:t xml:space="preserve">, </w:t>
      </w:r>
      <w:r w:rsidRPr="00223AC3">
        <w:rPr>
          <w:rStyle w:val="StyleUnderline"/>
        </w:rPr>
        <w:t xml:space="preserve">unions can gain </w:t>
      </w:r>
      <w:r w:rsidRPr="005831CC">
        <w:rPr>
          <w:rStyle w:val="StyleUnderline"/>
          <w:highlight w:val="cyan"/>
        </w:rPr>
        <w:t>access</w:t>
      </w:r>
      <w:r w:rsidRPr="00223AC3">
        <w:rPr>
          <w:sz w:val="12"/>
        </w:rPr>
        <w:t xml:space="preserve"> (and provide benefits and services) </w:t>
      </w:r>
      <w:r w:rsidRPr="00223AC3">
        <w:rPr>
          <w:rStyle w:val="StyleUnderline"/>
        </w:rPr>
        <w:t xml:space="preserve">to </w:t>
      </w:r>
      <w:r w:rsidRPr="005831CC">
        <w:rPr>
          <w:rStyle w:val="StyleUnderline"/>
          <w:highlight w:val="cyan"/>
        </w:rPr>
        <w:t>workers in more companies and different types</w:t>
      </w:r>
      <w:r w:rsidRPr="00223AC3">
        <w:rPr>
          <w:rStyle w:val="StyleUnderline"/>
        </w:rPr>
        <w:t xml:space="preserve"> of companies, such as SMEs</w:t>
      </w:r>
      <w:r w:rsidRPr="00223AC3">
        <w:rPr>
          <w:sz w:val="12"/>
        </w:rPr>
        <w:t>.  </w:t>
      </w:r>
    </w:p>
    <w:p w14:paraId="3A8FC17D" w14:textId="77777777" w:rsidR="00551958" w:rsidRPr="00223AC3" w:rsidRDefault="00551958" w:rsidP="00551958">
      <w:pPr>
        <w:rPr>
          <w:sz w:val="12"/>
        </w:rPr>
      </w:pPr>
      <w:r w:rsidRPr="00223AC3">
        <w:rPr>
          <w:sz w:val="12"/>
        </w:rPr>
        <w:t xml:space="preserve">Incentives remain: </w:t>
      </w:r>
      <w:r w:rsidRPr="00223AC3">
        <w:rPr>
          <w:rStyle w:val="StyleUnderline"/>
        </w:rPr>
        <w:t>While industry-level bargaining removes one of the main incentives to join a union, it is not the only incentive that workers have. Unions are still attractive for their workplace representation and bargaining</w:t>
      </w:r>
      <w:r w:rsidRPr="00223AC3">
        <w:rPr>
          <w:sz w:val="12"/>
        </w:rPr>
        <w:t xml:space="preserve"> (in addition to sectoral bargaining). </w:t>
      </w:r>
    </w:p>
    <w:p w14:paraId="37FEB8C5" w14:textId="77777777" w:rsidR="00551958" w:rsidRPr="00DB1788" w:rsidRDefault="00551958" w:rsidP="00551958">
      <w:pPr>
        <w:rPr>
          <w:sz w:val="12"/>
        </w:rPr>
      </w:pPr>
      <w:r w:rsidRPr="00223AC3">
        <w:rPr>
          <w:sz w:val="12"/>
        </w:rPr>
        <w:t xml:space="preserve">Overall, </w:t>
      </w:r>
      <w:r w:rsidRPr="005831CC">
        <w:rPr>
          <w:rStyle w:val="Emphasis"/>
          <w:highlight w:val="cyan"/>
        </w:rPr>
        <w:t>these effects tend to be stronger than the free-rider effect</w:t>
      </w:r>
      <w:r w:rsidRPr="00223AC3">
        <w:rPr>
          <w:rStyle w:val="Emphasis"/>
        </w:rPr>
        <w:t xml:space="preserve"> </w:t>
      </w:r>
      <w:r w:rsidRPr="00223AC3">
        <w:rPr>
          <w:rStyle w:val="StyleUnderline"/>
        </w:rPr>
        <w:t>as we see that sectoral bargaining is associated with higher union density</w:t>
      </w:r>
      <w:r w:rsidRPr="00223AC3">
        <w:rPr>
          <w:sz w:val="12"/>
        </w:rPr>
        <w:t xml:space="preserve">. Madland concludes: “The research is clear: </w:t>
      </w:r>
      <w:r w:rsidRPr="00223AC3">
        <w:rPr>
          <w:rStyle w:val="StyleUnderline"/>
        </w:rPr>
        <w:t xml:space="preserve">Sectoral bargaining typically increases contract coverage in ways that do not hinder union membership. </w:t>
      </w:r>
      <w:r w:rsidRPr="00223AC3">
        <w:rPr>
          <w:sz w:val="12"/>
        </w:rPr>
        <w:t xml:space="preserve">Rather, sectoral bargaining can </w:t>
      </w:r>
      <w:r w:rsidRPr="00223AC3">
        <w:rPr>
          <w:rStyle w:val="StyleUnderline"/>
        </w:rPr>
        <w:t>encourage worker engagement</w:t>
      </w:r>
      <w:r w:rsidRPr="00223AC3">
        <w:rPr>
          <w:sz w:val="12"/>
        </w:rPr>
        <w:t xml:space="preserve"> and </w:t>
      </w:r>
      <w:r w:rsidRPr="00223AC3">
        <w:rPr>
          <w:rStyle w:val="StyleUnderline"/>
        </w:rPr>
        <w:t>make</w:t>
      </w:r>
      <w:r w:rsidRPr="00223AC3">
        <w:rPr>
          <w:sz w:val="12"/>
        </w:rPr>
        <w:t xml:space="preserve"> their </w:t>
      </w:r>
      <w:r w:rsidRPr="00223AC3">
        <w:rPr>
          <w:rStyle w:val="StyleUnderline"/>
        </w:rPr>
        <w:t>efforts more likely to succeed</w:t>
      </w:r>
      <w:r w:rsidRPr="00223AC3">
        <w:rPr>
          <w:sz w:val="12"/>
        </w:rPr>
        <w:t xml:space="preserve">, creating a </w:t>
      </w:r>
      <w:r w:rsidRPr="00223AC3">
        <w:rPr>
          <w:rStyle w:val="StyleUnderline"/>
        </w:rPr>
        <w:t>virtuous circle that boosts union membership</w:t>
      </w:r>
      <w:r w:rsidRPr="00223AC3">
        <w:rPr>
          <w:sz w:val="12"/>
        </w:rPr>
        <w:t>. Thus, sectoral bargaining can support high union membership.”</w:t>
      </w:r>
    </w:p>
    <w:p w14:paraId="42033322" w14:textId="59547AC6" w:rsidR="00551958" w:rsidRDefault="00333156" w:rsidP="00551958">
      <w:pPr>
        <w:pStyle w:val="Heading2"/>
      </w:pPr>
      <w:r>
        <w:t xml:space="preserve">Midterms </w:t>
      </w:r>
      <w:r w:rsidR="00551958">
        <w:t>DA</w:t>
      </w:r>
    </w:p>
    <w:p w14:paraId="0FCD89D4" w14:textId="77777777" w:rsidR="00551958" w:rsidRDefault="00551958" w:rsidP="00551958">
      <w:pPr>
        <w:pStyle w:val="Heading3"/>
      </w:pPr>
      <w:r>
        <w:t>2AC---Midterms</w:t>
      </w:r>
    </w:p>
    <w:p w14:paraId="5B2D41C3" w14:textId="77777777" w:rsidR="00551958" w:rsidRPr="00466682" w:rsidRDefault="00551958" w:rsidP="00551958">
      <w:pPr>
        <w:pStyle w:val="Heading4"/>
      </w:pPr>
      <w:r>
        <w:t>1---Republicans win now.</w:t>
      </w:r>
    </w:p>
    <w:p w14:paraId="7240B512" w14:textId="77777777" w:rsidR="00551958" w:rsidRPr="00A84F5F" w:rsidRDefault="00551958" w:rsidP="00551958">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376F6E92" w14:textId="77777777" w:rsidR="00551958" w:rsidRPr="00563752" w:rsidRDefault="00551958" w:rsidP="00551958">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48F1BAC5" w14:textId="77777777" w:rsidR="00551958" w:rsidRPr="00563752" w:rsidRDefault="00551958" w:rsidP="00551958">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381A6F">
        <w:rPr>
          <w:rStyle w:val="Emphasis"/>
        </w:rPr>
        <w:t xml:space="preserve">particularly </w:t>
      </w:r>
      <w:r w:rsidRPr="00B268B0">
        <w:rPr>
          <w:rStyle w:val="Emphasis"/>
          <w:highlight w:val="cyan"/>
        </w:rPr>
        <w:t>in</w:t>
      </w:r>
      <w:r w:rsidRPr="00381A6F">
        <w:rPr>
          <w:rStyle w:val="Emphasis"/>
        </w:rPr>
        <w:t xml:space="preserve"> the </w:t>
      </w:r>
      <w:r w:rsidRPr="00B268B0">
        <w:rPr>
          <w:rStyle w:val="Emphasis"/>
          <w:highlight w:val="cyan"/>
        </w:rPr>
        <w:t>House</w:t>
      </w:r>
      <w:r w:rsidRPr="00563752">
        <w:rPr>
          <w:rStyle w:val="StyleUnderline"/>
        </w:rPr>
        <w:t xml:space="preserve"> battlegrounds.</w:t>
      </w:r>
    </w:p>
    <w:p w14:paraId="7C96E856" w14:textId="77777777" w:rsidR="00551958" w:rsidRPr="00563752" w:rsidRDefault="00551958" w:rsidP="00551958">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381A6F">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445C241A" w14:textId="77777777" w:rsidR="00551958" w:rsidRPr="00060D18" w:rsidRDefault="00551958" w:rsidP="00551958">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1DE1D2D6" w14:textId="77777777" w:rsidR="00551958" w:rsidRDefault="00551958" w:rsidP="00551958">
      <w:pPr>
        <w:pStyle w:val="Heading4"/>
      </w:pPr>
      <w:r>
        <w:t xml:space="preserve">2--Union popularity is high. </w:t>
      </w:r>
    </w:p>
    <w:p w14:paraId="7B6229F7" w14:textId="77777777" w:rsidR="00551958" w:rsidRPr="000B340C" w:rsidRDefault="00551958" w:rsidP="00551958">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7FF0DAD8" w14:textId="77777777" w:rsidR="00551958" w:rsidRPr="003410A3" w:rsidRDefault="00551958" w:rsidP="00551958">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560882E2" w14:textId="77777777" w:rsidR="00551958" w:rsidRPr="003410A3" w:rsidRDefault="00551958" w:rsidP="00551958">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1F920008" w14:textId="77777777" w:rsidR="00551958" w:rsidRPr="003410A3" w:rsidRDefault="00551958" w:rsidP="00551958">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3F17E3E9" w14:textId="77777777" w:rsidR="00551958" w:rsidRPr="003410A3" w:rsidRDefault="00551958" w:rsidP="00551958">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128F338B" w14:textId="77777777" w:rsidR="00551958" w:rsidRPr="003410A3" w:rsidRDefault="00551958" w:rsidP="00551958">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1AB9236E" w14:textId="77777777" w:rsidR="00551958" w:rsidRPr="003410A3" w:rsidRDefault="00551958" w:rsidP="00551958">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4B90F4D3" w14:textId="77777777" w:rsidR="00551958" w:rsidRPr="0020285B" w:rsidRDefault="00551958" w:rsidP="00551958">
      <w:pPr>
        <w:pStyle w:val="Heading4"/>
      </w:pPr>
      <w:r>
        <w:t xml:space="preserve">3---Building union power is a </w:t>
      </w:r>
      <w:r w:rsidRPr="00EE36D8">
        <w:rPr>
          <w:u w:val="single"/>
        </w:rPr>
        <w:t>huge win</w:t>
      </w:r>
      <w:r>
        <w:t xml:space="preserve"> for Dems.</w:t>
      </w:r>
    </w:p>
    <w:p w14:paraId="130D0F88" w14:textId="77777777" w:rsidR="00551958" w:rsidRPr="00282448" w:rsidRDefault="00551958" w:rsidP="00551958">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771995D1" w14:textId="77777777" w:rsidR="00551958" w:rsidRPr="00282448" w:rsidRDefault="00551958" w:rsidP="00551958">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B9562B8" w14:textId="77777777" w:rsidR="00551958" w:rsidRDefault="00551958" w:rsidP="00551958">
      <w:pPr>
        <w:pStyle w:val="Heading4"/>
      </w:pPr>
      <w:r>
        <w:t>4---</w:t>
      </w:r>
      <w:r>
        <w:rPr>
          <w:u w:val="single"/>
        </w:rPr>
        <w:t>Black swan</w:t>
      </w:r>
      <w:r>
        <w:t xml:space="preserve"> events thump.</w:t>
      </w:r>
    </w:p>
    <w:p w14:paraId="1CF906FC" w14:textId="77777777" w:rsidR="00551958" w:rsidRPr="00F6393B" w:rsidRDefault="00551958" w:rsidP="00551958">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88DB8BB" w14:textId="77777777" w:rsidR="00551958" w:rsidRPr="001819DD" w:rsidRDefault="00551958" w:rsidP="00551958">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0FF4A6D8" w14:textId="77777777" w:rsidR="00551958" w:rsidRPr="001819DD" w:rsidRDefault="00551958" w:rsidP="00551958">
      <w:pPr>
        <w:rPr>
          <w:sz w:val="16"/>
          <w:szCs w:val="16"/>
        </w:rPr>
      </w:pPr>
      <w:r w:rsidRPr="001819DD">
        <w:rPr>
          <w:sz w:val="16"/>
          <w:szCs w:val="16"/>
        </w:rPr>
        <w:t>Lots to consider.</w:t>
      </w:r>
    </w:p>
    <w:p w14:paraId="37B155D4" w14:textId="77777777" w:rsidR="00551958" w:rsidRPr="001819DD" w:rsidRDefault="00551958" w:rsidP="00551958">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29368A0C" w14:textId="77777777" w:rsidR="00551958" w:rsidRDefault="00551958" w:rsidP="00551958">
      <w:pPr>
        <w:pStyle w:val="Heading4"/>
      </w:pPr>
      <w:r>
        <w:t>5---Gerrymandering thumps.</w:t>
      </w:r>
    </w:p>
    <w:p w14:paraId="2C5AB4A5" w14:textId="77777777" w:rsidR="00551958" w:rsidRPr="00B72AC7" w:rsidRDefault="00551958" w:rsidP="00551958">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2ED0DFF4" w14:textId="77777777" w:rsidR="00551958" w:rsidRPr="00B72AC7" w:rsidRDefault="00551958" w:rsidP="00551958">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1E2C6E75" w14:textId="77777777" w:rsidR="00551958" w:rsidRPr="00B72AC7" w:rsidRDefault="00551958" w:rsidP="00551958">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299637AD" w14:textId="77777777" w:rsidR="00551958" w:rsidRPr="00060D18" w:rsidRDefault="00551958" w:rsidP="00551958">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02E2B208" w14:textId="77777777" w:rsidR="00551958" w:rsidRDefault="00551958" w:rsidP="00551958">
      <w:pPr>
        <w:pStyle w:val="Heading4"/>
      </w:pPr>
      <w:r>
        <w:t>6---No vote-switching.</w:t>
      </w:r>
    </w:p>
    <w:p w14:paraId="4DD489A3" w14:textId="77777777" w:rsidR="00551958" w:rsidRPr="00357F67" w:rsidRDefault="00551958" w:rsidP="00551958">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6DB11CEA" w14:textId="77777777" w:rsidR="00551958" w:rsidRPr="00357F67" w:rsidRDefault="00551958" w:rsidP="00551958">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3EAF20AA" w14:textId="77777777" w:rsidR="00551958" w:rsidRPr="00357F67" w:rsidRDefault="00551958" w:rsidP="00551958">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F84E3B6" w14:textId="77777777" w:rsidR="00551958" w:rsidRDefault="00551958" w:rsidP="00551958">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0820A1AD" w14:textId="77777777" w:rsidR="00551958" w:rsidRDefault="00551958" w:rsidP="00551958">
      <w:pPr>
        <w:pStyle w:val="Heading4"/>
      </w:pPr>
      <w:r>
        <w:t>6---Other issues outweigh.</w:t>
      </w:r>
    </w:p>
    <w:p w14:paraId="66E7142E" w14:textId="77777777" w:rsidR="00551958" w:rsidRPr="00A37D94" w:rsidRDefault="00551958" w:rsidP="00551958">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49FE1A9A" w14:textId="77777777" w:rsidR="00551958" w:rsidRPr="00060D18" w:rsidRDefault="00551958" w:rsidP="00551958">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381A6F">
        <w:rPr>
          <w:rStyle w:val="Emphasis"/>
        </w:rPr>
        <w:t>strength</w:t>
      </w:r>
      <w:r w:rsidRPr="00A37D94">
        <w:rPr>
          <w:rStyle w:val="StyleUnderline"/>
        </w:rPr>
        <w:t xml:space="preserve"> or </w:t>
      </w:r>
      <w:r w:rsidRPr="00381A6F">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381A6F">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381A6F">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381A6F">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318854A9" w14:textId="77777777" w:rsidR="00551958" w:rsidRDefault="00551958" w:rsidP="00551958">
      <w:pPr>
        <w:pStyle w:val="Heading1"/>
      </w:pPr>
      <w:r>
        <w:t>1AR</w:t>
      </w:r>
    </w:p>
    <w:p w14:paraId="5624A64B" w14:textId="77777777" w:rsidR="00551958" w:rsidRDefault="00551958" w:rsidP="00551958">
      <w:pPr>
        <w:pStyle w:val="Heading2"/>
      </w:pPr>
      <w:r>
        <w:t>NEW SHEET</w:t>
      </w:r>
    </w:p>
    <w:p w14:paraId="570C6F59" w14:textId="77777777" w:rsidR="00551958" w:rsidRPr="00672A4F" w:rsidRDefault="00551958" w:rsidP="00551958">
      <w:pPr>
        <w:rPr>
          <w:rStyle w:val="Style13ptBold"/>
        </w:rPr>
      </w:pPr>
      <w:r w:rsidRPr="00672A4F">
        <w:rPr>
          <w:rStyle w:val="Style13ptBold"/>
          <w:u w:val="single"/>
        </w:rPr>
        <w:t>Deplatforming Procedural</w:t>
      </w:r>
      <w:r>
        <w:rPr>
          <w:rStyle w:val="Style13ptBold"/>
        </w:rPr>
        <w:t>:</w:t>
      </w:r>
    </w:p>
    <w:p w14:paraId="3249D42B" w14:textId="77777777" w:rsidR="00551958" w:rsidRDefault="00551958" w:rsidP="00551958">
      <w:pPr>
        <w:pStyle w:val="Heading4"/>
      </w:pPr>
      <w:r>
        <w:t>1---Yudkowsky is a literal eugenicist</w:t>
      </w:r>
    </w:p>
    <w:p w14:paraId="555D50CF" w14:textId="77777777" w:rsidR="00551958" w:rsidRDefault="00551958" w:rsidP="00551958">
      <w:r w:rsidRPr="003120D4">
        <w:rPr>
          <w:rStyle w:val="Style13ptBold"/>
        </w:rPr>
        <w:t>Torres 23</w:t>
      </w:r>
      <w:r>
        <w:t xml:space="preserve"> [Émile P. Torres (</w:t>
      </w:r>
      <w:r w:rsidRPr="007F1A4A">
        <w:t>philosopher and historian whose work focuses on existential threats to civilization and humanity</w:t>
      </w:r>
      <w:r>
        <w:t xml:space="preserve">), 1-23-2023, "Nick Bostrom, Longtermism, and the Eternal Return of Eugenics," </w:t>
      </w:r>
      <w:r w:rsidRPr="003120D4">
        <w:rPr>
          <w:i/>
          <w:iCs/>
        </w:rPr>
        <w:t>Truth</w:t>
      </w:r>
      <w:r>
        <w:rPr>
          <w:i/>
          <w:iCs/>
        </w:rPr>
        <w:t>d</w:t>
      </w:r>
      <w:r w:rsidRPr="003120D4">
        <w:rPr>
          <w:i/>
          <w:iCs/>
        </w:rPr>
        <w:t>ig</w:t>
      </w:r>
      <w:r>
        <w:t>, https://www.truthdig.com/articles/nick-bostrom-longtermism-and-the-eternal-return-of-eugenics-2/, ashtar]</w:t>
      </w:r>
    </w:p>
    <w:p w14:paraId="77F1F135" w14:textId="77777777" w:rsidR="00551958" w:rsidRPr="00676B20" w:rsidRDefault="00551958" w:rsidP="00551958">
      <w:pPr>
        <w:rPr>
          <w:rStyle w:val="StyleUnderline"/>
        </w:rPr>
      </w:pPr>
      <w:r w:rsidRPr="00676B20">
        <w:rPr>
          <w:rStyle w:val="StyleUnderline"/>
        </w:rPr>
        <w:t>Yudkowsky</w:t>
      </w:r>
      <w:r w:rsidRPr="00D66177">
        <w:rPr>
          <w:sz w:val="16"/>
        </w:rPr>
        <w:t xml:space="preserve">, for example, tweeted in 2019 that IQs seem to be dropping in Norway, which he found alarming. However, he noted that the “effect appears within families, so it’s not due to immigration or dysgenic reproduction” — that is, it’s not the result of less intelligent foreigners immigrating to Norway, a majority-white country, or less intelligent people within the population reproducing more. Earlier, in 2012, he </w:t>
      </w:r>
      <w:r w:rsidRPr="00676B20">
        <w:rPr>
          <w:rStyle w:val="StyleUnderline"/>
        </w:rPr>
        <w:t>responded</w:t>
      </w:r>
      <w:r w:rsidRPr="00D66177">
        <w:rPr>
          <w:sz w:val="16"/>
        </w:rPr>
        <w:t xml:space="preserve"> with stunning blitheness </w:t>
      </w:r>
      <w:r w:rsidRPr="00676B20">
        <w:rPr>
          <w:rStyle w:val="StyleUnderline"/>
        </w:rPr>
        <w:t>to someone asking: “</w:t>
      </w:r>
      <w:r w:rsidRPr="00676B20">
        <w:rPr>
          <w:rStyle w:val="Emphasis"/>
        </w:rPr>
        <w:t xml:space="preserve">So </w:t>
      </w:r>
      <w:r w:rsidRPr="00676B20">
        <w:rPr>
          <w:rStyle w:val="Emphasis"/>
          <w:highlight w:val="cyan"/>
        </w:rPr>
        <w:t>if you had to design a eugenics program, how would you do it?</w:t>
      </w:r>
      <w:r w:rsidRPr="00676B20">
        <w:rPr>
          <w:rStyle w:val="StyleUnderline"/>
        </w:rPr>
        <w:t xml:space="preserve"> Be creative.” </w:t>
      </w:r>
      <w:r w:rsidRPr="00676B20">
        <w:rPr>
          <w:rStyle w:val="StyleUnderline"/>
          <w:highlight w:val="cyan"/>
        </w:rPr>
        <w:t>Yudkowsky</w:t>
      </w:r>
      <w:r w:rsidRPr="00676B20">
        <w:rPr>
          <w:rStyle w:val="StyleUnderline"/>
        </w:rPr>
        <w:t xml:space="preserve"> then </w:t>
      </w:r>
      <w:r w:rsidRPr="00676B20">
        <w:rPr>
          <w:rStyle w:val="StyleUnderline"/>
          <w:highlight w:val="cyan"/>
        </w:rPr>
        <w:t>outlined</w:t>
      </w:r>
      <w:r w:rsidRPr="00676B20">
        <w:rPr>
          <w:rStyle w:val="StyleUnderline"/>
        </w:rPr>
        <w:t xml:space="preserve"> a </w:t>
      </w:r>
      <w:r w:rsidRPr="00676B20">
        <w:rPr>
          <w:rStyle w:val="Emphasis"/>
        </w:rPr>
        <w:t>10-part recipe</w:t>
      </w:r>
      <w:r w:rsidRPr="00676B20">
        <w:rPr>
          <w:rStyle w:val="StyleUnderline"/>
        </w:rPr>
        <w:t xml:space="preserve">, writing that “the real </w:t>
      </w:r>
      <w:r w:rsidRPr="00676B20">
        <w:rPr>
          <w:rStyle w:val="StyleUnderline"/>
          <w:highlight w:val="cyan"/>
        </w:rPr>
        <w:t>step 1</w:t>
      </w:r>
      <w:r w:rsidRPr="00676B20">
        <w:rPr>
          <w:rStyle w:val="StyleUnderline"/>
        </w:rPr>
        <w:t xml:space="preserve"> in any program like this </w:t>
      </w:r>
      <w:r w:rsidRPr="00676B20">
        <w:rPr>
          <w:rStyle w:val="StyleUnderline"/>
          <w:highlight w:val="cyan"/>
        </w:rPr>
        <w:t>would be</w:t>
      </w:r>
      <w:r w:rsidRPr="00015BF6">
        <w:rPr>
          <w:rStyle w:val="StyleUnderline"/>
        </w:rPr>
        <w:t xml:space="preserve"> to </w:t>
      </w:r>
      <w:r w:rsidRPr="00676B20">
        <w:rPr>
          <w:rStyle w:val="StyleUnderline"/>
          <w:highlight w:val="cyan"/>
        </w:rPr>
        <w:t>buy the 3 best</w:t>
      </w:r>
      <w:r w:rsidRPr="00676B20">
        <w:rPr>
          <w:rStyle w:val="StyleUnderline"/>
        </w:rPr>
        <w:t xml:space="preserve"> modern </w:t>
      </w:r>
      <w:r w:rsidRPr="00676B20">
        <w:rPr>
          <w:rStyle w:val="Emphasis"/>
          <w:highlight w:val="cyan"/>
        </w:rPr>
        <w:t>textbooks on animal breeding</w:t>
      </w:r>
      <w:r w:rsidRPr="00676B20">
        <w:rPr>
          <w:rStyle w:val="StyleUnderline"/>
        </w:rPr>
        <w:t xml:space="preserve"> and read them.”</w:t>
      </w:r>
      <w:r w:rsidRPr="00D66177">
        <w:rPr>
          <w:sz w:val="16"/>
        </w:rPr>
        <w:t xml:space="preserve"> He continued: </w:t>
      </w:r>
      <w:r w:rsidRPr="00676B20">
        <w:rPr>
          <w:rStyle w:val="StyleUnderline"/>
        </w:rPr>
        <w:t xml:space="preserve">“If society’s utility has a large component for genius production, then </w:t>
      </w:r>
      <w:r w:rsidRPr="00676B20">
        <w:rPr>
          <w:rStyle w:val="StyleUnderline"/>
          <w:highlight w:val="cyan"/>
        </w:rPr>
        <w:t>you</w:t>
      </w:r>
      <w:r w:rsidRPr="00676B20">
        <w:rPr>
          <w:rStyle w:val="StyleUnderline"/>
        </w:rPr>
        <w:t xml:space="preserve"> probably </w:t>
      </w:r>
      <w:r w:rsidRPr="00676B20">
        <w:rPr>
          <w:rStyle w:val="StyleUnderline"/>
          <w:highlight w:val="cyan"/>
        </w:rPr>
        <w:t>want a</w:t>
      </w:r>
      <w:r w:rsidRPr="00676B20">
        <w:rPr>
          <w:rStyle w:val="StyleUnderline"/>
        </w:rPr>
        <w:t xml:space="preserve"> very </w:t>
      </w:r>
      <w:r w:rsidRPr="00676B20">
        <w:rPr>
          <w:rStyle w:val="StyleUnderline"/>
          <w:highlight w:val="cyan"/>
        </w:rPr>
        <w:t>diverse mix of</w:t>
      </w:r>
      <w:r w:rsidRPr="00676B20">
        <w:rPr>
          <w:rStyle w:val="StyleUnderline"/>
        </w:rPr>
        <w:t xml:space="preserve"> different </w:t>
      </w:r>
      <w:r w:rsidRPr="00676B20">
        <w:rPr>
          <w:rStyle w:val="Emphasis"/>
          <w:highlight w:val="cyan"/>
        </w:rPr>
        <w:t>high-IQ genes</w:t>
      </w:r>
      <w:r w:rsidRPr="00676B20">
        <w:rPr>
          <w:rStyle w:val="StyleUnderline"/>
        </w:rPr>
        <w:t xml:space="preserve"> combined into different genotypes and phenotypes.”</w:t>
      </w:r>
      <w:r w:rsidRPr="00D66177">
        <w:rPr>
          <w:sz w:val="16"/>
        </w:rPr>
        <w:t xml:space="preserve"> But how could this be achieved? One possibility, he wrote, would be to impose taxes or provide benefits depending on how valuable your child is expected to be for society. Here’s what </w:t>
      </w:r>
      <w:r w:rsidRPr="00676B20">
        <w:rPr>
          <w:rStyle w:val="StyleUnderline"/>
        </w:rPr>
        <w:t>he said:</w:t>
      </w:r>
    </w:p>
    <w:p w14:paraId="17BF808F" w14:textId="77777777" w:rsidR="00551958" w:rsidRDefault="00551958" w:rsidP="00551958">
      <w:pPr>
        <w:ind w:left="720"/>
        <w:rPr>
          <w:sz w:val="16"/>
        </w:rPr>
      </w:pPr>
      <w:r w:rsidRPr="00676B20">
        <w:rPr>
          <w:rStyle w:val="StyleUnderline"/>
          <w:highlight w:val="cyan"/>
        </w:rPr>
        <w:t>There would be a</w:t>
      </w:r>
      <w:r w:rsidRPr="00676B20">
        <w:rPr>
          <w:rStyle w:val="StyleUnderline"/>
        </w:rPr>
        <w:t xml:space="preserve"> </w:t>
      </w:r>
      <w:r w:rsidRPr="00676B20">
        <w:rPr>
          <w:rStyle w:val="Emphasis"/>
        </w:rPr>
        <w:t xml:space="preserve">tax or </w:t>
      </w:r>
      <w:r w:rsidRPr="00676B20">
        <w:rPr>
          <w:rStyle w:val="Emphasis"/>
          <w:highlight w:val="cyan"/>
        </w:rPr>
        <w:t>benefit</w:t>
      </w:r>
      <w:r w:rsidRPr="00676B20">
        <w:rPr>
          <w:rStyle w:val="StyleUnderline"/>
          <w:highlight w:val="cyan"/>
        </w:rPr>
        <w:t xml:space="preserve"> based on how much your child is </w:t>
      </w:r>
      <w:r w:rsidRPr="00676B20">
        <w:rPr>
          <w:rStyle w:val="Emphasis"/>
          <w:highlight w:val="cyan"/>
        </w:rPr>
        <w:t>expected to</w:t>
      </w:r>
      <w:r w:rsidRPr="00676B20">
        <w:rPr>
          <w:rStyle w:val="Emphasis"/>
        </w:rPr>
        <w:t xml:space="preserve"> cost society</w:t>
      </w:r>
      <w:r w:rsidRPr="00D66177">
        <w:rPr>
          <w:sz w:val="16"/>
        </w:rPr>
        <w:t xml:space="preserve"> (not just governmental costs in the form of health care, schooling etc., but costs to society in general, including foregone labor of a working parent, etc.) </w:t>
      </w:r>
      <w:r w:rsidRPr="00676B20">
        <w:rPr>
          <w:rStyle w:val="StyleUnderline"/>
        </w:rPr>
        <w:t>and</w:t>
      </w:r>
      <w:r w:rsidRPr="00D66177">
        <w:rPr>
          <w:sz w:val="16"/>
        </w:rPr>
        <w:t xml:space="preserve"> how much that child is expected to </w:t>
      </w:r>
      <w:r w:rsidRPr="00676B20">
        <w:rPr>
          <w:rStyle w:val="Emphasis"/>
          <w:highlight w:val="cyan"/>
        </w:rPr>
        <w:t>benefit society</w:t>
      </w:r>
      <w:r w:rsidRPr="00D66177">
        <w:rPr>
          <w:sz w:val="16"/>
        </w:rPr>
        <w:t xml:space="preserve"> (not lifetime tax revenue or lifetime earnings, but lifetime value generated — most economic actors only capture a fraction of the value they create). </w:t>
      </w:r>
      <w:r w:rsidRPr="00676B20">
        <w:rPr>
          <w:rStyle w:val="StyleUnderline"/>
        </w:rPr>
        <w:t xml:space="preserve">If it looks like you’re going to have a </w:t>
      </w:r>
      <w:r w:rsidRPr="00676B20">
        <w:rPr>
          <w:rStyle w:val="Emphasis"/>
        </w:rPr>
        <w:t>valuable child</w:t>
      </w:r>
      <w:r w:rsidRPr="00676B20">
        <w:rPr>
          <w:rStyle w:val="StyleUnderline"/>
        </w:rPr>
        <w:t xml:space="preserve">, you get your benefit in the form of a </w:t>
      </w:r>
      <w:r w:rsidRPr="00676B20">
        <w:rPr>
          <w:rStyle w:val="Emphasis"/>
        </w:rPr>
        <w:t>large cash bonus</w:t>
      </w:r>
      <w:r w:rsidRPr="00676B20">
        <w:rPr>
          <w:rStyle w:val="StyleUnderline"/>
        </w:rPr>
        <w:t xml:space="preserve"> up-front</w:t>
      </w:r>
      <w:r w:rsidRPr="00D66177">
        <w:rPr>
          <w:sz w:val="16"/>
        </w:rPr>
        <w:t xml:space="preserve"> … and lots of free childcare so you can go on having more children.</w:t>
      </w:r>
    </w:p>
    <w:p w14:paraId="28B39CA2" w14:textId="77777777" w:rsidR="00551958" w:rsidRDefault="00551958" w:rsidP="00551958">
      <w:pPr>
        <w:pStyle w:val="Heading4"/>
      </w:pPr>
      <w:r>
        <w:t>2---Miller is a terrible person. Screenshots inserted:</w:t>
      </w:r>
    </w:p>
    <w:p w14:paraId="0D8CAC8D" w14:textId="77777777" w:rsidR="00551958" w:rsidRDefault="00551958" w:rsidP="00551958">
      <w:pPr>
        <w:pStyle w:val="Heading4"/>
      </w:pPr>
      <w:r>
        <w:t xml:space="preserve">a. anti-migrant sentiments. Two examples. </w:t>
      </w:r>
    </w:p>
    <w:p w14:paraId="68C44B74" w14:textId="77777777" w:rsidR="00551958" w:rsidRDefault="00551958" w:rsidP="00551958">
      <w:r>
        <w:t xml:space="preserve">First: </w:t>
      </w:r>
      <w:r w:rsidRPr="000F336F">
        <w:t>https://x.com/primalpoly/status/1895948248118149192</w:t>
      </w:r>
    </w:p>
    <w:p w14:paraId="4D8F7DC0" w14:textId="77777777" w:rsidR="00551958" w:rsidRPr="000F336F" w:rsidRDefault="00551958" w:rsidP="00551958">
      <w:r>
        <w:t xml:space="preserve">Second: </w:t>
      </w:r>
      <w:r w:rsidRPr="000F336F">
        <w:t>https://x.com/primalpoly/status/1955275038535336282</w:t>
      </w:r>
    </w:p>
    <w:p w14:paraId="14D81C13" w14:textId="77777777" w:rsidR="00551958" w:rsidRDefault="00551958" w:rsidP="00551958">
      <w:r w:rsidRPr="000F336F">
        <w:rPr>
          <w:noProof/>
        </w:rPr>
        <w:drawing>
          <wp:inline distT="0" distB="0" distL="0" distR="0" wp14:anchorId="738F5BCC" wp14:editId="5DC18D28">
            <wp:extent cx="8630854" cy="3381847"/>
            <wp:effectExtent l="0" t="0" r="0" b="9525"/>
            <wp:docPr id="37631033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10333" name="Picture 1" descr="A screenshot of a black screen&#10;&#10;AI-generated content may be incorrect."/>
                    <pic:cNvPicPr/>
                  </pic:nvPicPr>
                  <pic:blipFill>
                    <a:blip r:embed="rId13"/>
                    <a:stretch>
                      <a:fillRect/>
                    </a:stretch>
                  </pic:blipFill>
                  <pic:spPr>
                    <a:xfrm>
                      <a:off x="0" y="0"/>
                      <a:ext cx="8630854" cy="3381847"/>
                    </a:xfrm>
                    <a:prstGeom prst="rect">
                      <a:avLst/>
                    </a:prstGeom>
                  </pic:spPr>
                </pic:pic>
              </a:graphicData>
            </a:graphic>
          </wp:inline>
        </w:drawing>
      </w:r>
    </w:p>
    <w:p w14:paraId="41B9B8E7" w14:textId="77777777" w:rsidR="00551958" w:rsidRDefault="00551958" w:rsidP="00551958">
      <w:r w:rsidRPr="000F336F">
        <w:rPr>
          <w:noProof/>
        </w:rPr>
        <w:drawing>
          <wp:inline distT="0" distB="0" distL="0" distR="0" wp14:anchorId="65510EAC" wp14:editId="71ACBFD6">
            <wp:extent cx="8507012" cy="2610214"/>
            <wp:effectExtent l="0" t="0" r="8890" b="0"/>
            <wp:docPr id="13167242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4202" name="Picture 1" descr="A screenshot of a phone&#10;&#10;AI-generated content may be incorrect."/>
                    <pic:cNvPicPr/>
                  </pic:nvPicPr>
                  <pic:blipFill>
                    <a:blip r:embed="rId14"/>
                    <a:stretch>
                      <a:fillRect/>
                    </a:stretch>
                  </pic:blipFill>
                  <pic:spPr>
                    <a:xfrm>
                      <a:off x="0" y="0"/>
                      <a:ext cx="8507012" cy="2610214"/>
                    </a:xfrm>
                    <a:prstGeom prst="rect">
                      <a:avLst/>
                    </a:prstGeom>
                  </pic:spPr>
                </pic:pic>
              </a:graphicData>
            </a:graphic>
          </wp:inline>
        </w:drawing>
      </w:r>
    </w:p>
    <w:p w14:paraId="0CF75202" w14:textId="77777777" w:rsidR="00551958" w:rsidRDefault="00551958" w:rsidP="00551958">
      <w:pPr>
        <w:pStyle w:val="Heading4"/>
      </w:pPr>
      <w:r>
        <w:t>b. He’s antiblack</w:t>
      </w:r>
    </w:p>
    <w:p w14:paraId="0711D346" w14:textId="77777777" w:rsidR="00551958" w:rsidRPr="000F336F" w:rsidRDefault="00551958" w:rsidP="00551958">
      <w:r w:rsidRPr="000F336F">
        <w:t>https://x.com/primalpoly/status/1915190416728863117</w:t>
      </w:r>
    </w:p>
    <w:p w14:paraId="51E2CEEA" w14:textId="77777777" w:rsidR="00551958" w:rsidRDefault="00551958" w:rsidP="00551958">
      <w:r w:rsidRPr="000F336F">
        <w:rPr>
          <w:noProof/>
        </w:rPr>
        <w:drawing>
          <wp:inline distT="0" distB="0" distL="0" distR="0" wp14:anchorId="0B486F67" wp14:editId="74E6833A">
            <wp:extent cx="8573696" cy="3143689"/>
            <wp:effectExtent l="0" t="0" r="0" b="0"/>
            <wp:docPr id="40123743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7430" name="Picture 1" descr="A screenshot of a black screen&#10;&#10;AI-generated content may be incorrect."/>
                    <pic:cNvPicPr/>
                  </pic:nvPicPr>
                  <pic:blipFill>
                    <a:blip r:embed="rId15"/>
                    <a:stretch>
                      <a:fillRect/>
                    </a:stretch>
                  </pic:blipFill>
                  <pic:spPr>
                    <a:xfrm>
                      <a:off x="0" y="0"/>
                      <a:ext cx="8573696" cy="3143689"/>
                    </a:xfrm>
                    <a:prstGeom prst="rect">
                      <a:avLst/>
                    </a:prstGeom>
                  </pic:spPr>
                </pic:pic>
              </a:graphicData>
            </a:graphic>
          </wp:inline>
        </w:drawing>
      </w:r>
    </w:p>
    <w:p w14:paraId="0528C07A" w14:textId="77777777" w:rsidR="00551958" w:rsidRDefault="00551958" w:rsidP="00551958">
      <w:pPr>
        <w:pStyle w:val="Heading4"/>
      </w:pPr>
      <w:r>
        <w:t>c. Religious hate and Pro-Israel</w:t>
      </w:r>
    </w:p>
    <w:p w14:paraId="076CB727" w14:textId="77777777" w:rsidR="00551958" w:rsidRPr="000F336F" w:rsidRDefault="00551958" w:rsidP="00551958">
      <w:r w:rsidRPr="000F336F">
        <w:t>https://x.com/primalpoly/status/1875305756939239804</w:t>
      </w:r>
    </w:p>
    <w:p w14:paraId="70BB1ACC" w14:textId="77777777" w:rsidR="00551958" w:rsidRDefault="00551958" w:rsidP="00551958">
      <w:r w:rsidRPr="000F336F">
        <w:rPr>
          <w:noProof/>
        </w:rPr>
        <w:drawing>
          <wp:inline distT="0" distB="0" distL="0" distR="0" wp14:anchorId="4A454CD8" wp14:editId="5FA1CF36">
            <wp:extent cx="8297433" cy="4629796"/>
            <wp:effectExtent l="0" t="0" r="8890" b="0"/>
            <wp:docPr id="882311961" name="Picture 1" descr="A group of people walking i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1961" name="Picture 1" descr="A group of people walking in a street&#10;&#10;AI-generated content may be incorrect."/>
                    <pic:cNvPicPr/>
                  </pic:nvPicPr>
                  <pic:blipFill>
                    <a:blip r:embed="rId16"/>
                    <a:stretch>
                      <a:fillRect/>
                    </a:stretch>
                  </pic:blipFill>
                  <pic:spPr>
                    <a:xfrm>
                      <a:off x="0" y="0"/>
                      <a:ext cx="8297433" cy="4629796"/>
                    </a:xfrm>
                    <a:prstGeom prst="rect">
                      <a:avLst/>
                    </a:prstGeom>
                  </pic:spPr>
                </pic:pic>
              </a:graphicData>
            </a:graphic>
          </wp:inline>
        </w:drawing>
      </w:r>
    </w:p>
    <w:p w14:paraId="54FFF6D3" w14:textId="77777777" w:rsidR="00551958" w:rsidRDefault="00551958" w:rsidP="00551958">
      <w:pPr>
        <w:pStyle w:val="Heading4"/>
      </w:pPr>
      <w:r>
        <w:t xml:space="preserve">d. he’s a misogynist. </w:t>
      </w:r>
    </w:p>
    <w:p w14:paraId="7AACDA16" w14:textId="77777777" w:rsidR="00551958" w:rsidRPr="00056991" w:rsidRDefault="00551958" w:rsidP="00551958">
      <w:r w:rsidRPr="00056991">
        <w:t>https://x.com/primalpoly/status/1955997698202722372</w:t>
      </w:r>
    </w:p>
    <w:p w14:paraId="54376B3D" w14:textId="77777777" w:rsidR="00551958" w:rsidRDefault="00551958" w:rsidP="00551958">
      <w:r w:rsidRPr="00056991">
        <w:rPr>
          <w:noProof/>
        </w:rPr>
        <w:drawing>
          <wp:inline distT="0" distB="0" distL="0" distR="0" wp14:anchorId="5D97352A" wp14:editId="0CDF7157">
            <wp:extent cx="8583223" cy="4324954"/>
            <wp:effectExtent l="0" t="0" r="0" b="0"/>
            <wp:docPr id="879203221"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03221" name="Picture 1" descr="A screenshot of a social media post&#10;&#10;AI-generated content may be incorrect."/>
                    <pic:cNvPicPr/>
                  </pic:nvPicPr>
                  <pic:blipFill>
                    <a:blip r:embed="rId17"/>
                    <a:stretch>
                      <a:fillRect/>
                    </a:stretch>
                  </pic:blipFill>
                  <pic:spPr>
                    <a:xfrm>
                      <a:off x="0" y="0"/>
                      <a:ext cx="8583223" cy="4324954"/>
                    </a:xfrm>
                    <a:prstGeom prst="rect">
                      <a:avLst/>
                    </a:prstGeom>
                  </pic:spPr>
                </pic:pic>
              </a:graphicData>
            </a:graphic>
          </wp:inline>
        </w:drawing>
      </w:r>
    </w:p>
    <w:p w14:paraId="6D19D6B4" w14:textId="77777777" w:rsidR="00551958" w:rsidRDefault="00551958" w:rsidP="00551958">
      <w:r w:rsidRPr="00056991">
        <w:t>https://x.com/primalpoly/status/1807098162672234721</w:t>
      </w:r>
    </w:p>
    <w:p w14:paraId="134EA58A" w14:textId="77777777" w:rsidR="00551958" w:rsidRDefault="00551958" w:rsidP="00551958">
      <w:r w:rsidRPr="00056991">
        <w:rPr>
          <w:noProof/>
        </w:rPr>
        <w:drawing>
          <wp:inline distT="0" distB="0" distL="0" distR="0" wp14:anchorId="730BCB5A" wp14:editId="2685371B">
            <wp:extent cx="8611802" cy="2657846"/>
            <wp:effectExtent l="0" t="0" r="0" b="9525"/>
            <wp:docPr id="132974704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7048" name="Picture 1" descr="A screenshot of a social media post&#10;&#10;AI-generated content may be incorrect."/>
                    <pic:cNvPicPr/>
                  </pic:nvPicPr>
                  <pic:blipFill>
                    <a:blip r:embed="rId18"/>
                    <a:stretch>
                      <a:fillRect/>
                    </a:stretch>
                  </pic:blipFill>
                  <pic:spPr>
                    <a:xfrm>
                      <a:off x="0" y="0"/>
                      <a:ext cx="8611802" cy="2657846"/>
                    </a:xfrm>
                    <a:prstGeom prst="rect">
                      <a:avLst/>
                    </a:prstGeom>
                  </pic:spPr>
                </pic:pic>
              </a:graphicData>
            </a:graphic>
          </wp:inline>
        </w:drawing>
      </w:r>
    </w:p>
    <w:p w14:paraId="4B315335" w14:textId="77777777" w:rsidR="00551958" w:rsidRDefault="00551958" w:rsidP="00551958">
      <w:pPr>
        <w:pStyle w:val="Heading4"/>
      </w:pPr>
      <w:r>
        <w:t>e. he also buys into the weird hatred of big tech? There’s no way you should take his argument seriously.</w:t>
      </w:r>
    </w:p>
    <w:p w14:paraId="3E51FB4F" w14:textId="77777777" w:rsidR="00551958" w:rsidRPr="00056991" w:rsidRDefault="00551958" w:rsidP="00551958">
      <w:r>
        <w:t>https://x.com/primalpoly/status/1277954391559921665</w:t>
      </w:r>
    </w:p>
    <w:p w14:paraId="6A22E47B" w14:textId="77777777" w:rsidR="00551958" w:rsidRDefault="00551958" w:rsidP="00551958">
      <w:r w:rsidRPr="00056991">
        <w:rPr>
          <w:noProof/>
        </w:rPr>
        <w:drawing>
          <wp:inline distT="0" distB="0" distL="0" distR="0" wp14:anchorId="5F9FC094" wp14:editId="0EABC955">
            <wp:extent cx="8640381" cy="2867425"/>
            <wp:effectExtent l="0" t="0" r="8890" b="9525"/>
            <wp:docPr id="354519341"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19341" name="Picture 1" descr="A screenshot of a social media post&#10;&#10;AI-generated content may be incorrect."/>
                    <pic:cNvPicPr/>
                  </pic:nvPicPr>
                  <pic:blipFill>
                    <a:blip r:embed="rId19"/>
                    <a:stretch>
                      <a:fillRect/>
                    </a:stretch>
                  </pic:blipFill>
                  <pic:spPr>
                    <a:xfrm>
                      <a:off x="0" y="0"/>
                      <a:ext cx="8640381" cy="2867425"/>
                    </a:xfrm>
                    <a:prstGeom prst="rect">
                      <a:avLst/>
                    </a:prstGeom>
                  </pic:spPr>
                </pic:pic>
              </a:graphicData>
            </a:graphic>
          </wp:inline>
        </w:drawing>
      </w:r>
    </w:p>
    <w:p w14:paraId="57A43A45" w14:textId="77777777" w:rsidR="00551958" w:rsidRDefault="00551958" w:rsidP="00551958">
      <w:pPr>
        <w:pStyle w:val="Heading4"/>
      </w:pPr>
      <w:r>
        <w:t>f. add transphobe to the list.</w:t>
      </w:r>
    </w:p>
    <w:p w14:paraId="525C3F02" w14:textId="77777777" w:rsidR="00551958" w:rsidRPr="00056991" w:rsidRDefault="00551958" w:rsidP="00551958">
      <w:r>
        <w:t>https://x.com/primalpoly/status/1390680754120798211</w:t>
      </w:r>
    </w:p>
    <w:p w14:paraId="37EA16AE" w14:textId="77777777" w:rsidR="00551958" w:rsidRDefault="00551958" w:rsidP="00551958">
      <w:r w:rsidRPr="00056991">
        <w:rPr>
          <w:noProof/>
        </w:rPr>
        <w:drawing>
          <wp:inline distT="0" distB="0" distL="0" distR="0" wp14:anchorId="6F577401" wp14:editId="090A3810">
            <wp:extent cx="8430802" cy="1343212"/>
            <wp:effectExtent l="0" t="0" r="8890" b="9525"/>
            <wp:docPr id="9595184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8429" name="Picture 1" descr="A screenshot of a phone&#10;&#10;AI-generated content may be incorrect."/>
                    <pic:cNvPicPr/>
                  </pic:nvPicPr>
                  <pic:blipFill>
                    <a:blip r:embed="rId20"/>
                    <a:stretch>
                      <a:fillRect/>
                    </a:stretch>
                  </pic:blipFill>
                  <pic:spPr>
                    <a:xfrm>
                      <a:off x="0" y="0"/>
                      <a:ext cx="8430802" cy="1343212"/>
                    </a:xfrm>
                    <a:prstGeom prst="rect">
                      <a:avLst/>
                    </a:prstGeom>
                  </pic:spPr>
                </pic:pic>
              </a:graphicData>
            </a:graphic>
          </wp:inline>
        </w:drawing>
      </w:r>
    </w:p>
    <w:p w14:paraId="2A74DAB8" w14:textId="77777777" w:rsidR="00551958" w:rsidRDefault="00551958" w:rsidP="00551958">
      <w:r>
        <w:t>https://x.com/primalpoly/status/1483930975923060736</w:t>
      </w:r>
    </w:p>
    <w:p w14:paraId="5FF77F96" w14:textId="77777777" w:rsidR="00551958" w:rsidRDefault="00551958" w:rsidP="00551958">
      <w:r w:rsidRPr="00056991">
        <w:rPr>
          <w:noProof/>
        </w:rPr>
        <w:drawing>
          <wp:inline distT="0" distB="0" distL="0" distR="0" wp14:anchorId="68156E4A" wp14:editId="1934FABB">
            <wp:extent cx="6820852" cy="2248214"/>
            <wp:effectExtent l="0" t="0" r="0" b="0"/>
            <wp:docPr id="6035990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99072" name="Picture 1" descr="A screenshot of a phone&#10;&#10;AI-generated content may be incorrect."/>
                    <pic:cNvPicPr/>
                  </pic:nvPicPr>
                  <pic:blipFill>
                    <a:blip r:embed="rId21"/>
                    <a:stretch>
                      <a:fillRect/>
                    </a:stretch>
                  </pic:blipFill>
                  <pic:spPr>
                    <a:xfrm>
                      <a:off x="0" y="0"/>
                      <a:ext cx="6820852" cy="2248214"/>
                    </a:xfrm>
                    <a:prstGeom prst="rect">
                      <a:avLst/>
                    </a:prstGeom>
                  </pic:spPr>
                </pic:pic>
              </a:graphicData>
            </a:graphic>
          </wp:inline>
        </w:drawing>
      </w:r>
    </w:p>
    <w:p w14:paraId="0AD2AEA8" w14:textId="77777777" w:rsidR="00551958" w:rsidRDefault="00551958" w:rsidP="00551958">
      <w:pPr>
        <w:pStyle w:val="Heading2"/>
      </w:pPr>
      <w:r>
        <w:t>Adv---Corporatism</w:t>
      </w:r>
    </w:p>
    <w:p w14:paraId="136B5BA4" w14:textId="77777777" w:rsidR="00551958" w:rsidRDefault="00551958" w:rsidP="00551958">
      <w:pPr>
        <w:pStyle w:val="Heading3"/>
      </w:pPr>
      <w:r>
        <w:t xml:space="preserve">   1AR---XT: Inev----UQ</w:t>
      </w:r>
    </w:p>
    <w:p w14:paraId="59090E8D" w14:textId="77777777" w:rsidR="00551958" w:rsidRDefault="00551958" w:rsidP="00551958">
      <w:pPr>
        <w:pStyle w:val="Heading4"/>
      </w:pPr>
      <w:r>
        <w:t>2. They’re scared of Trump.</w:t>
      </w:r>
    </w:p>
    <w:p w14:paraId="4B800B5E" w14:textId="77777777" w:rsidR="00551958" w:rsidRPr="00250C1D" w:rsidRDefault="00551958" w:rsidP="00551958">
      <w:r w:rsidRPr="00250C1D">
        <w:rPr>
          <w:rStyle w:val="Style13ptBold"/>
        </w:rPr>
        <w:t>Levy 25</w:t>
      </w:r>
      <w:r>
        <w:t xml:space="preserve"> [Steven Levy, covers the gamut of tech subjects for WIRED, in print and online, and has been contributing to the magazine since its inception. 9-22-2025. "I Thought I Knew Silicon Valley. I Was Wrong" Published by Wired. URL: </w:t>
      </w:r>
      <w:r w:rsidRPr="00250C1D">
        <w:t>https://www.wired.com/story/silicon-valley-politics-shift</w:t>
      </w:r>
      <w:r>
        <w:t>] //MSUCB</w:t>
      </w:r>
    </w:p>
    <w:p w14:paraId="0A40EE51" w14:textId="77777777" w:rsidR="00551958" w:rsidRDefault="00551958" w:rsidP="00551958">
      <w:pPr>
        <w:rPr>
          <w:sz w:val="16"/>
        </w:rPr>
      </w:pPr>
      <w:r w:rsidRPr="00250C1D">
        <w:rPr>
          <w:rStyle w:val="StyleUnderline"/>
        </w:rPr>
        <w:t xml:space="preserve">This is the </w:t>
      </w:r>
      <w:r w:rsidRPr="00250C1D">
        <w:rPr>
          <w:rStyle w:val="StyleUnderline"/>
          <w:highlight w:val="cyan"/>
        </w:rPr>
        <w:t>Silicon Valley of 2025</w:t>
      </w:r>
      <w:r w:rsidRPr="00250C1D">
        <w:rPr>
          <w:sz w:val="16"/>
        </w:rPr>
        <w:t xml:space="preserve">. Zuckerberg, now 41, had </w:t>
      </w:r>
      <w:r w:rsidRPr="00250C1D">
        <w:rPr>
          <w:rStyle w:val="StyleUnderline"/>
          <w:highlight w:val="cyan"/>
        </w:rPr>
        <w:t>turned</w:t>
      </w:r>
      <w:r w:rsidRPr="00250C1D">
        <w:rPr>
          <w:rStyle w:val="StyleUnderline"/>
        </w:rPr>
        <w:t xml:space="preserve"> in</w:t>
      </w:r>
      <w:r w:rsidRPr="00250C1D">
        <w:rPr>
          <w:rStyle w:val="StyleUnderline"/>
          <w:highlight w:val="cyan"/>
        </w:rPr>
        <w:t>to</w:t>
      </w:r>
      <w:r w:rsidRPr="00250C1D">
        <w:rPr>
          <w:rStyle w:val="StyleUnderline"/>
        </w:rPr>
        <w:t xml:space="preserve"> a </w:t>
      </w:r>
      <w:r w:rsidRPr="00250C1D">
        <w:rPr>
          <w:rStyle w:val="StyleUnderline"/>
          <w:highlight w:val="cyan"/>
        </w:rPr>
        <w:t>MAGA</w:t>
      </w:r>
      <w:r w:rsidRPr="00250C1D">
        <w:rPr>
          <w:rStyle w:val="StyleUnderline"/>
        </w:rPr>
        <w:t>-friendly mixed martial arts fan who didn’t worry so much about hate speech on his platforms and complained that corporate America wasn’t masculine enough</w:t>
      </w:r>
      <w:r w:rsidRPr="00250C1D">
        <w:rPr>
          <w:sz w:val="16"/>
        </w:rPr>
        <w:t xml:space="preserve">. He stopped fact-checking and started hanging out at Mar-a-Lago. And it wasn’t only Zuckerberg. A </w:t>
      </w:r>
      <w:r w:rsidRPr="00250C1D">
        <w:rPr>
          <w:rStyle w:val="StyleUnderline"/>
        </w:rPr>
        <w:t xml:space="preserve">whole cohort of billionaires seemed </w:t>
      </w:r>
      <w:r w:rsidRPr="00250C1D">
        <w:rPr>
          <w:rStyle w:val="StyleUnderline"/>
          <w:highlight w:val="cyan"/>
        </w:rPr>
        <w:t>to place</w:t>
      </w:r>
      <w:r w:rsidRPr="00250C1D">
        <w:rPr>
          <w:rStyle w:val="StyleUnderline"/>
        </w:rPr>
        <w:t xml:space="preserve"> their </w:t>
      </w:r>
      <w:r w:rsidRPr="00250C1D">
        <w:rPr>
          <w:rStyle w:val="Emphasis"/>
        </w:rPr>
        <w:t xml:space="preserve">companies’ </w:t>
      </w:r>
      <w:r w:rsidRPr="00250C1D">
        <w:rPr>
          <w:rStyle w:val="Emphasis"/>
          <w:highlight w:val="cyan"/>
        </w:rPr>
        <w:t>fortunes</w:t>
      </w:r>
      <w:r w:rsidRPr="00250C1D">
        <w:rPr>
          <w:rStyle w:val="StyleUnderline"/>
          <w:highlight w:val="cyan"/>
        </w:rPr>
        <w:t xml:space="preserve"> over</w:t>
      </w:r>
      <w:r w:rsidRPr="00250C1D">
        <w:rPr>
          <w:rStyle w:val="StyleUnderline"/>
        </w:rPr>
        <w:t xml:space="preserve"> the </w:t>
      </w:r>
      <w:r w:rsidRPr="00250C1D">
        <w:rPr>
          <w:rStyle w:val="Emphasis"/>
          <w:highlight w:val="cyan"/>
        </w:rPr>
        <w:t>well-being</w:t>
      </w:r>
      <w:r w:rsidRPr="00250C1D">
        <w:rPr>
          <w:rStyle w:val="StyleUnderline"/>
          <w:highlight w:val="cyan"/>
        </w:rPr>
        <w:t xml:space="preserve"> of society</w:t>
      </w:r>
      <w:r w:rsidRPr="00250C1D">
        <w:rPr>
          <w:sz w:val="16"/>
        </w:rPr>
        <w:t>.</w:t>
      </w:r>
    </w:p>
    <w:p w14:paraId="780352BE" w14:textId="77777777" w:rsidR="00551958" w:rsidRPr="00250C1D" w:rsidRDefault="00551958" w:rsidP="00551958">
      <w:pPr>
        <w:rPr>
          <w:sz w:val="16"/>
        </w:rPr>
      </w:pPr>
      <w:r w:rsidRPr="00250C1D">
        <w:rPr>
          <w:sz w:val="16"/>
        </w:rPr>
        <w:t>When I meet Lemley at his office at Stanford this July, he is looking vacation-ready in a Hawaiian shirt. In the half year since he fired Meta, very few powerful people have followed his lead. Privately, they tell him, you go! Publicly, they’re gone. Lemley has even considered how he might be gone if things get bad for anti-Trumpers. “Everybody I’ve talked to has a potential exit strategy,” he says. “Could I get citizenship here or there?”</w:t>
      </w:r>
    </w:p>
    <w:p w14:paraId="328A4181" w14:textId="77777777" w:rsidR="00551958" w:rsidRPr="00250C1D" w:rsidRDefault="00551958" w:rsidP="00551958">
      <w:pPr>
        <w:rPr>
          <w:sz w:val="16"/>
        </w:rPr>
      </w:pPr>
      <w:r w:rsidRPr="00250C1D">
        <w:rPr>
          <w:sz w:val="16"/>
        </w:rPr>
        <w:t>The Politics Issue</w:t>
      </w:r>
    </w:p>
    <w:p w14:paraId="7CFFBCB7" w14:textId="77777777" w:rsidR="00551958" w:rsidRPr="00250C1D" w:rsidRDefault="00551958" w:rsidP="00551958">
      <w:pPr>
        <w:rPr>
          <w:sz w:val="16"/>
        </w:rPr>
      </w:pPr>
      <w:r w:rsidRPr="00250C1D">
        <w:rPr>
          <w:sz w:val="16"/>
        </w:rPr>
        <w:t xml:space="preserve">It should be the best of times for the tech world, supercharged by a boom in artificial intelligence. But a shadow has fallen over Silicon Valley. The community still overwhelmingly leans left. But with few exceptions, </w:t>
      </w:r>
      <w:r w:rsidRPr="00250C1D">
        <w:rPr>
          <w:rStyle w:val="StyleUnderline"/>
        </w:rPr>
        <w:t xml:space="preserve">its </w:t>
      </w:r>
      <w:r w:rsidRPr="00250C1D">
        <w:rPr>
          <w:rStyle w:val="StyleUnderline"/>
          <w:highlight w:val="cyan"/>
        </w:rPr>
        <w:t>leaders</w:t>
      </w:r>
      <w:r w:rsidRPr="00250C1D">
        <w:rPr>
          <w:rStyle w:val="StyleUnderline"/>
        </w:rPr>
        <w:t xml:space="preserve"> are responding to Donald Trump by either keeping quiet or </w:t>
      </w:r>
      <w:r w:rsidRPr="00250C1D">
        <w:rPr>
          <w:rStyle w:val="StyleUnderline"/>
          <w:highlight w:val="cyan"/>
        </w:rPr>
        <w:t>actively court</w:t>
      </w:r>
      <w:r w:rsidRPr="00250C1D">
        <w:rPr>
          <w:rStyle w:val="StyleUnderline"/>
        </w:rPr>
        <w:t xml:space="preserve">ing </w:t>
      </w:r>
      <w:r w:rsidRPr="00250C1D">
        <w:rPr>
          <w:rStyle w:val="StyleUnderline"/>
          <w:highlight w:val="cyan"/>
        </w:rPr>
        <w:t>the gov</w:t>
      </w:r>
      <w:r w:rsidRPr="00250C1D">
        <w:rPr>
          <w:rStyle w:val="StyleUnderline"/>
        </w:rPr>
        <w:t>ernment</w:t>
      </w:r>
      <w:r w:rsidRPr="00250C1D">
        <w:rPr>
          <w:sz w:val="16"/>
        </w:rPr>
        <w:t>. One indelible image of this capture is from Trump’s second inauguration, where a decisive quorum of tech’s elite, after dutifully kicking in million-dollar checks, occupied front-row seats.</w:t>
      </w:r>
    </w:p>
    <w:p w14:paraId="79F7A3ED" w14:textId="77777777" w:rsidR="00551958" w:rsidRPr="00250C1D" w:rsidRDefault="00551958" w:rsidP="00551958">
      <w:pPr>
        <w:rPr>
          <w:sz w:val="16"/>
        </w:rPr>
      </w:pPr>
      <w:r w:rsidRPr="00250C1D">
        <w:rPr>
          <w:sz w:val="16"/>
        </w:rPr>
        <w:t>“</w:t>
      </w:r>
      <w:r w:rsidRPr="00250C1D">
        <w:rPr>
          <w:rStyle w:val="StyleUnderline"/>
          <w:highlight w:val="cyan"/>
        </w:rPr>
        <w:t>Everyone</w:t>
      </w:r>
      <w:r w:rsidRPr="00250C1D">
        <w:rPr>
          <w:rStyle w:val="StyleUnderline"/>
        </w:rPr>
        <w:t xml:space="preserve"> in the business world </w:t>
      </w:r>
      <w:r w:rsidRPr="00250C1D">
        <w:rPr>
          <w:rStyle w:val="StyleUnderline"/>
          <w:highlight w:val="cyan"/>
        </w:rPr>
        <w:t>fears repercussions, because</w:t>
      </w:r>
      <w:r w:rsidRPr="00250C1D">
        <w:rPr>
          <w:rStyle w:val="StyleUnderline"/>
        </w:rPr>
        <w:t xml:space="preserve"> this </w:t>
      </w:r>
      <w:r w:rsidRPr="00250C1D">
        <w:rPr>
          <w:rStyle w:val="StyleUnderline"/>
          <w:highlight w:val="cyan"/>
        </w:rPr>
        <w:t>admin</w:t>
      </w:r>
      <w:r w:rsidRPr="00250C1D">
        <w:rPr>
          <w:rStyle w:val="StyleUnderline"/>
        </w:rPr>
        <w:t xml:space="preserve">istration is </w:t>
      </w:r>
      <w:r w:rsidRPr="00250C1D">
        <w:rPr>
          <w:rStyle w:val="StyleUnderline"/>
          <w:highlight w:val="cyan"/>
        </w:rPr>
        <w:t>vindictive</w:t>
      </w:r>
      <w:r w:rsidRPr="00250C1D">
        <w:rPr>
          <w:sz w:val="16"/>
        </w:rPr>
        <w:t xml:space="preserve">,” says venture capitalist David Hornik, one of the few outspoken voices of resistance. So </w:t>
      </w:r>
      <w:r w:rsidRPr="00250C1D">
        <w:rPr>
          <w:rStyle w:val="StyleUnderline"/>
        </w:rPr>
        <w:t>Silicon Valley’s elite are engaged in a dangerous dance with a capricious administration</w:t>
      </w:r>
      <w:r w:rsidRPr="00250C1D">
        <w:rPr>
          <w:sz w:val="16"/>
        </w:rPr>
        <w:t>—or as Michael Moritz, one of the Valley’s iconic VCs, put it to me, “They’re doing their best to avoid being held up in a protection racket.”</w:t>
      </w:r>
    </w:p>
    <w:p w14:paraId="2C58A739" w14:textId="77777777" w:rsidR="00551958" w:rsidRPr="00250C1D" w:rsidRDefault="00551958" w:rsidP="00551958">
      <w:pPr>
        <w:rPr>
          <w:sz w:val="16"/>
        </w:rPr>
      </w:pPr>
      <w:r w:rsidRPr="00250C1D">
        <w:rPr>
          <w:sz w:val="16"/>
        </w:rPr>
        <w:t xml:space="preserve">Just ask </w:t>
      </w:r>
      <w:r w:rsidRPr="00250C1D">
        <w:rPr>
          <w:rStyle w:val="StyleUnderline"/>
        </w:rPr>
        <w:t>Tim Cook</w:t>
      </w:r>
      <w:r w:rsidRPr="00250C1D">
        <w:rPr>
          <w:sz w:val="16"/>
        </w:rPr>
        <w:t xml:space="preserve">. In May, Apple’s CEO </w:t>
      </w:r>
      <w:r w:rsidRPr="00250C1D">
        <w:rPr>
          <w:rStyle w:val="StyleUnderline"/>
        </w:rPr>
        <w:t>took a pass on an 8,000-mile journey to join a presidential entourage in the Middle East</w:t>
      </w:r>
      <w:r w:rsidRPr="00250C1D">
        <w:rPr>
          <w:sz w:val="16"/>
        </w:rPr>
        <w:t>. Trump noticed. In Qatar, the president said he had “a little problem” with Cook and the following day threatened a 25 percent tariff on iPhones.</w:t>
      </w:r>
    </w:p>
    <w:p w14:paraId="6013ED61" w14:textId="77777777" w:rsidR="00551958" w:rsidRPr="00250C1D" w:rsidRDefault="00551958" w:rsidP="00551958">
      <w:pPr>
        <w:rPr>
          <w:sz w:val="16"/>
        </w:rPr>
      </w:pPr>
      <w:r w:rsidRPr="00250C1D">
        <w:rPr>
          <w:sz w:val="16"/>
        </w:rPr>
        <w:t>Not surprisingly, when I offered some of the Valley’s top executives the opportunity to vent this summer, few took the bait. Vacations seemed unusually long. Calendars were so packed that not a single slot was available for the next three weeks, four weeks, six weeks … when did you say your deadline was? One CEO notorious for logorrheic gabbing to reporters told me he was trying to “decompress” on politics. “But any time you want to talk AI or AI agents, please let me know!” he said.</w:t>
      </w:r>
    </w:p>
    <w:p w14:paraId="77867A80" w14:textId="77777777" w:rsidR="00551958" w:rsidRPr="00250C1D" w:rsidRDefault="00551958" w:rsidP="00551958">
      <w:pPr>
        <w:rPr>
          <w:sz w:val="16"/>
        </w:rPr>
      </w:pPr>
      <w:r w:rsidRPr="00250C1D">
        <w:rPr>
          <w:rStyle w:val="StyleUnderline"/>
          <w:highlight w:val="cyan"/>
        </w:rPr>
        <w:t>It used to be</w:t>
      </w:r>
      <w:r w:rsidRPr="00250C1D">
        <w:rPr>
          <w:rStyle w:val="StyleUnderline"/>
        </w:rPr>
        <w:t xml:space="preserve"> that when tech’s leaders fell short of their lofty values, </w:t>
      </w:r>
      <w:r w:rsidRPr="00250C1D">
        <w:rPr>
          <w:rStyle w:val="StyleUnderline"/>
          <w:highlight w:val="cyan"/>
        </w:rPr>
        <w:t>employees kept them honest</w:t>
      </w:r>
      <w:r w:rsidRPr="00250C1D">
        <w:rPr>
          <w:sz w:val="16"/>
        </w:rPr>
        <w:t xml:space="preserve">. Google workers famously pressured their executives to fight for diversity and avoid military contracts. </w:t>
      </w:r>
      <w:r w:rsidRPr="00250C1D">
        <w:rPr>
          <w:rStyle w:val="StyleUnderline"/>
        </w:rPr>
        <w:t>Implicit was the threat that the activists could easily find jobs elsewhere</w:t>
      </w:r>
      <w:r w:rsidRPr="00250C1D">
        <w:rPr>
          <w:sz w:val="16"/>
        </w:rPr>
        <w:t>.</w:t>
      </w:r>
    </w:p>
    <w:p w14:paraId="7D167FA6" w14:textId="77777777" w:rsidR="00551958" w:rsidRPr="00250C1D" w:rsidRDefault="00551958" w:rsidP="00551958">
      <w:pPr>
        <w:rPr>
          <w:sz w:val="16"/>
        </w:rPr>
      </w:pPr>
      <w:r w:rsidRPr="00250C1D">
        <w:rPr>
          <w:rStyle w:val="StyleUnderline"/>
        </w:rPr>
        <w:t xml:space="preserve">Then Elon </w:t>
      </w:r>
      <w:r w:rsidRPr="00250C1D">
        <w:rPr>
          <w:rStyle w:val="StyleUnderline"/>
          <w:highlight w:val="cyan"/>
        </w:rPr>
        <w:t>Musk</w:t>
      </w:r>
      <w:r w:rsidRPr="00250C1D">
        <w:rPr>
          <w:rStyle w:val="StyleUnderline"/>
        </w:rPr>
        <w:t xml:space="preserve"> came along and </w:t>
      </w:r>
      <w:r w:rsidRPr="00250C1D">
        <w:rPr>
          <w:rStyle w:val="StyleUnderline"/>
          <w:highlight w:val="cyan"/>
        </w:rPr>
        <w:t>fired 80 percent</w:t>
      </w:r>
      <w:r w:rsidRPr="00250C1D">
        <w:rPr>
          <w:rStyle w:val="StyleUnderline"/>
        </w:rPr>
        <w:t xml:space="preserve"> of </w:t>
      </w:r>
      <w:r w:rsidRPr="00250C1D">
        <w:rPr>
          <w:rStyle w:val="StyleUnderline"/>
          <w:highlight w:val="cyan"/>
        </w:rPr>
        <w:t>X</w:t>
      </w:r>
      <w:r w:rsidRPr="00250C1D">
        <w:rPr>
          <w:rStyle w:val="StyleUnderline"/>
        </w:rPr>
        <w:t>’s employees</w:t>
      </w:r>
      <w:r w:rsidRPr="00250C1D">
        <w:rPr>
          <w:sz w:val="16"/>
        </w:rPr>
        <w:t xml:space="preserve">, and the app didn’t collapse. </w:t>
      </w:r>
      <w:r w:rsidRPr="00250C1D">
        <w:rPr>
          <w:rStyle w:val="StyleUnderline"/>
        </w:rPr>
        <w:t xml:space="preserve">Across the industry, diversity efforts are down and military </w:t>
      </w:r>
      <w:r w:rsidRPr="00250C1D">
        <w:rPr>
          <w:rStyle w:val="StyleUnderline"/>
          <w:highlight w:val="cyan"/>
        </w:rPr>
        <w:t>contracts are up</w:t>
      </w:r>
      <w:r w:rsidRPr="00250C1D">
        <w:rPr>
          <w:rStyle w:val="StyleUnderline"/>
        </w:rPr>
        <w:t>.</w:t>
      </w:r>
      <w:r w:rsidRPr="00250C1D">
        <w:rPr>
          <w:sz w:val="16"/>
        </w:rPr>
        <w:t xml:space="preserve"> In an April 2024 note to Google employees, CEO Sundar Pichai told employees not to “use the company as a personal platform, or to fight over disruptive issues or debate politics.” Free expression is also out of favor inside Meta, where an employee says the environment feels like the ’90s: “When you went to work, you didn’t bring your politics to the office, and you may not like the boss—but you do the job so you get paid,” they tell me. “Good luck finding a company that isn’t like that now.”</w:t>
      </w:r>
    </w:p>
    <w:p w14:paraId="632C0CF2" w14:textId="77777777" w:rsidR="00551958" w:rsidRDefault="00551958" w:rsidP="00551958">
      <w:pPr>
        <w:pStyle w:val="Heading4"/>
      </w:pPr>
      <w:r>
        <w:t>3. MONEY AND POWER.</w:t>
      </w:r>
    </w:p>
    <w:p w14:paraId="2BF993AE" w14:textId="77777777" w:rsidR="00551958" w:rsidRPr="00250C1D" w:rsidRDefault="00551958" w:rsidP="00551958">
      <w:r w:rsidRPr="00250C1D">
        <w:rPr>
          <w:rStyle w:val="Style13ptBold"/>
        </w:rPr>
        <w:t>Levy 25</w:t>
      </w:r>
      <w:r>
        <w:t xml:space="preserve"> [Steven Levy, covers the gamut of tech subjects for WIRED, in print and online, and has been contributing to the magazine since its inception. 9-22-2025. "I Thought I Knew Silicon Valley. I Was Wrong" Published by Wired. URL: </w:t>
      </w:r>
      <w:r w:rsidRPr="00250C1D">
        <w:t>https://www.wired.com/story/silicon-valley-politics-shift</w:t>
      </w:r>
      <w:r>
        <w:t>] //MSUCB</w:t>
      </w:r>
    </w:p>
    <w:p w14:paraId="20A3460A" w14:textId="77777777" w:rsidR="00551958" w:rsidRPr="00250C1D" w:rsidRDefault="00551958" w:rsidP="00551958">
      <w:pPr>
        <w:rPr>
          <w:sz w:val="16"/>
        </w:rPr>
      </w:pPr>
      <w:r w:rsidRPr="00250C1D">
        <w:rPr>
          <w:sz w:val="16"/>
        </w:rPr>
        <w:t xml:space="preserve">Of course, </w:t>
      </w:r>
      <w:r w:rsidRPr="00250C1D">
        <w:rPr>
          <w:rStyle w:val="StyleUnderline"/>
        </w:rPr>
        <w:t>Silicon Valley was never all flowers and psychedelics</w:t>
      </w:r>
      <w:r w:rsidRPr="00250C1D">
        <w:rPr>
          <w:sz w:val="16"/>
        </w:rPr>
        <w:t xml:space="preserve">. “For all that it might flatter itself with counterculture roots, </w:t>
      </w:r>
      <w:r w:rsidRPr="00250C1D">
        <w:rPr>
          <w:rStyle w:val="StyleUnderline"/>
        </w:rPr>
        <w:t xml:space="preserve">making </w:t>
      </w:r>
      <w:r w:rsidRPr="00250C1D">
        <w:rPr>
          <w:rStyle w:val="StyleUnderline"/>
          <w:highlight w:val="cyan"/>
        </w:rPr>
        <w:t>money and</w:t>
      </w:r>
      <w:r w:rsidRPr="00250C1D">
        <w:rPr>
          <w:rStyle w:val="StyleUnderline"/>
        </w:rPr>
        <w:t xml:space="preserve"> accumulating </w:t>
      </w:r>
      <w:r w:rsidRPr="00250C1D">
        <w:rPr>
          <w:rStyle w:val="StyleUnderline"/>
          <w:highlight w:val="cyan"/>
        </w:rPr>
        <w:t>power</w:t>
      </w:r>
      <w:r w:rsidRPr="00250C1D">
        <w:rPr>
          <w:rStyle w:val="StyleUnderline"/>
        </w:rPr>
        <w:t xml:space="preserve"> has always </w:t>
      </w:r>
      <w:r w:rsidRPr="00250C1D">
        <w:rPr>
          <w:rStyle w:val="StyleUnderline"/>
          <w:highlight w:val="cyan"/>
        </w:rPr>
        <w:t>been</w:t>
      </w:r>
      <w:r w:rsidRPr="00250C1D">
        <w:rPr>
          <w:rStyle w:val="StyleUnderline"/>
        </w:rPr>
        <w:t xml:space="preserve"> in </w:t>
      </w:r>
      <w:r w:rsidRPr="00250C1D">
        <w:rPr>
          <w:rStyle w:val="StyleUnderline"/>
          <w:highlight w:val="cyan"/>
        </w:rPr>
        <w:t>the mainstream</w:t>
      </w:r>
      <w:r w:rsidRPr="00250C1D">
        <w:rPr>
          <w:sz w:val="16"/>
        </w:rPr>
        <w:t>,” says Kapor. And of course, the Valley’s politics always accommodated a strong libertarian strain.</w:t>
      </w:r>
    </w:p>
    <w:p w14:paraId="32C2C094" w14:textId="77777777" w:rsidR="00551958" w:rsidRPr="00250C1D" w:rsidRDefault="00551958" w:rsidP="00551958">
      <w:pPr>
        <w:rPr>
          <w:sz w:val="16"/>
        </w:rPr>
      </w:pPr>
      <w:r w:rsidRPr="00250C1D">
        <w:rPr>
          <w:sz w:val="16"/>
        </w:rPr>
        <w:t xml:space="preserve">But even venture capitalists seemed to vibe with the feeling of revolution—as if the Weathermen switched from making bombs to doing IPO road shows. When the internet arrived like a thunderclap, the ideological soundtrack became ear-splitting. In his celebrated 1996 “Declaration of the Independence of Cyberspace,” my friend John Perry </w:t>
      </w:r>
      <w:r w:rsidRPr="00250C1D">
        <w:rPr>
          <w:rStyle w:val="StyleUnderline"/>
        </w:rPr>
        <w:t>Barlow argued that the internet transcended earthbound laws and borders. “Your legal concepts of property, expression, identity, movement, and context do not apply to us</w:t>
      </w:r>
      <w:r w:rsidRPr="00250C1D">
        <w:rPr>
          <w:sz w:val="16"/>
        </w:rPr>
        <w:t>,” he wrote.</w:t>
      </w:r>
    </w:p>
    <w:p w14:paraId="7462CA86" w14:textId="77777777" w:rsidR="00551958" w:rsidRPr="00250C1D" w:rsidRDefault="00551958" w:rsidP="00551958">
      <w:pPr>
        <w:rPr>
          <w:sz w:val="16"/>
        </w:rPr>
      </w:pPr>
      <w:r w:rsidRPr="00250C1D">
        <w:rPr>
          <w:sz w:val="16"/>
        </w:rPr>
        <w:t>Oh my God, did we post our hopes on the internet. When I first met them, Larry Page and Sergey Brin were wide-eyed idealists. Jeff Bezos came on like a buddy, eager to point out that Amazon employees, himself included, set up their computers on repurposed wooden doors instead of pricey desks. After my first conversation with Zuckerberg, he went home to a tiny apartment with no furniture.</w:t>
      </w:r>
    </w:p>
    <w:p w14:paraId="0D0071F1" w14:textId="77777777" w:rsidR="00551958" w:rsidRPr="00250C1D" w:rsidRDefault="00551958" w:rsidP="00551958">
      <w:pPr>
        <w:rPr>
          <w:sz w:val="16"/>
        </w:rPr>
      </w:pPr>
      <w:r w:rsidRPr="00250C1D">
        <w:rPr>
          <w:sz w:val="16"/>
        </w:rPr>
        <w:t xml:space="preserve">And then </w:t>
      </w:r>
      <w:r w:rsidRPr="00250C1D">
        <w:rPr>
          <w:rStyle w:val="StyleUnderline"/>
        </w:rPr>
        <w:t xml:space="preserve">the </w:t>
      </w:r>
      <w:r w:rsidRPr="00250C1D">
        <w:rPr>
          <w:rStyle w:val="StyleUnderline"/>
          <w:highlight w:val="cyan"/>
        </w:rPr>
        <w:t>giants of the internet scaled up</w:t>
      </w:r>
      <w:r w:rsidRPr="00250C1D">
        <w:rPr>
          <w:rStyle w:val="StyleUnderline"/>
        </w:rPr>
        <w:t xml:space="preserve"> their companies to </w:t>
      </w:r>
      <w:r w:rsidRPr="00250C1D">
        <w:rPr>
          <w:rStyle w:val="StyleUnderline"/>
          <w:highlight w:val="cyan"/>
        </w:rPr>
        <w:t>impose</w:t>
      </w:r>
      <w:r w:rsidRPr="00250C1D">
        <w:rPr>
          <w:rStyle w:val="StyleUnderline"/>
        </w:rPr>
        <w:t xml:space="preserve"> their own concepts of </w:t>
      </w:r>
      <w:r w:rsidRPr="00250C1D">
        <w:rPr>
          <w:rStyle w:val="StyleUnderline"/>
          <w:highlight w:val="cyan"/>
        </w:rPr>
        <w:t>expression, identity, and context</w:t>
      </w:r>
      <w:r w:rsidRPr="00250C1D">
        <w:rPr>
          <w:sz w:val="16"/>
        </w:rPr>
        <w:t xml:space="preserve">. Those once humble leaders reaped unimaginable rewards. Now </w:t>
      </w:r>
      <w:r w:rsidRPr="00AB3193">
        <w:rPr>
          <w:rStyle w:val="StyleUnderline"/>
          <w:highlight w:val="cyan"/>
        </w:rPr>
        <w:t>they can’t flaunt</w:t>
      </w:r>
      <w:r w:rsidRPr="00AB3193">
        <w:rPr>
          <w:rStyle w:val="StyleUnderline"/>
        </w:rPr>
        <w:t xml:space="preserve"> their </w:t>
      </w:r>
      <w:r w:rsidRPr="00AB3193">
        <w:rPr>
          <w:rStyle w:val="StyleUnderline"/>
          <w:highlight w:val="cyan"/>
        </w:rPr>
        <w:t>riches enough</w:t>
      </w:r>
      <w:r w:rsidRPr="00AB3193">
        <w:rPr>
          <w:rStyle w:val="StyleUnderline"/>
        </w:rPr>
        <w:t>—multiple homes, yachts, planes</w:t>
      </w:r>
      <w:r w:rsidRPr="00250C1D">
        <w:rPr>
          <w:sz w:val="16"/>
        </w:rPr>
        <w:t>.</w:t>
      </w:r>
    </w:p>
    <w:p w14:paraId="651FD662" w14:textId="77777777" w:rsidR="00551958" w:rsidRPr="00250C1D" w:rsidRDefault="00551958" w:rsidP="00551958">
      <w:pPr>
        <w:rPr>
          <w:sz w:val="16"/>
        </w:rPr>
      </w:pPr>
      <w:r w:rsidRPr="00250C1D">
        <w:rPr>
          <w:sz w:val="16"/>
        </w:rPr>
        <w:t>On a typically pleasant July day, I met up with Russell Hancock, who runs a think tank called Joint Venture Silicon Valley, in the living room of his Palo Alto home. He nabbed it during the 2000 tech crash; now you can’t buy a shack in Paly without near-generational wealth. Page and Zuckerberg, unsatisfied with a single homestead, have scooped up nearby properties, transforming once idyllic streets into supervillain compounds.</w:t>
      </w:r>
    </w:p>
    <w:p w14:paraId="11705169" w14:textId="77777777" w:rsidR="00551958" w:rsidRPr="00E85A28" w:rsidRDefault="00551958" w:rsidP="00551958">
      <w:pPr>
        <w:rPr>
          <w:sz w:val="16"/>
        </w:rPr>
      </w:pPr>
      <w:r w:rsidRPr="00250C1D">
        <w:rPr>
          <w:sz w:val="16"/>
        </w:rPr>
        <w:t>“The people that are doing fabulously well, they’re really having a terrific time,” Hancock says. For everyone else in Silicon Valley, the wealth gap is getting more punishing, more absurd. When Apple had its IPO in 1980, Steve Jobs’ net worth topped an almost-unheard-of $100 million. Now Zuckerberg is reportedly offering AI researchers that much moolah for a single year’s labor. Hancock brings up the Gini coefficient, a measure of inequality that’s popular among the World Bank crowd. Since the ’90s, “we went from 30 on the Gini to 83,” he says. “Those are the conditions for the French Revolution.”</w:t>
      </w:r>
    </w:p>
    <w:p w14:paraId="1CEFDA86" w14:textId="77777777" w:rsidR="00551958" w:rsidRPr="00A704EF" w:rsidRDefault="00551958" w:rsidP="00551958">
      <w:pPr>
        <w:pStyle w:val="Heading4"/>
        <w:rPr>
          <w:sz w:val="28"/>
        </w:rPr>
      </w:pPr>
      <w:r>
        <w:rPr>
          <w:sz w:val="28"/>
        </w:rPr>
        <w:t xml:space="preserve">4. </w:t>
      </w:r>
      <w:r w:rsidRPr="00A704EF">
        <w:rPr>
          <w:sz w:val="28"/>
        </w:rPr>
        <w:t>Peter Thiel does not care that people are backlashing against tech – he will continue to fund RnD no matter what.</w:t>
      </w:r>
    </w:p>
    <w:p w14:paraId="389F150E" w14:textId="77777777" w:rsidR="00551958" w:rsidRPr="00A704EF" w:rsidRDefault="00551958" w:rsidP="00551958">
      <w:r w:rsidRPr="00A704EF">
        <w:rPr>
          <w:rStyle w:val="Style13ptBold"/>
        </w:rPr>
        <w:t>Tiku et. al 25</w:t>
      </w:r>
      <w:r w:rsidRPr="00A704EF">
        <w:t xml:space="preserve"> [Nitasha Tiku, </w:t>
      </w:r>
      <w:r>
        <w:t xml:space="preserve">Washington Post's tech culture reporter based in San Francisco. Elizabeth </w:t>
      </w:r>
      <w:r w:rsidRPr="00A704EF">
        <w:rPr>
          <w:b/>
          <w:bCs/>
        </w:rPr>
        <w:t>Dwoskin</w:t>
      </w:r>
      <w:r>
        <w:t xml:space="preserve">, The Washington Post first Silicon Valley correspondent. She writes accountability-driven narratives about high-level figures, institutions, and ideas in the business and tech world - those building the future and shaping the present, from politics to emerging military technologies to health. Gerrit De </w:t>
      </w:r>
      <w:r w:rsidRPr="00A704EF">
        <w:rPr>
          <w:b/>
          <w:bCs/>
        </w:rPr>
        <w:t>Vynck</w:t>
      </w:r>
      <w:r>
        <w:t>, tech reporter for The Washington Post. He writes about Google, artificial intelligence and the algorithms that increasingly shape society. He previously covered tech for seven years at Bloomberg News. 10-10-2025. “Inside billionaire Peter Thiel’s private lectures: Warnings of ‘the Antichrist’ and U.S. destruction” published by The Washington Post. URL: https://www.washingtonpost.com/technology/2025/10/10/peter-thiel-antichrist-lectures-leaked] //MSUCB</w:t>
      </w:r>
    </w:p>
    <w:p w14:paraId="49F793C6" w14:textId="77777777" w:rsidR="00551958" w:rsidRPr="00A704EF" w:rsidRDefault="00551958" w:rsidP="00551958">
      <w:pPr>
        <w:rPr>
          <w:rStyle w:val="StyleUnderline"/>
        </w:rPr>
      </w:pPr>
      <w:r w:rsidRPr="00874CDF">
        <w:rPr>
          <w:rStyle w:val="StyleUnderline"/>
          <w:highlight w:val="cyan"/>
        </w:rPr>
        <w:t>Thiel</w:t>
      </w:r>
      <w:r w:rsidRPr="00A704EF">
        <w:rPr>
          <w:rStyle w:val="StyleUnderline"/>
        </w:rPr>
        <w:t xml:space="preserve">, whose net </w:t>
      </w:r>
      <w:r w:rsidRPr="00874CDF">
        <w:rPr>
          <w:rStyle w:val="StyleUnderline"/>
          <w:highlight w:val="cyan"/>
        </w:rPr>
        <w:t>worth is</w:t>
      </w:r>
      <w:r w:rsidRPr="00A704EF">
        <w:rPr>
          <w:rStyle w:val="StyleUnderline"/>
        </w:rPr>
        <w:t xml:space="preserve"> around $</w:t>
      </w:r>
      <w:r w:rsidRPr="00874CDF">
        <w:rPr>
          <w:rStyle w:val="StyleUnderline"/>
          <w:highlight w:val="cyan"/>
        </w:rPr>
        <w:t>27 billion</w:t>
      </w:r>
      <w:r w:rsidRPr="00874CDF">
        <w:rPr>
          <w:sz w:val="16"/>
        </w:rPr>
        <w:t xml:space="preserve">, according to the Bloomberg Billionaires Index, also </w:t>
      </w:r>
      <w:r w:rsidRPr="00A704EF">
        <w:rPr>
          <w:rStyle w:val="StyleUnderline"/>
        </w:rPr>
        <w:t>used his private talks to criticize financial regulations</w:t>
      </w:r>
      <w:r w:rsidRPr="00874CDF">
        <w:rPr>
          <w:sz w:val="16"/>
        </w:rPr>
        <w:t xml:space="preserve">. He said such rules were a sign that a singular world government has begun to emerge that could be taken over by an </w:t>
      </w:r>
      <w:r w:rsidRPr="00A704EF">
        <w:rPr>
          <w:rStyle w:val="StyleUnderline"/>
        </w:rPr>
        <w:t>Antichrist figure who could then use it to exert control over people.</w:t>
      </w:r>
    </w:p>
    <w:p w14:paraId="39ECFD07" w14:textId="77777777" w:rsidR="00551958" w:rsidRPr="00874CDF" w:rsidRDefault="00551958" w:rsidP="00551958">
      <w:pPr>
        <w:rPr>
          <w:sz w:val="16"/>
        </w:rPr>
      </w:pPr>
      <w:r w:rsidRPr="00874CDF">
        <w:rPr>
          <w:sz w:val="16"/>
        </w:rPr>
        <w:t>“​​It’s become quite difficult to hide one’s money,” Thiel said, according to the recordings. “An incredible machinery of tax treaties, financial surveillance and sanctions architecture has been constructed.” Wealth gives the “illusion of power and autonomy,” Thiel added, according to the recordings, “but you have this sense it could be taken away at any moment.”</w:t>
      </w:r>
    </w:p>
    <w:p w14:paraId="53B3D72C" w14:textId="77777777" w:rsidR="00551958" w:rsidRPr="00874CDF" w:rsidRDefault="00551958" w:rsidP="00551958">
      <w:pPr>
        <w:rPr>
          <w:sz w:val="16"/>
        </w:rPr>
      </w:pPr>
      <w:r w:rsidRPr="00A704EF">
        <w:rPr>
          <w:rStyle w:val="StyleUnderline"/>
        </w:rPr>
        <w:t xml:space="preserve">Thiel has </w:t>
      </w:r>
      <w:r w:rsidRPr="00874CDF">
        <w:rPr>
          <w:rStyle w:val="StyleUnderline"/>
          <w:highlight w:val="cyan"/>
        </w:rPr>
        <w:t>deep ties to</w:t>
      </w:r>
      <w:r w:rsidRPr="00A704EF">
        <w:rPr>
          <w:rStyle w:val="StyleUnderline"/>
        </w:rPr>
        <w:t xml:space="preserve"> the </w:t>
      </w:r>
      <w:r w:rsidRPr="00874CDF">
        <w:rPr>
          <w:rStyle w:val="StyleUnderline"/>
          <w:highlight w:val="cyan"/>
        </w:rPr>
        <w:t>Trump</w:t>
      </w:r>
      <w:r w:rsidRPr="00A704EF">
        <w:rPr>
          <w:rStyle w:val="StyleUnderline"/>
        </w:rPr>
        <w:t xml:space="preserve"> administration and was early among tech figures to endorse the president’s first run for office in 2016</w:t>
      </w:r>
      <w:r w:rsidRPr="00874CDF">
        <w:rPr>
          <w:sz w:val="16"/>
        </w:rPr>
        <w:t xml:space="preserve">. He did not donate to any Republican politicians in 2024 but </w:t>
      </w:r>
      <w:r w:rsidRPr="00A704EF">
        <w:rPr>
          <w:rStyle w:val="StyleUnderline"/>
        </w:rPr>
        <w:t>was part of a network of tech elites who helped install Vance, a mentee, as vice president</w:t>
      </w:r>
      <w:r w:rsidRPr="00874CDF">
        <w:rPr>
          <w:sz w:val="16"/>
        </w:rPr>
        <w:t>.</w:t>
      </w:r>
    </w:p>
    <w:p w14:paraId="3552A6D3" w14:textId="77777777" w:rsidR="00551958" w:rsidRPr="00874CDF" w:rsidRDefault="00551958" w:rsidP="00551958">
      <w:pPr>
        <w:rPr>
          <w:sz w:val="16"/>
        </w:rPr>
      </w:pPr>
      <w:r w:rsidRPr="00874CDF">
        <w:rPr>
          <w:rStyle w:val="StyleUnderline"/>
        </w:rPr>
        <w:t xml:space="preserve">Thiel has </w:t>
      </w:r>
      <w:r w:rsidRPr="00874CDF">
        <w:rPr>
          <w:rStyle w:val="StyleUnderline"/>
          <w:highlight w:val="cyan"/>
        </w:rPr>
        <w:t>donated to GOP candidates</w:t>
      </w:r>
      <w:r w:rsidRPr="00874CDF">
        <w:rPr>
          <w:rStyle w:val="StyleUnderline"/>
        </w:rPr>
        <w:t xml:space="preserve"> this year, </w:t>
      </w:r>
      <w:r w:rsidRPr="00874CDF">
        <w:rPr>
          <w:rStyle w:val="StyleUnderline"/>
          <w:highlight w:val="cyan"/>
        </w:rPr>
        <w:t>giving $850,000 to</w:t>
      </w:r>
      <w:r w:rsidRPr="00874CDF">
        <w:rPr>
          <w:rStyle w:val="StyleUnderline"/>
        </w:rPr>
        <w:t xml:space="preserve"> the joint fundraising committee of House Speaker Mike </w:t>
      </w:r>
      <w:r w:rsidRPr="00874CDF">
        <w:rPr>
          <w:rStyle w:val="StyleUnderline"/>
          <w:highlight w:val="cyan"/>
        </w:rPr>
        <w:t>Johnson</w:t>
      </w:r>
      <w:r w:rsidRPr="00874CDF">
        <w:rPr>
          <w:sz w:val="16"/>
        </w:rPr>
        <w:t xml:space="preserve"> (R-Louisiana), according to federal election filings.</w:t>
      </w:r>
    </w:p>
    <w:p w14:paraId="3ED6BF73" w14:textId="77777777" w:rsidR="00551958" w:rsidRPr="00874CDF" w:rsidRDefault="00551958" w:rsidP="00551958">
      <w:pPr>
        <w:rPr>
          <w:sz w:val="16"/>
        </w:rPr>
      </w:pPr>
      <w:r w:rsidRPr="00874CDF">
        <w:rPr>
          <w:sz w:val="16"/>
        </w:rPr>
        <w:t xml:space="preserve">In his lectures and the Q&amp;As that followed each one, </w:t>
      </w:r>
      <w:r w:rsidRPr="00874CDF">
        <w:rPr>
          <w:rStyle w:val="StyleUnderline"/>
        </w:rPr>
        <w:t xml:space="preserve">Thiel offered </w:t>
      </w:r>
      <w:r w:rsidRPr="00874CDF">
        <w:rPr>
          <w:rStyle w:val="StyleUnderline"/>
          <w:highlight w:val="cyan"/>
        </w:rPr>
        <w:t>views</w:t>
      </w:r>
      <w:r w:rsidRPr="00874CDF">
        <w:rPr>
          <w:rStyle w:val="StyleUnderline"/>
        </w:rPr>
        <w:t xml:space="preserve"> on whether figures including President Trump, Chinese President </w:t>
      </w:r>
      <w:r w:rsidRPr="00874CDF">
        <w:rPr>
          <w:rStyle w:val="StyleUnderline"/>
          <w:highlight w:val="cyan"/>
        </w:rPr>
        <w:t>Xi</w:t>
      </w:r>
      <w:r w:rsidRPr="00874CDF">
        <w:rPr>
          <w:rStyle w:val="StyleUnderline"/>
        </w:rPr>
        <w:t xml:space="preserve"> Jinping, former president Joe </w:t>
      </w:r>
      <w:r w:rsidRPr="00874CDF">
        <w:rPr>
          <w:rStyle w:val="StyleUnderline"/>
          <w:highlight w:val="cyan"/>
        </w:rPr>
        <w:t>Biden and</w:t>
      </w:r>
      <w:r w:rsidRPr="00874CDF">
        <w:rPr>
          <w:rStyle w:val="StyleUnderline"/>
        </w:rPr>
        <w:t xml:space="preserve"> Microsoft co-founder </w:t>
      </w:r>
      <w:r w:rsidRPr="00874CDF">
        <w:rPr>
          <w:rStyle w:val="StyleUnderline"/>
          <w:highlight w:val="cyan"/>
        </w:rPr>
        <w:t>Bill Gates</w:t>
      </w:r>
      <w:r w:rsidRPr="00874CDF">
        <w:rPr>
          <w:rStyle w:val="StyleUnderline"/>
        </w:rPr>
        <w:t xml:space="preserve"> were </w:t>
      </w:r>
      <w:r w:rsidRPr="00874CDF">
        <w:rPr>
          <w:rStyle w:val="Emphasis"/>
          <w:highlight w:val="cyan"/>
        </w:rPr>
        <w:t>Antichrist</w:t>
      </w:r>
      <w:r w:rsidRPr="00874CDF">
        <w:rPr>
          <w:rStyle w:val="Emphasis"/>
        </w:rPr>
        <w:t>-like</w:t>
      </w:r>
      <w:r w:rsidRPr="00874CDF">
        <w:rPr>
          <w:rStyle w:val="StyleUnderline"/>
        </w:rPr>
        <w:t xml:space="preserve"> figures</w:t>
      </w:r>
      <w:r w:rsidRPr="00874CDF">
        <w:rPr>
          <w:sz w:val="16"/>
        </w:rPr>
        <w:t>, according to the recordings.</w:t>
      </w:r>
    </w:p>
    <w:p w14:paraId="4F7B6D9A" w14:textId="77777777" w:rsidR="00551958" w:rsidRPr="00874CDF" w:rsidRDefault="00551958" w:rsidP="00551958">
      <w:pPr>
        <w:rPr>
          <w:sz w:val="16"/>
        </w:rPr>
      </w:pPr>
      <w:r w:rsidRPr="00874CDF">
        <w:rPr>
          <w:sz w:val="16"/>
        </w:rPr>
        <w:t>Biden and Xi were not charismatic enough, Thiel said, according to the recordings, and while he declared Gates a “very, very awful person,” the investor said he was not “remotely able to be the Antichrist.”</w:t>
      </w:r>
    </w:p>
    <w:p w14:paraId="4D288A15" w14:textId="77777777" w:rsidR="00551958" w:rsidRPr="00874CDF" w:rsidRDefault="00551958" w:rsidP="00551958">
      <w:pPr>
        <w:rPr>
          <w:sz w:val="16"/>
        </w:rPr>
      </w:pPr>
      <w:r w:rsidRPr="00874CDF">
        <w:rPr>
          <w:sz w:val="16"/>
        </w:rPr>
        <w:t>Thiel’s comments about Trump were more complex, according to the recordings. “If you, in a sincere, rational, well-reasoned way are willing to make the argument that Trump is the Antichrist, I will give you a hearing,” he said. “If you’re not willing to make that argument, maybe you have to be open to possibility that he’s at least relatively good.”</w:t>
      </w:r>
    </w:p>
    <w:p w14:paraId="27461901" w14:textId="77777777" w:rsidR="00551958" w:rsidRPr="00874CDF" w:rsidRDefault="00551958" w:rsidP="00551958">
      <w:pPr>
        <w:rPr>
          <w:sz w:val="16"/>
        </w:rPr>
      </w:pPr>
      <w:r w:rsidRPr="00874CDF">
        <w:rPr>
          <w:sz w:val="16"/>
        </w:rPr>
        <w:t>A spokesman for Thiel, Jeremiah Hall, said: “Peter doesn’t believe Trump is the Antichrist. His challenge was for Trump’s liberal critics to make that case if they want Peter to hear them out, and he knows that in practice they can’t and won’t do so.” The White House did not return a request for comment.</w:t>
      </w:r>
    </w:p>
    <w:p w14:paraId="4739F8E1" w14:textId="77777777" w:rsidR="00551958" w:rsidRPr="00874CDF" w:rsidRDefault="00551958" w:rsidP="00551958">
      <w:pPr>
        <w:rPr>
          <w:sz w:val="16"/>
        </w:rPr>
      </w:pPr>
      <w:r w:rsidRPr="00874CDF">
        <w:rPr>
          <w:rStyle w:val="StyleUnderline"/>
        </w:rPr>
        <w:t>Thiel also talked about other powerful figures in technology</w:t>
      </w:r>
      <w:r w:rsidRPr="00874CDF">
        <w:rPr>
          <w:sz w:val="16"/>
        </w:rPr>
        <w:t>. He accused fellow tech investor Marc Andreessen of “pure Silicon Valley gobbledygook propaganda,” according to the recordings, in Andreessen’s 2023 essay titled “The Techno-Optimist Manifesto” that predicted AI would rapidly transform society in many positive ways.</w:t>
      </w:r>
    </w:p>
    <w:p w14:paraId="160DAE73" w14:textId="77777777" w:rsidR="00551958" w:rsidRPr="00874CDF" w:rsidRDefault="00551958" w:rsidP="00551958">
      <w:pPr>
        <w:rPr>
          <w:sz w:val="16"/>
        </w:rPr>
      </w:pPr>
      <w:r w:rsidRPr="00874CDF">
        <w:rPr>
          <w:sz w:val="16"/>
        </w:rPr>
        <w:t>Thiel had kinder words about Tesla CEO Elon Musk, according to the recordings, calling the entrepreneur, who has recently praised Christianity, one of the “smarter, more thoughtful people” he knows.</w:t>
      </w:r>
    </w:p>
    <w:p w14:paraId="25EA3C08" w14:textId="77777777" w:rsidR="00551958" w:rsidRPr="00874CDF" w:rsidRDefault="00551958" w:rsidP="00551958">
      <w:pPr>
        <w:rPr>
          <w:sz w:val="16"/>
        </w:rPr>
      </w:pPr>
      <w:r w:rsidRPr="00874CDF">
        <w:rPr>
          <w:rStyle w:val="StyleUnderline"/>
        </w:rPr>
        <w:t>The investor said he recently encouraged Musk to renege on his 2012 commitment to the Giving Pledge movement co-founded by Gates, which asks wealthy people to commit the majority of their fortune to charitable causes, according to the recordings</w:t>
      </w:r>
      <w:r w:rsidRPr="00874CDF">
        <w:rPr>
          <w:sz w:val="16"/>
        </w:rPr>
        <w:t>.</w:t>
      </w:r>
    </w:p>
    <w:p w14:paraId="260DD8F9" w14:textId="77777777" w:rsidR="00551958" w:rsidRPr="00874CDF" w:rsidRDefault="00551958" w:rsidP="00551958">
      <w:pPr>
        <w:rPr>
          <w:sz w:val="16"/>
        </w:rPr>
      </w:pPr>
      <w:r w:rsidRPr="00874CDF">
        <w:rPr>
          <w:rStyle w:val="StyleUnderline"/>
        </w:rPr>
        <w:t>“$200 billion</w:t>
      </w:r>
      <w:r w:rsidRPr="00874CDF">
        <w:rPr>
          <w:sz w:val="16"/>
        </w:rPr>
        <w:t xml:space="preserve"> — if you’re not going to be careful — </w:t>
      </w:r>
      <w:r w:rsidRPr="00874CDF">
        <w:rPr>
          <w:rStyle w:val="StyleUnderline"/>
        </w:rPr>
        <w:t>is going to left-wing nonprofits that are going to be chosen by Bill Gates,” Thiel said</w:t>
      </w:r>
      <w:r w:rsidRPr="00874CDF">
        <w:rPr>
          <w:sz w:val="16"/>
        </w:rPr>
        <w:t xml:space="preserve"> he warned Musk, according to the recording, painting the philanthropist as among the malevolent forces besetting technologists.</w:t>
      </w:r>
    </w:p>
    <w:p w14:paraId="7C4988AB" w14:textId="77777777" w:rsidR="00551958" w:rsidRPr="00874CDF" w:rsidRDefault="00551958" w:rsidP="00551958">
      <w:pPr>
        <w:rPr>
          <w:sz w:val="16"/>
        </w:rPr>
      </w:pPr>
      <w:r w:rsidRPr="00874CDF">
        <w:rPr>
          <w:sz w:val="16"/>
        </w:rPr>
        <w:t>Musk did not respond to a request for comment. Spokespeople for Andreessen and Gates did not respond to requests for comment. Reuters previously reported some of Thiel’s comments on Trump and Musk.</w:t>
      </w:r>
    </w:p>
    <w:p w14:paraId="2C0CFB83" w14:textId="77777777" w:rsidR="00551958" w:rsidRPr="00874CDF" w:rsidRDefault="00551958" w:rsidP="00551958">
      <w:pPr>
        <w:rPr>
          <w:sz w:val="16"/>
        </w:rPr>
      </w:pPr>
      <w:r w:rsidRPr="00874CDF">
        <w:rPr>
          <w:sz w:val="16"/>
        </w:rPr>
        <w:t>Thiel has long been a devout Christian, but in recent times he and other prominent Silicon Valley figures have been more vocal about their faith. The movement has gained momentum since Trump’s reelection and has become entangled with the rapid development of artificial intelligence, which some see as a potentially all-powerful technology raising deep questions about humanity.</w:t>
      </w:r>
    </w:p>
    <w:p w14:paraId="09199FF1" w14:textId="77777777" w:rsidR="00551958" w:rsidRPr="00874CDF" w:rsidRDefault="00551958" w:rsidP="00551958">
      <w:pPr>
        <w:rPr>
          <w:sz w:val="16"/>
        </w:rPr>
      </w:pPr>
      <w:r w:rsidRPr="00874CDF">
        <w:rPr>
          <w:sz w:val="16"/>
        </w:rPr>
        <w:t>ACTS 17, the Christian nonprofit that organized Thiel’s talks, is an acronym for Acknowledging Christ within Technology and Society. Its name also refers to the New Testament book of Acts, in which the apostle Paul travels to Athens, where he debates the Christian Gospel with philosophers.</w:t>
      </w:r>
    </w:p>
    <w:p w14:paraId="3719A1BD" w14:textId="77777777" w:rsidR="00551958" w:rsidRPr="00874CDF" w:rsidRDefault="00551958" w:rsidP="00551958">
      <w:pPr>
        <w:rPr>
          <w:sz w:val="16"/>
        </w:rPr>
      </w:pPr>
      <w:r w:rsidRPr="00874CDF">
        <w:rPr>
          <w:sz w:val="16"/>
        </w:rPr>
        <w:t>The group’s founder, Michelle Stephens, is married to Trae Stephens, an investor at Thiel’s venture capital firm, Founders Fund, and a co-founder of military tech company Anduril.</w:t>
      </w:r>
    </w:p>
    <w:p w14:paraId="6D5EAA8C" w14:textId="77777777" w:rsidR="00551958" w:rsidRPr="00874CDF" w:rsidRDefault="00551958" w:rsidP="00551958">
      <w:pPr>
        <w:rPr>
          <w:sz w:val="16"/>
        </w:rPr>
      </w:pPr>
      <w:r w:rsidRPr="00874CDF">
        <w:rPr>
          <w:sz w:val="16"/>
        </w:rPr>
        <w:t>Stephens has said that she got the idea for ACTS 17 at a 40th birthday party for her husband in 2023. At the celebration, she has said in interviews, Thiel gave a speech about Christ and miracles, prompting her to realize that ministering to elites is just as important as Christian teachings about ministering to the poor.</w:t>
      </w:r>
    </w:p>
    <w:p w14:paraId="63C1A35C" w14:textId="77777777" w:rsidR="00551958" w:rsidRPr="00874CDF" w:rsidRDefault="00551958" w:rsidP="00551958">
      <w:pPr>
        <w:rPr>
          <w:sz w:val="16"/>
        </w:rPr>
      </w:pPr>
      <w:r w:rsidRPr="00874CDF">
        <w:rPr>
          <w:sz w:val="16"/>
        </w:rPr>
        <w:t>Stephens introduced Thiel at his first lecture on Sept. 15 as “one of the great capitalists” and also “great Christians of our time,” according to the recording. Protesters gathered outside the event, according to local news reports, with some dressed as devils or holding signs that accused Thiel himself of being the Antichrist.</w:t>
      </w:r>
    </w:p>
    <w:p w14:paraId="16A4ECD9" w14:textId="77777777" w:rsidR="00551958" w:rsidRPr="00874CDF" w:rsidRDefault="00551958" w:rsidP="00551958">
      <w:pPr>
        <w:rPr>
          <w:sz w:val="16"/>
        </w:rPr>
      </w:pPr>
      <w:r w:rsidRPr="00874CDF">
        <w:rPr>
          <w:sz w:val="16"/>
        </w:rPr>
        <w:t>When asked for comment, Stephens asked The Post to “respect” the event’s off-the-record policy and did not comment further.</w:t>
      </w:r>
    </w:p>
    <w:p w14:paraId="501EEDF0" w14:textId="77777777" w:rsidR="00551958" w:rsidRPr="00874CDF" w:rsidRDefault="00551958" w:rsidP="00551958">
      <w:pPr>
        <w:rPr>
          <w:sz w:val="16"/>
        </w:rPr>
      </w:pPr>
      <w:r w:rsidRPr="00874CDF">
        <w:rPr>
          <w:sz w:val="16"/>
        </w:rPr>
        <w:t>Garry Tan, chief executive of the start-up incubator Y Combinator and a member of ACTS 17, has hosted events in his San Francisco home — a converted church — about the intersection of Christian faith, science and technology over the past year.</w:t>
      </w:r>
    </w:p>
    <w:p w14:paraId="4D9AF75D" w14:textId="77777777" w:rsidR="00551958" w:rsidRPr="00874CDF" w:rsidRDefault="00551958" w:rsidP="00551958">
      <w:pPr>
        <w:rPr>
          <w:sz w:val="16"/>
        </w:rPr>
      </w:pPr>
      <w:r w:rsidRPr="00874CDF">
        <w:rPr>
          <w:rStyle w:val="StyleUnderline"/>
        </w:rPr>
        <w:t>One gathering hosted by Tan in June featured Pat Gelsinger, former CEO of chipmaker Intel, and was organized by ACTS 17, according to a social post by Gelsinger. “Such a deep discussion on the ‘Holy Shift’ across life, AI, leadership and faith,”</w:t>
      </w:r>
      <w:r w:rsidRPr="00874CDF">
        <w:rPr>
          <w:sz w:val="16"/>
        </w:rPr>
        <w:t xml:space="preserve"> he wrote.</w:t>
      </w:r>
    </w:p>
    <w:p w14:paraId="4D108932" w14:textId="77777777" w:rsidR="00551958" w:rsidRPr="00874CDF" w:rsidRDefault="00551958" w:rsidP="00551958">
      <w:pPr>
        <w:rPr>
          <w:sz w:val="16"/>
        </w:rPr>
      </w:pPr>
      <w:r w:rsidRPr="00874CDF">
        <w:rPr>
          <w:sz w:val="16"/>
        </w:rPr>
        <w:t>A spokesperson for Playground, a venture capital firm where Gelsinger is a general partner, declined to comment.</w:t>
      </w:r>
    </w:p>
    <w:p w14:paraId="0E6C17E9" w14:textId="77777777" w:rsidR="00551958" w:rsidRPr="00874CDF" w:rsidRDefault="00551958" w:rsidP="00551958">
      <w:pPr>
        <w:rPr>
          <w:sz w:val="16"/>
        </w:rPr>
      </w:pPr>
      <w:r w:rsidRPr="00874CDF">
        <w:rPr>
          <w:sz w:val="16"/>
        </w:rPr>
        <w:t xml:space="preserve">Tan said he thought </w:t>
      </w:r>
      <w:r w:rsidRPr="00874CDF">
        <w:rPr>
          <w:rStyle w:val="StyleUnderline"/>
          <w:highlight w:val="cyan"/>
        </w:rPr>
        <w:t>Thiel’s comparison of</w:t>
      </w:r>
      <w:r w:rsidRPr="00874CDF">
        <w:rPr>
          <w:rStyle w:val="StyleUnderline"/>
        </w:rPr>
        <w:t xml:space="preserve"> potential over</w:t>
      </w:r>
      <w:r w:rsidRPr="00874CDF">
        <w:rPr>
          <w:rStyle w:val="StyleUnderline"/>
          <w:highlight w:val="cyan"/>
        </w:rPr>
        <w:t>regulation of AI to the Antichrist</w:t>
      </w:r>
      <w:r w:rsidRPr="00874CDF">
        <w:rPr>
          <w:sz w:val="16"/>
        </w:rPr>
        <w:t xml:space="preserve"> was “thought-provoking” and a “somewhat tongue-in-cheek” use of the concept. “</w:t>
      </w:r>
      <w:r w:rsidRPr="00874CDF">
        <w:rPr>
          <w:rStyle w:val="StyleUnderline"/>
        </w:rPr>
        <w:t>These are useful mental frameworks for how technology interacts with society</w:t>
      </w:r>
      <w:r w:rsidRPr="00874CDF">
        <w:rPr>
          <w:sz w:val="16"/>
        </w:rPr>
        <w:t>,” he said.</w:t>
      </w:r>
    </w:p>
    <w:p w14:paraId="63DE09D4" w14:textId="77777777" w:rsidR="00551958" w:rsidRPr="00874CDF" w:rsidRDefault="00551958" w:rsidP="00551958">
      <w:pPr>
        <w:rPr>
          <w:rStyle w:val="StyleUnderline"/>
        </w:rPr>
      </w:pPr>
      <w:r w:rsidRPr="00874CDF">
        <w:rPr>
          <w:rStyle w:val="StyleUnderline"/>
          <w:highlight w:val="cyan"/>
        </w:rPr>
        <w:t>Overregulation</w:t>
      </w:r>
      <w:r w:rsidRPr="00874CDF">
        <w:rPr>
          <w:rStyle w:val="StyleUnderline"/>
        </w:rPr>
        <w:t xml:space="preserve"> of </w:t>
      </w:r>
      <w:r w:rsidRPr="00874CDF">
        <w:rPr>
          <w:rStyle w:val="StyleUnderline"/>
          <w:highlight w:val="cyan"/>
        </w:rPr>
        <w:t>nuclear power</w:t>
      </w:r>
      <w:r w:rsidRPr="00874CDF">
        <w:rPr>
          <w:rStyle w:val="StyleUnderline"/>
        </w:rPr>
        <w:t xml:space="preserve"> has </w:t>
      </w:r>
      <w:r w:rsidRPr="00874CDF">
        <w:rPr>
          <w:rStyle w:val="StyleUnderline"/>
          <w:highlight w:val="cyan"/>
        </w:rPr>
        <w:t>worsened</w:t>
      </w:r>
      <w:r w:rsidRPr="00874CDF">
        <w:rPr>
          <w:rStyle w:val="StyleUnderline"/>
        </w:rPr>
        <w:t xml:space="preserve"> the </w:t>
      </w:r>
      <w:r w:rsidRPr="00874CDF">
        <w:rPr>
          <w:rStyle w:val="StyleUnderline"/>
          <w:highlight w:val="cyan"/>
        </w:rPr>
        <w:t>climate</w:t>
      </w:r>
      <w:r w:rsidRPr="00874CDF">
        <w:rPr>
          <w:rStyle w:val="StyleUnderline"/>
        </w:rPr>
        <w:t xml:space="preserve"> crisis, he added. “What if we do that to the age of intelligence? </w:t>
      </w:r>
      <w:r w:rsidRPr="00874CDF">
        <w:rPr>
          <w:rStyle w:val="StyleUnderline"/>
          <w:highlight w:val="cyan"/>
        </w:rPr>
        <w:t>The future</w:t>
      </w:r>
      <w:r w:rsidRPr="00874CDF">
        <w:rPr>
          <w:rStyle w:val="StyleUnderline"/>
        </w:rPr>
        <w:t xml:space="preserve"> won’t repeat, but it </w:t>
      </w:r>
      <w:r w:rsidRPr="00874CDF">
        <w:rPr>
          <w:rStyle w:val="StyleUnderline"/>
          <w:highlight w:val="cyan"/>
        </w:rPr>
        <w:t>will rhyme</w:t>
      </w:r>
      <w:r w:rsidRPr="00874CDF">
        <w:rPr>
          <w:rStyle w:val="StyleUnderline"/>
        </w:rPr>
        <w:t>.”</w:t>
      </w:r>
    </w:p>
    <w:p w14:paraId="288046D5" w14:textId="77777777" w:rsidR="00551958" w:rsidRDefault="00551958" w:rsidP="00551958">
      <w:pPr>
        <w:pStyle w:val="Heading3"/>
      </w:pPr>
      <w:r>
        <w:t xml:space="preserve">   1AR--- AT: Miller---UQ</w:t>
      </w:r>
    </w:p>
    <w:p w14:paraId="17F4A2D8" w14:textId="77777777" w:rsidR="00551958" w:rsidRDefault="00551958" w:rsidP="00551958">
      <w:pPr>
        <w:pStyle w:val="Heading4"/>
      </w:pPr>
      <w:r>
        <w:t>2. the thesis of his argument is wrong – he’s just another grifter who thinks AI is detrimental to conservatism</w:t>
      </w:r>
    </w:p>
    <w:p w14:paraId="742DCFCC" w14:textId="77777777" w:rsidR="00551958" w:rsidRPr="008C20FD" w:rsidRDefault="00551958" w:rsidP="00551958">
      <w:r w:rsidRPr="008C20FD">
        <w:rPr>
          <w:rStyle w:val="Style13ptBold"/>
        </w:rPr>
        <w:t>Nguyen 25</w:t>
      </w:r>
      <w:r>
        <w:t xml:space="preserve"> [Tina Nguyen, Senior Reporter for The Verge, covering the second Trump administration, political influencers, tech lobbying and Big Tech vs. Big Government. 9-8-2025. "MAGA populists call for holy war against Big Tech" The Verge. URL: https://www.theverge.com/politics/773154/maga-tech-right-ai-natcon] //MSUCB</w:t>
      </w:r>
    </w:p>
    <w:p w14:paraId="1C89C5D7" w14:textId="77777777" w:rsidR="00551958" w:rsidRPr="008C20FD" w:rsidRDefault="00551958" w:rsidP="00551958">
      <w:pPr>
        <w:rPr>
          <w:sz w:val="16"/>
        </w:rPr>
      </w:pPr>
      <w:r w:rsidRPr="008C20FD">
        <w:rPr>
          <w:rStyle w:val="StyleUnderline"/>
        </w:rPr>
        <w:t xml:space="preserve">If you wanted a sense of the </w:t>
      </w:r>
      <w:r w:rsidRPr="008C20FD">
        <w:rPr>
          <w:rStyle w:val="StyleUnderline"/>
          <w:highlight w:val="cyan"/>
        </w:rPr>
        <w:t>current relationship between</w:t>
      </w:r>
      <w:r w:rsidRPr="008C20FD">
        <w:rPr>
          <w:rStyle w:val="StyleUnderline"/>
        </w:rPr>
        <w:t xml:space="preserve"> the </w:t>
      </w:r>
      <w:r w:rsidRPr="008C20FD">
        <w:rPr>
          <w:rStyle w:val="StyleUnderline"/>
          <w:highlight w:val="cyan"/>
        </w:rPr>
        <w:t>tech right and</w:t>
      </w:r>
      <w:r w:rsidRPr="008C20FD">
        <w:rPr>
          <w:rStyle w:val="StyleUnderline"/>
        </w:rPr>
        <w:t xml:space="preserve"> the </w:t>
      </w:r>
      <w:r w:rsidRPr="008C20FD">
        <w:rPr>
          <w:rStyle w:val="StyleUnderline"/>
          <w:highlight w:val="cyan"/>
        </w:rPr>
        <w:t>populists</w:t>
      </w:r>
      <w:r w:rsidRPr="008C20FD">
        <w:rPr>
          <w:rStyle w:val="StyleUnderline"/>
        </w:rPr>
        <w:t>, you had to be sitting in Breakout Room C on the first day of NatCon 5</w:t>
      </w:r>
      <w:r w:rsidRPr="008C20FD">
        <w:rPr>
          <w:sz w:val="16"/>
        </w:rPr>
        <w:t xml:space="preserve">, the annual gathering of the MAGA right’s powerhouses. At the end of the afternoon panel on the culture wars (“The Need for Heroism”), </w:t>
      </w:r>
      <w:r w:rsidRPr="008C20FD">
        <w:rPr>
          <w:rStyle w:val="StyleUnderline"/>
          <w:highlight w:val="cyan"/>
        </w:rPr>
        <w:t>Geoffrey Miller</w:t>
      </w:r>
      <w:r w:rsidRPr="008C20FD">
        <w:rPr>
          <w:rStyle w:val="StyleUnderline"/>
        </w:rPr>
        <w:t xml:space="preserve"> was handed the mic and started </w:t>
      </w:r>
      <w:r w:rsidRPr="008C20FD">
        <w:rPr>
          <w:rStyle w:val="StyleUnderline"/>
          <w:highlight w:val="cyan"/>
        </w:rPr>
        <w:t>berating</w:t>
      </w:r>
      <w:r w:rsidRPr="008C20FD">
        <w:rPr>
          <w:rStyle w:val="StyleUnderline"/>
        </w:rPr>
        <w:t xml:space="preserve"> one of the </w:t>
      </w:r>
      <w:r w:rsidRPr="008C20FD">
        <w:rPr>
          <w:rStyle w:val="StyleUnderline"/>
          <w:highlight w:val="cyan"/>
        </w:rPr>
        <w:t>panelists</w:t>
      </w:r>
      <w:r w:rsidRPr="008C20FD">
        <w:rPr>
          <w:rStyle w:val="StyleUnderline"/>
        </w:rPr>
        <w:t>: Shyam Sankar</w:t>
      </w:r>
      <w:r w:rsidRPr="008C20FD">
        <w:rPr>
          <w:sz w:val="16"/>
        </w:rPr>
        <w:t>, the chief technology officer of Palantir, who is in charge of the company’s AI efforts.</w:t>
      </w:r>
    </w:p>
    <w:p w14:paraId="6C777EFA" w14:textId="77777777" w:rsidR="00551958" w:rsidRDefault="00551958" w:rsidP="00551958">
      <w:pPr>
        <w:rPr>
          <w:sz w:val="16"/>
        </w:rPr>
      </w:pPr>
      <w:r w:rsidRPr="008C20FD">
        <w:rPr>
          <w:sz w:val="16"/>
        </w:rPr>
        <w:t xml:space="preserve">“I argue that the </w:t>
      </w:r>
      <w:r w:rsidRPr="008C20FD">
        <w:rPr>
          <w:rStyle w:val="StyleUnderline"/>
          <w:highlight w:val="cyan"/>
        </w:rPr>
        <w:t>AI</w:t>
      </w:r>
      <w:r w:rsidRPr="008C20FD">
        <w:rPr>
          <w:rStyle w:val="StyleUnderline"/>
        </w:rPr>
        <w:t xml:space="preserve"> industry </w:t>
      </w:r>
      <w:r w:rsidRPr="008C20FD">
        <w:rPr>
          <w:rStyle w:val="StyleUnderline"/>
          <w:highlight w:val="cyan"/>
        </w:rPr>
        <w:t>shares</w:t>
      </w:r>
      <w:r w:rsidRPr="008C20FD">
        <w:rPr>
          <w:rStyle w:val="StyleUnderline"/>
        </w:rPr>
        <w:t xml:space="preserve"> virtually </w:t>
      </w:r>
      <w:r w:rsidRPr="008C20FD">
        <w:rPr>
          <w:rStyle w:val="StyleUnderline"/>
          <w:highlight w:val="cyan"/>
        </w:rPr>
        <w:t>no ideological overlap with</w:t>
      </w:r>
      <w:r w:rsidRPr="008C20FD">
        <w:rPr>
          <w:rStyle w:val="StyleUnderline"/>
        </w:rPr>
        <w:t xml:space="preserve"> national </w:t>
      </w:r>
      <w:r w:rsidRPr="008C20FD">
        <w:rPr>
          <w:rStyle w:val="StyleUnderline"/>
          <w:highlight w:val="cyan"/>
        </w:rPr>
        <w:t>conservatism</w:t>
      </w:r>
      <w:r w:rsidRPr="008C20FD">
        <w:rPr>
          <w:sz w:val="16"/>
        </w:rPr>
        <w:t xml:space="preserve">,” Miller said, referring to the conference’s core ideology. Hours ago, Miller, a psychology professor at the University of New Mexico, had been on that stage for a panel called “AI and the American Soul,” </w:t>
      </w:r>
      <w:r w:rsidRPr="008C20FD">
        <w:rPr>
          <w:rStyle w:val="StyleUnderline"/>
          <w:highlight w:val="cyan"/>
        </w:rPr>
        <w:t>calling for</w:t>
      </w:r>
      <w:r w:rsidRPr="008C20FD">
        <w:rPr>
          <w:rStyle w:val="StyleUnderline"/>
        </w:rPr>
        <w:t xml:space="preserve"> the </w:t>
      </w:r>
      <w:r w:rsidRPr="008C20FD">
        <w:rPr>
          <w:rStyle w:val="StyleUnderline"/>
          <w:highlight w:val="cyan"/>
        </w:rPr>
        <w:t>populists</w:t>
      </w:r>
      <w:r w:rsidRPr="008C20FD">
        <w:rPr>
          <w:rStyle w:val="StyleUnderline"/>
        </w:rPr>
        <w:t xml:space="preserve"> to </w:t>
      </w:r>
      <w:r w:rsidRPr="008C20FD">
        <w:rPr>
          <w:rStyle w:val="StyleUnderline"/>
          <w:highlight w:val="cyan"/>
        </w:rPr>
        <w:t>wage</w:t>
      </w:r>
      <w:r w:rsidRPr="008C20FD">
        <w:rPr>
          <w:rStyle w:val="StyleUnderline"/>
        </w:rPr>
        <w:t xml:space="preserve"> a literal </w:t>
      </w:r>
      <w:r w:rsidRPr="008C20FD">
        <w:rPr>
          <w:rStyle w:val="Emphasis"/>
          <w:highlight w:val="cyan"/>
        </w:rPr>
        <w:t>holy war</w:t>
      </w:r>
      <w:r w:rsidRPr="008C20FD">
        <w:rPr>
          <w:rStyle w:val="StyleUnderline"/>
          <w:highlight w:val="cyan"/>
        </w:rPr>
        <w:t xml:space="preserve"> against a</w:t>
      </w:r>
      <w:r w:rsidRPr="008C20FD">
        <w:rPr>
          <w:rStyle w:val="StyleUnderline"/>
        </w:rPr>
        <w:t xml:space="preserve">rtificial </w:t>
      </w:r>
      <w:r w:rsidRPr="008C20FD">
        <w:rPr>
          <w:rStyle w:val="StyleUnderline"/>
          <w:highlight w:val="cyan"/>
        </w:rPr>
        <w:t>i</w:t>
      </w:r>
      <w:r w:rsidRPr="008C20FD">
        <w:rPr>
          <w:rStyle w:val="StyleUnderline"/>
        </w:rPr>
        <w:t xml:space="preserve">ntelligence </w:t>
      </w:r>
      <w:r w:rsidRPr="008C20FD">
        <w:rPr>
          <w:rStyle w:val="StyleUnderline"/>
          <w:highlight w:val="cyan"/>
        </w:rPr>
        <w:t>dev</w:t>
      </w:r>
      <w:r w:rsidRPr="008C20FD">
        <w:rPr>
          <w:rStyle w:val="StyleUnderline"/>
        </w:rPr>
        <w:t>eloper</w:t>
      </w:r>
      <w:r w:rsidRPr="008C20FD">
        <w:rPr>
          <w:rStyle w:val="StyleUnderline"/>
          <w:highlight w:val="cyan"/>
        </w:rPr>
        <w:t>s</w:t>
      </w:r>
      <w:r w:rsidRPr="008C20FD">
        <w:rPr>
          <w:rStyle w:val="StyleUnderline"/>
        </w:rPr>
        <w:t xml:space="preserve"> “</w:t>
      </w:r>
      <w:r w:rsidRPr="008C20FD">
        <w:rPr>
          <w:rStyle w:val="StyleUnderline"/>
          <w:highlight w:val="cyan"/>
        </w:rPr>
        <w:t>as betrayers of our species, traitors</w:t>
      </w:r>
      <w:r w:rsidRPr="008C20FD">
        <w:rPr>
          <w:rStyle w:val="StyleUnderline"/>
        </w:rPr>
        <w:t xml:space="preserve"> to our nation, </w:t>
      </w:r>
      <w:r w:rsidRPr="008C20FD">
        <w:rPr>
          <w:rStyle w:val="StyleUnderline"/>
          <w:highlight w:val="cyan"/>
        </w:rPr>
        <w:t>apostates to</w:t>
      </w:r>
      <w:r w:rsidRPr="008C20FD">
        <w:rPr>
          <w:rStyle w:val="StyleUnderline"/>
        </w:rPr>
        <w:t xml:space="preserve"> our </w:t>
      </w:r>
      <w:r w:rsidRPr="008C20FD">
        <w:rPr>
          <w:rStyle w:val="StyleUnderline"/>
          <w:highlight w:val="cyan"/>
        </w:rPr>
        <w:t>faith, and threats to</w:t>
      </w:r>
      <w:r w:rsidRPr="008C20FD">
        <w:rPr>
          <w:rStyle w:val="StyleUnderline"/>
        </w:rPr>
        <w:t xml:space="preserve"> our </w:t>
      </w:r>
      <w:r w:rsidRPr="008C20FD">
        <w:rPr>
          <w:rStyle w:val="StyleUnderline"/>
          <w:highlight w:val="cyan"/>
        </w:rPr>
        <w:t>kids</w:t>
      </w:r>
      <w:r w:rsidRPr="008C20FD">
        <w:rPr>
          <w:rStyle w:val="StyleUnderline"/>
        </w:rPr>
        <w:t>.”</w:t>
      </w:r>
      <w:r w:rsidRPr="008C20FD">
        <w:rPr>
          <w:sz w:val="16"/>
        </w:rPr>
        <w:t xml:space="preserve"> Now, he stared right at the technologist who’d just given a speech arguing that tech founders were just as heroic as the Founding Fathers, who are sacred figures to the natcons. </w:t>
      </w:r>
      <w:r w:rsidRPr="008C20FD">
        <w:rPr>
          <w:rStyle w:val="StyleUnderline"/>
        </w:rPr>
        <w:t xml:space="preserve">The AI </w:t>
      </w:r>
      <w:r w:rsidRPr="008C20FD">
        <w:rPr>
          <w:rStyle w:val="StyleUnderline"/>
          <w:highlight w:val="cyan"/>
        </w:rPr>
        <w:t>industry was</w:t>
      </w:r>
      <w:r w:rsidRPr="008C20FD">
        <w:rPr>
          <w:sz w:val="16"/>
        </w:rPr>
        <w:t>, he told Sankar, “</w:t>
      </w:r>
      <w:r w:rsidRPr="008C20FD">
        <w:rPr>
          <w:rStyle w:val="StyleUnderline"/>
        </w:rPr>
        <w:t xml:space="preserve">by and large, </w:t>
      </w:r>
      <w:r w:rsidRPr="008C20FD">
        <w:rPr>
          <w:rStyle w:val="StyleUnderline"/>
          <w:highlight w:val="cyan"/>
        </w:rPr>
        <w:t>globalist, secular, liberal, feminized transhumanists</w:t>
      </w:r>
      <w:r w:rsidRPr="008C20FD">
        <w:rPr>
          <w:rStyle w:val="StyleUnderline"/>
        </w:rPr>
        <w:t>. They explicitly want mass unemployment, they plan for UBI-based communism, and they view the human species as a biological ‘bootloader,’ as they say, for artificial superintelligence</w:t>
      </w:r>
      <w:r w:rsidRPr="008C20FD">
        <w:rPr>
          <w:sz w:val="16"/>
        </w:rPr>
        <w:t>.”</w:t>
      </w:r>
    </w:p>
    <w:p w14:paraId="1D1EB45C" w14:textId="77777777" w:rsidR="00551958" w:rsidRDefault="00551958" w:rsidP="00551958">
      <w:pPr>
        <w:pStyle w:val="Heading3"/>
      </w:pPr>
      <w:r>
        <w:t xml:space="preserve">   1AR---AT: Don’t Care----UQ</w:t>
      </w:r>
    </w:p>
    <w:p w14:paraId="397183FB" w14:textId="77777777" w:rsidR="00551958" w:rsidRDefault="00551958" w:rsidP="00551958">
      <w:pPr>
        <w:pStyle w:val="Heading4"/>
      </w:pPr>
      <w:r>
        <w:t xml:space="preserve">Tech companies are openly ignoring demands for changes to their business. </w:t>
      </w:r>
    </w:p>
    <w:p w14:paraId="52E10FF8" w14:textId="77777777" w:rsidR="00551958" w:rsidRPr="00576D3D" w:rsidRDefault="00551958" w:rsidP="00551958">
      <w:r w:rsidRPr="00576D3D">
        <w:rPr>
          <w:rStyle w:val="Style13ptBold"/>
        </w:rPr>
        <w:t>Gowdy 25</w:t>
      </w:r>
      <w:r>
        <w:t xml:space="preserve"> [ShaCamree Gowdy, reporter at AfroTech. 10-30-2025. "NDAs Keep Residents In The Dark As AI Data Centers Spread Across The US" AfroTech. URL: https://afrotech.com/ndas-keep-residents-uninformed-ai-data-centers-spread] //MSUCB</w:t>
      </w:r>
    </w:p>
    <w:p w14:paraId="1F2E8A7E" w14:textId="77777777" w:rsidR="00551958" w:rsidRPr="00576D3D" w:rsidRDefault="00551958" w:rsidP="00551958">
      <w:pPr>
        <w:rPr>
          <w:sz w:val="16"/>
        </w:rPr>
      </w:pPr>
      <w:r w:rsidRPr="00576D3D">
        <w:rPr>
          <w:rStyle w:val="StyleUnderline"/>
        </w:rPr>
        <w:t>Industry representatives argue that NDAs protect proprietary strategies and keep companies one step ahead of competitors</w:t>
      </w:r>
      <w:r w:rsidRPr="00576D3D">
        <w:rPr>
          <w:sz w:val="16"/>
        </w:rPr>
        <w:t>, preventing them from learning about forthcoming projects.</w:t>
      </w:r>
    </w:p>
    <w:p w14:paraId="5783BEBE" w14:textId="77777777" w:rsidR="00551958" w:rsidRDefault="00551958" w:rsidP="00551958">
      <w:pPr>
        <w:rPr>
          <w:rStyle w:val="StyleUnderline"/>
        </w:rPr>
      </w:pPr>
      <w:r w:rsidRPr="00576D3D">
        <w:rPr>
          <w:sz w:val="16"/>
        </w:rPr>
        <w:t xml:space="preserve">While developers and local government leaders promote data centers as economic lifelines for struggling regions, the </w:t>
      </w:r>
      <w:r w:rsidRPr="00576D3D">
        <w:rPr>
          <w:rStyle w:val="StyleUnderline"/>
          <w:highlight w:val="cyan"/>
        </w:rPr>
        <w:t>lack of transparency fuels unease</w:t>
      </w:r>
      <w:r w:rsidRPr="00576D3D">
        <w:rPr>
          <w:rStyle w:val="StyleUnderline"/>
        </w:rPr>
        <w:t xml:space="preserve"> among residents.</w:t>
      </w:r>
    </w:p>
    <w:p w14:paraId="743956FD" w14:textId="77777777" w:rsidR="00551958" w:rsidRPr="00576D3D" w:rsidRDefault="00551958" w:rsidP="00551958">
      <w:pPr>
        <w:rPr>
          <w:sz w:val="16"/>
        </w:rPr>
      </w:pPr>
      <w:r w:rsidRPr="00576D3D">
        <w:rPr>
          <w:sz w:val="16"/>
        </w:rPr>
        <w:t xml:space="preserve">NBC reports </w:t>
      </w:r>
      <w:r w:rsidRPr="00576D3D">
        <w:rPr>
          <w:rStyle w:val="StyleUnderline"/>
        </w:rPr>
        <w:t>that a review of over 30 proposals across 14 states found that local officials often signed NDAs and worked with shell companies, sometimes leading them to conceal project information from their constituents.</w:t>
      </w:r>
    </w:p>
    <w:p w14:paraId="56CB0B30" w14:textId="77777777" w:rsidR="00551958" w:rsidRPr="00576D3D" w:rsidRDefault="00551958" w:rsidP="00551958">
      <w:pPr>
        <w:rPr>
          <w:sz w:val="16"/>
        </w:rPr>
      </w:pPr>
      <w:r w:rsidRPr="00576D3D">
        <w:rPr>
          <w:sz w:val="16"/>
        </w:rPr>
        <w:t>Pat Garofalo, director of state and local policy at the nonprofit American Economic Liberties Project, opposes this approach.</w:t>
      </w:r>
    </w:p>
    <w:p w14:paraId="46792434" w14:textId="77777777" w:rsidR="00551958" w:rsidRPr="00576D3D" w:rsidRDefault="00551958" w:rsidP="00551958">
      <w:pPr>
        <w:rPr>
          <w:sz w:val="16"/>
        </w:rPr>
      </w:pPr>
      <w:r w:rsidRPr="00576D3D">
        <w:rPr>
          <w:sz w:val="16"/>
        </w:rPr>
        <w:t>“</w:t>
      </w:r>
      <w:r w:rsidRPr="00576D3D">
        <w:rPr>
          <w:rStyle w:val="StyleUnderline"/>
        </w:rPr>
        <w:t xml:space="preserve">That </w:t>
      </w:r>
      <w:r w:rsidRPr="00576D3D">
        <w:rPr>
          <w:rStyle w:val="StyleUnderline"/>
          <w:highlight w:val="cyan"/>
        </w:rPr>
        <w:t>violate</w:t>
      </w:r>
      <w:r w:rsidRPr="00576D3D">
        <w:rPr>
          <w:rStyle w:val="StyleUnderline"/>
        </w:rPr>
        <w:t xml:space="preserve">s a very </w:t>
      </w:r>
      <w:r w:rsidRPr="00576D3D">
        <w:rPr>
          <w:rStyle w:val="StyleUnderline"/>
          <w:highlight w:val="cyan"/>
        </w:rPr>
        <w:t>fundamental norm of democracy</w:t>
      </w:r>
      <w:r w:rsidRPr="00576D3D">
        <w:rPr>
          <w:rStyle w:val="StyleUnderline"/>
        </w:rPr>
        <w:t xml:space="preserve">, which is </w:t>
      </w:r>
      <w:r w:rsidRPr="00576D3D">
        <w:rPr>
          <w:rStyle w:val="StyleUnderline"/>
          <w:highlight w:val="cyan"/>
        </w:rPr>
        <w:t>that they are answerable first to</w:t>
      </w:r>
      <w:r w:rsidRPr="00576D3D">
        <w:rPr>
          <w:rStyle w:val="StyleUnderline"/>
        </w:rPr>
        <w:t xml:space="preserve"> the </w:t>
      </w:r>
      <w:r w:rsidRPr="00576D3D">
        <w:rPr>
          <w:rStyle w:val="StyleUnderline"/>
          <w:highlight w:val="cyan"/>
        </w:rPr>
        <w:t>voters and</w:t>
      </w:r>
      <w:r w:rsidRPr="00576D3D">
        <w:rPr>
          <w:rStyle w:val="StyleUnderline"/>
        </w:rPr>
        <w:t xml:space="preserve"> to their </w:t>
      </w:r>
      <w:r w:rsidRPr="00576D3D">
        <w:rPr>
          <w:rStyle w:val="StyleUnderline"/>
          <w:highlight w:val="cyan"/>
        </w:rPr>
        <w:t>constituents</w:t>
      </w:r>
      <w:r w:rsidRPr="00576D3D">
        <w:rPr>
          <w:rStyle w:val="StyleUnderline"/>
        </w:rPr>
        <w:t>, not to some secret corporation that they’re cutting deals with in the back room</w:t>
      </w:r>
      <w:r w:rsidRPr="00576D3D">
        <w:rPr>
          <w:sz w:val="16"/>
        </w:rPr>
        <w:t>,” said Garofalo, per NBC.</w:t>
      </w:r>
    </w:p>
    <w:p w14:paraId="306EAAB8" w14:textId="77777777" w:rsidR="00551958" w:rsidRPr="00576D3D" w:rsidRDefault="00551958" w:rsidP="00551958">
      <w:pPr>
        <w:rPr>
          <w:sz w:val="16"/>
        </w:rPr>
      </w:pPr>
      <w:r w:rsidRPr="00576D3D">
        <w:rPr>
          <w:sz w:val="16"/>
        </w:rPr>
        <w:t>Some local officials say they sign NDAs to ensure their communities are considered for new projects, fearing that transparency could spark controversy and deter opportunities.</w:t>
      </w:r>
    </w:p>
    <w:p w14:paraId="209827CB" w14:textId="77777777" w:rsidR="00551958" w:rsidRPr="00576D3D" w:rsidRDefault="00551958" w:rsidP="00551958">
      <w:pPr>
        <w:rPr>
          <w:sz w:val="16"/>
        </w:rPr>
      </w:pPr>
      <w:r w:rsidRPr="00576D3D">
        <w:rPr>
          <w:sz w:val="16"/>
        </w:rPr>
        <w:t>“</w:t>
      </w:r>
      <w:r w:rsidRPr="00576D3D">
        <w:rPr>
          <w:rStyle w:val="StyleUnderline"/>
        </w:rPr>
        <w:t>Either you want your government to be courting businesses and looking for development in your communities or you don’t</w:t>
      </w:r>
      <w:r w:rsidRPr="00576D3D">
        <w:rPr>
          <w:sz w:val="16"/>
        </w:rPr>
        <w:t>,” Mason County Attorney John Estill, who signed the project’s NDA, told NBC. “And if you want them to be courting businesses and looking for growth in your local economies, then unfortunately, NDAs are part of the landscape.”</w:t>
      </w:r>
    </w:p>
    <w:p w14:paraId="083B4D26" w14:textId="77777777" w:rsidR="00551958" w:rsidRPr="00576D3D" w:rsidRDefault="00551958" w:rsidP="00551958">
      <w:pPr>
        <w:rPr>
          <w:sz w:val="16"/>
        </w:rPr>
      </w:pPr>
      <w:r w:rsidRPr="00576D3D">
        <w:rPr>
          <w:sz w:val="16"/>
        </w:rPr>
        <w:t xml:space="preserve">Across the U.S., residents in </w:t>
      </w:r>
      <w:r w:rsidRPr="00576D3D">
        <w:rPr>
          <w:rStyle w:val="StyleUnderline"/>
        </w:rPr>
        <w:t>dozens of communities have raised concerns about how massive data centers could disrupt daily life.</w:t>
      </w:r>
    </w:p>
    <w:p w14:paraId="660B5955" w14:textId="77777777" w:rsidR="00551958" w:rsidRPr="00576D3D" w:rsidRDefault="00551958" w:rsidP="00551958">
      <w:pPr>
        <w:rPr>
          <w:sz w:val="16"/>
        </w:rPr>
      </w:pPr>
      <w:r w:rsidRPr="00576D3D">
        <w:rPr>
          <w:sz w:val="16"/>
        </w:rPr>
        <w:t>As AFROTECH™ previously reported, the growing number of data centers is driving power costs to record highs, with some consumers seeing their bills increase by up to 80%, regardless of how far they are from the data centers.</w:t>
      </w:r>
    </w:p>
    <w:p w14:paraId="5C6F0A5D" w14:textId="77777777" w:rsidR="00551958" w:rsidRPr="00576D3D" w:rsidRDefault="00551958" w:rsidP="00551958">
      <w:pPr>
        <w:rPr>
          <w:sz w:val="16"/>
        </w:rPr>
      </w:pPr>
      <w:r w:rsidRPr="00576D3D">
        <w:rPr>
          <w:sz w:val="16"/>
        </w:rPr>
        <w:t>In Prince George’s County, MD, plans for a data center were paused after residents voiced opposition over visual disruption and potential environmental and socioeconomic impacts, including noise pollution, infrastructure strain, and declining property values, AFROTECH™ noted.</w:t>
      </w:r>
    </w:p>
    <w:p w14:paraId="2AED6E9F" w14:textId="77777777" w:rsidR="00551958" w:rsidRPr="00576D3D" w:rsidRDefault="00551958" w:rsidP="00551958">
      <w:pPr>
        <w:rPr>
          <w:sz w:val="16"/>
        </w:rPr>
      </w:pPr>
      <w:r w:rsidRPr="00576D3D">
        <w:rPr>
          <w:sz w:val="16"/>
        </w:rPr>
        <w:t>The NAACP announced plans to sue Elon Musk’s xAI, an AI company based in south Memphis, TN, over air pollution concerns, per AFROTECH™. Activists allege the supercomputer facility is operating gas turbines without proper permits, disproportionately affecting predominantly Black neighborhoods.</w:t>
      </w:r>
    </w:p>
    <w:p w14:paraId="71B9A59F" w14:textId="77777777" w:rsidR="00551958" w:rsidRPr="00576D3D" w:rsidRDefault="00551958" w:rsidP="00551958">
      <w:pPr>
        <w:rPr>
          <w:sz w:val="16"/>
        </w:rPr>
      </w:pPr>
      <w:r w:rsidRPr="00576D3D">
        <w:rPr>
          <w:sz w:val="16"/>
        </w:rPr>
        <w:t>Meta plans to build an AI data center in Richland Parish, LA, a farming community of 20,000 people. As AFROTECH™ reported, the approval has sparked concerns among residents about an increase in energy bills and water shortages, with many saying the decision seems rushed.</w:t>
      </w:r>
    </w:p>
    <w:p w14:paraId="7A13B91F" w14:textId="77777777" w:rsidR="00551958" w:rsidRPr="00576D3D" w:rsidRDefault="00551958" w:rsidP="00551958">
      <w:pPr>
        <w:rPr>
          <w:sz w:val="16"/>
        </w:rPr>
      </w:pPr>
      <w:r w:rsidRPr="00576D3D">
        <w:rPr>
          <w:sz w:val="16"/>
        </w:rPr>
        <w:t>MediaJustice researchers warned in a September report that tech corporations are quietly draining the South economically and environmentally through their growing network of data centers.</w:t>
      </w:r>
    </w:p>
    <w:p w14:paraId="53C0A959" w14:textId="16C13397" w:rsidR="005D388F" w:rsidRPr="00551958" w:rsidRDefault="00551958" w:rsidP="005D388F">
      <w:pPr>
        <w:rPr>
          <w:sz w:val="16"/>
        </w:rPr>
      </w:pPr>
      <w:r w:rsidRPr="00576D3D">
        <w:rPr>
          <w:sz w:val="16"/>
        </w:rPr>
        <w:t xml:space="preserve">“Today, </w:t>
      </w:r>
      <w:r w:rsidRPr="00576D3D">
        <w:rPr>
          <w:rStyle w:val="StyleUnderline"/>
          <w:highlight w:val="cyan"/>
        </w:rPr>
        <w:t>Big Tech</w:t>
      </w:r>
      <w:r w:rsidRPr="00576D3D">
        <w:rPr>
          <w:rStyle w:val="StyleUnderline"/>
        </w:rPr>
        <w:t xml:space="preserve"> is </w:t>
      </w:r>
      <w:r w:rsidRPr="00576D3D">
        <w:rPr>
          <w:rStyle w:val="StyleUnderline"/>
          <w:highlight w:val="cyan"/>
        </w:rPr>
        <w:t>following</w:t>
      </w:r>
      <w:r w:rsidRPr="00576D3D">
        <w:rPr>
          <w:rStyle w:val="StyleUnderline"/>
        </w:rPr>
        <w:t xml:space="preserve"> in the </w:t>
      </w:r>
      <w:r w:rsidRPr="00576D3D">
        <w:rPr>
          <w:rStyle w:val="StyleUnderline"/>
          <w:highlight w:val="cyan"/>
        </w:rPr>
        <w:t>footsteps of Big Oil as</w:t>
      </w:r>
      <w:r w:rsidRPr="00576D3D">
        <w:rPr>
          <w:rStyle w:val="StyleUnderline"/>
        </w:rPr>
        <w:t xml:space="preserve"> this industry </w:t>
      </w:r>
      <w:r w:rsidRPr="00576D3D">
        <w:rPr>
          <w:rStyle w:val="StyleUnderline"/>
          <w:highlight w:val="cyan"/>
        </w:rPr>
        <w:t>deliberately build</w:t>
      </w:r>
      <w:r w:rsidRPr="00576D3D">
        <w:rPr>
          <w:rStyle w:val="StyleUnderline"/>
        </w:rPr>
        <w:t xml:space="preserve">s </w:t>
      </w:r>
      <w:r w:rsidRPr="00576D3D">
        <w:rPr>
          <w:rStyle w:val="StyleUnderline"/>
          <w:highlight w:val="cyan"/>
        </w:rPr>
        <w:t>data centers</w:t>
      </w:r>
      <w:r w:rsidRPr="00576D3D">
        <w:rPr>
          <w:rStyle w:val="StyleUnderline"/>
        </w:rPr>
        <w:t xml:space="preserve"> in the South, </w:t>
      </w:r>
      <w:r w:rsidRPr="00576D3D">
        <w:rPr>
          <w:rStyle w:val="StyleUnderline"/>
          <w:highlight w:val="cyan"/>
        </w:rPr>
        <w:t>banking on disempowered cities and towns</w:t>
      </w:r>
      <w:r w:rsidRPr="00576D3D">
        <w:rPr>
          <w:rStyle w:val="StyleUnderline"/>
        </w:rPr>
        <w:t xml:space="preserve"> with large Black populations to </w:t>
      </w:r>
      <w:r w:rsidRPr="00576D3D">
        <w:rPr>
          <w:rStyle w:val="StyleUnderline"/>
          <w:highlight w:val="cyan"/>
        </w:rPr>
        <w:t>not have</w:t>
      </w:r>
      <w:r w:rsidRPr="00576D3D">
        <w:rPr>
          <w:rStyle w:val="StyleUnderline"/>
        </w:rPr>
        <w:t xml:space="preserve"> the local </w:t>
      </w:r>
      <w:r w:rsidRPr="00576D3D">
        <w:rPr>
          <w:rStyle w:val="StyleUnderline"/>
          <w:highlight w:val="cyan"/>
        </w:rPr>
        <w:t>power</w:t>
      </w:r>
      <w:r w:rsidRPr="00576D3D">
        <w:rPr>
          <w:rStyle w:val="StyleUnderline"/>
        </w:rPr>
        <w:t xml:space="preserve"> to </w:t>
      </w:r>
      <w:r w:rsidRPr="00576D3D">
        <w:rPr>
          <w:rStyle w:val="StyleUnderline"/>
          <w:highlight w:val="cyan"/>
        </w:rPr>
        <w:t>fight back</w:t>
      </w:r>
      <w:r w:rsidRPr="00576D3D">
        <w:rPr>
          <w:sz w:val="16"/>
        </w:rPr>
        <w:t>,” researchers wrote.</w:t>
      </w:r>
    </w:p>
    <w:sectPr w:rsidR="005D388F" w:rsidRPr="005519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DD3B" w14:textId="77777777" w:rsidR="00E105D0" w:rsidRDefault="00E105D0" w:rsidP="00066D2C">
      <w:r>
        <w:separator/>
      </w:r>
    </w:p>
  </w:endnote>
  <w:endnote w:type="continuationSeparator" w:id="0">
    <w:p w14:paraId="7B3AF8D3" w14:textId="77777777" w:rsidR="00E105D0" w:rsidRDefault="00E105D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D7AE2" w14:textId="77777777" w:rsidR="00E105D0" w:rsidRDefault="00E105D0" w:rsidP="00066D2C">
      <w:r>
        <w:separator/>
      </w:r>
    </w:p>
  </w:footnote>
  <w:footnote w:type="continuationSeparator" w:id="0">
    <w:p w14:paraId="6773EDB3" w14:textId="77777777" w:rsidR="00E105D0" w:rsidRDefault="00E105D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52899006">
    <w:abstractNumId w:val="26"/>
  </w:num>
  <w:num w:numId="46" w16cid:durableId="1881281124">
    <w:abstractNumId w:val="13"/>
  </w:num>
  <w:num w:numId="47" w16cid:durableId="610015275">
    <w:abstractNumId w:val="29"/>
  </w:num>
  <w:num w:numId="48" w16cid:durableId="1521385324">
    <w:abstractNumId w:val="15"/>
  </w:num>
  <w:num w:numId="49" w16cid:durableId="130753773">
    <w:abstractNumId w:val="11"/>
  </w:num>
  <w:num w:numId="50" w16cid:durableId="1674530716">
    <w:abstractNumId w:val="31"/>
  </w:num>
  <w:num w:numId="51" w16cid:durableId="907688790">
    <w:abstractNumId w:val="22"/>
  </w:num>
  <w:num w:numId="52" w16cid:durableId="375662686">
    <w:abstractNumId w:val="28"/>
  </w:num>
  <w:num w:numId="53" w16cid:durableId="176314197">
    <w:abstractNumId w:val="27"/>
  </w:num>
  <w:num w:numId="54" w16cid:durableId="1476797033">
    <w:abstractNumId w:val="20"/>
  </w:num>
  <w:num w:numId="55" w16cid:durableId="477504237">
    <w:abstractNumId w:val="23"/>
  </w:num>
  <w:num w:numId="56" w16cid:durableId="1259944676">
    <w:abstractNumId w:val="18"/>
  </w:num>
  <w:num w:numId="57" w16cid:durableId="974141661">
    <w:abstractNumId w:val="17"/>
  </w:num>
  <w:num w:numId="58" w16cid:durableId="972322309">
    <w:abstractNumId w:val="30"/>
  </w:num>
  <w:num w:numId="59" w16cid:durableId="2056926430">
    <w:abstractNumId w:val="32"/>
  </w:num>
  <w:num w:numId="60" w16cid:durableId="1851751110">
    <w:abstractNumId w:val="19"/>
  </w:num>
  <w:num w:numId="61" w16cid:durableId="127819849">
    <w:abstractNumId w:val="25"/>
  </w:num>
  <w:num w:numId="62" w16cid:durableId="1447000849">
    <w:abstractNumId w:val="24"/>
  </w:num>
  <w:num w:numId="6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195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156"/>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1958"/>
    <w:rsid w:val="0055242A"/>
    <w:rsid w:val="005525AE"/>
    <w:rsid w:val="005546C5"/>
    <w:rsid w:val="005558FC"/>
    <w:rsid w:val="00557B59"/>
    <w:rsid w:val="0056086A"/>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176A"/>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5D0"/>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65B6F"/>
  <w15:chartTrackingRefBased/>
  <w15:docId w15:val="{5659D929-6B44-9D4C-9F77-FD3AFB1C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1958"/>
    <w:rPr>
      <w:rFonts w:ascii="Calibri" w:hAnsi="Calibri" w:cs="Calibri"/>
    </w:rPr>
  </w:style>
  <w:style w:type="paragraph" w:styleId="Heading1">
    <w:name w:val="heading 1"/>
    <w:aliases w:val="Pocket"/>
    <w:basedOn w:val="Normal"/>
    <w:next w:val="Normal"/>
    <w:link w:val="Heading1Char"/>
    <w:qFormat/>
    <w:rsid w:val="005519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5519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519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5519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19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19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95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5195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51958"/>
    <w:rPr>
      <w:color w:val="auto"/>
      <w:u w:val="none"/>
    </w:rPr>
  </w:style>
  <w:style w:type="character" w:customStyle="1" w:styleId="Heading1Char">
    <w:name w:val="Heading 1 Char"/>
    <w:aliases w:val="Pocket Char"/>
    <w:basedOn w:val="DefaultParagraphFont"/>
    <w:link w:val="Heading1"/>
    <w:rsid w:val="00551958"/>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5519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5519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519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51958"/>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551958"/>
    <w:rPr>
      <w:b w:val="0"/>
      <w:sz w:val="22"/>
      <w:u w:val="single"/>
    </w:rPr>
  </w:style>
  <w:style w:type="character" w:styleId="Strong">
    <w:name w:val="Strong"/>
    <w:basedOn w:val="DefaultParagraphFont"/>
    <w:uiPriority w:val="22"/>
    <w:qFormat/>
    <w:rsid w:val="00551958"/>
    <w:rPr>
      <w:b/>
      <w:bCs/>
    </w:rPr>
  </w:style>
  <w:style w:type="character" w:styleId="BookTitle">
    <w:name w:val="Book Title"/>
    <w:basedOn w:val="DefaultParagraphFont"/>
    <w:uiPriority w:val="33"/>
    <w:qFormat/>
    <w:rsid w:val="00551958"/>
    <w:rPr>
      <w:b/>
      <w:bCs/>
      <w:i/>
      <w:iCs/>
      <w:spacing w:val="5"/>
    </w:rPr>
  </w:style>
  <w:style w:type="character" w:customStyle="1" w:styleId="Heading5Char">
    <w:name w:val="Heading 5 Char"/>
    <w:basedOn w:val="DefaultParagraphFont"/>
    <w:link w:val="Heading5"/>
    <w:uiPriority w:val="9"/>
    <w:semiHidden/>
    <w:rsid w:val="005519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1958"/>
  </w:style>
  <w:style w:type="paragraph" w:styleId="Header">
    <w:name w:val="header"/>
    <w:basedOn w:val="Normal"/>
    <w:link w:val="HeaderChar"/>
    <w:uiPriority w:val="99"/>
    <w:semiHidden/>
    <w:rsid w:val="00551958"/>
    <w:pPr>
      <w:tabs>
        <w:tab w:val="center" w:pos="4680"/>
        <w:tab w:val="right" w:pos="9360"/>
      </w:tabs>
    </w:pPr>
  </w:style>
  <w:style w:type="character" w:customStyle="1" w:styleId="HeaderChar">
    <w:name w:val="Header Char"/>
    <w:basedOn w:val="DefaultParagraphFont"/>
    <w:link w:val="Header"/>
    <w:uiPriority w:val="99"/>
    <w:semiHidden/>
    <w:rsid w:val="00551958"/>
    <w:rPr>
      <w:rFonts w:ascii="Calibri" w:hAnsi="Calibri" w:cs="Calibri"/>
    </w:rPr>
  </w:style>
  <w:style w:type="paragraph" w:styleId="Footer">
    <w:name w:val="footer"/>
    <w:basedOn w:val="Normal"/>
    <w:link w:val="FooterChar"/>
    <w:uiPriority w:val="99"/>
    <w:semiHidden/>
    <w:rsid w:val="00551958"/>
    <w:pPr>
      <w:tabs>
        <w:tab w:val="center" w:pos="4680"/>
        <w:tab w:val="right" w:pos="9360"/>
      </w:tabs>
    </w:pPr>
  </w:style>
  <w:style w:type="character" w:customStyle="1" w:styleId="FooterChar">
    <w:name w:val="Footer Char"/>
    <w:basedOn w:val="DefaultParagraphFont"/>
    <w:link w:val="Footer"/>
    <w:uiPriority w:val="99"/>
    <w:semiHidden/>
    <w:rsid w:val="00551958"/>
    <w:rPr>
      <w:rFonts w:ascii="Calibri" w:hAnsi="Calibri" w:cs="Calibri"/>
    </w:rPr>
  </w:style>
  <w:style w:type="paragraph" w:styleId="BodyText">
    <w:name w:val="Body Text"/>
    <w:basedOn w:val="Normal"/>
    <w:link w:val="BodyTextChar"/>
    <w:uiPriority w:val="99"/>
    <w:semiHidden/>
    <w:unhideWhenUsed/>
    <w:rsid w:val="00551958"/>
    <w:pPr>
      <w:spacing w:after="120"/>
    </w:pPr>
  </w:style>
  <w:style w:type="character" w:customStyle="1" w:styleId="BodyTextChar">
    <w:name w:val="Body Text Char"/>
    <w:basedOn w:val="DefaultParagraphFont"/>
    <w:link w:val="BodyText"/>
    <w:uiPriority w:val="99"/>
    <w:semiHidden/>
    <w:rsid w:val="0055195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55195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5195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51958"/>
    <w:rPr>
      <w:color w:val="0563C1" w:themeColor="hyperlink"/>
      <w:u w:val="single"/>
    </w:rPr>
  </w:style>
  <w:style w:type="character" w:styleId="UnresolvedMention">
    <w:name w:val="Unresolved Mention"/>
    <w:basedOn w:val="DefaultParagraphFont"/>
    <w:uiPriority w:val="99"/>
    <w:semiHidden/>
    <w:unhideWhenUsed/>
    <w:rsid w:val="00551958"/>
    <w:rPr>
      <w:color w:val="605E5C"/>
      <w:shd w:val="clear" w:color="auto" w:fill="E1DFDD"/>
    </w:rPr>
  </w:style>
  <w:style w:type="paragraph" w:customStyle="1" w:styleId="Undertag">
    <w:name w:val="Undertag"/>
    <w:link w:val="UndertagChar"/>
    <w:autoRedefine/>
    <w:uiPriority w:val="5"/>
    <w:qFormat/>
    <w:rsid w:val="00551958"/>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551958"/>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551958"/>
    <w:rPr>
      <w:color w:val="75100D"/>
    </w:rPr>
  </w:style>
  <w:style w:type="character" w:customStyle="1" w:styleId="AnalyticChar">
    <w:name w:val="Analytic Char"/>
    <w:basedOn w:val="DefaultParagraphFont"/>
    <w:link w:val="Analytic"/>
    <w:uiPriority w:val="5"/>
    <w:rsid w:val="00551958"/>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551958"/>
    <w:rPr>
      <w:color w:val="000000" w:themeColor="text1"/>
    </w:rPr>
  </w:style>
  <w:style w:type="character" w:customStyle="1" w:styleId="Heading6Char">
    <w:name w:val="Heading 6 Char"/>
    <w:basedOn w:val="DefaultParagraphFont"/>
    <w:link w:val="Heading6"/>
    <w:uiPriority w:val="9"/>
    <w:semiHidden/>
    <w:rsid w:val="005519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519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519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1958"/>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55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55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95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1958"/>
    <w:pPr>
      <w:spacing w:before="160"/>
      <w:jc w:val="center"/>
    </w:pPr>
    <w:rPr>
      <w:i/>
      <w:iCs/>
      <w:color w:val="404040" w:themeColor="text1" w:themeTint="BF"/>
    </w:rPr>
  </w:style>
  <w:style w:type="character" w:customStyle="1" w:styleId="QuoteChar">
    <w:name w:val="Quote Char"/>
    <w:basedOn w:val="DefaultParagraphFont"/>
    <w:link w:val="Quote"/>
    <w:uiPriority w:val="29"/>
    <w:rsid w:val="0055195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51958"/>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551958"/>
    <w:rPr>
      <w:i/>
      <w:iCs/>
      <w:color w:val="2F5496" w:themeColor="accent1" w:themeShade="BF"/>
    </w:rPr>
  </w:style>
  <w:style w:type="paragraph" w:styleId="IntenseQuote">
    <w:name w:val="Intense Quote"/>
    <w:basedOn w:val="Normal"/>
    <w:next w:val="Normal"/>
    <w:link w:val="IntenseQuoteChar"/>
    <w:uiPriority w:val="30"/>
    <w:qFormat/>
    <w:rsid w:val="00551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958"/>
    <w:rPr>
      <w:rFonts w:ascii="Calibri" w:hAnsi="Calibri" w:cs="Calibri"/>
      <w:i/>
      <w:iCs/>
      <w:color w:val="2F5496" w:themeColor="accent1" w:themeShade="BF"/>
    </w:rPr>
  </w:style>
  <w:style w:type="character" w:styleId="IntenseReference">
    <w:name w:val="Intense Reference"/>
    <w:basedOn w:val="DefaultParagraphFont"/>
    <w:uiPriority w:val="32"/>
    <w:qFormat/>
    <w:rsid w:val="00551958"/>
    <w:rPr>
      <w:b/>
      <w:bCs/>
      <w:smallCaps/>
      <w:color w:val="2F5496" w:themeColor="accent1" w:themeShade="BF"/>
      <w:spacing w:val="5"/>
    </w:rPr>
  </w:style>
  <w:style w:type="paragraph" w:customStyle="1" w:styleId="textbold">
    <w:name w:val="text bold"/>
    <w:basedOn w:val="Normal"/>
    <w:link w:val="Emphasis"/>
    <w:uiPriority w:val="8"/>
    <w:qFormat/>
    <w:rsid w:val="00551958"/>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Emphasis1">
    <w:name w:val="Emphasis1"/>
    <w:basedOn w:val="Normal"/>
    <w:uiPriority w:val="8"/>
    <w:qFormat/>
    <w:rsid w:val="0055195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51958"/>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rsid w:val="0055195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55195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551958"/>
    <w:pPr>
      <w:spacing w:before="100" w:beforeAutospacing="1" w:after="100" w:afterAutospacing="1"/>
    </w:pPr>
    <w:rPr>
      <w:rFonts w:eastAsia="Times New Roman"/>
      <w:sz w:val="24"/>
    </w:rPr>
  </w:style>
  <w:style w:type="character" w:customStyle="1" w:styleId="Boxes">
    <w:name w:val="Boxes"/>
    <w:basedOn w:val="Emphasis"/>
    <w:rsid w:val="00551958"/>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551958"/>
    <w:rPr>
      <w:b w:val="0"/>
      <w:sz w:val="22"/>
      <w:u w:val="single"/>
    </w:rPr>
  </w:style>
  <w:style w:type="paragraph" w:customStyle="1" w:styleId="Analyticusethisone">
    <w:name w:val="Analytic (use this one)"/>
    <w:basedOn w:val="Heading4"/>
    <w:link w:val="AnalyticusethisoneChar"/>
    <w:autoRedefine/>
    <w:rsid w:val="00551958"/>
    <w:rPr>
      <w:rFonts w:cs="Times New Roman (Headings CS)"/>
      <w:color w:val="75100D"/>
    </w:rPr>
  </w:style>
  <w:style w:type="character" w:customStyle="1" w:styleId="AnalyticusethisoneChar">
    <w:name w:val="Analytic (use this one) Char"/>
    <w:basedOn w:val="DefaultParagraphFont"/>
    <w:link w:val="Analyticusethisone"/>
    <w:rsid w:val="00551958"/>
    <w:rPr>
      <w:rFonts w:ascii="Calibri" w:eastAsiaTheme="majorEastAsia" w:hAnsi="Calibri" w:cs="Times New Roman (Headings CS)"/>
      <w:b/>
      <w:iCs/>
      <w:color w:val="75100D"/>
      <w:sz w:val="26"/>
    </w:rPr>
  </w:style>
  <w:style w:type="paragraph" w:styleId="DocumentMap">
    <w:name w:val="Document Map"/>
    <w:basedOn w:val="Normal"/>
    <w:link w:val="DocumentMapChar"/>
    <w:uiPriority w:val="99"/>
    <w:semiHidden/>
    <w:unhideWhenUsed/>
    <w:rsid w:val="0055195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1958"/>
    <w:rPr>
      <w:rFonts w:ascii="Lucida Grande" w:hAnsi="Lucida Grande" w:cs="Lucida Grande"/>
      <w:sz w:val="24"/>
    </w:rPr>
  </w:style>
  <w:style w:type="paragraph" w:customStyle="1" w:styleId="analytic0">
    <w:name w:val="analytic"/>
    <w:basedOn w:val="Heading4"/>
    <w:next w:val="Normal"/>
    <w:autoRedefine/>
    <w:uiPriority w:val="4"/>
    <w:rsid w:val="00551958"/>
    <w:rPr>
      <w:color w:val="44546A" w:themeColor="text2"/>
    </w:rPr>
  </w:style>
  <w:style w:type="paragraph" w:customStyle="1" w:styleId="analyticpeg">
    <w:name w:val="analytic peg"/>
    <w:basedOn w:val="Heading4"/>
    <w:next w:val="Normal"/>
    <w:autoRedefine/>
    <w:uiPriority w:val="4"/>
    <w:rsid w:val="00551958"/>
    <w:rPr>
      <w:color w:val="C7336A"/>
    </w:rPr>
  </w:style>
  <w:style w:type="character" w:customStyle="1" w:styleId="qlabel">
    <w:name w:val="q_label"/>
    <w:basedOn w:val="DefaultParagraphFont"/>
    <w:rsid w:val="00551958"/>
  </w:style>
  <w:style w:type="character" w:customStyle="1" w:styleId="alabel">
    <w:name w:val="a_label"/>
    <w:basedOn w:val="DefaultParagraphFont"/>
    <w:rsid w:val="0055195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7"/>
    <w:rsid w:val="00551958"/>
    <w:pPr>
      <w:spacing w:after="0" w:line="240" w:lineRule="auto"/>
    </w:pPr>
    <w:rPr>
      <w:i/>
      <w:iCs/>
      <w:color w:val="2F5496" w:themeColor="accent1" w:themeShade="BF"/>
    </w:rPr>
  </w:style>
  <w:style w:type="paragraph" w:customStyle="1" w:styleId="Analytics">
    <w:name w:val="Analytics"/>
    <w:basedOn w:val="Heading4"/>
    <w:link w:val="AnalyticsChar"/>
    <w:uiPriority w:val="99"/>
    <w:rsid w:val="00551958"/>
    <w:rPr>
      <w:bCs/>
      <w:iCs w:val="0"/>
      <w:szCs w:val="28"/>
    </w:rPr>
  </w:style>
  <w:style w:type="character" w:customStyle="1" w:styleId="AnalyticsChar">
    <w:name w:val="Analytics Char"/>
    <w:basedOn w:val="DefaultParagraphFont"/>
    <w:link w:val="Analytics"/>
    <w:uiPriority w:val="99"/>
    <w:rsid w:val="00551958"/>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551958"/>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551958"/>
    <w:rPr>
      <w:rFonts w:ascii="Calibri" w:eastAsiaTheme="majorEastAsia" w:hAnsi="Calibri" w:cstheme="majorBidi"/>
      <w:b/>
      <w:iCs/>
      <w:color w:val="44546A" w:themeColor="text2"/>
      <w:sz w:val="26"/>
    </w:rPr>
  </w:style>
  <w:style w:type="paragraph" w:styleId="NormalWeb">
    <w:name w:val="Normal (Web)"/>
    <w:basedOn w:val="Normal"/>
    <w:uiPriority w:val="99"/>
    <w:semiHidden/>
    <w:unhideWhenUsed/>
    <w:rsid w:val="00551958"/>
    <w:pPr>
      <w:spacing w:before="100" w:beforeAutospacing="1" w:after="100" w:afterAutospacing="1"/>
    </w:pPr>
    <w:rPr>
      <w:rFonts w:ascii="Times New Roman" w:hAnsi="Times New Roman"/>
    </w:rPr>
  </w:style>
  <w:style w:type="character" w:customStyle="1" w:styleId="underline">
    <w:name w:val="underline"/>
    <w:rsid w:val="00551958"/>
    <w:rPr>
      <w:u w:val="single"/>
    </w:rPr>
  </w:style>
  <w:style w:type="character" w:customStyle="1" w:styleId="m-210620469423647202gmail-style13ptbold">
    <w:name w:val="m_-210620469423647202gmail-style13ptbold"/>
    <w:basedOn w:val="DefaultParagraphFont"/>
    <w:rsid w:val="00551958"/>
  </w:style>
  <w:style w:type="character" w:customStyle="1" w:styleId="apple-converted-space">
    <w:name w:val="apple-converted-space"/>
    <w:basedOn w:val="DefaultParagraphFont"/>
    <w:rsid w:val="00551958"/>
  </w:style>
  <w:style w:type="paragraph" w:customStyle="1" w:styleId="AnalyticAdvanced">
    <w:name w:val="Analytic (Advanced)"/>
    <w:basedOn w:val="Heading4"/>
    <w:link w:val="AnalyticAdvancedChar"/>
    <w:autoRedefine/>
    <w:uiPriority w:val="5"/>
    <w:rsid w:val="00551958"/>
    <w:rPr>
      <w:color w:val="75100D"/>
    </w:rPr>
  </w:style>
  <w:style w:type="character" w:customStyle="1" w:styleId="AnalyticAdvancedChar">
    <w:name w:val="Analytic (Advanced) Char"/>
    <w:basedOn w:val="DefaultParagraphFont"/>
    <w:link w:val="AnalyticAdvanced"/>
    <w:uiPriority w:val="5"/>
    <w:rsid w:val="00551958"/>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rsid w:val="00551958"/>
    <w:pPr>
      <w:spacing w:before="120"/>
    </w:pPr>
    <w:rPr>
      <w:b/>
      <w:i/>
      <w:color w:val="0070C0"/>
    </w:rPr>
  </w:style>
  <w:style w:type="character" w:customStyle="1" w:styleId="FileNoteChar">
    <w:name w:val="File Note Char"/>
    <w:basedOn w:val="DefaultParagraphFont"/>
    <w:link w:val="FileNote"/>
    <w:uiPriority w:val="5"/>
    <w:rsid w:val="00551958"/>
    <w:rPr>
      <w:rFonts w:ascii="Calibri" w:hAnsi="Calibri" w:cs="Calibri"/>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onlinelibrary.wiley.com/doi/full/10.1111/theo.12582"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theo.1258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72309</Words>
  <Characters>412166</Characters>
  <Application>Microsoft Office Word</Application>
  <DocSecurity>0</DocSecurity>
  <Lines>3434</Lines>
  <Paragraphs>967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2025-11-16T18:15:00Z</dcterms:created>
  <dcterms:modified xsi:type="dcterms:W3CDTF">2025-11-16T18:21:00Z</dcterms:modified>
</cp:coreProperties>
</file>